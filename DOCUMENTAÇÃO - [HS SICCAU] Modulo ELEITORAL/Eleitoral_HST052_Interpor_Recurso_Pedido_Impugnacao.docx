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71A19730" w:rsidR="00A735A5" w:rsidRPr="00045162" w:rsidRDefault="00825F00">
      <w:pPr>
        <w:pStyle w:val="TituloDocumento"/>
        <w:rPr>
          <w:sz w:val="52"/>
          <w:szCs w:val="52"/>
        </w:rPr>
      </w:pPr>
      <w:r w:rsidRPr="00045162">
        <w:rPr>
          <w:sz w:val="52"/>
          <w:szCs w:val="52"/>
        </w:rPr>
        <w:fldChar w:fldCharType="begin"/>
      </w:r>
      <w:r w:rsidR="00C03F98" w:rsidRPr="00045162">
        <w:rPr>
          <w:sz w:val="52"/>
          <w:szCs w:val="52"/>
        </w:rPr>
        <w:instrText xml:space="preserve"> ASK  NomeCasoUso "Inserir a identificaç</w:instrText>
      </w:r>
      <w:r w:rsidR="00C03F98" w:rsidRPr="00045162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045162">
        <w:rPr>
          <w:sz w:val="52"/>
          <w:szCs w:val="52"/>
        </w:rPr>
        <w:fldChar w:fldCharType="separate"/>
      </w:r>
      <w:bookmarkStart w:id="0" w:name="NomeCasoUso"/>
      <w:r w:rsidR="00C03F98" w:rsidRPr="00045162">
        <w:rPr>
          <w:sz w:val="52"/>
          <w:szCs w:val="52"/>
        </w:rPr>
        <w:t>### - Nome do Caso de Uso</w:t>
      </w:r>
      <w:bookmarkEnd w:id="0"/>
      <w:r w:rsidRPr="00045162">
        <w:rPr>
          <w:sz w:val="52"/>
          <w:szCs w:val="52"/>
        </w:rPr>
        <w:fldChar w:fldCharType="end"/>
      </w:r>
      <w:r w:rsidR="00AA483D" w:rsidRPr="00045162">
        <w:rPr>
          <w:sz w:val="52"/>
          <w:szCs w:val="52"/>
        </w:rPr>
        <w:t>HST0</w:t>
      </w:r>
      <w:r w:rsidR="00D743C7">
        <w:rPr>
          <w:sz w:val="52"/>
          <w:szCs w:val="52"/>
        </w:rPr>
        <w:t>52</w:t>
      </w:r>
      <w:r w:rsidR="00C3388A" w:rsidRPr="00045162">
        <w:rPr>
          <w:sz w:val="52"/>
          <w:szCs w:val="52"/>
        </w:rPr>
        <w:t>-</w:t>
      </w:r>
      <w:r w:rsidR="00AC1451" w:rsidRPr="00045162">
        <w:rPr>
          <w:sz w:val="52"/>
          <w:szCs w:val="52"/>
        </w:rPr>
        <w:t xml:space="preserve"> </w:t>
      </w:r>
      <w:r w:rsidR="007D6F00" w:rsidRPr="00045162">
        <w:rPr>
          <w:sz w:val="52"/>
          <w:szCs w:val="52"/>
        </w:rPr>
        <w:t>Recurso</w:t>
      </w:r>
      <w:r w:rsidR="00AC1451" w:rsidRPr="00045162">
        <w:rPr>
          <w:sz w:val="52"/>
          <w:szCs w:val="52"/>
        </w:rPr>
        <w:t xml:space="preserve"> </w:t>
      </w:r>
      <w:r w:rsidR="00D743C7">
        <w:rPr>
          <w:sz w:val="52"/>
          <w:szCs w:val="52"/>
        </w:rPr>
        <w:t xml:space="preserve">do </w:t>
      </w:r>
      <w:r w:rsidR="00F115DF" w:rsidRPr="00045162">
        <w:rPr>
          <w:sz w:val="52"/>
          <w:szCs w:val="52"/>
        </w:rPr>
        <w:t xml:space="preserve">Julgamento do </w:t>
      </w:r>
      <w:r w:rsidR="0049667E" w:rsidRPr="00045162">
        <w:rPr>
          <w:sz w:val="52"/>
          <w:szCs w:val="52"/>
        </w:rPr>
        <w:t xml:space="preserve">Pedido de </w:t>
      </w:r>
      <w:r w:rsidR="00D743C7">
        <w:rPr>
          <w:sz w:val="52"/>
          <w:szCs w:val="52"/>
        </w:rPr>
        <w:t>Impugnação</w:t>
      </w:r>
      <w:r w:rsidR="00D6740F" w:rsidRPr="00045162">
        <w:rPr>
          <w:sz w:val="52"/>
          <w:szCs w:val="52"/>
        </w:rPr>
        <w:t xml:space="preserve"> – </w:t>
      </w:r>
      <w:r w:rsidR="00D07875" w:rsidRPr="00045162">
        <w:rPr>
          <w:sz w:val="52"/>
          <w:szCs w:val="52"/>
        </w:rPr>
        <w:t>Responsável</w:t>
      </w:r>
    </w:p>
    <w:p w14:paraId="5ECACC84" w14:textId="0710FF88" w:rsidR="00AF2B52" w:rsidRPr="00045162" w:rsidRDefault="00825F00" w:rsidP="00AF2B52">
      <w:pPr>
        <w:pStyle w:val="NomeProjeto"/>
      </w:pPr>
      <w:r w:rsidRPr="00045162">
        <w:fldChar w:fldCharType="begin"/>
      </w:r>
      <w:r w:rsidR="00A735A5" w:rsidRPr="00045162">
        <w:instrText xml:space="preserve"> ASK  NomePr</w:instrText>
      </w:r>
      <w:r w:rsidR="00C03F98" w:rsidRPr="00045162">
        <w:instrText>oduto</w:instrText>
      </w:r>
      <w:r w:rsidR="00A735A5" w:rsidRPr="00045162">
        <w:instrText xml:space="preserve"> "Informe o nome do </w:instrText>
      </w:r>
      <w:r w:rsidR="00C03F98" w:rsidRPr="00045162">
        <w:instrText>produto</w:instrText>
      </w:r>
      <w:r w:rsidR="00A735A5" w:rsidRPr="00045162">
        <w:instrText xml:space="preserve">"  \* MERGEFORMAT </w:instrText>
      </w:r>
      <w:r w:rsidRPr="00045162">
        <w:fldChar w:fldCharType="separate"/>
      </w:r>
      <w:bookmarkStart w:id="1" w:name="NomeProjeto"/>
      <w:bookmarkStart w:id="2" w:name="NomeProduto"/>
      <w:r w:rsidR="00C03F98" w:rsidRPr="00045162">
        <w:t>&lt;Nome do Produto&gt;</w:t>
      </w:r>
      <w:bookmarkEnd w:id="1"/>
      <w:bookmarkEnd w:id="2"/>
      <w:r w:rsidRPr="00045162">
        <w:fldChar w:fldCharType="end"/>
      </w:r>
      <w:r w:rsidR="008E139D" w:rsidRPr="00045162">
        <w:t xml:space="preserve">Sistema </w:t>
      </w:r>
      <w:r w:rsidR="00675004" w:rsidRPr="00045162">
        <w:t>Processo Eleitoral</w:t>
      </w:r>
    </w:p>
    <w:p w14:paraId="5A8E73EC" w14:textId="19F2A185" w:rsidR="00A735A5" w:rsidRPr="00045162" w:rsidRDefault="00825F00">
      <w:pPr>
        <w:pStyle w:val="NomeCliente"/>
      </w:pPr>
      <w:r w:rsidRPr="00045162">
        <w:fldChar w:fldCharType="begin"/>
      </w:r>
      <w:r w:rsidR="00A735A5" w:rsidRPr="00045162">
        <w:instrText xml:space="preserve"> ASK  NomeCliente "Informe o nome do cliente"  \* MERGEFORMAT </w:instrText>
      </w:r>
      <w:r w:rsidRPr="00045162">
        <w:fldChar w:fldCharType="separate"/>
      </w:r>
      <w:bookmarkStart w:id="3" w:name="NomeCliente"/>
      <w:r w:rsidR="00C03F98" w:rsidRPr="00045162">
        <w:t>&lt;Nome do cliente&gt;</w:t>
      </w:r>
      <w:bookmarkEnd w:id="3"/>
      <w:r w:rsidRPr="00045162">
        <w:fldChar w:fldCharType="end"/>
      </w:r>
      <w:r w:rsidR="00FA0C73" w:rsidRPr="00045162">
        <w:t>CAU</w:t>
      </w:r>
    </w:p>
    <w:p w14:paraId="26020D1D" w14:textId="77777777" w:rsidR="00A735A5" w:rsidRPr="00045162" w:rsidRDefault="00A735A5">
      <w:pPr>
        <w:pStyle w:val="NomeCliente"/>
        <w:sectPr w:rsidR="00A735A5" w:rsidRPr="00045162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045162" w:rsidRDefault="00E25943" w:rsidP="00E25943">
      <w:pPr>
        <w:pStyle w:val="Dica"/>
        <w:spacing w:after="0"/>
      </w:pPr>
    </w:p>
    <w:p w14:paraId="09D3AC62" w14:textId="77777777" w:rsidR="00A735A5" w:rsidRPr="00045162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045162">
        <w:br w:type="page"/>
      </w:r>
      <w:r w:rsidRPr="00045162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045162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045162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045162" w:rsidRDefault="00A735A5">
            <w:pPr>
              <w:jc w:val="center"/>
              <w:rPr>
                <w:b/>
                <w:bCs/>
              </w:rPr>
            </w:pPr>
            <w:r w:rsidRPr="00045162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045162" w:rsidRDefault="00A735A5">
            <w:pPr>
              <w:jc w:val="center"/>
              <w:rPr>
                <w:b/>
                <w:bCs/>
              </w:rPr>
            </w:pPr>
            <w:r w:rsidRPr="00045162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045162" w:rsidRDefault="00A735A5">
            <w:pPr>
              <w:jc w:val="center"/>
              <w:rPr>
                <w:b/>
                <w:bCs/>
              </w:rPr>
            </w:pPr>
            <w:r w:rsidRPr="00045162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045162" w:rsidRDefault="00A735A5">
            <w:pPr>
              <w:jc w:val="center"/>
              <w:rPr>
                <w:b/>
                <w:bCs/>
              </w:rPr>
            </w:pPr>
            <w:r w:rsidRPr="00045162">
              <w:rPr>
                <w:b/>
                <w:bCs/>
              </w:rPr>
              <w:t>Observações</w:t>
            </w:r>
          </w:p>
        </w:tc>
      </w:tr>
      <w:tr w:rsidR="00D45825" w:rsidRPr="00045162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045162" w:rsidRDefault="00076318">
            <w:pPr>
              <w:jc w:val="center"/>
            </w:pPr>
            <w:r w:rsidRPr="00045162">
              <w:t>1.0</w:t>
            </w:r>
          </w:p>
        </w:tc>
        <w:tc>
          <w:tcPr>
            <w:tcW w:w="1425" w:type="dxa"/>
            <w:vAlign w:val="bottom"/>
          </w:tcPr>
          <w:p w14:paraId="3828512A" w14:textId="58548205" w:rsidR="00A735A5" w:rsidRPr="00045162" w:rsidRDefault="00F115DF" w:rsidP="00D743C7">
            <w:pPr>
              <w:jc w:val="center"/>
            </w:pPr>
            <w:r w:rsidRPr="00045162">
              <w:t>1</w:t>
            </w:r>
            <w:r w:rsidR="00D743C7">
              <w:t>3/01</w:t>
            </w:r>
            <w:r w:rsidR="00076318" w:rsidRPr="00045162">
              <w:t>/20</w:t>
            </w:r>
            <w:r w:rsidR="00D743C7">
              <w:t>20</w:t>
            </w:r>
          </w:p>
        </w:tc>
        <w:tc>
          <w:tcPr>
            <w:tcW w:w="2405" w:type="dxa"/>
            <w:vAlign w:val="center"/>
          </w:tcPr>
          <w:p w14:paraId="7DBE843B" w14:textId="681F8DE1" w:rsidR="00A735A5" w:rsidRPr="00045162" w:rsidRDefault="00D743C7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3131B96B" w:rsidR="00A735A5" w:rsidRPr="00045162" w:rsidRDefault="00076318" w:rsidP="00D743C7">
            <w:pPr>
              <w:ind w:left="174"/>
              <w:jc w:val="left"/>
            </w:pPr>
            <w:r w:rsidRPr="00045162">
              <w:t>Criação da história</w:t>
            </w:r>
            <w:r w:rsidR="00C03E5D" w:rsidRPr="00045162">
              <w:t xml:space="preserve"> para atendimento da OS 251 da Sprint 1</w:t>
            </w:r>
            <w:r w:rsidR="00D743C7">
              <w:t>6</w:t>
            </w:r>
            <w:r w:rsidR="00C03E5D" w:rsidRPr="00045162">
              <w:t>.</w:t>
            </w:r>
          </w:p>
        </w:tc>
      </w:tr>
    </w:tbl>
    <w:p w14:paraId="7FCD6DB3" w14:textId="77777777" w:rsidR="00A735A5" w:rsidRPr="00045162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045162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045162" w:rsidRDefault="00A4247F" w:rsidP="00A4247F">
      <w:pPr>
        <w:rPr>
          <w:rFonts w:cs="Arial"/>
          <w:szCs w:val="22"/>
        </w:rPr>
      </w:pPr>
    </w:p>
    <w:p w14:paraId="7AE1C47C" w14:textId="77777777" w:rsidR="00A4247F" w:rsidRPr="00045162" w:rsidRDefault="00A4247F" w:rsidP="00A4247F">
      <w:pPr>
        <w:rPr>
          <w:rFonts w:cs="Arial"/>
          <w:szCs w:val="22"/>
        </w:rPr>
      </w:pPr>
    </w:p>
    <w:p w14:paraId="42F9DD24" w14:textId="77777777" w:rsidR="00B24156" w:rsidRPr="00045162" w:rsidRDefault="00B24156" w:rsidP="00A4247F">
      <w:pPr>
        <w:rPr>
          <w:rFonts w:cs="Arial"/>
          <w:szCs w:val="22"/>
        </w:rPr>
      </w:pPr>
    </w:p>
    <w:p w14:paraId="423BB385" w14:textId="77777777" w:rsidR="00A4247F" w:rsidRPr="00045162" w:rsidRDefault="00A4247F" w:rsidP="00A4247F">
      <w:pPr>
        <w:rPr>
          <w:rFonts w:cs="Arial"/>
          <w:szCs w:val="22"/>
        </w:rPr>
      </w:pPr>
    </w:p>
    <w:p w14:paraId="0762D381" w14:textId="77777777" w:rsidR="00A4247F" w:rsidRPr="00045162" w:rsidRDefault="00A4247F" w:rsidP="00A4247F">
      <w:pPr>
        <w:rPr>
          <w:rFonts w:cs="Arial"/>
          <w:szCs w:val="22"/>
        </w:rPr>
      </w:pPr>
    </w:p>
    <w:p w14:paraId="7558BBB3" w14:textId="77777777" w:rsidR="00A4247F" w:rsidRPr="00045162" w:rsidRDefault="00A4247F" w:rsidP="00A4247F">
      <w:pPr>
        <w:rPr>
          <w:rFonts w:cs="Arial"/>
          <w:szCs w:val="22"/>
        </w:rPr>
      </w:pPr>
    </w:p>
    <w:p w14:paraId="6825B8F0" w14:textId="77777777" w:rsidR="00A4247F" w:rsidRPr="00045162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045162" w:rsidRDefault="00A4247F" w:rsidP="00A4247F">
      <w:pPr>
        <w:tabs>
          <w:tab w:val="left" w:pos="420"/>
        </w:tabs>
        <w:rPr>
          <w:rFonts w:cs="Arial"/>
          <w:szCs w:val="22"/>
        </w:rPr>
      </w:pPr>
      <w:r w:rsidRPr="00045162">
        <w:rPr>
          <w:rFonts w:cs="Arial"/>
          <w:szCs w:val="22"/>
        </w:rPr>
        <w:tab/>
      </w:r>
    </w:p>
    <w:p w14:paraId="22CC31A1" w14:textId="77777777" w:rsidR="00A735A5" w:rsidRPr="00045162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045162">
        <w:rPr>
          <w:rFonts w:cs="Arial"/>
          <w:szCs w:val="22"/>
        </w:rPr>
        <w:br w:type="page"/>
      </w:r>
      <w:r w:rsidRPr="00045162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045162" w:rsidRDefault="00A735A5">
      <w:pPr>
        <w:jc w:val="center"/>
        <w:rPr>
          <w:rFonts w:cs="Arial"/>
          <w:b/>
          <w:szCs w:val="22"/>
        </w:rPr>
      </w:pPr>
    </w:p>
    <w:p w14:paraId="22CBBE40" w14:textId="77777777" w:rsidR="00D109C1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045162">
        <w:fldChar w:fldCharType="begin"/>
      </w:r>
      <w:r w:rsidR="00A735A5" w:rsidRPr="00045162">
        <w:instrText xml:space="preserve"> TOC \o "1-2" \h \z \u </w:instrText>
      </w:r>
      <w:r w:rsidRPr="00045162">
        <w:fldChar w:fldCharType="separate"/>
      </w:r>
      <w:hyperlink w:anchor="_Toc37702786" w:history="1">
        <w:r w:rsidR="00D109C1" w:rsidRPr="00153D42">
          <w:rPr>
            <w:rStyle w:val="Hyperlink"/>
            <w:noProof/>
          </w:rPr>
          <w:t>HST-052 – Interpor Recurso do Julgamento do Pedido de Impugnação – Profissional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_Toc37702786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4</w:t>
        </w:r>
        <w:r w:rsidR="00D109C1">
          <w:rPr>
            <w:noProof/>
            <w:webHidden/>
          </w:rPr>
          <w:fldChar w:fldCharType="end"/>
        </w:r>
      </w:hyperlink>
    </w:p>
    <w:p w14:paraId="7D4E6268" w14:textId="77777777" w:rsidR="00D109C1" w:rsidRDefault="00A6595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87" w:history="1">
        <w:r w:rsidR="00D109C1" w:rsidRPr="00153D42">
          <w:rPr>
            <w:rStyle w:val="Hyperlink"/>
            <w:noProof/>
          </w:rPr>
          <w:t>COMO Profissional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_Toc37702787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4</w:t>
        </w:r>
        <w:r w:rsidR="00D109C1">
          <w:rPr>
            <w:noProof/>
            <w:webHidden/>
          </w:rPr>
          <w:fldChar w:fldCharType="end"/>
        </w:r>
      </w:hyperlink>
    </w:p>
    <w:p w14:paraId="432222B9" w14:textId="77777777" w:rsidR="00D109C1" w:rsidRDefault="00A6595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88" w:history="1">
        <w:r w:rsidR="00D109C1" w:rsidRPr="00153D42">
          <w:rPr>
            <w:rStyle w:val="Hyperlink"/>
            <w:noProof/>
          </w:rPr>
          <w:t>PARA solicitar o recurso do julgamento dos pedidos de impugnação.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_Toc37702788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4</w:t>
        </w:r>
        <w:r w:rsidR="00D109C1">
          <w:rPr>
            <w:noProof/>
            <w:webHidden/>
          </w:rPr>
          <w:fldChar w:fldCharType="end"/>
        </w:r>
      </w:hyperlink>
    </w:p>
    <w:p w14:paraId="0F9ADF43" w14:textId="77777777" w:rsidR="00D109C1" w:rsidRDefault="00A6595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89" w:history="1">
        <w:r w:rsidR="00D109C1" w:rsidRPr="00153D42">
          <w:rPr>
            <w:rStyle w:val="Hyperlink"/>
            <w:noProof/>
          </w:rPr>
          <w:t>PROTÓTIPO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_Toc37702789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4</w:t>
        </w:r>
        <w:r w:rsidR="00D109C1">
          <w:rPr>
            <w:noProof/>
            <w:webHidden/>
          </w:rPr>
          <w:fldChar w:fldCharType="end"/>
        </w:r>
      </w:hyperlink>
    </w:p>
    <w:p w14:paraId="4373CED4" w14:textId="77777777" w:rsidR="00D109C1" w:rsidRDefault="00A6595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90" w:history="1">
        <w:r w:rsidR="00D109C1" w:rsidRPr="00153D42">
          <w:rPr>
            <w:rStyle w:val="Hyperlink"/>
            <w:noProof/>
          </w:rPr>
          <w:t>CRITÉRIOS DE ACEITE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_Toc37702790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12</w:t>
        </w:r>
        <w:r w:rsidR="00D109C1">
          <w:rPr>
            <w:noProof/>
            <w:webHidden/>
          </w:rPr>
          <w:fldChar w:fldCharType="end"/>
        </w:r>
      </w:hyperlink>
    </w:p>
    <w:p w14:paraId="4CD26B6A" w14:textId="77777777" w:rsidR="00D109C1" w:rsidRDefault="00A6595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702791" w:history="1">
        <w:r w:rsidR="00D109C1" w:rsidRPr="00153D42">
          <w:rPr>
            <w:rStyle w:val="Hyperlink"/>
            <w:noProof/>
          </w:rPr>
          <w:t>INFORMAÇÕES COMPLEMENTARES</w:t>
        </w:r>
        <w:r w:rsidR="00D109C1">
          <w:rPr>
            <w:noProof/>
            <w:webHidden/>
          </w:rPr>
          <w:tab/>
        </w:r>
        <w:r w:rsidR="00D109C1">
          <w:rPr>
            <w:noProof/>
            <w:webHidden/>
          </w:rPr>
          <w:fldChar w:fldCharType="begin"/>
        </w:r>
        <w:r w:rsidR="00D109C1">
          <w:rPr>
            <w:noProof/>
            <w:webHidden/>
          </w:rPr>
          <w:instrText xml:space="preserve"> PAGEREF _Toc37702791 \h </w:instrText>
        </w:r>
        <w:r w:rsidR="00D109C1">
          <w:rPr>
            <w:noProof/>
            <w:webHidden/>
          </w:rPr>
        </w:r>
        <w:r w:rsidR="00D109C1">
          <w:rPr>
            <w:noProof/>
            <w:webHidden/>
          </w:rPr>
          <w:fldChar w:fldCharType="separate"/>
        </w:r>
        <w:r w:rsidR="00D109C1">
          <w:rPr>
            <w:noProof/>
            <w:webHidden/>
          </w:rPr>
          <w:t>18</w:t>
        </w:r>
        <w:r w:rsidR="00D109C1">
          <w:rPr>
            <w:noProof/>
            <w:webHidden/>
          </w:rPr>
          <w:fldChar w:fldCharType="end"/>
        </w:r>
      </w:hyperlink>
    </w:p>
    <w:p w14:paraId="46621B27" w14:textId="77777777" w:rsidR="00A735A5" w:rsidRPr="00045162" w:rsidRDefault="00825F00">
      <w:r w:rsidRPr="00045162">
        <w:fldChar w:fldCharType="end"/>
      </w:r>
    </w:p>
    <w:p w14:paraId="3CB87937" w14:textId="77777777" w:rsidR="00A735A5" w:rsidRPr="00045162" w:rsidRDefault="00A735A5">
      <w:pPr>
        <w:pStyle w:val="Dica"/>
      </w:pPr>
    </w:p>
    <w:p w14:paraId="0C0F08DA" w14:textId="68FFA10F" w:rsidR="00A735A5" w:rsidRPr="00045162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045162">
        <w:br w:type="page"/>
      </w:r>
      <w:bookmarkStart w:id="4" w:name="_Toc37702786"/>
      <w:r w:rsidR="00CE176F" w:rsidRPr="00045162">
        <w:lastRenderedPageBreak/>
        <w:t>HST</w:t>
      </w:r>
      <w:r w:rsidR="00C03F98" w:rsidRPr="00045162">
        <w:t>-</w:t>
      </w:r>
      <w:r w:rsidR="00AF2B52" w:rsidRPr="00045162">
        <w:t>0</w:t>
      </w:r>
      <w:r w:rsidR="00A7007A">
        <w:t>52</w:t>
      </w:r>
      <w:r w:rsidR="00D033C5" w:rsidRPr="00045162">
        <w:t xml:space="preserve"> </w:t>
      </w:r>
      <w:r w:rsidR="0035649F" w:rsidRPr="00045162">
        <w:t xml:space="preserve">– </w:t>
      </w:r>
      <w:r w:rsidR="00A7007A">
        <w:t>Interpor R</w:t>
      </w:r>
      <w:r w:rsidR="00EB3BB5" w:rsidRPr="00045162">
        <w:t xml:space="preserve">ecurso </w:t>
      </w:r>
      <w:r w:rsidR="00462742" w:rsidRPr="00045162">
        <w:t>do</w:t>
      </w:r>
      <w:r w:rsidR="00E264CB" w:rsidRPr="00045162">
        <w:t xml:space="preserve"> </w:t>
      </w:r>
      <w:r w:rsidR="00CE0FD4" w:rsidRPr="00045162">
        <w:t xml:space="preserve">Julgamento do </w:t>
      </w:r>
      <w:r w:rsidR="00153838" w:rsidRPr="00045162">
        <w:t xml:space="preserve">Pedido de </w:t>
      </w:r>
      <w:r w:rsidR="00A7007A">
        <w:t>Impugnação</w:t>
      </w:r>
      <w:r w:rsidR="00D6740F" w:rsidRPr="00045162">
        <w:t xml:space="preserve"> – </w:t>
      </w:r>
      <w:r w:rsidR="00A7007A">
        <w:t>Profissional</w:t>
      </w:r>
      <w:bookmarkEnd w:id="4"/>
    </w:p>
    <w:p w14:paraId="37D34CD1" w14:textId="24080D73" w:rsidR="002B1554" w:rsidRPr="00045162" w:rsidRDefault="00CE176F" w:rsidP="00C64B05">
      <w:pPr>
        <w:pStyle w:val="Ttulo2"/>
        <w:numPr>
          <w:ilvl w:val="0"/>
          <w:numId w:val="0"/>
        </w:numPr>
      </w:pPr>
      <w:bookmarkStart w:id="5" w:name="_Toc37702787"/>
      <w:r w:rsidRPr="00045162">
        <w:t>COMO</w:t>
      </w:r>
      <w:r w:rsidR="00C64B05" w:rsidRPr="00045162">
        <w:t xml:space="preserve"> </w:t>
      </w:r>
      <w:r w:rsidR="00703731" w:rsidRPr="00045162">
        <w:rPr>
          <w:b w:val="0"/>
        </w:rPr>
        <w:t>Profissional</w:t>
      </w:r>
      <w:bookmarkEnd w:id="5"/>
    </w:p>
    <w:p w14:paraId="405BA23E" w14:textId="0BF1DD3C" w:rsidR="005D249C" w:rsidRPr="00045162" w:rsidRDefault="00CE176F" w:rsidP="005D249C">
      <w:pPr>
        <w:pStyle w:val="EstiloPrototipo3"/>
      </w:pPr>
      <w:r w:rsidRPr="00045162">
        <w:t>QUERO</w:t>
      </w:r>
      <w:r w:rsidR="005A4527" w:rsidRPr="00045162">
        <w:t xml:space="preserve"> </w:t>
      </w:r>
      <w:r w:rsidR="00B229B8" w:rsidRPr="00045162">
        <w:rPr>
          <w:b w:val="0"/>
        </w:rPr>
        <w:t xml:space="preserve">acessar a interface de julgamento 1ª instância dos pedidos de </w:t>
      </w:r>
      <w:r w:rsidR="00A7007A">
        <w:rPr>
          <w:b w:val="0"/>
        </w:rPr>
        <w:t>Impugna</w:t>
      </w:r>
      <w:r w:rsidR="00D7541B">
        <w:rPr>
          <w:b w:val="0"/>
        </w:rPr>
        <w:t>ção</w:t>
      </w:r>
      <w:r w:rsidR="00CB2214" w:rsidRPr="00045162">
        <w:rPr>
          <w:b w:val="0"/>
        </w:rPr>
        <w:t>.</w:t>
      </w:r>
    </w:p>
    <w:p w14:paraId="38E7497A" w14:textId="2F356F2C" w:rsidR="00A735A5" w:rsidRPr="00045162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37702788"/>
      <w:r w:rsidRPr="00045162">
        <w:t>PAR</w:t>
      </w:r>
      <w:r w:rsidR="00CE176F" w:rsidRPr="00045162">
        <w:t>A</w:t>
      </w:r>
      <w:r w:rsidR="005A4527" w:rsidRPr="00045162">
        <w:t xml:space="preserve"> </w:t>
      </w:r>
      <w:r w:rsidR="002A5BF5" w:rsidRPr="00045162">
        <w:rPr>
          <w:b w:val="0"/>
        </w:rPr>
        <w:t>s</w:t>
      </w:r>
      <w:r w:rsidR="00DC6347" w:rsidRPr="00045162">
        <w:rPr>
          <w:b w:val="0"/>
        </w:rPr>
        <w:t xml:space="preserve">olicitar o recurso do </w:t>
      </w:r>
      <w:r w:rsidR="00B229B8" w:rsidRPr="00045162">
        <w:rPr>
          <w:b w:val="0"/>
        </w:rPr>
        <w:t xml:space="preserve">julgamento dos pedidos de </w:t>
      </w:r>
      <w:r w:rsidR="00A7007A">
        <w:rPr>
          <w:b w:val="0"/>
        </w:rPr>
        <w:t>impugnação</w:t>
      </w:r>
      <w:r w:rsidR="00D033C5" w:rsidRPr="00045162">
        <w:rPr>
          <w:b w:val="0"/>
        </w:rPr>
        <w:t>.</w:t>
      </w:r>
      <w:bookmarkEnd w:id="6"/>
    </w:p>
    <w:p w14:paraId="6D3DAFD9" w14:textId="77777777" w:rsidR="007569F0" w:rsidRPr="00045162" w:rsidRDefault="007569F0" w:rsidP="007569F0">
      <w:pPr>
        <w:pStyle w:val="Ttulo2"/>
        <w:numPr>
          <w:ilvl w:val="0"/>
          <w:numId w:val="0"/>
        </w:numPr>
      </w:pPr>
      <w:bookmarkStart w:id="7" w:name="_Toc7509864"/>
      <w:bookmarkStart w:id="8" w:name="_Toc37702789"/>
      <w:r w:rsidRPr="00045162">
        <w:t>PROTÓTIPO</w:t>
      </w:r>
      <w:bookmarkEnd w:id="7"/>
      <w:bookmarkEnd w:id="8"/>
    </w:p>
    <w:p w14:paraId="677FF832" w14:textId="2EE30390" w:rsidR="00F05640" w:rsidRPr="00045162" w:rsidRDefault="000C519D" w:rsidP="006B4BE8">
      <w:pPr>
        <w:pStyle w:val="EstiloPrototipo3"/>
        <w:numPr>
          <w:ilvl w:val="0"/>
          <w:numId w:val="4"/>
        </w:numPr>
      </w:pPr>
      <w:bookmarkStart w:id="9" w:name="_Ref26105810"/>
      <w:bookmarkStart w:id="10" w:name="_Ref27035760"/>
      <w:bookmarkStart w:id="11" w:name="_Ref27042920"/>
      <w:bookmarkStart w:id="12" w:name="_Ref29884964"/>
      <w:bookmarkStart w:id="13" w:name="_Ref24546055"/>
      <w:bookmarkStart w:id="14" w:name="_Ref25066994"/>
      <w:r w:rsidRPr="00045162">
        <w:t>Solicitar Recurso</w:t>
      </w:r>
      <w:r w:rsidR="00F05640" w:rsidRPr="00045162">
        <w:t xml:space="preserve"> </w:t>
      </w:r>
      <w:bookmarkEnd w:id="9"/>
      <w:r w:rsidRPr="00045162">
        <w:t>do Julgamento em 1º Instância</w:t>
      </w:r>
      <w:bookmarkEnd w:id="10"/>
      <w:r w:rsidR="00621CC1" w:rsidRPr="00045162">
        <w:t xml:space="preserve"> </w:t>
      </w:r>
      <w:proofErr w:type="gramStart"/>
      <w:r w:rsidR="00621CC1" w:rsidRPr="00A7007A">
        <w:rPr>
          <w:color w:val="31849B" w:themeColor="accent5" w:themeShade="BF"/>
        </w:rPr>
        <w:t xml:space="preserve">UF </w:t>
      </w:r>
      <w:bookmarkEnd w:id="11"/>
      <w:r w:rsidR="007E022C">
        <w:rPr>
          <w:color w:val="31849B" w:themeColor="accent5" w:themeShade="BF"/>
        </w:rPr>
        <w:t xml:space="preserve"> </w:t>
      </w:r>
      <w:r w:rsidR="007E022C">
        <w:t>–</w:t>
      </w:r>
      <w:proofErr w:type="gramEnd"/>
      <w:r w:rsidR="007E022C">
        <w:t xml:space="preserve"> HST050</w:t>
      </w:r>
      <w:bookmarkEnd w:id="12"/>
    </w:p>
    <w:p w14:paraId="4BA09FBD" w14:textId="1736492D" w:rsidR="00F05640" w:rsidRDefault="00DB27E5" w:rsidP="00A7007A">
      <w:pPr>
        <w:pStyle w:val="EstiloPrototipo3"/>
        <w:tabs>
          <w:tab w:val="clear" w:pos="425"/>
        </w:tabs>
        <w:ind w:left="426"/>
      </w:pPr>
      <w:r>
        <w:rPr>
          <w:noProof/>
        </w:rPr>
        <w:drawing>
          <wp:inline distT="0" distB="0" distL="0" distR="0" wp14:anchorId="18A1EF09" wp14:editId="17FD94CF">
            <wp:extent cx="4970178" cy="6073140"/>
            <wp:effectExtent l="0" t="0" r="1905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cluida_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194" cy="607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C289" w14:textId="77777777" w:rsidR="00A7007A" w:rsidRDefault="00A7007A" w:rsidP="00E841EF">
      <w:pPr>
        <w:pStyle w:val="EstiloPrototipo3"/>
        <w:ind w:left="426"/>
      </w:pPr>
    </w:p>
    <w:p w14:paraId="7520E54A" w14:textId="1E51F8AE" w:rsidR="00A7007A" w:rsidRPr="00045162" w:rsidRDefault="00A7007A" w:rsidP="00A7007A">
      <w:pPr>
        <w:pStyle w:val="EstiloPrototipo3"/>
        <w:ind w:left="720"/>
      </w:pPr>
      <w:r w:rsidRPr="00045162">
        <w:t>Solicitar Recurso do Julgamento em 1º Instância</w:t>
      </w:r>
      <w:r w:rsidRPr="00A7007A">
        <w:rPr>
          <w:color w:val="31849B" w:themeColor="accent5" w:themeShade="BF"/>
        </w:rPr>
        <w:t xml:space="preserve"> IES </w:t>
      </w:r>
      <w:r w:rsidR="007E022C" w:rsidRPr="007E022C">
        <w:rPr>
          <w:color w:val="000000" w:themeColor="text1"/>
        </w:rPr>
        <w:t>– HST050</w:t>
      </w:r>
    </w:p>
    <w:p w14:paraId="2DDFB68D" w14:textId="6C950F92" w:rsidR="00A7007A" w:rsidRPr="00045162" w:rsidRDefault="00D109C1" w:rsidP="00A7007A">
      <w:pPr>
        <w:pStyle w:val="EstiloPrototipo3"/>
        <w:tabs>
          <w:tab w:val="clear" w:pos="425"/>
        </w:tabs>
        <w:ind w:left="426"/>
      </w:pPr>
      <w:r>
        <w:rPr>
          <w:noProof/>
        </w:rPr>
        <w:drawing>
          <wp:inline distT="0" distB="0" distL="0" distR="0" wp14:anchorId="2D834029" wp14:editId="250AC45D">
            <wp:extent cx="5760085" cy="70383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cluida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8292" w14:textId="77777777" w:rsidR="00602883" w:rsidRDefault="00602883" w:rsidP="00621CC1">
      <w:pPr>
        <w:pStyle w:val="EstiloPrototipo3"/>
        <w:ind w:left="426"/>
      </w:pPr>
    </w:p>
    <w:p w14:paraId="5E486955" w14:textId="77777777" w:rsidR="00C51FDD" w:rsidRDefault="00C51FDD" w:rsidP="00621CC1">
      <w:pPr>
        <w:pStyle w:val="EstiloPrototipo3"/>
        <w:ind w:left="426"/>
      </w:pPr>
    </w:p>
    <w:p w14:paraId="2212A0BD" w14:textId="6F88AC15" w:rsidR="00656397" w:rsidRPr="00045162" w:rsidRDefault="00570BA9" w:rsidP="00656397">
      <w:pPr>
        <w:pStyle w:val="EstiloPrototipo3"/>
        <w:numPr>
          <w:ilvl w:val="0"/>
          <w:numId w:val="4"/>
        </w:numPr>
      </w:pPr>
      <w:bookmarkStart w:id="15" w:name="_Ref27035743"/>
      <w:bookmarkStart w:id="16" w:name="_Ref27465745"/>
      <w:bookmarkStart w:id="17" w:name="_Ref29812850"/>
      <w:bookmarkEnd w:id="13"/>
      <w:bookmarkEnd w:id="14"/>
      <w:r w:rsidRPr="00045162">
        <w:lastRenderedPageBreak/>
        <w:t xml:space="preserve">Inserir </w:t>
      </w:r>
      <w:r w:rsidR="003406A5" w:rsidRPr="00045162">
        <w:t>Re</w:t>
      </w:r>
      <w:r w:rsidR="00C86FBD">
        <w:t>curso</w:t>
      </w:r>
      <w:bookmarkEnd w:id="15"/>
      <w:r w:rsidR="00C86FBD">
        <w:t xml:space="preserve"> </w:t>
      </w:r>
      <w:r w:rsidR="003406A5" w:rsidRPr="00045162">
        <w:t>do Julgamento</w:t>
      </w:r>
      <w:bookmarkEnd w:id="16"/>
      <w:bookmarkEnd w:id="17"/>
    </w:p>
    <w:p w14:paraId="03718D4A" w14:textId="1D6B9E2A" w:rsidR="00656397" w:rsidRDefault="00207E53" w:rsidP="00DA37A6">
      <w:pPr>
        <w:pStyle w:val="EstiloPrototipo3"/>
        <w:ind w:left="284"/>
      </w:pPr>
      <w:r>
        <w:rPr>
          <w:noProof/>
        </w:rPr>
        <w:drawing>
          <wp:inline distT="0" distB="0" distL="0" distR="0" wp14:anchorId="449F72D3" wp14:editId="301F87CE">
            <wp:extent cx="5760085" cy="532511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cluida_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10B1" w14:textId="77777777" w:rsidR="005050D7" w:rsidRDefault="005050D7" w:rsidP="00DA37A6">
      <w:pPr>
        <w:pStyle w:val="EstiloPrototipo3"/>
        <w:ind w:left="284"/>
      </w:pPr>
    </w:p>
    <w:p w14:paraId="5524F42B" w14:textId="77777777" w:rsidR="005050D7" w:rsidRDefault="005050D7" w:rsidP="00DA37A6">
      <w:pPr>
        <w:pStyle w:val="EstiloPrototipo3"/>
        <w:ind w:left="284"/>
      </w:pPr>
    </w:p>
    <w:p w14:paraId="05B7F8E8" w14:textId="77777777" w:rsidR="005050D7" w:rsidRDefault="005050D7" w:rsidP="00DA37A6">
      <w:pPr>
        <w:pStyle w:val="EstiloPrototipo3"/>
        <w:ind w:left="284"/>
      </w:pPr>
    </w:p>
    <w:p w14:paraId="7DD4833E" w14:textId="77777777" w:rsidR="005050D7" w:rsidRDefault="005050D7" w:rsidP="00DA37A6">
      <w:pPr>
        <w:pStyle w:val="EstiloPrototipo3"/>
        <w:ind w:left="284"/>
      </w:pPr>
    </w:p>
    <w:p w14:paraId="5CBBCCBF" w14:textId="77777777" w:rsidR="005050D7" w:rsidRDefault="005050D7" w:rsidP="00DA37A6">
      <w:pPr>
        <w:pStyle w:val="EstiloPrototipo3"/>
        <w:ind w:left="284"/>
      </w:pPr>
    </w:p>
    <w:p w14:paraId="2BAA9288" w14:textId="77777777" w:rsidR="005050D7" w:rsidRDefault="005050D7" w:rsidP="00DA37A6">
      <w:pPr>
        <w:pStyle w:val="EstiloPrototipo3"/>
        <w:ind w:left="284"/>
      </w:pPr>
    </w:p>
    <w:p w14:paraId="49C42866" w14:textId="77777777" w:rsidR="005050D7" w:rsidRDefault="005050D7" w:rsidP="00DA37A6">
      <w:pPr>
        <w:pStyle w:val="EstiloPrototipo3"/>
        <w:ind w:left="284"/>
      </w:pPr>
    </w:p>
    <w:p w14:paraId="054EA55A" w14:textId="77777777" w:rsidR="005050D7" w:rsidRDefault="005050D7" w:rsidP="00DA37A6">
      <w:pPr>
        <w:pStyle w:val="EstiloPrototipo3"/>
        <w:ind w:left="284"/>
      </w:pPr>
    </w:p>
    <w:p w14:paraId="352A2E6F" w14:textId="77777777" w:rsidR="005050D7" w:rsidRDefault="005050D7" w:rsidP="00DA37A6">
      <w:pPr>
        <w:pStyle w:val="EstiloPrototipo3"/>
        <w:ind w:left="284"/>
      </w:pPr>
    </w:p>
    <w:p w14:paraId="2E442FC4" w14:textId="77777777" w:rsidR="005050D7" w:rsidRDefault="005050D7" w:rsidP="00DA37A6">
      <w:pPr>
        <w:pStyle w:val="EstiloPrototipo3"/>
        <w:ind w:left="284"/>
      </w:pPr>
    </w:p>
    <w:p w14:paraId="6B3EFE63" w14:textId="5F71791E" w:rsidR="005050D7" w:rsidRPr="00045162" w:rsidRDefault="005050D7" w:rsidP="00DA37A6">
      <w:pPr>
        <w:pStyle w:val="EstiloPrototipo3"/>
        <w:ind w:left="284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775"/>
        <w:gridCol w:w="531"/>
        <w:gridCol w:w="1246"/>
        <w:gridCol w:w="442"/>
        <w:gridCol w:w="592"/>
        <w:gridCol w:w="263"/>
        <w:gridCol w:w="663"/>
        <w:gridCol w:w="2855"/>
      </w:tblGrid>
      <w:tr w:rsidR="00165FE4" w:rsidRPr="00045162" w14:paraId="0E280DF1" w14:textId="77777777" w:rsidTr="00ED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DF57F79" w14:textId="77777777" w:rsidR="00165FE4" w:rsidRPr="00045162" w:rsidRDefault="00165FE4" w:rsidP="00ED1665">
            <w:pPr>
              <w:pStyle w:val="EstiloPrototipo3"/>
              <w:jc w:val="center"/>
            </w:pPr>
            <w:r w:rsidRPr="00045162">
              <w:rPr>
                <w:sz w:val="24"/>
                <w:szCs w:val="24"/>
              </w:rPr>
              <w:t>Campos</w:t>
            </w:r>
          </w:p>
        </w:tc>
      </w:tr>
      <w:tr w:rsidR="00165FE4" w:rsidRPr="00045162" w14:paraId="1C6245A6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1AB86E1" w14:textId="5AC36B4F" w:rsidR="00165FE4" w:rsidRPr="00045162" w:rsidRDefault="00165FE4" w:rsidP="00165FE4">
            <w:pPr>
              <w:pStyle w:val="EstiloPrototipo3"/>
              <w:jc w:val="center"/>
            </w:pPr>
            <w:r w:rsidRPr="00045162">
              <w:t>Inserir Justificativa/Documento</w:t>
            </w:r>
          </w:p>
        </w:tc>
      </w:tr>
      <w:tr w:rsidR="00165FE4" w:rsidRPr="00045162" w14:paraId="5F75ED74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116B7F7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5F9C3D38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7E579EB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982F2E2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FAC78A7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169D937C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62FB66B" w14:textId="77777777" w:rsidR="00165FE4" w:rsidRPr="00045162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Regra</w:t>
            </w:r>
          </w:p>
        </w:tc>
      </w:tr>
      <w:tr w:rsidR="00165FE4" w:rsidRPr="00045162" w14:paraId="5BDE14D8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A235907" w14:textId="77777777" w:rsidR="00165FE4" w:rsidRPr="00045162" w:rsidRDefault="00165FE4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752DE33" w14:textId="77777777" w:rsidR="00165FE4" w:rsidRDefault="00D75FB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Interpor Recurso</w:t>
            </w:r>
            <w:r w:rsidR="006C2F47">
              <w:rPr>
                <w:sz w:val="18"/>
                <w:szCs w:val="18"/>
              </w:rPr>
              <w:t xml:space="preserve"> – Pedido de </w:t>
            </w:r>
            <w:r w:rsidR="005050D7">
              <w:rPr>
                <w:sz w:val="18"/>
                <w:szCs w:val="18"/>
              </w:rPr>
              <w:t>Impugnação</w:t>
            </w:r>
          </w:p>
          <w:p w14:paraId="4D732D98" w14:textId="77777777" w:rsidR="005050D7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C8AD7BE" w14:textId="505F0EF1" w:rsidR="005050D7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 (IES)</w:t>
            </w:r>
          </w:p>
          <w:p w14:paraId="69CD1794" w14:textId="77777777" w:rsidR="005050D7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7B6E67BC" w14:textId="3079B50A" w:rsidR="005050D7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Interpor R</w:t>
            </w:r>
            <w:r>
              <w:rPr>
                <w:sz w:val="18"/>
                <w:szCs w:val="18"/>
              </w:rPr>
              <w:t>e</w:t>
            </w:r>
            <w:r w:rsidR="00207E53">
              <w:rPr>
                <w:sz w:val="18"/>
                <w:szCs w:val="18"/>
              </w:rPr>
              <w:t>consideração</w:t>
            </w:r>
            <w:r>
              <w:rPr>
                <w:sz w:val="18"/>
                <w:szCs w:val="18"/>
              </w:rPr>
              <w:t xml:space="preserve"> – Pedido de Impugnação</w:t>
            </w:r>
          </w:p>
          <w:p w14:paraId="491B2BDF" w14:textId="56A900A7" w:rsidR="005050D7" w:rsidRPr="00045162" w:rsidRDefault="005050D7" w:rsidP="005050D7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6" w:type="dxa"/>
            <w:gridSpan w:val="2"/>
          </w:tcPr>
          <w:p w14:paraId="326EEB0C" w14:textId="4C370775" w:rsidR="00165FE4" w:rsidRPr="00045162" w:rsidRDefault="0071422A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Exibe título do pop-up</w:t>
            </w:r>
          </w:p>
        </w:tc>
        <w:tc>
          <w:tcPr>
            <w:tcW w:w="1246" w:type="dxa"/>
          </w:tcPr>
          <w:p w14:paraId="643BE773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692B1A8A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5A61253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1CEA236" w14:textId="77777777" w:rsidR="00165FE4" w:rsidRPr="00045162" w:rsidRDefault="00165FE4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045162">
              <w:rPr>
                <w:sz w:val="18"/>
                <w:szCs w:val="18"/>
              </w:rPr>
              <w:t>Somente Leitura</w:t>
            </w:r>
            <w:r w:rsidRPr="00045162">
              <w:t>: Sim</w:t>
            </w:r>
          </w:p>
          <w:p w14:paraId="3F19CD19" w14:textId="6F82330A" w:rsidR="0071422A" w:rsidRPr="00045162" w:rsidRDefault="0071422A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045162">
              <w:t>Obrigatório: N/A</w:t>
            </w:r>
          </w:p>
        </w:tc>
      </w:tr>
      <w:tr w:rsidR="00165FE4" w:rsidRPr="00045162" w14:paraId="377ABDB0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1D2775C" w14:textId="51232C9C" w:rsidR="00165FE4" w:rsidRPr="00045162" w:rsidRDefault="00165FE4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8C1024A" w14:textId="461054AA" w:rsidR="00D7541B" w:rsidRDefault="00D7541B" w:rsidP="0071422A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Recurso do Julgamento</w:t>
            </w:r>
          </w:p>
          <w:p w14:paraId="7B8CD053" w14:textId="77777777" w:rsidR="00D7541B" w:rsidRDefault="00D7541B" w:rsidP="0071422A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</w:p>
          <w:p w14:paraId="620EA9AE" w14:textId="6FF280F3" w:rsidR="00D7541B" w:rsidRDefault="00D7541B" w:rsidP="0071422A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OU</w:t>
            </w:r>
            <w:r w:rsidR="00C86FBD">
              <w:rPr>
                <w:noProof/>
                <w:sz w:val="18"/>
                <w:szCs w:val="18"/>
              </w:rPr>
              <w:t xml:space="preserve"> (IES)</w:t>
            </w:r>
          </w:p>
          <w:p w14:paraId="2C03B0B5" w14:textId="77777777" w:rsidR="00D7541B" w:rsidRDefault="00D7541B" w:rsidP="0071422A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</w:p>
          <w:p w14:paraId="3239FCE8" w14:textId="033DD4E0" w:rsidR="00165FE4" w:rsidRPr="00045162" w:rsidRDefault="00D75FB7" w:rsidP="0071422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>Reconsideração do Julgamento</w:t>
            </w:r>
          </w:p>
        </w:tc>
        <w:tc>
          <w:tcPr>
            <w:tcW w:w="1306" w:type="dxa"/>
            <w:gridSpan w:val="2"/>
          </w:tcPr>
          <w:p w14:paraId="75A82D1D" w14:textId="365A426A" w:rsidR="00165FE4" w:rsidRPr="00045162" w:rsidRDefault="0071422A" w:rsidP="00D75F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C</w:t>
            </w:r>
            <w:r w:rsidR="008E2721" w:rsidRPr="00045162">
              <w:rPr>
                <w:sz w:val="18"/>
                <w:szCs w:val="18"/>
              </w:rPr>
              <w:t xml:space="preserve">ampo para </w:t>
            </w:r>
            <w:r w:rsidRPr="00045162">
              <w:rPr>
                <w:sz w:val="18"/>
                <w:szCs w:val="18"/>
              </w:rPr>
              <w:t xml:space="preserve">inserção do </w:t>
            </w:r>
            <w:r w:rsidR="00D75FB7" w:rsidRPr="00045162">
              <w:rPr>
                <w:sz w:val="18"/>
                <w:szCs w:val="18"/>
              </w:rPr>
              <w:t>texto</w:t>
            </w:r>
            <w:r w:rsidRPr="00045162">
              <w:rPr>
                <w:sz w:val="18"/>
                <w:szCs w:val="18"/>
              </w:rPr>
              <w:t xml:space="preserve"> referente ao pedido de recurso do julgamento em 1ª instância</w:t>
            </w:r>
          </w:p>
        </w:tc>
        <w:tc>
          <w:tcPr>
            <w:tcW w:w="1246" w:type="dxa"/>
          </w:tcPr>
          <w:p w14:paraId="4FD7B3C3" w14:textId="769BAAAB" w:rsidR="00165FE4" w:rsidRPr="00045162" w:rsidRDefault="003376F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Alfan</w:t>
            </w:r>
            <w:r w:rsidR="00165FE4" w:rsidRPr="00045162">
              <w:rPr>
                <w:sz w:val="18"/>
                <w:szCs w:val="18"/>
              </w:rPr>
              <w:t xml:space="preserve">umérico </w:t>
            </w:r>
          </w:p>
        </w:tc>
        <w:tc>
          <w:tcPr>
            <w:tcW w:w="1034" w:type="dxa"/>
            <w:gridSpan w:val="2"/>
          </w:tcPr>
          <w:p w14:paraId="21180DFE" w14:textId="77777777" w:rsidR="00165FE4" w:rsidRPr="00045162" w:rsidRDefault="00165FE4" w:rsidP="00ED1665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2DD8E0F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89FA58B" w14:textId="5549F2EA" w:rsidR="00165FE4" w:rsidRPr="00045162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Somente Leitura</w:t>
            </w:r>
            <w:r w:rsidR="0071422A" w:rsidRPr="00045162">
              <w:rPr>
                <w:sz w:val="18"/>
                <w:szCs w:val="18"/>
              </w:rPr>
              <w:t>: Não</w:t>
            </w:r>
          </w:p>
          <w:p w14:paraId="1F9ECC5F" w14:textId="180D994C" w:rsidR="00165FE4" w:rsidRPr="00045162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Obrigatório: </w:t>
            </w:r>
            <w:r w:rsidR="0071422A" w:rsidRPr="00045162">
              <w:rPr>
                <w:sz w:val="18"/>
                <w:szCs w:val="18"/>
              </w:rPr>
              <w:t>Sim</w:t>
            </w:r>
          </w:p>
          <w:p w14:paraId="05FC3B1F" w14:textId="77777777" w:rsidR="00165FE4" w:rsidRPr="00045162" w:rsidRDefault="008E2721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Tamanho: 1000 caracteres</w:t>
            </w:r>
            <w:r w:rsidR="0071422A" w:rsidRPr="00045162">
              <w:rPr>
                <w:sz w:val="18"/>
                <w:szCs w:val="18"/>
              </w:rPr>
              <w:t xml:space="preserve"> </w:t>
            </w:r>
          </w:p>
          <w:p w14:paraId="2A130A31" w14:textId="3B3F1BF5" w:rsidR="002D6770" w:rsidRPr="00045162" w:rsidRDefault="002D6770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Permite Caracteres Especiais: Sim</w:t>
            </w:r>
          </w:p>
        </w:tc>
      </w:tr>
      <w:tr w:rsidR="00165FE4" w:rsidRPr="00045162" w14:paraId="379B8654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CBD224" w14:textId="642106CC" w:rsidR="00165FE4" w:rsidRPr="00045162" w:rsidRDefault="00165FE4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8499AAC" w14:textId="1D263830" w:rsidR="00165FE4" w:rsidRPr="00045162" w:rsidRDefault="00800B3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  <w:gridSpan w:val="2"/>
          </w:tcPr>
          <w:p w14:paraId="3ABFB265" w14:textId="235C771F" w:rsidR="00800B34" w:rsidRPr="00045162" w:rsidRDefault="00800B34" w:rsidP="00800B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Campo para realização</w:t>
            </w:r>
            <w:r w:rsidR="00D75FB7" w:rsidRPr="00045162">
              <w:rPr>
                <w:sz w:val="18"/>
                <w:szCs w:val="18"/>
              </w:rPr>
              <w:t xml:space="preserve"> Upload</w:t>
            </w:r>
            <w:r w:rsidRPr="00045162">
              <w:rPr>
                <w:sz w:val="18"/>
                <w:szCs w:val="18"/>
              </w:rPr>
              <w:t xml:space="preserve"> de arquivos caso seja necessário. </w:t>
            </w:r>
          </w:p>
        </w:tc>
        <w:tc>
          <w:tcPr>
            <w:tcW w:w="1246" w:type="dxa"/>
          </w:tcPr>
          <w:p w14:paraId="672B948C" w14:textId="022552AC" w:rsidR="00165FE4" w:rsidRPr="00045162" w:rsidRDefault="003376F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Arquivo</w:t>
            </w:r>
          </w:p>
        </w:tc>
        <w:tc>
          <w:tcPr>
            <w:tcW w:w="1034" w:type="dxa"/>
            <w:gridSpan w:val="2"/>
          </w:tcPr>
          <w:p w14:paraId="0DEEA01F" w14:textId="77777777" w:rsidR="00165FE4" w:rsidRPr="00045162" w:rsidRDefault="00165FE4" w:rsidP="00ED1665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6816FE6" w14:textId="77777777" w:rsidR="00165FE4" w:rsidRPr="00045162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EAE8B97" w14:textId="08B91C98" w:rsidR="00165FE4" w:rsidRPr="00045162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Somente Leitura</w:t>
            </w:r>
            <w:r w:rsidR="00800B34" w:rsidRPr="00045162">
              <w:rPr>
                <w:sz w:val="18"/>
                <w:szCs w:val="18"/>
              </w:rPr>
              <w:t>: Não</w:t>
            </w:r>
          </w:p>
          <w:p w14:paraId="092E132C" w14:textId="04EDA30D" w:rsidR="00165FE4" w:rsidRPr="00045162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Obrigatório: </w:t>
            </w:r>
            <w:r w:rsidR="00800B34" w:rsidRPr="00045162">
              <w:rPr>
                <w:sz w:val="18"/>
                <w:szCs w:val="18"/>
              </w:rPr>
              <w:t>Não</w:t>
            </w:r>
          </w:p>
          <w:p w14:paraId="48EEA727" w14:textId="068F58E4" w:rsidR="005E65BC" w:rsidRPr="00045162" w:rsidRDefault="005E65BC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O sistema deve apresentar o mesmo nome do arquivo original que foi realizado o upload.</w:t>
            </w:r>
          </w:p>
          <w:p w14:paraId="47A24771" w14:textId="77777777" w:rsidR="00165FE4" w:rsidRPr="00045162" w:rsidRDefault="00165FE4" w:rsidP="00ED1665">
            <w:pPr>
              <w:spacing w:before="60" w:after="60"/>
              <w:ind w:left="360"/>
              <w:rPr>
                <w:sz w:val="18"/>
                <w:szCs w:val="18"/>
              </w:rPr>
            </w:pPr>
          </w:p>
        </w:tc>
      </w:tr>
      <w:tr w:rsidR="003314A1" w:rsidRPr="00045162" w14:paraId="51D091C2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11A1CD3" w14:textId="77777777" w:rsidR="003314A1" w:rsidRPr="00045162" w:rsidRDefault="003314A1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4"/>
                <w:szCs w:val="24"/>
              </w:rPr>
              <w:t>Comandos</w:t>
            </w:r>
          </w:p>
        </w:tc>
      </w:tr>
      <w:tr w:rsidR="003314A1" w:rsidRPr="00045162" w14:paraId="6C176F0A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4974A7C7" w14:textId="77777777" w:rsidR="003314A1" w:rsidRPr="00045162" w:rsidRDefault="003314A1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045162">
              <w:rPr>
                <w:rFonts w:cs="Arial"/>
                <w:b/>
                <w:sz w:val="18"/>
                <w:szCs w:val="18"/>
              </w:rPr>
              <w:t>Nome</w:t>
            </w:r>
          </w:p>
        </w:tc>
        <w:tc>
          <w:tcPr>
            <w:tcW w:w="2219" w:type="dxa"/>
            <w:gridSpan w:val="3"/>
          </w:tcPr>
          <w:p w14:paraId="1B555124" w14:textId="77777777" w:rsidR="003314A1" w:rsidRPr="00045162" w:rsidRDefault="003314A1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045162">
              <w:rPr>
                <w:rFonts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855" w:type="dxa"/>
            <w:gridSpan w:val="2"/>
          </w:tcPr>
          <w:p w14:paraId="33168F5F" w14:textId="77777777" w:rsidR="003314A1" w:rsidRPr="00045162" w:rsidRDefault="003314A1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045162"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3518" w:type="dxa"/>
            <w:gridSpan w:val="2"/>
          </w:tcPr>
          <w:p w14:paraId="0386F952" w14:textId="77777777" w:rsidR="003314A1" w:rsidRPr="00045162" w:rsidRDefault="003314A1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045162">
              <w:rPr>
                <w:b/>
                <w:sz w:val="18"/>
                <w:szCs w:val="18"/>
              </w:rPr>
              <w:t>Regras</w:t>
            </w:r>
          </w:p>
        </w:tc>
      </w:tr>
      <w:tr w:rsidR="003314A1" w:rsidRPr="00045162" w14:paraId="6F51C12E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5A0BD1EF" w14:textId="18AB9A77" w:rsidR="003314A1" w:rsidRPr="00045162" w:rsidRDefault="003314A1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 xml:space="preserve">Cancelar </w:t>
            </w:r>
          </w:p>
        </w:tc>
        <w:tc>
          <w:tcPr>
            <w:tcW w:w="2219" w:type="dxa"/>
            <w:gridSpan w:val="3"/>
          </w:tcPr>
          <w:p w14:paraId="1281AF0B" w14:textId="161946E9" w:rsidR="003314A1" w:rsidRPr="00045162" w:rsidRDefault="003314A1" w:rsidP="00ED1665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Ao acionar esse botão, o sistema deve fechar o pop-up e apresentar a interface [</w:t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45162">
              <w:rPr>
                <w:color w:val="31849B" w:themeColor="accent5" w:themeShade="BF"/>
                <w:sz w:val="18"/>
                <w:szCs w:val="18"/>
              </w:rPr>
              <w:instrText xml:space="preserve"> REF _Ref27042920 \r \h </w:instrText>
            </w:r>
            <w:r w:rsidR="00045162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45162">
              <w:rPr>
                <w:color w:val="31849B" w:themeColor="accent5" w:themeShade="BF"/>
                <w:sz w:val="18"/>
                <w:szCs w:val="18"/>
              </w:rPr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45162">
              <w:rPr>
                <w:color w:val="31849B" w:themeColor="accent5" w:themeShade="BF"/>
                <w:sz w:val="18"/>
                <w:szCs w:val="18"/>
              </w:rPr>
              <w:t>P01</w:t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45162">
              <w:rPr>
                <w:sz w:val="18"/>
                <w:szCs w:val="18"/>
              </w:rPr>
              <w:t>]</w:t>
            </w:r>
          </w:p>
        </w:tc>
        <w:tc>
          <w:tcPr>
            <w:tcW w:w="855" w:type="dxa"/>
            <w:gridSpan w:val="2"/>
          </w:tcPr>
          <w:p w14:paraId="1424FE15" w14:textId="77777777" w:rsidR="003314A1" w:rsidRPr="00045162" w:rsidRDefault="003314A1" w:rsidP="00ED1665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Botão</w:t>
            </w:r>
          </w:p>
        </w:tc>
        <w:tc>
          <w:tcPr>
            <w:tcW w:w="3518" w:type="dxa"/>
            <w:gridSpan w:val="2"/>
          </w:tcPr>
          <w:p w14:paraId="6A34313C" w14:textId="330F0EF8" w:rsidR="003314A1" w:rsidRPr="00045162" w:rsidRDefault="006B763E" w:rsidP="00E174C9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N/A</w:t>
            </w:r>
          </w:p>
        </w:tc>
      </w:tr>
      <w:tr w:rsidR="006B763E" w:rsidRPr="00045162" w14:paraId="1326F599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5D3969C0" w14:textId="4E7B9DB5" w:rsidR="006B763E" w:rsidRPr="00045162" w:rsidRDefault="006B763E" w:rsidP="00ED1665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>Cadastrar</w:t>
            </w:r>
          </w:p>
        </w:tc>
        <w:tc>
          <w:tcPr>
            <w:tcW w:w="2219" w:type="dxa"/>
            <w:gridSpan w:val="3"/>
          </w:tcPr>
          <w:p w14:paraId="7E9AD06D" w14:textId="62C20FA4" w:rsidR="006B763E" w:rsidRPr="00045162" w:rsidRDefault="006B763E" w:rsidP="00D75FB7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Ao acionar esse botão, o sistema deve apresentar o pop-up [</w:t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45162">
              <w:rPr>
                <w:color w:val="31849B" w:themeColor="accent5" w:themeShade="BF"/>
                <w:sz w:val="18"/>
                <w:szCs w:val="18"/>
              </w:rPr>
              <w:instrText xml:space="preserve"> REF _Ref27036870 \r \h </w:instrText>
            </w:r>
            <w:r w:rsidR="00045162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45162">
              <w:rPr>
                <w:color w:val="31849B" w:themeColor="accent5" w:themeShade="BF"/>
                <w:sz w:val="18"/>
                <w:szCs w:val="18"/>
              </w:rPr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45162">
              <w:rPr>
                <w:color w:val="31849B" w:themeColor="accent5" w:themeShade="BF"/>
                <w:sz w:val="18"/>
                <w:szCs w:val="18"/>
              </w:rPr>
              <w:t>P0</w:t>
            </w:r>
            <w:r w:rsidR="00D75FB7" w:rsidRPr="00045162">
              <w:rPr>
                <w:color w:val="31849B" w:themeColor="accent5" w:themeShade="BF"/>
                <w:sz w:val="18"/>
                <w:szCs w:val="18"/>
              </w:rPr>
              <w:t>3</w:t>
            </w:r>
            <w:r w:rsidRPr="00045162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45162">
              <w:rPr>
                <w:sz w:val="18"/>
                <w:szCs w:val="18"/>
              </w:rPr>
              <w:t>] com a mensagem de sucesso do cadastro do pedido de recurso.</w:t>
            </w:r>
          </w:p>
        </w:tc>
        <w:tc>
          <w:tcPr>
            <w:tcW w:w="855" w:type="dxa"/>
            <w:gridSpan w:val="2"/>
          </w:tcPr>
          <w:p w14:paraId="143AE07C" w14:textId="77777777" w:rsidR="006B763E" w:rsidRPr="00045162" w:rsidRDefault="006B763E" w:rsidP="00ED1665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518" w:type="dxa"/>
            <w:gridSpan w:val="2"/>
          </w:tcPr>
          <w:p w14:paraId="31C2A454" w14:textId="7C26793A" w:rsidR="006B763E" w:rsidRPr="00045162" w:rsidRDefault="008C0B37" w:rsidP="00E174C9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N/A</w:t>
            </w:r>
          </w:p>
        </w:tc>
      </w:tr>
    </w:tbl>
    <w:p w14:paraId="63D6AB9A" w14:textId="60079A1B" w:rsidR="00C33620" w:rsidRPr="00045162" w:rsidRDefault="00C33620" w:rsidP="0090003B">
      <w:pPr>
        <w:pStyle w:val="EstiloPrototipo3"/>
        <w:numPr>
          <w:ilvl w:val="0"/>
          <w:numId w:val="4"/>
        </w:numPr>
      </w:pPr>
      <w:bookmarkStart w:id="18" w:name="_Ref27036870"/>
      <w:r w:rsidRPr="00045162">
        <w:lastRenderedPageBreak/>
        <w:t>Pop-up Confirmação do Pedido de Recurso</w:t>
      </w:r>
      <w:bookmarkEnd w:id="18"/>
    </w:p>
    <w:p w14:paraId="17D8E4C8" w14:textId="6F55369D" w:rsidR="00656397" w:rsidRDefault="0090003B" w:rsidP="00704DED">
      <w:pPr>
        <w:ind w:left="426"/>
      </w:pPr>
      <w:r>
        <w:rPr>
          <w:noProof/>
        </w:rPr>
        <w:drawing>
          <wp:inline distT="0" distB="0" distL="0" distR="0" wp14:anchorId="331D0625" wp14:editId="5483DE1B">
            <wp:extent cx="5760085" cy="53251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cluid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E73A" w14:textId="77777777" w:rsidR="0090003B" w:rsidRDefault="0090003B" w:rsidP="00704DED">
      <w:pPr>
        <w:ind w:left="426"/>
      </w:pPr>
    </w:p>
    <w:p w14:paraId="0DA84998" w14:textId="1EAFF5B2" w:rsidR="0090003B" w:rsidRPr="00045162" w:rsidRDefault="0090003B" w:rsidP="00704DED">
      <w:pPr>
        <w:ind w:left="426"/>
      </w:pPr>
    </w:p>
    <w:p w14:paraId="17281FC5" w14:textId="77777777" w:rsidR="003376F7" w:rsidRPr="00045162" w:rsidRDefault="003376F7" w:rsidP="008724F1"/>
    <w:p w14:paraId="2D943215" w14:textId="1B7326D3" w:rsidR="002708C2" w:rsidRPr="00C51FDD" w:rsidRDefault="002346C3" w:rsidP="0090003B">
      <w:pPr>
        <w:pStyle w:val="EstiloPrototipo3"/>
        <w:numPr>
          <w:ilvl w:val="0"/>
          <w:numId w:val="4"/>
        </w:numPr>
      </w:pPr>
      <w:bookmarkStart w:id="19" w:name="_Ref27037005"/>
      <w:bookmarkStart w:id="20" w:name="_Ref29884901"/>
      <w:r>
        <w:lastRenderedPageBreak/>
        <w:t>Visualizar</w:t>
      </w:r>
      <w:r w:rsidR="001E15B8" w:rsidRPr="00C51FDD">
        <w:t xml:space="preserve"> Solicitação de Recurso</w:t>
      </w:r>
      <w:bookmarkEnd w:id="19"/>
      <w:r w:rsidR="0094569B" w:rsidRPr="00C51FDD">
        <w:t xml:space="preserve"> </w:t>
      </w:r>
      <w:bookmarkEnd w:id="20"/>
      <w:r w:rsidR="0023057C">
        <w:t>Responsável</w:t>
      </w:r>
    </w:p>
    <w:p w14:paraId="0743394C" w14:textId="34CA72BD" w:rsidR="00E644D3" w:rsidRDefault="00C5680B" w:rsidP="005027FF">
      <w:pPr>
        <w:pStyle w:val="EstiloPrototipo3"/>
      </w:pPr>
      <w:r>
        <w:rPr>
          <w:noProof/>
        </w:rPr>
        <w:drawing>
          <wp:inline distT="0" distB="0" distL="0" distR="0" wp14:anchorId="55A083D7" wp14:editId="428B3251">
            <wp:extent cx="5760085" cy="46005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cluid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A858" w14:textId="77777777" w:rsidR="002346C3" w:rsidRDefault="002346C3" w:rsidP="005027FF">
      <w:pPr>
        <w:pStyle w:val="EstiloPrototipo3"/>
      </w:pPr>
    </w:p>
    <w:p w14:paraId="69AC2596" w14:textId="77777777" w:rsidR="002346C3" w:rsidRDefault="002346C3" w:rsidP="005027FF">
      <w:pPr>
        <w:pStyle w:val="EstiloPrototipo3"/>
      </w:pPr>
    </w:p>
    <w:p w14:paraId="0C2AE1BC" w14:textId="77777777" w:rsidR="002346C3" w:rsidRDefault="002346C3" w:rsidP="005027FF">
      <w:pPr>
        <w:pStyle w:val="EstiloPrototipo3"/>
      </w:pPr>
    </w:p>
    <w:p w14:paraId="64228E89" w14:textId="77777777" w:rsidR="002346C3" w:rsidRDefault="002346C3" w:rsidP="005027FF">
      <w:pPr>
        <w:pStyle w:val="EstiloPrototipo3"/>
      </w:pPr>
    </w:p>
    <w:p w14:paraId="1CC3022D" w14:textId="77777777" w:rsidR="002346C3" w:rsidRDefault="002346C3" w:rsidP="005027FF">
      <w:pPr>
        <w:pStyle w:val="EstiloPrototipo3"/>
      </w:pPr>
    </w:p>
    <w:p w14:paraId="00373B1D" w14:textId="77777777" w:rsidR="002346C3" w:rsidRDefault="002346C3" w:rsidP="005027FF">
      <w:pPr>
        <w:pStyle w:val="EstiloPrototipo3"/>
      </w:pPr>
    </w:p>
    <w:p w14:paraId="61E374F1" w14:textId="77777777" w:rsidR="002346C3" w:rsidRDefault="002346C3" w:rsidP="005027FF">
      <w:pPr>
        <w:pStyle w:val="EstiloPrototipo3"/>
      </w:pPr>
    </w:p>
    <w:p w14:paraId="6E0A1E3C" w14:textId="77777777" w:rsidR="002346C3" w:rsidRDefault="002346C3" w:rsidP="005027FF">
      <w:pPr>
        <w:pStyle w:val="EstiloPrototipo3"/>
      </w:pPr>
    </w:p>
    <w:p w14:paraId="1536E67A" w14:textId="77777777" w:rsidR="002346C3" w:rsidRDefault="002346C3" w:rsidP="005027FF">
      <w:pPr>
        <w:pStyle w:val="EstiloPrototipo3"/>
      </w:pPr>
    </w:p>
    <w:p w14:paraId="76348167" w14:textId="77777777" w:rsidR="002346C3" w:rsidRDefault="002346C3" w:rsidP="005027FF">
      <w:pPr>
        <w:pStyle w:val="EstiloPrototipo3"/>
      </w:pPr>
    </w:p>
    <w:p w14:paraId="57553744" w14:textId="77777777" w:rsidR="002346C3" w:rsidRDefault="002346C3" w:rsidP="005027FF">
      <w:pPr>
        <w:pStyle w:val="EstiloPrototipo3"/>
      </w:pPr>
    </w:p>
    <w:p w14:paraId="7B360670" w14:textId="77777777" w:rsidR="002346C3" w:rsidRDefault="002346C3" w:rsidP="005027FF">
      <w:pPr>
        <w:pStyle w:val="EstiloPrototipo3"/>
      </w:pPr>
    </w:p>
    <w:p w14:paraId="62A1F59D" w14:textId="77777777" w:rsidR="002346C3" w:rsidRDefault="002346C3" w:rsidP="005027FF">
      <w:pPr>
        <w:pStyle w:val="EstiloPrototipo3"/>
      </w:pPr>
    </w:p>
    <w:p w14:paraId="7A587CD8" w14:textId="3F77D800" w:rsidR="002346C3" w:rsidRDefault="002346C3" w:rsidP="00D109C1">
      <w:pPr>
        <w:pStyle w:val="EstiloPrototipo3"/>
        <w:numPr>
          <w:ilvl w:val="0"/>
          <w:numId w:val="4"/>
        </w:numPr>
      </w:pPr>
      <w:bookmarkStart w:id="21" w:name="_Ref37611177"/>
      <w:r>
        <w:lastRenderedPageBreak/>
        <w:t>Visualizar</w:t>
      </w:r>
      <w:r w:rsidRPr="00C51FDD">
        <w:t xml:space="preserve"> Solicitação de R</w:t>
      </w:r>
      <w:r w:rsidR="0023057C">
        <w:t>ecurso do Impugnante</w:t>
      </w:r>
      <w:bookmarkEnd w:id="21"/>
    </w:p>
    <w:p w14:paraId="13D0BCB3" w14:textId="2C4ED40E" w:rsidR="008D052A" w:rsidRPr="00045162" w:rsidRDefault="00C5680B" w:rsidP="005027FF">
      <w:pPr>
        <w:pStyle w:val="EstiloPrototipo3"/>
      </w:pPr>
      <w:r>
        <w:rPr>
          <w:noProof/>
        </w:rPr>
        <w:drawing>
          <wp:inline distT="0" distB="0" distL="0" distR="0" wp14:anchorId="6729E756" wp14:editId="6561446F">
            <wp:extent cx="5760085" cy="46005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cluid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A84A67" w:rsidRPr="00045162" w14:paraId="557C0263" w14:textId="77777777" w:rsidTr="00ED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9574EEE" w14:textId="77777777" w:rsidR="00A84A67" w:rsidRPr="00045162" w:rsidRDefault="00A84A67" w:rsidP="00ED1665">
            <w:pPr>
              <w:pStyle w:val="EstiloPrototipo3"/>
              <w:jc w:val="center"/>
            </w:pPr>
            <w:r w:rsidRPr="00045162">
              <w:rPr>
                <w:sz w:val="24"/>
                <w:szCs w:val="24"/>
              </w:rPr>
              <w:t>Campos</w:t>
            </w:r>
          </w:p>
        </w:tc>
      </w:tr>
      <w:tr w:rsidR="00A84A67" w:rsidRPr="00045162" w14:paraId="39D817D6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1746875" w14:textId="0A4A801D" w:rsidR="00A84A67" w:rsidRPr="00045162" w:rsidRDefault="00A84A67" w:rsidP="00A84A67">
            <w:pPr>
              <w:pStyle w:val="EstiloPrototipo3"/>
              <w:jc w:val="center"/>
              <w:rPr>
                <w:sz w:val="24"/>
                <w:szCs w:val="24"/>
              </w:rPr>
            </w:pPr>
            <w:r w:rsidRPr="00045162">
              <w:rPr>
                <w:sz w:val="24"/>
                <w:szCs w:val="24"/>
              </w:rPr>
              <w:t>Visualizar Pedido de Recurso</w:t>
            </w:r>
          </w:p>
        </w:tc>
      </w:tr>
      <w:tr w:rsidR="00A84A67" w:rsidRPr="00045162" w14:paraId="11B3AD73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2174396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418898F9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30616D3D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4A87C67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6EB93A94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30944B0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259CF6C5" w14:textId="77777777" w:rsidR="00A84A67" w:rsidRPr="00045162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Regra</w:t>
            </w:r>
          </w:p>
        </w:tc>
      </w:tr>
      <w:tr w:rsidR="00A84A67" w:rsidRPr="00045162" w14:paraId="6733E830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11CC00" w14:textId="77777777" w:rsidR="00A84A67" w:rsidRPr="00045162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13E8DC5" w14:textId="77777777" w:rsidR="00A84A67" w:rsidRDefault="0070124F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Interpor</w:t>
            </w:r>
            <w:r w:rsidR="00F752BF" w:rsidRPr="00045162">
              <w:rPr>
                <w:sz w:val="18"/>
                <w:szCs w:val="18"/>
              </w:rPr>
              <w:t xml:space="preserve"> Recurso</w:t>
            </w:r>
            <w:r w:rsidR="00C51FDD">
              <w:rPr>
                <w:sz w:val="18"/>
                <w:szCs w:val="18"/>
              </w:rPr>
              <w:t xml:space="preserve"> – Pedido de Impugnação</w:t>
            </w:r>
          </w:p>
          <w:p w14:paraId="4C9A58EE" w14:textId="77777777" w:rsidR="00C51FDD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2354BCA" w14:textId="40D3DF6E" w:rsidR="00C51FDD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Ou (IES)</w:t>
            </w:r>
          </w:p>
          <w:p w14:paraId="7FF61E98" w14:textId="77777777" w:rsidR="00C51FDD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2DC3312" w14:textId="27434445" w:rsidR="00C51FDD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Interpor Rec</w:t>
            </w:r>
            <w:r>
              <w:rPr>
                <w:sz w:val="18"/>
                <w:szCs w:val="18"/>
              </w:rPr>
              <w:t>onsideração – Pedido de Impugnação</w:t>
            </w:r>
          </w:p>
          <w:p w14:paraId="20009EE3" w14:textId="77777777" w:rsidR="00C51FDD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6CBF0D3" w14:textId="0E50F0DF" w:rsidR="00C51FDD" w:rsidRPr="00045162" w:rsidRDefault="00C51FDD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6" w:type="dxa"/>
          </w:tcPr>
          <w:p w14:paraId="58E27371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lastRenderedPageBreak/>
              <w:t xml:space="preserve">Exibe título. </w:t>
            </w:r>
          </w:p>
        </w:tc>
        <w:tc>
          <w:tcPr>
            <w:tcW w:w="1246" w:type="dxa"/>
          </w:tcPr>
          <w:p w14:paraId="02739703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27750337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F092681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D170552" w14:textId="77777777" w:rsidR="00A84A67" w:rsidRPr="00045162" w:rsidRDefault="00A84A67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045162">
              <w:rPr>
                <w:sz w:val="18"/>
                <w:szCs w:val="18"/>
              </w:rPr>
              <w:t>Somente Leitura</w:t>
            </w:r>
            <w:r w:rsidRPr="00045162">
              <w:t>: Sim</w:t>
            </w:r>
          </w:p>
        </w:tc>
      </w:tr>
      <w:tr w:rsidR="00C51FDD" w:rsidRPr="00045162" w14:paraId="3C7AD721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5F6BA1" w14:textId="47D189A5" w:rsidR="00C51FDD" w:rsidRPr="00045162" w:rsidRDefault="00C51FDD" w:rsidP="00C51FDD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D71C9FE" w14:textId="5A889DAB" w:rsidR="00D77342" w:rsidRDefault="00D77342" w:rsidP="00C51FD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Recursou do Julgamento </w:t>
            </w:r>
          </w:p>
          <w:p w14:paraId="5D65E700" w14:textId="77777777" w:rsidR="00D77342" w:rsidRDefault="00D77342" w:rsidP="00C51FD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</w:p>
          <w:p w14:paraId="46158FD9" w14:textId="32F0DD48" w:rsidR="00D77342" w:rsidRDefault="00D77342" w:rsidP="00C51FD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OU(IES)</w:t>
            </w:r>
          </w:p>
          <w:p w14:paraId="60B0D26F" w14:textId="1F516D28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>Reconsideração do Julgamento</w:t>
            </w:r>
          </w:p>
        </w:tc>
        <w:tc>
          <w:tcPr>
            <w:tcW w:w="1306" w:type="dxa"/>
          </w:tcPr>
          <w:p w14:paraId="7A85C915" w14:textId="3F40D6AC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Campo para inserção do texto referente ao pedido de recurso do julgamento em 1ª instância</w:t>
            </w:r>
          </w:p>
        </w:tc>
        <w:tc>
          <w:tcPr>
            <w:tcW w:w="1246" w:type="dxa"/>
          </w:tcPr>
          <w:p w14:paraId="798025E2" w14:textId="68178D2E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443A47A9" w14:textId="350974FE" w:rsidR="00C51FDD" w:rsidRPr="00045162" w:rsidRDefault="00C51FDD" w:rsidP="00C51FDD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ADC0247" w14:textId="34C41293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1094E2B" w14:textId="5D3AD631" w:rsidR="00C51FDD" w:rsidRPr="00045162" w:rsidRDefault="00C51FDD" w:rsidP="00C51FD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09CDEFF2" w14:textId="35380D3D" w:rsidR="00C51FDD" w:rsidRPr="00045162" w:rsidRDefault="00C51FDD" w:rsidP="00C51FD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C51FDD" w:rsidRPr="00045162" w14:paraId="2504D5F3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25332EE" w14:textId="443C52CC" w:rsidR="00C51FDD" w:rsidRPr="00045162" w:rsidRDefault="00C51FDD" w:rsidP="00C51FDD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CD5A263" w14:textId="04FC5DB5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6AC38634" w14:textId="720DA53F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Titulo</w:t>
            </w:r>
            <w:r w:rsidRPr="00045162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6A007BB7" w14:textId="0260C42D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texto</w:t>
            </w:r>
            <w:proofErr w:type="gramEnd"/>
          </w:p>
        </w:tc>
        <w:tc>
          <w:tcPr>
            <w:tcW w:w="1034" w:type="dxa"/>
          </w:tcPr>
          <w:p w14:paraId="2F96FADE" w14:textId="39EA902C" w:rsidR="00C51FDD" w:rsidRPr="00045162" w:rsidRDefault="00C51FDD" w:rsidP="00C51FDD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E22D2E4" w14:textId="6AEA9CE6" w:rsidR="00C51FDD" w:rsidRPr="00045162" w:rsidRDefault="00C51FDD" w:rsidP="00C51FD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EB2866C" w14:textId="5E68C9E5" w:rsidR="00C51FDD" w:rsidRPr="00045162" w:rsidRDefault="00C51FDD" w:rsidP="00C51FD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Sim</w:t>
            </w:r>
          </w:p>
          <w:p w14:paraId="326D4535" w14:textId="45920ABB" w:rsidR="00C51FDD" w:rsidRPr="00045162" w:rsidRDefault="00C51FDD" w:rsidP="00C51FD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A84A67" w:rsidRPr="00045162" w14:paraId="27390E30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487D875" w14:textId="77777777" w:rsidR="00A84A67" w:rsidRPr="00045162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A87D1E1" w14:textId="77777777" w:rsidR="00A84A67" w:rsidRPr="00045162" w:rsidRDefault="00A84A67" w:rsidP="00ED1665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045162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</w:tcPr>
          <w:p w14:paraId="378B6241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79453652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6F41D867" w14:textId="77777777" w:rsidR="00A84A67" w:rsidRPr="00045162" w:rsidRDefault="00A84A67" w:rsidP="00ED1665">
            <w:pPr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C17E7EB" w14:textId="77777777" w:rsidR="00A84A67" w:rsidRPr="00045162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1627BE0" w14:textId="317AF1A3" w:rsidR="00C51FDD" w:rsidRPr="00045162" w:rsidRDefault="00C51FDD" w:rsidP="00C51FD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 xml:space="preserve">Somente Leitura: </w:t>
            </w:r>
            <w:r>
              <w:rPr>
                <w:sz w:val="18"/>
                <w:szCs w:val="18"/>
              </w:rPr>
              <w:t>N/A</w:t>
            </w:r>
          </w:p>
          <w:p w14:paraId="571DA468" w14:textId="2CF7D97B" w:rsidR="00A84A67" w:rsidRPr="00045162" w:rsidRDefault="00A84A67" w:rsidP="00C51FDD">
            <w:pPr>
              <w:pStyle w:val="PargrafodaLista"/>
              <w:spacing w:before="60" w:after="60"/>
              <w:ind w:left="720"/>
              <w:jc w:val="both"/>
              <w:rPr>
                <w:sz w:val="18"/>
                <w:szCs w:val="18"/>
              </w:rPr>
            </w:pPr>
          </w:p>
        </w:tc>
      </w:tr>
    </w:tbl>
    <w:p w14:paraId="19E84A88" w14:textId="77777777" w:rsidR="00387E2D" w:rsidRDefault="00387E2D" w:rsidP="00387E2D"/>
    <w:p w14:paraId="24065CC9" w14:textId="77777777" w:rsidR="00185460" w:rsidRDefault="00185460" w:rsidP="00387E2D"/>
    <w:p w14:paraId="23224637" w14:textId="77777777" w:rsidR="00185460" w:rsidRDefault="00185460" w:rsidP="00387E2D"/>
    <w:p w14:paraId="74EC727C" w14:textId="77777777" w:rsidR="00185460" w:rsidRDefault="00185460" w:rsidP="00387E2D"/>
    <w:p w14:paraId="2DF0FC54" w14:textId="77777777" w:rsidR="00185460" w:rsidRDefault="00185460" w:rsidP="00387E2D"/>
    <w:p w14:paraId="110CF0F8" w14:textId="77777777" w:rsidR="00185460" w:rsidRDefault="00185460" w:rsidP="00387E2D"/>
    <w:p w14:paraId="38851464" w14:textId="77777777" w:rsidR="00185460" w:rsidRDefault="00185460" w:rsidP="00387E2D"/>
    <w:p w14:paraId="646BFFF1" w14:textId="77777777" w:rsidR="00185460" w:rsidRDefault="00185460" w:rsidP="00387E2D"/>
    <w:p w14:paraId="1E46A28F" w14:textId="77777777" w:rsidR="00185460" w:rsidRDefault="00185460" w:rsidP="00387E2D"/>
    <w:p w14:paraId="16D711E8" w14:textId="77777777" w:rsidR="00185460" w:rsidRDefault="00185460" w:rsidP="00387E2D"/>
    <w:p w14:paraId="53D6AF79" w14:textId="77777777" w:rsidR="00185460" w:rsidRDefault="00185460" w:rsidP="00387E2D"/>
    <w:p w14:paraId="659CD062" w14:textId="77777777" w:rsidR="00185460" w:rsidRDefault="00185460" w:rsidP="00387E2D"/>
    <w:p w14:paraId="4BF32CEC" w14:textId="77777777" w:rsidR="00185460" w:rsidRDefault="00185460" w:rsidP="00387E2D"/>
    <w:p w14:paraId="5B717786" w14:textId="77777777" w:rsidR="00185460" w:rsidRDefault="00185460" w:rsidP="00387E2D"/>
    <w:p w14:paraId="2B0346E4" w14:textId="77777777" w:rsidR="00185460" w:rsidRDefault="00185460" w:rsidP="00387E2D"/>
    <w:p w14:paraId="37C3724B" w14:textId="77777777" w:rsidR="00185460" w:rsidRDefault="00185460" w:rsidP="00387E2D"/>
    <w:p w14:paraId="60047C70" w14:textId="77777777" w:rsidR="00185460" w:rsidRDefault="00185460" w:rsidP="00387E2D"/>
    <w:p w14:paraId="2726C2AF" w14:textId="77777777" w:rsidR="00185460" w:rsidRDefault="00185460" w:rsidP="00387E2D"/>
    <w:p w14:paraId="15077FEE" w14:textId="77777777" w:rsidR="00185460" w:rsidRDefault="00185460" w:rsidP="00387E2D"/>
    <w:p w14:paraId="5BC38475" w14:textId="77777777" w:rsidR="00185460" w:rsidRDefault="00185460" w:rsidP="00387E2D"/>
    <w:p w14:paraId="76BD62C7" w14:textId="77777777" w:rsidR="00185460" w:rsidRDefault="00185460" w:rsidP="00387E2D"/>
    <w:p w14:paraId="5A836A2C" w14:textId="77777777" w:rsidR="00185460" w:rsidRDefault="00185460" w:rsidP="00387E2D"/>
    <w:p w14:paraId="5F8B3DE0" w14:textId="77777777" w:rsidR="00C5680B" w:rsidRPr="00387E2D" w:rsidRDefault="00C5680B" w:rsidP="00387E2D"/>
    <w:p w14:paraId="53F68FA4" w14:textId="77777777" w:rsidR="000514D4" w:rsidRPr="00045162" w:rsidRDefault="00CE176F" w:rsidP="0030370F">
      <w:pPr>
        <w:pStyle w:val="Ttulo2"/>
        <w:numPr>
          <w:ilvl w:val="0"/>
          <w:numId w:val="0"/>
        </w:numPr>
        <w:spacing w:before="240"/>
      </w:pPr>
      <w:bookmarkStart w:id="22" w:name="_Toc37702790"/>
      <w:r w:rsidRPr="00045162">
        <w:lastRenderedPageBreak/>
        <w:t>CRITÉRIOS DE ACEITE</w:t>
      </w:r>
      <w:bookmarkEnd w:id="22"/>
    </w:p>
    <w:p w14:paraId="34F179F8" w14:textId="77777777" w:rsidR="0030370F" w:rsidRPr="00045162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045162">
        <w:rPr>
          <w:b/>
          <w:color w:val="auto"/>
        </w:rPr>
        <w:t xml:space="preserve">Premissa: </w:t>
      </w:r>
    </w:p>
    <w:p w14:paraId="5908E7E3" w14:textId="215FFBF4" w:rsidR="002703AD" w:rsidRDefault="002703AD" w:rsidP="002703AD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Essa história permite que os atores: </w:t>
      </w:r>
      <w:r w:rsidRPr="006325D8">
        <w:rPr>
          <w:color w:val="31849B" w:themeColor="accent5" w:themeShade="BF"/>
        </w:rPr>
        <w:t xml:space="preserve">Responsável pela Chapa </w:t>
      </w:r>
      <w:r>
        <w:t xml:space="preserve">e o </w:t>
      </w:r>
      <w:r w:rsidRPr="006325D8">
        <w:rPr>
          <w:color w:val="31849B" w:themeColor="accent5" w:themeShade="BF"/>
        </w:rPr>
        <w:t>Responsável Impugnante</w:t>
      </w:r>
      <w:r w:rsidRPr="008215A1">
        <w:rPr>
          <w:rStyle w:val="Refdenotaderodap"/>
          <w:color w:val="08161A"/>
        </w:rPr>
        <w:footnoteReference w:id="1"/>
      </w:r>
      <w:r w:rsidRPr="008215A1">
        <w:rPr>
          <w:color w:val="08161A"/>
        </w:rPr>
        <w:t xml:space="preserve"> </w:t>
      </w:r>
      <w:r>
        <w:t>possam solicitar o Recurso/Reconsideração da análise do Julgamento do Pedido de Impugnação – 1ª Instância; Bem como, realizar o acompanhamento</w:t>
      </w:r>
      <w:r w:rsidR="008215A1">
        <w:t xml:space="preserve"> destes recursos; E para os </w:t>
      </w:r>
      <w:r w:rsidR="008215A1" w:rsidRPr="008215A1">
        <w:rPr>
          <w:color w:val="31849B" w:themeColor="accent5" w:themeShade="BF"/>
        </w:rPr>
        <w:t>Conselheiros CEN e CE</w:t>
      </w:r>
      <w:r w:rsidR="008215A1">
        <w:t xml:space="preserve"> acompanhem o</w:t>
      </w:r>
      <w:r w:rsidR="00402A9D">
        <w:t>s</w:t>
      </w:r>
      <w:r w:rsidR="008215A1">
        <w:t xml:space="preserve"> </w:t>
      </w:r>
      <w:r w:rsidR="00402A9D">
        <w:t>recursos cadastrados</w:t>
      </w:r>
      <w:r w:rsidR="008215A1">
        <w:t>;</w:t>
      </w:r>
    </w:p>
    <w:p w14:paraId="7DD9A30F" w14:textId="77777777" w:rsidR="002703AD" w:rsidRDefault="002703AD" w:rsidP="00832600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74559430" w14:textId="218AE988" w:rsidR="00F557A2" w:rsidRPr="00CB3600" w:rsidRDefault="00F557A2" w:rsidP="00832600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045162">
        <w:t>Esta história deve ser executada quando o usuário acessar no módulo profissional a</w:t>
      </w:r>
      <w:r w:rsidR="008215A1">
        <w:t>s</w:t>
      </w:r>
      <w:r w:rsidRPr="00045162">
        <w:t xml:space="preserve"> opç</w:t>
      </w:r>
      <w:r w:rsidR="008215A1">
        <w:t>ões</w:t>
      </w:r>
      <w:r w:rsidRPr="00045162">
        <w:t xml:space="preserve"> “Menu&gt;&gt;</w:t>
      </w:r>
      <w:r w:rsidR="00832600" w:rsidRPr="008215A1">
        <w:rPr>
          <w:color w:val="31849B" w:themeColor="accent5" w:themeShade="BF"/>
        </w:rPr>
        <w:t>Impugnação</w:t>
      </w:r>
      <w:r w:rsidR="00832600">
        <w:t xml:space="preserve"> ou </w:t>
      </w:r>
      <w:r w:rsidR="00832600" w:rsidRPr="008215A1">
        <w:rPr>
          <w:color w:val="31849B" w:themeColor="accent5" w:themeShade="BF"/>
        </w:rPr>
        <w:t>Comissão</w:t>
      </w:r>
      <w:r w:rsidR="00832600">
        <w:t xml:space="preserve"> ou </w:t>
      </w:r>
      <w:r w:rsidR="00832600" w:rsidRPr="008215A1">
        <w:rPr>
          <w:color w:val="31849B" w:themeColor="accent5" w:themeShade="BF"/>
        </w:rPr>
        <w:t>Chapa</w:t>
      </w:r>
      <w:r w:rsidR="008215A1" w:rsidRPr="008215A1">
        <w:rPr>
          <w:rStyle w:val="Refdenotaderodap"/>
          <w:color w:val="000000" w:themeColor="text1"/>
        </w:rPr>
        <w:footnoteReference w:id="2"/>
      </w:r>
      <w:r w:rsidR="00832600">
        <w:t xml:space="preserve">, selecionando a Aba </w:t>
      </w:r>
      <w:r w:rsidR="008C44BB" w:rsidRPr="00045162">
        <w:rPr>
          <w:color w:val="31849B" w:themeColor="accent5" w:themeShade="BF"/>
        </w:rPr>
        <w:t>Julgamento 1º Instância</w:t>
      </w:r>
      <w:r w:rsidR="00832600">
        <w:rPr>
          <w:color w:val="31849B" w:themeColor="accent5" w:themeShade="BF"/>
        </w:rPr>
        <w:t xml:space="preserve"> </w:t>
      </w:r>
      <w:r w:rsidR="00832600" w:rsidRPr="00832600">
        <w:rPr>
          <w:color w:val="auto"/>
        </w:rPr>
        <w:t xml:space="preserve">acionando o </w:t>
      </w:r>
      <w:proofErr w:type="gramStart"/>
      <w:r w:rsidR="00832600" w:rsidRPr="00832600">
        <w:rPr>
          <w:color w:val="auto"/>
        </w:rPr>
        <w:t>botão</w:t>
      </w:r>
      <w:r w:rsidR="00832600">
        <w:rPr>
          <w:color w:val="31849B" w:themeColor="accent5" w:themeShade="BF"/>
        </w:rPr>
        <w:t xml:space="preserve"> </w:t>
      </w:r>
      <w:r w:rsidR="00832600">
        <w:rPr>
          <w:noProof/>
        </w:rPr>
        <w:drawing>
          <wp:inline distT="0" distB="0" distL="0" distR="0" wp14:anchorId="4411B1A7" wp14:editId="75D92CC1">
            <wp:extent cx="559558" cy="1387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" cy="1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00">
        <w:rPr>
          <w:color w:val="31849B" w:themeColor="accent5" w:themeShade="BF"/>
        </w:rPr>
        <w:t xml:space="preserve"> </w:t>
      </w:r>
      <w:r w:rsidR="00832600" w:rsidRPr="00832600">
        <w:rPr>
          <w:color w:val="auto"/>
        </w:rPr>
        <w:t>ou</w:t>
      </w:r>
      <w:proofErr w:type="gramEnd"/>
      <w:r w:rsidR="00832600">
        <w:rPr>
          <w:color w:val="31849B" w:themeColor="accent5" w:themeShade="BF"/>
        </w:rPr>
        <w:t xml:space="preserve"> </w:t>
      </w:r>
      <w:r w:rsidR="00832600">
        <w:rPr>
          <w:noProof/>
        </w:rPr>
        <w:drawing>
          <wp:inline distT="0" distB="0" distL="0" distR="0" wp14:anchorId="2E2F45D7" wp14:editId="66971934">
            <wp:extent cx="661917" cy="125886"/>
            <wp:effectExtent l="0" t="0" r="508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00" w:rsidRPr="00832600">
        <w:rPr>
          <w:color w:val="auto"/>
        </w:rPr>
        <w:t>, conforme informações descritas na HST050;</w:t>
      </w:r>
      <w:r w:rsidRPr="00832600">
        <w:rPr>
          <w:color w:val="auto"/>
        </w:rPr>
        <w:t xml:space="preserve"> </w:t>
      </w:r>
      <w:r w:rsidR="00CB3600">
        <w:rPr>
          <w:color w:val="auto"/>
        </w:rPr>
        <w:t>OU</w:t>
      </w:r>
    </w:p>
    <w:p w14:paraId="32D44243" w14:textId="77777777" w:rsidR="00CB3600" w:rsidRDefault="00CB3600" w:rsidP="00CB3600">
      <w:pPr>
        <w:pStyle w:val="PargrafodaLista"/>
      </w:pPr>
    </w:p>
    <w:p w14:paraId="375429CC" w14:textId="7666B526" w:rsidR="00CB3600" w:rsidRDefault="00CB3600" w:rsidP="00832600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Quando o usuário selecionar a Aba </w:t>
      </w:r>
      <w:r w:rsidRPr="00CB3600">
        <w:rPr>
          <w:color w:val="31849B" w:themeColor="accent5" w:themeShade="BF"/>
        </w:rPr>
        <w:t xml:space="preserve">Recurso Responsável </w:t>
      </w:r>
      <w:r>
        <w:t xml:space="preserve">ou Aba </w:t>
      </w:r>
      <w:r w:rsidRPr="00CB3600">
        <w:rPr>
          <w:color w:val="31849B" w:themeColor="accent5" w:themeShade="BF"/>
        </w:rPr>
        <w:t>Recurso Impugnante</w:t>
      </w:r>
      <w:r>
        <w:t>;</w:t>
      </w:r>
      <w:r w:rsidR="008215A1">
        <w:t xml:space="preserve"> OU Aba </w:t>
      </w:r>
      <w:r w:rsidR="008215A1" w:rsidRPr="00CB3600">
        <w:rPr>
          <w:color w:val="31849B" w:themeColor="accent5" w:themeShade="BF"/>
        </w:rPr>
        <w:t>Re</w:t>
      </w:r>
      <w:r w:rsidR="008215A1">
        <w:rPr>
          <w:color w:val="31849B" w:themeColor="accent5" w:themeShade="BF"/>
        </w:rPr>
        <w:t>consideração</w:t>
      </w:r>
      <w:r w:rsidR="008215A1" w:rsidRPr="00CB3600">
        <w:rPr>
          <w:color w:val="31849B" w:themeColor="accent5" w:themeShade="BF"/>
        </w:rPr>
        <w:t xml:space="preserve"> Responsável </w:t>
      </w:r>
      <w:r w:rsidR="008215A1">
        <w:t xml:space="preserve">ou Aba </w:t>
      </w:r>
      <w:r w:rsidR="008215A1" w:rsidRPr="00CB3600">
        <w:rPr>
          <w:color w:val="31849B" w:themeColor="accent5" w:themeShade="BF"/>
        </w:rPr>
        <w:t>Rec</w:t>
      </w:r>
      <w:r w:rsidR="008215A1">
        <w:rPr>
          <w:color w:val="31849B" w:themeColor="accent5" w:themeShade="BF"/>
        </w:rPr>
        <w:t>onsideração</w:t>
      </w:r>
      <w:r w:rsidR="008215A1" w:rsidRPr="00CB3600">
        <w:rPr>
          <w:color w:val="31849B" w:themeColor="accent5" w:themeShade="BF"/>
        </w:rPr>
        <w:t xml:space="preserve"> Impugnante</w:t>
      </w:r>
      <w:r w:rsidR="008215A1" w:rsidRPr="008215A1">
        <w:rPr>
          <w:color w:val="000000" w:themeColor="text1"/>
        </w:rPr>
        <w:t>;</w:t>
      </w:r>
    </w:p>
    <w:p w14:paraId="4328830D" w14:textId="77777777" w:rsidR="00CF4624" w:rsidRDefault="00CF4624" w:rsidP="00CF4624">
      <w:pPr>
        <w:pStyle w:val="PargrafodaLista"/>
      </w:pPr>
    </w:p>
    <w:p w14:paraId="082384B1" w14:textId="64594FE7" w:rsidR="00CF4624" w:rsidRPr="00C05462" w:rsidRDefault="005A777A" w:rsidP="00CF462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045162">
        <w:t xml:space="preserve">O </w:t>
      </w:r>
      <w:r w:rsidR="00CF4624" w:rsidRPr="00C05462">
        <w:t>usuário (Profissional) deve estar autenticado no sistema eleitoral e deve ter as permissões conforme regras</w:t>
      </w:r>
      <w:r w:rsidR="00CF4624">
        <w:t xml:space="preserve"> descritas na HST032, HST034, HST035</w:t>
      </w:r>
      <w:r w:rsidR="00CF4624" w:rsidRPr="00C05462">
        <w:t>;</w:t>
      </w:r>
    </w:p>
    <w:p w14:paraId="5184F0AB" w14:textId="77777777" w:rsidR="00CF4624" w:rsidRPr="00045162" w:rsidRDefault="00CF4624" w:rsidP="00CF4624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EFA88FF" w14:textId="38C38271" w:rsidR="00CB3600" w:rsidRPr="004071DE" w:rsidRDefault="00CB3600" w:rsidP="003B0A2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Conforme informação na HST050, os botões </w:t>
      </w:r>
      <w:r>
        <w:rPr>
          <w:color w:val="auto"/>
        </w:rPr>
        <w:t xml:space="preserve">devem ser exibidos na </w:t>
      </w:r>
      <w:r w:rsidR="00FB2150">
        <w:rPr>
          <w:color w:val="auto"/>
        </w:rPr>
        <w:t>D</w:t>
      </w:r>
      <w:r>
        <w:rPr>
          <w:color w:val="auto"/>
        </w:rPr>
        <w:t xml:space="preserve">ata de </w:t>
      </w:r>
      <w:r w:rsidR="00FB2150">
        <w:rPr>
          <w:color w:val="auto"/>
        </w:rPr>
        <w:t>I</w:t>
      </w:r>
      <w:r>
        <w:rPr>
          <w:color w:val="auto"/>
        </w:rPr>
        <w:t xml:space="preserve">nício da </w:t>
      </w:r>
      <w:r w:rsidRPr="004071DE">
        <w:rPr>
          <w:color w:val="31849B" w:themeColor="accent5" w:themeShade="BF"/>
        </w:rPr>
        <w:t xml:space="preserve">3.4 Atividade Secundária </w:t>
      </w:r>
      <w:r>
        <w:rPr>
          <w:color w:val="auto"/>
        </w:rPr>
        <w:t>(Recurso)</w:t>
      </w:r>
      <w:r w:rsidR="004071DE">
        <w:rPr>
          <w:color w:val="auto"/>
        </w:rPr>
        <w:t>;</w:t>
      </w:r>
    </w:p>
    <w:p w14:paraId="27FD58F9" w14:textId="77777777" w:rsidR="004071DE" w:rsidRDefault="004071DE" w:rsidP="004071DE">
      <w:pPr>
        <w:pStyle w:val="PargrafodaLista"/>
      </w:pPr>
    </w:p>
    <w:p w14:paraId="58CC7BFB" w14:textId="77777777" w:rsidR="004071DE" w:rsidRPr="009E4C62" w:rsidRDefault="004071DE" w:rsidP="004071DE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 w:rsidRPr="008B635C">
        <w:rPr>
          <w:b/>
          <w:color w:val="000000" w:themeColor="text1"/>
        </w:rPr>
        <w:t xml:space="preserve">Para chapa </w:t>
      </w:r>
      <w:proofErr w:type="gramStart"/>
      <w:r w:rsidRPr="008B635C">
        <w:rPr>
          <w:b/>
          <w:color w:val="000000" w:themeColor="text1"/>
        </w:rPr>
        <w:t>UF</w:t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3DE600A" wp14:editId="351747DC">
            <wp:extent cx="559558" cy="1387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" cy="1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e</w:t>
      </w:r>
      <w:proofErr w:type="gramEnd"/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592C8FDF" wp14:editId="1D984CC2">
            <wp:extent cx="616346" cy="13647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611" cy="1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2B32" w14:textId="77777777" w:rsidR="004071DE" w:rsidRDefault="004071DE" w:rsidP="004071DE">
      <w:pPr>
        <w:pStyle w:val="PargrafodaLista"/>
      </w:pPr>
    </w:p>
    <w:p w14:paraId="6F2EDCED" w14:textId="77777777" w:rsidR="004071DE" w:rsidRDefault="004071DE" w:rsidP="004071DE">
      <w:pPr>
        <w:pStyle w:val="PargrafodaLista"/>
        <w:ind w:left="567"/>
      </w:pPr>
      <w:r w:rsidRPr="008B635C">
        <w:rPr>
          <w:b/>
        </w:rPr>
        <w:t xml:space="preserve">Para chapa </w:t>
      </w:r>
      <w:proofErr w:type="gramStart"/>
      <w:r w:rsidRPr="008B635C">
        <w:rPr>
          <w:b/>
        </w:rPr>
        <w:t>IES</w:t>
      </w:r>
      <w:r>
        <w:t xml:space="preserve"> </w:t>
      </w:r>
      <w:r>
        <w:rPr>
          <w:noProof/>
        </w:rPr>
        <w:drawing>
          <wp:inline distT="0" distB="0" distL="0" distR="0" wp14:anchorId="76C573C8" wp14:editId="0FF7C089">
            <wp:extent cx="661917" cy="125886"/>
            <wp:effectExtent l="0" t="0" r="508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</w:t>
      </w:r>
      <w:proofErr w:type="gramEnd"/>
      <w:r>
        <w:rPr>
          <w:noProof/>
        </w:rPr>
        <w:drawing>
          <wp:inline distT="0" distB="0" distL="0" distR="0" wp14:anchorId="2EA20B6E" wp14:editId="199D55A0">
            <wp:extent cx="616346" cy="13647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611" cy="1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23C9" w14:textId="77777777" w:rsidR="004071DE" w:rsidRDefault="004071DE" w:rsidP="004071DE">
      <w:pPr>
        <w:pStyle w:val="PargrafodaLista"/>
        <w:ind w:left="567"/>
      </w:pPr>
    </w:p>
    <w:p w14:paraId="148E0CAD" w14:textId="21A3189B" w:rsidR="00057BFE" w:rsidRDefault="00402A9D" w:rsidP="00402A9D">
      <w:pPr>
        <w:pStyle w:val="PargrafodaLista"/>
        <w:widowControl/>
        <w:tabs>
          <w:tab w:val="left" w:pos="1037"/>
        </w:tabs>
        <w:autoSpaceDE/>
        <w:adjustRightInd/>
        <w:spacing w:after="200" w:line="276" w:lineRule="auto"/>
        <w:ind w:left="574"/>
        <w:contextualSpacing/>
        <w:jc w:val="both"/>
      </w:pPr>
      <w:r>
        <w:tab/>
      </w:r>
    </w:p>
    <w:p w14:paraId="1AE23FCC" w14:textId="15888702" w:rsidR="009D252F" w:rsidRPr="00954AC7" w:rsidRDefault="000514D4" w:rsidP="00DF173A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3" w:name="_Ref12024542"/>
      <w:r w:rsidRPr="00045162">
        <w:rPr>
          <w:b/>
        </w:rPr>
        <w:t>Regras Gerais:</w:t>
      </w:r>
      <w:bookmarkEnd w:id="23"/>
      <w:r w:rsidR="00FA1A34" w:rsidRPr="00045162">
        <w:rPr>
          <w:b/>
        </w:rPr>
        <w:t xml:space="preserve"> </w:t>
      </w:r>
    </w:p>
    <w:p w14:paraId="175B114F" w14:textId="77777777" w:rsidR="009C6366" w:rsidRDefault="00954AC7" w:rsidP="00B54F1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Para Pedido de Recurso ou Reconsideração, o sistema deve permitir apenas que os atores: </w:t>
      </w:r>
      <w:r w:rsidRPr="008215A1">
        <w:rPr>
          <w:color w:val="31849B" w:themeColor="accent5" w:themeShade="BF"/>
        </w:rPr>
        <w:t xml:space="preserve">Responsáveis pela Chapa </w:t>
      </w:r>
      <w:r>
        <w:t xml:space="preserve">ou </w:t>
      </w:r>
      <w:r w:rsidR="008215A1">
        <w:t xml:space="preserve">para os </w:t>
      </w:r>
      <w:r w:rsidR="008215A1" w:rsidRPr="008215A1">
        <w:rPr>
          <w:color w:val="31849B" w:themeColor="accent5" w:themeShade="BF"/>
        </w:rPr>
        <w:t>Responsáveis Impugnante</w:t>
      </w:r>
      <w:r w:rsidR="008215A1">
        <w:t xml:space="preserve">, possam solicitar; </w:t>
      </w:r>
    </w:p>
    <w:p w14:paraId="59A39E37" w14:textId="77777777" w:rsidR="009C6366" w:rsidRDefault="009C6366" w:rsidP="009C636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C5DAAC7" w14:textId="1BB3BE98" w:rsidR="00954AC7" w:rsidRDefault="008215A1" w:rsidP="00B54F1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Para os </w:t>
      </w:r>
      <w:r w:rsidRPr="008215A1">
        <w:rPr>
          <w:color w:val="31849B" w:themeColor="accent5" w:themeShade="BF"/>
        </w:rPr>
        <w:t xml:space="preserve">Conselheiros CEN e CE </w:t>
      </w:r>
      <w:r>
        <w:t>(HST07), o sistema deve apenas exibir a visualização dos pedidos já cadastrados [</w:t>
      </w:r>
      <w:r w:rsidRPr="008215A1">
        <w:rPr>
          <w:color w:val="31849B" w:themeColor="accent5" w:themeShade="BF"/>
        </w:rPr>
        <w:fldChar w:fldCharType="begin"/>
      </w:r>
      <w:r w:rsidRPr="008215A1">
        <w:rPr>
          <w:color w:val="31849B" w:themeColor="accent5" w:themeShade="BF"/>
        </w:rPr>
        <w:instrText xml:space="preserve"> REF _Ref29884901 \r \h </w:instrText>
      </w:r>
      <w:r w:rsidRPr="008215A1">
        <w:rPr>
          <w:color w:val="31849B" w:themeColor="accent5" w:themeShade="BF"/>
        </w:rPr>
      </w:r>
      <w:r w:rsidRPr="008215A1">
        <w:rPr>
          <w:color w:val="31849B" w:themeColor="accent5" w:themeShade="BF"/>
        </w:rPr>
        <w:fldChar w:fldCharType="separate"/>
      </w:r>
      <w:r w:rsidRPr="008215A1">
        <w:rPr>
          <w:color w:val="31849B" w:themeColor="accent5" w:themeShade="BF"/>
        </w:rPr>
        <w:t>P04</w:t>
      </w:r>
      <w:r w:rsidRPr="008215A1">
        <w:rPr>
          <w:color w:val="31849B" w:themeColor="accent5" w:themeShade="BF"/>
        </w:rPr>
        <w:fldChar w:fldCharType="end"/>
      </w:r>
      <w:r>
        <w:t>]</w:t>
      </w:r>
      <w:r w:rsidR="006623D3">
        <w:t>, ou seja, os conselheiros NÃO possuem permissão para solicitar Recurso ou Reconsideração;</w:t>
      </w:r>
    </w:p>
    <w:p w14:paraId="7B4E2D75" w14:textId="77777777" w:rsidR="00954AC7" w:rsidRDefault="00954AC7" w:rsidP="00954AC7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058F4E6" w14:textId="513F660E" w:rsidR="00954AC7" w:rsidRDefault="00954AC7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 </w:t>
      </w:r>
      <w:r w:rsidR="008215A1">
        <w:t>Na [</w:t>
      </w:r>
      <w:r w:rsidR="008215A1" w:rsidRPr="008215A1">
        <w:rPr>
          <w:color w:val="31849B" w:themeColor="accent5" w:themeShade="BF"/>
        </w:rPr>
        <w:fldChar w:fldCharType="begin"/>
      </w:r>
      <w:r w:rsidR="008215A1" w:rsidRPr="008215A1">
        <w:rPr>
          <w:color w:val="31849B" w:themeColor="accent5" w:themeShade="BF"/>
        </w:rPr>
        <w:instrText xml:space="preserve"> REF _Ref29884964 \r \h </w:instrText>
      </w:r>
      <w:r w:rsidR="008215A1" w:rsidRPr="008215A1">
        <w:rPr>
          <w:color w:val="31849B" w:themeColor="accent5" w:themeShade="BF"/>
        </w:rPr>
      </w:r>
      <w:r w:rsidR="008215A1" w:rsidRPr="008215A1">
        <w:rPr>
          <w:color w:val="31849B" w:themeColor="accent5" w:themeShade="BF"/>
        </w:rPr>
        <w:fldChar w:fldCharType="separate"/>
      </w:r>
      <w:r w:rsidR="008215A1" w:rsidRPr="008215A1">
        <w:rPr>
          <w:color w:val="31849B" w:themeColor="accent5" w:themeShade="BF"/>
        </w:rPr>
        <w:t>P01</w:t>
      </w:r>
      <w:r w:rsidR="008215A1" w:rsidRPr="008215A1">
        <w:rPr>
          <w:color w:val="31849B" w:themeColor="accent5" w:themeShade="BF"/>
        </w:rPr>
        <w:fldChar w:fldCharType="end"/>
      </w:r>
      <w:r w:rsidR="008215A1">
        <w:t>], a</w:t>
      </w:r>
      <w:r>
        <w:t xml:space="preserve">o acionar o </w:t>
      </w:r>
      <w:proofErr w:type="gramStart"/>
      <w:r>
        <w:t xml:space="preserve">botão </w:t>
      </w:r>
      <w:r>
        <w:rPr>
          <w:noProof/>
        </w:rPr>
        <w:drawing>
          <wp:inline distT="0" distB="0" distL="0" distR="0" wp14:anchorId="5252683F" wp14:editId="3E762C80">
            <wp:extent cx="559558" cy="13877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" cy="1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ou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6960EC1" wp14:editId="55C0DD4D">
            <wp:extent cx="661917" cy="125886"/>
            <wp:effectExtent l="0" t="0" r="5080" b="762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o sistema deve exibir a interface [</w:t>
      </w:r>
      <w:r w:rsidRPr="004071DE">
        <w:rPr>
          <w:color w:val="31849B" w:themeColor="accent5" w:themeShade="BF"/>
        </w:rPr>
        <w:fldChar w:fldCharType="begin"/>
      </w:r>
      <w:r w:rsidRPr="004071DE">
        <w:rPr>
          <w:color w:val="31849B" w:themeColor="accent5" w:themeShade="BF"/>
        </w:rPr>
        <w:instrText xml:space="preserve"> REF _Ref29812850 \r \h </w:instrText>
      </w:r>
      <w:r w:rsidRPr="004071DE">
        <w:rPr>
          <w:color w:val="31849B" w:themeColor="accent5" w:themeShade="BF"/>
        </w:rPr>
      </w:r>
      <w:r w:rsidRPr="004071DE">
        <w:rPr>
          <w:color w:val="31849B" w:themeColor="accent5" w:themeShade="BF"/>
        </w:rPr>
        <w:fldChar w:fldCharType="separate"/>
      </w:r>
      <w:r w:rsidRPr="004071DE">
        <w:rPr>
          <w:color w:val="31849B" w:themeColor="accent5" w:themeShade="BF"/>
        </w:rPr>
        <w:t>P02</w:t>
      </w:r>
      <w:r w:rsidRPr="004071DE">
        <w:rPr>
          <w:color w:val="31849B" w:themeColor="accent5" w:themeShade="BF"/>
        </w:rPr>
        <w:fldChar w:fldCharType="end"/>
      </w:r>
      <w:r>
        <w:t xml:space="preserve">]; </w:t>
      </w:r>
    </w:p>
    <w:p w14:paraId="1F16C8A2" w14:textId="77777777" w:rsidR="00CE4188" w:rsidRDefault="00CE4188" w:rsidP="00CE4188">
      <w:pPr>
        <w:pStyle w:val="PargrafodaLista"/>
      </w:pPr>
    </w:p>
    <w:p w14:paraId="72914462" w14:textId="6698D6A1" w:rsidR="00B06754" w:rsidRDefault="00954AC7" w:rsidP="00B54F1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 </w:t>
      </w:r>
      <w:r w:rsidR="00B06754">
        <w:t xml:space="preserve">Na Data Fim da </w:t>
      </w:r>
      <w:r w:rsidR="00B06754" w:rsidRPr="00FB2150">
        <w:rPr>
          <w:color w:val="31849B" w:themeColor="accent5" w:themeShade="BF"/>
        </w:rPr>
        <w:t>3.4 Atividade Secundária</w:t>
      </w:r>
      <w:r w:rsidR="00B06754">
        <w:t xml:space="preserve">(Recurso), o sistema deve ocultar a exibição dos </w:t>
      </w:r>
      <w:proofErr w:type="gramStart"/>
      <w:r w:rsidR="00B06754">
        <w:t xml:space="preserve">botões </w:t>
      </w:r>
      <w:r w:rsidR="00B06754">
        <w:rPr>
          <w:noProof/>
        </w:rPr>
        <w:drawing>
          <wp:inline distT="0" distB="0" distL="0" distR="0" wp14:anchorId="49F950FF" wp14:editId="7CA527F7">
            <wp:extent cx="559558" cy="13877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" cy="1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754">
        <w:t xml:space="preserve"> e</w:t>
      </w:r>
      <w:proofErr w:type="gramEnd"/>
      <w:r w:rsidR="00B06754">
        <w:t xml:space="preserve"> </w:t>
      </w:r>
      <w:r w:rsidR="00B06754">
        <w:rPr>
          <w:noProof/>
        </w:rPr>
        <w:drawing>
          <wp:inline distT="0" distB="0" distL="0" distR="0" wp14:anchorId="66FB2D0F" wp14:editId="4CFC7BE1">
            <wp:extent cx="661917" cy="125886"/>
            <wp:effectExtent l="0" t="0" r="5080" b="762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5A1">
        <w:t xml:space="preserve"> na HST050;</w:t>
      </w:r>
    </w:p>
    <w:p w14:paraId="4685D9CE" w14:textId="77777777" w:rsidR="00B06754" w:rsidRDefault="00B06754" w:rsidP="00B06754">
      <w:pPr>
        <w:pStyle w:val="PargrafodaLista"/>
      </w:pPr>
    </w:p>
    <w:p w14:paraId="4B2D01EE" w14:textId="77777777" w:rsidR="009A4E01" w:rsidRDefault="009A4E01" w:rsidP="003B6ED6">
      <w:pPr>
        <w:pStyle w:val="PargrafodaLista"/>
      </w:pPr>
    </w:p>
    <w:p w14:paraId="0ECEF109" w14:textId="0688375A" w:rsidR="00FA1A34" w:rsidRDefault="00D476BE" w:rsidP="00FA1A34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045162">
        <w:rPr>
          <w:b/>
        </w:rPr>
        <w:t>Solicitar Recurso</w:t>
      </w:r>
      <w:r w:rsidR="00FA1A34" w:rsidRPr="00045162">
        <w:rPr>
          <w:b/>
        </w:rPr>
        <w:t>:</w:t>
      </w:r>
      <w:r w:rsidR="00FA1A34" w:rsidRPr="00045162">
        <w:t xml:space="preserve"> [</w:t>
      </w:r>
      <w:r w:rsidR="00FA1A34" w:rsidRPr="00045162">
        <w:rPr>
          <w:color w:val="31849B" w:themeColor="accent5" w:themeShade="BF"/>
        </w:rPr>
        <w:fldChar w:fldCharType="begin"/>
      </w:r>
      <w:r w:rsidR="00FA1A34" w:rsidRPr="00045162">
        <w:rPr>
          <w:color w:val="31849B" w:themeColor="accent5" w:themeShade="BF"/>
        </w:rPr>
        <w:instrText xml:space="preserve"> REF _Ref27035743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FA1A34" w:rsidRPr="00045162">
        <w:rPr>
          <w:color w:val="31849B" w:themeColor="accent5" w:themeShade="BF"/>
        </w:rPr>
      </w:r>
      <w:r w:rsidR="00FA1A34" w:rsidRPr="00045162">
        <w:rPr>
          <w:color w:val="31849B" w:themeColor="accent5" w:themeShade="BF"/>
        </w:rPr>
        <w:fldChar w:fldCharType="separate"/>
      </w:r>
      <w:r w:rsidR="00FA1A34" w:rsidRPr="00045162">
        <w:rPr>
          <w:color w:val="31849B" w:themeColor="accent5" w:themeShade="BF"/>
        </w:rPr>
        <w:t>P02</w:t>
      </w:r>
      <w:r w:rsidR="00FA1A34" w:rsidRPr="00045162">
        <w:rPr>
          <w:color w:val="31849B" w:themeColor="accent5" w:themeShade="BF"/>
        </w:rPr>
        <w:fldChar w:fldCharType="end"/>
      </w:r>
      <w:r w:rsidR="00FA1A34" w:rsidRPr="00045162">
        <w:t>]</w:t>
      </w:r>
    </w:p>
    <w:p w14:paraId="7315889D" w14:textId="45B3E878" w:rsidR="00CE4188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Quando os atores (</w:t>
      </w:r>
      <w:r w:rsidRPr="00FB2150">
        <w:rPr>
          <w:color w:val="31849B" w:themeColor="accent5" w:themeShade="BF"/>
        </w:rPr>
        <w:t xml:space="preserve">Responsáveis pela Chapa </w:t>
      </w:r>
      <w:r>
        <w:t xml:space="preserve">ou </w:t>
      </w:r>
      <w:r w:rsidRPr="00FB2150">
        <w:rPr>
          <w:color w:val="31849B" w:themeColor="accent5" w:themeShade="BF"/>
        </w:rPr>
        <w:t>Responsáveis Impugnante</w:t>
      </w:r>
      <w:r>
        <w:t>), acionarem</w:t>
      </w:r>
      <w:r w:rsidR="00CE4188">
        <w:t xml:space="preserve"> o </w:t>
      </w:r>
      <w:proofErr w:type="gramStart"/>
      <w:r w:rsidR="00CE4188">
        <w:t xml:space="preserve">botão </w:t>
      </w:r>
      <w:r w:rsidR="00CE4188" w:rsidRPr="00045162">
        <w:rPr>
          <w:noProof/>
        </w:rPr>
        <w:drawing>
          <wp:inline distT="0" distB="0" distL="0" distR="0" wp14:anchorId="1A0F94CF" wp14:editId="1D6FB53F">
            <wp:extent cx="534009" cy="13911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40" cy="1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188">
        <w:t xml:space="preserve"> ou</w:t>
      </w:r>
      <w:proofErr w:type="gramEnd"/>
      <w:r w:rsidR="00CE4188">
        <w:t xml:space="preserve"> </w:t>
      </w:r>
      <w:r w:rsidR="00CE4188">
        <w:rPr>
          <w:noProof/>
        </w:rPr>
        <w:drawing>
          <wp:inline distT="0" distB="0" distL="0" distR="0" wp14:anchorId="31CDCC38" wp14:editId="3F203DB6">
            <wp:extent cx="661917" cy="125886"/>
            <wp:effectExtent l="0" t="0" r="5080" b="762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188">
        <w:t xml:space="preserve">, o sistema deve apresentar a pop-up </w:t>
      </w:r>
      <w:r w:rsidR="00CE4188" w:rsidRPr="00045162">
        <w:t>[</w:t>
      </w:r>
      <w:r w:rsidR="00CE4188" w:rsidRPr="00045162">
        <w:rPr>
          <w:color w:val="31849B" w:themeColor="accent5" w:themeShade="BF"/>
        </w:rPr>
        <w:fldChar w:fldCharType="begin"/>
      </w:r>
      <w:r w:rsidR="00CE4188" w:rsidRPr="00045162">
        <w:rPr>
          <w:color w:val="31849B" w:themeColor="accent5" w:themeShade="BF"/>
        </w:rPr>
        <w:instrText xml:space="preserve"> REF _Ref27035743 \r \h </w:instrText>
      </w:r>
      <w:r w:rsidR="00CE4188">
        <w:rPr>
          <w:color w:val="31849B" w:themeColor="accent5" w:themeShade="BF"/>
        </w:rPr>
        <w:instrText xml:space="preserve"> \* MERGEFORMAT </w:instrText>
      </w:r>
      <w:r w:rsidR="00CE4188" w:rsidRPr="00045162">
        <w:rPr>
          <w:color w:val="31849B" w:themeColor="accent5" w:themeShade="BF"/>
        </w:rPr>
      </w:r>
      <w:r w:rsidR="00CE4188" w:rsidRPr="00045162">
        <w:rPr>
          <w:color w:val="31849B" w:themeColor="accent5" w:themeShade="BF"/>
        </w:rPr>
        <w:fldChar w:fldCharType="separate"/>
      </w:r>
      <w:r w:rsidR="00CE4188" w:rsidRPr="00045162">
        <w:rPr>
          <w:color w:val="31849B" w:themeColor="accent5" w:themeShade="BF"/>
        </w:rPr>
        <w:t>P02</w:t>
      </w:r>
      <w:r w:rsidR="00CE4188" w:rsidRPr="00045162">
        <w:rPr>
          <w:color w:val="31849B" w:themeColor="accent5" w:themeShade="BF"/>
        </w:rPr>
        <w:fldChar w:fldCharType="end"/>
      </w:r>
      <w:r w:rsidR="00CE4188" w:rsidRPr="00045162">
        <w:t>]</w:t>
      </w:r>
      <w:r w:rsidR="00CE4188">
        <w:t>, para inserção do texto de solicitação de recurso para revisão de decisão do julgamento;</w:t>
      </w:r>
    </w:p>
    <w:p w14:paraId="2315F99C" w14:textId="77777777" w:rsidR="00CE4188" w:rsidRDefault="00CE4188" w:rsidP="00CE4188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11C4EF2" w14:textId="3D79E37A" w:rsidR="00CE4188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Q</w:t>
      </w:r>
      <w:r w:rsidR="00CE4188">
        <w:t>uando o ator acionar</w:t>
      </w:r>
      <w:r w:rsidR="00CE4188">
        <w:rPr>
          <w:noProof/>
        </w:rPr>
        <w:drawing>
          <wp:inline distT="0" distB="0" distL="0" distR="0" wp14:anchorId="375EC701" wp14:editId="4A052FDA">
            <wp:extent cx="661917" cy="125886"/>
            <wp:effectExtent l="0" t="0" r="5080" b="762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056" cy="1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188">
        <w:t xml:space="preserve"> (recursos IES), o sistema deve </w:t>
      </w:r>
      <w:r w:rsidR="007F1695">
        <w:t xml:space="preserve">alterar o título </w:t>
      </w:r>
      <w:proofErr w:type="gramStart"/>
      <w:r w:rsidR="007F1695">
        <w:t xml:space="preserve">da </w:t>
      </w:r>
      <w:r w:rsidR="00CE4188">
        <w:t xml:space="preserve"> pop</w:t>
      </w:r>
      <w:proofErr w:type="gramEnd"/>
      <w:r w:rsidR="00CE4188">
        <w:t xml:space="preserve">-up </w:t>
      </w:r>
      <w:r w:rsidR="006623D3">
        <w:t>para:</w:t>
      </w:r>
      <w:r w:rsidR="00CE4188">
        <w:t xml:space="preserve"> “</w:t>
      </w:r>
      <w:r w:rsidR="00CE4188" w:rsidRPr="00057BFE">
        <w:rPr>
          <w:color w:val="31849B" w:themeColor="accent5" w:themeShade="BF"/>
        </w:rPr>
        <w:t>Interpor Reconsideração  Pedido de Impugnação</w:t>
      </w:r>
      <w:r w:rsidR="00CE4188">
        <w:t>”</w:t>
      </w:r>
      <w:r w:rsidR="00FB2150">
        <w:t xml:space="preserve"> </w:t>
      </w:r>
      <w:r w:rsidR="002346C3">
        <w:t xml:space="preserve"> e nome do campo para </w:t>
      </w:r>
      <w:r w:rsidR="002346C3" w:rsidRPr="002346C3">
        <w:rPr>
          <w:color w:val="31849B" w:themeColor="accent5" w:themeShade="BF"/>
        </w:rPr>
        <w:t>Reconsideração do Julgamento</w:t>
      </w:r>
      <w:r w:rsidR="002346C3">
        <w:t xml:space="preserve"> </w:t>
      </w:r>
      <w:r w:rsidR="00FB2150" w:rsidRPr="00045162">
        <w:t>[</w:t>
      </w:r>
      <w:r w:rsidR="00FB2150" w:rsidRPr="00045162">
        <w:rPr>
          <w:color w:val="31849B" w:themeColor="accent5" w:themeShade="BF"/>
        </w:rPr>
        <w:fldChar w:fldCharType="begin"/>
      </w:r>
      <w:r w:rsidR="00FB2150" w:rsidRPr="00045162">
        <w:rPr>
          <w:color w:val="31849B" w:themeColor="accent5" w:themeShade="BF"/>
        </w:rPr>
        <w:instrText xml:space="preserve"> REF _Ref27035743 \r \h </w:instrText>
      </w:r>
      <w:r w:rsidR="00FB2150">
        <w:rPr>
          <w:color w:val="31849B" w:themeColor="accent5" w:themeShade="BF"/>
        </w:rPr>
        <w:instrText xml:space="preserve"> \* MERGEFORMAT </w:instrText>
      </w:r>
      <w:r w:rsidR="00FB2150" w:rsidRPr="00045162">
        <w:rPr>
          <w:color w:val="31849B" w:themeColor="accent5" w:themeShade="BF"/>
        </w:rPr>
      </w:r>
      <w:r w:rsidR="00FB2150" w:rsidRPr="00045162">
        <w:rPr>
          <w:color w:val="31849B" w:themeColor="accent5" w:themeShade="BF"/>
        </w:rPr>
        <w:fldChar w:fldCharType="separate"/>
      </w:r>
      <w:r w:rsidR="00FB2150" w:rsidRPr="00045162">
        <w:rPr>
          <w:color w:val="31849B" w:themeColor="accent5" w:themeShade="BF"/>
        </w:rPr>
        <w:t>P02</w:t>
      </w:r>
      <w:r w:rsidR="00FB2150" w:rsidRPr="00045162">
        <w:rPr>
          <w:color w:val="31849B" w:themeColor="accent5" w:themeShade="BF"/>
        </w:rPr>
        <w:fldChar w:fldCharType="end"/>
      </w:r>
      <w:r w:rsidR="00FB2150" w:rsidRPr="00045162">
        <w:t>]</w:t>
      </w:r>
    </w:p>
    <w:p w14:paraId="360D4D64" w14:textId="77777777" w:rsidR="00CE4188" w:rsidRDefault="00CE4188" w:rsidP="00CE4188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  <w:r>
        <w:rPr>
          <w:noProof/>
        </w:rPr>
        <w:drawing>
          <wp:inline distT="0" distB="0" distL="0" distR="0" wp14:anchorId="4409AAC4" wp14:editId="310D0F2E">
            <wp:extent cx="3196742" cy="2423945"/>
            <wp:effectExtent l="0" t="0" r="381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33" cy="251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D285" w14:textId="77777777" w:rsidR="003A0EA6" w:rsidRDefault="003A0EA6" w:rsidP="00CE4188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</w:p>
    <w:p w14:paraId="1693FD54" w14:textId="77777777" w:rsidR="003A0EA6" w:rsidRDefault="003A0EA6" w:rsidP="00CE4188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</w:p>
    <w:p w14:paraId="5D8FCF3D" w14:textId="77601E5E" w:rsidR="00CE4188" w:rsidRPr="003A0EA6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Na interface </w:t>
      </w:r>
      <w:r w:rsidRPr="00045162"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_Ref27035743 \r \h </w:instrText>
      </w:r>
      <w:r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P02</w:t>
      </w:r>
      <w:r w:rsidRPr="00045162">
        <w:rPr>
          <w:color w:val="31849B" w:themeColor="accent5" w:themeShade="BF"/>
        </w:rPr>
        <w:fldChar w:fldCharType="end"/>
      </w:r>
      <w:r w:rsidRPr="00045162">
        <w:t>]</w:t>
      </w:r>
      <w:r w:rsidRPr="00045162">
        <w:rPr>
          <w:color w:val="000000" w:themeColor="text1"/>
        </w:rPr>
        <w:t xml:space="preserve">, o sistema deve disponibilizar o campo </w:t>
      </w:r>
      <w:r w:rsidR="002346C3" w:rsidRPr="002346C3">
        <w:rPr>
          <w:color w:val="31849B" w:themeColor="accent5" w:themeShade="BF"/>
        </w:rPr>
        <w:t>Recurso</w:t>
      </w:r>
      <w:r w:rsidR="002346C3">
        <w:rPr>
          <w:color w:val="000000" w:themeColor="text1"/>
        </w:rPr>
        <w:t xml:space="preserve"> </w:t>
      </w:r>
      <w:r w:rsidR="002346C3" w:rsidRPr="002346C3">
        <w:rPr>
          <w:color w:val="31849B" w:themeColor="accent5" w:themeShade="BF"/>
        </w:rPr>
        <w:t>do Julgamento</w:t>
      </w:r>
      <w:r w:rsidR="002346C3">
        <w:rPr>
          <w:color w:val="000000" w:themeColor="text1"/>
        </w:rPr>
        <w:t xml:space="preserve"> </w:t>
      </w:r>
      <w:r w:rsidRPr="00045162">
        <w:rPr>
          <w:color w:val="000000" w:themeColor="text1"/>
        </w:rPr>
        <w:t xml:space="preserve">para que o ator possa incluir o texto referente </w:t>
      </w:r>
      <w:r w:rsidR="002346C3">
        <w:rPr>
          <w:color w:val="000000" w:themeColor="text1"/>
        </w:rPr>
        <w:t>ao recurso/</w:t>
      </w:r>
      <w:r w:rsidRPr="00045162">
        <w:rPr>
          <w:color w:val="000000" w:themeColor="text1"/>
        </w:rPr>
        <w:t xml:space="preserve"> reconsideração do julgamento do pedido </w:t>
      </w:r>
      <w:r>
        <w:rPr>
          <w:color w:val="000000" w:themeColor="text1"/>
        </w:rPr>
        <w:t>impugnação</w:t>
      </w:r>
      <w:r w:rsidRPr="00045162">
        <w:rPr>
          <w:color w:val="000000" w:themeColor="text1"/>
        </w:rPr>
        <w:t>; Este campo é de preenchimento obrigatório</w:t>
      </w:r>
      <w:r>
        <w:rPr>
          <w:color w:val="000000" w:themeColor="text1"/>
        </w:rPr>
        <w:t>;</w:t>
      </w:r>
    </w:p>
    <w:p w14:paraId="3DD1D4EA" w14:textId="77777777" w:rsidR="003A0EA6" w:rsidRPr="003A0EA6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21EA1DBC" w14:textId="2DC01AD3" w:rsidR="003A0EA6" w:rsidRDefault="003A0EA6" w:rsidP="00CE418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Neste componente, o sistema </w:t>
      </w:r>
      <w:r w:rsidRPr="00045162">
        <w:rPr>
          <w:color w:val="000000" w:themeColor="text1"/>
        </w:rPr>
        <w:t>deve permitir a inclusão de até 1000 caracteres. Ao ir incluindo os caracteres dentro do componente, o sistema deve ir exibindo a quantidade restante de caracteres disponíveis abaixo do componente</w:t>
      </w:r>
      <w:r>
        <w:rPr>
          <w:color w:val="000000" w:themeColor="text1"/>
        </w:rPr>
        <w:t>;</w:t>
      </w:r>
    </w:p>
    <w:p w14:paraId="3E49E730" w14:textId="77777777" w:rsidR="00046D03" w:rsidRPr="00045162" w:rsidRDefault="00046D03" w:rsidP="00046D03">
      <w:pPr>
        <w:pStyle w:val="PargrafodaLista"/>
      </w:pPr>
    </w:p>
    <w:p w14:paraId="62EEDF53" w14:textId="1CA82CE6" w:rsidR="00F41898" w:rsidRPr="00045162" w:rsidRDefault="003A0EA6" w:rsidP="00F41898">
      <w:pPr>
        <w:pStyle w:val="PargrafodaLista"/>
        <w:ind w:left="2127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48334B9" wp14:editId="68AC03F1">
            <wp:extent cx="2895152" cy="1272896"/>
            <wp:effectExtent l="0" t="0" r="635" b="381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54" cy="12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FE7E" w14:textId="77777777" w:rsidR="003A0EA6" w:rsidRPr="003A0EA6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672EDBC6" w14:textId="3CC7F7EC" w:rsidR="003A0EA6" w:rsidRPr="003A0EA6" w:rsidRDefault="003A0EA6" w:rsidP="003A0EA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disponibilizar um componente o qual </w:t>
      </w:r>
      <w:r w:rsidRPr="00045162">
        <w:rPr>
          <w:color w:val="auto"/>
        </w:rPr>
        <w:t>possa customizar o texto</w:t>
      </w:r>
      <w:r w:rsidR="00207E53">
        <w:rPr>
          <w:color w:val="auto"/>
        </w:rPr>
        <w:t>;</w:t>
      </w:r>
    </w:p>
    <w:p w14:paraId="40849BB2" w14:textId="77777777" w:rsidR="003A0EA6" w:rsidRPr="003A0EA6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3F4C7F2B" w14:textId="0DE90C2C" w:rsidR="003A0EA6" w:rsidRDefault="003A0EA6" w:rsidP="003A0EA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Abaixo do campo </w:t>
      </w:r>
      <w:r w:rsidRPr="00045162">
        <w:rPr>
          <w:color w:val="auto"/>
        </w:rPr>
        <w:t xml:space="preserve">Reconsideração do Julgamento, o sistema deve disponibilizar o campo </w:t>
      </w:r>
      <w:r w:rsidRPr="00045162">
        <w:rPr>
          <w:color w:val="31849B" w:themeColor="accent5" w:themeShade="BF"/>
        </w:rPr>
        <w:t>Documento</w:t>
      </w:r>
      <w:r w:rsidRPr="00045162">
        <w:rPr>
          <w:color w:val="auto"/>
        </w:rPr>
        <w:t>, com um componente para realizar o Upload de arquivo, para que o ator possa incluir um arquivo que achar necessário, A inclusão deste arquivo NÃO é obrigatória</w:t>
      </w:r>
    </w:p>
    <w:p w14:paraId="244FA880" w14:textId="77777777" w:rsidR="003B6ED6" w:rsidRPr="00045162" w:rsidRDefault="003B6ED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1F000C98" w14:textId="77777777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  <w:rPr>
          <w:b/>
          <w:u w:val="single"/>
        </w:rPr>
      </w:pPr>
      <w:r w:rsidRPr="00045162">
        <w:t xml:space="preserve">O sistema deve realizar a seguinte validação nos anexos: Somente aceitar arquivos no formato de PDF; </w:t>
      </w:r>
    </w:p>
    <w:p w14:paraId="5FEFF1BE" w14:textId="77777777" w:rsidR="003B6ED6" w:rsidRPr="00045162" w:rsidRDefault="003B6ED6" w:rsidP="003B6ED6">
      <w:pPr>
        <w:pStyle w:val="PargrafodaLista"/>
        <w:rPr>
          <w:b/>
          <w:u w:val="single"/>
        </w:rPr>
      </w:pPr>
    </w:p>
    <w:p w14:paraId="1319EDA7" w14:textId="661286D8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045162">
        <w:t xml:space="preserve">Caso o sistema identificar que o formato do arquivo anexado não é PDF, o sistema deve apresentar mensagem; </w:t>
      </w:r>
      <w:r w:rsidRPr="00045162">
        <w:rPr>
          <w:color w:val="31849B" w:themeColor="accent5" w:themeShade="BF"/>
        </w:rPr>
        <w:t>[</w:t>
      </w:r>
      <w:r w:rsidR="00C71305" w:rsidRPr="00045162">
        <w:rPr>
          <w:color w:val="31849B" w:themeColor="accent5" w:themeShade="BF"/>
        </w:rPr>
        <w:fldChar w:fldCharType="begin"/>
      </w:r>
      <w:r w:rsidR="00C71305" w:rsidRPr="00045162">
        <w:rPr>
          <w:color w:val="31849B" w:themeColor="accent5" w:themeShade="BF"/>
        </w:rPr>
        <w:instrText xml:space="preserve"> REF _Ref27415580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71305" w:rsidRPr="00045162">
        <w:rPr>
          <w:color w:val="31849B" w:themeColor="accent5" w:themeShade="BF"/>
        </w:rPr>
      </w:r>
      <w:r w:rsidR="00C71305" w:rsidRPr="00045162">
        <w:rPr>
          <w:color w:val="31849B" w:themeColor="accent5" w:themeShade="BF"/>
        </w:rPr>
        <w:fldChar w:fldCharType="separate"/>
      </w:r>
      <w:r w:rsidR="00C71305"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5</w:t>
      </w:r>
      <w:r w:rsidR="00C71305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64BEDB29" w14:textId="77777777" w:rsidR="003B6ED6" w:rsidRPr="00045162" w:rsidRDefault="003B6ED6" w:rsidP="003B6ED6">
      <w:pPr>
        <w:pStyle w:val="PargrafodaLista"/>
      </w:pPr>
    </w:p>
    <w:p w14:paraId="08EA9647" w14:textId="77777777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045162">
        <w:t>O sistema deve permitir o tamanho de cada arquivo no máximo de 10 MB.</w:t>
      </w:r>
    </w:p>
    <w:p w14:paraId="2A93E83A" w14:textId="77777777" w:rsidR="003B6ED6" w:rsidRPr="00045162" w:rsidRDefault="003B6ED6" w:rsidP="003B6ED6">
      <w:pPr>
        <w:pStyle w:val="PargrafodaLista"/>
      </w:pPr>
    </w:p>
    <w:p w14:paraId="0740C906" w14:textId="7CAB323B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045162">
        <w:t xml:space="preserve">Caso o ator anexe um arquivo que exceda o tamanho máximo, o sistema deve exibir mensagem </w:t>
      </w:r>
      <w:r w:rsidRPr="00045162">
        <w:rPr>
          <w:color w:val="31849B" w:themeColor="accent5" w:themeShade="BF"/>
        </w:rPr>
        <w:t>[</w:t>
      </w:r>
      <w:r w:rsidR="00C71305" w:rsidRPr="00045162">
        <w:rPr>
          <w:color w:val="31849B" w:themeColor="accent5" w:themeShade="BF"/>
        </w:rPr>
        <w:fldChar w:fldCharType="begin"/>
      </w:r>
      <w:r w:rsidR="00C71305" w:rsidRPr="00045162">
        <w:rPr>
          <w:color w:val="31849B" w:themeColor="accent5" w:themeShade="BF"/>
        </w:rPr>
        <w:instrText xml:space="preserve"> REF _Ref27415627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71305" w:rsidRPr="00045162">
        <w:rPr>
          <w:color w:val="31849B" w:themeColor="accent5" w:themeShade="BF"/>
        </w:rPr>
      </w:r>
      <w:r w:rsidR="00C71305" w:rsidRPr="00045162">
        <w:rPr>
          <w:color w:val="31849B" w:themeColor="accent5" w:themeShade="BF"/>
        </w:rPr>
        <w:fldChar w:fldCharType="separate"/>
      </w:r>
      <w:r w:rsidR="00C71305"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6</w:t>
      </w:r>
      <w:r w:rsidR="00C71305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5B6C9763" w14:textId="77777777" w:rsidR="003B6ED6" w:rsidRPr="00045162" w:rsidRDefault="003B6ED6" w:rsidP="003B6ED6">
      <w:pPr>
        <w:pStyle w:val="PargrafodaLista"/>
      </w:pPr>
    </w:p>
    <w:p w14:paraId="6FF8913F" w14:textId="77777777" w:rsidR="003B6ED6" w:rsidRPr="00045162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  <w:rPr>
          <w:color w:val="000000" w:themeColor="text1"/>
        </w:rPr>
      </w:pPr>
      <w:r w:rsidRPr="00045162">
        <w:rPr>
          <w:color w:val="000000" w:themeColor="text1"/>
        </w:rPr>
        <w:t>O sistema deve permitir anexar apenas um (1) arquivo.</w:t>
      </w:r>
    </w:p>
    <w:p w14:paraId="2DE90763" w14:textId="77777777" w:rsidR="003B6ED6" w:rsidRPr="00045162" w:rsidRDefault="003B6ED6" w:rsidP="003B6ED6">
      <w:pPr>
        <w:pStyle w:val="PargrafodaLista"/>
        <w:spacing w:after="200" w:line="276" w:lineRule="auto"/>
        <w:ind w:left="1294"/>
        <w:contextualSpacing/>
        <w:rPr>
          <w:color w:val="000000" w:themeColor="text1"/>
        </w:rPr>
      </w:pPr>
    </w:p>
    <w:p w14:paraId="5FCD3136" w14:textId="41C33973" w:rsidR="003B6ED6" w:rsidRPr="00045162" w:rsidRDefault="003B6ED6" w:rsidP="003B6ED6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045162">
        <w:rPr>
          <w:color w:val="000000" w:themeColor="text1"/>
        </w:rPr>
        <w:t xml:space="preserve">Caso o ator tente anexar o segundo arquivo, o sistema deve exibir mensagem </w:t>
      </w:r>
      <w:r w:rsidRPr="00045162">
        <w:rPr>
          <w:color w:val="31849B" w:themeColor="accent5" w:themeShade="BF"/>
        </w:rPr>
        <w:t>[</w:t>
      </w:r>
      <w:r w:rsidR="00C71305" w:rsidRPr="00045162">
        <w:rPr>
          <w:color w:val="31849B" w:themeColor="accent5" w:themeShade="BF"/>
        </w:rPr>
        <w:fldChar w:fldCharType="begin"/>
      </w:r>
      <w:r w:rsidR="00C71305" w:rsidRPr="00045162">
        <w:rPr>
          <w:color w:val="31849B" w:themeColor="accent5" w:themeShade="BF"/>
        </w:rPr>
        <w:instrText xml:space="preserve"> REF _Ref27415677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71305" w:rsidRPr="00045162">
        <w:rPr>
          <w:color w:val="31849B" w:themeColor="accent5" w:themeShade="BF"/>
        </w:rPr>
      </w:r>
      <w:r w:rsidR="00C71305" w:rsidRPr="00045162">
        <w:rPr>
          <w:color w:val="31849B" w:themeColor="accent5" w:themeShade="BF"/>
        </w:rPr>
        <w:fldChar w:fldCharType="separate"/>
      </w:r>
      <w:r w:rsidR="00C71305"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7</w:t>
      </w:r>
      <w:r w:rsidR="00C71305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5DE5D30F" w14:textId="77777777" w:rsidR="003B6ED6" w:rsidRDefault="003B6ED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FD0B75F" w14:textId="77777777" w:rsidR="003A0EA6" w:rsidRPr="003A0EA6" w:rsidRDefault="003A0EA6" w:rsidP="003A0EA6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0517C2A8" w14:textId="5CA171EB" w:rsidR="003A0EA6" w:rsidRPr="003A0EA6" w:rsidRDefault="003A0EA6" w:rsidP="003A0EA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Ao </w:t>
      </w:r>
      <w:r w:rsidRPr="00045162">
        <w:rPr>
          <w:color w:val="auto"/>
        </w:rPr>
        <w:t>realizar o Upload desejado, o sistema deve exibir duas opções: Uma para que o ator possa realizar o Download; E uma para Excluir o arquivo anexado</w:t>
      </w:r>
      <w:r>
        <w:rPr>
          <w:color w:val="auto"/>
        </w:rPr>
        <w:t>;</w:t>
      </w:r>
    </w:p>
    <w:p w14:paraId="4D6B6A85" w14:textId="77777777" w:rsidR="003A0EA6" w:rsidRDefault="003A0EA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27DE4878" w14:textId="4353C625" w:rsidR="003B6ED6" w:rsidRPr="00045162" w:rsidRDefault="00C71305" w:rsidP="00C71305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045162">
        <w:rPr>
          <w:noProof/>
          <w:color w:val="auto"/>
        </w:rPr>
        <w:drawing>
          <wp:inline distT="0" distB="0" distL="0" distR="0" wp14:anchorId="7FE56256" wp14:editId="1DFA88D6">
            <wp:extent cx="4292600" cy="63418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26" cy="6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DC51" w14:textId="77777777" w:rsidR="003B6ED6" w:rsidRDefault="003B6ED6" w:rsidP="003B6ED6">
      <w:pPr>
        <w:pStyle w:val="PargrafodaLista"/>
      </w:pPr>
    </w:p>
    <w:p w14:paraId="4204C369" w14:textId="349B9772" w:rsidR="00527E1A" w:rsidRPr="003A0EA6" w:rsidRDefault="00527E1A" w:rsidP="00527E1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</w:t>
      </w:r>
      <w:r w:rsidRPr="00045162">
        <w:t xml:space="preserve">identifica que o ator acionou a opção que permite “Excluir” um arquivo, o sistema deve exibir mensagem; </w:t>
      </w:r>
      <w:r w:rsidRPr="00045162">
        <w:rPr>
          <w:color w:val="31849B" w:themeColor="accent5" w:themeShade="BF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_Ref27415987 \r \h 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8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4220EF26" w14:textId="22832ABF" w:rsidR="00C71305" w:rsidRPr="00045162" w:rsidRDefault="00C71305" w:rsidP="00C71305">
      <w:pPr>
        <w:pStyle w:val="PargrafodaLista"/>
        <w:numPr>
          <w:ilvl w:val="1"/>
          <w:numId w:val="18"/>
        </w:numPr>
        <w:spacing w:before="60" w:after="60"/>
        <w:ind w:left="1276"/>
        <w:jc w:val="both"/>
      </w:pPr>
      <w:r w:rsidRPr="00045162">
        <w:t xml:space="preserve">Caso o ator acione a opção “Sim” da mensagem de exclusão, o sistema deve excluir fisicamente o arquivo; E deve exibir a mensagem de sucesso </w:t>
      </w:r>
      <w:r w:rsidRPr="00045162">
        <w:rPr>
          <w:color w:val="31849B" w:themeColor="accent5" w:themeShade="BF"/>
        </w:rPr>
        <w:t>[</w:t>
      </w:r>
      <w:r w:rsidR="00C30D12" w:rsidRPr="00045162">
        <w:rPr>
          <w:color w:val="31849B" w:themeColor="accent5" w:themeShade="BF"/>
        </w:rPr>
        <w:fldChar w:fldCharType="begin"/>
      </w:r>
      <w:r w:rsidR="00C30D12" w:rsidRPr="00045162">
        <w:rPr>
          <w:color w:val="31849B" w:themeColor="accent5" w:themeShade="BF"/>
        </w:rPr>
        <w:instrText xml:space="preserve"> REF _Ref27416010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30D12" w:rsidRPr="00045162">
        <w:rPr>
          <w:color w:val="31849B" w:themeColor="accent5" w:themeShade="BF"/>
        </w:rPr>
      </w:r>
      <w:r w:rsidR="00C30D12" w:rsidRPr="00045162">
        <w:rPr>
          <w:color w:val="31849B" w:themeColor="accent5" w:themeShade="BF"/>
        </w:rPr>
        <w:fldChar w:fldCharType="separate"/>
      </w:r>
      <w:r w:rsidR="00C30D12" w:rsidRPr="00045162">
        <w:rPr>
          <w:color w:val="31849B" w:themeColor="accent5" w:themeShade="BF"/>
        </w:rPr>
        <w:t>ME0</w:t>
      </w:r>
      <w:r w:rsidR="009A4BA3">
        <w:rPr>
          <w:color w:val="31849B" w:themeColor="accent5" w:themeShade="BF"/>
        </w:rPr>
        <w:t>9</w:t>
      </w:r>
      <w:r w:rsidR="00C30D12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</w:p>
    <w:p w14:paraId="04835CD9" w14:textId="77777777" w:rsidR="00C71305" w:rsidRPr="00045162" w:rsidRDefault="00C71305" w:rsidP="00C71305">
      <w:pPr>
        <w:pStyle w:val="PargrafodaLista"/>
        <w:numPr>
          <w:ilvl w:val="1"/>
          <w:numId w:val="18"/>
        </w:numPr>
        <w:spacing w:before="60" w:after="60"/>
        <w:ind w:left="1276"/>
        <w:jc w:val="both"/>
      </w:pPr>
      <w:r w:rsidRPr="00045162">
        <w:t>Caso o ator acione a opção “Não” da mensagem de exclusão, o sistema cancela a exclusão do arquivo.</w:t>
      </w:r>
    </w:p>
    <w:p w14:paraId="1FD3B700" w14:textId="77777777" w:rsidR="009B6C88" w:rsidRDefault="009B6C88" w:rsidP="009B6C88">
      <w:pPr>
        <w:pStyle w:val="PargrafodaLista"/>
        <w:ind w:left="567"/>
      </w:pPr>
    </w:p>
    <w:p w14:paraId="006E3AD5" w14:textId="1BFDE68A" w:rsidR="009B6C88" w:rsidRDefault="009B6C88" w:rsidP="009B6C8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O sistema </w:t>
      </w:r>
      <w:r w:rsidRPr="00045162">
        <w:t>identifica que o ator acionou a opção que permite “Baixar” arquivo, o sistema realiza o download do arquivo desejado. Ao acionar o link, o sistema baixa o arquivo sem exibir escolha do local para seleção. Será baixado na pasta default</w:t>
      </w:r>
      <w:r>
        <w:t>;</w:t>
      </w:r>
    </w:p>
    <w:p w14:paraId="2EEE274B" w14:textId="77777777" w:rsidR="009B6C88" w:rsidRDefault="009B6C88" w:rsidP="009B6C88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1ABE9243" w14:textId="0FAE378A" w:rsidR="009B6C88" w:rsidRPr="00045162" w:rsidRDefault="009B6C88" w:rsidP="009B6C8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bookmarkStart w:id="24" w:name="_Ref29826659"/>
      <w:r>
        <w:t>Ao acionar a opção</w:t>
      </w:r>
      <w:r w:rsidR="002346C3">
        <w:rPr>
          <w:noProof/>
        </w:rPr>
        <w:drawing>
          <wp:inline distT="0" distB="0" distL="0" distR="0" wp14:anchorId="36CAC5F6" wp14:editId="3AC416DF">
            <wp:extent cx="561618" cy="146304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71" cy="1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162">
        <w:t>, o sistema deve:[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_Ref27465745 \r \h </w:instrText>
      </w:r>
      <w:r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P02</w:t>
      </w:r>
      <w:r w:rsidRPr="00045162">
        <w:rPr>
          <w:color w:val="31849B" w:themeColor="accent5" w:themeShade="BF"/>
        </w:rPr>
        <w:fldChar w:fldCharType="end"/>
      </w:r>
      <w:r w:rsidRPr="00045162">
        <w:t>]</w:t>
      </w:r>
      <w:bookmarkEnd w:id="24"/>
    </w:p>
    <w:p w14:paraId="5829292D" w14:textId="2FC1ADB6" w:rsidR="00C30D12" w:rsidRPr="00045162" w:rsidRDefault="000D16CA" w:rsidP="000D16CA">
      <w:pPr>
        <w:pStyle w:val="PargrafodaLista"/>
        <w:numPr>
          <w:ilvl w:val="3"/>
          <w:numId w:val="23"/>
        </w:numPr>
        <w:spacing w:before="60" w:after="60"/>
        <w:ind w:left="993"/>
        <w:jc w:val="both"/>
      </w:pPr>
      <w:r w:rsidRPr="00045162">
        <w:t>V</w:t>
      </w:r>
      <w:r w:rsidR="00C30D12" w:rsidRPr="00045162">
        <w:t xml:space="preserve">alidar se o campo obrigatório </w:t>
      </w:r>
      <w:r w:rsidR="002346C3" w:rsidRPr="002346C3">
        <w:rPr>
          <w:color w:val="31849B" w:themeColor="accent5" w:themeShade="BF"/>
        </w:rPr>
        <w:t>Recurso</w:t>
      </w:r>
      <w:r w:rsidR="002346C3">
        <w:t>/</w:t>
      </w:r>
      <w:r w:rsidR="00C30D12" w:rsidRPr="00045162">
        <w:rPr>
          <w:color w:val="31849B" w:themeColor="accent5" w:themeShade="BF"/>
        </w:rPr>
        <w:t>Reconsideração do Julgamento</w:t>
      </w:r>
      <w:r w:rsidR="00C30D12" w:rsidRPr="00045162">
        <w:t xml:space="preserve">, foi preenchido; caso não tenha sido preenchido, o sistema deve exibir mensagem impeditiva </w:t>
      </w:r>
      <w:r w:rsidR="00C30D12" w:rsidRPr="00045162">
        <w:rPr>
          <w:color w:val="31849B" w:themeColor="accent5" w:themeShade="BF"/>
        </w:rPr>
        <w:t>[</w:t>
      </w:r>
      <w:r w:rsidR="00C30D12" w:rsidRPr="00045162">
        <w:rPr>
          <w:color w:val="31849B" w:themeColor="accent5" w:themeShade="BF"/>
        </w:rPr>
        <w:fldChar w:fldCharType="begin"/>
      </w:r>
      <w:r w:rsidR="00C30D12" w:rsidRPr="00045162">
        <w:rPr>
          <w:color w:val="31849B" w:themeColor="accent5" w:themeShade="BF"/>
        </w:rPr>
        <w:instrText xml:space="preserve"> REF _Ref27416251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C30D12" w:rsidRPr="00045162">
        <w:rPr>
          <w:color w:val="31849B" w:themeColor="accent5" w:themeShade="BF"/>
        </w:rPr>
      </w:r>
      <w:r w:rsidR="00C30D12" w:rsidRPr="00045162">
        <w:rPr>
          <w:color w:val="31849B" w:themeColor="accent5" w:themeShade="BF"/>
        </w:rPr>
        <w:fldChar w:fldCharType="separate"/>
      </w:r>
      <w:r w:rsidR="00C30D12" w:rsidRPr="00045162">
        <w:rPr>
          <w:color w:val="31849B" w:themeColor="accent5" w:themeShade="BF"/>
        </w:rPr>
        <w:t>ME01</w:t>
      </w:r>
      <w:r w:rsidR="009A4BA3">
        <w:rPr>
          <w:color w:val="31849B" w:themeColor="accent5" w:themeShade="BF"/>
        </w:rPr>
        <w:t>0</w:t>
      </w:r>
      <w:r w:rsidR="00C30D12" w:rsidRPr="00045162">
        <w:rPr>
          <w:color w:val="31849B" w:themeColor="accent5" w:themeShade="BF"/>
        </w:rPr>
        <w:fldChar w:fldCharType="end"/>
      </w:r>
      <w:r w:rsidR="00C30D12" w:rsidRPr="00045162">
        <w:rPr>
          <w:color w:val="31849B" w:themeColor="accent5" w:themeShade="BF"/>
        </w:rPr>
        <w:t>]</w:t>
      </w:r>
    </w:p>
    <w:p w14:paraId="462D2AD7" w14:textId="77777777" w:rsidR="00C30D12" w:rsidRPr="00045162" w:rsidRDefault="00C30D12" w:rsidP="00C30D12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77D20D52" w14:textId="6D8A7150" w:rsidR="009B6C88" w:rsidRDefault="000D16CA" w:rsidP="00B54F16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045162">
        <w:t>E</w:t>
      </w:r>
      <w:r w:rsidR="00AC03ED" w:rsidRPr="00045162">
        <w:t xml:space="preserve">xibir uma pop-up com a seguinte informação: </w:t>
      </w:r>
      <w:r w:rsidR="00AC03ED" w:rsidRPr="009B6C88">
        <w:rPr>
          <w:b/>
        </w:rPr>
        <w:t xml:space="preserve">Prezado(a) </w:t>
      </w:r>
      <w:proofErr w:type="gramStart"/>
      <w:r w:rsidR="00AC03ED" w:rsidRPr="009B6C88">
        <w:rPr>
          <w:b/>
        </w:rPr>
        <w:t>sr.(</w:t>
      </w:r>
      <w:proofErr w:type="gramEnd"/>
      <w:r w:rsidR="00AC03ED" w:rsidRPr="009B6C88">
        <w:rPr>
          <w:b/>
        </w:rPr>
        <w:t>a)</w:t>
      </w:r>
      <w:r w:rsidR="007E5829" w:rsidRPr="009B6C88">
        <w:rPr>
          <w:b/>
        </w:rPr>
        <w:t>,</w:t>
      </w:r>
      <w:r w:rsidR="00AC03ED" w:rsidRPr="009B6C88">
        <w:rPr>
          <w:b/>
        </w:rPr>
        <w:t xml:space="preserve"> </w:t>
      </w:r>
      <w:r w:rsidR="007E5829" w:rsidRPr="009B6C88">
        <w:rPr>
          <w:b/>
        </w:rPr>
        <w:t xml:space="preserve">a </w:t>
      </w:r>
      <w:r w:rsidR="00AC03ED" w:rsidRPr="009B6C88">
        <w:rPr>
          <w:b/>
        </w:rPr>
        <w:t>sua interposição de recurso em 1ª instância foi cadastrada com sucesso</w:t>
      </w:r>
      <w:r w:rsidR="009B6C88" w:rsidRPr="009B6C88">
        <w:rPr>
          <w:b/>
        </w:rPr>
        <w:t>!</w:t>
      </w:r>
      <w:r w:rsidR="00242FB3" w:rsidRPr="009B6C88">
        <w:rPr>
          <w:b/>
        </w:rPr>
        <w:t>;</w:t>
      </w:r>
      <w:r w:rsidR="00FA1A34" w:rsidRPr="009B6C88">
        <w:rPr>
          <w:b/>
        </w:rPr>
        <w:t xml:space="preserve"> </w:t>
      </w:r>
      <w:r w:rsidR="00FA1A34" w:rsidRPr="00045162">
        <w:t>[</w:t>
      </w:r>
      <w:r w:rsidR="00FA1A34" w:rsidRPr="009B6C88">
        <w:rPr>
          <w:color w:val="31849B" w:themeColor="accent5" w:themeShade="BF"/>
        </w:rPr>
        <w:fldChar w:fldCharType="begin"/>
      </w:r>
      <w:r w:rsidR="00FA1A34" w:rsidRPr="009B6C88">
        <w:rPr>
          <w:color w:val="31849B" w:themeColor="accent5" w:themeShade="BF"/>
        </w:rPr>
        <w:instrText xml:space="preserve"> REF _Ref27036870 \r \h  \* MERGEFORMAT </w:instrText>
      </w:r>
      <w:r w:rsidR="00FA1A34" w:rsidRPr="009B6C88">
        <w:rPr>
          <w:color w:val="31849B" w:themeColor="accent5" w:themeShade="BF"/>
        </w:rPr>
      </w:r>
      <w:r w:rsidR="00FA1A34" w:rsidRPr="009B6C88">
        <w:rPr>
          <w:color w:val="31849B" w:themeColor="accent5" w:themeShade="BF"/>
        </w:rPr>
        <w:fldChar w:fldCharType="separate"/>
      </w:r>
      <w:r w:rsidR="00FA1A34" w:rsidRPr="009B6C88">
        <w:rPr>
          <w:color w:val="31849B" w:themeColor="accent5" w:themeShade="BF"/>
        </w:rPr>
        <w:t>P03</w:t>
      </w:r>
      <w:r w:rsidR="00FA1A34" w:rsidRPr="009B6C88">
        <w:rPr>
          <w:color w:val="31849B" w:themeColor="accent5" w:themeShade="BF"/>
        </w:rPr>
        <w:fldChar w:fldCharType="end"/>
      </w:r>
      <w:r w:rsidR="00FA1A34" w:rsidRPr="00045162">
        <w:t>]</w:t>
      </w:r>
      <w:r w:rsidR="009B6C88">
        <w:t xml:space="preserve">; OU </w:t>
      </w:r>
    </w:p>
    <w:p w14:paraId="60ACB6CD" w14:textId="77777777" w:rsidR="009B6C88" w:rsidRDefault="009B6C88" w:rsidP="009B6C88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4481A043" w14:textId="6D2EF7AD" w:rsidR="009B6C88" w:rsidRPr="00736115" w:rsidRDefault="009B6C88" w:rsidP="000D16C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9B6C88">
        <w:t>Para IES</w:t>
      </w:r>
      <w:r w:rsidR="009F2BA9">
        <w:t xml:space="preserve">, o sistema deve exibir </w:t>
      </w:r>
      <w:r w:rsidR="002346C3">
        <w:t>a informação</w:t>
      </w:r>
      <w:r w:rsidR="009F2BA9">
        <w:t xml:space="preserve">: </w:t>
      </w:r>
      <w:r w:rsidRPr="009B6C88">
        <w:rPr>
          <w:b/>
        </w:rPr>
        <w:t>Prezado(a)</w:t>
      </w:r>
      <w:r>
        <w:t xml:space="preserve"> </w:t>
      </w:r>
      <w:proofErr w:type="gramStart"/>
      <w:r w:rsidRPr="00045162">
        <w:rPr>
          <w:b/>
        </w:rPr>
        <w:t>sr.(</w:t>
      </w:r>
      <w:proofErr w:type="gramEnd"/>
      <w:r w:rsidRPr="00045162">
        <w:rPr>
          <w:b/>
        </w:rPr>
        <w:t>a)</w:t>
      </w:r>
      <w:r>
        <w:rPr>
          <w:b/>
        </w:rPr>
        <w:t>,</w:t>
      </w:r>
      <w:r w:rsidRPr="00045162">
        <w:rPr>
          <w:b/>
        </w:rPr>
        <w:t xml:space="preserve"> </w:t>
      </w:r>
      <w:r>
        <w:rPr>
          <w:b/>
        </w:rPr>
        <w:t xml:space="preserve">a </w:t>
      </w:r>
      <w:r w:rsidRPr="00045162">
        <w:rPr>
          <w:b/>
        </w:rPr>
        <w:t>sua interposição de re</w:t>
      </w:r>
      <w:r>
        <w:rPr>
          <w:b/>
        </w:rPr>
        <w:t>consideração</w:t>
      </w:r>
      <w:r w:rsidRPr="00045162">
        <w:rPr>
          <w:b/>
        </w:rPr>
        <w:t xml:space="preserve"> em 1ª instância foi cadastrada com sucesso</w:t>
      </w:r>
      <w:r>
        <w:rPr>
          <w:b/>
        </w:rPr>
        <w:t xml:space="preserve">! </w:t>
      </w:r>
    </w:p>
    <w:p w14:paraId="36B2250E" w14:textId="77777777" w:rsidR="00736115" w:rsidRDefault="00736115" w:rsidP="00736115">
      <w:pPr>
        <w:pStyle w:val="PargrafodaLista"/>
      </w:pPr>
    </w:p>
    <w:p w14:paraId="37BBB240" w14:textId="34532995" w:rsidR="00736115" w:rsidRPr="00045162" w:rsidRDefault="00736115" w:rsidP="00736115">
      <w:pPr>
        <w:pStyle w:val="PargrafodaLista"/>
        <w:widowControl/>
        <w:autoSpaceDE/>
        <w:adjustRightInd/>
        <w:spacing w:after="200" w:line="276" w:lineRule="auto"/>
        <w:ind w:left="2127"/>
        <w:contextualSpacing/>
        <w:jc w:val="both"/>
      </w:pPr>
      <w:r>
        <w:rPr>
          <w:noProof/>
        </w:rPr>
        <w:drawing>
          <wp:inline distT="0" distB="0" distL="0" distR="0" wp14:anchorId="756F08DA" wp14:editId="509AF2B4">
            <wp:extent cx="3382645" cy="1346196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8626" cy="13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D04B" w14:textId="77777777" w:rsidR="00242FB3" w:rsidRPr="00045162" w:rsidRDefault="00242FB3" w:rsidP="00242FB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47B48E05" w14:textId="39AC7E69" w:rsidR="00242FB3" w:rsidRPr="00045162" w:rsidRDefault="00242FB3" w:rsidP="000D16C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045162">
        <w:t>Armazenar na base de dados as informações inseridas pelo ator;</w:t>
      </w:r>
    </w:p>
    <w:p w14:paraId="52EABE34" w14:textId="77777777" w:rsidR="00242FB3" w:rsidRPr="00045162" w:rsidRDefault="00242FB3" w:rsidP="00242FB3">
      <w:pPr>
        <w:pStyle w:val="PargrafodaLista"/>
      </w:pPr>
    </w:p>
    <w:p w14:paraId="45C28811" w14:textId="704AD858" w:rsidR="00242FB3" w:rsidRPr="0040638F" w:rsidRDefault="00FA1A34" w:rsidP="00D476BE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045162">
        <w:t>Fechar a pop-up 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_Ref27465745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P02</w:t>
      </w:r>
      <w:r w:rsidRPr="00045162">
        <w:rPr>
          <w:color w:val="31849B" w:themeColor="accent5" w:themeShade="BF"/>
        </w:rPr>
        <w:fldChar w:fldCharType="end"/>
      </w:r>
      <w:r w:rsidRPr="00045162">
        <w:t xml:space="preserve">], </w:t>
      </w:r>
      <w:r w:rsidR="006623D3">
        <w:t xml:space="preserve">e deve </w:t>
      </w:r>
      <w:r w:rsidR="0040638F">
        <w:t xml:space="preserve">validar o ator </w:t>
      </w:r>
      <w:proofErr w:type="spellStart"/>
      <w:r w:rsidR="0040638F">
        <w:t>logado</w:t>
      </w:r>
      <w:proofErr w:type="spellEnd"/>
      <w:r w:rsidR="0040638F">
        <w:t xml:space="preserve">, caso seja um </w:t>
      </w:r>
      <w:r w:rsidR="0040638F" w:rsidRPr="0040638F">
        <w:rPr>
          <w:color w:val="31849B" w:themeColor="accent5" w:themeShade="BF"/>
        </w:rPr>
        <w:t>Responsável pela Chapa</w:t>
      </w:r>
      <w:r w:rsidR="0040638F">
        <w:t xml:space="preserve">, o sistema </w:t>
      </w:r>
      <w:r w:rsidRPr="00045162">
        <w:t>deve e</w:t>
      </w:r>
      <w:r w:rsidR="00242FB3" w:rsidRPr="00045162">
        <w:t xml:space="preserve">xibir a Nova Aba </w:t>
      </w:r>
      <w:r w:rsidR="00242FB3" w:rsidRPr="00045162">
        <w:rPr>
          <w:color w:val="31849B" w:themeColor="accent5" w:themeShade="BF"/>
        </w:rPr>
        <w:t>Recurso</w:t>
      </w:r>
      <w:r w:rsidR="0040638F">
        <w:rPr>
          <w:color w:val="31849B" w:themeColor="accent5" w:themeShade="BF"/>
        </w:rPr>
        <w:t xml:space="preserve"> Responsável</w:t>
      </w:r>
      <w:r w:rsidRPr="00045162">
        <w:rPr>
          <w:color w:val="31849B" w:themeColor="accent5" w:themeShade="BF"/>
        </w:rPr>
        <w:t xml:space="preserve"> </w:t>
      </w:r>
      <w:r w:rsidRPr="00045162">
        <w:rPr>
          <w:color w:val="auto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_Ref27037005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P04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auto"/>
        </w:rPr>
        <w:t>];</w:t>
      </w:r>
      <w:r w:rsidR="00242FB3" w:rsidRPr="00045162">
        <w:rPr>
          <w:color w:val="auto"/>
        </w:rPr>
        <w:t xml:space="preserve"> </w:t>
      </w:r>
      <w:r w:rsidR="00736115">
        <w:rPr>
          <w:color w:val="auto"/>
        </w:rPr>
        <w:t xml:space="preserve">Quando for chapa </w:t>
      </w:r>
      <w:r w:rsidR="00736115" w:rsidRPr="00736115">
        <w:rPr>
          <w:color w:val="31849B" w:themeColor="accent5" w:themeShade="BF"/>
        </w:rPr>
        <w:t>IES</w:t>
      </w:r>
      <w:r w:rsidR="00736115">
        <w:rPr>
          <w:color w:val="auto"/>
        </w:rPr>
        <w:t xml:space="preserve"> a nova aba será renomeada para </w:t>
      </w:r>
      <w:r w:rsidR="00736115" w:rsidRPr="00736115">
        <w:rPr>
          <w:color w:val="31849B" w:themeColor="accent5" w:themeShade="BF"/>
        </w:rPr>
        <w:t>Reconsideração</w:t>
      </w:r>
      <w:r w:rsidR="0040638F">
        <w:rPr>
          <w:color w:val="31849B" w:themeColor="accent5" w:themeShade="BF"/>
        </w:rPr>
        <w:t xml:space="preserve"> Responsável</w:t>
      </w:r>
      <w:r w:rsidR="0040638F">
        <w:rPr>
          <w:color w:val="auto"/>
        </w:rPr>
        <w:t>;</w:t>
      </w:r>
    </w:p>
    <w:p w14:paraId="4001DC7D" w14:textId="77777777" w:rsidR="0040638F" w:rsidRDefault="0040638F" w:rsidP="0040638F">
      <w:pPr>
        <w:pStyle w:val="PargrafodaLista"/>
      </w:pPr>
    </w:p>
    <w:p w14:paraId="6029D5F4" w14:textId="4B5CF263" w:rsidR="0040638F" w:rsidRPr="0040638F" w:rsidRDefault="0040638F" w:rsidP="00D476BE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>
        <w:t xml:space="preserve">Caso seja um </w:t>
      </w:r>
      <w:r w:rsidRPr="0040638F">
        <w:rPr>
          <w:color w:val="31849B" w:themeColor="accent5" w:themeShade="BF"/>
        </w:rPr>
        <w:t>Responsável Impugnante</w:t>
      </w:r>
      <w:r>
        <w:t xml:space="preserve">, o sistema </w:t>
      </w:r>
      <w:r w:rsidRPr="00045162">
        <w:t xml:space="preserve">deve exibir a Nova Aba </w:t>
      </w:r>
      <w:r w:rsidRPr="00045162">
        <w:rPr>
          <w:color w:val="31849B" w:themeColor="accent5" w:themeShade="BF"/>
        </w:rPr>
        <w:t>Recurso</w:t>
      </w:r>
      <w:r>
        <w:rPr>
          <w:color w:val="31849B" w:themeColor="accent5" w:themeShade="BF"/>
        </w:rPr>
        <w:t xml:space="preserve"> Impugnante</w:t>
      </w:r>
      <w:r w:rsidRPr="00045162">
        <w:rPr>
          <w:color w:val="31849B" w:themeColor="accent5" w:themeShade="BF"/>
        </w:rPr>
        <w:t xml:space="preserve"> </w:t>
      </w:r>
      <w:r w:rsidRPr="00045162">
        <w:rPr>
          <w:color w:val="auto"/>
        </w:rPr>
        <w:t>[</w:t>
      </w:r>
      <w:r w:rsidR="003A44EC" w:rsidRPr="003A44EC">
        <w:rPr>
          <w:color w:val="31849B" w:themeColor="accent5" w:themeShade="BF"/>
        </w:rPr>
        <w:fldChar w:fldCharType="begin"/>
      </w:r>
      <w:r w:rsidR="003A44EC" w:rsidRPr="003A44EC">
        <w:rPr>
          <w:color w:val="31849B" w:themeColor="accent5" w:themeShade="BF"/>
        </w:rPr>
        <w:instrText xml:space="preserve"> REF _Ref37611177 \r \h </w:instrText>
      </w:r>
      <w:r w:rsidR="003A44EC" w:rsidRPr="003A44EC">
        <w:rPr>
          <w:color w:val="31849B" w:themeColor="accent5" w:themeShade="BF"/>
        </w:rPr>
      </w:r>
      <w:r w:rsidR="003A44EC" w:rsidRPr="003A44EC">
        <w:rPr>
          <w:color w:val="31849B" w:themeColor="accent5" w:themeShade="BF"/>
        </w:rPr>
        <w:fldChar w:fldCharType="separate"/>
      </w:r>
      <w:r w:rsidR="003A44EC" w:rsidRPr="003A44EC">
        <w:rPr>
          <w:color w:val="31849B" w:themeColor="accent5" w:themeShade="BF"/>
        </w:rPr>
        <w:t>P05</w:t>
      </w:r>
      <w:r w:rsidR="003A44EC" w:rsidRPr="003A44EC">
        <w:rPr>
          <w:color w:val="31849B" w:themeColor="accent5" w:themeShade="BF"/>
        </w:rPr>
        <w:fldChar w:fldCharType="end"/>
      </w:r>
      <w:r w:rsidRPr="00045162">
        <w:rPr>
          <w:color w:val="auto"/>
        </w:rPr>
        <w:t xml:space="preserve">]; </w:t>
      </w:r>
      <w:r>
        <w:rPr>
          <w:color w:val="auto"/>
        </w:rPr>
        <w:t xml:space="preserve">Quando for chapa </w:t>
      </w:r>
      <w:r w:rsidRPr="00736115">
        <w:rPr>
          <w:color w:val="31849B" w:themeColor="accent5" w:themeShade="BF"/>
        </w:rPr>
        <w:t>IES</w:t>
      </w:r>
      <w:r>
        <w:rPr>
          <w:color w:val="auto"/>
        </w:rPr>
        <w:t xml:space="preserve"> a nova aba será renomeada para </w:t>
      </w:r>
      <w:r w:rsidRPr="00736115">
        <w:rPr>
          <w:color w:val="31849B" w:themeColor="accent5" w:themeShade="BF"/>
        </w:rPr>
        <w:t>Reconsideração</w:t>
      </w:r>
      <w:r>
        <w:rPr>
          <w:color w:val="31849B" w:themeColor="accent5" w:themeShade="BF"/>
        </w:rPr>
        <w:t xml:space="preserve"> Impugnante</w:t>
      </w:r>
      <w:r>
        <w:rPr>
          <w:color w:val="auto"/>
        </w:rPr>
        <w:t>;</w:t>
      </w:r>
    </w:p>
    <w:p w14:paraId="18A52707" w14:textId="77777777" w:rsidR="0040638F" w:rsidRDefault="0040638F" w:rsidP="0040638F">
      <w:pPr>
        <w:pStyle w:val="PargrafodaLista"/>
      </w:pPr>
    </w:p>
    <w:p w14:paraId="7D07A305" w14:textId="77777777" w:rsidR="007C5364" w:rsidRDefault="007C5364" w:rsidP="007C5364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Primeiramente o sistema deve exibir a Aba </w:t>
      </w:r>
      <w:r w:rsidRPr="004105CD">
        <w:rPr>
          <w:color w:val="31849B" w:themeColor="accent5" w:themeShade="BF"/>
        </w:rPr>
        <w:t>Recurso Responsável</w:t>
      </w:r>
      <w:r>
        <w:t xml:space="preserve">, seguida da Aba </w:t>
      </w:r>
      <w:r w:rsidRPr="004105CD">
        <w:rPr>
          <w:color w:val="31849B" w:themeColor="accent5" w:themeShade="BF"/>
        </w:rPr>
        <w:t>Recurso Impugnante</w:t>
      </w:r>
      <w:r>
        <w:t>;</w:t>
      </w:r>
    </w:p>
    <w:p w14:paraId="2905E231" w14:textId="77777777" w:rsidR="007C5364" w:rsidRDefault="007C5364" w:rsidP="007C5364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61C33084" w14:textId="77777777" w:rsidR="007C5364" w:rsidRPr="00045162" w:rsidRDefault="007C5364" w:rsidP="007C5364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Caso seja chapa IES, primeiramente a Aba </w:t>
      </w:r>
      <w:r w:rsidRPr="004105CD">
        <w:rPr>
          <w:color w:val="31849B" w:themeColor="accent5" w:themeShade="BF"/>
        </w:rPr>
        <w:t>Reconsideração Responsável</w:t>
      </w:r>
      <w:r>
        <w:t xml:space="preserve">, seguida da Aba </w:t>
      </w:r>
      <w:r w:rsidRPr="004105CD">
        <w:rPr>
          <w:color w:val="31849B" w:themeColor="accent5" w:themeShade="BF"/>
        </w:rPr>
        <w:t>Reconsideração Impugnante</w:t>
      </w:r>
      <w:r>
        <w:t>;</w:t>
      </w:r>
    </w:p>
    <w:p w14:paraId="1D4F0F38" w14:textId="77777777" w:rsidR="007C5364" w:rsidRDefault="007C5364" w:rsidP="0040638F">
      <w:pPr>
        <w:pStyle w:val="PargrafodaLista"/>
      </w:pPr>
    </w:p>
    <w:p w14:paraId="10350CBF" w14:textId="77777777" w:rsidR="0040638F" w:rsidRDefault="0040638F" w:rsidP="0040638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As 23:59 hrs da Data Fim da 3.4 Atividade Secundária, o</w:t>
      </w:r>
      <w:r w:rsidRPr="00045162">
        <w:t xml:space="preserve"> sistema deve validar se o</w:t>
      </w:r>
      <w:r>
        <w:t>s</w:t>
      </w:r>
      <w:r w:rsidRPr="00045162">
        <w:t xml:space="preserve"> ator</w:t>
      </w:r>
      <w:r>
        <w:t>es (Responsáveis pela Chapa ou Responsáveis Impugnante)</w:t>
      </w:r>
      <w:r w:rsidRPr="00045162">
        <w:t xml:space="preserve"> cadastr</w:t>
      </w:r>
      <w:r>
        <w:t xml:space="preserve">aram </w:t>
      </w:r>
      <w:r w:rsidRPr="00045162">
        <w:t>um</w:t>
      </w:r>
      <w:r>
        <w:t xml:space="preserve"> </w:t>
      </w:r>
      <w:r w:rsidRPr="00045162">
        <w:t>RECURSO</w:t>
      </w:r>
      <w:r>
        <w:t xml:space="preserve"> ou RECONSIDERAÇÃO;</w:t>
      </w:r>
    </w:p>
    <w:p w14:paraId="5E36B8D4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</w:rPr>
      </w:pPr>
      <w:r>
        <w:t xml:space="preserve">Caso não </w:t>
      </w:r>
      <w:r w:rsidRPr="00045162">
        <w:t>tenha cadastrado, o sistema deve exibir a seguinte informação na Aba Recurso</w:t>
      </w:r>
      <w:r>
        <w:t xml:space="preserve"> ou Aba Reconsideração</w:t>
      </w:r>
      <w:r w:rsidRPr="00045162">
        <w:t xml:space="preserve">: </w:t>
      </w:r>
      <w:r w:rsidRPr="00045162">
        <w:rPr>
          <w:b/>
        </w:rPr>
        <w:t xml:space="preserve">Não houve interposição de recurso para este pedido de </w:t>
      </w:r>
      <w:r>
        <w:rPr>
          <w:b/>
        </w:rPr>
        <w:t>Impugnação</w:t>
      </w:r>
      <w:r w:rsidRPr="00045162">
        <w:rPr>
          <w:b/>
        </w:rPr>
        <w:t>!</w:t>
      </w:r>
    </w:p>
    <w:p w14:paraId="745D74C1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</w:rPr>
      </w:pPr>
      <w:r w:rsidRPr="009A4E01">
        <w:t xml:space="preserve">Caso seja Chapa </w:t>
      </w:r>
      <w:r w:rsidRPr="009A4E01">
        <w:rPr>
          <w:color w:val="31849B" w:themeColor="accent5" w:themeShade="BF"/>
        </w:rPr>
        <w:t>IES</w:t>
      </w:r>
      <w:r w:rsidRPr="009A4E01">
        <w:t>, o sistema deve seguir a informação:</w:t>
      </w:r>
      <w:r>
        <w:rPr>
          <w:b/>
        </w:rPr>
        <w:t xml:space="preserve"> </w:t>
      </w:r>
      <w:r w:rsidRPr="00045162">
        <w:rPr>
          <w:b/>
        </w:rPr>
        <w:t>Não houve interposição de re</w:t>
      </w:r>
      <w:r>
        <w:rPr>
          <w:b/>
        </w:rPr>
        <w:t>consideração</w:t>
      </w:r>
      <w:r w:rsidRPr="00045162">
        <w:rPr>
          <w:b/>
        </w:rPr>
        <w:t xml:space="preserve"> para este pedido de </w:t>
      </w:r>
      <w:r>
        <w:rPr>
          <w:b/>
        </w:rPr>
        <w:t>Impugnação</w:t>
      </w:r>
      <w:r w:rsidRPr="00045162">
        <w:rPr>
          <w:b/>
        </w:rPr>
        <w:t>!</w:t>
      </w:r>
    </w:p>
    <w:p w14:paraId="172A0713" w14:textId="77777777" w:rsidR="00AC50FD" w:rsidRDefault="00AC50FD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  <w:rPr>
          <w:b/>
        </w:rPr>
      </w:pPr>
    </w:p>
    <w:p w14:paraId="18A7F909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>
        <w:t>Responsável Chapa</w:t>
      </w:r>
    </w:p>
    <w:p w14:paraId="7F099FF0" w14:textId="0BF416E3" w:rsidR="0040638F" w:rsidRDefault="00AC50FD" w:rsidP="0040638F">
      <w:pPr>
        <w:pStyle w:val="PargrafodaLista"/>
        <w:ind w:left="1560"/>
      </w:pPr>
      <w:r>
        <w:rPr>
          <w:noProof/>
        </w:rPr>
        <w:drawing>
          <wp:inline distT="0" distB="0" distL="0" distR="0" wp14:anchorId="2E1EC9F3" wp14:editId="2C507017">
            <wp:extent cx="3416198" cy="158250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luid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74" cy="15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20DA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544C1DEA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>
        <w:t>Responsável Impugnante</w:t>
      </w:r>
    </w:p>
    <w:p w14:paraId="0724883B" w14:textId="460117F9" w:rsidR="0040638F" w:rsidRDefault="00345A63" w:rsidP="0040638F">
      <w:pPr>
        <w:pStyle w:val="PargrafodaLista"/>
        <w:ind w:left="1560"/>
      </w:pPr>
      <w:r>
        <w:rPr>
          <w:noProof/>
        </w:rPr>
        <w:drawing>
          <wp:inline distT="0" distB="0" distL="0" distR="0" wp14:anchorId="33018B4B" wp14:editId="21009180">
            <wp:extent cx="3470428" cy="160762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cluid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411" cy="16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E3FC" w14:textId="77777777" w:rsidR="0040638F" w:rsidRDefault="0040638F" w:rsidP="0040638F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1B4D5D5A" w14:textId="77777777" w:rsidR="008E7A59" w:rsidRPr="00045162" w:rsidRDefault="008E7A59" w:rsidP="0040638F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4D0421A7" w14:textId="712EB938" w:rsidR="004105CD" w:rsidRPr="00740ADC" w:rsidRDefault="007C5364" w:rsidP="00740ADC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>Ao acionar a opção</w:t>
      </w:r>
      <w:r w:rsidR="00682A15">
        <w:rPr>
          <w:noProof/>
        </w:rPr>
        <w:drawing>
          <wp:inline distT="0" distB="0" distL="0" distR="0" wp14:anchorId="269B996B" wp14:editId="1EB1F671">
            <wp:extent cx="621792" cy="161979"/>
            <wp:effectExtent l="0" t="0" r="698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123" cy="1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na [</w:t>
      </w:r>
      <w:r w:rsidRPr="007C5364">
        <w:rPr>
          <w:color w:val="31849B" w:themeColor="accent5" w:themeShade="BF"/>
        </w:rPr>
        <w:fldChar w:fldCharType="begin"/>
      </w:r>
      <w:r w:rsidRPr="007C5364">
        <w:rPr>
          <w:color w:val="31849B" w:themeColor="accent5" w:themeShade="BF"/>
        </w:rPr>
        <w:instrText xml:space="preserve"> REF _Ref27465745 \r \h </w:instrText>
      </w:r>
      <w:r w:rsidR="00740ADC">
        <w:rPr>
          <w:color w:val="31849B" w:themeColor="accent5" w:themeShade="BF"/>
        </w:rPr>
        <w:instrText xml:space="preserve"> \* MERGEFORMAT </w:instrText>
      </w:r>
      <w:r w:rsidRPr="007C5364">
        <w:rPr>
          <w:color w:val="31849B" w:themeColor="accent5" w:themeShade="BF"/>
        </w:rPr>
      </w:r>
      <w:r w:rsidRPr="007C5364">
        <w:rPr>
          <w:color w:val="31849B" w:themeColor="accent5" w:themeShade="BF"/>
        </w:rPr>
        <w:fldChar w:fldCharType="separate"/>
      </w:r>
      <w:r w:rsidRPr="007C5364">
        <w:rPr>
          <w:color w:val="31849B" w:themeColor="accent5" w:themeShade="BF"/>
        </w:rPr>
        <w:t>P02</w:t>
      </w:r>
      <w:r w:rsidRPr="007C5364">
        <w:rPr>
          <w:color w:val="31849B" w:themeColor="accent5" w:themeShade="BF"/>
        </w:rPr>
        <w:fldChar w:fldCharType="end"/>
      </w:r>
      <w:r>
        <w:t>]</w:t>
      </w:r>
      <w:r w:rsidR="004105CD">
        <w:t>;</w:t>
      </w:r>
      <w:r w:rsidR="00682A15">
        <w:t xml:space="preserve"> cadastrando o </w:t>
      </w:r>
      <w:r w:rsidR="00682A15" w:rsidRPr="00740ADC">
        <w:rPr>
          <w:color w:val="31849B" w:themeColor="accent5" w:themeShade="BF"/>
        </w:rPr>
        <w:t>recurso</w:t>
      </w:r>
      <w:r w:rsidR="00682A15">
        <w:t xml:space="preserve"> ou </w:t>
      </w:r>
      <w:r w:rsidR="00682A15" w:rsidRPr="00740ADC">
        <w:rPr>
          <w:color w:val="31849B" w:themeColor="accent5" w:themeShade="BF"/>
        </w:rPr>
        <w:t>reconsideração</w:t>
      </w:r>
      <w:r w:rsidR="00682A15">
        <w:t xml:space="preserve"> com sucesso, </w:t>
      </w:r>
      <w:r w:rsidR="00682A15" w:rsidRPr="00045162">
        <w:rPr>
          <w:color w:val="000000" w:themeColor="text1" w:themeShade="BF"/>
        </w:rPr>
        <w:t xml:space="preserve">o sistema deve enviar e-mail de aviso referente a inclusão de uma interposição do </w:t>
      </w:r>
      <w:r w:rsidR="00682A15" w:rsidRPr="00D24021">
        <w:rPr>
          <w:color w:val="000000" w:themeColor="text1" w:themeShade="BF"/>
          <w:u w:val="single"/>
        </w:rPr>
        <w:t>recurso</w:t>
      </w:r>
      <w:r w:rsidR="00682A15" w:rsidRPr="00045162">
        <w:rPr>
          <w:color w:val="000000" w:themeColor="text1" w:themeShade="BF"/>
        </w:rPr>
        <w:t>; O teor deste e-mail será definido na estória HST0</w:t>
      </w:r>
      <w:r w:rsidR="00FB2150">
        <w:rPr>
          <w:color w:val="000000" w:themeColor="text1" w:themeShade="BF"/>
        </w:rPr>
        <w:t>53</w:t>
      </w:r>
      <w:r w:rsidR="00682A15" w:rsidRPr="00045162">
        <w:rPr>
          <w:color w:val="000000" w:themeColor="text1" w:themeShade="BF"/>
        </w:rPr>
        <w:t xml:space="preserve"> – </w:t>
      </w:r>
      <w:r w:rsidR="00682A15" w:rsidRPr="00045162">
        <w:rPr>
          <w:b/>
          <w:color w:val="31849B" w:themeColor="accent5" w:themeShade="BF"/>
        </w:rPr>
        <w:t>registro 1</w:t>
      </w:r>
      <w:r w:rsidR="00740ADC">
        <w:rPr>
          <w:color w:val="000000" w:themeColor="text1"/>
        </w:rPr>
        <w:t>;</w:t>
      </w:r>
      <w:r w:rsidR="008E7A59">
        <w:rPr>
          <w:color w:val="000000" w:themeColor="text1"/>
        </w:rPr>
        <w:t xml:space="preserve"> </w:t>
      </w:r>
      <w:r w:rsidR="00FB2150">
        <w:rPr>
          <w:color w:val="000000" w:themeColor="text1"/>
        </w:rPr>
        <w:t>E p</w:t>
      </w:r>
      <w:r w:rsidR="008E7A59">
        <w:rPr>
          <w:color w:val="000000" w:themeColor="text1"/>
        </w:rPr>
        <w:t xml:space="preserve">ara inclusão de </w:t>
      </w:r>
      <w:r w:rsidR="008E7A59" w:rsidRPr="00D24021">
        <w:rPr>
          <w:color w:val="000000" w:themeColor="text1"/>
          <w:u w:val="single"/>
        </w:rPr>
        <w:t>reconsideração</w:t>
      </w:r>
      <w:r w:rsidR="008E7A59">
        <w:rPr>
          <w:color w:val="000000" w:themeColor="text1"/>
        </w:rPr>
        <w:t xml:space="preserve"> será o </w:t>
      </w:r>
      <w:r w:rsidR="008E7A59" w:rsidRPr="00D24021">
        <w:rPr>
          <w:b/>
          <w:color w:val="31849B" w:themeColor="accent5" w:themeShade="BF"/>
        </w:rPr>
        <w:t>registro 2</w:t>
      </w:r>
      <w:r w:rsidR="00AE4B19">
        <w:rPr>
          <w:color w:val="000000" w:themeColor="text1"/>
        </w:rPr>
        <w:t>;</w:t>
      </w:r>
    </w:p>
    <w:p w14:paraId="6DC4D18C" w14:textId="77777777" w:rsidR="00567D40" w:rsidRPr="00045162" w:rsidRDefault="00567D40" w:rsidP="00740AD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045162">
        <w:rPr>
          <w:color w:val="000000" w:themeColor="text1" w:themeShade="BF"/>
        </w:rPr>
        <w:t>O sistema deve disparar este e-mail para os atores:</w:t>
      </w:r>
    </w:p>
    <w:p w14:paraId="650AE374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19F5A48F" w14:textId="712A8FAF" w:rsidR="00567D40" w:rsidRPr="00045162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045162">
        <w:rPr>
          <w:b/>
          <w:color w:val="000000" w:themeColor="text1" w:themeShade="BF"/>
        </w:rPr>
        <w:t>Responsáveis pela Chapa</w:t>
      </w:r>
      <w:r w:rsidRPr="00045162">
        <w:rPr>
          <w:color w:val="000000" w:themeColor="text1" w:themeShade="BF"/>
        </w:rPr>
        <w:t xml:space="preserve"> - o sistema deve validar quais são os responsáveis pela chapa em questão, e deve enviar para todos os responsáveis que a chapa possuir; </w:t>
      </w:r>
    </w:p>
    <w:p w14:paraId="7FB6CF20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2334F2EA" w14:textId="2F483A75" w:rsidR="00567D40" w:rsidRPr="00045162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045162">
        <w:rPr>
          <w:b/>
          <w:color w:val="000000" w:themeColor="text1" w:themeShade="BF"/>
        </w:rPr>
        <w:t>Comissão CEN e Comissão CE</w:t>
      </w:r>
      <w:r w:rsidRPr="00045162">
        <w:rPr>
          <w:color w:val="000000" w:themeColor="text1" w:themeShade="BF"/>
        </w:rPr>
        <w:t xml:space="preserve"> – o sistema deve enviar e-mail APENAS para os </w:t>
      </w:r>
      <w:r w:rsidRPr="00045162">
        <w:rPr>
          <w:color w:val="31849B" w:themeColor="accent5" w:themeShade="BF"/>
        </w:rPr>
        <w:t>Coordenador</w:t>
      </w:r>
      <w:r w:rsidRPr="00045162">
        <w:rPr>
          <w:color w:val="000000" w:themeColor="text1" w:themeShade="BF"/>
        </w:rPr>
        <w:t xml:space="preserve"> e </w:t>
      </w:r>
      <w:r w:rsidRPr="00045162">
        <w:rPr>
          <w:color w:val="31849B" w:themeColor="accent5" w:themeShade="BF"/>
        </w:rPr>
        <w:t xml:space="preserve">Coordenador Adjunto CEN </w:t>
      </w:r>
      <w:r w:rsidRPr="00045162">
        <w:rPr>
          <w:color w:val="000000" w:themeColor="text1" w:themeShade="BF"/>
        </w:rPr>
        <w:t>e</w:t>
      </w:r>
      <w:r w:rsidRPr="00045162">
        <w:rPr>
          <w:color w:val="000000" w:themeColor="text1"/>
        </w:rPr>
        <w:t xml:space="preserve"> para</w:t>
      </w:r>
      <w:r w:rsidRPr="00045162">
        <w:rPr>
          <w:color w:val="000000" w:themeColor="text1" w:themeShade="BF"/>
        </w:rPr>
        <w:t xml:space="preserve"> os </w:t>
      </w:r>
      <w:r w:rsidRPr="00045162">
        <w:rPr>
          <w:color w:val="31849B" w:themeColor="accent5" w:themeShade="BF"/>
        </w:rPr>
        <w:t>Coordenador</w:t>
      </w:r>
      <w:r w:rsidRPr="00045162">
        <w:rPr>
          <w:color w:val="000000" w:themeColor="text1" w:themeShade="BF"/>
        </w:rPr>
        <w:t xml:space="preserve"> e </w:t>
      </w:r>
      <w:r w:rsidRPr="00045162">
        <w:rPr>
          <w:color w:val="31849B" w:themeColor="accent5" w:themeShade="BF"/>
        </w:rPr>
        <w:t>Coordenador Adjunto CE</w:t>
      </w:r>
      <w:r w:rsidRPr="00045162">
        <w:rPr>
          <w:color w:val="000000" w:themeColor="text1" w:themeShade="BF"/>
        </w:rPr>
        <w:t xml:space="preserve"> da </w:t>
      </w:r>
      <w:r w:rsidRPr="00045162">
        <w:rPr>
          <w:color w:val="31849B" w:themeColor="accent5" w:themeShade="BF"/>
        </w:rPr>
        <w:t>UF</w:t>
      </w:r>
      <w:r w:rsidRPr="00045162">
        <w:rPr>
          <w:color w:val="000000" w:themeColor="text1" w:themeShade="BF"/>
        </w:rPr>
        <w:t xml:space="preserve"> a qual a chapa </w:t>
      </w:r>
      <w:r w:rsidRPr="00045162">
        <w:rPr>
          <w:b/>
          <w:color w:val="000000" w:themeColor="text1" w:themeShade="BF"/>
        </w:rPr>
        <w:t>é vinculada</w:t>
      </w:r>
      <w:r w:rsidRPr="00045162">
        <w:rPr>
          <w:color w:val="000000" w:themeColor="text1" w:themeShade="BF"/>
        </w:rPr>
        <w:t xml:space="preserve">. O sistema deve validar nas HST07 e HST08 quais são os coordenadores. </w:t>
      </w:r>
    </w:p>
    <w:p w14:paraId="4157D140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610360B6" w14:textId="77777777" w:rsidR="00567D40" w:rsidRPr="00045162" w:rsidRDefault="00567D40" w:rsidP="00567D40">
      <w:pPr>
        <w:pStyle w:val="PargrafodaLista"/>
        <w:ind w:left="1571"/>
        <w:rPr>
          <w:color w:val="000000" w:themeColor="text1" w:themeShade="BF"/>
        </w:rPr>
      </w:pPr>
      <w:r w:rsidRPr="00045162">
        <w:rPr>
          <w:color w:val="000000" w:themeColor="text1" w:themeShade="BF"/>
        </w:rPr>
        <w:t xml:space="preserve">HST07 e HST08   </w:t>
      </w:r>
    </w:p>
    <w:p w14:paraId="59A20580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  <w:r w:rsidRPr="00045162">
        <w:rPr>
          <w:noProof/>
        </w:rPr>
        <w:drawing>
          <wp:inline distT="0" distB="0" distL="0" distR="0" wp14:anchorId="3C2F7128" wp14:editId="0314D231">
            <wp:extent cx="3098800" cy="1108855"/>
            <wp:effectExtent l="0" t="0" r="635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5078" cy="11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E21B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71240125" w14:textId="5CBAE6D7" w:rsidR="00567D40" w:rsidRPr="00045162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045162">
        <w:rPr>
          <w:b/>
          <w:color w:val="000000" w:themeColor="text1" w:themeShade="BF"/>
        </w:rPr>
        <w:t>Assessor CEN e Assessor CE</w:t>
      </w:r>
      <w:r w:rsidRPr="00045162">
        <w:rPr>
          <w:color w:val="000000" w:themeColor="text1" w:themeShade="BF"/>
        </w:rPr>
        <w:t xml:space="preserve"> – o sistema deve enviar e-mail para o </w:t>
      </w:r>
      <w:r w:rsidRPr="00045162">
        <w:rPr>
          <w:color w:val="31849B" w:themeColor="accent5" w:themeShade="BF"/>
        </w:rPr>
        <w:t xml:space="preserve">Assessor CEN </w:t>
      </w:r>
      <w:r w:rsidRPr="00045162">
        <w:rPr>
          <w:color w:val="000000" w:themeColor="text1" w:themeShade="BF"/>
        </w:rPr>
        <w:t xml:space="preserve">e para o </w:t>
      </w:r>
      <w:r w:rsidRPr="00045162">
        <w:rPr>
          <w:color w:val="31849B" w:themeColor="accent5" w:themeShade="BF"/>
        </w:rPr>
        <w:t xml:space="preserve">Assessor CE </w:t>
      </w:r>
      <w:r w:rsidRPr="00045162">
        <w:rPr>
          <w:color w:val="000000" w:themeColor="text1" w:themeShade="BF"/>
        </w:rPr>
        <w:t xml:space="preserve">da </w:t>
      </w:r>
      <w:r w:rsidRPr="00045162">
        <w:rPr>
          <w:color w:val="31849B" w:themeColor="accent5" w:themeShade="BF"/>
        </w:rPr>
        <w:t>UF</w:t>
      </w:r>
      <w:r w:rsidRPr="00045162">
        <w:rPr>
          <w:color w:val="000000" w:themeColor="text1" w:themeShade="BF"/>
        </w:rPr>
        <w:t xml:space="preserve"> a qual a chapa é </w:t>
      </w:r>
      <w:r w:rsidR="006E6211" w:rsidRPr="00045162">
        <w:rPr>
          <w:color w:val="000000" w:themeColor="text1" w:themeShade="BF"/>
        </w:rPr>
        <w:t>vinculada; o</w:t>
      </w:r>
      <w:r w:rsidRPr="00045162">
        <w:rPr>
          <w:color w:val="000000" w:themeColor="text1" w:themeShade="BF"/>
        </w:rPr>
        <w:t xml:space="preserve"> sistema deve validar as </w:t>
      </w:r>
      <w:proofErr w:type="spellStart"/>
      <w:r w:rsidRPr="00045162">
        <w:rPr>
          <w:color w:val="000000" w:themeColor="text1" w:themeShade="BF"/>
        </w:rPr>
        <w:t>UFs</w:t>
      </w:r>
      <w:proofErr w:type="spellEnd"/>
      <w:r w:rsidRPr="00045162">
        <w:rPr>
          <w:color w:val="000000" w:themeColor="text1" w:themeShade="BF"/>
        </w:rPr>
        <w:t xml:space="preserve"> que estão contidas na eleição, e somente deve enviar e-mail para os assessores CE/UF, a qual a UF estiver participando da eleição em questão; </w:t>
      </w:r>
    </w:p>
    <w:p w14:paraId="0D4CD265" w14:textId="77777777" w:rsidR="00567D40" w:rsidRPr="00045162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47F7922C" w14:textId="77777777" w:rsidR="00AE7BD9" w:rsidRDefault="00AE7BD9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b/>
          <w:color w:val="000000" w:themeColor="text1" w:themeShade="BF"/>
        </w:rPr>
        <w:t>Responsável Impugnante</w:t>
      </w:r>
      <w:r w:rsidR="00567D40" w:rsidRPr="00045162">
        <w:rPr>
          <w:b/>
          <w:color w:val="000000" w:themeColor="text1" w:themeShade="BF"/>
        </w:rPr>
        <w:t xml:space="preserve"> </w:t>
      </w:r>
      <w:r w:rsidR="00567D40" w:rsidRPr="00045162">
        <w:rPr>
          <w:color w:val="000000" w:themeColor="text1" w:themeShade="BF"/>
        </w:rPr>
        <w:t xml:space="preserve">– o sistema deve enviar e-mail para </w:t>
      </w:r>
      <w:r>
        <w:rPr>
          <w:color w:val="000000" w:themeColor="text1" w:themeShade="BF"/>
        </w:rPr>
        <w:t xml:space="preserve">o responsável impugnante, ou seja, o ator que incluiu a impugnação na HST032. </w:t>
      </w:r>
    </w:p>
    <w:p w14:paraId="01AE6216" w14:textId="77777777" w:rsidR="00567D40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17A5DA4B" w14:textId="77777777" w:rsidR="00C9635D" w:rsidRDefault="00C9635D" w:rsidP="00C9635D">
      <w:pPr>
        <w:pStyle w:val="PargrafodaLista"/>
      </w:pPr>
    </w:p>
    <w:p w14:paraId="50B42246" w14:textId="7D413B62" w:rsidR="00C9635D" w:rsidRDefault="00C9635D" w:rsidP="00C9635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Ao enviar </w:t>
      </w:r>
      <w:r w:rsidRPr="00045162">
        <w:t>o e-mail, o sistema deve ter o seguinte comportamento: o cabeçalho, rodapé e teor do e-mail devem ser conforme a definição realizada na HST04</w:t>
      </w:r>
      <w:r>
        <w:t>9</w:t>
      </w:r>
      <w:r w:rsidRPr="00045162">
        <w:t>, porém o sistema deve acrescentar as informações abaixo do teor do e-mail</w:t>
      </w:r>
      <w:r>
        <w:t>:</w:t>
      </w:r>
    </w:p>
    <w:p w14:paraId="325D9370" w14:textId="32AFEEC0" w:rsidR="00322A0A" w:rsidRDefault="00322A0A" w:rsidP="00322A0A">
      <w:pPr>
        <w:pStyle w:val="PargrafodaLista"/>
        <w:numPr>
          <w:ilvl w:val="1"/>
          <w:numId w:val="18"/>
        </w:numPr>
        <w:spacing w:before="60" w:after="60"/>
        <w:ind w:left="1560"/>
        <w:jc w:val="both"/>
      </w:pPr>
      <w:r w:rsidRPr="00045162">
        <w:rPr>
          <w:b/>
        </w:rPr>
        <w:t>Protocolo</w:t>
      </w:r>
      <w:r w:rsidRPr="00045162">
        <w:t xml:space="preserve">: &lt;nº do protocolo referente ao pedido de </w:t>
      </w:r>
      <w:r w:rsidR="00402A9D">
        <w:t>impugnação</w:t>
      </w:r>
      <w:r w:rsidRPr="00045162">
        <w:t xml:space="preserve"> em questão&gt;</w:t>
      </w:r>
    </w:p>
    <w:p w14:paraId="10D962E0" w14:textId="21490A25" w:rsidR="00CA75CD" w:rsidRPr="00045162" w:rsidRDefault="00CA75CD" w:rsidP="00322A0A">
      <w:pPr>
        <w:pStyle w:val="PargrafodaLista"/>
        <w:numPr>
          <w:ilvl w:val="1"/>
          <w:numId w:val="18"/>
        </w:numPr>
        <w:spacing w:before="60" w:after="60"/>
        <w:ind w:left="1560"/>
        <w:jc w:val="both"/>
      </w:pPr>
      <w:r>
        <w:rPr>
          <w:b/>
        </w:rPr>
        <w:t>Recurso</w:t>
      </w:r>
      <w:r w:rsidRPr="00CA75CD">
        <w:t>:</w:t>
      </w:r>
      <w:r>
        <w:t xml:space="preserve"> &lt; Responsável da Chapa ou Responsável </w:t>
      </w:r>
      <w:proofErr w:type="spellStart"/>
      <w:r>
        <w:t>Impugnate</w:t>
      </w:r>
      <w:proofErr w:type="spellEnd"/>
      <w:r>
        <w:t>&gt;</w:t>
      </w:r>
    </w:p>
    <w:p w14:paraId="30DE4BB2" w14:textId="13C45023" w:rsidR="00322A0A" w:rsidRPr="00C9635D" w:rsidRDefault="00322A0A" w:rsidP="00322A0A">
      <w:pPr>
        <w:pStyle w:val="PargrafodaLista"/>
        <w:numPr>
          <w:ilvl w:val="1"/>
          <w:numId w:val="18"/>
        </w:numPr>
        <w:ind w:left="1560"/>
      </w:pPr>
      <w:r w:rsidRPr="00045162">
        <w:rPr>
          <w:b/>
        </w:rPr>
        <w:t>Interpor Recurso</w:t>
      </w:r>
      <w:r w:rsidRPr="00045162">
        <w:t xml:space="preserve">: &lt; exibe o texto que o ator inclui na </w:t>
      </w:r>
      <w:r w:rsidRPr="00045162">
        <w:rPr>
          <w:color w:val="31849B" w:themeColor="accent5" w:themeShade="BF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_Ref27465745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P02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  <w:r w:rsidRPr="00045162">
        <w:rPr>
          <w:color w:val="auto"/>
        </w:rPr>
        <w:t>&gt;</w:t>
      </w:r>
      <w:r w:rsidR="007E022C">
        <w:rPr>
          <w:color w:val="auto"/>
        </w:rPr>
        <w:t xml:space="preserve"> (para IES o campo deve ser exibido como: </w:t>
      </w:r>
      <w:r w:rsidR="007E022C" w:rsidRPr="007E022C">
        <w:rPr>
          <w:b/>
          <w:color w:val="auto"/>
        </w:rPr>
        <w:t>Interpor Reconsideração</w:t>
      </w:r>
      <w:r w:rsidR="007E022C">
        <w:rPr>
          <w:color w:val="auto"/>
        </w:rPr>
        <w:t>)</w:t>
      </w:r>
      <w:r w:rsidR="00C9635D">
        <w:rPr>
          <w:color w:val="auto"/>
        </w:rPr>
        <w:t>;</w:t>
      </w:r>
    </w:p>
    <w:p w14:paraId="4A90100B" w14:textId="77777777" w:rsidR="00C9635D" w:rsidRDefault="00C9635D" w:rsidP="00C9635D">
      <w:pPr>
        <w:pStyle w:val="PargrafodaLista"/>
        <w:ind w:left="1560"/>
        <w:rPr>
          <w:b/>
        </w:rPr>
      </w:pPr>
    </w:p>
    <w:p w14:paraId="0792D4E7" w14:textId="40575398" w:rsidR="00C9635D" w:rsidRPr="000202ED" w:rsidRDefault="00C9635D" w:rsidP="00C9635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Ao acionar a opção </w:t>
      </w:r>
      <w:proofErr w:type="spellStart"/>
      <w:r w:rsidRPr="00045162">
        <w:t>opção</w:t>
      </w:r>
      <w:proofErr w:type="spellEnd"/>
      <w:r w:rsidRPr="00045162">
        <w:rPr>
          <w:noProof/>
        </w:rPr>
        <w:drawing>
          <wp:inline distT="0" distB="0" distL="0" distR="0" wp14:anchorId="4E145AC1" wp14:editId="7DEA81D7">
            <wp:extent cx="617779" cy="160934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347" cy="1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162">
        <w:t>, o sistema deve cancelar a solicitação de Interposição do Recurso</w:t>
      </w:r>
      <w:r>
        <w:t xml:space="preserve"> ou reconsideração</w:t>
      </w:r>
      <w:r w:rsidRPr="00045162">
        <w:t>, e deve voltar a exibir a interface 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_Ref27042920 \r \h </w:instrText>
      </w:r>
      <w:r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P01</w:t>
      </w:r>
      <w:r w:rsidRPr="00045162">
        <w:rPr>
          <w:color w:val="31849B" w:themeColor="accent5" w:themeShade="BF"/>
        </w:rPr>
        <w:fldChar w:fldCharType="end"/>
      </w:r>
      <w:r w:rsidRPr="00C9635D">
        <w:rPr>
          <w:color w:val="000000" w:themeColor="text1"/>
        </w:rPr>
        <w:t>]</w:t>
      </w:r>
      <w:r w:rsidR="000202ED">
        <w:rPr>
          <w:color w:val="000000" w:themeColor="text1"/>
        </w:rPr>
        <w:t>;</w:t>
      </w:r>
    </w:p>
    <w:p w14:paraId="3C1D083C" w14:textId="77777777" w:rsidR="000202ED" w:rsidRPr="000202ED" w:rsidRDefault="000202ED" w:rsidP="000202ED">
      <w:pPr>
        <w:pStyle w:val="PargrafodaLista"/>
        <w:widowControl/>
        <w:autoSpaceDE/>
        <w:adjustRightInd/>
        <w:spacing w:before="60" w:after="60" w:line="276" w:lineRule="auto"/>
        <w:ind w:left="567"/>
        <w:contextualSpacing/>
        <w:jc w:val="both"/>
      </w:pPr>
    </w:p>
    <w:p w14:paraId="12AB4DE0" w14:textId="6BC0FE93" w:rsidR="000202ED" w:rsidRPr="00045162" w:rsidRDefault="000202ED" w:rsidP="00C9635D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rPr>
          <w:color w:val="000000" w:themeColor="text1"/>
        </w:rPr>
        <w:t xml:space="preserve">O sistema </w:t>
      </w:r>
      <w:r>
        <w:rPr>
          <w:color w:val="auto"/>
        </w:rPr>
        <w:t xml:space="preserve">deve armazenas para log de auditoria: CPF do ator que realizou o cadastro do recurso ou reconsideração do julgamento de impugnação – 1ª Instância, Nome do ator, Data e </w:t>
      </w:r>
      <w:r>
        <w:rPr>
          <w:color w:val="auto"/>
        </w:rPr>
        <w:lastRenderedPageBreak/>
        <w:t>Hora, e ação de inclusão (inclusão &lt;Recurso ou Reconsideração&gt; do Julgamento Impugnação – 1ª instância)</w:t>
      </w:r>
    </w:p>
    <w:p w14:paraId="73950142" w14:textId="32CB681D" w:rsidR="00AC03ED" w:rsidRPr="00045162" w:rsidRDefault="00AC03ED" w:rsidP="00AC03ED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7E5DA28C" w14:textId="77777777" w:rsidR="00D476BE" w:rsidRPr="00045162" w:rsidRDefault="00D476BE" w:rsidP="00D476BE">
      <w:pPr>
        <w:pStyle w:val="PargrafodaLista"/>
      </w:pPr>
    </w:p>
    <w:p w14:paraId="6931D97B" w14:textId="16B502E7" w:rsidR="00D476BE" w:rsidRPr="00045162" w:rsidRDefault="00D93E61" w:rsidP="00D476BE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Visualizar </w:t>
      </w:r>
      <w:r w:rsidR="00D476BE" w:rsidRPr="00045162">
        <w:rPr>
          <w:b/>
        </w:rPr>
        <w:t>Recurso</w:t>
      </w:r>
      <w:r w:rsidR="00EA24BE">
        <w:rPr>
          <w:b/>
        </w:rPr>
        <w:t xml:space="preserve"> ou Reconsideração</w:t>
      </w:r>
      <w:r w:rsidR="00D476BE" w:rsidRPr="00045162">
        <w:rPr>
          <w:b/>
        </w:rPr>
        <w:t>:</w:t>
      </w:r>
      <w:r w:rsidR="00D476BE" w:rsidRPr="00045162">
        <w:t xml:space="preserve"> [</w:t>
      </w:r>
      <w:r w:rsidR="004237E6" w:rsidRPr="00045162">
        <w:rPr>
          <w:color w:val="31849B" w:themeColor="accent5" w:themeShade="BF"/>
        </w:rPr>
        <w:fldChar w:fldCharType="begin"/>
      </w:r>
      <w:r w:rsidR="004237E6" w:rsidRPr="00045162">
        <w:rPr>
          <w:color w:val="31849B" w:themeColor="accent5" w:themeShade="BF"/>
        </w:rPr>
        <w:instrText xml:space="preserve"> REF _Ref27037005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4237E6" w:rsidRPr="00045162">
        <w:rPr>
          <w:color w:val="31849B" w:themeColor="accent5" w:themeShade="BF"/>
        </w:rPr>
      </w:r>
      <w:r w:rsidR="004237E6" w:rsidRPr="00045162">
        <w:rPr>
          <w:color w:val="31849B" w:themeColor="accent5" w:themeShade="BF"/>
        </w:rPr>
        <w:fldChar w:fldCharType="separate"/>
      </w:r>
      <w:r w:rsidR="004237E6" w:rsidRPr="00045162">
        <w:rPr>
          <w:color w:val="31849B" w:themeColor="accent5" w:themeShade="BF"/>
        </w:rPr>
        <w:t>P04</w:t>
      </w:r>
      <w:r w:rsidR="004237E6" w:rsidRPr="00045162">
        <w:rPr>
          <w:color w:val="31849B" w:themeColor="accent5" w:themeShade="BF"/>
        </w:rPr>
        <w:fldChar w:fldCharType="end"/>
      </w:r>
      <w:r w:rsidR="00D476BE" w:rsidRPr="00045162">
        <w:t>]</w:t>
      </w:r>
    </w:p>
    <w:p w14:paraId="3D9E733F" w14:textId="3287657C" w:rsidR="00EA24BE" w:rsidRPr="00045162" w:rsidRDefault="00D93E61" w:rsidP="00EA24BE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>Ao cadastrar com sucesso um recurso/reconsideração, o</w:t>
      </w:r>
      <w:r w:rsidR="00EA24BE">
        <w:t xml:space="preserve"> sistema deve exibir na interface </w:t>
      </w:r>
      <w:r w:rsidR="00EA24BE" w:rsidRPr="00045162">
        <w:t>[</w:t>
      </w:r>
      <w:r w:rsidR="00EA24BE" w:rsidRPr="00045162">
        <w:rPr>
          <w:color w:val="31849B" w:themeColor="accent5" w:themeShade="BF"/>
        </w:rPr>
        <w:fldChar w:fldCharType="begin"/>
      </w:r>
      <w:r w:rsidR="00EA24BE" w:rsidRPr="00045162">
        <w:rPr>
          <w:color w:val="31849B" w:themeColor="accent5" w:themeShade="BF"/>
        </w:rPr>
        <w:instrText xml:space="preserve"> REF _Ref27037005 \r \h </w:instrText>
      </w:r>
      <w:r w:rsidR="00EA24BE">
        <w:rPr>
          <w:color w:val="31849B" w:themeColor="accent5" w:themeShade="BF"/>
        </w:rPr>
        <w:instrText xml:space="preserve"> \* MERGEFORMAT </w:instrText>
      </w:r>
      <w:r w:rsidR="00EA24BE" w:rsidRPr="00045162">
        <w:rPr>
          <w:color w:val="31849B" w:themeColor="accent5" w:themeShade="BF"/>
        </w:rPr>
      </w:r>
      <w:r w:rsidR="00EA24BE" w:rsidRPr="00045162">
        <w:rPr>
          <w:color w:val="31849B" w:themeColor="accent5" w:themeShade="BF"/>
        </w:rPr>
        <w:fldChar w:fldCharType="separate"/>
      </w:r>
      <w:r w:rsidR="00EA24BE" w:rsidRPr="00045162">
        <w:rPr>
          <w:color w:val="31849B" w:themeColor="accent5" w:themeShade="BF"/>
        </w:rPr>
        <w:t>P04</w:t>
      </w:r>
      <w:r w:rsidR="00EA24BE" w:rsidRPr="00045162">
        <w:rPr>
          <w:color w:val="31849B" w:themeColor="accent5" w:themeShade="BF"/>
        </w:rPr>
        <w:fldChar w:fldCharType="end"/>
      </w:r>
      <w:r w:rsidR="00EA24BE" w:rsidRPr="00045162">
        <w:t>]</w:t>
      </w:r>
      <w:r>
        <w:t xml:space="preserve"> ou [</w:t>
      </w:r>
      <w:r w:rsidRPr="00D93E61">
        <w:rPr>
          <w:color w:val="31849B" w:themeColor="accent5" w:themeShade="BF"/>
        </w:rPr>
        <w:fldChar w:fldCharType="begin"/>
      </w:r>
      <w:r w:rsidRPr="00D93E61">
        <w:rPr>
          <w:color w:val="31849B" w:themeColor="accent5" w:themeShade="BF"/>
        </w:rPr>
        <w:instrText xml:space="preserve"> REF _Ref37611177 \r \h </w:instrText>
      </w:r>
      <w:r w:rsidRPr="00D93E61">
        <w:rPr>
          <w:color w:val="31849B" w:themeColor="accent5" w:themeShade="BF"/>
        </w:rPr>
      </w:r>
      <w:r w:rsidRPr="00D93E61">
        <w:rPr>
          <w:color w:val="31849B" w:themeColor="accent5" w:themeShade="BF"/>
        </w:rPr>
        <w:fldChar w:fldCharType="separate"/>
      </w:r>
      <w:r w:rsidRPr="00D93E61">
        <w:rPr>
          <w:color w:val="31849B" w:themeColor="accent5" w:themeShade="BF"/>
        </w:rPr>
        <w:t>P05</w:t>
      </w:r>
      <w:r w:rsidRPr="00D93E61">
        <w:rPr>
          <w:color w:val="31849B" w:themeColor="accent5" w:themeShade="BF"/>
        </w:rPr>
        <w:fldChar w:fldCharType="end"/>
      </w:r>
      <w:r>
        <w:t>]</w:t>
      </w:r>
      <w:r w:rsidR="00EA24BE">
        <w:t xml:space="preserve">, </w:t>
      </w:r>
      <w:r>
        <w:rPr>
          <w:color w:val="000000" w:themeColor="text1"/>
        </w:rPr>
        <w:t>com as informações</w:t>
      </w:r>
      <w:r w:rsidR="00EA24BE" w:rsidRPr="00045162">
        <w:rPr>
          <w:color w:val="000000" w:themeColor="text1"/>
        </w:rPr>
        <w:t xml:space="preserve"> conforme inclusão</w:t>
      </w:r>
      <w:r>
        <w:rPr>
          <w:color w:val="000000" w:themeColor="text1"/>
        </w:rPr>
        <w:t>/cadastro</w:t>
      </w:r>
      <w:r w:rsidR="00EA24BE" w:rsidRPr="00045162">
        <w:rPr>
          <w:color w:val="000000" w:themeColor="text1"/>
        </w:rPr>
        <w:t xml:space="preserve"> realizad</w:t>
      </w:r>
      <w:r>
        <w:rPr>
          <w:color w:val="000000" w:themeColor="text1"/>
        </w:rPr>
        <w:t>o</w:t>
      </w:r>
      <w:r w:rsidR="00EA24BE" w:rsidRPr="00045162">
        <w:rPr>
          <w:color w:val="000000" w:themeColor="text1"/>
        </w:rPr>
        <w:t xml:space="preserve"> na interface </w:t>
      </w:r>
      <w:r w:rsidR="00EA24BE" w:rsidRPr="00045162">
        <w:rPr>
          <w:color w:val="auto"/>
        </w:rPr>
        <w:t>[</w:t>
      </w:r>
      <w:r w:rsidR="00EA24BE" w:rsidRPr="00045162">
        <w:rPr>
          <w:color w:val="31849B" w:themeColor="accent5" w:themeShade="BF"/>
        </w:rPr>
        <w:fldChar w:fldCharType="begin"/>
      </w:r>
      <w:r w:rsidR="00EA24BE" w:rsidRPr="00045162">
        <w:rPr>
          <w:color w:val="31849B" w:themeColor="accent5" w:themeShade="BF"/>
        </w:rPr>
        <w:instrText xml:space="preserve"> REF _Ref27465745 \r \h </w:instrText>
      </w:r>
      <w:r w:rsidR="00EA24BE">
        <w:rPr>
          <w:color w:val="31849B" w:themeColor="accent5" w:themeShade="BF"/>
        </w:rPr>
        <w:instrText xml:space="preserve"> \* MERGEFORMAT </w:instrText>
      </w:r>
      <w:r w:rsidR="00EA24BE" w:rsidRPr="00045162">
        <w:rPr>
          <w:color w:val="31849B" w:themeColor="accent5" w:themeShade="BF"/>
        </w:rPr>
      </w:r>
      <w:r w:rsidR="00EA24BE" w:rsidRPr="00045162">
        <w:rPr>
          <w:color w:val="31849B" w:themeColor="accent5" w:themeShade="BF"/>
        </w:rPr>
        <w:fldChar w:fldCharType="separate"/>
      </w:r>
      <w:r w:rsidR="00EA24BE" w:rsidRPr="00045162">
        <w:rPr>
          <w:color w:val="31849B" w:themeColor="accent5" w:themeShade="BF"/>
        </w:rPr>
        <w:t>P02</w:t>
      </w:r>
      <w:r w:rsidR="00EA24BE" w:rsidRPr="00045162">
        <w:rPr>
          <w:color w:val="31849B" w:themeColor="accent5" w:themeShade="BF"/>
        </w:rPr>
        <w:fldChar w:fldCharType="end"/>
      </w:r>
      <w:r w:rsidR="00EA24BE" w:rsidRPr="00045162">
        <w:rPr>
          <w:color w:val="auto"/>
        </w:rPr>
        <w:t>]</w:t>
      </w:r>
      <w:r w:rsidR="00EA24BE" w:rsidRPr="00045162">
        <w:rPr>
          <w:color w:val="000000" w:themeColor="text1"/>
        </w:rPr>
        <w:t xml:space="preserve">; o sistema deve exibir o campo </w:t>
      </w:r>
      <w:r w:rsidR="00EA24BE" w:rsidRPr="00045162">
        <w:rPr>
          <w:b/>
          <w:color w:val="000000" w:themeColor="text1"/>
        </w:rPr>
        <w:t>desabilitado para edição.</w:t>
      </w:r>
    </w:p>
    <w:p w14:paraId="0DE7C9FD" w14:textId="17EE9092" w:rsidR="00EB2D57" w:rsidRPr="00045162" w:rsidRDefault="00EB2D57" w:rsidP="00C31ED1">
      <w:pPr>
        <w:pStyle w:val="PargrafodaLista"/>
        <w:widowControl/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/>
        </w:rPr>
      </w:pPr>
      <w:r w:rsidRPr="00045162">
        <w:rPr>
          <w:noProof/>
          <w:color w:val="000000" w:themeColor="text1"/>
        </w:rPr>
        <w:drawing>
          <wp:inline distT="0" distB="0" distL="0" distR="0" wp14:anchorId="0B89C5CA" wp14:editId="1F21DCF0">
            <wp:extent cx="3657600" cy="139683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6" cy="14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A2FD" w14:textId="77777777" w:rsidR="00EB2D57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807A7E7" w14:textId="344E2B7B" w:rsidR="004A7F06" w:rsidRPr="00045162" w:rsidRDefault="004A7F06" w:rsidP="004A7F06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Caso exista arquivo anexado, </w:t>
      </w:r>
      <w:r w:rsidRPr="00045162">
        <w:rPr>
          <w:color w:val="000000" w:themeColor="text1"/>
        </w:rPr>
        <w:t>o sistema deve permitir que o ator realize o download:</w:t>
      </w:r>
    </w:p>
    <w:p w14:paraId="33F2E21F" w14:textId="77777777" w:rsidR="00EB2D57" w:rsidRPr="00045162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045162">
        <w:rPr>
          <w:noProof/>
          <w:color w:val="000000" w:themeColor="text1"/>
        </w:rPr>
        <w:drawing>
          <wp:inline distT="0" distB="0" distL="0" distR="0" wp14:anchorId="1001D0A5" wp14:editId="30AE0848">
            <wp:extent cx="4686300" cy="491389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71" cy="49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9E6D" w14:textId="77777777" w:rsidR="00EB2D57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6E365614" w14:textId="1C610FC4" w:rsidR="004A7F06" w:rsidRPr="00045162" w:rsidRDefault="004A7F06" w:rsidP="004A7F06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>
        <w:t xml:space="preserve">Caso NÃO </w:t>
      </w:r>
      <w:r w:rsidRPr="00045162">
        <w:rPr>
          <w:color w:val="000000" w:themeColor="text1"/>
        </w:rPr>
        <w:t>exista arquivo anexado, o sistema deve exibir a informação N/</w:t>
      </w:r>
      <w:proofErr w:type="gramStart"/>
      <w:r w:rsidRPr="00045162">
        <w:rPr>
          <w:color w:val="000000" w:themeColor="text1"/>
        </w:rPr>
        <w:t>A::</w:t>
      </w:r>
      <w:proofErr w:type="gramEnd"/>
    </w:p>
    <w:p w14:paraId="77A35286" w14:textId="77777777" w:rsidR="00EB2D57" w:rsidRPr="00045162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045162">
        <w:rPr>
          <w:noProof/>
          <w:color w:val="000000" w:themeColor="text1"/>
        </w:rPr>
        <w:drawing>
          <wp:inline distT="0" distB="0" distL="0" distR="0" wp14:anchorId="1F8090CB" wp14:editId="223F7F09">
            <wp:extent cx="4660265" cy="50353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63" cy="50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C781" w14:textId="77777777" w:rsidR="00EB2D57" w:rsidRPr="00045162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603C42BA" w14:textId="77777777" w:rsidR="00D2365E" w:rsidRPr="00045162" w:rsidRDefault="00D2365E" w:rsidP="00D2365E">
      <w:pPr>
        <w:pStyle w:val="PargrafodaLista"/>
      </w:pPr>
    </w:p>
    <w:p w14:paraId="474A341E" w14:textId="77777777" w:rsidR="00D2365E" w:rsidRPr="00045162" w:rsidRDefault="00D2365E" w:rsidP="00D2365E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1C2C1DE2" w14:textId="6383158E" w:rsidR="00626053" w:rsidRPr="00045162" w:rsidRDefault="00626053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045162">
        <w:rPr>
          <w:b/>
        </w:rPr>
        <w:t>URL</w:t>
      </w:r>
    </w:p>
    <w:p w14:paraId="200AA80A" w14:textId="77777777" w:rsidR="00437BBB" w:rsidRPr="00045162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045162">
        <w:t xml:space="preserve">Caso o ator copie e cole a URL desta estória, o sistema deve validar primeiramente se o ator está </w:t>
      </w:r>
      <w:proofErr w:type="spellStart"/>
      <w:r w:rsidRPr="00045162">
        <w:t>logado</w:t>
      </w:r>
      <w:proofErr w:type="spellEnd"/>
      <w:r w:rsidRPr="00045162">
        <w:t xml:space="preserve"> no sistema eleitoral:</w:t>
      </w:r>
    </w:p>
    <w:p w14:paraId="53DD5B7A" w14:textId="77777777" w:rsidR="00437BBB" w:rsidRPr="00045162" w:rsidRDefault="00437BBB" w:rsidP="00437BB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E0B3AF9" w14:textId="50B5B7AF" w:rsidR="00437BBB" w:rsidRPr="00045162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45162">
        <w:t xml:space="preserve">Caso não esteja </w:t>
      </w:r>
      <w:proofErr w:type="spellStart"/>
      <w:r w:rsidRPr="00045162">
        <w:t>logado</w:t>
      </w:r>
      <w:proofErr w:type="spellEnd"/>
      <w:r w:rsidRPr="00045162">
        <w:t xml:space="preserve">, o sistema deve exibir a mensagem </w:t>
      </w:r>
      <w:r w:rsidRPr="00045162">
        <w:rPr>
          <w:color w:val="31849B" w:themeColor="accent5" w:themeShade="BF"/>
        </w:rPr>
        <w:t>[</w:t>
      </w:r>
      <w:r w:rsidR="00971323" w:rsidRPr="00045162">
        <w:rPr>
          <w:color w:val="31849B" w:themeColor="accent5" w:themeShade="BF"/>
        </w:rPr>
        <w:fldChar w:fldCharType="begin"/>
      </w:r>
      <w:r w:rsidR="00971323" w:rsidRPr="00045162">
        <w:rPr>
          <w:color w:val="31849B" w:themeColor="accent5" w:themeShade="BF"/>
        </w:rPr>
        <w:instrText xml:space="preserve"> REF _Ref24548430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971323" w:rsidRPr="00045162">
        <w:rPr>
          <w:color w:val="31849B" w:themeColor="accent5" w:themeShade="BF"/>
        </w:rPr>
      </w:r>
      <w:r w:rsidR="00971323" w:rsidRPr="00045162">
        <w:rPr>
          <w:color w:val="31849B" w:themeColor="accent5" w:themeShade="BF"/>
        </w:rPr>
        <w:fldChar w:fldCharType="separate"/>
      </w:r>
      <w:r w:rsidR="00971323" w:rsidRPr="00045162">
        <w:rPr>
          <w:color w:val="31849B" w:themeColor="accent5" w:themeShade="BF"/>
        </w:rPr>
        <w:t>ME02</w:t>
      </w:r>
      <w:r w:rsidR="00971323"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];</w:t>
      </w:r>
    </w:p>
    <w:p w14:paraId="3FE252A0" w14:textId="77777777" w:rsidR="00437BBB" w:rsidRPr="00045162" w:rsidRDefault="00437BBB" w:rsidP="004B48CD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166F0EBC" w14:textId="51DC781F" w:rsidR="00DA6E5F" w:rsidRPr="00DA6E5F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45162">
        <w:t xml:space="preserve">Caso esteja </w:t>
      </w:r>
      <w:proofErr w:type="spellStart"/>
      <w:r w:rsidRPr="00045162">
        <w:t>logado</w:t>
      </w:r>
      <w:proofErr w:type="spellEnd"/>
      <w:r w:rsidRPr="00045162">
        <w:t xml:space="preserve">, o sistema </w:t>
      </w:r>
      <w:r w:rsidR="00846B53" w:rsidRPr="00045162">
        <w:t xml:space="preserve">deve </w:t>
      </w:r>
      <w:r w:rsidR="00971323" w:rsidRPr="00045162">
        <w:t xml:space="preserve">validar se o ator </w:t>
      </w:r>
      <w:proofErr w:type="spellStart"/>
      <w:r w:rsidR="00971323" w:rsidRPr="00045162">
        <w:t>logado</w:t>
      </w:r>
      <w:proofErr w:type="spellEnd"/>
      <w:r w:rsidR="00971323" w:rsidRPr="00045162">
        <w:t xml:space="preserve"> é </w:t>
      </w:r>
      <w:r w:rsidR="00846B53" w:rsidRPr="00045162">
        <w:t xml:space="preserve">um </w:t>
      </w:r>
      <w:r w:rsidR="005F2000" w:rsidRPr="00045162">
        <w:t xml:space="preserve">dos responsáveis por alguma </w:t>
      </w:r>
      <w:r w:rsidR="004962A1">
        <w:t>C</w:t>
      </w:r>
      <w:r w:rsidR="000D336B" w:rsidRPr="00045162">
        <w:t>hapa</w:t>
      </w:r>
      <w:r w:rsidR="00DA6E5F">
        <w:t xml:space="preserve"> </w:t>
      </w:r>
      <w:r w:rsidR="00F07B37">
        <w:t>OU</w:t>
      </w:r>
      <w:r w:rsidR="00DA6E5F">
        <w:t xml:space="preserve"> Responsável Impugnado</w:t>
      </w:r>
      <w:r w:rsidR="00F07B37">
        <w:t xml:space="preserve"> OU Conselheiro</w:t>
      </w:r>
      <w:r w:rsidR="000D336B" w:rsidRPr="00045162">
        <w:t>, caso</w:t>
      </w:r>
      <w:r w:rsidR="00A43E0F" w:rsidRPr="00045162">
        <w:t xml:space="preserve"> seja</w:t>
      </w:r>
      <w:r w:rsidR="000D336B" w:rsidRPr="00045162">
        <w:t xml:space="preserve">, </w:t>
      </w:r>
      <w:r w:rsidR="00A43E0F" w:rsidRPr="00045162">
        <w:t>o</w:t>
      </w:r>
      <w:r w:rsidR="00971323" w:rsidRPr="00045162">
        <w:t xml:space="preserve"> sistema deve </w:t>
      </w:r>
      <w:r w:rsidRPr="00045162">
        <w:t xml:space="preserve">direciona para a interface </w:t>
      </w:r>
      <w:r w:rsidRPr="00045162">
        <w:rPr>
          <w:color w:val="31849B" w:themeColor="accent5" w:themeShade="BF"/>
        </w:rPr>
        <w:t>[</w:t>
      </w:r>
      <w:r w:rsidR="00F76A70" w:rsidRPr="00045162">
        <w:rPr>
          <w:color w:val="31849B" w:themeColor="accent5" w:themeShade="BF"/>
        </w:rPr>
        <w:fldChar w:fldCharType="begin"/>
      </w:r>
      <w:r w:rsidR="00F76A70" w:rsidRPr="00045162">
        <w:rPr>
          <w:color w:val="31849B" w:themeColor="accent5" w:themeShade="BF"/>
        </w:rPr>
        <w:instrText xml:space="preserve"> REF _Ref27042920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="00F76A70" w:rsidRPr="00045162">
        <w:rPr>
          <w:color w:val="31849B" w:themeColor="accent5" w:themeShade="BF"/>
        </w:rPr>
      </w:r>
      <w:r w:rsidR="00F76A70" w:rsidRPr="00045162">
        <w:rPr>
          <w:color w:val="31849B" w:themeColor="accent5" w:themeShade="BF"/>
        </w:rPr>
        <w:fldChar w:fldCharType="separate"/>
      </w:r>
      <w:r w:rsidR="00F76A70" w:rsidRPr="00045162">
        <w:rPr>
          <w:color w:val="31849B" w:themeColor="accent5" w:themeShade="BF"/>
        </w:rPr>
        <w:t>P01</w:t>
      </w:r>
      <w:r w:rsidR="00F76A70" w:rsidRPr="00045162">
        <w:rPr>
          <w:color w:val="31849B" w:themeColor="accent5" w:themeShade="BF"/>
        </w:rPr>
        <w:fldChar w:fldCharType="end"/>
      </w:r>
      <w:r w:rsidR="00A43E0F" w:rsidRPr="00045162">
        <w:rPr>
          <w:color w:val="31849B" w:themeColor="accent5" w:themeShade="BF"/>
        </w:rPr>
        <w:t>]</w:t>
      </w:r>
      <w:r w:rsidR="00DA6E5F">
        <w:rPr>
          <w:color w:val="31849B" w:themeColor="accent5" w:themeShade="BF"/>
        </w:rPr>
        <w:t xml:space="preserve"> ou </w:t>
      </w:r>
      <w:r w:rsidR="00DA6E5F" w:rsidRPr="00DA6E5F">
        <w:rPr>
          <w:color w:val="31849B" w:themeColor="accent5" w:themeShade="BF"/>
        </w:rPr>
        <w:t>[</w:t>
      </w:r>
      <w:r w:rsidR="00DA6E5F" w:rsidRPr="00DA6E5F">
        <w:rPr>
          <w:color w:val="31849B" w:themeColor="accent5" w:themeShade="BF"/>
        </w:rPr>
        <w:fldChar w:fldCharType="begin"/>
      </w:r>
      <w:r w:rsidR="00DA6E5F" w:rsidRPr="00DA6E5F">
        <w:rPr>
          <w:color w:val="31849B" w:themeColor="accent5" w:themeShade="BF"/>
        </w:rPr>
        <w:instrText xml:space="preserve"> REF _Ref27037005 \r \h  \* MERGEFORMAT </w:instrText>
      </w:r>
      <w:r w:rsidR="00DA6E5F" w:rsidRPr="00DA6E5F">
        <w:rPr>
          <w:color w:val="31849B" w:themeColor="accent5" w:themeShade="BF"/>
        </w:rPr>
      </w:r>
      <w:r w:rsidR="00DA6E5F" w:rsidRPr="00DA6E5F">
        <w:rPr>
          <w:color w:val="31849B" w:themeColor="accent5" w:themeShade="BF"/>
        </w:rPr>
        <w:fldChar w:fldCharType="separate"/>
      </w:r>
      <w:r w:rsidR="00DA6E5F" w:rsidRPr="00DA6E5F">
        <w:rPr>
          <w:color w:val="31849B" w:themeColor="accent5" w:themeShade="BF"/>
        </w:rPr>
        <w:t>P04</w:t>
      </w:r>
      <w:r w:rsidR="00DA6E5F" w:rsidRPr="00DA6E5F">
        <w:rPr>
          <w:color w:val="31849B" w:themeColor="accent5" w:themeShade="BF"/>
        </w:rPr>
        <w:fldChar w:fldCharType="end"/>
      </w:r>
      <w:r w:rsidR="00DA6E5F" w:rsidRPr="00DA6E5F">
        <w:rPr>
          <w:color w:val="31849B" w:themeColor="accent5" w:themeShade="BF"/>
        </w:rPr>
        <w:t>]</w:t>
      </w:r>
      <w:r w:rsidR="00222793" w:rsidRPr="00045162">
        <w:rPr>
          <w:color w:val="000000" w:themeColor="text1"/>
        </w:rPr>
        <w:t>, caso a</w:t>
      </w:r>
      <w:r w:rsidR="000D336B" w:rsidRPr="00045162">
        <w:rPr>
          <w:color w:val="000000" w:themeColor="text1"/>
        </w:rPr>
        <w:t xml:space="preserve"> eleição </w:t>
      </w:r>
      <w:r w:rsidR="00AD6220" w:rsidRPr="00045162">
        <w:rPr>
          <w:color w:val="000000" w:themeColor="text1"/>
        </w:rPr>
        <w:t xml:space="preserve">esteja </w:t>
      </w:r>
      <w:r w:rsidR="000D336B" w:rsidRPr="00045162">
        <w:rPr>
          <w:color w:val="000000" w:themeColor="text1"/>
        </w:rPr>
        <w:t xml:space="preserve">com período de vigência </w:t>
      </w:r>
      <w:r w:rsidR="008F6601" w:rsidRPr="00045162">
        <w:rPr>
          <w:color w:val="000000" w:themeColor="text1"/>
        </w:rPr>
        <w:t xml:space="preserve">aberto; </w:t>
      </w:r>
      <w:r w:rsidR="008F6601">
        <w:rPr>
          <w:color w:val="000000" w:themeColor="text1"/>
        </w:rPr>
        <w:t>Conselheiro</w:t>
      </w:r>
      <w:r w:rsidR="00F07B37">
        <w:rPr>
          <w:color w:val="000000" w:themeColor="text1"/>
        </w:rPr>
        <w:t xml:space="preserve"> CE/UF só poderá visualizar as impugnações da UF que é vinculado.</w:t>
      </w:r>
    </w:p>
    <w:p w14:paraId="15918B05" w14:textId="77777777" w:rsidR="00DA6E5F" w:rsidRPr="00DA6E5F" w:rsidRDefault="00DA6E5F" w:rsidP="00DA6E5F">
      <w:pPr>
        <w:pStyle w:val="PargrafodaLista"/>
        <w:rPr>
          <w:color w:val="000000" w:themeColor="text1"/>
        </w:rPr>
      </w:pPr>
    </w:p>
    <w:p w14:paraId="29AEF56D" w14:textId="2937FC91" w:rsidR="00FC0B57" w:rsidRPr="00045162" w:rsidRDefault="000D336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45162">
        <w:rPr>
          <w:color w:val="000000" w:themeColor="text1"/>
        </w:rPr>
        <w:t xml:space="preserve">Caso a </w:t>
      </w:r>
      <w:r w:rsidRPr="00F07B37">
        <w:rPr>
          <w:color w:val="000000" w:themeColor="text1"/>
          <w:u w:val="single"/>
        </w:rPr>
        <w:t>eleição</w:t>
      </w:r>
      <w:r w:rsidRPr="00045162">
        <w:rPr>
          <w:color w:val="000000" w:themeColor="text1"/>
        </w:rPr>
        <w:t xml:space="preserve"> que o ator é um </w:t>
      </w:r>
      <w:r w:rsidR="008F6601">
        <w:rPr>
          <w:color w:val="000000" w:themeColor="text1"/>
        </w:rPr>
        <w:t>atores acima citados</w:t>
      </w:r>
      <w:r w:rsidR="00DA6E5F">
        <w:rPr>
          <w:color w:val="000000" w:themeColor="text1"/>
        </w:rPr>
        <w:t>,</w:t>
      </w:r>
      <w:r w:rsidRPr="00045162">
        <w:rPr>
          <w:color w:val="000000" w:themeColor="text1"/>
        </w:rPr>
        <w:t xml:space="preserve"> esteja com período de vigência fechado, o sistema deve exibir </w:t>
      </w:r>
      <w:r w:rsidR="00F26170" w:rsidRPr="00045162">
        <w:rPr>
          <w:color w:val="000000" w:themeColor="text1"/>
        </w:rPr>
        <w:t xml:space="preserve">a </w:t>
      </w:r>
      <w:r w:rsidRPr="00045162">
        <w:rPr>
          <w:color w:val="000000" w:themeColor="text1"/>
        </w:rPr>
        <w:t xml:space="preserve">mensagem </w:t>
      </w:r>
      <w:r w:rsidRPr="00045162">
        <w:rPr>
          <w:color w:val="31849B" w:themeColor="accent5" w:themeShade="BF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_Ref26884649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ME0</w:t>
      </w:r>
      <w:r w:rsidR="00DA6E5F">
        <w:rPr>
          <w:color w:val="31849B" w:themeColor="accent5" w:themeShade="BF"/>
        </w:rPr>
        <w:t>4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  <w:r w:rsidR="00F26170" w:rsidRPr="00045162">
        <w:rPr>
          <w:color w:val="31849B" w:themeColor="accent5" w:themeShade="BF"/>
        </w:rPr>
        <w:t>.</w:t>
      </w:r>
    </w:p>
    <w:p w14:paraId="07C235A6" w14:textId="77777777" w:rsidR="00A43E0F" w:rsidRPr="00045162" w:rsidRDefault="00A43E0F" w:rsidP="00A43E0F">
      <w:pPr>
        <w:pStyle w:val="PargrafodaLista"/>
      </w:pPr>
    </w:p>
    <w:p w14:paraId="0AB61DF7" w14:textId="1631CDE8" w:rsidR="00841B29" w:rsidRDefault="00FC0B57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45162">
        <w:t xml:space="preserve">Caso </w:t>
      </w:r>
      <w:r w:rsidR="000D336B" w:rsidRPr="00045162">
        <w:t xml:space="preserve">o ator </w:t>
      </w:r>
      <w:proofErr w:type="spellStart"/>
      <w:r w:rsidRPr="00045162">
        <w:t>logado</w:t>
      </w:r>
      <w:proofErr w:type="spellEnd"/>
      <w:r w:rsidRPr="00045162">
        <w:t xml:space="preserve">, não seja um </w:t>
      </w:r>
      <w:r w:rsidR="008F6601">
        <w:t>dos atores acima citados</w:t>
      </w:r>
      <w:r w:rsidR="000D336B" w:rsidRPr="00045162">
        <w:t>,</w:t>
      </w:r>
      <w:r w:rsidRPr="00045162">
        <w:t xml:space="preserve"> o sistema deve exibir a mensagem </w:t>
      </w:r>
      <w:r w:rsidRPr="00045162">
        <w:rPr>
          <w:color w:val="31849B" w:themeColor="accent5" w:themeShade="BF"/>
        </w:rPr>
        <w:t>[</w:t>
      </w:r>
      <w:r w:rsidRPr="00045162">
        <w:rPr>
          <w:color w:val="31849B" w:themeColor="accent5" w:themeShade="BF"/>
        </w:rPr>
        <w:fldChar w:fldCharType="begin"/>
      </w:r>
      <w:r w:rsidRPr="00045162">
        <w:rPr>
          <w:color w:val="31849B" w:themeColor="accent5" w:themeShade="BF"/>
        </w:rPr>
        <w:instrText xml:space="preserve"> REF _Ref24551944 \r \h </w:instrText>
      </w:r>
      <w:r w:rsidR="00045162">
        <w:rPr>
          <w:color w:val="31849B" w:themeColor="accent5" w:themeShade="BF"/>
        </w:rPr>
        <w:instrText xml:space="preserve"> \* MERGEFORMAT </w:instrText>
      </w:r>
      <w:r w:rsidRPr="00045162">
        <w:rPr>
          <w:color w:val="31849B" w:themeColor="accent5" w:themeShade="BF"/>
        </w:rPr>
      </w:r>
      <w:r w:rsidRPr="00045162">
        <w:rPr>
          <w:color w:val="31849B" w:themeColor="accent5" w:themeShade="BF"/>
        </w:rPr>
        <w:fldChar w:fldCharType="separate"/>
      </w:r>
      <w:r w:rsidRPr="00045162">
        <w:rPr>
          <w:color w:val="31849B" w:themeColor="accent5" w:themeShade="BF"/>
        </w:rPr>
        <w:t>ME0</w:t>
      </w:r>
      <w:r w:rsidR="00DA6E5F">
        <w:rPr>
          <w:color w:val="31849B" w:themeColor="accent5" w:themeShade="BF"/>
        </w:rPr>
        <w:t>3</w:t>
      </w:r>
      <w:r w:rsidRPr="00045162">
        <w:rPr>
          <w:color w:val="31849B" w:themeColor="accent5" w:themeShade="BF"/>
        </w:rPr>
        <w:fldChar w:fldCharType="end"/>
      </w:r>
      <w:r w:rsidRPr="00045162">
        <w:rPr>
          <w:color w:val="31849B" w:themeColor="accent5" w:themeShade="BF"/>
        </w:rPr>
        <w:t>]</w:t>
      </w:r>
      <w:r w:rsidRPr="00045162">
        <w:t>;</w:t>
      </w:r>
    </w:p>
    <w:p w14:paraId="324FCCB3" w14:textId="77777777" w:rsidR="00D00EF2" w:rsidRDefault="00D00EF2" w:rsidP="00D00EF2">
      <w:pPr>
        <w:pStyle w:val="PargrafodaLista"/>
      </w:pPr>
    </w:p>
    <w:p w14:paraId="04EC3C0F" w14:textId="77777777" w:rsidR="00D00EF2" w:rsidRDefault="00D00EF2" w:rsidP="00D00EF2">
      <w:pPr>
        <w:pStyle w:val="PargrafodaLista"/>
      </w:pPr>
    </w:p>
    <w:p w14:paraId="75C8B21C" w14:textId="77777777" w:rsidR="00D00EF2" w:rsidRDefault="00D00EF2" w:rsidP="00D00EF2">
      <w:pPr>
        <w:pStyle w:val="PargrafodaLista"/>
      </w:pPr>
    </w:p>
    <w:p w14:paraId="4DC11FC2" w14:textId="3D9D8302" w:rsidR="00D00EF2" w:rsidRPr="00045162" w:rsidRDefault="00D00EF2" w:rsidP="00D00EF2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lastRenderedPageBreak/>
        <w:t xml:space="preserve">Status da </w:t>
      </w:r>
      <w:r w:rsidR="00ED1200">
        <w:rPr>
          <w:b/>
        </w:rPr>
        <w:t>Impugnação</w:t>
      </w:r>
      <w:bookmarkStart w:id="25" w:name="_GoBack"/>
      <w:bookmarkEnd w:id="25"/>
      <w:r w:rsidRPr="00045162">
        <w:rPr>
          <w:b/>
        </w:rPr>
        <w:t>:</w:t>
      </w:r>
    </w:p>
    <w:p w14:paraId="5EA037A7" w14:textId="61D8BF57" w:rsidR="00D00EF2" w:rsidRPr="00633B5E" w:rsidRDefault="00D00EF2" w:rsidP="00D00EF2">
      <w:pPr>
        <w:pStyle w:val="PargrafodaLista"/>
        <w:numPr>
          <w:ilvl w:val="0"/>
          <w:numId w:val="11"/>
        </w:numPr>
        <w:spacing w:before="60" w:after="60"/>
        <w:jc w:val="both"/>
      </w:pPr>
      <w:r w:rsidRPr="00633B5E">
        <w:t xml:space="preserve">Ao Interpor Recurso com sucesso, o sistema deve alterar o status da </w:t>
      </w:r>
      <w:r>
        <w:t>impugnação</w:t>
      </w:r>
      <w:r w:rsidRPr="00633B5E">
        <w:t xml:space="preserve"> de </w:t>
      </w:r>
      <w:r>
        <w:rPr>
          <w:noProof/>
        </w:rPr>
        <w:t xml:space="preserve">Prodedente ou </w:t>
      </w:r>
      <w:r w:rsidR="001611C1">
        <w:rPr>
          <w:noProof/>
        </w:rPr>
        <w:t xml:space="preserve">Improcedente </w:t>
      </w:r>
      <w:r w:rsidR="001611C1" w:rsidRPr="00633B5E">
        <w:t>para</w:t>
      </w:r>
      <w:r w:rsidR="001611C1" w:rsidRPr="00073AF2">
        <w:rPr>
          <w:noProof/>
        </w:rPr>
        <w:drawing>
          <wp:inline distT="0" distB="0" distL="0" distR="0" wp14:anchorId="17E31882" wp14:editId="7E2FEA25">
            <wp:extent cx="566382" cy="80912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792" cy="8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>;</w:t>
      </w:r>
    </w:p>
    <w:p w14:paraId="36DEDA1A" w14:textId="77777777" w:rsidR="00626053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1FF68015" w14:textId="77777777" w:rsidR="00D00EF2" w:rsidRPr="00045162" w:rsidRDefault="00D00EF2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045162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045162">
        <w:rPr>
          <w:b/>
        </w:rPr>
        <w:t>Mensagem:</w:t>
      </w:r>
    </w:p>
    <w:p w14:paraId="77D17B16" w14:textId="2CF61081" w:rsidR="00EE30B5" w:rsidRPr="00045162" w:rsidRDefault="00EE30B5" w:rsidP="006B4BE8">
      <w:pPr>
        <w:pStyle w:val="PargrafodaLista"/>
        <w:numPr>
          <w:ilvl w:val="0"/>
          <w:numId w:val="7"/>
        </w:numPr>
        <w:ind w:left="426"/>
      </w:pPr>
      <w:r w:rsidRPr="00045162">
        <w:t xml:space="preserve">As mensagens </w:t>
      </w:r>
      <w:r w:rsidR="006E5559" w:rsidRPr="00045162">
        <w:t xml:space="preserve">de </w:t>
      </w:r>
      <w:r w:rsidR="006E5559" w:rsidRPr="00045162">
        <w:rPr>
          <w:u w:val="single"/>
        </w:rPr>
        <w:t>Sucesso, Alerta e Erro</w:t>
      </w:r>
      <w:r w:rsidR="006E5559" w:rsidRPr="00045162">
        <w:t xml:space="preserve">, </w:t>
      </w:r>
      <w:r w:rsidRPr="00045162">
        <w:t>devem ser exibidas</w:t>
      </w:r>
      <w:r w:rsidR="006E5559" w:rsidRPr="00045162">
        <w:t xml:space="preserve"> no canto superior </w:t>
      </w:r>
      <w:r w:rsidR="004C7131" w:rsidRPr="00045162">
        <w:t xml:space="preserve">direito </w:t>
      </w:r>
      <w:r w:rsidR="006E5559" w:rsidRPr="00045162">
        <w:t xml:space="preserve">da tela, </w:t>
      </w:r>
      <w:r w:rsidRPr="00045162">
        <w:t>com o seguinte padrão:</w:t>
      </w:r>
    </w:p>
    <w:p w14:paraId="4769E07E" w14:textId="77777777" w:rsidR="00EE30B5" w:rsidRPr="00045162" w:rsidRDefault="00EE30B5" w:rsidP="006B4BE8">
      <w:pPr>
        <w:pStyle w:val="PargrafodaLista"/>
        <w:numPr>
          <w:ilvl w:val="0"/>
          <w:numId w:val="7"/>
        </w:numPr>
        <w:ind w:left="426"/>
      </w:pPr>
      <w:r w:rsidRPr="00045162">
        <w:t>O sistema deve ter um temporizador de 5 segundos para cada mensagem exibida.</w:t>
      </w:r>
    </w:p>
    <w:p w14:paraId="43D6261A" w14:textId="77777777" w:rsidR="00EE30B5" w:rsidRPr="00045162" w:rsidRDefault="00EE30B5" w:rsidP="006B4BE8">
      <w:pPr>
        <w:pStyle w:val="PargrafodaLista"/>
        <w:numPr>
          <w:ilvl w:val="0"/>
          <w:numId w:val="7"/>
        </w:numPr>
        <w:ind w:left="426"/>
      </w:pPr>
      <w:r w:rsidRPr="00045162">
        <w:t>Ao final dos 5 segundos, o sistema deve fechar a caixa de mensagem e não exibi-la na tela.</w:t>
      </w:r>
    </w:p>
    <w:p w14:paraId="60CEF1D2" w14:textId="7C9C2D44" w:rsidR="00004F8B" w:rsidRPr="00045162" w:rsidRDefault="00004F8B" w:rsidP="006B4BE8">
      <w:pPr>
        <w:pStyle w:val="PargrafodaLista"/>
        <w:numPr>
          <w:ilvl w:val="0"/>
          <w:numId w:val="7"/>
        </w:numPr>
        <w:ind w:left="426"/>
      </w:pPr>
      <w:r w:rsidRPr="00045162">
        <w:t xml:space="preserve">Caso surja uma nova mensagem, o sistema deve </w:t>
      </w:r>
      <w:r w:rsidR="0013080E" w:rsidRPr="00045162">
        <w:t>exibi-la</w:t>
      </w:r>
      <w:r w:rsidRPr="00045162">
        <w:t xml:space="preserve"> logo abaixo daquela que foi anteriormente criada.</w:t>
      </w:r>
    </w:p>
    <w:p w14:paraId="029F20C5" w14:textId="77777777" w:rsidR="00F67FB8" w:rsidRPr="00045162" w:rsidRDefault="00F67FB8" w:rsidP="00F67FB8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045162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045162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045162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045162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045162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045162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045162">
              <w:rPr>
                <w:b/>
                <w:sz w:val="20"/>
              </w:rPr>
              <w:t>Ações</w:t>
            </w:r>
          </w:p>
        </w:tc>
      </w:tr>
      <w:tr w:rsidR="00FB3C8F" w:rsidRPr="00045162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045162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6" w:name="_Ref12023348"/>
          </w:p>
        </w:tc>
        <w:bookmarkEnd w:id="26"/>
        <w:tc>
          <w:tcPr>
            <w:tcW w:w="6276" w:type="dxa"/>
          </w:tcPr>
          <w:p w14:paraId="19465BB6" w14:textId="7B788B2C" w:rsidR="00596253" w:rsidRPr="00045162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45162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045162">
              <w:rPr>
                <w:rFonts w:cs="Arial"/>
                <w:sz w:val="18"/>
                <w:szCs w:val="18"/>
              </w:rPr>
              <w:t>c</w:t>
            </w:r>
            <w:r w:rsidRPr="00045162">
              <w:rPr>
                <w:rFonts w:cs="Arial"/>
                <w:sz w:val="18"/>
                <w:szCs w:val="18"/>
              </w:rPr>
              <w:t>omunicação</w:t>
            </w:r>
            <w:r w:rsidR="007303C6" w:rsidRPr="00045162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045162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045162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Erro</w:t>
            </w:r>
          </w:p>
        </w:tc>
      </w:tr>
      <w:tr w:rsidR="00CD4453" w:rsidRPr="00045162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045162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7" w:name="_Ref24548430"/>
          </w:p>
        </w:tc>
        <w:bookmarkEnd w:id="27"/>
        <w:tc>
          <w:tcPr>
            <w:tcW w:w="6276" w:type="dxa"/>
          </w:tcPr>
          <w:p w14:paraId="6BD120C6" w14:textId="2D61E5F8" w:rsidR="00CD4453" w:rsidRPr="00EC06BC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EC06BC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proofErr w:type="gramStart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), você não está </w:t>
            </w:r>
            <w:proofErr w:type="spellStart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>logado</w:t>
            </w:r>
            <w:proofErr w:type="spellEnd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eleitoral!</w:t>
            </w:r>
          </w:p>
          <w:p w14:paraId="40FB88C4" w14:textId="50E33F3E" w:rsidR="00CD4453" w:rsidRPr="00EC06BC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Para ter acesso a funcionalidade requisitada, por gentileza realizar </w:t>
            </w:r>
            <w:proofErr w:type="spellStart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>login</w:t>
            </w:r>
            <w:proofErr w:type="spellEnd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eleitoral.</w:t>
            </w:r>
          </w:p>
        </w:tc>
        <w:tc>
          <w:tcPr>
            <w:tcW w:w="1555" w:type="dxa"/>
          </w:tcPr>
          <w:p w14:paraId="0CBA8E9D" w14:textId="07922840" w:rsidR="00CD4453" w:rsidRPr="00045162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E44083" w:rsidRPr="00045162" w14:paraId="66244363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045162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8" w:name="_Ref24551944"/>
          </w:p>
        </w:tc>
        <w:bookmarkEnd w:id="28"/>
        <w:tc>
          <w:tcPr>
            <w:tcW w:w="6276" w:type="dxa"/>
          </w:tcPr>
          <w:p w14:paraId="270FA991" w14:textId="42CD8CC2" w:rsidR="00E44083" w:rsidRPr="00EC06BC" w:rsidRDefault="00E44083" w:rsidP="00DA6E5F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>Caro(a) sr. (</w:t>
            </w:r>
            <w:proofErr w:type="gramStart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), visualização </w:t>
            </w:r>
            <w:r w:rsidR="00DA6E5F"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não permitida para </w:t>
            </w: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a atividade selecionada </w:t>
            </w:r>
            <w:r w:rsidR="00DA6E5F" w:rsidRPr="00EC06BC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EE8DAF2" w14:textId="16779CFE" w:rsidR="00E44083" w:rsidRPr="00045162" w:rsidRDefault="00E44083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0D336B" w:rsidRPr="00045162" w14:paraId="0034E70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AE47D48" w14:textId="77777777" w:rsidR="000D336B" w:rsidRPr="00045162" w:rsidRDefault="000D336B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9" w:name="_Ref26884649"/>
          </w:p>
        </w:tc>
        <w:bookmarkEnd w:id="29"/>
        <w:tc>
          <w:tcPr>
            <w:tcW w:w="6276" w:type="dxa"/>
          </w:tcPr>
          <w:p w14:paraId="1AA70162" w14:textId="76E655E0" w:rsidR="000D336B" w:rsidRPr="00EC06BC" w:rsidRDefault="000D336B" w:rsidP="00DA6E5F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>Caro(a) sr. (</w:t>
            </w:r>
            <w:proofErr w:type="gramStart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), o período de vigência encontra-se fechado, para eleição </w:t>
            </w:r>
            <w:r w:rsidR="00DA6E5F" w:rsidRPr="00EC06BC">
              <w:rPr>
                <w:rFonts w:cs="Arial"/>
                <w:color w:val="000000" w:themeColor="text1"/>
                <w:sz w:val="18"/>
                <w:szCs w:val="18"/>
              </w:rPr>
              <w:t>selecionada.</w:t>
            </w:r>
            <w:r w:rsidRPr="00EC06BC">
              <w:rPr>
                <w:rFonts w:cs="Arial"/>
                <w:color w:val="000000" w:themeColor="text1"/>
                <w:sz w:val="18"/>
                <w:szCs w:val="18"/>
              </w:rPr>
              <w:t xml:space="preserve"> </w:t>
            </w:r>
          </w:p>
        </w:tc>
        <w:tc>
          <w:tcPr>
            <w:tcW w:w="1555" w:type="dxa"/>
          </w:tcPr>
          <w:p w14:paraId="13ECD85B" w14:textId="3D8D0AEE" w:rsidR="000D336B" w:rsidRPr="00045162" w:rsidRDefault="000D336B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C71305" w:rsidRPr="00045162" w14:paraId="55FA1AA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0C8583D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0" w:name="_Ref27415580"/>
          </w:p>
        </w:tc>
        <w:bookmarkEnd w:id="30"/>
        <w:tc>
          <w:tcPr>
            <w:tcW w:w="6276" w:type="dxa"/>
          </w:tcPr>
          <w:p w14:paraId="70EDC8F7" w14:textId="4D3C5732" w:rsidR="00C71305" w:rsidRPr="00EC06BC" w:rsidRDefault="00C71305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Formato do arquivo inválido. Somente serão aceitos arquivos no formato de PDF!</w:t>
            </w:r>
          </w:p>
        </w:tc>
        <w:tc>
          <w:tcPr>
            <w:tcW w:w="1555" w:type="dxa"/>
          </w:tcPr>
          <w:p w14:paraId="6D439D65" w14:textId="4B9DEE01" w:rsidR="00C71305" w:rsidRPr="00045162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C71305" w:rsidRPr="00045162" w14:paraId="4583B5E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F2618FC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1" w:name="_Ref27415627"/>
          </w:p>
        </w:tc>
        <w:bookmarkEnd w:id="31"/>
        <w:tc>
          <w:tcPr>
            <w:tcW w:w="6276" w:type="dxa"/>
          </w:tcPr>
          <w:p w14:paraId="23997EE6" w14:textId="69B44812" w:rsidR="00C71305" w:rsidRPr="00EC06BC" w:rsidRDefault="00C71305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O tamanho máximo permitido para cada arquivo é de 10 MB.</w:t>
            </w:r>
          </w:p>
        </w:tc>
        <w:tc>
          <w:tcPr>
            <w:tcW w:w="1555" w:type="dxa"/>
          </w:tcPr>
          <w:p w14:paraId="52A60110" w14:textId="04C06EDD" w:rsidR="00C71305" w:rsidRPr="00045162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C71305" w:rsidRPr="00045162" w14:paraId="0A53E43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7A12841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2" w:name="_Ref27415677"/>
          </w:p>
        </w:tc>
        <w:bookmarkEnd w:id="32"/>
        <w:tc>
          <w:tcPr>
            <w:tcW w:w="6276" w:type="dxa"/>
          </w:tcPr>
          <w:p w14:paraId="4C91FC4F" w14:textId="4F6789C5" w:rsidR="00C71305" w:rsidRPr="00EC06BC" w:rsidRDefault="00C71305" w:rsidP="000D336B">
            <w:pPr>
              <w:spacing w:after="0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Permissão de Upload: um (1) arquivo!</w:t>
            </w:r>
          </w:p>
        </w:tc>
        <w:tc>
          <w:tcPr>
            <w:tcW w:w="1555" w:type="dxa"/>
          </w:tcPr>
          <w:p w14:paraId="17895378" w14:textId="29E65223" w:rsidR="00C71305" w:rsidRPr="00045162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  <w:tr w:rsidR="00C71305" w:rsidRPr="00045162" w14:paraId="32E1E2D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7573285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3" w:name="_Ref27415987"/>
          </w:p>
        </w:tc>
        <w:bookmarkEnd w:id="33"/>
        <w:tc>
          <w:tcPr>
            <w:tcW w:w="6276" w:type="dxa"/>
          </w:tcPr>
          <w:p w14:paraId="3FD6DA5B" w14:textId="77777777" w:rsidR="00C71305" w:rsidRPr="00EC06BC" w:rsidRDefault="00C71305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Deseja realmente excluir o arquivo?</w:t>
            </w:r>
          </w:p>
          <w:p w14:paraId="673A0FD3" w14:textId="3083AE39" w:rsidR="00C71305" w:rsidRPr="00EC06BC" w:rsidRDefault="00C71305" w:rsidP="00C71305">
            <w:pPr>
              <w:spacing w:after="0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EC06BC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EC06BC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397E0711" w14:textId="7B468444" w:rsidR="00C71305" w:rsidRPr="00045162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Confirmação</w:t>
            </w:r>
          </w:p>
        </w:tc>
      </w:tr>
      <w:tr w:rsidR="00C71305" w:rsidRPr="00045162" w14:paraId="3438BDEE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9B63FBE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4" w:name="_Ref27416010"/>
          </w:p>
        </w:tc>
        <w:bookmarkEnd w:id="34"/>
        <w:tc>
          <w:tcPr>
            <w:tcW w:w="6276" w:type="dxa"/>
          </w:tcPr>
          <w:p w14:paraId="5FB85F4C" w14:textId="4EB00B75" w:rsidR="00C71305" w:rsidRPr="00EC06BC" w:rsidRDefault="00C30D12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Exclusão realizada com sucesso!</w:t>
            </w:r>
          </w:p>
        </w:tc>
        <w:tc>
          <w:tcPr>
            <w:tcW w:w="1555" w:type="dxa"/>
          </w:tcPr>
          <w:p w14:paraId="3F2CC971" w14:textId="6396E024" w:rsidR="00C71305" w:rsidRPr="00045162" w:rsidRDefault="00C30D12" w:rsidP="00C30D12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Sucesso</w:t>
            </w:r>
          </w:p>
        </w:tc>
      </w:tr>
      <w:tr w:rsidR="00C71305" w:rsidRPr="00045162" w14:paraId="2C178C7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7F03F" w14:textId="77777777" w:rsidR="00C71305" w:rsidRPr="00045162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5" w:name="_Ref27416251"/>
          </w:p>
        </w:tc>
        <w:bookmarkEnd w:id="35"/>
        <w:tc>
          <w:tcPr>
            <w:tcW w:w="6276" w:type="dxa"/>
          </w:tcPr>
          <w:p w14:paraId="05085604" w14:textId="04080143" w:rsidR="00C71305" w:rsidRPr="00EC06BC" w:rsidRDefault="00C30D12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EC06BC">
              <w:rPr>
                <w:rFonts w:cs="Arial"/>
                <w:sz w:val="18"/>
                <w:szCs w:val="18"/>
              </w:rPr>
              <w:t>Campo de preenchimento obrigatório!</w:t>
            </w:r>
          </w:p>
        </w:tc>
        <w:tc>
          <w:tcPr>
            <w:tcW w:w="1555" w:type="dxa"/>
          </w:tcPr>
          <w:p w14:paraId="2BD8829D" w14:textId="2B49A6D8" w:rsidR="00C71305" w:rsidRPr="00045162" w:rsidRDefault="00C30D12" w:rsidP="00FB5814">
            <w:pPr>
              <w:spacing w:before="60" w:after="60"/>
              <w:rPr>
                <w:sz w:val="18"/>
                <w:szCs w:val="18"/>
              </w:rPr>
            </w:pPr>
            <w:r w:rsidRPr="00045162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045162" w:rsidRDefault="00FC6098" w:rsidP="002B1554">
      <w:pPr>
        <w:pStyle w:val="Dica"/>
      </w:pPr>
    </w:p>
    <w:p w14:paraId="63F33EE0" w14:textId="77777777" w:rsidR="00BC778D" w:rsidRPr="00045162" w:rsidRDefault="00BC778D" w:rsidP="00BC778D">
      <w:pPr>
        <w:pStyle w:val="Ttulo2"/>
        <w:numPr>
          <w:ilvl w:val="0"/>
          <w:numId w:val="0"/>
        </w:numPr>
        <w:spacing w:before="240"/>
      </w:pPr>
      <w:bookmarkStart w:id="36" w:name="_Toc37702791"/>
      <w:r w:rsidRPr="00045162">
        <w:t>INFORMAÇÕES COMPLEMENTARES</w:t>
      </w:r>
      <w:bookmarkEnd w:id="36"/>
    </w:p>
    <w:p w14:paraId="62D7BC18" w14:textId="08866AFC" w:rsidR="00654E1A" w:rsidRPr="00045162" w:rsidRDefault="00654E1A" w:rsidP="00654E1A">
      <w:pPr>
        <w:rPr>
          <w:b/>
        </w:rPr>
      </w:pPr>
      <w:r w:rsidRPr="00045162">
        <w:rPr>
          <w:b/>
        </w:rPr>
        <w:t>Histórias relacionadas:</w:t>
      </w:r>
    </w:p>
    <w:p w14:paraId="18029B9E" w14:textId="3F45E76E" w:rsidR="00C932E1" w:rsidRPr="00045162" w:rsidRDefault="002648C4">
      <w:pPr>
        <w:pStyle w:val="Dica"/>
        <w:rPr>
          <w:color w:val="auto"/>
          <w:sz w:val="20"/>
          <w:szCs w:val="20"/>
        </w:rPr>
      </w:pPr>
      <w:r w:rsidRPr="00045162">
        <w:rPr>
          <w:color w:val="auto"/>
          <w:sz w:val="20"/>
          <w:szCs w:val="20"/>
        </w:rPr>
        <w:t>Eleitoral_HST028_Acompanhar_Substituicao_Resp_Chapa</w:t>
      </w:r>
    </w:p>
    <w:p w14:paraId="77CC2ED0" w14:textId="2D3C36C2" w:rsidR="002648C4" w:rsidRPr="00045162" w:rsidRDefault="002648C4">
      <w:pPr>
        <w:pStyle w:val="Dica"/>
        <w:rPr>
          <w:color w:val="auto"/>
          <w:sz w:val="20"/>
          <w:szCs w:val="20"/>
        </w:rPr>
      </w:pPr>
      <w:r w:rsidRPr="00045162">
        <w:rPr>
          <w:color w:val="auto"/>
          <w:sz w:val="20"/>
          <w:szCs w:val="20"/>
        </w:rPr>
        <w:t>Eleitoral_HST037_Julgar_Pedido_Substituicao_CEN_CE</w:t>
      </w:r>
    </w:p>
    <w:p w14:paraId="33E426D2" w14:textId="3449BC4A" w:rsidR="002648C4" w:rsidRDefault="002648C4">
      <w:pPr>
        <w:pStyle w:val="Dica"/>
        <w:rPr>
          <w:color w:val="auto"/>
          <w:sz w:val="20"/>
          <w:szCs w:val="20"/>
        </w:rPr>
      </w:pPr>
      <w:r w:rsidRPr="00045162">
        <w:rPr>
          <w:color w:val="auto"/>
          <w:sz w:val="20"/>
          <w:szCs w:val="20"/>
        </w:rPr>
        <w:t>Eleitoral_HST039_Acompanhar_Julgamento_Pedido_Substituicao_Responsavel_Chapa</w:t>
      </w:r>
    </w:p>
    <w:sectPr w:rsidR="002648C4" w:rsidSect="00757A62">
      <w:headerReference w:type="even" r:id="rId34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598309" w14:textId="77777777" w:rsidR="00A6595B" w:rsidRDefault="00A6595B">
      <w:r>
        <w:separator/>
      </w:r>
    </w:p>
    <w:p w14:paraId="5304AE89" w14:textId="77777777" w:rsidR="00A6595B" w:rsidRDefault="00A6595B"/>
  </w:endnote>
  <w:endnote w:type="continuationSeparator" w:id="0">
    <w:p w14:paraId="5F79B118" w14:textId="77777777" w:rsidR="00A6595B" w:rsidRDefault="00A6595B">
      <w:r>
        <w:continuationSeparator/>
      </w:r>
    </w:p>
    <w:p w14:paraId="5A8BC39A" w14:textId="77777777" w:rsidR="00A6595B" w:rsidRDefault="00A659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D109C1" w:rsidRDefault="00D109C1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D109C1" w:rsidRPr="003D59E6" w14:paraId="2B97DD6D" w14:textId="77777777">
      <w:tc>
        <w:tcPr>
          <w:tcW w:w="4605" w:type="dxa"/>
          <w:vAlign w:val="center"/>
        </w:tcPr>
        <w:p w14:paraId="0297AE86" w14:textId="77777777" w:rsidR="00D109C1" w:rsidRPr="003D59E6" w:rsidRDefault="00D109C1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D109C1" w:rsidRPr="0017543C" w:rsidRDefault="00D109C1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ED1200">
            <w:rPr>
              <w:rStyle w:val="Nmerodepgina"/>
              <w:rFonts w:ascii="Verdana" w:hAnsi="Verdana" w:cs="Arial"/>
              <w:b/>
              <w:noProof/>
            </w:rPr>
            <w:t>18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D109C1" w:rsidRPr="0057652B" w:rsidRDefault="00D109C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824F0C" w14:textId="77777777" w:rsidR="00A6595B" w:rsidRDefault="00A6595B">
      <w:r>
        <w:separator/>
      </w:r>
    </w:p>
    <w:p w14:paraId="4A1F5959" w14:textId="77777777" w:rsidR="00A6595B" w:rsidRDefault="00A6595B"/>
  </w:footnote>
  <w:footnote w:type="continuationSeparator" w:id="0">
    <w:p w14:paraId="15E610B3" w14:textId="77777777" w:rsidR="00A6595B" w:rsidRDefault="00A6595B">
      <w:r>
        <w:continuationSeparator/>
      </w:r>
    </w:p>
    <w:p w14:paraId="361B7201" w14:textId="77777777" w:rsidR="00A6595B" w:rsidRDefault="00A6595B"/>
  </w:footnote>
  <w:footnote w:id="1">
    <w:p w14:paraId="45B4D9A3" w14:textId="77777777" w:rsidR="00D109C1" w:rsidRDefault="00D109C1" w:rsidP="002703AD">
      <w:pPr>
        <w:pStyle w:val="Textodenotaderodap"/>
      </w:pPr>
      <w:r>
        <w:rPr>
          <w:rStyle w:val="Refdenotaderodap"/>
        </w:rPr>
        <w:footnoteRef/>
      </w:r>
      <w:r>
        <w:t xml:space="preserve"> Responsável Impugnante: é o profissional que criou o pedido de impugnação da HST032.</w:t>
      </w:r>
    </w:p>
  </w:footnote>
  <w:footnote w:id="2">
    <w:p w14:paraId="692DDB86" w14:textId="195AA3AA" w:rsidR="00D109C1" w:rsidRDefault="00D109C1">
      <w:pPr>
        <w:pStyle w:val="Textodenotaderodap"/>
      </w:pPr>
      <w:r>
        <w:rPr>
          <w:rStyle w:val="Refdenotaderodap"/>
        </w:rPr>
        <w:footnoteRef/>
      </w:r>
      <w:r>
        <w:t xml:space="preserve"> Informações de acesso descritos nas regras da HST032, HST034 e HST035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35"/>
      <w:gridCol w:w="3236"/>
    </w:tblGrid>
    <w:tr w:rsidR="00D109C1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D109C1" w:rsidRPr="0017543C" w:rsidRDefault="00D109C1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75pt;height:40.5pt" o:ole="">
                <v:imagedata r:id="rId1" o:title=""/>
              </v:shape>
              <o:OLEObject Type="Embed" ProgID="PBrush" ShapeID="_x0000_i1025" DrawAspect="Content" ObjectID="_1650199693" r:id="rId2"/>
            </w:object>
          </w:r>
        </w:p>
      </w:tc>
      <w:tc>
        <w:tcPr>
          <w:tcW w:w="4111" w:type="dxa"/>
          <w:vAlign w:val="center"/>
        </w:tcPr>
        <w:p w14:paraId="1B3B6041" w14:textId="2C3C3D6F" w:rsidR="00D109C1" w:rsidRDefault="00D109C1" w:rsidP="00F11F33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 xml:space="preserve">Eleitoral_HST052 – </w:t>
          </w:r>
          <w:proofErr w:type="spellStart"/>
          <w:r>
            <w:rPr>
              <w:rFonts w:ascii="Verdana" w:hAnsi="Verdana"/>
            </w:rPr>
            <w:t>Interpor_Recurso_Pedido_Impugnação</w:t>
          </w:r>
          <w:proofErr w:type="spellEnd"/>
        </w:p>
        <w:p w14:paraId="2CC77D67" w14:textId="63A3AACA" w:rsidR="00D109C1" w:rsidRPr="00C6532E" w:rsidRDefault="00D109C1" w:rsidP="00F11F33">
          <w:pPr>
            <w:pStyle w:val="Cabealho"/>
            <w:jc w:val="center"/>
            <w:rPr>
              <w:rFonts w:ascii="Verdana" w:hAnsi="Verdana"/>
            </w:rPr>
          </w:pPr>
        </w:p>
      </w:tc>
      <w:tc>
        <w:tcPr>
          <w:tcW w:w="3260" w:type="dxa"/>
          <w:vAlign w:val="center"/>
        </w:tcPr>
        <w:p w14:paraId="7C22B301" w14:textId="6B6D790E" w:rsidR="00D109C1" w:rsidRPr="004A2AAB" w:rsidRDefault="00D109C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D109C1" w:rsidRPr="004A2AAB" w:rsidRDefault="00D109C1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D109C1" w:rsidRDefault="00D109C1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D109C1" w:rsidRDefault="00D109C1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D109C1" w:rsidRDefault="00D109C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0E087F8C"/>
    <w:multiLevelType w:val="hybridMultilevel"/>
    <w:tmpl w:val="46DA6CF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">
    <w:nsid w:val="14244D3D"/>
    <w:multiLevelType w:val="hybridMultilevel"/>
    <w:tmpl w:val="D9308B6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A01554"/>
    <w:multiLevelType w:val="hybridMultilevel"/>
    <w:tmpl w:val="19764BF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401139"/>
    <w:multiLevelType w:val="hybridMultilevel"/>
    <w:tmpl w:val="A8DEE6A0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C34024E"/>
    <w:multiLevelType w:val="hybridMultilevel"/>
    <w:tmpl w:val="1B1C78F4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1">
    <w:nsid w:val="2E6C26E3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0F035E"/>
    <w:multiLevelType w:val="hybridMultilevel"/>
    <w:tmpl w:val="B40A60A0"/>
    <w:lvl w:ilvl="0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7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74" w:hanging="360"/>
      </w:pPr>
      <w:rPr>
        <w:rFonts w:ascii="Wingdings" w:hAnsi="Wingdings" w:hint="default"/>
      </w:rPr>
    </w:lvl>
  </w:abstractNum>
  <w:abstractNum w:abstractNumId="13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4">
    <w:nsid w:val="395B24E1"/>
    <w:multiLevelType w:val="hybridMultilevel"/>
    <w:tmpl w:val="12F6A8A4"/>
    <w:lvl w:ilvl="0" w:tplc="0416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15">
    <w:nsid w:val="3B0328C5"/>
    <w:multiLevelType w:val="hybridMultilevel"/>
    <w:tmpl w:val="C40C94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910952"/>
    <w:multiLevelType w:val="hybridMultilevel"/>
    <w:tmpl w:val="89AE6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9">
    <w:nsid w:val="47223181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1866F7"/>
    <w:multiLevelType w:val="hybridMultilevel"/>
    <w:tmpl w:val="E3F00C0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3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4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581C047C"/>
    <w:multiLevelType w:val="hybridMultilevel"/>
    <w:tmpl w:val="61F20B52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6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02A69A8"/>
    <w:multiLevelType w:val="hybridMultilevel"/>
    <w:tmpl w:val="2DC06444"/>
    <w:lvl w:ilvl="0" w:tplc="0416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31">
    <w:nsid w:val="614031D9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3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4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72667C86"/>
    <w:multiLevelType w:val="hybridMultilevel"/>
    <w:tmpl w:val="1D3C06B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67403AC"/>
    <w:multiLevelType w:val="hybridMultilevel"/>
    <w:tmpl w:val="3210EF0E"/>
    <w:lvl w:ilvl="0" w:tplc="3D4052FC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7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8">
    <w:nsid w:val="77D14D09"/>
    <w:multiLevelType w:val="hybridMultilevel"/>
    <w:tmpl w:val="1546901A"/>
    <w:lvl w:ilvl="0" w:tplc="0416000F">
      <w:start w:val="1"/>
      <w:numFmt w:val="decimal"/>
      <w:lvlText w:val="%1."/>
      <w:lvlJc w:val="left"/>
      <w:pPr>
        <w:ind w:left="2374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39">
    <w:nsid w:val="782E5E13"/>
    <w:multiLevelType w:val="hybridMultilevel"/>
    <w:tmpl w:val="F1F016A0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>
    <w:nsid w:val="7D173E7A"/>
    <w:multiLevelType w:val="hybridMultilevel"/>
    <w:tmpl w:val="A422342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4"/>
  </w:num>
  <w:num w:numId="3">
    <w:abstractNumId w:val="7"/>
  </w:num>
  <w:num w:numId="4">
    <w:abstractNumId w:val="5"/>
  </w:num>
  <w:num w:numId="5">
    <w:abstractNumId w:val="41"/>
  </w:num>
  <w:num w:numId="6">
    <w:abstractNumId w:val="15"/>
  </w:num>
  <w:num w:numId="7">
    <w:abstractNumId w:val="16"/>
  </w:num>
  <w:num w:numId="8">
    <w:abstractNumId w:val="10"/>
  </w:num>
  <w:num w:numId="9">
    <w:abstractNumId w:val="29"/>
  </w:num>
  <w:num w:numId="10">
    <w:abstractNumId w:val="2"/>
  </w:num>
  <w:num w:numId="11">
    <w:abstractNumId w:val="27"/>
  </w:num>
  <w:num w:numId="12">
    <w:abstractNumId w:val="19"/>
  </w:num>
  <w:num w:numId="13">
    <w:abstractNumId w:val="11"/>
  </w:num>
  <w:num w:numId="14">
    <w:abstractNumId w:val="31"/>
  </w:num>
  <w:num w:numId="15">
    <w:abstractNumId w:val="20"/>
  </w:num>
  <w:num w:numId="16">
    <w:abstractNumId w:val="36"/>
  </w:num>
  <w:num w:numId="17">
    <w:abstractNumId w:val="21"/>
  </w:num>
  <w:num w:numId="18">
    <w:abstractNumId w:val="4"/>
  </w:num>
  <w:num w:numId="19">
    <w:abstractNumId w:val="30"/>
  </w:num>
  <w:num w:numId="20">
    <w:abstractNumId w:val="38"/>
  </w:num>
  <w:num w:numId="21">
    <w:abstractNumId w:val="14"/>
  </w:num>
  <w:num w:numId="22">
    <w:abstractNumId w:val="12"/>
  </w:num>
  <w:num w:numId="23">
    <w:abstractNumId w:val="17"/>
  </w:num>
  <w:num w:numId="24">
    <w:abstractNumId w:val="26"/>
  </w:num>
  <w:num w:numId="25">
    <w:abstractNumId w:val="6"/>
  </w:num>
  <w:num w:numId="26">
    <w:abstractNumId w:val="39"/>
  </w:num>
  <w:num w:numId="27">
    <w:abstractNumId w:val="28"/>
  </w:num>
  <w:num w:numId="28">
    <w:abstractNumId w:val="34"/>
  </w:num>
  <w:num w:numId="29">
    <w:abstractNumId w:val="35"/>
  </w:num>
  <w:num w:numId="30">
    <w:abstractNumId w:val="9"/>
  </w:num>
  <w:num w:numId="31">
    <w:abstractNumId w:val="25"/>
  </w:num>
  <w:num w:numId="32">
    <w:abstractNumId w:val="40"/>
  </w:num>
  <w:num w:numId="33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070"/>
    <w:rsid w:val="0000455E"/>
    <w:rsid w:val="00004B51"/>
    <w:rsid w:val="00004F8B"/>
    <w:rsid w:val="000051F6"/>
    <w:rsid w:val="0000651D"/>
    <w:rsid w:val="00006A00"/>
    <w:rsid w:val="00006AFC"/>
    <w:rsid w:val="000102EA"/>
    <w:rsid w:val="0001114E"/>
    <w:rsid w:val="0001320A"/>
    <w:rsid w:val="0001571F"/>
    <w:rsid w:val="000202ED"/>
    <w:rsid w:val="00022829"/>
    <w:rsid w:val="00022931"/>
    <w:rsid w:val="00022A78"/>
    <w:rsid w:val="00022F50"/>
    <w:rsid w:val="00024847"/>
    <w:rsid w:val="00025925"/>
    <w:rsid w:val="000263F7"/>
    <w:rsid w:val="00027629"/>
    <w:rsid w:val="00030DC2"/>
    <w:rsid w:val="00031CBE"/>
    <w:rsid w:val="00031F69"/>
    <w:rsid w:val="00032841"/>
    <w:rsid w:val="0003494B"/>
    <w:rsid w:val="00036393"/>
    <w:rsid w:val="00036ACC"/>
    <w:rsid w:val="00036FCC"/>
    <w:rsid w:val="00040855"/>
    <w:rsid w:val="0004088D"/>
    <w:rsid w:val="00040BF4"/>
    <w:rsid w:val="00042373"/>
    <w:rsid w:val="0004340D"/>
    <w:rsid w:val="00043858"/>
    <w:rsid w:val="00044234"/>
    <w:rsid w:val="00045162"/>
    <w:rsid w:val="00045621"/>
    <w:rsid w:val="00046D03"/>
    <w:rsid w:val="00046D76"/>
    <w:rsid w:val="00047227"/>
    <w:rsid w:val="000514D4"/>
    <w:rsid w:val="00051559"/>
    <w:rsid w:val="00051F92"/>
    <w:rsid w:val="00052B79"/>
    <w:rsid w:val="000547A4"/>
    <w:rsid w:val="00055E7C"/>
    <w:rsid w:val="00056003"/>
    <w:rsid w:val="00057BFE"/>
    <w:rsid w:val="0006016B"/>
    <w:rsid w:val="000610FE"/>
    <w:rsid w:val="00061627"/>
    <w:rsid w:val="00061F5D"/>
    <w:rsid w:val="0006219C"/>
    <w:rsid w:val="000628DE"/>
    <w:rsid w:val="0006486D"/>
    <w:rsid w:val="000656C5"/>
    <w:rsid w:val="00065C98"/>
    <w:rsid w:val="00065E0A"/>
    <w:rsid w:val="00066182"/>
    <w:rsid w:val="0006652C"/>
    <w:rsid w:val="00072269"/>
    <w:rsid w:val="00076318"/>
    <w:rsid w:val="0007671A"/>
    <w:rsid w:val="00076C07"/>
    <w:rsid w:val="000772BC"/>
    <w:rsid w:val="000809E1"/>
    <w:rsid w:val="00080AD9"/>
    <w:rsid w:val="000825ED"/>
    <w:rsid w:val="00082DAB"/>
    <w:rsid w:val="00084624"/>
    <w:rsid w:val="00086AFE"/>
    <w:rsid w:val="00086C2C"/>
    <w:rsid w:val="000874B8"/>
    <w:rsid w:val="000874E5"/>
    <w:rsid w:val="000902C4"/>
    <w:rsid w:val="00090304"/>
    <w:rsid w:val="00090828"/>
    <w:rsid w:val="000926DE"/>
    <w:rsid w:val="00096204"/>
    <w:rsid w:val="00096D5A"/>
    <w:rsid w:val="0009796C"/>
    <w:rsid w:val="00097BF2"/>
    <w:rsid w:val="000A01B5"/>
    <w:rsid w:val="000A054B"/>
    <w:rsid w:val="000A0B1F"/>
    <w:rsid w:val="000A1122"/>
    <w:rsid w:val="000A1227"/>
    <w:rsid w:val="000A179D"/>
    <w:rsid w:val="000A1D28"/>
    <w:rsid w:val="000A2B6B"/>
    <w:rsid w:val="000A2E6A"/>
    <w:rsid w:val="000A33C1"/>
    <w:rsid w:val="000A3B11"/>
    <w:rsid w:val="000A43F8"/>
    <w:rsid w:val="000A56DC"/>
    <w:rsid w:val="000A5B48"/>
    <w:rsid w:val="000B0186"/>
    <w:rsid w:val="000B019A"/>
    <w:rsid w:val="000B038B"/>
    <w:rsid w:val="000B29E6"/>
    <w:rsid w:val="000B2C14"/>
    <w:rsid w:val="000B378C"/>
    <w:rsid w:val="000B5692"/>
    <w:rsid w:val="000B624B"/>
    <w:rsid w:val="000B7C76"/>
    <w:rsid w:val="000C00AA"/>
    <w:rsid w:val="000C03AE"/>
    <w:rsid w:val="000C0B01"/>
    <w:rsid w:val="000C16DE"/>
    <w:rsid w:val="000C3B7B"/>
    <w:rsid w:val="000C519D"/>
    <w:rsid w:val="000C599D"/>
    <w:rsid w:val="000C6128"/>
    <w:rsid w:val="000C6610"/>
    <w:rsid w:val="000D0BCB"/>
    <w:rsid w:val="000D0FF9"/>
    <w:rsid w:val="000D16CA"/>
    <w:rsid w:val="000D1E64"/>
    <w:rsid w:val="000D1ECD"/>
    <w:rsid w:val="000D2F33"/>
    <w:rsid w:val="000D336B"/>
    <w:rsid w:val="000D367A"/>
    <w:rsid w:val="000D3E78"/>
    <w:rsid w:val="000D43B3"/>
    <w:rsid w:val="000D463E"/>
    <w:rsid w:val="000D480E"/>
    <w:rsid w:val="000D620D"/>
    <w:rsid w:val="000D6620"/>
    <w:rsid w:val="000D6C83"/>
    <w:rsid w:val="000D762F"/>
    <w:rsid w:val="000E0B34"/>
    <w:rsid w:val="000E0D1E"/>
    <w:rsid w:val="000E10A0"/>
    <w:rsid w:val="000E2797"/>
    <w:rsid w:val="000E4445"/>
    <w:rsid w:val="000E4DD0"/>
    <w:rsid w:val="000E5674"/>
    <w:rsid w:val="000E5825"/>
    <w:rsid w:val="000E5A10"/>
    <w:rsid w:val="000E5F1F"/>
    <w:rsid w:val="000E7293"/>
    <w:rsid w:val="000F1575"/>
    <w:rsid w:val="000F5A87"/>
    <w:rsid w:val="000F631B"/>
    <w:rsid w:val="000F6540"/>
    <w:rsid w:val="000F71F0"/>
    <w:rsid w:val="000F7E2D"/>
    <w:rsid w:val="00100368"/>
    <w:rsid w:val="00100695"/>
    <w:rsid w:val="0010280B"/>
    <w:rsid w:val="00102F91"/>
    <w:rsid w:val="00103CDA"/>
    <w:rsid w:val="00103E9E"/>
    <w:rsid w:val="00106278"/>
    <w:rsid w:val="0010694A"/>
    <w:rsid w:val="001070F4"/>
    <w:rsid w:val="0010717B"/>
    <w:rsid w:val="001079A7"/>
    <w:rsid w:val="00107BA0"/>
    <w:rsid w:val="00110BB0"/>
    <w:rsid w:val="00110BB9"/>
    <w:rsid w:val="00111CDD"/>
    <w:rsid w:val="00112035"/>
    <w:rsid w:val="00112081"/>
    <w:rsid w:val="00112676"/>
    <w:rsid w:val="00114ECC"/>
    <w:rsid w:val="001154EB"/>
    <w:rsid w:val="00115D45"/>
    <w:rsid w:val="00120056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5048"/>
    <w:rsid w:val="001254C2"/>
    <w:rsid w:val="001268C8"/>
    <w:rsid w:val="001274BF"/>
    <w:rsid w:val="001300A8"/>
    <w:rsid w:val="0013080E"/>
    <w:rsid w:val="00130A28"/>
    <w:rsid w:val="001316B2"/>
    <w:rsid w:val="00132D20"/>
    <w:rsid w:val="00133BD0"/>
    <w:rsid w:val="00134450"/>
    <w:rsid w:val="001346CA"/>
    <w:rsid w:val="001348D6"/>
    <w:rsid w:val="0013590F"/>
    <w:rsid w:val="00135C91"/>
    <w:rsid w:val="00135D31"/>
    <w:rsid w:val="00136C1B"/>
    <w:rsid w:val="00137478"/>
    <w:rsid w:val="001418E1"/>
    <w:rsid w:val="00142655"/>
    <w:rsid w:val="00142FEF"/>
    <w:rsid w:val="00143AE0"/>
    <w:rsid w:val="00143D94"/>
    <w:rsid w:val="001451E8"/>
    <w:rsid w:val="0014544C"/>
    <w:rsid w:val="00145CE1"/>
    <w:rsid w:val="0014602A"/>
    <w:rsid w:val="0014605A"/>
    <w:rsid w:val="00146CA7"/>
    <w:rsid w:val="00150B56"/>
    <w:rsid w:val="00151518"/>
    <w:rsid w:val="00153838"/>
    <w:rsid w:val="00154794"/>
    <w:rsid w:val="00155D6C"/>
    <w:rsid w:val="0015725F"/>
    <w:rsid w:val="00157B72"/>
    <w:rsid w:val="00157E00"/>
    <w:rsid w:val="00157E66"/>
    <w:rsid w:val="00160047"/>
    <w:rsid w:val="001611C1"/>
    <w:rsid w:val="001626FB"/>
    <w:rsid w:val="001653E6"/>
    <w:rsid w:val="00165A72"/>
    <w:rsid w:val="00165B69"/>
    <w:rsid w:val="00165FE4"/>
    <w:rsid w:val="0016686A"/>
    <w:rsid w:val="0017004F"/>
    <w:rsid w:val="001701BE"/>
    <w:rsid w:val="0017169C"/>
    <w:rsid w:val="001729BE"/>
    <w:rsid w:val="00172BEA"/>
    <w:rsid w:val="0017331A"/>
    <w:rsid w:val="001738CF"/>
    <w:rsid w:val="00173D8B"/>
    <w:rsid w:val="001742A0"/>
    <w:rsid w:val="00174B5F"/>
    <w:rsid w:val="00176508"/>
    <w:rsid w:val="0017696D"/>
    <w:rsid w:val="0017776F"/>
    <w:rsid w:val="00181D3F"/>
    <w:rsid w:val="00182D8B"/>
    <w:rsid w:val="00182ECD"/>
    <w:rsid w:val="00183532"/>
    <w:rsid w:val="001839A7"/>
    <w:rsid w:val="00185460"/>
    <w:rsid w:val="00185C82"/>
    <w:rsid w:val="001861CD"/>
    <w:rsid w:val="00187019"/>
    <w:rsid w:val="001908C0"/>
    <w:rsid w:val="0019233D"/>
    <w:rsid w:val="001927C0"/>
    <w:rsid w:val="001935F8"/>
    <w:rsid w:val="00193996"/>
    <w:rsid w:val="0019459B"/>
    <w:rsid w:val="001951C6"/>
    <w:rsid w:val="00195286"/>
    <w:rsid w:val="00197785"/>
    <w:rsid w:val="001A16A7"/>
    <w:rsid w:val="001A18A9"/>
    <w:rsid w:val="001A20E9"/>
    <w:rsid w:val="001A2545"/>
    <w:rsid w:val="001A309F"/>
    <w:rsid w:val="001A6287"/>
    <w:rsid w:val="001A69FC"/>
    <w:rsid w:val="001A73BB"/>
    <w:rsid w:val="001A75F1"/>
    <w:rsid w:val="001A77F8"/>
    <w:rsid w:val="001B07B4"/>
    <w:rsid w:val="001B1933"/>
    <w:rsid w:val="001B2511"/>
    <w:rsid w:val="001B2550"/>
    <w:rsid w:val="001B33CB"/>
    <w:rsid w:val="001B342F"/>
    <w:rsid w:val="001B3A10"/>
    <w:rsid w:val="001B3C4B"/>
    <w:rsid w:val="001B5C4E"/>
    <w:rsid w:val="001B667C"/>
    <w:rsid w:val="001C04FD"/>
    <w:rsid w:val="001C15FC"/>
    <w:rsid w:val="001C2348"/>
    <w:rsid w:val="001C2642"/>
    <w:rsid w:val="001C2717"/>
    <w:rsid w:val="001C3B59"/>
    <w:rsid w:val="001C3D22"/>
    <w:rsid w:val="001C604A"/>
    <w:rsid w:val="001D0F14"/>
    <w:rsid w:val="001D105C"/>
    <w:rsid w:val="001D1A0C"/>
    <w:rsid w:val="001D1AD9"/>
    <w:rsid w:val="001D1B53"/>
    <w:rsid w:val="001D202C"/>
    <w:rsid w:val="001D2405"/>
    <w:rsid w:val="001D3F75"/>
    <w:rsid w:val="001D466A"/>
    <w:rsid w:val="001D4A23"/>
    <w:rsid w:val="001D510C"/>
    <w:rsid w:val="001D6958"/>
    <w:rsid w:val="001D7362"/>
    <w:rsid w:val="001D7782"/>
    <w:rsid w:val="001E15B8"/>
    <w:rsid w:val="001E1D12"/>
    <w:rsid w:val="001E33E8"/>
    <w:rsid w:val="001E5739"/>
    <w:rsid w:val="001E5A61"/>
    <w:rsid w:val="001E5FCB"/>
    <w:rsid w:val="001E6710"/>
    <w:rsid w:val="001E672E"/>
    <w:rsid w:val="001E7B3C"/>
    <w:rsid w:val="001F079D"/>
    <w:rsid w:val="001F083F"/>
    <w:rsid w:val="001F0D2C"/>
    <w:rsid w:val="001F1269"/>
    <w:rsid w:val="001F1623"/>
    <w:rsid w:val="001F1A4C"/>
    <w:rsid w:val="001F3225"/>
    <w:rsid w:val="001F3BFC"/>
    <w:rsid w:val="001F430F"/>
    <w:rsid w:val="001F4C48"/>
    <w:rsid w:val="001F50C0"/>
    <w:rsid w:val="001F52B7"/>
    <w:rsid w:val="001F6169"/>
    <w:rsid w:val="001F6C31"/>
    <w:rsid w:val="002000EF"/>
    <w:rsid w:val="002018A5"/>
    <w:rsid w:val="002019C4"/>
    <w:rsid w:val="0020258C"/>
    <w:rsid w:val="002028D7"/>
    <w:rsid w:val="00203800"/>
    <w:rsid w:val="00204372"/>
    <w:rsid w:val="002050A5"/>
    <w:rsid w:val="002050B7"/>
    <w:rsid w:val="00205203"/>
    <w:rsid w:val="002066E2"/>
    <w:rsid w:val="0020676C"/>
    <w:rsid w:val="00206991"/>
    <w:rsid w:val="00207573"/>
    <w:rsid w:val="00207E53"/>
    <w:rsid w:val="00211505"/>
    <w:rsid w:val="002126C5"/>
    <w:rsid w:val="00213558"/>
    <w:rsid w:val="0021764A"/>
    <w:rsid w:val="002178D8"/>
    <w:rsid w:val="00220632"/>
    <w:rsid w:val="00221EAB"/>
    <w:rsid w:val="00222793"/>
    <w:rsid w:val="0022477F"/>
    <w:rsid w:val="00225616"/>
    <w:rsid w:val="002264A6"/>
    <w:rsid w:val="0023057C"/>
    <w:rsid w:val="00230F1B"/>
    <w:rsid w:val="00233040"/>
    <w:rsid w:val="0023318E"/>
    <w:rsid w:val="002346C3"/>
    <w:rsid w:val="00234A5B"/>
    <w:rsid w:val="0023598C"/>
    <w:rsid w:val="002359C8"/>
    <w:rsid w:val="00236123"/>
    <w:rsid w:val="00237FE8"/>
    <w:rsid w:val="002417DF"/>
    <w:rsid w:val="00241D4D"/>
    <w:rsid w:val="00241EDA"/>
    <w:rsid w:val="0024203F"/>
    <w:rsid w:val="00242E02"/>
    <w:rsid w:val="00242FB3"/>
    <w:rsid w:val="002440C9"/>
    <w:rsid w:val="002446C3"/>
    <w:rsid w:val="00246E9D"/>
    <w:rsid w:val="002479B1"/>
    <w:rsid w:val="002508D0"/>
    <w:rsid w:val="00250D66"/>
    <w:rsid w:val="00251151"/>
    <w:rsid w:val="002518C9"/>
    <w:rsid w:val="00251AF0"/>
    <w:rsid w:val="00251C64"/>
    <w:rsid w:val="00252185"/>
    <w:rsid w:val="0025302B"/>
    <w:rsid w:val="00253118"/>
    <w:rsid w:val="00253A8F"/>
    <w:rsid w:val="0025482F"/>
    <w:rsid w:val="00255006"/>
    <w:rsid w:val="002554E4"/>
    <w:rsid w:val="00257445"/>
    <w:rsid w:val="00257C46"/>
    <w:rsid w:val="00257F1E"/>
    <w:rsid w:val="002603BD"/>
    <w:rsid w:val="0026083A"/>
    <w:rsid w:val="002614BA"/>
    <w:rsid w:val="0026183F"/>
    <w:rsid w:val="00262D55"/>
    <w:rsid w:val="002644B7"/>
    <w:rsid w:val="002648C4"/>
    <w:rsid w:val="00266BFA"/>
    <w:rsid w:val="00266DC8"/>
    <w:rsid w:val="00267DC7"/>
    <w:rsid w:val="00270351"/>
    <w:rsid w:val="002703AD"/>
    <w:rsid w:val="002708C2"/>
    <w:rsid w:val="00270FF8"/>
    <w:rsid w:val="002712B3"/>
    <w:rsid w:val="00272C15"/>
    <w:rsid w:val="0027466C"/>
    <w:rsid w:val="002761FB"/>
    <w:rsid w:val="00277064"/>
    <w:rsid w:val="00280149"/>
    <w:rsid w:val="00280A70"/>
    <w:rsid w:val="00282745"/>
    <w:rsid w:val="00284474"/>
    <w:rsid w:val="00285A64"/>
    <w:rsid w:val="00285A89"/>
    <w:rsid w:val="002863AB"/>
    <w:rsid w:val="00287290"/>
    <w:rsid w:val="00287B79"/>
    <w:rsid w:val="00287CAA"/>
    <w:rsid w:val="002909B3"/>
    <w:rsid w:val="00290B40"/>
    <w:rsid w:val="00292346"/>
    <w:rsid w:val="00292E97"/>
    <w:rsid w:val="00294069"/>
    <w:rsid w:val="002945F4"/>
    <w:rsid w:val="002948E9"/>
    <w:rsid w:val="00294C89"/>
    <w:rsid w:val="002952D5"/>
    <w:rsid w:val="002969B6"/>
    <w:rsid w:val="00297131"/>
    <w:rsid w:val="002976A5"/>
    <w:rsid w:val="00297CD2"/>
    <w:rsid w:val="002A0266"/>
    <w:rsid w:val="002A0824"/>
    <w:rsid w:val="002A0B69"/>
    <w:rsid w:val="002A31DE"/>
    <w:rsid w:val="002A3818"/>
    <w:rsid w:val="002A4694"/>
    <w:rsid w:val="002A4977"/>
    <w:rsid w:val="002A4A24"/>
    <w:rsid w:val="002A5734"/>
    <w:rsid w:val="002A5998"/>
    <w:rsid w:val="002A5BF5"/>
    <w:rsid w:val="002A7E96"/>
    <w:rsid w:val="002A7F44"/>
    <w:rsid w:val="002B0CA1"/>
    <w:rsid w:val="002B110B"/>
    <w:rsid w:val="002B1350"/>
    <w:rsid w:val="002B1554"/>
    <w:rsid w:val="002B171B"/>
    <w:rsid w:val="002B1BA9"/>
    <w:rsid w:val="002B1BFB"/>
    <w:rsid w:val="002B36FA"/>
    <w:rsid w:val="002B4569"/>
    <w:rsid w:val="002B4DE5"/>
    <w:rsid w:val="002B624D"/>
    <w:rsid w:val="002B626B"/>
    <w:rsid w:val="002B6C8B"/>
    <w:rsid w:val="002B70C3"/>
    <w:rsid w:val="002B7762"/>
    <w:rsid w:val="002C0B2C"/>
    <w:rsid w:val="002C0F2B"/>
    <w:rsid w:val="002C308A"/>
    <w:rsid w:val="002C32C2"/>
    <w:rsid w:val="002C551B"/>
    <w:rsid w:val="002C7915"/>
    <w:rsid w:val="002D1CAA"/>
    <w:rsid w:val="002D21B7"/>
    <w:rsid w:val="002D44DB"/>
    <w:rsid w:val="002D451D"/>
    <w:rsid w:val="002D62BD"/>
    <w:rsid w:val="002D66BD"/>
    <w:rsid w:val="002D6770"/>
    <w:rsid w:val="002E087C"/>
    <w:rsid w:val="002E0BF0"/>
    <w:rsid w:val="002E0DC7"/>
    <w:rsid w:val="002E25BC"/>
    <w:rsid w:val="002E2C2B"/>
    <w:rsid w:val="002E4C9A"/>
    <w:rsid w:val="002E5585"/>
    <w:rsid w:val="002E7E4E"/>
    <w:rsid w:val="002F0D4C"/>
    <w:rsid w:val="002F0D88"/>
    <w:rsid w:val="002F37E9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370F"/>
    <w:rsid w:val="0030499E"/>
    <w:rsid w:val="00304EBC"/>
    <w:rsid w:val="003053E1"/>
    <w:rsid w:val="00307A0F"/>
    <w:rsid w:val="00307B68"/>
    <w:rsid w:val="00312012"/>
    <w:rsid w:val="0031576C"/>
    <w:rsid w:val="00315B11"/>
    <w:rsid w:val="00317BA1"/>
    <w:rsid w:val="0032022F"/>
    <w:rsid w:val="0032024B"/>
    <w:rsid w:val="0032162A"/>
    <w:rsid w:val="00322A0A"/>
    <w:rsid w:val="00322EBD"/>
    <w:rsid w:val="0032400A"/>
    <w:rsid w:val="003257C7"/>
    <w:rsid w:val="00326FC1"/>
    <w:rsid w:val="00326FFF"/>
    <w:rsid w:val="0032720B"/>
    <w:rsid w:val="00330CA7"/>
    <w:rsid w:val="003314A1"/>
    <w:rsid w:val="0033176C"/>
    <w:rsid w:val="00331AEC"/>
    <w:rsid w:val="00332B3F"/>
    <w:rsid w:val="00332D08"/>
    <w:rsid w:val="00333F4A"/>
    <w:rsid w:val="00334710"/>
    <w:rsid w:val="0033494C"/>
    <w:rsid w:val="00334E55"/>
    <w:rsid w:val="00335064"/>
    <w:rsid w:val="0033587E"/>
    <w:rsid w:val="003364C3"/>
    <w:rsid w:val="00336922"/>
    <w:rsid w:val="00337531"/>
    <w:rsid w:val="003375E6"/>
    <w:rsid w:val="003376F7"/>
    <w:rsid w:val="0033793F"/>
    <w:rsid w:val="003406A5"/>
    <w:rsid w:val="003419D8"/>
    <w:rsid w:val="00341AD3"/>
    <w:rsid w:val="00342AFD"/>
    <w:rsid w:val="00344F6E"/>
    <w:rsid w:val="00344FF0"/>
    <w:rsid w:val="00345A63"/>
    <w:rsid w:val="00347052"/>
    <w:rsid w:val="00350329"/>
    <w:rsid w:val="00350655"/>
    <w:rsid w:val="0035123B"/>
    <w:rsid w:val="0035129F"/>
    <w:rsid w:val="003518FB"/>
    <w:rsid w:val="00353104"/>
    <w:rsid w:val="00353CEF"/>
    <w:rsid w:val="00354CFB"/>
    <w:rsid w:val="003562D2"/>
    <w:rsid w:val="0035649F"/>
    <w:rsid w:val="00356798"/>
    <w:rsid w:val="00356A67"/>
    <w:rsid w:val="00360940"/>
    <w:rsid w:val="00360A63"/>
    <w:rsid w:val="00361BF5"/>
    <w:rsid w:val="003628DE"/>
    <w:rsid w:val="00362959"/>
    <w:rsid w:val="003664FA"/>
    <w:rsid w:val="00366D21"/>
    <w:rsid w:val="0036721C"/>
    <w:rsid w:val="00367325"/>
    <w:rsid w:val="00370754"/>
    <w:rsid w:val="00370E23"/>
    <w:rsid w:val="003716C2"/>
    <w:rsid w:val="00371728"/>
    <w:rsid w:val="003722A4"/>
    <w:rsid w:val="003723F9"/>
    <w:rsid w:val="00372BD4"/>
    <w:rsid w:val="00372C4A"/>
    <w:rsid w:val="003733A1"/>
    <w:rsid w:val="00375A22"/>
    <w:rsid w:val="00375AE3"/>
    <w:rsid w:val="003769A3"/>
    <w:rsid w:val="00376DFF"/>
    <w:rsid w:val="00380BD1"/>
    <w:rsid w:val="00382B08"/>
    <w:rsid w:val="00382E63"/>
    <w:rsid w:val="00383088"/>
    <w:rsid w:val="003833F0"/>
    <w:rsid w:val="003834B2"/>
    <w:rsid w:val="00383A98"/>
    <w:rsid w:val="00386BAA"/>
    <w:rsid w:val="00386DA6"/>
    <w:rsid w:val="003874BF"/>
    <w:rsid w:val="003876C2"/>
    <w:rsid w:val="00387E2D"/>
    <w:rsid w:val="0039202E"/>
    <w:rsid w:val="00392629"/>
    <w:rsid w:val="003934FC"/>
    <w:rsid w:val="0039391D"/>
    <w:rsid w:val="00393F71"/>
    <w:rsid w:val="003950CD"/>
    <w:rsid w:val="00395AEB"/>
    <w:rsid w:val="003968E4"/>
    <w:rsid w:val="00397E0F"/>
    <w:rsid w:val="00397E54"/>
    <w:rsid w:val="003A0316"/>
    <w:rsid w:val="003A0EA6"/>
    <w:rsid w:val="003A1CA2"/>
    <w:rsid w:val="003A2211"/>
    <w:rsid w:val="003A2340"/>
    <w:rsid w:val="003A242C"/>
    <w:rsid w:val="003A25BB"/>
    <w:rsid w:val="003A35A9"/>
    <w:rsid w:val="003A39DE"/>
    <w:rsid w:val="003A44EC"/>
    <w:rsid w:val="003A55D7"/>
    <w:rsid w:val="003A6418"/>
    <w:rsid w:val="003A650B"/>
    <w:rsid w:val="003A6B09"/>
    <w:rsid w:val="003B0A24"/>
    <w:rsid w:val="003B0E06"/>
    <w:rsid w:val="003B102C"/>
    <w:rsid w:val="003B156C"/>
    <w:rsid w:val="003B3A79"/>
    <w:rsid w:val="003B3DCC"/>
    <w:rsid w:val="003B3F51"/>
    <w:rsid w:val="003B5BFD"/>
    <w:rsid w:val="003B6291"/>
    <w:rsid w:val="003B6531"/>
    <w:rsid w:val="003B6ED6"/>
    <w:rsid w:val="003B7941"/>
    <w:rsid w:val="003B7B45"/>
    <w:rsid w:val="003C0C12"/>
    <w:rsid w:val="003C127A"/>
    <w:rsid w:val="003C1AB5"/>
    <w:rsid w:val="003C4305"/>
    <w:rsid w:val="003C6605"/>
    <w:rsid w:val="003D1967"/>
    <w:rsid w:val="003D2278"/>
    <w:rsid w:val="003D25B8"/>
    <w:rsid w:val="003D2DF1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32A4"/>
    <w:rsid w:val="003E353E"/>
    <w:rsid w:val="003E3EFB"/>
    <w:rsid w:val="003E425E"/>
    <w:rsid w:val="003E4921"/>
    <w:rsid w:val="003E504A"/>
    <w:rsid w:val="003E5072"/>
    <w:rsid w:val="003E66C6"/>
    <w:rsid w:val="003E75D7"/>
    <w:rsid w:val="003E76FB"/>
    <w:rsid w:val="003F01E8"/>
    <w:rsid w:val="003F05E2"/>
    <w:rsid w:val="003F2380"/>
    <w:rsid w:val="003F3D3D"/>
    <w:rsid w:val="003F4800"/>
    <w:rsid w:val="003F629D"/>
    <w:rsid w:val="003F6FC2"/>
    <w:rsid w:val="003F78ED"/>
    <w:rsid w:val="00400234"/>
    <w:rsid w:val="00402615"/>
    <w:rsid w:val="00402755"/>
    <w:rsid w:val="00402A9D"/>
    <w:rsid w:val="00402FB3"/>
    <w:rsid w:val="00403301"/>
    <w:rsid w:val="00403D68"/>
    <w:rsid w:val="004047DB"/>
    <w:rsid w:val="0040638F"/>
    <w:rsid w:val="00406A47"/>
    <w:rsid w:val="004071DE"/>
    <w:rsid w:val="004105CD"/>
    <w:rsid w:val="00410CFA"/>
    <w:rsid w:val="004114D6"/>
    <w:rsid w:val="004126FB"/>
    <w:rsid w:val="00413205"/>
    <w:rsid w:val="0041368F"/>
    <w:rsid w:val="00413D12"/>
    <w:rsid w:val="004161B2"/>
    <w:rsid w:val="004166D4"/>
    <w:rsid w:val="004170F9"/>
    <w:rsid w:val="00417DA2"/>
    <w:rsid w:val="0042152C"/>
    <w:rsid w:val="00423475"/>
    <w:rsid w:val="004237E6"/>
    <w:rsid w:val="00425BC6"/>
    <w:rsid w:val="00425F55"/>
    <w:rsid w:val="0042629D"/>
    <w:rsid w:val="00427294"/>
    <w:rsid w:val="004273A1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A5D"/>
    <w:rsid w:val="00436A1E"/>
    <w:rsid w:val="00437B2D"/>
    <w:rsid w:val="00437BBB"/>
    <w:rsid w:val="00441F6B"/>
    <w:rsid w:val="0044248A"/>
    <w:rsid w:val="004429C3"/>
    <w:rsid w:val="00443201"/>
    <w:rsid w:val="00445457"/>
    <w:rsid w:val="00447095"/>
    <w:rsid w:val="004478F4"/>
    <w:rsid w:val="004510E7"/>
    <w:rsid w:val="004513D3"/>
    <w:rsid w:val="004542A3"/>
    <w:rsid w:val="00454E0D"/>
    <w:rsid w:val="00455881"/>
    <w:rsid w:val="0045689F"/>
    <w:rsid w:val="00456952"/>
    <w:rsid w:val="00461B39"/>
    <w:rsid w:val="0046238A"/>
    <w:rsid w:val="004625C8"/>
    <w:rsid w:val="00462742"/>
    <w:rsid w:val="00463AAA"/>
    <w:rsid w:val="00463B64"/>
    <w:rsid w:val="00464818"/>
    <w:rsid w:val="0046482F"/>
    <w:rsid w:val="00466AC7"/>
    <w:rsid w:val="00466DB8"/>
    <w:rsid w:val="004672D2"/>
    <w:rsid w:val="00467605"/>
    <w:rsid w:val="00473232"/>
    <w:rsid w:val="00474268"/>
    <w:rsid w:val="004743F6"/>
    <w:rsid w:val="00474E75"/>
    <w:rsid w:val="004768F8"/>
    <w:rsid w:val="00476E64"/>
    <w:rsid w:val="00477865"/>
    <w:rsid w:val="004808FE"/>
    <w:rsid w:val="00480B53"/>
    <w:rsid w:val="0048296C"/>
    <w:rsid w:val="00483149"/>
    <w:rsid w:val="00483244"/>
    <w:rsid w:val="00483969"/>
    <w:rsid w:val="00484037"/>
    <w:rsid w:val="0048552E"/>
    <w:rsid w:val="0048608F"/>
    <w:rsid w:val="00487920"/>
    <w:rsid w:val="004919A9"/>
    <w:rsid w:val="00491AD6"/>
    <w:rsid w:val="00491E8C"/>
    <w:rsid w:val="004923A4"/>
    <w:rsid w:val="0049481B"/>
    <w:rsid w:val="004962A1"/>
    <w:rsid w:val="004963E6"/>
    <w:rsid w:val="0049667E"/>
    <w:rsid w:val="00496F9F"/>
    <w:rsid w:val="00497015"/>
    <w:rsid w:val="004A1DAD"/>
    <w:rsid w:val="004A1DE6"/>
    <w:rsid w:val="004A37AB"/>
    <w:rsid w:val="004A464E"/>
    <w:rsid w:val="004A4D97"/>
    <w:rsid w:val="004A4FD8"/>
    <w:rsid w:val="004A50CD"/>
    <w:rsid w:val="004A5205"/>
    <w:rsid w:val="004A6B65"/>
    <w:rsid w:val="004A6CD5"/>
    <w:rsid w:val="004A71C0"/>
    <w:rsid w:val="004A7F06"/>
    <w:rsid w:val="004B01FC"/>
    <w:rsid w:val="004B032D"/>
    <w:rsid w:val="004B1B06"/>
    <w:rsid w:val="004B1B09"/>
    <w:rsid w:val="004B2696"/>
    <w:rsid w:val="004B48CD"/>
    <w:rsid w:val="004B4B85"/>
    <w:rsid w:val="004B51A3"/>
    <w:rsid w:val="004B5558"/>
    <w:rsid w:val="004B5945"/>
    <w:rsid w:val="004B6D67"/>
    <w:rsid w:val="004C00BD"/>
    <w:rsid w:val="004C0512"/>
    <w:rsid w:val="004C3E38"/>
    <w:rsid w:val="004C5D45"/>
    <w:rsid w:val="004C6D1C"/>
    <w:rsid w:val="004C7131"/>
    <w:rsid w:val="004C73C2"/>
    <w:rsid w:val="004C74DC"/>
    <w:rsid w:val="004C76D1"/>
    <w:rsid w:val="004D1536"/>
    <w:rsid w:val="004D2C9F"/>
    <w:rsid w:val="004D7401"/>
    <w:rsid w:val="004E004A"/>
    <w:rsid w:val="004E22F7"/>
    <w:rsid w:val="004E44BC"/>
    <w:rsid w:val="004E4FF9"/>
    <w:rsid w:val="004E5173"/>
    <w:rsid w:val="004E55E7"/>
    <w:rsid w:val="004E6355"/>
    <w:rsid w:val="004F2410"/>
    <w:rsid w:val="004F39B7"/>
    <w:rsid w:val="004F544E"/>
    <w:rsid w:val="004F5772"/>
    <w:rsid w:val="004F593E"/>
    <w:rsid w:val="004F5EC9"/>
    <w:rsid w:val="004F5F85"/>
    <w:rsid w:val="004F70A5"/>
    <w:rsid w:val="004F76C6"/>
    <w:rsid w:val="004F770B"/>
    <w:rsid w:val="00500D40"/>
    <w:rsid w:val="00500ED2"/>
    <w:rsid w:val="005012F9"/>
    <w:rsid w:val="005015CA"/>
    <w:rsid w:val="00501603"/>
    <w:rsid w:val="00501B1F"/>
    <w:rsid w:val="005027FF"/>
    <w:rsid w:val="00503D8F"/>
    <w:rsid w:val="005050D7"/>
    <w:rsid w:val="00505721"/>
    <w:rsid w:val="00506B5C"/>
    <w:rsid w:val="00506FCD"/>
    <w:rsid w:val="00507117"/>
    <w:rsid w:val="00507BFE"/>
    <w:rsid w:val="005103B1"/>
    <w:rsid w:val="0051057B"/>
    <w:rsid w:val="00511AC5"/>
    <w:rsid w:val="00511FE7"/>
    <w:rsid w:val="0051328A"/>
    <w:rsid w:val="005142DA"/>
    <w:rsid w:val="00514601"/>
    <w:rsid w:val="0051492F"/>
    <w:rsid w:val="00514C38"/>
    <w:rsid w:val="00515552"/>
    <w:rsid w:val="00515FBB"/>
    <w:rsid w:val="00517D3F"/>
    <w:rsid w:val="005205D9"/>
    <w:rsid w:val="00520708"/>
    <w:rsid w:val="00520787"/>
    <w:rsid w:val="00520803"/>
    <w:rsid w:val="0052094D"/>
    <w:rsid w:val="0052229A"/>
    <w:rsid w:val="005227B6"/>
    <w:rsid w:val="005229D8"/>
    <w:rsid w:val="00525A01"/>
    <w:rsid w:val="005271AF"/>
    <w:rsid w:val="00527BDD"/>
    <w:rsid w:val="00527E1A"/>
    <w:rsid w:val="00527F6D"/>
    <w:rsid w:val="0053231D"/>
    <w:rsid w:val="00532649"/>
    <w:rsid w:val="00533F55"/>
    <w:rsid w:val="00533FC8"/>
    <w:rsid w:val="00534668"/>
    <w:rsid w:val="00540F6D"/>
    <w:rsid w:val="005412C1"/>
    <w:rsid w:val="005412D5"/>
    <w:rsid w:val="0054422A"/>
    <w:rsid w:val="00545ACA"/>
    <w:rsid w:val="0054724C"/>
    <w:rsid w:val="00550478"/>
    <w:rsid w:val="00551371"/>
    <w:rsid w:val="00552B0C"/>
    <w:rsid w:val="00552CBC"/>
    <w:rsid w:val="00552E0B"/>
    <w:rsid w:val="00554B9A"/>
    <w:rsid w:val="00554E1D"/>
    <w:rsid w:val="005557B4"/>
    <w:rsid w:val="00555EB6"/>
    <w:rsid w:val="00555F3F"/>
    <w:rsid w:val="00557202"/>
    <w:rsid w:val="005601DE"/>
    <w:rsid w:val="0056045C"/>
    <w:rsid w:val="0056232B"/>
    <w:rsid w:val="00563E54"/>
    <w:rsid w:val="00563F98"/>
    <w:rsid w:val="00564428"/>
    <w:rsid w:val="00564768"/>
    <w:rsid w:val="00566743"/>
    <w:rsid w:val="00567041"/>
    <w:rsid w:val="0056747B"/>
    <w:rsid w:val="0056791B"/>
    <w:rsid w:val="00567D40"/>
    <w:rsid w:val="0057066B"/>
    <w:rsid w:val="00570BA9"/>
    <w:rsid w:val="005711B6"/>
    <w:rsid w:val="0057141F"/>
    <w:rsid w:val="00572518"/>
    <w:rsid w:val="00572583"/>
    <w:rsid w:val="0057276D"/>
    <w:rsid w:val="0057279B"/>
    <w:rsid w:val="00574D76"/>
    <w:rsid w:val="00575EBC"/>
    <w:rsid w:val="00577FF0"/>
    <w:rsid w:val="00582136"/>
    <w:rsid w:val="00583548"/>
    <w:rsid w:val="005835CE"/>
    <w:rsid w:val="0058609F"/>
    <w:rsid w:val="00586708"/>
    <w:rsid w:val="00586AA4"/>
    <w:rsid w:val="00586C0A"/>
    <w:rsid w:val="00586C69"/>
    <w:rsid w:val="00586DB7"/>
    <w:rsid w:val="005870CB"/>
    <w:rsid w:val="00590FAC"/>
    <w:rsid w:val="00591CBD"/>
    <w:rsid w:val="00591EE6"/>
    <w:rsid w:val="005932D4"/>
    <w:rsid w:val="0059343E"/>
    <w:rsid w:val="005942CE"/>
    <w:rsid w:val="00594F83"/>
    <w:rsid w:val="00596253"/>
    <w:rsid w:val="005973EA"/>
    <w:rsid w:val="005A0224"/>
    <w:rsid w:val="005A0BA1"/>
    <w:rsid w:val="005A1794"/>
    <w:rsid w:val="005A1A0E"/>
    <w:rsid w:val="005A1B81"/>
    <w:rsid w:val="005A1FB8"/>
    <w:rsid w:val="005A39D4"/>
    <w:rsid w:val="005A3A59"/>
    <w:rsid w:val="005A4527"/>
    <w:rsid w:val="005A4578"/>
    <w:rsid w:val="005A51D3"/>
    <w:rsid w:val="005A5457"/>
    <w:rsid w:val="005A56CE"/>
    <w:rsid w:val="005A6505"/>
    <w:rsid w:val="005A65F0"/>
    <w:rsid w:val="005A777A"/>
    <w:rsid w:val="005A7D8B"/>
    <w:rsid w:val="005B04B8"/>
    <w:rsid w:val="005B419F"/>
    <w:rsid w:val="005B61CC"/>
    <w:rsid w:val="005B660B"/>
    <w:rsid w:val="005B77D4"/>
    <w:rsid w:val="005B7E6C"/>
    <w:rsid w:val="005C14FF"/>
    <w:rsid w:val="005C2E3C"/>
    <w:rsid w:val="005C4E28"/>
    <w:rsid w:val="005C68A7"/>
    <w:rsid w:val="005C7DE1"/>
    <w:rsid w:val="005D1DA6"/>
    <w:rsid w:val="005D249C"/>
    <w:rsid w:val="005D4539"/>
    <w:rsid w:val="005D5311"/>
    <w:rsid w:val="005D5EC3"/>
    <w:rsid w:val="005D6961"/>
    <w:rsid w:val="005D701D"/>
    <w:rsid w:val="005E0504"/>
    <w:rsid w:val="005E056B"/>
    <w:rsid w:val="005E057C"/>
    <w:rsid w:val="005E1A06"/>
    <w:rsid w:val="005E4A27"/>
    <w:rsid w:val="005E4B32"/>
    <w:rsid w:val="005E4DAD"/>
    <w:rsid w:val="005E65BC"/>
    <w:rsid w:val="005E7697"/>
    <w:rsid w:val="005E77FA"/>
    <w:rsid w:val="005F0D3F"/>
    <w:rsid w:val="005F2000"/>
    <w:rsid w:val="005F25A7"/>
    <w:rsid w:val="005F3223"/>
    <w:rsid w:val="005F3A99"/>
    <w:rsid w:val="005F4D54"/>
    <w:rsid w:val="005F6778"/>
    <w:rsid w:val="005F6896"/>
    <w:rsid w:val="005F6C32"/>
    <w:rsid w:val="00600A3E"/>
    <w:rsid w:val="0060176A"/>
    <w:rsid w:val="00602883"/>
    <w:rsid w:val="0060299B"/>
    <w:rsid w:val="00604A8E"/>
    <w:rsid w:val="006059B9"/>
    <w:rsid w:val="00605E8A"/>
    <w:rsid w:val="0060628F"/>
    <w:rsid w:val="006063B2"/>
    <w:rsid w:val="00607C51"/>
    <w:rsid w:val="00607DD9"/>
    <w:rsid w:val="00610EF4"/>
    <w:rsid w:val="00611CE1"/>
    <w:rsid w:val="00612B06"/>
    <w:rsid w:val="006148E4"/>
    <w:rsid w:val="00614C81"/>
    <w:rsid w:val="00615305"/>
    <w:rsid w:val="00617807"/>
    <w:rsid w:val="00617E79"/>
    <w:rsid w:val="00621CC1"/>
    <w:rsid w:val="00622E48"/>
    <w:rsid w:val="006230B2"/>
    <w:rsid w:val="00625ADD"/>
    <w:rsid w:val="00626053"/>
    <w:rsid w:val="006271D7"/>
    <w:rsid w:val="00627F94"/>
    <w:rsid w:val="006308AA"/>
    <w:rsid w:val="00630CE4"/>
    <w:rsid w:val="0063147B"/>
    <w:rsid w:val="00631BCC"/>
    <w:rsid w:val="00635B58"/>
    <w:rsid w:val="006375A0"/>
    <w:rsid w:val="00641992"/>
    <w:rsid w:val="00641E9F"/>
    <w:rsid w:val="0064265E"/>
    <w:rsid w:val="00644339"/>
    <w:rsid w:val="006454A2"/>
    <w:rsid w:val="006460F3"/>
    <w:rsid w:val="00646444"/>
    <w:rsid w:val="00647C03"/>
    <w:rsid w:val="006507A2"/>
    <w:rsid w:val="00650F2A"/>
    <w:rsid w:val="00651E69"/>
    <w:rsid w:val="00652817"/>
    <w:rsid w:val="0065342B"/>
    <w:rsid w:val="00653873"/>
    <w:rsid w:val="0065445B"/>
    <w:rsid w:val="00654E1A"/>
    <w:rsid w:val="00655218"/>
    <w:rsid w:val="00655914"/>
    <w:rsid w:val="00655E52"/>
    <w:rsid w:val="00656397"/>
    <w:rsid w:val="006571F2"/>
    <w:rsid w:val="00657E15"/>
    <w:rsid w:val="00660509"/>
    <w:rsid w:val="00660E9C"/>
    <w:rsid w:val="0066168D"/>
    <w:rsid w:val="00661946"/>
    <w:rsid w:val="006623D3"/>
    <w:rsid w:val="00665CF1"/>
    <w:rsid w:val="006661A7"/>
    <w:rsid w:val="00666304"/>
    <w:rsid w:val="00666B54"/>
    <w:rsid w:val="006713A9"/>
    <w:rsid w:val="00671715"/>
    <w:rsid w:val="00672128"/>
    <w:rsid w:val="00672623"/>
    <w:rsid w:val="0067428A"/>
    <w:rsid w:val="00674E58"/>
    <w:rsid w:val="00675004"/>
    <w:rsid w:val="0067639E"/>
    <w:rsid w:val="006764D0"/>
    <w:rsid w:val="00677432"/>
    <w:rsid w:val="00677A54"/>
    <w:rsid w:val="0068084B"/>
    <w:rsid w:val="00680934"/>
    <w:rsid w:val="00682422"/>
    <w:rsid w:val="00682A15"/>
    <w:rsid w:val="00683C6F"/>
    <w:rsid w:val="00684905"/>
    <w:rsid w:val="0068572C"/>
    <w:rsid w:val="00686246"/>
    <w:rsid w:val="00687599"/>
    <w:rsid w:val="006876B7"/>
    <w:rsid w:val="00690084"/>
    <w:rsid w:val="00691541"/>
    <w:rsid w:val="00691D67"/>
    <w:rsid w:val="0069201A"/>
    <w:rsid w:val="006935BD"/>
    <w:rsid w:val="006946C6"/>
    <w:rsid w:val="006959CB"/>
    <w:rsid w:val="006A7B27"/>
    <w:rsid w:val="006B00AA"/>
    <w:rsid w:val="006B132D"/>
    <w:rsid w:val="006B1FB8"/>
    <w:rsid w:val="006B3090"/>
    <w:rsid w:val="006B3D75"/>
    <w:rsid w:val="006B4BE8"/>
    <w:rsid w:val="006B4CA0"/>
    <w:rsid w:val="006B5A95"/>
    <w:rsid w:val="006B6098"/>
    <w:rsid w:val="006B66D3"/>
    <w:rsid w:val="006B6BAE"/>
    <w:rsid w:val="006B707D"/>
    <w:rsid w:val="006B763E"/>
    <w:rsid w:val="006B7A75"/>
    <w:rsid w:val="006C2F47"/>
    <w:rsid w:val="006C31D5"/>
    <w:rsid w:val="006C4B54"/>
    <w:rsid w:val="006C6B04"/>
    <w:rsid w:val="006C6F0B"/>
    <w:rsid w:val="006D1264"/>
    <w:rsid w:val="006D13B8"/>
    <w:rsid w:val="006D1C81"/>
    <w:rsid w:val="006D220C"/>
    <w:rsid w:val="006D4FCE"/>
    <w:rsid w:val="006D7627"/>
    <w:rsid w:val="006D7B16"/>
    <w:rsid w:val="006D7FE0"/>
    <w:rsid w:val="006E02BE"/>
    <w:rsid w:val="006E2521"/>
    <w:rsid w:val="006E2E62"/>
    <w:rsid w:val="006E3414"/>
    <w:rsid w:val="006E4714"/>
    <w:rsid w:val="006E5559"/>
    <w:rsid w:val="006E6211"/>
    <w:rsid w:val="006E721D"/>
    <w:rsid w:val="006E7476"/>
    <w:rsid w:val="006F1E88"/>
    <w:rsid w:val="006F2551"/>
    <w:rsid w:val="006F2B59"/>
    <w:rsid w:val="006F2D64"/>
    <w:rsid w:val="006F2FCD"/>
    <w:rsid w:val="006F352F"/>
    <w:rsid w:val="006F42BC"/>
    <w:rsid w:val="006F45CB"/>
    <w:rsid w:val="006F5804"/>
    <w:rsid w:val="006F5D20"/>
    <w:rsid w:val="006F6A5E"/>
    <w:rsid w:val="007000D1"/>
    <w:rsid w:val="007011EB"/>
    <w:rsid w:val="0070124F"/>
    <w:rsid w:val="00702CBA"/>
    <w:rsid w:val="00703731"/>
    <w:rsid w:val="00704DED"/>
    <w:rsid w:val="00705FCC"/>
    <w:rsid w:val="00710361"/>
    <w:rsid w:val="0071116C"/>
    <w:rsid w:val="007112FF"/>
    <w:rsid w:val="0071373E"/>
    <w:rsid w:val="007141F7"/>
    <w:rsid w:val="0071422A"/>
    <w:rsid w:val="00714375"/>
    <w:rsid w:val="00714E49"/>
    <w:rsid w:val="0071514D"/>
    <w:rsid w:val="00715EA4"/>
    <w:rsid w:val="00715EB8"/>
    <w:rsid w:val="007160CE"/>
    <w:rsid w:val="00716205"/>
    <w:rsid w:val="00716230"/>
    <w:rsid w:val="00716EC0"/>
    <w:rsid w:val="007176B1"/>
    <w:rsid w:val="00717884"/>
    <w:rsid w:val="007205FB"/>
    <w:rsid w:val="0072093E"/>
    <w:rsid w:val="0072097C"/>
    <w:rsid w:val="00720D29"/>
    <w:rsid w:val="0072130A"/>
    <w:rsid w:val="007227D2"/>
    <w:rsid w:val="00722B2E"/>
    <w:rsid w:val="007243D2"/>
    <w:rsid w:val="00724664"/>
    <w:rsid w:val="007262FA"/>
    <w:rsid w:val="007275C1"/>
    <w:rsid w:val="00727873"/>
    <w:rsid w:val="007303C6"/>
    <w:rsid w:val="0073076A"/>
    <w:rsid w:val="007307A3"/>
    <w:rsid w:val="00732E6B"/>
    <w:rsid w:val="00734A93"/>
    <w:rsid w:val="00734B9A"/>
    <w:rsid w:val="007353E6"/>
    <w:rsid w:val="007357BF"/>
    <w:rsid w:val="00735FFA"/>
    <w:rsid w:val="00736115"/>
    <w:rsid w:val="00736D1B"/>
    <w:rsid w:val="007370C4"/>
    <w:rsid w:val="00737F56"/>
    <w:rsid w:val="0074070B"/>
    <w:rsid w:val="00740ADC"/>
    <w:rsid w:val="00740B13"/>
    <w:rsid w:val="00742F41"/>
    <w:rsid w:val="00745BFE"/>
    <w:rsid w:val="0074617D"/>
    <w:rsid w:val="0074638F"/>
    <w:rsid w:val="00746558"/>
    <w:rsid w:val="0074677E"/>
    <w:rsid w:val="007467A1"/>
    <w:rsid w:val="00747B48"/>
    <w:rsid w:val="0075008C"/>
    <w:rsid w:val="007511C0"/>
    <w:rsid w:val="00751B19"/>
    <w:rsid w:val="0075399A"/>
    <w:rsid w:val="00755612"/>
    <w:rsid w:val="007565DE"/>
    <w:rsid w:val="007569F0"/>
    <w:rsid w:val="00756E52"/>
    <w:rsid w:val="00757A62"/>
    <w:rsid w:val="00757FC8"/>
    <w:rsid w:val="00760A31"/>
    <w:rsid w:val="00763757"/>
    <w:rsid w:val="0076390A"/>
    <w:rsid w:val="00763AAB"/>
    <w:rsid w:val="0076485A"/>
    <w:rsid w:val="00764E8A"/>
    <w:rsid w:val="00765709"/>
    <w:rsid w:val="0076593E"/>
    <w:rsid w:val="00766202"/>
    <w:rsid w:val="007664DD"/>
    <w:rsid w:val="00766665"/>
    <w:rsid w:val="00766F7A"/>
    <w:rsid w:val="00767FC6"/>
    <w:rsid w:val="00771810"/>
    <w:rsid w:val="00771A3C"/>
    <w:rsid w:val="00771B74"/>
    <w:rsid w:val="00773231"/>
    <w:rsid w:val="00774172"/>
    <w:rsid w:val="007749F3"/>
    <w:rsid w:val="007750AF"/>
    <w:rsid w:val="007767B7"/>
    <w:rsid w:val="007776D0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628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3DCF"/>
    <w:rsid w:val="00794CC5"/>
    <w:rsid w:val="007957DE"/>
    <w:rsid w:val="0079627D"/>
    <w:rsid w:val="00796BB2"/>
    <w:rsid w:val="007A1EDD"/>
    <w:rsid w:val="007A26E9"/>
    <w:rsid w:val="007A27C8"/>
    <w:rsid w:val="007A3A8D"/>
    <w:rsid w:val="007A3FFD"/>
    <w:rsid w:val="007A4BE8"/>
    <w:rsid w:val="007A6A54"/>
    <w:rsid w:val="007B165E"/>
    <w:rsid w:val="007B204E"/>
    <w:rsid w:val="007B2CA7"/>
    <w:rsid w:val="007B4F93"/>
    <w:rsid w:val="007B69E5"/>
    <w:rsid w:val="007B725B"/>
    <w:rsid w:val="007C10B4"/>
    <w:rsid w:val="007C11D5"/>
    <w:rsid w:val="007C15D1"/>
    <w:rsid w:val="007C2F8C"/>
    <w:rsid w:val="007C3BFF"/>
    <w:rsid w:val="007C49AB"/>
    <w:rsid w:val="007C4BD9"/>
    <w:rsid w:val="007C5364"/>
    <w:rsid w:val="007C54BF"/>
    <w:rsid w:val="007C79EB"/>
    <w:rsid w:val="007C7AB7"/>
    <w:rsid w:val="007D05E5"/>
    <w:rsid w:val="007D0C25"/>
    <w:rsid w:val="007D1109"/>
    <w:rsid w:val="007D1733"/>
    <w:rsid w:val="007D34FD"/>
    <w:rsid w:val="007D4010"/>
    <w:rsid w:val="007D6949"/>
    <w:rsid w:val="007D6F00"/>
    <w:rsid w:val="007D749D"/>
    <w:rsid w:val="007D781B"/>
    <w:rsid w:val="007E022C"/>
    <w:rsid w:val="007E249B"/>
    <w:rsid w:val="007E25CB"/>
    <w:rsid w:val="007E3A74"/>
    <w:rsid w:val="007E45CE"/>
    <w:rsid w:val="007E5005"/>
    <w:rsid w:val="007E5829"/>
    <w:rsid w:val="007E5A67"/>
    <w:rsid w:val="007E5AE3"/>
    <w:rsid w:val="007E7743"/>
    <w:rsid w:val="007F1695"/>
    <w:rsid w:val="007F1C5D"/>
    <w:rsid w:val="007F25E5"/>
    <w:rsid w:val="007F2AE9"/>
    <w:rsid w:val="007F35EF"/>
    <w:rsid w:val="007F3DB8"/>
    <w:rsid w:val="007F3E44"/>
    <w:rsid w:val="007F5723"/>
    <w:rsid w:val="007F645D"/>
    <w:rsid w:val="007F6D0E"/>
    <w:rsid w:val="007F73E6"/>
    <w:rsid w:val="007F7CB9"/>
    <w:rsid w:val="00800B34"/>
    <w:rsid w:val="00801120"/>
    <w:rsid w:val="008015AC"/>
    <w:rsid w:val="008018D4"/>
    <w:rsid w:val="00801CA5"/>
    <w:rsid w:val="00801F64"/>
    <w:rsid w:val="00802B84"/>
    <w:rsid w:val="00802D45"/>
    <w:rsid w:val="008035FB"/>
    <w:rsid w:val="008037D1"/>
    <w:rsid w:val="008044D1"/>
    <w:rsid w:val="00804C20"/>
    <w:rsid w:val="00804D6B"/>
    <w:rsid w:val="0080522D"/>
    <w:rsid w:val="0081042B"/>
    <w:rsid w:val="00810D6A"/>
    <w:rsid w:val="00811F5E"/>
    <w:rsid w:val="00812099"/>
    <w:rsid w:val="00814126"/>
    <w:rsid w:val="00814297"/>
    <w:rsid w:val="00814565"/>
    <w:rsid w:val="00815168"/>
    <w:rsid w:val="008151C3"/>
    <w:rsid w:val="008178AB"/>
    <w:rsid w:val="0082141D"/>
    <w:rsid w:val="008215A1"/>
    <w:rsid w:val="00821BC9"/>
    <w:rsid w:val="00821FBA"/>
    <w:rsid w:val="00822113"/>
    <w:rsid w:val="008239EF"/>
    <w:rsid w:val="00823E7A"/>
    <w:rsid w:val="008246F8"/>
    <w:rsid w:val="00825E22"/>
    <w:rsid w:val="00825EAC"/>
    <w:rsid w:val="00825F00"/>
    <w:rsid w:val="00825F2A"/>
    <w:rsid w:val="0082606B"/>
    <w:rsid w:val="00826D9C"/>
    <w:rsid w:val="00830DA8"/>
    <w:rsid w:val="00832600"/>
    <w:rsid w:val="0083274F"/>
    <w:rsid w:val="0083287F"/>
    <w:rsid w:val="00833861"/>
    <w:rsid w:val="00833D51"/>
    <w:rsid w:val="00834053"/>
    <w:rsid w:val="00836B62"/>
    <w:rsid w:val="008372B3"/>
    <w:rsid w:val="0083792D"/>
    <w:rsid w:val="00837C77"/>
    <w:rsid w:val="00841B29"/>
    <w:rsid w:val="0084298E"/>
    <w:rsid w:val="00844474"/>
    <w:rsid w:val="00844595"/>
    <w:rsid w:val="008455DD"/>
    <w:rsid w:val="00845A02"/>
    <w:rsid w:val="00845E9D"/>
    <w:rsid w:val="00846014"/>
    <w:rsid w:val="00846B53"/>
    <w:rsid w:val="00847353"/>
    <w:rsid w:val="0084794D"/>
    <w:rsid w:val="008506F9"/>
    <w:rsid w:val="008545DB"/>
    <w:rsid w:val="00854E00"/>
    <w:rsid w:val="00855229"/>
    <w:rsid w:val="00857156"/>
    <w:rsid w:val="008578BC"/>
    <w:rsid w:val="00860582"/>
    <w:rsid w:val="00860AB9"/>
    <w:rsid w:val="0086171E"/>
    <w:rsid w:val="00861BE6"/>
    <w:rsid w:val="00861E3D"/>
    <w:rsid w:val="00861FDF"/>
    <w:rsid w:val="008624C9"/>
    <w:rsid w:val="00862736"/>
    <w:rsid w:val="00862ECE"/>
    <w:rsid w:val="00863587"/>
    <w:rsid w:val="00863636"/>
    <w:rsid w:val="008657A3"/>
    <w:rsid w:val="008724F1"/>
    <w:rsid w:val="008730CD"/>
    <w:rsid w:val="008737BC"/>
    <w:rsid w:val="00874558"/>
    <w:rsid w:val="00874A9D"/>
    <w:rsid w:val="00874CF7"/>
    <w:rsid w:val="00875873"/>
    <w:rsid w:val="00875DCC"/>
    <w:rsid w:val="0087601A"/>
    <w:rsid w:val="008767B4"/>
    <w:rsid w:val="008772F4"/>
    <w:rsid w:val="00877364"/>
    <w:rsid w:val="008800A5"/>
    <w:rsid w:val="008805AA"/>
    <w:rsid w:val="0088554D"/>
    <w:rsid w:val="008912FB"/>
    <w:rsid w:val="00891704"/>
    <w:rsid w:val="00892E5E"/>
    <w:rsid w:val="00895FC8"/>
    <w:rsid w:val="008A08DC"/>
    <w:rsid w:val="008A1188"/>
    <w:rsid w:val="008A1465"/>
    <w:rsid w:val="008A364F"/>
    <w:rsid w:val="008A43E8"/>
    <w:rsid w:val="008A4A85"/>
    <w:rsid w:val="008A4B40"/>
    <w:rsid w:val="008A4BE8"/>
    <w:rsid w:val="008A5457"/>
    <w:rsid w:val="008A5BE5"/>
    <w:rsid w:val="008A5BE9"/>
    <w:rsid w:val="008A5EF7"/>
    <w:rsid w:val="008A6B46"/>
    <w:rsid w:val="008A6D46"/>
    <w:rsid w:val="008A77EA"/>
    <w:rsid w:val="008B34ED"/>
    <w:rsid w:val="008B36D5"/>
    <w:rsid w:val="008B38A9"/>
    <w:rsid w:val="008B6311"/>
    <w:rsid w:val="008C0B37"/>
    <w:rsid w:val="008C1008"/>
    <w:rsid w:val="008C15B1"/>
    <w:rsid w:val="008C1C47"/>
    <w:rsid w:val="008C1D13"/>
    <w:rsid w:val="008C1ED6"/>
    <w:rsid w:val="008C2137"/>
    <w:rsid w:val="008C2F83"/>
    <w:rsid w:val="008C3CCF"/>
    <w:rsid w:val="008C44BB"/>
    <w:rsid w:val="008C4A20"/>
    <w:rsid w:val="008C66DD"/>
    <w:rsid w:val="008C7E84"/>
    <w:rsid w:val="008D00DB"/>
    <w:rsid w:val="008D052A"/>
    <w:rsid w:val="008D06AF"/>
    <w:rsid w:val="008D1039"/>
    <w:rsid w:val="008D17BE"/>
    <w:rsid w:val="008D1818"/>
    <w:rsid w:val="008D2309"/>
    <w:rsid w:val="008D2C1A"/>
    <w:rsid w:val="008D2E4C"/>
    <w:rsid w:val="008D3E34"/>
    <w:rsid w:val="008D3F6A"/>
    <w:rsid w:val="008D4ACA"/>
    <w:rsid w:val="008D5A8E"/>
    <w:rsid w:val="008D6202"/>
    <w:rsid w:val="008D6DEB"/>
    <w:rsid w:val="008D7460"/>
    <w:rsid w:val="008D74E8"/>
    <w:rsid w:val="008E139D"/>
    <w:rsid w:val="008E2721"/>
    <w:rsid w:val="008E3881"/>
    <w:rsid w:val="008E3901"/>
    <w:rsid w:val="008E3F63"/>
    <w:rsid w:val="008E46DB"/>
    <w:rsid w:val="008E4F78"/>
    <w:rsid w:val="008E58E3"/>
    <w:rsid w:val="008E7A59"/>
    <w:rsid w:val="008E7E87"/>
    <w:rsid w:val="008F0028"/>
    <w:rsid w:val="008F2F36"/>
    <w:rsid w:val="008F3577"/>
    <w:rsid w:val="008F3793"/>
    <w:rsid w:val="008F5246"/>
    <w:rsid w:val="008F6601"/>
    <w:rsid w:val="0090003B"/>
    <w:rsid w:val="00900702"/>
    <w:rsid w:val="00901138"/>
    <w:rsid w:val="009029FB"/>
    <w:rsid w:val="0090315A"/>
    <w:rsid w:val="009038BE"/>
    <w:rsid w:val="00905944"/>
    <w:rsid w:val="009075ED"/>
    <w:rsid w:val="00911FAA"/>
    <w:rsid w:val="00914DFC"/>
    <w:rsid w:val="0091757F"/>
    <w:rsid w:val="0091774C"/>
    <w:rsid w:val="00922C25"/>
    <w:rsid w:val="00924DAF"/>
    <w:rsid w:val="009250A2"/>
    <w:rsid w:val="00925335"/>
    <w:rsid w:val="00925560"/>
    <w:rsid w:val="00926C1B"/>
    <w:rsid w:val="00927907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569B"/>
    <w:rsid w:val="00945C3A"/>
    <w:rsid w:val="00945F27"/>
    <w:rsid w:val="00950A2C"/>
    <w:rsid w:val="009521F9"/>
    <w:rsid w:val="00953602"/>
    <w:rsid w:val="009538E4"/>
    <w:rsid w:val="0095405C"/>
    <w:rsid w:val="0095418A"/>
    <w:rsid w:val="00954AC7"/>
    <w:rsid w:val="00955C95"/>
    <w:rsid w:val="009577E8"/>
    <w:rsid w:val="00957A91"/>
    <w:rsid w:val="009601B6"/>
    <w:rsid w:val="00960FE2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1323"/>
    <w:rsid w:val="00972DE2"/>
    <w:rsid w:val="00973B98"/>
    <w:rsid w:val="00974394"/>
    <w:rsid w:val="00975E6E"/>
    <w:rsid w:val="00975F37"/>
    <w:rsid w:val="00977568"/>
    <w:rsid w:val="00977771"/>
    <w:rsid w:val="0098035C"/>
    <w:rsid w:val="00982254"/>
    <w:rsid w:val="00983ABF"/>
    <w:rsid w:val="00983DF1"/>
    <w:rsid w:val="00985CF0"/>
    <w:rsid w:val="00986AAA"/>
    <w:rsid w:val="00987243"/>
    <w:rsid w:val="00987EC1"/>
    <w:rsid w:val="0099075D"/>
    <w:rsid w:val="009916F3"/>
    <w:rsid w:val="009919E0"/>
    <w:rsid w:val="009921FB"/>
    <w:rsid w:val="00992983"/>
    <w:rsid w:val="0099498B"/>
    <w:rsid w:val="009965D1"/>
    <w:rsid w:val="009A028B"/>
    <w:rsid w:val="009A0A7A"/>
    <w:rsid w:val="009A1501"/>
    <w:rsid w:val="009A1B57"/>
    <w:rsid w:val="009A24F5"/>
    <w:rsid w:val="009A2507"/>
    <w:rsid w:val="009A2D2B"/>
    <w:rsid w:val="009A4412"/>
    <w:rsid w:val="009A4BA3"/>
    <w:rsid w:val="009A4E01"/>
    <w:rsid w:val="009A5965"/>
    <w:rsid w:val="009A6DF7"/>
    <w:rsid w:val="009A7A9F"/>
    <w:rsid w:val="009A7ABA"/>
    <w:rsid w:val="009B1AB4"/>
    <w:rsid w:val="009B3198"/>
    <w:rsid w:val="009B3A50"/>
    <w:rsid w:val="009B42E9"/>
    <w:rsid w:val="009B5314"/>
    <w:rsid w:val="009B6228"/>
    <w:rsid w:val="009B6C88"/>
    <w:rsid w:val="009B6EB5"/>
    <w:rsid w:val="009C0740"/>
    <w:rsid w:val="009C1F30"/>
    <w:rsid w:val="009C1FA4"/>
    <w:rsid w:val="009C3447"/>
    <w:rsid w:val="009C35AD"/>
    <w:rsid w:val="009C3F0F"/>
    <w:rsid w:val="009C4D26"/>
    <w:rsid w:val="009C52E9"/>
    <w:rsid w:val="009C6366"/>
    <w:rsid w:val="009D01A3"/>
    <w:rsid w:val="009D06F0"/>
    <w:rsid w:val="009D1AEB"/>
    <w:rsid w:val="009D252F"/>
    <w:rsid w:val="009D2620"/>
    <w:rsid w:val="009D2824"/>
    <w:rsid w:val="009D28D4"/>
    <w:rsid w:val="009D5099"/>
    <w:rsid w:val="009D57AF"/>
    <w:rsid w:val="009D5DD6"/>
    <w:rsid w:val="009D674D"/>
    <w:rsid w:val="009D68F9"/>
    <w:rsid w:val="009D6B86"/>
    <w:rsid w:val="009D6BBF"/>
    <w:rsid w:val="009E1D13"/>
    <w:rsid w:val="009E4BFE"/>
    <w:rsid w:val="009E73AC"/>
    <w:rsid w:val="009F0119"/>
    <w:rsid w:val="009F071B"/>
    <w:rsid w:val="009F0D48"/>
    <w:rsid w:val="009F1056"/>
    <w:rsid w:val="009F10A4"/>
    <w:rsid w:val="009F13EC"/>
    <w:rsid w:val="009F2BA9"/>
    <w:rsid w:val="009F3DA6"/>
    <w:rsid w:val="009F3E3A"/>
    <w:rsid w:val="009F4885"/>
    <w:rsid w:val="009F4BAD"/>
    <w:rsid w:val="009F755E"/>
    <w:rsid w:val="009F75F5"/>
    <w:rsid w:val="00A00778"/>
    <w:rsid w:val="00A01BFA"/>
    <w:rsid w:val="00A026F3"/>
    <w:rsid w:val="00A02BA9"/>
    <w:rsid w:val="00A03772"/>
    <w:rsid w:val="00A042D1"/>
    <w:rsid w:val="00A04E23"/>
    <w:rsid w:val="00A05379"/>
    <w:rsid w:val="00A06C65"/>
    <w:rsid w:val="00A1068B"/>
    <w:rsid w:val="00A11DDE"/>
    <w:rsid w:val="00A12AA3"/>
    <w:rsid w:val="00A12B08"/>
    <w:rsid w:val="00A13764"/>
    <w:rsid w:val="00A13AD0"/>
    <w:rsid w:val="00A13B01"/>
    <w:rsid w:val="00A1444A"/>
    <w:rsid w:val="00A159CD"/>
    <w:rsid w:val="00A17159"/>
    <w:rsid w:val="00A23E6C"/>
    <w:rsid w:val="00A24E87"/>
    <w:rsid w:val="00A24EFF"/>
    <w:rsid w:val="00A267C3"/>
    <w:rsid w:val="00A268A9"/>
    <w:rsid w:val="00A31336"/>
    <w:rsid w:val="00A31926"/>
    <w:rsid w:val="00A32B15"/>
    <w:rsid w:val="00A33E36"/>
    <w:rsid w:val="00A345A4"/>
    <w:rsid w:val="00A35A6B"/>
    <w:rsid w:val="00A36E1E"/>
    <w:rsid w:val="00A40038"/>
    <w:rsid w:val="00A40B29"/>
    <w:rsid w:val="00A41163"/>
    <w:rsid w:val="00A418C5"/>
    <w:rsid w:val="00A41999"/>
    <w:rsid w:val="00A4247F"/>
    <w:rsid w:val="00A42683"/>
    <w:rsid w:val="00A43649"/>
    <w:rsid w:val="00A43E0F"/>
    <w:rsid w:val="00A44225"/>
    <w:rsid w:val="00A44DF5"/>
    <w:rsid w:val="00A455EC"/>
    <w:rsid w:val="00A457AE"/>
    <w:rsid w:val="00A46E54"/>
    <w:rsid w:val="00A47FB7"/>
    <w:rsid w:val="00A500D4"/>
    <w:rsid w:val="00A51BFE"/>
    <w:rsid w:val="00A51E6D"/>
    <w:rsid w:val="00A52615"/>
    <w:rsid w:val="00A52ABA"/>
    <w:rsid w:val="00A53F92"/>
    <w:rsid w:val="00A54C2A"/>
    <w:rsid w:val="00A5790C"/>
    <w:rsid w:val="00A60760"/>
    <w:rsid w:val="00A60C1F"/>
    <w:rsid w:val="00A61F41"/>
    <w:rsid w:val="00A62338"/>
    <w:rsid w:val="00A62450"/>
    <w:rsid w:val="00A63E91"/>
    <w:rsid w:val="00A64695"/>
    <w:rsid w:val="00A6595B"/>
    <w:rsid w:val="00A6595F"/>
    <w:rsid w:val="00A67B79"/>
    <w:rsid w:val="00A7007A"/>
    <w:rsid w:val="00A70153"/>
    <w:rsid w:val="00A703AD"/>
    <w:rsid w:val="00A71D3B"/>
    <w:rsid w:val="00A735A5"/>
    <w:rsid w:val="00A7541F"/>
    <w:rsid w:val="00A761F8"/>
    <w:rsid w:val="00A762BD"/>
    <w:rsid w:val="00A763A5"/>
    <w:rsid w:val="00A765D3"/>
    <w:rsid w:val="00A7720C"/>
    <w:rsid w:val="00A77C61"/>
    <w:rsid w:val="00A77E91"/>
    <w:rsid w:val="00A80390"/>
    <w:rsid w:val="00A81BAA"/>
    <w:rsid w:val="00A8269A"/>
    <w:rsid w:val="00A84A67"/>
    <w:rsid w:val="00A84BE6"/>
    <w:rsid w:val="00A865C7"/>
    <w:rsid w:val="00A903C9"/>
    <w:rsid w:val="00A907D0"/>
    <w:rsid w:val="00A908EF"/>
    <w:rsid w:val="00A92378"/>
    <w:rsid w:val="00A9241D"/>
    <w:rsid w:val="00A93271"/>
    <w:rsid w:val="00A94A22"/>
    <w:rsid w:val="00A95A7B"/>
    <w:rsid w:val="00A95C3C"/>
    <w:rsid w:val="00A97A60"/>
    <w:rsid w:val="00AA11EA"/>
    <w:rsid w:val="00AA2B3D"/>
    <w:rsid w:val="00AA2D5D"/>
    <w:rsid w:val="00AA33C4"/>
    <w:rsid w:val="00AA3B1E"/>
    <w:rsid w:val="00AA483D"/>
    <w:rsid w:val="00AA55F2"/>
    <w:rsid w:val="00AA5D0E"/>
    <w:rsid w:val="00AB1061"/>
    <w:rsid w:val="00AB1445"/>
    <w:rsid w:val="00AB3E2B"/>
    <w:rsid w:val="00AB426F"/>
    <w:rsid w:val="00AC03ED"/>
    <w:rsid w:val="00AC1451"/>
    <w:rsid w:val="00AC3CDD"/>
    <w:rsid w:val="00AC4988"/>
    <w:rsid w:val="00AC50FD"/>
    <w:rsid w:val="00AC794B"/>
    <w:rsid w:val="00AC7E13"/>
    <w:rsid w:val="00AC7F43"/>
    <w:rsid w:val="00AD062C"/>
    <w:rsid w:val="00AD081F"/>
    <w:rsid w:val="00AD08CE"/>
    <w:rsid w:val="00AD25A6"/>
    <w:rsid w:val="00AD2D1C"/>
    <w:rsid w:val="00AD499E"/>
    <w:rsid w:val="00AD5365"/>
    <w:rsid w:val="00AD6220"/>
    <w:rsid w:val="00AD6364"/>
    <w:rsid w:val="00AD739E"/>
    <w:rsid w:val="00AD77D6"/>
    <w:rsid w:val="00AD77ED"/>
    <w:rsid w:val="00AD7E95"/>
    <w:rsid w:val="00AE0FC6"/>
    <w:rsid w:val="00AE1E82"/>
    <w:rsid w:val="00AE2C48"/>
    <w:rsid w:val="00AE30A5"/>
    <w:rsid w:val="00AE3C74"/>
    <w:rsid w:val="00AE4B19"/>
    <w:rsid w:val="00AE5C8F"/>
    <w:rsid w:val="00AE69DC"/>
    <w:rsid w:val="00AE77AA"/>
    <w:rsid w:val="00AE7AA6"/>
    <w:rsid w:val="00AE7BD9"/>
    <w:rsid w:val="00AE7F65"/>
    <w:rsid w:val="00AF0BC9"/>
    <w:rsid w:val="00AF0EB4"/>
    <w:rsid w:val="00AF126B"/>
    <w:rsid w:val="00AF2B52"/>
    <w:rsid w:val="00AF388B"/>
    <w:rsid w:val="00AF5A01"/>
    <w:rsid w:val="00AF5D30"/>
    <w:rsid w:val="00AF6497"/>
    <w:rsid w:val="00AF67D9"/>
    <w:rsid w:val="00AF7622"/>
    <w:rsid w:val="00B00AF9"/>
    <w:rsid w:val="00B00B8B"/>
    <w:rsid w:val="00B01029"/>
    <w:rsid w:val="00B01AC2"/>
    <w:rsid w:val="00B02C6F"/>
    <w:rsid w:val="00B04F59"/>
    <w:rsid w:val="00B05578"/>
    <w:rsid w:val="00B05A06"/>
    <w:rsid w:val="00B05A31"/>
    <w:rsid w:val="00B066DC"/>
    <w:rsid w:val="00B06754"/>
    <w:rsid w:val="00B06ABA"/>
    <w:rsid w:val="00B06D43"/>
    <w:rsid w:val="00B11DA2"/>
    <w:rsid w:val="00B12746"/>
    <w:rsid w:val="00B12A56"/>
    <w:rsid w:val="00B13656"/>
    <w:rsid w:val="00B14B99"/>
    <w:rsid w:val="00B14C7E"/>
    <w:rsid w:val="00B1581B"/>
    <w:rsid w:val="00B2056D"/>
    <w:rsid w:val="00B20794"/>
    <w:rsid w:val="00B20A22"/>
    <w:rsid w:val="00B219DA"/>
    <w:rsid w:val="00B219F6"/>
    <w:rsid w:val="00B2223C"/>
    <w:rsid w:val="00B229B8"/>
    <w:rsid w:val="00B23566"/>
    <w:rsid w:val="00B23EF2"/>
    <w:rsid w:val="00B24156"/>
    <w:rsid w:val="00B25507"/>
    <w:rsid w:val="00B256EE"/>
    <w:rsid w:val="00B26537"/>
    <w:rsid w:val="00B266D4"/>
    <w:rsid w:val="00B26DAF"/>
    <w:rsid w:val="00B27441"/>
    <w:rsid w:val="00B27837"/>
    <w:rsid w:val="00B32128"/>
    <w:rsid w:val="00B327E0"/>
    <w:rsid w:val="00B3537D"/>
    <w:rsid w:val="00B355DB"/>
    <w:rsid w:val="00B36D0A"/>
    <w:rsid w:val="00B378D2"/>
    <w:rsid w:val="00B37EDE"/>
    <w:rsid w:val="00B40589"/>
    <w:rsid w:val="00B405AA"/>
    <w:rsid w:val="00B409B5"/>
    <w:rsid w:val="00B410F5"/>
    <w:rsid w:val="00B4111E"/>
    <w:rsid w:val="00B42391"/>
    <w:rsid w:val="00B437B6"/>
    <w:rsid w:val="00B44719"/>
    <w:rsid w:val="00B45665"/>
    <w:rsid w:val="00B45FC6"/>
    <w:rsid w:val="00B46A37"/>
    <w:rsid w:val="00B5064E"/>
    <w:rsid w:val="00B50A34"/>
    <w:rsid w:val="00B510B8"/>
    <w:rsid w:val="00B52252"/>
    <w:rsid w:val="00B537A5"/>
    <w:rsid w:val="00B54F16"/>
    <w:rsid w:val="00B56950"/>
    <w:rsid w:val="00B56DB9"/>
    <w:rsid w:val="00B5738D"/>
    <w:rsid w:val="00B57A2F"/>
    <w:rsid w:val="00B57F21"/>
    <w:rsid w:val="00B6163E"/>
    <w:rsid w:val="00B63F94"/>
    <w:rsid w:val="00B63F96"/>
    <w:rsid w:val="00B64E53"/>
    <w:rsid w:val="00B64FF2"/>
    <w:rsid w:val="00B652B6"/>
    <w:rsid w:val="00B6747D"/>
    <w:rsid w:val="00B70EE6"/>
    <w:rsid w:val="00B7163D"/>
    <w:rsid w:val="00B7328E"/>
    <w:rsid w:val="00B73C92"/>
    <w:rsid w:val="00B73F36"/>
    <w:rsid w:val="00B74D09"/>
    <w:rsid w:val="00B76B19"/>
    <w:rsid w:val="00B77388"/>
    <w:rsid w:val="00B80059"/>
    <w:rsid w:val="00B80987"/>
    <w:rsid w:val="00B814F2"/>
    <w:rsid w:val="00B8285C"/>
    <w:rsid w:val="00B84138"/>
    <w:rsid w:val="00B8525C"/>
    <w:rsid w:val="00B8571A"/>
    <w:rsid w:val="00B85D4E"/>
    <w:rsid w:val="00B85F60"/>
    <w:rsid w:val="00B87139"/>
    <w:rsid w:val="00B875F6"/>
    <w:rsid w:val="00B90034"/>
    <w:rsid w:val="00B900C0"/>
    <w:rsid w:val="00B90C40"/>
    <w:rsid w:val="00B911D7"/>
    <w:rsid w:val="00B9122A"/>
    <w:rsid w:val="00B91369"/>
    <w:rsid w:val="00B9228A"/>
    <w:rsid w:val="00B923D6"/>
    <w:rsid w:val="00B92F7C"/>
    <w:rsid w:val="00B941F5"/>
    <w:rsid w:val="00B94BC8"/>
    <w:rsid w:val="00B958FE"/>
    <w:rsid w:val="00BA0B17"/>
    <w:rsid w:val="00BA1F75"/>
    <w:rsid w:val="00BA1F8B"/>
    <w:rsid w:val="00BA3777"/>
    <w:rsid w:val="00BA39E5"/>
    <w:rsid w:val="00BA3F29"/>
    <w:rsid w:val="00BA5E5D"/>
    <w:rsid w:val="00BA6AD6"/>
    <w:rsid w:val="00BA7D1D"/>
    <w:rsid w:val="00BB220D"/>
    <w:rsid w:val="00BB3B8C"/>
    <w:rsid w:val="00BB5007"/>
    <w:rsid w:val="00BB60F8"/>
    <w:rsid w:val="00BB7D77"/>
    <w:rsid w:val="00BB7F49"/>
    <w:rsid w:val="00BC1700"/>
    <w:rsid w:val="00BC1C77"/>
    <w:rsid w:val="00BC1D49"/>
    <w:rsid w:val="00BC221B"/>
    <w:rsid w:val="00BC3674"/>
    <w:rsid w:val="00BC4D95"/>
    <w:rsid w:val="00BC5056"/>
    <w:rsid w:val="00BC53B0"/>
    <w:rsid w:val="00BC585D"/>
    <w:rsid w:val="00BC5C72"/>
    <w:rsid w:val="00BC776B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565"/>
    <w:rsid w:val="00BD5A0D"/>
    <w:rsid w:val="00BD5E65"/>
    <w:rsid w:val="00BD635D"/>
    <w:rsid w:val="00BE06C6"/>
    <w:rsid w:val="00BE0CC1"/>
    <w:rsid w:val="00BE3355"/>
    <w:rsid w:val="00BE33F0"/>
    <w:rsid w:val="00BE3EBF"/>
    <w:rsid w:val="00BE3F47"/>
    <w:rsid w:val="00BE5145"/>
    <w:rsid w:val="00BE5E4C"/>
    <w:rsid w:val="00BF0B33"/>
    <w:rsid w:val="00BF0F39"/>
    <w:rsid w:val="00BF164E"/>
    <w:rsid w:val="00BF4B7D"/>
    <w:rsid w:val="00BF5239"/>
    <w:rsid w:val="00BF540A"/>
    <w:rsid w:val="00BF7094"/>
    <w:rsid w:val="00C007E6"/>
    <w:rsid w:val="00C00B08"/>
    <w:rsid w:val="00C00DE1"/>
    <w:rsid w:val="00C01593"/>
    <w:rsid w:val="00C0160A"/>
    <w:rsid w:val="00C0298D"/>
    <w:rsid w:val="00C03E5D"/>
    <w:rsid w:val="00C03F98"/>
    <w:rsid w:val="00C0593E"/>
    <w:rsid w:val="00C05C18"/>
    <w:rsid w:val="00C0600C"/>
    <w:rsid w:val="00C100FA"/>
    <w:rsid w:val="00C1041C"/>
    <w:rsid w:val="00C11A1A"/>
    <w:rsid w:val="00C149D6"/>
    <w:rsid w:val="00C1528E"/>
    <w:rsid w:val="00C157E6"/>
    <w:rsid w:val="00C1669A"/>
    <w:rsid w:val="00C17004"/>
    <w:rsid w:val="00C2096D"/>
    <w:rsid w:val="00C20CD2"/>
    <w:rsid w:val="00C21931"/>
    <w:rsid w:val="00C24045"/>
    <w:rsid w:val="00C259A2"/>
    <w:rsid w:val="00C26758"/>
    <w:rsid w:val="00C304F3"/>
    <w:rsid w:val="00C309C7"/>
    <w:rsid w:val="00C30D12"/>
    <w:rsid w:val="00C3100A"/>
    <w:rsid w:val="00C31ED1"/>
    <w:rsid w:val="00C33620"/>
    <w:rsid w:val="00C3388A"/>
    <w:rsid w:val="00C33D6A"/>
    <w:rsid w:val="00C33EA1"/>
    <w:rsid w:val="00C33F3C"/>
    <w:rsid w:val="00C34037"/>
    <w:rsid w:val="00C34170"/>
    <w:rsid w:val="00C34DD5"/>
    <w:rsid w:val="00C351D6"/>
    <w:rsid w:val="00C36191"/>
    <w:rsid w:val="00C367E7"/>
    <w:rsid w:val="00C370AE"/>
    <w:rsid w:val="00C372D0"/>
    <w:rsid w:val="00C3757B"/>
    <w:rsid w:val="00C37808"/>
    <w:rsid w:val="00C409F6"/>
    <w:rsid w:val="00C40B0C"/>
    <w:rsid w:val="00C40DA3"/>
    <w:rsid w:val="00C418A7"/>
    <w:rsid w:val="00C42292"/>
    <w:rsid w:val="00C42837"/>
    <w:rsid w:val="00C42947"/>
    <w:rsid w:val="00C43C26"/>
    <w:rsid w:val="00C44D90"/>
    <w:rsid w:val="00C45F31"/>
    <w:rsid w:val="00C47BB2"/>
    <w:rsid w:val="00C47E32"/>
    <w:rsid w:val="00C47ECD"/>
    <w:rsid w:val="00C503FA"/>
    <w:rsid w:val="00C50E03"/>
    <w:rsid w:val="00C51FDD"/>
    <w:rsid w:val="00C522E6"/>
    <w:rsid w:val="00C52CCC"/>
    <w:rsid w:val="00C5320B"/>
    <w:rsid w:val="00C53226"/>
    <w:rsid w:val="00C53283"/>
    <w:rsid w:val="00C53420"/>
    <w:rsid w:val="00C537FE"/>
    <w:rsid w:val="00C542D6"/>
    <w:rsid w:val="00C56715"/>
    <w:rsid w:val="00C5680B"/>
    <w:rsid w:val="00C56B52"/>
    <w:rsid w:val="00C5729F"/>
    <w:rsid w:val="00C5786E"/>
    <w:rsid w:val="00C57FD9"/>
    <w:rsid w:val="00C61076"/>
    <w:rsid w:val="00C64B05"/>
    <w:rsid w:val="00C6532E"/>
    <w:rsid w:val="00C6572B"/>
    <w:rsid w:val="00C663E9"/>
    <w:rsid w:val="00C678F7"/>
    <w:rsid w:val="00C67CD8"/>
    <w:rsid w:val="00C70279"/>
    <w:rsid w:val="00C70BB9"/>
    <w:rsid w:val="00C71305"/>
    <w:rsid w:val="00C713F8"/>
    <w:rsid w:val="00C7173E"/>
    <w:rsid w:val="00C72D7C"/>
    <w:rsid w:val="00C73CE4"/>
    <w:rsid w:val="00C7479E"/>
    <w:rsid w:val="00C7546C"/>
    <w:rsid w:val="00C7621A"/>
    <w:rsid w:val="00C77BA9"/>
    <w:rsid w:val="00C8013A"/>
    <w:rsid w:val="00C81195"/>
    <w:rsid w:val="00C818F1"/>
    <w:rsid w:val="00C82812"/>
    <w:rsid w:val="00C82F6D"/>
    <w:rsid w:val="00C833F0"/>
    <w:rsid w:val="00C83A7F"/>
    <w:rsid w:val="00C85B6C"/>
    <w:rsid w:val="00C86BD1"/>
    <w:rsid w:val="00C86FBD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2E1"/>
    <w:rsid w:val="00C93456"/>
    <w:rsid w:val="00C937CF"/>
    <w:rsid w:val="00C944EA"/>
    <w:rsid w:val="00C94E81"/>
    <w:rsid w:val="00C95095"/>
    <w:rsid w:val="00C95E12"/>
    <w:rsid w:val="00C95F1A"/>
    <w:rsid w:val="00C9635D"/>
    <w:rsid w:val="00C96F69"/>
    <w:rsid w:val="00CA1BE6"/>
    <w:rsid w:val="00CA2637"/>
    <w:rsid w:val="00CA2A71"/>
    <w:rsid w:val="00CA2BEF"/>
    <w:rsid w:val="00CA3846"/>
    <w:rsid w:val="00CA42D7"/>
    <w:rsid w:val="00CA4805"/>
    <w:rsid w:val="00CA4A99"/>
    <w:rsid w:val="00CA4DD3"/>
    <w:rsid w:val="00CA65A7"/>
    <w:rsid w:val="00CA68EB"/>
    <w:rsid w:val="00CA75CD"/>
    <w:rsid w:val="00CB0134"/>
    <w:rsid w:val="00CB2214"/>
    <w:rsid w:val="00CB2563"/>
    <w:rsid w:val="00CB286F"/>
    <w:rsid w:val="00CB2C92"/>
    <w:rsid w:val="00CB3600"/>
    <w:rsid w:val="00CB45A5"/>
    <w:rsid w:val="00CB53AF"/>
    <w:rsid w:val="00CB5BEA"/>
    <w:rsid w:val="00CB5C8B"/>
    <w:rsid w:val="00CB71FD"/>
    <w:rsid w:val="00CB7BD2"/>
    <w:rsid w:val="00CC08CC"/>
    <w:rsid w:val="00CC54AE"/>
    <w:rsid w:val="00CC7748"/>
    <w:rsid w:val="00CD002C"/>
    <w:rsid w:val="00CD05E4"/>
    <w:rsid w:val="00CD167F"/>
    <w:rsid w:val="00CD3FF5"/>
    <w:rsid w:val="00CD43C5"/>
    <w:rsid w:val="00CD4453"/>
    <w:rsid w:val="00CD531D"/>
    <w:rsid w:val="00CD5EBE"/>
    <w:rsid w:val="00CD72AD"/>
    <w:rsid w:val="00CD7DCA"/>
    <w:rsid w:val="00CE0FD4"/>
    <w:rsid w:val="00CE105F"/>
    <w:rsid w:val="00CE176F"/>
    <w:rsid w:val="00CE260A"/>
    <w:rsid w:val="00CE33FB"/>
    <w:rsid w:val="00CE3C16"/>
    <w:rsid w:val="00CE4188"/>
    <w:rsid w:val="00CE4873"/>
    <w:rsid w:val="00CE52B7"/>
    <w:rsid w:val="00CE5FEF"/>
    <w:rsid w:val="00CE7EF0"/>
    <w:rsid w:val="00CF0247"/>
    <w:rsid w:val="00CF0607"/>
    <w:rsid w:val="00CF195F"/>
    <w:rsid w:val="00CF1CD1"/>
    <w:rsid w:val="00CF2771"/>
    <w:rsid w:val="00CF373C"/>
    <w:rsid w:val="00CF4624"/>
    <w:rsid w:val="00D00EF2"/>
    <w:rsid w:val="00D00F47"/>
    <w:rsid w:val="00D02587"/>
    <w:rsid w:val="00D0270F"/>
    <w:rsid w:val="00D033C5"/>
    <w:rsid w:val="00D039BF"/>
    <w:rsid w:val="00D03FE8"/>
    <w:rsid w:val="00D049C7"/>
    <w:rsid w:val="00D04F1D"/>
    <w:rsid w:val="00D0578A"/>
    <w:rsid w:val="00D06C3F"/>
    <w:rsid w:val="00D07480"/>
    <w:rsid w:val="00D07875"/>
    <w:rsid w:val="00D10622"/>
    <w:rsid w:val="00D10626"/>
    <w:rsid w:val="00D109C1"/>
    <w:rsid w:val="00D13764"/>
    <w:rsid w:val="00D15404"/>
    <w:rsid w:val="00D158EE"/>
    <w:rsid w:val="00D15FBF"/>
    <w:rsid w:val="00D21CBE"/>
    <w:rsid w:val="00D21D9B"/>
    <w:rsid w:val="00D21F1F"/>
    <w:rsid w:val="00D22C3C"/>
    <w:rsid w:val="00D235A1"/>
    <w:rsid w:val="00D2365E"/>
    <w:rsid w:val="00D24021"/>
    <w:rsid w:val="00D244C5"/>
    <w:rsid w:val="00D245A1"/>
    <w:rsid w:val="00D25559"/>
    <w:rsid w:val="00D25590"/>
    <w:rsid w:val="00D25B2B"/>
    <w:rsid w:val="00D2624A"/>
    <w:rsid w:val="00D3212D"/>
    <w:rsid w:val="00D3241C"/>
    <w:rsid w:val="00D32EB1"/>
    <w:rsid w:val="00D33257"/>
    <w:rsid w:val="00D3358A"/>
    <w:rsid w:val="00D36378"/>
    <w:rsid w:val="00D36EB3"/>
    <w:rsid w:val="00D41AAE"/>
    <w:rsid w:val="00D420D5"/>
    <w:rsid w:val="00D42D0C"/>
    <w:rsid w:val="00D43605"/>
    <w:rsid w:val="00D45825"/>
    <w:rsid w:val="00D46BEF"/>
    <w:rsid w:val="00D46FD1"/>
    <w:rsid w:val="00D471A9"/>
    <w:rsid w:val="00D476BE"/>
    <w:rsid w:val="00D47EE2"/>
    <w:rsid w:val="00D50450"/>
    <w:rsid w:val="00D5102E"/>
    <w:rsid w:val="00D51740"/>
    <w:rsid w:val="00D51856"/>
    <w:rsid w:val="00D52B20"/>
    <w:rsid w:val="00D54202"/>
    <w:rsid w:val="00D554DA"/>
    <w:rsid w:val="00D557AA"/>
    <w:rsid w:val="00D55E7C"/>
    <w:rsid w:val="00D57DA7"/>
    <w:rsid w:val="00D61C43"/>
    <w:rsid w:val="00D63F3F"/>
    <w:rsid w:val="00D643D1"/>
    <w:rsid w:val="00D645BC"/>
    <w:rsid w:val="00D6474E"/>
    <w:rsid w:val="00D65A7E"/>
    <w:rsid w:val="00D66782"/>
    <w:rsid w:val="00D6740F"/>
    <w:rsid w:val="00D67DC5"/>
    <w:rsid w:val="00D708A2"/>
    <w:rsid w:val="00D7157A"/>
    <w:rsid w:val="00D71CA1"/>
    <w:rsid w:val="00D72924"/>
    <w:rsid w:val="00D72D12"/>
    <w:rsid w:val="00D743C7"/>
    <w:rsid w:val="00D752E7"/>
    <w:rsid w:val="00D7541B"/>
    <w:rsid w:val="00D75FB7"/>
    <w:rsid w:val="00D7618B"/>
    <w:rsid w:val="00D76191"/>
    <w:rsid w:val="00D77342"/>
    <w:rsid w:val="00D8084A"/>
    <w:rsid w:val="00D80A4F"/>
    <w:rsid w:val="00D80CAF"/>
    <w:rsid w:val="00D813C2"/>
    <w:rsid w:val="00D81C66"/>
    <w:rsid w:val="00D823EB"/>
    <w:rsid w:val="00D826C0"/>
    <w:rsid w:val="00D827DF"/>
    <w:rsid w:val="00D83D15"/>
    <w:rsid w:val="00D854C9"/>
    <w:rsid w:val="00D8551A"/>
    <w:rsid w:val="00D855F0"/>
    <w:rsid w:val="00D86514"/>
    <w:rsid w:val="00D86957"/>
    <w:rsid w:val="00D87147"/>
    <w:rsid w:val="00D90031"/>
    <w:rsid w:val="00D903E7"/>
    <w:rsid w:val="00D908D1"/>
    <w:rsid w:val="00D91624"/>
    <w:rsid w:val="00D919F8"/>
    <w:rsid w:val="00D9255C"/>
    <w:rsid w:val="00D925CB"/>
    <w:rsid w:val="00D92E34"/>
    <w:rsid w:val="00D92FAB"/>
    <w:rsid w:val="00D9364D"/>
    <w:rsid w:val="00D93E61"/>
    <w:rsid w:val="00D94055"/>
    <w:rsid w:val="00D944BB"/>
    <w:rsid w:val="00D95312"/>
    <w:rsid w:val="00D95F22"/>
    <w:rsid w:val="00D965B4"/>
    <w:rsid w:val="00D97A0A"/>
    <w:rsid w:val="00DA1FBD"/>
    <w:rsid w:val="00DA31BC"/>
    <w:rsid w:val="00DA37A6"/>
    <w:rsid w:val="00DA4348"/>
    <w:rsid w:val="00DA44DD"/>
    <w:rsid w:val="00DA6E5F"/>
    <w:rsid w:val="00DA75AC"/>
    <w:rsid w:val="00DA7D98"/>
    <w:rsid w:val="00DB01CC"/>
    <w:rsid w:val="00DB0256"/>
    <w:rsid w:val="00DB1F34"/>
    <w:rsid w:val="00DB27E5"/>
    <w:rsid w:val="00DB3486"/>
    <w:rsid w:val="00DB36DE"/>
    <w:rsid w:val="00DB375E"/>
    <w:rsid w:val="00DB3BDF"/>
    <w:rsid w:val="00DB41CA"/>
    <w:rsid w:val="00DB4711"/>
    <w:rsid w:val="00DB4BAB"/>
    <w:rsid w:val="00DB4D11"/>
    <w:rsid w:val="00DB57F2"/>
    <w:rsid w:val="00DB6BB1"/>
    <w:rsid w:val="00DB79A8"/>
    <w:rsid w:val="00DC022E"/>
    <w:rsid w:val="00DC0A4D"/>
    <w:rsid w:val="00DC2D8A"/>
    <w:rsid w:val="00DC407A"/>
    <w:rsid w:val="00DC59F0"/>
    <w:rsid w:val="00DC6347"/>
    <w:rsid w:val="00DC6350"/>
    <w:rsid w:val="00DC6E06"/>
    <w:rsid w:val="00DD1BCD"/>
    <w:rsid w:val="00DD2A57"/>
    <w:rsid w:val="00DD3340"/>
    <w:rsid w:val="00DD3752"/>
    <w:rsid w:val="00DD5013"/>
    <w:rsid w:val="00DD620E"/>
    <w:rsid w:val="00DD75B0"/>
    <w:rsid w:val="00DD75C3"/>
    <w:rsid w:val="00DD781E"/>
    <w:rsid w:val="00DE01F2"/>
    <w:rsid w:val="00DE0C01"/>
    <w:rsid w:val="00DE2AB3"/>
    <w:rsid w:val="00DE323A"/>
    <w:rsid w:val="00DE3827"/>
    <w:rsid w:val="00DE4035"/>
    <w:rsid w:val="00DE40C2"/>
    <w:rsid w:val="00DE7BA6"/>
    <w:rsid w:val="00DF0071"/>
    <w:rsid w:val="00DF03B4"/>
    <w:rsid w:val="00DF173A"/>
    <w:rsid w:val="00DF20A5"/>
    <w:rsid w:val="00DF2836"/>
    <w:rsid w:val="00DF3810"/>
    <w:rsid w:val="00DF3B9A"/>
    <w:rsid w:val="00DF43B9"/>
    <w:rsid w:val="00DF4931"/>
    <w:rsid w:val="00DF5047"/>
    <w:rsid w:val="00DF5B9C"/>
    <w:rsid w:val="00DF6BF9"/>
    <w:rsid w:val="00E012BC"/>
    <w:rsid w:val="00E0189C"/>
    <w:rsid w:val="00E02F0E"/>
    <w:rsid w:val="00E0387B"/>
    <w:rsid w:val="00E04BFA"/>
    <w:rsid w:val="00E0515C"/>
    <w:rsid w:val="00E054B7"/>
    <w:rsid w:val="00E05A1A"/>
    <w:rsid w:val="00E07217"/>
    <w:rsid w:val="00E07B93"/>
    <w:rsid w:val="00E10117"/>
    <w:rsid w:val="00E1051E"/>
    <w:rsid w:val="00E10729"/>
    <w:rsid w:val="00E1072F"/>
    <w:rsid w:val="00E107CB"/>
    <w:rsid w:val="00E10CC6"/>
    <w:rsid w:val="00E10D24"/>
    <w:rsid w:val="00E11204"/>
    <w:rsid w:val="00E12C65"/>
    <w:rsid w:val="00E12C92"/>
    <w:rsid w:val="00E12D8C"/>
    <w:rsid w:val="00E13937"/>
    <w:rsid w:val="00E14C2C"/>
    <w:rsid w:val="00E166C3"/>
    <w:rsid w:val="00E1677B"/>
    <w:rsid w:val="00E174C9"/>
    <w:rsid w:val="00E178B6"/>
    <w:rsid w:val="00E17CF9"/>
    <w:rsid w:val="00E20144"/>
    <w:rsid w:val="00E20153"/>
    <w:rsid w:val="00E2082F"/>
    <w:rsid w:val="00E214F0"/>
    <w:rsid w:val="00E216CC"/>
    <w:rsid w:val="00E21E52"/>
    <w:rsid w:val="00E22571"/>
    <w:rsid w:val="00E22D57"/>
    <w:rsid w:val="00E23B38"/>
    <w:rsid w:val="00E24622"/>
    <w:rsid w:val="00E2515D"/>
    <w:rsid w:val="00E25943"/>
    <w:rsid w:val="00E25CD3"/>
    <w:rsid w:val="00E25D8A"/>
    <w:rsid w:val="00E264CB"/>
    <w:rsid w:val="00E27160"/>
    <w:rsid w:val="00E27DEC"/>
    <w:rsid w:val="00E27FC1"/>
    <w:rsid w:val="00E3057F"/>
    <w:rsid w:val="00E309E0"/>
    <w:rsid w:val="00E30E01"/>
    <w:rsid w:val="00E3125F"/>
    <w:rsid w:val="00E31923"/>
    <w:rsid w:val="00E31B89"/>
    <w:rsid w:val="00E33C15"/>
    <w:rsid w:val="00E34FBA"/>
    <w:rsid w:val="00E3671F"/>
    <w:rsid w:val="00E37034"/>
    <w:rsid w:val="00E37982"/>
    <w:rsid w:val="00E4117B"/>
    <w:rsid w:val="00E411F6"/>
    <w:rsid w:val="00E41619"/>
    <w:rsid w:val="00E44083"/>
    <w:rsid w:val="00E4488A"/>
    <w:rsid w:val="00E466B7"/>
    <w:rsid w:val="00E47B89"/>
    <w:rsid w:val="00E50668"/>
    <w:rsid w:val="00E51F20"/>
    <w:rsid w:val="00E52755"/>
    <w:rsid w:val="00E5283B"/>
    <w:rsid w:val="00E54D1A"/>
    <w:rsid w:val="00E55F07"/>
    <w:rsid w:val="00E60E17"/>
    <w:rsid w:val="00E61288"/>
    <w:rsid w:val="00E61D79"/>
    <w:rsid w:val="00E644D3"/>
    <w:rsid w:val="00E679BB"/>
    <w:rsid w:val="00E67BB7"/>
    <w:rsid w:val="00E7186D"/>
    <w:rsid w:val="00E71967"/>
    <w:rsid w:val="00E735A7"/>
    <w:rsid w:val="00E7430B"/>
    <w:rsid w:val="00E75886"/>
    <w:rsid w:val="00E75A3A"/>
    <w:rsid w:val="00E76CD8"/>
    <w:rsid w:val="00E76DB7"/>
    <w:rsid w:val="00E7718D"/>
    <w:rsid w:val="00E778AB"/>
    <w:rsid w:val="00E807A3"/>
    <w:rsid w:val="00E83BC4"/>
    <w:rsid w:val="00E841EF"/>
    <w:rsid w:val="00E86728"/>
    <w:rsid w:val="00E8733F"/>
    <w:rsid w:val="00E93154"/>
    <w:rsid w:val="00E9563E"/>
    <w:rsid w:val="00E968D3"/>
    <w:rsid w:val="00E976B5"/>
    <w:rsid w:val="00EA00E0"/>
    <w:rsid w:val="00EA0D85"/>
    <w:rsid w:val="00EA1555"/>
    <w:rsid w:val="00EA24BE"/>
    <w:rsid w:val="00EA2D61"/>
    <w:rsid w:val="00EA2F00"/>
    <w:rsid w:val="00EA37B8"/>
    <w:rsid w:val="00EA3E1D"/>
    <w:rsid w:val="00EA3F9B"/>
    <w:rsid w:val="00EA4B7E"/>
    <w:rsid w:val="00EA5055"/>
    <w:rsid w:val="00EA5A24"/>
    <w:rsid w:val="00EA6112"/>
    <w:rsid w:val="00EA6DEF"/>
    <w:rsid w:val="00EA705F"/>
    <w:rsid w:val="00EA75B8"/>
    <w:rsid w:val="00EB04B0"/>
    <w:rsid w:val="00EB0CF8"/>
    <w:rsid w:val="00EB17A1"/>
    <w:rsid w:val="00EB2106"/>
    <w:rsid w:val="00EB2192"/>
    <w:rsid w:val="00EB25E1"/>
    <w:rsid w:val="00EB2900"/>
    <w:rsid w:val="00EB2D57"/>
    <w:rsid w:val="00EB3BB5"/>
    <w:rsid w:val="00EB530B"/>
    <w:rsid w:val="00EB5852"/>
    <w:rsid w:val="00EB5A96"/>
    <w:rsid w:val="00EB6FEF"/>
    <w:rsid w:val="00EB7288"/>
    <w:rsid w:val="00EB72E8"/>
    <w:rsid w:val="00EC06BC"/>
    <w:rsid w:val="00EC175D"/>
    <w:rsid w:val="00EC222D"/>
    <w:rsid w:val="00EC43E5"/>
    <w:rsid w:val="00EC4E0E"/>
    <w:rsid w:val="00EC726B"/>
    <w:rsid w:val="00ED0567"/>
    <w:rsid w:val="00ED0569"/>
    <w:rsid w:val="00ED1200"/>
    <w:rsid w:val="00ED1665"/>
    <w:rsid w:val="00ED259F"/>
    <w:rsid w:val="00ED3840"/>
    <w:rsid w:val="00ED5347"/>
    <w:rsid w:val="00ED60D1"/>
    <w:rsid w:val="00ED6587"/>
    <w:rsid w:val="00ED65DC"/>
    <w:rsid w:val="00ED6DE2"/>
    <w:rsid w:val="00ED7607"/>
    <w:rsid w:val="00ED77CE"/>
    <w:rsid w:val="00EE0144"/>
    <w:rsid w:val="00EE245A"/>
    <w:rsid w:val="00EE2E51"/>
    <w:rsid w:val="00EE30B5"/>
    <w:rsid w:val="00EE31E7"/>
    <w:rsid w:val="00EE3F50"/>
    <w:rsid w:val="00EE4812"/>
    <w:rsid w:val="00EE4D66"/>
    <w:rsid w:val="00EE51F3"/>
    <w:rsid w:val="00EE6D2A"/>
    <w:rsid w:val="00EE715C"/>
    <w:rsid w:val="00EF11E3"/>
    <w:rsid w:val="00EF127C"/>
    <w:rsid w:val="00EF15A0"/>
    <w:rsid w:val="00EF1866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F001B3"/>
    <w:rsid w:val="00F00B1E"/>
    <w:rsid w:val="00F00E55"/>
    <w:rsid w:val="00F00E62"/>
    <w:rsid w:val="00F01A71"/>
    <w:rsid w:val="00F041E8"/>
    <w:rsid w:val="00F04B10"/>
    <w:rsid w:val="00F04B99"/>
    <w:rsid w:val="00F052A6"/>
    <w:rsid w:val="00F05640"/>
    <w:rsid w:val="00F06185"/>
    <w:rsid w:val="00F07B37"/>
    <w:rsid w:val="00F07F21"/>
    <w:rsid w:val="00F115DF"/>
    <w:rsid w:val="00F11F33"/>
    <w:rsid w:val="00F12A22"/>
    <w:rsid w:val="00F12FA6"/>
    <w:rsid w:val="00F1354F"/>
    <w:rsid w:val="00F13B56"/>
    <w:rsid w:val="00F13C9A"/>
    <w:rsid w:val="00F1434A"/>
    <w:rsid w:val="00F1683E"/>
    <w:rsid w:val="00F174AF"/>
    <w:rsid w:val="00F22E6E"/>
    <w:rsid w:val="00F232FF"/>
    <w:rsid w:val="00F26170"/>
    <w:rsid w:val="00F31D0C"/>
    <w:rsid w:val="00F32646"/>
    <w:rsid w:val="00F32A73"/>
    <w:rsid w:val="00F331F9"/>
    <w:rsid w:val="00F33C3F"/>
    <w:rsid w:val="00F3632A"/>
    <w:rsid w:val="00F40918"/>
    <w:rsid w:val="00F41898"/>
    <w:rsid w:val="00F434F3"/>
    <w:rsid w:val="00F46C45"/>
    <w:rsid w:val="00F46D1D"/>
    <w:rsid w:val="00F50392"/>
    <w:rsid w:val="00F50694"/>
    <w:rsid w:val="00F53D8E"/>
    <w:rsid w:val="00F5457B"/>
    <w:rsid w:val="00F548E8"/>
    <w:rsid w:val="00F557A2"/>
    <w:rsid w:val="00F56DC8"/>
    <w:rsid w:val="00F60666"/>
    <w:rsid w:val="00F6122E"/>
    <w:rsid w:val="00F62645"/>
    <w:rsid w:val="00F62F22"/>
    <w:rsid w:val="00F6300F"/>
    <w:rsid w:val="00F64861"/>
    <w:rsid w:val="00F664C7"/>
    <w:rsid w:val="00F66BB2"/>
    <w:rsid w:val="00F66E71"/>
    <w:rsid w:val="00F67FB8"/>
    <w:rsid w:val="00F702AD"/>
    <w:rsid w:val="00F7107C"/>
    <w:rsid w:val="00F72E90"/>
    <w:rsid w:val="00F7407F"/>
    <w:rsid w:val="00F74C82"/>
    <w:rsid w:val="00F74CF3"/>
    <w:rsid w:val="00F752BF"/>
    <w:rsid w:val="00F75420"/>
    <w:rsid w:val="00F75852"/>
    <w:rsid w:val="00F75959"/>
    <w:rsid w:val="00F762B8"/>
    <w:rsid w:val="00F76A70"/>
    <w:rsid w:val="00F7761F"/>
    <w:rsid w:val="00F805D9"/>
    <w:rsid w:val="00F8139C"/>
    <w:rsid w:val="00F81400"/>
    <w:rsid w:val="00F820A7"/>
    <w:rsid w:val="00F8279A"/>
    <w:rsid w:val="00F8342F"/>
    <w:rsid w:val="00F845B5"/>
    <w:rsid w:val="00F85244"/>
    <w:rsid w:val="00F8551F"/>
    <w:rsid w:val="00F8576D"/>
    <w:rsid w:val="00F85AB8"/>
    <w:rsid w:val="00F85D44"/>
    <w:rsid w:val="00F86480"/>
    <w:rsid w:val="00F86820"/>
    <w:rsid w:val="00F86A6F"/>
    <w:rsid w:val="00F86CB9"/>
    <w:rsid w:val="00F86D98"/>
    <w:rsid w:val="00F912B0"/>
    <w:rsid w:val="00F9182B"/>
    <w:rsid w:val="00F92105"/>
    <w:rsid w:val="00F924E5"/>
    <w:rsid w:val="00F9320B"/>
    <w:rsid w:val="00F955EF"/>
    <w:rsid w:val="00F955F0"/>
    <w:rsid w:val="00F95790"/>
    <w:rsid w:val="00F95961"/>
    <w:rsid w:val="00F979C9"/>
    <w:rsid w:val="00FA00B0"/>
    <w:rsid w:val="00FA012E"/>
    <w:rsid w:val="00FA0C73"/>
    <w:rsid w:val="00FA1307"/>
    <w:rsid w:val="00FA1A34"/>
    <w:rsid w:val="00FA1DC1"/>
    <w:rsid w:val="00FA42EB"/>
    <w:rsid w:val="00FA4FB1"/>
    <w:rsid w:val="00FA5096"/>
    <w:rsid w:val="00FA52C7"/>
    <w:rsid w:val="00FA5BDD"/>
    <w:rsid w:val="00FA5C0F"/>
    <w:rsid w:val="00FA62A8"/>
    <w:rsid w:val="00FB177D"/>
    <w:rsid w:val="00FB1ADF"/>
    <w:rsid w:val="00FB2150"/>
    <w:rsid w:val="00FB3C8F"/>
    <w:rsid w:val="00FB3EE1"/>
    <w:rsid w:val="00FB4E0E"/>
    <w:rsid w:val="00FB5814"/>
    <w:rsid w:val="00FB60C1"/>
    <w:rsid w:val="00FB6C89"/>
    <w:rsid w:val="00FC08C1"/>
    <w:rsid w:val="00FC09FF"/>
    <w:rsid w:val="00FC0B57"/>
    <w:rsid w:val="00FC15E6"/>
    <w:rsid w:val="00FC39EE"/>
    <w:rsid w:val="00FC3E07"/>
    <w:rsid w:val="00FC55E9"/>
    <w:rsid w:val="00FC5988"/>
    <w:rsid w:val="00FC6098"/>
    <w:rsid w:val="00FC7F10"/>
    <w:rsid w:val="00FD25BD"/>
    <w:rsid w:val="00FD37FF"/>
    <w:rsid w:val="00FD4D6F"/>
    <w:rsid w:val="00FD730F"/>
    <w:rsid w:val="00FD76D3"/>
    <w:rsid w:val="00FD7EF5"/>
    <w:rsid w:val="00FE0195"/>
    <w:rsid w:val="00FE046D"/>
    <w:rsid w:val="00FE219E"/>
    <w:rsid w:val="00FE26C4"/>
    <w:rsid w:val="00FE2968"/>
    <w:rsid w:val="00FE2B2B"/>
    <w:rsid w:val="00FE31D4"/>
    <w:rsid w:val="00FE407D"/>
    <w:rsid w:val="00FE48C8"/>
    <w:rsid w:val="00FE562C"/>
    <w:rsid w:val="00FE59D3"/>
    <w:rsid w:val="00FE5BA8"/>
    <w:rsid w:val="00FE5F83"/>
    <w:rsid w:val="00FE5FAE"/>
    <w:rsid w:val="00FF0D53"/>
    <w:rsid w:val="00FF20F5"/>
    <w:rsid w:val="00FF2D57"/>
    <w:rsid w:val="00FF2E3F"/>
    <w:rsid w:val="00FF36AB"/>
    <w:rsid w:val="00FF38AF"/>
    <w:rsid w:val="00FF3DCD"/>
    <w:rsid w:val="00FF45F9"/>
    <w:rsid w:val="00FF4A44"/>
    <w:rsid w:val="00FF53E2"/>
    <w:rsid w:val="00FF5586"/>
    <w:rsid w:val="00FF63CA"/>
    <w:rsid w:val="00FF65AE"/>
    <w:rsid w:val="00FF6958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07684-B602-4457-81D2-5718AEAE5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87</TotalTime>
  <Pages>18</Pages>
  <Words>2438</Words>
  <Characters>13168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15575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7</cp:revision>
  <cp:lastPrinted>2006-08-08T20:14:00Z</cp:lastPrinted>
  <dcterms:created xsi:type="dcterms:W3CDTF">2020-04-14T00:08:00Z</dcterms:created>
  <dcterms:modified xsi:type="dcterms:W3CDTF">2020-05-05T19:02:00Z</dcterms:modified>
</cp:coreProperties>
</file>