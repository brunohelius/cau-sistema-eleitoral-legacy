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C692553" w:rsidR="00A735A5" w:rsidRPr="00971117" w:rsidRDefault="00825F00" w:rsidP="001F02F3">
      <w:pPr>
        <w:pStyle w:val="TituloDocumento"/>
        <w:rPr>
          <w:sz w:val="52"/>
          <w:szCs w:val="52"/>
        </w:rPr>
      </w:pPr>
      <w:r w:rsidRPr="00971117">
        <w:rPr>
          <w:sz w:val="52"/>
          <w:szCs w:val="52"/>
        </w:rPr>
        <w:fldChar w:fldCharType="begin"/>
      </w:r>
      <w:r w:rsidR="00C03F98" w:rsidRPr="00971117">
        <w:rPr>
          <w:sz w:val="52"/>
          <w:szCs w:val="52"/>
        </w:rPr>
        <w:instrText xml:space="preserve"> ASK  NomeCasoUso "Inserir a identificaç</w:instrText>
      </w:r>
      <w:r w:rsidR="00C03F98" w:rsidRPr="00971117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971117">
        <w:rPr>
          <w:sz w:val="52"/>
          <w:szCs w:val="52"/>
        </w:rPr>
        <w:fldChar w:fldCharType="separate"/>
      </w:r>
      <w:bookmarkStart w:id="0" w:name="NomeCasoUso"/>
      <w:r w:rsidR="00C03F98" w:rsidRPr="00971117">
        <w:rPr>
          <w:sz w:val="52"/>
          <w:szCs w:val="52"/>
        </w:rPr>
        <w:t>### - Nome do Caso de Uso</w:t>
      </w:r>
      <w:bookmarkEnd w:id="0"/>
      <w:r w:rsidRPr="00971117">
        <w:rPr>
          <w:sz w:val="52"/>
          <w:szCs w:val="52"/>
        </w:rPr>
        <w:fldChar w:fldCharType="end"/>
      </w:r>
      <w:r w:rsidR="003D743A" w:rsidRPr="00971117">
        <w:rPr>
          <w:sz w:val="52"/>
          <w:szCs w:val="52"/>
        </w:rPr>
        <w:t>HST08_Manter_Membros_Comissao_Visualizar_Alterar</w:t>
      </w:r>
    </w:p>
    <w:p w14:paraId="23CFD52F" w14:textId="77777777" w:rsidR="008C2557" w:rsidRPr="00971117" w:rsidRDefault="008C2557" w:rsidP="001F02F3">
      <w:pPr>
        <w:pStyle w:val="NomeProjeto"/>
      </w:pPr>
      <w:r w:rsidRPr="00971117">
        <w:fldChar w:fldCharType="begin"/>
      </w:r>
      <w:r w:rsidRPr="00971117">
        <w:instrText xml:space="preserve"> ASK  NomeProduto "Informe o nome do produto"  \* MERGEFORMAT </w:instrText>
      </w:r>
      <w:r w:rsidRPr="00971117">
        <w:fldChar w:fldCharType="separate"/>
      </w:r>
      <w:bookmarkStart w:id="1" w:name="NomeProduto"/>
      <w:bookmarkStart w:id="2" w:name="NomeProjeto"/>
      <w:r w:rsidRPr="00971117">
        <w:t>&lt;Nome do Produto&gt;</w:t>
      </w:r>
      <w:bookmarkEnd w:id="1"/>
      <w:bookmarkEnd w:id="2"/>
      <w:r w:rsidRPr="00971117">
        <w:fldChar w:fldCharType="end"/>
      </w:r>
      <w:r w:rsidRPr="00971117">
        <w:t>Sistema Processo Eleitoral</w:t>
      </w:r>
    </w:p>
    <w:p w14:paraId="77323B6C" w14:textId="41FAD550" w:rsidR="008C2557" w:rsidRPr="00971117" w:rsidRDefault="008C2557" w:rsidP="001F02F3">
      <w:pPr>
        <w:pStyle w:val="NomeCliente"/>
      </w:pPr>
      <w:r w:rsidRPr="00971117">
        <w:fldChar w:fldCharType="begin"/>
      </w:r>
      <w:r w:rsidRPr="00971117">
        <w:instrText xml:space="preserve"> ASK  NomeCliente "Informe o nome do cliente"  \* MERGEFORMAT </w:instrText>
      </w:r>
      <w:r w:rsidRPr="00971117">
        <w:fldChar w:fldCharType="separate"/>
      </w:r>
      <w:bookmarkStart w:id="3" w:name="NomeCliente"/>
      <w:r w:rsidRPr="00971117">
        <w:t>&lt;Nome do cliente&gt;</w:t>
      </w:r>
      <w:bookmarkEnd w:id="3"/>
      <w:r w:rsidRPr="00971117">
        <w:fldChar w:fldCharType="end"/>
      </w:r>
      <w:r w:rsidR="00663E4B">
        <w:fldChar w:fldCharType="begin"/>
      </w:r>
      <w:r w:rsidR="00663E4B">
        <w:instrText xml:space="preserve"> REF NomeClien</w:instrText>
      </w:r>
      <w:r w:rsidR="00663E4B">
        <w:instrText xml:space="preserve">te  \* MERGEFORMAT </w:instrText>
      </w:r>
      <w:r w:rsidR="00663E4B">
        <w:fldChar w:fldCharType="separate"/>
      </w:r>
      <w:r w:rsidRPr="00971117">
        <w:t>CAU</w:t>
      </w:r>
      <w:r w:rsidR="00663E4B">
        <w:fldChar w:fldCharType="end"/>
      </w:r>
    </w:p>
    <w:p w14:paraId="76B968EA" w14:textId="77777777" w:rsidR="008C2557" w:rsidRPr="00971117" w:rsidRDefault="008C2557" w:rsidP="008C2557"/>
    <w:p w14:paraId="09D3AC62" w14:textId="77777777" w:rsidR="00A735A5" w:rsidRPr="00971117" w:rsidRDefault="00A735A5" w:rsidP="008424D8">
      <w:pPr>
        <w:jc w:val="center"/>
        <w:rPr>
          <w:rFonts w:ascii="Verdana" w:hAnsi="Verdana" w:cs="Arial"/>
          <w:b/>
          <w:bCs/>
          <w:sz w:val="24"/>
          <w:szCs w:val="24"/>
        </w:rPr>
      </w:pPr>
      <w:r w:rsidRPr="00971117">
        <w:br w:type="page"/>
      </w:r>
      <w:r w:rsidRPr="00971117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971117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971117" w14:paraId="4C656B1F" w14:textId="77777777" w:rsidTr="008424D8">
        <w:trPr>
          <w:cantSplit/>
          <w:trHeight w:val="278"/>
          <w:jc w:val="center"/>
        </w:trPr>
        <w:tc>
          <w:tcPr>
            <w:tcW w:w="1589" w:type="dxa"/>
            <w:shd w:val="clear" w:color="auto" w:fill="F2F2F2" w:themeFill="background1" w:themeFillShade="F2"/>
          </w:tcPr>
          <w:p w14:paraId="53A9AD8B" w14:textId="77777777" w:rsidR="00A735A5" w:rsidRPr="00971117" w:rsidRDefault="00A735A5">
            <w:pPr>
              <w:jc w:val="center"/>
              <w:rPr>
                <w:b/>
                <w:bCs/>
              </w:rPr>
            </w:pPr>
            <w:r w:rsidRPr="00971117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14:paraId="2F73913A" w14:textId="77777777" w:rsidR="00A735A5" w:rsidRPr="00971117" w:rsidRDefault="00A735A5">
            <w:pPr>
              <w:jc w:val="center"/>
              <w:rPr>
                <w:b/>
                <w:bCs/>
              </w:rPr>
            </w:pPr>
            <w:r w:rsidRPr="00971117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2F2F2" w:themeFill="background1" w:themeFillShade="F2"/>
          </w:tcPr>
          <w:p w14:paraId="7F972ED7" w14:textId="77777777" w:rsidR="00A735A5" w:rsidRPr="00971117" w:rsidRDefault="00A735A5">
            <w:pPr>
              <w:jc w:val="center"/>
              <w:rPr>
                <w:b/>
                <w:bCs/>
              </w:rPr>
            </w:pPr>
            <w:r w:rsidRPr="00971117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2F2F2" w:themeFill="background1" w:themeFillShade="F2"/>
          </w:tcPr>
          <w:p w14:paraId="65ECE6F6" w14:textId="77777777" w:rsidR="00A735A5" w:rsidRPr="00971117" w:rsidRDefault="00A735A5">
            <w:pPr>
              <w:jc w:val="center"/>
              <w:rPr>
                <w:b/>
                <w:bCs/>
              </w:rPr>
            </w:pPr>
            <w:r w:rsidRPr="00971117">
              <w:rPr>
                <w:b/>
                <w:bCs/>
              </w:rPr>
              <w:t>Observações</w:t>
            </w:r>
          </w:p>
        </w:tc>
      </w:tr>
      <w:tr w:rsidR="00D45825" w:rsidRPr="00971117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26D119DE" w:rsidR="00A735A5" w:rsidRPr="00971117" w:rsidRDefault="006B761B" w:rsidP="006B761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1.0</w:t>
            </w:r>
          </w:p>
        </w:tc>
        <w:tc>
          <w:tcPr>
            <w:tcW w:w="1425" w:type="dxa"/>
            <w:vAlign w:val="bottom"/>
          </w:tcPr>
          <w:p w14:paraId="3828512A" w14:textId="018E3045" w:rsidR="00A735A5" w:rsidRPr="00971117" w:rsidRDefault="006B761B" w:rsidP="006B761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12/08/2019</w:t>
            </w:r>
          </w:p>
        </w:tc>
        <w:tc>
          <w:tcPr>
            <w:tcW w:w="2405" w:type="dxa"/>
            <w:vAlign w:val="center"/>
          </w:tcPr>
          <w:p w14:paraId="7DBE843B" w14:textId="75FDC229" w:rsidR="00A735A5" w:rsidRPr="00971117" w:rsidRDefault="006B761B" w:rsidP="006B761B">
            <w:pPr>
              <w:ind w:left="169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Maycon Mendes</w:t>
            </w:r>
          </w:p>
        </w:tc>
        <w:tc>
          <w:tcPr>
            <w:tcW w:w="4203" w:type="dxa"/>
          </w:tcPr>
          <w:p w14:paraId="10E3D2AF" w14:textId="29865D66" w:rsidR="00A735A5" w:rsidRPr="00971117" w:rsidRDefault="006B761B" w:rsidP="006B761B">
            <w:pPr>
              <w:ind w:left="174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Criação da História</w:t>
            </w:r>
          </w:p>
        </w:tc>
      </w:tr>
      <w:tr w:rsidR="00726B57" w:rsidRPr="00971117" w14:paraId="11605165" w14:textId="77777777" w:rsidTr="00C03F98">
        <w:trPr>
          <w:cantSplit/>
          <w:jc w:val="center"/>
        </w:trPr>
        <w:tc>
          <w:tcPr>
            <w:tcW w:w="1589" w:type="dxa"/>
          </w:tcPr>
          <w:p w14:paraId="528B9191" w14:textId="371F4172" w:rsidR="00726B57" w:rsidRPr="00971117" w:rsidRDefault="00726B57" w:rsidP="006B761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1.1</w:t>
            </w:r>
          </w:p>
        </w:tc>
        <w:tc>
          <w:tcPr>
            <w:tcW w:w="1425" w:type="dxa"/>
            <w:vAlign w:val="bottom"/>
          </w:tcPr>
          <w:p w14:paraId="4F5C4CAE" w14:textId="2D929730" w:rsidR="00726B57" w:rsidRPr="00971117" w:rsidRDefault="003D743A" w:rsidP="006B761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30</w:t>
            </w:r>
            <w:r w:rsidR="00726B57" w:rsidRPr="00971117">
              <w:rPr>
                <w:sz w:val="24"/>
                <w:szCs w:val="24"/>
              </w:rPr>
              <w:t>/08/2019</w:t>
            </w:r>
          </w:p>
        </w:tc>
        <w:tc>
          <w:tcPr>
            <w:tcW w:w="2405" w:type="dxa"/>
            <w:vAlign w:val="center"/>
          </w:tcPr>
          <w:p w14:paraId="22F6835C" w14:textId="6BAAB4F6" w:rsidR="00726B57" w:rsidRPr="00971117" w:rsidRDefault="00726B57" w:rsidP="006B761B">
            <w:pPr>
              <w:ind w:left="169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Maycon Mendes</w:t>
            </w:r>
          </w:p>
        </w:tc>
        <w:tc>
          <w:tcPr>
            <w:tcW w:w="4203" w:type="dxa"/>
          </w:tcPr>
          <w:p w14:paraId="661A1339" w14:textId="3F526BDA" w:rsidR="00726B57" w:rsidRPr="00971117" w:rsidRDefault="00726B57" w:rsidP="006B761B">
            <w:pPr>
              <w:ind w:left="174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Mudança do layout do documento</w:t>
            </w:r>
          </w:p>
        </w:tc>
      </w:tr>
      <w:tr w:rsidR="00682B7B" w:rsidRPr="00971117" w14:paraId="34506039" w14:textId="77777777" w:rsidTr="00C03F98">
        <w:trPr>
          <w:cantSplit/>
          <w:jc w:val="center"/>
        </w:trPr>
        <w:tc>
          <w:tcPr>
            <w:tcW w:w="1589" w:type="dxa"/>
          </w:tcPr>
          <w:p w14:paraId="78919E98" w14:textId="6EDFB32C" w:rsidR="00682B7B" w:rsidRPr="00971117" w:rsidRDefault="00682B7B" w:rsidP="00682B7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1.2</w:t>
            </w:r>
          </w:p>
        </w:tc>
        <w:tc>
          <w:tcPr>
            <w:tcW w:w="1425" w:type="dxa"/>
            <w:vAlign w:val="bottom"/>
          </w:tcPr>
          <w:p w14:paraId="057E20C3" w14:textId="566794C4" w:rsidR="00682B7B" w:rsidRPr="00971117" w:rsidRDefault="00682B7B" w:rsidP="00682B7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25/09/2019</w:t>
            </w:r>
          </w:p>
        </w:tc>
        <w:tc>
          <w:tcPr>
            <w:tcW w:w="2405" w:type="dxa"/>
            <w:vAlign w:val="center"/>
          </w:tcPr>
          <w:p w14:paraId="52BB8FE9" w14:textId="5EC2F540" w:rsidR="00682B7B" w:rsidRPr="00971117" w:rsidRDefault="00682B7B" w:rsidP="00682B7B">
            <w:pPr>
              <w:ind w:left="169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Maycon Mendes</w:t>
            </w:r>
          </w:p>
        </w:tc>
        <w:tc>
          <w:tcPr>
            <w:tcW w:w="4203" w:type="dxa"/>
          </w:tcPr>
          <w:p w14:paraId="008CCAE5" w14:textId="78476E1D" w:rsidR="00682B7B" w:rsidRPr="00971117" w:rsidRDefault="00682B7B" w:rsidP="00682B7B">
            <w:pPr>
              <w:ind w:left="174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Inclusão de regra de duplicidade de CPF cadastrados</w:t>
            </w:r>
          </w:p>
        </w:tc>
      </w:tr>
      <w:tr w:rsidR="00154ADA" w:rsidRPr="00971117" w14:paraId="5467B325" w14:textId="77777777" w:rsidTr="00C03F98">
        <w:trPr>
          <w:cantSplit/>
          <w:jc w:val="center"/>
        </w:trPr>
        <w:tc>
          <w:tcPr>
            <w:tcW w:w="1589" w:type="dxa"/>
          </w:tcPr>
          <w:p w14:paraId="14F4D997" w14:textId="2950762C" w:rsidR="00154ADA" w:rsidRPr="00971117" w:rsidRDefault="00154ADA" w:rsidP="00682B7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1.3</w:t>
            </w:r>
          </w:p>
        </w:tc>
        <w:tc>
          <w:tcPr>
            <w:tcW w:w="1425" w:type="dxa"/>
            <w:vAlign w:val="bottom"/>
          </w:tcPr>
          <w:p w14:paraId="104C4150" w14:textId="0ED246C3" w:rsidR="00154ADA" w:rsidRPr="00971117" w:rsidRDefault="00154ADA" w:rsidP="00682B7B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14/11/2019</w:t>
            </w:r>
          </w:p>
        </w:tc>
        <w:tc>
          <w:tcPr>
            <w:tcW w:w="2405" w:type="dxa"/>
            <w:vAlign w:val="center"/>
          </w:tcPr>
          <w:p w14:paraId="58724A2A" w14:textId="39898C5C" w:rsidR="00154ADA" w:rsidRPr="00971117" w:rsidRDefault="00154ADA" w:rsidP="00682B7B">
            <w:pPr>
              <w:ind w:left="169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André de Jesus</w:t>
            </w:r>
            <w:r w:rsidR="00464F7D" w:rsidRPr="00971117">
              <w:rPr>
                <w:sz w:val="24"/>
                <w:szCs w:val="24"/>
              </w:rPr>
              <w:t xml:space="preserve"> </w:t>
            </w:r>
          </w:p>
        </w:tc>
        <w:tc>
          <w:tcPr>
            <w:tcW w:w="4203" w:type="dxa"/>
          </w:tcPr>
          <w:p w14:paraId="1BE2F06D" w14:textId="5E24540C" w:rsidR="00154ADA" w:rsidRPr="00971117" w:rsidRDefault="00154ADA" w:rsidP="00682B7B">
            <w:pPr>
              <w:ind w:left="174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Inclusão de regra para detalhar mais o retorno das comissões por UF.</w:t>
            </w:r>
            <w:r w:rsidR="00464F7D" w:rsidRPr="00971117">
              <w:rPr>
                <w:sz w:val="24"/>
                <w:szCs w:val="24"/>
              </w:rPr>
              <w:t xml:space="preserve"> </w:t>
            </w:r>
            <w:r w:rsidR="00464F7D" w:rsidRPr="00971117">
              <w:rPr>
                <w:color w:val="31849B" w:themeColor="accent5" w:themeShade="BF"/>
                <w:sz w:val="24"/>
                <w:szCs w:val="24"/>
              </w:rPr>
              <w:t>[</w:t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  <w:fldChar w:fldCharType="begin"/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  <w:instrText xml:space="preserve"> REF _Ref24641533 \r \h </w:instrText>
            </w:r>
            <w:r w:rsidR="00971117">
              <w:rPr>
                <w:color w:val="31849B" w:themeColor="accent5" w:themeShade="BF"/>
                <w:sz w:val="24"/>
                <w:szCs w:val="24"/>
              </w:rPr>
              <w:instrText xml:space="preserve"> \* MERGEFORMAT </w:instrText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  <w:fldChar w:fldCharType="separate"/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  <w:t>3.</w:t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  <w:t>7</w:t>
            </w:r>
            <w:r w:rsidR="007F3D96" w:rsidRPr="00971117">
              <w:rPr>
                <w:color w:val="31849B" w:themeColor="accent5" w:themeShade="BF"/>
                <w:sz w:val="24"/>
                <w:szCs w:val="24"/>
              </w:rPr>
              <w:fldChar w:fldCharType="end"/>
            </w:r>
            <w:r w:rsidR="00464F7D" w:rsidRPr="00971117">
              <w:rPr>
                <w:color w:val="31849B" w:themeColor="accent5" w:themeShade="BF"/>
                <w:sz w:val="24"/>
                <w:szCs w:val="24"/>
              </w:rPr>
              <w:t>]</w:t>
            </w:r>
          </w:p>
          <w:p w14:paraId="33941EA0" w14:textId="0491D855" w:rsidR="00154ADA" w:rsidRPr="00971117" w:rsidRDefault="00154ADA" w:rsidP="00682B7B">
            <w:pPr>
              <w:ind w:left="174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 xml:space="preserve">Atualização das interfaces 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begin"/>
            </w:r>
            <w:r w:rsidRPr="00971117">
              <w:rPr>
                <w:color w:val="31849B" w:themeColor="accent5" w:themeShade="BF"/>
                <w:sz w:val="24"/>
                <w:szCs w:val="24"/>
              </w:rPr>
              <w:instrText xml:space="preserve"> REF _Ref24641444 \r \h </w:instrText>
            </w:r>
            <w:r w:rsidR="00971117">
              <w:rPr>
                <w:color w:val="31849B" w:themeColor="accent5" w:themeShade="BF"/>
                <w:sz w:val="24"/>
                <w:szCs w:val="24"/>
              </w:rPr>
              <w:instrText xml:space="preserve"> \* MERGEFORMAT </w:instrText>
            </w:r>
            <w:r w:rsidRPr="00971117">
              <w:rPr>
                <w:color w:val="31849B" w:themeColor="accent5" w:themeShade="BF"/>
                <w:sz w:val="24"/>
                <w:szCs w:val="24"/>
              </w:rPr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separate"/>
            </w:r>
            <w:r w:rsidRPr="00971117">
              <w:rPr>
                <w:color w:val="31849B" w:themeColor="accent5" w:themeShade="BF"/>
                <w:sz w:val="24"/>
                <w:szCs w:val="24"/>
              </w:rPr>
              <w:t>P02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end"/>
            </w:r>
            <w:r w:rsidRPr="00971117">
              <w:rPr>
                <w:sz w:val="24"/>
                <w:szCs w:val="24"/>
              </w:rPr>
              <w:t xml:space="preserve">, 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begin"/>
            </w:r>
            <w:r w:rsidRPr="00971117">
              <w:rPr>
                <w:color w:val="31849B" w:themeColor="accent5" w:themeShade="BF"/>
                <w:sz w:val="24"/>
                <w:szCs w:val="24"/>
              </w:rPr>
              <w:instrText xml:space="preserve"> REF _Ref18313569 \r \h </w:instrText>
            </w:r>
            <w:r w:rsidR="00971117">
              <w:rPr>
                <w:color w:val="31849B" w:themeColor="accent5" w:themeShade="BF"/>
                <w:sz w:val="24"/>
                <w:szCs w:val="24"/>
              </w:rPr>
              <w:instrText xml:space="preserve"> \* MERGEFORMAT </w:instrText>
            </w:r>
            <w:r w:rsidRPr="00971117">
              <w:rPr>
                <w:color w:val="31849B" w:themeColor="accent5" w:themeShade="BF"/>
                <w:sz w:val="24"/>
                <w:szCs w:val="24"/>
              </w:rPr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separate"/>
            </w:r>
            <w:r w:rsidRPr="00971117">
              <w:rPr>
                <w:color w:val="31849B" w:themeColor="accent5" w:themeShade="BF"/>
                <w:sz w:val="24"/>
                <w:szCs w:val="24"/>
              </w:rPr>
              <w:t>P03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end"/>
            </w:r>
          </w:p>
        </w:tc>
      </w:tr>
      <w:tr w:rsidR="00827ACF" w:rsidRPr="00971117" w14:paraId="1A1A1C07" w14:textId="77777777" w:rsidTr="00C03F98">
        <w:trPr>
          <w:cantSplit/>
          <w:jc w:val="center"/>
        </w:trPr>
        <w:tc>
          <w:tcPr>
            <w:tcW w:w="1589" w:type="dxa"/>
          </w:tcPr>
          <w:p w14:paraId="767738C1" w14:textId="783BF1A2" w:rsidR="00827ACF" w:rsidRPr="00971117" w:rsidRDefault="00827ACF" w:rsidP="00827ACF">
            <w:pPr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425" w:type="dxa"/>
            <w:vAlign w:val="bottom"/>
          </w:tcPr>
          <w:p w14:paraId="56C92C43" w14:textId="4D9EF2F4" w:rsidR="00827ACF" w:rsidRPr="00971117" w:rsidRDefault="00827ACF" w:rsidP="00827A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  <w:r w:rsidRPr="0097111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04</w:t>
            </w:r>
            <w:r w:rsidRPr="00971117">
              <w:rPr>
                <w:sz w:val="24"/>
                <w:szCs w:val="24"/>
              </w:rPr>
              <w:t>/20</w:t>
            </w:r>
            <w:r>
              <w:rPr>
                <w:sz w:val="24"/>
                <w:szCs w:val="24"/>
              </w:rPr>
              <w:t>20</w:t>
            </w:r>
          </w:p>
        </w:tc>
        <w:tc>
          <w:tcPr>
            <w:tcW w:w="2405" w:type="dxa"/>
            <w:vAlign w:val="center"/>
          </w:tcPr>
          <w:p w14:paraId="7EB3F2C2" w14:textId="4A68AA4C" w:rsidR="00827ACF" w:rsidRPr="00971117" w:rsidRDefault="00827ACF" w:rsidP="00827ACF">
            <w:pPr>
              <w:ind w:left="1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Cláudia Ávila</w:t>
            </w:r>
            <w:r w:rsidRPr="00971117">
              <w:rPr>
                <w:sz w:val="24"/>
                <w:szCs w:val="24"/>
              </w:rPr>
              <w:t xml:space="preserve"> </w:t>
            </w:r>
          </w:p>
        </w:tc>
        <w:tc>
          <w:tcPr>
            <w:tcW w:w="4203" w:type="dxa"/>
          </w:tcPr>
          <w:p w14:paraId="6A73B925" w14:textId="24419788" w:rsidR="00AC28A2" w:rsidRDefault="00AC28A2" w:rsidP="00AC28A2">
            <w:pPr>
              <w:ind w:left="17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Alteração</w:t>
            </w:r>
            <w:r w:rsidR="00827ACF">
              <w:rPr>
                <w:sz w:val="24"/>
                <w:szCs w:val="24"/>
              </w:rPr>
              <w:t xml:space="preserve"> da regra 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t>[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begin"/>
            </w:r>
            <w:r w:rsidRPr="00971117">
              <w:rPr>
                <w:color w:val="31849B" w:themeColor="accent5" w:themeShade="BF"/>
                <w:sz w:val="24"/>
                <w:szCs w:val="24"/>
              </w:rPr>
              <w:instrText xml:space="preserve"> REF _Ref24641533 \r \h </w:instrText>
            </w:r>
            <w:r>
              <w:rPr>
                <w:color w:val="31849B" w:themeColor="accent5" w:themeShade="BF"/>
                <w:sz w:val="24"/>
                <w:szCs w:val="24"/>
              </w:rPr>
              <w:instrText xml:space="preserve"> \* MERGEFORMAT </w:instrText>
            </w:r>
            <w:r w:rsidRPr="00971117">
              <w:rPr>
                <w:color w:val="31849B" w:themeColor="accent5" w:themeShade="BF"/>
                <w:sz w:val="24"/>
                <w:szCs w:val="24"/>
              </w:rPr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separate"/>
            </w:r>
            <w:r w:rsidRPr="00971117">
              <w:rPr>
                <w:color w:val="31849B" w:themeColor="accent5" w:themeShade="BF"/>
                <w:sz w:val="24"/>
                <w:szCs w:val="24"/>
              </w:rPr>
              <w:t>3.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t>7</w:t>
            </w:r>
            <w:r w:rsidRPr="00971117">
              <w:rPr>
                <w:color w:val="31849B" w:themeColor="accent5" w:themeShade="BF"/>
                <w:sz w:val="24"/>
                <w:szCs w:val="24"/>
              </w:rPr>
              <w:fldChar w:fldCharType="end"/>
            </w:r>
            <w:r w:rsidRPr="00971117">
              <w:rPr>
                <w:color w:val="31849B" w:themeColor="accent5" w:themeShade="BF"/>
                <w:sz w:val="24"/>
                <w:szCs w:val="24"/>
              </w:rPr>
              <w:t>]</w:t>
            </w:r>
            <w:r w:rsidRPr="00AC28A2">
              <w:rPr>
                <w:sz w:val="24"/>
                <w:szCs w:val="24"/>
              </w:rPr>
              <w:t xml:space="preserve">, item </w:t>
            </w:r>
            <w:r>
              <w:rPr>
                <w:color w:val="31849B" w:themeColor="accent5" w:themeShade="BF"/>
                <w:sz w:val="24"/>
                <w:szCs w:val="24"/>
              </w:rPr>
              <w:t xml:space="preserve">Funcionalidade </w:t>
            </w:r>
            <w:r w:rsidRPr="00AC28A2">
              <w:rPr>
                <w:color w:val="31849B" w:themeColor="accent5" w:themeShade="BF"/>
                <w:sz w:val="24"/>
                <w:szCs w:val="24"/>
              </w:rPr>
              <w:t>Alterar</w:t>
            </w:r>
            <w:r>
              <w:rPr>
                <w:sz w:val="24"/>
                <w:szCs w:val="24"/>
              </w:rPr>
              <w:t xml:space="preserve">, </w:t>
            </w:r>
            <w:r w:rsidR="00827ACF" w:rsidRPr="00AC28A2">
              <w:rPr>
                <w:sz w:val="24"/>
                <w:szCs w:val="24"/>
              </w:rPr>
              <w:t>para</w:t>
            </w:r>
            <w:r w:rsidR="00827ACF">
              <w:rPr>
                <w:sz w:val="24"/>
                <w:szCs w:val="24"/>
              </w:rPr>
              <w:t xml:space="preserve"> Alteração da Comissão </w:t>
            </w:r>
          </w:p>
          <w:p w14:paraId="5874F64F" w14:textId="552A6AA0" w:rsidR="00827ACF" w:rsidRPr="00971117" w:rsidRDefault="00AC28A2" w:rsidP="00AC28A2">
            <w:pPr>
              <w:ind w:left="17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827ACF">
              <w:rPr>
                <w:sz w:val="24"/>
                <w:szCs w:val="24"/>
              </w:rPr>
              <w:t xml:space="preserve">nclusão da mensagem </w:t>
            </w:r>
            <w:r w:rsidR="007A5D08" w:rsidRPr="00971117">
              <w:rPr>
                <w:b/>
                <w:color w:val="548DD4" w:themeColor="text2" w:themeTint="99"/>
                <w:sz w:val="24"/>
                <w:szCs w:val="24"/>
              </w:rPr>
              <w:fldChar w:fldCharType="begin"/>
            </w:r>
            <w:r w:rsidR="007A5D08" w:rsidRPr="00971117">
              <w:rPr>
                <w:b/>
                <w:color w:val="548DD4" w:themeColor="text2" w:themeTint="99"/>
                <w:sz w:val="24"/>
                <w:szCs w:val="24"/>
              </w:rPr>
              <w:instrText xml:space="preserve"> REF _Ref17805935 \h  \* MERGEFORMAT </w:instrText>
            </w:r>
            <w:r w:rsidR="007A5D08" w:rsidRPr="00971117">
              <w:rPr>
                <w:b/>
                <w:color w:val="548DD4" w:themeColor="text2" w:themeTint="99"/>
                <w:sz w:val="24"/>
                <w:szCs w:val="24"/>
              </w:rPr>
            </w:r>
            <w:r w:rsidR="007A5D08" w:rsidRPr="00971117">
              <w:rPr>
                <w:b/>
                <w:color w:val="548DD4" w:themeColor="text2" w:themeTint="99"/>
                <w:sz w:val="24"/>
                <w:szCs w:val="24"/>
              </w:rPr>
              <w:fldChar w:fldCharType="separate"/>
            </w:r>
            <w:r w:rsidR="007A5D08" w:rsidRPr="00971117">
              <w:rPr>
                <w:b/>
                <w:color w:val="548DD4" w:themeColor="text2" w:themeTint="99"/>
                <w:sz w:val="24"/>
                <w:szCs w:val="24"/>
              </w:rPr>
              <w:t>ME1</w:t>
            </w:r>
            <w:r w:rsidR="007A5D08">
              <w:rPr>
                <w:b/>
                <w:color w:val="548DD4" w:themeColor="text2" w:themeTint="99"/>
                <w:sz w:val="24"/>
                <w:szCs w:val="24"/>
              </w:rPr>
              <w:t>1</w:t>
            </w:r>
            <w:r w:rsidR="007A5D08" w:rsidRPr="00971117">
              <w:rPr>
                <w:b/>
                <w:color w:val="548DD4" w:themeColor="text2" w:themeTint="99"/>
                <w:sz w:val="24"/>
                <w:szCs w:val="24"/>
              </w:rPr>
              <w:fldChar w:fldCharType="end"/>
            </w:r>
          </w:p>
        </w:tc>
      </w:tr>
    </w:tbl>
    <w:p w14:paraId="7FCD6DB3" w14:textId="6C2E3D7E" w:rsidR="00A735A5" w:rsidRPr="00971117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971117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971117" w:rsidRDefault="00A4247F" w:rsidP="00A4247F">
      <w:pPr>
        <w:rPr>
          <w:rFonts w:cs="Arial"/>
          <w:szCs w:val="22"/>
        </w:rPr>
      </w:pPr>
    </w:p>
    <w:p w14:paraId="7AE1C47C" w14:textId="77777777" w:rsidR="00A4247F" w:rsidRPr="00971117" w:rsidRDefault="00A4247F" w:rsidP="00A4247F">
      <w:pPr>
        <w:rPr>
          <w:rFonts w:cs="Arial"/>
          <w:szCs w:val="22"/>
        </w:rPr>
      </w:pPr>
    </w:p>
    <w:p w14:paraId="423BB385" w14:textId="77777777" w:rsidR="00A4247F" w:rsidRPr="00971117" w:rsidRDefault="00A4247F" w:rsidP="00A4247F">
      <w:pPr>
        <w:rPr>
          <w:rFonts w:cs="Arial"/>
          <w:szCs w:val="22"/>
        </w:rPr>
      </w:pPr>
    </w:p>
    <w:p w14:paraId="0762D381" w14:textId="77777777" w:rsidR="00A4247F" w:rsidRPr="00971117" w:rsidRDefault="00A4247F" w:rsidP="00A4247F">
      <w:pPr>
        <w:rPr>
          <w:rFonts w:cs="Arial"/>
          <w:szCs w:val="22"/>
        </w:rPr>
      </w:pPr>
    </w:p>
    <w:p w14:paraId="7558BBB3" w14:textId="77777777" w:rsidR="00A4247F" w:rsidRPr="00971117" w:rsidRDefault="00A4247F" w:rsidP="00A4247F">
      <w:pPr>
        <w:rPr>
          <w:rFonts w:cs="Arial"/>
          <w:szCs w:val="22"/>
        </w:rPr>
      </w:pPr>
    </w:p>
    <w:p w14:paraId="6825B8F0" w14:textId="77777777" w:rsidR="00A4247F" w:rsidRPr="00971117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971117" w:rsidRDefault="00A4247F" w:rsidP="00A4247F">
      <w:pPr>
        <w:tabs>
          <w:tab w:val="left" w:pos="420"/>
        </w:tabs>
        <w:rPr>
          <w:rFonts w:cs="Arial"/>
          <w:szCs w:val="22"/>
        </w:rPr>
      </w:pPr>
      <w:r w:rsidRPr="00971117">
        <w:rPr>
          <w:rFonts w:cs="Arial"/>
          <w:szCs w:val="22"/>
        </w:rPr>
        <w:tab/>
      </w:r>
    </w:p>
    <w:p w14:paraId="22CC31A1" w14:textId="77777777" w:rsidR="00A735A5" w:rsidRPr="00971117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971117">
        <w:rPr>
          <w:rFonts w:cs="Arial"/>
          <w:szCs w:val="22"/>
        </w:rPr>
        <w:br w:type="page"/>
      </w:r>
      <w:r w:rsidRPr="00971117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71117" w:rsidRDefault="00A735A5">
      <w:pPr>
        <w:jc w:val="center"/>
        <w:rPr>
          <w:rFonts w:cs="Arial"/>
          <w:b/>
          <w:szCs w:val="22"/>
        </w:rPr>
      </w:pPr>
    </w:p>
    <w:p w14:paraId="51EDF1DE" w14:textId="77777777" w:rsidR="00633F56" w:rsidRPr="00971117" w:rsidRDefault="00825F00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r w:rsidRPr="00971117">
        <w:fldChar w:fldCharType="begin"/>
      </w:r>
      <w:r w:rsidR="00A735A5" w:rsidRPr="00971117">
        <w:instrText xml:space="preserve"> TOC \o "1-2" \h \z \u </w:instrText>
      </w:r>
      <w:r w:rsidRPr="00971117">
        <w:fldChar w:fldCharType="separate"/>
      </w:r>
      <w:hyperlink w:anchor="_Toc17806391" w:history="1">
        <w:r w:rsidR="00633F56" w:rsidRPr="00971117">
          <w:rPr>
            <w:rStyle w:val="Hyperlink"/>
            <w:noProof/>
          </w:rPr>
          <w:t>1.</w:t>
        </w:r>
        <w:r w:rsidR="00633F56" w:rsidRPr="0097111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33F56" w:rsidRPr="00971117">
          <w:rPr>
            <w:rStyle w:val="Hyperlink"/>
            <w:noProof/>
          </w:rPr>
          <w:t>Identificação da História</w:t>
        </w:r>
        <w:r w:rsidR="00633F56" w:rsidRPr="00971117">
          <w:rPr>
            <w:noProof/>
            <w:webHidden/>
          </w:rPr>
          <w:tab/>
        </w:r>
        <w:r w:rsidR="00633F56" w:rsidRPr="00971117">
          <w:rPr>
            <w:noProof/>
            <w:webHidden/>
          </w:rPr>
          <w:fldChar w:fldCharType="begin"/>
        </w:r>
        <w:r w:rsidR="00633F56" w:rsidRPr="00971117">
          <w:rPr>
            <w:noProof/>
            <w:webHidden/>
          </w:rPr>
          <w:instrText xml:space="preserve"> PAGEREF _Toc17806391 \h </w:instrText>
        </w:r>
        <w:r w:rsidR="00633F56" w:rsidRPr="00971117">
          <w:rPr>
            <w:noProof/>
            <w:webHidden/>
          </w:rPr>
        </w:r>
        <w:r w:rsidR="00633F56" w:rsidRPr="00971117">
          <w:rPr>
            <w:noProof/>
            <w:webHidden/>
          </w:rPr>
          <w:fldChar w:fldCharType="separate"/>
        </w:r>
        <w:r w:rsidR="00633F56" w:rsidRPr="00971117">
          <w:rPr>
            <w:noProof/>
            <w:webHidden/>
          </w:rPr>
          <w:t>4</w:t>
        </w:r>
        <w:r w:rsidR="00633F56" w:rsidRPr="00971117">
          <w:rPr>
            <w:noProof/>
            <w:webHidden/>
          </w:rPr>
          <w:fldChar w:fldCharType="end"/>
        </w:r>
      </w:hyperlink>
    </w:p>
    <w:p w14:paraId="3064AE69" w14:textId="77777777" w:rsidR="00633F56" w:rsidRPr="00971117" w:rsidRDefault="00663E4B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06392" w:history="1">
        <w:r w:rsidR="00633F56" w:rsidRPr="00971117">
          <w:rPr>
            <w:rStyle w:val="Hyperlink"/>
            <w:noProof/>
          </w:rPr>
          <w:t>2.</w:t>
        </w:r>
        <w:r w:rsidR="00633F56" w:rsidRPr="0097111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33F56" w:rsidRPr="00971117">
          <w:rPr>
            <w:rStyle w:val="Hyperlink"/>
            <w:noProof/>
          </w:rPr>
          <w:t>Protótipo</w:t>
        </w:r>
        <w:r w:rsidR="00633F56" w:rsidRPr="00971117">
          <w:rPr>
            <w:noProof/>
            <w:webHidden/>
          </w:rPr>
          <w:tab/>
        </w:r>
        <w:r w:rsidR="00633F56" w:rsidRPr="00971117">
          <w:rPr>
            <w:noProof/>
            <w:webHidden/>
          </w:rPr>
          <w:fldChar w:fldCharType="begin"/>
        </w:r>
        <w:r w:rsidR="00633F56" w:rsidRPr="00971117">
          <w:rPr>
            <w:noProof/>
            <w:webHidden/>
          </w:rPr>
          <w:instrText xml:space="preserve"> PAGEREF _Toc17806392 \h </w:instrText>
        </w:r>
        <w:r w:rsidR="00633F56" w:rsidRPr="00971117">
          <w:rPr>
            <w:noProof/>
            <w:webHidden/>
          </w:rPr>
        </w:r>
        <w:r w:rsidR="00633F56" w:rsidRPr="00971117">
          <w:rPr>
            <w:noProof/>
            <w:webHidden/>
          </w:rPr>
          <w:fldChar w:fldCharType="separate"/>
        </w:r>
        <w:r w:rsidR="00633F56" w:rsidRPr="00971117">
          <w:rPr>
            <w:noProof/>
            <w:webHidden/>
          </w:rPr>
          <w:t>4</w:t>
        </w:r>
        <w:r w:rsidR="00633F56" w:rsidRPr="00971117">
          <w:rPr>
            <w:noProof/>
            <w:webHidden/>
          </w:rPr>
          <w:fldChar w:fldCharType="end"/>
        </w:r>
      </w:hyperlink>
    </w:p>
    <w:p w14:paraId="2183C70A" w14:textId="77777777" w:rsidR="00633F56" w:rsidRPr="00971117" w:rsidRDefault="00663E4B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06393" w:history="1">
        <w:r w:rsidR="00633F56" w:rsidRPr="00971117">
          <w:rPr>
            <w:rStyle w:val="Hyperlink"/>
            <w:noProof/>
          </w:rPr>
          <w:t>3.</w:t>
        </w:r>
        <w:r w:rsidR="00633F56" w:rsidRPr="0097111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33F56" w:rsidRPr="00971117">
          <w:rPr>
            <w:rStyle w:val="Hyperlink"/>
            <w:noProof/>
          </w:rPr>
          <w:t>Critério de aceite</w:t>
        </w:r>
        <w:r w:rsidR="00633F56" w:rsidRPr="00971117">
          <w:rPr>
            <w:noProof/>
            <w:webHidden/>
          </w:rPr>
          <w:tab/>
        </w:r>
        <w:r w:rsidR="00633F56" w:rsidRPr="00971117">
          <w:rPr>
            <w:noProof/>
            <w:webHidden/>
          </w:rPr>
          <w:fldChar w:fldCharType="begin"/>
        </w:r>
        <w:r w:rsidR="00633F56" w:rsidRPr="00971117">
          <w:rPr>
            <w:noProof/>
            <w:webHidden/>
          </w:rPr>
          <w:instrText xml:space="preserve"> PAGEREF _Toc17806393 \h </w:instrText>
        </w:r>
        <w:r w:rsidR="00633F56" w:rsidRPr="00971117">
          <w:rPr>
            <w:noProof/>
            <w:webHidden/>
          </w:rPr>
        </w:r>
        <w:r w:rsidR="00633F56" w:rsidRPr="00971117">
          <w:rPr>
            <w:noProof/>
            <w:webHidden/>
          </w:rPr>
          <w:fldChar w:fldCharType="separate"/>
        </w:r>
        <w:r w:rsidR="00633F56" w:rsidRPr="00971117">
          <w:rPr>
            <w:noProof/>
            <w:webHidden/>
          </w:rPr>
          <w:t>10</w:t>
        </w:r>
        <w:r w:rsidR="00633F56" w:rsidRPr="00971117">
          <w:rPr>
            <w:noProof/>
            <w:webHidden/>
          </w:rPr>
          <w:fldChar w:fldCharType="end"/>
        </w:r>
      </w:hyperlink>
    </w:p>
    <w:p w14:paraId="57779CC1" w14:textId="77777777" w:rsidR="00633F56" w:rsidRPr="00971117" w:rsidRDefault="00663E4B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06394" w:history="1">
        <w:r w:rsidR="00633F56" w:rsidRPr="00971117">
          <w:rPr>
            <w:rStyle w:val="Hyperlink"/>
            <w:noProof/>
          </w:rPr>
          <w:t>4.</w:t>
        </w:r>
        <w:r w:rsidR="00633F56" w:rsidRPr="0097111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33F56" w:rsidRPr="00971117">
          <w:rPr>
            <w:rStyle w:val="Hyperlink"/>
            <w:noProof/>
          </w:rPr>
          <w:t>Mensagens</w:t>
        </w:r>
        <w:r w:rsidR="00633F56" w:rsidRPr="00971117">
          <w:rPr>
            <w:noProof/>
            <w:webHidden/>
          </w:rPr>
          <w:tab/>
        </w:r>
        <w:r w:rsidR="00633F56" w:rsidRPr="00971117">
          <w:rPr>
            <w:noProof/>
            <w:webHidden/>
          </w:rPr>
          <w:fldChar w:fldCharType="begin"/>
        </w:r>
        <w:r w:rsidR="00633F56" w:rsidRPr="00971117">
          <w:rPr>
            <w:noProof/>
            <w:webHidden/>
          </w:rPr>
          <w:instrText xml:space="preserve"> PAGEREF _Toc17806394 \h </w:instrText>
        </w:r>
        <w:r w:rsidR="00633F56" w:rsidRPr="00971117">
          <w:rPr>
            <w:noProof/>
            <w:webHidden/>
          </w:rPr>
        </w:r>
        <w:r w:rsidR="00633F56" w:rsidRPr="00971117">
          <w:rPr>
            <w:noProof/>
            <w:webHidden/>
          </w:rPr>
          <w:fldChar w:fldCharType="separate"/>
        </w:r>
        <w:r w:rsidR="00633F56" w:rsidRPr="00971117">
          <w:rPr>
            <w:noProof/>
            <w:webHidden/>
          </w:rPr>
          <w:t>16</w:t>
        </w:r>
        <w:r w:rsidR="00633F56" w:rsidRPr="00971117">
          <w:rPr>
            <w:noProof/>
            <w:webHidden/>
          </w:rPr>
          <w:fldChar w:fldCharType="end"/>
        </w:r>
      </w:hyperlink>
    </w:p>
    <w:p w14:paraId="22C574F4" w14:textId="77777777" w:rsidR="00633F56" w:rsidRPr="00971117" w:rsidRDefault="00663E4B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06395" w:history="1">
        <w:r w:rsidR="00633F56" w:rsidRPr="00971117">
          <w:rPr>
            <w:rStyle w:val="Hyperlink"/>
            <w:noProof/>
          </w:rPr>
          <w:t>5.</w:t>
        </w:r>
        <w:r w:rsidR="00633F56" w:rsidRPr="0097111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33F56" w:rsidRPr="00971117">
          <w:rPr>
            <w:rStyle w:val="Hyperlink"/>
            <w:noProof/>
          </w:rPr>
          <w:t>Informações Complementares</w:t>
        </w:r>
        <w:r w:rsidR="00633F56" w:rsidRPr="00971117">
          <w:rPr>
            <w:noProof/>
            <w:webHidden/>
          </w:rPr>
          <w:tab/>
        </w:r>
        <w:r w:rsidR="00633F56" w:rsidRPr="00971117">
          <w:rPr>
            <w:noProof/>
            <w:webHidden/>
          </w:rPr>
          <w:fldChar w:fldCharType="begin"/>
        </w:r>
        <w:r w:rsidR="00633F56" w:rsidRPr="00971117">
          <w:rPr>
            <w:noProof/>
            <w:webHidden/>
          </w:rPr>
          <w:instrText xml:space="preserve"> PAGEREF _Toc17806395 \h </w:instrText>
        </w:r>
        <w:r w:rsidR="00633F56" w:rsidRPr="00971117">
          <w:rPr>
            <w:noProof/>
            <w:webHidden/>
          </w:rPr>
        </w:r>
        <w:r w:rsidR="00633F56" w:rsidRPr="00971117">
          <w:rPr>
            <w:noProof/>
            <w:webHidden/>
          </w:rPr>
          <w:fldChar w:fldCharType="separate"/>
        </w:r>
        <w:r w:rsidR="00633F56" w:rsidRPr="00971117">
          <w:rPr>
            <w:noProof/>
            <w:webHidden/>
          </w:rPr>
          <w:t>17</w:t>
        </w:r>
        <w:r w:rsidR="00633F56" w:rsidRPr="00971117">
          <w:rPr>
            <w:noProof/>
            <w:webHidden/>
          </w:rPr>
          <w:fldChar w:fldCharType="end"/>
        </w:r>
      </w:hyperlink>
    </w:p>
    <w:p w14:paraId="46621B27" w14:textId="3787A216" w:rsidR="00A735A5" w:rsidRPr="00971117" w:rsidRDefault="00825F00">
      <w:r w:rsidRPr="00971117">
        <w:fldChar w:fldCharType="end"/>
      </w:r>
    </w:p>
    <w:p w14:paraId="3CB87937" w14:textId="77777777" w:rsidR="00A735A5" w:rsidRPr="00971117" w:rsidRDefault="00A735A5">
      <w:pPr>
        <w:pStyle w:val="Dica"/>
      </w:pPr>
    </w:p>
    <w:p w14:paraId="6E2B66D0" w14:textId="410B5F22" w:rsidR="00F36766" w:rsidRPr="00971117" w:rsidRDefault="00A735A5" w:rsidP="005475F8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971117">
        <w:br w:type="page"/>
      </w:r>
    </w:p>
    <w:p w14:paraId="1F0529E0" w14:textId="4578D98F" w:rsidR="00A00604" w:rsidRPr="00971117" w:rsidRDefault="00F36766" w:rsidP="00A00604">
      <w:pPr>
        <w:pStyle w:val="Ttulo2"/>
        <w:numPr>
          <w:ilvl w:val="0"/>
          <w:numId w:val="3"/>
        </w:numPr>
        <w:spacing w:before="240"/>
      </w:pPr>
      <w:bookmarkStart w:id="4" w:name="_Toc16502585"/>
      <w:bookmarkStart w:id="5" w:name="_Toc17806391"/>
      <w:r w:rsidRPr="00971117">
        <w:lastRenderedPageBreak/>
        <w:t>Identificação da História</w:t>
      </w:r>
      <w:bookmarkEnd w:id="4"/>
      <w:bookmarkEnd w:id="5"/>
    </w:p>
    <w:p w14:paraId="7EEF5CC0" w14:textId="1B48140D" w:rsidR="008424D8" w:rsidRPr="00971117" w:rsidRDefault="008424D8" w:rsidP="00A00604">
      <w:pPr>
        <w:pStyle w:val="EstiloPrototipo3"/>
      </w:pPr>
      <w:bookmarkStart w:id="6" w:name="_Toc15476873"/>
      <w:r w:rsidRPr="00971117">
        <w:rPr>
          <w:sz w:val="24"/>
          <w:szCs w:val="24"/>
        </w:rPr>
        <w:t>HST-0</w:t>
      </w:r>
      <w:r w:rsidR="00FA550E" w:rsidRPr="00971117">
        <w:rPr>
          <w:sz w:val="24"/>
          <w:szCs w:val="24"/>
        </w:rPr>
        <w:t>8</w:t>
      </w:r>
      <w:r w:rsidRPr="00971117">
        <w:t xml:space="preserve"> –</w:t>
      </w:r>
      <w:bookmarkEnd w:id="6"/>
      <w:r w:rsidR="00FA550E" w:rsidRPr="00971117">
        <w:t>Visualizar</w:t>
      </w:r>
      <w:r w:rsidRPr="00971117">
        <w:t xml:space="preserve"> e </w:t>
      </w:r>
      <w:r w:rsidR="00FA550E" w:rsidRPr="00971117">
        <w:t xml:space="preserve">Alterar </w:t>
      </w:r>
      <w:r w:rsidRPr="00971117">
        <w:t>Membros da Comissão</w:t>
      </w:r>
    </w:p>
    <w:p w14:paraId="43B0F157" w14:textId="77777777" w:rsidR="00633F56" w:rsidRPr="00971117" w:rsidRDefault="00633F56" w:rsidP="00A00604">
      <w:pPr>
        <w:pStyle w:val="EstiloPrototipo3"/>
      </w:pPr>
    </w:p>
    <w:p w14:paraId="3FC63BEB" w14:textId="569F7C2F" w:rsidR="008424D8" w:rsidRPr="00971117" w:rsidRDefault="008424D8" w:rsidP="00A00604">
      <w:pPr>
        <w:pStyle w:val="EstiloPrototipo3"/>
        <w:rPr>
          <w:sz w:val="24"/>
          <w:szCs w:val="24"/>
        </w:rPr>
      </w:pPr>
      <w:bookmarkStart w:id="7" w:name="_Toc15476874"/>
      <w:r w:rsidRPr="00971117">
        <w:rPr>
          <w:sz w:val="24"/>
          <w:szCs w:val="24"/>
        </w:rPr>
        <w:t>COMO</w:t>
      </w:r>
      <w:r w:rsidRPr="00971117">
        <w:t xml:space="preserve"> </w:t>
      </w:r>
      <w:r w:rsidR="005475F8" w:rsidRPr="00971117">
        <w:rPr>
          <w:b w:val="0"/>
          <w:sz w:val="24"/>
          <w:szCs w:val="24"/>
        </w:rPr>
        <w:t>Coordenador</w:t>
      </w:r>
      <w:r w:rsidR="00026396" w:rsidRPr="00971117">
        <w:rPr>
          <w:b w:val="0"/>
          <w:sz w:val="24"/>
          <w:szCs w:val="24"/>
        </w:rPr>
        <w:t xml:space="preserve"> CEN e Coordenador</w:t>
      </w:r>
      <w:r w:rsidR="005475F8" w:rsidRPr="00971117">
        <w:rPr>
          <w:b w:val="0"/>
          <w:sz w:val="24"/>
          <w:szCs w:val="24"/>
        </w:rPr>
        <w:t xml:space="preserve"> CAU-UF</w:t>
      </w:r>
      <w:r w:rsidRPr="00971117">
        <w:rPr>
          <w:b w:val="0"/>
          <w:sz w:val="24"/>
          <w:szCs w:val="24"/>
        </w:rPr>
        <w:t>;</w:t>
      </w:r>
      <w:bookmarkEnd w:id="7"/>
    </w:p>
    <w:p w14:paraId="32F57E1D" w14:textId="7598E35E" w:rsidR="008424D8" w:rsidRPr="00971117" w:rsidRDefault="008424D8" w:rsidP="00A00604">
      <w:pPr>
        <w:pStyle w:val="EstiloPrototipo3"/>
      </w:pPr>
      <w:bookmarkStart w:id="8" w:name="_Toc15476875"/>
      <w:r w:rsidRPr="00971117">
        <w:rPr>
          <w:sz w:val="24"/>
          <w:szCs w:val="24"/>
        </w:rPr>
        <w:t>QUERO</w:t>
      </w:r>
      <w:r w:rsidRPr="00971117">
        <w:t xml:space="preserve"> </w:t>
      </w:r>
      <w:r w:rsidR="005475F8" w:rsidRPr="00971117">
        <w:rPr>
          <w:b w:val="0"/>
          <w:sz w:val="24"/>
          <w:szCs w:val="24"/>
        </w:rPr>
        <w:t xml:space="preserve">realizar </w:t>
      </w:r>
      <w:r w:rsidR="003978DC" w:rsidRPr="00971117">
        <w:rPr>
          <w:b w:val="0"/>
          <w:sz w:val="24"/>
          <w:szCs w:val="24"/>
        </w:rPr>
        <w:t>a visualização dos membros cadastrados</w:t>
      </w:r>
      <w:r w:rsidRPr="00971117">
        <w:rPr>
          <w:b w:val="0"/>
          <w:sz w:val="24"/>
          <w:szCs w:val="24"/>
        </w:rPr>
        <w:t>;</w:t>
      </w:r>
      <w:bookmarkEnd w:id="8"/>
      <w:r w:rsidRPr="00971117">
        <w:t xml:space="preserve"> </w:t>
      </w:r>
    </w:p>
    <w:p w14:paraId="38A84851" w14:textId="4B0EADE8" w:rsidR="008424D8" w:rsidRPr="00971117" w:rsidRDefault="008424D8" w:rsidP="00A00604">
      <w:pPr>
        <w:pStyle w:val="EstiloPrototipo3"/>
        <w:rPr>
          <w:b w:val="0"/>
          <w:sz w:val="24"/>
          <w:szCs w:val="24"/>
        </w:rPr>
      </w:pPr>
      <w:r w:rsidRPr="00971117">
        <w:rPr>
          <w:sz w:val="24"/>
          <w:szCs w:val="24"/>
        </w:rPr>
        <w:t>PARA</w:t>
      </w:r>
      <w:r w:rsidRPr="00971117">
        <w:t xml:space="preserve"> </w:t>
      </w:r>
      <w:r w:rsidR="003978DC" w:rsidRPr="00971117">
        <w:rPr>
          <w:b w:val="0"/>
          <w:sz w:val="24"/>
          <w:szCs w:val="24"/>
        </w:rPr>
        <w:t>que seja possível verificar os membros de uma comissão e modifica-los, caso necessite;</w:t>
      </w:r>
    </w:p>
    <w:p w14:paraId="5E7B9B63" w14:textId="77777777" w:rsidR="00F36766" w:rsidRPr="00971117" w:rsidRDefault="00F36766" w:rsidP="007569F0">
      <w:pPr>
        <w:pStyle w:val="Ttulo2"/>
        <w:numPr>
          <w:ilvl w:val="0"/>
          <w:numId w:val="0"/>
        </w:numPr>
      </w:pPr>
      <w:bookmarkStart w:id="9" w:name="_Toc7509864"/>
    </w:p>
    <w:p w14:paraId="1CA0E901" w14:textId="7CD75C13" w:rsidR="000B08EF" w:rsidRPr="00971117" w:rsidRDefault="007569F0" w:rsidP="007B1576">
      <w:pPr>
        <w:pStyle w:val="Ttulo2"/>
        <w:numPr>
          <w:ilvl w:val="0"/>
          <w:numId w:val="3"/>
        </w:numPr>
        <w:spacing w:before="240"/>
      </w:pPr>
      <w:bookmarkStart w:id="10" w:name="_Ref16606340"/>
      <w:bookmarkStart w:id="11" w:name="_Ref16606347"/>
      <w:bookmarkStart w:id="12" w:name="_Toc17806392"/>
      <w:r w:rsidRPr="00971117">
        <w:t>P</w:t>
      </w:r>
      <w:bookmarkEnd w:id="9"/>
      <w:r w:rsidR="00F36766" w:rsidRPr="00971117">
        <w:t>rotótipo</w:t>
      </w:r>
      <w:bookmarkEnd w:id="10"/>
      <w:bookmarkEnd w:id="11"/>
      <w:bookmarkEnd w:id="12"/>
    </w:p>
    <w:p w14:paraId="10A4ACC3" w14:textId="2B0949FB" w:rsidR="001A5B4B" w:rsidRPr="00971117" w:rsidRDefault="001A5B4B" w:rsidP="00787983">
      <w:pPr>
        <w:pStyle w:val="EstiloPrototipo3"/>
        <w:numPr>
          <w:ilvl w:val="0"/>
          <w:numId w:val="21"/>
        </w:numPr>
      </w:pPr>
      <w:bookmarkStart w:id="13" w:name="_Ref18313250"/>
      <w:bookmarkStart w:id="14" w:name="_Ref16671841"/>
      <w:r w:rsidRPr="00971117">
        <w:t>Consultar Eleições</w:t>
      </w:r>
      <w:bookmarkEnd w:id="13"/>
    </w:p>
    <w:p w14:paraId="0CD03837" w14:textId="77777777" w:rsidR="001A5B4B" w:rsidRPr="00971117" w:rsidRDefault="001A5B4B" w:rsidP="001A5B4B">
      <w:pPr>
        <w:pStyle w:val="EstiloPrototipo3"/>
        <w:ind w:left="720"/>
      </w:pPr>
    </w:p>
    <w:p w14:paraId="1E67FE46" w14:textId="3413F798" w:rsidR="001A5B4B" w:rsidRPr="00971117" w:rsidRDefault="001A5B4B" w:rsidP="001A5B4B">
      <w:pPr>
        <w:pStyle w:val="EstiloPrototipo3"/>
        <w:ind w:left="142"/>
        <w:jc w:val="left"/>
      </w:pPr>
      <w:r w:rsidRPr="00971117">
        <w:rPr>
          <w:noProof/>
          <w:sz w:val="24"/>
          <w:szCs w:val="24"/>
        </w:rPr>
        <w:drawing>
          <wp:inline distT="0" distB="0" distL="0" distR="0" wp14:anchorId="7D0E4221" wp14:editId="4603AAD6">
            <wp:extent cx="5511513" cy="287967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58" cy="28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8747" w14:textId="77777777" w:rsidR="001A5B4B" w:rsidRPr="00971117" w:rsidRDefault="001A5B4B" w:rsidP="001A5B4B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1415"/>
        <w:gridCol w:w="2410"/>
        <w:gridCol w:w="1417"/>
        <w:gridCol w:w="1985"/>
        <w:gridCol w:w="1838"/>
      </w:tblGrid>
      <w:tr w:rsidR="001A5B4B" w:rsidRPr="00971117" w14:paraId="03D10A8E" w14:textId="77777777" w:rsidTr="00AF4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  <w:shd w:val="clear" w:color="auto" w:fill="45229E"/>
          </w:tcPr>
          <w:p w14:paraId="0B7432E4" w14:textId="77777777" w:rsidR="001A5B4B" w:rsidRPr="00971117" w:rsidRDefault="001A5B4B" w:rsidP="00AF4D50">
            <w:pPr>
              <w:pStyle w:val="EstiloPrototipo3"/>
              <w:jc w:val="center"/>
            </w:pPr>
            <w:r w:rsidRPr="00971117">
              <w:rPr>
                <w:sz w:val="24"/>
                <w:szCs w:val="24"/>
              </w:rPr>
              <w:t>Campos</w:t>
            </w:r>
          </w:p>
        </w:tc>
      </w:tr>
      <w:tr w:rsidR="001A5B4B" w:rsidRPr="00971117" w14:paraId="46F0BC7F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3B3B3"/>
          </w:tcPr>
          <w:p w14:paraId="058EA622" w14:textId="77777777" w:rsidR="001A5B4B" w:rsidRPr="00971117" w:rsidRDefault="001A5B4B" w:rsidP="00AF4D5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 w14:paraId="4C8810D6" w14:textId="77777777" w:rsidR="001A5B4B" w:rsidRPr="00971117" w:rsidRDefault="001A5B4B" w:rsidP="00AF4D5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 w14:paraId="1AFABB36" w14:textId="77777777" w:rsidR="001A5B4B" w:rsidRPr="00971117" w:rsidRDefault="001A5B4B" w:rsidP="00AF4D5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 w14:paraId="1FECB573" w14:textId="77777777" w:rsidR="001A5B4B" w:rsidRPr="00971117" w:rsidRDefault="001A5B4B" w:rsidP="00AF4D5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 w14:paraId="56F9C468" w14:textId="77777777" w:rsidR="001A5B4B" w:rsidRPr="00971117" w:rsidRDefault="001A5B4B" w:rsidP="00AF4D5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Observações</w:t>
            </w:r>
          </w:p>
        </w:tc>
      </w:tr>
      <w:tr w:rsidR="001A5B4B" w:rsidRPr="00971117" w14:paraId="0CFFECEC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C7C3180" w14:textId="77777777" w:rsidR="001A5B4B" w:rsidRPr="00971117" w:rsidRDefault="001A5B4B" w:rsidP="00AF4D5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71117">
              <w:rPr>
                <w:bCs/>
                <w:sz w:val="20"/>
              </w:rPr>
              <w:t>Ano</w:t>
            </w:r>
          </w:p>
        </w:tc>
        <w:tc>
          <w:tcPr>
            <w:tcW w:w="2410" w:type="dxa"/>
          </w:tcPr>
          <w:p w14:paraId="6383BB69" w14:textId="77777777" w:rsidR="001A5B4B" w:rsidRPr="00971117" w:rsidRDefault="001A5B4B" w:rsidP="00AF4D5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71117">
              <w:rPr>
                <w:sz w:val="20"/>
              </w:rPr>
              <w:t>Retorna o ano do calendário das eleições já cadastradas no sistema</w:t>
            </w:r>
          </w:p>
        </w:tc>
        <w:tc>
          <w:tcPr>
            <w:tcW w:w="1417" w:type="dxa"/>
          </w:tcPr>
          <w:p w14:paraId="4FB9A906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Text</w:t>
            </w:r>
          </w:p>
        </w:tc>
        <w:tc>
          <w:tcPr>
            <w:tcW w:w="1985" w:type="dxa"/>
          </w:tcPr>
          <w:p w14:paraId="20962B04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BFCF825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72C8660D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A5B4B" w:rsidRPr="00971117" w14:paraId="0D600962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130D84C" w14:textId="77777777" w:rsidR="001A5B4B" w:rsidRPr="00971117" w:rsidRDefault="001A5B4B" w:rsidP="00AF4D50">
            <w:pPr>
              <w:spacing w:before="60" w:after="60"/>
              <w:rPr>
                <w:sz w:val="18"/>
                <w:szCs w:val="18"/>
              </w:rPr>
            </w:pPr>
            <w:r w:rsidRPr="00971117">
              <w:rPr>
                <w:sz w:val="20"/>
              </w:rPr>
              <w:t>Eleição</w:t>
            </w:r>
          </w:p>
        </w:tc>
        <w:tc>
          <w:tcPr>
            <w:tcW w:w="2410" w:type="dxa"/>
          </w:tcPr>
          <w:p w14:paraId="59E6CF26" w14:textId="77777777" w:rsidR="001A5B4B" w:rsidRPr="00971117" w:rsidRDefault="001A5B4B" w:rsidP="00AF4D5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71117">
              <w:rPr>
                <w:sz w:val="20"/>
              </w:rPr>
              <w:t>Retorna o nome das eleições já cadastradas no sistema</w:t>
            </w:r>
          </w:p>
        </w:tc>
        <w:tc>
          <w:tcPr>
            <w:tcW w:w="1417" w:type="dxa"/>
          </w:tcPr>
          <w:p w14:paraId="06A5C218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Text</w:t>
            </w:r>
          </w:p>
        </w:tc>
        <w:tc>
          <w:tcPr>
            <w:tcW w:w="1985" w:type="dxa"/>
          </w:tcPr>
          <w:p w14:paraId="2013CBAB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2791465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6A104626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A5B4B" w:rsidRPr="00971117" w14:paraId="63356CCA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854A575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t>Tipo de Processo</w:t>
            </w:r>
          </w:p>
        </w:tc>
        <w:tc>
          <w:tcPr>
            <w:tcW w:w="2410" w:type="dxa"/>
          </w:tcPr>
          <w:p w14:paraId="225C3D77" w14:textId="77777777" w:rsidR="001A5B4B" w:rsidRPr="00971117" w:rsidRDefault="001A5B4B" w:rsidP="00AF4D50">
            <w:pPr>
              <w:spacing w:before="60" w:after="60"/>
              <w:jc w:val="center"/>
              <w:rPr>
                <w:sz w:val="20"/>
              </w:rPr>
            </w:pPr>
            <w:r w:rsidRPr="00971117">
              <w:rPr>
                <w:sz w:val="20"/>
              </w:rPr>
              <w:t>Retorna o tipo de processo das eleições já cadastradas no sistema</w:t>
            </w:r>
          </w:p>
        </w:tc>
        <w:tc>
          <w:tcPr>
            <w:tcW w:w="1417" w:type="dxa"/>
          </w:tcPr>
          <w:p w14:paraId="47AECE67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Text</w:t>
            </w:r>
          </w:p>
        </w:tc>
        <w:tc>
          <w:tcPr>
            <w:tcW w:w="1985" w:type="dxa"/>
          </w:tcPr>
          <w:p w14:paraId="18312CE6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194211D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1AC719CC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A5B4B" w:rsidRPr="00971117" w14:paraId="1F5B6DA3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39B7EBE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t>Resolução</w:t>
            </w:r>
          </w:p>
        </w:tc>
        <w:tc>
          <w:tcPr>
            <w:tcW w:w="2410" w:type="dxa"/>
          </w:tcPr>
          <w:p w14:paraId="4F59EE14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 xml:space="preserve">Retorna o número das resoluções das eleições </w:t>
            </w:r>
            <w:r w:rsidRPr="00971117">
              <w:rPr>
                <w:sz w:val="20"/>
                <w:szCs w:val="20"/>
                <w:lang w:val="pt-BR"/>
              </w:rPr>
              <w:lastRenderedPageBreak/>
              <w:t>já cadastradas no sistema;</w:t>
            </w:r>
          </w:p>
          <w:p w14:paraId="480F51CD" w14:textId="77777777" w:rsidR="001A5B4B" w:rsidRPr="00971117" w:rsidRDefault="001A5B4B" w:rsidP="00AF4D50">
            <w:pPr>
              <w:spacing w:before="60" w:after="60"/>
              <w:jc w:val="center"/>
              <w:rPr>
                <w:sz w:val="20"/>
              </w:rPr>
            </w:pPr>
          </w:p>
        </w:tc>
        <w:tc>
          <w:tcPr>
            <w:tcW w:w="1417" w:type="dxa"/>
          </w:tcPr>
          <w:p w14:paraId="0EC20BD4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lastRenderedPageBreak/>
              <w:t>link</w:t>
            </w:r>
          </w:p>
        </w:tc>
        <w:tc>
          <w:tcPr>
            <w:tcW w:w="1985" w:type="dxa"/>
          </w:tcPr>
          <w:p w14:paraId="454C7C23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2243266E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lastRenderedPageBreak/>
              <w:t>Somente Leitura: Não</w:t>
            </w:r>
          </w:p>
        </w:tc>
        <w:tc>
          <w:tcPr>
            <w:tcW w:w="1838" w:type="dxa"/>
          </w:tcPr>
          <w:p w14:paraId="05260A07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lastRenderedPageBreak/>
              <w:t xml:space="preserve">Ao clicar no link, deve ser realizado o </w:t>
            </w:r>
            <w:r w:rsidRPr="00971117">
              <w:rPr>
                <w:sz w:val="18"/>
                <w:szCs w:val="18"/>
              </w:rPr>
              <w:lastRenderedPageBreak/>
              <w:t>download de resolução</w:t>
            </w:r>
          </w:p>
        </w:tc>
      </w:tr>
      <w:tr w:rsidR="001A5B4B" w:rsidRPr="00971117" w14:paraId="36D49B9A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189B772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lastRenderedPageBreak/>
              <w:t>Status da Eleição</w:t>
            </w:r>
          </w:p>
        </w:tc>
        <w:tc>
          <w:tcPr>
            <w:tcW w:w="2410" w:type="dxa"/>
          </w:tcPr>
          <w:p w14:paraId="6B4F50DA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o status do calendário das eleições já cadastradas no sistema;</w:t>
            </w:r>
          </w:p>
          <w:p w14:paraId="5CDD9D20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3CE1BE0D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3B44C201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7D36C90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64F8C619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A5B4B" w:rsidRPr="00971117" w14:paraId="744CE1FE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156239B7" w14:textId="77777777" w:rsidR="001A5B4B" w:rsidRPr="00971117" w:rsidRDefault="001A5B4B" w:rsidP="00AF4D50">
            <w:pPr>
              <w:spacing w:before="60" w:after="60"/>
              <w:contextualSpacing/>
              <w:jc w:val="center"/>
              <w:rPr>
                <w:sz w:val="18"/>
                <w:szCs w:val="18"/>
              </w:rPr>
            </w:pPr>
            <w:r w:rsidRPr="00971117">
              <w:rPr>
                <w:b/>
                <w:sz w:val="24"/>
                <w:szCs w:val="24"/>
              </w:rPr>
              <w:t>Ações</w:t>
            </w:r>
          </w:p>
        </w:tc>
      </w:tr>
      <w:tr w:rsidR="001A5B4B" w:rsidRPr="00971117" w14:paraId="584B52D4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FBFBF" w:themeFill="background1" w:themeFillShade="BF"/>
          </w:tcPr>
          <w:p w14:paraId="4486B62C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7F079B35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61DA4FAA" w14:textId="77777777" w:rsidR="001A5B4B" w:rsidRPr="00971117" w:rsidRDefault="001A5B4B" w:rsidP="00AF4D50">
            <w:pPr>
              <w:spacing w:before="60" w:after="60"/>
              <w:contextualSpacing/>
            </w:pPr>
            <w:r w:rsidRPr="00971117">
              <w:rPr>
                <w:b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0F2F2013" w14:textId="77777777" w:rsidR="001A5B4B" w:rsidRPr="00971117" w:rsidRDefault="001A5B4B" w:rsidP="00AF4D50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b/>
              </w:rPr>
              <w:t>Comportamento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14:paraId="1DEE4149" w14:textId="77777777" w:rsidR="001A5B4B" w:rsidRPr="00971117" w:rsidRDefault="001A5B4B" w:rsidP="00AF4D50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b/>
              </w:rPr>
              <w:t>Observações</w:t>
            </w:r>
          </w:p>
        </w:tc>
      </w:tr>
      <w:tr w:rsidR="001A5B4B" w:rsidRPr="00971117" w14:paraId="1786C0E2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CB56987" w14:textId="7EBDB678" w:rsidR="001A5B4B" w:rsidRPr="00971117" w:rsidRDefault="001A5B4B" w:rsidP="00EF3540">
            <w:pPr>
              <w:pStyle w:val="AxureTableNormalText"/>
              <w:tabs>
                <w:tab w:val="left" w:pos="611"/>
                <w:tab w:val="center" w:pos="847"/>
              </w:tabs>
              <w:rPr>
                <w:sz w:val="20"/>
                <w:szCs w:val="20"/>
              </w:rPr>
            </w:pPr>
            <w:r w:rsidRPr="00971117">
              <w:rPr>
                <w:noProof/>
                <w:lang w:val="pt-BR" w:eastAsia="pt-BR"/>
              </w:rPr>
              <w:drawing>
                <wp:inline distT="0" distB="0" distL="0" distR="0" wp14:anchorId="37CAA2D7" wp14:editId="73D5D0D1">
                  <wp:extent cx="38095" cy="190476"/>
                  <wp:effectExtent l="0" t="0" r="635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1117">
              <w:rPr>
                <w:sz w:val="20"/>
                <w:szCs w:val="20"/>
              </w:rPr>
              <w:t xml:space="preserve">     </w:t>
            </w:r>
            <w:r w:rsidR="00EF3540" w:rsidRPr="00971117">
              <w:rPr>
                <w:sz w:val="20"/>
                <w:szCs w:val="20"/>
              </w:rPr>
              <w:t>Cadastrar</w:t>
            </w:r>
          </w:p>
        </w:tc>
        <w:tc>
          <w:tcPr>
            <w:tcW w:w="2410" w:type="dxa"/>
          </w:tcPr>
          <w:p w14:paraId="369E4A11" w14:textId="77777777" w:rsidR="001A5B4B" w:rsidRPr="00971117" w:rsidRDefault="001A5B4B" w:rsidP="00AF4D50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Ação disponível para que seja realizada a inclusão de membros em uma determinada eleição;</w:t>
            </w:r>
          </w:p>
          <w:p w14:paraId="718C48D6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2DD331B4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Button;</w:t>
            </w:r>
          </w:p>
        </w:tc>
        <w:tc>
          <w:tcPr>
            <w:tcW w:w="1985" w:type="dxa"/>
          </w:tcPr>
          <w:p w14:paraId="1A2698E4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5C415C7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5E8460E9" w14:textId="5186F139" w:rsidR="001A5B4B" w:rsidRPr="00971117" w:rsidRDefault="0005165C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b/>
                <w:sz w:val="18"/>
                <w:szCs w:val="18"/>
              </w:rPr>
            </w:pPr>
            <w:r w:rsidRPr="00971117">
              <w:rPr>
                <w:b/>
                <w:color w:val="auto"/>
                <w:sz w:val="18"/>
                <w:szCs w:val="18"/>
              </w:rPr>
              <w:t>NDA</w:t>
            </w:r>
          </w:p>
        </w:tc>
      </w:tr>
      <w:tr w:rsidR="001A5B4B" w:rsidRPr="00971117" w14:paraId="19250BCA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27A269B5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6CB8E366" wp14:editId="0BF8BB77">
                  <wp:extent cx="38095" cy="190476"/>
                  <wp:effectExtent l="0" t="0" r="635" b="63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1117">
              <w:rPr>
                <w:sz w:val="20"/>
              </w:rPr>
              <w:t xml:space="preserve">     Alterar</w:t>
            </w:r>
          </w:p>
        </w:tc>
        <w:tc>
          <w:tcPr>
            <w:tcW w:w="2410" w:type="dxa"/>
          </w:tcPr>
          <w:p w14:paraId="1CBE02CC" w14:textId="77777777" w:rsidR="001A5B4B" w:rsidRPr="00971117" w:rsidRDefault="001A5B4B" w:rsidP="00AF4D50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Ação disponível para que seja realizada a alteração de membros em uma determinada eleição;</w:t>
            </w:r>
          </w:p>
          <w:p w14:paraId="407E0EDF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3F0D54C8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Button;</w:t>
            </w:r>
          </w:p>
        </w:tc>
        <w:tc>
          <w:tcPr>
            <w:tcW w:w="1985" w:type="dxa"/>
          </w:tcPr>
          <w:p w14:paraId="7D7A5957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9C252E5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0EF2F170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Botão de alterar descrito na HST 08</w:t>
            </w:r>
          </w:p>
        </w:tc>
      </w:tr>
      <w:tr w:rsidR="001A5B4B" w:rsidRPr="00971117" w14:paraId="185E62C4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7"/>
          <w:jc w:val="center"/>
        </w:trPr>
        <w:tc>
          <w:tcPr>
            <w:tcW w:w="1415" w:type="dxa"/>
          </w:tcPr>
          <w:p w14:paraId="3D41FD67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603C7E00" wp14:editId="0BBAA191">
                  <wp:extent cx="38095" cy="190476"/>
                  <wp:effectExtent l="0" t="0" r="635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1117">
              <w:rPr>
                <w:sz w:val="20"/>
              </w:rPr>
              <w:t xml:space="preserve">     Visualizar</w:t>
            </w:r>
          </w:p>
        </w:tc>
        <w:tc>
          <w:tcPr>
            <w:tcW w:w="2410" w:type="dxa"/>
          </w:tcPr>
          <w:p w14:paraId="27A33B07" w14:textId="77777777" w:rsidR="001A5B4B" w:rsidRPr="00971117" w:rsidRDefault="001A5B4B" w:rsidP="00AF4D50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Ação disponível para que seja realizada a visualização de membros em uma determinada eleição;</w:t>
            </w:r>
          </w:p>
          <w:p w14:paraId="3C1C3085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207E21E7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Button;</w:t>
            </w:r>
          </w:p>
        </w:tc>
        <w:tc>
          <w:tcPr>
            <w:tcW w:w="1985" w:type="dxa"/>
          </w:tcPr>
          <w:p w14:paraId="21E76E9D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468B52C1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69F28828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Botão de visualização descrito na HST 08</w:t>
            </w:r>
          </w:p>
        </w:tc>
      </w:tr>
      <w:tr w:rsidR="001A5B4B" w:rsidRPr="00971117" w14:paraId="277C1648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tcW w:w="9065" w:type="dxa"/>
            <w:gridSpan w:val="5"/>
          </w:tcPr>
          <w:p w14:paraId="77FFB2D2" w14:textId="77777777" w:rsidR="001A5B4B" w:rsidRPr="00971117" w:rsidRDefault="001A5B4B" w:rsidP="00AF4D50">
            <w:pPr>
              <w:spacing w:before="60" w:after="60"/>
              <w:contextualSpacing/>
              <w:jc w:val="center"/>
              <w:rPr>
                <w:sz w:val="18"/>
                <w:szCs w:val="18"/>
              </w:rPr>
            </w:pPr>
            <w:r w:rsidRPr="00971117">
              <w:rPr>
                <w:b/>
                <w:sz w:val="24"/>
                <w:szCs w:val="24"/>
              </w:rPr>
              <w:t>Filtros de Pesquisa</w:t>
            </w:r>
          </w:p>
        </w:tc>
      </w:tr>
      <w:tr w:rsidR="001A5B4B" w:rsidRPr="00971117" w14:paraId="467ED744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415" w:type="dxa"/>
          </w:tcPr>
          <w:p w14:paraId="5E6F8286" w14:textId="77777777" w:rsidR="001A5B4B" w:rsidRPr="00971117" w:rsidRDefault="001A5B4B" w:rsidP="00AF4D50">
            <w:pPr>
              <w:spacing w:before="60" w:after="60"/>
              <w:rPr>
                <w:noProof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</w:tcPr>
          <w:p w14:paraId="76EF3B9F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</w:tcPr>
          <w:p w14:paraId="52CF4702" w14:textId="77777777" w:rsidR="001A5B4B" w:rsidRPr="00971117" w:rsidRDefault="001A5B4B" w:rsidP="00AF4D50">
            <w:pPr>
              <w:spacing w:before="60" w:after="60"/>
              <w:contextualSpacing/>
            </w:pPr>
            <w:r w:rsidRPr="00971117">
              <w:rPr>
                <w:b/>
              </w:rPr>
              <w:t>Tipo</w:t>
            </w:r>
          </w:p>
        </w:tc>
        <w:tc>
          <w:tcPr>
            <w:tcW w:w="1985" w:type="dxa"/>
          </w:tcPr>
          <w:p w14:paraId="74E4087E" w14:textId="77777777" w:rsidR="001A5B4B" w:rsidRPr="00971117" w:rsidRDefault="001A5B4B" w:rsidP="00AF4D50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b/>
              </w:rPr>
              <w:t>Comportamento</w:t>
            </w:r>
          </w:p>
        </w:tc>
        <w:tc>
          <w:tcPr>
            <w:tcW w:w="1838" w:type="dxa"/>
          </w:tcPr>
          <w:p w14:paraId="6B26B1C6" w14:textId="77777777" w:rsidR="001A5B4B" w:rsidRPr="00971117" w:rsidRDefault="001A5B4B" w:rsidP="00AF4D50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b/>
              </w:rPr>
              <w:t>Observações</w:t>
            </w:r>
          </w:p>
        </w:tc>
      </w:tr>
      <w:tr w:rsidR="001A5B4B" w:rsidRPr="00971117" w14:paraId="47A669FA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6"/>
          <w:jc w:val="center"/>
        </w:trPr>
        <w:tc>
          <w:tcPr>
            <w:tcW w:w="1415" w:type="dxa"/>
          </w:tcPr>
          <w:p w14:paraId="0B15198F" w14:textId="77777777" w:rsidR="001A5B4B" w:rsidRPr="00971117" w:rsidRDefault="001A5B4B" w:rsidP="00AF4D50">
            <w:pPr>
              <w:spacing w:before="60" w:after="60"/>
              <w:rPr>
                <w:noProof/>
              </w:rPr>
            </w:pPr>
            <w:r w:rsidRPr="00971117">
              <w:rPr>
                <w:sz w:val="20"/>
              </w:rPr>
              <w:t>Ano da Eleição</w:t>
            </w:r>
          </w:p>
        </w:tc>
        <w:tc>
          <w:tcPr>
            <w:tcW w:w="2410" w:type="dxa"/>
          </w:tcPr>
          <w:p w14:paraId="43822BDC" w14:textId="77777777" w:rsidR="001A5B4B" w:rsidRPr="00971117" w:rsidRDefault="001A5B4B" w:rsidP="00AF4D50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Filtro disponível para buscar as eleições pelo ano;</w:t>
            </w:r>
          </w:p>
        </w:tc>
        <w:tc>
          <w:tcPr>
            <w:tcW w:w="1417" w:type="dxa"/>
          </w:tcPr>
          <w:p w14:paraId="73D97780" w14:textId="77777777" w:rsidR="001A5B4B" w:rsidRPr="00971117" w:rsidRDefault="001A5B4B" w:rsidP="00AF4D50">
            <w:pPr>
              <w:spacing w:before="60" w:after="60"/>
              <w:contextualSpacing/>
            </w:pPr>
            <w:r w:rsidRPr="00971117">
              <w:rPr>
                <w:rFonts w:eastAsiaTheme="minorEastAsia" w:cs="Arial"/>
                <w:color w:val="000000"/>
                <w:sz w:val="20"/>
              </w:rPr>
              <w:t>Combobox de seleção única;</w:t>
            </w:r>
          </w:p>
        </w:tc>
        <w:tc>
          <w:tcPr>
            <w:tcW w:w="1985" w:type="dxa"/>
          </w:tcPr>
          <w:p w14:paraId="78CA6EDF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90C4725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3711F9BC" w14:textId="77777777" w:rsidR="001A5B4B" w:rsidRPr="00971117" w:rsidRDefault="001A5B4B" w:rsidP="00AF4D50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Para os campos de seleção, deve exibir a opção “Selecione” como padrão</w:t>
            </w:r>
          </w:p>
        </w:tc>
      </w:tr>
      <w:tr w:rsidR="001A5B4B" w:rsidRPr="00971117" w14:paraId="2B943808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415" w:type="dxa"/>
          </w:tcPr>
          <w:p w14:paraId="563C7D00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t>Eleição</w:t>
            </w:r>
          </w:p>
        </w:tc>
        <w:tc>
          <w:tcPr>
            <w:tcW w:w="2410" w:type="dxa"/>
          </w:tcPr>
          <w:p w14:paraId="69945964" w14:textId="77777777" w:rsidR="001A5B4B" w:rsidRPr="00971117" w:rsidRDefault="001A5B4B" w:rsidP="00AF4D50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Filtro disponível para buscar as eleições pelo número da eleição;</w:t>
            </w:r>
          </w:p>
          <w:p w14:paraId="7B363CD9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6AC943C5" w14:textId="77777777" w:rsidR="001A5B4B" w:rsidRPr="00971117" w:rsidRDefault="001A5B4B" w:rsidP="00AF4D50">
            <w:pPr>
              <w:spacing w:before="60" w:after="60"/>
              <w:contextualSpacing/>
              <w:rPr>
                <w:rFonts w:eastAsiaTheme="minorEastAsia" w:cs="Arial"/>
                <w:color w:val="000000"/>
                <w:sz w:val="20"/>
              </w:rPr>
            </w:pPr>
            <w:r w:rsidRPr="00971117">
              <w:rPr>
                <w:rFonts w:eastAsiaTheme="minorEastAsia" w:cs="Arial"/>
                <w:color w:val="000000"/>
                <w:sz w:val="20"/>
              </w:rPr>
              <w:t>Combobox de seleção única;</w:t>
            </w:r>
          </w:p>
        </w:tc>
        <w:tc>
          <w:tcPr>
            <w:tcW w:w="1985" w:type="dxa"/>
          </w:tcPr>
          <w:p w14:paraId="4639CEFB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2C65B1C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7EA21889" w14:textId="77777777" w:rsidR="001A5B4B" w:rsidRPr="00971117" w:rsidRDefault="001A5B4B" w:rsidP="00AF4D50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Para os campos de seleção, deve exibir a opção “Selecione” como padrão</w:t>
            </w:r>
          </w:p>
        </w:tc>
      </w:tr>
      <w:tr w:rsidR="001A5B4B" w:rsidRPr="00971117" w14:paraId="62840419" w14:textId="77777777" w:rsidTr="001A5B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36"/>
          <w:jc w:val="center"/>
        </w:trPr>
        <w:tc>
          <w:tcPr>
            <w:tcW w:w="1415" w:type="dxa"/>
          </w:tcPr>
          <w:p w14:paraId="703652E9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t>Tipo de Processo</w:t>
            </w:r>
          </w:p>
        </w:tc>
        <w:tc>
          <w:tcPr>
            <w:tcW w:w="2410" w:type="dxa"/>
          </w:tcPr>
          <w:p w14:paraId="6F17A3D6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Filtro disponível para buscar as eleições pelo tipo de processo;</w:t>
            </w:r>
          </w:p>
        </w:tc>
        <w:tc>
          <w:tcPr>
            <w:tcW w:w="1417" w:type="dxa"/>
          </w:tcPr>
          <w:p w14:paraId="78F537DC" w14:textId="77777777" w:rsidR="001A5B4B" w:rsidRPr="00971117" w:rsidRDefault="001A5B4B" w:rsidP="00AF4D50">
            <w:pPr>
              <w:spacing w:before="60" w:after="60"/>
              <w:contextualSpacing/>
              <w:rPr>
                <w:rFonts w:eastAsiaTheme="minorEastAsia" w:cs="Arial"/>
                <w:color w:val="000000"/>
                <w:sz w:val="20"/>
              </w:rPr>
            </w:pPr>
            <w:r w:rsidRPr="00971117">
              <w:rPr>
                <w:rFonts w:eastAsiaTheme="minorEastAsia" w:cs="Arial"/>
                <w:color w:val="000000"/>
                <w:sz w:val="20"/>
              </w:rPr>
              <w:t>Combobox de seleção única;</w:t>
            </w:r>
          </w:p>
        </w:tc>
        <w:tc>
          <w:tcPr>
            <w:tcW w:w="1985" w:type="dxa"/>
          </w:tcPr>
          <w:p w14:paraId="726CDB25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5200DC1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49BC93EF" w14:textId="77777777" w:rsidR="001A5B4B" w:rsidRPr="00971117" w:rsidRDefault="001A5B4B" w:rsidP="00AF4D50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Para os campos de seleção, deve exibir a opção “Selecione” como padrão</w:t>
            </w:r>
          </w:p>
        </w:tc>
      </w:tr>
      <w:tr w:rsidR="001A5B4B" w:rsidRPr="00971117" w14:paraId="40B340D3" w14:textId="77777777" w:rsidTr="00AF4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415" w:type="dxa"/>
          </w:tcPr>
          <w:p w14:paraId="7D9E2FD6" w14:textId="77777777" w:rsidR="001A5B4B" w:rsidRPr="00971117" w:rsidRDefault="001A5B4B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t>Limpar</w:t>
            </w:r>
          </w:p>
        </w:tc>
        <w:tc>
          <w:tcPr>
            <w:tcW w:w="2410" w:type="dxa"/>
          </w:tcPr>
          <w:p w14:paraId="389E0F24" w14:textId="77777777" w:rsidR="001A5B4B" w:rsidRPr="00971117" w:rsidRDefault="001A5B4B" w:rsidP="00AF4D50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Botão disponível para limpar o filtro de pesquisa;</w:t>
            </w:r>
          </w:p>
          <w:p w14:paraId="22B7AF39" w14:textId="77777777" w:rsidR="001A5B4B" w:rsidRPr="00971117" w:rsidRDefault="001A5B4B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7BC9DAB2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Button;</w:t>
            </w:r>
          </w:p>
        </w:tc>
        <w:tc>
          <w:tcPr>
            <w:tcW w:w="1985" w:type="dxa"/>
          </w:tcPr>
          <w:p w14:paraId="09D7D953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8B905F7" w14:textId="77777777" w:rsidR="001A5B4B" w:rsidRPr="00971117" w:rsidRDefault="001A5B4B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D26B324" w14:textId="77777777" w:rsidR="001A5B4B" w:rsidRPr="00971117" w:rsidRDefault="001A5B4B" w:rsidP="00AF4D50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4530A3" w:rsidRPr="00971117" w14:paraId="00EF7667" w14:textId="77777777" w:rsidTr="00AF4D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6"/>
          <w:jc w:val="center"/>
        </w:trPr>
        <w:tc>
          <w:tcPr>
            <w:tcW w:w="1415" w:type="dxa"/>
          </w:tcPr>
          <w:p w14:paraId="73954807" w14:textId="302AF329" w:rsidR="004530A3" w:rsidRPr="00971117" w:rsidRDefault="004530A3" w:rsidP="00AF4D50">
            <w:pPr>
              <w:spacing w:before="60" w:after="60"/>
              <w:rPr>
                <w:sz w:val="20"/>
              </w:rPr>
            </w:pPr>
            <w:r w:rsidRPr="00971117">
              <w:rPr>
                <w:sz w:val="20"/>
              </w:rPr>
              <w:lastRenderedPageBreak/>
              <w:t>Pesquisar</w:t>
            </w:r>
          </w:p>
        </w:tc>
        <w:tc>
          <w:tcPr>
            <w:tcW w:w="2410" w:type="dxa"/>
          </w:tcPr>
          <w:p w14:paraId="15E05A9C" w14:textId="3BB91EB0" w:rsidR="004530A3" w:rsidRPr="00971117" w:rsidRDefault="004530A3" w:rsidP="004530A3">
            <w:pPr>
              <w:pStyle w:val="AxureTableNormalText"/>
              <w:rPr>
                <w:b/>
                <w:bCs/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Botão disponível para realizar a busca dos dados de eleição;</w:t>
            </w:r>
          </w:p>
          <w:p w14:paraId="40F91E1E" w14:textId="77777777" w:rsidR="004530A3" w:rsidRPr="00971117" w:rsidRDefault="004530A3" w:rsidP="00AF4D50">
            <w:pPr>
              <w:pStyle w:val="AxureTableNormalText"/>
              <w:rPr>
                <w:sz w:val="20"/>
                <w:szCs w:val="20"/>
                <w:lang w:val="pt-BR"/>
              </w:rPr>
            </w:pPr>
          </w:p>
        </w:tc>
        <w:tc>
          <w:tcPr>
            <w:tcW w:w="1417" w:type="dxa"/>
          </w:tcPr>
          <w:p w14:paraId="30053C31" w14:textId="1D42718E" w:rsidR="004530A3" w:rsidRPr="00971117" w:rsidRDefault="006F188A" w:rsidP="00AF4D5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2B2B1B46" w14:textId="77777777" w:rsidR="006F188A" w:rsidRPr="00971117" w:rsidRDefault="006F188A" w:rsidP="006F188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3E2EEBA" w14:textId="2FC220BA" w:rsidR="004530A3" w:rsidRPr="00971117" w:rsidRDefault="006F188A" w:rsidP="006F188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3ED47FC" w14:textId="456E404F" w:rsidR="004530A3" w:rsidRPr="00971117" w:rsidRDefault="006F188A" w:rsidP="00AF4D50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</w:tbl>
    <w:p w14:paraId="07D12572" w14:textId="77777777" w:rsidR="00344FD3" w:rsidRPr="00971117" w:rsidRDefault="00344FD3" w:rsidP="00344FD3">
      <w:pPr>
        <w:pStyle w:val="EstiloPrototipo3"/>
        <w:ind w:left="720"/>
      </w:pPr>
      <w:bookmarkStart w:id="15" w:name="_Ref18313220"/>
    </w:p>
    <w:p w14:paraId="6417905F" w14:textId="39A142D7" w:rsidR="000B08EF" w:rsidRPr="00971117" w:rsidRDefault="00023417" w:rsidP="00787983">
      <w:pPr>
        <w:pStyle w:val="EstiloPrototipo3"/>
        <w:numPr>
          <w:ilvl w:val="0"/>
          <w:numId w:val="21"/>
        </w:numPr>
      </w:pPr>
      <w:bookmarkStart w:id="16" w:name="_Ref24641444"/>
      <w:r w:rsidRPr="00971117">
        <w:t>Visualizar</w:t>
      </w:r>
      <w:r w:rsidR="000B08EF" w:rsidRPr="00971117">
        <w:t xml:space="preserve"> Membros da Comissão</w:t>
      </w:r>
      <w:bookmarkEnd w:id="14"/>
      <w:bookmarkEnd w:id="15"/>
      <w:bookmarkEnd w:id="16"/>
    </w:p>
    <w:p w14:paraId="47240F96" w14:textId="2091E2CA" w:rsidR="000B08EF" w:rsidRPr="00971117" w:rsidRDefault="00862B6D" w:rsidP="00862B6D">
      <w:pPr>
        <w:pStyle w:val="EstiloPrototipo3"/>
        <w:ind w:left="360" w:hanging="360"/>
        <w:jc w:val="left"/>
      </w:pPr>
      <w:r w:rsidRPr="00971117">
        <w:rPr>
          <w:noProof/>
        </w:rPr>
        <w:drawing>
          <wp:inline distT="0" distB="0" distL="0" distR="0" wp14:anchorId="5AFB6731" wp14:editId="2BC2DA2E">
            <wp:extent cx="5760085" cy="5418963"/>
            <wp:effectExtent l="0" t="0" r="0" b="0"/>
            <wp:docPr id="20" name="Imagem 20" descr="C:\Users\Squadra\Desktop\visualizar_membros_visao_cau-br_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quadra\Desktop\visualizar_membros_visao_cau-br_page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1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FC0C" w14:textId="52A8351F" w:rsidR="00DF5E27" w:rsidRPr="00971117" w:rsidRDefault="00DF5E27" w:rsidP="00DF5E27"/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1415"/>
        <w:gridCol w:w="2410"/>
        <w:gridCol w:w="1417"/>
        <w:gridCol w:w="1985"/>
        <w:gridCol w:w="1838"/>
      </w:tblGrid>
      <w:tr w:rsidR="00B83962" w:rsidRPr="00971117" w14:paraId="72243AAB" w14:textId="77777777" w:rsidTr="009B6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  <w:shd w:val="clear" w:color="auto" w:fill="45229E"/>
          </w:tcPr>
          <w:p w14:paraId="45E15FC7" w14:textId="77777777" w:rsidR="00B83962" w:rsidRPr="00971117" w:rsidRDefault="00B83962" w:rsidP="009B62B0">
            <w:pPr>
              <w:pStyle w:val="EstiloPrototipo3"/>
              <w:jc w:val="center"/>
            </w:pPr>
            <w:r w:rsidRPr="00971117">
              <w:rPr>
                <w:sz w:val="24"/>
                <w:szCs w:val="24"/>
              </w:rPr>
              <w:t>Campos</w:t>
            </w:r>
          </w:p>
        </w:tc>
      </w:tr>
      <w:tr w:rsidR="00B83962" w:rsidRPr="00971117" w14:paraId="5A192A8E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3B3B3"/>
          </w:tcPr>
          <w:p w14:paraId="72EBA91B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 w14:paraId="55C35BBB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 w14:paraId="42A2F691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 w14:paraId="00D9E628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 w14:paraId="425F38F7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Observações</w:t>
            </w:r>
          </w:p>
        </w:tc>
      </w:tr>
      <w:tr w:rsidR="00B83962" w:rsidRPr="00971117" w14:paraId="09E10A34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2827230" w14:textId="77777777" w:rsidR="00B83962" w:rsidRPr="00971117" w:rsidRDefault="00B83962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bCs/>
                <w:sz w:val="20"/>
              </w:rPr>
              <w:t>Ano da eleição</w:t>
            </w:r>
          </w:p>
        </w:tc>
        <w:tc>
          <w:tcPr>
            <w:tcW w:w="2410" w:type="dxa"/>
          </w:tcPr>
          <w:p w14:paraId="316364CB" w14:textId="77777777" w:rsidR="00B83962" w:rsidRPr="00971117" w:rsidRDefault="00B83962" w:rsidP="009B62B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 w14:paraId="4D1E92EB" w14:textId="77777777" w:rsidR="00B83962" w:rsidRPr="00971117" w:rsidRDefault="00B83962" w:rsidP="009B62B0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28F70CAD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combobox de seleção única</w:t>
            </w:r>
          </w:p>
        </w:tc>
        <w:tc>
          <w:tcPr>
            <w:tcW w:w="1985" w:type="dxa"/>
          </w:tcPr>
          <w:p w14:paraId="28AE1161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8DD897C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5F02C52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B83962" w:rsidRPr="00971117" w14:paraId="5D7FC67F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9511A26" w14:textId="77777777" w:rsidR="00B83962" w:rsidRPr="00971117" w:rsidRDefault="00B83962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20"/>
              </w:rPr>
              <w:lastRenderedPageBreak/>
              <w:t>Eleição</w:t>
            </w:r>
          </w:p>
        </w:tc>
        <w:tc>
          <w:tcPr>
            <w:tcW w:w="2410" w:type="dxa"/>
          </w:tcPr>
          <w:p w14:paraId="5764F28E" w14:textId="77777777" w:rsidR="00B83962" w:rsidRPr="00971117" w:rsidRDefault="00B83962" w:rsidP="009B62B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 w14:paraId="56BA07C1" w14:textId="77777777" w:rsidR="00B83962" w:rsidRPr="00971117" w:rsidRDefault="00B83962" w:rsidP="009B62B0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39C84C9B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combobox de seleção única</w:t>
            </w:r>
          </w:p>
        </w:tc>
        <w:tc>
          <w:tcPr>
            <w:tcW w:w="1985" w:type="dxa"/>
          </w:tcPr>
          <w:p w14:paraId="542FB9D0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45F842CB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6027449B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B83962" w:rsidRPr="00971117" w14:paraId="1514AEDE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9EEEE53" w14:textId="77777777" w:rsidR="00B83962" w:rsidRPr="00971117" w:rsidRDefault="00B83962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UF</w:t>
            </w:r>
          </w:p>
        </w:tc>
        <w:tc>
          <w:tcPr>
            <w:tcW w:w="2410" w:type="dxa"/>
          </w:tcPr>
          <w:p w14:paraId="2E39A71E" w14:textId="2167AA2A" w:rsidR="00B83962" w:rsidRPr="00971117" w:rsidRDefault="00B83962" w:rsidP="009B62B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a UF do usuário logado e permite a seleção de qualquer UF para visualização</w:t>
            </w:r>
          </w:p>
          <w:p w14:paraId="74CCEFE1" w14:textId="77777777" w:rsidR="00B83962" w:rsidRPr="00971117" w:rsidRDefault="00B83962" w:rsidP="009B62B0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</w:tcPr>
          <w:p w14:paraId="751B7D9A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combobox de seleção única</w:t>
            </w:r>
          </w:p>
        </w:tc>
        <w:tc>
          <w:tcPr>
            <w:tcW w:w="1985" w:type="dxa"/>
          </w:tcPr>
          <w:p w14:paraId="3AAE6851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4FE4D081" w14:textId="150F88F9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181FBFFB" w14:textId="5CED1186" w:rsidR="00B83962" w:rsidRPr="00971117" w:rsidRDefault="00D12768" w:rsidP="00D12768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No caso do usuário CEN-CAU/BR, além de </w:t>
            </w:r>
            <w:r w:rsidR="00B83962" w:rsidRPr="00971117">
              <w:rPr>
                <w:sz w:val="18"/>
                <w:szCs w:val="18"/>
              </w:rPr>
              <w:t xml:space="preserve">visualizar todas unidades federativas </w:t>
            </w:r>
            <w:r w:rsidRPr="00971117">
              <w:rPr>
                <w:sz w:val="18"/>
                <w:szCs w:val="18"/>
              </w:rPr>
              <w:t xml:space="preserve">Ele poderá </w:t>
            </w:r>
            <w:r w:rsidR="00B83962" w:rsidRPr="00971117">
              <w:rPr>
                <w:sz w:val="18"/>
                <w:szCs w:val="18"/>
              </w:rPr>
              <w:t>altera-las caso necessite mediante justificativa.</w:t>
            </w:r>
          </w:p>
        </w:tc>
      </w:tr>
      <w:tr w:rsidR="00B83962" w:rsidRPr="00971117" w14:paraId="19A8D632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5853458" w14:textId="77777777" w:rsidR="00B83962" w:rsidRPr="00971117" w:rsidRDefault="00B83962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Número de Membros</w:t>
            </w:r>
          </w:p>
        </w:tc>
        <w:tc>
          <w:tcPr>
            <w:tcW w:w="2410" w:type="dxa"/>
          </w:tcPr>
          <w:p w14:paraId="7235E88F" w14:textId="71C792BD" w:rsidR="00B83962" w:rsidRPr="00971117" w:rsidRDefault="00B83962" w:rsidP="009E6002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 xml:space="preserve">Campo para ser informado o número de membros </w:t>
            </w:r>
            <w:r w:rsidR="009E6002" w:rsidRPr="00971117">
              <w:rPr>
                <w:sz w:val="20"/>
              </w:rPr>
              <w:t>selecionado nas respectivas UF´s selecionadas;</w:t>
            </w:r>
          </w:p>
        </w:tc>
        <w:tc>
          <w:tcPr>
            <w:tcW w:w="1417" w:type="dxa"/>
          </w:tcPr>
          <w:p w14:paraId="1927B8ED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combobox de seleção única</w:t>
            </w:r>
          </w:p>
        </w:tc>
        <w:tc>
          <w:tcPr>
            <w:tcW w:w="1985" w:type="dxa"/>
          </w:tcPr>
          <w:p w14:paraId="23EE230F" w14:textId="7432E0D4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Obrigatório: </w:t>
            </w:r>
            <w:r w:rsidR="00B94EDC" w:rsidRPr="00971117">
              <w:rPr>
                <w:sz w:val="18"/>
                <w:szCs w:val="18"/>
              </w:rPr>
              <w:t>Não se aplica</w:t>
            </w:r>
          </w:p>
          <w:p w14:paraId="01C3AA74" w14:textId="6CE43B4A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A6ED9DD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2366FF" w:rsidRPr="00971117" w14:paraId="442C190C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47D4A789" w14:textId="76A2615A" w:rsidR="002366FF" w:rsidRPr="00971117" w:rsidRDefault="002366FF" w:rsidP="002366F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971117">
              <w:rPr>
                <w:b/>
                <w:sz w:val="24"/>
                <w:szCs w:val="24"/>
              </w:rPr>
              <w:t>Resultado de Pesquisa</w:t>
            </w:r>
          </w:p>
        </w:tc>
      </w:tr>
      <w:tr w:rsidR="0018514B" w:rsidRPr="00971117" w14:paraId="10A91AAD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4E31AD10" w14:textId="74D8FEA1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Imagem do estado</w:t>
            </w:r>
          </w:p>
        </w:tc>
        <w:tc>
          <w:tcPr>
            <w:tcW w:w="2410" w:type="dxa"/>
          </w:tcPr>
          <w:p w14:paraId="62C92696" w14:textId="3E64E8CD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 xml:space="preserve">Retorna a bandeira do estado retornado para visualização. </w:t>
            </w:r>
          </w:p>
        </w:tc>
        <w:tc>
          <w:tcPr>
            <w:tcW w:w="1417" w:type="dxa"/>
          </w:tcPr>
          <w:p w14:paraId="59DA3849" w14:textId="4043DE22" w:rsidR="0018514B" w:rsidRPr="00971117" w:rsidRDefault="0018514B" w:rsidP="0018514B">
            <w:pPr>
              <w:spacing w:before="60" w:after="60"/>
              <w:contextualSpacing/>
            </w:pPr>
            <w:r w:rsidRPr="00971117">
              <w:t>img</w:t>
            </w:r>
          </w:p>
        </w:tc>
        <w:tc>
          <w:tcPr>
            <w:tcW w:w="1985" w:type="dxa"/>
          </w:tcPr>
          <w:p w14:paraId="785AD8B8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23AE22A9" w14:textId="503906C6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6A747493" w14:textId="36C5C48E" w:rsidR="0018514B" w:rsidRPr="00971117" w:rsidRDefault="0018514B" w:rsidP="0064048D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8514B" w:rsidRPr="00971117" w14:paraId="4046250E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E4537FD" w14:textId="1F80E010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Imagem do Profissional</w:t>
            </w:r>
          </w:p>
        </w:tc>
        <w:tc>
          <w:tcPr>
            <w:tcW w:w="2410" w:type="dxa"/>
          </w:tcPr>
          <w:p w14:paraId="2081C220" w14:textId="2E207EE9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a imagem de perfil do profissional de acordo com o CPF informado conforme a base do SICCAU</w:t>
            </w:r>
          </w:p>
        </w:tc>
        <w:tc>
          <w:tcPr>
            <w:tcW w:w="1417" w:type="dxa"/>
          </w:tcPr>
          <w:p w14:paraId="2D00F79B" w14:textId="2FB173DB" w:rsidR="0018514B" w:rsidRPr="00971117" w:rsidRDefault="0018514B" w:rsidP="0018514B">
            <w:pPr>
              <w:spacing w:before="60" w:after="60"/>
              <w:contextualSpacing/>
            </w:pPr>
            <w:r w:rsidRPr="00971117">
              <w:t>Img</w:t>
            </w:r>
          </w:p>
        </w:tc>
        <w:tc>
          <w:tcPr>
            <w:tcW w:w="1985" w:type="dxa"/>
          </w:tcPr>
          <w:p w14:paraId="45B66FC6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1927AEB5" w14:textId="02EAE942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2660E7A" w14:textId="090332CA" w:rsidR="0018514B" w:rsidRPr="00971117" w:rsidRDefault="0018514B" w:rsidP="0064048D">
            <w:pPr>
              <w:pStyle w:val="PargrafodaLista"/>
              <w:numPr>
                <w:ilvl w:val="0"/>
                <w:numId w:val="44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8514B" w:rsidRPr="00971117" w14:paraId="719AB791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6E310D22" w14:textId="258C6BC6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Nome</w:t>
            </w:r>
          </w:p>
        </w:tc>
        <w:tc>
          <w:tcPr>
            <w:tcW w:w="2410" w:type="dxa"/>
          </w:tcPr>
          <w:p w14:paraId="6AD1BE98" w14:textId="170F4779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 nome do profissional de acordo com o CPF informado conforme a base do SICCAU</w:t>
            </w:r>
          </w:p>
        </w:tc>
        <w:tc>
          <w:tcPr>
            <w:tcW w:w="1417" w:type="dxa"/>
          </w:tcPr>
          <w:p w14:paraId="0B89C721" w14:textId="4035BDCE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68BF614C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FA904D8" w14:textId="11049C2B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522BB3BA" w14:textId="78E7E540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8514B" w:rsidRPr="00971117" w14:paraId="07C9AB49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723077DC" w14:textId="517C37F0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CPF</w:t>
            </w:r>
          </w:p>
        </w:tc>
        <w:tc>
          <w:tcPr>
            <w:tcW w:w="2410" w:type="dxa"/>
          </w:tcPr>
          <w:p w14:paraId="48731D3F" w14:textId="75E710B7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Campo para visualizar o CPF do membro na comissão.</w:t>
            </w:r>
          </w:p>
        </w:tc>
        <w:tc>
          <w:tcPr>
            <w:tcW w:w="1417" w:type="dxa"/>
          </w:tcPr>
          <w:p w14:paraId="0335CA24" w14:textId="71E3C65E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numérico</w:t>
            </w:r>
          </w:p>
        </w:tc>
        <w:tc>
          <w:tcPr>
            <w:tcW w:w="1985" w:type="dxa"/>
          </w:tcPr>
          <w:p w14:paraId="4A3E07A6" w14:textId="53DCC210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48B83CC0" w14:textId="24D040BB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  <w:p w14:paraId="5EFF7C99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Máscara: </w:t>
            </w:r>
          </w:p>
          <w:p w14:paraId="419868CC" w14:textId="0A5BD42D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CPF: </w:t>
            </w:r>
            <w:r w:rsidRPr="00971117">
              <w:rPr>
                <w:sz w:val="16"/>
                <w:szCs w:val="16"/>
              </w:rPr>
              <w:t>XXX.XXX.XXX-XX</w:t>
            </w:r>
          </w:p>
        </w:tc>
        <w:tc>
          <w:tcPr>
            <w:tcW w:w="1838" w:type="dxa"/>
          </w:tcPr>
          <w:p w14:paraId="0EF929EA" w14:textId="44C25A8F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8514B" w:rsidRPr="00971117" w14:paraId="490542EC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4D214B2E" w14:textId="2CF4BAE7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bCs/>
                <w:sz w:val="20"/>
              </w:rPr>
              <w:t>Tipo Participação</w:t>
            </w:r>
          </w:p>
        </w:tc>
        <w:tc>
          <w:tcPr>
            <w:tcW w:w="2410" w:type="dxa"/>
          </w:tcPr>
          <w:p w14:paraId="114DFA8E" w14:textId="46FFD422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 nome do tipo da participação do profissional cadastrado na comissão</w:t>
            </w:r>
          </w:p>
        </w:tc>
        <w:tc>
          <w:tcPr>
            <w:tcW w:w="1417" w:type="dxa"/>
          </w:tcPr>
          <w:p w14:paraId="7791E111" w14:textId="41792DD6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49DACE8A" w14:textId="6D16C269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6A326191" w14:textId="375D41E4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  <w:p w14:paraId="29D5E4EC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Tipos:</w:t>
            </w:r>
          </w:p>
          <w:p w14:paraId="0DBC0522" w14:textId="77777777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Coordenador</w:t>
            </w:r>
          </w:p>
          <w:p w14:paraId="011DA333" w14:textId="77777777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Coordenador Adjunto</w:t>
            </w:r>
          </w:p>
          <w:p w14:paraId="690A97B1" w14:textId="77777777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Membro</w:t>
            </w:r>
          </w:p>
          <w:p w14:paraId="32742DF5" w14:textId="0E58AB0C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Substituto</w:t>
            </w:r>
          </w:p>
        </w:tc>
        <w:tc>
          <w:tcPr>
            <w:tcW w:w="1838" w:type="dxa"/>
          </w:tcPr>
          <w:p w14:paraId="2E13CF52" w14:textId="49599871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8514B" w:rsidRPr="00971117" w14:paraId="67E77309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1074C72" w14:textId="3661BCFB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bCs/>
                <w:sz w:val="20"/>
              </w:rPr>
              <w:t>E-mail</w:t>
            </w:r>
          </w:p>
        </w:tc>
        <w:tc>
          <w:tcPr>
            <w:tcW w:w="2410" w:type="dxa"/>
          </w:tcPr>
          <w:p w14:paraId="200C8C87" w14:textId="2AA2284A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 e-mail do profissional de acordo com o CPF informado, de acordo com a base do SICCAU.</w:t>
            </w:r>
          </w:p>
        </w:tc>
        <w:tc>
          <w:tcPr>
            <w:tcW w:w="1417" w:type="dxa"/>
          </w:tcPr>
          <w:p w14:paraId="1C77EC17" w14:textId="1805D552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32D56C0E" w14:textId="592A38AF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FA8E80D" w14:textId="409F1094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DDB0F51" w14:textId="314BE026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18514B" w:rsidRPr="00971117" w14:paraId="1FFF1C66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4D448FE" w14:textId="7A728F9F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lastRenderedPageBreak/>
              <w:t>Status</w:t>
            </w:r>
          </w:p>
        </w:tc>
        <w:tc>
          <w:tcPr>
            <w:tcW w:w="2410" w:type="dxa"/>
          </w:tcPr>
          <w:p w14:paraId="4F0103BA" w14:textId="4CA2A995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Apresenta o status do profissional na comissão</w:t>
            </w:r>
          </w:p>
        </w:tc>
        <w:tc>
          <w:tcPr>
            <w:tcW w:w="1417" w:type="dxa"/>
          </w:tcPr>
          <w:p w14:paraId="74F8CD09" w14:textId="686E461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478AE768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7DEC3A4" w14:textId="36DC614A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6BFB2358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Tipo de status:</w:t>
            </w:r>
          </w:p>
          <w:p w14:paraId="705F9179" w14:textId="77777777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Confirmado</w:t>
            </w:r>
          </w:p>
          <w:p w14:paraId="3DE102E5" w14:textId="77777777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 confirmar</w:t>
            </w:r>
          </w:p>
          <w:p w14:paraId="08041750" w14:textId="7475151D" w:rsidR="0018514B" w:rsidRPr="00971117" w:rsidRDefault="0018514B" w:rsidP="0018514B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Rejeitado</w:t>
            </w:r>
          </w:p>
        </w:tc>
      </w:tr>
      <w:tr w:rsidR="0018514B" w:rsidRPr="00971117" w14:paraId="2704173F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4CDE9A95" w14:textId="5F4C5F51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0FF181B1" wp14:editId="3F091FEB">
                  <wp:extent cx="209524" cy="180952"/>
                  <wp:effectExtent l="0" t="0" r="63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2DD15A2" w14:textId="5C1A5230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está confirmado na comissão</w:t>
            </w:r>
          </w:p>
        </w:tc>
        <w:tc>
          <w:tcPr>
            <w:tcW w:w="1417" w:type="dxa"/>
          </w:tcPr>
          <w:p w14:paraId="4693909D" w14:textId="78CFD0C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57895E39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261FA9AF" w14:textId="4BF09B54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7BD5F77" w14:textId="6883D18F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“Membro Confirmado”</w:t>
            </w:r>
          </w:p>
        </w:tc>
      </w:tr>
      <w:tr w:rsidR="0018514B" w:rsidRPr="00971117" w14:paraId="54F7E5BD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203FD4B6" w14:textId="240B584E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62477DC1" wp14:editId="6BB031A6">
                  <wp:extent cx="238095" cy="23809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D0047C" w14:textId="616D93A8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negou participação na comissão</w:t>
            </w:r>
          </w:p>
        </w:tc>
        <w:tc>
          <w:tcPr>
            <w:tcW w:w="1417" w:type="dxa"/>
          </w:tcPr>
          <w:p w14:paraId="0648F5FF" w14:textId="43C672AA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2F29CD68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811EF29" w14:textId="71B9ECF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310C23A" w14:textId="04C4A5F0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“O Membro rejeitou a participação”</w:t>
            </w:r>
          </w:p>
        </w:tc>
      </w:tr>
      <w:tr w:rsidR="0018514B" w:rsidRPr="00971117" w14:paraId="1824A5EF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35D92E5" w14:textId="071E9260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3AE22A77" wp14:editId="1183FCE9">
                  <wp:extent cx="200000" cy="16190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7D93B40" w14:textId="0F8A3CC8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está a validar sua participação na comissão</w:t>
            </w:r>
          </w:p>
        </w:tc>
        <w:tc>
          <w:tcPr>
            <w:tcW w:w="1417" w:type="dxa"/>
          </w:tcPr>
          <w:p w14:paraId="53C2DAD8" w14:textId="454A78BB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550680FD" w14:textId="77777777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75526D14" w14:textId="758F48B1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762F8595" w14:textId="14E4A5E4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“Em análise pelo membro”</w:t>
            </w:r>
          </w:p>
        </w:tc>
      </w:tr>
      <w:tr w:rsidR="0018514B" w:rsidRPr="00971117" w14:paraId="509A76D6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3974CAF2" w14:textId="7C38E1BB" w:rsidR="0018514B" w:rsidRPr="00971117" w:rsidRDefault="0018514B" w:rsidP="0018514B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971117">
              <w:rPr>
                <w:b/>
                <w:sz w:val="24"/>
                <w:szCs w:val="24"/>
              </w:rPr>
              <w:t>Botões</w:t>
            </w:r>
          </w:p>
        </w:tc>
      </w:tr>
      <w:tr w:rsidR="0018514B" w:rsidRPr="00971117" w14:paraId="61DF72F8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ACB57F5" w14:textId="04EB33A8" w:rsidR="0018514B" w:rsidRPr="00971117" w:rsidRDefault="0018514B" w:rsidP="0018514B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Alterar</w:t>
            </w:r>
          </w:p>
        </w:tc>
        <w:tc>
          <w:tcPr>
            <w:tcW w:w="2410" w:type="dxa"/>
          </w:tcPr>
          <w:p w14:paraId="35FA1B96" w14:textId="3701125C" w:rsidR="0018514B" w:rsidRPr="00971117" w:rsidRDefault="0018514B" w:rsidP="0018514B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Botão que direciona o usuário para a tela de alteração;</w:t>
            </w:r>
          </w:p>
        </w:tc>
        <w:tc>
          <w:tcPr>
            <w:tcW w:w="1417" w:type="dxa"/>
          </w:tcPr>
          <w:p w14:paraId="57010B34" w14:textId="4C5CDFF3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32904B18" w14:textId="5EAA088E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E17AF31" w14:textId="649DB082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DA8DAD1" w14:textId="66F2BA43" w:rsidR="0018514B" w:rsidRPr="00971117" w:rsidRDefault="0018514B" w:rsidP="001851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 botão alterar só deve aparecer para a UF do usuário logado. Somente para o usuário CEN-BR, será apresentado o botão de alteração em outras UF´s.</w:t>
            </w:r>
          </w:p>
        </w:tc>
      </w:tr>
    </w:tbl>
    <w:p w14:paraId="17B822C8" w14:textId="7465945C" w:rsidR="00A803A0" w:rsidRPr="00971117" w:rsidRDefault="00AF4D50" w:rsidP="00132BAE">
      <w:pPr>
        <w:pStyle w:val="EstiloPrototipo3"/>
        <w:numPr>
          <w:ilvl w:val="0"/>
          <w:numId w:val="21"/>
        </w:numPr>
      </w:pPr>
      <w:bookmarkStart w:id="17" w:name="_Ref18313569"/>
      <w:r w:rsidRPr="00971117">
        <w:lastRenderedPageBreak/>
        <w:t>Visualização Geral das comissões por UF</w:t>
      </w:r>
      <w:bookmarkEnd w:id="17"/>
    </w:p>
    <w:p w14:paraId="579A3DF4" w14:textId="0A5D36CC" w:rsidR="00856CD9" w:rsidRPr="00971117" w:rsidRDefault="00E23F7F" w:rsidP="002C11F9">
      <w:pPr>
        <w:jc w:val="center"/>
      </w:pPr>
      <w:r w:rsidRPr="00971117">
        <w:rPr>
          <w:noProof/>
        </w:rPr>
        <w:drawing>
          <wp:inline distT="0" distB="0" distL="0" distR="0" wp14:anchorId="1B20385F" wp14:editId="03C8441B">
            <wp:extent cx="3916045" cy="7971711"/>
            <wp:effectExtent l="0" t="0" r="8255" b="0"/>
            <wp:docPr id="21" name="Imagem 21" descr="C:\Users\Squadra\Desktop\visualizar_membros_visao_cau-br_page_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quadra\Desktop\visualizar_membros_visao_cau-br_page_2_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01" cy="798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983A" w14:textId="77777777" w:rsidR="00AF4D50" w:rsidRPr="00971117" w:rsidRDefault="00AF4D50" w:rsidP="002C11F9">
      <w:pPr>
        <w:jc w:val="center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1415"/>
        <w:gridCol w:w="2410"/>
        <w:gridCol w:w="1417"/>
        <w:gridCol w:w="1985"/>
        <w:gridCol w:w="1838"/>
      </w:tblGrid>
      <w:tr w:rsidR="00CF4485" w:rsidRPr="00971117" w14:paraId="07A73000" w14:textId="77777777" w:rsidTr="009B6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  <w:shd w:val="clear" w:color="auto" w:fill="45229E"/>
          </w:tcPr>
          <w:p w14:paraId="3164EB64" w14:textId="77777777" w:rsidR="00CF4485" w:rsidRPr="00971117" w:rsidRDefault="00CF4485" w:rsidP="009B62B0">
            <w:pPr>
              <w:pStyle w:val="EstiloPrototipo3"/>
              <w:jc w:val="center"/>
            </w:pPr>
            <w:r w:rsidRPr="00971117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CF4485" w:rsidRPr="00971117" w14:paraId="7D195EC9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3B3B3"/>
          </w:tcPr>
          <w:p w14:paraId="33E92D38" w14:textId="77777777" w:rsidR="00CF4485" w:rsidRPr="00971117" w:rsidRDefault="00CF4485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 w14:paraId="1378802F" w14:textId="77777777" w:rsidR="00CF4485" w:rsidRPr="00971117" w:rsidRDefault="00CF4485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 w14:paraId="10DA3F74" w14:textId="77777777" w:rsidR="00CF4485" w:rsidRPr="00971117" w:rsidRDefault="00CF4485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 w14:paraId="1FC0F758" w14:textId="77777777" w:rsidR="00CF4485" w:rsidRPr="00971117" w:rsidRDefault="00CF4485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 w14:paraId="48DDB945" w14:textId="77777777" w:rsidR="00CF4485" w:rsidRPr="00971117" w:rsidRDefault="00CF4485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Observações</w:t>
            </w:r>
          </w:p>
        </w:tc>
      </w:tr>
      <w:tr w:rsidR="00CF4485" w:rsidRPr="00971117" w14:paraId="0C84C36F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156333D" w14:textId="77777777" w:rsidR="00CF4485" w:rsidRPr="00971117" w:rsidRDefault="00CF4485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bCs/>
                <w:sz w:val="20"/>
              </w:rPr>
              <w:t>Ano da eleição</w:t>
            </w:r>
          </w:p>
        </w:tc>
        <w:tc>
          <w:tcPr>
            <w:tcW w:w="2410" w:type="dxa"/>
          </w:tcPr>
          <w:p w14:paraId="72F88C7D" w14:textId="77777777" w:rsidR="00CF4485" w:rsidRPr="00971117" w:rsidRDefault="00CF4485" w:rsidP="009B62B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 w14:paraId="443295BD" w14:textId="77777777" w:rsidR="00CF4485" w:rsidRPr="00971117" w:rsidRDefault="00CF4485" w:rsidP="009B62B0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63A75717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combobox de seleção única</w:t>
            </w:r>
          </w:p>
        </w:tc>
        <w:tc>
          <w:tcPr>
            <w:tcW w:w="1985" w:type="dxa"/>
          </w:tcPr>
          <w:p w14:paraId="25C4E89F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E1CD862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03A5D90F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CF4485" w:rsidRPr="00971117" w14:paraId="5827ECCF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C4A2887" w14:textId="77777777" w:rsidR="00CF4485" w:rsidRPr="00971117" w:rsidRDefault="00CF4485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20"/>
              </w:rPr>
              <w:t>Eleição</w:t>
            </w:r>
          </w:p>
        </w:tc>
        <w:tc>
          <w:tcPr>
            <w:tcW w:w="2410" w:type="dxa"/>
          </w:tcPr>
          <w:p w14:paraId="2401AD85" w14:textId="77777777" w:rsidR="00CF4485" w:rsidRPr="00971117" w:rsidRDefault="00CF4485" w:rsidP="009B62B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 w14:paraId="6F6A7F0F" w14:textId="77777777" w:rsidR="00CF4485" w:rsidRPr="00971117" w:rsidRDefault="00CF4485" w:rsidP="009B62B0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6399680B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combobox de seleção única</w:t>
            </w:r>
          </w:p>
        </w:tc>
        <w:tc>
          <w:tcPr>
            <w:tcW w:w="1985" w:type="dxa"/>
          </w:tcPr>
          <w:p w14:paraId="0F39691B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2881F4FF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1CA0995B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CF4485" w:rsidRPr="00971117" w14:paraId="25B37FF7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EB4963F" w14:textId="77777777" w:rsidR="00CF4485" w:rsidRPr="00971117" w:rsidRDefault="00CF4485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UF</w:t>
            </w:r>
          </w:p>
        </w:tc>
        <w:tc>
          <w:tcPr>
            <w:tcW w:w="2410" w:type="dxa"/>
          </w:tcPr>
          <w:p w14:paraId="40F4A895" w14:textId="3F2DDD50" w:rsidR="00CF4485" w:rsidRPr="00971117" w:rsidRDefault="00CF4485" w:rsidP="009B62B0">
            <w:pPr>
              <w:pStyle w:val="AxureTableNormalText"/>
              <w:rPr>
                <w:sz w:val="20"/>
                <w:szCs w:val="20"/>
                <w:lang w:val="pt-BR"/>
              </w:rPr>
            </w:pPr>
            <w:r w:rsidRPr="00971117">
              <w:rPr>
                <w:sz w:val="20"/>
                <w:szCs w:val="20"/>
                <w:lang w:val="pt-BR"/>
              </w:rPr>
              <w:t>Retorna todas as UF´s</w:t>
            </w:r>
            <w:r w:rsidR="00D12768" w:rsidRPr="00971117">
              <w:rPr>
                <w:sz w:val="20"/>
                <w:szCs w:val="20"/>
                <w:lang w:val="pt-BR"/>
              </w:rPr>
              <w:t xml:space="preserve"> com seus respectivos membros cadastrados e status de cada membro;</w:t>
            </w:r>
          </w:p>
          <w:p w14:paraId="04F430BA" w14:textId="77777777" w:rsidR="00CF4485" w:rsidRPr="00971117" w:rsidRDefault="00CF4485" w:rsidP="009B62B0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</w:tcPr>
          <w:p w14:paraId="705555D7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combobox de seleção única</w:t>
            </w:r>
          </w:p>
          <w:p w14:paraId="26FE05D2" w14:textId="243B7452" w:rsidR="00404BB0" w:rsidRPr="00971117" w:rsidRDefault="00404BB0" w:rsidP="00404B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no select de UF haverá uma opção “todos”;</w:t>
            </w:r>
          </w:p>
        </w:tc>
        <w:tc>
          <w:tcPr>
            <w:tcW w:w="1985" w:type="dxa"/>
          </w:tcPr>
          <w:p w14:paraId="7A32103E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6DA61B3F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1870427D" w14:textId="77777777" w:rsidR="00CF4485" w:rsidRPr="00971117" w:rsidRDefault="00CF4485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No caso do usuário CEN-CAU/BR. Ele poderá visualizar todas unidades federativas e altera-las caso necessite mediante justificativa.</w:t>
            </w:r>
          </w:p>
        </w:tc>
      </w:tr>
      <w:tr w:rsidR="00CF4485" w:rsidRPr="00971117" w14:paraId="5013EA07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107ABF91" w14:textId="77777777" w:rsidR="00CF4485" w:rsidRPr="00971117" w:rsidRDefault="00CF4485" w:rsidP="009B62B0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971117">
              <w:rPr>
                <w:b/>
                <w:sz w:val="24"/>
                <w:szCs w:val="24"/>
              </w:rPr>
              <w:t>Resultado de Pesquisa</w:t>
            </w:r>
          </w:p>
        </w:tc>
      </w:tr>
      <w:tr w:rsidR="004703EA" w:rsidRPr="00971117" w14:paraId="23B71889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6E2EEF3" w14:textId="7566A620" w:rsidR="004703EA" w:rsidRPr="00971117" w:rsidRDefault="004703EA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Nome</w:t>
            </w:r>
          </w:p>
        </w:tc>
        <w:tc>
          <w:tcPr>
            <w:tcW w:w="2410" w:type="dxa"/>
          </w:tcPr>
          <w:p w14:paraId="4AF59567" w14:textId="7E00133B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os nomes dos profissionais cadastrados nas comissões das UF´s</w:t>
            </w:r>
          </w:p>
        </w:tc>
        <w:tc>
          <w:tcPr>
            <w:tcW w:w="1417" w:type="dxa"/>
          </w:tcPr>
          <w:p w14:paraId="4A7161F1" w14:textId="63EEB724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57F4D1E5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7AC72600" w14:textId="662514A8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509CAD5" w14:textId="37966266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4703EA" w:rsidRPr="00971117" w14:paraId="49B5E456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CC83E71" w14:textId="05FCCDA7" w:rsidR="004703EA" w:rsidRPr="00971117" w:rsidRDefault="004703EA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Imagem do Profissional</w:t>
            </w:r>
          </w:p>
        </w:tc>
        <w:tc>
          <w:tcPr>
            <w:tcW w:w="2410" w:type="dxa"/>
          </w:tcPr>
          <w:p w14:paraId="69104812" w14:textId="4E6A2EF2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a imagem de perfil do profissional de acordo com o CPF informado conforme a base do SICCAU</w:t>
            </w:r>
          </w:p>
        </w:tc>
        <w:tc>
          <w:tcPr>
            <w:tcW w:w="1417" w:type="dxa"/>
          </w:tcPr>
          <w:p w14:paraId="30A9BE45" w14:textId="5A97EB5B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Img</w:t>
            </w:r>
          </w:p>
        </w:tc>
        <w:tc>
          <w:tcPr>
            <w:tcW w:w="1985" w:type="dxa"/>
          </w:tcPr>
          <w:p w14:paraId="112CDC0D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7AF52DD6" w14:textId="010297F9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AEC639A" w14:textId="5B8CD63D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4703EA" w:rsidRPr="00971117" w14:paraId="325FE3E0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67901A26" w14:textId="77777777" w:rsidR="004703EA" w:rsidRPr="00971117" w:rsidRDefault="004703EA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CPF</w:t>
            </w:r>
          </w:p>
        </w:tc>
        <w:tc>
          <w:tcPr>
            <w:tcW w:w="2410" w:type="dxa"/>
          </w:tcPr>
          <w:p w14:paraId="1E48170C" w14:textId="0A877CF1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os CPF´s dos profissionais cadastrados nas comissões das UF´s</w:t>
            </w:r>
          </w:p>
        </w:tc>
        <w:tc>
          <w:tcPr>
            <w:tcW w:w="1417" w:type="dxa"/>
          </w:tcPr>
          <w:p w14:paraId="4EA8E8C5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numérico</w:t>
            </w:r>
          </w:p>
        </w:tc>
        <w:tc>
          <w:tcPr>
            <w:tcW w:w="1985" w:type="dxa"/>
          </w:tcPr>
          <w:p w14:paraId="40F6BD5C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4CB4C8F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  <w:p w14:paraId="1644F77F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Máscara: </w:t>
            </w:r>
          </w:p>
          <w:p w14:paraId="6ED78C0A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CPF: </w:t>
            </w:r>
            <w:r w:rsidRPr="00971117">
              <w:rPr>
                <w:sz w:val="16"/>
                <w:szCs w:val="16"/>
              </w:rPr>
              <w:t>XXX.XXX.XXX-XX</w:t>
            </w:r>
          </w:p>
        </w:tc>
        <w:tc>
          <w:tcPr>
            <w:tcW w:w="1838" w:type="dxa"/>
          </w:tcPr>
          <w:p w14:paraId="5E2451B8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4703EA" w:rsidRPr="00971117" w14:paraId="50C4027E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23B5CEA9" w14:textId="77777777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bCs/>
                <w:sz w:val="20"/>
              </w:rPr>
              <w:t>Tipo Participação</w:t>
            </w:r>
          </w:p>
        </w:tc>
        <w:tc>
          <w:tcPr>
            <w:tcW w:w="2410" w:type="dxa"/>
          </w:tcPr>
          <w:p w14:paraId="10C5EB69" w14:textId="50D832E8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Campo para informar qual o tipo de participação que os profissionais irão exercer na comissão</w:t>
            </w:r>
          </w:p>
        </w:tc>
        <w:tc>
          <w:tcPr>
            <w:tcW w:w="1417" w:type="dxa"/>
          </w:tcPr>
          <w:p w14:paraId="13E4CF99" w14:textId="049F622F" w:rsidR="004703EA" w:rsidRPr="00971117" w:rsidRDefault="00616B18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4BFCD9C0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3E3A8B4B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  <w:p w14:paraId="66FE8F57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Tipos:</w:t>
            </w:r>
          </w:p>
          <w:p w14:paraId="4ECDE74E" w14:textId="77777777" w:rsidR="004703EA" w:rsidRPr="00971117" w:rsidRDefault="004703EA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Coordenador</w:t>
            </w:r>
          </w:p>
          <w:p w14:paraId="4C2F67FD" w14:textId="77777777" w:rsidR="004703EA" w:rsidRPr="00971117" w:rsidRDefault="004703EA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Coordenador Adjunto</w:t>
            </w:r>
          </w:p>
          <w:p w14:paraId="51B527C8" w14:textId="77777777" w:rsidR="004703EA" w:rsidRPr="00971117" w:rsidRDefault="004703EA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Membro</w:t>
            </w:r>
          </w:p>
          <w:p w14:paraId="2DC3F973" w14:textId="7AD03425" w:rsidR="004703EA" w:rsidRPr="00971117" w:rsidRDefault="004A0613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Substituto</w:t>
            </w:r>
            <w:r w:rsidR="004703EA" w:rsidRPr="00971117">
              <w:rPr>
                <w:sz w:val="18"/>
                <w:szCs w:val="18"/>
              </w:rPr>
              <w:t xml:space="preserve"> </w:t>
            </w:r>
          </w:p>
        </w:tc>
        <w:tc>
          <w:tcPr>
            <w:tcW w:w="1838" w:type="dxa"/>
          </w:tcPr>
          <w:p w14:paraId="524589CB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4703EA" w:rsidRPr="00971117" w14:paraId="0DF2CBE9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AA07C23" w14:textId="77777777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bCs/>
                <w:sz w:val="20"/>
              </w:rPr>
              <w:t>E-mail</w:t>
            </w:r>
          </w:p>
        </w:tc>
        <w:tc>
          <w:tcPr>
            <w:tcW w:w="2410" w:type="dxa"/>
          </w:tcPr>
          <w:p w14:paraId="49C6EE75" w14:textId="2CC3ED0F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 e-mail dos profissionais de acordo com a respectiva UF;</w:t>
            </w:r>
          </w:p>
        </w:tc>
        <w:tc>
          <w:tcPr>
            <w:tcW w:w="1417" w:type="dxa"/>
          </w:tcPr>
          <w:p w14:paraId="6FB6CAA1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5288714E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76FB00D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72C1C015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4703EA" w:rsidRPr="00971117" w14:paraId="025159EE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57A8F59" w14:textId="0E5E6556" w:rsidR="004703EA" w:rsidRPr="00971117" w:rsidRDefault="004703EA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Status</w:t>
            </w:r>
          </w:p>
        </w:tc>
        <w:tc>
          <w:tcPr>
            <w:tcW w:w="2410" w:type="dxa"/>
          </w:tcPr>
          <w:p w14:paraId="49D9F863" w14:textId="56624518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Apresenta o status do profissional na comissão</w:t>
            </w:r>
          </w:p>
        </w:tc>
        <w:tc>
          <w:tcPr>
            <w:tcW w:w="1417" w:type="dxa"/>
          </w:tcPr>
          <w:p w14:paraId="4A1ACA80" w14:textId="1301940C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3E993A2B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0D776DB" w14:textId="17596B1A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5C6E7200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Tipo de status:</w:t>
            </w:r>
          </w:p>
          <w:p w14:paraId="141854A0" w14:textId="77777777" w:rsidR="004703EA" w:rsidRPr="00971117" w:rsidRDefault="004703EA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Confirmado</w:t>
            </w:r>
          </w:p>
          <w:p w14:paraId="047343D0" w14:textId="77777777" w:rsidR="004703EA" w:rsidRPr="00971117" w:rsidRDefault="004703EA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 confirmar</w:t>
            </w:r>
          </w:p>
          <w:p w14:paraId="64F767AE" w14:textId="54FD3331" w:rsidR="004703EA" w:rsidRPr="00971117" w:rsidRDefault="004703EA" w:rsidP="004703EA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lastRenderedPageBreak/>
              <w:t>Rejeitado</w:t>
            </w:r>
          </w:p>
        </w:tc>
      </w:tr>
      <w:tr w:rsidR="00C76BE4" w:rsidRPr="00971117" w14:paraId="469ED0DD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B37B620" w14:textId="66E1B9EE" w:rsidR="00C76BE4" w:rsidRPr="00971117" w:rsidRDefault="00C76BE4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noProof/>
              </w:rPr>
              <w:lastRenderedPageBreak/>
              <w:drawing>
                <wp:inline distT="0" distB="0" distL="0" distR="0" wp14:anchorId="7CA6C369" wp14:editId="24A39F30">
                  <wp:extent cx="209524" cy="180952"/>
                  <wp:effectExtent l="0" t="0" r="63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352C4BC" w14:textId="6D8D09B4" w:rsidR="00C76BE4" w:rsidRPr="00971117" w:rsidRDefault="00C76BE4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está confirmado na comissão</w:t>
            </w:r>
          </w:p>
        </w:tc>
        <w:tc>
          <w:tcPr>
            <w:tcW w:w="1417" w:type="dxa"/>
          </w:tcPr>
          <w:p w14:paraId="79525BB3" w14:textId="2F72D875" w:rsidR="00C76BE4" w:rsidRPr="00971117" w:rsidRDefault="000D724B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1AB1D8F6" w14:textId="77777777" w:rsidR="000D724B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6794E872" w14:textId="33DD083F" w:rsidR="00C76BE4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56A65885" w14:textId="2A0C512F" w:rsidR="00C76BE4" w:rsidRPr="00971117" w:rsidRDefault="000D724B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“Membro Confirmado”</w:t>
            </w:r>
          </w:p>
        </w:tc>
      </w:tr>
      <w:tr w:rsidR="00C76BE4" w:rsidRPr="00971117" w14:paraId="0C221EDD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8B2AAF6" w14:textId="6EA2087D" w:rsidR="00C76BE4" w:rsidRPr="00971117" w:rsidRDefault="00C76BE4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592CA8C8" wp14:editId="2153E6C9">
                  <wp:extent cx="238095" cy="23809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95559BD" w14:textId="57C68E10" w:rsidR="00C76BE4" w:rsidRPr="00971117" w:rsidRDefault="00C76BE4" w:rsidP="00C76BE4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negou participação na comissão</w:t>
            </w:r>
          </w:p>
        </w:tc>
        <w:tc>
          <w:tcPr>
            <w:tcW w:w="1417" w:type="dxa"/>
          </w:tcPr>
          <w:p w14:paraId="7A606E3D" w14:textId="58DDD933" w:rsidR="00C76BE4" w:rsidRPr="00971117" w:rsidRDefault="000D724B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4192192D" w14:textId="77777777" w:rsidR="000D724B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60721E68" w14:textId="1CDCA758" w:rsidR="00C76BE4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15056C8D" w14:textId="2C7B3139" w:rsidR="00C76BE4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“O Membro rejeitou a participação”</w:t>
            </w:r>
          </w:p>
        </w:tc>
      </w:tr>
      <w:tr w:rsidR="00C76BE4" w:rsidRPr="00971117" w14:paraId="5708D41B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FD0A7FB" w14:textId="46F63C12" w:rsidR="00C76BE4" w:rsidRPr="00971117" w:rsidRDefault="00C76BE4" w:rsidP="004703EA">
            <w:pPr>
              <w:spacing w:before="60" w:after="60"/>
              <w:jc w:val="left"/>
              <w:rPr>
                <w:noProof/>
              </w:rPr>
            </w:pPr>
            <w:r w:rsidRPr="00971117">
              <w:rPr>
                <w:noProof/>
              </w:rPr>
              <w:drawing>
                <wp:inline distT="0" distB="0" distL="0" distR="0" wp14:anchorId="6F6B68A3" wp14:editId="069A16DA">
                  <wp:extent cx="200000" cy="16190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2C9124A" w14:textId="119D839A" w:rsidR="00C76BE4" w:rsidRPr="00971117" w:rsidRDefault="00C76BE4" w:rsidP="00C76BE4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está a validar sua participação na comissão</w:t>
            </w:r>
          </w:p>
        </w:tc>
        <w:tc>
          <w:tcPr>
            <w:tcW w:w="1417" w:type="dxa"/>
          </w:tcPr>
          <w:p w14:paraId="16CF6D03" w14:textId="51E270BD" w:rsidR="00C76BE4" w:rsidRPr="00971117" w:rsidRDefault="000D724B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580CA632" w14:textId="77777777" w:rsidR="000D724B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2E95D48C" w14:textId="7850B416" w:rsidR="00C76BE4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507CB23" w14:textId="5DF51CF6" w:rsidR="00C76BE4" w:rsidRPr="00971117" w:rsidRDefault="000D724B" w:rsidP="000D72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“Em análise pelo membro”</w:t>
            </w:r>
          </w:p>
        </w:tc>
      </w:tr>
      <w:tr w:rsidR="004703EA" w:rsidRPr="00971117" w14:paraId="34FC03D0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36855AE0" w14:textId="77777777" w:rsidR="004703EA" w:rsidRPr="00971117" w:rsidRDefault="004703EA" w:rsidP="004703EA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971117">
              <w:rPr>
                <w:b/>
                <w:sz w:val="24"/>
                <w:szCs w:val="24"/>
              </w:rPr>
              <w:t>Botões</w:t>
            </w:r>
          </w:p>
        </w:tc>
      </w:tr>
      <w:tr w:rsidR="004703EA" w:rsidRPr="00971117" w14:paraId="04636EDD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432B247E" w14:textId="77777777" w:rsidR="004703EA" w:rsidRPr="00971117" w:rsidRDefault="004703EA" w:rsidP="004703EA">
            <w:pPr>
              <w:spacing w:before="60" w:after="60"/>
              <w:jc w:val="left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Alterar</w:t>
            </w:r>
          </w:p>
        </w:tc>
        <w:tc>
          <w:tcPr>
            <w:tcW w:w="2410" w:type="dxa"/>
          </w:tcPr>
          <w:p w14:paraId="6923DF1F" w14:textId="77777777" w:rsidR="004703EA" w:rsidRPr="00971117" w:rsidRDefault="004703EA" w:rsidP="004703E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Botão que direciona o usuário para a tela de alteração;</w:t>
            </w:r>
          </w:p>
        </w:tc>
        <w:tc>
          <w:tcPr>
            <w:tcW w:w="1417" w:type="dxa"/>
          </w:tcPr>
          <w:p w14:paraId="203390F0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754C1782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32ECBA5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35471E55" w14:textId="77777777" w:rsidR="004703EA" w:rsidRPr="00971117" w:rsidRDefault="004703EA" w:rsidP="004703E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 botão alterar só deve aparecer para a UF do usuário logado. Somente para o usuário CEN-BR, será apresentado o botão de alteração em outras UF´s.</w:t>
            </w:r>
          </w:p>
        </w:tc>
      </w:tr>
    </w:tbl>
    <w:p w14:paraId="0447CB00" w14:textId="77777777" w:rsidR="00C519FC" w:rsidRPr="00971117" w:rsidRDefault="00C519FC" w:rsidP="00DF5E27"/>
    <w:p w14:paraId="60329ABF" w14:textId="40BF6CDC" w:rsidR="00AF4D50" w:rsidRPr="00971117" w:rsidRDefault="00AF4D50" w:rsidP="00FD09FF">
      <w:pPr>
        <w:pStyle w:val="EstiloPrototipo3"/>
        <w:numPr>
          <w:ilvl w:val="0"/>
          <w:numId w:val="21"/>
        </w:numPr>
      </w:pPr>
      <w:bookmarkStart w:id="18" w:name="_Ref18314068"/>
      <w:bookmarkStart w:id="19" w:name="_Ref17797167"/>
      <w:r w:rsidRPr="00971117">
        <w:lastRenderedPageBreak/>
        <w:t>Alterar Membros</w:t>
      </w:r>
      <w:bookmarkEnd w:id="18"/>
    </w:p>
    <w:p w14:paraId="5F0E4023" w14:textId="24A12CE7" w:rsidR="00AF4D50" w:rsidRPr="00971117" w:rsidRDefault="002A75CF" w:rsidP="00B83962">
      <w:pPr>
        <w:pStyle w:val="EstiloPrototipo3"/>
        <w:ind w:left="-142"/>
        <w:jc w:val="center"/>
      </w:pPr>
      <w:r w:rsidRPr="00971117">
        <w:rPr>
          <w:noProof/>
        </w:rPr>
        <w:drawing>
          <wp:inline distT="0" distB="0" distL="0" distR="0" wp14:anchorId="35B71153" wp14:editId="0687B04F">
            <wp:extent cx="5760085" cy="5833765"/>
            <wp:effectExtent l="0" t="0" r="0" b="0"/>
            <wp:docPr id="6" name="Imagem 6" descr="C:\Users\squadra\Desktop\alterar_mem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quadra\Desktop\alterar_membr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3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69B7" w14:textId="77777777" w:rsidR="00E57B8E" w:rsidRPr="00971117" w:rsidRDefault="00E57B8E" w:rsidP="00B83962">
      <w:pPr>
        <w:pStyle w:val="EstiloPrototipo3"/>
        <w:ind w:left="-142"/>
        <w:jc w:val="center"/>
      </w:pPr>
    </w:p>
    <w:p w14:paraId="3C368AA4" w14:textId="77777777" w:rsidR="00E57B8E" w:rsidRPr="00971117" w:rsidRDefault="00E57B8E" w:rsidP="00B83962">
      <w:pPr>
        <w:pStyle w:val="EstiloPrototipo3"/>
        <w:ind w:left="-142"/>
        <w:jc w:val="center"/>
      </w:pPr>
    </w:p>
    <w:p w14:paraId="22976020" w14:textId="77777777" w:rsidR="00AF4D50" w:rsidRPr="00971117" w:rsidRDefault="00AF4D50" w:rsidP="00AF4D50">
      <w:pPr>
        <w:pStyle w:val="EstiloPrototipo3"/>
        <w:ind w:left="720"/>
      </w:pPr>
    </w:p>
    <w:tbl>
      <w:tblPr>
        <w:tblStyle w:val="SqTabela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1415"/>
        <w:gridCol w:w="2410"/>
        <w:gridCol w:w="1417"/>
        <w:gridCol w:w="1985"/>
        <w:gridCol w:w="2268"/>
      </w:tblGrid>
      <w:tr w:rsidR="00B83962" w:rsidRPr="00971117" w14:paraId="282B3E07" w14:textId="77777777" w:rsidTr="009B6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495" w:type="dxa"/>
            <w:gridSpan w:val="5"/>
            <w:shd w:val="clear" w:color="auto" w:fill="45229E"/>
          </w:tcPr>
          <w:p w14:paraId="18C3BCB6" w14:textId="77777777" w:rsidR="00B83962" w:rsidRPr="00971117" w:rsidRDefault="00B83962" w:rsidP="009B62B0">
            <w:pPr>
              <w:pStyle w:val="EstiloPrototipo3"/>
              <w:jc w:val="center"/>
            </w:pPr>
            <w:r w:rsidRPr="00971117">
              <w:rPr>
                <w:sz w:val="24"/>
                <w:szCs w:val="24"/>
              </w:rPr>
              <w:t>Campos</w:t>
            </w:r>
          </w:p>
        </w:tc>
      </w:tr>
      <w:tr w:rsidR="00B83962" w:rsidRPr="00971117" w14:paraId="79608490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3B3B3"/>
          </w:tcPr>
          <w:p w14:paraId="1DF756F4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 w14:paraId="34CFA243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 w14:paraId="1C90B318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 w14:paraId="76334F85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Comportamento</w:t>
            </w:r>
          </w:p>
        </w:tc>
        <w:tc>
          <w:tcPr>
            <w:tcW w:w="2268" w:type="dxa"/>
            <w:shd w:val="clear" w:color="auto" w:fill="B3B3B3"/>
          </w:tcPr>
          <w:p w14:paraId="297E9D2D" w14:textId="77777777" w:rsidR="00B83962" w:rsidRPr="00971117" w:rsidRDefault="00B83962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Observações</w:t>
            </w:r>
          </w:p>
        </w:tc>
      </w:tr>
      <w:tr w:rsidR="00B83962" w:rsidRPr="00971117" w14:paraId="51166B81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6CA7184" w14:textId="77777777" w:rsidR="00B83962" w:rsidRPr="00971117" w:rsidRDefault="00B83962" w:rsidP="009B62B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71117">
              <w:rPr>
                <w:bCs/>
                <w:sz w:val="20"/>
              </w:rPr>
              <w:t>CPF</w:t>
            </w:r>
          </w:p>
        </w:tc>
        <w:tc>
          <w:tcPr>
            <w:tcW w:w="2410" w:type="dxa"/>
          </w:tcPr>
          <w:p w14:paraId="1F718955" w14:textId="7FA4367F" w:rsidR="00B83962" w:rsidRPr="00971117" w:rsidRDefault="00B83962" w:rsidP="00CE1DFE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20"/>
              </w:rPr>
              <w:t xml:space="preserve">Campo para inserir o CPF do profissional a ser </w:t>
            </w:r>
            <w:r w:rsidR="00CE1DFE" w:rsidRPr="00971117">
              <w:rPr>
                <w:sz w:val="20"/>
              </w:rPr>
              <w:t>alterado</w:t>
            </w:r>
            <w:r w:rsidRPr="00971117">
              <w:rPr>
                <w:sz w:val="20"/>
              </w:rPr>
              <w:t xml:space="preserve"> na comissão</w:t>
            </w:r>
          </w:p>
        </w:tc>
        <w:tc>
          <w:tcPr>
            <w:tcW w:w="1417" w:type="dxa"/>
          </w:tcPr>
          <w:p w14:paraId="61AE3414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numérico</w:t>
            </w:r>
          </w:p>
        </w:tc>
        <w:tc>
          <w:tcPr>
            <w:tcW w:w="1985" w:type="dxa"/>
          </w:tcPr>
          <w:p w14:paraId="7310D7ED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Sim</w:t>
            </w:r>
          </w:p>
          <w:p w14:paraId="6838982E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  <w:p w14:paraId="5E330AEE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Máscara: </w:t>
            </w:r>
          </w:p>
          <w:p w14:paraId="67372DB7" w14:textId="77777777" w:rsidR="00B83962" w:rsidRPr="00971117" w:rsidRDefault="00B83962" w:rsidP="009B62B0">
            <w:pPr>
              <w:spacing w:before="60" w:after="60"/>
              <w:contextualSpacing/>
              <w:rPr>
                <w:sz w:val="16"/>
                <w:szCs w:val="16"/>
              </w:rPr>
            </w:pPr>
            <w:r w:rsidRPr="00971117">
              <w:rPr>
                <w:sz w:val="18"/>
                <w:szCs w:val="18"/>
              </w:rPr>
              <w:t xml:space="preserve">CPF: </w:t>
            </w:r>
            <w:r w:rsidRPr="00971117">
              <w:rPr>
                <w:sz w:val="16"/>
                <w:szCs w:val="16"/>
              </w:rPr>
              <w:t>XXX.XXX.XXX-XX</w:t>
            </w:r>
          </w:p>
        </w:tc>
        <w:tc>
          <w:tcPr>
            <w:tcW w:w="2268" w:type="dxa"/>
          </w:tcPr>
          <w:p w14:paraId="4AE1BCD7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preencher o campo e clicar na tecla “Enter” o sistema deve buscar os dados na base do SICCAU e preencher o campo “nome” e “Email”</w:t>
            </w:r>
          </w:p>
        </w:tc>
      </w:tr>
      <w:tr w:rsidR="00B83962" w:rsidRPr="00971117" w14:paraId="6212D7DA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6427272D" w14:textId="77777777" w:rsidR="00B83962" w:rsidRPr="00971117" w:rsidRDefault="00B83962" w:rsidP="009B62B0">
            <w:pPr>
              <w:spacing w:before="60" w:after="60"/>
              <w:jc w:val="center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lastRenderedPageBreak/>
              <w:t>Tipo Participação</w:t>
            </w:r>
          </w:p>
        </w:tc>
        <w:tc>
          <w:tcPr>
            <w:tcW w:w="2410" w:type="dxa"/>
          </w:tcPr>
          <w:p w14:paraId="4D16D817" w14:textId="77777777" w:rsidR="00B83962" w:rsidRPr="00971117" w:rsidRDefault="00B83962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Campo para informar qual o tipo de participação que o profissional irá exercer na comissão</w:t>
            </w:r>
          </w:p>
        </w:tc>
        <w:tc>
          <w:tcPr>
            <w:tcW w:w="1417" w:type="dxa"/>
          </w:tcPr>
          <w:p w14:paraId="006CD608" w14:textId="5A35C65D" w:rsidR="00B83962" w:rsidRPr="00971117" w:rsidRDefault="001E7B4B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6A5BA50E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Sim</w:t>
            </w:r>
          </w:p>
          <w:p w14:paraId="2D7298D8" w14:textId="7D5EAECE" w:rsidR="00B83962" w:rsidRPr="00971117" w:rsidRDefault="00B83962" w:rsidP="001E7B4B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Somente Leitura: </w:t>
            </w:r>
            <w:r w:rsidR="001E7B4B" w:rsidRPr="00971117">
              <w:rPr>
                <w:sz w:val="18"/>
                <w:szCs w:val="18"/>
              </w:rPr>
              <w:t>sim</w:t>
            </w:r>
          </w:p>
        </w:tc>
        <w:tc>
          <w:tcPr>
            <w:tcW w:w="2268" w:type="dxa"/>
          </w:tcPr>
          <w:p w14:paraId="205E709C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B83962" w:rsidRPr="00971117" w14:paraId="761CA54C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7EFB578" w14:textId="77777777" w:rsidR="00B83962" w:rsidRPr="00971117" w:rsidRDefault="00B83962" w:rsidP="009B62B0">
            <w:pPr>
              <w:spacing w:before="60" w:after="60"/>
              <w:jc w:val="center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Nome</w:t>
            </w:r>
          </w:p>
        </w:tc>
        <w:tc>
          <w:tcPr>
            <w:tcW w:w="2410" w:type="dxa"/>
          </w:tcPr>
          <w:p w14:paraId="121165F5" w14:textId="77777777" w:rsidR="00B83962" w:rsidRPr="00971117" w:rsidRDefault="00B83962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 nome do profissional de acordo com o CPF informado</w:t>
            </w:r>
          </w:p>
        </w:tc>
        <w:tc>
          <w:tcPr>
            <w:tcW w:w="1417" w:type="dxa"/>
          </w:tcPr>
          <w:p w14:paraId="408125AC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358EFDC5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Sim</w:t>
            </w:r>
          </w:p>
          <w:p w14:paraId="49AA3094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</w:tcPr>
          <w:p w14:paraId="21167895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B83962" w:rsidRPr="00971117" w14:paraId="597DF617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43FE4527" w14:textId="77777777" w:rsidR="00B83962" w:rsidRPr="00971117" w:rsidRDefault="00B83962" w:rsidP="009B62B0">
            <w:pPr>
              <w:spacing w:before="60" w:after="60"/>
              <w:jc w:val="center"/>
              <w:rPr>
                <w:bCs/>
                <w:sz w:val="20"/>
              </w:rPr>
            </w:pPr>
            <w:r w:rsidRPr="00971117">
              <w:rPr>
                <w:bCs/>
                <w:sz w:val="20"/>
              </w:rPr>
              <w:t>E-mail</w:t>
            </w:r>
          </w:p>
        </w:tc>
        <w:tc>
          <w:tcPr>
            <w:tcW w:w="2410" w:type="dxa"/>
          </w:tcPr>
          <w:p w14:paraId="0CAFBC6B" w14:textId="77777777" w:rsidR="00B83962" w:rsidRPr="00971117" w:rsidRDefault="00B83962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Retorna o e-mail do profissional de acordo com o CPF informado</w:t>
            </w:r>
          </w:p>
        </w:tc>
        <w:tc>
          <w:tcPr>
            <w:tcW w:w="1417" w:type="dxa"/>
          </w:tcPr>
          <w:p w14:paraId="4CDC00C7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2F16BD11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Sim</w:t>
            </w:r>
          </w:p>
          <w:p w14:paraId="166008CC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</w:tcPr>
          <w:p w14:paraId="7D3E48DB" w14:textId="77777777" w:rsidR="00B83962" w:rsidRPr="00971117" w:rsidRDefault="00B83962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547E19" w:rsidRPr="00971117" w14:paraId="43FEF63F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2EA39115" w14:textId="4D776798" w:rsidR="00547E19" w:rsidRPr="00971117" w:rsidRDefault="00547E19" w:rsidP="00547E19">
            <w:pPr>
              <w:spacing w:before="60" w:after="60"/>
              <w:jc w:val="center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78CE22D5" wp14:editId="171B45CF">
                  <wp:extent cx="209524" cy="180952"/>
                  <wp:effectExtent l="0" t="0" r="63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4019EFB" w14:textId="0C51D691" w:rsidR="00547E19" w:rsidRPr="00971117" w:rsidRDefault="00547E19" w:rsidP="00547E19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está confirmado na comissão</w:t>
            </w:r>
          </w:p>
        </w:tc>
        <w:tc>
          <w:tcPr>
            <w:tcW w:w="1417" w:type="dxa"/>
          </w:tcPr>
          <w:p w14:paraId="5D3CE08B" w14:textId="3AA12D4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5452C3E6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37F1AC7" w14:textId="063236DC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</w:tcPr>
          <w:p w14:paraId="3E32F572" w14:textId="4F6F436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“Membro Confirmado”</w:t>
            </w:r>
          </w:p>
        </w:tc>
      </w:tr>
      <w:tr w:rsidR="00547E19" w:rsidRPr="00971117" w14:paraId="50EA2805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07313AD3" w14:textId="7A79AA12" w:rsidR="00547E19" w:rsidRPr="00971117" w:rsidRDefault="00547E19" w:rsidP="00547E19">
            <w:pPr>
              <w:spacing w:before="60" w:after="60"/>
              <w:jc w:val="center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287E64B5" wp14:editId="13EA4A73">
                  <wp:extent cx="238095" cy="23809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6AA65A1" w14:textId="1E36D753" w:rsidR="00547E19" w:rsidRPr="00971117" w:rsidRDefault="00547E19" w:rsidP="00547E19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negou participação na comissão</w:t>
            </w:r>
          </w:p>
        </w:tc>
        <w:tc>
          <w:tcPr>
            <w:tcW w:w="1417" w:type="dxa"/>
          </w:tcPr>
          <w:p w14:paraId="52099513" w14:textId="38EF51CF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5022570D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54A8CD99" w14:textId="50727A4B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</w:tcPr>
          <w:p w14:paraId="6AE43C4C" w14:textId="52CA70A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“O Membro rejeitou a participação”</w:t>
            </w:r>
          </w:p>
        </w:tc>
      </w:tr>
      <w:tr w:rsidR="00547E19" w:rsidRPr="00971117" w14:paraId="7BB37C92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892E667" w14:textId="3B50959A" w:rsidR="00547E19" w:rsidRPr="00971117" w:rsidRDefault="00547E19" w:rsidP="00547E19">
            <w:pPr>
              <w:spacing w:before="60" w:after="60"/>
              <w:jc w:val="center"/>
              <w:rPr>
                <w:bCs/>
                <w:sz w:val="20"/>
              </w:rPr>
            </w:pPr>
            <w:r w:rsidRPr="00971117">
              <w:rPr>
                <w:noProof/>
              </w:rPr>
              <w:drawing>
                <wp:inline distT="0" distB="0" distL="0" distR="0" wp14:anchorId="1D88141B" wp14:editId="08781D83">
                  <wp:extent cx="200000" cy="161905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69DC99E" w14:textId="0310EBEE" w:rsidR="00547E19" w:rsidRPr="00971117" w:rsidRDefault="00547E19" w:rsidP="00547E19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Status que apresenta que o membro está a validar sua participação na comissão</w:t>
            </w:r>
          </w:p>
        </w:tc>
        <w:tc>
          <w:tcPr>
            <w:tcW w:w="1417" w:type="dxa"/>
          </w:tcPr>
          <w:p w14:paraId="1E4CA830" w14:textId="3B37CBEC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6696FAFF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7DDD0197" w14:textId="4927E672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</w:tcPr>
          <w:p w14:paraId="2292FAFD" w14:textId="1AC08D24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Ao passar o mouse por cima deve informar a mensagem: “Em análise pelo membro”</w:t>
            </w:r>
          </w:p>
        </w:tc>
      </w:tr>
      <w:tr w:rsidR="00547E19" w:rsidRPr="00971117" w14:paraId="272B1914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495" w:type="dxa"/>
            <w:gridSpan w:val="5"/>
            <w:shd w:val="clear" w:color="auto" w:fill="BFBFBF" w:themeFill="background1" w:themeFillShade="BF"/>
          </w:tcPr>
          <w:p w14:paraId="5056A5FF" w14:textId="77777777" w:rsidR="00547E19" w:rsidRPr="00971117" w:rsidRDefault="00547E19" w:rsidP="00547E19">
            <w:pPr>
              <w:spacing w:before="60" w:after="60"/>
              <w:contextualSpacing/>
              <w:jc w:val="center"/>
              <w:rPr>
                <w:b/>
                <w:sz w:val="18"/>
                <w:szCs w:val="18"/>
              </w:rPr>
            </w:pPr>
            <w:r w:rsidRPr="00971117">
              <w:rPr>
                <w:b/>
                <w:sz w:val="18"/>
                <w:szCs w:val="18"/>
              </w:rPr>
              <w:t>Botões</w:t>
            </w:r>
          </w:p>
        </w:tc>
      </w:tr>
      <w:tr w:rsidR="00547E19" w:rsidRPr="00971117" w14:paraId="7938990F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B6DEE41" w14:textId="77777777" w:rsidR="00547E19" w:rsidRPr="00971117" w:rsidRDefault="00547E19" w:rsidP="00547E19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Salvar</w:t>
            </w:r>
          </w:p>
        </w:tc>
        <w:tc>
          <w:tcPr>
            <w:tcW w:w="2410" w:type="dxa"/>
          </w:tcPr>
          <w:p w14:paraId="035A133A" w14:textId="23EA8F93" w:rsidR="00547E19" w:rsidRPr="00971117" w:rsidRDefault="00547E19" w:rsidP="00547E19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Botão que confirma e salva as alterações do formulário de membros;</w:t>
            </w:r>
          </w:p>
        </w:tc>
        <w:tc>
          <w:tcPr>
            <w:tcW w:w="1417" w:type="dxa"/>
          </w:tcPr>
          <w:p w14:paraId="31A042DB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6C319A88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46023E7B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2268" w:type="dxa"/>
          </w:tcPr>
          <w:p w14:paraId="5F23BDE3" w14:textId="77777777" w:rsidR="00547E19" w:rsidRPr="00971117" w:rsidRDefault="00547E19" w:rsidP="00547E19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</w:tbl>
    <w:p w14:paraId="387EB4E2" w14:textId="3699D6AE" w:rsidR="00E57B8E" w:rsidRPr="00971117" w:rsidRDefault="00E57B8E" w:rsidP="00FD09FF">
      <w:pPr>
        <w:pStyle w:val="EstiloPrototipo3"/>
        <w:numPr>
          <w:ilvl w:val="0"/>
          <w:numId w:val="21"/>
        </w:numPr>
      </w:pPr>
      <w:bookmarkStart w:id="20" w:name="_Ref18315709"/>
      <w:r w:rsidRPr="00971117">
        <w:lastRenderedPageBreak/>
        <w:t>Alteração com Justificativa</w:t>
      </w:r>
      <w:bookmarkEnd w:id="20"/>
    </w:p>
    <w:p w14:paraId="65F657F9" w14:textId="75845651" w:rsidR="00E57B8E" w:rsidRPr="00971117" w:rsidRDefault="002A75CF" w:rsidP="00E57B8E">
      <w:pPr>
        <w:pStyle w:val="EstiloPrototipo3"/>
        <w:jc w:val="center"/>
      </w:pPr>
      <w:r w:rsidRPr="00971117">
        <w:rPr>
          <w:noProof/>
        </w:rPr>
        <w:drawing>
          <wp:inline distT="0" distB="0" distL="0" distR="0" wp14:anchorId="04D4BF3E" wp14:editId="5150B70E">
            <wp:extent cx="5760085" cy="5833765"/>
            <wp:effectExtent l="0" t="0" r="0" b="0"/>
            <wp:docPr id="11" name="Imagem 11" descr="C:\Users\squadra\Desktop\alterar_membros_justific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quadra\Desktop\alterar_membros_justificativ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3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AD62" w14:textId="77777777" w:rsidR="00E57B8E" w:rsidRPr="00971117" w:rsidRDefault="00E57B8E" w:rsidP="00E57B8E">
      <w:pPr>
        <w:pStyle w:val="EstiloPrototipo3"/>
        <w:jc w:val="center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1415"/>
        <w:gridCol w:w="2410"/>
        <w:gridCol w:w="1417"/>
        <w:gridCol w:w="1985"/>
        <w:gridCol w:w="1838"/>
      </w:tblGrid>
      <w:tr w:rsidR="00E57B8E" w:rsidRPr="00971117" w14:paraId="776249BF" w14:textId="77777777" w:rsidTr="009B6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  <w:shd w:val="clear" w:color="auto" w:fill="45229E"/>
          </w:tcPr>
          <w:p w14:paraId="23726A3C" w14:textId="77777777" w:rsidR="00E57B8E" w:rsidRPr="00971117" w:rsidRDefault="00E57B8E" w:rsidP="009B62B0">
            <w:pPr>
              <w:pStyle w:val="EstiloPrototipo3"/>
              <w:jc w:val="center"/>
            </w:pPr>
            <w:r w:rsidRPr="00971117">
              <w:rPr>
                <w:sz w:val="24"/>
                <w:szCs w:val="24"/>
              </w:rPr>
              <w:t>Campos</w:t>
            </w:r>
          </w:p>
        </w:tc>
      </w:tr>
      <w:tr w:rsidR="00E57B8E" w:rsidRPr="00971117" w14:paraId="2F909AF0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3B3B3"/>
          </w:tcPr>
          <w:p w14:paraId="10B42F4F" w14:textId="77777777" w:rsidR="00E57B8E" w:rsidRPr="00971117" w:rsidRDefault="00E57B8E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 w14:paraId="6B87942E" w14:textId="77777777" w:rsidR="00E57B8E" w:rsidRPr="00971117" w:rsidRDefault="00E57B8E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 w14:paraId="4B4CA88A" w14:textId="77777777" w:rsidR="00E57B8E" w:rsidRPr="00971117" w:rsidRDefault="00E57B8E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 w14:paraId="56EA8B7A" w14:textId="77777777" w:rsidR="00E57B8E" w:rsidRPr="00971117" w:rsidRDefault="00E57B8E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 w14:paraId="7EF59CE3" w14:textId="77777777" w:rsidR="00E57B8E" w:rsidRPr="00971117" w:rsidRDefault="00E57B8E" w:rsidP="009B62B0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Observações</w:t>
            </w:r>
          </w:p>
        </w:tc>
      </w:tr>
      <w:tr w:rsidR="00E57B8E" w:rsidRPr="00971117" w14:paraId="13264CE4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994C75F" w14:textId="77777777" w:rsidR="00E57B8E" w:rsidRPr="00971117" w:rsidRDefault="00E57B8E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Justificativa</w:t>
            </w:r>
          </w:p>
        </w:tc>
        <w:tc>
          <w:tcPr>
            <w:tcW w:w="2410" w:type="dxa"/>
          </w:tcPr>
          <w:p w14:paraId="3BB16DB7" w14:textId="77777777" w:rsidR="00E57B8E" w:rsidRPr="00971117" w:rsidRDefault="00E57B8E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20"/>
              </w:rPr>
              <w:t>Campo para inserir a Justificativa da inclusão do usuário CEN e outra UF selecionada;</w:t>
            </w:r>
          </w:p>
        </w:tc>
        <w:tc>
          <w:tcPr>
            <w:tcW w:w="1417" w:type="dxa"/>
          </w:tcPr>
          <w:p w14:paraId="20CAD608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t>Text área</w:t>
            </w:r>
          </w:p>
        </w:tc>
        <w:tc>
          <w:tcPr>
            <w:tcW w:w="1985" w:type="dxa"/>
          </w:tcPr>
          <w:p w14:paraId="2081AE80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Sim</w:t>
            </w:r>
          </w:p>
          <w:p w14:paraId="3FF46F49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  <w:p w14:paraId="2A1023D1" w14:textId="4620FEC2" w:rsidR="00E60457" w:rsidRPr="00971117" w:rsidRDefault="00E60457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Tamanho: 250 carateres</w:t>
            </w:r>
          </w:p>
        </w:tc>
        <w:tc>
          <w:tcPr>
            <w:tcW w:w="1838" w:type="dxa"/>
          </w:tcPr>
          <w:p w14:paraId="483ACF0F" w14:textId="55F8EE87" w:rsidR="00E57B8E" w:rsidRPr="00971117" w:rsidRDefault="00175248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Incluir a label: "Sr(a) usuário(a), para alteração/exclusão das informações. O campo justificativa é de preenchimento obrigatório"</w:t>
            </w:r>
          </w:p>
        </w:tc>
      </w:tr>
      <w:tr w:rsidR="00E57B8E" w:rsidRPr="00971117" w14:paraId="74A26419" w14:textId="77777777" w:rsidTr="009B6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3F608385" w14:textId="77777777" w:rsidR="00E57B8E" w:rsidRPr="00971117" w:rsidRDefault="00E57B8E" w:rsidP="009B62B0">
            <w:pPr>
              <w:spacing w:before="60" w:after="60"/>
              <w:contextualSpacing/>
              <w:jc w:val="center"/>
              <w:rPr>
                <w:b/>
                <w:sz w:val="18"/>
                <w:szCs w:val="18"/>
              </w:rPr>
            </w:pPr>
            <w:r w:rsidRPr="00971117">
              <w:rPr>
                <w:b/>
                <w:sz w:val="18"/>
                <w:szCs w:val="18"/>
              </w:rPr>
              <w:t>Botões</w:t>
            </w:r>
          </w:p>
        </w:tc>
      </w:tr>
      <w:tr w:rsidR="00E57B8E" w:rsidRPr="00971117" w14:paraId="63428904" w14:textId="77777777" w:rsidTr="009B62B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4E70AAC" w14:textId="77777777" w:rsidR="00E57B8E" w:rsidRPr="00971117" w:rsidRDefault="00E57B8E" w:rsidP="009B62B0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20"/>
              </w:rPr>
              <w:lastRenderedPageBreak/>
              <w:t>Confirmar</w:t>
            </w:r>
          </w:p>
        </w:tc>
        <w:tc>
          <w:tcPr>
            <w:tcW w:w="2410" w:type="dxa"/>
          </w:tcPr>
          <w:p w14:paraId="7E91180F" w14:textId="77777777" w:rsidR="00E57B8E" w:rsidRPr="00971117" w:rsidRDefault="00E57B8E" w:rsidP="009B62B0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Botão que salva a justificativa informada pelo usuário CEN;</w:t>
            </w:r>
          </w:p>
        </w:tc>
        <w:tc>
          <w:tcPr>
            <w:tcW w:w="1417" w:type="dxa"/>
          </w:tcPr>
          <w:p w14:paraId="1F5504C4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Button</w:t>
            </w:r>
          </w:p>
        </w:tc>
        <w:tc>
          <w:tcPr>
            <w:tcW w:w="1985" w:type="dxa"/>
          </w:tcPr>
          <w:p w14:paraId="1BA49CDC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 xml:space="preserve">Obrigatório: Sim </w:t>
            </w:r>
          </w:p>
          <w:p w14:paraId="15226C9B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</w:tcPr>
          <w:p w14:paraId="64AD3120" w14:textId="77777777" w:rsidR="00E57B8E" w:rsidRPr="00971117" w:rsidRDefault="00E57B8E" w:rsidP="009B62B0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</w:tbl>
    <w:p w14:paraId="4E77CF11" w14:textId="40874707" w:rsidR="00D1643C" w:rsidRPr="00971117" w:rsidRDefault="00FD09FF" w:rsidP="00FD09FF">
      <w:pPr>
        <w:pStyle w:val="EstiloPrototipo3"/>
        <w:numPr>
          <w:ilvl w:val="0"/>
          <w:numId w:val="21"/>
        </w:numPr>
      </w:pPr>
      <w:bookmarkStart w:id="21" w:name="_Ref18315964"/>
      <w:r w:rsidRPr="00971117">
        <w:t>Aba Histórico</w:t>
      </w:r>
      <w:bookmarkEnd w:id="19"/>
      <w:bookmarkEnd w:id="21"/>
    </w:p>
    <w:p w14:paraId="610369A1" w14:textId="50CD91EE" w:rsidR="00D1643C" w:rsidRPr="00971117" w:rsidRDefault="00AC28A2" w:rsidP="00DF5E27">
      <w:pPr>
        <w:rPr>
          <w:noProof/>
        </w:rPr>
      </w:pPr>
      <w:r>
        <w:rPr>
          <w:noProof/>
        </w:rPr>
        <w:pict w14:anchorId="30D58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24pt">
            <v:imagedata r:id="rId17" o:title="historico_de_inclusao_sem_valida_ao"/>
          </v:shape>
        </w:pict>
      </w:r>
    </w:p>
    <w:p w14:paraId="691FEAC4" w14:textId="77777777" w:rsidR="002967B2" w:rsidRPr="00971117" w:rsidRDefault="002967B2" w:rsidP="00DF5E27"/>
    <w:p w14:paraId="651675EB" w14:textId="77777777" w:rsidR="00534B4C" w:rsidRPr="00971117" w:rsidRDefault="00534B4C" w:rsidP="00DF5E27"/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1415"/>
        <w:gridCol w:w="2410"/>
        <w:gridCol w:w="1417"/>
        <w:gridCol w:w="1985"/>
        <w:gridCol w:w="1838"/>
      </w:tblGrid>
      <w:tr w:rsidR="00534B4C" w:rsidRPr="00971117" w14:paraId="2F2BEDE1" w14:textId="77777777" w:rsidTr="00D941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  <w:shd w:val="clear" w:color="auto" w:fill="45229E"/>
          </w:tcPr>
          <w:p w14:paraId="1C7E2A5D" w14:textId="77777777" w:rsidR="00534B4C" w:rsidRPr="00971117" w:rsidRDefault="00534B4C" w:rsidP="00D9414A">
            <w:pPr>
              <w:pStyle w:val="EstiloPrototipo3"/>
              <w:jc w:val="center"/>
            </w:pPr>
            <w:r w:rsidRPr="00971117">
              <w:rPr>
                <w:sz w:val="24"/>
                <w:szCs w:val="24"/>
              </w:rPr>
              <w:t>Campos</w:t>
            </w:r>
          </w:p>
        </w:tc>
      </w:tr>
      <w:tr w:rsidR="00534B4C" w:rsidRPr="00971117" w14:paraId="3B842D8D" w14:textId="77777777" w:rsidTr="00D941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  <w:shd w:val="clear" w:color="auto" w:fill="B3B3B3"/>
          </w:tcPr>
          <w:p w14:paraId="43519E24" w14:textId="77777777" w:rsidR="00534B4C" w:rsidRPr="00971117" w:rsidRDefault="00534B4C" w:rsidP="00D9414A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 w14:paraId="2D2C96E8" w14:textId="77777777" w:rsidR="00534B4C" w:rsidRPr="00971117" w:rsidRDefault="00534B4C" w:rsidP="00D9414A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 w14:paraId="22A6153B" w14:textId="77777777" w:rsidR="00534B4C" w:rsidRPr="00971117" w:rsidRDefault="00534B4C" w:rsidP="00D9414A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 w14:paraId="58892ED5" w14:textId="77777777" w:rsidR="00534B4C" w:rsidRPr="00971117" w:rsidRDefault="00534B4C" w:rsidP="00D9414A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 w14:paraId="21D67646" w14:textId="77777777" w:rsidR="00534B4C" w:rsidRPr="00971117" w:rsidRDefault="00534B4C" w:rsidP="00D9414A">
            <w:pPr>
              <w:spacing w:before="60" w:after="60"/>
              <w:jc w:val="center"/>
              <w:rPr>
                <w:b/>
                <w:sz w:val="20"/>
              </w:rPr>
            </w:pPr>
            <w:r w:rsidRPr="00971117">
              <w:rPr>
                <w:b/>
                <w:sz w:val="20"/>
              </w:rPr>
              <w:t>Observações</w:t>
            </w:r>
          </w:p>
        </w:tc>
      </w:tr>
      <w:tr w:rsidR="00534B4C" w:rsidRPr="00971117" w14:paraId="2CFEEABE" w14:textId="77777777" w:rsidTr="00D941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58D4570F" w14:textId="43BB27C3" w:rsidR="00534B4C" w:rsidRPr="00971117" w:rsidRDefault="00534B4C" w:rsidP="00D9414A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Responsável</w:t>
            </w:r>
          </w:p>
        </w:tc>
        <w:tc>
          <w:tcPr>
            <w:tcW w:w="2410" w:type="dxa"/>
          </w:tcPr>
          <w:p w14:paraId="651CB64F" w14:textId="0B7CD7BE" w:rsidR="00534B4C" w:rsidRPr="00971117" w:rsidRDefault="00453E7D" w:rsidP="00D9414A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Informa o usuário que realizou ações na comissão daquela determinada UF;</w:t>
            </w:r>
          </w:p>
        </w:tc>
        <w:tc>
          <w:tcPr>
            <w:tcW w:w="1417" w:type="dxa"/>
          </w:tcPr>
          <w:p w14:paraId="198AE911" w14:textId="362B1863" w:rsidR="00534B4C" w:rsidRPr="00971117" w:rsidRDefault="00453E7D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Text</w:t>
            </w:r>
          </w:p>
        </w:tc>
        <w:tc>
          <w:tcPr>
            <w:tcW w:w="1985" w:type="dxa"/>
          </w:tcPr>
          <w:p w14:paraId="6581440B" w14:textId="54DF6E41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7D7843CA" w14:textId="677938EE" w:rsidR="00534B4C" w:rsidRPr="00971117" w:rsidRDefault="000D17FF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09CD889F" w14:textId="0EF59777" w:rsidR="00534B4C" w:rsidRPr="00971117" w:rsidRDefault="000D17FF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534B4C" w:rsidRPr="00971117" w14:paraId="678070F0" w14:textId="77777777" w:rsidTr="00D941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2773C3A1" w14:textId="320F25FF" w:rsidR="00534B4C" w:rsidRPr="00971117" w:rsidRDefault="00534B4C" w:rsidP="00D9414A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971117">
              <w:rPr>
                <w:sz w:val="20"/>
              </w:rPr>
              <w:t>Data/Hora</w:t>
            </w:r>
          </w:p>
        </w:tc>
        <w:tc>
          <w:tcPr>
            <w:tcW w:w="2410" w:type="dxa"/>
          </w:tcPr>
          <w:p w14:paraId="1F24B05C" w14:textId="4F6D519D" w:rsidR="00534B4C" w:rsidRPr="00971117" w:rsidRDefault="00453E7D" w:rsidP="00D9414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Informa a data e hora das ações realizadas;</w:t>
            </w:r>
          </w:p>
        </w:tc>
        <w:tc>
          <w:tcPr>
            <w:tcW w:w="1417" w:type="dxa"/>
          </w:tcPr>
          <w:p w14:paraId="5D8E8E17" w14:textId="7A93978C" w:rsidR="00534B4C" w:rsidRPr="00971117" w:rsidRDefault="00453E7D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Date Time</w:t>
            </w:r>
          </w:p>
        </w:tc>
        <w:tc>
          <w:tcPr>
            <w:tcW w:w="1985" w:type="dxa"/>
          </w:tcPr>
          <w:p w14:paraId="391B14F4" w14:textId="77777777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02811907" w14:textId="5EFF9B4C" w:rsidR="00534B4C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2DA9D5EB" w14:textId="7EC0766F" w:rsidR="00534B4C" w:rsidRPr="00971117" w:rsidRDefault="000D17FF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534B4C" w:rsidRPr="00971117" w14:paraId="4C7C4AB5" w14:textId="77777777" w:rsidTr="00D941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1045020A" w14:textId="06CF763A" w:rsidR="00534B4C" w:rsidRPr="00971117" w:rsidRDefault="00534B4C" w:rsidP="00D9414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Ação</w:t>
            </w:r>
          </w:p>
        </w:tc>
        <w:tc>
          <w:tcPr>
            <w:tcW w:w="2410" w:type="dxa"/>
          </w:tcPr>
          <w:p w14:paraId="426BE504" w14:textId="1F21C104" w:rsidR="00534B4C" w:rsidRPr="00971117" w:rsidRDefault="00453E7D" w:rsidP="00D9414A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Informa que tipo de ação foi realizada pelo usuário</w:t>
            </w:r>
          </w:p>
        </w:tc>
        <w:tc>
          <w:tcPr>
            <w:tcW w:w="1417" w:type="dxa"/>
          </w:tcPr>
          <w:p w14:paraId="403DAAD0" w14:textId="5B937D30" w:rsidR="00534B4C" w:rsidRPr="00971117" w:rsidRDefault="00453E7D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388C8818" w14:textId="77777777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18CEB7AB" w14:textId="024DDFA8" w:rsidR="00534B4C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D68E73F" w14:textId="28A7F5AD" w:rsidR="00534B4C" w:rsidRPr="00971117" w:rsidRDefault="000D17FF" w:rsidP="00D9414A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  <w:tr w:rsidR="000D17FF" w:rsidRPr="00971117" w14:paraId="22C766E7" w14:textId="77777777" w:rsidTr="00D941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70905E73" w14:textId="77777777" w:rsidR="000D17FF" w:rsidRPr="00971117" w:rsidRDefault="000D17FF" w:rsidP="000D17FF">
            <w:pPr>
              <w:pStyle w:val="AxureTableNormalText"/>
              <w:rPr>
                <w:bCs/>
                <w:sz w:val="20"/>
                <w:szCs w:val="20"/>
                <w:lang w:val="pt-BR"/>
              </w:rPr>
            </w:pPr>
            <w:r w:rsidRPr="00971117">
              <w:rPr>
                <w:bCs/>
                <w:sz w:val="20"/>
                <w:szCs w:val="20"/>
                <w:lang w:val="pt-BR"/>
              </w:rPr>
              <w:t>Regra:</w:t>
            </w:r>
          </w:p>
          <w:p w14:paraId="6D845D08" w14:textId="77777777" w:rsidR="000D17FF" w:rsidRPr="00971117" w:rsidRDefault="000D17FF" w:rsidP="000D17FF">
            <w:pPr>
              <w:pStyle w:val="AxureTableNormalText"/>
              <w:numPr>
                <w:ilvl w:val="0"/>
                <w:numId w:val="49"/>
              </w:numPr>
              <w:rPr>
                <w:bCs/>
                <w:sz w:val="20"/>
                <w:szCs w:val="20"/>
                <w:lang w:val="pt-BR"/>
              </w:rPr>
            </w:pPr>
            <w:r w:rsidRPr="00971117">
              <w:rPr>
                <w:bCs/>
                <w:sz w:val="20"/>
                <w:szCs w:val="20"/>
                <w:lang w:val="pt-BR"/>
              </w:rPr>
              <w:t>Caso seja uma inclusão de participante da comissão, informar na coluna ações a seguinte mensagem: “Inclusão de participantes da comissão”</w:t>
            </w:r>
          </w:p>
          <w:p w14:paraId="3B901D78" w14:textId="78F622D3" w:rsidR="000D17FF" w:rsidRPr="00971117" w:rsidRDefault="000D17FF" w:rsidP="000D17FF">
            <w:pPr>
              <w:pStyle w:val="PargrafodaLista"/>
              <w:numPr>
                <w:ilvl w:val="0"/>
                <w:numId w:val="49"/>
              </w:numPr>
              <w:spacing w:before="60" w:after="60"/>
              <w:contextualSpacing/>
              <w:rPr>
                <w:sz w:val="18"/>
                <w:szCs w:val="18"/>
              </w:rPr>
            </w:pPr>
            <w:r w:rsidRPr="00971117">
              <w:rPr>
                <w:rFonts w:eastAsia="Times New Roman"/>
                <w:bCs/>
                <w:color w:val="auto"/>
                <w:lang w:eastAsia="en-US"/>
              </w:rPr>
              <w:t>Nos casos de alteração, será destacada na HST_08 quais mensagens de ação informar;</w:t>
            </w:r>
          </w:p>
        </w:tc>
      </w:tr>
      <w:tr w:rsidR="000D17FF" w:rsidRPr="00971117" w14:paraId="2D109572" w14:textId="77777777" w:rsidTr="00D941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415" w:type="dxa"/>
          </w:tcPr>
          <w:p w14:paraId="30104648" w14:textId="309EC8FC" w:rsidR="000D17FF" w:rsidRPr="00971117" w:rsidRDefault="000D17FF" w:rsidP="000D17FF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lastRenderedPageBreak/>
              <w:t>Justificativa</w:t>
            </w:r>
          </w:p>
        </w:tc>
        <w:tc>
          <w:tcPr>
            <w:tcW w:w="2410" w:type="dxa"/>
          </w:tcPr>
          <w:p w14:paraId="7B6510B8" w14:textId="5BCE5493" w:rsidR="000D17FF" w:rsidRPr="00971117" w:rsidRDefault="000D17FF" w:rsidP="000D17FF">
            <w:pPr>
              <w:spacing w:before="60" w:after="60"/>
              <w:jc w:val="left"/>
              <w:rPr>
                <w:sz w:val="20"/>
              </w:rPr>
            </w:pPr>
            <w:r w:rsidRPr="00971117">
              <w:rPr>
                <w:sz w:val="20"/>
              </w:rPr>
              <w:t>Informa a justificativa dada pelo CEN, na inclusão de membros com pendências;</w:t>
            </w:r>
          </w:p>
        </w:tc>
        <w:tc>
          <w:tcPr>
            <w:tcW w:w="1417" w:type="dxa"/>
          </w:tcPr>
          <w:p w14:paraId="6F3F5781" w14:textId="5BA997E1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 w:rsidRPr="00971117">
              <w:t>Text</w:t>
            </w:r>
          </w:p>
        </w:tc>
        <w:tc>
          <w:tcPr>
            <w:tcW w:w="1985" w:type="dxa"/>
          </w:tcPr>
          <w:p w14:paraId="14347DBD" w14:textId="77777777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Obrigatório: Não se aplica</w:t>
            </w:r>
          </w:p>
          <w:p w14:paraId="6C0CE905" w14:textId="3CC87DD3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</w:tcPr>
          <w:p w14:paraId="46545A14" w14:textId="728FCA09" w:rsidR="000D17FF" w:rsidRPr="00971117" w:rsidRDefault="000D17FF" w:rsidP="000D17FF">
            <w:pPr>
              <w:pStyle w:val="PargrafodaLista"/>
              <w:widowControl/>
              <w:numPr>
                <w:ilvl w:val="0"/>
                <w:numId w:val="4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971117">
              <w:rPr>
                <w:sz w:val="18"/>
                <w:szCs w:val="18"/>
              </w:rPr>
              <w:t>NDA</w:t>
            </w:r>
          </w:p>
        </w:tc>
      </w:tr>
    </w:tbl>
    <w:p w14:paraId="7F0B7836" w14:textId="77777777" w:rsidR="007D31A9" w:rsidRPr="00971117" w:rsidRDefault="007D31A9" w:rsidP="001F0F72">
      <w:bookmarkStart w:id="22" w:name="_Toc17806393"/>
    </w:p>
    <w:p w14:paraId="53F68FA4" w14:textId="438B686A" w:rsidR="000514D4" w:rsidRPr="00971117" w:rsidRDefault="00CE176F" w:rsidP="00F36766">
      <w:pPr>
        <w:pStyle w:val="Ttulo2"/>
        <w:numPr>
          <w:ilvl w:val="0"/>
          <w:numId w:val="3"/>
        </w:numPr>
        <w:spacing w:before="240"/>
      </w:pPr>
      <w:r w:rsidRPr="00971117">
        <w:t>C</w:t>
      </w:r>
      <w:r w:rsidR="00F36766" w:rsidRPr="00971117">
        <w:t>ritério de aceite</w:t>
      </w:r>
      <w:bookmarkEnd w:id="22"/>
    </w:p>
    <w:p w14:paraId="3C39726B" w14:textId="77777777" w:rsidR="00F36766" w:rsidRPr="00971117" w:rsidRDefault="00F36766" w:rsidP="00F36766"/>
    <w:p w14:paraId="34F179F8" w14:textId="77777777" w:rsidR="0030370F" w:rsidRPr="00971117" w:rsidRDefault="000514D4" w:rsidP="00CF1CB5">
      <w:pPr>
        <w:spacing w:after="200" w:line="276" w:lineRule="auto"/>
        <w:contextualSpacing/>
        <w:rPr>
          <w:b/>
        </w:rPr>
      </w:pPr>
      <w:r w:rsidRPr="00971117">
        <w:rPr>
          <w:b/>
        </w:rPr>
        <w:t xml:space="preserve">Premissa: </w:t>
      </w:r>
    </w:p>
    <w:p w14:paraId="7A168DF6" w14:textId="5EAC2DFB" w:rsidR="00A86F4F" w:rsidRPr="00971117" w:rsidRDefault="00A86F4F" w:rsidP="00A86F4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71117">
        <w:rPr>
          <w:sz w:val="24"/>
          <w:szCs w:val="24"/>
        </w:rPr>
        <w:t>Essa história será executada quando o usuário acessar a funcionalidade por meio do menu principal item “Atos Preparatórios”&gt;&gt;Sub menu “Membros da Comissão”</w:t>
      </w:r>
      <w:r w:rsidR="00666ACA" w:rsidRPr="00971117">
        <w:rPr>
          <w:sz w:val="24"/>
          <w:szCs w:val="24"/>
        </w:rPr>
        <w:t xml:space="preserve"> &gt;&gt; Ação </w:t>
      </w:r>
      <w:r w:rsidR="0029271D" w:rsidRPr="00971117">
        <w:rPr>
          <w:sz w:val="24"/>
          <w:szCs w:val="24"/>
        </w:rPr>
        <w:t>Visualizar</w:t>
      </w:r>
      <w:r w:rsidR="00B82A27" w:rsidRPr="00971117">
        <w:rPr>
          <w:sz w:val="24"/>
          <w:szCs w:val="24"/>
        </w:rPr>
        <w:t>;</w:t>
      </w:r>
    </w:p>
    <w:p w14:paraId="625F620B" w14:textId="6BD775CE" w:rsidR="00B82A27" w:rsidRPr="00971117" w:rsidRDefault="00B82A27" w:rsidP="00A86F4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O usuário deve ter permissão de acesso ao menu “Atos Preparatórios”, conforme cadastro no SICCAU Corporativo, vinculado ao usuário logado;</w:t>
      </w:r>
    </w:p>
    <w:p w14:paraId="1F84FAED" w14:textId="33FD4A90" w:rsidR="006C1982" w:rsidRPr="00971117" w:rsidRDefault="006C1982" w:rsidP="005B679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Para ser disponibilizada a funcionalidade de </w:t>
      </w:r>
      <w:r w:rsidR="0029271D" w:rsidRPr="00971117">
        <w:rPr>
          <w:sz w:val="24"/>
          <w:szCs w:val="24"/>
        </w:rPr>
        <w:t>visualização</w:t>
      </w:r>
      <w:r w:rsidRPr="00971117">
        <w:rPr>
          <w:sz w:val="24"/>
          <w:szCs w:val="24"/>
        </w:rPr>
        <w:t xml:space="preserve"> de membros, </w:t>
      </w:r>
      <w:r w:rsidR="005B6798" w:rsidRPr="00971117">
        <w:rPr>
          <w:sz w:val="24"/>
          <w:szCs w:val="24"/>
        </w:rPr>
        <w:t xml:space="preserve">deve ter sido executada a </w:t>
      </w:r>
      <w:r w:rsidR="0029271D" w:rsidRPr="00971117">
        <w:rPr>
          <w:sz w:val="24"/>
          <w:szCs w:val="24"/>
        </w:rPr>
        <w:t xml:space="preserve">HST_07_Manter_Mebros_Incluir, a </w:t>
      </w:r>
      <w:r w:rsidR="005B6798" w:rsidRPr="00971117">
        <w:rPr>
          <w:sz w:val="24"/>
          <w:szCs w:val="24"/>
        </w:rPr>
        <w:t>HST02_Manter_Calendario_Eleitoral</w:t>
      </w:r>
      <w:r w:rsidR="001F2B28" w:rsidRPr="00971117">
        <w:rPr>
          <w:sz w:val="24"/>
          <w:szCs w:val="24"/>
        </w:rPr>
        <w:t>_AbaPeriodo</w:t>
      </w:r>
      <w:r w:rsidR="005B6798" w:rsidRPr="00971117">
        <w:rPr>
          <w:sz w:val="24"/>
          <w:szCs w:val="24"/>
        </w:rPr>
        <w:t xml:space="preserve"> e HST05_Consultar_Eleicao</w:t>
      </w:r>
      <w:r w:rsidRPr="00971117">
        <w:rPr>
          <w:sz w:val="24"/>
          <w:szCs w:val="24"/>
        </w:rPr>
        <w:t>;</w:t>
      </w:r>
    </w:p>
    <w:p w14:paraId="17DC945F" w14:textId="7BF1DE75" w:rsidR="00C41FE2" w:rsidRPr="00971117" w:rsidRDefault="00C41FE2" w:rsidP="00A86F4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971117" w:rsidRDefault="000514D4" w:rsidP="00CF1CB5">
      <w:pPr>
        <w:spacing w:after="200" w:line="276" w:lineRule="auto"/>
        <w:contextualSpacing/>
      </w:pPr>
      <w:bookmarkStart w:id="23" w:name="_Ref12024542"/>
      <w:r w:rsidRPr="00971117">
        <w:rPr>
          <w:b/>
        </w:rPr>
        <w:t>Regras Gerais:</w:t>
      </w:r>
      <w:bookmarkEnd w:id="23"/>
    </w:p>
    <w:p w14:paraId="18792C38" w14:textId="77777777" w:rsidR="00A86F4F" w:rsidRPr="00971117" w:rsidRDefault="00A86F4F" w:rsidP="00A86F4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2A7757D6" w14:textId="6A3E9E60" w:rsidR="00A86F4F" w:rsidRPr="00971117" w:rsidRDefault="00A86F4F" w:rsidP="00593B6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A</w:t>
      </w:r>
      <w:r w:rsidR="0092166E" w:rsidRPr="00971117">
        <w:rPr>
          <w:sz w:val="24"/>
          <w:szCs w:val="24"/>
        </w:rPr>
        <w:t>o acionar o Sub Menu “Membros da comissão”</w:t>
      </w:r>
      <w:r w:rsidR="00666ACA" w:rsidRPr="00971117">
        <w:rPr>
          <w:sz w:val="24"/>
          <w:szCs w:val="24"/>
        </w:rPr>
        <w:t>,</w:t>
      </w:r>
      <w:r w:rsidRPr="00971117">
        <w:rPr>
          <w:sz w:val="24"/>
          <w:szCs w:val="24"/>
        </w:rPr>
        <w:t xml:space="preserve"> </w:t>
      </w:r>
      <w:r w:rsidR="0092166E" w:rsidRPr="00971117">
        <w:rPr>
          <w:sz w:val="24"/>
          <w:szCs w:val="24"/>
        </w:rPr>
        <w:t xml:space="preserve">o sistema apresenta a </w:t>
      </w:r>
      <w:r w:rsidRPr="00971117">
        <w:rPr>
          <w:sz w:val="24"/>
          <w:szCs w:val="24"/>
        </w:rPr>
        <w:t xml:space="preserve">tela de </w:t>
      </w:r>
      <w:r w:rsidR="00FB13BF" w:rsidRPr="00971117">
        <w:rPr>
          <w:sz w:val="24"/>
          <w:szCs w:val="24"/>
        </w:rPr>
        <w:t>Pesquisa de eleição</w:t>
      </w:r>
      <w:r w:rsidR="009A3A59" w:rsidRPr="00971117">
        <w:rPr>
          <w:sz w:val="24"/>
          <w:szCs w:val="24"/>
        </w:rPr>
        <w:t xml:space="preserve"> </w:t>
      </w:r>
      <w:r w:rsidR="00787983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787983"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_Ref16671281 \r \h  \* MERGEFORMAT </w:instrText>
      </w:r>
      <w:r w:rsidR="00787983" w:rsidRPr="00971117">
        <w:rPr>
          <w:b/>
          <w:bCs/>
          <w:color w:val="548DD4" w:themeColor="text2" w:themeTint="99"/>
          <w:sz w:val="24"/>
          <w:szCs w:val="24"/>
        </w:rPr>
      </w:r>
      <w:r w:rsidR="00787983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787983" w:rsidRPr="00971117">
        <w:rPr>
          <w:b/>
          <w:bCs/>
          <w:color w:val="548DD4" w:themeColor="text2" w:themeTint="99"/>
          <w:sz w:val="24"/>
          <w:szCs w:val="24"/>
        </w:rPr>
        <w:t>P01</w:t>
      </w:r>
      <w:r w:rsidR="00787983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92166E" w:rsidRPr="00971117">
        <w:rPr>
          <w:sz w:val="24"/>
          <w:szCs w:val="24"/>
        </w:rPr>
        <w:t>, com</w:t>
      </w:r>
      <w:r w:rsidRPr="00971117">
        <w:rPr>
          <w:sz w:val="24"/>
          <w:szCs w:val="24"/>
        </w:rPr>
        <w:t xml:space="preserve"> as colunas</w:t>
      </w:r>
      <w:r w:rsidR="0092166E" w:rsidRPr="00971117">
        <w:rPr>
          <w:sz w:val="24"/>
          <w:szCs w:val="24"/>
        </w:rPr>
        <w:t xml:space="preserve">: </w:t>
      </w:r>
      <w:r w:rsidRPr="00971117">
        <w:rPr>
          <w:sz w:val="24"/>
          <w:szCs w:val="24"/>
        </w:rPr>
        <w:t>“</w:t>
      </w:r>
      <w:r w:rsidRPr="00971117">
        <w:rPr>
          <w:b/>
          <w:bCs/>
          <w:sz w:val="24"/>
          <w:szCs w:val="24"/>
        </w:rPr>
        <w:t>Ano</w:t>
      </w:r>
      <w:r w:rsidRPr="00971117">
        <w:rPr>
          <w:sz w:val="24"/>
          <w:szCs w:val="24"/>
        </w:rPr>
        <w:t>”, “</w:t>
      </w:r>
      <w:r w:rsidRPr="00971117">
        <w:rPr>
          <w:b/>
          <w:bCs/>
          <w:sz w:val="24"/>
          <w:szCs w:val="24"/>
        </w:rPr>
        <w:t>Eleição</w:t>
      </w:r>
      <w:r w:rsidRPr="00971117">
        <w:rPr>
          <w:sz w:val="24"/>
          <w:szCs w:val="24"/>
        </w:rPr>
        <w:t>”, “</w:t>
      </w:r>
      <w:r w:rsidRPr="00971117">
        <w:rPr>
          <w:b/>
          <w:bCs/>
          <w:sz w:val="24"/>
          <w:szCs w:val="24"/>
        </w:rPr>
        <w:t>Tipo de Processo</w:t>
      </w:r>
      <w:r w:rsidRPr="00971117">
        <w:rPr>
          <w:sz w:val="24"/>
          <w:szCs w:val="24"/>
        </w:rPr>
        <w:t xml:space="preserve">”, </w:t>
      </w:r>
      <w:r w:rsidR="0092166E" w:rsidRPr="00971117">
        <w:rPr>
          <w:sz w:val="24"/>
          <w:szCs w:val="24"/>
        </w:rPr>
        <w:t>“</w:t>
      </w:r>
      <w:r w:rsidRPr="00971117">
        <w:rPr>
          <w:b/>
          <w:bCs/>
          <w:sz w:val="24"/>
          <w:szCs w:val="24"/>
        </w:rPr>
        <w:t>Resolução</w:t>
      </w:r>
      <w:r w:rsidR="0092166E" w:rsidRPr="00971117">
        <w:rPr>
          <w:sz w:val="24"/>
          <w:szCs w:val="24"/>
        </w:rPr>
        <w:t>”, “</w:t>
      </w:r>
      <w:r w:rsidR="0092166E" w:rsidRPr="00971117">
        <w:rPr>
          <w:b/>
          <w:bCs/>
          <w:sz w:val="24"/>
          <w:szCs w:val="24"/>
        </w:rPr>
        <w:t>Status</w:t>
      </w:r>
      <w:r w:rsidR="0092166E" w:rsidRPr="00971117">
        <w:rPr>
          <w:sz w:val="24"/>
          <w:szCs w:val="24"/>
        </w:rPr>
        <w:t>” e “</w:t>
      </w:r>
      <w:r w:rsidR="0092166E" w:rsidRPr="00971117">
        <w:rPr>
          <w:b/>
          <w:bCs/>
          <w:sz w:val="24"/>
          <w:szCs w:val="24"/>
        </w:rPr>
        <w:t>Ação</w:t>
      </w:r>
      <w:r w:rsidR="0092166E" w:rsidRPr="00971117">
        <w:rPr>
          <w:sz w:val="24"/>
          <w:szCs w:val="24"/>
        </w:rPr>
        <w:t>”;</w:t>
      </w:r>
    </w:p>
    <w:p w14:paraId="0468B36A" w14:textId="41353CCE" w:rsidR="0092166E" w:rsidRPr="00971117" w:rsidRDefault="0092166E" w:rsidP="0092166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326A8B92" w14:textId="77777777" w:rsidR="001B0E1B" w:rsidRPr="00971117" w:rsidRDefault="001B0E1B" w:rsidP="0092166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44C21993" w14:textId="7879C9EF" w:rsidR="0092166E" w:rsidRPr="00971117" w:rsidRDefault="0092166E" w:rsidP="00455D57">
      <w:pPr>
        <w:pStyle w:val="PargrafodaLista"/>
        <w:numPr>
          <w:ilvl w:val="0"/>
          <w:numId w:val="3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Exibir o resultado da pesquisa</w:t>
      </w:r>
      <w:r w:rsidR="00455D57" w:rsidRPr="00971117">
        <w:rPr>
          <w:sz w:val="24"/>
          <w:szCs w:val="24"/>
        </w:rPr>
        <w:t xml:space="preserve"> das eleições</w:t>
      </w:r>
      <w:r w:rsidRPr="00971117">
        <w:rPr>
          <w:sz w:val="24"/>
          <w:szCs w:val="24"/>
        </w:rPr>
        <w:t xml:space="preserve"> em ordem cronológica crescente (ano); e logo em seguida em ordem crescente do número da “Eleição”;</w:t>
      </w:r>
      <w:r w:rsidR="00455D57" w:rsidRPr="00971117">
        <w:rPr>
          <w:sz w:val="24"/>
          <w:szCs w:val="24"/>
        </w:rPr>
        <w:t xml:space="preserve"> </w:t>
      </w:r>
      <w:r w:rsidRPr="00971117">
        <w:rPr>
          <w:color w:val="000000" w:themeColor="text1"/>
          <w:sz w:val="24"/>
          <w:szCs w:val="24"/>
        </w:rPr>
        <w:t>com a opção de ordenamento nos menus criados, realizados em ordem crescente ou decrescente</w:t>
      </w:r>
      <w:r w:rsidR="004E4F98" w:rsidRPr="00971117">
        <w:rPr>
          <w:color w:val="000000" w:themeColor="text1"/>
          <w:sz w:val="24"/>
          <w:szCs w:val="24"/>
        </w:rPr>
        <w:t>;</w:t>
      </w:r>
    </w:p>
    <w:p w14:paraId="01C38496" w14:textId="77777777" w:rsidR="0092166E" w:rsidRPr="00971117" w:rsidRDefault="0092166E" w:rsidP="00455D5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1914C5B1" w14:textId="01075628" w:rsidR="00FB13BF" w:rsidRPr="00971117" w:rsidRDefault="00FB13BF" w:rsidP="00455D57">
      <w:pPr>
        <w:pStyle w:val="PargrafodaLista"/>
        <w:widowControl/>
        <w:numPr>
          <w:ilvl w:val="0"/>
          <w:numId w:val="3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O sistema só deve recuperar as eleições que estão com calendário no status </w:t>
      </w:r>
      <w:r w:rsidRPr="00971117">
        <w:rPr>
          <w:i/>
          <w:iCs/>
          <w:sz w:val="24"/>
          <w:szCs w:val="24"/>
          <w:u w:val="single"/>
        </w:rPr>
        <w:t>concluído</w:t>
      </w:r>
      <w:r w:rsidR="001F15D3" w:rsidRPr="00971117">
        <w:rPr>
          <w:sz w:val="24"/>
          <w:szCs w:val="24"/>
        </w:rPr>
        <w:t xml:space="preserve"> ou </w:t>
      </w:r>
      <w:r w:rsidR="001F15D3" w:rsidRPr="00971117">
        <w:rPr>
          <w:sz w:val="24"/>
          <w:szCs w:val="24"/>
          <w:u w:val="single"/>
        </w:rPr>
        <w:t>inativado</w:t>
      </w:r>
      <w:r w:rsidR="001A6DA2" w:rsidRPr="00971117">
        <w:rPr>
          <w:sz w:val="24"/>
          <w:szCs w:val="24"/>
        </w:rPr>
        <w:t xml:space="preserve"> conforme HST_02 e</w:t>
      </w:r>
      <w:r w:rsidR="00B60148" w:rsidRPr="00971117">
        <w:rPr>
          <w:sz w:val="24"/>
          <w:szCs w:val="24"/>
        </w:rPr>
        <w:t xml:space="preserve"> HST_03</w:t>
      </w:r>
      <w:r w:rsidR="007B4B93" w:rsidRPr="00971117">
        <w:rPr>
          <w:sz w:val="24"/>
          <w:szCs w:val="24"/>
        </w:rPr>
        <w:t>_Manter_Calendário_Eleitoral_AbaPrazo</w:t>
      </w:r>
      <w:r w:rsidR="001F15D3" w:rsidRPr="00971117">
        <w:rPr>
          <w:sz w:val="24"/>
          <w:szCs w:val="24"/>
          <w:u w:val="single"/>
        </w:rPr>
        <w:t>;</w:t>
      </w:r>
    </w:p>
    <w:p w14:paraId="4CF0C7EE" w14:textId="77777777" w:rsidR="00FB13BF" w:rsidRPr="00971117" w:rsidRDefault="00FB13BF" w:rsidP="00FB13BF">
      <w:pPr>
        <w:pStyle w:val="PargrafodaLista"/>
        <w:rPr>
          <w:sz w:val="24"/>
          <w:szCs w:val="24"/>
        </w:rPr>
      </w:pPr>
    </w:p>
    <w:p w14:paraId="016200C9" w14:textId="5989DDF4" w:rsidR="0092166E" w:rsidRPr="00971117" w:rsidRDefault="0092166E" w:rsidP="00455D57">
      <w:pPr>
        <w:pStyle w:val="PargrafodaLista"/>
        <w:widowControl/>
        <w:numPr>
          <w:ilvl w:val="0"/>
          <w:numId w:val="3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Caso o número de registros seja acima de 10, o sistema deve aplicar o componente de paginação. Apresentar de 10 em 10 registros</w:t>
      </w:r>
      <w:r w:rsidR="004E4F98" w:rsidRPr="00971117">
        <w:rPr>
          <w:sz w:val="24"/>
          <w:szCs w:val="24"/>
        </w:rPr>
        <w:t>;</w:t>
      </w:r>
    </w:p>
    <w:p w14:paraId="161F13A4" w14:textId="77777777" w:rsidR="0092166E" w:rsidRPr="00971117" w:rsidRDefault="0092166E" w:rsidP="00455D5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1E96448D" w14:textId="4F6BBDE9" w:rsidR="0092166E" w:rsidRPr="00971117" w:rsidRDefault="0092166E" w:rsidP="00455D57">
      <w:pPr>
        <w:pStyle w:val="PargrafodaLista"/>
        <w:widowControl/>
        <w:numPr>
          <w:ilvl w:val="0"/>
          <w:numId w:val="3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Deve ser informado o total de registros encontrados no rodapé do grid de resultados</w:t>
      </w:r>
      <w:r w:rsidR="004E4F98" w:rsidRPr="00971117">
        <w:rPr>
          <w:sz w:val="24"/>
          <w:szCs w:val="24"/>
        </w:rPr>
        <w:t>;</w:t>
      </w:r>
    </w:p>
    <w:p w14:paraId="05D0858E" w14:textId="77777777" w:rsidR="0092166E" w:rsidRPr="00971117" w:rsidRDefault="0092166E" w:rsidP="00455D57">
      <w:pPr>
        <w:pStyle w:val="PargrafodaLista"/>
        <w:jc w:val="both"/>
        <w:rPr>
          <w:sz w:val="24"/>
          <w:szCs w:val="24"/>
        </w:rPr>
      </w:pPr>
    </w:p>
    <w:p w14:paraId="42849E10" w14:textId="6D2D19FF" w:rsidR="0092166E" w:rsidRPr="00971117" w:rsidRDefault="00FB13BF" w:rsidP="00455D57">
      <w:pPr>
        <w:pStyle w:val="PargrafodaLista"/>
        <w:widowControl/>
        <w:numPr>
          <w:ilvl w:val="0"/>
          <w:numId w:val="3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lastRenderedPageBreak/>
        <w:t>O sistema d</w:t>
      </w:r>
      <w:r w:rsidR="0092166E" w:rsidRPr="00971117">
        <w:rPr>
          <w:sz w:val="24"/>
          <w:szCs w:val="24"/>
        </w:rPr>
        <w:t xml:space="preserve">eve disponibilizar o campo “Buscar”, aonde o </w:t>
      </w:r>
      <w:r w:rsidRPr="00971117">
        <w:rPr>
          <w:sz w:val="24"/>
          <w:szCs w:val="24"/>
        </w:rPr>
        <w:t>usuário</w:t>
      </w:r>
      <w:r w:rsidR="0092166E" w:rsidRPr="00971117">
        <w:rPr>
          <w:sz w:val="24"/>
          <w:szCs w:val="24"/>
        </w:rPr>
        <w:t xml:space="preserve"> poderá realizar suas buscas dentro dos dados contidos no resultado da pesquisa</w:t>
      </w:r>
      <w:r w:rsidRPr="00971117">
        <w:rPr>
          <w:sz w:val="24"/>
          <w:szCs w:val="24"/>
        </w:rPr>
        <w:t xml:space="preserve"> de eleições</w:t>
      </w:r>
      <w:r w:rsidR="0092166E" w:rsidRPr="00971117">
        <w:rPr>
          <w:sz w:val="24"/>
          <w:szCs w:val="24"/>
        </w:rPr>
        <w:t>;</w:t>
      </w:r>
    </w:p>
    <w:p w14:paraId="425874EC" w14:textId="77777777" w:rsidR="007146F7" w:rsidRPr="00971117" w:rsidRDefault="007146F7" w:rsidP="007146F7">
      <w:pPr>
        <w:pStyle w:val="PargrafodaLista"/>
        <w:rPr>
          <w:sz w:val="24"/>
          <w:szCs w:val="24"/>
        </w:rPr>
      </w:pPr>
    </w:p>
    <w:p w14:paraId="21367CA4" w14:textId="68DD8C6A" w:rsidR="007146F7" w:rsidRPr="00971117" w:rsidRDefault="007146F7" w:rsidP="004E4F98">
      <w:pPr>
        <w:pStyle w:val="PargrafodaLista"/>
        <w:numPr>
          <w:ilvl w:val="0"/>
          <w:numId w:val="35"/>
        </w:numPr>
        <w:spacing w:after="200" w:line="276" w:lineRule="auto"/>
        <w:ind w:left="851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Caso o sistema identifique que o ator informou um valor no campo “Buscar”, que não possui resultado, o sistema deve exibir </w:t>
      </w:r>
      <w:r w:rsidR="0096228E" w:rsidRPr="00971117">
        <w:rPr>
          <w:sz w:val="24"/>
          <w:szCs w:val="24"/>
        </w:rPr>
        <w:t xml:space="preserve">a </w:t>
      </w:r>
      <w:r w:rsidRPr="00971117">
        <w:rPr>
          <w:sz w:val="24"/>
          <w:szCs w:val="24"/>
        </w:rPr>
        <w:t>mensagem:</w:t>
      </w:r>
      <w:r w:rsidR="00F83826" w:rsidRPr="00971117">
        <w:rPr>
          <w:sz w:val="24"/>
          <w:szCs w:val="24"/>
        </w:rPr>
        <w:t xml:space="preserve"> </w:t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_Ref16671531 \h  \* MERGEFORMAT </w:instrText>
      </w:r>
      <w:r w:rsidR="00F83826" w:rsidRPr="00971117">
        <w:rPr>
          <w:b/>
          <w:bCs/>
          <w:color w:val="548DD4" w:themeColor="text2" w:themeTint="99"/>
          <w:sz w:val="24"/>
          <w:szCs w:val="24"/>
        </w:rPr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t>ME01</w:t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Pr="00971117">
        <w:rPr>
          <w:color w:val="548DD4" w:themeColor="text2" w:themeTint="99"/>
          <w:sz w:val="24"/>
          <w:szCs w:val="24"/>
        </w:rPr>
        <w:t xml:space="preserve"> </w:t>
      </w:r>
      <w:r w:rsidRPr="00971117">
        <w:rPr>
          <w:sz w:val="24"/>
          <w:szCs w:val="24"/>
        </w:rPr>
        <w:t>“</w:t>
      </w:r>
      <w:r w:rsidRPr="00971117">
        <w:rPr>
          <w:b/>
          <w:bCs/>
          <w:sz w:val="24"/>
          <w:szCs w:val="24"/>
        </w:rPr>
        <w:t>Nenhum registro encontrado!”;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t xml:space="preserve"> 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fldChar w:fldCharType="begin"/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instrText xml:space="preserve"> REF _Ref16606202 \h  \* MERGEFORMAT </w:instrTex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fldChar w:fldCharType="end"/>
      </w:r>
    </w:p>
    <w:p w14:paraId="26269503" w14:textId="77777777" w:rsidR="00455D57" w:rsidRPr="00971117" w:rsidRDefault="00455D57" w:rsidP="00455D57">
      <w:pPr>
        <w:pStyle w:val="PargrafodaLista"/>
        <w:rPr>
          <w:sz w:val="24"/>
          <w:szCs w:val="24"/>
        </w:rPr>
      </w:pPr>
    </w:p>
    <w:p w14:paraId="1D2309C6" w14:textId="46DEC03C" w:rsidR="00593B68" w:rsidRPr="00971117" w:rsidRDefault="00455D57" w:rsidP="00593B68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O usuário poderá realizar uma filtragem para escolher a eleição desejada.</w:t>
      </w:r>
    </w:p>
    <w:p w14:paraId="6A81996F" w14:textId="77777777" w:rsidR="00593B68" w:rsidRPr="00971117" w:rsidRDefault="00593B68" w:rsidP="00593B68">
      <w:pPr>
        <w:pStyle w:val="PargrafodaLista"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4ABEE03B" w14:textId="611D6FFD" w:rsidR="00593B68" w:rsidRPr="00971117" w:rsidRDefault="00455D57" w:rsidP="00593B68">
      <w:pPr>
        <w:pStyle w:val="PargrafodaLista"/>
        <w:numPr>
          <w:ilvl w:val="0"/>
          <w:numId w:val="35"/>
        </w:numPr>
        <w:spacing w:after="200" w:line="276" w:lineRule="auto"/>
        <w:ind w:left="851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No filtro “</w:t>
      </w:r>
      <w:r w:rsidRPr="00971117">
        <w:rPr>
          <w:b/>
          <w:bCs/>
          <w:sz w:val="24"/>
          <w:szCs w:val="24"/>
        </w:rPr>
        <w:t>Ano da Eleição</w:t>
      </w:r>
      <w:r w:rsidRPr="00971117">
        <w:rPr>
          <w:sz w:val="24"/>
          <w:szCs w:val="24"/>
        </w:rPr>
        <w:t xml:space="preserve">”, deve exibir os valores dos anos que já foram criados/cadastrados </w:t>
      </w:r>
      <w:r w:rsidR="00FB13BF" w:rsidRPr="00971117">
        <w:rPr>
          <w:sz w:val="24"/>
          <w:szCs w:val="24"/>
        </w:rPr>
        <w:t>conforme</w:t>
      </w:r>
      <w:r w:rsidRPr="00971117">
        <w:rPr>
          <w:sz w:val="24"/>
          <w:szCs w:val="24"/>
        </w:rPr>
        <w:t xml:space="preserve"> </w:t>
      </w:r>
      <w:r w:rsidR="003A4E5B" w:rsidRPr="00971117">
        <w:rPr>
          <w:color w:val="000000" w:themeColor="text1"/>
          <w:sz w:val="24"/>
          <w:szCs w:val="24"/>
        </w:rPr>
        <w:t>(HST02-Manter_Calendário_</w:t>
      </w:r>
      <w:r w:rsidRPr="00971117">
        <w:rPr>
          <w:color w:val="000000" w:themeColor="text1"/>
          <w:sz w:val="24"/>
          <w:szCs w:val="24"/>
        </w:rPr>
        <w:t>Eleitoral</w:t>
      </w:r>
      <w:r w:rsidR="003A4E5B" w:rsidRPr="00971117">
        <w:rPr>
          <w:color w:val="000000" w:themeColor="text1"/>
          <w:sz w:val="24"/>
          <w:szCs w:val="24"/>
        </w:rPr>
        <w:t>_Aba</w:t>
      </w:r>
      <w:r w:rsidRPr="00971117">
        <w:rPr>
          <w:color w:val="000000" w:themeColor="text1"/>
          <w:sz w:val="24"/>
          <w:szCs w:val="24"/>
        </w:rPr>
        <w:t xml:space="preserve"> Período)</w:t>
      </w:r>
      <w:r w:rsidR="004E4F98" w:rsidRPr="00971117">
        <w:rPr>
          <w:color w:val="000000" w:themeColor="text1"/>
          <w:sz w:val="24"/>
          <w:szCs w:val="24"/>
        </w:rPr>
        <w:t>;</w:t>
      </w:r>
    </w:p>
    <w:p w14:paraId="4FD2D60E" w14:textId="77777777" w:rsidR="00A73CED" w:rsidRPr="00971117" w:rsidRDefault="00A73CED" w:rsidP="00A73CED">
      <w:pPr>
        <w:pStyle w:val="PargrafodaLista"/>
        <w:spacing w:after="200" w:line="276" w:lineRule="auto"/>
        <w:ind w:left="851"/>
        <w:contextualSpacing/>
        <w:jc w:val="both"/>
        <w:rPr>
          <w:sz w:val="24"/>
          <w:szCs w:val="24"/>
        </w:rPr>
      </w:pPr>
    </w:p>
    <w:p w14:paraId="3C7062E9" w14:textId="3D0B55A3" w:rsidR="00A73CED" w:rsidRPr="00971117" w:rsidRDefault="00455D57" w:rsidP="00A73CED">
      <w:pPr>
        <w:pStyle w:val="PargrafodaLista"/>
        <w:numPr>
          <w:ilvl w:val="0"/>
          <w:numId w:val="35"/>
        </w:numPr>
        <w:spacing w:after="200" w:line="276" w:lineRule="auto"/>
        <w:ind w:left="851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No filtro “</w:t>
      </w:r>
      <w:r w:rsidRPr="00971117">
        <w:rPr>
          <w:b/>
          <w:bCs/>
          <w:sz w:val="24"/>
          <w:szCs w:val="24"/>
        </w:rPr>
        <w:t>Eleição</w:t>
      </w:r>
      <w:r w:rsidRPr="00971117">
        <w:rPr>
          <w:sz w:val="24"/>
          <w:szCs w:val="24"/>
        </w:rPr>
        <w:t xml:space="preserve">”, deve exibir os </w:t>
      </w:r>
      <w:r w:rsidR="00FB13BF" w:rsidRPr="00971117">
        <w:rPr>
          <w:sz w:val="24"/>
          <w:szCs w:val="24"/>
        </w:rPr>
        <w:t>nomes</w:t>
      </w:r>
      <w:r w:rsidRPr="00971117">
        <w:rPr>
          <w:sz w:val="24"/>
          <w:szCs w:val="24"/>
        </w:rPr>
        <w:t xml:space="preserve"> das eleições referente ao(s) ano(s) selecionados no campo “</w:t>
      </w:r>
      <w:r w:rsidRPr="00971117">
        <w:rPr>
          <w:b/>
          <w:bCs/>
          <w:sz w:val="24"/>
          <w:szCs w:val="24"/>
        </w:rPr>
        <w:t>Ano da Eleição</w:t>
      </w:r>
      <w:r w:rsidRPr="00971117">
        <w:rPr>
          <w:sz w:val="24"/>
          <w:szCs w:val="24"/>
        </w:rPr>
        <w:t>”</w:t>
      </w:r>
      <w:r w:rsidR="004E4F98" w:rsidRPr="00971117">
        <w:rPr>
          <w:sz w:val="24"/>
          <w:szCs w:val="24"/>
        </w:rPr>
        <w:t>;</w:t>
      </w:r>
    </w:p>
    <w:p w14:paraId="6F1D3CF2" w14:textId="77777777" w:rsidR="00A73CED" w:rsidRPr="00971117" w:rsidRDefault="00A73CED" w:rsidP="00A73CED">
      <w:pPr>
        <w:pStyle w:val="PargrafodaLista"/>
        <w:spacing w:after="200" w:line="276" w:lineRule="auto"/>
        <w:ind w:left="851"/>
        <w:contextualSpacing/>
        <w:jc w:val="both"/>
        <w:rPr>
          <w:sz w:val="24"/>
          <w:szCs w:val="24"/>
        </w:rPr>
      </w:pPr>
    </w:p>
    <w:p w14:paraId="608080FA" w14:textId="13089014" w:rsidR="00A73CED" w:rsidRPr="00971117" w:rsidRDefault="00593B68" w:rsidP="00A73CED">
      <w:pPr>
        <w:pStyle w:val="PargrafodaLista"/>
        <w:numPr>
          <w:ilvl w:val="0"/>
          <w:numId w:val="35"/>
        </w:numPr>
        <w:spacing w:after="200" w:line="276" w:lineRule="auto"/>
        <w:ind w:left="851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E</w:t>
      </w:r>
      <w:r w:rsidR="00455D57" w:rsidRPr="00971117">
        <w:rPr>
          <w:sz w:val="24"/>
          <w:szCs w:val="24"/>
        </w:rPr>
        <w:t xml:space="preserve"> no filtro </w:t>
      </w:r>
      <w:r w:rsidR="00455D57" w:rsidRPr="00971117">
        <w:rPr>
          <w:b/>
          <w:bCs/>
          <w:sz w:val="24"/>
          <w:szCs w:val="24"/>
        </w:rPr>
        <w:t>“Tipo de Processo”</w:t>
      </w:r>
      <w:r w:rsidR="00455D57" w:rsidRPr="00971117">
        <w:rPr>
          <w:sz w:val="24"/>
          <w:szCs w:val="24"/>
        </w:rPr>
        <w:t xml:space="preserve"> são dois: Ordinário ou Extraordinário;</w:t>
      </w:r>
    </w:p>
    <w:p w14:paraId="76EAB4DC" w14:textId="77777777" w:rsidR="00A73CED" w:rsidRPr="00971117" w:rsidRDefault="00A73CED" w:rsidP="00A73CED">
      <w:pPr>
        <w:pStyle w:val="PargrafodaLista"/>
        <w:spacing w:after="200" w:line="276" w:lineRule="auto"/>
        <w:ind w:left="851"/>
        <w:contextualSpacing/>
        <w:jc w:val="both"/>
        <w:rPr>
          <w:sz w:val="24"/>
          <w:szCs w:val="24"/>
        </w:rPr>
      </w:pPr>
    </w:p>
    <w:p w14:paraId="3811948F" w14:textId="18925D04" w:rsidR="005614E1" w:rsidRPr="00971117" w:rsidRDefault="00AC6772" w:rsidP="00593B68">
      <w:pPr>
        <w:pStyle w:val="PargrafodaLista"/>
        <w:numPr>
          <w:ilvl w:val="0"/>
          <w:numId w:val="35"/>
        </w:numPr>
        <w:spacing w:after="200" w:line="276" w:lineRule="auto"/>
        <w:ind w:left="851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Ao acionar o botão pesquisar no filtro, </w:t>
      </w:r>
      <w:r w:rsidR="005614E1" w:rsidRPr="00971117">
        <w:rPr>
          <w:sz w:val="24"/>
          <w:szCs w:val="24"/>
        </w:rPr>
        <w:t>o sistema identifi</w:t>
      </w:r>
      <w:r w:rsidRPr="00971117">
        <w:rPr>
          <w:sz w:val="24"/>
          <w:szCs w:val="24"/>
        </w:rPr>
        <w:t>ca</w:t>
      </w:r>
      <w:r w:rsidR="005614E1" w:rsidRPr="00971117">
        <w:rPr>
          <w:sz w:val="24"/>
          <w:szCs w:val="24"/>
        </w:rPr>
        <w:t xml:space="preserve"> </w:t>
      </w:r>
      <w:r w:rsidRPr="00971117">
        <w:rPr>
          <w:sz w:val="24"/>
          <w:szCs w:val="24"/>
        </w:rPr>
        <w:t>os</w:t>
      </w:r>
      <w:r w:rsidR="005614E1" w:rsidRPr="00971117">
        <w:rPr>
          <w:sz w:val="24"/>
          <w:szCs w:val="24"/>
        </w:rPr>
        <w:t xml:space="preserve"> valor</w:t>
      </w:r>
      <w:r w:rsidRPr="00971117">
        <w:rPr>
          <w:sz w:val="24"/>
          <w:szCs w:val="24"/>
        </w:rPr>
        <w:t>es informados</w:t>
      </w:r>
      <w:r w:rsidR="005614E1" w:rsidRPr="00971117">
        <w:rPr>
          <w:sz w:val="24"/>
          <w:szCs w:val="24"/>
        </w:rPr>
        <w:t xml:space="preserve"> nos filtro</w:t>
      </w:r>
      <w:r w:rsidRPr="00971117">
        <w:rPr>
          <w:sz w:val="24"/>
          <w:szCs w:val="24"/>
        </w:rPr>
        <w:t>s. Caso</w:t>
      </w:r>
      <w:r w:rsidR="005614E1" w:rsidRPr="00971117">
        <w:rPr>
          <w:sz w:val="24"/>
          <w:szCs w:val="24"/>
        </w:rPr>
        <w:t xml:space="preserve"> não possu</w:t>
      </w:r>
      <w:r w:rsidRPr="00971117">
        <w:rPr>
          <w:sz w:val="24"/>
          <w:szCs w:val="24"/>
        </w:rPr>
        <w:t>a</w:t>
      </w:r>
      <w:r w:rsidR="005614E1" w:rsidRPr="00971117">
        <w:rPr>
          <w:sz w:val="24"/>
          <w:szCs w:val="24"/>
        </w:rPr>
        <w:t xml:space="preserve"> resultado, o sistema deve exibir </w:t>
      </w:r>
      <w:r w:rsidR="0096228E" w:rsidRPr="00971117">
        <w:rPr>
          <w:sz w:val="24"/>
          <w:szCs w:val="24"/>
        </w:rPr>
        <w:t xml:space="preserve">a </w:t>
      </w:r>
      <w:r w:rsidR="005614E1" w:rsidRPr="00971117">
        <w:rPr>
          <w:sz w:val="24"/>
          <w:szCs w:val="24"/>
        </w:rPr>
        <w:t>mensagem</w:t>
      </w:r>
      <w:r w:rsidR="007146F7" w:rsidRPr="00971117">
        <w:rPr>
          <w:sz w:val="24"/>
          <w:szCs w:val="24"/>
        </w:rPr>
        <w:t>:</w:t>
      </w:r>
      <w:r w:rsidR="005614E1" w:rsidRPr="00971117">
        <w:rPr>
          <w:sz w:val="24"/>
          <w:szCs w:val="24"/>
        </w:rPr>
        <w:t xml:space="preserve"> </w:t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_Ref16671531 \h  \* MERGEFORMAT </w:instrText>
      </w:r>
      <w:r w:rsidR="00F83826" w:rsidRPr="00971117">
        <w:rPr>
          <w:b/>
          <w:bCs/>
          <w:color w:val="548DD4" w:themeColor="text2" w:themeTint="99"/>
          <w:sz w:val="24"/>
          <w:szCs w:val="24"/>
        </w:rPr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t>ME01</w:t>
      </w:r>
      <w:r w:rsidR="00F83826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F83826" w:rsidRPr="00971117">
        <w:rPr>
          <w:color w:val="548DD4" w:themeColor="text2" w:themeTint="99"/>
          <w:sz w:val="24"/>
          <w:szCs w:val="24"/>
        </w:rPr>
        <w:t xml:space="preserve"> </w:t>
      </w:r>
      <w:r w:rsidR="005614E1" w:rsidRPr="00971117">
        <w:rPr>
          <w:sz w:val="24"/>
          <w:szCs w:val="24"/>
        </w:rPr>
        <w:t>“</w:t>
      </w:r>
      <w:r w:rsidR="005614E1" w:rsidRPr="00971117">
        <w:rPr>
          <w:b/>
          <w:bCs/>
          <w:sz w:val="24"/>
          <w:szCs w:val="24"/>
        </w:rPr>
        <w:t>Nenhum registro encontrado!”;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t xml:space="preserve"> 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fldChar w:fldCharType="begin"/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instrText xml:space="preserve"> REF _Ref16606202 \h  \* MERGEFORMAT </w:instrTex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fldChar w:fldCharType="end"/>
      </w:r>
    </w:p>
    <w:p w14:paraId="3B648FF7" w14:textId="77777777" w:rsidR="00A73CED" w:rsidRPr="00971117" w:rsidRDefault="00A73CED" w:rsidP="00A73CED">
      <w:pPr>
        <w:pStyle w:val="PargrafodaLista"/>
        <w:spacing w:after="200" w:line="276" w:lineRule="auto"/>
        <w:ind w:left="851"/>
        <w:contextualSpacing/>
        <w:jc w:val="both"/>
        <w:rPr>
          <w:sz w:val="24"/>
          <w:szCs w:val="24"/>
        </w:rPr>
      </w:pPr>
    </w:p>
    <w:p w14:paraId="4A9A27BA" w14:textId="3D048689" w:rsidR="00FB13BF" w:rsidRPr="00971117" w:rsidRDefault="00FB13BF" w:rsidP="00FB13BF">
      <w:pPr>
        <w:pStyle w:val="PargrafodaLista"/>
        <w:numPr>
          <w:ilvl w:val="0"/>
          <w:numId w:val="35"/>
        </w:numPr>
        <w:spacing w:after="200" w:line="276" w:lineRule="auto"/>
        <w:ind w:left="851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No</w:t>
      </w:r>
      <w:r w:rsidR="004E4F98" w:rsidRPr="00971117">
        <w:rPr>
          <w:sz w:val="24"/>
          <w:szCs w:val="24"/>
        </w:rPr>
        <w:t xml:space="preserve"> resultado de pesquisa, </w:t>
      </w:r>
      <w:r w:rsidRPr="00971117">
        <w:rPr>
          <w:sz w:val="24"/>
          <w:szCs w:val="24"/>
        </w:rPr>
        <w:t>na coluna resolução</w:t>
      </w:r>
      <w:r w:rsidR="00957E14" w:rsidRPr="00971117">
        <w:rPr>
          <w:sz w:val="24"/>
          <w:szCs w:val="24"/>
        </w:rPr>
        <w:t xml:space="preserve">, ao acionar o link o sistema deve baixar o arquivo referente a resolução anexada pelo usuário. Conforme </w:t>
      </w:r>
      <w:r w:rsidR="005A6B78" w:rsidRPr="00971117">
        <w:rPr>
          <w:i/>
          <w:iCs/>
          <w:sz w:val="24"/>
          <w:szCs w:val="24"/>
          <w:u w:val="single"/>
        </w:rPr>
        <w:t>HST02_Manter_Calendario_Elei</w:t>
      </w:r>
      <w:r w:rsidR="002574D2" w:rsidRPr="00971117">
        <w:rPr>
          <w:i/>
          <w:iCs/>
          <w:sz w:val="24"/>
          <w:szCs w:val="24"/>
          <w:u w:val="single"/>
        </w:rPr>
        <w:t>toral_AbaPeriodo</w:t>
      </w:r>
      <w:r w:rsidR="005A6B78" w:rsidRPr="00971117">
        <w:rPr>
          <w:i/>
          <w:iCs/>
          <w:sz w:val="24"/>
          <w:szCs w:val="24"/>
          <w:u w:val="single"/>
        </w:rPr>
        <w:t>;</w:t>
      </w:r>
    </w:p>
    <w:p w14:paraId="1FC13002" w14:textId="77777777" w:rsidR="00527D86" w:rsidRPr="00971117" w:rsidRDefault="00527D86" w:rsidP="00527D86">
      <w:pPr>
        <w:pStyle w:val="PargrafodaLista"/>
        <w:rPr>
          <w:sz w:val="24"/>
          <w:szCs w:val="24"/>
        </w:rPr>
      </w:pPr>
    </w:p>
    <w:p w14:paraId="590E96EF" w14:textId="77777777" w:rsidR="00527D86" w:rsidRPr="00971117" w:rsidRDefault="00527D86" w:rsidP="00527D86">
      <w:pPr>
        <w:spacing w:after="200" w:line="276" w:lineRule="auto"/>
        <w:contextualSpacing/>
        <w:rPr>
          <w:sz w:val="24"/>
          <w:szCs w:val="24"/>
        </w:rPr>
      </w:pPr>
    </w:p>
    <w:p w14:paraId="64906398" w14:textId="19578ECA" w:rsidR="00527D86" w:rsidRPr="00971117" w:rsidRDefault="00527D86" w:rsidP="00527D86">
      <w:pPr>
        <w:spacing w:after="200" w:line="276" w:lineRule="auto"/>
        <w:contextualSpacing/>
        <w:rPr>
          <w:b/>
          <w:sz w:val="28"/>
          <w:szCs w:val="28"/>
        </w:rPr>
      </w:pPr>
      <w:r w:rsidRPr="00971117">
        <w:rPr>
          <w:b/>
          <w:sz w:val="28"/>
          <w:szCs w:val="28"/>
        </w:rPr>
        <w:t>Funcionalidade Visualizar</w:t>
      </w:r>
    </w:p>
    <w:p w14:paraId="6D8E39FB" w14:textId="77777777" w:rsidR="005B6798" w:rsidRPr="00971117" w:rsidRDefault="005B6798" w:rsidP="00342279">
      <w:pPr>
        <w:spacing w:after="200" w:line="276" w:lineRule="auto"/>
        <w:contextualSpacing/>
        <w:rPr>
          <w:sz w:val="24"/>
          <w:szCs w:val="24"/>
        </w:rPr>
      </w:pPr>
    </w:p>
    <w:p w14:paraId="4894688A" w14:textId="68E65DB3" w:rsidR="003669BA" w:rsidRPr="00971117" w:rsidRDefault="003669BA" w:rsidP="007D31A9">
      <w:pPr>
        <w:pStyle w:val="PargrafodaLista"/>
        <w:numPr>
          <w:ilvl w:val="1"/>
          <w:numId w:val="3"/>
        </w:numPr>
        <w:spacing w:after="200" w:line="276" w:lineRule="auto"/>
        <w:contextualSpacing/>
        <w:rPr>
          <w:sz w:val="24"/>
          <w:szCs w:val="24"/>
        </w:rPr>
      </w:pPr>
      <w:bookmarkStart w:id="24" w:name="_Ref17706555"/>
      <w:r w:rsidRPr="00971117">
        <w:rPr>
          <w:sz w:val="24"/>
          <w:szCs w:val="24"/>
        </w:rPr>
        <w:t xml:space="preserve">A ação de visualizar só deve ser habilitada caso o usuário tenha realizado o cadastro dos seus membros, conforme HST_07. </w:t>
      </w:r>
    </w:p>
    <w:p w14:paraId="68A58F1D" w14:textId="77777777" w:rsidR="00E96E22" w:rsidRPr="00971117" w:rsidRDefault="00E96E22" w:rsidP="00E96E22">
      <w:pPr>
        <w:pStyle w:val="PargrafodaLista"/>
        <w:spacing w:after="200" w:line="276" w:lineRule="auto"/>
        <w:ind w:left="574"/>
        <w:contextualSpacing/>
        <w:rPr>
          <w:sz w:val="24"/>
          <w:szCs w:val="24"/>
        </w:rPr>
      </w:pPr>
    </w:p>
    <w:p w14:paraId="74335B98" w14:textId="666A8BE3" w:rsidR="00A73CED" w:rsidRPr="00971117" w:rsidRDefault="00A3638C" w:rsidP="003669BA">
      <w:pPr>
        <w:pStyle w:val="PargrafodaLista"/>
        <w:numPr>
          <w:ilvl w:val="0"/>
          <w:numId w:val="50"/>
        </w:numPr>
        <w:spacing w:after="200" w:line="276" w:lineRule="auto"/>
        <w:ind w:left="851"/>
        <w:contextualSpacing/>
        <w:rPr>
          <w:sz w:val="24"/>
          <w:szCs w:val="24"/>
        </w:rPr>
      </w:pPr>
      <w:r w:rsidRPr="00971117">
        <w:rPr>
          <w:sz w:val="24"/>
          <w:szCs w:val="24"/>
        </w:rPr>
        <w:t xml:space="preserve">Para realizar a visualização </w:t>
      </w:r>
      <w:r w:rsidR="008C0063" w:rsidRPr="00971117">
        <w:rPr>
          <w:sz w:val="24"/>
          <w:szCs w:val="24"/>
        </w:rPr>
        <w:t>de membros, na coluna ações o usuário deve selecionar a opção “</w:t>
      </w:r>
      <w:r w:rsidRPr="00971117">
        <w:rPr>
          <w:b/>
          <w:bCs/>
          <w:sz w:val="24"/>
          <w:szCs w:val="24"/>
        </w:rPr>
        <w:t>Visualizar</w:t>
      </w:r>
      <w:r w:rsidR="008C0063" w:rsidRPr="00971117">
        <w:rPr>
          <w:b/>
          <w:bCs/>
          <w:sz w:val="24"/>
          <w:szCs w:val="24"/>
        </w:rPr>
        <w:t xml:space="preserve"> membros</w:t>
      </w:r>
      <w:r w:rsidR="008C0063" w:rsidRPr="00971117">
        <w:rPr>
          <w:sz w:val="24"/>
          <w:szCs w:val="24"/>
        </w:rPr>
        <w:t>”;</w:t>
      </w:r>
      <w:bookmarkEnd w:id="24"/>
    </w:p>
    <w:p w14:paraId="442341CE" w14:textId="77777777" w:rsidR="00366261" w:rsidRPr="00971117" w:rsidRDefault="00366261" w:rsidP="00366261">
      <w:pPr>
        <w:pStyle w:val="PargrafodaLista"/>
        <w:spacing w:after="200" w:line="276" w:lineRule="auto"/>
        <w:ind w:left="1294"/>
        <w:contextualSpacing/>
        <w:jc w:val="both"/>
        <w:rPr>
          <w:b/>
          <w:bCs/>
          <w:sz w:val="24"/>
          <w:szCs w:val="24"/>
        </w:rPr>
      </w:pPr>
    </w:p>
    <w:p w14:paraId="0BF94C07" w14:textId="6A24EC06" w:rsidR="00146DE1" w:rsidRPr="00971117" w:rsidRDefault="00146DE1" w:rsidP="00146DE1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b/>
          <w:bCs/>
          <w:sz w:val="24"/>
          <w:szCs w:val="24"/>
        </w:rPr>
      </w:pPr>
      <w:bookmarkStart w:id="25" w:name="_Ref24641533"/>
      <w:r w:rsidRPr="00971117">
        <w:rPr>
          <w:sz w:val="24"/>
          <w:szCs w:val="24"/>
        </w:rPr>
        <w:t>Após selecionar a ação “</w:t>
      </w:r>
      <w:r w:rsidR="00FC7742" w:rsidRPr="00971117">
        <w:rPr>
          <w:b/>
          <w:bCs/>
          <w:sz w:val="24"/>
          <w:szCs w:val="24"/>
        </w:rPr>
        <w:t>Visualizar</w:t>
      </w:r>
      <w:r w:rsidRPr="00971117">
        <w:rPr>
          <w:b/>
          <w:bCs/>
          <w:sz w:val="24"/>
          <w:szCs w:val="24"/>
        </w:rPr>
        <w:t xml:space="preserve"> Membros</w:t>
      </w:r>
      <w:r w:rsidRPr="00971117">
        <w:rPr>
          <w:sz w:val="24"/>
          <w:szCs w:val="24"/>
        </w:rPr>
        <w:t xml:space="preserve">” o sistema apresenta o </w:t>
      </w:r>
      <w:r w:rsidR="008A2CB1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8A2CB1"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_Ref16671739 \r \h  \* MERGEFORMAT </w:instrText>
      </w:r>
      <w:r w:rsidR="008A2CB1" w:rsidRPr="00971117">
        <w:rPr>
          <w:b/>
          <w:bCs/>
          <w:color w:val="548DD4" w:themeColor="text2" w:themeTint="99"/>
          <w:sz w:val="24"/>
          <w:szCs w:val="24"/>
        </w:rPr>
      </w:r>
      <w:r w:rsidR="008A2CB1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instrText xml:space="preserve"> REF _Ref18313220 \w \h </w:instrText>
      </w:r>
      <w:r w:rsidR="00971117">
        <w:rPr>
          <w:b/>
          <w:bCs/>
          <w:color w:val="548DD4" w:themeColor="text2" w:themeTint="99"/>
          <w:sz w:val="24"/>
          <w:szCs w:val="24"/>
        </w:rPr>
        <w:instrText xml:space="preserve"> \* MERGEFORMAT </w:instrText>
      </w:r>
      <w:r w:rsidR="00CA3F50" w:rsidRPr="00971117">
        <w:rPr>
          <w:b/>
          <w:bCs/>
          <w:color w:val="548DD4" w:themeColor="text2" w:themeTint="99"/>
          <w:sz w:val="24"/>
          <w:szCs w:val="24"/>
        </w:rPr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t>P02</w:t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t xml:space="preserve"> </w:t>
      </w:r>
      <w:r w:rsidRPr="00971117">
        <w:rPr>
          <w:sz w:val="24"/>
          <w:szCs w:val="24"/>
        </w:rPr>
        <w:t>Membros das comissões;</w:t>
      </w:r>
      <w:bookmarkEnd w:id="25"/>
    </w:p>
    <w:p w14:paraId="33B4C693" w14:textId="77777777" w:rsidR="00146DE1" w:rsidRPr="00971117" w:rsidRDefault="00146DE1" w:rsidP="00146DE1">
      <w:pPr>
        <w:pStyle w:val="PargrafodaLista"/>
        <w:spacing w:after="200" w:line="276" w:lineRule="auto"/>
        <w:ind w:left="574"/>
        <w:contextualSpacing/>
        <w:jc w:val="both"/>
        <w:rPr>
          <w:b/>
          <w:bCs/>
          <w:sz w:val="24"/>
          <w:szCs w:val="24"/>
        </w:rPr>
      </w:pPr>
    </w:p>
    <w:p w14:paraId="5AC6DE7A" w14:textId="2A23FF31" w:rsidR="001D01BA" w:rsidRPr="00971117" w:rsidRDefault="00146DE1" w:rsidP="00520578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Os campos “</w:t>
      </w:r>
      <w:r w:rsidRPr="00971117">
        <w:rPr>
          <w:b/>
          <w:bCs/>
          <w:sz w:val="24"/>
          <w:szCs w:val="24"/>
        </w:rPr>
        <w:t>Ano da Eleição</w:t>
      </w:r>
      <w:r w:rsidRPr="00971117">
        <w:rPr>
          <w:sz w:val="24"/>
          <w:szCs w:val="24"/>
        </w:rPr>
        <w:t>”, “</w:t>
      </w:r>
      <w:r w:rsidRPr="00971117">
        <w:rPr>
          <w:b/>
          <w:bCs/>
          <w:sz w:val="24"/>
          <w:szCs w:val="24"/>
        </w:rPr>
        <w:t>Eleição</w:t>
      </w:r>
      <w:r w:rsidR="00CA3F50" w:rsidRPr="00971117">
        <w:rPr>
          <w:sz w:val="24"/>
          <w:szCs w:val="24"/>
        </w:rPr>
        <w:t xml:space="preserve">”, </w:t>
      </w:r>
      <w:r w:rsidRPr="00971117">
        <w:rPr>
          <w:sz w:val="24"/>
          <w:szCs w:val="24"/>
        </w:rPr>
        <w:t>“</w:t>
      </w:r>
      <w:r w:rsidRPr="00971117">
        <w:rPr>
          <w:b/>
          <w:bCs/>
          <w:sz w:val="24"/>
          <w:szCs w:val="24"/>
        </w:rPr>
        <w:t>UF</w:t>
      </w:r>
      <w:r w:rsidRPr="00971117">
        <w:rPr>
          <w:sz w:val="24"/>
          <w:szCs w:val="24"/>
        </w:rPr>
        <w:t>”</w:t>
      </w:r>
      <w:r w:rsidR="00CA3F50" w:rsidRPr="00971117">
        <w:rPr>
          <w:sz w:val="24"/>
          <w:szCs w:val="24"/>
        </w:rPr>
        <w:t xml:space="preserve"> e “</w:t>
      </w:r>
      <w:r w:rsidR="00CA3F50" w:rsidRPr="00971117">
        <w:rPr>
          <w:b/>
          <w:sz w:val="24"/>
          <w:szCs w:val="24"/>
        </w:rPr>
        <w:t>Número de Membros</w:t>
      </w:r>
      <w:r w:rsidR="00CA3F50" w:rsidRPr="00971117">
        <w:rPr>
          <w:sz w:val="24"/>
          <w:szCs w:val="24"/>
        </w:rPr>
        <w:t>”</w:t>
      </w:r>
      <w:r w:rsidRPr="00971117">
        <w:rPr>
          <w:sz w:val="24"/>
          <w:szCs w:val="24"/>
        </w:rPr>
        <w:t xml:space="preserve"> são recuperados de acordo com a eleição escolhida pelo usuário na </w:t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CA3F50" w:rsidRPr="00971117">
        <w:rPr>
          <w:b/>
          <w:color w:val="548DD4" w:themeColor="text2" w:themeTint="99"/>
          <w:sz w:val="24"/>
          <w:szCs w:val="24"/>
        </w:rPr>
        <w:instrText xml:space="preserve"> REF _Ref18313250 \w \h </w:instrText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instrText xml:space="preserve"> \* MERGEFORMAT </w:instrText>
      </w:r>
      <w:r w:rsidR="00CA3F50" w:rsidRPr="00971117">
        <w:rPr>
          <w:b/>
          <w:bCs/>
          <w:color w:val="548DD4" w:themeColor="text2" w:themeTint="99"/>
          <w:sz w:val="24"/>
          <w:szCs w:val="24"/>
        </w:rPr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t>P</w:t>
      </w:r>
      <w:r w:rsidR="00CA3F50" w:rsidRPr="00971117">
        <w:rPr>
          <w:b/>
          <w:color w:val="548DD4" w:themeColor="text2" w:themeTint="99"/>
          <w:sz w:val="24"/>
          <w:szCs w:val="24"/>
        </w:rPr>
        <w:t>01</w:t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CA3F50" w:rsidRPr="00971117">
        <w:rPr>
          <w:b/>
          <w:bCs/>
          <w:color w:val="548DD4" w:themeColor="text2" w:themeTint="99"/>
          <w:sz w:val="24"/>
          <w:szCs w:val="24"/>
        </w:rPr>
        <w:t xml:space="preserve"> </w:t>
      </w:r>
      <w:r w:rsidRPr="00971117">
        <w:rPr>
          <w:sz w:val="24"/>
          <w:szCs w:val="24"/>
        </w:rPr>
        <w:t>e seus dados de login, que definem a UF que o usuário pertence;</w:t>
      </w:r>
    </w:p>
    <w:p w14:paraId="1A51DC18" w14:textId="7D165CE1" w:rsidR="001D01BA" w:rsidRPr="00971117" w:rsidRDefault="001D01BA" w:rsidP="001D01BA">
      <w:pPr>
        <w:pStyle w:val="PargrafodaLista"/>
        <w:rPr>
          <w:sz w:val="24"/>
          <w:szCs w:val="24"/>
        </w:rPr>
      </w:pPr>
    </w:p>
    <w:p w14:paraId="3CF4746C" w14:textId="603E8F39" w:rsidR="007C5C75" w:rsidRPr="00971117" w:rsidRDefault="003664C4" w:rsidP="00520578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Usuário com permissão definida (Assessor CEN-CAU/BR), </w:t>
      </w:r>
      <w:r w:rsidR="0010393E" w:rsidRPr="00971117">
        <w:rPr>
          <w:sz w:val="24"/>
          <w:szCs w:val="24"/>
        </w:rPr>
        <w:t>visualizará</w:t>
      </w:r>
      <w:r w:rsidRPr="00971117">
        <w:rPr>
          <w:sz w:val="24"/>
          <w:szCs w:val="24"/>
        </w:rPr>
        <w:t xml:space="preserve"> o </w:t>
      </w:r>
      <w:r w:rsidR="0010393E" w:rsidRPr="00971117">
        <w:rPr>
          <w:sz w:val="24"/>
          <w:szCs w:val="24"/>
        </w:rPr>
        <w:t>os membros da</w:t>
      </w:r>
      <w:r w:rsidRPr="00971117">
        <w:rPr>
          <w:sz w:val="24"/>
          <w:szCs w:val="24"/>
        </w:rPr>
        <w:t xml:space="preserve"> comissão CEN-CAU/BR. </w:t>
      </w:r>
      <w:r w:rsidR="00520578" w:rsidRPr="00971117">
        <w:rPr>
          <w:sz w:val="24"/>
          <w:szCs w:val="24"/>
        </w:rPr>
        <w:t>O campo de filtro “</w:t>
      </w:r>
      <w:r w:rsidR="00520578" w:rsidRPr="00971117">
        <w:rPr>
          <w:b/>
          <w:sz w:val="24"/>
          <w:szCs w:val="24"/>
        </w:rPr>
        <w:t>UF</w:t>
      </w:r>
      <w:r w:rsidR="00520578" w:rsidRPr="00971117">
        <w:rPr>
          <w:sz w:val="24"/>
          <w:szCs w:val="24"/>
        </w:rPr>
        <w:t>”, deve ser preenchida com “</w:t>
      </w:r>
      <w:r w:rsidR="00520578" w:rsidRPr="00971117">
        <w:rPr>
          <w:b/>
          <w:sz w:val="24"/>
          <w:szCs w:val="24"/>
        </w:rPr>
        <w:t>CEN-BR</w:t>
      </w:r>
      <w:r w:rsidR="00520578" w:rsidRPr="00971117">
        <w:rPr>
          <w:sz w:val="24"/>
          <w:szCs w:val="24"/>
        </w:rPr>
        <w:t xml:space="preserve">” quando o sistema identificar que o usuário é um membro com perfil CEN de acordo com os seus dados de login. </w:t>
      </w:r>
    </w:p>
    <w:p w14:paraId="145D1D48" w14:textId="77777777" w:rsidR="00E3027B" w:rsidRPr="00971117" w:rsidRDefault="00E3027B" w:rsidP="00E3027B">
      <w:pPr>
        <w:pStyle w:val="PargrafodaLista"/>
        <w:rPr>
          <w:sz w:val="24"/>
          <w:szCs w:val="24"/>
        </w:rPr>
      </w:pPr>
    </w:p>
    <w:p w14:paraId="4E4A043D" w14:textId="30743F1A" w:rsidR="00E3027B" w:rsidRPr="00971117" w:rsidRDefault="00E3027B" w:rsidP="007C5C75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O usuário com permissão definida (Assessor CAU-UF), visualizará os membros da sua própria</w:t>
      </w:r>
      <w:r w:rsidR="00520578" w:rsidRPr="00971117">
        <w:rPr>
          <w:sz w:val="24"/>
          <w:szCs w:val="24"/>
        </w:rPr>
        <w:t xml:space="preserve"> </w:t>
      </w:r>
      <w:r w:rsidRPr="00971117">
        <w:rPr>
          <w:sz w:val="24"/>
          <w:szCs w:val="24"/>
        </w:rPr>
        <w:t>comissão</w:t>
      </w:r>
      <w:r w:rsidR="00520578" w:rsidRPr="00971117">
        <w:rPr>
          <w:sz w:val="24"/>
          <w:szCs w:val="24"/>
        </w:rPr>
        <w:t xml:space="preserve"> </w:t>
      </w:r>
      <w:r w:rsidR="00246F0B" w:rsidRPr="00971117">
        <w:rPr>
          <w:sz w:val="24"/>
          <w:szCs w:val="24"/>
        </w:rPr>
        <w:t>conforme</w:t>
      </w:r>
      <w:r w:rsidR="00520578" w:rsidRPr="00971117">
        <w:rPr>
          <w:sz w:val="24"/>
          <w:szCs w:val="24"/>
        </w:rPr>
        <w:t xml:space="preserve"> sua </w:t>
      </w:r>
      <w:r w:rsidRPr="00971117">
        <w:rPr>
          <w:sz w:val="24"/>
          <w:szCs w:val="24"/>
        </w:rPr>
        <w:t>UF</w:t>
      </w:r>
      <w:r w:rsidR="00520578" w:rsidRPr="00971117">
        <w:rPr>
          <w:sz w:val="24"/>
          <w:szCs w:val="24"/>
        </w:rPr>
        <w:t>. O</w:t>
      </w:r>
      <w:r w:rsidR="001D01BA" w:rsidRPr="00971117">
        <w:rPr>
          <w:sz w:val="24"/>
          <w:szCs w:val="24"/>
        </w:rPr>
        <w:t xml:space="preserve"> campo de filtro “</w:t>
      </w:r>
      <w:r w:rsidR="001D01BA" w:rsidRPr="00971117">
        <w:rPr>
          <w:b/>
          <w:sz w:val="24"/>
          <w:szCs w:val="24"/>
        </w:rPr>
        <w:t>UF</w:t>
      </w:r>
      <w:r w:rsidR="001D01BA" w:rsidRPr="00971117">
        <w:rPr>
          <w:sz w:val="24"/>
          <w:szCs w:val="24"/>
        </w:rPr>
        <w:t>”, deve ser preenchida com a UF de seu estado obtido de acordo com os seus dados de login.</w:t>
      </w:r>
      <w:r w:rsidRPr="00971117">
        <w:rPr>
          <w:sz w:val="24"/>
          <w:szCs w:val="24"/>
        </w:rPr>
        <w:t xml:space="preserve"> </w:t>
      </w:r>
    </w:p>
    <w:p w14:paraId="5AD03927" w14:textId="77777777" w:rsidR="007C5C75" w:rsidRPr="00971117" w:rsidRDefault="007C5C75" w:rsidP="007C5C75">
      <w:pPr>
        <w:pStyle w:val="PargrafodaLista"/>
        <w:spacing w:after="200" w:line="276" w:lineRule="auto"/>
        <w:ind w:left="1294"/>
        <w:contextualSpacing/>
        <w:jc w:val="both"/>
        <w:rPr>
          <w:sz w:val="24"/>
          <w:szCs w:val="24"/>
        </w:rPr>
      </w:pPr>
    </w:p>
    <w:p w14:paraId="1563F496" w14:textId="3D4E4E81" w:rsidR="00146DE1" w:rsidRPr="00971117" w:rsidRDefault="00146DE1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Somente o campo “</w:t>
      </w:r>
      <w:r w:rsidR="0010393E" w:rsidRPr="00971117">
        <w:rPr>
          <w:b/>
          <w:bCs/>
          <w:sz w:val="24"/>
          <w:szCs w:val="24"/>
        </w:rPr>
        <w:t>UF</w:t>
      </w:r>
      <w:r w:rsidRPr="00971117">
        <w:rPr>
          <w:sz w:val="24"/>
          <w:szCs w:val="24"/>
        </w:rPr>
        <w:t>” deve ser habilita</w:t>
      </w:r>
      <w:r w:rsidR="0010393E" w:rsidRPr="00971117">
        <w:rPr>
          <w:sz w:val="24"/>
          <w:szCs w:val="24"/>
        </w:rPr>
        <w:t>do para inclusão pelo o usuário. Ao selecionar uma UF o usuário poderá visualizar a comissão constituída por outras UF´s, porém não poderá alterar. Sendo essa funcionalidade exclusiva para a UF pertencente ao usuário logado.</w:t>
      </w:r>
    </w:p>
    <w:p w14:paraId="07C409BF" w14:textId="77777777" w:rsidR="002551F6" w:rsidRPr="00971117" w:rsidRDefault="002551F6" w:rsidP="002551F6">
      <w:pPr>
        <w:pStyle w:val="PargrafodaLista"/>
        <w:rPr>
          <w:sz w:val="24"/>
          <w:szCs w:val="24"/>
        </w:rPr>
      </w:pPr>
    </w:p>
    <w:p w14:paraId="19B9CB96" w14:textId="6CAEAF3A" w:rsidR="002551F6" w:rsidRPr="00971117" w:rsidRDefault="002551F6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Também será permitido a visualização geral de todas as comissões por UF, conforme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_Ref18313569 \w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P03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b/>
          <w:color w:val="548DD4" w:themeColor="text2" w:themeTint="99"/>
          <w:sz w:val="24"/>
          <w:szCs w:val="24"/>
        </w:rPr>
        <w:t>;</w:t>
      </w:r>
    </w:p>
    <w:p w14:paraId="0026920B" w14:textId="77777777" w:rsidR="0010393E" w:rsidRPr="00971117" w:rsidRDefault="0010393E" w:rsidP="0010393E">
      <w:pPr>
        <w:pStyle w:val="PargrafodaLista"/>
        <w:rPr>
          <w:sz w:val="24"/>
          <w:szCs w:val="24"/>
        </w:rPr>
      </w:pPr>
    </w:p>
    <w:p w14:paraId="0485275B" w14:textId="52ADDC42" w:rsidR="002551F6" w:rsidRPr="00971117" w:rsidRDefault="002551F6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O sistema deve exibir os resultados de pesquisa do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_Ref18313569 \w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P03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Pr="00971117">
        <w:rPr>
          <w:sz w:val="24"/>
          <w:szCs w:val="24"/>
        </w:rPr>
        <w:t>de três em três resultados por página</w:t>
      </w:r>
      <w:r w:rsidR="00107D7C" w:rsidRPr="00971117">
        <w:rPr>
          <w:sz w:val="24"/>
          <w:szCs w:val="24"/>
        </w:rPr>
        <w:t>;</w:t>
      </w:r>
    </w:p>
    <w:p w14:paraId="0343751A" w14:textId="77777777" w:rsidR="002551F6" w:rsidRPr="00971117" w:rsidRDefault="002551F6" w:rsidP="002551F6">
      <w:pPr>
        <w:pStyle w:val="PargrafodaLista"/>
        <w:rPr>
          <w:sz w:val="24"/>
          <w:szCs w:val="24"/>
        </w:rPr>
      </w:pPr>
    </w:p>
    <w:p w14:paraId="5DCA849C" w14:textId="70840A29" w:rsidR="0010393E" w:rsidRPr="00971117" w:rsidRDefault="0010393E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Somente usuários com permissão definida (Assessor C</w:t>
      </w:r>
      <w:r w:rsidR="002551F6" w:rsidRPr="00971117">
        <w:rPr>
          <w:sz w:val="24"/>
          <w:szCs w:val="24"/>
        </w:rPr>
        <w:t>EN-CAU/BR), poderão visualizar o botão</w:t>
      </w:r>
      <w:r w:rsidRPr="00971117">
        <w:rPr>
          <w:sz w:val="24"/>
          <w:szCs w:val="24"/>
        </w:rPr>
        <w:t xml:space="preserve"> alterar </w:t>
      </w:r>
      <w:r w:rsidR="002551F6" w:rsidRPr="00971117">
        <w:rPr>
          <w:sz w:val="24"/>
          <w:szCs w:val="24"/>
        </w:rPr>
        <w:t xml:space="preserve">em </w:t>
      </w:r>
      <w:r w:rsidRPr="00971117">
        <w:rPr>
          <w:sz w:val="24"/>
          <w:szCs w:val="24"/>
        </w:rPr>
        <w:t xml:space="preserve">qualquer UF, </w:t>
      </w:r>
      <w:r w:rsidR="002551F6" w:rsidRPr="00971117">
        <w:rPr>
          <w:sz w:val="24"/>
          <w:szCs w:val="24"/>
        </w:rPr>
        <w:t xml:space="preserve">para modificações </w:t>
      </w:r>
      <w:r w:rsidRPr="00971117">
        <w:rPr>
          <w:sz w:val="24"/>
          <w:szCs w:val="24"/>
        </w:rPr>
        <w:t>mediante justificativa;</w:t>
      </w:r>
    </w:p>
    <w:p w14:paraId="4DC78366" w14:textId="77777777" w:rsidR="0034588E" w:rsidRPr="00971117" w:rsidRDefault="0034588E" w:rsidP="0034588E">
      <w:pPr>
        <w:pStyle w:val="PargrafodaLista"/>
        <w:rPr>
          <w:sz w:val="24"/>
          <w:szCs w:val="24"/>
        </w:rPr>
      </w:pPr>
    </w:p>
    <w:p w14:paraId="012D7E04" w14:textId="257F9665" w:rsidR="007C5C75" w:rsidRPr="00971117" w:rsidRDefault="007C5C75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Caso o usuário CAU/UF deseje realizar uma alteração nos dados da sua comissão, deve clicar no botão alterar, respectivo a sua UF, conforme </w:t>
      </w:r>
      <w:r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bCs/>
          <w:color w:val="548DD4" w:themeColor="text2" w:themeTint="99"/>
          <w:sz w:val="24"/>
          <w:szCs w:val="24"/>
        </w:rPr>
        <w:instrText xml:space="preserve"> REF _Ref18313220 \w \h </w:instrText>
      </w:r>
      <w:r w:rsidR="00971117">
        <w:rPr>
          <w:b/>
          <w:bCs/>
          <w:color w:val="548DD4" w:themeColor="text2" w:themeTint="99"/>
          <w:sz w:val="24"/>
          <w:szCs w:val="24"/>
        </w:rPr>
        <w:instrText xml:space="preserve"> \* MERGEFORMAT </w:instrText>
      </w:r>
      <w:r w:rsidRPr="00971117">
        <w:rPr>
          <w:b/>
          <w:bCs/>
          <w:color w:val="548DD4" w:themeColor="text2" w:themeTint="99"/>
          <w:sz w:val="24"/>
          <w:szCs w:val="24"/>
        </w:rPr>
      </w:r>
      <w:r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bCs/>
          <w:color w:val="548DD4" w:themeColor="text2" w:themeTint="99"/>
          <w:sz w:val="24"/>
          <w:szCs w:val="24"/>
        </w:rPr>
        <w:t>P02</w:t>
      </w:r>
      <w:r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Pr="00971117">
        <w:rPr>
          <w:b/>
          <w:bCs/>
          <w:color w:val="548DD4" w:themeColor="text2" w:themeTint="99"/>
          <w:sz w:val="24"/>
          <w:szCs w:val="24"/>
        </w:rPr>
        <w:t>;</w:t>
      </w:r>
    </w:p>
    <w:p w14:paraId="4535A953" w14:textId="77777777" w:rsidR="00527D86" w:rsidRPr="00971117" w:rsidRDefault="00527D86" w:rsidP="00527D86">
      <w:pPr>
        <w:pStyle w:val="PargrafodaLista"/>
        <w:rPr>
          <w:sz w:val="24"/>
          <w:szCs w:val="24"/>
        </w:rPr>
      </w:pPr>
    </w:p>
    <w:p w14:paraId="487ED81D" w14:textId="43DDA0C9" w:rsidR="00527D86" w:rsidRPr="00971117" w:rsidRDefault="00527D86" w:rsidP="00527D86">
      <w:pPr>
        <w:spacing w:after="200" w:line="276" w:lineRule="auto"/>
        <w:contextualSpacing/>
        <w:rPr>
          <w:b/>
          <w:sz w:val="28"/>
          <w:szCs w:val="28"/>
        </w:rPr>
      </w:pPr>
      <w:r w:rsidRPr="00971117">
        <w:rPr>
          <w:b/>
          <w:sz w:val="28"/>
          <w:szCs w:val="28"/>
        </w:rPr>
        <w:t>Funcionalidade Alterar</w:t>
      </w:r>
    </w:p>
    <w:p w14:paraId="494801B2" w14:textId="77777777" w:rsidR="007C5C75" w:rsidRPr="00971117" w:rsidRDefault="007C5C75" w:rsidP="007C5C75">
      <w:pPr>
        <w:pStyle w:val="PargrafodaLista"/>
        <w:rPr>
          <w:sz w:val="24"/>
          <w:szCs w:val="24"/>
        </w:rPr>
      </w:pPr>
    </w:p>
    <w:p w14:paraId="7A03D9B0" w14:textId="747573FD" w:rsidR="008206C9" w:rsidRDefault="008206C9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Ao selecionar o botão alterar, o sistema deve apresentar a tela </w:t>
      </w:r>
      <w:r w:rsidR="0039130F"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="0039130F" w:rsidRPr="00971117">
        <w:rPr>
          <w:b/>
          <w:color w:val="548DD4" w:themeColor="text2" w:themeTint="99"/>
          <w:sz w:val="24"/>
          <w:szCs w:val="24"/>
        </w:rPr>
        <w:instrText xml:space="preserve"> REF _Ref18314068 \w \h  \* MERGEFORMAT </w:instrText>
      </w:r>
      <w:r w:rsidR="0039130F" w:rsidRPr="00971117">
        <w:rPr>
          <w:b/>
          <w:color w:val="548DD4" w:themeColor="text2" w:themeTint="99"/>
          <w:sz w:val="24"/>
          <w:szCs w:val="24"/>
        </w:rPr>
      </w:r>
      <w:r w:rsidR="0039130F"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="0039130F" w:rsidRPr="00971117">
        <w:rPr>
          <w:b/>
          <w:color w:val="548DD4" w:themeColor="text2" w:themeTint="99"/>
          <w:sz w:val="24"/>
          <w:szCs w:val="24"/>
        </w:rPr>
        <w:t>P04</w:t>
      </w:r>
      <w:r w:rsidR="0039130F" w:rsidRPr="00971117">
        <w:rPr>
          <w:b/>
          <w:color w:val="548DD4" w:themeColor="text2" w:themeTint="99"/>
          <w:sz w:val="24"/>
          <w:szCs w:val="24"/>
        </w:rPr>
        <w:fldChar w:fldCharType="end"/>
      </w:r>
      <w:r w:rsidR="0039130F"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="0039130F" w:rsidRPr="00971117">
        <w:rPr>
          <w:sz w:val="24"/>
          <w:szCs w:val="24"/>
        </w:rPr>
        <w:t>com</w:t>
      </w:r>
      <w:r w:rsidR="0008752A" w:rsidRPr="00971117">
        <w:rPr>
          <w:sz w:val="24"/>
          <w:szCs w:val="24"/>
        </w:rPr>
        <w:t xml:space="preserve"> os campos “Número de membros” e </w:t>
      </w:r>
      <w:r w:rsidR="00A770C5" w:rsidRPr="00971117">
        <w:rPr>
          <w:sz w:val="24"/>
          <w:szCs w:val="24"/>
        </w:rPr>
        <w:t>“CPF” h</w:t>
      </w:r>
      <w:r w:rsidR="0039130F" w:rsidRPr="00971117">
        <w:rPr>
          <w:sz w:val="24"/>
          <w:szCs w:val="24"/>
        </w:rPr>
        <w:t>abilitados para a edição;</w:t>
      </w:r>
    </w:p>
    <w:p w14:paraId="72310275" w14:textId="77777777" w:rsidR="00971117" w:rsidRDefault="00971117" w:rsidP="00971117">
      <w:pPr>
        <w:pStyle w:val="PargrafodaLista"/>
        <w:spacing w:after="200" w:line="276" w:lineRule="auto"/>
        <w:ind w:left="1294"/>
        <w:contextualSpacing/>
        <w:jc w:val="both"/>
        <w:rPr>
          <w:sz w:val="24"/>
          <w:szCs w:val="24"/>
        </w:rPr>
      </w:pPr>
    </w:p>
    <w:p w14:paraId="5369BA82" w14:textId="31079BA0" w:rsidR="00971117" w:rsidRPr="00971117" w:rsidRDefault="00971117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  <w:highlight w:val="yellow"/>
        </w:rPr>
      </w:pPr>
      <w:r w:rsidRPr="00971117">
        <w:rPr>
          <w:sz w:val="24"/>
          <w:szCs w:val="24"/>
          <w:highlight w:val="yellow"/>
        </w:rPr>
        <w:t xml:space="preserve">Ao solicitar uma alteração, o sistema deve validar a existência de um cadastro concluído com sucesso, da comissão da UF em questão; </w:t>
      </w:r>
    </w:p>
    <w:p w14:paraId="15ACFE3F" w14:textId="77777777" w:rsidR="00971117" w:rsidRPr="00971117" w:rsidRDefault="00971117" w:rsidP="00971117">
      <w:pPr>
        <w:pStyle w:val="PargrafodaLista"/>
        <w:rPr>
          <w:sz w:val="24"/>
          <w:szCs w:val="24"/>
          <w:highlight w:val="yellow"/>
        </w:rPr>
      </w:pPr>
    </w:p>
    <w:p w14:paraId="112B6B1B" w14:textId="546FD540" w:rsidR="00971117" w:rsidRPr="00971117" w:rsidRDefault="00971117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  <w:highlight w:val="yellow"/>
        </w:rPr>
        <w:t>Caso o ator não tenha cadastrado para a UF selecionada, o sistema deve exibir mensagem de alerta</w:t>
      </w:r>
      <w:r>
        <w:rPr>
          <w:sz w:val="24"/>
          <w:szCs w:val="24"/>
        </w:rPr>
        <w:t xml:space="preserve">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_Ref17805935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ME</w:t>
      </w:r>
      <w:bookmarkStart w:id="26" w:name="_GoBack"/>
      <w:r w:rsidRPr="00971117">
        <w:rPr>
          <w:b/>
          <w:color w:val="548DD4" w:themeColor="text2" w:themeTint="99"/>
          <w:sz w:val="24"/>
          <w:szCs w:val="24"/>
        </w:rPr>
        <w:t>1</w:t>
      </w:r>
      <w:bookmarkEnd w:id="26"/>
      <w:r w:rsidR="00F93A7B">
        <w:rPr>
          <w:b/>
          <w:color w:val="548DD4" w:themeColor="text2" w:themeTint="99"/>
          <w:sz w:val="24"/>
          <w:szCs w:val="24"/>
        </w:rPr>
        <w:t>1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</w:p>
    <w:p w14:paraId="3FA77A61" w14:textId="6DE13196" w:rsidR="007738E1" w:rsidRPr="00971117" w:rsidRDefault="007738E1" w:rsidP="007738E1">
      <w:pPr>
        <w:pStyle w:val="PargrafodaLista"/>
        <w:spacing w:after="200" w:line="276" w:lineRule="auto"/>
        <w:ind w:left="1294"/>
        <w:contextualSpacing/>
        <w:jc w:val="both"/>
        <w:rPr>
          <w:sz w:val="24"/>
          <w:szCs w:val="24"/>
        </w:rPr>
      </w:pPr>
    </w:p>
    <w:p w14:paraId="61959749" w14:textId="76933691" w:rsidR="007738E1" w:rsidRPr="00971117" w:rsidRDefault="007738E1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Na Tela de Alteração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_Ref18314068 \w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P04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b/>
          <w:color w:val="548DD4" w:themeColor="text2" w:themeTint="99"/>
          <w:sz w:val="24"/>
          <w:szCs w:val="24"/>
        </w:rPr>
        <w:t xml:space="preserve">, </w:t>
      </w:r>
      <w:r w:rsidRPr="00971117">
        <w:rPr>
          <w:sz w:val="24"/>
          <w:szCs w:val="24"/>
        </w:rPr>
        <w:t xml:space="preserve">o sistema deve recuperar os status que os </w:t>
      </w:r>
      <w:r w:rsidRPr="00971117">
        <w:rPr>
          <w:sz w:val="24"/>
          <w:szCs w:val="24"/>
        </w:rPr>
        <w:lastRenderedPageBreak/>
        <w:t xml:space="preserve">profissionais se encontravam na visualização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_Ref18313220 \w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P02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sz w:val="24"/>
          <w:szCs w:val="24"/>
        </w:rPr>
        <w:t xml:space="preserve"> e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_Ref18313569 \w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P03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="002103E0"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="002103E0" w:rsidRPr="00971117">
        <w:rPr>
          <w:sz w:val="24"/>
          <w:szCs w:val="24"/>
        </w:rPr>
        <w:t>com seus ícones indicadores a direita. Um (Check) para os “Confirmados”, (Exclamação) para os que estiverem “A Confirmar” e uma (Negação) para os que recusaram;</w:t>
      </w:r>
    </w:p>
    <w:p w14:paraId="4D23EAA6" w14:textId="3FF7A57C" w:rsidR="00225EB9" w:rsidRPr="00971117" w:rsidRDefault="00225EB9" w:rsidP="00225EB9">
      <w:pPr>
        <w:spacing w:after="200" w:line="276" w:lineRule="auto"/>
        <w:contextualSpacing/>
        <w:rPr>
          <w:rFonts w:eastAsiaTheme="minorEastAsia" w:cs="Arial"/>
          <w:color w:val="000000"/>
          <w:sz w:val="24"/>
          <w:szCs w:val="24"/>
        </w:rPr>
      </w:pPr>
      <w:r w:rsidRPr="00971117">
        <w:rPr>
          <w:rFonts w:eastAsiaTheme="minorEastAsia" w:cs="Arial"/>
          <w:b/>
          <w:color w:val="000000"/>
          <w:sz w:val="24"/>
          <w:szCs w:val="24"/>
        </w:rPr>
        <w:t>Observação:</w:t>
      </w:r>
      <w:r w:rsidRPr="00971117">
        <w:rPr>
          <w:rFonts w:eastAsiaTheme="minorEastAsia" w:cs="Arial"/>
          <w:color w:val="000000"/>
          <w:sz w:val="24"/>
          <w:szCs w:val="24"/>
        </w:rPr>
        <w:t xml:space="preserve"> As HST´s referentes a aprovação</w:t>
      </w:r>
      <w:r w:rsidR="00201351" w:rsidRPr="00971117">
        <w:rPr>
          <w:rFonts w:eastAsiaTheme="minorEastAsia" w:cs="Arial"/>
          <w:color w:val="000000"/>
          <w:sz w:val="24"/>
          <w:szCs w:val="24"/>
        </w:rPr>
        <w:t xml:space="preserve"> ou não</w:t>
      </w:r>
      <w:r w:rsidRPr="00971117">
        <w:rPr>
          <w:rFonts w:eastAsiaTheme="minorEastAsia" w:cs="Arial"/>
          <w:color w:val="000000"/>
          <w:sz w:val="24"/>
          <w:szCs w:val="24"/>
        </w:rPr>
        <w:t xml:space="preserve"> da participação na comissão pelos profissionais, serão elaboradas quando for especificada a versão profissional do eleitoral, sendo essa visão </w:t>
      </w:r>
      <w:r w:rsidR="00201351" w:rsidRPr="00971117">
        <w:rPr>
          <w:rFonts w:eastAsiaTheme="minorEastAsia" w:cs="Arial"/>
          <w:color w:val="000000"/>
          <w:sz w:val="24"/>
          <w:szCs w:val="24"/>
        </w:rPr>
        <w:t xml:space="preserve">atual </w:t>
      </w:r>
      <w:r w:rsidRPr="00971117">
        <w:rPr>
          <w:rFonts w:eastAsiaTheme="minorEastAsia" w:cs="Arial"/>
          <w:color w:val="000000"/>
          <w:sz w:val="24"/>
          <w:szCs w:val="24"/>
        </w:rPr>
        <w:t>corporativa;</w:t>
      </w:r>
    </w:p>
    <w:p w14:paraId="6945AC4D" w14:textId="77777777" w:rsidR="0039130F" w:rsidRPr="00971117" w:rsidRDefault="0039130F" w:rsidP="0039130F">
      <w:pPr>
        <w:pStyle w:val="PargrafodaLista"/>
        <w:spacing w:after="200" w:line="276" w:lineRule="auto"/>
        <w:ind w:left="1294"/>
        <w:contextualSpacing/>
        <w:jc w:val="both"/>
        <w:rPr>
          <w:sz w:val="24"/>
          <w:szCs w:val="24"/>
        </w:rPr>
      </w:pPr>
    </w:p>
    <w:p w14:paraId="4A08C702" w14:textId="1B51CE11" w:rsidR="0034588E" w:rsidRPr="00971117" w:rsidRDefault="00976DB8" w:rsidP="00146DE1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As opções de números de membros que podem ser selecionadas pelo usuário, são definidas pelo </w:t>
      </w:r>
      <w:r w:rsidR="00814D1B" w:rsidRPr="00971117">
        <w:rPr>
          <w:sz w:val="24"/>
          <w:szCs w:val="24"/>
        </w:rPr>
        <w:t xml:space="preserve">usuário </w:t>
      </w:r>
      <w:r w:rsidR="00DC2F56" w:rsidRPr="00971117">
        <w:rPr>
          <w:sz w:val="24"/>
          <w:szCs w:val="24"/>
        </w:rPr>
        <w:t>CEN-</w:t>
      </w:r>
      <w:r w:rsidRPr="00971117">
        <w:rPr>
          <w:sz w:val="24"/>
          <w:szCs w:val="24"/>
        </w:rPr>
        <w:t>CAU/BR pela funcionalidade “</w:t>
      </w:r>
      <w:r w:rsidRPr="00971117">
        <w:rPr>
          <w:b/>
          <w:bCs/>
          <w:sz w:val="24"/>
          <w:szCs w:val="24"/>
        </w:rPr>
        <w:t>Configura</w:t>
      </w:r>
      <w:r w:rsidR="00705F29" w:rsidRPr="00971117">
        <w:rPr>
          <w:b/>
          <w:bCs/>
          <w:sz w:val="24"/>
          <w:szCs w:val="24"/>
        </w:rPr>
        <w:t>r</w:t>
      </w:r>
      <w:r w:rsidRPr="00971117">
        <w:rPr>
          <w:b/>
          <w:bCs/>
          <w:sz w:val="24"/>
          <w:szCs w:val="24"/>
        </w:rPr>
        <w:t xml:space="preserve"> Eleição</w:t>
      </w:r>
      <w:r w:rsidRPr="00971117">
        <w:rPr>
          <w:sz w:val="24"/>
          <w:szCs w:val="24"/>
        </w:rPr>
        <w:t>”</w:t>
      </w:r>
      <w:r w:rsidR="005A2E61" w:rsidRPr="00971117">
        <w:rPr>
          <w:sz w:val="24"/>
          <w:szCs w:val="24"/>
        </w:rPr>
        <w:t xml:space="preserve"> descrita na </w:t>
      </w:r>
      <w:r w:rsidR="00814D1B" w:rsidRPr="00971117">
        <w:rPr>
          <w:sz w:val="24"/>
          <w:szCs w:val="24"/>
        </w:rPr>
        <w:t xml:space="preserve">história </w:t>
      </w:r>
      <w:r w:rsidR="005A2E61" w:rsidRPr="00971117">
        <w:rPr>
          <w:i/>
          <w:iCs/>
          <w:sz w:val="24"/>
          <w:szCs w:val="24"/>
          <w:u w:val="single"/>
        </w:rPr>
        <w:t>Eleitoral_HST06_Número_Membros;</w:t>
      </w:r>
    </w:p>
    <w:p w14:paraId="0AA0D304" w14:textId="77777777" w:rsidR="000C0EAF" w:rsidRPr="00971117" w:rsidRDefault="000C0EAF" w:rsidP="000C0EAF">
      <w:pPr>
        <w:pStyle w:val="PargrafodaLista"/>
        <w:rPr>
          <w:sz w:val="24"/>
          <w:szCs w:val="24"/>
        </w:rPr>
      </w:pPr>
    </w:p>
    <w:p w14:paraId="6149ED08" w14:textId="77777777" w:rsidR="00D9414A" w:rsidRPr="00971117" w:rsidRDefault="00D9414A" w:rsidP="00D9414A">
      <w:pPr>
        <w:pStyle w:val="PargrafodaLista"/>
        <w:rPr>
          <w:sz w:val="24"/>
          <w:szCs w:val="24"/>
        </w:rPr>
      </w:pPr>
    </w:p>
    <w:p w14:paraId="2AC822E4" w14:textId="72177D1D" w:rsidR="000C0EAF" w:rsidRPr="00971117" w:rsidRDefault="000C0EAF" w:rsidP="000C0EAF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Na funcionalidade “</w:t>
      </w:r>
      <w:r w:rsidRPr="00971117">
        <w:rPr>
          <w:b/>
          <w:bCs/>
          <w:sz w:val="24"/>
          <w:szCs w:val="24"/>
        </w:rPr>
        <w:t>Configurar Eleição</w:t>
      </w:r>
      <w:r w:rsidRPr="00971117">
        <w:rPr>
          <w:sz w:val="24"/>
          <w:szCs w:val="24"/>
        </w:rPr>
        <w:t xml:space="preserve">” e na </w:t>
      </w:r>
      <w:r w:rsidRPr="00971117">
        <w:rPr>
          <w:sz w:val="24"/>
          <w:szCs w:val="24"/>
          <w:u w:val="single"/>
        </w:rPr>
        <w:t>atividade</w:t>
      </w:r>
      <w:r w:rsidRPr="00971117">
        <w:rPr>
          <w:sz w:val="24"/>
          <w:szCs w:val="24"/>
        </w:rPr>
        <w:t xml:space="preserve"> “</w:t>
      </w:r>
      <w:r w:rsidRPr="00971117">
        <w:rPr>
          <w:b/>
          <w:bCs/>
          <w:sz w:val="24"/>
          <w:szCs w:val="24"/>
        </w:rPr>
        <w:t>Número de Membros</w:t>
      </w:r>
      <w:r w:rsidRPr="00971117">
        <w:rPr>
          <w:sz w:val="24"/>
          <w:szCs w:val="24"/>
        </w:rPr>
        <w:t>”</w:t>
      </w:r>
      <w:r w:rsidR="00814D1B" w:rsidRPr="00971117">
        <w:rPr>
          <w:sz w:val="24"/>
          <w:szCs w:val="24"/>
        </w:rPr>
        <w:t>.</w:t>
      </w:r>
      <w:r w:rsidRPr="00971117">
        <w:rPr>
          <w:sz w:val="24"/>
          <w:szCs w:val="24"/>
        </w:rPr>
        <w:t xml:space="preserve"> O usuário </w:t>
      </w:r>
      <w:r w:rsidR="00DC2F56" w:rsidRPr="00971117">
        <w:rPr>
          <w:sz w:val="24"/>
          <w:szCs w:val="24"/>
        </w:rPr>
        <w:t>CEN-</w:t>
      </w:r>
      <w:r w:rsidRPr="00971117">
        <w:rPr>
          <w:sz w:val="24"/>
          <w:szCs w:val="24"/>
        </w:rPr>
        <w:t>CAU/BR determinará parametrizações de valores do</w:t>
      </w:r>
      <w:r w:rsidR="007F05EA" w:rsidRPr="00971117">
        <w:rPr>
          <w:sz w:val="24"/>
          <w:szCs w:val="24"/>
        </w:rPr>
        <w:t>s</w:t>
      </w:r>
      <w:r w:rsidRPr="00971117">
        <w:rPr>
          <w:sz w:val="24"/>
          <w:szCs w:val="24"/>
        </w:rPr>
        <w:t xml:space="preserve"> número</w:t>
      </w:r>
      <w:r w:rsidR="007F05EA" w:rsidRPr="00971117">
        <w:rPr>
          <w:sz w:val="24"/>
          <w:szCs w:val="24"/>
        </w:rPr>
        <w:t>s</w:t>
      </w:r>
      <w:r w:rsidRPr="00971117">
        <w:rPr>
          <w:sz w:val="24"/>
          <w:szCs w:val="24"/>
        </w:rPr>
        <w:t xml:space="preserve"> de membros </w:t>
      </w:r>
      <w:r w:rsidR="007F05EA" w:rsidRPr="00971117">
        <w:rPr>
          <w:sz w:val="24"/>
          <w:szCs w:val="24"/>
        </w:rPr>
        <w:t xml:space="preserve">que serão </w:t>
      </w:r>
      <w:r w:rsidRPr="00971117">
        <w:rPr>
          <w:sz w:val="24"/>
          <w:szCs w:val="24"/>
        </w:rPr>
        <w:t xml:space="preserve">permitidos </w:t>
      </w:r>
      <w:r w:rsidR="007F05EA" w:rsidRPr="00971117">
        <w:rPr>
          <w:sz w:val="24"/>
          <w:szCs w:val="24"/>
        </w:rPr>
        <w:t>cadastrar na comissão</w:t>
      </w:r>
      <w:r w:rsidRPr="00971117">
        <w:rPr>
          <w:sz w:val="24"/>
          <w:szCs w:val="24"/>
        </w:rPr>
        <w:t xml:space="preserve">, pelo usuário </w:t>
      </w:r>
      <w:r w:rsidR="00DC2F56" w:rsidRPr="00971117">
        <w:rPr>
          <w:sz w:val="24"/>
          <w:szCs w:val="24"/>
        </w:rPr>
        <w:t>CEN-</w:t>
      </w:r>
      <w:r w:rsidRPr="00971117">
        <w:rPr>
          <w:sz w:val="24"/>
          <w:szCs w:val="24"/>
        </w:rPr>
        <w:t xml:space="preserve">CAU/UF. As opções são: </w:t>
      </w:r>
      <w:r w:rsidRPr="00971117">
        <w:rPr>
          <w:b/>
          <w:bCs/>
          <w:sz w:val="24"/>
          <w:szCs w:val="24"/>
        </w:rPr>
        <w:t>A:</w:t>
      </w:r>
      <w:r w:rsidRPr="00971117">
        <w:rPr>
          <w:sz w:val="24"/>
          <w:szCs w:val="24"/>
        </w:rPr>
        <w:t xml:space="preserve"> (Entre número X e número Y)</w:t>
      </w:r>
      <w:r w:rsidR="007F05EA" w:rsidRPr="00971117">
        <w:rPr>
          <w:sz w:val="24"/>
          <w:szCs w:val="24"/>
        </w:rPr>
        <w:t xml:space="preserve"> e</w:t>
      </w:r>
      <w:r w:rsidRPr="00971117">
        <w:rPr>
          <w:sz w:val="24"/>
          <w:szCs w:val="24"/>
        </w:rPr>
        <w:t xml:space="preserve"> </w:t>
      </w:r>
      <w:r w:rsidRPr="00971117">
        <w:rPr>
          <w:b/>
          <w:bCs/>
          <w:sz w:val="24"/>
          <w:szCs w:val="24"/>
        </w:rPr>
        <w:t>B:</w:t>
      </w:r>
      <w:r w:rsidRPr="00971117">
        <w:rPr>
          <w:sz w:val="24"/>
          <w:szCs w:val="24"/>
        </w:rPr>
        <w:t>(número X ou número Y);</w:t>
      </w:r>
    </w:p>
    <w:p w14:paraId="5AEF487D" w14:textId="77777777" w:rsidR="000C0EAF" w:rsidRPr="00971117" w:rsidRDefault="000C0EAF" w:rsidP="000C0EAF">
      <w:pPr>
        <w:pStyle w:val="PargrafodaLista"/>
        <w:rPr>
          <w:sz w:val="24"/>
          <w:szCs w:val="24"/>
        </w:rPr>
      </w:pPr>
    </w:p>
    <w:p w14:paraId="2D376608" w14:textId="55201A49" w:rsidR="000C0EAF" w:rsidRPr="00971117" w:rsidRDefault="000C0EAF" w:rsidP="00814D1B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  <w:r w:rsidRPr="00971117">
        <w:rPr>
          <w:b/>
          <w:bCs/>
          <w:sz w:val="24"/>
          <w:szCs w:val="24"/>
        </w:rPr>
        <w:t>EX opção A:</w:t>
      </w:r>
      <w:r w:rsidRPr="00971117">
        <w:rPr>
          <w:sz w:val="24"/>
          <w:szCs w:val="24"/>
        </w:rPr>
        <w:t xml:space="preserve"> Caso seja escolhida pelo usuário </w:t>
      </w:r>
      <w:r w:rsidR="00DC2F56" w:rsidRPr="00971117">
        <w:rPr>
          <w:sz w:val="24"/>
          <w:szCs w:val="24"/>
        </w:rPr>
        <w:t>CEN-</w:t>
      </w:r>
      <w:r w:rsidRPr="00971117">
        <w:rPr>
          <w:sz w:val="24"/>
          <w:szCs w:val="24"/>
        </w:rPr>
        <w:t>CAU/BR o número de membros entre 2 e 5. No campo “</w:t>
      </w:r>
      <w:r w:rsidRPr="00971117">
        <w:rPr>
          <w:b/>
          <w:bCs/>
          <w:sz w:val="24"/>
          <w:szCs w:val="24"/>
        </w:rPr>
        <w:t xml:space="preserve">Número de Membros” </w:t>
      </w:r>
      <w:r w:rsidR="00A375D1" w:rsidRPr="00971117">
        <w:rPr>
          <w:sz w:val="24"/>
          <w:szCs w:val="24"/>
        </w:rPr>
        <w:t>dessa HST</w:t>
      </w:r>
      <w:r w:rsidR="00D85AB9" w:rsidRPr="00971117">
        <w:rPr>
          <w:sz w:val="24"/>
          <w:szCs w:val="24"/>
        </w:rPr>
        <w:t xml:space="preserve">, o sistema vai listar para escolha do usuário </w:t>
      </w:r>
      <w:r w:rsidR="00DC2F56" w:rsidRPr="00971117">
        <w:rPr>
          <w:sz w:val="24"/>
          <w:szCs w:val="24"/>
        </w:rPr>
        <w:t>CEN-</w:t>
      </w:r>
      <w:r w:rsidR="00D85AB9" w:rsidRPr="00971117">
        <w:rPr>
          <w:sz w:val="24"/>
          <w:szCs w:val="24"/>
        </w:rPr>
        <w:t>CAU/UF as opções (2, 3, 4 e 5);</w:t>
      </w:r>
    </w:p>
    <w:p w14:paraId="357C7FB1" w14:textId="77777777" w:rsidR="00D85AB9" w:rsidRPr="00971117" w:rsidRDefault="00D85AB9" w:rsidP="000C0EAF">
      <w:pPr>
        <w:pStyle w:val="PargrafodaLista"/>
        <w:spacing w:after="200" w:line="276" w:lineRule="auto"/>
        <w:ind w:left="1294"/>
        <w:contextualSpacing/>
        <w:jc w:val="both"/>
        <w:rPr>
          <w:b/>
          <w:bCs/>
          <w:sz w:val="24"/>
          <w:szCs w:val="24"/>
        </w:rPr>
      </w:pPr>
    </w:p>
    <w:p w14:paraId="25B6EB5A" w14:textId="1640275F" w:rsidR="00814D1B" w:rsidRPr="00971117" w:rsidRDefault="00D85AB9" w:rsidP="00814D1B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  <w:r w:rsidRPr="00971117">
        <w:rPr>
          <w:b/>
          <w:bCs/>
          <w:sz w:val="24"/>
          <w:szCs w:val="24"/>
        </w:rPr>
        <w:t xml:space="preserve">EX opção B: </w:t>
      </w:r>
      <w:r w:rsidR="00814D1B" w:rsidRPr="00971117">
        <w:rPr>
          <w:sz w:val="24"/>
          <w:szCs w:val="24"/>
        </w:rPr>
        <w:t>Caso seja escolhida pelo usuário CAU/BR o número de membros 2 ou 5. No campo “</w:t>
      </w:r>
      <w:r w:rsidR="00814D1B" w:rsidRPr="00971117">
        <w:rPr>
          <w:b/>
          <w:bCs/>
          <w:sz w:val="24"/>
          <w:szCs w:val="24"/>
        </w:rPr>
        <w:t xml:space="preserve">Número de Membros” </w:t>
      </w:r>
      <w:r w:rsidR="00A375D1" w:rsidRPr="00971117">
        <w:rPr>
          <w:sz w:val="24"/>
          <w:szCs w:val="24"/>
        </w:rPr>
        <w:t>dessa</w:t>
      </w:r>
      <w:r w:rsidR="00814D1B" w:rsidRPr="00971117">
        <w:rPr>
          <w:sz w:val="24"/>
          <w:szCs w:val="24"/>
        </w:rPr>
        <w:t xml:space="preserve"> HTS, o sistema vai listar para escolha do usuário </w:t>
      </w:r>
      <w:r w:rsidR="00DC2F56" w:rsidRPr="00971117">
        <w:rPr>
          <w:sz w:val="24"/>
          <w:szCs w:val="24"/>
        </w:rPr>
        <w:t>CEN-</w:t>
      </w:r>
      <w:r w:rsidR="00814D1B" w:rsidRPr="00971117">
        <w:rPr>
          <w:sz w:val="24"/>
          <w:szCs w:val="24"/>
        </w:rPr>
        <w:t>CAU/UF as opções (2 e 5) somente;</w:t>
      </w:r>
    </w:p>
    <w:p w14:paraId="7B8195EC" w14:textId="77777777" w:rsidR="00814D1B" w:rsidRPr="00971117" w:rsidRDefault="00814D1B" w:rsidP="00814D1B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</w:p>
    <w:p w14:paraId="061FC6FC" w14:textId="4439F37A" w:rsidR="00613C1A" w:rsidRPr="00971117" w:rsidRDefault="00814D1B" w:rsidP="00814D1B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O usuário ao selecionar uma opção de número de membros desejada, o sistema deve </w:t>
      </w:r>
      <w:r w:rsidR="00613C1A" w:rsidRPr="00971117">
        <w:rPr>
          <w:sz w:val="24"/>
          <w:szCs w:val="24"/>
        </w:rPr>
        <w:t>montar a estrutura da comissão, conforme</w:t>
      </w:r>
      <w:r w:rsidR="00A375D1" w:rsidRPr="00971117">
        <w:rPr>
          <w:sz w:val="24"/>
          <w:szCs w:val="24"/>
        </w:rPr>
        <w:t xml:space="preserve"> </w:t>
      </w:r>
      <w:r w:rsidR="00A375D1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A375D1" w:rsidRPr="00971117">
        <w:rPr>
          <w:b/>
          <w:color w:val="548DD4" w:themeColor="text2" w:themeTint="99"/>
          <w:sz w:val="24"/>
          <w:szCs w:val="24"/>
        </w:rPr>
        <w:instrText xml:space="preserve"> REF _Ref18314068 \w \h </w:instrText>
      </w:r>
      <w:r w:rsidR="00A375D1" w:rsidRPr="00971117">
        <w:rPr>
          <w:b/>
          <w:bCs/>
          <w:color w:val="548DD4" w:themeColor="text2" w:themeTint="99"/>
          <w:sz w:val="24"/>
          <w:szCs w:val="24"/>
        </w:rPr>
        <w:instrText xml:space="preserve"> \* MERGEFORMAT </w:instrText>
      </w:r>
      <w:r w:rsidR="00A375D1" w:rsidRPr="00971117">
        <w:rPr>
          <w:b/>
          <w:bCs/>
          <w:color w:val="548DD4" w:themeColor="text2" w:themeTint="99"/>
          <w:sz w:val="24"/>
          <w:szCs w:val="24"/>
        </w:rPr>
      </w:r>
      <w:r w:rsidR="00A375D1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A375D1" w:rsidRPr="00971117">
        <w:rPr>
          <w:b/>
          <w:color w:val="548DD4" w:themeColor="text2" w:themeTint="99"/>
          <w:sz w:val="24"/>
          <w:szCs w:val="24"/>
        </w:rPr>
        <w:t>P04</w:t>
      </w:r>
      <w:r w:rsidR="00A375D1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613C1A" w:rsidRPr="00971117">
        <w:rPr>
          <w:b/>
          <w:bCs/>
          <w:sz w:val="24"/>
          <w:szCs w:val="24"/>
        </w:rPr>
        <w:t xml:space="preserve">. </w:t>
      </w:r>
      <w:r w:rsidR="00613C1A" w:rsidRPr="00971117">
        <w:rPr>
          <w:sz w:val="24"/>
          <w:szCs w:val="24"/>
        </w:rPr>
        <w:t xml:space="preserve">Com dois coordenadores e demais membros da comissão até a numeração escolhida. </w:t>
      </w:r>
    </w:p>
    <w:p w14:paraId="643B3C82" w14:textId="77777777" w:rsidR="00613C1A" w:rsidRPr="00971117" w:rsidRDefault="00613C1A" w:rsidP="00613C1A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209524A3" w14:textId="2B23FA37" w:rsidR="00613C1A" w:rsidRPr="00971117" w:rsidRDefault="00613C1A" w:rsidP="00613C1A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  <w:r w:rsidRPr="00971117">
        <w:rPr>
          <w:b/>
          <w:bCs/>
          <w:sz w:val="24"/>
          <w:szCs w:val="24"/>
        </w:rPr>
        <w:t>EX:</w:t>
      </w:r>
      <w:r w:rsidRPr="00971117">
        <w:rPr>
          <w:sz w:val="24"/>
          <w:szCs w:val="24"/>
        </w:rPr>
        <w:t xml:space="preserve"> Se a escolha for 5 membros, será montada a estrutura com 2 coordenadores e 3 membros, caso seja escolhido 10 membros, será montada a estrutura com 2 coordenadores e 8 membros;</w:t>
      </w:r>
    </w:p>
    <w:p w14:paraId="1E42E926" w14:textId="77777777" w:rsidR="00613C1A" w:rsidRPr="00971117" w:rsidRDefault="00613C1A" w:rsidP="00613C1A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</w:p>
    <w:p w14:paraId="0B277405" w14:textId="363C13B1" w:rsidR="00613C1A" w:rsidRPr="00971117" w:rsidRDefault="00613C1A" w:rsidP="00613C1A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  <w:r w:rsidRPr="00971117">
        <w:rPr>
          <w:b/>
          <w:bCs/>
          <w:sz w:val="24"/>
          <w:szCs w:val="24"/>
        </w:rPr>
        <w:t>Observação:</w:t>
      </w:r>
      <w:r w:rsidRPr="00971117">
        <w:rPr>
          <w:sz w:val="24"/>
          <w:szCs w:val="24"/>
        </w:rPr>
        <w:t xml:space="preserve"> O </w:t>
      </w:r>
      <w:r w:rsidR="004A0613" w:rsidRPr="00971117">
        <w:rPr>
          <w:sz w:val="24"/>
          <w:szCs w:val="24"/>
        </w:rPr>
        <w:t>Substituto</w:t>
      </w:r>
      <w:r w:rsidRPr="00971117">
        <w:rPr>
          <w:sz w:val="24"/>
          <w:szCs w:val="24"/>
        </w:rPr>
        <w:t xml:space="preserve">, conforme protótipo, não é considerado um membro. A junção de (1) membro e (1) </w:t>
      </w:r>
      <w:r w:rsidR="004A0613" w:rsidRPr="00971117">
        <w:rPr>
          <w:sz w:val="24"/>
          <w:szCs w:val="24"/>
        </w:rPr>
        <w:t>Substituto</w:t>
      </w:r>
      <w:r w:rsidRPr="00971117">
        <w:rPr>
          <w:sz w:val="24"/>
          <w:szCs w:val="24"/>
        </w:rPr>
        <w:t>, forma o membro da comissão;</w:t>
      </w:r>
    </w:p>
    <w:p w14:paraId="0BE8243D" w14:textId="77777777" w:rsidR="00613C1A" w:rsidRPr="00971117" w:rsidRDefault="00613C1A" w:rsidP="00613C1A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7DD89A65" w14:textId="29FDCB61" w:rsidR="00814D1B" w:rsidRPr="00971117" w:rsidRDefault="00F80EC5" w:rsidP="00814D1B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Feito isso, o sistema </w:t>
      </w:r>
      <w:r w:rsidR="00814D1B" w:rsidRPr="00971117">
        <w:rPr>
          <w:sz w:val="24"/>
          <w:szCs w:val="24"/>
        </w:rPr>
        <w:t>realiza outra validação definida pela funcionalidade “</w:t>
      </w:r>
      <w:r w:rsidR="00814D1B" w:rsidRPr="00971117">
        <w:rPr>
          <w:b/>
          <w:bCs/>
          <w:sz w:val="24"/>
          <w:szCs w:val="24"/>
        </w:rPr>
        <w:t>Configurar Eleição</w:t>
      </w:r>
      <w:r w:rsidR="00814D1B" w:rsidRPr="00971117">
        <w:rPr>
          <w:sz w:val="24"/>
          <w:szCs w:val="24"/>
        </w:rPr>
        <w:t xml:space="preserve">” e na </w:t>
      </w:r>
      <w:r w:rsidR="00814D1B" w:rsidRPr="00971117">
        <w:rPr>
          <w:sz w:val="24"/>
          <w:szCs w:val="24"/>
          <w:u w:val="single"/>
        </w:rPr>
        <w:t>atividade</w:t>
      </w:r>
      <w:r w:rsidR="00814D1B" w:rsidRPr="00971117">
        <w:rPr>
          <w:sz w:val="24"/>
          <w:szCs w:val="24"/>
        </w:rPr>
        <w:t xml:space="preserve"> “</w:t>
      </w:r>
      <w:r w:rsidR="00814D1B" w:rsidRPr="00971117">
        <w:rPr>
          <w:b/>
          <w:bCs/>
          <w:sz w:val="24"/>
          <w:szCs w:val="24"/>
        </w:rPr>
        <w:t>Número de Membros</w:t>
      </w:r>
      <w:r w:rsidR="00814D1B" w:rsidRPr="00971117">
        <w:rPr>
          <w:sz w:val="24"/>
          <w:szCs w:val="24"/>
        </w:rPr>
        <w:t xml:space="preserve">”. Essa validação, consiste em saber se a definição dos membros da comissão, serão </w:t>
      </w:r>
      <w:r w:rsidR="00814D1B" w:rsidRPr="00971117">
        <w:rPr>
          <w:b/>
          <w:bCs/>
          <w:i/>
          <w:iCs/>
          <w:sz w:val="24"/>
          <w:szCs w:val="24"/>
          <w:u w:val="single"/>
        </w:rPr>
        <w:t>majoritariamente</w:t>
      </w:r>
      <w:r w:rsidR="00814D1B" w:rsidRPr="00971117">
        <w:rPr>
          <w:sz w:val="24"/>
          <w:szCs w:val="24"/>
        </w:rPr>
        <w:t xml:space="preserve"> “</w:t>
      </w:r>
      <w:r w:rsidR="00814D1B" w:rsidRPr="00971117">
        <w:rPr>
          <w:i/>
          <w:iCs/>
          <w:sz w:val="24"/>
          <w:szCs w:val="24"/>
          <w:u w:val="single"/>
        </w:rPr>
        <w:t>Conselheiros</w:t>
      </w:r>
      <w:r w:rsidR="00814D1B" w:rsidRPr="00971117">
        <w:rPr>
          <w:sz w:val="24"/>
          <w:szCs w:val="24"/>
        </w:rPr>
        <w:t>” ou “</w:t>
      </w:r>
      <w:r w:rsidR="00814D1B" w:rsidRPr="00971117">
        <w:rPr>
          <w:i/>
          <w:iCs/>
          <w:sz w:val="24"/>
          <w:szCs w:val="24"/>
          <w:u w:val="single"/>
        </w:rPr>
        <w:t>Não Conselheiros</w:t>
      </w:r>
      <w:r w:rsidR="00814D1B" w:rsidRPr="00971117">
        <w:rPr>
          <w:sz w:val="24"/>
          <w:szCs w:val="24"/>
        </w:rPr>
        <w:t>”;</w:t>
      </w:r>
    </w:p>
    <w:p w14:paraId="7E2D81E9" w14:textId="77777777" w:rsidR="00C51790" w:rsidRPr="00971117" w:rsidRDefault="00C51790" w:rsidP="00C51790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0870156B" w14:textId="30259F7E" w:rsidR="00C51790" w:rsidRPr="00971117" w:rsidRDefault="00C51790" w:rsidP="00814D1B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Caso a parametrização estabelecida seja </w:t>
      </w:r>
      <w:r w:rsidRPr="00971117">
        <w:rPr>
          <w:b/>
          <w:bCs/>
          <w:i/>
          <w:iCs/>
          <w:sz w:val="24"/>
          <w:szCs w:val="24"/>
          <w:u w:val="single"/>
        </w:rPr>
        <w:t>majoritariamente</w:t>
      </w:r>
      <w:r w:rsidRPr="00971117">
        <w:rPr>
          <w:sz w:val="24"/>
          <w:szCs w:val="24"/>
        </w:rPr>
        <w:t xml:space="preserve"> “</w:t>
      </w:r>
      <w:r w:rsidRPr="00971117">
        <w:rPr>
          <w:i/>
          <w:iCs/>
          <w:sz w:val="24"/>
          <w:szCs w:val="24"/>
          <w:u w:val="single"/>
        </w:rPr>
        <w:t>Conselheiros</w:t>
      </w:r>
      <w:r w:rsidRPr="00971117">
        <w:rPr>
          <w:sz w:val="24"/>
          <w:szCs w:val="24"/>
        </w:rPr>
        <w:t>”. O</w:t>
      </w:r>
      <w:r w:rsidR="008C0854" w:rsidRPr="00971117">
        <w:rPr>
          <w:sz w:val="24"/>
          <w:szCs w:val="24"/>
        </w:rPr>
        <w:t xml:space="preserve"> sistema deve estabelecer que 51</w:t>
      </w:r>
      <w:r w:rsidRPr="00971117">
        <w:rPr>
          <w:sz w:val="24"/>
          <w:szCs w:val="24"/>
        </w:rPr>
        <w:t>% dos membros sejam “Conselheiros”;</w:t>
      </w:r>
    </w:p>
    <w:p w14:paraId="5DF5DA40" w14:textId="77777777" w:rsidR="008C0854" w:rsidRPr="00971117" w:rsidRDefault="008C0854" w:rsidP="008C0854">
      <w:pPr>
        <w:pStyle w:val="PargrafodaLista"/>
        <w:rPr>
          <w:sz w:val="24"/>
          <w:szCs w:val="24"/>
        </w:rPr>
      </w:pPr>
    </w:p>
    <w:p w14:paraId="2E646EA7" w14:textId="3CD69387" w:rsidR="008C0854" w:rsidRPr="00971117" w:rsidRDefault="008C0854" w:rsidP="008C0854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Caso o número de conselheiros apresentem qualquer número fracionário, arredondar para cima;</w:t>
      </w:r>
    </w:p>
    <w:p w14:paraId="602E8B3E" w14:textId="77777777" w:rsidR="00C51790" w:rsidRPr="00971117" w:rsidRDefault="00C51790" w:rsidP="00C51790">
      <w:pPr>
        <w:pStyle w:val="PargrafodaLista"/>
        <w:rPr>
          <w:sz w:val="24"/>
          <w:szCs w:val="24"/>
        </w:rPr>
      </w:pPr>
    </w:p>
    <w:p w14:paraId="7799BE82" w14:textId="2C759645" w:rsidR="00C51790" w:rsidRPr="00971117" w:rsidRDefault="008C0854" w:rsidP="00BA4BE9">
      <w:pPr>
        <w:pStyle w:val="PargrafodaLista"/>
        <w:spacing w:after="200" w:line="276" w:lineRule="auto"/>
        <w:ind w:left="1560"/>
        <w:contextualSpacing/>
        <w:jc w:val="both"/>
        <w:rPr>
          <w:sz w:val="24"/>
          <w:szCs w:val="24"/>
        </w:rPr>
      </w:pPr>
      <w:r w:rsidRPr="00971117">
        <w:rPr>
          <w:b/>
          <w:sz w:val="24"/>
          <w:szCs w:val="24"/>
        </w:rPr>
        <w:t>EX 1:</w:t>
      </w:r>
      <w:r w:rsidRPr="00971117">
        <w:rPr>
          <w:sz w:val="24"/>
          <w:szCs w:val="24"/>
        </w:rPr>
        <w:t xml:space="preserve"> Se o número de membros escolhido for 5 e na parametrização for definido majoritariamente “Conselheiros”, o cálculo seria, 5*51% = 2,55, logo o sistema deve considerar que 3 membros devem ser conselheiros;</w:t>
      </w:r>
    </w:p>
    <w:p w14:paraId="3F5C3F60" w14:textId="77777777" w:rsidR="00E95F42" w:rsidRPr="00971117" w:rsidRDefault="00E95F42" w:rsidP="00C51790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58D92726" w14:textId="25283870" w:rsidR="00D9414A" w:rsidRPr="00971117" w:rsidRDefault="008C0854" w:rsidP="00D9414A">
      <w:pPr>
        <w:pStyle w:val="PargrafodaLista"/>
        <w:spacing w:after="200" w:line="276" w:lineRule="auto"/>
        <w:ind w:left="1560"/>
        <w:contextualSpacing/>
        <w:jc w:val="both"/>
        <w:rPr>
          <w:bCs/>
          <w:sz w:val="24"/>
          <w:szCs w:val="24"/>
        </w:rPr>
      </w:pPr>
      <w:r w:rsidRPr="00971117">
        <w:rPr>
          <w:b/>
          <w:bCs/>
          <w:sz w:val="24"/>
          <w:szCs w:val="24"/>
        </w:rPr>
        <w:t xml:space="preserve">EX 2:  </w:t>
      </w:r>
      <w:r w:rsidRPr="00971117">
        <w:rPr>
          <w:bCs/>
          <w:sz w:val="24"/>
          <w:szCs w:val="24"/>
        </w:rPr>
        <w:t>Se o número de membros escolhido for 4 e na parametrização for definido majoritariamente “Conselheiros”, o cálculo seria, 4*51% = 2,04, logo o sistema deve considerar que 3 membros devem ser conselheiros</w:t>
      </w:r>
      <w:r w:rsidR="00D9414A" w:rsidRPr="00971117">
        <w:rPr>
          <w:bCs/>
          <w:sz w:val="24"/>
          <w:szCs w:val="24"/>
        </w:rPr>
        <w:t>.</w:t>
      </w:r>
    </w:p>
    <w:p w14:paraId="1309F3F0" w14:textId="77777777" w:rsidR="00D9414A" w:rsidRPr="00971117" w:rsidRDefault="00D9414A" w:rsidP="00D9414A">
      <w:pPr>
        <w:pStyle w:val="PargrafodaLista"/>
        <w:spacing w:after="200" w:line="276" w:lineRule="auto"/>
        <w:ind w:left="1560"/>
        <w:contextualSpacing/>
        <w:jc w:val="both"/>
        <w:rPr>
          <w:bCs/>
          <w:sz w:val="24"/>
          <w:szCs w:val="24"/>
        </w:rPr>
      </w:pPr>
    </w:p>
    <w:p w14:paraId="36343F28" w14:textId="6413BDD5" w:rsidR="0023613E" w:rsidRPr="00971117" w:rsidRDefault="004C0575" w:rsidP="00DE4C23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As mesmas regras serão válidas no caso de ser escolhida pelo usuário </w:t>
      </w:r>
      <w:r w:rsidR="00DC2F56" w:rsidRPr="00971117">
        <w:rPr>
          <w:sz w:val="24"/>
          <w:szCs w:val="24"/>
        </w:rPr>
        <w:t>CEN-</w:t>
      </w:r>
      <w:r w:rsidRPr="00971117">
        <w:rPr>
          <w:sz w:val="24"/>
          <w:szCs w:val="24"/>
        </w:rPr>
        <w:t xml:space="preserve">CAU/BR a parametrização, </w:t>
      </w:r>
      <w:r w:rsidRPr="00971117">
        <w:rPr>
          <w:b/>
          <w:bCs/>
          <w:i/>
          <w:iCs/>
          <w:sz w:val="24"/>
          <w:szCs w:val="24"/>
          <w:u w:val="single"/>
        </w:rPr>
        <w:t>majoritariamente</w:t>
      </w:r>
      <w:r w:rsidRPr="00971117">
        <w:rPr>
          <w:sz w:val="24"/>
          <w:szCs w:val="24"/>
        </w:rPr>
        <w:t xml:space="preserve"> “</w:t>
      </w:r>
      <w:r w:rsidRPr="00971117">
        <w:rPr>
          <w:sz w:val="24"/>
          <w:szCs w:val="24"/>
          <w:u w:val="single"/>
        </w:rPr>
        <w:t xml:space="preserve">Não </w:t>
      </w:r>
      <w:r w:rsidRPr="00971117">
        <w:rPr>
          <w:i/>
          <w:iCs/>
          <w:sz w:val="24"/>
          <w:szCs w:val="24"/>
          <w:u w:val="single"/>
        </w:rPr>
        <w:t>Conselheiros</w:t>
      </w:r>
      <w:r w:rsidRPr="00971117">
        <w:rPr>
          <w:sz w:val="24"/>
          <w:szCs w:val="24"/>
        </w:rPr>
        <w:t>”.</w:t>
      </w:r>
    </w:p>
    <w:p w14:paraId="05B114D0" w14:textId="77777777" w:rsidR="00DE4C23" w:rsidRPr="00971117" w:rsidRDefault="00DE4C23" w:rsidP="00DE4C23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4152D729" w14:textId="38D6F847" w:rsidR="002232C0" w:rsidRPr="00971117" w:rsidRDefault="00342279" w:rsidP="006A4D6F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 Ao preencher </w:t>
      </w:r>
      <w:r w:rsidR="0023613E" w:rsidRPr="00971117">
        <w:rPr>
          <w:sz w:val="24"/>
          <w:szCs w:val="24"/>
        </w:rPr>
        <w:t xml:space="preserve">o CPF dos </w:t>
      </w:r>
      <w:r w:rsidRPr="00971117">
        <w:rPr>
          <w:sz w:val="24"/>
          <w:szCs w:val="24"/>
        </w:rPr>
        <w:t xml:space="preserve">profissionais que irão compor a </w:t>
      </w:r>
      <w:r w:rsidR="0023613E" w:rsidRPr="00971117">
        <w:rPr>
          <w:sz w:val="24"/>
          <w:szCs w:val="24"/>
        </w:rPr>
        <w:t xml:space="preserve">comissão, o sistema deve </w:t>
      </w:r>
      <w:r w:rsidRPr="00971117">
        <w:rPr>
          <w:sz w:val="24"/>
          <w:szCs w:val="24"/>
        </w:rPr>
        <w:t>buscar os dados do profissional na base do SICCAU</w:t>
      </w:r>
      <w:r w:rsidR="00CA3A1B" w:rsidRPr="00971117">
        <w:rPr>
          <w:sz w:val="24"/>
          <w:szCs w:val="24"/>
        </w:rPr>
        <w:t xml:space="preserve"> e preencher automaticamente</w:t>
      </w:r>
      <w:r w:rsidR="002232C0" w:rsidRPr="00971117">
        <w:rPr>
          <w:sz w:val="24"/>
          <w:szCs w:val="24"/>
        </w:rPr>
        <w:t xml:space="preserve"> seu nome e e-mail</w:t>
      </w:r>
      <w:r w:rsidR="00A375D1" w:rsidRPr="00971117">
        <w:rPr>
          <w:sz w:val="24"/>
          <w:szCs w:val="24"/>
        </w:rPr>
        <w:t>;</w:t>
      </w:r>
    </w:p>
    <w:p w14:paraId="0F185A12" w14:textId="77777777" w:rsidR="002232C0" w:rsidRPr="00971117" w:rsidRDefault="002232C0" w:rsidP="002232C0">
      <w:pPr>
        <w:pStyle w:val="PargrafodaLista"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60CAFB4F" w14:textId="7523B33E" w:rsidR="00F23241" w:rsidRPr="00971117" w:rsidRDefault="00EB3139" w:rsidP="00F23241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color w:val="auto"/>
          <w:sz w:val="24"/>
          <w:szCs w:val="24"/>
        </w:rPr>
      </w:pPr>
      <w:r w:rsidRPr="00971117">
        <w:rPr>
          <w:color w:val="auto"/>
          <w:sz w:val="24"/>
          <w:szCs w:val="24"/>
        </w:rPr>
        <w:t>Caso ao informar um CPF que não exista na base de Siccau o sistema deve exibir a mensagem: “</w:t>
      </w:r>
      <w:r w:rsidRPr="00971117">
        <w:rPr>
          <w:b/>
          <w:color w:val="auto"/>
          <w:sz w:val="24"/>
          <w:szCs w:val="24"/>
        </w:rPr>
        <w:t>CPF não encontrado!</w:t>
      </w:r>
      <w:r w:rsidRPr="00971117">
        <w:rPr>
          <w:color w:val="auto"/>
          <w:sz w:val="24"/>
          <w:szCs w:val="24"/>
        </w:rPr>
        <w:t>”</w:t>
      </w:r>
    </w:p>
    <w:p w14:paraId="75A0558B" w14:textId="77777777" w:rsidR="00F23241" w:rsidRPr="00971117" w:rsidRDefault="00F23241" w:rsidP="00F23241">
      <w:pPr>
        <w:pStyle w:val="PargrafodaLista"/>
        <w:spacing w:after="200" w:line="276" w:lineRule="auto"/>
        <w:ind w:left="1276"/>
        <w:contextualSpacing/>
        <w:jc w:val="both"/>
        <w:rPr>
          <w:color w:val="auto"/>
          <w:sz w:val="24"/>
          <w:szCs w:val="24"/>
        </w:rPr>
      </w:pPr>
    </w:p>
    <w:p w14:paraId="2F8939BD" w14:textId="77777777" w:rsidR="00F23241" w:rsidRPr="00971117" w:rsidRDefault="00F23241" w:rsidP="00F23241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color w:val="auto"/>
          <w:sz w:val="24"/>
          <w:szCs w:val="24"/>
        </w:rPr>
      </w:pPr>
      <w:r w:rsidRPr="00971117">
        <w:rPr>
          <w:color w:val="auto"/>
          <w:sz w:val="24"/>
          <w:szCs w:val="24"/>
        </w:rPr>
        <w:t>Não deve ser permitido a inclusão do mesmo CPF na comissão. Caso isso ocorra o sistema deve exibir a mensagem: “O CPF informa já está sendo utilizado”;</w:t>
      </w:r>
    </w:p>
    <w:p w14:paraId="6618029A" w14:textId="77777777" w:rsidR="00F23241" w:rsidRPr="00971117" w:rsidRDefault="00F23241" w:rsidP="00F23241">
      <w:pPr>
        <w:pStyle w:val="PargrafodaLista"/>
        <w:rPr>
          <w:color w:val="auto"/>
          <w:sz w:val="24"/>
          <w:szCs w:val="24"/>
        </w:rPr>
      </w:pPr>
    </w:p>
    <w:p w14:paraId="68E6BD4D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color w:val="auto"/>
          <w:sz w:val="24"/>
          <w:szCs w:val="24"/>
        </w:rPr>
      </w:pPr>
      <w:r w:rsidRPr="00971117">
        <w:rPr>
          <w:color w:val="auto"/>
          <w:sz w:val="24"/>
          <w:szCs w:val="24"/>
        </w:rPr>
        <w:t>A validação dos membros escolhidos, devem ser realizada de forma individual por cada CPF informado.</w:t>
      </w:r>
    </w:p>
    <w:p w14:paraId="76F91A12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4D6A2258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Deve ser observada na funcionalidade “</w:t>
      </w:r>
      <w:r w:rsidRPr="00971117">
        <w:rPr>
          <w:b/>
          <w:bCs/>
          <w:sz w:val="24"/>
          <w:szCs w:val="24"/>
        </w:rPr>
        <w:t>Configurar Eleição</w:t>
      </w:r>
      <w:r w:rsidRPr="00971117">
        <w:rPr>
          <w:sz w:val="24"/>
          <w:szCs w:val="24"/>
        </w:rPr>
        <w:t xml:space="preserve">” a parametrização relacionada aos coordenadores. Conforme descrito na </w:t>
      </w:r>
      <w:r w:rsidRPr="00971117">
        <w:rPr>
          <w:i/>
          <w:iCs/>
          <w:sz w:val="24"/>
          <w:szCs w:val="24"/>
          <w:u w:val="single"/>
        </w:rPr>
        <w:t xml:space="preserve">Eleitoral_HST06_Número_Membros, </w:t>
      </w:r>
      <w:r w:rsidRPr="00971117">
        <w:rPr>
          <w:sz w:val="24"/>
          <w:szCs w:val="24"/>
        </w:rPr>
        <w:t>vai existir duas opções:</w:t>
      </w:r>
      <w:r w:rsidRPr="00971117">
        <w:rPr>
          <w:i/>
          <w:iCs/>
          <w:sz w:val="24"/>
          <w:szCs w:val="24"/>
        </w:rPr>
        <w:t xml:space="preserve"> </w:t>
      </w:r>
      <w:r w:rsidRPr="00971117">
        <w:rPr>
          <w:sz w:val="24"/>
          <w:szCs w:val="24"/>
        </w:rPr>
        <w:lastRenderedPageBreak/>
        <w:t>Coordenadores</w:t>
      </w:r>
      <w:r w:rsidRPr="00971117">
        <w:rPr>
          <w:i/>
          <w:iCs/>
          <w:sz w:val="24"/>
          <w:szCs w:val="24"/>
        </w:rPr>
        <w:t xml:space="preserve"> “Conselheiros” ou </w:t>
      </w:r>
      <w:r w:rsidRPr="00971117">
        <w:rPr>
          <w:sz w:val="24"/>
          <w:szCs w:val="24"/>
        </w:rPr>
        <w:t>Coordenadores</w:t>
      </w:r>
      <w:r w:rsidRPr="00971117">
        <w:rPr>
          <w:i/>
          <w:iCs/>
          <w:sz w:val="24"/>
          <w:szCs w:val="24"/>
        </w:rPr>
        <w:t xml:space="preserve"> “Não Conselheiros”. </w:t>
      </w:r>
      <w:r w:rsidRPr="00971117">
        <w:rPr>
          <w:sz w:val="24"/>
          <w:szCs w:val="24"/>
        </w:rPr>
        <w:t>Caso seja escolhida que os coordenadores sejam conselheiros, ao incluir o coordenador, seu adjunto e os substitutos, todos devem ser conselheiros e caso seja escolhida “Não conselheiros” os coordenadores e substitutos devem ser não conselheiros;</w:t>
      </w:r>
    </w:p>
    <w:p w14:paraId="7BB462E8" w14:textId="77777777" w:rsidR="00D512F9" w:rsidRPr="00971117" w:rsidRDefault="00D512F9" w:rsidP="00D512F9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52434F6C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 Quando o usuário digitar um coordenador, adjunto ou substituto que não seja o parametrizado pela HST_06 “</w:t>
      </w:r>
      <w:r w:rsidRPr="00971117">
        <w:rPr>
          <w:b/>
          <w:sz w:val="24"/>
          <w:szCs w:val="24"/>
        </w:rPr>
        <w:t>Configurar Eleição</w:t>
      </w:r>
      <w:r w:rsidRPr="00971117">
        <w:rPr>
          <w:sz w:val="24"/>
          <w:szCs w:val="24"/>
        </w:rPr>
        <w:t xml:space="preserve">”. O sistema deve exibir a seguinte mensagem: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_Ref17805900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ME09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color w:val="548DD4" w:themeColor="text2" w:themeTint="99"/>
          <w:sz w:val="24"/>
          <w:szCs w:val="24"/>
        </w:rPr>
        <w:t xml:space="preserve"> </w:t>
      </w:r>
      <w:r w:rsidRPr="00971117">
        <w:rPr>
          <w:sz w:val="24"/>
          <w:szCs w:val="24"/>
        </w:rPr>
        <w:t>“</w:t>
      </w:r>
      <w:r w:rsidRPr="00971117">
        <w:rPr>
          <w:b/>
          <w:sz w:val="24"/>
          <w:szCs w:val="24"/>
        </w:rPr>
        <w:t>O candidato escolhido deve ser conselheiro</w:t>
      </w:r>
      <w:r w:rsidRPr="00971117">
        <w:rPr>
          <w:sz w:val="24"/>
          <w:szCs w:val="24"/>
        </w:rPr>
        <w:t xml:space="preserve">” no caso da parametrização determinar que seja “conselheiro”. Nos caso da parametrização determinar que seja “não conselheiro”, o sistema exibe a seguinte mensagem: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_Ref17805935 \h 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ME10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color w:val="548DD4" w:themeColor="text2" w:themeTint="99"/>
          <w:sz w:val="24"/>
          <w:szCs w:val="24"/>
        </w:rPr>
        <w:t xml:space="preserve"> </w:t>
      </w:r>
      <w:r w:rsidRPr="00971117">
        <w:rPr>
          <w:sz w:val="24"/>
          <w:szCs w:val="24"/>
        </w:rPr>
        <w:t>“</w:t>
      </w:r>
      <w:r w:rsidRPr="00971117">
        <w:rPr>
          <w:b/>
          <w:sz w:val="24"/>
          <w:szCs w:val="24"/>
        </w:rPr>
        <w:t>O candidato escolhido não pode ser conselheiro</w:t>
      </w:r>
      <w:r w:rsidRPr="00971117">
        <w:rPr>
          <w:sz w:val="24"/>
          <w:szCs w:val="24"/>
        </w:rPr>
        <w:t>”;</w:t>
      </w:r>
    </w:p>
    <w:p w14:paraId="7B4AC6DC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7EBBE3F3" w14:textId="77777777" w:rsidR="00D512F9" w:rsidRPr="00971117" w:rsidRDefault="00D512F9" w:rsidP="00D512F9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0924CF33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Utilizando da base de dados do sistema Siccau, será validado se o membro escolhido é “</w:t>
      </w:r>
      <w:r w:rsidRPr="00971117">
        <w:rPr>
          <w:i/>
          <w:iCs/>
          <w:sz w:val="24"/>
          <w:szCs w:val="24"/>
          <w:u w:val="single"/>
        </w:rPr>
        <w:t>Conselheiro</w:t>
      </w:r>
      <w:r w:rsidRPr="00971117">
        <w:rPr>
          <w:sz w:val="24"/>
          <w:szCs w:val="24"/>
        </w:rPr>
        <w:t>” ou “</w:t>
      </w:r>
      <w:r w:rsidRPr="00971117">
        <w:rPr>
          <w:i/>
          <w:iCs/>
          <w:sz w:val="24"/>
          <w:szCs w:val="24"/>
          <w:u w:val="single"/>
        </w:rPr>
        <w:t>Não Conselheiro</w:t>
      </w:r>
      <w:r w:rsidRPr="00971117">
        <w:rPr>
          <w:sz w:val="24"/>
          <w:szCs w:val="24"/>
        </w:rPr>
        <w:t>”;</w:t>
      </w:r>
    </w:p>
    <w:p w14:paraId="642D9CFC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44EC57FF" w14:textId="77777777" w:rsidR="00D512F9" w:rsidRPr="00971117" w:rsidRDefault="00D512F9" w:rsidP="00D512F9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39F8B36B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O membro informado deve possuir registro definitivo, </w:t>
      </w:r>
      <w:r w:rsidRPr="00971117">
        <w:rPr>
          <w:b/>
          <w:bCs/>
          <w:color w:val="auto"/>
          <w:sz w:val="24"/>
          <w:szCs w:val="24"/>
        </w:rPr>
        <w:t>ATIVO</w:t>
      </w:r>
      <w:r w:rsidRPr="00971117">
        <w:rPr>
          <w:sz w:val="24"/>
          <w:szCs w:val="24"/>
        </w:rPr>
        <w:t>, com no mínimo 2 anos de registro profissional no CAU;</w:t>
      </w:r>
    </w:p>
    <w:p w14:paraId="1507EB49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6BDA1A12" w14:textId="77777777" w:rsidR="00D512F9" w:rsidRPr="00971117" w:rsidRDefault="00D512F9" w:rsidP="00D512F9">
      <w:pPr>
        <w:pStyle w:val="PargrafodaLista"/>
        <w:jc w:val="both"/>
        <w:rPr>
          <w:sz w:val="24"/>
          <w:szCs w:val="24"/>
        </w:rPr>
      </w:pPr>
    </w:p>
    <w:p w14:paraId="29271A7A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Tá adimplente com as anuidades do CAU, na data da composição da comissão;</w:t>
      </w:r>
    </w:p>
    <w:p w14:paraId="5C2F9090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27C9C0C7" w14:textId="77777777" w:rsidR="00D512F9" w:rsidRPr="00971117" w:rsidRDefault="00D512F9" w:rsidP="00D512F9">
      <w:pPr>
        <w:pStyle w:val="PargrafodaLista"/>
        <w:jc w:val="both"/>
        <w:rPr>
          <w:sz w:val="24"/>
          <w:szCs w:val="24"/>
        </w:rPr>
      </w:pPr>
    </w:p>
    <w:p w14:paraId="01F54B51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Não possuir infração ético-disciplinar aplicada, pendente de reabilitação;</w:t>
      </w:r>
    </w:p>
    <w:p w14:paraId="3A571EAB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3B406176" w14:textId="77777777" w:rsidR="00D512F9" w:rsidRPr="00971117" w:rsidRDefault="00D512F9" w:rsidP="00D512F9">
      <w:pPr>
        <w:pStyle w:val="PargrafodaLista"/>
        <w:jc w:val="both"/>
        <w:rPr>
          <w:sz w:val="24"/>
          <w:szCs w:val="24"/>
        </w:rPr>
      </w:pPr>
    </w:p>
    <w:p w14:paraId="2FE7C675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Não estar em cumprimento de decisão transitada em julgado por infração relacionada com o exercício da profissão;</w:t>
      </w:r>
    </w:p>
    <w:p w14:paraId="69B54121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69908BE4" w14:textId="2AB96FF8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Caso o membro exista na base do Siccau, e todas as informações de validação estejam válidas, logo em frente do e-mail do membro, deve surgir um check (verde) conforme</w:t>
      </w:r>
      <w:r w:rsidRPr="00971117">
        <w:rPr>
          <w:b/>
          <w:bCs/>
          <w:sz w:val="24"/>
          <w:szCs w:val="24"/>
        </w:rPr>
        <w:t xml:space="preserve"> </w:t>
      </w:r>
      <w:r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_Ref16671841 \r \h </w:instrText>
      </w:r>
      <w:r w:rsidR="00971117">
        <w:rPr>
          <w:b/>
          <w:bCs/>
          <w:color w:val="548DD4" w:themeColor="text2" w:themeTint="99"/>
          <w:sz w:val="24"/>
          <w:szCs w:val="24"/>
        </w:rPr>
        <w:instrText xml:space="preserve"> \* MERGEFORMAT </w:instrText>
      </w:r>
      <w:r w:rsidRPr="00971117">
        <w:rPr>
          <w:b/>
          <w:bCs/>
          <w:color w:val="548DD4" w:themeColor="text2" w:themeTint="99"/>
          <w:sz w:val="24"/>
          <w:szCs w:val="24"/>
        </w:rPr>
      </w:r>
      <w:r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bCs/>
          <w:color w:val="548DD4" w:themeColor="text2" w:themeTint="99"/>
          <w:sz w:val="24"/>
          <w:szCs w:val="24"/>
        </w:rPr>
        <w:t>P03</w:t>
      </w:r>
      <w:r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Pr="00971117">
        <w:rPr>
          <w:sz w:val="24"/>
          <w:szCs w:val="24"/>
        </w:rPr>
        <w:t>, confirmando sua habilitação a ser um membro;</w:t>
      </w:r>
    </w:p>
    <w:p w14:paraId="6953A229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4880F428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162386A3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Caso contrário, o sistema exibe um ícone de alerta, que ao ser acionado lista para o usuário as pendências relacionadas ao candidato inserido no campo de membro;</w:t>
      </w:r>
    </w:p>
    <w:p w14:paraId="6BF0E877" w14:textId="77777777" w:rsidR="00D512F9" w:rsidRPr="00971117" w:rsidRDefault="00D512F9" w:rsidP="00D512F9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1413017D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Se o membro informado não possuir registro definitivo, ATIVO, com no </w:t>
      </w:r>
      <w:r w:rsidRPr="00971117">
        <w:rPr>
          <w:sz w:val="24"/>
          <w:szCs w:val="24"/>
        </w:rPr>
        <w:lastRenderedPageBreak/>
        <w:t>mínimo 2 anos de registro profissional no CAU. Exibir a mensagem “</w:t>
      </w:r>
      <w:r w:rsidRPr="00971117">
        <w:rPr>
          <w:b/>
          <w:sz w:val="24"/>
          <w:szCs w:val="24"/>
        </w:rPr>
        <w:t>Profissional sem registro ativo</w:t>
      </w:r>
      <w:r w:rsidRPr="00971117">
        <w:rPr>
          <w:sz w:val="24"/>
          <w:szCs w:val="24"/>
        </w:rPr>
        <w:t>”;</w:t>
      </w:r>
    </w:p>
    <w:p w14:paraId="382CCD63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29D0128D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Se o membro não estiver adimplente com as anuidades do CAU, na data da composição da comissão. Exibir a mensagem “</w:t>
      </w:r>
      <w:r w:rsidRPr="00971117">
        <w:rPr>
          <w:b/>
          <w:sz w:val="24"/>
          <w:szCs w:val="24"/>
        </w:rPr>
        <w:t>Pendências de Anuidade com o CAU</w:t>
      </w:r>
      <w:r w:rsidRPr="00971117">
        <w:rPr>
          <w:sz w:val="24"/>
          <w:szCs w:val="24"/>
        </w:rPr>
        <w:t>”;</w:t>
      </w:r>
    </w:p>
    <w:p w14:paraId="2E647EEB" w14:textId="77777777" w:rsidR="00D512F9" w:rsidRPr="00971117" w:rsidRDefault="00D512F9" w:rsidP="00D512F9">
      <w:pPr>
        <w:pStyle w:val="PargrafodaLista"/>
        <w:rPr>
          <w:sz w:val="24"/>
          <w:szCs w:val="24"/>
        </w:rPr>
      </w:pPr>
    </w:p>
    <w:p w14:paraId="6065D316" w14:textId="77777777" w:rsidR="00D512F9" w:rsidRPr="00971117" w:rsidRDefault="00D512F9" w:rsidP="00D512F9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Se o membro possuir infração ético-disciplinar aplicada, pendente de reabilitação. Exibir a mensagem “</w:t>
      </w:r>
      <w:r w:rsidRPr="00971117">
        <w:rPr>
          <w:b/>
          <w:sz w:val="24"/>
          <w:szCs w:val="24"/>
        </w:rPr>
        <w:t>Profissional possui infração ético-disciplinar aplicada, pendente</w:t>
      </w:r>
      <w:r w:rsidRPr="00971117">
        <w:rPr>
          <w:sz w:val="24"/>
          <w:szCs w:val="24"/>
        </w:rPr>
        <w:t>”;</w:t>
      </w:r>
    </w:p>
    <w:p w14:paraId="3D5FEB67" w14:textId="77777777" w:rsidR="00D512F9" w:rsidRPr="00971117" w:rsidRDefault="00D512F9" w:rsidP="00D512F9">
      <w:pPr>
        <w:pStyle w:val="PargrafodaLista"/>
        <w:jc w:val="both"/>
        <w:rPr>
          <w:sz w:val="24"/>
          <w:szCs w:val="24"/>
        </w:rPr>
      </w:pPr>
    </w:p>
    <w:p w14:paraId="102FA063" w14:textId="6A4CED24" w:rsidR="00CD2258" w:rsidRPr="00971117" w:rsidRDefault="00D512F9" w:rsidP="00C114A6">
      <w:pPr>
        <w:pStyle w:val="PargrafodaLista"/>
        <w:numPr>
          <w:ilvl w:val="0"/>
          <w:numId w:val="38"/>
        </w:numPr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Se o membro estiver em cumprimento de decisão transitada em julgado por infração relacionada com o exercício da profissão. Exibir a mensagem “</w:t>
      </w:r>
      <w:r w:rsidRPr="00971117">
        <w:rPr>
          <w:b/>
          <w:sz w:val="24"/>
          <w:szCs w:val="24"/>
        </w:rPr>
        <w:t>Profissional em cumprimento de decisão por infração no exercício da profissão</w:t>
      </w:r>
      <w:r w:rsidRPr="00971117">
        <w:rPr>
          <w:sz w:val="24"/>
          <w:szCs w:val="24"/>
        </w:rPr>
        <w:t>”;</w:t>
      </w:r>
    </w:p>
    <w:p w14:paraId="0E28C026" w14:textId="77777777" w:rsidR="00CD2258" w:rsidRPr="00971117" w:rsidRDefault="00CD2258" w:rsidP="00DE4C23">
      <w:pPr>
        <w:pStyle w:val="PargrafodaLista"/>
        <w:rPr>
          <w:sz w:val="24"/>
          <w:szCs w:val="24"/>
        </w:rPr>
      </w:pPr>
    </w:p>
    <w:p w14:paraId="6D90BCF3" w14:textId="519EC296" w:rsidR="005E1473" w:rsidRPr="00971117" w:rsidRDefault="00BA4BE9" w:rsidP="00A375D1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       </w:t>
      </w:r>
      <w:r w:rsidR="00F3617F" w:rsidRPr="00971117">
        <w:rPr>
          <w:sz w:val="24"/>
          <w:szCs w:val="24"/>
        </w:rPr>
        <w:t>EX</w:t>
      </w:r>
      <w:r w:rsidR="00A07120" w:rsidRPr="00971117">
        <w:rPr>
          <w:sz w:val="24"/>
          <w:szCs w:val="24"/>
        </w:rPr>
        <w:t xml:space="preserve"> ilustrativo</w:t>
      </w:r>
      <w:r w:rsidR="00F3617F" w:rsidRPr="00971117">
        <w:rPr>
          <w:sz w:val="24"/>
          <w:szCs w:val="24"/>
        </w:rPr>
        <w:t xml:space="preserve">: </w:t>
      </w:r>
    </w:p>
    <w:p w14:paraId="1D2B29DE" w14:textId="41A48E4E" w:rsidR="00BA4BE9" w:rsidRPr="00971117" w:rsidRDefault="00BA4BE9" w:rsidP="00A375D1">
      <w:pPr>
        <w:pStyle w:val="PargrafodaLista"/>
        <w:spacing w:after="200" w:line="276" w:lineRule="auto"/>
        <w:ind w:left="1276"/>
        <w:contextualSpacing/>
        <w:rPr>
          <w:sz w:val="24"/>
          <w:szCs w:val="24"/>
        </w:rPr>
      </w:pPr>
      <w:r w:rsidRPr="00971117">
        <w:rPr>
          <w:sz w:val="24"/>
          <w:szCs w:val="24"/>
        </w:rPr>
        <w:t xml:space="preserve">       </w:t>
      </w:r>
      <w:r w:rsidR="00F3617F" w:rsidRPr="00971117">
        <w:rPr>
          <w:noProof/>
        </w:rPr>
        <w:drawing>
          <wp:inline distT="0" distB="0" distL="0" distR="0" wp14:anchorId="1362F0C8" wp14:editId="1E853C59">
            <wp:extent cx="2487295" cy="1076325"/>
            <wp:effectExtent l="0" t="0" r="825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7518" cy="10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D1FC" w14:textId="77777777" w:rsidR="00814D1B" w:rsidRPr="00971117" w:rsidRDefault="00814D1B" w:rsidP="00814D1B">
      <w:pPr>
        <w:pStyle w:val="PargrafodaLista"/>
        <w:spacing w:after="200" w:line="276" w:lineRule="auto"/>
        <w:ind w:left="1276"/>
        <w:contextualSpacing/>
        <w:jc w:val="both"/>
        <w:rPr>
          <w:sz w:val="24"/>
          <w:szCs w:val="24"/>
        </w:rPr>
      </w:pPr>
    </w:p>
    <w:p w14:paraId="02D874FD" w14:textId="3DC479A6" w:rsidR="0030335D" w:rsidRPr="00971117" w:rsidRDefault="0030335D" w:rsidP="0035374E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Ao preencher o CPF dos </w:t>
      </w:r>
      <w:r w:rsidR="002A75CF" w:rsidRPr="00971117">
        <w:rPr>
          <w:sz w:val="24"/>
          <w:szCs w:val="24"/>
        </w:rPr>
        <w:t xml:space="preserve">substitutos </w:t>
      </w:r>
      <w:r w:rsidRPr="00971117">
        <w:rPr>
          <w:sz w:val="24"/>
          <w:szCs w:val="24"/>
        </w:rPr>
        <w:t xml:space="preserve">da comissão, o sistema realiza as mesmas validações descritas acima e deve validar que o </w:t>
      </w:r>
      <w:r w:rsidR="002A75CF" w:rsidRPr="00971117">
        <w:rPr>
          <w:sz w:val="24"/>
          <w:szCs w:val="24"/>
        </w:rPr>
        <w:t xml:space="preserve">substituto </w:t>
      </w:r>
      <w:r w:rsidRPr="00971117">
        <w:rPr>
          <w:sz w:val="24"/>
          <w:szCs w:val="24"/>
        </w:rPr>
        <w:t>seja conselheiro caso o membro seja conselheiro e não-conselheiro, caso o membro seja não-conselheiro;</w:t>
      </w:r>
    </w:p>
    <w:p w14:paraId="10685DA7" w14:textId="3C1F9BF9" w:rsidR="002C3B72" w:rsidRPr="00971117" w:rsidRDefault="002C3B72" w:rsidP="002C3B72">
      <w:pPr>
        <w:pStyle w:val="PargrafodaLista"/>
        <w:numPr>
          <w:ilvl w:val="0"/>
          <w:numId w:val="42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>Caso contrário, o sistema exibe um ícone de alerta, que ao ser acionado lista para o usuário as pendências relacionadas ao candidato inserido no campo de substituto, com a seguinte mensagem: “</w:t>
      </w:r>
      <w:r w:rsidRPr="00971117">
        <w:rPr>
          <w:b/>
          <w:sz w:val="24"/>
          <w:szCs w:val="24"/>
        </w:rPr>
        <w:t xml:space="preserve">O substituto deve ser conselheiro(a)” </w:t>
      </w:r>
      <w:r w:rsidRPr="00971117">
        <w:rPr>
          <w:b/>
          <w:sz w:val="24"/>
          <w:szCs w:val="24"/>
        </w:rPr>
        <w:fldChar w:fldCharType="begin"/>
      </w:r>
      <w:r w:rsidRPr="00971117">
        <w:rPr>
          <w:b/>
          <w:sz w:val="24"/>
          <w:szCs w:val="24"/>
        </w:rPr>
        <w:instrText xml:space="preserve"> REF _Ref20469356 \h  \* MERGEFORMAT </w:instrText>
      </w:r>
      <w:r w:rsidRPr="00971117">
        <w:rPr>
          <w:b/>
          <w:sz w:val="24"/>
          <w:szCs w:val="24"/>
        </w:rPr>
      </w:r>
      <w:r w:rsidRPr="00971117">
        <w:rPr>
          <w:b/>
          <w:sz w:val="24"/>
          <w:szCs w:val="24"/>
        </w:rPr>
        <w:fldChar w:fldCharType="separate"/>
      </w:r>
      <w:r w:rsidRPr="00971117">
        <w:rPr>
          <w:b/>
          <w:sz w:val="24"/>
          <w:szCs w:val="24"/>
        </w:rPr>
        <w:t>ME11</w:t>
      </w:r>
      <w:r w:rsidRPr="00971117">
        <w:rPr>
          <w:b/>
          <w:sz w:val="24"/>
          <w:szCs w:val="24"/>
        </w:rPr>
        <w:fldChar w:fldCharType="end"/>
      </w:r>
      <w:r w:rsidRPr="00971117">
        <w:rPr>
          <w:b/>
          <w:sz w:val="24"/>
          <w:szCs w:val="24"/>
        </w:rPr>
        <w:t xml:space="preserve"> </w:t>
      </w:r>
      <w:r w:rsidRPr="00971117">
        <w:rPr>
          <w:sz w:val="24"/>
          <w:szCs w:val="24"/>
        </w:rPr>
        <w:t>no caso do membro titular ser “Conselheiro” e “</w:t>
      </w:r>
      <w:r w:rsidRPr="00971117">
        <w:rPr>
          <w:b/>
          <w:sz w:val="24"/>
          <w:szCs w:val="24"/>
        </w:rPr>
        <w:t xml:space="preserve">O substituto não pode ser conselheiro(a)” </w:t>
      </w:r>
      <w:r w:rsidRPr="00971117">
        <w:rPr>
          <w:b/>
          <w:sz w:val="24"/>
          <w:szCs w:val="24"/>
        </w:rPr>
        <w:fldChar w:fldCharType="begin"/>
      </w:r>
      <w:r w:rsidRPr="00971117">
        <w:rPr>
          <w:b/>
          <w:sz w:val="24"/>
          <w:szCs w:val="24"/>
        </w:rPr>
        <w:instrText xml:space="preserve"> REF _Ref20469373 \h  \* MERGEFORMAT </w:instrText>
      </w:r>
      <w:r w:rsidRPr="00971117">
        <w:rPr>
          <w:b/>
          <w:sz w:val="24"/>
          <w:szCs w:val="24"/>
        </w:rPr>
      </w:r>
      <w:r w:rsidRPr="00971117">
        <w:rPr>
          <w:b/>
          <w:sz w:val="24"/>
          <w:szCs w:val="24"/>
        </w:rPr>
        <w:fldChar w:fldCharType="separate"/>
      </w:r>
      <w:r w:rsidRPr="00971117">
        <w:rPr>
          <w:b/>
          <w:sz w:val="24"/>
          <w:szCs w:val="24"/>
        </w:rPr>
        <w:t>ME12</w:t>
      </w:r>
      <w:r w:rsidRPr="00971117">
        <w:rPr>
          <w:b/>
          <w:sz w:val="24"/>
          <w:szCs w:val="24"/>
        </w:rPr>
        <w:fldChar w:fldCharType="end"/>
      </w:r>
      <w:r w:rsidRPr="00971117">
        <w:rPr>
          <w:b/>
          <w:sz w:val="24"/>
          <w:szCs w:val="24"/>
        </w:rPr>
        <w:t xml:space="preserve"> </w:t>
      </w:r>
      <w:r w:rsidRPr="00971117">
        <w:rPr>
          <w:sz w:val="24"/>
          <w:szCs w:val="24"/>
        </w:rPr>
        <w:t>no caso do membro titular não ser “Conselheiro”.</w:t>
      </w:r>
    </w:p>
    <w:p w14:paraId="54E092FD" w14:textId="77777777" w:rsidR="0030335D" w:rsidRPr="00971117" w:rsidRDefault="0030335D" w:rsidP="0030335D">
      <w:pPr>
        <w:pStyle w:val="PargrafodaLista"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4CCC71F0" w14:textId="29AA4CA2" w:rsidR="00D85AB9" w:rsidRPr="00971117" w:rsidRDefault="00876556" w:rsidP="00876556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Ao preencher todas as informações dos membros e selecionar o botão </w:t>
      </w:r>
      <w:r w:rsidR="0012598F" w:rsidRPr="00971117">
        <w:rPr>
          <w:sz w:val="24"/>
          <w:szCs w:val="24"/>
        </w:rPr>
        <w:t>“Salvar”</w:t>
      </w:r>
      <w:r w:rsidRPr="00971117">
        <w:rPr>
          <w:sz w:val="24"/>
          <w:szCs w:val="24"/>
        </w:rPr>
        <w:t>, o sistema deve realizar as seguintes validações</w:t>
      </w:r>
      <w:r w:rsidR="009D3290" w:rsidRPr="00971117">
        <w:rPr>
          <w:sz w:val="24"/>
          <w:szCs w:val="24"/>
        </w:rPr>
        <w:t xml:space="preserve"> e após gerar uma mensagem de confirmação</w:t>
      </w:r>
      <w:r w:rsidRPr="00971117">
        <w:rPr>
          <w:sz w:val="24"/>
          <w:szCs w:val="24"/>
        </w:rPr>
        <w:t>:</w:t>
      </w:r>
    </w:p>
    <w:p w14:paraId="6B3EBF67" w14:textId="6141C5CE" w:rsidR="00876556" w:rsidRPr="00971117" w:rsidRDefault="00876556" w:rsidP="00876556">
      <w:pPr>
        <w:pStyle w:val="PargrafodaLista"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22E6C3EB" w14:textId="45383231" w:rsidR="009B771F" w:rsidRPr="00971117" w:rsidRDefault="0092012D" w:rsidP="00B966AD">
      <w:pPr>
        <w:pStyle w:val="PargrafodaLista"/>
        <w:numPr>
          <w:ilvl w:val="0"/>
          <w:numId w:val="39"/>
        </w:numPr>
        <w:spacing w:after="200" w:line="276" w:lineRule="auto"/>
        <w:contextualSpacing/>
        <w:jc w:val="both"/>
        <w:rPr>
          <w:b/>
          <w:bCs/>
          <w:sz w:val="24"/>
          <w:szCs w:val="24"/>
        </w:rPr>
      </w:pPr>
      <w:r w:rsidRPr="00971117">
        <w:rPr>
          <w:sz w:val="24"/>
          <w:szCs w:val="24"/>
        </w:rPr>
        <w:t>Verificar se não existe, nenhum membro com pendência. Caso exista exibir a mensagem de alerta</w:t>
      </w:r>
      <w:r w:rsidRPr="00971117">
        <w:rPr>
          <w:b/>
          <w:bCs/>
          <w:sz w:val="24"/>
          <w:szCs w:val="24"/>
        </w:rPr>
        <w:t xml:space="preserve">: </w:t>
      </w:r>
      <w:r w:rsidR="006D16AB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6D16AB"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_Ref16671909 \h  \* MERGEFORMAT </w:instrText>
      </w:r>
      <w:r w:rsidR="006D16AB" w:rsidRPr="00971117">
        <w:rPr>
          <w:b/>
          <w:bCs/>
          <w:color w:val="548DD4" w:themeColor="text2" w:themeTint="99"/>
          <w:sz w:val="24"/>
          <w:szCs w:val="24"/>
        </w:rPr>
      </w:r>
      <w:r w:rsidR="006D16AB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6D16AB" w:rsidRPr="00971117">
        <w:rPr>
          <w:b/>
          <w:bCs/>
          <w:color w:val="548DD4" w:themeColor="text2" w:themeTint="99"/>
          <w:sz w:val="24"/>
          <w:szCs w:val="24"/>
        </w:rPr>
        <w:t>ME04</w:t>
      </w:r>
      <w:r w:rsidR="006D16AB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6D16AB" w:rsidRPr="00971117">
        <w:rPr>
          <w:b/>
          <w:bCs/>
          <w:color w:val="548DD4" w:themeColor="text2" w:themeTint="99"/>
          <w:sz w:val="24"/>
          <w:szCs w:val="24"/>
        </w:rPr>
        <w:t xml:space="preserve"> </w:t>
      </w:r>
      <w:r w:rsidRPr="00971117">
        <w:rPr>
          <w:b/>
          <w:bCs/>
          <w:sz w:val="24"/>
          <w:szCs w:val="24"/>
        </w:rPr>
        <w:t>“Não é possível salvar, existem pendências nos membros”</w:t>
      </w:r>
      <w:r w:rsidR="00414A29" w:rsidRPr="00971117">
        <w:rPr>
          <w:b/>
          <w:bCs/>
          <w:sz w:val="24"/>
          <w:szCs w:val="24"/>
        </w:rPr>
        <w:t>;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t xml:space="preserve"> 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fldChar w:fldCharType="begin"/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instrText xml:space="preserve"> REF _Ref16606202 \h  \* MERGEFORMAT </w:instrTex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fldChar w:fldCharType="end"/>
      </w:r>
    </w:p>
    <w:p w14:paraId="17EA5C8B" w14:textId="77777777" w:rsidR="00B966AD" w:rsidRPr="00971117" w:rsidRDefault="00B966AD" w:rsidP="00B966AD">
      <w:pPr>
        <w:pStyle w:val="PargrafodaLista"/>
        <w:spacing w:after="200" w:line="276" w:lineRule="auto"/>
        <w:ind w:left="1294"/>
        <w:contextualSpacing/>
        <w:jc w:val="both"/>
        <w:rPr>
          <w:b/>
          <w:bCs/>
          <w:sz w:val="24"/>
          <w:szCs w:val="24"/>
        </w:rPr>
      </w:pPr>
    </w:p>
    <w:p w14:paraId="25610444" w14:textId="41C197CB" w:rsidR="0061069F" w:rsidRPr="00971117" w:rsidRDefault="009B771F" w:rsidP="0061069F">
      <w:pPr>
        <w:pStyle w:val="PargrafodaLista"/>
        <w:numPr>
          <w:ilvl w:val="0"/>
          <w:numId w:val="39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Verificar se existem campos vazios, sem preenchimento. Caso exista </w:t>
      </w:r>
      <w:r w:rsidR="00CD2258" w:rsidRPr="00971117">
        <w:rPr>
          <w:sz w:val="24"/>
          <w:szCs w:val="24"/>
        </w:rPr>
        <w:lastRenderedPageBreak/>
        <w:t xml:space="preserve">informar abaixo dos campos vazios </w:t>
      </w:r>
      <w:r w:rsidRPr="00971117">
        <w:rPr>
          <w:sz w:val="24"/>
          <w:szCs w:val="24"/>
        </w:rPr>
        <w:t xml:space="preserve">a mensagem: </w:t>
      </w:r>
      <w:r w:rsidR="006145D7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6145D7" w:rsidRPr="00971117">
        <w:rPr>
          <w:b/>
          <w:bCs/>
          <w:color w:val="548DD4" w:themeColor="text2" w:themeTint="99"/>
          <w:sz w:val="24"/>
          <w:szCs w:val="24"/>
        </w:rPr>
        <w:instrText xml:space="preserve"> REF _Ref16671990 \h  \* MERGEFORMAT </w:instrText>
      </w:r>
      <w:r w:rsidR="006145D7" w:rsidRPr="00971117">
        <w:rPr>
          <w:b/>
          <w:bCs/>
          <w:color w:val="548DD4" w:themeColor="text2" w:themeTint="99"/>
          <w:sz w:val="24"/>
          <w:szCs w:val="24"/>
        </w:rPr>
      </w:r>
      <w:r w:rsidR="006145D7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6145D7" w:rsidRPr="00971117">
        <w:rPr>
          <w:b/>
          <w:bCs/>
          <w:color w:val="548DD4" w:themeColor="text2" w:themeTint="99"/>
          <w:sz w:val="24"/>
          <w:szCs w:val="24"/>
        </w:rPr>
        <w:t>ME07</w:t>
      </w:r>
      <w:r w:rsidR="006145D7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Pr="00971117">
        <w:rPr>
          <w:b/>
          <w:bCs/>
          <w:color w:val="548DD4" w:themeColor="text2" w:themeTint="99"/>
          <w:sz w:val="24"/>
          <w:szCs w:val="24"/>
        </w:rPr>
        <w:t xml:space="preserve"> </w:t>
      </w:r>
      <w:r w:rsidRPr="00971117">
        <w:rPr>
          <w:b/>
          <w:bCs/>
          <w:sz w:val="24"/>
          <w:szCs w:val="24"/>
        </w:rPr>
        <w:t>“Campo de preenchimento obrigatório”;</w:t>
      </w:r>
      <w:r w:rsidR="00DC5956" w:rsidRPr="00971117">
        <w:rPr>
          <w:i/>
          <w:iCs/>
          <w:color w:val="548DD4" w:themeColor="text2" w:themeTint="99"/>
          <w:sz w:val="24"/>
          <w:szCs w:val="24"/>
          <w:u w:val="single"/>
        </w:rPr>
        <w:t xml:space="preserve"> </w:t>
      </w:r>
    </w:p>
    <w:p w14:paraId="3AE91B1E" w14:textId="77777777" w:rsidR="0061069F" w:rsidRPr="00971117" w:rsidRDefault="0061069F" w:rsidP="0061069F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b/>
          <w:bCs/>
          <w:sz w:val="24"/>
          <w:szCs w:val="24"/>
        </w:rPr>
      </w:pPr>
    </w:p>
    <w:p w14:paraId="0B3C8877" w14:textId="27093751" w:rsidR="00324EAA" w:rsidRPr="00971117" w:rsidRDefault="00B30740" w:rsidP="0012598F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sz w:val="24"/>
          <w:szCs w:val="24"/>
        </w:rPr>
      </w:pPr>
      <w:r w:rsidRPr="00971117">
        <w:rPr>
          <w:sz w:val="24"/>
          <w:szCs w:val="24"/>
        </w:rPr>
        <w:t xml:space="preserve">Caso deseje </w:t>
      </w:r>
      <w:r w:rsidR="002330AE" w:rsidRPr="00971117">
        <w:rPr>
          <w:sz w:val="24"/>
          <w:szCs w:val="24"/>
        </w:rPr>
        <w:t xml:space="preserve">efetuar alteração </w:t>
      </w:r>
      <w:r w:rsidR="00324EAA" w:rsidRPr="00971117">
        <w:rPr>
          <w:sz w:val="24"/>
          <w:szCs w:val="24"/>
        </w:rPr>
        <w:t>de membros, com as pendências listadas, os Assessores CEN (que possuem permissão para tal) poderão fazê-lo mediante justificativa, conforme</w:t>
      </w:r>
      <w:r w:rsidR="002330AE"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="002330AE"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="002330AE" w:rsidRPr="00971117">
        <w:rPr>
          <w:b/>
          <w:color w:val="548DD4" w:themeColor="text2" w:themeTint="99"/>
          <w:sz w:val="24"/>
          <w:szCs w:val="24"/>
        </w:rPr>
        <w:instrText xml:space="preserve"> REF _Ref18315709 \w \h </w:instrText>
      </w:r>
      <w:r w:rsidR="00971117">
        <w:rPr>
          <w:b/>
          <w:color w:val="548DD4" w:themeColor="text2" w:themeTint="99"/>
          <w:sz w:val="24"/>
          <w:szCs w:val="24"/>
        </w:rPr>
        <w:instrText xml:space="preserve"> \* MERGEFORMAT </w:instrText>
      </w:r>
      <w:r w:rsidR="002330AE" w:rsidRPr="00971117">
        <w:rPr>
          <w:b/>
          <w:color w:val="548DD4" w:themeColor="text2" w:themeTint="99"/>
          <w:sz w:val="24"/>
          <w:szCs w:val="24"/>
        </w:rPr>
      </w:r>
      <w:r w:rsidR="002330AE"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="002330AE" w:rsidRPr="00971117">
        <w:rPr>
          <w:b/>
          <w:color w:val="548DD4" w:themeColor="text2" w:themeTint="99"/>
          <w:sz w:val="24"/>
          <w:szCs w:val="24"/>
        </w:rPr>
        <w:t>P05</w:t>
      </w:r>
      <w:r w:rsidR="002330AE" w:rsidRPr="00971117">
        <w:rPr>
          <w:b/>
          <w:color w:val="548DD4" w:themeColor="text2" w:themeTint="99"/>
          <w:sz w:val="24"/>
          <w:szCs w:val="24"/>
        </w:rPr>
        <w:fldChar w:fldCharType="end"/>
      </w:r>
      <w:r w:rsidR="00324EAA" w:rsidRPr="00971117">
        <w:rPr>
          <w:sz w:val="24"/>
          <w:szCs w:val="24"/>
        </w:rPr>
        <w:t>;</w:t>
      </w:r>
    </w:p>
    <w:p w14:paraId="30117199" w14:textId="77777777" w:rsidR="00364980" w:rsidRPr="00971117" w:rsidRDefault="00364980" w:rsidP="00364980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b/>
          <w:bCs/>
          <w:sz w:val="24"/>
          <w:szCs w:val="24"/>
        </w:rPr>
      </w:pPr>
    </w:p>
    <w:p w14:paraId="560E0E1F" w14:textId="2096B3AB" w:rsidR="00DE4C23" w:rsidRPr="00971117" w:rsidRDefault="00364980" w:rsidP="00364980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sz w:val="24"/>
          <w:szCs w:val="24"/>
        </w:rPr>
      </w:pPr>
      <w:r w:rsidRPr="00971117">
        <w:rPr>
          <w:sz w:val="24"/>
          <w:szCs w:val="24"/>
        </w:rPr>
        <w:t>Caso deseje efetuar alteração de membros de outras UF´s, os Assessores CEN (que possuem permissão para tal) poderão fazê-lo mediante justificativa, conforme</w:t>
      </w:r>
      <w:r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Pr="00971117">
        <w:rPr>
          <w:b/>
          <w:color w:val="548DD4" w:themeColor="text2" w:themeTint="99"/>
          <w:sz w:val="24"/>
          <w:szCs w:val="24"/>
        </w:rPr>
        <w:instrText xml:space="preserve"> REF _Ref18315709 \w \h </w:instrText>
      </w:r>
      <w:r w:rsidR="00971117">
        <w:rPr>
          <w:b/>
          <w:color w:val="548DD4" w:themeColor="text2" w:themeTint="99"/>
          <w:sz w:val="24"/>
          <w:szCs w:val="24"/>
        </w:rPr>
        <w:instrText xml:space="preserve"> \* MERGEFORMAT </w:instrText>
      </w:r>
      <w:r w:rsidRPr="00971117">
        <w:rPr>
          <w:b/>
          <w:color w:val="548DD4" w:themeColor="text2" w:themeTint="99"/>
          <w:sz w:val="24"/>
          <w:szCs w:val="24"/>
        </w:rPr>
      </w:r>
      <w:r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Pr="00971117">
        <w:rPr>
          <w:b/>
          <w:color w:val="548DD4" w:themeColor="text2" w:themeTint="99"/>
          <w:sz w:val="24"/>
          <w:szCs w:val="24"/>
        </w:rPr>
        <w:t>P05</w:t>
      </w:r>
      <w:r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b/>
          <w:color w:val="548DD4" w:themeColor="text2" w:themeTint="99"/>
          <w:sz w:val="24"/>
          <w:szCs w:val="24"/>
        </w:rPr>
        <w:t>;</w:t>
      </w:r>
      <w:r w:rsidR="00874BCD"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="00874BCD" w:rsidRPr="00971117">
        <w:rPr>
          <w:sz w:val="24"/>
          <w:szCs w:val="24"/>
        </w:rPr>
        <w:t>e somente eles poderão visualizar os botões de alteração contidos nas UF´s no</w:t>
      </w:r>
      <w:r w:rsidR="00874BCD"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="00874BCD"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="00874BCD" w:rsidRPr="00971117">
        <w:rPr>
          <w:b/>
          <w:color w:val="548DD4" w:themeColor="text2" w:themeTint="99"/>
          <w:sz w:val="24"/>
          <w:szCs w:val="24"/>
        </w:rPr>
        <w:instrText xml:space="preserve"> REF _Ref18313569 \w \h </w:instrText>
      </w:r>
      <w:r w:rsidR="00971117">
        <w:rPr>
          <w:b/>
          <w:color w:val="548DD4" w:themeColor="text2" w:themeTint="99"/>
          <w:sz w:val="24"/>
          <w:szCs w:val="24"/>
        </w:rPr>
        <w:instrText xml:space="preserve"> \* MERGEFORMAT </w:instrText>
      </w:r>
      <w:r w:rsidR="00874BCD" w:rsidRPr="00971117">
        <w:rPr>
          <w:b/>
          <w:color w:val="548DD4" w:themeColor="text2" w:themeTint="99"/>
          <w:sz w:val="24"/>
          <w:szCs w:val="24"/>
        </w:rPr>
      </w:r>
      <w:r w:rsidR="00874BCD"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="00874BCD" w:rsidRPr="00971117">
        <w:rPr>
          <w:b/>
          <w:color w:val="548DD4" w:themeColor="text2" w:themeTint="99"/>
          <w:sz w:val="24"/>
          <w:szCs w:val="24"/>
        </w:rPr>
        <w:t>P03</w:t>
      </w:r>
      <w:r w:rsidR="00874BCD" w:rsidRPr="00971117">
        <w:rPr>
          <w:b/>
          <w:color w:val="548DD4" w:themeColor="text2" w:themeTint="99"/>
          <w:sz w:val="24"/>
          <w:szCs w:val="24"/>
        </w:rPr>
        <w:fldChar w:fldCharType="end"/>
      </w:r>
      <w:r w:rsidR="00874BCD" w:rsidRPr="00971117">
        <w:rPr>
          <w:b/>
          <w:color w:val="548DD4" w:themeColor="text2" w:themeTint="99"/>
          <w:sz w:val="24"/>
          <w:szCs w:val="24"/>
        </w:rPr>
        <w:t>;</w:t>
      </w:r>
    </w:p>
    <w:p w14:paraId="2C4BF4AE" w14:textId="77777777" w:rsidR="00324EAA" w:rsidRPr="00971117" w:rsidRDefault="00324EAA" w:rsidP="00324EAA">
      <w:pPr>
        <w:pStyle w:val="PargrafodaLista"/>
        <w:rPr>
          <w:sz w:val="24"/>
          <w:szCs w:val="24"/>
        </w:rPr>
      </w:pPr>
    </w:p>
    <w:p w14:paraId="5E5F9A96" w14:textId="77777777" w:rsidR="00C6351C" w:rsidRPr="00971117" w:rsidRDefault="0012598F" w:rsidP="00B30740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sz w:val="24"/>
          <w:szCs w:val="24"/>
        </w:rPr>
      </w:pPr>
      <w:r w:rsidRPr="00971117">
        <w:rPr>
          <w:sz w:val="24"/>
          <w:szCs w:val="24"/>
        </w:rPr>
        <w:t>Se todas as informações estiverem preenchidas e validadas corretamente, ao selecio</w:t>
      </w:r>
      <w:r w:rsidR="009B62B0" w:rsidRPr="00971117">
        <w:rPr>
          <w:sz w:val="24"/>
          <w:szCs w:val="24"/>
        </w:rPr>
        <w:t xml:space="preserve">nar “Salvar”, exibir a mensagem de confirmação com as opções [Sim] e [Não] </w:t>
      </w:r>
      <w:r w:rsidRPr="00971117">
        <w:rPr>
          <w:b/>
          <w:bCs/>
          <w:color w:val="548DD4" w:themeColor="text2" w:themeTint="99"/>
          <w:sz w:val="24"/>
          <w:szCs w:val="24"/>
        </w:rPr>
        <w:t>ME0</w:t>
      </w:r>
      <w:r w:rsidR="00C6351C" w:rsidRPr="00971117">
        <w:rPr>
          <w:b/>
          <w:bCs/>
          <w:color w:val="548DD4" w:themeColor="text2" w:themeTint="99"/>
          <w:sz w:val="24"/>
          <w:szCs w:val="24"/>
        </w:rPr>
        <w:t>2</w:t>
      </w:r>
      <w:r w:rsidRPr="00971117">
        <w:rPr>
          <w:b/>
          <w:bCs/>
          <w:sz w:val="24"/>
          <w:szCs w:val="24"/>
        </w:rPr>
        <w:t xml:space="preserve"> “</w:t>
      </w:r>
      <w:r w:rsidR="009B62B0" w:rsidRPr="00971117">
        <w:rPr>
          <w:b/>
          <w:bCs/>
          <w:sz w:val="24"/>
          <w:szCs w:val="24"/>
        </w:rPr>
        <w:t>Deseja realmente realizar a alteração dos membros da comissão?</w:t>
      </w:r>
      <w:r w:rsidRPr="00971117">
        <w:rPr>
          <w:b/>
          <w:bCs/>
          <w:sz w:val="24"/>
          <w:szCs w:val="24"/>
        </w:rPr>
        <w:t>”</w:t>
      </w:r>
      <w:r w:rsidR="00C6351C" w:rsidRPr="00971117">
        <w:rPr>
          <w:b/>
          <w:bCs/>
          <w:sz w:val="24"/>
          <w:szCs w:val="24"/>
        </w:rPr>
        <w:t xml:space="preserve">. </w:t>
      </w:r>
      <w:r w:rsidR="00C6351C" w:rsidRPr="00971117">
        <w:rPr>
          <w:bCs/>
          <w:sz w:val="24"/>
          <w:szCs w:val="24"/>
        </w:rPr>
        <w:t xml:space="preserve">Caso selecione que [Sim], o sistema salva as alterações e exibe a mensagem de confirmação, </w:t>
      </w:r>
      <w:r w:rsidR="00C6351C" w:rsidRPr="00971117">
        <w:rPr>
          <w:b/>
          <w:bCs/>
          <w:color w:val="548DD4" w:themeColor="text2" w:themeTint="99"/>
          <w:sz w:val="24"/>
          <w:szCs w:val="24"/>
        </w:rPr>
        <w:fldChar w:fldCharType="begin"/>
      </w:r>
      <w:r w:rsidR="00C6351C" w:rsidRPr="00971117">
        <w:rPr>
          <w:b/>
          <w:bCs/>
          <w:color w:val="548DD4" w:themeColor="text2" w:themeTint="99"/>
          <w:sz w:val="24"/>
          <w:szCs w:val="24"/>
        </w:rPr>
        <w:instrText xml:space="preserve"> REF _Ref18411028 \h  \* MERGEFORMAT </w:instrText>
      </w:r>
      <w:r w:rsidR="00C6351C" w:rsidRPr="00971117">
        <w:rPr>
          <w:b/>
          <w:bCs/>
          <w:color w:val="548DD4" w:themeColor="text2" w:themeTint="99"/>
          <w:sz w:val="24"/>
          <w:szCs w:val="24"/>
        </w:rPr>
      </w:r>
      <w:r w:rsidR="00C6351C" w:rsidRPr="00971117">
        <w:rPr>
          <w:b/>
          <w:bCs/>
          <w:color w:val="548DD4" w:themeColor="text2" w:themeTint="99"/>
          <w:sz w:val="24"/>
          <w:szCs w:val="24"/>
        </w:rPr>
        <w:fldChar w:fldCharType="separate"/>
      </w:r>
      <w:r w:rsidR="00C6351C" w:rsidRPr="00971117">
        <w:rPr>
          <w:b/>
          <w:color w:val="548DD4" w:themeColor="text2" w:themeTint="99"/>
          <w:sz w:val="24"/>
          <w:szCs w:val="24"/>
        </w:rPr>
        <w:t>ME08</w:t>
      </w:r>
      <w:r w:rsidR="00C6351C" w:rsidRPr="00971117">
        <w:rPr>
          <w:b/>
          <w:bCs/>
          <w:color w:val="548DD4" w:themeColor="text2" w:themeTint="99"/>
          <w:sz w:val="24"/>
          <w:szCs w:val="24"/>
        </w:rPr>
        <w:fldChar w:fldCharType="end"/>
      </w:r>
      <w:r w:rsidR="00C6351C" w:rsidRPr="00971117">
        <w:rPr>
          <w:b/>
          <w:bCs/>
          <w:color w:val="548DD4" w:themeColor="text2" w:themeTint="99"/>
          <w:sz w:val="24"/>
          <w:szCs w:val="24"/>
        </w:rPr>
        <w:t xml:space="preserve"> </w:t>
      </w:r>
      <w:r w:rsidR="00C6351C" w:rsidRPr="00971117">
        <w:rPr>
          <w:b/>
          <w:bCs/>
          <w:color w:val="auto"/>
          <w:sz w:val="24"/>
          <w:szCs w:val="24"/>
        </w:rPr>
        <w:t>“</w:t>
      </w:r>
      <w:r w:rsidR="00C6351C" w:rsidRPr="00971117">
        <w:rPr>
          <w:b/>
          <w:color w:val="auto"/>
          <w:sz w:val="24"/>
          <w:szCs w:val="24"/>
        </w:rPr>
        <w:t>Alteração de membros realizado com sucesso!”</w:t>
      </w:r>
      <w:r w:rsidR="00C6351C" w:rsidRPr="00971117">
        <w:rPr>
          <w:sz w:val="24"/>
          <w:szCs w:val="24"/>
        </w:rPr>
        <w:t>. Caso contrário, o sistema permanece na mesma página, sem realizar ação alguma.</w:t>
      </w:r>
    </w:p>
    <w:p w14:paraId="4B28A588" w14:textId="77777777" w:rsidR="00C6351C" w:rsidRPr="00971117" w:rsidRDefault="00C6351C" w:rsidP="00C6351C">
      <w:pPr>
        <w:pStyle w:val="PargrafodaLista"/>
        <w:rPr>
          <w:sz w:val="24"/>
          <w:szCs w:val="24"/>
        </w:rPr>
      </w:pPr>
    </w:p>
    <w:p w14:paraId="6CF107D1" w14:textId="14BA53AC" w:rsidR="00B30740" w:rsidRPr="00971117" w:rsidRDefault="00C6351C" w:rsidP="00B30740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sz w:val="24"/>
          <w:szCs w:val="24"/>
        </w:rPr>
      </w:pPr>
      <w:r w:rsidRPr="00971117">
        <w:rPr>
          <w:sz w:val="24"/>
          <w:szCs w:val="24"/>
        </w:rPr>
        <w:t xml:space="preserve"> </w:t>
      </w:r>
      <w:r w:rsidR="00D560C5" w:rsidRPr="00971117">
        <w:rPr>
          <w:bCs/>
          <w:sz w:val="24"/>
          <w:szCs w:val="24"/>
        </w:rPr>
        <w:t>Somente</w:t>
      </w:r>
      <w:r w:rsidR="00D560C5" w:rsidRPr="00971117">
        <w:rPr>
          <w:b/>
          <w:bCs/>
          <w:sz w:val="24"/>
          <w:szCs w:val="24"/>
        </w:rPr>
        <w:t xml:space="preserve"> </w:t>
      </w:r>
      <w:r w:rsidR="00D560C5" w:rsidRPr="00971117">
        <w:rPr>
          <w:bCs/>
          <w:sz w:val="24"/>
          <w:szCs w:val="24"/>
        </w:rPr>
        <w:t>o assessor CEN tem permissão de salvar, sem que todas as validações estejam preenchidas, mediante justificativa, conforme regra acima citada;</w:t>
      </w:r>
    </w:p>
    <w:p w14:paraId="59AFC70A" w14:textId="77777777" w:rsidR="00C6351C" w:rsidRPr="00971117" w:rsidRDefault="00C6351C" w:rsidP="00C6351C">
      <w:pPr>
        <w:pStyle w:val="PargrafodaLista"/>
        <w:rPr>
          <w:b/>
          <w:bCs/>
          <w:sz w:val="24"/>
          <w:szCs w:val="24"/>
        </w:rPr>
      </w:pPr>
    </w:p>
    <w:p w14:paraId="7440A668" w14:textId="77777777" w:rsidR="00DE4C23" w:rsidRPr="00971117" w:rsidRDefault="00DE4C23" w:rsidP="00DE4C23">
      <w:pPr>
        <w:pStyle w:val="PargrafodaLista"/>
        <w:rPr>
          <w:b/>
          <w:bCs/>
          <w:sz w:val="24"/>
          <w:szCs w:val="24"/>
        </w:rPr>
      </w:pPr>
    </w:p>
    <w:p w14:paraId="6618DA9C" w14:textId="77777777" w:rsidR="001A6EB0" w:rsidRPr="00971117" w:rsidRDefault="001A6EB0" w:rsidP="001A6EB0">
      <w:pPr>
        <w:pStyle w:val="PargrafodaLista"/>
        <w:rPr>
          <w:b/>
          <w:bCs/>
          <w:sz w:val="24"/>
          <w:szCs w:val="24"/>
        </w:rPr>
      </w:pPr>
    </w:p>
    <w:p w14:paraId="7A62F5F2" w14:textId="37F570B3" w:rsidR="001F15D3" w:rsidRPr="00971117" w:rsidRDefault="00F76AA4" w:rsidP="001F15D3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Após </w:t>
      </w:r>
      <w:r w:rsidR="001B1794" w:rsidRPr="00971117">
        <w:rPr>
          <w:sz w:val="24"/>
          <w:szCs w:val="24"/>
        </w:rPr>
        <w:t xml:space="preserve">a alteração </w:t>
      </w:r>
      <w:r w:rsidRPr="00971117">
        <w:rPr>
          <w:sz w:val="24"/>
          <w:szCs w:val="24"/>
        </w:rPr>
        <w:t xml:space="preserve">de membros ser realizado, um e-mail deve ser disparado para todos os membros </w:t>
      </w:r>
      <w:r w:rsidR="001B1794" w:rsidRPr="00971117">
        <w:rPr>
          <w:sz w:val="24"/>
          <w:szCs w:val="24"/>
        </w:rPr>
        <w:t>envolvidos na alteração</w:t>
      </w:r>
      <w:r w:rsidR="00DA234C" w:rsidRPr="00971117">
        <w:rPr>
          <w:sz w:val="24"/>
          <w:szCs w:val="24"/>
        </w:rPr>
        <w:t>. O escopo deste e-mail</w:t>
      </w:r>
      <w:r w:rsidR="002C410A" w:rsidRPr="00971117">
        <w:rPr>
          <w:sz w:val="24"/>
          <w:szCs w:val="24"/>
        </w:rPr>
        <w:t xml:space="preserve"> será</w:t>
      </w:r>
      <w:r w:rsidR="00413B4C" w:rsidRPr="00971117">
        <w:rPr>
          <w:sz w:val="24"/>
          <w:szCs w:val="24"/>
        </w:rPr>
        <w:t xml:space="preserve"> definido pela</w:t>
      </w:r>
      <w:r w:rsidR="003664C4" w:rsidRPr="00971117">
        <w:rPr>
          <w:sz w:val="24"/>
          <w:szCs w:val="24"/>
        </w:rPr>
        <w:t xml:space="preserve"> HST</w:t>
      </w:r>
      <w:r w:rsidR="00C11CEC" w:rsidRPr="00971117">
        <w:rPr>
          <w:sz w:val="24"/>
          <w:szCs w:val="24"/>
        </w:rPr>
        <w:t>_</w:t>
      </w:r>
      <w:r w:rsidR="003664C4" w:rsidRPr="00971117">
        <w:rPr>
          <w:sz w:val="24"/>
          <w:szCs w:val="24"/>
        </w:rPr>
        <w:t>12</w:t>
      </w:r>
      <w:r w:rsidR="005530BC" w:rsidRPr="00971117">
        <w:rPr>
          <w:sz w:val="24"/>
          <w:szCs w:val="24"/>
        </w:rPr>
        <w:t xml:space="preserve"> e direcionado utilizando a funcionalidade definir e-mail descrito na HST_09</w:t>
      </w:r>
      <w:r w:rsidR="00413B4C" w:rsidRPr="00971117">
        <w:rPr>
          <w:sz w:val="24"/>
          <w:szCs w:val="24"/>
        </w:rPr>
        <w:t>;</w:t>
      </w:r>
      <w:r w:rsidR="00C11CEC" w:rsidRPr="00971117">
        <w:rPr>
          <w:sz w:val="24"/>
          <w:szCs w:val="24"/>
        </w:rPr>
        <w:t xml:space="preserve"> </w:t>
      </w:r>
    </w:p>
    <w:p w14:paraId="1E589E07" w14:textId="77777777" w:rsidR="00F95776" w:rsidRPr="00971117" w:rsidRDefault="00F95776" w:rsidP="00F95776">
      <w:pPr>
        <w:pStyle w:val="PargrafodaLista"/>
        <w:spacing w:after="200" w:line="276" w:lineRule="auto"/>
        <w:ind w:left="574"/>
        <w:contextualSpacing/>
        <w:jc w:val="both"/>
        <w:rPr>
          <w:sz w:val="24"/>
          <w:szCs w:val="24"/>
        </w:rPr>
      </w:pPr>
    </w:p>
    <w:p w14:paraId="61C377F0" w14:textId="480D298F" w:rsidR="001F15D3" w:rsidRPr="00971117" w:rsidRDefault="001F15D3" w:rsidP="00366261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 Ao salvar o sistema deve Incluir na subatividade </w:t>
      </w:r>
      <w:r w:rsidR="00F95776" w:rsidRPr="00971117">
        <w:rPr>
          <w:sz w:val="24"/>
          <w:szCs w:val="24"/>
        </w:rPr>
        <w:t xml:space="preserve">“Número de Membros” </w:t>
      </w:r>
      <w:r w:rsidRPr="00971117">
        <w:rPr>
          <w:sz w:val="24"/>
          <w:szCs w:val="24"/>
        </w:rPr>
        <w:t xml:space="preserve">descrita nas HST_02 E HST_05, os números de membros </w:t>
      </w:r>
      <w:r w:rsidR="00B653C3" w:rsidRPr="00971117">
        <w:rPr>
          <w:sz w:val="24"/>
          <w:szCs w:val="24"/>
        </w:rPr>
        <w:t>com as informações alteradas</w:t>
      </w:r>
      <w:r w:rsidRPr="00971117">
        <w:rPr>
          <w:sz w:val="24"/>
          <w:szCs w:val="24"/>
        </w:rPr>
        <w:t>;</w:t>
      </w:r>
    </w:p>
    <w:p w14:paraId="4773A525" w14:textId="77777777" w:rsidR="00C6351C" w:rsidRPr="00971117" w:rsidRDefault="00C6351C" w:rsidP="00C6351C">
      <w:pPr>
        <w:pStyle w:val="PargrafodaLista"/>
        <w:rPr>
          <w:sz w:val="24"/>
          <w:szCs w:val="24"/>
        </w:rPr>
      </w:pPr>
    </w:p>
    <w:p w14:paraId="6F3CE5B4" w14:textId="77777777" w:rsidR="00DE4C23" w:rsidRPr="00971117" w:rsidRDefault="00DE4C23" w:rsidP="00DE4C23">
      <w:pPr>
        <w:pStyle w:val="PargrafodaLista"/>
        <w:rPr>
          <w:sz w:val="24"/>
          <w:szCs w:val="24"/>
        </w:rPr>
      </w:pPr>
    </w:p>
    <w:p w14:paraId="07473F03" w14:textId="77777777" w:rsidR="00B30740" w:rsidRPr="00971117" w:rsidRDefault="00B30740" w:rsidP="00B30740">
      <w:pPr>
        <w:pStyle w:val="PargrafodaLista"/>
        <w:rPr>
          <w:sz w:val="24"/>
          <w:szCs w:val="24"/>
        </w:rPr>
      </w:pPr>
    </w:p>
    <w:p w14:paraId="0E452966" w14:textId="507770B3" w:rsidR="00DE4C23" w:rsidRPr="00971117" w:rsidRDefault="00B30740" w:rsidP="009B62B0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</w:pPr>
      <w:r w:rsidRPr="00971117">
        <w:rPr>
          <w:sz w:val="24"/>
          <w:szCs w:val="24"/>
        </w:rPr>
        <w:t xml:space="preserve">No fim do processo de </w:t>
      </w:r>
      <w:r w:rsidR="005C52D5" w:rsidRPr="00971117">
        <w:rPr>
          <w:sz w:val="24"/>
          <w:szCs w:val="24"/>
        </w:rPr>
        <w:t>alteração</w:t>
      </w:r>
      <w:r w:rsidRPr="00971117">
        <w:rPr>
          <w:sz w:val="24"/>
          <w:szCs w:val="24"/>
        </w:rPr>
        <w:t xml:space="preserve">, na aba histórico, deve ser informada o responsável pela ação, a data e hora da ação, que tipo de ação foi realizada e nos casos que necessitem de justificativa, como citado no tópico </w:t>
      </w:r>
      <w:r w:rsidRPr="00971117">
        <w:rPr>
          <w:b/>
          <w:sz w:val="24"/>
          <w:szCs w:val="24"/>
        </w:rPr>
        <w:t xml:space="preserve">3.10, </w:t>
      </w:r>
      <w:r w:rsidRPr="00971117">
        <w:rPr>
          <w:sz w:val="24"/>
          <w:szCs w:val="24"/>
        </w:rPr>
        <w:t>o campo justificativa completará o histórico, conforme</w:t>
      </w:r>
      <w:r w:rsidR="005C52D5" w:rsidRPr="00971117">
        <w:rPr>
          <w:b/>
          <w:color w:val="548DD4" w:themeColor="text2" w:themeTint="99"/>
          <w:sz w:val="24"/>
          <w:szCs w:val="24"/>
        </w:rPr>
        <w:t xml:space="preserve"> </w:t>
      </w:r>
      <w:r w:rsidR="005C52D5" w:rsidRPr="00971117">
        <w:rPr>
          <w:b/>
          <w:color w:val="548DD4" w:themeColor="text2" w:themeTint="99"/>
          <w:sz w:val="24"/>
          <w:szCs w:val="24"/>
        </w:rPr>
        <w:fldChar w:fldCharType="begin"/>
      </w:r>
      <w:r w:rsidR="005C52D5" w:rsidRPr="00971117">
        <w:rPr>
          <w:b/>
          <w:color w:val="548DD4" w:themeColor="text2" w:themeTint="99"/>
          <w:sz w:val="24"/>
          <w:szCs w:val="24"/>
        </w:rPr>
        <w:instrText xml:space="preserve"> REF _Ref18315964 \w \h </w:instrText>
      </w:r>
      <w:r w:rsidR="00971117">
        <w:rPr>
          <w:b/>
          <w:color w:val="548DD4" w:themeColor="text2" w:themeTint="99"/>
          <w:sz w:val="24"/>
          <w:szCs w:val="24"/>
        </w:rPr>
        <w:instrText xml:space="preserve"> \* MERGEFORMAT </w:instrText>
      </w:r>
      <w:r w:rsidR="005C52D5" w:rsidRPr="00971117">
        <w:rPr>
          <w:b/>
          <w:color w:val="548DD4" w:themeColor="text2" w:themeTint="99"/>
          <w:sz w:val="24"/>
          <w:szCs w:val="24"/>
        </w:rPr>
      </w:r>
      <w:r w:rsidR="005C52D5" w:rsidRPr="00971117">
        <w:rPr>
          <w:b/>
          <w:color w:val="548DD4" w:themeColor="text2" w:themeTint="99"/>
          <w:sz w:val="24"/>
          <w:szCs w:val="24"/>
        </w:rPr>
        <w:fldChar w:fldCharType="separate"/>
      </w:r>
      <w:r w:rsidR="005C52D5" w:rsidRPr="00971117">
        <w:rPr>
          <w:b/>
          <w:color w:val="548DD4" w:themeColor="text2" w:themeTint="99"/>
          <w:sz w:val="24"/>
          <w:szCs w:val="24"/>
        </w:rPr>
        <w:t>P06</w:t>
      </w:r>
      <w:r w:rsidR="005C52D5" w:rsidRPr="00971117">
        <w:rPr>
          <w:b/>
          <w:color w:val="548DD4" w:themeColor="text2" w:themeTint="99"/>
          <w:sz w:val="24"/>
          <w:szCs w:val="24"/>
        </w:rPr>
        <w:fldChar w:fldCharType="end"/>
      </w:r>
      <w:r w:rsidRPr="00971117">
        <w:rPr>
          <w:sz w:val="24"/>
          <w:szCs w:val="24"/>
        </w:rPr>
        <w:t>;</w:t>
      </w:r>
      <w:bookmarkStart w:id="27" w:name="_Ref16606071"/>
      <w:bookmarkStart w:id="28" w:name="_Ref16606083"/>
      <w:bookmarkStart w:id="29" w:name="_Ref16606085"/>
      <w:bookmarkStart w:id="30" w:name="_Ref16606142"/>
      <w:bookmarkStart w:id="31" w:name="_Ref16606144"/>
      <w:bookmarkStart w:id="32" w:name="_Ref16606202"/>
    </w:p>
    <w:p w14:paraId="7B8578CF" w14:textId="77777777" w:rsidR="001F0F72" w:rsidRPr="00971117" w:rsidRDefault="001F0F72" w:rsidP="001F0F72">
      <w:pPr>
        <w:pStyle w:val="PargrafodaLista"/>
        <w:spacing w:after="200" w:line="276" w:lineRule="auto"/>
        <w:ind w:left="574"/>
        <w:contextualSpacing/>
        <w:jc w:val="both"/>
      </w:pPr>
    </w:p>
    <w:p w14:paraId="6CBC8762" w14:textId="4B0C260C" w:rsidR="000E518A" w:rsidRPr="00971117" w:rsidRDefault="001F0F72" w:rsidP="009B62B0">
      <w:pPr>
        <w:pStyle w:val="PargrafodaLista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</w:rPr>
      </w:pPr>
      <w:r w:rsidRPr="00971117">
        <w:rPr>
          <w:sz w:val="24"/>
          <w:szCs w:val="24"/>
        </w:rPr>
        <w:t xml:space="preserve">Caso o usuário CEN deseje gerar um documento para impressão, na visualização geral conforme </w:t>
      </w:r>
      <w:r w:rsidRPr="00971117">
        <w:rPr>
          <w:b/>
          <w:sz w:val="24"/>
          <w:szCs w:val="24"/>
        </w:rPr>
        <w:fldChar w:fldCharType="begin"/>
      </w:r>
      <w:r w:rsidRPr="00971117">
        <w:rPr>
          <w:b/>
          <w:sz w:val="24"/>
          <w:szCs w:val="24"/>
        </w:rPr>
        <w:instrText xml:space="preserve"> REF _Ref18313569 \h  \* MERGEFORMAT </w:instrText>
      </w:r>
      <w:r w:rsidRPr="00971117">
        <w:rPr>
          <w:b/>
          <w:sz w:val="24"/>
          <w:szCs w:val="24"/>
        </w:rPr>
      </w:r>
      <w:r w:rsidRPr="00971117">
        <w:rPr>
          <w:b/>
          <w:sz w:val="24"/>
          <w:szCs w:val="24"/>
        </w:rPr>
        <w:fldChar w:fldCharType="end"/>
      </w:r>
      <w:r w:rsidRPr="00971117">
        <w:rPr>
          <w:b/>
          <w:sz w:val="24"/>
          <w:szCs w:val="24"/>
        </w:rPr>
        <w:fldChar w:fldCharType="begin"/>
      </w:r>
      <w:r w:rsidRPr="00971117">
        <w:rPr>
          <w:b/>
          <w:sz w:val="24"/>
          <w:szCs w:val="24"/>
        </w:rPr>
        <w:instrText xml:space="preserve"> REF _Ref18313569 \w \h  \* MERGEFORMAT </w:instrText>
      </w:r>
      <w:r w:rsidRPr="00971117">
        <w:rPr>
          <w:b/>
          <w:sz w:val="24"/>
          <w:szCs w:val="24"/>
        </w:rPr>
      </w:r>
      <w:r w:rsidRPr="00971117">
        <w:rPr>
          <w:b/>
          <w:sz w:val="24"/>
          <w:szCs w:val="24"/>
        </w:rPr>
        <w:fldChar w:fldCharType="separate"/>
      </w:r>
      <w:r w:rsidRPr="00971117">
        <w:rPr>
          <w:b/>
          <w:sz w:val="24"/>
          <w:szCs w:val="24"/>
        </w:rPr>
        <w:t>P03</w:t>
      </w:r>
      <w:r w:rsidRPr="00971117">
        <w:rPr>
          <w:b/>
          <w:sz w:val="24"/>
          <w:szCs w:val="24"/>
        </w:rPr>
        <w:fldChar w:fldCharType="end"/>
      </w:r>
      <w:r w:rsidRPr="00971117">
        <w:rPr>
          <w:b/>
          <w:sz w:val="24"/>
          <w:szCs w:val="24"/>
        </w:rPr>
        <w:t xml:space="preserve"> </w:t>
      </w:r>
      <w:r w:rsidRPr="00971117">
        <w:rPr>
          <w:sz w:val="24"/>
          <w:szCs w:val="24"/>
        </w:rPr>
        <w:t xml:space="preserve">ele deve clicar no botão Gerar .Doc, ao acionar </w:t>
      </w:r>
      <w:r w:rsidRPr="00971117">
        <w:rPr>
          <w:sz w:val="24"/>
          <w:szCs w:val="24"/>
        </w:rPr>
        <w:lastRenderedPageBreak/>
        <w:t>o botão deve ser gerado um documento com os membros da comissão de todas as unidades federativas conforme figura abaixo</w:t>
      </w:r>
      <w:r w:rsidRPr="00971117">
        <w:rPr>
          <w:b/>
          <w:sz w:val="24"/>
          <w:szCs w:val="24"/>
        </w:rPr>
        <w:t>:</w:t>
      </w:r>
    </w:p>
    <w:p w14:paraId="5ABF58E8" w14:textId="77777777" w:rsidR="001F0F72" w:rsidRPr="00971117" w:rsidRDefault="001F0F72" w:rsidP="001F0F72">
      <w:pPr>
        <w:pStyle w:val="PargrafodaLista"/>
        <w:rPr>
          <w:sz w:val="24"/>
          <w:szCs w:val="24"/>
        </w:rPr>
      </w:pPr>
    </w:p>
    <w:p w14:paraId="2C1C74F3" w14:textId="742E5930" w:rsidR="001F0F72" w:rsidRPr="00971117" w:rsidRDefault="001F0F72" w:rsidP="001F0F72">
      <w:pPr>
        <w:pStyle w:val="PargrafodaLista"/>
        <w:spacing w:after="200" w:line="276" w:lineRule="auto"/>
        <w:ind w:left="574"/>
        <w:contextualSpacing/>
        <w:jc w:val="both"/>
        <w:rPr>
          <w:sz w:val="24"/>
          <w:szCs w:val="24"/>
        </w:rPr>
      </w:pPr>
      <w:r w:rsidRPr="00971117">
        <w:rPr>
          <w:noProof/>
        </w:rPr>
        <w:drawing>
          <wp:inline distT="0" distB="0" distL="0" distR="0" wp14:anchorId="79D6D439" wp14:editId="448D1A14">
            <wp:extent cx="4683125" cy="6035040"/>
            <wp:effectExtent l="0" t="0" r="3175" b="3810"/>
            <wp:docPr id="19" name="Imagem 19" descr="imprimir_visualizacao_membros_comissa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primir_visualizacao_membros_comissao_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06E9" w14:textId="77777777" w:rsidR="00E65C4E" w:rsidRPr="00971117" w:rsidRDefault="00E65C4E" w:rsidP="00DE4C23">
      <w:pPr>
        <w:pStyle w:val="PargrafodaLista"/>
      </w:pPr>
    </w:p>
    <w:p w14:paraId="7B47B2F2" w14:textId="55594449" w:rsidR="00DB4711" w:rsidRPr="00971117" w:rsidRDefault="00BE23F3" w:rsidP="00BE23F3">
      <w:pPr>
        <w:pStyle w:val="Ttulo2"/>
        <w:numPr>
          <w:ilvl w:val="0"/>
          <w:numId w:val="3"/>
        </w:numPr>
        <w:spacing w:before="240"/>
      </w:pPr>
      <w:bookmarkStart w:id="33" w:name="_Toc17806394"/>
      <w:r w:rsidRPr="00971117">
        <w:t>Mensagens</w:t>
      </w:r>
      <w:bookmarkEnd w:id="27"/>
      <w:bookmarkEnd w:id="28"/>
      <w:bookmarkEnd w:id="29"/>
      <w:bookmarkEnd w:id="30"/>
      <w:bookmarkEnd w:id="31"/>
      <w:bookmarkEnd w:id="32"/>
      <w:bookmarkEnd w:id="33"/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6095"/>
        <w:gridCol w:w="1701"/>
      </w:tblGrid>
      <w:tr w:rsidR="00CF1CB5" w:rsidRPr="00971117" w14:paraId="4BCC607A" w14:textId="77777777" w:rsidTr="00781701">
        <w:trPr>
          <w:trHeight w:val="340"/>
          <w:jc w:val="center"/>
        </w:trPr>
        <w:tc>
          <w:tcPr>
            <w:tcW w:w="1555" w:type="dxa"/>
            <w:shd w:val="clear" w:color="auto" w:fill="C6D9F1" w:themeFill="text2" w:themeFillTint="33"/>
            <w:vAlign w:val="center"/>
          </w:tcPr>
          <w:p w14:paraId="6DF30BF8" w14:textId="77777777" w:rsidR="00CF1CB5" w:rsidRPr="00971117" w:rsidRDefault="00CF1CB5" w:rsidP="00F76AA4">
            <w:pPr>
              <w:jc w:val="center"/>
            </w:pPr>
            <w:r w:rsidRPr="00971117">
              <w:rPr>
                <w:b/>
              </w:rPr>
              <w:t>ID</w:t>
            </w:r>
          </w:p>
        </w:tc>
        <w:tc>
          <w:tcPr>
            <w:tcW w:w="6095" w:type="dxa"/>
            <w:shd w:val="clear" w:color="auto" w:fill="C6D9F1" w:themeFill="text2" w:themeFillTint="33"/>
            <w:vAlign w:val="center"/>
          </w:tcPr>
          <w:p w14:paraId="201F2733" w14:textId="77777777" w:rsidR="00CF1CB5" w:rsidRPr="00971117" w:rsidRDefault="00CF1CB5" w:rsidP="00F76AA4">
            <w:pPr>
              <w:jc w:val="center"/>
            </w:pPr>
            <w:r w:rsidRPr="00971117">
              <w:rPr>
                <w:b/>
              </w:rPr>
              <w:t>Descrição</w:t>
            </w:r>
          </w:p>
        </w:tc>
        <w:tc>
          <w:tcPr>
            <w:tcW w:w="1701" w:type="dxa"/>
            <w:shd w:val="clear" w:color="auto" w:fill="C6D9F1" w:themeFill="text2" w:themeFillTint="33"/>
            <w:vAlign w:val="center"/>
          </w:tcPr>
          <w:p w14:paraId="662F9DFA" w14:textId="77777777" w:rsidR="00CF1CB5" w:rsidRPr="00971117" w:rsidRDefault="00CF1CB5" w:rsidP="00F76AA4">
            <w:pPr>
              <w:jc w:val="center"/>
            </w:pPr>
            <w:r w:rsidRPr="00971117">
              <w:rPr>
                <w:b/>
              </w:rPr>
              <w:t>Ação</w:t>
            </w:r>
          </w:p>
        </w:tc>
      </w:tr>
      <w:tr w:rsidR="00DC2A06" w:rsidRPr="00971117" w14:paraId="77090F3F" w14:textId="77777777" w:rsidTr="00781701">
        <w:trPr>
          <w:trHeight w:val="340"/>
          <w:jc w:val="center"/>
        </w:trPr>
        <w:tc>
          <w:tcPr>
            <w:tcW w:w="1555" w:type="dxa"/>
          </w:tcPr>
          <w:p w14:paraId="7A9E0E4B" w14:textId="507F838D" w:rsidR="00DC2A06" w:rsidRPr="00971117" w:rsidRDefault="00DC2A06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  <w:bookmarkStart w:id="34" w:name="_Ref16671531"/>
            <w:r w:rsidRPr="00971117">
              <w:rPr>
                <w:sz w:val="24"/>
                <w:szCs w:val="24"/>
              </w:rPr>
              <w:t>ME01</w:t>
            </w:r>
            <w:bookmarkEnd w:id="34"/>
          </w:p>
        </w:tc>
        <w:tc>
          <w:tcPr>
            <w:tcW w:w="6095" w:type="dxa"/>
          </w:tcPr>
          <w:p w14:paraId="1C975B9E" w14:textId="330411FC" w:rsidR="00DC2A06" w:rsidRPr="00971117" w:rsidRDefault="00DC2A06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rFonts w:cs="Arial"/>
                <w:sz w:val="24"/>
                <w:szCs w:val="24"/>
              </w:rPr>
              <w:t>Nenhum registro encontrado!</w:t>
            </w:r>
          </w:p>
        </w:tc>
        <w:tc>
          <w:tcPr>
            <w:tcW w:w="1701" w:type="dxa"/>
          </w:tcPr>
          <w:p w14:paraId="75A2865A" w14:textId="3E32D27B" w:rsidR="00DC2A06" w:rsidRPr="00971117" w:rsidRDefault="00DC2A06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Alerta</w:t>
            </w:r>
          </w:p>
        </w:tc>
      </w:tr>
      <w:tr w:rsidR="00C6351C" w:rsidRPr="00971117" w14:paraId="771DE4A9" w14:textId="77777777" w:rsidTr="00781701">
        <w:trPr>
          <w:trHeight w:val="340"/>
          <w:jc w:val="center"/>
        </w:trPr>
        <w:tc>
          <w:tcPr>
            <w:tcW w:w="1555" w:type="dxa"/>
          </w:tcPr>
          <w:p w14:paraId="726D52CE" w14:textId="43CEBDE5" w:rsidR="00C6351C" w:rsidRPr="00971117" w:rsidRDefault="00C6351C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ME02</w:t>
            </w:r>
          </w:p>
        </w:tc>
        <w:tc>
          <w:tcPr>
            <w:tcW w:w="6095" w:type="dxa"/>
          </w:tcPr>
          <w:p w14:paraId="670EB087" w14:textId="5C31D6CD" w:rsidR="00C6351C" w:rsidRPr="00971117" w:rsidRDefault="00C6351C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cs="Arial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Deseja realmente realizar a alteração dos membros da comissão?</w:t>
            </w:r>
          </w:p>
        </w:tc>
        <w:tc>
          <w:tcPr>
            <w:tcW w:w="1701" w:type="dxa"/>
          </w:tcPr>
          <w:p w14:paraId="39972973" w14:textId="0457B71B" w:rsidR="00C6351C" w:rsidRPr="00971117" w:rsidRDefault="00781701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Confirmação</w:t>
            </w:r>
          </w:p>
        </w:tc>
      </w:tr>
      <w:tr w:rsidR="00DC2A06" w:rsidRPr="00971117" w14:paraId="457053D0" w14:textId="77777777" w:rsidTr="00781701">
        <w:trPr>
          <w:trHeight w:val="340"/>
          <w:jc w:val="center"/>
        </w:trPr>
        <w:tc>
          <w:tcPr>
            <w:tcW w:w="1555" w:type="dxa"/>
          </w:tcPr>
          <w:p w14:paraId="0FD52267" w14:textId="0AED8D46" w:rsidR="00DC2A06" w:rsidRPr="00971117" w:rsidRDefault="00DC2A06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47E52EDD" w14:textId="19166356" w:rsidR="00DC2A06" w:rsidRPr="00971117" w:rsidRDefault="00DC2A06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43ADD3" w14:textId="32704BBD" w:rsidR="00DC2A06" w:rsidRPr="00971117" w:rsidRDefault="00DC2A06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DC2A06" w:rsidRPr="00971117" w14:paraId="0E0AA879" w14:textId="77777777" w:rsidTr="00781701">
        <w:trPr>
          <w:trHeight w:val="340"/>
          <w:jc w:val="center"/>
        </w:trPr>
        <w:tc>
          <w:tcPr>
            <w:tcW w:w="1555" w:type="dxa"/>
          </w:tcPr>
          <w:p w14:paraId="014C3C71" w14:textId="0E10F1DB" w:rsidR="00DC2A06" w:rsidRPr="00971117" w:rsidRDefault="0092012D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  <w:bookmarkStart w:id="35" w:name="_Ref16671909"/>
            <w:r w:rsidRPr="00971117">
              <w:rPr>
                <w:sz w:val="24"/>
                <w:szCs w:val="24"/>
              </w:rPr>
              <w:lastRenderedPageBreak/>
              <w:t>ME04</w:t>
            </w:r>
            <w:bookmarkEnd w:id="35"/>
          </w:p>
        </w:tc>
        <w:tc>
          <w:tcPr>
            <w:tcW w:w="6095" w:type="dxa"/>
          </w:tcPr>
          <w:p w14:paraId="6ED1AA9E" w14:textId="5046C242" w:rsidR="0092012D" w:rsidRPr="00971117" w:rsidRDefault="0092012D" w:rsidP="00414A29">
            <w:pPr>
              <w:spacing w:after="200" w:line="276" w:lineRule="auto"/>
              <w:contextualSpacing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Não é possível salvar, existem pendências nos membros</w:t>
            </w:r>
          </w:p>
          <w:p w14:paraId="64B7616A" w14:textId="5172E5C7" w:rsidR="00DC2A06" w:rsidRPr="00971117" w:rsidRDefault="00DC2A06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20F959" w14:textId="52EAB923" w:rsidR="00DC2A06" w:rsidRPr="00971117" w:rsidRDefault="0092012D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  <w:tr w:rsidR="00414A29" w:rsidRPr="00971117" w14:paraId="09489665" w14:textId="77777777" w:rsidTr="00781701">
        <w:trPr>
          <w:trHeight w:val="340"/>
          <w:jc w:val="center"/>
        </w:trPr>
        <w:tc>
          <w:tcPr>
            <w:tcW w:w="1555" w:type="dxa"/>
          </w:tcPr>
          <w:p w14:paraId="5DCA9956" w14:textId="044CCF33" w:rsidR="00414A29" w:rsidRPr="00971117" w:rsidRDefault="00414A29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  <w:bookmarkStart w:id="36" w:name="_Ref16671942"/>
            <w:r w:rsidRPr="00971117">
              <w:rPr>
                <w:sz w:val="24"/>
                <w:szCs w:val="24"/>
              </w:rPr>
              <w:t>ME05</w:t>
            </w:r>
            <w:bookmarkEnd w:id="36"/>
          </w:p>
        </w:tc>
        <w:tc>
          <w:tcPr>
            <w:tcW w:w="6095" w:type="dxa"/>
          </w:tcPr>
          <w:p w14:paraId="40696ABC" w14:textId="236F0B3D" w:rsidR="00414A29" w:rsidRPr="00971117" w:rsidRDefault="00414A29" w:rsidP="00414A29">
            <w:pPr>
              <w:spacing w:after="200" w:line="276" w:lineRule="auto"/>
              <w:contextualSpacing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 xml:space="preserve"> Os membros devem ser majoritariamente “Conselheiros”</w:t>
            </w:r>
          </w:p>
        </w:tc>
        <w:tc>
          <w:tcPr>
            <w:tcW w:w="1701" w:type="dxa"/>
          </w:tcPr>
          <w:p w14:paraId="273076C1" w14:textId="5387AA7A" w:rsidR="00414A29" w:rsidRPr="00971117" w:rsidRDefault="00EF6979" w:rsidP="0041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  <w:tr w:rsidR="00EF6979" w:rsidRPr="00971117" w14:paraId="34C03665" w14:textId="77777777" w:rsidTr="00781701">
        <w:trPr>
          <w:trHeight w:val="340"/>
          <w:jc w:val="center"/>
        </w:trPr>
        <w:tc>
          <w:tcPr>
            <w:tcW w:w="1555" w:type="dxa"/>
          </w:tcPr>
          <w:p w14:paraId="5DBB7E89" w14:textId="10A7299C" w:rsidR="00EF6979" w:rsidRPr="00971117" w:rsidRDefault="00EF6979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  <w:bookmarkStart w:id="37" w:name="_Ref16671964"/>
            <w:r w:rsidRPr="00971117">
              <w:rPr>
                <w:sz w:val="24"/>
                <w:szCs w:val="24"/>
              </w:rPr>
              <w:t>ME06</w:t>
            </w:r>
            <w:bookmarkEnd w:id="37"/>
          </w:p>
        </w:tc>
        <w:tc>
          <w:tcPr>
            <w:tcW w:w="6095" w:type="dxa"/>
          </w:tcPr>
          <w:p w14:paraId="7CF2328B" w14:textId="23A9371B" w:rsidR="00EF6979" w:rsidRPr="00971117" w:rsidRDefault="00EF6979" w:rsidP="00EF6979">
            <w:pPr>
              <w:spacing w:after="200" w:line="276" w:lineRule="auto"/>
              <w:contextualSpacing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 xml:space="preserve"> Os membros devem ser majoritariamente “Não Conselheiros”</w:t>
            </w:r>
          </w:p>
        </w:tc>
        <w:tc>
          <w:tcPr>
            <w:tcW w:w="1701" w:type="dxa"/>
          </w:tcPr>
          <w:p w14:paraId="728A0A76" w14:textId="20FE6CB0" w:rsidR="00EF6979" w:rsidRPr="00971117" w:rsidRDefault="00EF6979" w:rsidP="00EF69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  <w:tr w:rsidR="009B771F" w:rsidRPr="00971117" w14:paraId="60724B2C" w14:textId="77777777" w:rsidTr="00781701">
        <w:trPr>
          <w:trHeight w:val="340"/>
          <w:jc w:val="center"/>
        </w:trPr>
        <w:tc>
          <w:tcPr>
            <w:tcW w:w="1555" w:type="dxa"/>
          </w:tcPr>
          <w:p w14:paraId="02CA4406" w14:textId="05EE62BF" w:rsidR="009B771F" w:rsidRPr="00971117" w:rsidRDefault="009B771F" w:rsidP="00C670BA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7"/>
              <w:jc w:val="both"/>
              <w:rPr>
                <w:sz w:val="24"/>
                <w:szCs w:val="24"/>
              </w:rPr>
            </w:pPr>
            <w:bookmarkStart w:id="38" w:name="_Ref16671990"/>
            <w:r w:rsidRPr="00971117">
              <w:rPr>
                <w:sz w:val="24"/>
                <w:szCs w:val="24"/>
              </w:rPr>
              <w:t>ME07</w:t>
            </w:r>
            <w:bookmarkEnd w:id="38"/>
          </w:p>
        </w:tc>
        <w:tc>
          <w:tcPr>
            <w:tcW w:w="6095" w:type="dxa"/>
          </w:tcPr>
          <w:p w14:paraId="24A05021" w14:textId="58E88793" w:rsidR="009B771F" w:rsidRPr="00971117" w:rsidRDefault="009B771F" w:rsidP="0012598F">
            <w:pPr>
              <w:spacing w:after="200" w:line="276" w:lineRule="auto"/>
              <w:contextualSpacing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“Campo de preenchimento obrigatório</w:t>
            </w:r>
            <w:r w:rsidR="00C6351C" w:rsidRPr="00971117">
              <w:rPr>
                <w:color w:val="000000"/>
                <w:sz w:val="24"/>
                <w:szCs w:val="24"/>
              </w:rPr>
              <w:t>”</w:t>
            </w:r>
          </w:p>
        </w:tc>
        <w:tc>
          <w:tcPr>
            <w:tcW w:w="1701" w:type="dxa"/>
          </w:tcPr>
          <w:p w14:paraId="352ED370" w14:textId="5D3705AF" w:rsidR="009B771F" w:rsidRPr="00971117" w:rsidRDefault="009B771F" w:rsidP="00EF69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  <w:tr w:rsidR="0012598F" w:rsidRPr="00971117" w14:paraId="5A77999F" w14:textId="77777777" w:rsidTr="00781701">
        <w:trPr>
          <w:trHeight w:val="340"/>
          <w:jc w:val="center"/>
        </w:trPr>
        <w:tc>
          <w:tcPr>
            <w:tcW w:w="1555" w:type="dxa"/>
          </w:tcPr>
          <w:p w14:paraId="27E1F9BA" w14:textId="341D59D1" w:rsidR="0012598F" w:rsidRPr="00971117" w:rsidRDefault="0012598F" w:rsidP="003A0A81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/>
              <w:rPr>
                <w:sz w:val="24"/>
                <w:szCs w:val="24"/>
              </w:rPr>
            </w:pPr>
            <w:bookmarkStart w:id="39" w:name="_Ref18411028"/>
            <w:r w:rsidRPr="00971117">
              <w:rPr>
                <w:sz w:val="24"/>
                <w:szCs w:val="24"/>
              </w:rPr>
              <w:t>ME08</w:t>
            </w:r>
            <w:bookmarkEnd w:id="39"/>
          </w:p>
        </w:tc>
        <w:tc>
          <w:tcPr>
            <w:tcW w:w="6095" w:type="dxa"/>
          </w:tcPr>
          <w:p w14:paraId="309A3338" w14:textId="5550A357" w:rsidR="002B65B1" w:rsidRPr="00971117" w:rsidRDefault="002B65B1" w:rsidP="002B65B1">
            <w:pPr>
              <w:spacing w:after="200" w:line="276" w:lineRule="auto"/>
              <w:contextualSpacing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Alteração de membros realizado com sucesso!</w:t>
            </w:r>
          </w:p>
          <w:p w14:paraId="233623EC" w14:textId="77777777" w:rsidR="0012598F" w:rsidRPr="00971117" w:rsidRDefault="0012598F" w:rsidP="0012598F">
            <w:pPr>
              <w:spacing w:after="200" w:line="276" w:lineRule="auto"/>
              <w:contextualSpacing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F0CD5EB" w14:textId="2CAC79A0" w:rsidR="0012598F" w:rsidRPr="00971117" w:rsidRDefault="003664C4" w:rsidP="00EF69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Sucesso</w:t>
            </w:r>
          </w:p>
        </w:tc>
      </w:tr>
      <w:tr w:rsidR="00DE4C23" w:rsidRPr="00971117" w14:paraId="15222651" w14:textId="77777777" w:rsidTr="00781701">
        <w:trPr>
          <w:trHeight w:val="340"/>
          <w:jc w:val="center"/>
        </w:trPr>
        <w:tc>
          <w:tcPr>
            <w:tcW w:w="1555" w:type="dxa"/>
          </w:tcPr>
          <w:p w14:paraId="610FA6D0" w14:textId="429EC23B" w:rsidR="00DE4C23" w:rsidRPr="00971117" w:rsidRDefault="00DE4C23" w:rsidP="003A0A81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/>
              <w:rPr>
                <w:sz w:val="24"/>
                <w:szCs w:val="24"/>
              </w:rPr>
            </w:pPr>
            <w:bookmarkStart w:id="40" w:name="_Ref17805900"/>
            <w:r w:rsidRPr="00971117">
              <w:rPr>
                <w:sz w:val="24"/>
                <w:szCs w:val="24"/>
              </w:rPr>
              <w:t>ME09</w:t>
            </w:r>
            <w:bookmarkEnd w:id="40"/>
          </w:p>
        </w:tc>
        <w:tc>
          <w:tcPr>
            <w:tcW w:w="6095" w:type="dxa"/>
          </w:tcPr>
          <w:p w14:paraId="307F6217" w14:textId="759977D6" w:rsidR="00DE4C23" w:rsidRPr="00971117" w:rsidRDefault="00DE4C23" w:rsidP="0012598F">
            <w:pPr>
              <w:spacing w:after="200" w:line="276" w:lineRule="auto"/>
              <w:contextualSpacing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O candidato escolhido deve ser conselheiro</w:t>
            </w:r>
          </w:p>
        </w:tc>
        <w:tc>
          <w:tcPr>
            <w:tcW w:w="1701" w:type="dxa"/>
          </w:tcPr>
          <w:p w14:paraId="21E2CEBE" w14:textId="6E2DED10" w:rsidR="00DE4C23" w:rsidRPr="00971117" w:rsidRDefault="00DE4C23" w:rsidP="00EF69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  <w:tr w:rsidR="00DE4C23" w:rsidRPr="00971117" w14:paraId="3113B440" w14:textId="77777777" w:rsidTr="00781701">
        <w:trPr>
          <w:trHeight w:val="340"/>
          <w:jc w:val="center"/>
        </w:trPr>
        <w:tc>
          <w:tcPr>
            <w:tcW w:w="1555" w:type="dxa"/>
          </w:tcPr>
          <w:p w14:paraId="4634F58B" w14:textId="36B5972E" w:rsidR="00DE4C23" w:rsidRPr="00971117" w:rsidRDefault="00827ACF" w:rsidP="003A0A81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/>
              <w:rPr>
                <w:sz w:val="24"/>
                <w:szCs w:val="24"/>
              </w:rPr>
            </w:pPr>
            <w:bookmarkStart w:id="41" w:name="_Ref17805935"/>
            <w:r>
              <w:rPr>
                <w:sz w:val="24"/>
                <w:szCs w:val="24"/>
              </w:rPr>
              <w:t xml:space="preserve"> </w:t>
            </w:r>
            <w:r w:rsidR="00DE4C23" w:rsidRPr="00971117">
              <w:rPr>
                <w:sz w:val="24"/>
                <w:szCs w:val="24"/>
              </w:rPr>
              <w:t>ME10</w:t>
            </w:r>
            <w:bookmarkEnd w:id="41"/>
          </w:p>
        </w:tc>
        <w:tc>
          <w:tcPr>
            <w:tcW w:w="6095" w:type="dxa"/>
          </w:tcPr>
          <w:p w14:paraId="78BCC1FD" w14:textId="5BB4035D" w:rsidR="00DE4C23" w:rsidRPr="00971117" w:rsidRDefault="00563DF4" w:rsidP="0012598F">
            <w:pPr>
              <w:spacing w:after="200" w:line="276" w:lineRule="auto"/>
              <w:contextualSpacing/>
              <w:jc w:val="center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O candidato escolhido não deve ser conselheiro</w:t>
            </w:r>
          </w:p>
        </w:tc>
        <w:tc>
          <w:tcPr>
            <w:tcW w:w="1701" w:type="dxa"/>
          </w:tcPr>
          <w:p w14:paraId="7C6B07B5" w14:textId="72EC6037" w:rsidR="00DE4C23" w:rsidRPr="00971117" w:rsidRDefault="00DE4C23" w:rsidP="00EF69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  <w:tr w:rsidR="00971117" w:rsidRPr="00971117" w14:paraId="555319A9" w14:textId="77777777" w:rsidTr="00781701">
        <w:trPr>
          <w:trHeight w:val="340"/>
          <w:jc w:val="center"/>
        </w:trPr>
        <w:tc>
          <w:tcPr>
            <w:tcW w:w="1555" w:type="dxa"/>
          </w:tcPr>
          <w:p w14:paraId="3EA4646D" w14:textId="2A1351FB" w:rsidR="00971117" w:rsidRPr="00971117" w:rsidRDefault="00971117" w:rsidP="003A0A81">
            <w:pPr>
              <w:pStyle w:val="PargrafodaLista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/>
              <w:rPr>
                <w:sz w:val="24"/>
                <w:szCs w:val="24"/>
              </w:rPr>
            </w:pPr>
            <w:r w:rsidRPr="00971117">
              <w:rPr>
                <w:sz w:val="24"/>
                <w:szCs w:val="24"/>
              </w:rPr>
              <w:t>ME1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6095" w:type="dxa"/>
          </w:tcPr>
          <w:p w14:paraId="43AD8FE0" w14:textId="33185964" w:rsidR="00971117" w:rsidRPr="00C37FD1" w:rsidRDefault="00C37FD1" w:rsidP="00C37FD1">
            <w:pPr>
              <w:spacing w:after="200" w:line="276" w:lineRule="auto"/>
              <w:contextualSpacing/>
              <w:jc w:val="center"/>
              <w:rPr>
                <w:szCs w:val="22"/>
              </w:rPr>
            </w:pPr>
            <w:r w:rsidRPr="00F93A7B">
              <w:rPr>
                <w:szCs w:val="22"/>
                <w:highlight w:val="yellow"/>
              </w:rPr>
              <w:t>O cadastro da</w:t>
            </w:r>
            <w:r w:rsidR="00971117" w:rsidRPr="00F93A7B">
              <w:rPr>
                <w:szCs w:val="22"/>
                <w:highlight w:val="yellow"/>
              </w:rPr>
              <w:t xml:space="preserve"> comissão da UF informada</w:t>
            </w:r>
            <w:r w:rsidRPr="00F93A7B">
              <w:rPr>
                <w:szCs w:val="22"/>
                <w:highlight w:val="yellow"/>
              </w:rPr>
              <w:t>,</w:t>
            </w:r>
            <w:r w:rsidR="00971117" w:rsidRPr="00F93A7B">
              <w:rPr>
                <w:szCs w:val="22"/>
                <w:highlight w:val="yellow"/>
              </w:rPr>
              <w:t xml:space="preserve"> não </w:t>
            </w:r>
            <w:r w:rsidRPr="00F93A7B">
              <w:rPr>
                <w:szCs w:val="22"/>
                <w:highlight w:val="yellow"/>
              </w:rPr>
              <w:t>foi realizado</w:t>
            </w:r>
            <w:r w:rsidR="00971117" w:rsidRPr="00F93A7B">
              <w:rPr>
                <w:szCs w:val="22"/>
                <w:highlight w:val="yellow"/>
              </w:rPr>
              <w:t>!</w:t>
            </w:r>
          </w:p>
        </w:tc>
        <w:tc>
          <w:tcPr>
            <w:tcW w:w="1701" w:type="dxa"/>
          </w:tcPr>
          <w:p w14:paraId="74755BE3" w14:textId="03842347" w:rsidR="00971117" w:rsidRPr="00971117" w:rsidRDefault="00971117" w:rsidP="00EF69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4"/>
                <w:szCs w:val="24"/>
              </w:rPr>
            </w:pPr>
            <w:r w:rsidRPr="00971117">
              <w:rPr>
                <w:color w:val="000000"/>
                <w:sz w:val="24"/>
                <w:szCs w:val="24"/>
              </w:rPr>
              <w:t>Alerta</w:t>
            </w:r>
          </w:p>
        </w:tc>
      </w:tr>
    </w:tbl>
    <w:p w14:paraId="0FE87593" w14:textId="77777777" w:rsidR="00DB4711" w:rsidRPr="00971117" w:rsidRDefault="00DB4711" w:rsidP="002B1554">
      <w:pPr>
        <w:pStyle w:val="Dica"/>
      </w:pPr>
    </w:p>
    <w:p w14:paraId="7EB11AFD" w14:textId="77777777" w:rsidR="00A02740" w:rsidRPr="00971117" w:rsidRDefault="00A02740" w:rsidP="002B1554">
      <w:pPr>
        <w:pStyle w:val="Dica"/>
      </w:pPr>
    </w:p>
    <w:p w14:paraId="6EE2E579" w14:textId="77777777" w:rsidR="00522F04" w:rsidRPr="00971117" w:rsidRDefault="00522F04" w:rsidP="002B1554">
      <w:pPr>
        <w:pStyle w:val="Dica"/>
      </w:pPr>
    </w:p>
    <w:p w14:paraId="118A4E98" w14:textId="77777777" w:rsidR="00522F04" w:rsidRPr="00971117" w:rsidRDefault="00522F04" w:rsidP="002B1554">
      <w:pPr>
        <w:pStyle w:val="Dica"/>
      </w:pPr>
    </w:p>
    <w:p w14:paraId="01F5C59C" w14:textId="77777777" w:rsidR="00522F04" w:rsidRPr="00971117" w:rsidRDefault="00522F04" w:rsidP="002B1554">
      <w:pPr>
        <w:pStyle w:val="Dica"/>
      </w:pPr>
    </w:p>
    <w:p w14:paraId="2B3A57DD" w14:textId="77777777" w:rsidR="00A02740" w:rsidRPr="00971117" w:rsidRDefault="00A02740" w:rsidP="002B1554">
      <w:pPr>
        <w:pStyle w:val="Dica"/>
      </w:pPr>
    </w:p>
    <w:p w14:paraId="63F33EE0" w14:textId="778440E4" w:rsidR="00BC778D" w:rsidRPr="00971117" w:rsidRDefault="00BC778D" w:rsidP="00BE23F3">
      <w:pPr>
        <w:pStyle w:val="Ttulo2"/>
        <w:numPr>
          <w:ilvl w:val="0"/>
          <w:numId w:val="3"/>
        </w:numPr>
        <w:spacing w:before="240"/>
      </w:pPr>
      <w:bookmarkStart w:id="42" w:name="_Toc17806395"/>
      <w:r w:rsidRPr="00971117">
        <w:t>I</w:t>
      </w:r>
      <w:r w:rsidR="00BE23F3" w:rsidRPr="00971117">
        <w:t>nformações Complementares</w:t>
      </w:r>
      <w:bookmarkEnd w:id="42"/>
    </w:p>
    <w:p w14:paraId="43D03C11" w14:textId="269D39A9" w:rsidR="00BA4BE9" w:rsidRPr="00971117" w:rsidRDefault="00BA4BE9">
      <w:pPr>
        <w:pStyle w:val="Dica"/>
        <w:rPr>
          <w:i w:val="0"/>
          <w:color w:val="auto"/>
          <w:sz w:val="20"/>
          <w:szCs w:val="20"/>
        </w:rPr>
      </w:pPr>
      <w:r w:rsidRPr="00971117">
        <w:rPr>
          <w:i w:val="0"/>
          <w:color w:val="auto"/>
          <w:sz w:val="20"/>
          <w:szCs w:val="20"/>
        </w:rPr>
        <w:t>Histórias relacionadas com este requisito:</w:t>
      </w:r>
    </w:p>
    <w:p w14:paraId="733AC413" w14:textId="17A4B97F" w:rsidR="00BA4BE9" w:rsidRPr="00971117" w:rsidRDefault="00BA4BE9">
      <w:pPr>
        <w:pStyle w:val="Dica"/>
        <w:rPr>
          <w:b/>
          <w:bCs/>
          <w:i w:val="0"/>
          <w:color w:val="auto"/>
          <w:sz w:val="20"/>
          <w:szCs w:val="20"/>
        </w:rPr>
      </w:pPr>
      <w:r w:rsidRPr="00971117">
        <w:rPr>
          <w:b/>
          <w:bCs/>
          <w:i w:val="0"/>
          <w:color w:val="auto"/>
          <w:sz w:val="20"/>
          <w:szCs w:val="20"/>
        </w:rPr>
        <w:t>Eleitoral_HST01_Manter_Calendario_Eleitoral_AbaPeriodo_Consultar_Excluir</w:t>
      </w:r>
    </w:p>
    <w:p w14:paraId="256CEDEB" w14:textId="259C1205" w:rsidR="00BA4BE9" w:rsidRPr="00971117" w:rsidRDefault="00BA4BE9">
      <w:pPr>
        <w:pStyle w:val="Dica"/>
        <w:rPr>
          <w:b/>
          <w:bCs/>
          <w:i w:val="0"/>
          <w:color w:val="auto"/>
          <w:sz w:val="20"/>
          <w:szCs w:val="20"/>
        </w:rPr>
      </w:pPr>
      <w:r w:rsidRPr="00971117">
        <w:rPr>
          <w:b/>
          <w:bCs/>
          <w:i w:val="0"/>
          <w:color w:val="auto"/>
          <w:sz w:val="20"/>
          <w:szCs w:val="20"/>
        </w:rPr>
        <w:t>Eleitoral_HST02_Manter_Calendario_Eleitoral_AbaPeriodo_Incluir_Alterar</w:t>
      </w:r>
    </w:p>
    <w:p w14:paraId="6F6C0C0D" w14:textId="64BB6A5D" w:rsidR="00BA4BE9" w:rsidRPr="00971117" w:rsidRDefault="00BA4BE9">
      <w:pPr>
        <w:pStyle w:val="Dica"/>
        <w:rPr>
          <w:b/>
          <w:bCs/>
          <w:i w:val="0"/>
          <w:color w:val="auto"/>
          <w:sz w:val="20"/>
          <w:szCs w:val="20"/>
        </w:rPr>
      </w:pPr>
      <w:r w:rsidRPr="00971117">
        <w:rPr>
          <w:b/>
          <w:bCs/>
          <w:i w:val="0"/>
          <w:color w:val="auto"/>
          <w:sz w:val="20"/>
          <w:szCs w:val="20"/>
        </w:rPr>
        <w:t>Eleitoral_HST05_Consultar_Eleição</w:t>
      </w:r>
    </w:p>
    <w:p w14:paraId="3D3E99B9" w14:textId="760D7E3F" w:rsidR="00BA4BE9" w:rsidRPr="00971117" w:rsidRDefault="00BA4BE9">
      <w:pPr>
        <w:pStyle w:val="Dica"/>
        <w:rPr>
          <w:b/>
          <w:bCs/>
          <w:i w:val="0"/>
          <w:color w:val="auto"/>
          <w:sz w:val="20"/>
          <w:szCs w:val="20"/>
        </w:rPr>
      </w:pPr>
      <w:r w:rsidRPr="00971117">
        <w:rPr>
          <w:b/>
          <w:bCs/>
          <w:i w:val="0"/>
          <w:color w:val="auto"/>
          <w:sz w:val="20"/>
          <w:szCs w:val="20"/>
        </w:rPr>
        <w:t>Eleitoral_HST06_Numero_Membros</w:t>
      </w:r>
    </w:p>
    <w:p w14:paraId="11973652" w14:textId="7B562C62" w:rsidR="002B65B1" w:rsidRPr="00A02740" w:rsidRDefault="002B65B1">
      <w:pPr>
        <w:pStyle w:val="Dica"/>
        <w:rPr>
          <w:b/>
          <w:bCs/>
          <w:i w:val="0"/>
          <w:color w:val="auto"/>
          <w:sz w:val="20"/>
          <w:szCs w:val="20"/>
        </w:rPr>
      </w:pPr>
      <w:r w:rsidRPr="00971117">
        <w:rPr>
          <w:b/>
          <w:bCs/>
          <w:i w:val="0"/>
          <w:color w:val="auto"/>
          <w:sz w:val="20"/>
          <w:szCs w:val="20"/>
        </w:rPr>
        <w:t>Eleitoral_HST07_Manter_Membros_Incluir</w:t>
      </w:r>
    </w:p>
    <w:sectPr w:rsidR="002B65B1" w:rsidRPr="00A02740" w:rsidSect="00757A62">
      <w:headerReference w:type="even" r:id="rId20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50D7D" w14:textId="77777777" w:rsidR="00663E4B" w:rsidRDefault="00663E4B">
      <w:r>
        <w:separator/>
      </w:r>
    </w:p>
    <w:p w14:paraId="29D35778" w14:textId="77777777" w:rsidR="00663E4B" w:rsidRDefault="00663E4B"/>
  </w:endnote>
  <w:endnote w:type="continuationSeparator" w:id="0">
    <w:p w14:paraId="4B171DAD" w14:textId="77777777" w:rsidR="00663E4B" w:rsidRDefault="00663E4B">
      <w:r>
        <w:continuationSeparator/>
      </w:r>
    </w:p>
    <w:p w14:paraId="50DA4BCA" w14:textId="77777777" w:rsidR="00663E4B" w:rsidRDefault="00663E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AE0FD8" w14:textId="77777777" w:rsidR="00663E4B" w:rsidRDefault="00663E4B">
      <w:r>
        <w:separator/>
      </w:r>
    </w:p>
    <w:p w14:paraId="00A29E59" w14:textId="77777777" w:rsidR="00663E4B" w:rsidRDefault="00663E4B"/>
  </w:footnote>
  <w:footnote w:type="continuationSeparator" w:id="0">
    <w:p w14:paraId="4361D1D1" w14:textId="77777777" w:rsidR="00663E4B" w:rsidRDefault="00663E4B">
      <w:r>
        <w:continuationSeparator/>
      </w:r>
    </w:p>
    <w:p w14:paraId="1ABB249B" w14:textId="77777777" w:rsidR="00663E4B" w:rsidRDefault="00663E4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C37FD1" w:rsidRDefault="00C37FD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07B14C0"/>
    <w:multiLevelType w:val="hybridMultilevel"/>
    <w:tmpl w:val="79A0535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">
    <w:nsid w:val="040C787A"/>
    <w:multiLevelType w:val="hybridMultilevel"/>
    <w:tmpl w:val="AD4A5D6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D12E1"/>
    <w:multiLevelType w:val="hybridMultilevel"/>
    <w:tmpl w:val="E05851B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">
    <w:nsid w:val="07C00D44"/>
    <w:multiLevelType w:val="hybridMultilevel"/>
    <w:tmpl w:val="5DF4B50C"/>
    <w:lvl w:ilvl="0" w:tplc="0416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6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7">
    <w:nsid w:val="10B36882"/>
    <w:multiLevelType w:val="hybridMultilevel"/>
    <w:tmpl w:val="1FEAC2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244D3D"/>
    <w:multiLevelType w:val="hybridMultilevel"/>
    <w:tmpl w:val="AD4A5D6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ED38FB"/>
    <w:multiLevelType w:val="multilevel"/>
    <w:tmpl w:val="77CC71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06A349F"/>
    <w:multiLevelType w:val="hybridMultilevel"/>
    <w:tmpl w:val="F3D021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EA5C17"/>
    <w:multiLevelType w:val="hybridMultilevel"/>
    <w:tmpl w:val="1060A6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373E90"/>
    <w:multiLevelType w:val="hybridMultilevel"/>
    <w:tmpl w:val="9ED4B1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12151F"/>
    <w:multiLevelType w:val="hybridMultilevel"/>
    <w:tmpl w:val="15166F1A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5">
    <w:nsid w:val="2EDE4686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0D6401E"/>
    <w:multiLevelType w:val="hybridMultilevel"/>
    <w:tmpl w:val="AF863B2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33D766B"/>
    <w:multiLevelType w:val="hybridMultilevel"/>
    <w:tmpl w:val="5FC0B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9">
    <w:nsid w:val="3903731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9204F6D"/>
    <w:multiLevelType w:val="multilevel"/>
    <w:tmpl w:val="C294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B0328C5"/>
    <w:multiLevelType w:val="hybridMultilevel"/>
    <w:tmpl w:val="D9589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AF1358"/>
    <w:multiLevelType w:val="multilevel"/>
    <w:tmpl w:val="AB76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3240E2A"/>
    <w:multiLevelType w:val="multilevel"/>
    <w:tmpl w:val="1E145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3BF2A9C"/>
    <w:multiLevelType w:val="multilevel"/>
    <w:tmpl w:val="C4A20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>
    <w:nsid w:val="48007D29"/>
    <w:multiLevelType w:val="hybridMultilevel"/>
    <w:tmpl w:val="AF863B2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9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560B2BDF"/>
    <w:multiLevelType w:val="hybridMultilevel"/>
    <w:tmpl w:val="668ECA9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7040A31"/>
    <w:multiLevelType w:val="hybridMultilevel"/>
    <w:tmpl w:val="507CF8D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3">
    <w:nsid w:val="59722F11"/>
    <w:multiLevelType w:val="hybridMultilevel"/>
    <w:tmpl w:val="AD4A5D6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6F696E"/>
    <w:multiLevelType w:val="multilevel"/>
    <w:tmpl w:val="D2A80C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5C1A103D"/>
    <w:multiLevelType w:val="hybridMultilevel"/>
    <w:tmpl w:val="EEC225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BF42B9"/>
    <w:multiLevelType w:val="hybridMultilevel"/>
    <w:tmpl w:val="F4BA1B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990215"/>
    <w:multiLevelType w:val="hybridMultilevel"/>
    <w:tmpl w:val="180A80F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8">
    <w:nsid w:val="63562FAF"/>
    <w:multiLevelType w:val="hybridMultilevel"/>
    <w:tmpl w:val="F61A0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3938B6"/>
    <w:multiLevelType w:val="hybridMultilevel"/>
    <w:tmpl w:val="977CE09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1">
    <w:nsid w:val="67CE1390"/>
    <w:multiLevelType w:val="hybridMultilevel"/>
    <w:tmpl w:val="3B06B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3">
    <w:nsid w:val="6ECE3307"/>
    <w:multiLevelType w:val="multilevel"/>
    <w:tmpl w:val="C4A20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09F6422"/>
    <w:multiLevelType w:val="hybridMultilevel"/>
    <w:tmpl w:val="543ABEB2"/>
    <w:lvl w:ilvl="0" w:tplc="6750F4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1023CBE"/>
    <w:multiLevelType w:val="multilevel"/>
    <w:tmpl w:val="01C66E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71C43C7D"/>
    <w:multiLevelType w:val="hybridMultilevel"/>
    <w:tmpl w:val="96804F10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3E31BC9"/>
    <w:multiLevelType w:val="hybridMultilevel"/>
    <w:tmpl w:val="2D2A2F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9">
    <w:nsid w:val="771F24EF"/>
    <w:multiLevelType w:val="hybridMultilevel"/>
    <w:tmpl w:val="4C8CFF3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0">
    <w:nsid w:val="77BB052C"/>
    <w:multiLevelType w:val="hybridMultilevel"/>
    <w:tmpl w:val="6BB203FE"/>
    <w:lvl w:ilvl="0" w:tplc="90628F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A7E7BD4"/>
    <w:multiLevelType w:val="multilevel"/>
    <w:tmpl w:val="9A1CBABC"/>
    <w:lvl w:ilvl="0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06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150" w:hanging="648"/>
      </w:pPr>
    </w:lvl>
    <w:lvl w:ilvl="4">
      <w:start w:val="1"/>
      <w:numFmt w:val="decimal"/>
      <w:lvlText w:val="%1.%2.%3.%4.%5."/>
      <w:lvlJc w:val="left"/>
      <w:pPr>
        <w:ind w:left="2734" w:hanging="792"/>
      </w:pPr>
    </w:lvl>
    <w:lvl w:ilvl="5">
      <w:start w:val="1"/>
      <w:numFmt w:val="decimal"/>
      <w:lvlText w:val="%1.%2.%3.%4.%5.%6."/>
      <w:lvlJc w:val="left"/>
      <w:pPr>
        <w:ind w:left="3238" w:hanging="936"/>
      </w:pPr>
    </w:lvl>
    <w:lvl w:ilvl="6">
      <w:start w:val="1"/>
      <w:numFmt w:val="decimal"/>
      <w:lvlText w:val="%1.%2.%3.%4.%5.%6.%7."/>
      <w:lvlJc w:val="left"/>
      <w:pPr>
        <w:ind w:left="3742" w:hanging="1080"/>
      </w:pPr>
    </w:lvl>
    <w:lvl w:ilvl="7">
      <w:start w:val="1"/>
      <w:numFmt w:val="decimal"/>
      <w:lvlText w:val="%1.%2.%3.%4.%5.%6.%7.%8."/>
      <w:lvlJc w:val="left"/>
      <w:pPr>
        <w:ind w:left="4246" w:hanging="1224"/>
      </w:pPr>
    </w:lvl>
    <w:lvl w:ilvl="8">
      <w:start w:val="1"/>
      <w:numFmt w:val="decimal"/>
      <w:lvlText w:val="%1.%2.%3.%4.%5.%6.%7.%8.%9."/>
      <w:lvlJc w:val="left"/>
      <w:pPr>
        <w:ind w:left="4822" w:hanging="1440"/>
      </w:pPr>
    </w:lvl>
  </w:abstractNum>
  <w:abstractNum w:abstractNumId="52">
    <w:nsid w:val="7B152433"/>
    <w:multiLevelType w:val="multilevel"/>
    <w:tmpl w:val="C4A20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7FE67AB5"/>
    <w:multiLevelType w:val="hybridMultilevel"/>
    <w:tmpl w:val="074A2532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10"/>
  </w:num>
  <w:num w:numId="4">
    <w:abstractNumId w:val="54"/>
  </w:num>
  <w:num w:numId="5">
    <w:abstractNumId w:val="19"/>
  </w:num>
  <w:num w:numId="6">
    <w:abstractNumId w:val="16"/>
  </w:num>
  <w:num w:numId="7">
    <w:abstractNumId w:val="34"/>
  </w:num>
  <w:num w:numId="8">
    <w:abstractNumId w:val="40"/>
  </w:num>
  <w:num w:numId="9">
    <w:abstractNumId w:val="52"/>
  </w:num>
  <w:num w:numId="10">
    <w:abstractNumId w:val="43"/>
  </w:num>
  <w:num w:numId="11">
    <w:abstractNumId w:val="15"/>
  </w:num>
  <w:num w:numId="12">
    <w:abstractNumId w:val="24"/>
  </w:num>
  <w:num w:numId="13">
    <w:abstractNumId w:val="45"/>
  </w:num>
  <w:num w:numId="14">
    <w:abstractNumId w:val="35"/>
  </w:num>
  <w:num w:numId="15">
    <w:abstractNumId w:val="20"/>
  </w:num>
  <w:num w:numId="16">
    <w:abstractNumId w:val="51"/>
  </w:num>
  <w:num w:numId="17">
    <w:abstractNumId w:val="11"/>
  </w:num>
  <w:num w:numId="18">
    <w:abstractNumId w:val="31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6"/>
  </w:num>
  <w:num w:numId="21">
    <w:abstractNumId w:val="8"/>
  </w:num>
  <w:num w:numId="22">
    <w:abstractNumId w:val="53"/>
  </w:num>
  <w:num w:numId="23">
    <w:abstractNumId w:val="46"/>
  </w:num>
  <w:num w:numId="24">
    <w:abstractNumId w:val="13"/>
  </w:num>
  <w:num w:numId="25">
    <w:abstractNumId w:val="9"/>
  </w:num>
  <w:num w:numId="26">
    <w:abstractNumId w:val="22"/>
  </w:num>
  <w:num w:numId="27">
    <w:abstractNumId w:val="23"/>
  </w:num>
  <w:num w:numId="28">
    <w:abstractNumId w:val="28"/>
  </w:num>
  <w:num w:numId="29">
    <w:abstractNumId w:val="44"/>
  </w:num>
  <w:num w:numId="30">
    <w:abstractNumId w:val="12"/>
  </w:num>
  <w:num w:numId="31">
    <w:abstractNumId w:val="33"/>
  </w:num>
  <w:num w:numId="32">
    <w:abstractNumId w:val="32"/>
  </w:num>
  <w:num w:numId="33">
    <w:abstractNumId w:val="55"/>
  </w:num>
  <w:num w:numId="34">
    <w:abstractNumId w:val="5"/>
  </w:num>
  <w:num w:numId="35">
    <w:abstractNumId w:val="39"/>
  </w:num>
  <w:num w:numId="36">
    <w:abstractNumId w:val="49"/>
  </w:num>
  <w:num w:numId="37">
    <w:abstractNumId w:val="4"/>
  </w:num>
  <w:num w:numId="38">
    <w:abstractNumId w:val="41"/>
  </w:num>
  <w:num w:numId="39">
    <w:abstractNumId w:val="37"/>
  </w:num>
  <w:num w:numId="40">
    <w:abstractNumId w:val="38"/>
  </w:num>
  <w:num w:numId="41">
    <w:abstractNumId w:val="47"/>
  </w:num>
  <w:num w:numId="42">
    <w:abstractNumId w:val="14"/>
  </w:num>
  <w:num w:numId="43">
    <w:abstractNumId w:val="21"/>
  </w:num>
  <w:num w:numId="44">
    <w:abstractNumId w:val="30"/>
  </w:num>
  <w:num w:numId="45">
    <w:abstractNumId w:val="36"/>
  </w:num>
  <w:num w:numId="46">
    <w:abstractNumId w:val="17"/>
  </w:num>
  <w:num w:numId="47">
    <w:abstractNumId w:val="7"/>
  </w:num>
  <w:num w:numId="48">
    <w:abstractNumId w:val="3"/>
  </w:num>
  <w:num w:numId="49">
    <w:abstractNumId w:val="50"/>
  </w:num>
  <w:num w:numId="50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activeWritingStyle w:appName="MSWord" w:lang="pt-BR" w:vendorID="64" w:dllVersion="131078" w:nlCheck="1" w:checkStyle="0"/>
  <w:activeWritingStyle w:appName="MSWord" w:lang="en-US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628F"/>
    <w:rsid w:val="00011C07"/>
    <w:rsid w:val="00023417"/>
    <w:rsid w:val="00026396"/>
    <w:rsid w:val="0005025A"/>
    <w:rsid w:val="000514D4"/>
    <w:rsid w:val="0005165C"/>
    <w:rsid w:val="00052A11"/>
    <w:rsid w:val="00052B79"/>
    <w:rsid w:val="00054654"/>
    <w:rsid w:val="0006016B"/>
    <w:rsid w:val="000610FE"/>
    <w:rsid w:val="000628DE"/>
    <w:rsid w:val="0006463C"/>
    <w:rsid w:val="0006486D"/>
    <w:rsid w:val="000656C5"/>
    <w:rsid w:val="00065C98"/>
    <w:rsid w:val="0006772D"/>
    <w:rsid w:val="00075C3F"/>
    <w:rsid w:val="00076318"/>
    <w:rsid w:val="00080AD9"/>
    <w:rsid w:val="000825ED"/>
    <w:rsid w:val="0008752A"/>
    <w:rsid w:val="00092420"/>
    <w:rsid w:val="0009796C"/>
    <w:rsid w:val="000A01B5"/>
    <w:rsid w:val="000A750E"/>
    <w:rsid w:val="000B038B"/>
    <w:rsid w:val="000B08EF"/>
    <w:rsid w:val="000B624B"/>
    <w:rsid w:val="000C03AE"/>
    <w:rsid w:val="000C0B01"/>
    <w:rsid w:val="000C0EAF"/>
    <w:rsid w:val="000D17FF"/>
    <w:rsid w:val="000D6620"/>
    <w:rsid w:val="000D724B"/>
    <w:rsid w:val="000E10A0"/>
    <w:rsid w:val="000E16EC"/>
    <w:rsid w:val="000E4445"/>
    <w:rsid w:val="000E518A"/>
    <w:rsid w:val="000E5674"/>
    <w:rsid w:val="000E5F1F"/>
    <w:rsid w:val="000F6540"/>
    <w:rsid w:val="0010280B"/>
    <w:rsid w:val="00102970"/>
    <w:rsid w:val="00102F91"/>
    <w:rsid w:val="0010393E"/>
    <w:rsid w:val="0010717B"/>
    <w:rsid w:val="00107D7C"/>
    <w:rsid w:val="00110BB0"/>
    <w:rsid w:val="00112035"/>
    <w:rsid w:val="00120056"/>
    <w:rsid w:val="001239CC"/>
    <w:rsid w:val="00125048"/>
    <w:rsid w:val="0012598F"/>
    <w:rsid w:val="00132BAE"/>
    <w:rsid w:val="001346CA"/>
    <w:rsid w:val="001352A5"/>
    <w:rsid w:val="00135D31"/>
    <w:rsid w:val="001418E1"/>
    <w:rsid w:val="00142634"/>
    <w:rsid w:val="00142655"/>
    <w:rsid w:val="00143AE0"/>
    <w:rsid w:val="0014605A"/>
    <w:rsid w:val="00146DE1"/>
    <w:rsid w:val="00154ADA"/>
    <w:rsid w:val="00157E00"/>
    <w:rsid w:val="00157E66"/>
    <w:rsid w:val="00164116"/>
    <w:rsid w:val="00164C19"/>
    <w:rsid w:val="00165A72"/>
    <w:rsid w:val="00165B69"/>
    <w:rsid w:val="001701BE"/>
    <w:rsid w:val="00175248"/>
    <w:rsid w:val="0017696D"/>
    <w:rsid w:val="00182ECD"/>
    <w:rsid w:val="0018514B"/>
    <w:rsid w:val="0019459B"/>
    <w:rsid w:val="001A5B4B"/>
    <w:rsid w:val="001A65F8"/>
    <w:rsid w:val="001A6DA2"/>
    <w:rsid w:val="001A6EB0"/>
    <w:rsid w:val="001B0E1B"/>
    <w:rsid w:val="001B1794"/>
    <w:rsid w:val="001C15FC"/>
    <w:rsid w:val="001C2642"/>
    <w:rsid w:val="001C2717"/>
    <w:rsid w:val="001C5C28"/>
    <w:rsid w:val="001C604A"/>
    <w:rsid w:val="001D01BA"/>
    <w:rsid w:val="001D0F14"/>
    <w:rsid w:val="001D202C"/>
    <w:rsid w:val="001D395A"/>
    <w:rsid w:val="001D6958"/>
    <w:rsid w:val="001D7362"/>
    <w:rsid w:val="001E2057"/>
    <w:rsid w:val="001E5FCB"/>
    <w:rsid w:val="001E7B4B"/>
    <w:rsid w:val="001F02F3"/>
    <w:rsid w:val="001F0F72"/>
    <w:rsid w:val="001F1269"/>
    <w:rsid w:val="001F15D3"/>
    <w:rsid w:val="001F1623"/>
    <w:rsid w:val="001F1A4C"/>
    <w:rsid w:val="001F22E9"/>
    <w:rsid w:val="001F2B28"/>
    <w:rsid w:val="001F6C31"/>
    <w:rsid w:val="00201351"/>
    <w:rsid w:val="002028D7"/>
    <w:rsid w:val="00205203"/>
    <w:rsid w:val="00207446"/>
    <w:rsid w:val="002103E0"/>
    <w:rsid w:val="002202F0"/>
    <w:rsid w:val="002232C0"/>
    <w:rsid w:val="0022552C"/>
    <w:rsid w:val="00225EB9"/>
    <w:rsid w:val="002264A6"/>
    <w:rsid w:val="00230A3B"/>
    <w:rsid w:val="00232DD7"/>
    <w:rsid w:val="002330AE"/>
    <w:rsid w:val="0023318E"/>
    <w:rsid w:val="002359C8"/>
    <w:rsid w:val="0023613E"/>
    <w:rsid w:val="002366FF"/>
    <w:rsid w:val="0024203F"/>
    <w:rsid w:val="00243B79"/>
    <w:rsid w:val="002443D4"/>
    <w:rsid w:val="0024606E"/>
    <w:rsid w:val="00246E90"/>
    <w:rsid w:val="00246F0B"/>
    <w:rsid w:val="00253516"/>
    <w:rsid w:val="002551F6"/>
    <w:rsid w:val="002574D2"/>
    <w:rsid w:val="00257CFC"/>
    <w:rsid w:val="00266BFA"/>
    <w:rsid w:val="00267DC7"/>
    <w:rsid w:val="002712B3"/>
    <w:rsid w:val="0027293E"/>
    <w:rsid w:val="00282745"/>
    <w:rsid w:val="00284159"/>
    <w:rsid w:val="002870CB"/>
    <w:rsid w:val="0029053B"/>
    <w:rsid w:val="0029068A"/>
    <w:rsid w:val="00290B40"/>
    <w:rsid w:val="0029271D"/>
    <w:rsid w:val="00294C89"/>
    <w:rsid w:val="002967B2"/>
    <w:rsid w:val="002A0B69"/>
    <w:rsid w:val="002A4A24"/>
    <w:rsid w:val="002A52F6"/>
    <w:rsid w:val="002A5A9F"/>
    <w:rsid w:val="002A75CF"/>
    <w:rsid w:val="002B1554"/>
    <w:rsid w:val="002B65B1"/>
    <w:rsid w:val="002B7762"/>
    <w:rsid w:val="002C11F9"/>
    <w:rsid w:val="002C3B72"/>
    <w:rsid w:val="002C410A"/>
    <w:rsid w:val="002C5AC7"/>
    <w:rsid w:val="002D1CAA"/>
    <w:rsid w:val="002D79E1"/>
    <w:rsid w:val="002E60AF"/>
    <w:rsid w:val="002F0D4C"/>
    <w:rsid w:val="002F6C9A"/>
    <w:rsid w:val="003004EA"/>
    <w:rsid w:val="00301505"/>
    <w:rsid w:val="0030335D"/>
    <w:rsid w:val="0030370F"/>
    <w:rsid w:val="003053E1"/>
    <w:rsid w:val="00306001"/>
    <w:rsid w:val="00314F95"/>
    <w:rsid w:val="00322EBD"/>
    <w:rsid w:val="00324EAA"/>
    <w:rsid w:val="003337BA"/>
    <w:rsid w:val="00333F4A"/>
    <w:rsid w:val="0033587E"/>
    <w:rsid w:val="003364C3"/>
    <w:rsid w:val="003419D8"/>
    <w:rsid w:val="00342279"/>
    <w:rsid w:val="00342AFD"/>
    <w:rsid w:val="00344F6E"/>
    <w:rsid w:val="00344FD3"/>
    <w:rsid w:val="0034588E"/>
    <w:rsid w:val="00345991"/>
    <w:rsid w:val="00345A46"/>
    <w:rsid w:val="00345F51"/>
    <w:rsid w:val="00347052"/>
    <w:rsid w:val="0035374E"/>
    <w:rsid w:val="00353CEF"/>
    <w:rsid w:val="003562D2"/>
    <w:rsid w:val="0035649F"/>
    <w:rsid w:val="00362959"/>
    <w:rsid w:val="00364980"/>
    <w:rsid w:val="00366261"/>
    <w:rsid w:val="003664C4"/>
    <w:rsid w:val="003669BA"/>
    <w:rsid w:val="003716C2"/>
    <w:rsid w:val="003722A4"/>
    <w:rsid w:val="003733A1"/>
    <w:rsid w:val="00375A22"/>
    <w:rsid w:val="00382B08"/>
    <w:rsid w:val="00383088"/>
    <w:rsid w:val="00390A0F"/>
    <w:rsid w:val="0039130F"/>
    <w:rsid w:val="003934FC"/>
    <w:rsid w:val="003978DC"/>
    <w:rsid w:val="00397E0F"/>
    <w:rsid w:val="003A0A81"/>
    <w:rsid w:val="003A4E5B"/>
    <w:rsid w:val="003B0E06"/>
    <w:rsid w:val="003C0C12"/>
    <w:rsid w:val="003C5C59"/>
    <w:rsid w:val="003D5767"/>
    <w:rsid w:val="003D6850"/>
    <w:rsid w:val="003D743A"/>
    <w:rsid w:val="003D7F17"/>
    <w:rsid w:val="003E16B7"/>
    <w:rsid w:val="003E1802"/>
    <w:rsid w:val="003E2717"/>
    <w:rsid w:val="003E353E"/>
    <w:rsid w:val="003E5072"/>
    <w:rsid w:val="003F01E8"/>
    <w:rsid w:val="003F0E2A"/>
    <w:rsid w:val="003F2380"/>
    <w:rsid w:val="003F629D"/>
    <w:rsid w:val="00402755"/>
    <w:rsid w:val="00402FB3"/>
    <w:rsid w:val="00404BB0"/>
    <w:rsid w:val="00413205"/>
    <w:rsid w:val="00413B4C"/>
    <w:rsid w:val="00414A29"/>
    <w:rsid w:val="004166D4"/>
    <w:rsid w:val="00421A84"/>
    <w:rsid w:val="00423475"/>
    <w:rsid w:val="0042586D"/>
    <w:rsid w:val="00425BC6"/>
    <w:rsid w:val="004271AB"/>
    <w:rsid w:val="00427294"/>
    <w:rsid w:val="00434E17"/>
    <w:rsid w:val="00435DB5"/>
    <w:rsid w:val="00441F6B"/>
    <w:rsid w:val="0044488D"/>
    <w:rsid w:val="004530A3"/>
    <w:rsid w:val="00453E7D"/>
    <w:rsid w:val="004556F8"/>
    <w:rsid w:val="00455D57"/>
    <w:rsid w:val="0045681B"/>
    <w:rsid w:val="0046482F"/>
    <w:rsid w:val="00464F7D"/>
    <w:rsid w:val="00467605"/>
    <w:rsid w:val="004703EA"/>
    <w:rsid w:val="004716C5"/>
    <w:rsid w:val="004815D8"/>
    <w:rsid w:val="004844C8"/>
    <w:rsid w:val="00486818"/>
    <w:rsid w:val="00487A6A"/>
    <w:rsid w:val="00491E8C"/>
    <w:rsid w:val="004A0613"/>
    <w:rsid w:val="004A0CB0"/>
    <w:rsid w:val="004A1DAD"/>
    <w:rsid w:val="004A4D97"/>
    <w:rsid w:val="004C0575"/>
    <w:rsid w:val="004C1A30"/>
    <w:rsid w:val="004C3E38"/>
    <w:rsid w:val="004C76D1"/>
    <w:rsid w:val="004D7401"/>
    <w:rsid w:val="004E004A"/>
    <w:rsid w:val="004E22F7"/>
    <w:rsid w:val="004E4F98"/>
    <w:rsid w:val="004E6355"/>
    <w:rsid w:val="004F5F85"/>
    <w:rsid w:val="00501371"/>
    <w:rsid w:val="00504057"/>
    <w:rsid w:val="00506FCD"/>
    <w:rsid w:val="00513B49"/>
    <w:rsid w:val="00515FBB"/>
    <w:rsid w:val="00520578"/>
    <w:rsid w:val="00522F04"/>
    <w:rsid w:val="0052318C"/>
    <w:rsid w:val="00525B7B"/>
    <w:rsid w:val="00526787"/>
    <w:rsid w:val="00527D86"/>
    <w:rsid w:val="00534B4C"/>
    <w:rsid w:val="0054422A"/>
    <w:rsid w:val="005475F8"/>
    <w:rsid w:val="00547E19"/>
    <w:rsid w:val="00552E5F"/>
    <w:rsid w:val="005530BC"/>
    <w:rsid w:val="00554E1D"/>
    <w:rsid w:val="005614E1"/>
    <w:rsid w:val="00563DF4"/>
    <w:rsid w:val="00564768"/>
    <w:rsid w:val="00566743"/>
    <w:rsid w:val="005711B6"/>
    <w:rsid w:val="00572518"/>
    <w:rsid w:val="005727C9"/>
    <w:rsid w:val="0058400F"/>
    <w:rsid w:val="00586C0A"/>
    <w:rsid w:val="00593B68"/>
    <w:rsid w:val="00594109"/>
    <w:rsid w:val="00596253"/>
    <w:rsid w:val="005A1A0E"/>
    <w:rsid w:val="005A2E61"/>
    <w:rsid w:val="005A4527"/>
    <w:rsid w:val="005A6B78"/>
    <w:rsid w:val="005B29FF"/>
    <w:rsid w:val="005B4D6D"/>
    <w:rsid w:val="005B660B"/>
    <w:rsid w:val="005B6798"/>
    <w:rsid w:val="005B77D4"/>
    <w:rsid w:val="005C2179"/>
    <w:rsid w:val="005C4CD1"/>
    <w:rsid w:val="005C52D5"/>
    <w:rsid w:val="005C69A3"/>
    <w:rsid w:val="005D4539"/>
    <w:rsid w:val="005E1473"/>
    <w:rsid w:val="005E4BC8"/>
    <w:rsid w:val="005E77FA"/>
    <w:rsid w:val="005F6896"/>
    <w:rsid w:val="0060512A"/>
    <w:rsid w:val="0061069F"/>
    <w:rsid w:val="00612340"/>
    <w:rsid w:val="00613C1A"/>
    <w:rsid w:val="006145D7"/>
    <w:rsid w:val="006149D6"/>
    <w:rsid w:val="00616B18"/>
    <w:rsid w:val="00622832"/>
    <w:rsid w:val="006271D7"/>
    <w:rsid w:val="00633F56"/>
    <w:rsid w:val="006345CA"/>
    <w:rsid w:val="00636F19"/>
    <w:rsid w:val="0064048D"/>
    <w:rsid w:val="00640BA0"/>
    <w:rsid w:val="00641E9F"/>
    <w:rsid w:val="00647C03"/>
    <w:rsid w:val="006507A2"/>
    <w:rsid w:val="006527A4"/>
    <w:rsid w:val="00654C33"/>
    <w:rsid w:val="00655914"/>
    <w:rsid w:val="00655E52"/>
    <w:rsid w:val="006572A7"/>
    <w:rsid w:val="00663E4B"/>
    <w:rsid w:val="006661A7"/>
    <w:rsid w:val="00666ACA"/>
    <w:rsid w:val="00677A54"/>
    <w:rsid w:val="00682B7B"/>
    <w:rsid w:val="006959CB"/>
    <w:rsid w:val="006A4D6F"/>
    <w:rsid w:val="006B0413"/>
    <w:rsid w:val="006B1AE3"/>
    <w:rsid w:val="006B1FB8"/>
    <w:rsid w:val="006B3090"/>
    <w:rsid w:val="006B6098"/>
    <w:rsid w:val="006B761B"/>
    <w:rsid w:val="006C1982"/>
    <w:rsid w:val="006C7DFA"/>
    <w:rsid w:val="006D16AB"/>
    <w:rsid w:val="006D7627"/>
    <w:rsid w:val="006E721D"/>
    <w:rsid w:val="006F188A"/>
    <w:rsid w:val="006F4B66"/>
    <w:rsid w:val="006F5B5A"/>
    <w:rsid w:val="007011EB"/>
    <w:rsid w:val="007037D5"/>
    <w:rsid w:val="007037E9"/>
    <w:rsid w:val="00705F29"/>
    <w:rsid w:val="007073AF"/>
    <w:rsid w:val="0071116C"/>
    <w:rsid w:val="007146F7"/>
    <w:rsid w:val="00716230"/>
    <w:rsid w:val="007262FA"/>
    <w:rsid w:val="00726B57"/>
    <w:rsid w:val="00727873"/>
    <w:rsid w:val="00727DAD"/>
    <w:rsid w:val="00730C69"/>
    <w:rsid w:val="00733827"/>
    <w:rsid w:val="00733AFE"/>
    <w:rsid w:val="00737F56"/>
    <w:rsid w:val="0074070B"/>
    <w:rsid w:val="0074711E"/>
    <w:rsid w:val="0075008C"/>
    <w:rsid w:val="007511C0"/>
    <w:rsid w:val="00753DED"/>
    <w:rsid w:val="00755612"/>
    <w:rsid w:val="007565DE"/>
    <w:rsid w:val="007569F0"/>
    <w:rsid w:val="00757A62"/>
    <w:rsid w:val="00771810"/>
    <w:rsid w:val="00773231"/>
    <w:rsid w:val="007738E1"/>
    <w:rsid w:val="007749F3"/>
    <w:rsid w:val="007811DE"/>
    <w:rsid w:val="00781701"/>
    <w:rsid w:val="00782404"/>
    <w:rsid w:val="00785945"/>
    <w:rsid w:val="00786174"/>
    <w:rsid w:val="007867B5"/>
    <w:rsid w:val="007878F0"/>
    <w:rsid w:val="00787983"/>
    <w:rsid w:val="00790F8E"/>
    <w:rsid w:val="00791436"/>
    <w:rsid w:val="0079149E"/>
    <w:rsid w:val="007918B5"/>
    <w:rsid w:val="007A1EDD"/>
    <w:rsid w:val="007A27C8"/>
    <w:rsid w:val="007A339E"/>
    <w:rsid w:val="007A5D08"/>
    <w:rsid w:val="007B1576"/>
    <w:rsid w:val="007B4B93"/>
    <w:rsid w:val="007C3BFF"/>
    <w:rsid w:val="007C49AB"/>
    <w:rsid w:val="007C5C75"/>
    <w:rsid w:val="007D0C25"/>
    <w:rsid w:val="007D31A9"/>
    <w:rsid w:val="007D781B"/>
    <w:rsid w:val="007E2763"/>
    <w:rsid w:val="007F05EA"/>
    <w:rsid w:val="007F0C0F"/>
    <w:rsid w:val="007F2206"/>
    <w:rsid w:val="007F3D96"/>
    <w:rsid w:val="007F645D"/>
    <w:rsid w:val="007F7994"/>
    <w:rsid w:val="007F7CB9"/>
    <w:rsid w:val="00802D45"/>
    <w:rsid w:val="00807E06"/>
    <w:rsid w:val="00813E74"/>
    <w:rsid w:val="00814D1B"/>
    <w:rsid w:val="00815A9E"/>
    <w:rsid w:val="008206C9"/>
    <w:rsid w:val="0082141D"/>
    <w:rsid w:val="008239EF"/>
    <w:rsid w:val="00825F00"/>
    <w:rsid w:val="00827ACF"/>
    <w:rsid w:val="0083319A"/>
    <w:rsid w:val="008424D8"/>
    <w:rsid w:val="0084506C"/>
    <w:rsid w:val="008466C0"/>
    <w:rsid w:val="00847353"/>
    <w:rsid w:val="00850C89"/>
    <w:rsid w:val="008545DB"/>
    <w:rsid w:val="00856CD9"/>
    <w:rsid w:val="008571F9"/>
    <w:rsid w:val="00862B6D"/>
    <w:rsid w:val="00863636"/>
    <w:rsid w:val="00874558"/>
    <w:rsid w:val="00874BCD"/>
    <w:rsid w:val="00876556"/>
    <w:rsid w:val="008767B4"/>
    <w:rsid w:val="008800A5"/>
    <w:rsid w:val="00884FF6"/>
    <w:rsid w:val="0088554D"/>
    <w:rsid w:val="00892238"/>
    <w:rsid w:val="0089230D"/>
    <w:rsid w:val="008A110A"/>
    <w:rsid w:val="008A2CB1"/>
    <w:rsid w:val="008A3C04"/>
    <w:rsid w:val="008A5457"/>
    <w:rsid w:val="008B0B28"/>
    <w:rsid w:val="008B5584"/>
    <w:rsid w:val="008B7801"/>
    <w:rsid w:val="008C0063"/>
    <w:rsid w:val="008C0854"/>
    <w:rsid w:val="008C2557"/>
    <w:rsid w:val="008C66FF"/>
    <w:rsid w:val="008D1D9F"/>
    <w:rsid w:val="008D2309"/>
    <w:rsid w:val="008D6202"/>
    <w:rsid w:val="008E58E3"/>
    <w:rsid w:val="008F3793"/>
    <w:rsid w:val="00900855"/>
    <w:rsid w:val="00905944"/>
    <w:rsid w:val="0092012D"/>
    <w:rsid w:val="0092166E"/>
    <w:rsid w:val="0093416A"/>
    <w:rsid w:val="00940E92"/>
    <w:rsid w:val="00940F9F"/>
    <w:rsid w:val="009538E4"/>
    <w:rsid w:val="00957A91"/>
    <w:rsid w:val="00957E14"/>
    <w:rsid w:val="0096228E"/>
    <w:rsid w:val="00962E48"/>
    <w:rsid w:val="0096413D"/>
    <w:rsid w:val="00964E33"/>
    <w:rsid w:val="00965F6F"/>
    <w:rsid w:val="0096643D"/>
    <w:rsid w:val="00971117"/>
    <w:rsid w:val="0097151A"/>
    <w:rsid w:val="00976DB8"/>
    <w:rsid w:val="009919E0"/>
    <w:rsid w:val="0099498B"/>
    <w:rsid w:val="00995C10"/>
    <w:rsid w:val="009A3A59"/>
    <w:rsid w:val="009A434F"/>
    <w:rsid w:val="009B1C71"/>
    <w:rsid w:val="009B42E9"/>
    <w:rsid w:val="009B5314"/>
    <w:rsid w:val="009B62B0"/>
    <w:rsid w:val="009B771F"/>
    <w:rsid w:val="009C1FA4"/>
    <w:rsid w:val="009D3290"/>
    <w:rsid w:val="009D68F9"/>
    <w:rsid w:val="009E6002"/>
    <w:rsid w:val="009E759A"/>
    <w:rsid w:val="009F1056"/>
    <w:rsid w:val="009F3E3A"/>
    <w:rsid w:val="009F4BAD"/>
    <w:rsid w:val="00A00604"/>
    <w:rsid w:val="00A02740"/>
    <w:rsid w:val="00A03772"/>
    <w:rsid w:val="00A05379"/>
    <w:rsid w:val="00A05EF9"/>
    <w:rsid w:val="00A07120"/>
    <w:rsid w:val="00A1040E"/>
    <w:rsid w:val="00A13AD0"/>
    <w:rsid w:val="00A13B01"/>
    <w:rsid w:val="00A268A9"/>
    <w:rsid w:val="00A31336"/>
    <w:rsid w:val="00A33D0E"/>
    <w:rsid w:val="00A3638C"/>
    <w:rsid w:val="00A375D1"/>
    <w:rsid w:val="00A4247F"/>
    <w:rsid w:val="00A455EC"/>
    <w:rsid w:val="00A500D4"/>
    <w:rsid w:val="00A60C1F"/>
    <w:rsid w:val="00A65BF1"/>
    <w:rsid w:val="00A735A5"/>
    <w:rsid w:val="00A73CED"/>
    <w:rsid w:val="00A75CB2"/>
    <w:rsid w:val="00A770C5"/>
    <w:rsid w:val="00A7720C"/>
    <w:rsid w:val="00A777B2"/>
    <w:rsid w:val="00A77C61"/>
    <w:rsid w:val="00A803A0"/>
    <w:rsid w:val="00A865C7"/>
    <w:rsid w:val="00A86F4F"/>
    <w:rsid w:val="00A9241D"/>
    <w:rsid w:val="00AA3B1E"/>
    <w:rsid w:val="00AA5D0E"/>
    <w:rsid w:val="00AB1061"/>
    <w:rsid w:val="00AB1445"/>
    <w:rsid w:val="00AB2ED0"/>
    <w:rsid w:val="00AC16DE"/>
    <w:rsid w:val="00AC28A2"/>
    <w:rsid w:val="00AC6772"/>
    <w:rsid w:val="00AD37D8"/>
    <w:rsid w:val="00AD5D45"/>
    <w:rsid w:val="00AE0D40"/>
    <w:rsid w:val="00AE2C48"/>
    <w:rsid w:val="00AE7AA6"/>
    <w:rsid w:val="00AF2B52"/>
    <w:rsid w:val="00AF4D50"/>
    <w:rsid w:val="00AF5A8D"/>
    <w:rsid w:val="00B01AC2"/>
    <w:rsid w:val="00B13656"/>
    <w:rsid w:val="00B16DFD"/>
    <w:rsid w:val="00B20794"/>
    <w:rsid w:val="00B20A22"/>
    <w:rsid w:val="00B2133E"/>
    <w:rsid w:val="00B30740"/>
    <w:rsid w:val="00B327E0"/>
    <w:rsid w:val="00B32C8B"/>
    <w:rsid w:val="00B378D2"/>
    <w:rsid w:val="00B40506"/>
    <w:rsid w:val="00B410F5"/>
    <w:rsid w:val="00B57976"/>
    <w:rsid w:val="00B57A2F"/>
    <w:rsid w:val="00B60148"/>
    <w:rsid w:val="00B6294C"/>
    <w:rsid w:val="00B64E53"/>
    <w:rsid w:val="00B652B6"/>
    <w:rsid w:val="00B653C3"/>
    <w:rsid w:val="00B7537E"/>
    <w:rsid w:val="00B80987"/>
    <w:rsid w:val="00B82A27"/>
    <w:rsid w:val="00B83962"/>
    <w:rsid w:val="00B83C55"/>
    <w:rsid w:val="00B85156"/>
    <w:rsid w:val="00B900C0"/>
    <w:rsid w:val="00B9228A"/>
    <w:rsid w:val="00B94EDC"/>
    <w:rsid w:val="00B966AD"/>
    <w:rsid w:val="00BA1228"/>
    <w:rsid w:val="00BA39E5"/>
    <w:rsid w:val="00BA4BE9"/>
    <w:rsid w:val="00BA7734"/>
    <w:rsid w:val="00BB44A2"/>
    <w:rsid w:val="00BB7687"/>
    <w:rsid w:val="00BC0E66"/>
    <w:rsid w:val="00BC1700"/>
    <w:rsid w:val="00BC1D49"/>
    <w:rsid w:val="00BC221B"/>
    <w:rsid w:val="00BC5056"/>
    <w:rsid w:val="00BC778D"/>
    <w:rsid w:val="00BC77BD"/>
    <w:rsid w:val="00BD1161"/>
    <w:rsid w:val="00BD5E65"/>
    <w:rsid w:val="00BE23F3"/>
    <w:rsid w:val="00BF0F39"/>
    <w:rsid w:val="00BF648D"/>
    <w:rsid w:val="00BF7E7E"/>
    <w:rsid w:val="00C01A4C"/>
    <w:rsid w:val="00C01A6D"/>
    <w:rsid w:val="00C03F98"/>
    <w:rsid w:val="00C0600C"/>
    <w:rsid w:val="00C114A6"/>
    <w:rsid w:val="00C11A1A"/>
    <w:rsid w:val="00C11CEC"/>
    <w:rsid w:val="00C1528E"/>
    <w:rsid w:val="00C16C0B"/>
    <w:rsid w:val="00C16EDB"/>
    <w:rsid w:val="00C17004"/>
    <w:rsid w:val="00C21931"/>
    <w:rsid w:val="00C304F3"/>
    <w:rsid w:val="00C33D6A"/>
    <w:rsid w:val="00C33EA1"/>
    <w:rsid w:val="00C37FD1"/>
    <w:rsid w:val="00C41FE2"/>
    <w:rsid w:val="00C42292"/>
    <w:rsid w:val="00C42947"/>
    <w:rsid w:val="00C44D90"/>
    <w:rsid w:val="00C4663C"/>
    <w:rsid w:val="00C51790"/>
    <w:rsid w:val="00C519FC"/>
    <w:rsid w:val="00C53226"/>
    <w:rsid w:val="00C56715"/>
    <w:rsid w:val="00C56B52"/>
    <w:rsid w:val="00C5729F"/>
    <w:rsid w:val="00C57FD9"/>
    <w:rsid w:val="00C6351C"/>
    <w:rsid w:val="00C64B05"/>
    <w:rsid w:val="00C6532E"/>
    <w:rsid w:val="00C6572B"/>
    <w:rsid w:val="00C670BA"/>
    <w:rsid w:val="00C67CD8"/>
    <w:rsid w:val="00C7033D"/>
    <w:rsid w:val="00C7173E"/>
    <w:rsid w:val="00C71785"/>
    <w:rsid w:val="00C76BE4"/>
    <w:rsid w:val="00C87FBF"/>
    <w:rsid w:val="00C901B0"/>
    <w:rsid w:val="00C9045A"/>
    <w:rsid w:val="00C92AC3"/>
    <w:rsid w:val="00C9793E"/>
    <w:rsid w:val="00CA1BE6"/>
    <w:rsid w:val="00CA2FD6"/>
    <w:rsid w:val="00CA3A1B"/>
    <w:rsid w:val="00CA3F50"/>
    <w:rsid w:val="00CA4805"/>
    <w:rsid w:val="00CB45A5"/>
    <w:rsid w:val="00CC3B4A"/>
    <w:rsid w:val="00CC3C1A"/>
    <w:rsid w:val="00CC7748"/>
    <w:rsid w:val="00CD2258"/>
    <w:rsid w:val="00CD42A3"/>
    <w:rsid w:val="00CD561B"/>
    <w:rsid w:val="00CE009D"/>
    <w:rsid w:val="00CE06EE"/>
    <w:rsid w:val="00CE176F"/>
    <w:rsid w:val="00CE1DFE"/>
    <w:rsid w:val="00CE2E4B"/>
    <w:rsid w:val="00CE2FEC"/>
    <w:rsid w:val="00CE3D82"/>
    <w:rsid w:val="00CE5FEF"/>
    <w:rsid w:val="00CE6DF0"/>
    <w:rsid w:val="00CF0247"/>
    <w:rsid w:val="00CF1CB5"/>
    <w:rsid w:val="00CF2771"/>
    <w:rsid w:val="00CF4485"/>
    <w:rsid w:val="00CF66D6"/>
    <w:rsid w:val="00CF7DE0"/>
    <w:rsid w:val="00D00F47"/>
    <w:rsid w:val="00D04F1D"/>
    <w:rsid w:val="00D12768"/>
    <w:rsid w:val="00D15404"/>
    <w:rsid w:val="00D158EE"/>
    <w:rsid w:val="00D1643C"/>
    <w:rsid w:val="00D21F1F"/>
    <w:rsid w:val="00D23211"/>
    <w:rsid w:val="00D245A1"/>
    <w:rsid w:val="00D25A71"/>
    <w:rsid w:val="00D3056F"/>
    <w:rsid w:val="00D33257"/>
    <w:rsid w:val="00D364CD"/>
    <w:rsid w:val="00D41AAE"/>
    <w:rsid w:val="00D420D5"/>
    <w:rsid w:val="00D43605"/>
    <w:rsid w:val="00D44686"/>
    <w:rsid w:val="00D44F1F"/>
    <w:rsid w:val="00D45825"/>
    <w:rsid w:val="00D471A9"/>
    <w:rsid w:val="00D50450"/>
    <w:rsid w:val="00D512F9"/>
    <w:rsid w:val="00D51740"/>
    <w:rsid w:val="00D52B20"/>
    <w:rsid w:val="00D554DA"/>
    <w:rsid w:val="00D55629"/>
    <w:rsid w:val="00D560C5"/>
    <w:rsid w:val="00D71911"/>
    <w:rsid w:val="00D72924"/>
    <w:rsid w:val="00D76191"/>
    <w:rsid w:val="00D76DB1"/>
    <w:rsid w:val="00D81B43"/>
    <w:rsid w:val="00D843B7"/>
    <w:rsid w:val="00D85717"/>
    <w:rsid w:val="00D85AB9"/>
    <w:rsid w:val="00D86514"/>
    <w:rsid w:val="00D90031"/>
    <w:rsid w:val="00D908D1"/>
    <w:rsid w:val="00D919F8"/>
    <w:rsid w:val="00D9255C"/>
    <w:rsid w:val="00D9287E"/>
    <w:rsid w:val="00D9414A"/>
    <w:rsid w:val="00D95BF9"/>
    <w:rsid w:val="00D95F22"/>
    <w:rsid w:val="00DA234C"/>
    <w:rsid w:val="00DA4348"/>
    <w:rsid w:val="00DB36DE"/>
    <w:rsid w:val="00DB4711"/>
    <w:rsid w:val="00DB50A7"/>
    <w:rsid w:val="00DB79A8"/>
    <w:rsid w:val="00DC2A06"/>
    <w:rsid w:val="00DC2F56"/>
    <w:rsid w:val="00DC5956"/>
    <w:rsid w:val="00DC650B"/>
    <w:rsid w:val="00DE2AB3"/>
    <w:rsid w:val="00DE40C2"/>
    <w:rsid w:val="00DE4C23"/>
    <w:rsid w:val="00DE7BA6"/>
    <w:rsid w:val="00DF3810"/>
    <w:rsid w:val="00DF43B9"/>
    <w:rsid w:val="00DF5E27"/>
    <w:rsid w:val="00DF67F9"/>
    <w:rsid w:val="00E00850"/>
    <w:rsid w:val="00E15AF8"/>
    <w:rsid w:val="00E15BF1"/>
    <w:rsid w:val="00E178B6"/>
    <w:rsid w:val="00E17CF9"/>
    <w:rsid w:val="00E20144"/>
    <w:rsid w:val="00E214F0"/>
    <w:rsid w:val="00E21E52"/>
    <w:rsid w:val="00E23F7F"/>
    <w:rsid w:val="00E25943"/>
    <w:rsid w:val="00E25A8D"/>
    <w:rsid w:val="00E3027B"/>
    <w:rsid w:val="00E3057F"/>
    <w:rsid w:val="00E309E0"/>
    <w:rsid w:val="00E326C9"/>
    <w:rsid w:val="00E33231"/>
    <w:rsid w:val="00E40B2D"/>
    <w:rsid w:val="00E411F6"/>
    <w:rsid w:val="00E42E37"/>
    <w:rsid w:val="00E435F8"/>
    <w:rsid w:val="00E449E9"/>
    <w:rsid w:val="00E466B7"/>
    <w:rsid w:val="00E54D1A"/>
    <w:rsid w:val="00E57B8E"/>
    <w:rsid w:val="00E60457"/>
    <w:rsid w:val="00E60A7A"/>
    <w:rsid w:val="00E638B6"/>
    <w:rsid w:val="00E65C4E"/>
    <w:rsid w:val="00E67BB7"/>
    <w:rsid w:val="00E70F27"/>
    <w:rsid w:val="00E76CD8"/>
    <w:rsid w:val="00E807A3"/>
    <w:rsid w:val="00E869FC"/>
    <w:rsid w:val="00E9563E"/>
    <w:rsid w:val="00E95F42"/>
    <w:rsid w:val="00E961D3"/>
    <w:rsid w:val="00E96E22"/>
    <w:rsid w:val="00E976B5"/>
    <w:rsid w:val="00EA1A4A"/>
    <w:rsid w:val="00EA225A"/>
    <w:rsid w:val="00EA233D"/>
    <w:rsid w:val="00EB17A1"/>
    <w:rsid w:val="00EB3139"/>
    <w:rsid w:val="00EC3929"/>
    <w:rsid w:val="00ED038E"/>
    <w:rsid w:val="00ED0569"/>
    <w:rsid w:val="00ED2D3B"/>
    <w:rsid w:val="00ED51B9"/>
    <w:rsid w:val="00ED77CE"/>
    <w:rsid w:val="00EE6D36"/>
    <w:rsid w:val="00EF11E3"/>
    <w:rsid w:val="00EF3540"/>
    <w:rsid w:val="00EF6935"/>
    <w:rsid w:val="00EF6979"/>
    <w:rsid w:val="00EF6B22"/>
    <w:rsid w:val="00F00E55"/>
    <w:rsid w:val="00F0101B"/>
    <w:rsid w:val="00F06185"/>
    <w:rsid w:val="00F1354F"/>
    <w:rsid w:val="00F15E5A"/>
    <w:rsid w:val="00F1683E"/>
    <w:rsid w:val="00F23241"/>
    <w:rsid w:val="00F32A73"/>
    <w:rsid w:val="00F32B3C"/>
    <w:rsid w:val="00F331F9"/>
    <w:rsid w:val="00F3617F"/>
    <w:rsid w:val="00F36766"/>
    <w:rsid w:val="00F46D1D"/>
    <w:rsid w:val="00F50392"/>
    <w:rsid w:val="00F60A11"/>
    <w:rsid w:val="00F66E71"/>
    <w:rsid w:val="00F72E90"/>
    <w:rsid w:val="00F75852"/>
    <w:rsid w:val="00F76AA4"/>
    <w:rsid w:val="00F80EC5"/>
    <w:rsid w:val="00F8342F"/>
    <w:rsid w:val="00F83826"/>
    <w:rsid w:val="00F86A6F"/>
    <w:rsid w:val="00F912B0"/>
    <w:rsid w:val="00F93A7B"/>
    <w:rsid w:val="00F955F0"/>
    <w:rsid w:val="00F95776"/>
    <w:rsid w:val="00FA012E"/>
    <w:rsid w:val="00FA21CD"/>
    <w:rsid w:val="00FA409D"/>
    <w:rsid w:val="00FA550E"/>
    <w:rsid w:val="00FA5BDD"/>
    <w:rsid w:val="00FA62A8"/>
    <w:rsid w:val="00FB13BF"/>
    <w:rsid w:val="00FB2C2A"/>
    <w:rsid w:val="00FB3C8F"/>
    <w:rsid w:val="00FB4EAA"/>
    <w:rsid w:val="00FB5814"/>
    <w:rsid w:val="00FC7742"/>
    <w:rsid w:val="00FD09FF"/>
    <w:rsid w:val="00FD76D3"/>
    <w:rsid w:val="00FE046D"/>
    <w:rsid w:val="00FE3E09"/>
    <w:rsid w:val="00FE5FAE"/>
    <w:rsid w:val="00FE7CD3"/>
    <w:rsid w:val="00FF070C"/>
    <w:rsid w:val="00FF0EC7"/>
    <w:rsid w:val="00FF32E0"/>
    <w:rsid w:val="00FF4355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AxureTableHeaderText">
    <w:name w:val="AxureTableHeaderText"/>
    <w:basedOn w:val="Normal"/>
    <w:rsid w:val="00F36766"/>
    <w:pPr>
      <w:spacing w:before="60" w:after="60"/>
      <w:jc w:val="left"/>
    </w:pPr>
    <w:rPr>
      <w:rFonts w:cs="Arial"/>
      <w:b/>
      <w:sz w:val="16"/>
      <w:szCs w:val="24"/>
      <w:lang w:val="en-US" w:eastAsia="en-US"/>
    </w:rPr>
  </w:style>
  <w:style w:type="paragraph" w:customStyle="1" w:styleId="AxureTableNormalText">
    <w:name w:val="AxureTableNormalText"/>
    <w:basedOn w:val="Normal"/>
    <w:rsid w:val="00F36766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table" w:customStyle="1" w:styleId="AxureTableStyle">
    <w:name w:val="AxureTableStyle"/>
    <w:basedOn w:val="Tabelanormal"/>
    <w:uiPriority w:val="99"/>
    <w:rsid w:val="00F36766"/>
    <w:rPr>
      <w:rFonts w:ascii="Arial" w:hAnsi="Arial"/>
      <w:sz w:val="16"/>
      <w:lang w:val="en-US" w:eastAsia="en-US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86F20-8731-4E46-BA2E-3E855A25E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9</TotalTime>
  <Pages>25</Pages>
  <Words>4562</Words>
  <Characters>24641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29145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6</cp:revision>
  <cp:lastPrinted>2006-08-08T20:14:00Z</cp:lastPrinted>
  <dcterms:created xsi:type="dcterms:W3CDTF">2020-04-07T14:16:00Z</dcterms:created>
  <dcterms:modified xsi:type="dcterms:W3CDTF">2020-04-29T19:56:00Z</dcterms:modified>
</cp:coreProperties>
</file>