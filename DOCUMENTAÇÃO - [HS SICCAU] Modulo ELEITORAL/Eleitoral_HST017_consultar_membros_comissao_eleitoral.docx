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CD1EDD" w14:textId="0E30FDBE" w:rsidR="00A735A5" w:rsidRPr="00C03F98" w:rsidRDefault="00825F00">
      <w:pPr>
        <w:pStyle w:val="TituloDocumento"/>
        <w:rPr>
          <w:sz w:val="52"/>
          <w:szCs w:val="52"/>
        </w:rPr>
      </w:pPr>
      <w:r w:rsidRPr="00C03F98">
        <w:rPr>
          <w:sz w:val="52"/>
          <w:szCs w:val="52"/>
        </w:rPr>
        <w:fldChar w:fldCharType="begin"/>
      </w:r>
      <w:r w:rsidR="00C03F98" w:rsidRPr="00C03F98">
        <w:rPr>
          <w:sz w:val="52"/>
          <w:szCs w:val="52"/>
        </w:rPr>
        <w:instrText xml:space="preserve"> ASK  NomeCasoUso "Inserir a identificaç</w:instrText>
      </w:r>
      <w:r w:rsidR="00C03F98" w:rsidRPr="00C03F98">
        <w:rPr>
          <w:sz w:val="52"/>
          <w:szCs w:val="52"/>
        </w:rPr>
        <w:br/>
        <w:instrText xml:space="preserve">ão do Caso de Uso no formato: Código - Nome do Caso de Uso"  \* MERGEFORMAT </w:instrText>
      </w:r>
      <w:r w:rsidRPr="00C03F98">
        <w:rPr>
          <w:sz w:val="52"/>
          <w:szCs w:val="52"/>
        </w:rPr>
        <w:fldChar w:fldCharType="separate"/>
      </w:r>
      <w:bookmarkStart w:id="0" w:name="NomeCasoUso"/>
      <w:r w:rsidR="00C03F98" w:rsidRPr="00C03F98">
        <w:rPr>
          <w:sz w:val="52"/>
          <w:szCs w:val="52"/>
        </w:rPr>
        <w:t>### - Nome do Caso de Uso</w:t>
      </w:r>
      <w:bookmarkEnd w:id="0"/>
      <w:r w:rsidRPr="00C03F98">
        <w:rPr>
          <w:sz w:val="52"/>
          <w:szCs w:val="52"/>
        </w:rPr>
        <w:fldChar w:fldCharType="end"/>
      </w:r>
      <w:r w:rsidR="00C3388A">
        <w:rPr>
          <w:sz w:val="52"/>
          <w:szCs w:val="52"/>
        </w:rPr>
        <w:t>HST01</w:t>
      </w:r>
      <w:r w:rsidR="00341BBA">
        <w:rPr>
          <w:sz w:val="52"/>
          <w:szCs w:val="52"/>
        </w:rPr>
        <w:t>7</w:t>
      </w:r>
      <w:r w:rsidR="00C3388A">
        <w:rPr>
          <w:sz w:val="52"/>
          <w:szCs w:val="52"/>
        </w:rPr>
        <w:t>-</w:t>
      </w:r>
      <w:r w:rsidR="00341BBA">
        <w:rPr>
          <w:sz w:val="52"/>
          <w:szCs w:val="52"/>
        </w:rPr>
        <w:t>Consultar Membros Comissão Eleitoral</w:t>
      </w:r>
      <w:r w:rsidR="005E1A06">
        <w:rPr>
          <w:sz w:val="52"/>
          <w:szCs w:val="52"/>
        </w:rPr>
        <w:t xml:space="preserve"> </w:t>
      </w:r>
    </w:p>
    <w:p w14:paraId="5ECACC84" w14:textId="0710FF88" w:rsidR="00AF2B52" w:rsidRPr="00852A8B" w:rsidRDefault="00825F00" w:rsidP="00AF2B52">
      <w:pPr>
        <w:pStyle w:val="NomeProjeto"/>
      </w:pPr>
      <w:r>
        <w:fldChar w:fldCharType="begin"/>
      </w:r>
      <w:r w:rsidR="00A735A5">
        <w:instrText xml:space="preserve"> ASK  NomePr</w:instrText>
      </w:r>
      <w:r w:rsidR="00C03F98">
        <w:instrText>oduto</w:instrText>
      </w:r>
      <w:r w:rsidR="00A735A5">
        <w:instrText xml:space="preserve"> "Informe o nome do </w:instrText>
      </w:r>
      <w:r w:rsidR="00C03F98">
        <w:instrText>produto</w:instrText>
      </w:r>
      <w:r w:rsidR="00A735A5">
        <w:instrText xml:space="preserve">"  \* MERGEFORMAT </w:instrText>
      </w:r>
      <w:r>
        <w:fldChar w:fldCharType="separate"/>
      </w:r>
      <w:bookmarkStart w:id="1" w:name="NomeProjeto"/>
      <w:bookmarkStart w:id="2" w:name="NomeProduto"/>
      <w:r w:rsidR="00C03F98">
        <w:t>&lt;Nome do Produto&gt;</w:t>
      </w:r>
      <w:bookmarkEnd w:id="1"/>
      <w:bookmarkEnd w:id="2"/>
      <w:r>
        <w:fldChar w:fldCharType="end"/>
      </w:r>
      <w:r w:rsidR="008E139D">
        <w:t xml:space="preserve">Sistema </w:t>
      </w:r>
      <w:r w:rsidR="00675004">
        <w:t>Processo Eleitoral</w:t>
      </w:r>
    </w:p>
    <w:p w14:paraId="5A8E73EC" w14:textId="19F2A185" w:rsidR="00A735A5" w:rsidRDefault="00825F00">
      <w:pPr>
        <w:pStyle w:val="NomeCliente"/>
      </w:pPr>
      <w:r>
        <w:fldChar w:fldCharType="begin"/>
      </w:r>
      <w:r w:rsidR="00A735A5">
        <w:instrText xml:space="preserve"> ASK  NomeCliente "Informe o nome do cliente"  \* MERGEFORMAT </w:instrText>
      </w:r>
      <w:r>
        <w:fldChar w:fldCharType="separate"/>
      </w:r>
      <w:bookmarkStart w:id="3" w:name="NomeCliente"/>
      <w:r w:rsidR="00C03F98">
        <w:t>&lt;Nome do cliente&gt;</w:t>
      </w:r>
      <w:bookmarkEnd w:id="3"/>
      <w:r>
        <w:fldChar w:fldCharType="end"/>
      </w:r>
      <w:r w:rsidR="00FA0C73">
        <w:t>CAU</w:t>
      </w:r>
    </w:p>
    <w:p w14:paraId="26020D1D" w14:textId="77777777" w:rsidR="00A735A5" w:rsidRPr="00970B0C" w:rsidRDefault="00A735A5">
      <w:pPr>
        <w:pStyle w:val="NomeCliente"/>
        <w:sectPr w:rsidR="00A735A5" w:rsidRPr="00970B0C">
          <w:headerReference w:type="default" r:id="rId8"/>
          <w:footerReference w:type="default" r:id="rId9"/>
          <w:headerReference w:type="first" r:id="rId10"/>
          <w:pgSz w:w="11907" w:h="16840" w:code="9"/>
          <w:pgMar w:top="1985" w:right="1418" w:bottom="1701" w:left="1418" w:header="1418" w:footer="567" w:gutter="0"/>
          <w:cols w:space="720"/>
          <w:vAlign w:val="center"/>
          <w:titlePg/>
        </w:sectPr>
      </w:pPr>
    </w:p>
    <w:p w14:paraId="37BDDCFD" w14:textId="77777777" w:rsidR="00E25943" w:rsidRDefault="00E25943" w:rsidP="00E25943">
      <w:pPr>
        <w:pStyle w:val="Dica"/>
        <w:spacing w:after="0"/>
      </w:pPr>
    </w:p>
    <w:p w14:paraId="09D3AC62" w14:textId="77777777" w:rsidR="00A735A5" w:rsidRPr="00B407F6" w:rsidRDefault="00A735A5">
      <w:pPr>
        <w:rPr>
          <w:rFonts w:ascii="Verdana" w:hAnsi="Verdana" w:cs="Arial"/>
          <w:b/>
          <w:bCs/>
          <w:sz w:val="24"/>
          <w:szCs w:val="24"/>
        </w:rPr>
      </w:pPr>
      <w:r>
        <w:br w:type="page"/>
      </w:r>
      <w:r w:rsidRPr="00B407F6">
        <w:rPr>
          <w:rFonts w:ascii="Verdana" w:hAnsi="Verdana" w:cs="Arial"/>
          <w:b/>
          <w:bCs/>
          <w:sz w:val="24"/>
          <w:szCs w:val="24"/>
        </w:rPr>
        <w:lastRenderedPageBreak/>
        <w:t>Revisões do Documento</w:t>
      </w:r>
    </w:p>
    <w:p w14:paraId="1888D03F" w14:textId="77777777" w:rsidR="00A735A5" w:rsidRPr="00B407F6" w:rsidRDefault="00A735A5">
      <w:pPr>
        <w:rPr>
          <w:rFonts w:ascii="Verdana" w:hAnsi="Verdana" w:cs="Arial"/>
          <w:b/>
          <w:bCs/>
          <w:sz w:val="24"/>
          <w:szCs w:val="24"/>
        </w:rPr>
      </w:pPr>
    </w:p>
    <w:tbl>
      <w:tblPr>
        <w:tblW w:w="9622" w:type="dxa"/>
        <w:jc w:val="center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89"/>
        <w:gridCol w:w="1425"/>
        <w:gridCol w:w="2405"/>
        <w:gridCol w:w="4203"/>
      </w:tblGrid>
      <w:tr w:rsidR="00A735A5" w14:paraId="4C656B1F" w14:textId="77777777" w:rsidTr="00C03F98">
        <w:trPr>
          <w:cantSplit/>
          <w:trHeight w:val="278"/>
          <w:jc w:val="center"/>
        </w:trPr>
        <w:tc>
          <w:tcPr>
            <w:tcW w:w="1589" w:type="dxa"/>
            <w:shd w:val="clear" w:color="auto" w:fill="F3F3F3"/>
          </w:tcPr>
          <w:p w14:paraId="53A9AD8B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Revisão</w:t>
            </w:r>
          </w:p>
        </w:tc>
        <w:tc>
          <w:tcPr>
            <w:tcW w:w="1425" w:type="dxa"/>
            <w:shd w:val="clear" w:color="auto" w:fill="F3F3F3"/>
          </w:tcPr>
          <w:p w14:paraId="2F73913A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  <w:tc>
          <w:tcPr>
            <w:tcW w:w="2405" w:type="dxa"/>
            <w:shd w:val="clear" w:color="auto" w:fill="F3F3F3"/>
          </w:tcPr>
          <w:p w14:paraId="7F972ED7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Lista de Autores</w:t>
            </w:r>
          </w:p>
        </w:tc>
        <w:tc>
          <w:tcPr>
            <w:tcW w:w="4203" w:type="dxa"/>
            <w:shd w:val="clear" w:color="auto" w:fill="F3F3F3"/>
          </w:tcPr>
          <w:p w14:paraId="65ECE6F6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Observações</w:t>
            </w:r>
          </w:p>
        </w:tc>
      </w:tr>
      <w:tr w:rsidR="00D45825" w14:paraId="0F1631CF" w14:textId="77777777" w:rsidTr="00C03F98">
        <w:trPr>
          <w:cantSplit/>
          <w:jc w:val="center"/>
        </w:trPr>
        <w:tc>
          <w:tcPr>
            <w:tcW w:w="1589" w:type="dxa"/>
          </w:tcPr>
          <w:p w14:paraId="69CB527C" w14:textId="77777777" w:rsidR="00A735A5" w:rsidRPr="00BA5059" w:rsidRDefault="00076318">
            <w:pPr>
              <w:jc w:val="center"/>
            </w:pPr>
            <w:r>
              <w:t>1.0</w:t>
            </w:r>
          </w:p>
        </w:tc>
        <w:tc>
          <w:tcPr>
            <w:tcW w:w="1425" w:type="dxa"/>
            <w:vAlign w:val="bottom"/>
          </w:tcPr>
          <w:p w14:paraId="3828512A" w14:textId="45435932" w:rsidR="00A735A5" w:rsidRPr="00BA5059" w:rsidRDefault="00341BBA" w:rsidP="005A7E50">
            <w:pPr>
              <w:jc w:val="center"/>
            </w:pPr>
            <w:r>
              <w:t>01/10</w:t>
            </w:r>
            <w:r w:rsidR="00076318">
              <w:t>/2019</w:t>
            </w:r>
          </w:p>
        </w:tc>
        <w:tc>
          <w:tcPr>
            <w:tcW w:w="2405" w:type="dxa"/>
            <w:vAlign w:val="center"/>
          </w:tcPr>
          <w:p w14:paraId="7DBE843B" w14:textId="7C7D3C21" w:rsidR="00A735A5" w:rsidRPr="00BA5059" w:rsidRDefault="00480368" w:rsidP="00BF5FC3">
            <w:pPr>
              <w:ind w:left="169"/>
              <w:jc w:val="center"/>
            </w:pPr>
            <w:r>
              <w:t>André de Jesus</w:t>
            </w:r>
          </w:p>
        </w:tc>
        <w:tc>
          <w:tcPr>
            <w:tcW w:w="4203" w:type="dxa"/>
          </w:tcPr>
          <w:p w14:paraId="008C7B69" w14:textId="6B896068" w:rsidR="00C66EC7" w:rsidRDefault="00C66EC7">
            <w:pPr>
              <w:ind w:left="174"/>
              <w:jc w:val="left"/>
            </w:pPr>
            <w:r>
              <w:t xml:space="preserve">Em atendimento à OS 000 </w:t>
            </w:r>
            <w:proofErr w:type="spellStart"/>
            <w:r>
              <w:t>spri</w:t>
            </w:r>
            <w:r w:rsidR="00EB7C7F">
              <w:t>nt</w:t>
            </w:r>
            <w:proofErr w:type="spellEnd"/>
            <w:r w:rsidR="00EB7C7F">
              <w:t xml:space="preserve"> 07</w:t>
            </w:r>
            <w:r>
              <w:t xml:space="preserve">: </w:t>
            </w:r>
          </w:p>
          <w:p w14:paraId="10E3D2AF" w14:textId="152E8109" w:rsidR="00A735A5" w:rsidRPr="00BA5059" w:rsidRDefault="00C66EC7">
            <w:pPr>
              <w:ind w:left="174"/>
              <w:jc w:val="left"/>
            </w:pPr>
            <w:r>
              <w:t xml:space="preserve">- </w:t>
            </w:r>
            <w:r w:rsidR="00076318">
              <w:t>Criação da história.</w:t>
            </w:r>
          </w:p>
        </w:tc>
      </w:tr>
    </w:tbl>
    <w:p w14:paraId="7FCD6DB3" w14:textId="77777777" w:rsidR="00A735A5" w:rsidRDefault="00A735A5">
      <w:pPr>
        <w:jc w:val="center"/>
        <w:rPr>
          <w:rFonts w:cs="Arial"/>
          <w:b/>
          <w:szCs w:val="22"/>
        </w:rPr>
      </w:pPr>
    </w:p>
    <w:p w14:paraId="06F66BDC" w14:textId="77777777" w:rsidR="00A4247F" w:rsidRDefault="00A4247F">
      <w:pPr>
        <w:jc w:val="center"/>
        <w:rPr>
          <w:rFonts w:cs="Arial"/>
          <w:b/>
          <w:szCs w:val="22"/>
        </w:rPr>
      </w:pPr>
    </w:p>
    <w:p w14:paraId="369485E7" w14:textId="77777777" w:rsidR="00A4247F" w:rsidRPr="00A4247F" w:rsidRDefault="00A4247F" w:rsidP="00A4247F">
      <w:pPr>
        <w:rPr>
          <w:rFonts w:cs="Arial"/>
          <w:szCs w:val="22"/>
        </w:rPr>
      </w:pPr>
    </w:p>
    <w:p w14:paraId="7AE1C47C" w14:textId="77777777" w:rsidR="00A4247F" w:rsidRPr="00A4247F" w:rsidRDefault="00A4247F" w:rsidP="00A4247F">
      <w:pPr>
        <w:rPr>
          <w:rFonts w:cs="Arial"/>
          <w:szCs w:val="22"/>
        </w:rPr>
      </w:pPr>
    </w:p>
    <w:p w14:paraId="423BB385" w14:textId="77777777" w:rsidR="00A4247F" w:rsidRPr="00A4247F" w:rsidRDefault="00A4247F" w:rsidP="00A4247F">
      <w:pPr>
        <w:rPr>
          <w:rFonts w:cs="Arial"/>
          <w:szCs w:val="22"/>
        </w:rPr>
      </w:pPr>
    </w:p>
    <w:p w14:paraId="0762D381" w14:textId="77777777" w:rsidR="00A4247F" w:rsidRPr="00A4247F" w:rsidRDefault="00A4247F" w:rsidP="00A4247F">
      <w:pPr>
        <w:rPr>
          <w:rFonts w:cs="Arial"/>
          <w:szCs w:val="22"/>
        </w:rPr>
      </w:pPr>
    </w:p>
    <w:p w14:paraId="7558BBB3" w14:textId="77777777" w:rsidR="00A4247F" w:rsidRPr="00A4247F" w:rsidRDefault="00A4247F" w:rsidP="00A4247F">
      <w:pPr>
        <w:rPr>
          <w:rFonts w:cs="Arial"/>
          <w:szCs w:val="22"/>
        </w:rPr>
      </w:pPr>
    </w:p>
    <w:p w14:paraId="6825B8F0" w14:textId="77777777" w:rsidR="00A4247F" w:rsidRDefault="00A4247F">
      <w:pPr>
        <w:jc w:val="center"/>
        <w:rPr>
          <w:rFonts w:cs="Arial"/>
          <w:szCs w:val="22"/>
        </w:rPr>
      </w:pPr>
    </w:p>
    <w:p w14:paraId="0A34B338" w14:textId="77777777" w:rsidR="00A4247F" w:rsidRDefault="00A4247F" w:rsidP="00A4247F">
      <w:pPr>
        <w:tabs>
          <w:tab w:val="left" w:pos="420"/>
        </w:tabs>
        <w:rPr>
          <w:rFonts w:cs="Arial"/>
          <w:szCs w:val="22"/>
        </w:rPr>
      </w:pPr>
      <w:r>
        <w:rPr>
          <w:rFonts w:cs="Arial"/>
          <w:szCs w:val="22"/>
        </w:rPr>
        <w:tab/>
      </w:r>
    </w:p>
    <w:p w14:paraId="22CC31A1" w14:textId="77777777" w:rsidR="00A735A5" w:rsidRPr="00C52E4E" w:rsidRDefault="00A735A5">
      <w:pPr>
        <w:jc w:val="center"/>
        <w:rPr>
          <w:rFonts w:ascii="Verdana" w:hAnsi="Verdana" w:cs="Arial"/>
          <w:b/>
          <w:sz w:val="24"/>
          <w:szCs w:val="24"/>
        </w:rPr>
      </w:pPr>
      <w:r w:rsidRPr="00A4247F">
        <w:rPr>
          <w:rFonts w:cs="Arial"/>
          <w:szCs w:val="22"/>
        </w:rPr>
        <w:br w:type="page"/>
      </w:r>
      <w:r>
        <w:rPr>
          <w:rFonts w:ascii="Verdana" w:hAnsi="Verdana" w:cs="Arial"/>
          <w:b/>
          <w:sz w:val="24"/>
          <w:szCs w:val="24"/>
        </w:rPr>
        <w:lastRenderedPageBreak/>
        <w:t>Sumário</w:t>
      </w:r>
    </w:p>
    <w:p w14:paraId="0E98AF81" w14:textId="77777777" w:rsidR="00A735A5" w:rsidRPr="009F4236" w:rsidRDefault="00A735A5">
      <w:pPr>
        <w:jc w:val="center"/>
        <w:rPr>
          <w:rFonts w:cs="Arial"/>
          <w:b/>
          <w:szCs w:val="22"/>
        </w:rPr>
      </w:pPr>
    </w:p>
    <w:p w14:paraId="466A4033" w14:textId="77777777" w:rsidR="00A85C81" w:rsidRDefault="00825F00">
      <w:pPr>
        <w:pStyle w:val="Sumrio1"/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 w:rsidR="00A735A5">
        <w:instrText xml:space="preserve"> TOC \o "1-2" \h \z \u </w:instrText>
      </w:r>
      <w:r>
        <w:fldChar w:fldCharType="separate"/>
      </w:r>
      <w:hyperlink w:anchor="_Toc21354068" w:history="1">
        <w:r w:rsidR="00A85C81" w:rsidRPr="00F67054">
          <w:rPr>
            <w:rStyle w:val="Hyperlink"/>
            <w:noProof/>
          </w:rPr>
          <w:t>HST-017 – Consultar Membros Comissão Eleitoral</w:t>
        </w:r>
        <w:r w:rsidR="00A85C81">
          <w:rPr>
            <w:noProof/>
            <w:webHidden/>
          </w:rPr>
          <w:tab/>
        </w:r>
        <w:r w:rsidR="00A85C81">
          <w:rPr>
            <w:noProof/>
            <w:webHidden/>
          </w:rPr>
          <w:fldChar w:fldCharType="begin"/>
        </w:r>
        <w:r w:rsidR="00A85C81">
          <w:rPr>
            <w:noProof/>
            <w:webHidden/>
          </w:rPr>
          <w:instrText xml:space="preserve"> PAGEREF _Toc21354068 \h </w:instrText>
        </w:r>
        <w:r w:rsidR="00A85C81">
          <w:rPr>
            <w:noProof/>
            <w:webHidden/>
          </w:rPr>
        </w:r>
        <w:r w:rsidR="00A85C81">
          <w:rPr>
            <w:noProof/>
            <w:webHidden/>
          </w:rPr>
          <w:fldChar w:fldCharType="separate"/>
        </w:r>
        <w:r w:rsidR="00A85C81">
          <w:rPr>
            <w:noProof/>
            <w:webHidden/>
          </w:rPr>
          <w:t>4</w:t>
        </w:r>
        <w:r w:rsidR="00A85C81">
          <w:rPr>
            <w:noProof/>
            <w:webHidden/>
          </w:rPr>
          <w:fldChar w:fldCharType="end"/>
        </w:r>
      </w:hyperlink>
    </w:p>
    <w:p w14:paraId="752DBFF0" w14:textId="77777777" w:rsidR="00A85C81" w:rsidRDefault="00967C25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1354069" w:history="1">
        <w:r w:rsidR="00A85C81" w:rsidRPr="00F67054">
          <w:rPr>
            <w:rStyle w:val="Hyperlink"/>
            <w:noProof/>
          </w:rPr>
          <w:t>COMO Profissional</w:t>
        </w:r>
        <w:r w:rsidR="00A85C81">
          <w:rPr>
            <w:noProof/>
            <w:webHidden/>
          </w:rPr>
          <w:tab/>
        </w:r>
        <w:r w:rsidR="00A85C81">
          <w:rPr>
            <w:noProof/>
            <w:webHidden/>
          </w:rPr>
          <w:fldChar w:fldCharType="begin"/>
        </w:r>
        <w:r w:rsidR="00A85C81">
          <w:rPr>
            <w:noProof/>
            <w:webHidden/>
          </w:rPr>
          <w:instrText xml:space="preserve"> PAGEREF _Toc21354069 \h </w:instrText>
        </w:r>
        <w:r w:rsidR="00A85C81">
          <w:rPr>
            <w:noProof/>
            <w:webHidden/>
          </w:rPr>
        </w:r>
        <w:r w:rsidR="00A85C81">
          <w:rPr>
            <w:noProof/>
            <w:webHidden/>
          </w:rPr>
          <w:fldChar w:fldCharType="separate"/>
        </w:r>
        <w:r w:rsidR="00A85C81">
          <w:rPr>
            <w:noProof/>
            <w:webHidden/>
          </w:rPr>
          <w:t>4</w:t>
        </w:r>
        <w:r w:rsidR="00A85C81">
          <w:rPr>
            <w:noProof/>
            <w:webHidden/>
          </w:rPr>
          <w:fldChar w:fldCharType="end"/>
        </w:r>
      </w:hyperlink>
    </w:p>
    <w:p w14:paraId="77294B1A" w14:textId="77777777" w:rsidR="00A85C81" w:rsidRDefault="00967C25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1354070" w:history="1">
        <w:r w:rsidR="00A85C81" w:rsidRPr="00F67054">
          <w:rPr>
            <w:rStyle w:val="Hyperlink"/>
            <w:noProof/>
          </w:rPr>
          <w:t>QUERO consultar os membros participantes das comissões eleitorais por CAU-UF</w:t>
        </w:r>
        <w:r w:rsidR="00A85C81">
          <w:rPr>
            <w:noProof/>
            <w:webHidden/>
          </w:rPr>
          <w:tab/>
        </w:r>
        <w:r w:rsidR="00A85C81">
          <w:rPr>
            <w:noProof/>
            <w:webHidden/>
          </w:rPr>
          <w:fldChar w:fldCharType="begin"/>
        </w:r>
        <w:r w:rsidR="00A85C81">
          <w:rPr>
            <w:noProof/>
            <w:webHidden/>
          </w:rPr>
          <w:instrText xml:space="preserve"> PAGEREF _Toc21354070 \h </w:instrText>
        </w:r>
        <w:r w:rsidR="00A85C81">
          <w:rPr>
            <w:noProof/>
            <w:webHidden/>
          </w:rPr>
        </w:r>
        <w:r w:rsidR="00A85C81">
          <w:rPr>
            <w:noProof/>
            <w:webHidden/>
          </w:rPr>
          <w:fldChar w:fldCharType="separate"/>
        </w:r>
        <w:r w:rsidR="00A85C81">
          <w:rPr>
            <w:noProof/>
            <w:webHidden/>
          </w:rPr>
          <w:t>4</w:t>
        </w:r>
        <w:r w:rsidR="00A85C81">
          <w:rPr>
            <w:noProof/>
            <w:webHidden/>
          </w:rPr>
          <w:fldChar w:fldCharType="end"/>
        </w:r>
      </w:hyperlink>
    </w:p>
    <w:p w14:paraId="06331A76" w14:textId="77777777" w:rsidR="00A85C81" w:rsidRDefault="00967C25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1354071" w:history="1">
        <w:r w:rsidR="00A85C81" w:rsidRPr="00F67054">
          <w:rPr>
            <w:rStyle w:val="Hyperlink"/>
            <w:noProof/>
          </w:rPr>
          <w:t>PARA consultar membros da comissão eleitoral do Sistema Eleitoral.</w:t>
        </w:r>
        <w:r w:rsidR="00A85C81">
          <w:rPr>
            <w:noProof/>
            <w:webHidden/>
          </w:rPr>
          <w:tab/>
        </w:r>
        <w:r w:rsidR="00A85C81">
          <w:rPr>
            <w:noProof/>
            <w:webHidden/>
          </w:rPr>
          <w:fldChar w:fldCharType="begin"/>
        </w:r>
        <w:r w:rsidR="00A85C81">
          <w:rPr>
            <w:noProof/>
            <w:webHidden/>
          </w:rPr>
          <w:instrText xml:space="preserve"> PAGEREF _Toc21354071 \h </w:instrText>
        </w:r>
        <w:r w:rsidR="00A85C81">
          <w:rPr>
            <w:noProof/>
            <w:webHidden/>
          </w:rPr>
        </w:r>
        <w:r w:rsidR="00A85C81">
          <w:rPr>
            <w:noProof/>
            <w:webHidden/>
          </w:rPr>
          <w:fldChar w:fldCharType="separate"/>
        </w:r>
        <w:r w:rsidR="00A85C81">
          <w:rPr>
            <w:noProof/>
            <w:webHidden/>
          </w:rPr>
          <w:t>4</w:t>
        </w:r>
        <w:r w:rsidR="00A85C81">
          <w:rPr>
            <w:noProof/>
            <w:webHidden/>
          </w:rPr>
          <w:fldChar w:fldCharType="end"/>
        </w:r>
      </w:hyperlink>
    </w:p>
    <w:p w14:paraId="718AD7A3" w14:textId="77777777" w:rsidR="00A85C81" w:rsidRDefault="00967C25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1354072" w:history="1">
        <w:r w:rsidR="00A85C81" w:rsidRPr="00F67054">
          <w:rPr>
            <w:rStyle w:val="Hyperlink"/>
            <w:noProof/>
          </w:rPr>
          <w:t>PROTÓTIPO</w:t>
        </w:r>
        <w:r w:rsidR="00A85C81">
          <w:rPr>
            <w:noProof/>
            <w:webHidden/>
          </w:rPr>
          <w:tab/>
        </w:r>
        <w:r w:rsidR="00A85C81">
          <w:rPr>
            <w:noProof/>
            <w:webHidden/>
          </w:rPr>
          <w:fldChar w:fldCharType="begin"/>
        </w:r>
        <w:r w:rsidR="00A85C81">
          <w:rPr>
            <w:noProof/>
            <w:webHidden/>
          </w:rPr>
          <w:instrText xml:space="preserve"> PAGEREF _Toc21354072 \h </w:instrText>
        </w:r>
        <w:r w:rsidR="00A85C81">
          <w:rPr>
            <w:noProof/>
            <w:webHidden/>
          </w:rPr>
        </w:r>
        <w:r w:rsidR="00A85C81">
          <w:rPr>
            <w:noProof/>
            <w:webHidden/>
          </w:rPr>
          <w:fldChar w:fldCharType="separate"/>
        </w:r>
        <w:r w:rsidR="00A85C81">
          <w:rPr>
            <w:noProof/>
            <w:webHidden/>
          </w:rPr>
          <w:t>4</w:t>
        </w:r>
        <w:r w:rsidR="00A85C81">
          <w:rPr>
            <w:noProof/>
            <w:webHidden/>
          </w:rPr>
          <w:fldChar w:fldCharType="end"/>
        </w:r>
      </w:hyperlink>
    </w:p>
    <w:p w14:paraId="767F7FF3" w14:textId="77777777" w:rsidR="00A85C81" w:rsidRDefault="00967C25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1354073" w:history="1">
        <w:r w:rsidR="00A85C81" w:rsidRPr="00F67054">
          <w:rPr>
            <w:rStyle w:val="Hyperlink"/>
            <w:noProof/>
          </w:rPr>
          <w:t>CRITÉRIOS DE ACEITE</w:t>
        </w:r>
        <w:r w:rsidR="00A85C81">
          <w:rPr>
            <w:noProof/>
            <w:webHidden/>
          </w:rPr>
          <w:tab/>
        </w:r>
        <w:r w:rsidR="00A85C81">
          <w:rPr>
            <w:noProof/>
            <w:webHidden/>
          </w:rPr>
          <w:fldChar w:fldCharType="begin"/>
        </w:r>
        <w:r w:rsidR="00A85C81">
          <w:rPr>
            <w:noProof/>
            <w:webHidden/>
          </w:rPr>
          <w:instrText xml:space="preserve"> PAGEREF _Toc21354073 \h </w:instrText>
        </w:r>
        <w:r w:rsidR="00A85C81">
          <w:rPr>
            <w:noProof/>
            <w:webHidden/>
          </w:rPr>
        </w:r>
        <w:r w:rsidR="00A85C81">
          <w:rPr>
            <w:noProof/>
            <w:webHidden/>
          </w:rPr>
          <w:fldChar w:fldCharType="separate"/>
        </w:r>
        <w:r w:rsidR="00A85C81">
          <w:rPr>
            <w:noProof/>
            <w:webHidden/>
          </w:rPr>
          <w:t>10</w:t>
        </w:r>
        <w:r w:rsidR="00A85C81">
          <w:rPr>
            <w:noProof/>
            <w:webHidden/>
          </w:rPr>
          <w:fldChar w:fldCharType="end"/>
        </w:r>
      </w:hyperlink>
    </w:p>
    <w:p w14:paraId="145C714F" w14:textId="77777777" w:rsidR="00A85C81" w:rsidRDefault="00967C25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1354074" w:history="1">
        <w:r w:rsidR="00A85C81" w:rsidRPr="00F67054">
          <w:rPr>
            <w:rStyle w:val="Hyperlink"/>
            <w:noProof/>
          </w:rPr>
          <w:t>INFORMAÇÕES COMPLEMENTARES</w:t>
        </w:r>
        <w:r w:rsidR="00A85C81">
          <w:rPr>
            <w:noProof/>
            <w:webHidden/>
          </w:rPr>
          <w:tab/>
        </w:r>
        <w:r w:rsidR="00A85C81">
          <w:rPr>
            <w:noProof/>
            <w:webHidden/>
          </w:rPr>
          <w:fldChar w:fldCharType="begin"/>
        </w:r>
        <w:r w:rsidR="00A85C81">
          <w:rPr>
            <w:noProof/>
            <w:webHidden/>
          </w:rPr>
          <w:instrText xml:space="preserve"> PAGEREF _Toc21354074 \h </w:instrText>
        </w:r>
        <w:r w:rsidR="00A85C81">
          <w:rPr>
            <w:noProof/>
            <w:webHidden/>
          </w:rPr>
        </w:r>
        <w:r w:rsidR="00A85C81">
          <w:rPr>
            <w:noProof/>
            <w:webHidden/>
          </w:rPr>
          <w:fldChar w:fldCharType="separate"/>
        </w:r>
        <w:r w:rsidR="00A85C81">
          <w:rPr>
            <w:noProof/>
            <w:webHidden/>
          </w:rPr>
          <w:t>13</w:t>
        </w:r>
        <w:r w:rsidR="00A85C81">
          <w:rPr>
            <w:noProof/>
            <w:webHidden/>
          </w:rPr>
          <w:fldChar w:fldCharType="end"/>
        </w:r>
      </w:hyperlink>
    </w:p>
    <w:p w14:paraId="46621B27" w14:textId="77777777" w:rsidR="00A735A5" w:rsidRDefault="00825F00">
      <w:r>
        <w:fldChar w:fldCharType="end"/>
      </w:r>
    </w:p>
    <w:p w14:paraId="3CB87937" w14:textId="77777777" w:rsidR="00A735A5" w:rsidRPr="001D406E" w:rsidRDefault="00A735A5">
      <w:pPr>
        <w:pStyle w:val="Dica"/>
      </w:pPr>
    </w:p>
    <w:p w14:paraId="0C0F08DA" w14:textId="068A7304" w:rsidR="00A735A5" w:rsidRDefault="00A735A5" w:rsidP="00CE176F">
      <w:pPr>
        <w:pStyle w:val="Ttulo1"/>
        <w:numPr>
          <w:ilvl w:val="0"/>
          <w:numId w:val="0"/>
        </w:numPr>
        <w:tabs>
          <w:tab w:val="clear" w:pos="425"/>
          <w:tab w:val="num" w:pos="426"/>
        </w:tabs>
      </w:pPr>
      <w:r>
        <w:br w:type="page"/>
      </w:r>
      <w:bookmarkStart w:id="4" w:name="_Toc21354068"/>
      <w:r w:rsidR="00CE176F">
        <w:lastRenderedPageBreak/>
        <w:t>HST</w:t>
      </w:r>
      <w:r w:rsidR="00C03F98">
        <w:t>-</w:t>
      </w:r>
      <w:r w:rsidR="00AF2B52">
        <w:t>0</w:t>
      </w:r>
      <w:r w:rsidR="00675004">
        <w:t>1</w:t>
      </w:r>
      <w:r w:rsidR="0056205C">
        <w:t>7</w:t>
      </w:r>
      <w:r w:rsidR="0035649F">
        <w:t xml:space="preserve"> –</w:t>
      </w:r>
      <w:r w:rsidR="0056205C">
        <w:t xml:space="preserve"> </w:t>
      </w:r>
      <w:r w:rsidR="005A7E50">
        <w:t xml:space="preserve">Consultar </w:t>
      </w:r>
      <w:r w:rsidR="0056205C">
        <w:t>Membros Comissão Eleitoral</w:t>
      </w:r>
      <w:bookmarkEnd w:id="4"/>
      <w:r w:rsidR="00C408B3">
        <w:t xml:space="preserve">  </w:t>
      </w:r>
      <w:r w:rsidR="005E1A06">
        <w:t xml:space="preserve"> </w:t>
      </w:r>
    </w:p>
    <w:p w14:paraId="37D34CD1" w14:textId="5F374DC4" w:rsidR="002B1554" w:rsidRPr="000628DE" w:rsidRDefault="00CE176F" w:rsidP="00C64B05">
      <w:pPr>
        <w:pStyle w:val="Ttulo2"/>
        <w:numPr>
          <w:ilvl w:val="0"/>
          <w:numId w:val="0"/>
        </w:numPr>
      </w:pPr>
      <w:bookmarkStart w:id="5" w:name="_Toc21354069"/>
      <w:r w:rsidRPr="000628DE">
        <w:t>COMO</w:t>
      </w:r>
      <w:r w:rsidR="00C64B05" w:rsidRPr="000628DE">
        <w:t xml:space="preserve"> </w:t>
      </w:r>
      <w:r w:rsidR="00C408B3">
        <w:rPr>
          <w:b w:val="0"/>
        </w:rPr>
        <w:t>Profissional</w:t>
      </w:r>
      <w:bookmarkEnd w:id="5"/>
    </w:p>
    <w:p w14:paraId="3D5FB393" w14:textId="2F56E8C9" w:rsidR="002863AB" w:rsidRDefault="00CE176F" w:rsidP="00D908D1">
      <w:pPr>
        <w:pStyle w:val="Ttulo2"/>
        <w:numPr>
          <w:ilvl w:val="0"/>
          <w:numId w:val="0"/>
        </w:numPr>
        <w:rPr>
          <w:b w:val="0"/>
        </w:rPr>
      </w:pPr>
      <w:bookmarkStart w:id="6" w:name="_Toc21354070"/>
      <w:r w:rsidRPr="000628DE">
        <w:t>QUERO</w:t>
      </w:r>
      <w:r w:rsidR="005A4527" w:rsidRPr="000628DE">
        <w:t xml:space="preserve"> </w:t>
      </w:r>
      <w:r w:rsidR="0093742C">
        <w:rPr>
          <w:b w:val="0"/>
        </w:rPr>
        <w:t>consultar os membros participantes das comissões eleitorais por CAU</w:t>
      </w:r>
      <w:r w:rsidR="00392D3A">
        <w:rPr>
          <w:b w:val="0"/>
        </w:rPr>
        <w:t>-UF</w:t>
      </w:r>
      <w:bookmarkEnd w:id="6"/>
    </w:p>
    <w:p w14:paraId="38E7497A" w14:textId="07830C37" w:rsidR="00A735A5" w:rsidRPr="000628DE" w:rsidRDefault="002863AB" w:rsidP="00D908D1">
      <w:pPr>
        <w:pStyle w:val="Ttulo2"/>
        <w:numPr>
          <w:ilvl w:val="0"/>
          <w:numId w:val="0"/>
        </w:numPr>
        <w:rPr>
          <w:b w:val="0"/>
        </w:rPr>
      </w:pPr>
      <w:bookmarkStart w:id="7" w:name="_Toc21354071"/>
      <w:r>
        <w:t>PAR</w:t>
      </w:r>
      <w:r w:rsidR="00CE176F" w:rsidRPr="000628DE">
        <w:t>A</w:t>
      </w:r>
      <w:r w:rsidR="005A4527" w:rsidRPr="000628DE">
        <w:t xml:space="preserve"> </w:t>
      </w:r>
      <w:r w:rsidR="0093742C">
        <w:rPr>
          <w:b w:val="0"/>
        </w:rPr>
        <w:t>c</w:t>
      </w:r>
      <w:r w:rsidR="00C408B3">
        <w:rPr>
          <w:b w:val="0"/>
        </w:rPr>
        <w:t>onsultar</w:t>
      </w:r>
      <w:r w:rsidR="0093742C">
        <w:rPr>
          <w:b w:val="0"/>
        </w:rPr>
        <w:t xml:space="preserve"> </w:t>
      </w:r>
      <w:r w:rsidR="00C408B3">
        <w:rPr>
          <w:b w:val="0"/>
        </w:rPr>
        <w:t>membro</w:t>
      </w:r>
      <w:r w:rsidR="0093742C">
        <w:rPr>
          <w:b w:val="0"/>
        </w:rPr>
        <w:t>s</w:t>
      </w:r>
      <w:r w:rsidR="00C408B3">
        <w:rPr>
          <w:b w:val="0"/>
        </w:rPr>
        <w:t xml:space="preserve"> da comissão eleitoral</w:t>
      </w:r>
      <w:r>
        <w:rPr>
          <w:b w:val="0"/>
        </w:rPr>
        <w:t xml:space="preserve"> do Sistema Eleitoral</w:t>
      </w:r>
      <w:r w:rsidR="001D510C">
        <w:rPr>
          <w:b w:val="0"/>
        </w:rPr>
        <w:t>.</w:t>
      </w:r>
      <w:bookmarkEnd w:id="7"/>
    </w:p>
    <w:p w14:paraId="3F8EBB06" w14:textId="77777777" w:rsidR="00EF4113" w:rsidRDefault="00EF4113" w:rsidP="007569F0">
      <w:pPr>
        <w:pStyle w:val="Ttulo2"/>
        <w:numPr>
          <w:ilvl w:val="0"/>
          <w:numId w:val="0"/>
        </w:numPr>
      </w:pPr>
      <w:bookmarkStart w:id="8" w:name="_Toc7509864"/>
    </w:p>
    <w:p w14:paraId="6D3DAFD9" w14:textId="77777777" w:rsidR="007569F0" w:rsidRPr="00AD0154" w:rsidRDefault="007569F0" w:rsidP="007569F0">
      <w:pPr>
        <w:pStyle w:val="Ttulo2"/>
        <w:numPr>
          <w:ilvl w:val="0"/>
          <w:numId w:val="0"/>
        </w:numPr>
      </w:pPr>
      <w:bookmarkStart w:id="9" w:name="_Toc21354072"/>
      <w:r>
        <w:t>PROTÓTIPO</w:t>
      </w:r>
      <w:bookmarkEnd w:id="8"/>
      <w:bookmarkEnd w:id="9"/>
    </w:p>
    <w:p w14:paraId="4AD30F2F" w14:textId="747EAB97" w:rsidR="00D471A9" w:rsidRPr="00552B0C" w:rsidRDefault="00B57EAB" w:rsidP="007112FF">
      <w:pPr>
        <w:pStyle w:val="EstiloPrototipo3"/>
        <w:numPr>
          <w:ilvl w:val="0"/>
          <w:numId w:val="5"/>
        </w:numPr>
      </w:pPr>
      <w:bookmarkStart w:id="10" w:name="_Ref13579930"/>
      <w:r>
        <w:t>Membro</w:t>
      </w:r>
      <w:r w:rsidR="00AF6291">
        <w:t>s</w:t>
      </w:r>
      <w:r>
        <w:t xml:space="preserve"> da Comissão Eleitoral</w:t>
      </w:r>
      <w:r w:rsidR="001D510C" w:rsidRPr="00552B0C">
        <w:t>:</w:t>
      </w:r>
      <w:bookmarkEnd w:id="10"/>
    </w:p>
    <w:p w14:paraId="2548757B" w14:textId="3FE91ED2" w:rsidR="00DE0C01" w:rsidRDefault="003027B5" w:rsidP="007C051C">
      <w:pPr>
        <w:pStyle w:val="EstiloPrototipo3"/>
      </w:pPr>
      <w:r>
        <w:rPr>
          <w:noProof/>
        </w:rPr>
        <w:drawing>
          <wp:inline distT="0" distB="0" distL="0" distR="0" wp14:anchorId="6D502578" wp14:editId="3B6C945A">
            <wp:extent cx="5240741" cy="6073852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ublicar_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434" cy="607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423"/>
        <w:gridCol w:w="1559"/>
        <w:gridCol w:w="2126"/>
        <w:gridCol w:w="1559"/>
        <w:gridCol w:w="1843"/>
        <w:gridCol w:w="1555"/>
      </w:tblGrid>
      <w:tr w:rsidR="00295EDC" w:rsidRPr="004D3514" w14:paraId="10E6980E" w14:textId="77777777" w:rsidTr="002A20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6"/>
            <w:shd w:val="clear" w:color="auto" w:fill="45229E"/>
          </w:tcPr>
          <w:p w14:paraId="4ECC5BB2" w14:textId="7FE3474B" w:rsidR="00295EDC" w:rsidRPr="00295EDC" w:rsidRDefault="00295EDC" w:rsidP="00295EDC">
            <w:pPr>
              <w:spacing w:before="60" w:after="60"/>
              <w:jc w:val="center"/>
              <w:rPr>
                <w:b/>
                <w:color w:val="auto"/>
                <w:sz w:val="20"/>
              </w:rPr>
            </w:pPr>
            <w:bookmarkStart w:id="11" w:name="_Ref20837134"/>
            <w:bookmarkStart w:id="12" w:name="_Ref20994809"/>
            <w:r>
              <w:rPr>
                <w:sz w:val="24"/>
                <w:szCs w:val="24"/>
              </w:rPr>
              <w:lastRenderedPageBreak/>
              <w:t>Campos</w:t>
            </w:r>
          </w:p>
        </w:tc>
      </w:tr>
      <w:tr w:rsidR="00FF0ABF" w:rsidRPr="004D3514" w14:paraId="02B67A45" w14:textId="77777777" w:rsidTr="000D10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423" w:type="dxa"/>
            <w:shd w:val="clear" w:color="auto" w:fill="B3B3B3"/>
          </w:tcPr>
          <w:p w14:paraId="37C734CC" w14:textId="391D0F47" w:rsidR="00FF0ABF" w:rsidRPr="004D3514" w:rsidRDefault="00FF0ABF" w:rsidP="00295EDC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ID</w:t>
            </w:r>
          </w:p>
        </w:tc>
        <w:tc>
          <w:tcPr>
            <w:tcW w:w="1559" w:type="dxa"/>
            <w:shd w:val="clear" w:color="auto" w:fill="B3B3B3"/>
          </w:tcPr>
          <w:p w14:paraId="02B10EA9" w14:textId="2A3B15FC" w:rsidR="00FF0ABF" w:rsidRPr="004D3514" w:rsidRDefault="00FF0ABF" w:rsidP="00295EDC">
            <w:pPr>
              <w:spacing w:before="60" w:after="60"/>
              <w:jc w:val="center"/>
              <w:rPr>
                <w:b/>
                <w:sz w:val="20"/>
              </w:rPr>
            </w:pPr>
            <w:r w:rsidRPr="004D3514">
              <w:rPr>
                <w:b/>
                <w:sz w:val="20"/>
              </w:rPr>
              <w:t>Nome</w:t>
            </w:r>
          </w:p>
        </w:tc>
        <w:tc>
          <w:tcPr>
            <w:tcW w:w="2126" w:type="dxa"/>
            <w:shd w:val="clear" w:color="auto" w:fill="B3B3B3"/>
          </w:tcPr>
          <w:p w14:paraId="5D8C26D6" w14:textId="77777777" w:rsidR="00FF0ABF" w:rsidRPr="004D3514" w:rsidRDefault="00FF0ABF" w:rsidP="00295EDC">
            <w:pPr>
              <w:spacing w:before="60" w:after="60"/>
              <w:jc w:val="center"/>
              <w:rPr>
                <w:b/>
                <w:sz w:val="20"/>
              </w:rPr>
            </w:pPr>
            <w:r w:rsidRPr="004D3514">
              <w:rPr>
                <w:b/>
                <w:sz w:val="20"/>
              </w:rPr>
              <w:t>Descrição</w:t>
            </w:r>
          </w:p>
        </w:tc>
        <w:tc>
          <w:tcPr>
            <w:tcW w:w="1559" w:type="dxa"/>
            <w:shd w:val="clear" w:color="auto" w:fill="B3B3B3"/>
          </w:tcPr>
          <w:p w14:paraId="64BAB77C" w14:textId="77777777" w:rsidR="00FF0ABF" w:rsidRPr="004D3514" w:rsidRDefault="00FF0ABF" w:rsidP="00295EDC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1843" w:type="dxa"/>
            <w:shd w:val="clear" w:color="auto" w:fill="B3B3B3"/>
          </w:tcPr>
          <w:p w14:paraId="6A1DF56C" w14:textId="77777777" w:rsidR="00FF0ABF" w:rsidRPr="004D3514" w:rsidRDefault="00FF0ABF" w:rsidP="00295EDC">
            <w:pPr>
              <w:spacing w:before="60" w:after="60"/>
              <w:jc w:val="center"/>
              <w:rPr>
                <w:b/>
                <w:sz w:val="20"/>
              </w:rPr>
            </w:pPr>
            <w:r w:rsidRPr="004D3514">
              <w:rPr>
                <w:b/>
                <w:sz w:val="20"/>
              </w:rPr>
              <w:t>Comportamento</w:t>
            </w:r>
          </w:p>
        </w:tc>
        <w:tc>
          <w:tcPr>
            <w:tcW w:w="1555" w:type="dxa"/>
            <w:shd w:val="clear" w:color="auto" w:fill="B3B3B3"/>
          </w:tcPr>
          <w:p w14:paraId="1A5D2739" w14:textId="77777777" w:rsidR="00FF0ABF" w:rsidRPr="004D3514" w:rsidRDefault="00FF0ABF" w:rsidP="00295EDC">
            <w:pPr>
              <w:spacing w:before="60" w:after="60"/>
              <w:jc w:val="center"/>
              <w:rPr>
                <w:b/>
                <w:sz w:val="20"/>
              </w:rPr>
            </w:pPr>
            <w:r w:rsidRPr="004D3514">
              <w:rPr>
                <w:b/>
                <w:sz w:val="20"/>
              </w:rPr>
              <w:t>Observações</w:t>
            </w:r>
          </w:p>
        </w:tc>
      </w:tr>
      <w:tr w:rsidR="00FF0ABF" w:rsidRPr="004D3514" w14:paraId="1EE72BA3" w14:textId="77777777" w:rsidTr="00295E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6"/>
          </w:tcPr>
          <w:p w14:paraId="1519EEB4" w14:textId="70413E30" w:rsidR="00FF0ABF" w:rsidRPr="004D3514" w:rsidRDefault="00FF0ABF" w:rsidP="00295EDC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Comissão Eleitoral</w:t>
            </w:r>
          </w:p>
        </w:tc>
      </w:tr>
      <w:tr w:rsidR="00FF0ABF" w:rsidRPr="004D3514" w14:paraId="5338792A" w14:textId="77777777" w:rsidTr="000D10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423" w:type="dxa"/>
          </w:tcPr>
          <w:p w14:paraId="48D8A90D" w14:textId="6C5C68CA" w:rsidR="00FF0ABF" w:rsidRPr="00FF0ABF" w:rsidRDefault="00FF0ABF" w:rsidP="00295EDC">
            <w:pPr>
              <w:pStyle w:val="PargrafodaLista"/>
              <w:numPr>
                <w:ilvl w:val="0"/>
                <w:numId w:val="25"/>
              </w:numPr>
              <w:spacing w:before="60" w:after="60"/>
              <w:jc w:val="both"/>
              <w:rPr>
                <w:bCs/>
              </w:rPr>
            </w:pPr>
          </w:p>
          <w:p w14:paraId="498F4329" w14:textId="3E084553" w:rsidR="00FF0ABF" w:rsidRPr="00FF0ABF" w:rsidRDefault="00FF0ABF" w:rsidP="00FF0ABF">
            <w:pPr>
              <w:spacing w:before="60" w:after="60"/>
              <w:rPr>
                <w:bCs/>
              </w:rPr>
            </w:pPr>
          </w:p>
        </w:tc>
        <w:tc>
          <w:tcPr>
            <w:tcW w:w="1559" w:type="dxa"/>
          </w:tcPr>
          <w:p w14:paraId="2D7D6443" w14:textId="7F3FB1A7" w:rsidR="00FF0ABF" w:rsidRPr="004D3514" w:rsidRDefault="00FF0ABF" w:rsidP="00295EDC">
            <w:pPr>
              <w:spacing w:before="60" w:after="60"/>
              <w:jc w:val="left"/>
              <w:rPr>
                <w:sz w:val="18"/>
                <w:szCs w:val="18"/>
              </w:rPr>
            </w:pPr>
            <w:r w:rsidRPr="0000628F">
              <w:rPr>
                <w:bCs/>
                <w:sz w:val="20"/>
              </w:rPr>
              <w:t xml:space="preserve">Ano </w:t>
            </w:r>
            <w:r>
              <w:rPr>
                <w:bCs/>
                <w:sz w:val="20"/>
              </w:rPr>
              <w:t>da eleição</w:t>
            </w:r>
          </w:p>
        </w:tc>
        <w:tc>
          <w:tcPr>
            <w:tcW w:w="2126" w:type="dxa"/>
          </w:tcPr>
          <w:p w14:paraId="3E7C24DA" w14:textId="77777777" w:rsidR="00FF0ABF" w:rsidRPr="00F76AA4" w:rsidRDefault="00FF0ABF" w:rsidP="00295EDC">
            <w:pPr>
              <w:pStyle w:val="AxureTableNormalText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Retorna o ano do calendário das eleições já cadastradas no sistema, selecionada pelo usuário;</w:t>
            </w:r>
          </w:p>
          <w:p w14:paraId="3B9E86C1" w14:textId="77777777" w:rsidR="00FF0ABF" w:rsidRPr="004D3514" w:rsidRDefault="00FF0ABF" w:rsidP="00295EDC">
            <w:pPr>
              <w:spacing w:before="60" w:after="60"/>
              <w:jc w:val="left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4BA45F7F" w14:textId="77777777" w:rsidR="00FF0ABF" w:rsidRPr="00911C59" w:rsidRDefault="00FF0ABF" w:rsidP="00262673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proofErr w:type="spellStart"/>
            <w:proofErr w:type="gramStart"/>
            <w:r w:rsidRPr="00B57976">
              <w:t>combobox</w:t>
            </w:r>
            <w:proofErr w:type="spellEnd"/>
            <w:proofErr w:type="gramEnd"/>
            <w:r w:rsidRPr="00B57976">
              <w:t xml:space="preserve"> de seleção única</w:t>
            </w:r>
          </w:p>
        </w:tc>
        <w:tc>
          <w:tcPr>
            <w:tcW w:w="1843" w:type="dxa"/>
          </w:tcPr>
          <w:p w14:paraId="7BF06C9D" w14:textId="77777777" w:rsidR="00FF0ABF" w:rsidRPr="004D3514" w:rsidRDefault="00FF0ABF" w:rsidP="00262673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4D3514">
              <w:rPr>
                <w:sz w:val="18"/>
                <w:szCs w:val="18"/>
              </w:rPr>
              <w:t xml:space="preserve">Obrigatório: </w:t>
            </w:r>
            <w:r>
              <w:rPr>
                <w:sz w:val="18"/>
                <w:szCs w:val="18"/>
              </w:rPr>
              <w:t>Não se aplica</w:t>
            </w:r>
          </w:p>
          <w:p w14:paraId="5183CF4D" w14:textId="6D55395E" w:rsidR="00FF0ABF" w:rsidRPr="004D3514" w:rsidRDefault="00FF0ABF" w:rsidP="00262673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4D3514">
              <w:rPr>
                <w:sz w:val="18"/>
                <w:szCs w:val="18"/>
              </w:rPr>
              <w:t xml:space="preserve">Somente Leitura: </w:t>
            </w:r>
            <w:r w:rsidR="00D863CF">
              <w:rPr>
                <w:sz w:val="18"/>
                <w:szCs w:val="18"/>
              </w:rPr>
              <w:t>Não</w:t>
            </w:r>
          </w:p>
        </w:tc>
        <w:tc>
          <w:tcPr>
            <w:tcW w:w="1555" w:type="dxa"/>
          </w:tcPr>
          <w:p w14:paraId="48B49803" w14:textId="31143E3A" w:rsidR="00FF0ABF" w:rsidRPr="00D2433F" w:rsidRDefault="00D2433F" w:rsidP="00D2433F">
            <w:pPr>
              <w:spacing w:before="60" w:after="60"/>
              <w:contextualSpacing/>
              <w:rPr>
                <w:sz w:val="18"/>
                <w:szCs w:val="18"/>
              </w:rPr>
            </w:pPr>
            <w:r w:rsidRPr="00D2433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2433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2433F">
              <w:rPr>
                <w:color w:val="31849B" w:themeColor="accent5" w:themeShade="BF"/>
                <w:sz w:val="18"/>
                <w:szCs w:val="18"/>
              </w:rPr>
              <w:instrText xml:space="preserve"> REF _Ref20997541 \r \h </w:instrText>
            </w:r>
            <w:r w:rsidRPr="00D2433F">
              <w:rPr>
                <w:color w:val="31849B" w:themeColor="accent5" w:themeShade="BF"/>
                <w:sz w:val="18"/>
                <w:szCs w:val="18"/>
              </w:rPr>
            </w:r>
            <w:r w:rsidRPr="00D2433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2433F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D2433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2433F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FF0ABF" w:rsidRPr="004D3514" w14:paraId="0C843FEC" w14:textId="77777777" w:rsidTr="000D10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423" w:type="dxa"/>
          </w:tcPr>
          <w:p w14:paraId="4753CC58" w14:textId="77777777" w:rsidR="00FF0ABF" w:rsidRPr="00FF0ABF" w:rsidRDefault="00FF0ABF" w:rsidP="00FF0ABF">
            <w:pPr>
              <w:pStyle w:val="PargrafodaLista"/>
              <w:numPr>
                <w:ilvl w:val="0"/>
                <w:numId w:val="25"/>
              </w:numPr>
              <w:spacing w:before="60" w:after="60"/>
            </w:pPr>
          </w:p>
        </w:tc>
        <w:tc>
          <w:tcPr>
            <w:tcW w:w="1559" w:type="dxa"/>
          </w:tcPr>
          <w:p w14:paraId="388D2470" w14:textId="18106087" w:rsidR="00FF0ABF" w:rsidRDefault="00FF0ABF" w:rsidP="00295EDC">
            <w:pPr>
              <w:spacing w:before="60" w:after="60"/>
              <w:jc w:val="left"/>
              <w:rPr>
                <w:sz w:val="18"/>
                <w:szCs w:val="18"/>
              </w:rPr>
            </w:pPr>
            <w:r w:rsidRPr="0000628F">
              <w:rPr>
                <w:sz w:val="20"/>
              </w:rPr>
              <w:t>Eleição</w:t>
            </w:r>
          </w:p>
        </w:tc>
        <w:tc>
          <w:tcPr>
            <w:tcW w:w="2126" w:type="dxa"/>
          </w:tcPr>
          <w:p w14:paraId="19BBB0E9" w14:textId="77777777" w:rsidR="00FF0ABF" w:rsidRPr="00F76AA4" w:rsidRDefault="00FF0ABF" w:rsidP="00295EDC">
            <w:pPr>
              <w:pStyle w:val="AxureTableNormalText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Retorna o nome das eleições já cadastradas no sistema, selecionada pelo usuário;</w:t>
            </w:r>
          </w:p>
          <w:p w14:paraId="507E946A" w14:textId="77777777" w:rsidR="00FF0ABF" w:rsidRPr="004D3514" w:rsidRDefault="00FF0ABF" w:rsidP="00295EDC">
            <w:pPr>
              <w:spacing w:before="60" w:after="60"/>
              <w:jc w:val="left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23108213" w14:textId="77777777" w:rsidR="00FF0ABF" w:rsidRPr="002178DC" w:rsidRDefault="00FF0ABF" w:rsidP="00262673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proofErr w:type="spellStart"/>
            <w:proofErr w:type="gramStart"/>
            <w:r w:rsidRPr="00B57976">
              <w:t>combobox</w:t>
            </w:r>
            <w:proofErr w:type="spellEnd"/>
            <w:proofErr w:type="gramEnd"/>
            <w:r w:rsidRPr="00B57976">
              <w:t xml:space="preserve"> de seleção única</w:t>
            </w:r>
          </w:p>
        </w:tc>
        <w:tc>
          <w:tcPr>
            <w:tcW w:w="1843" w:type="dxa"/>
          </w:tcPr>
          <w:p w14:paraId="4B5AC507" w14:textId="77777777" w:rsidR="00FF0ABF" w:rsidRPr="004D3514" w:rsidRDefault="00FF0ABF" w:rsidP="00262673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4D3514">
              <w:rPr>
                <w:sz w:val="18"/>
                <w:szCs w:val="18"/>
              </w:rPr>
              <w:t xml:space="preserve">Obrigatório: </w:t>
            </w:r>
            <w:r>
              <w:rPr>
                <w:sz w:val="18"/>
                <w:szCs w:val="18"/>
              </w:rPr>
              <w:t>Não se aplica</w:t>
            </w:r>
          </w:p>
          <w:p w14:paraId="74458B3C" w14:textId="7310C124" w:rsidR="00FF0ABF" w:rsidRPr="004D3514" w:rsidRDefault="00FF0ABF" w:rsidP="00262673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4D3514">
              <w:rPr>
                <w:sz w:val="18"/>
                <w:szCs w:val="18"/>
              </w:rPr>
              <w:t xml:space="preserve">Somente Leitura: </w:t>
            </w:r>
            <w:r w:rsidR="00D863CF">
              <w:rPr>
                <w:sz w:val="18"/>
                <w:szCs w:val="18"/>
              </w:rPr>
              <w:t>Não</w:t>
            </w:r>
          </w:p>
        </w:tc>
        <w:tc>
          <w:tcPr>
            <w:tcW w:w="1555" w:type="dxa"/>
          </w:tcPr>
          <w:p w14:paraId="2AFB7A01" w14:textId="145239B6" w:rsidR="00FF0ABF" w:rsidRPr="00E62678" w:rsidRDefault="00E62678" w:rsidP="00E62678">
            <w:pPr>
              <w:spacing w:before="60" w:after="60"/>
              <w:contextualSpacing/>
              <w:rPr>
                <w:sz w:val="18"/>
                <w:szCs w:val="18"/>
              </w:rPr>
            </w:pPr>
            <w:r w:rsidRPr="00D2433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2433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2433F">
              <w:rPr>
                <w:color w:val="31849B" w:themeColor="accent5" w:themeShade="BF"/>
                <w:sz w:val="18"/>
                <w:szCs w:val="18"/>
              </w:rPr>
              <w:instrText xml:space="preserve"> REF _Ref20997541 \r \h </w:instrText>
            </w:r>
            <w:r w:rsidRPr="00D2433F">
              <w:rPr>
                <w:color w:val="31849B" w:themeColor="accent5" w:themeShade="BF"/>
                <w:sz w:val="18"/>
                <w:szCs w:val="18"/>
              </w:rPr>
            </w:r>
            <w:r w:rsidRPr="00D2433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2433F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D2433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2433F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FF0ABF" w:rsidRPr="004D3514" w14:paraId="327ADE0B" w14:textId="77777777" w:rsidTr="000D10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423" w:type="dxa"/>
          </w:tcPr>
          <w:p w14:paraId="665AE578" w14:textId="77777777" w:rsidR="00FF0ABF" w:rsidRPr="00FF0ABF" w:rsidRDefault="00FF0ABF" w:rsidP="00FF0ABF">
            <w:pPr>
              <w:pStyle w:val="PargrafodaLista"/>
              <w:numPr>
                <w:ilvl w:val="0"/>
                <w:numId w:val="25"/>
              </w:numPr>
              <w:spacing w:before="60" w:after="60"/>
            </w:pPr>
          </w:p>
        </w:tc>
        <w:tc>
          <w:tcPr>
            <w:tcW w:w="1559" w:type="dxa"/>
          </w:tcPr>
          <w:p w14:paraId="4895061E" w14:textId="74D339BC" w:rsidR="00FF0ABF" w:rsidRPr="0000628F" w:rsidRDefault="00FF0ABF" w:rsidP="00295EDC"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>UF</w:t>
            </w:r>
          </w:p>
        </w:tc>
        <w:tc>
          <w:tcPr>
            <w:tcW w:w="2126" w:type="dxa"/>
          </w:tcPr>
          <w:p w14:paraId="18188E62" w14:textId="77777777" w:rsidR="00FF0ABF" w:rsidRPr="00F76AA4" w:rsidRDefault="00FF0ABF" w:rsidP="00295EDC">
            <w:pPr>
              <w:pStyle w:val="AxureTableNormalText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Retorna a UF do usuário </w:t>
            </w:r>
            <w:proofErr w:type="spellStart"/>
            <w:r>
              <w:rPr>
                <w:sz w:val="20"/>
                <w:szCs w:val="20"/>
                <w:lang w:val="pt-BR"/>
              </w:rPr>
              <w:t>logado</w:t>
            </w:r>
            <w:proofErr w:type="spellEnd"/>
            <w:r>
              <w:rPr>
                <w:sz w:val="20"/>
                <w:szCs w:val="20"/>
                <w:lang w:val="pt-BR"/>
              </w:rPr>
              <w:t xml:space="preserve"> e permite a seleção de qualquer UF para visualização</w:t>
            </w:r>
          </w:p>
          <w:p w14:paraId="011B0525" w14:textId="77777777" w:rsidR="00FF0ABF" w:rsidRDefault="00FF0ABF" w:rsidP="00295EDC">
            <w:pPr>
              <w:spacing w:before="60" w:after="60"/>
              <w:jc w:val="left"/>
              <w:rPr>
                <w:sz w:val="20"/>
              </w:rPr>
            </w:pPr>
          </w:p>
        </w:tc>
        <w:tc>
          <w:tcPr>
            <w:tcW w:w="1559" w:type="dxa"/>
          </w:tcPr>
          <w:p w14:paraId="04A1111F" w14:textId="77777777" w:rsidR="00FF0ABF" w:rsidRDefault="00FF0ABF" w:rsidP="00262673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proofErr w:type="spellStart"/>
            <w:proofErr w:type="gramStart"/>
            <w:r w:rsidRPr="00B57976">
              <w:t>combobox</w:t>
            </w:r>
            <w:proofErr w:type="spellEnd"/>
            <w:proofErr w:type="gramEnd"/>
            <w:r w:rsidRPr="00B57976">
              <w:t xml:space="preserve"> de seleção única</w:t>
            </w:r>
          </w:p>
        </w:tc>
        <w:tc>
          <w:tcPr>
            <w:tcW w:w="1843" w:type="dxa"/>
          </w:tcPr>
          <w:p w14:paraId="321A79FA" w14:textId="77777777" w:rsidR="00FF0ABF" w:rsidRPr="004D3514" w:rsidRDefault="00FF0ABF" w:rsidP="00262673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4D3514">
              <w:rPr>
                <w:sz w:val="18"/>
                <w:szCs w:val="18"/>
              </w:rPr>
              <w:t xml:space="preserve">Obrigatório: </w:t>
            </w:r>
            <w:r>
              <w:rPr>
                <w:sz w:val="18"/>
                <w:szCs w:val="18"/>
              </w:rPr>
              <w:t>Não se aplica</w:t>
            </w:r>
          </w:p>
          <w:p w14:paraId="3CC63522" w14:textId="77777777" w:rsidR="00FF0ABF" w:rsidRPr="004D3514" w:rsidRDefault="00FF0ABF" w:rsidP="00262673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4D3514">
              <w:rPr>
                <w:sz w:val="18"/>
                <w:szCs w:val="18"/>
              </w:rPr>
              <w:t xml:space="preserve">Somente Leitura: </w:t>
            </w:r>
            <w:r>
              <w:rPr>
                <w:sz w:val="18"/>
                <w:szCs w:val="18"/>
              </w:rPr>
              <w:t>Não</w:t>
            </w:r>
          </w:p>
        </w:tc>
        <w:tc>
          <w:tcPr>
            <w:tcW w:w="1555" w:type="dxa"/>
          </w:tcPr>
          <w:p w14:paraId="1AF13494" w14:textId="317CB710" w:rsidR="00FF0ABF" w:rsidRPr="00E62678" w:rsidRDefault="00E62678" w:rsidP="00E62678">
            <w:pPr>
              <w:spacing w:before="60" w:after="60"/>
              <w:contextualSpacing/>
              <w:rPr>
                <w:sz w:val="18"/>
                <w:szCs w:val="18"/>
              </w:rPr>
            </w:pPr>
            <w:r w:rsidRPr="00E62678">
              <w:rPr>
                <w:color w:val="31849B" w:themeColor="accent5" w:themeShade="BF"/>
                <w:sz w:val="18"/>
                <w:szCs w:val="18"/>
              </w:rPr>
              <w:t>[</w:t>
            </w:r>
            <w:r w:rsidRPr="00E6267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E62678">
              <w:rPr>
                <w:color w:val="31849B" w:themeColor="accent5" w:themeShade="BF"/>
                <w:sz w:val="18"/>
                <w:szCs w:val="18"/>
              </w:rPr>
              <w:instrText xml:space="preserve"> REF _Ref20997541 \r \h </w:instrText>
            </w:r>
            <w:r w:rsidRPr="00E62678">
              <w:rPr>
                <w:color w:val="31849B" w:themeColor="accent5" w:themeShade="BF"/>
                <w:sz w:val="18"/>
                <w:szCs w:val="18"/>
              </w:rPr>
            </w:r>
            <w:r w:rsidRPr="00E6267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E62678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E6267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E62678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FF0ABF" w:rsidRPr="004D3514" w14:paraId="57B1E6D2" w14:textId="77777777" w:rsidTr="000D10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423" w:type="dxa"/>
          </w:tcPr>
          <w:p w14:paraId="5EBF0694" w14:textId="77777777" w:rsidR="00FF0ABF" w:rsidRPr="00FF0ABF" w:rsidRDefault="00FF0ABF" w:rsidP="00FF0ABF">
            <w:pPr>
              <w:pStyle w:val="PargrafodaLista"/>
              <w:numPr>
                <w:ilvl w:val="0"/>
                <w:numId w:val="25"/>
              </w:numPr>
              <w:spacing w:before="60" w:after="60"/>
            </w:pPr>
          </w:p>
        </w:tc>
        <w:tc>
          <w:tcPr>
            <w:tcW w:w="1559" w:type="dxa"/>
          </w:tcPr>
          <w:p w14:paraId="2EA52264" w14:textId="48221651" w:rsidR="00FF0ABF" w:rsidRDefault="00FF0ABF" w:rsidP="00295EDC"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>Número de Membros</w:t>
            </w:r>
          </w:p>
        </w:tc>
        <w:tc>
          <w:tcPr>
            <w:tcW w:w="2126" w:type="dxa"/>
          </w:tcPr>
          <w:p w14:paraId="10251A5E" w14:textId="77777777" w:rsidR="00FF0ABF" w:rsidRDefault="00FF0ABF" w:rsidP="00295EDC"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 xml:space="preserve">Campo para ser informado o número de membros selecionado nas respectivas </w:t>
            </w:r>
            <w:proofErr w:type="spellStart"/>
            <w:r>
              <w:rPr>
                <w:sz w:val="20"/>
              </w:rPr>
              <w:t>UF´s</w:t>
            </w:r>
            <w:proofErr w:type="spellEnd"/>
            <w:r>
              <w:rPr>
                <w:sz w:val="20"/>
              </w:rPr>
              <w:t xml:space="preserve"> selecionadas;</w:t>
            </w:r>
          </w:p>
        </w:tc>
        <w:tc>
          <w:tcPr>
            <w:tcW w:w="1559" w:type="dxa"/>
          </w:tcPr>
          <w:p w14:paraId="7A7138EC" w14:textId="77777777" w:rsidR="00FF0ABF" w:rsidRPr="00733827" w:rsidRDefault="00FF0ABF" w:rsidP="00262673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proofErr w:type="spellStart"/>
            <w:proofErr w:type="gramStart"/>
            <w:r w:rsidRPr="00B57976">
              <w:t>combobox</w:t>
            </w:r>
            <w:proofErr w:type="spellEnd"/>
            <w:proofErr w:type="gramEnd"/>
            <w:r w:rsidRPr="00B57976">
              <w:t xml:space="preserve"> de seleção única</w:t>
            </w:r>
          </w:p>
        </w:tc>
        <w:tc>
          <w:tcPr>
            <w:tcW w:w="1843" w:type="dxa"/>
          </w:tcPr>
          <w:p w14:paraId="64A1BF73" w14:textId="77777777" w:rsidR="00FF0ABF" w:rsidRPr="004D3514" w:rsidRDefault="00FF0ABF" w:rsidP="00262673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4D3514">
              <w:rPr>
                <w:sz w:val="18"/>
                <w:szCs w:val="18"/>
              </w:rPr>
              <w:t xml:space="preserve">Obrigatório: </w:t>
            </w:r>
            <w:r>
              <w:rPr>
                <w:sz w:val="18"/>
                <w:szCs w:val="18"/>
              </w:rPr>
              <w:t>Não se aplica</w:t>
            </w:r>
          </w:p>
          <w:p w14:paraId="2C3A9996" w14:textId="77777777" w:rsidR="00FF0ABF" w:rsidRPr="004D3514" w:rsidRDefault="00FF0ABF" w:rsidP="00262673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4D3514">
              <w:rPr>
                <w:sz w:val="18"/>
                <w:szCs w:val="18"/>
              </w:rPr>
              <w:t xml:space="preserve">Somente Leitura: </w:t>
            </w:r>
            <w:r>
              <w:rPr>
                <w:sz w:val="18"/>
                <w:szCs w:val="18"/>
              </w:rPr>
              <w:t>Sim</w:t>
            </w:r>
          </w:p>
        </w:tc>
        <w:tc>
          <w:tcPr>
            <w:tcW w:w="1555" w:type="dxa"/>
          </w:tcPr>
          <w:p w14:paraId="5F22DE2A" w14:textId="09F23FD0" w:rsidR="00FF0ABF" w:rsidRPr="00E62678" w:rsidRDefault="00E62678" w:rsidP="00E62678">
            <w:pPr>
              <w:spacing w:before="60" w:after="60"/>
              <w:contextualSpacing/>
              <w:rPr>
                <w:sz w:val="18"/>
                <w:szCs w:val="18"/>
              </w:rPr>
            </w:pPr>
            <w:r w:rsidRPr="00D2433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2433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2433F">
              <w:rPr>
                <w:color w:val="31849B" w:themeColor="accent5" w:themeShade="BF"/>
                <w:sz w:val="18"/>
                <w:szCs w:val="18"/>
              </w:rPr>
              <w:instrText xml:space="preserve"> REF _Ref20997541 \r \h </w:instrText>
            </w:r>
            <w:r w:rsidRPr="00D2433F">
              <w:rPr>
                <w:color w:val="31849B" w:themeColor="accent5" w:themeShade="BF"/>
                <w:sz w:val="18"/>
                <w:szCs w:val="18"/>
              </w:rPr>
            </w:r>
            <w:r w:rsidRPr="00D2433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2433F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D2433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2433F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FF0ABF" w:rsidRPr="004D3514" w14:paraId="59CA840C" w14:textId="77777777" w:rsidTr="00295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423" w:type="dxa"/>
          </w:tcPr>
          <w:p w14:paraId="108D7EC2" w14:textId="77777777" w:rsidR="00FF0ABF" w:rsidRPr="00FF0ABF" w:rsidRDefault="00FF0ABF" w:rsidP="00226189">
            <w:pPr>
              <w:pStyle w:val="PargrafodaLista"/>
              <w:spacing w:before="60" w:after="60"/>
              <w:ind w:left="720"/>
              <w:contextualSpacing/>
              <w:rPr>
                <w:b/>
                <w:sz w:val="24"/>
                <w:szCs w:val="24"/>
              </w:rPr>
            </w:pPr>
          </w:p>
        </w:tc>
        <w:tc>
          <w:tcPr>
            <w:tcW w:w="8642" w:type="dxa"/>
            <w:gridSpan w:val="5"/>
          </w:tcPr>
          <w:p w14:paraId="5EF0DFE7" w14:textId="535478E4" w:rsidR="00FF0ABF" w:rsidRPr="002366FF" w:rsidRDefault="005B5DA1" w:rsidP="00295EDC">
            <w:pPr>
              <w:spacing w:before="60" w:after="60"/>
              <w:contextualSpacing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Visualizar Membros da Comissão</w:t>
            </w:r>
          </w:p>
        </w:tc>
      </w:tr>
      <w:tr w:rsidR="00FF0ABF" w:rsidRPr="004D3514" w14:paraId="31FA0AD3" w14:textId="77777777" w:rsidTr="000D10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423" w:type="dxa"/>
          </w:tcPr>
          <w:p w14:paraId="24B6D5EF" w14:textId="77777777" w:rsidR="00FF0ABF" w:rsidRPr="00FF0ABF" w:rsidRDefault="00FF0ABF" w:rsidP="00FF0ABF">
            <w:pPr>
              <w:pStyle w:val="PargrafodaLista"/>
              <w:numPr>
                <w:ilvl w:val="0"/>
                <w:numId w:val="25"/>
              </w:numPr>
              <w:spacing w:before="60" w:after="60"/>
              <w:rPr>
                <w:bCs/>
              </w:rPr>
            </w:pPr>
          </w:p>
        </w:tc>
        <w:tc>
          <w:tcPr>
            <w:tcW w:w="1559" w:type="dxa"/>
          </w:tcPr>
          <w:p w14:paraId="3669D74F" w14:textId="1F44928C" w:rsidR="00FF0ABF" w:rsidRDefault="00FF0ABF" w:rsidP="00295EDC">
            <w:pPr>
              <w:spacing w:before="60" w:after="6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Nome</w:t>
            </w:r>
          </w:p>
        </w:tc>
        <w:tc>
          <w:tcPr>
            <w:tcW w:w="2126" w:type="dxa"/>
          </w:tcPr>
          <w:p w14:paraId="1575CA1F" w14:textId="206D7A0D" w:rsidR="00FF0ABF" w:rsidRDefault="00FF0ABF" w:rsidP="00295EDC"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>Retorna o nome do profissional de acordo com o CPF informado conforme a base do SICCAU</w:t>
            </w:r>
            <w:r w:rsidR="00FF0BA3">
              <w:rPr>
                <w:sz w:val="20"/>
              </w:rPr>
              <w:t xml:space="preserve"> e habilita um link no nome para visualizar dados detalhados</w:t>
            </w:r>
          </w:p>
        </w:tc>
        <w:tc>
          <w:tcPr>
            <w:tcW w:w="1559" w:type="dxa"/>
          </w:tcPr>
          <w:p w14:paraId="62D7B843" w14:textId="77777777" w:rsidR="00FF0ABF" w:rsidRDefault="00FF0ABF" w:rsidP="00262673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proofErr w:type="spellStart"/>
            <w:r>
              <w:t>Text</w:t>
            </w:r>
            <w:proofErr w:type="spellEnd"/>
          </w:p>
        </w:tc>
        <w:tc>
          <w:tcPr>
            <w:tcW w:w="1843" w:type="dxa"/>
          </w:tcPr>
          <w:p w14:paraId="08C4DA9A" w14:textId="77777777" w:rsidR="00FF0ABF" w:rsidRPr="004D3514" w:rsidRDefault="00FF0ABF" w:rsidP="00262673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4D3514">
              <w:rPr>
                <w:sz w:val="18"/>
                <w:szCs w:val="18"/>
              </w:rPr>
              <w:t xml:space="preserve">Obrigatório: </w:t>
            </w:r>
            <w:r>
              <w:rPr>
                <w:sz w:val="18"/>
                <w:szCs w:val="18"/>
              </w:rPr>
              <w:t>Não se aplica</w:t>
            </w:r>
          </w:p>
          <w:p w14:paraId="03030DE1" w14:textId="3748AE15" w:rsidR="00FF0ABF" w:rsidRPr="004D3514" w:rsidRDefault="00FF0ABF" w:rsidP="00CE1A57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4D3514">
              <w:rPr>
                <w:sz w:val="18"/>
                <w:szCs w:val="18"/>
              </w:rPr>
              <w:t xml:space="preserve">Somente Leitura: </w:t>
            </w:r>
            <w:r w:rsidR="00CE1A57">
              <w:rPr>
                <w:sz w:val="18"/>
                <w:szCs w:val="18"/>
              </w:rPr>
              <w:t>Não</w:t>
            </w:r>
          </w:p>
        </w:tc>
        <w:tc>
          <w:tcPr>
            <w:tcW w:w="1555" w:type="dxa"/>
          </w:tcPr>
          <w:p w14:paraId="2738329A" w14:textId="323EA1B8" w:rsidR="00FF0ABF" w:rsidRPr="00974172" w:rsidRDefault="00974172" w:rsidP="00974172">
            <w:pPr>
              <w:spacing w:before="60" w:after="60"/>
              <w:contextualSpacing/>
              <w:rPr>
                <w:sz w:val="18"/>
                <w:szCs w:val="18"/>
              </w:rPr>
            </w:pPr>
            <w:r w:rsidRPr="00974172">
              <w:rPr>
                <w:color w:val="31849B" w:themeColor="accent5" w:themeShade="BF"/>
                <w:sz w:val="18"/>
                <w:szCs w:val="18"/>
              </w:rPr>
              <w:t>[</w:t>
            </w:r>
            <w:r w:rsidRPr="00974172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974172">
              <w:rPr>
                <w:color w:val="31849B" w:themeColor="accent5" w:themeShade="BF"/>
                <w:sz w:val="18"/>
                <w:szCs w:val="18"/>
              </w:rPr>
              <w:instrText xml:space="preserve"> REF _Ref20916525 \r \h </w:instrText>
            </w:r>
            <w:r w:rsidRPr="00974172">
              <w:rPr>
                <w:color w:val="31849B" w:themeColor="accent5" w:themeShade="BF"/>
                <w:sz w:val="18"/>
                <w:szCs w:val="18"/>
              </w:rPr>
            </w:r>
            <w:r w:rsidRPr="00974172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974172">
              <w:rPr>
                <w:color w:val="31849B" w:themeColor="accent5" w:themeShade="BF"/>
                <w:sz w:val="18"/>
                <w:szCs w:val="18"/>
              </w:rPr>
              <w:t>2.3</w:t>
            </w:r>
            <w:r w:rsidRPr="00974172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974172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FF0ABF" w:rsidRPr="004D3514" w14:paraId="2CA26F40" w14:textId="77777777" w:rsidTr="000D10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423" w:type="dxa"/>
          </w:tcPr>
          <w:p w14:paraId="6C322935" w14:textId="77777777" w:rsidR="00FF0ABF" w:rsidRPr="00FF0ABF" w:rsidRDefault="00FF0ABF" w:rsidP="00FF0ABF">
            <w:pPr>
              <w:pStyle w:val="PargrafodaLista"/>
              <w:numPr>
                <w:ilvl w:val="0"/>
                <w:numId w:val="25"/>
              </w:numPr>
              <w:spacing w:before="60" w:after="60"/>
              <w:rPr>
                <w:bCs/>
              </w:rPr>
            </w:pPr>
          </w:p>
        </w:tc>
        <w:tc>
          <w:tcPr>
            <w:tcW w:w="1559" w:type="dxa"/>
          </w:tcPr>
          <w:p w14:paraId="607E1911" w14:textId="1539F9D5" w:rsidR="00FF0ABF" w:rsidRDefault="00FF0ABF" w:rsidP="00295EDC">
            <w:pPr>
              <w:spacing w:before="60" w:after="6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CPF</w:t>
            </w:r>
          </w:p>
        </w:tc>
        <w:tc>
          <w:tcPr>
            <w:tcW w:w="2126" w:type="dxa"/>
          </w:tcPr>
          <w:p w14:paraId="609487E7" w14:textId="77777777" w:rsidR="00FF0ABF" w:rsidRDefault="00FF0ABF" w:rsidP="00295EDC"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>Campo para visualizar o CPF do membro na comissão.</w:t>
            </w:r>
          </w:p>
        </w:tc>
        <w:tc>
          <w:tcPr>
            <w:tcW w:w="1559" w:type="dxa"/>
          </w:tcPr>
          <w:p w14:paraId="3D2E83E2" w14:textId="77777777" w:rsidR="00FF0ABF" w:rsidRDefault="00FF0ABF" w:rsidP="00262673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proofErr w:type="gramStart"/>
            <w:r>
              <w:t>numérico</w:t>
            </w:r>
            <w:proofErr w:type="gramEnd"/>
          </w:p>
        </w:tc>
        <w:tc>
          <w:tcPr>
            <w:tcW w:w="1843" w:type="dxa"/>
          </w:tcPr>
          <w:p w14:paraId="3C863C36" w14:textId="77777777" w:rsidR="00FF0ABF" w:rsidRPr="004D3514" w:rsidRDefault="00FF0ABF" w:rsidP="00262673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4D3514">
              <w:rPr>
                <w:sz w:val="18"/>
                <w:szCs w:val="18"/>
              </w:rPr>
              <w:t xml:space="preserve">Obrigatório: </w:t>
            </w:r>
            <w:r>
              <w:rPr>
                <w:sz w:val="18"/>
                <w:szCs w:val="18"/>
              </w:rPr>
              <w:t>Não se aplica</w:t>
            </w:r>
          </w:p>
          <w:p w14:paraId="04C0A58F" w14:textId="77777777" w:rsidR="00FF0ABF" w:rsidRDefault="00FF0ABF" w:rsidP="00262673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4D3514">
              <w:rPr>
                <w:sz w:val="18"/>
                <w:szCs w:val="18"/>
              </w:rPr>
              <w:t xml:space="preserve">Somente Leitura: </w:t>
            </w:r>
            <w:r>
              <w:rPr>
                <w:sz w:val="18"/>
                <w:szCs w:val="18"/>
              </w:rPr>
              <w:t>Sim</w:t>
            </w:r>
          </w:p>
          <w:p w14:paraId="6D9C0C6E" w14:textId="77777777" w:rsidR="00FF0ABF" w:rsidRDefault="00FF0ABF" w:rsidP="00262673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Máscara: </w:t>
            </w:r>
          </w:p>
          <w:p w14:paraId="1695BB9E" w14:textId="77777777" w:rsidR="00FF0ABF" w:rsidRPr="004D3514" w:rsidRDefault="00FF0ABF" w:rsidP="00262673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CPF: </w:t>
            </w:r>
            <w:r w:rsidRPr="00232DD7">
              <w:rPr>
                <w:sz w:val="16"/>
                <w:szCs w:val="16"/>
              </w:rPr>
              <w:t>XXX.XXX.XXX-XX</w:t>
            </w:r>
          </w:p>
        </w:tc>
        <w:tc>
          <w:tcPr>
            <w:tcW w:w="1555" w:type="dxa"/>
          </w:tcPr>
          <w:p w14:paraId="094B665B" w14:textId="44FFC897" w:rsidR="00FF0ABF" w:rsidRPr="00974172" w:rsidRDefault="00974172" w:rsidP="00974172">
            <w:pPr>
              <w:spacing w:before="60" w:after="60"/>
              <w:contextualSpacing/>
              <w:rPr>
                <w:sz w:val="18"/>
                <w:szCs w:val="18"/>
              </w:rPr>
            </w:pPr>
            <w:r w:rsidRPr="00974172">
              <w:rPr>
                <w:color w:val="31849B" w:themeColor="accent5" w:themeShade="BF"/>
                <w:sz w:val="18"/>
                <w:szCs w:val="18"/>
              </w:rPr>
              <w:t>[</w:t>
            </w:r>
            <w:r w:rsidRPr="00974172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974172">
              <w:rPr>
                <w:color w:val="31849B" w:themeColor="accent5" w:themeShade="BF"/>
                <w:sz w:val="18"/>
                <w:szCs w:val="18"/>
              </w:rPr>
              <w:instrText xml:space="preserve"> REF _Ref20916525 \r \h </w:instrText>
            </w:r>
            <w:r w:rsidRPr="00974172">
              <w:rPr>
                <w:color w:val="31849B" w:themeColor="accent5" w:themeShade="BF"/>
                <w:sz w:val="18"/>
                <w:szCs w:val="18"/>
              </w:rPr>
            </w:r>
            <w:r w:rsidRPr="00974172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974172">
              <w:rPr>
                <w:color w:val="31849B" w:themeColor="accent5" w:themeShade="BF"/>
                <w:sz w:val="18"/>
                <w:szCs w:val="18"/>
              </w:rPr>
              <w:t>2.3</w:t>
            </w:r>
            <w:r w:rsidRPr="00974172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974172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FF0ABF" w:rsidRPr="004D3514" w14:paraId="2B2F2A29" w14:textId="77777777" w:rsidTr="000D10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423" w:type="dxa"/>
          </w:tcPr>
          <w:p w14:paraId="1D97B5BD" w14:textId="77777777" w:rsidR="00FF0ABF" w:rsidRPr="00FF0ABF" w:rsidRDefault="00FF0ABF" w:rsidP="00FF0ABF">
            <w:pPr>
              <w:pStyle w:val="PargrafodaLista"/>
              <w:numPr>
                <w:ilvl w:val="0"/>
                <w:numId w:val="25"/>
              </w:numPr>
              <w:spacing w:before="60" w:after="60"/>
              <w:rPr>
                <w:bCs/>
              </w:rPr>
            </w:pPr>
          </w:p>
        </w:tc>
        <w:tc>
          <w:tcPr>
            <w:tcW w:w="1559" w:type="dxa"/>
          </w:tcPr>
          <w:p w14:paraId="6E92BAF2" w14:textId="5B63C55F" w:rsidR="00FF0ABF" w:rsidRDefault="00FF0ABF" w:rsidP="00295EDC">
            <w:pPr>
              <w:spacing w:before="60" w:after="60"/>
              <w:jc w:val="left"/>
              <w:rPr>
                <w:sz w:val="20"/>
              </w:rPr>
            </w:pPr>
            <w:r>
              <w:rPr>
                <w:bCs/>
                <w:sz w:val="20"/>
              </w:rPr>
              <w:t>Tipo Participação</w:t>
            </w:r>
          </w:p>
        </w:tc>
        <w:tc>
          <w:tcPr>
            <w:tcW w:w="2126" w:type="dxa"/>
          </w:tcPr>
          <w:p w14:paraId="0E1AC7CF" w14:textId="77777777" w:rsidR="00FF0ABF" w:rsidRDefault="00FF0ABF" w:rsidP="00295EDC"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>Retorna o nome do tipo da participação do profissional cadastrado na comissão</w:t>
            </w:r>
          </w:p>
        </w:tc>
        <w:tc>
          <w:tcPr>
            <w:tcW w:w="1559" w:type="dxa"/>
          </w:tcPr>
          <w:p w14:paraId="34700746" w14:textId="77777777" w:rsidR="00FF0ABF" w:rsidRPr="00B57976" w:rsidRDefault="00FF0ABF" w:rsidP="00262673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proofErr w:type="spellStart"/>
            <w:r>
              <w:t>Text</w:t>
            </w:r>
            <w:proofErr w:type="spellEnd"/>
          </w:p>
        </w:tc>
        <w:tc>
          <w:tcPr>
            <w:tcW w:w="1843" w:type="dxa"/>
          </w:tcPr>
          <w:p w14:paraId="48D3CF50" w14:textId="77777777" w:rsidR="00FF0ABF" w:rsidRPr="004D3514" w:rsidRDefault="00FF0ABF" w:rsidP="00262673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4D3514">
              <w:rPr>
                <w:sz w:val="18"/>
                <w:szCs w:val="18"/>
              </w:rPr>
              <w:t xml:space="preserve">Obrigatório: </w:t>
            </w:r>
            <w:r>
              <w:rPr>
                <w:sz w:val="18"/>
                <w:szCs w:val="18"/>
              </w:rPr>
              <w:t>Não se aplica</w:t>
            </w:r>
          </w:p>
          <w:p w14:paraId="00C50376" w14:textId="77777777" w:rsidR="00FF0ABF" w:rsidRDefault="00FF0ABF" w:rsidP="00262673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4D3514">
              <w:rPr>
                <w:sz w:val="18"/>
                <w:szCs w:val="18"/>
              </w:rPr>
              <w:t xml:space="preserve">Somente Leitura: </w:t>
            </w:r>
            <w:r>
              <w:rPr>
                <w:sz w:val="18"/>
                <w:szCs w:val="18"/>
              </w:rPr>
              <w:t>Sim</w:t>
            </w:r>
          </w:p>
          <w:p w14:paraId="21227FB7" w14:textId="77777777" w:rsidR="00FF0ABF" w:rsidRDefault="00FF0ABF" w:rsidP="00262673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Tipos:</w:t>
            </w:r>
          </w:p>
          <w:p w14:paraId="438A4BA6" w14:textId="77777777" w:rsidR="00FF0ABF" w:rsidRDefault="00FF0ABF" w:rsidP="00295EDC">
            <w:pPr>
              <w:spacing w:before="60" w:after="6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Coordenador</w:t>
            </w:r>
          </w:p>
          <w:p w14:paraId="2B84FF2D" w14:textId="77777777" w:rsidR="00FF0ABF" w:rsidRDefault="00FF0ABF" w:rsidP="00295EDC">
            <w:pPr>
              <w:spacing w:before="60" w:after="6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Coordenador Adjunto</w:t>
            </w:r>
          </w:p>
          <w:p w14:paraId="283E37AB" w14:textId="77777777" w:rsidR="00FF0ABF" w:rsidRDefault="00FF0ABF" w:rsidP="00295EDC">
            <w:pPr>
              <w:spacing w:before="60" w:after="6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Membro</w:t>
            </w:r>
          </w:p>
          <w:p w14:paraId="75EA582F" w14:textId="77777777" w:rsidR="00FF0ABF" w:rsidRPr="00EA233D" w:rsidRDefault="00FF0ABF" w:rsidP="00295EDC">
            <w:pPr>
              <w:spacing w:before="60" w:after="6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Substituto</w:t>
            </w:r>
          </w:p>
        </w:tc>
        <w:tc>
          <w:tcPr>
            <w:tcW w:w="1555" w:type="dxa"/>
          </w:tcPr>
          <w:p w14:paraId="3A4604B3" w14:textId="0836CA3A" w:rsidR="00FF0ABF" w:rsidRPr="00974172" w:rsidRDefault="00974172" w:rsidP="00974172">
            <w:pPr>
              <w:spacing w:before="60" w:after="60"/>
              <w:contextualSpacing/>
              <w:rPr>
                <w:sz w:val="18"/>
                <w:szCs w:val="18"/>
              </w:rPr>
            </w:pPr>
            <w:r w:rsidRPr="00974172">
              <w:rPr>
                <w:color w:val="31849B" w:themeColor="accent5" w:themeShade="BF"/>
                <w:sz w:val="18"/>
                <w:szCs w:val="18"/>
              </w:rPr>
              <w:lastRenderedPageBreak/>
              <w:t>[</w:t>
            </w:r>
            <w:r w:rsidRPr="00974172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974172">
              <w:rPr>
                <w:color w:val="31849B" w:themeColor="accent5" w:themeShade="BF"/>
                <w:sz w:val="18"/>
                <w:szCs w:val="18"/>
              </w:rPr>
              <w:instrText xml:space="preserve"> REF _Ref20916525 \r \h </w:instrText>
            </w:r>
            <w:r w:rsidRPr="00974172">
              <w:rPr>
                <w:color w:val="31849B" w:themeColor="accent5" w:themeShade="BF"/>
                <w:sz w:val="18"/>
                <w:szCs w:val="18"/>
              </w:rPr>
            </w:r>
            <w:r w:rsidRPr="00974172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974172">
              <w:rPr>
                <w:color w:val="31849B" w:themeColor="accent5" w:themeShade="BF"/>
                <w:sz w:val="18"/>
                <w:szCs w:val="18"/>
              </w:rPr>
              <w:t>2.3</w:t>
            </w:r>
            <w:r w:rsidRPr="00974172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974172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FF0ABF" w:rsidRPr="004D3514" w14:paraId="1669D9D2" w14:textId="77777777" w:rsidTr="000D10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423" w:type="dxa"/>
          </w:tcPr>
          <w:p w14:paraId="5B69CF8B" w14:textId="77777777" w:rsidR="00FF0ABF" w:rsidRPr="00FF0ABF" w:rsidRDefault="00FF0ABF" w:rsidP="00FF0ABF">
            <w:pPr>
              <w:pStyle w:val="PargrafodaLista"/>
              <w:numPr>
                <w:ilvl w:val="0"/>
                <w:numId w:val="25"/>
              </w:numPr>
              <w:spacing w:before="60" w:after="60"/>
              <w:rPr>
                <w:bCs/>
              </w:rPr>
            </w:pPr>
          </w:p>
        </w:tc>
        <w:tc>
          <w:tcPr>
            <w:tcW w:w="1559" w:type="dxa"/>
          </w:tcPr>
          <w:p w14:paraId="76970EF8" w14:textId="6023E089" w:rsidR="00FF0ABF" w:rsidRDefault="00FF0ABF" w:rsidP="00295EDC">
            <w:pPr>
              <w:spacing w:before="60" w:after="6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Status</w:t>
            </w:r>
          </w:p>
        </w:tc>
        <w:tc>
          <w:tcPr>
            <w:tcW w:w="2126" w:type="dxa"/>
          </w:tcPr>
          <w:p w14:paraId="1C263C07" w14:textId="77777777" w:rsidR="00FF0ABF" w:rsidRDefault="00FF0ABF" w:rsidP="00295EDC"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>Apresenta o status do profissional na comissão</w:t>
            </w:r>
          </w:p>
        </w:tc>
        <w:tc>
          <w:tcPr>
            <w:tcW w:w="1559" w:type="dxa"/>
          </w:tcPr>
          <w:p w14:paraId="01D99CCF" w14:textId="77777777" w:rsidR="00FF0ABF" w:rsidRDefault="00FF0ABF" w:rsidP="00262673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proofErr w:type="spellStart"/>
            <w:r>
              <w:t>Text</w:t>
            </w:r>
            <w:proofErr w:type="spellEnd"/>
          </w:p>
        </w:tc>
        <w:tc>
          <w:tcPr>
            <w:tcW w:w="1843" w:type="dxa"/>
          </w:tcPr>
          <w:p w14:paraId="14615086" w14:textId="77777777" w:rsidR="00FF0ABF" w:rsidRPr="004D3514" w:rsidRDefault="00FF0ABF" w:rsidP="00262673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4D3514">
              <w:rPr>
                <w:sz w:val="18"/>
                <w:szCs w:val="18"/>
              </w:rPr>
              <w:t xml:space="preserve">Obrigatório: </w:t>
            </w:r>
            <w:r>
              <w:rPr>
                <w:sz w:val="18"/>
                <w:szCs w:val="18"/>
              </w:rPr>
              <w:t>Não se aplica</w:t>
            </w:r>
          </w:p>
          <w:p w14:paraId="745AD54F" w14:textId="77777777" w:rsidR="00FF0ABF" w:rsidRPr="004D3514" w:rsidRDefault="00FF0ABF" w:rsidP="00262673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4D3514">
              <w:rPr>
                <w:sz w:val="18"/>
                <w:szCs w:val="18"/>
              </w:rPr>
              <w:t xml:space="preserve">Somente Leitura: </w:t>
            </w:r>
            <w:r>
              <w:rPr>
                <w:sz w:val="18"/>
                <w:szCs w:val="18"/>
              </w:rPr>
              <w:t>Sim</w:t>
            </w:r>
          </w:p>
        </w:tc>
        <w:tc>
          <w:tcPr>
            <w:tcW w:w="1555" w:type="dxa"/>
          </w:tcPr>
          <w:p w14:paraId="5BB6241E" w14:textId="77777777" w:rsidR="00FF0ABF" w:rsidRDefault="00FF0ABF" w:rsidP="00262673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Tipo de status:</w:t>
            </w:r>
          </w:p>
          <w:p w14:paraId="75948CCE" w14:textId="77777777" w:rsidR="00FF0ABF" w:rsidRDefault="00FF0ABF" w:rsidP="00295EDC">
            <w:pPr>
              <w:spacing w:before="60" w:after="6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Confirmado</w:t>
            </w:r>
          </w:p>
          <w:p w14:paraId="5EEAA8FB" w14:textId="77777777" w:rsidR="00FF0ABF" w:rsidRDefault="00FF0ABF" w:rsidP="00295EDC">
            <w:pPr>
              <w:spacing w:before="60" w:after="6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 confirmar</w:t>
            </w:r>
          </w:p>
          <w:p w14:paraId="38F8CA25" w14:textId="77777777" w:rsidR="00FF0ABF" w:rsidRDefault="00FF0ABF" w:rsidP="00BA4885">
            <w:pPr>
              <w:spacing w:before="60" w:after="6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Rejeitado</w:t>
            </w:r>
          </w:p>
          <w:p w14:paraId="4765A78C" w14:textId="77777777" w:rsidR="00974172" w:rsidRDefault="00974172" w:rsidP="00BA4885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  <w:p w14:paraId="6B617F9F" w14:textId="3B6FB453" w:rsidR="00974172" w:rsidRPr="00D81B43" w:rsidRDefault="00974172" w:rsidP="00BA4885">
            <w:pPr>
              <w:spacing w:before="60" w:after="60"/>
              <w:contextualSpacing/>
              <w:rPr>
                <w:sz w:val="18"/>
                <w:szCs w:val="18"/>
              </w:rPr>
            </w:pPr>
            <w:r w:rsidRPr="00974172">
              <w:rPr>
                <w:color w:val="31849B" w:themeColor="accent5" w:themeShade="BF"/>
                <w:sz w:val="18"/>
                <w:szCs w:val="18"/>
              </w:rPr>
              <w:t>[</w:t>
            </w:r>
            <w:r w:rsidRPr="00974172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974172">
              <w:rPr>
                <w:color w:val="31849B" w:themeColor="accent5" w:themeShade="BF"/>
                <w:sz w:val="18"/>
                <w:szCs w:val="18"/>
              </w:rPr>
              <w:instrText xml:space="preserve"> REF _Ref20916525 \r \h </w:instrText>
            </w:r>
            <w:r w:rsidRPr="00974172">
              <w:rPr>
                <w:color w:val="31849B" w:themeColor="accent5" w:themeShade="BF"/>
                <w:sz w:val="18"/>
                <w:szCs w:val="18"/>
              </w:rPr>
            </w:r>
            <w:r w:rsidRPr="00974172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974172">
              <w:rPr>
                <w:color w:val="31849B" w:themeColor="accent5" w:themeShade="BF"/>
                <w:sz w:val="18"/>
                <w:szCs w:val="18"/>
              </w:rPr>
              <w:t>2.3</w:t>
            </w:r>
            <w:r w:rsidRPr="00974172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974172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FF0ABF" w:rsidRPr="004D3514" w14:paraId="42547F72" w14:textId="77777777" w:rsidTr="00295E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423" w:type="dxa"/>
          </w:tcPr>
          <w:p w14:paraId="0DA6FDCE" w14:textId="77777777" w:rsidR="00FF0ABF" w:rsidRPr="00B94EDC" w:rsidRDefault="00FF0ABF" w:rsidP="00295EDC">
            <w:pPr>
              <w:spacing w:before="60" w:after="60"/>
              <w:contextualSpacing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8642" w:type="dxa"/>
            <w:gridSpan w:val="5"/>
          </w:tcPr>
          <w:p w14:paraId="3E0AE087" w14:textId="4FBFD6F9" w:rsidR="00FF0ABF" w:rsidRPr="00B94EDC" w:rsidRDefault="00FF0ABF" w:rsidP="00295EDC">
            <w:pPr>
              <w:spacing w:before="60" w:after="60"/>
              <w:contextualSpacing/>
              <w:jc w:val="center"/>
              <w:rPr>
                <w:b/>
                <w:sz w:val="24"/>
                <w:szCs w:val="24"/>
              </w:rPr>
            </w:pPr>
            <w:r w:rsidRPr="00B94EDC">
              <w:rPr>
                <w:b/>
                <w:sz w:val="24"/>
                <w:szCs w:val="24"/>
              </w:rPr>
              <w:t>Botões</w:t>
            </w:r>
          </w:p>
        </w:tc>
      </w:tr>
      <w:tr w:rsidR="00FF0ABF" w:rsidRPr="004D3514" w14:paraId="5591C040" w14:textId="77777777" w:rsidTr="000D10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423" w:type="dxa"/>
          </w:tcPr>
          <w:p w14:paraId="3505C32B" w14:textId="77777777" w:rsidR="00FF0ABF" w:rsidRDefault="00FF0ABF" w:rsidP="00295EDC">
            <w:pPr>
              <w:spacing w:before="60" w:after="60"/>
              <w:jc w:val="left"/>
              <w:rPr>
                <w:bCs/>
                <w:sz w:val="20"/>
              </w:rPr>
            </w:pPr>
          </w:p>
        </w:tc>
        <w:tc>
          <w:tcPr>
            <w:tcW w:w="1559" w:type="dxa"/>
          </w:tcPr>
          <w:p w14:paraId="3EAA218A" w14:textId="5A63782A" w:rsidR="00FF0ABF" w:rsidRDefault="00FF0ABF" w:rsidP="00295EDC">
            <w:pPr>
              <w:spacing w:before="60" w:after="60"/>
              <w:jc w:val="left"/>
              <w:rPr>
                <w:bCs/>
                <w:sz w:val="20"/>
              </w:rPr>
            </w:pPr>
          </w:p>
        </w:tc>
        <w:tc>
          <w:tcPr>
            <w:tcW w:w="2126" w:type="dxa"/>
          </w:tcPr>
          <w:p w14:paraId="1FD57EE8" w14:textId="61F49946" w:rsidR="00FF0ABF" w:rsidRDefault="00FF0ABF" w:rsidP="00295EDC">
            <w:pPr>
              <w:spacing w:before="60" w:after="60"/>
              <w:jc w:val="left"/>
              <w:rPr>
                <w:sz w:val="20"/>
              </w:rPr>
            </w:pPr>
          </w:p>
        </w:tc>
        <w:tc>
          <w:tcPr>
            <w:tcW w:w="1559" w:type="dxa"/>
          </w:tcPr>
          <w:p w14:paraId="5C72409A" w14:textId="16E4C8B6" w:rsidR="00FF0ABF" w:rsidRDefault="00FF0ABF" w:rsidP="006D437F">
            <w:pPr>
              <w:pStyle w:val="PargrafodaLista"/>
              <w:widowControl/>
              <w:autoSpaceDE/>
              <w:autoSpaceDN/>
              <w:adjustRightInd/>
              <w:spacing w:before="60" w:after="60"/>
              <w:ind w:left="232"/>
              <w:contextualSpacing/>
            </w:pPr>
          </w:p>
        </w:tc>
        <w:tc>
          <w:tcPr>
            <w:tcW w:w="1843" w:type="dxa"/>
          </w:tcPr>
          <w:p w14:paraId="7F50FC09" w14:textId="13A75E99" w:rsidR="00FF0ABF" w:rsidRPr="004D3514" w:rsidRDefault="00FF0ABF" w:rsidP="006D437F">
            <w:pPr>
              <w:pStyle w:val="PargrafodaLista"/>
              <w:widowControl/>
              <w:autoSpaceDE/>
              <w:autoSpaceDN/>
              <w:adjustRightInd/>
              <w:spacing w:before="60" w:after="60"/>
              <w:ind w:left="232"/>
              <w:contextualSpacing/>
              <w:rPr>
                <w:sz w:val="18"/>
                <w:szCs w:val="18"/>
              </w:rPr>
            </w:pPr>
          </w:p>
        </w:tc>
        <w:tc>
          <w:tcPr>
            <w:tcW w:w="1555" w:type="dxa"/>
          </w:tcPr>
          <w:p w14:paraId="60E1E818" w14:textId="0F92F400" w:rsidR="00FF0ABF" w:rsidRDefault="00FF0ABF" w:rsidP="006D437F">
            <w:pPr>
              <w:pStyle w:val="PargrafodaLista"/>
              <w:widowControl/>
              <w:autoSpaceDE/>
              <w:autoSpaceDN/>
              <w:adjustRightInd/>
              <w:spacing w:before="60" w:after="60"/>
              <w:ind w:left="232"/>
              <w:contextualSpacing/>
              <w:rPr>
                <w:sz w:val="18"/>
                <w:szCs w:val="18"/>
              </w:rPr>
            </w:pPr>
          </w:p>
        </w:tc>
      </w:tr>
    </w:tbl>
    <w:p w14:paraId="04EAFF5D" w14:textId="6D0EFE7B" w:rsidR="002E3334" w:rsidRPr="00552B0C" w:rsidRDefault="0019350E" w:rsidP="002E3334">
      <w:pPr>
        <w:pStyle w:val="EstiloPrototipo3"/>
        <w:numPr>
          <w:ilvl w:val="0"/>
          <w:numId w:val="5"/>
        </w:numPr>
      </w:pPr>
      <w:bookmarkStart w:id="13" w:name="_Ref20998373"/>
      <w:r>
        <w:lastRenderedPageBreak/>
        <w:t>Exibir dados detalhados</w:t>
      </w:r>
      <w:bookmarkEnd w:id="11"/>
      <w:r w:rsidR="00332A10">
        <w:t xml:space="preserve"> de um membro selecionado</w:t>
      </w:r>
      <w:bookmarkEnd w:id="12"/>
      <w:bookmarkEnd w:id="13"/>
    </w:p>
    <w:p w14:paraId="50355D33" w14:textId="43AE0D67" w:rsidR="0056045C" w:rsidRDefault="00E26692" w:rsidP="0019350E">
      <w:pPr>
        <w:pStyle w:val="EstiloPrototipo3"/>
        <w:ind w:left="-284"/>
        <w:jc w:val="center"/>
        <w:rPr>
          <w:noProof/>
        </w:rPr>
      </w:pPr>
      <w:r>
        <w:rPr>
          <w:noProof/>
        </w:rPr>
        <w:drawing>
          <wp:inline distT="0" distB="0" distL="0" distR="0" wp14:anchorId="07450961" wp14:editId="6283A0A2">
            <wp:extent cx="5760085" cy="6457315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ge_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45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91FD" w14:textId="77777777" w:rsidR="00066182" w:rsidRDefault="00066182" w:rsidP="00FF65AE">
      <w:pPr>
        <w:pStyle w:val="EstiloPrototipo3"/>
        <w:jc w:val="center"/>
        <w:rPr>
          <w:noProof/>
        </w:rPr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423"/>
        <w:gridCol w:w="1559"/>
        <w:gridCol w:w="2126"/>
        <w:gridCol w:w="1559"/>
        <w:gridCol w:w="1843"/>
        <w:gridCol w:w="1555"/>
      </w:tblGrid>
      <w:tr w:rsidR="00BA6331" w:rsidRPr="004D3514" w14:paraId="1E695AD9" w14:textId="77777777" w:rsidTr="00D863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6"/>
            <w:shd w:val="clear" w:color="auto" w:fill="45229E"/>
          </w:tcPr>
          <w:p w14:paraId="3AD87E12" w14:textId="77777777" w:rsidR="00BA6331" w:rsidRPr="00295EDC" w:rsidRDefault="00BA6331" w:rsidP="00D863CF">
            <w:pPr>
              <w:spacing w:before="60" w:after="60"/>
              <w:jc w:val="center"/>
              <w:rPr>
                <w:b/>
                <w:color w:val="auto"/>
                <w:sz w:val="20"/>
              </w:rPr>
            </w:pPr>
            <w:bookmarkStart w:id="14" w:name="_Ref20298565"/>
            <w:bookmarkStart w:id="15" w:name="_Ref20988801"/>
            <w:bookmarkStart w:id="16" w:name="_Ref13579649"/>
            <w:r>
              <w:rPr>
                <w:sz w:val="24"/>
                <w:szCs w:val="24"/>
              </w:rPr>
              <w:t>Campos</w:t>
            </w:r>
          </w:p>
        </w:tc>
      </w:tr>
      <w:tr w:rsidR="00BA6331" w:rsidRPr="004D3514" w14:paraId="53A520FA" w14:textId="77777777" w:rsidTr="00D863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423" w:type="dxa"/>
            <w:shd w:val="clear" w:color="auto" w:fill="B3B3B3"/>
          </w:tcPr>
          <w:p w14:paraId="4ACEF64C" w14:textId="77777777" w:rsidR="00BA6331" w:rsidRPr="004D3514" w:rsidRDefault="00BA6331" w:rsidP="00D863CF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ID</w:t>
            </w:r>
          </w:p>
        </w:tc>
        <w:tc>
          <w:tcPr>
            <w:tcW w:w="1559" w:type="dxa"/>
            <w:shd w:val="clear" w:color="auto" w:fill="B3B3B3"/>
          </w:tcPr>
          <w:p w14:paraId="00CB95AF" w14:textId="77777777" w:rsidR="00BA6331" w:rsidRPr="004D3514" w:rsidRDefault="00BA6331" w:rsidP="00D863CF">
            <w:pPr>
              <w:spacing w:before="60" w:after="60"/>
              <w:jc w:val="center"/>
              <w:rPr>
                <w:b/>
                <w:sz w:val="20"/>
              </w:rPr>
            </w:pPr>
            <w:r w:rsidRPr="004D3514">
              <w:rPr>
                <w:b/>
                <w:sz w:val="20"/>
              </w:rPr>
              <w:t>Nome</w:t>
            </w:r>
          </w:p>
        </w:tc>
        <w:tc>
          <w:tcPr>
            <w:tcW w:w="2126" w:type="dxa"/>
            <w:shd w:val="clear" w:color="auto" w:fill="B3B3B3"/>
          </w:tcPr>
          <w:p w14:paraId="1D3A0669" w14:textId="77777777" w:rsidR="00BA6331" w:rsidRPr="004D3514" w:rsidRDefault="00BA6331" w:rsidP="00D863CF">
            <w:pPr>
              <w:spacing w:before="60" w:after="60"/>
              <w:jc w:val="center"/>
              <w:rPr>
                <w:b/>
                <w:sz w:val="20"/>
              </w:rPr>
            </w:pPr>
            <w:r w:rsidRPr="004D3514">
              <w:rPr>
                <w:b/>
                <w:sz w:val="20"/>
              </w:rPr>
              <w:t>Descrição</w:t>
            </w:r>
          </w:p>
        </w:tc>
        <w:tc>
          <w:tcPr>
            <w:tcW w:w="1559" w:type="dxa"/>
            <w:shd w:val="clear" w:color="auto" w:fill="B3B3B3"/>
          </w:tcPr>
          <w:p w14:paraId="5614A796" w14:textId="77777777" w:rsidR="00BA6331" w:rsidRPr="004D3514" w:rsidRDefault="00BA6331" w:rsidP="00D863CF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1843" w:type="dxa"/>
            <w:shd w:val="clear" w:color="auto" w:fill="B3B3B3"/>
          </w:tcPr>
          <w:p w14:paraId="716E08BB" w14:textId="77777777" w:rsidR="00BA6331" w:rsidRPr="004D3514" w:rsidRDefault="00BA6331" w:rsidP="00D863CF">
            <w:pPr>
              <w:spacing w:before="60" w:after="60"/>
              <w:jc w:val="center"/>
              <w:rPr>
                <w:b/>
                <w:sz w:val="20"/>
              </w:rPr>
            </w:pPr>
            <w:r w:rsidRPr="004D3514">
              <w:rPr>
                <w:b/>
                <w:sz w:val="20"/>
              </w:rPr>
              <w:t>Comportamento</w:t>
            </w:r>
          </w:p>
        </w:tc>
        <w:tc>
          <w:tcPr>
            <w:tcW w:w="1555" w:type="dxa"/>
            <w:shd w:val="clear" w:color="auto" w:fill="B3B3B3"/>
          </w:tcPr>
          <w:p w14:paraId="2551F15C" w14:textId="77777777" w:rsidR="00BA6331" w:rsidRPr="004D3514" w:rsidRDefault="00BA6331" w:rsidP="00D863CF">
            <w:pPr>
              <w:spacing w:before="60" w:after="60"/>
              <w:jc w:val="center"/>
              <w:rPr>
                <w:b/>
                <w:sz w:val="20"/>
              </w:rPr>
            </w:pPr>
            <w:r w:rsidRPr="004D3514">
              <w:rPr>
                <w:b/>
                <w:sz w:val="20"/>
              </w:rPr>
              <w:t>Observações</w:t>
            </w:r>
          </w:p>
        </w:tc>
      </w:tr>
      <w:tr w:rsidR="00BA6331" w:rsidRPr="004D3514" w14:paraId="7120CF29" w14:textId="77777777" w:rsidTr="00D863C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423" w:type="dxa"/>
          </w:tcPr>
          <w:p w14:paraId="61AC3136" w14:textId="77777777" w:rsidR="00BA6331" w:rsidRPr="00FF0ABF" w:rsidRDefault="00BA6331" w:rsidP="00D863CF">
            <w:pPr>
              <w:pStyle w:val="PargrafodaLista"/>
              <w:spacing w:before="60" w:after="60"/>
              <w:ind w:left="720"/>
              <w:contextualSpacing/>
              <w:rPr>
                <w:b/>
                <w:sz w:val="24"/>
                <w:szCs w:val="24"/>
              </w:rPr>
            </w:pPr>
          </w:p>
        </w:tc>
        <w:tc>
          <w:tcPr>
            <w:tcW w:w="8642" w:type="dxa"/>
            <w:gridSpan w:val="5"/>
          </w:tcPr>
          <w:p w14:paraId="25E8DADB" w14:textId="3DD70C75" w:rsidR="00BA6331" w:rsidRPr="002366FF" w:rsidRDefault="00FF0BA3" w:rsidP="00D863CF">
            <w:pPr>
              <w:spacing w:before="60" w:after="60"/>
              <w:contextualSpacing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Bloco – Dados detalhados do usuário</w:t>
            </w:r>
          </w:p>
        </w:tc>
      </w:tr>
      <w:tr w:rsidR="005B5DA1" w:rsidRPr="004D3514" w14:paraId="0C0783FD" w14:textId="77777777" w:rsidTr="00D863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423" w:type="dxa"/>
          </w:tcPr>
          <w:p w14:paraId="12B83C4D" w14:textId="77777777" w:rsidR="005B5DA1" w:rsidRPr="00FF0ABF" w:rsidRDefault="005B5DA1" w:rsidP="005B5DA1">
            <w:pPr>
              <w:pStyle w:val="PargrafodaLista"/>
              <w:numPr>
                <w:ilvl w:val="0"/>
                <w:numId w:val="26"/>
              </w:numPr>
              <w:spacing w:before="60" w:after="60"/>
              <w:rPr>
                <w:bCs/>
              </w:rPr>
            </w:pPr>
          </w:p>
        </w:tc>
        <w:tc>
          <w:tcPr>
            <w:tcW w:w="1559" w:type="dxa"/>
          </w:tcPr>
          <w:p w14:paraId="40EE18BC" w14:textId="6F45F37C" w:rsidR="005B5DA1" w:rsidRDefault="005B5DA1" w:rsidP="005B5DA1">
            <w:pPr>
              <w:spacing w:before="60" w:after="6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Nome</w:t>
            </w:r>
          </w:p>
        </w:tc>
        <w:tc>
          <w:tcPr>
            <w:tcW w:w="2126" w:type="dxa"/>
          </w:tcPr>
          <w:p w14:paraId="0937B812" w14:textId="75D22B7A" w:rsidR="005B5DA1" w:rsidRDefault="005B5DA1" w:rsidP="005B5DA1"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 xml:space="preserve">Retorna o nome do profissional de </w:t>
            </w:r>
            <w:r>
              <w:rPr>
                <w:sz w:val="20"/>
              </w:rPr>
              <w:lastRenderedPageBreak/>
              <w:t>acordo com o CPF informado conforme a base do SICCAU</w:t>
            </w:r>
          </w:p>
        </w:tc>
        <w:tc>
          <w:tcPr>
            <w:tcW w:w="1559" w:type="dxa"/>
          </w:tcPr>
          <w:p w14:paraId="399D40DD" w14:textId="5BC867CD" w:rsidR="005B5DA1" w:rsidRDefault="005B5DA1" w:rsidP="005B5DA1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proofErr w:type="spellStart"/>
            <w:r>
              <w:lastRenderedPageBreak/>
              <w:t>Text</w:t>
            </w:r>
            <w:proofErr w:type="spellEnd"/>
          </w:p>
        </w:tc>
        <w:tc>
          <w:tcPr>
            <w:tcW w:w="1843" w:type="dxa"/>
          </w:tcPr>
          <w:p w14:paraId="50AEC435" w14:textId="77777777" w:rsidR="005B5DA1" w:rsidRPr="004D3514" w:rsidRDefault="005B5DA1" w:rsidP="005B5DA1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4D3514">
              <w:rPr>
                <w:sz w:val="18"/>
                <w:szCs w:val="18"/>
              </w:rPr>
              <w:t xml:space="preserve">Obrigatório: </w:t>
            </w:r>
            <w:r>
              <w:rPr>
                <w:sz w:val="18"/>
                <w:szCs w:val="18"/>
              </w:rPr>
              <w:t>Não se aplica</w:t>
            </w:r>
          </w:p>
          <w:p w14:paraId="6082E9DC" w14:textId="1D25C19B" w:rsidR="005B5DA1" w:rsidRPr="004D3514" w:rsidRDefault="005B5DA1" w:rsidP="00FF0BA3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4D3514">
              <w:rPr>
                <w:sz w:val="18"/>
                <w:szCs w:val="18"/>
              </w:rPr>
              <w:lastRenderedPageBreak/>
              <w:t xml:space="preserve">Somente Leitura: </w:t>
            </w:r>
            <w:r w:rsidR="00FF0BA3">
              <w:rPr>
                <w:sz w:val="18"/>
                <w:szCs w:val="18"/>
              </w:rPr>
              <w:t>Sim</w:t>
            </w:r>
          </w:p>
        </w:tc>
        <w:tc>
          <w:tcPr>
            <w:tcW w:w="1555" w:type="dxa"/>
          </w:tcPr>
          <w:p w14:paraId="19527963" w14:textId="39B11CCA" w:rsidR="005B5DA1" w:rsidRPr="00FF0BA3" w:rsidRDefault="00D1061F" w:rsidP="00692EDE">
            <w:pPr>
              <w:spacing w:before="60" w:after="60"/>
              <w:contextualSpacing/>
              <w:rPr>
                <w:sz w:val="18"/>
                <w:szCs w:val="18"/>
              </w:rPr>
            </w:pPr>
            <w:r w:rsidRPr="00692EDE">
              <w:rPr>
                <w:color w:val="31849B" w:themeColor="accent5" w:themeShade="BF"/>
                <w:sz w:val="18"/>
                <w:szCs w:val="18"/>
              </w:rPr>
              <w:lastRenderedPageBreak/>
              <w:t>[</w:t>
            </w:r>
            <w:r w:rsidR="00692EDE" w:rsidRPr="00692ED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692EDE" w:rsidRPr="00692EDE">
              <w:rPr>
                <w:color w:val="31849B" w:themeColor="accent5" w:themeShade="BF"/>
                <w:sz w:val="18"/>
                <w:szCs w:val="18"/>
              </w:rPr>
              <w:instrText xml:space="preserve"> REF _Ref20998400 \r \h </w:instrText>
            </w:r>
            <w:r w:rsidR="00692EDE" w:rsidRPr="00692EDE">
              <w:rPr>
                <w:color w:val="31849B" w:themeColor="accent5" w:themeShade="BF"/>
                <w:sz w:val="18"/>
                <w:szCs w:val="18"/>
              </w:rPr>
            </w:r>
            <w:r w:rsidR="00692EDE" w:rsidRPr="00692ED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692EDE" w:rsidRPr="00692EDE">
              <w:rPr>
                <w:color w:val="31849B" w:themeColor="accent5" w:themeShade="BF"/>
                <w:sz w:val="18"/>
                <w:szCs w:val="18"/>
              </w:rPr>
              <w:t>2.4</w:t>
            </w:r>
            <w:r w:rsidR="00692EDE" w:rsidRPr="00692ED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692EDE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5B5DA1" w:rsidRPr="004D3514" w14:paraId="17AB24A5" w14:textId="77777777" w:rsidTr="00D863C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423" w:type="dxa"/>
          </w:tcPr>
          <w:p w14:paraId="175F3D28" w14:textId="77777777" w:rsidR="005B5DA1" w:rsidRPr="00FF0ABF" w:rsidRDefault="005B5DA1" w:rsidP="005B5DA1">
            <w:pPr>
              <w:pStyle w:val="PargrafodaLista"/>
              <w:numPr>
                <w:ilvl w:val="0"/>
                <w:numId w:val="26"/>
              </w:numPr>
              <w:spacing w:before="60" w:after="60"/>
              <w:rPr>
                <w:bCs/>
              </w:rPr>
            </w:pPr>
          </w:p>
        </w:tc>
        <w:tc>
          <w:tcPr>
            <w:tcW w:w="1559" w:type="dxa"/>
          </w:tcPr>
          <w:p w14:paraId="3BB9DC82" w14:textId="75FC1C61" w:rsidR="005B5DA1" w:rsidRDefault="005B5DA1" w:rsidP="005B5DA1">
            <w:pPr>
              <w:spacing w:before="60" w:after="6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CPF</w:t>
            </w:r>
          </w:p>
        </w:tc>
        <w:tc>
          <w:tcPr>
            <w:tcW w:w="2126" w:type="dxa"/>
          </w:tcPr>
          <w:p w14:paraId="644D2ACF" w14:textId="2F831F49" w:rsidR="005B5DA1" w:rsidRDefault="005B5DA1" w:rsidP="005B5DA1"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>Campo para visualizar o CPF do membro na comissão.</w:t>
            </w:r>
          </w:p>
        </w:tc>
        <w:tc>
          <w:tcPr>
            <w:tcW w:w="1559" w:type="dxa"/>
          </w:tcPr>
          <w:p w14:paraId="7F704141" w14:textId="35A00A78" w:rsidR="005B5DA1" w:rsidRDefault="005B5DA1" w:rsidP="005B5DA1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proofErr w:type="gramStart"/>
            <w:r>
              <w:t>numérico</w:t>
            </w:r>
            <w:proofErr w:type="gramEnd"/>
          </w:p>
        </w:tc>
        <w:tc>
          <w:tcPr>
            <w:tcW w:w="1843" w:type="dxa"/>
          </w:tcPr>
          <w:p w14:paraId="3E832B52" w14:textId="77777777" w:rsidR="005B5DA1" w:rsidRPr="004D3514" w:rsidRDefault="005B5DA1" w:rsidP="005B5DA1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4D3514">
              <w:rPr>
                <w:sz w:val="18"/>
                <w:szCs w:val="18"/>
              </w:rPr>
              <w:t xml:space="preserve">Obrigatório: </w:t>
            </w:r>
            <w:r>
              <w:rPr>
                <w:sz w:val="18"/>
                <w:szCs w:val="18"/>
              </w:rPr>
              <w:t>Não se aplica</w:t>
            </w:r>
          </w:p>
          <w:p w14:paraId="4921AFF9" w14:textId="77777777" w:rsidR="005B5DA1" w:rsidRDefault="005B5DA1" w:rsidP="005B5DA1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4D3514">
              <w:rPr>
                <w:sz w:val="18"/>
                <w:szCs w:val="18"/>
              </w:rPr>
              <w:t xml:space="preserve">Somente Leitura: </w:t>
            </w:r>
            <w:r>
              <w:rPr>
                <w:sz w:val="18"/>
                <w:szCs w:val="18"/>
              </w:rPr>
              <w:t>Sim</w:t>
            </w:r>
          </w:p>
          <w:p w14:paraId="2C68AC5D" w14:textId="77777777" w:rsidR="005B5DA1" w:rsidRDefault="005B5DA1" w:rsidP="005B5DA1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Máscara: </w:t>
            </w:r>
          </w:p>
          <w:p w14:paraId="00940E89" w14:textId="46A93B82" w:rsidR="005B5DA1" w:rsidRPr="004D3514" w:rsidRDefault="005B5DA1" w:rsidP="005B5DA1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CPF: </w:t>
            </w:r>
            <w:r w:rsidRPr="00232DD7">
              <w:rPr>
                <w:sz w:val="16"/>
                <w:szCs w:val="16"/>
              </w:rPr>
              <w:t>XXX.XXX.XXX-XX</w:t>
            </w:r>
          </w:p>
        </w:tc>
        <w:tc>
          <w:tcPr>
            <w:tcW w:w="1555" w:type="dxa"/>
          </w:tcPr>
          <w:p w14:paraId="4AFE4508" w14:textId="6F0D75BD" w:rsidR="005B5DA1" w:rsidRPr="00692EDE" w:rsidRDefault="00692EDE" w:rsidP="00692EDE">
            <w:pPr>
              <w:spacing w:before="60" w:after="60"/>
              <w:contextualSpacing/>
              <w:rPr>
                <w:sz w:val="18"/>
                <w:szCs w:val="18"/>
              </w:rPr>
            </w:pPr>
            <w:r w:rsidRPr="00692EDE">
              <w:rPr>
                <w:color w:val="31849B" w:themeColor="accent5" w:themeShade="BF"/>
                <w:sz w:val="18"/>
                <w:szCs w:val="18"/>
              </w:rPr>
              <w:t>[</w:t>
            </w:r>
            <w:r w:rsidRPr="00692ED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692EDE">
              <w:rPr>
                <w:color w:val="31849B" w:themeColor="accent5" w:themeShade="BF"/>
                <w:sz w:val="18"/>
                <w:szCs w:val="18"/>
              </w:rPr>
              <w:instrText xml:space="preserve"> REF _Ref20998400 \r \h </w:instrText>
            </w:r>
            <w:r w:rsidRPr="00692EDE">
              <w:rPr>
                <w:color w:val="31849B" w:themeColor="accent5" w:themeShade="BF"/>
                <w:sz w:val="18"/>
                <w:szCs w:val="18"/>
              </w:rPr>
            </w:r>
            <w:r w:rsidRPr="00692ED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692EDE">
              <w:rPr>
                <w:color w:val="31849B" w:themeColor="accent5" w:themeShade="BF"/>
                <w:sz w:val="18"/>
                <w:szCs w:val="18"/>
              </w:rPr>
              <w:t>2.4</w:t>
            </w:r>
            <w:r w:rsidRPr="00692ED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692EDE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5B5DA1" w:rsidRPr="004D3514" w14:paraId="7288AE3C" w14:textId="77777777" w:rsidTr="00D863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423" w:type="dxa"/>
          </w:tcPr>
          <w:p w14:paraId="1BA979A1" w14:textId="77777777" w:rsidR="005B5DA1" w:rsidRPr="00FF0ABF" w:rsidRDefault="005B5DA1" w:rsidP="005B5DA1">
            <w:pPr>
              <w:pStyle w:val="PargrafodaLista"/>
              <w:numPr>
                <w:ilvl w:val="0"/>
                <w:numId w:val="26"/>
              </w:numPr>
              <w:spacing w:before="60" w:after="60"/>
              <w:rPr>
                <w:bCs/>
              </w:rPr>
            </w:pPr>
          </w:p>
        </w:tc>
        <w:tc>
          <w:tcPr>
            <w:tcW w:w="1559" w:type="dxa"/>
          </w:tcPr>
          <w:p w14:paraId="4FABC4FE" w14:textId="70B7F381" w:rsidR="005B5DA1" w:rsidRDefault="005B5DA1" w:rsidP="005B5DA1">
            <w:pPr>
              <w:spacing w:before="60" w:after="60"/>
              <w:jc w:val="left"/>
              <w:rPr>
                <w:sz w:val="20"/>
              </w:rPr>
            </w:pPr>
            <w:r>
              <w:rPr>
                <w:bCs/>
                <w:sz w:val="20"/>
              </w:rPr>
              <w:t>Tipo Participação</w:t>
            </w:r>
          </w:p>
        </w:tc>
        <w:tc>
          <w:tcPr>
            <w:tcW w:w="2126" w:type="dxa"/>
          </w:tcPr>
          <w:p w14:paraId="0BB12443" w14:textId="5F1B8018" w:rsidR="005B5DA1" w:rsidRDefault="005B5DA1" w:rsidP="005B5DA1"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>Retorna o nome do tipo da participação do profissional cadastrado na comissão</w:t>
            </w:r>
          </w:p>
        </w:tc>
        <w:tc>
          <w:tcPr>
            <w:tcW w:w="1559" w:type="dxa"/>
          </w:tcPr>
          <w:p w14:paraId="25C8C59B" w14:textId="5B27C93B" w:rsidR="005B5DA1" w:rsidRPr="00B57976" w:rsidRDefault="005B5DA1" w:rsidP="005B5DA1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proofErr w:type="spellStart"/>
            <w:r>
              <w:t>Text</w:t>
            </w:r>
            <w:proofErr w:type="spellEnd"/>
          </w:p>
        </w:tc>
        <w:tc>
          <w:tcPr>
            <w:tcW w:w="1843" w:type="dxa"/>
          </w:tcPr>
          <w:p w14:paraId="16B4A101" w14:textId="77777777" w:rsidR="005B5DA1" w:rsidRPr="004D3514" w:rsidRDefault="005B5DA1" w:rsidP="005B5DA1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4D3514">
              <w:rPr>
                <w:sz w:val="18"/>
                <w:szCs w:val="18"/>
              </w:rPr>
              <w:t xml:space="preserve">Obrigatório: </w:t>
            </w:r>
            <w:r>
              <w:rPr>
                <w:sz w:val="18"/>
                <w:szCs w:val="18"/>
              </w:rPr>
              <w:t>Não se aplica</w:t>
            </w:r>
          </w:p>
          <w:p w14:paraId="2A91648D" w14:textId="77777777" w:rsidR="005B5DA1" w:rsidRDefault="005B5DA1" w:rsidP="005B5DA1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4D3514">
              <w:rPr>
                <w:sz w:val="18"/>
                <w:szCs w:val="18"/>
              </w:rPr>
              <w:t xml:space="preserve">Somente Leitura: </w:t>
            </w:r>
            <w:r>
              <w:rPr>
                <w:sz w:val="18"/>
                <w:szCs w:val="18"/>
              </w:rPr>
              <w:t>Sim</w:t>
            </w:r>
          </w:p>
          <w:p w14:paraId="26CB501D" w14:textId="77777777" w:rsidR="005B5DA1" w:rsidRDefault="005B5DA1" w:rsidP="005B5DA1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Tipos:</w:t>
            </w:r>
          </w:p>
          <w:p w14:paraId="60CD28AC" w14:textId="77777777" w:rsidR="005B5DA1" w:rsidRDefault="005B5DA1" w:rsidP="005B5DA1">
            <w:pPr>
              <w:spacing w:before="60" w:after="6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Coordenador</w:t>
            </w:r>
          </w:p>
          <w:p w14:paraId="399E3AE8" w14:textId="77777777" w:rsidR="005B5DA1" w:rsidRDefault="005B5DA1" w:rsidP="005B5DA1">
            <w:pPr>
              <w:spacing w:before="60" w:after="6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Coordenador Adjunto</w:t>
            </w:r>
          </w:p>
          <w:p w14:paraId="0646A9C1" w14:textId="77777777" w:rsidR="005B5DA1" w:rsidRDefault="005B5DA1" w:rsidP="005B5DA1">
            <w:pPr>
              <w:spacing w:before="60" w:after="6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Membro</w:t>
            </w:r>
          </w:p>
          <w:p w14:paraId="02ADC817" w14:textId="5FEB11ED" w:rsidR="005B5DA1" w:rsidRPr="00EA233D" w:rsidRDefault="005B5DA1" w:rsidP="005B5DA1">
            <w:pPr>
              <w:spacing w:before="60" w:after="6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Substituto</w:t>
            </w:r>
          </w:p>
        </w:tc>
        <w:tc>
          <w:tcPr>
            <w:tcW w:w="1555" w:type="dxa"/>
          </w:tcPr>
          <w:p w14:paraId="5FE1BFD1" w14:textId="2B2F66D0" w:rsidR="005B5DA1" w:rsidRPr="00692EDE" w:rsidRDefault="00692EDE" w:rsidP="00692EDE">
            <w:pPr>
              <w:spacing w:before="60" w:after="60"/>
              <w:contextualSpacing/>
              <w:rPr>
                <w:sz w:val="18"/>
                <w:szCs w:val="18"/>
              </w:rPr>
            </w:pPr>
            <w:r w:rsidRPr="00692EDE">
              <w:rPr>
                <w:color w:val="31849B" w:themeColor="accent5" w:themeShade="BF"/>
                <w:sz w:val="18"/>
                <w:szCs w:val="18"/>
              </w:rPr>
              <w:t>[</w:t>
            </w:r>
            <w:r w:rsidRPr="00692ED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692EDE">
              <w:rPr>
                <w:color w:val="31849B" w:themeColor="accent5" w:themeShade="BF"/>
                <w:sz w:val="18"/>
                <w:szCs w:val="18"/>
              </w:rPr>
              <w:instrText xml:space="preserve"> REF _Ref20998400 \r \h </w:instrText>
            </w:r>
            <w:r w:rsidRPr="00692EDE">
              <w:rPr>
                <w:color w:val="31849B" w:themeColor="accent5" w:themeShade="BF"/>
                <w:sz w:val="18"/>
                <w:szCs w:val="18"/>
              </w:rPr>
            </w:r>
            <w:r w:rsidRPr="00692ED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692EDE">
              <w:rPr>
                <w:color w:val="31849B" w:themeColor="accent5" w:themeShade="BF"/>
                <w:sz w:val="18"/>
                <w:szCs w:val="18"/>
              </w:rPr>
              <w:t>2.4</w:t>
            </w:r>
            <w:r w:rsidRPr="00692ED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692EDE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4D03FB" w:rsidRPr="004D3514" w14:paraId="5D328A95" w14:textId="77777777" w:rsidTr="00D863C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423" w:type="dxa"/>
          </w:tcPr>
          <w:p w14:paraId="449F17B4" w14:textId="77777777" w:rsidR="004D03FB" w:rsidRPr="00FF0ABF" w:rsidRDefault="004D03FB" w:rsidP="004D03FB">
            <w:pPr>
              <w:pStyle w:val="PargrafodaLista"/>
              <w:numPr>
                <w:ilvl w:val="0"/>
                <w:numId w:val="26"/>
              </w:numPr>
              <w:spacing w:before="60" w:after="60"/>
              <w:rPr>
                <w:bCs/>
              </w:rPr>
            </w:pPr>
          </w:p>
        </w:tc>
        <w:tc>
          <w:tcPr>
            <w:tcW w:w="1559" w:type="dxa"/>
          </w:tcPr>
          <w:p w14:paraId="265D1D73" w14:textId="2BF37A3B" w:rsidR="004D03FB" w:rsidRDefault="004D03FB" w:rsidP="004D03FB">
            <w:pPr>
              <w:spacing w:before="60" w:after="6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Situação </w:t>
            </w:r>
            <w:r>
              <w:rPr>
                <w:noProof/>
              </w:rPr>
              <w:drawing>
                <wp:inline distT="0" distB="0" distL="0" distR="0" wp14:anchorId="45254E54" wp14:editId="4DAF44AF">
                  <wp:extent cx="151886" cy="146649"/>
                  <wp:effectExtent l="0" t="0" r="635" b="6350"/>
                  <wp:docPr id="45" name="Imagem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665" cy="151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14:paraId="5D3F7C13" w14:textId="30DCC155" w:rsidR="004D03FB" w:rsidRDefault="004D03FB" w:rsidP="004D03FB"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>Status que apresenta que o membro está com todos os dados validados e pode ser cadastrado</w:t>
            </w:r>
          </w:p>
        </w:tc>
        <w:tc>
          <w:tcPr>
            <w:tcW w:w="1559" w:type="dxa"/>
          </w:tcPr>
          <w:p w14:paraId="6787C0B0" w14:textId="1FF196DF" w:rsidR="004D03FB" w:rsidRDefault="004D03FB" w:rsidP="004D03FB">
            <w:pPr>
              <w:pStyle w:val="PargrafodaLista"/>
              <w:widowControl/>
              <w:autoSpaceDE/>
              <w:autoSpaceDN/>
              <w:adjustRightInd/>
              <w:spacing w:before="60" w:after="60"/>
              <w:ind w:left="232"/>
              <w:contextualSpacing/>
            </w:pPr>
            <w:r>
              <w:t>Button</w:t>
            </w:r>
          </w:p>
        </w:tc>
        <w:tc>
          <w:tcPr>
            <w:tcW w:w="1843" w:type="dxa"/>
          </w:tcPr>
          <w:p w14:paraId="1235BD4F" w14:textId="77777777" w:rsidR="004D03FB" w:rsidRPr="00B46465" w:rsidRDefault="004D03FB" w:rsidP="00B46465">
            <w:pPr>
              <w:pStyle w:val="PargrafodaLista"/>
              <w:numPr>
                <w:ilvl w:val="0"/>
                <w:numId w:val="23"/>
              </w:numPr>
              <w:ind w:left="176" w:hanging="176"/>
              <w:rPr>
                <w:sz w:val="18"/>
                <w:szCs w:val="18"/>
              </w:rPr>
            </w:pPr>
            <w:r w:rsidRPr="00B46465">
              <w:rPr>
                <w:sz w:val="18"/>
                <w:szCs w:val="18"/>
              </w:rPr>
              <w:t>Obrigatório: Não se aplica</w:t>
            </w:r>
          </w:p>
          <w:p w14:paraId="5DF80D55" w14:textId="5D747D2E" w:rsidR="004D03FB" w:rsidRPr="00B46465" w:rsidRDefault="004D03FB" w:rsidP="00B46465">
            <w:pPr>
              <w:pStyle w:val="PargrafodaLista"/>
              <w:numPr>
                <w:ilvl w:val="0"/>
                <w:numId w:val="23"/>
              </w:numPr>
              <w:spacing w:before="60" w:after="60"/>
              <w:ind w:left="176" w:hanging="218"/>
              <w:contextualSpacing/>
              <w:rPr>
                <w:sz w:val="18"/>
                <w:szCs w:val="18"/>
              </w:rPr>
            </w:pPr>
            <w:r w:rsidRPr="00B46465">
              <w:rPr>
                <w:sz w:val="18"/>
                <w:szCs w:val="18"/>
              </w:rPr>
              <w:t>Somente Leitura: Não</w:t>
            </w:r>
          </w:p>
        </w:tc>
        <w:tc>
          <w:tcPr>
            <w:tcW w:w="1555" w:type="dxa"/>
          </w:tcPr>
          <w:p w14:paraId="10245737" w14:textId="592E7303" w:rsidR="004D03FB" w:rsidRPr="00692EDE" w:rsidRDefault="00692EDE" w:rsidP="00692EDE">
            <w:pPr>
              <w:spacing w:before="60" w:after="60"/>
              <w:contextualSpacing/>
              <w:rPr>
                <w:sz w:val="18"/>
                <w:szCs w:val="18"/>
              </w:rPr>
            </w:pPr>
            <w:r w:rsidRPr="00692EDE">
              <w:rPr>
                <w:color w:val="31849B" w:themeColor="accent5" w:themeShade="BF"/>
                <w:sz w:val="18"/>
                <w:szCs w:val="18"/>
              </w:rPr>
              <w:t>[</w:t>
            </w:r>
            <w:r w:rsidRPr="00692ED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692EDE">
              <w:rPr>
                <w:color w:val="31849B" w:themeColor="accent5" w:themeShade="BF"/>
                <w:sz w:val="18"/>
                <w:szCs w:val="18"/>
              </w:rPr>
              <w:instrText xml:space="preserve"> REF _Ref20998400 \r \h </w:instrText>
            </w:r>
            <w:r w:rsidRPr="00692EDE">
              <w:rPr>
                <w:color w:val="31849B" w:themeColor="accent5" w:themeShade="BF"/>
                <w:sz w:val="18"/>
                <w:szCs w:val="18"/>
              </w:rPr>
            </w:r>
            <w:r w:rsidRPr="00692ED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692EDE">
              <w:rPr>
                <w:color w:val="31849B" w:themeColor="accent5" w:themeShade="BF"/>
                <w:sz w:val="18"/>
                <w:szCs w:val="18"/>
              </w:rPr>
              <w:t>2.4</w:t>
            </w:r>
            <w:r w:rsidRPr="00692ED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692EDE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4D03FB" w:rsidRPr="004D3514" w14:paraId="1E247931" w14:textId="77777777" w:rsidTr="00D863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423" w:type="dxa"/>
          </w:tcPr>
          <w:p w14:paraId="42147CFC" w14:textId="77777777" w:rsidR="004D03FB" w:rsidRPr="00FF0ABF" w:rsidRDefault="004D03FB" w:rsidP="004D03FB">
            <w:pPr>
              <w:pStyle w:val="PargrafodaLista"/>
              <w:numPr>
                <w:ilvl w:val="0"/>
                <w:numId w:val="26"/>
              </w:numPr>
              <w:spacing w:before="60" w:after="60"/>
              <w:rPr>
                <w:bCs/>
              </w:rPr>
            </w:pPr>
          </w:p>
        </w:tc>
        <w:tc>
          <w:tcPr>
            <w:tcW w:w="1559" w:type="dxa"/>
          </w:tcPr>
          <w:p w14:paraId="270BB693" w14:textId="4466ADB6" w:rsidR="004D03FB" w:rsidRDefault="004D03FB" w:rsidP="004D03FB">
            <w:pPr>
              <w:spacing w:before="60" w:after="6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Situação </w:t>
            </w:r>
            <w:r>
              <w:rPr>
                <w:noProof/>
              </w:rPr>
              <w:drawing>
                <wp:inline distT="0" distB="0" distL="0" distR="0" wp14:anchorId="3222F8BC" wp14:editId="28517EEE">
                  <wp:extent cx="151765" cy="146532"/>
                  <wp:effectExtent l="0" t="0" r="635" b="6350"/>
                  <wp:docPr id="46" name="Imagem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647" cy="15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14:paraId="0767F5E1" w14:textId="634278ED" w:rsidR="004D03FB" w:rsidRDefault="004D03FB" w:rsidP="00D863CF"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 xml:space="preserve">Status que apresenta que o membro está com pendências nos dados </w:t>
            </w:r>
            <w:r w:rsidR="00D863CF">
              <w:rPr>
                <w:sz w:val="20"/>
              </w:rPr>
              <w:t>conforme cadastro na HST_07 e o tratamento dessas pendências na HST_08.</w:t>
            </w:r>
          </w:p>
        </w:tc>
        <w:tc>
          <w:tcPr>
            <w:tcW w:w="1559" w:type="dxa"/>
          </w:tcPr>
          <w:p w14:paraId="3A506F5D" w14:textId="225522E9" w:rsidR="004D03FB" w:rsidRDefault="004D03FB" w:rsidP="004D03FB">
            <w:pPr>
              <w:pStyle w:val="PargrafodaLista"/>
              <w:widowControl/>
              <w:autoSpaceDE/>
              <w:autoSpaceDN/>
              <w:adjustRightInd/>
              <w:spacing w:before="60" w:after="60"/>
              <w:ind w:left="232"/>
              <w:contextualSpacing/>
            </w:pPr>
            <w:r>
              <w:t>Button</w:t>
            </w:r>
          </w:p>
        </w:tc>
        <w:tc>
          <w:tcPr>
            <w:tcW w:w="1843" w:type="dxa"/>
          </w:tcPr>
          <w:p w14:paraId="37290BE2" w14:textId="77777777" w:rsidR="004D03FB" w:rsidRPr="004D3514" w:rsidRDefault="004D03FB" w:rsidP="004D03FB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4D3514">
              <w:rPr>
                <w:sz w:val="18"/>
                <w:szCs w:val="18"/>
              </w:rPr>
              <w:t xml:space="preserve">Obrigatório: </w:t>
            </w:r>
            <w:r>
              <w:rPr>
                <w:sz w:val="18"/>
                <w:szCs w:val="18"/>
              </w:rPr>
              <w:t>Não se aplica</w:t>
            </w:r>
          </w:p>
          <w:p w14:paraId="3ACD0639" w14:textId="3CB9B4D8" w:rsidR="004D03FB" w:rsidRPr="004D3514" w:rsidRDefault="004D03FB" w:rsidP="004D03FB">
            <w:pPr>
              <w:pStyle w:val="PargrafodaLista"/>
              <w:widowControl/>
              <w:autoSpaceDE/>
              <w:autoSpaceDN/>
              <w:adjustRightInd/>
              <w:spacing w:before="60" w:after="60"/>
              <w:ind w:left="232"/>
              <w:contextualSpacing/>
              <w:rPr>
                <w:sz w:val="18"/>
                <w:szCs w:val="18"/>
              </w:rPr>
            </w:pPr>
            <w:r w:rsidRPr="004D3514">
              <w:rPr>
                <w:sz w:val="18"/>
                <w:szCs w:val="18"/>
              </w:rPr>
              <w:t xml:space="preserve">Somente Leitura: </w:t>
            </w:r>
            <w:r>
              <w:rPr>
                <w:sz w:val="18"/>
                <w:szCs w:val="18"/>
              </w:rPr>
              <w:t>Sim</w:t>
            </w:r>
          </w:p>
        </w:tc>
        <w:tc>
          <w:tcPr>
            <w:tcW w:w="1555" w:type="dxa"/>
          </w:tcPr>
          <w:p w14:paraId="66747E77" w14:textId="494DC1C7" w:rsidR="004D03FB" w:rsidRPr="00692EDE" w:rsidRDefault="00692EDE" w:rsidP="00692EDE">
            <w:pPr>
              <w:spacing w:before="60" w:after="60"/>
              <w:contextualSpacing/>
              <w:rPr>
                <w:sz w:val="18"/>
                <w:szCs w:val="18"/>
              </w:rPr>
            </w:pPr>
            <w:r w:rsidRPr="00692EDE">
              <w:rPr>
                <w:color w:val="31849B" w:themeColor="accent5" w:themeShade="BF"/>
                <w:sz w:val="18"/>
                <w:szCs w:val="18"/>
              </w:rPr>
              <w:t>[</w:t>
            </w:r>
            <w:r w:rsidRPr="00692ED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692EDE">
              <w:rPr>
                <w:color w:val="31849B" w:themeColor="accent5" w:themeShade="BF"/>
                <w:sz w:val="18"/>
                <w:szCs w:val="18"/>
              </w:rPr>
              <w:instrText xml:space="preserve"> REF _Ref20998400 \r \h </w:instrText>
            </w:r>
            <w:r w:rsidRPr="00692EDE">
              <w:rPr>
                <w:color w:val="31849B" w:themeColor="accent5" w:themeShade="BF"/>
                <w:sz w:val="18"/>
                <w:szCs w:val="18"/>
              </w:rPr>
            </w:r>
            <w:r w:rsidRPr="00692ED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692EDE">
              <w:rPr>
                <w:color w:val="31849B" w:themeColor="accent5" w:themeShade="BF"/>
                <w:sz w:val="18"/>
                <w:szCs w:val="18"/>
              </w:rPr>
              <w:t>2.4</w:t>
            </w:r>
            <w:r w:rsidRPr="00692ED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692EDE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764458" w:rsidRPr="004D3514" w14:paraId="29E2506F" w14:textId="77777777" w:rsidTr="00D863C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423" w:type="dxa"/>
          </w:tcPr>
          <w:p w14:paraId="00912791" w14:textId="77777777" w:rsidR="005B5DA1" w:rsidRPr="00FF0ABF" w:rsidRDefault="005B5DA1" w:rsidP="005B5DA1">
            <w:pPr>
              <w:pStyle w:val="PargrafodaLista"/>
              <w:numPr>
                <w:ilvl w:val="0"/>
                <w:numId w:val="26"/>
              </w:numPr>
              <w:spacing w:before="60" w:after="60"/>
              <w:rPr>
                <w:bCs/>
              </w:rPr>
            </w:pPr>
          </w:p>
        </w:tc>
        <w:tc>
          <w:tcPr>
            <w:tcW w:w="1559" w:type="dxa"/>
          </w:tcPr>
          <w:p w14:paraId="5BA78B37" w14:textId="20418EA9" w:rsidR="005B5DA1" w:rsidRDefault="005B5DA1" w:rsidP="005B5DA1">
            <w:pPr>
              <w:spacing w:before="60" w:after="6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Status</w:t>
            </w:r>
          </w:p>
        </w:tc>
        <w:tc>
          <w:tcPr>
            <w:tcW w:w="2126" w:type="dxa"/>
          </w:tcPr>
          <w:p w14:paraId="459496E5" w14:textId="4864A65B" w:rsidR="005B5DA1" w:rsidRDefault="005B5DA1" w:rsidP="005B5DA1"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>Apresenta o status do profissional na comissão</w:t>
            </w:r>
          </w:p>
        </w:tc>
        <w:tc>
          <w:tcPr>
            <w:tcW w:w="1559" w:type="dxa"/>
          </w:tcPr>
          <w:p w14:paraId="706DB34B" w14:textId="621B279B" w:rsidR="005B5DA1" w:rsidRDefault="005B5DA1" w:rsidP="005B5DA1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proofErr w:type="spellStart"/>
            <w:r>
              <w:t>Text</w:t>
            </w:r>
            <w:proofErr w:type="spellEnd"/>
          </w:p>
        </w:tc>
        <w:tc>
          <w:tcPr>
            <w:tcW w:w="1843" w:type="dxa"/>
          </w:tcPr>
          <w:p w14:paraId="7E25A7C4" w14:textId="77777777" w:rsidR="005B5DA1" w:rsidRPr="004D3514" w:rsidRDefault="005B5DA1" w:rsidP="005B5DA1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4D3514">
              <w:rPr>
                <w:sz w:val="18"/>
                <w:szCs w:val="18"/>
              </w:rPr>
              <w:t xml:space="preserve">Obrigatório: </w:t>
            </w:r>
            <w:r>
              <w:rPr>
                <w:sz w:val="18"/>
                <w:szCs w:val="18"/>
              </w:rPr>
              <w:t>Não se aplica</w:t>
            </w:r>
          </w:p>
          <w:p w14:paraId="5A5FD740" w14:textId="05A20CCF" w:rsidR="005B5DA1" w:rsidRPr="004D3514" w:rsidRDefault="005B5DA1" w:rsidP="005B5DA1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4D3514">
              <w:rPr>
                <w:sz w:val="18"/>
                <w:szCs w:val="18"/>
              </w:rPr>
              <w:t xml:space="preserve">Somente Leitura: </w:t>
            </w:r>
            <w:r>
              <w:rPr>
                <w:sz w:val="18"/>
                <w:szCs w:val="18"/>
              </w:rPr>
              <w:t>Sim</w:t>
            </w:r>
          </w:p>
        </w:tc>
        <w:tc>
          <w:tcPr>
            <w:tcW w:w="1555" w:type="dxa"/>
          </w:tcPr>
          <w:p w14:paraId="78259CE6" w14:textId="77777777" w:rsidR="005B5DA1" w:rsidRDefault="005B5DA1" w:rsidP="005B5DA1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Tipo de status:</w:t>
            </w:r>
          </w:p>
          <w:p w14:paraId="56012002" w14:textId="77777777" w:rsidR="005B5DA1" w:rsidRDefault="005B5DA1" w:rsidP="005B5DA1">
            <w:pPr>
              <w:spacing w:before="60" w:after="6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Confirmado</w:t>
            </w:r>
          </w:p>
          <w:p w14:paraId="0435E1B2" w14:textId="77777777" w:rsidR="005B5DA1" w:rsidRDefault="005B5DA1" w:rsidP="005B5DA1">
            <w:pPr>
              <w:spacing w:before="60" w:after="6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 confirmar</w:t>
            </w:r>
          </w:p>
          <w:p w14:paraId="46614F78" w14:textId="77777777" w:rsidR="005B5DA1" w:rsidRDefault="005B5DA1" w:rsidP="005B5DA1">
            <w:pPr>
              <w:spacing w:before="60" w:after="6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Rejeitado</w:t>
            </w:r>
          </w:p>
          <w:p w14:paraId="55C2B68E" w14:textId="1528E549" w:rsidR="00692EDE" w:rsidRPr="00D81B43" w:rsidRDefault="00692EDE" w:rsidP="005B5DA1">
            <w:pPr>
              <w:spacing w:before="60" w:after="60"/>
              <w:contextualSpacing/>
              <w:rPr>
                <w:sz w:val="18"/>
                <w:szCs w:val="18"/>
              </w:rPr>
            </w:pPr>
            <w:r w:rsidRPr="00692EDE">
              <w:rPr>
                <w:color w:val="31849B" w:themeColor="accent5" w:themeShade="BF"/>
                <w:sz w:val="18"/>
                <w:szCs w:val="18"/>
              </w:rPr>
              <w:t>[</w:t>
            </w:r>
            <w:r w:rsidRPr="00692ED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692EDE">
              <w:rPr>
                <w:color w:val="31849B" w:themeColor="accent5" w:themeShade="BF"/>
                <w:sz w:val="18"/>
                <w:szCs w:val="18"/>
              </w:rPr>
              <w:instrText xml:space="preserve"> REF _Ref20998400 \r \h </w:instrText>
            </w:r>
            <w:r w:rsidRPr="00692EDE">
              <w:rPr>
                <w:color w:val="31849B" w:themeColor="accent5" w:themeShade="BF"/>
                <w:sz w:val="18"/>
                <w:szCs w:val="18"/>
              </w:rPr>
            </w:r>
            <w:r w:rsidRPr="00692ED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692EDE">
              <w:rPr>
                <w:color w:val="31849B" w:themeColor="accent5" w:themeShade="BF"/>
                <w:sz w:val="18"/>
                <w:szCs w:val="18"/>
              </w:rPr>
              <w:t>2.4</w:t>
            </w:r>
            <w:r w:rsidRPr="00692ED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692EDE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BA6331" w:rsidRPr="004D3514" w14:paraId="03C1F11A" w14:textId="77777777" w:rsidTr="00D863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423" w:type="dxa"/>
          </w:tcPr>
          <w:p w14:paraId="6737B9B0" w14:textId="77777777" w:rsidR="00BA6331" w:rsidRPr="00B94EDC" w:rsidRDefault="00BA6331" w:rsidP="00D863CF">
            <w:pPr>
              <w:spacing w:before="60" w:after="60"/>
              <w:contextualSpacing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8642" w:type="dxa"/>
            <w:gridSpan w:val="5"/>
          </w:tcPr>
          <w:p w14:paraId="5FDB8674" w14:textId="77777777" w:rsidR="00BA6331" w:rsidRPr="00B94EDC" w:rsidRDefault="00BA6331" w:rsidP="00D863CF">
            <w:pPr>
              <w:spacing w:before="60" w:after="60"/>
              <w:contextualSpacing/>
              <w:jc w:val="center"/>
              <w:rPr>
                <w:b/>
                <w:sz w:val="24"/>
                <w:szCs w:val="24"/>
              </w:rPr>
            </w:pPr>
            <w:r w:rsidRPr="00B94EDC">
              <w:rPr>
                <w:b/>
                <w:sz w:val="24"/>
                <w:szCs w:val="24"/>
              </w:rPr>
              <w:t>Botões</w:t>
            </w:r>
          </w:p>
        </w:tc>
      </w:tr>
      <w:tr w:rsidR="00764458" w:rsidRPr="004D3514" w14:paraId="0B60DF91" w14:textId="77777777" w:rsidTr="00D863C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423" w:type="dxa"/>
          </w:tcPr>
          <w:p w14:paraId="424B2792" w14:textId="77777777" w:rsidR="00BA6331" w:rsidRDefault="00BA6331" w:rsidP="00D863CF">
            <w:pPr>
              <w:spacing w:before="60" w:after="60"/>
              <w:jc w:val="left"/>
              <w:rPr>
                <w:bCs/>
                <w:sz w:val="20"/>
              </w:rPr>
            </w:pPr>
          </w:p>
        </w:tc>
        <w:tc>
          <w:tcPr>
            <w:tcW w:w="1559" w:type="dxa"/>
          </w:tcPr>
          <w:p w14:paraId="5839DD8F" w14:textId="77777777" w:rsidR="00BA6331" w:rsidRDefault="00BA6331" w:rsidP="00D863CF">
            <w:pPr>
              <w:spacing w:before="60" w:after="60"/>
              <w:jc w:val="left"/>
              <w:rPr>
                <w:bCs/>
                <w:sz w:val="20"/>
              </w:rPr>
            </w:pPr>
          </w:p>
        </w:tc>
        <w:tc>
          <w:tcPr>
            <w:tcW w:w="2126" w:type="dxa"/>
          </w:tcPr>
          <w:p w14:paraId="3EF5A8C4" w14:textId="77777777" w:rsidR="00BA6331" w:rsidRDefault="00BA6331" w:rsidP="00D863CF">
            <w:pPr>
              <w:spacing w:before="60" w:after="60"/>
              <w:jc w:val="left"/>
              <w:rPr>
                <w:sz w:val="20"/>
              </w:rPr>
            </w:pPr>
          </w:p>
        </w:tc>
        <w:tc>
          <w:tcPr>
            <w:tcW w:w="1559" w:type="dxa"/>
          </w:tcPr>
          <w:p w14:paraId="71583DAB" w14:textId="77777777" w:rsidR="00BA6331" w:rsidRDefault="00BA6331" w:rsidP="00D863CF">
            <w:pPr>
              <w:pStyle w:val="PargrafodaLista"/>
              <w:widowControl/>
              <w:autoSpaceDE/>
              <w:autoSpaceDN/>
              <w:adjustRightInd/>
              <w:spacing w:before="60" w:after="60"/>
              <w:ind w:left="232"/>
              <w:contextualSpacing/>
            </w:pPr>
          </w:p>
        </w:tc>
        <w:tc>
          <w:tcPr>
            <w:tcW w:w="1843" w:type="dxa"/>
          </w:tcPr>
          <w:p w14:paraId="6142BA7C" w14:textId="77777777" w:rsidR="00BA6331" w:rsidRPr="004D3514" w:rsidRDefault="00BA6331" w:rsidP="00D863CF">
            <w:pPr>
              <w:pStyle w:val="PargrafodaLista"/>
              <w:widowControl/>
              <w:autoSpaceDE/>
              <w:autoSpaceDN/>
              <w:adjustRightInd/>
              <w:spacing w:before="60" w:after="60"/>
              <w:ind w:left="232"/>
              <w:contextualSpacing/>
              <w:rPr>
                <w:sz w:val="18"/>
                <w:szCs w:val="18"/>
              </w:rPr>
            </w:pPr>
          </w:p>
        </w:tc>
        <w:tc>
          <w:tcPr>
            <w:tcW w:w="1555" w:type="dxa"/>
          </w:tcPr>
          <w:p w14:paraId="57F92081" w14:textId="77777777" w:rsidR="00BA6331" w:rsidRDefault="00BA6331" w:rsidP="00D863CF">
            <w:pPr>
              <w:pStyle w:val="PargrafodaLista"/>
              <w:widowControl/>
              <w:autoSpaceDE/>
              <w:autoSpaceDN/>
              <w:adjustRightInd/>
              <w:spacing w:before="60" w:after="60"/>
              <w:ind w:left="232"/>
              <w:contextualSpacing/>
              <w:rPr>
                <w:sz w:val="18"/>
                <w:szCs w:val="18"/>
              </w:rPr>
            </w:pPr>
          </w:p>
        </w:tc>
      </w:tr>
    </w:tbl>
    <w:p w14:paraId="69E37654" w14:textId="0ABF454C" w:rsidR="00977771" w:rsidRDefault="00917746" w:rsidP="002E3334">
      <w:pPr>
        <w:pStyle w:val="EstiloPrototipo3"/>
        <w:numPr>
          <w:ilvl w:val="0"/>
          <w:numId w:val="5"/>
        </w:numPr>
      </w:pPr>
      <w:r>
        <w:lastRenderedPageBreak/>
        <w:t xml:space="preserve">Exibir </w:t>
      </w:r>
      <w:bookmarkEnd w:id="14"/>
      <w:r w:rsidR="005A17E7">
        <w:t>Membros de comissão de outras CAU</w:t>
      </w:r>
      <w:bookmarkEnd w:id="15"/>
      <w:r w:rsidR="005F72E0">
        <w:t>-</w:t>
      </w:r>
      <w:proofErr w:type="spellStart"/>
      <w:r w:rsidR="005F72E0">
        <w:t>UFs</w:t>
      </w:r>
      <w:proofErr w:type="spellEnd"/>
    </w:p>
    <w:p w14:paraId="58096F92" w14:textId="4B7233E0" w:rsidR="00977771" w:rsidRDefault="00827AAD" w:rsidP="00F434F3">
      <w:pPr>
        <w:pStyle w:val="EstiloPrototipo3"/>
      </w:pPr>
      <w:r>
        <w:rPr>
          <w:noProof/>
        </w:rPr>
        <w:t xml:space="preserve"> </w:t>
      </w:r>
      <w:r w:rsidR="00913E64">
        <w:rPr>
          <w:noProof/>
        </w:rPr>
        <w:drawing>
          <wp:inline distT="0" distB="0" distL="0" distR="0" wp14:anchorId="1143E64A" wp14:editId="1D0B5757">
            <wp:extent cx="2725540" cy="4751202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5540" cy="475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8FA0" w14:textId="1820A2AA" w:rsidR="00977771" w:rsidRDefault="00B56462" w:rsidP="00977771">
      <w:pPr>
        <w:pStyle w:val="EstiloPrototipo3"/>
        <w:ind w:left="720"/>
      </w:pPr>
      <w:r>
        <w:rPr>
          <w:noProof/>
        </w:rPr>
        <w:lastRenderedPageBreak/>
        <w:drawing>
          <wp:inline distT="0" distB="0" distL="0" distR="0" wp14:anchorId="370D1805" wp14:editId="6D720D39">
            <wp:extent cx="3189427" cy="8092109"/>
            <wp:effectExtent l="0" t="0" r="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ge_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923" cy="810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F117" w14:textId="223E08B8" w:rsidR="00B56462" w:rsidRDefault="00AF434C" w:rsidP="00977771">
      <w:pPr>
        <w:pStyle w:val="EstiloPrototipo3"/>
        <w:ind w:left="720"/>
      </w:pPr>
      <w:r>
        <w:rPr>
          <w:noProof/>
        </w:rPr>
        <w:lastRenderedPageBreak/>
        <w:drawing>
          <wp:inline distT="0" distB="0" distL="0" distR="0" wp14:anchorId="40E132AA" wp14:editId="124CB458">
            <wp:extent cx="3657600" cy="7995210"/>
            <wp:effectExtent l="0" t="0" r="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ge_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532" cy="80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060D" w14:textId="77777777" w:rsidR="00B56462" w:rsidRDefault="00B56462" w:rsidP="00977771">
      <w:pPr>
        <w:pStyle w:val="EstiloPrototipo3"/>
        <w:ind w:left="720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423"/>
        <w:gridCol w:w="1559"/>
        <w:gridCol w:w="2126"/>
        <w:gridCol w:w="1559"/>
        <w:gridCol w:w="1843"/>
        <w:gridCol w:w="1555"/>
      </w:tblGrid>
      <w:tr w:rsidR="00E16258" w:rsidRPr="004D3514" w14:paraId="502B0B88" w14:textId="77777777" w:rsidTr="00D863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6"/>
            <w:shd w:val="clear" w:color="auto" w:fill="45229E"/>
          </w:tcPr>
          <w:p w14:paraId="36E6D2A0" w14:textId="77777777" w:rsidR="00E16258" w:rsidRPr="00295EDC" w:rsidRDefault="00E16258" w:rsidP="00D863CF">
            <w:pPr>
              <w:spacing w:before="60" w:after="60"/>
              <w:jc w:val="center"/>
              <w:rPr>
                <w:b/>
                <w:color w:val="auto"/>
                <w:sz w:val="20"/>
              </w:rPr>
            </w:pPr>
            <w:bookmarkStart w:id="17" w:name="_Ref17572350"/>
            <w:r>
              <w:rPr>
                <w:sz w:val="24"/>
                <w:szCs w:val="24"/>
              </w:rPr>
              <w:t>Campos</w:t>
            </w:r>
          </w:p>
        </w:tc>
      </w:tr>
      <w:tr w:rsidR="00E16258" w:rsidRPr="004D3514" w14:paraId="2528B096" w14:textId="77777777" w:rsidTr="00D863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423" w:type="dxa"/>
            <w:shd w:val="clear" w:color="auto" w:fill="B3B3B3"/>
          </w:tcPr>
          <w:p w14:paraId="1E663E38" w14:textId="77777777" w:rsidR="00E16258" w:rsidRPr="004D3514" w:rsidRDefault="00E16258" w:rsidP="00D863CF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ID</w:t>
            </w:r>
          </w:p>
        </w:tc>
        <w:tc>
          <w:tcPr>
            <w:tcW w:w="1559" w:type="dxa"/>
            <w:shd w:val="clear" w:color="auto" w:fill="B3B3B3"/>
          </w:tcPr>
          <w:p w14:paraId="536DADB4" w14:textId="77777777" w:rsidR="00E16258" w:rsidRPr="004D3514" w:rsidRDefault="00E16258" w:rsidP="00D863CF">
            <w:pPr>
              <w:spacing w:before="60" w:after="60"/>
              <w:jc w:val="center"/>
              <w:rPr>
                <w:b/>
                <w:sz w:val="20"/>
              </w:rPr>
            </w:pPr>
            <w:r w:rsidRPr="004D3514">
              <w:rPr>
                <w:b/>
                <w:sz w:val="20"/>
              </w:rPr>
              <w:t>Nome</w:t>
            </w:r>
          </w:p>
        </w:tc>
        <w:tc>
          <w:tcPr>
            <w:tcW w:w="2126" w:type="dxa"/>
            <w:shd w:val="clear" w:color="auto" w:fill="B3B3B3"/>
          </w:tcPr>
          <w:p w14:paraId="31ADB78C" w14:textId="77777777" w:rsidR="00E16258" w:rsidRPr="004D3514" w:rsidRDefault="00E16258" w:rsidP="00D863CF">
            <w:pPr>
              <w:spacing w:before="60" w:after="60"/>
              <w:jc w:val="center"/>
              <w:rPr>
                <w:b/>
                <w:sz w:val="20"/>
              </w:rPr>
            </w:pPr>
            <w:r w:rsidRPr="004D3514">
              <w:rPr>
                <w:b/>
                <w:sz w:val="20"/>
              </w:rPr>
              <w:t>Descrição</w:t>
            </w:r>
          </w:p>
        </w:tc>
        <w:tc>
          <w:tcPr>
            <w:tcW w:w="1559" w:type="dxa"/>
            <w:shd w:val="clear" w:color="auto" w:fill="B3B3B3"/>
          </w:tcPr>
          <w:p w14:paraId="70673193" w14:textId="77777777" w:rsidR="00E16258" w:rsidRPr="004D3514" w:rsidRDefault="00E16258" w:rsidP="00D863CF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1843" w:type="dxa"/>
            <w:shd w:val="clear" w:color="auto" w:fill="B3B3B3"/>
          </w:tcPr>
          <w:p w14:paraId="41E5CBB0" w14:textId="77777777" w:rsidR="00E16258" w:rsidRPr="004D3514" w:rsidRDefault="00E16258" w:rsidP="00D863CF">
            <w:pPr>
              <w:spacing w:before="60" w:after="60"/>
              <w:jc w:val="center"/>
              <w:rPr>
                <w:b/>
                <w:sz w:val="20"/>
              </w:rPr>
            </w:pPr>
            <w:r w:rsidRPr="004D3514">
              <w:rPr>
                <w:b/>
                <w:sz w:val="20"/>
              </w:rPr>
              <w:t>Comportamento</w:t>
            </w:r>
          </w:p>
        </w:tc>
        <w:tc>
          <w:tcPr>
            <w:tcW w:w="1555" w:type="dxa"/>
            <w:shd w:val="clear" w:color="auto" w:fill="B3B3B3"/>
          </w:tcPr>
          <w:p w14:paraId="27C3FF5F" w14:textId="77777777" w:rsidR="00E16258" w:rsidRPr="004D3514" w:rsidRDefault="00E16258" w:rsidP="00D863CF">
            <w:pPr>
              <w:spacing w:before="60" w:after="60"/>
              <w:jc w:val="center"/>
              <w:rPr>
                <w:b/>
                <w:sz w:val="20"/>
              </w:rPr>
            </w:pPr>
            <w:r w:rsidRPr="004D3514">
              <w:rPr>
                <w:b/>
                <w:sz w:val="20"/>
              </w:rPr>
              <w:t>Observações</w:t>
            </w:r>
          </w:p>
        </w:tc>
      </w:tr>
      <w:tr w:rsidR="00E16258" w:rsidRPr="004D3514" w14:paraId="399D2155" w14:textId="77777777" w:rsidTr="00D863C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6"/>
          </w:tcPr>
          <w:p w14:paraId="250B3280" w14:textId="04464922" w:rsidR="00E16258" w:rsidRPr="004D3514" w:rsidRDefault="00E16258" w:rsidP="00D863CF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Consultar Membros da Comissão de Outras CAU-</w:t>
            </w:r>
            <w:proofErr w:type="spellStart"/>
            <w:r>
              <w:rPr>
                <w:b/>
                <w:sz w:val="20"/>
              </w:rPr>
              <w:t>UFs</w:t>
            </w:r>
            <w:proofErr w:type="spellEnd"/>
          </w:p>
        </w:tc>
      </w:tr>
      <w:tr w:rsidR="00E16258" w:rsidRPr="004D3514" w14:paraId="07059921" w14:textId="77777777" w:rsidTr="00D863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423" w:type="dxa"/>
          </w:tcPr>
          <w:p w14:paraId="5C1482A2" w14:textId="77777777" w:rsidR="00E16258" w:rsidRPr="00FF0ABF" w:rsidRDefault="00E16258" w:rsidP="00D863CF">
            <w:pPr>
              <w:pStyle w:val="PargrafodaLista"/>
              <w:numPr>
                <w:ilvl w:val="0"/>
                <w:numId w:val="25"/>
              </w:numPr>
              <w:spacing w:before="60" w:after="60"/>
              <w:jc w:val="both"/>
              <w:rPr>
                <w:bCs/>
              </w:rPr>
            </w:pPr>
          </w:p>
          <w:p w14:paraId="19E46901" w14:textId="77777777" w:rsidR="00E16258" w:rsidRPr="00FF0ABF" w:rsidRDefault="00E16258" w:rsidP="00D863CF">
            <w:pPr>
              <w:spacing w:before="60" w:after="60"/>
              <w:rPr>
                <w:bCs/>
              </w:rPr>
            </w:pPr>
          </w:p>
        </w:tc>
        <w:tc>
          <w:tcPr>
            <w:tcW w:w="1559" w:type="dxa"/>
          </w:tcPr>
          <w:p w14:paraId="6A9D1145" w14:textId="77777777" w:rsidR="00E16258" w:rsidRPr="004D3514" w:rsidRDefault="00E16258" w:rsidP="00D863CF">
            <w:pPr>
              <w:spacing w:before="60" w:after="60"/>
              <w:jc w:val="left"/>
              <w:rPr>
                <w:sz w:val="18"/>
                <w:szCs w:val="18"/>
              </w:rPr>
            </w:pPr>
            <w:r w:rsidRPr="0000628F">
              <w:rPr>
                <w:bCs/>
                <w:sz w:val="20"/>
              </w:rPr>
              <w:t xml:space="preserve">Ano </w:t>
            </w:r>
            <w:r>
              <w:rPr>
                <w:bCs/>
                <w:sz w:val="20"/>
              </w:rPr>
              <w:t>da eleição</w:t>
            </w:r>
          </w:p>
        </w:tc>
        <w:tc>
          <w:tcPr>
            <w:tcW w:w="2126" w:type="dxa"/>
          </w:tcPr>
          <w:p w14:paraId="26AC6FF7" w14:textId="77777777" w:rsidR="00E16258" w:rsidRPr="00F76AA4" w:rsidRDefault="00E16258" w:rsidP="00D863CF">
            <w:pPr>
              <w:pStyle w:val="AxureTableNormalText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Retorna o ano do calendário das eleições já cadastradas no sistema, selecionada pelo usuário;</w:t>
            </w:r>
          </w:p>
          <w:p w14:paraId="40501FC9" w14:textId="77777777" w:rsidR="00E16258" w:rsidRPr="004D3514" w:rsidRDefault="00E16258" w:rsidP="00D863CF">
            <w:pPr>
              <w:spacing w:before="60" w:after="60"/>
              <w:jc w:val="left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5CE03FAE" w14:textId="77777777" w:rsidR="00E16258" w:rsidRPr="00911C59" w:rsidRDefault="00E16258" w:rsidP="00D863CF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proofErr w:type="spellStart"/>
            <w:proofErr w:type="gramStart"/>
            <w:r w:rsidRPr="00B57976">
              <w:t>combobox</w:t>
            </w:r>
            <w:proofErr w:type="spellEnd"/>
            <w:proofErr w:type="gramEnd"/>
            <w:r w:rsidRPr="00B57976">
              <w:t xml:space="preserve"> de seleção única</w:t>
            </w:r>
          </w:p>
        </w:tc>
        <w:tc>
          <w:tcPr>
            <w:tcW w:w="1843" w:type="dxa"/>
          </w:tcPr>
          <w:p w14:paraId="21F7D200" w14:textId="77777777" w:rsidR="00E16258" w:rsidRPr="004D3514" w:rsidRDefault="00E16258" w:rsidP="00D863CF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4D3514">
              <w:rPr>
                <w:sz w:val="18"/>
                <w:szCs w:val="18"/>
              </w:rPr>
              <w:t xml:space="preserve">Obrigatório: </w:t>
            </w:r>
            <w:r>
              <w:rPr>
                <w:sz w:val="18"/>
                <w:szCs w:val="18"/>
              </w:rPr>
              <w:t>Não se aplica</w:t>
            </w:r>
          </w:p>
          <w:p w14:paraId="3B401108" w14:textId="085E6EA8" w:rsidR="00E16258" w:rsidRPr="004D3514" w:rsidRDefault="00E16258" w:rsidP="00D863CF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4D3514">
              <w:rPr>
                <w:sz w:val="18"/>
                <w:szCs w:val="18"/>
              </w:rPr>
              <w:t xml:space="preserve">Somente Leitura: </w:t>
            </w:r>
            <w:r w:rsidR="00D863CF">
              <w:rPr>
                <w:sz w:val="18"/>
                <w:szCs w:val="18"/>
              </w:rPr>
              <w:t>Não</w:t>
            </w:r>
          </w:p>
        </w:tc>
        <w:tc>
          <w:tcPr>
            <w:tcW w:w="1555" w:type="dxa"/>
          </w:tcPr>
          <w:p w14:paraId="23DA413D" w14:textId="0942C7EC" w:rsidR="00E16258" w:rsidRPr="00D2433F" w:rsidRDefault="00130B19" w:rsidP="00130B19">
            <w:pPr>
              <w:spacing w:before="60" w:after="60"/>
              <w:contextualSpacing/>
              <w:rPr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_Ref20997541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2.2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16258" w:rsidRPr="004D3514" w14:paraId="586EEBA9" w14:textId="77777777" w:rsidTr="00D863C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423" w:type="dxa"/>
          </w:tcPr>
          <w:p w14:paraId="7CD043E7" w14:textId="77777777" w:rsidR="00E16258" w:rsidRPr="00FF0ABF" w:rsidRDefault="00E16258" w:rsidP="00D863CF">
            <w:pPr>
              <w:pStyle w:val="PargrafodaLista"/>
              <w:numPr>
                <w:ilvl w:val="0"/>
                <w:numId w:val="25"/>
              </w:numPr>
              <w:spacing w:before="60" w:after="60"/>
            </w:pPr>
          </w:p>
        </w:tc>
        <w:tc>
          <w:tcPr>
            <w:tcW w:w="1559" w:type="dxa"/>
          </w:tcPr>
          <w:p w14:paraId="5CC9E89B" w14:textId="77777777" w:rsidR="00E16258" w:rsidRDefault="00E16258" w:rsidP="00D863CF">
            <w:pPr>
              <w:spacing w:before="60" w:after="60"/>
              <w:jc w:val="left"/>
              <w:rPr>
                <w:sz w:val="18"/>
                <w:szCs w:val="18"/>
              </w:rPr>
            </w:pPr>
            <w:r w:rsidRPr="0000628F">
              <w:rPr>
                <w:sz w:val="20"/>
              </w:rPr>
              <w:t>Eleição</w:t>
            </w:r>
          </w:p>
        </w:tc>
        <w:tc>
          <w:tcPr>
            <w:tcW w:w="2126" w:type="dxa"/>
          </w:tcPr>
          <w:p w14:paraId="48ED6D88" w14:textId="77777777" w:rsidR="00E16258" w:rsidRPr="00F76AA4" w:rsidRDefault="00E16258" w:rsidP="00D863CF">
            <w:pPr>
              <w:pStyle w:val="AxureTableNormalText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Retorna o nome das eleições já cadastradas no sistema, selecionada pelo usuário;</w:t>
            </w:r>
          </w:p>
          <w:p w14:paraId="578FD179" w14:textId="77777777" w:rsidR="00E16258" w:rsidRPr="004D3514" w:rsidRDefault="00E16258" w:rsidP="00D863CF">
            <w:pPr>
              <w:spacing w:before="60" w:after="60"/>
              <w:jc w:val="left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4363EB58" w14:textId="77777777" w:rsidR="00E16258" w:rsidRPr="002178DC" w:rsidRDefault="00E16258" w:rsidP="00D863CF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proofErr w:type="spellStart"/>
            <w:proofErr w:type="gramStart"/>
            <w:r w:rsidRPr="00B57976">
              <w:t>combobox</w:t>
            </w:r>
            <w:proofErr w:type="spellEnd"/>
            <w:proofErr w:type="gramEnd"/>
            <w:r w:rsidRPr="00B57976">
              <w:t xml:space="preserve"> de seleção única</w:t>
            </w:r>
          </w:p>
        </w:tc>
        <w:tc>
          <w:tcPr>
            <w:tcW w:w="1843" w:type="dxa"/>
          </w:tcPr>
          <w:p w14:paraId="6B486762" w14:textId="77777777" w:rsidR="00E16258" w:rsidRPr="004D3514" w:rsidRDefault="00E16258" w:rsidP="00D863CF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4D3514">
              <w:rPr>
                <w:sz w:val="18"/>
                <w:szCs w:val="18"/>
              </w:rPr>
              <w:t xml:space="preserve">Obrigatório: </w:t>
            </w:r>
            <w:r>
              <w:rPr>
                <w:sz w:val="18"/>
                <w:szCs w:val="18"/>
              </w:rPr>
              <w:t>Não se aplica</w:t>
            </w:r>
          </w:p>
          <w:p w14:paraId="53B30154" w14:textId="3E2B0DB6" w:rsidR="00E16258" w:rsidRPr="004D3514" w:rsidRDefault="00E16258" w:rsidP="00D863CF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4D3514">
              <w:rPr>
                <w:sz w:val="18"/>
                <w:szCs w:val="18"/>
              </w:rPr>
              <w:t xml:space="preserve">Somente Leitura: </w:t>
            </w:r>
            <w:r w:rsidR="00D863CF">
              <w:rPr>
                <w:sz w:val="18"/>
                <w:szCs w:val="18"/>
              </w:rPr>
              <w:t>Não</w:t>
            </w:r>
          </w:p>
        </w:tc>
        <w:tc>
          <w:tcPr>
            <w:tcW w:w="1555" w:type="dxa"/>
          </w:tcPr>
          <w:p w14:paraId="1546CE8E" w14:textId="3DE86051" w:rsidR="00E16258" w:rsidRPr="00E62678" w:rsidRDefault="00130B19" w:rsidP="00D863CF">
            <w:pPr>
              <w:spacing w:before="60" w:after="60"/>
              <w:contextualSpacing/>
              <w:rPr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_Ref20997541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2.2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16258" w:rsidRPr="004D3514" w14:paraId="39D87669" w14:textId="77777777" w:rsidTr="00D863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423" w:type="dxa"/>
          </w:tcPr>
          <w:p w14:paraId="32539693" w14:textId="77777777" w:rsidR="00E16258" w:rsidRPr="00FF0ABF" w:rsidRDefault="00E16258" w:rsidP="00D863CF">
            <w:pPr>
              <w:pStyle w:val="PargrafodaLista"/>
              <w:numPr>
                <w:ilvl w:val="0"/>
                <w:numId w:val="25"/>
              </w:numPr>
              <w:spacing w:before="60" w:after="60"/>
            </w:pPr>
          </w:p>
        </w:tc>
        <w:tc>
          <w:tcPr>
            <w:tcW w:w="1559" w:type="dxa"/>
          </w:tcPr>
          <w:p w14:paraId="4BC4599F" w14:textId="77777777" w:rsidR="00E16258" w:rsidRPr="0000628F" w:rsidRDefault="00E16258" w:rsidP="00D863CF"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>UF</w:t>
            </w:r>
          </w:p>
        </w:tc>
        <w:tc>
          <w:tcPr>
            <w:tcW w:w="2126" w:type="dxa"/>
          </w:tcPr>
          <w:p w14:paraId="46AF08E5" w14:textId="77777777" w:rsidR="00E16258" w:rsidRPr="00F76AA4" w:rsidRDefault="00E16258" w:rsidP="00D863CF">
            <w:pPr>
              <w:pStyle w:val="AxureTableNormalText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Retorna a UF do usuário </w:t>
            </w:r>
            <w:proofErr w:type="spellStart"/>
            <w:r>
              <w:rPr>
                <w:sz w:val="20"/>
                <w:szCs w:val="20"/>
                <w:lang w:val="pt-BR"/>
              </w:rPr>
              <w:t>logado</w:t>
            </w:r>
            <w:proofErr w:type="spellEnd"/>
            <w:r>
              <w:rPr>
                <w:sz w:val="20"/>
                <w:szCs w:val="20"/>
                <w:lang w:val="pt-BR"/>
              </w:rPr>
              <w:t xml:space="preserve"> e permite a seleção de qualquer UF para visualização</w:t>
            </w:r>
          </w:p>
          <w:p w14:paraId="43F514C1" w14:textId="77777777" w:rsidR="00E16258" w:rsidRDefault="00E16258" w:rsidP="00D863CF">
            <w:pPr>
              <w:spacing w:before="60" w:after="60"/>
              <w:jc w:val="left"/>
              <w:rPr>
                <w:sz w:val="20"/>
              </w:rPr>
            </w:pPr>
          </w:p>
        </w:tc>
        <w:tc>
          <w:tcPr>
            <w:tcW w:w="1559" w:type="dxa"/>
          </w:tcPr>
          <w:p w14:paraId="2C2A089B" w14:textId="77777777" w:rsidR="00E16258" w:rsidRDefault="00E16258" w:rsidP="00D863CF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proofErr w:type="spellStart"/>
            <w:proofErr w:type="gramStart"/>
            <w:r w:rsidRPr="00B57976">
              <w:t>combobox</w:t>
            </w:r>
            <w:proofErr w:type="spellEnd"/>
            <w:proofErr w:type="gramEnd"/>
            <w:r w:rsidRPr="00B57976">
              <w:t xml:space="preserve"> de seleção única</w:t>
            </w:r>
          </w:p>
        </w:tc>
        <w:tc>
          <w:tcPr>
            <w:tcW w:w="1843" w:type="dxa"/>
          </w:tcPr>
          <w:p w14:paraId="6398E9A3" w14:textId="77777777" w:rsidR="00E16258" w:rsidRPr="004D3514" w:rsidRDefault="00E16258" w:rsidP="00D863CF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4D3514">
              <w:rPr>
                <w:sz w:val="18"/>
                <w:szCs w:val="18"/>
              </w:rPr>
              <w:t xml:space="preserve">Obrigatório: </w:t>
            </w:r>
            <w:r>
              <w:rPr>
                <w:sz w:val="18"/>
                <w:szCs w:val="18"/>
              </w:rPr>
              <w:t>Não se aplica</w:t>
            </w:r>
          </w:p>
          <w:p w14:paraId="7C480F6B" w14:textId="77777777" w:rsidR="00E16258" w:rsidRPr="004D3514" w:rsidRDefault="00E16258" w:rsidP="00D863CF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4D3514">
              <w:rPr>
                <w:sz w:val="18"/>
                <w:szCs w:val="18"/>
              </w:rPr>
              <w:t xml:space="preserve">Somente Leitura: </w:t>
            </w:r>
            <w:r>
              <w:rPr>
                <w:sz w:val="18"/>
                <w:szCs w:val="18"/>
              </w:rPr>
              <w:t>Não</w:t>
            </w:r>
          </w:p>
        </w:tc>
        <w:tc>
          <w:tcPr>
            <w:tcW w:w="1555" w:type="dxa"/>
          </w:tcPr>
          <w:p w14:paraId="738469B7" w14:textId="6FAB124D" w:rsidR="00E16258" w:rsidRPr="00E62678" w:rsidRDefault="00130B19" w:rsidP="00D863CF">
            <w:pPr>
              <w:spacing w:before="60" w:after="60"/>
              <w:contextualSpacing/>
              <w:rPr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_Ref20997541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2.2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16258" w:rsidRPr="004D3514" w14:paraId="0E9DB13D" w14:textId="77777777" w:rsidTr="00D863C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423" w:type="dxa"/>
          </w:tcPr>
          <w:p w14:paraId="40436765" w14:textId="77777777" w:rsidR="00E16258" w:rsidRPr="00FF0ABF" w:rsidRDefault="00E16258" w:rsidP="00D863CF">
            <w:pPr>
              <w:pStyle w:val="PargrafodaLista"/>
              <w:numPr>
                <w:ilvl w:val="0"/>
                <w:numId w:val="25"/>
              </w:numPr>
              <w:spacing w:before="60" w:after="60"/>
            </w:pPr>
          </w:p>
        </w:tc>
        <w:tc>
          <w:tcPr>
            <w:tcW w:w="1559" w:type="dxa"/>
          </w:tcPr>
          <w:p w14:paraId="74E271F1" w14:textId="77777777" w:rsidR="00E16258" w:rsidRDefault="00E16258" w:rsidP="00D863CF"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>Número de Membros</w:t>
            </w:r>
          </w:p>
        </w:tc>
        <w:tc>
          <w:tcPr>
            <w:tcW w:w="2126" w:type="dxa"/>
          </w:tcPr>
          <w:p w14:paraId="2E3A2C1A" w14:textId="4DF6497A" w:rsidR="00E16258" w:rsidRDefault="00E16258" w:rsidP="00D863CF"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>Campo para ser informado o número de membros s</w:t>
            </w:r>
            <w:r w:rsidR="00D863CF">
              <w:rPr>
                <w:sz w:val="20"/>
              </w:rPr>
              <w:t>elecionado nas respectivas UF vinculada àquela eleição para visualização.</w:t>
            </w:r>
          </w:p>
        </w:tc>
        <w:tc>
          <w:tcPr>
            <w:tcW w:w="1559" w:type="dxa"/>
          </w:tcPr>
          <w:p w14:paraId="08BABD89" w14:textId="77777777" w:rsidR="00E16258" w:rsidRPr="00733827" w:rsidRDefault="00E16258" w:rsidP="00D863CF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proofErr w:type="spellStart"/>
            <w:proofErr w:type="gramStart"/>
            <w:r w:rsidRPr="00B57976">
              <w:t>combobox</w:t>
            </w:r>
            <w:proofErr w:type="spellEnd"/>
            <w:proofErr w:type="gramEnd"/>
            <w:r w:rsidRPr="00B57976">
              <w:t xml:space="preserve"> de seleção única</w:t>
            </w:r>
          </w:p>
        </w:tc>
        <w:tc>
          <w:tcPr>
            <w:tcW w:w="1843" w:type="dxa"/>
          </w:tcPr>
          <w:p w14:paraId="7F05ED4F" w14:textId="77777777" w:rsidR="00E16258" w:rsidRPr="004D3514" w:rsidRDefault="00E16258" w:rsidP="00D863CF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4D3514">
              <w:rPr>
                <w:sz w:val="18"/>
                <w:szCs w:val="18"/>
              </w:rPr>
              <w:t xml:space="preserve">Obrigatório: </w:t>
            </w:r>
            <w:r>
              <w:rPr>
                <w:sz w:val="18"/>
                <w:szCs w:val="18"/>
              </w:rPr>
              <w:t>Não se aplica</w:t>
            </w:r>
          </w:p>
          <w:p w14:paraId="216DE6EA" w14:textId="77777777" w:rsidR="00E16258" w:rsidRPr="004D3514" w:rsidRDefault="00E16258" w:rsidP="00D863CF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4D3514">
              <w:rPr>
                <w:sz w:val="18"/>
                <w:szCs w:val="18"/>
              </w:rPr>
              <w:t xml:space="preserve">Somente Leitura: </w:t>
            </w:r>
            <w:r>
              <w:rPr>
                <w:sz w:val="18"/>
                <w:szCs w:val="18"/>
              </w:rPr>
              <w:t>Sim</w:t>
            </w:r>
          </w:p>
        </w:tc>
        <w:tc>
          <w:tcPr>
            <w:tcW w:w="1555" w:type="dxa"/>
          </w:tcPr>
          <w:p w14:paraId="10405230" w14:textId="7B2F60E4" w:rsidR="00E16258" w:rsidRPr="00E62678" w:rsidRDefault="00130B19" w:rsidP="00D863CF">
            <w:pPr>
              <w:spacing w:before="60" w:after="60"/>
              <w:contextualSpacing/>
              <w:rPr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_Ref20997541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2.2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16258" w:rsidRPr="004D3514" w14:paraId="59042C74" w14:textId="77777777" w:rsidTr="00D863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423" w:type="dxa"/>
          </w:tcPr>
          <w:p w14:paraId="52A534AB" w14:textId="77777777" w:rsidR="00E16258" w:rsidRPr="00FF0ABF" w:rsidRDefault="00E16258" w:rsidP="00D863CF">
            <w:pPr>
              <w:pStyle w:val="PargrafodaLista"/>
              <w:spacing w:before="60" w:after="60"/>
              <w:ind w:left="720"/>
              <w:contextualSpacing/>
              <w:rPr>
                <w:b/>
                <w:sz w:val="24"/>
                <w:szCs w:val="24"/>
              </w:rPr>
            </w:pPr>
          </w:p>
        </w:tc>
        <w:tc>
          <w:tcPr>
            <w:tcW w:w="8642" w:type="dxa"/>
            <w:gridSpan w:val="5"/>
          </w:tcPr>
          <w:p w14:paraId="26E27736" w14:textId="77777777" w:rsidR="00E16258" w:rsidRPr="002366FF" w:rsidRDefault="00E16258" w:rsidP="00D863CF">
            <w:pPr>
              <w:spacing w:before="60" w:after="60"/>
              <w:contextualSpacing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Visualizar Membros da Comissão</w:t>
            </w:r>
          </w:p>
        </w:tc>
      </w:tr>
      <w:tr w:rsidR="00977B3F" w:rsidRPr="004D3514" w14:paraId="6BF10C4B" w14:textId="77777777" w:rsidTr="00D863C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423" w:type="dxa"/>
          </w:tcPr>
          <w:p w14:paraId="1A4B3187" w14:textId="77777777" w:rsidR="00977B3F" w:rsidRPr="00FF0ABF" w:rsidRDefault="00977B3F" w:rsidP="00D863CF">
            <w:pPr>
              <w:pStyle w:val="PargrafodaLista"/>
              <w:numPr>
                <w:ilvl w:val="0"/>
                <w:numId w:val="25"/>
              </w:numPr>
              <w:spacing w:before="60" w:after="60"/>
              <w:rPr>
                <w:bCs/>
              </w:rPr>
            </w:pPr>
          </w:p>
        </w:tc>
        <w:tc>
          <w:tcPr>
            <w:tcW w:w="1559" w:type="dxa"/>
          </w:tcPr>
          <w:p w14:paraId="51B7C017" w14:textId="42473BD0" w:rsidR="00977B3F" w:rsidRDefault="00CB57FF" w:rsidP="00D863CF">
            <w:pPr>
              <w:spacing w:before="60" w:after="6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Imagem do Profissional</w:t>
            </w:r>
          </w:p>
        </w:tc>
        <w:tc>
          <w:tcPr>
            <w:tcW w:w="2126" w:type="dxa"/>
          </w:tcPr>
          <w:p w14:paraId="1151071A" w14:textId="1E4ABED5" w:rsidR="00977B3F" w:rsidRDefault="00CB57FF" w:rsidP="00D863CF"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>Retorna a imagem de perfil do profissional de acordo com o CPF informado conforme a base do SICCAU</w:t>
            </w:r>
          </w:p>
        </w:tc>
        <w:tc>
          <w:tcPr>
            <w:tcW w:w="1559" w:type="dxa"/>
          </w:tcPr>
          <w:p w14:paraId="6C8A34A1" w14:textId="0C685393" w:rsidR="00977B3F" w:rsidRDefault="00CB57FF" w:rsidP="00D863CF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r>
              <w:t>Imagem</w:t>
            </w:r>
          </w:p>
        </w:tc>
        <w:tc>
          <w:tcPr>
            <w:tcW w:w="1843" w:type="dxa"/>
          </w:tcPr>
          <w:p w14:paraId="03CE43BA" w14:textId="77777777" w:rsidR="00CB57FF" w:rsidRPr="004D3514" w:rsidRDefault="00CB57FF" w:rsidP="00CB57FF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4D3514">
              <w:rPr>
                <w:sz w:val="18"/>
                <w:szCs w:val="18"/>
              </w:rPr>
              <w:t xml:space="preserve">Obrigatório: </w:t>
            </w:r>
            <w:r>
              <w:rPr>
                <w:sz w:val="18"/>
                <w:szCs w:val="18"/>
              </w:rPr>
              <w:t>Não se aplica</w:t>
            </w:r>
          </w:p>
          <w:p w14:paraId="0D11E992" w14:textId="1B08EDDF" w:rsidR="00977B3F" w:rsidRPr="00CB57FF" w:rsidRDefault="00CB57FF" w:rsidP="00CB57FF">
            <w:pPr>
              <w:pStyle w:val="PargrafodaLista"/>
              <w:numPr>
                <w:ilvl w:val="0"/>
                <w:numId w:val="23"/>
              </w:numPr>
              <w:spacing w:before="60" w:after="60"/>
              <w:ind w:left="176" w:hanging="176"/>
              <w:contextualSpacing/>
              <w:rPr>
                <w:sz w:val="18"/>
                <w:szCs w:val="18"/>
              </w:rPr>
            </w:pPr>
            <w:r w:rsidRPr="00CB57FF">
              <w:rPr>
                <w:sz w:val="18"/>
                <w:szCs w:val="18"/>
              </w:rPr>
              <w:t>Somente Leitura: Sim</w:t>
            </w:r>
          </w:p>
        </w:tc>
        <w:tc>
          <w:tcPr>
            <w:tcW w:w="1555" w:type="dxa"/>
          </w:tcPr>
          <w:p w14:paraId="033A3ADE" w14:textId="51EDC439" w:rsidR="00977B3F" w:rsidRPr="00974172" w:rsidRDefault="001C0E5E" w:rsidP="00952840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974172"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_Ref20998973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2.5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974172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16258" w:rsidRPr="004D3514" w14:paraId="1226C236" w14:textId="77777777" w:rsidTr="00D863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423" w:type="dxa"/>
          </w:tcPr>
          <w:p w14:paraId="102A562E" w14:textId="77777777" w:rsidR="00E16258" w:rsidRPr="00FF0ABF" w:rsidRDefault="00E16258" w:rsidP="00D863CF">
            <w:pPr>
              <w:pStyle w:val="PargrafodaLista"/>
              <w:numPr>
                <w:ilvl w:val="0"/>
                <w:numId w:val="25"/>
              </w:numPr>
              <w:spacing w:before="60" w:after="60"/>
              <w:rPr>
                <w:bCs/>
              </w:rPr>
            </w:pPr>
          </w:p>
        </w:tc>
        <w:tc>
          <w:tcPr>
            <w:tcW w:w="1559" w:type="dxa"/>
          </w:tcPr>
          <w:p w14:paraId="4338D5BD" w14:textId="77777777" w:rsidR="00E16258" w:rsidRDefault="00E16258" w:rsidP="00D863CF">
            <w:pPr>
              <w:spacing w:before="60" w:after="6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Nome</w:t>
            </w:r>
          </w:p>
        </w:tc>
        <w:tc>
          <w:tcPr>
            <w:tcW w:w="2126" w:type="dxa"/>
          </w:tcPr>
          <w:p w14:paraId="766C81E2" w14:textId="77777777" w:rsidR="00E16258" w:rsidRDefault="00E16258" w:rsidP="00D863CF"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>Retorna o nome do profissional de acordo com o CPF informado conforme a base do SICCAU e habilita um link no nome para visualizar dados detalhados</w:t>
            </w:r>
          </w:p>
        </w:tc>
        <w:tc>
          <w:tcPr>
            <w:tcW w:w="1559" w:type="dxa"/>
          </w:tcPr>
          <w:p w14:paraId="3BBFAD38" w14:textId="77777777" w:rsidR="00E16258" w:rsidRDefault="00E16258" w:rsidP="00D863CF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proofErr w:type="spellStart"/>
            <w:r>
              <w:t>Text</w:t>
            </w:r>
            <w:proofErr w:type="spellEnd"/>
          </w:p>
        </w:tc>
        <w:tc>
          <w:tcPr>
            <w:tcW w:w="1843" w:type="dxa"/>
          </w:tcPr>
          <w:p w14:paraId="43650965" w14:textId="77777777" w:rsidR="00E16258" w:rsidRPr="004D3514" w:rsidRDefault="00E16258" w:rsidP="00D863CF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4D3514">
              <w:rPr>
                <w:sz w:val="18"/>
                <w:szCs w:val="18"/>
              </w:rPr>
              <w:t xml:space="preserve">Obrigatório: </w:t>
            </w:r>
            <w:r>
              <w:rPr>
                <w:sz w:val="18"/>
                <w:szCs w:val="18"/>
              </w:rPr>
              <w:t>Não se aplica</w:t>
            </w:r>
          </w:p>
          <w:p w14:paraId="16264F8B" w14:textId="77777777" w:rsidR="00E16258" w:rsidRPr="004D3514" w:rsidRDefault="00E16258" w:rsidP="00D863CF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4D3514">
              <w:rPr>
                <w:sz w:val="18"/>
                <w:szCs w:val="18"/>
              </w:rPr>
              <w:t xml:space="preserve">Somente Leitura: </w:t>
            </w:r>
            <w:r>
              <w:rPr>
                <w:sz w:val="18"/>
                <w:szCs w:val="18"/>
              </w:rPr>
              <w:t>Não</w:t>
            </w:r>
          </w:p>
        </w:tc>
        <w:tc>
          <w:tcPr>
            <w:tcW w:w="1555" w:type="dxa"/>
          </w:tcPr>
          <w:p w14:paraId="56C657E5" w14:textId="32CC67B6" w:rsidR="00E16258" w:rsidRPr="00974172" w:rsidRDefault="00E16258" w:rsidP="00952840">
            <w:pPr>
              <w:spacing w:before="60" w:after="60"/>
              <w:contextualSpacing/>
              <w:rPr>
                <w:sz w:val="18"/>
                <w:szCs w:val="18"/>
              </w:rPr>
            </w:pPr>
            <w:r w:rsidRPr="00974172">
              <w:rPr>
                <w:color w:val="31849B" w:themeColor="accent5" w:themeShade="BF"/>
                <w:sz w:val="18"/>
                <w:szCs w:val="18"/>
              </w:rPr>
              <w:t>[</w:t>
            </w:r>
            <w:r w:rsidR="00952840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952840">
              <w:rPr>
                <w:color w:val="31849B" w:themeColor="accent5" w:themeShade="BF"/>
                <w:sz w:val="18"/>
                <w:szCs w:val="18"/>
              </w:rPr>
              <w:instrText xml:space="preserve"> REF _Ref20998973 \r \h </w:instrText>
            </w:r>
            <w:r w:rsidR="00952840">
              <w:rPr>
                <w:color w:val="31849B" w:themeColor="accent5" w:themeShade="BF"/>
                <w:sz w:val="18"/>
                <w:szCs w:val="18"/>
              </w:rPr>
            </w:r>
            <w:r w:rsidR="00952840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952840">
              <w:rPr>
                <w:color w:val="31849B" w:themeColor="accent5" w:themeShade="BF"/>
                <w:sz w:val="18"/>
                <w:szCs w:val="18"/>
              </w:rPr>
              <w:t>2.5</w:t>
            </w:r>
            <w:r w:rsidR="00952840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974172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16258" w:rsidRPr="004D3514" w14:paraId="40F54077" w14:textId="77777777" w:rsidTr="00D863C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423" w:type="dxa"/>
          </w:tcPr>
          <w:p w14:paraId="73F5592C" w14:textId="77777777" w:rsidR="00E16258" w:rsidRPr="00FF0ABF" w:rsidRDefault="00E16258" w:rsidP="00D863CF">
            <w:pPr>
              <w:pStyle w:val="PargrafodaLista"/>
              <w:numPr>
                <w:ilvl w:val="0"/>
                <w:numId w:val="25"/>
              </w:numPr>
              <w:spacing w:before="60" w:after="60"/>
              <w:rPr>
                <w:bCs/>
              </w:rPr>
            </w:pPr>
          </w:p>
        </w:tc>
        <w:tc>
          <w:tcPr>
            <w:tcW w:w="1559" w:type="dxa"/>
          </w:tcPr>
          <w:p w14:paraId="266AD8BC" w14:textId="77777777" w:rsidR="00E16258" w:rsidRDefault="00E16258" w:rsidP="00D863CF">
            <w:pPr>
              <w:spacing w:before="60" w:after="6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CPF</w:t>
            </w:r>
          </w:p>
        </w:tc>
        <w:tc>
          <w:tcPr>
            <w:tcW w:w="2126" w:type="dxa"/>
          </w:tcPr>
          <w:p w14:paraId="6C095F90" w14:textId="15622531" w:rsidR="00E16258" w:rsidRDefault="00E16258" w:rsidP="00D863CF"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 xml:space="preserve">Campo para visualizar o CPF do </w:t>
            </w:r>
            <w:r>
              <w:rPr>
                <w:sz w:val="20"/>
              </w:rPr>
              <w:lastRenderedPageBreak/>
              <w:t>membro na comissão</w:t>
            </w:r>
            <w:r w:rsidR="00D863CF">
              <w:rPr>
                <w:sz w:val="20"/>
              </w:rPr>
              <w:t xml:space="preserve"> e habilita um link no nome para visualizar dados detalhados.</w:t>
            </w:r>
          </w:p>
        </w:tc>
        <w:tc>
          <w:tcPr>
            <w:tcW w:w="1559" w:type="dxa"/>
          </w:tcPr>
          <w:p w14:paraId="3EA40B27" w14:textId="77777777" w:rsidR="00E16258" w:rsidRDefault="00E16258" w:rsidP="00D863CF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proofErr w:type="gramStart"/>
            <w:r>
              <w:lastRenderedPageBreak/>
              <w:t>numérico</w:t>
            </w:r>
            <w:proofErr w:type="gramEnd"/>
          </w:p>
        </w:tc>
        <w:tc>
          <w:tcPr>
            <w:tcW w:w="1843" w:type="dxa"/>
          </w:tcPr>
          <w:p w14:paraId="364CAA1D" w14:textId="77777777" w:rsidR="00E16258" w:rsidRPr="004D3514" w:rsidRDefault="00E16258" w:rsidP="00D863CF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4D3514">
              <w:rPr>
                <w:sz w:val="18"/>
                <w:szCs w:val="18"/>
              </w:rPr>
              <w:t xml:space="preserve">Obrigatório: </w:t>
            </w:r>
            <w:r>
              <w:rPr>
                <w:sz w:val="18"/>
                <w:szCs w:val="18"/>
              </w:rPr>
              <w:t>Não se aplica</w:t>
            </w:r>
          </w:p>
          <w:p w14:paraId="3626F74C" w14:textId="77777777" w:rsidR="00E16258" w:rsidRDefault="00E16258" w:rsidP="00D863CF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4D3514">
              <w:rPr>
                <w:sz w:val="18"/>
                <w:szCs w:val="18"/>
              </w:rPr>
              <w:lastRenderedPageBreak/>
              <w:t xml:space="preserve">Somente Leitura: </w:t>
            </w:r>
            <w:r>
              <w:rPr>
                <w:sz w:val="18"/>
                <w:szCs w:val="18"/>
              </w:rPr>
              <w:t>Sim</w:t>
            </w:r>
          </w:p>
          <w:p w14:paraId="0FE9F382" w14:textId="77777777" w:rsidR="00E16258" w:rsidRDefault="00E16258" w:rsidP="00D863CF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Máscara: </w:t>
            </w:r>
          </w:p>
          <w:p w14:paraId="1D2F6DFD" w14:textId="77777777" w:rsidR="00E16258" w:rsidRPr="004D3514" w:rsidRDefault="00E16258" w:rsidP="00D863CF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CPF: </w:t>
            </w:r>
            <w:r w:rsidRPr="00232DD7">
              <w:rPr>
                <w:sz w:val="16"/>
                <w:szCs w:val="16"/>
              </w:rPr>
              <w:t>XXX.XXX.XXX-XX</w:t>
            </w:r>
          </w:p>
        </w:tc>
        <w:tc>
          <w:tcPr>
            <w:tcW w:w="1555" w:type="dxa"/>
          </w:tcPr>
          <w:p w14:paraId="3F9B3962" w14:textId="5F0286E6" w:rsidR="00E16258" w:rsidRPr="00974172" w:rsidRDefault="00952840" w:rsidP="00D863CF">
            <w:pPr>
              <w:spacing w:before="60" w:after="60"/>
              <w:contextualSpacing/>
              <w:rPr>
                <w:sz w:val="18"/>
                <w:szCs w:val="18"/>
              </w:rPr>
            </w:pPr>
            <w:r w:rsidRPr="00974172">
              <w:rPr>
                <w:color w:val="31849B" w:themeColor="accent5" w:themeShade="BF"/>
                <w:sz w:val="18"/>
                <w:szCs w:val="18"/>
              </w:rPr>
              <w:lastRenderedPageBreak/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_Ref20998973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2.5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974172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16258" w:rsidRPr="004D3514" w14:paraId="41B002E5" w14:textId="77777777" w:rsidTr="00D863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423" w:type="dxa"/>
          </w:tcPr>
          <w:p w14:paraId="1BB6E33C" w14:textId="77777777" w:rsidR="00E16258" w:rsidRPr="00FF0ABF" w:rsidRDefault="00E16258" w:rsidP="00D863CF">
            <w:pPr>
              <w:pStyle w:val="PargrafodaLista"/>
              <w:numPr>
                <w:ilvl w:val="0"/>
                <w:numId w:val="25"/>
              </w:numPr>
              <w:spacing w:before="60" w:after="60"/>
              <w:rPr>
                <w:bCs/>
              </w:rPr>
            </w:pPr>
          </w:p>
        </w:tc>
        <w:tc>
          <w:tcPr>
            <w:tcW w:w="1559" w:type="dxa"/>
          </w:tcPr>
          <w:p w14:paraId="52382BA5" w14:textId="77777777" w:rsidR="00E16258" w:rsidRDefault="00E16258" w:rsidP="00D863CF">
            <w:pPr>
              <w:spacing w:before="60" w:after="60"/>
              <w:jc w:val="left"/>
              <w:rPr>
                <w:sz w:val="20"/>
              </w:rPr>
            </w:pPr>
            <w:r>
              <w:rPr>
                <w:bCs/>
                <w:sz w:val="20"/>
              </w:rPr>
              <w:t>Tipo Participação</w:t>
            </w:r>
          </w:p>
        </w:tc>
        <w:tc>
          <w:tcPr>
            <w:tcW w:w="2126" w:type="dxa"/>
          </w:tcPr>
          <w:p w14:paraId="4FEF3148" w14:textId="71397C46" w:rsidR="00E16258" w:rsidRDefault="00E16258" w:rsidP="00D863CF"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>Retorna o nome do tipo da participação do profissional cadastrado na comissão</w:t>
            </w:r>
            <w:r w:rsidR="00D863CF">
              <w:rPr>
                <w:sz w:val="20"/>
              </w:rPr>
              <w:t xml:space="preserve"> e habilita um link no nome para visualizar dados detalhados.</w:t>
            </w:r>
          </w:p>
        </w:tc>
        <w:tc>
          <w:tcPr>
            <w:tcW w:w="1559" w:type="dxa"/>
          </w:tcPr>
          <w:p w14:paraId="264276EB" w14:textId="77777777" w:rsidR="00E16258" w:rsidRPr="00B57976" w:rsidRDefault="00E16258" w:rsidP="00D863CF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proofErr w:type="spellStart"/>
            <w:r>
              <w:t>Text</w:t>
            </w:r>
            <w:proofErr w:type="spellEnd"/>
          </w:p>
        </w:tc>
        <w:tc>
          <w:tcPr>
            <w:tcW w:w="1843" w:type="dxa"/>
          </w:tcPr>
          <w:p w14:paraId="5ED8CE17" w14:textId="77777777" w:rsidR="00E16258" w:rsidRPr="004D3514" w:rsidRDefault="00E16258" w:rsidP="00D863CF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4D3514">
              <w:rPr>
                <w:sz w:val="18"/>
                <w:szCs w:val="18"/>
              </w:rPr>
              <w:t xml:space="preserve">Obrigatório: </w:t>
            </w:r>
            <w:r>
              <w:rPr>
                <w:sz w:val="18"/>
                <w:szCs w:val="18"/>
              </w:rPr>
              <w:t>Não se aplica</w:t>
            </w:r>
          </w:p>
          <w:p w14:paraId="3E673574" w14:textId="77777777" w:rsidR="00E16258" w:rsidRDefault="00E16258" w:rsidP="00D863CF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4D3514">
              <w:rPr>
                <w:sz w:val="18"/>
                <w:szCs w:val="18"/>
              </w:rPr>
              <w:t xml:space="preserve">Somente Leitura: </w:t>
            </w:r>
            <w:r>
              <w:rPr>
                <w:sz w:val="18"/>
                <w:szCs w:val="18"/>
              </w:rPr>
              <w:t>Sim</w:t>
            </w:r>
          </w:p>
          <w:p w14:paraId="187A689A" w14:textId="77777777" w:rsidR="00E16258" w:rsidRDefault="00E16258" w:rsidP="00D863CF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Tipos:</w:t>
            </w:r>
          </w:p>
          <w:p w14:paraId="2B0B9E09" w14:textId="77777777" w:rsidR="00E16258" w:rsidRDefault="00E16258" w:rsidP="00D863CF">
            <w:pPr>
              <w:spacing w:before="60" w:after="6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Coordenador</w:t>
            </w:r>
          </w:p>
          <w:p w14:paraId="77BA7AAF" w14:textId="77777777" w:rsidR="00E16258" w:rsidRDefault="00E16258" w:rsidP="00D863CF">
            <w:pPr>
              <w:spacing w:before="60" w:after="6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Coordenador Adjunto</w:t>
            </w:r>
          </w:p>
          <w:p w14:paraId="48018D5A" w14:textId="77777777" w:rsidR="00E16258" w:rsidRDefault="00E16258" w:rsidP="00D863CF">
            <w:pPr>
              <w:spacing w:before="60" w:after="6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Membro</w:t>
            </w:r>
          </w:p>
          <w:p w14:paraId="7E98803F" w14:textId="77777777" w:rsidR="00E16258" w:rsidRPr="00EA233D" w:rsidRDefault="00E16258" w:rsidP="00D863CF">
            <w:pPr>
              <w:spacing w:before="60" w:after="6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Substituto</w:t>
            </w:r>
          </w:p>
        </w:tc>
        <w:tc>
          <w:tcPr>
            <w:tcW w:w="1555" w:type="dxa"/>
          </w:tcPr>
          <w:p w14:paraId="3B7CE6D3" w14:textId="753DC931" w:rsidR="00E16258" w:rsidRPr="00974172" w:rsidRDefault="00952840" w:rsidP="00D863CF">
            <w:pPr>
              <w:spacing w:before="60" w:after="60"/>
              <w:contextualSpacing/>
              <w:rPr>
                <w:sz w:val="18"/>
                <w:szCs w:val="18"/>
              </w:rPr>
            </w:pPr>
            <w:r w:rsidRPr="00974172"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_Ref20998973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2.5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974172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16258" w:rsidRPr="004D3514" w14:paraId="59D4C49E" w14:textId="77777777" w:rsidTr="00D863C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423" w:type="dxa"/>
          </w:tcPr>
          <w:p w14:paraId="186BE7A8" w14:textId="77777777" w:rsidR="00E16258" w:rsidRPr="00FF0ABF" w:rsidRDefault="00E16258" w:rsidP="00D863CF">
            <w:pPr>
              <w:pStyle w:val="PargrafodaLista"/>
              <w:numPr>
                <w:ilvl w:val="0"/>
                <w:numId w:val="25"/>
              </w:numPr>
              <w:spacing w:before="60" w:after="60"/>
              <w:rPr>
                <w:bCs/>
              </w:rPr>
            </w:pPr>
          </w:p>
        </w:tc>
        <w:tc>
          <w:tcPr>
            <w:tcW w:w="1559" w:type="dxa"/>
          </w:tcPr>
          <w:p w14:paraId="7EA2D10C" w14:textId="77777777" w:rsidR="00E16258" w:rsidRDefault="00E16258" w:rsidP="00D863CF">
            <w:pPr>
              <w:spacing w:before="60" w:after="6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Status</w:t>
            </w:r>
          </w:p>
        </w:tc>
        <w:tc>
          <w:tcPr>
            <w:tcW w:w="2126" w:type="dxa"/>
          </w:tcPr>
          <w:p w14:paraId="473AC254" w14:textId="77777777" w:rsidR="00E16258" w:rsidRDefault="00E16258" w:rsidP="00D863CF">
            <w:pPr>
              <w:spacing w:before="60" w:after="60"/>
              <w:jc w:val="left"/>
              <w:rPr>
                <w:sz w:val="20"/>
              </w:rPr>
            </w:pPr>
            <w:r>
              <w:rPr>
                <w:sz w:val="20"/>
              </w:rPr>
              <w:t>Apresenta o status do profissional na comissão</w:t>
            </w:r>
          </w:p>
        </w:tc>
        <w:tc>
          <w:tcPr>
            <w:tcW w:w="1559" w:type="dxa"/>
          </w:tcPr>
          <w:p w14:paraId="343DEBDB" w14:textId="77777777" w:rsidR="00E16258" w:rsidRDefault="00E16258" w:rsidP="00D863CF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</w:pPr>
            <w:proofErr w:type="spellStart"/>
            <w:r>
              <w:t>Text</w:t>
            </w:r>
            <w:proofErr w:type="spellEnd"/>
          </w:p>
        </w:tc>
        <w:tc>
          <w:tcPr>
            <w:tcW w:w="1843" w:type="dxa"/>
          </w:tcPr>
          <w:p w14:paraId="468DF425" w14:textId="77777777" w:rsidR="00E16258" w:rsidRPr="004D3514" w:rsidRDefault="00E16258" w:rsidP="00D863CF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4D3514">
              <w:rPr>
                <w:sz w:val="18"/>
                <w:szCs w:val="18"/>
              </w:rPr>
              <w:t xml:space="preserve">Obrigatório: </w:t>
            </w:r>
            <w:r>
              <w:rPr>
                <w:sz w:val="18"/>
                <w:szCs w:val="18"/>
              </w:rPr>
              <w:t>Não se aplica</w:t>
            </w:r>
          </w:p>
          <w:p w14:paraId="4EDC0323" w14:textId="77777777" w:rsidR="00E16258" w:rsidRPr="004D3514" w:rsidRDefault="00E16258" w:rsidP="00D863CF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4D3514">
              <w:rPr>
                <w:sz w:val="18"/>
                <w:szCs w:val="18"/>
              </w:rPr>
              <w:t xml:space="preserve">Somente Leitura: </w:t>
            </w:r>
            <w:r>
              <w:rPr>
                <w:sz w:val="18"/>
                <w:szCs w:val="18"/>
              </w:rPr>
              <w:t>Sim</w:t>
            </w:r>
          </w:p>
        </w:tc>
        <w:tc>
          <w:tcPr>
            <w:tcW w:w="1555" w:type="dxa"/>
          </w:tcPr>
          <w:p w14:paraId="69712B6E" w14:textId="77777777" w:rsidR="00E16258" w:rsidRDefault="00E16258" w:rsidP="00D863CF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Tipo de status:</w:t>
            </w:r>
          </w:p>
          <w:p w14:paraId="359C135F" w14:textId="77777777" w:rsidR="00E16258" w:rsidRDefault="00E16258" w:rsidP="00D863CF">
            <w:pPr>
              <w:spacing w:before="60" w:after="6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Confirmado</w:t>
            </w:r>
          </w:p>
          <w:p w14:paraId="3F9FF961" w14:textId="77777777" w:rsidR="00E16258" w:rsidRDefault="00E16258" w:rsidP="00D863CF">
            <w:pPr>
              <w:spacing w:before="60" w:after="6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 confirmar</w:t>
            </w:r>
          </w:p>
          <w:p w14:paraId="772EDE38" w14:textId="77777777" w:rsidR="00E16258" w:rsidRDefault="00E16258" w:rsidP="00D863CF">
            <w:pPr>
              <w:spacing w:before="60" w:after="6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Rejeitado</w:t>
            </w:r>
          </w:p>
          <w:p w14:paraId="5C0FFE55" w14:textId="77777777" w:rsidR="00E16258" w:rsidRDefault="00E16258" w:rsidP="00D863CF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  <w:p w14:paraId="6C9CE39C" w14:textId="1657D8E9" w:rsidR="00E16258" w:rsidRPr="00D81B43" w:rsidRDefault="00952840" w:rsidP="00D863CF">
            <w:pPr>
              <w:spacing w:before="60" w:after="60"/>
              <w:contextualSpacing/>
              <w:rPr>
                <w:sz w:val="18"/>
                <w:szCs w:val="18"/>
              </w:rPr>
            </w:pPr>
            <w:r w:rsidRPr="00974172"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_Ref20998973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2.5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974172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16258" w:rsidRPr="004D3514" w14:paraId="5A8CC2A5" w14:textId="77777777" w:rsidTr="00D863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423" w:type="dxa"/>
          </w:tcPr>
          <w:p w14:paraId="5287BF6F" w14:textId="77777777" w:rsidR="00E16258" w:rsidRPr="00B94EDC" w:rsidRDefault="00E16258" w:rsidP="00D863CF">
            <w:pPr>
              <w:spacing w:before="60" w:after="60"/>
              <w:contextualSpacing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8642" w:type="dxa"/>
            <w:gridSpan w:val="5"/>
          </w:tcPr>
          <w:p w14:paraId="3CC7DD97" w14:textId="77777777" w:rsidR="00E16258" w:rsidRPr="00B94EDC" w:rsidRDefault="00E16258" w:rsidP="00D863CF">
            <w:pPr>
              <w:spacing w:before="60" w:after="60"/>
              <w:contextualSpacing/>
              <w:jc w:val="center"/>
              <w:rPr>
                <w:b/>
                <w:sz w:val="24"/>
                <w:szCs w:val="24"/>
              </w:rPr>
            </w:pPr>
            <w:r w:rsidRPr="00B94EDC">
              <w:rPr>
                <w:b/>
                <w:sz w:val="24"/>
                <w:szCs w:val="24"/>
              </w:rPr>
              <w:t>Botões</w:t>
            </w:r>
          </w:p>
        </w:tc>
      </w:tr>
      <w:tr w:rsidR="00977B3F" w:rsidRPr="004D3514" w14:paraId="7804B415" w14:textId="77777777" w:rsidTr="00D863C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423" w:type="dxa"/>
          </w:tcPr>
          <w:p w14:paraId="65141725" w14:textId="77777777" w:rsidR="00E16258" w:rsidRDefault="00E16258" w:rsidP="00D863CF">
            <w:pPr>
              <w:spacing w:before="60" w:after="60"/>
              <w:jc w:val="left"/>
              <w:rPr>
                <w:bCs/>
                <w:sz w:val="20"/>
              </w:rPr>
            </w:pPr>
          </w:p>
        </w:tc>
        <w:tc>
          <w:tcPr>
            <w:tcW w:w="1559" w:type="dxa"/>
          </w:tcPr>
          <w:p w14:paraId="4EC8D329" w14:textId="77777777" w:rsidR="00E16258" w:rsidRDefault="00E16258" w:rsidP="00D863CF">
            <w:pPr>
              <w:spacing w:before="60" w:after="60"/>
              <w:jc w:val="left"/>
              <w:rPr>
                <w:bCs/>
                <w:sz w:val="20"/>
              </w:rPr>
            </w:pPr>
          </w:p>
        </w:tc>
        <w:tc>
          <w:tcPr>
            <w:tcW w:w="2126" w:type="dxa"/>
          </w:tcPr>
          <w:p w14:paraId="0959BB3E" w14:textId="77777777" w:rsidR="00E16258" w:rsidRDefault="00E16258" w:rsidP="00D863CF">
            <w:pPr>
              <w:spacing w:before="60" w:after="60"/>
              <w:jc w:val="left"/>
              <w:rPr>
                <w:sz w:val="20"/>
              </w:rPr>
            </w:pPr>
          </w:p>
        </w:tc>
        <w:tc>
          <w:tcPr>
            <w:tcW w:w="1559" w:type="dxa"/>
          </w:tcPr>
          <w:p w14:paraId="5270E9DA" w14:textId="77777777" w:rsidR="00E16258" w:rsidRDefault="00E16258" w:rsidP="00D863CF">
            <w:pPr>
              <w:pStyle w:val="PargrafodaLista"/>
              <w:widowControl/>
              <w:autoSpaceDE/>
              <w:autoSpaceDN/>
              <w:adjustRightInd/>
              <w:spacing w:before="60" w:after="60"/>
              <w:ind w:left="232"/>
              <w:contextualSpacing/>
            </w:pPr>
          </w:p>
        </w:tc>
        <w:tc>
          <w:tcPr>
            <w:tcW w:w="1843" w:type="dxa"/>
          </w:tcPr>
          <w:p w14:paraId="50C8301A" w14:textId="77777777" w:rsidR="00E16258" w:rsidRPr="004D3514" w:rsidRDefault="00E16258" w:rsidP="00D863CF">
            <w:pPr>
              <w:pStyle w:val="PargrafodaLista"/>
              <w:widowControl/>
              <w:autoSpaceDE/>
              <w:autoSpaceDN/>
              <w:adjustRightInd/>
              <w:spacing w:before="60" w:after="60"/>
              <w:ind w:left="232"/>
              <w:contextualSpacing/>
              <w:rPr>
                <w:sz w:val="18"/>
                <w:szCs w:val="18"/>
              </w:rPr>
            </w:pPr>
          </w:p>
        </w:tc>
        <w:tc>
          <w:tcPr>
            <w:tcW w:w="1555" w:type="dxa"/>
          </w:tcPr>
          <w:p w14:paraId="2AEA4278" w14:textId="77777777" w:rsidR="00E16258" w:rsidRDefault="00E16258" w:rsidP="00D863CF">
            <w:pPr>
              <w:pStyle w:val="PargrafodaLista"/>
              <w:widowControl/>
              <w:autoSpaceDE/>
              <w:autoSpaceDN/>
              <w:adjustRightInd/>
              <w:spacing w:before="60" w:after="60"/>
              <w:ind w:left="232"/>
              <w:contextualSpacing/>
              <w:rPr>
                <w:sz w:val="18"/>
                <w:szCs w:val="18"/>
              </w:rPr>
            </w:pPr>
          </w:p>
        </w:tc>
      </w:tr>
    </w:tbl>
    <w:p w14:paraId="42170D0F" w14:textId="3BE67841" w:rsidR="0056045C" w:rsidRPr="00BA7EAE" w:rsidRDefault="0056045C" w:rsidP="002E3334">
      <w:pPr>
        <w:pStyle w:val="EstiloPrototipo3"/>
        <w:numPr>
          <w:ilvl w:val="0"/>
          <w:numId w:val="5"/>
        </w:numPr>
        <w:rPr>
          <w:rFonts w:ascii="Arial" w:hAnsi="Arial"/>
          <w:sz w:val="24"/>
          <w:szCs w:val="24"/>
        </w:rPr>
      </w:pPr>
      <w:r w:rsidRPr="00BA7EAE">
        <w:rPr>
          <w:rFonts w:ascii="Arial" w:hAnsi="Arial"/>
          <w:sz w:val="24"/>
          <w:szCs w:val="24"/>
        </w:rPr>
        <w:lastRenderedPageBreak/>
        <w:t>Tela Inicial:</w:t>
      </w:r>
      <w:bookmarkEnd w:id="16"/>
      <w:bookmarkEnd w:id="17"/>
    </w:p>
    <w:p w14:paraId="044B8C8D" w14:textId="575081D7" w:rsidR="00B00B8B" w:rsidRPr="00BA7EAE" w:rsidRDefault="00BD389E" w:rsidP="00655480">
      <w:pPr>
        <w:pStyle w:val="EstiloPrototipo3"/>
        <w:numPr>
          <w:ilvl w:val="2"/>
          <w:numId w:val="7"/>
        </w:numPr>
        <w:rPr>
          <w:rFonts w:ascii="Arial" w:hAnsi="Arial"/>
          <w:sz w:val="24"/>
          <w:szCs w:val="24"/>
        </w:rPr>
      </w:pPr>
      <w:bookmarkStart w:id="18" w:name="_Ref13749926"/>
      <w:bookmarkStart w:id="19" w:name="_Ref13657061"/>
      <w:r w:rsidRPr="00BA7EAE">
        <w:rPr>
          <w:rFonts w:ascii="Arial" w:hAnsi="Arial"/>
          <w:sz w:val="24"/>
          <w:szCs w:val="24"/>
        </w:rPr>
        <w:t>Tela Inicial</w:t>
      </w:r>
      <w:bookmarkEnd w:id="18"/>
    </w:p>
    <w:bookmarkEnd w:id="19"/>
    <w:p w14:paraId="622E4E47" w14:textId="50B514C1" w:rsidR="00132D20" w:rsidRDefault="004F78C1" w:rsidP="00FE3C87">
      <w:pPr>
        <w:pStyle w:val="EstiloPrototipo3"/>
        <w:tabs>
          <w:tab w:val="clear" w:pos="425"/>
          <w:tab w:val="left" w:pos="0"/>
        </w:tabs>
        <w:ind w:left="426" w:hanging="426"/>
      </w:pPr>
      <w:r>
        <w:rPr>
          <w:noProof/>
        </w:rPr>
        <w:drawing>
          <wp:inline distT="0" distB="0" distL="0" distR="0" wp14:anchorId="4DEA2287" wp14:editId="1168CFE0">
            <wp:extent cx="5760085" cy="437007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ge_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8FA4" w14:textId="77777777" w:rsidR="000514D4" w:rsidRPr="00AD52E7" w:rsidRDefault="00CE176F" w:rsidP="0030370F">
      <w:pPr>
        <w:pStyle w:val="Ttulo2"/>
        <w:numPr>
          <w:ilvl w:val="0"/>
          <w:numId w:val="0"/>
        </w:numPr>
        <w:spacing w:before="240"/>
        <w:rPr>
          <w:rFonts w:ascii="Arial" w:hAnsi="Arial"/>
          <w:sz w:val="24"/>
          <w:szCs w:val="24"/>
        </w:rPr>
      </w:pPr>
      <w:bookmarkStart w:id="20" w:name="_Toc21354073"/>
      <w:r w:rsidRPr="00AD52E7">
        <w:rPr>
          <w:rFonts w:ascii="Arial" w:hAnsi="Arial"/>
          <w:sz w:val="24"/>
          <w:szCs w:val="24"/>
        </w:rPr>
        <w:t>CRITÉRIOS DE ACEITE</w:t>
      </w:r>
      <w:bookmarkEnd w:id="20"/>
    </w:p>
    <w:p w14:paraId="34F179F8" w14:textId="77777777" w:rsidR="0030370F" w:rsidRPr="00EC175D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rPr>
          <w:b/>
          <w:color w:val="auto"/>
        </w:rPr>
      </w:pPr>
      <w:r w:rsidRPr="00EC175D">
        <w:rPr>
          <w:b/>
          <w:color w:val="auto"/>
        </w:rPr>
        <w:t xml:space="preserve">Premissa: </w:t>
      </w:r>
    </w:p>
    <w:p w14:paraId="2BA75331" w14:textId="7AFA1783" w:rsidR="00790F8E" w:rsidRPr="00EC175D" w:rsidRDefault="00833861" w:rsidP="00E17CF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 w:rsidRPr="00EC175D">
        <w:t>Esta história deve ser executada quando o usuário acessa</w:t>
      </w:r>
      <w:r w:rsidR="0056045C" w:rsidRPr="00EC175D">
        <w:t>r</w:t>
      </w:r>
      <w:r w:rsidRPr="00EC175D">
        <w:t xml:space="preserve"> a opção “</w:t>
      </w:r>
      <w:bookmarkStart w:id="21" w:name="_GoBack"/>
      <w:r w:rsidR="00B00B8B" w:rsidRPr="00EC175D">
        <w:t>Menu&gt;&gt;</w:t>
      </w:r>
      <w:r w:rsidR="001D2D0C" w:rsidRPr="001D2D0C">
        <w:rPr>
          <w:b/>
          <w:highlight w:val="yellow"/>
        </w:rPr>
        <w:t>Comissão</w:t>
      </w:r>
      <w:r w:rsidR="0056045C" w:rsidRPr="001D2D0C">
        <w:rPr>
          <w:highlight w:val="yellow"/>
        </w:rPr>
        <w:t xml:space="preserve">&gt;&gt; </w:t>
      </w:r>
      <w:r w:rsidR="00AD52E7" w:rsidRPr="001D2D0C">
        <w:rPr>
          <w:highlight w:val="yellow"/>
        </w:rPr>
        <w:t>“</w:t>
      </w:r>
      <w:r w:rsidR="00AD52E7" w:rsidRPr="001D2D0C">
        <w:rPr>
          <w:b/>
          <w:highlight w:val="yellow"/>
        </w:rPr>
        <w:t>Comissão</w:t>
      </w:r>
      <w:r w:rsidR="00E523C5" w:rsidRPr="001D2D0C">
        <w:rPr>
          <w:b/>
          <w:highlight w:val="yellow"/>
        </w:rPr>
        <w:t xml:space="preserve"> Eleitoral</w:t>
      </w:r>
      <w:r w:rsidR="00AD52E7" w:rsidRPr="001D2D0C">
        <w:rPr>
          <w:highlight w:val="yellow"/>
        </w:rPr>
        <w:t>”.</w:t>
      </w:r>
      <w:r w:rsidR="00AD52E7">
        <w:t xml:space="preserve"> </w:t>
      </w:r>
      <w:r w:rsidR="00AD52E7">
        <w:rPr>
          <w:color w:val="31849B" w:themeColor="accent5" w:themeShade="BF"/>
        </w:rPr>
        <w:t>[</w:t>
      </w:r>
      <w:r w:rsidR="00AD52E7">
        <w:rPr>
          <w:color w:val="31849B" w:themeColor="accent5" w:themeShade="BF"/>
        </w:rPr>
        <w:fldChar w:fldCharType="begin"/>
      </w:r>
      <w:r w:rsidR="00AD52E7">
        <w:rPr>
          <w:color w:val="31849B" w:themeColor="accent5" w:themeShade="BF"/>
        </w:rPr>
        <w:instrText xml:space="preserve"> REF _Ref13579930 \r \h </w:instrText>
      </w:r>
      <w:r w:rsidR="00AD52E7">
        <w:rPr>
          <w:color w:val="31849B" w:themeColor="accent5" w:themeShade="BF"/>
        </w:rPr>
      </w:r>
      <w:r w:rsidR="00AD52E7">
        <w:rPr>
          <w:color w:val="31849B" w:themeColor="accent5" w:themeShade="BF"/>
        </w:rPr>
        <w:fldChar w:fldCharType="separate"/>
      </w:r>
      <w:r w:rsidR="00AD52E7">
        <w:rPr>
          <w:color w:val="31849B" w:themeColor="accent5" w:themeShade="BF"/>
        </w:rPr>
        <w:t>P01</w:t>
      </w:r>
      <w:r w:rsidR="00AD52E7">
        <w:rPr>
          <w:color w:val="31849B" w:themeColor="accent5" w:themeShade="BF"/>
        </w:rPr>
        <w:fldChar w:fldCharType="end"/>
      </w:r>
      <w:r w:rsidR="00AD52E7">
        <w:rPr>
          <w:color w:val="31849B" w:themeColor="accent5" w:themeShade="BF"/>
        </w:rPr>
        <w:t>]</w:t>
      </w:r>
      <w:bookmarkEnd w:id="21"/>
    </w:p>
    <w:p w14:paraId="04D7C257" w14:textId="09903D9F" w:rsidR="00B00B8B" w:rsidRDefault="00B00B8B" w:rsidP="00E17CF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 w:rsidRPr="00EC175D">
        <w:t xml:space="preserve">O usuário deve ter </w:t>
      </w:r>
      <w:r w:rsidR="00B759D3">
        <w:t>aceitado o convite e ter preenchido a declaração para participação como membro da comissão eleitoral que foi designado.</w:t>
      </w:r>
      <w:r w:rsidR="005015CA" w:rsidRPr="00EC175D">
        <w:t xml:space="preserve"> </w:t>
      </w:r>
    </w:p>
    <w:p w14:paraId="061283E3" w14:textId="1D14D816" w:rsidR="00C84E16" w:rsidRPr="00C84E16" w:rsidRDefault="00C84E16" w:rsidP="00E17CF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>
        <w:t xml:space="preserve">O menu </w:t>
      </w:r>
      <w:r w:rsidRPr="00A45A21">
        <w:rPr>
          <w:b/>
        </w:rPr>
        <w:t>“Comissão Eleitoral”</w:t>
      </w:r>
      <w:r>
        <w:t xml:space="preserve">, deve permanecer habilitado para acesso do usuário somente durante o período estipulado para a eleição conforme definido na </w:t>
      </w:r>
      <w:r w:rsidRPr="005C19FE">
        <w:rPr>
          <w:b/>
        </w:rPr>
        <w:t>HST02 Manter Calendário Eleitoral</w:t>
      </w:r>
      <w:r>
        <w:rPr>
          <w:b/>
        </w:rPr>
        <w:t>.</w:t>
      </w:r>
    </w:p>
    <w:p w14:paraId="4A543F7F" w14:textId="4D978F16" w:rsidR="00C84E16" w:rsidRPr="00C84E16" w:rsidRDefault="00C84E16" w:rsidP="00E17CF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>
        <w:t>O sistema deve apresentar sempre os dados da eleição e comissão que estão em vigência, mesmo que o usuário já tenha sido convidado para outras eleições.</w:t>
      </w:r>
    </w:p>
    <w:p w14:paraId="7DEAFEA3" w14:textId="3260E594" w:rsidR="00C84E16" w:rsidRPr="00EC175D" w:rsidRDefault="00C84E16" w:rsidP="00E17CF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>
        <w:t xml:space="preserve">Caso a eleição seja inativada, o sistema deve desabilitar o menu </w:t>
      </w:r>
      <w:r w:rsidRPr="007525B5">
        <w:rPr>
          <w:b/>
        </w:rPr>
        <w:t>“Comissão Eleitoral”</w:t>
      </w:r>
      <w:r>
        <w:t xml:space="preserve"> para os usuários que foram convidados a participar da comissão.</w:t>
      </w:r>
    </w:p>
    <w:p w14:paraId="1D8C0B39" w14:textId="6FC2BEA8" w:rsidR="004A6CD5" w:rsidRDefault="004A6CD5" w:rsidP="005D3D9D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EC175D">
        <w:t xml:space="preserve">Para os </w:t>
      </w:r>
      <w:r w:rsidR="005D3D9D">
        <w:t>usuários que recusaram o convite, ser</w:t>
      </w:r>
      <w:r w:rsidR="0001322B">
        <w:t>á apresentado outra interface</w:t>
      </w:r>
      <w:r w:rsidR="005D3D9D">
        <w:t xml:space="preserve"> que foi especificado na </w:t>
      </w:r>
      <w:r w:rsidR="005D3D9D" w:rsidRPr="005D3D9D">
        <w:rPr>
          <w:b/>
        </w:rPr>
        <w:t>HST016_consultar_declaracao_profissional</w:t>
      </w:r>
      <w:r w:rsidR="005D3D9D">
        <w:rPr>
          <w:b/>
        </w:rPr>
        <w:t>.</w:t>
      </w:r>
    </w:p>
    <w:p w14:paraId="665F158B" w14:textId="77777777" w:rsidR="00B00B8B" w:rsidRPr="00EC175D" w:rsidRDefault="00B00B8B" w:rsidP="00B00B8B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164DF3E2" w14:textId="77777777" w:rsidR="000514D4" w:rsidRPr="00A24EFF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22" w:name="_Ref12024542"/>
      <w:r w:rsidRPr="00EC175D">
        <w:rPr>
          <w:b/>
        </w:rPr>
        <w:t>Regras Gerais:</w:t>
      </w:r>
      <w:bookmarkEnd w:id="22"/>
    </w:p>
    <w:p w14:paraId="473993FE" w14:textId="77777777" w:rsidR="00A24EFF" w:rsidRPr="00EC175D" w:rsidRDefault="00A24EFF" w:rsidP="00A24EFF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</w:pPr>
    </w:p>
    <w:p w14:paraId="2AABDFEE" w14:textId="7A3FC53D" w:rsidR="00A67B79" w:rsidRPr="00EC175D" w:rsidRDefault="00070BEA" w:rsidP="00213558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23" w:name="_Ref20317324"/>
      <w:r>
        <w:rPr>
          <w:b/>
          <w:u w:val="single"/>
        </w:rPr>
        <w:lastRenderedPageBreak/>
        <w:t>Consultar</w:t>
      </w:r>
      <w:r w:rsidR="00A01A03">
        <w:rPr>
          <w:b/>
          <w:u w:val="single"/>
        </w:rPr>
        <w:t xml:space="preserve"> </w:t>
      </w:r>
      <w:r w:rsidR="000F2AA2">
        <w:rPr>
          <w:b/>
          <w:u w:val="single"/>
        </w:rPr>
        <w:t>Membros do</w:t>
      </w:r>
      <w:r w:rsidR="004E2085">
        <w:rPr>
          <w:b/>
          <w:u w:val="single"/>
        </w:rPr>
        <w:t xml:space="preserve"> CAU</w:t>
      </w:r>
      <w:r>
        <w:rPr>
          <w:b/>
          <w:u w:val="single"/>
        </w:rPr>
        <w:t>-</w:t>
      </w:r>
      <w:r w:rsidR="000F2AA2">
        <w:rPr>
          <w:b/>
          <w:u w:val="single"/>
        </w:rPr>
        <w:t>UF</w:t>
      </w:r>
      <w:r w:rsidR="00BE6649">
        <w:rPr>
          <w:b/>
          <w:u w:val="single"/>
        </w:rPr>
        <w:t xml:space="preserve"> que</w:t>
      </w:r>
      <w:r>
        <w:rPr>
          <w:b/>
          <w:u w:val="single"/>
        </w:rPr>
        <w:t xml:space="preserve"> o usuário pertence</w:t>
      </w:r>
      <w:r w:rsidR="00280149" w:rsidRPr="00EC175D">
        <w:rPr>
          <w:b/>
          <w:u w:val="single"/>
        </w:rPr>
        <w:t>:</w:t>
      </w:r>
      <w:bookmarkEnd w:id="23"/>
      <w:r w:rsidR="00280149" w:rsidRPr="00EC175D">
        <w:t xml:space="preserve"> </w:t>
      </w:r>
    </w:p>
    <w:p w14:paraId="20DB350C" w14:textId="180220BF" w:rsidR="00A01A03" w:rsidRPr="00F3289F" w:rsidRDefault="008E3881" w:rsidP="00655480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F66BB2">
        <w:rPr>
          <w:color w:val="000000" w:themeColor="text1"/>
        </w:rPr>
        <w:t xml:space="preserve">Após </w:t>
      </w:r>
      <w:r w:rsidR="000A054B" w:rsidRPr="00F66BB2">
        <w:rPr>
          <w:color w:val="000000" w:themeColor="text1"/>
        </w:rPr>
        <w:t>ac</w:t>
      </w:r>
      <w:r w:rsidR="00926C1B" w:rsidRPr="00F66BB2">
        <w:rPr>
          <w:color w:val="000000" w:themeColor="text1"/>
        </w:rPr>
        <w:t>ionar</w:t>
      </w:r>
      <w:r w:rsidR="000A054B" w:rsidRPr="00F66BB2">
        <w:rPr>
          <w:color w:val="000000" w:themeColor="text1"/>
        </w:rPr>
        <w:t xml:space="preserve"> </w:t>
      </w:r>
      <w:r w:rsidR="00A67B79" w:rsidRPr="00F66BB2">
        <w:rPr>
          <w:color w:val="000000" w:themeColor="text1"/>
        </w:rPr>
        <w:t xml:space="preserve">o </w:t>
      </w:r>
      <w:r w:rsidR="00926C1B" w:rsidRPr="00F66BB2">
        <w:rPr>
          <w:color w:val="000000" w:themeColor="text1"/>
        </w:rPr>
        <w:t>sub</w:t>
      </w:r>
      <w:r w:rsidR="00A67B79" w:rsidRPr="00F66BB2">
        <w:rPr>
          <w:color w:val="000000" w:themeColor="text1"/>
        </w:rPr>
        <w:t xml:space="preserve">menu </w:t>
      </w:r>
      <w:r w:rsidR="000A054B" w:rsidRPr="00F66BB2">
        <w:rPr>
          <w:color w:val="000000" w:themeColor="text1"/>
        </w:rPr>
        <w:t>“</w:t>
      </w:r>
      <w:r w:rsidR="00A01A03">
        <w:rPr>
          <w:b/>
          <w:color w:val="000000" w:themeColor="text1"/>
        </w:rPr>
        <w:t>Comissão</w:t>
      </w:r>
      <w:r w:rsidR="00004D6F">
        <w:rPr>
          <w:b/>
          <w:color w:val="000000" w:themeColor="text1"/>
        </w:rPr>
        <w:t xml:space="preserve"> Eleitoral</w:t>
      </w:r>
      <w:r w:rsidR="000A054B" w:rsidRPr="00F66BB2">
        <w:rPr>
          <w:color w:val="000000" w:themeColor="text1"/>
        </w:rPr>
        <w:t>”</w:t>
      </w:r>
      <w:r w:rsidRPr="00F66BB2">
        <w:rPr>
          <w:color w:val="000000" w:themeColor="text1"/>
        </w:rPr>
        <w:t xml:space="preserve">, </w:t>
      </w:r>
      <w:r w:rsidR="00004D6F">
        <w:rPr>
          <w:color w:val="000000" w:themeColor="text1"/>
        </w:rPr>
        <w:t>o sistema realiza</w:t>
      </w:r>
      <w:r w:rsidR="00A01A03">
        <w:rPr>
          <w:color w:val="000000" w:themeColor="text1"/>
        </w:rPr>
        <w:t xml:space="preserve"> a pesquisa e rec</w:t>
      </w:r>
      <w:r w:rsidR="007C6093">
        <w:rPr>
          <w:color w:val="000000" w:themeColor="text1"/>
        </w:rPr>
        <w:t xml:space="preserve">upera as informações </w:t>
      </w:r>
      <w:r w:rsidR="00070BEA">
        <w:rPr>
          <w:color w:val="000000" w:themeColor="text1"/>
        </w:rPr>
        <w:t>da comissão eleitoral</w:t>
      </w:r>
      <w:r w:rsidR="00BE6649" w:rsidRPr="00CC2BAA">
        <w:rPr>
          <w:color w:val="000000" w:themeColor="text1"/>
        </w:rPr>
        <w:t xml:space="preserve"> e os membros que foram convidados para fazer parte da comissão</w:t>
      </w:r>
      <w:r w:rsidR="00D11363">
        <w:rPr>
          <w:color w:val="000000" w:themeColor="text1"/>
        </w:rPr>
        <w:t xml:space="preserve"> conforme interface</w:t>
      </w:r>
      <w:r w:rsidR="00BE6649">
        <w:rPr>
          <w:color w:val="000000" w:themeColor="text1"/>
        </w:rPr>
        <w:t xml:space="preserve"> </w:t>
      </w:r>
      <w:r w:rsidR="00D11363" w:rsidRPr="00D11363">
        <w:rPr>
          <w:color w:val="31849B" w:themeColor="accent5" w:themeShade="BF"/>
        </w:rPr>
        <w:t>[</w:t>
      </w:r>
      <w:r w:rsidR="00D11363" w:rsidRPr="00D11363">
        <w:rPr>
          <w:color w:val="31849B" w:themeColor="accent5" w:themeShade="BF"/>
        </w:rPr>
        <w:fldChar w:fldCharType="begin"/>
      </w:r>
      <w:r w:rsidR="00D11363" w:rsidRPr="00D11363">
        <w:rPr>
          <w:color w:val="31849B" w:themeColor="accent5" w:themeShade="BF"/>
        </w:rPr>
        <w:instrText xml:space="preserve"> REF _Ref13579930 \r \h </w:instrText>
      </w:r>
      <w:r w:rsidR="00D11363" w:rsidRPr="00D11363">
        <w:rPr>
          <w:color w:val="31849B" w:themeColor="accent5" w:themeShade="BF"/>
        </w:rPr>
      </w:r>
      <w:r w:rsidR="00D11363" w:rsidRPr="00D11363">
        <w:rPr>
          <w:color w:val="31849B" w:themeColor="accent5" w:themeShade="BF"/>
        </w:rPr>
        <w:fldChar w:fldCharType="separate"/>
      </w:r>
      <w:r w:rsidR="00D11363" w:rsidRPr="00D11363">
        <w:rPr>
          <w:color w:val="31849B" w:themeColor="accent5" w:themeShade="BF"/>
        </w:rPr>
        <w:t>P01</w:t>
      </w:r>
      <w:r w:rsidR="00D11363" w:rsidRPr="00D11363">
        <w:rPr>
          <w:color w:val="31849B" w:themeColor="accent5" w:themeShade="BF"/>
        </w:rPr>
        <w:fldChar w:fldCharType="end"/>
      </w:r>
      <w:r w:rsidR="00D11363" w:rsidRPr="00D11363">
        <w:rPr>
          <w:color w:val="31849B" w:themeColor="accent5" w:themeShade="BF"/>
        </w:rPr>
        <w:t>]</w:t>
      </w:r>
      <w:r w:rsidR="001075A2">
        <w:rPr>
          <w:color w:val="31849B" w:themeColor="accent5" w:themeShade="BF"/>
        </w:rPr>
        <w:t>.</w:t>
      </w:r>
    </w:p>
    <w:p w14:paraId="0E250B01" w14:textId="29AA31E2" w:rsidR="00F3289F" w:rsidRPr="001075A2" w:rsidRDefault="00F3289F" w:rsidP="00655480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>O sistema deverá automaticamente realizar a busca de acordo com a UF da comissão desse arquiteto, disponibilizando-a para pr</w:t>
      </w:r>
      <w:r w:rsidR="00D85BF3">
        <w:rPr>
          <w:color w:val="000000" w:themeColor="text1"/>
        </w:rPr>
        <w:t>é-</w:t>
      </w:r>
      <w:r>
        <w:rPr>
          <w:color w:val="000000" w:themeColor="text1"/>
        </w:rPr>
        <w:t xml:space="preserve">visualização. </w:t>
      </w:r>
    </w:p>
    <w:p w14:paraId="4E8E64E0" w14:textId="029A0A2A" w:rsidR="00EF1CAD" w:rsidRDefault="001075A2" w:rsidP="00655480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>O sistema deve possuir</w:t>
      </w:r>
      <w:r w:rsidR="0001374A">
        <w:rPr>
          <w:color w:val="000000" w:themeColor="text1"/>
        </w:rPr>
        <w:t xml:space="preserve"> duas interfaces</w:t>
      </w:r>
      <w:r>
        <w:rPr>
          <w:color w:val="000000" w:themeColor="text1"/>
        </w:rPr>
        <w:t xml:space="preserve"> diferentes, uma para apresentar os dados dos membros da comissão</w:t>
      </w:r>
      <w:r w:rsidR="00EF1CAD">
        <w:rPr>
          <w:color w:val="000000" w:themeColor="text1"/>
        </w:rPr>
        <w:t>/UF que</w:t>
      </w:r>
      <w:r>
        <w:rPr>
          <w:color w:val="000000" w:themeColor="text1"/>
        </w:rPr>
        <w:t xml:space="preserve"> o usuário foi convidado </w:t>
      </w:r>
      <w:r w:rsidRPr="00D11363">
        <w:rPr>
          <w:color w:val="31849B" w:themeColor="accent5" w:themeShade="BF"/>
        </w:rPr>
        <w:t>[</w:t>
      </w:r>
      <w:r w:rsidRPr="00D11363">
        <w:rPr>
          <w:color w:val="31849B" w:themeColor="accent5" w:themeShade="BF"/>
        </w:rPr>
        <w:fldChar w:fldCharType="begin"/>
      </w:r>
      <w:r w:rsidRPr="00D11363">
        <w:rPr>
          <w:color w:val="31849B" w:themeColor="accent5" w:themeShade="BF"/>
        </w:rPr>
        <w:instrText xml:space="preserve"> REF _Ref13579930 \r \h </w:instrText>
      </w:r>
      <w:r w:rsidRPr="00D11363">
        <w:rPr>
          <w:color w:val="31849B" w:themeColor="accent5" w:themeShade="BF"/>
        </w:rPr>
      </w:r>
      <w:r w:rsidRPr="00D11363">
        <w:rPr>
          <w:color w:val="31849B" w:themeColor="accent5" w:themeShade="BF"/>
        </w:rPr>
        <w:fldChar w:fldCharType="separate"/>
      </w:r>
      <w:r w:rsidRPr="00D11363">
        <w:rPr>
          <w:color w:val="31849B" w:themeColor="accent5" w:themeShade="BF"/>
        </w:rPr>
        <w:t>P01</w:t>
      </w:r>
      <w:r w:rsidRPr="00D11363">
        <w:rPr>
          <w:color w:val="31849B" w:themeColor="accent5" w:themeShade="BF"/>
        </w:rPr>
        <w:fldChar w:fldCharType="end"/>
      </w:r>
      <w:r w:rsidRPr="00D11363">
        <w:rPr>
          <w:color w:val="31849B" w:themeColor="accent5" w:themeShade="BF"/>
        </w:rPr>
        <w:t>]</w:t>
      </w:r>
      <w:r>
        <w:rPr>
          <w:color w:val="000000" w:themeColor="text1"/>
        </w:rPr>
        <w:t xml:space="preserve"> e outra para apresentar </w:t>
      </w:r>
      <w:r w:rsidR="00EF1CAD">
        <w:rPr>
          <w:color w:val="000000" w:themeColor="text1"/>
        </w:rPr>
        <w:t xml:space="preserve">uma visualização geral de todas as comissões </w:t>
      </w:r>
      <w:r w:rsidR="00E20141">
        <w:rPr>
          <w:color w:val="000000" w:themeColor="text1"/>
        </w:rPr>
        <w:t>de outras</w:t>
      </w:r>
      <w:r w:rsidR="00EF1CAD">
        <w:rPr>
          <w:color w:val="000000" w:themeColor="text1"/>
        </w:rPr>
        <w:t xml:space="preserve"> </w:t>
      </w:r>
      <w:proofErr w:type="spellStart"/>
      <w:r w:rsidR="00EF1CAD">
        <w:rPr>
          <w:color w:val="000000" w:themeColor="text1"/>
        </w:rPr>
        <w:t>UF</w:t>
      </w:r>
      <w:r w:rsidR="00E20141">
        <w:rPr>
          <w:color w:val="000000" w:themeColor="text1"/>
        </w:rPr>
        <w:t>s</w:t>
      </w:r>
      <w:proofErr w:type="spellEnd"/>
      <w:r w:rsidR="00E20141">
        <w:rPr>
          <w:color w:val="000000" w:themeColor="text1"/>
        </w:rPr>
        <w:t xml:space="preserve"> que possuirá alguns elementos diferentes.</w:t>
      </w:r>
      <w:r w:rsidR="00EF1CAD">
        <w:rPr>
          <w:color w:val="000000" w:themeColor="text1"/>
        </w:rPr>
        <w:t xml:space="preserve"> </w:t>
      </w:r>
      <w:r w:rsidR="00EF1CAD" w:rsidRPr="001075A2">
        <w:rPr>
          <w:color w:val="31849B" w:themeColor="accent5" w:themeShade="BF"/>
        </w:rPr>
        <w:t>[</w:t>
      </w:r>
      <w:r w:rsidR="00EF1CAD" w:rsidRPr="001075A2">
        <w:rPr>
          <w:color w:val="31849B" w:themeColor="accent5" w:themeShade="BF"/>
        </w:rPr>
        <w:fldChar w:fldCharType="begin"/>
      </w:r>
      <w:r w:rsidR="00EF1CAD" w:rsidRPr="001075A2">
        <w:rPr>
          <w:color w:val="31849B" w:themeColor="accent5" w:themeShade="BF"/>
        </w:rPr>
        <w:instrText xml:space="preserve"> REF _Ref20988801 \r \h </w:instrText>
      </w:r>
      <w:r w:rsidR="00EF1CAD" w:rsidRPr="001075A2">
        <w:rPr>
          <w:color w:val="31849B" w:themeColor="accent5" w:themeShade="BF"/>
        </w:rPr>
      </w:r>
      <w:r w:rsidR="00EF1CAD" w:rsidRPr="001075A2">
        <w:rPr>
          <w:color w:val="31849B" w:themeColor="accent5" w:themeShade="BF"/>
        </w:rPr>
        <w:fldChar w:fldCharType="separate"/>
      </w:r>
      <w:r w:rsidR="00EF1CAD" w:rsidRPr="001075A2">
        <w:rPr>
          <w:color w:val="31849B" w:themeColor="accent5" w:themeShade="BF"/>
        </w:rPr>
        <w:t>P03</w:t>
      </w:r>
      <w:r w:rsidR="00EF1CAD" w:rsidRPr="001075A2">
        <w:rPr>
          <w:color w:val="31849B" w:themeColor="accent5" w:themeShade="BF"/>
        </w:rPr>
        <w:fldChar w:fldCharType="end"/>
      </w:r>
      <w:r w:rsidR="00EF1CAD" w:rsidRPr="001075A2">
        <w:rPr>
          <w:color w:val="31849B" w:themeColor="accent5" w:themeShade="BF"/>
        </w:rPr>
        <w:t>]</w:t>
      </w:r>
      <w:r w:rsidR="00EF1CAD">
        <w:rPr>
          <w:color w:val="31849B" w:themeColor="accent5" w:themeShade="BF"/>
        </w:rPr>
        <w:t>.</w:t>
      </w:r>
    </w:p>
    <w:p w14:paraId="08406EC5" w14:textId="14286003" w:rsidR="00D768C5" w:rsidRPr="00713749" w:rsidRDefault="00D768C5" w:rsidP="00D768C5">
      <w:pPr>
        <w:pStyle w:val="PargrafodaLista"/>
        <w:widowControl/>
        <w:autoSpaceDE/>
        <w:autoSpaceDN/>
        <w:adjustRightInd/>
        <w:spacing w:after="200" w:line="276" w:lineRule="auto"/>
        <w:ind w:left="1294"/>
        <w:contextualSpacing/>
        <w:jc w:val="both"/>
        <w:rPr>
          <w:b/>
          <w:color w:val="000000" w:themeColor="text1"/>
        </w:rPr>
      </w:pPr>
    </w:p>
    <w:p w14:paraId="3F3D2468" w14:textId="3F17EE93" w:rsidR="00713749" w:rsidRDefault="00D768C5" w:rsidP="00D768C5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/>
        </w:rPr>
      </w:pPr>
      <w:bookmarkStart w:id="24" w:name="_Ref20997541"/>
      <w:r w:rsidRPr="00713749">
        <w:rPr>
          <w:b/>
          <w:color w:val="000000" w:themeColor="text1"/>
        </w:rPr>
        <w:t>Dados da comissão</w:t>
      </w:r>
      <w:r>
        <w:rPr>
          <w:b/>
          <w:color w:val="000000" w:themeColor="text1"/>
        </w:rPr>
        <w:t xml:space="preserve"> Eleitoral:</w:t>
      </w:r>
      <w:bookmarkEnd w:id="24"/>
    </w:p>
    <w:p w14:paraId="51BA18E1" w14:textId="20B789CA" w:rsidR="00713749" w:rsidRPr="00713749" w:rsidRDefault="00713749" w:rsidP="00F7705E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851" w:hanging="142"/>
        <w:contextualSpacing/>
        <w:jc w:val="both"/>
        <w:rPr>
          <w:b/>
          <w:color w:val="000000" w:themeColor="text1"/>
        </w:rPr>
      </w:pPr>
      <w:r w:rsidRPr="00CC2BAA">
        <w:rPr>
          <w:color w:val="000000" w:themeColor="text1"/>
        </w:rPr>
        <w:t xml:space="preserve">Os campos </w:t>
      </w:r>
      <w:r w:rsidRPr="00CC2BAA">
        <w:rPr>
          <w:b/>
          <w:color w:val="000000" w:themeColor="text1"/>
        </w:rPr>
        <w:t>“Ano da Eleição”,</w:t>
      </w:r>
      <w:r w:rsidRPr="00CC2BAA">
        <w:rPr>
          <w:color w:val="000000" w:themeColor="text1"/>
        </w:rPr>
        <w:t xml:space="preserve"> </w:t>
      </w:r>
      <w:r w:rsidRPr="00CC2BAA">
        <w:rPr>
          <w:b/>
          <w:color w:val="000000" w:themeColor="text1"/>
        </w:rPr>
        <w:t>“Eleição”,</w:t>
      </w:r>
      <w:r w:rsidRPr="00CC2BAA">
        <w:rPr>
          <w:color w:val="000000" w:themeColor="text1"/>
        </w:rPr>
        <w:t xml:space="preserve"> </w:t>
      </w:r>
      <w:r w:rsidRPr="00CC2BAA">
        <w:rPr>
          <w:b/>
          <w:color w:val="000000" w:themeColor="text1"/>
        </w:rPr>
        <w:t>“UF”</w:t>
      </w:r>
      <w:r w:rsidRPr="00CC2BAA">
        <w:rPr>
          <w:color w:val="000000" w:themeColor="text1"/>
        </w:rPr>
        <w:t xml:space="preserve"> e </w:t>
      </w:r>
      <w:r w:rsidRPr="00CC2BAA">
        <w:rPr>
          <w:b/>
          <w:color w:val="000000" w:themeColor="text1"/>
        </w:rPr>
        <w:t>“Número de Membros”</w:t>
      </w:r>
      <w:r w:rsidRPr="00CC2BAA">
        <w:rPr>
          <w:color w:val="000000" w:themeColor="text1"/>
        </w:rPr>
        <w:t xml:space="preserve"> são recuperados de acordo com a eleição escolhida pelos dados de </w:t>
      </w:r>
      <w:proofErr w:type="spellStart"/>
      <w:r w:rsidRPr="00CC2BAA">
        <w:rPr>
          <w:color w:val="000000" w:themeColor="text1"/>
        </w:rPr>
        <w:t>login</w:t>
      </w:r>
      <w:proofErr w:type="spellEnd"/>
      <w:r w:rsidRPr="00CC2BAA">
        <w:rPr>
          <w:color w:val="000000" w:themeColor="text1"/>
        </w:rPr>
        <w:t xml:space="preserve">, que definem a UF que o usuário pertence conforme interface </w:t>
      </w:r>
      <w:r w:rsidRPr="002F7984">
        <w:rPr>
          <w:color w:val="31849B" w:themeColor="accent5" w:themeShade="BF"/>
        </w:rPr>
        <w:t>[</w:t>
      </w:r>
      <w:r w:rsidR="00A220D2">
        <w:rPr>
          <w:color w:val="31849B" w:themeColor="accent5" w:themeShade="BF"/>
        </w:rPr>
        <w:fldChar w:fldCharType="begin"/>
      </w:r>
      <w:r w:rsidR="00A220D2">
        <w:rPr>
          <w:color w:val="31849B" w:themeColor="accent5" w:themeShade="BF"/>
        </w:rPr>
        <w:instrText xml:space="preserve"> REF _Ref13579930 \r \h </w:instrText>
      </w:r>
      <w:r w:rsidR="00A220D2">
        <w:rPr>
          <w:color w:val="31849B" w:themeColor="accent5" w:themeShade="BF"/>
        </w:rPr>
      </w:r>
      <w:r w:rsidR="00A220D2">
        <w:rPr>
          <w:color w:val="31849B" w:themeColor="accent5" w:themeShade="BF"/>
        </w:rPr>
        <w:fldChar w:fldCharType="separate"/>
      </w:r>
      <w:r w:rsidR="00A220D2">
        <w:rPr>
          <w:color w:val="31849B" w:themeColor="accent5" w:themeShade="BF"/>
        </w:rPr>
        <w:t>P01</w:t>
      </w:r>
      <w:r w:rsidR="00A220D2">
        <w:rPr>
          <w:color w:val="31849B" w:themeColor="accent5" w:themeShade="BF"/>
        </w:rPr>
        <w:fldChar w:fldCharType="end"/>
      </w:r>
      <w:r w:rsidRPr="002F7984">
        <w:rPr>
          <w:color w:val="31849B" w:themeColor="accent5" w:themeShade="BF"/>
        </w:rPr>
        <w:t>]</w:t>
      </w:r>
      <w:r w:rsidRPr="00CC2BAA">
        <w:rPr>
          <w:color w:val="000000" w:themeColor="text1"/>
        </w:rPr>
        <w:t xml:space="preserve">. </w:t>
      </w:r>
    </w:p>
    <w:p w14:paraId="5CF81276" w14:textId="77777777" w:rsidR="00713749" w:rsidRPr="00713749" w:rsidRDefault="00713749" w:rsidP="00BD442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  <w:rPr>
          <w:b/>
          <w:color w:val="000000" w:themeColor="text1"/>
        </w:rPr>
      </w:pPr>
    </w:p>
    <w:p w14:paraId="27AA88B8" w14:textId="13CD4FE8" w:rsidR="00713749" w:rsidRPr="00570924" w:rsidRDefault="00BD4427" w:rsidP="00F7705E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851" w:hanging="142"/>
        <w:contextualSpacing/>
        <w:jc w:val="both"/>
        <w:rPr>
          <w:b/>
          <w:color w:val="000000" w:themeColor="text1"/>
        </w:rPr>
      </w:pPr>
      <w:r>
        <w:rPr>
          <w:color w:val="000000" w:themeColor="text1"/>
        </w:rPr>
        <w:t xml:space="preserve"> </w:t>
      </w:r>
      <w:r w:rsidR="00713749" w:rsidRPr="00CC2BAA">
        <w:rPr>
          <w:color w:val="000000" w:themeColor="text1"/>
        </w:rPr>
        <w:t xml:space="preserve">Os dados </w:t>
      </w:r>
      <w:r w:rsidR="00713749" w:rsidRPr="00CC2BAA">
        <w:rPr>
          <w:b/>
          <w:color w:val="000000" w:themeColor="text1"/>
        </w:rPr>
        <w:t>“Ano da Eleição”,</w:t>
      </w:r>
      <w:r w:rsidR="00713749" w:rsidRPr="00CC2BAA">
        <w:rPr>
          <w:color w:val="000000" w:themeColor="text1"/>
        </w:rPr>
        <w:t xml:space="preserve"> </w:t>
      </w:r>
      <w:r w:rsidR="00713749" w:rsidRPr="00CC2BAA">
        <w:rPr>
          <w:b/>
          <w:color w:val="000000" w:themeColor="text1"/>
        </w:rPr>
        <w:t>“Eleição”,</w:t>
      </w:r>
      <w:r w:rsidR="00713749" w:rsidRPr="00CC2BAA">
        <w:rPr>
          <w:color w:val="000000" w:themeColor="text1"/>
        </w:rPr>
        <w:t xml:space="preserve"> </w:t>
      </w:r>
      <w:r w:rsidR="00713749" w:rsidRPr="00CC2BAA">
        <w:rPr>
          <w:b/>
          <w:color w:val="000000" w:themeColor="text1"/>
        </w:rPr>
        <w:t xml:space="preserve">“UF” </w:t>
      </w:r>
      <w:r w:rsidR="00713749" w:rsidRPr="00CC2BAA">
        <w:rPr>
          <w:color w:val="000000" w:themeColor="text1"/>
        </w:rPr>
        <w:t>Foram definidos na HST02, já o dado “</w:t>
      </w:r>
      <w:r w:rsidR="00713749" w:rsidRPr="00CC2BAA">
        <w:rPr>
          <w:b/>
          <w:color w:val="000000" w:themeColor="text1"/>
        </w:rPr>
        <w:t>Número de Membros”</w:t>
      </w:r>
      <w:r w:rsidR="00713749" w:rsidRPr="00CC2BAA">
        <w:rPr>
          <w:color w:val="000000" w:themeColor="text1"/>
        </w:rPr>
        <w:t xml:space="preserve"> foi definido na HST07</w:t>
      </w:r>
      <w:r w:rsidR="00713749">
        <w:rPr>
          <w:color w:val="000000" w:themeColor="text1"/>
        </w:rPr>
        <w:t>.</w:t>
      </w:r>
    </w:p>
    <w:p w14:paraId="5CCB59DC" w14:textId="77777777" w:rsidR="00570924" w:rsidRPr="00570924" w:rsidRDefault="00570924" w:rsidP="00BD4427">
      <w:pPr>
        <w:pStyle w:val="PargrafodaLista"/>
        <w:ind w:left="851"/>
        <w:rPr>
          <w:b/>
          <w:color w:val="000000" w:themeColor="text1"/>
        </w:rPr>
      </w:pPr>
    </w:p>
    <w:p w14:paraId="5CB66847" w14:textId="218E89EB" w:rsidR="00570924" w:rsidRPr="003017C7" w:rsidRDefault="00BD4427" w:rsidP="00F7705E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851" w:hanging="142"/>
        <w:contextualSpacing/>
        <w:jc w:val="both"/>
        <w:rPr>
          <w:b/>
          <w:color w:val="000000" w:themeColor="text1"/>
        </w:rPr>
      </w:pPr>
      <w:r>
        <w:rPr>
          <w:color w:val="000000" w:themeColor="text1"/>
        </w:rPr>
        <w:t xml:space="preserve"> </w:t>
      </w:r>
      <w:r w:rsidR="00BC023F">
        <w:rPr>
          <w:color w:val="000000" w:themeColor="text1"/>
        </w:rPr>
        <w:t>Para casos que o usuário seja convidado para uma única eleição, s</w:t>
      </w:r>
      <w:r w:rsidR="00570924" w:rsidRPr="00CC2BAA">
        <w:rPr>
          <w:color w:val="000000" w:themeColor="text1"/>
        </w:rPr>
        <w:t xml:space="preserve">omente o campo </w:t>
      </w:r>
      <w:r w:rsidR="00570924" w:rsidRPr="00CC2BAA">
        <w:rPr>
          <w:b/>
          <w:color w:val="000000" w:themeColor="text1"/>
        </w:rPr>
        <w:t>“UF”</w:t>
      </w:r>
      <w:r w:rsidR="00570924" w:rsidRPr="00CC2BAA">
        <w:rPr>
          <w:color w:val="000000" w:themeColor="text1"/>
        </w:rPr>
        <w:t xml:space="preserve"> deve ser habilitado para inclusão pelo o usuário. Ao selecionar uma UF o usuário poderá visualizar a comissão constituída por outras </w:t>
      </w:r>
      <w:proofErr w:type="spellStart"/>
      <w:r w:rsidR="00570924" w:rsidRPr="00CC2BAA">
        <w:rPr>
          <w:color w:val="000000" w:themeColor="text1"/>
        </w:rPr>
        <w:t>UF´s</w:t>
      </w:r>
      <w:proofErr w:type="spellEnd"/>
      <w:r w:rsidR="00570924">
        <w:rPr>
          <w:color w:val="000000" w:themeColor="text1"/>
        </w:rPr>
        <w:t>.</w:t>
      </w:r>
      <w:r w:rsidR="00F3289F">
        <w:rPr>
          <w:color w:val="000000" w:themeColor="text1"/>
        </w:rPr>
        <w:t xml:space="preserve"> Caso o usuário seja convidado para mais de uma eleição,</w:t>
      </w:r>
      <w:r w:rsidR="00AF37EE">
        <w:rPr>
          <w:color w:val="000000" w:themeColor="text1"/>
        </w:rPr>
        <w:t xml:space="preserve"> e ambas estejam ativas (ou seja, com o calendário em andamento e ativada)</w:t>
      </w:r>
      <w:r w:rsidR="00F3289F">
        <w:rPr>
          <w:color w:val="000000" w:themeColor="text1"/>
        </w:rPr>
        <w:t xml:space="preserve"> os campos </w:t>
      </w:r>
      <w:r w:rsidR="00F3289F" w:rsidRPr="003017C7">
        <w:rPr>
          <w:b/>
          <w:color w:val="000000" w:themeColor="text1"/>
        </w:rPr>
        <w:t>“Ano”</w:t>
      </w:r>
      <w:r w:rsidR="00F3289F">
        <w:rPr>
          <w:color w:val="000000" w:themeColor="text1"/>
        </w:rPr>
        <w:t xml:space="preserve"> de eleição e </w:t>
      </w:r>
      <w:r w:rsidR="00F3289F" w:rsidRPr="003017C7">
        <w:rPr>
          <w:b/>
          <w:color w:val="000000" w:themeColor="text1"/>
        </w:rPr>
        <w:t>“Eleição”</w:t>
      </w:r>
      <w:r w:rsidR="00F3289F">
        <w:rPr>
          <w:color w:val="000000" w:themeColor="text1"/>
        </w:rPr>
        <w:t xml:space="preserve"> poderão ser habilitados</w:t>
      </w:r>
      <w:r w:rsidR="00BC023F">
        <w:rPr>
          <w:color w:val="000000" w:themeColor="text1"/>
        </w:rPr>
        <w:t xml:space="preserve"> para seleção.</w:t>
      </w:r>
    </w:p>
    <w:p w14:paraId="7283BD63" w14:textId="77777777" w:rsidR="00BD4427" w:rsidRPr="00BD4427" w:rsidRDefault="00BD4427" w:rsidP="00BD4427">
      <w:pPr>
        <w:pStyle w:val="PargrafodaLista"/>
        <w:ind w:left="851"/>
        <w:rPr>
          <w:b/>
          <w:color w:val="000000" w:themeColor="text1"/>
        </w:rPr>
      </w:pPr>
    </w:p>
    <w:p w14:paraId="4D227990" w14:textId="3A6A0421" w:rsidR="0048107A" w:rsidRPr="0048107A" w:rsidRDefault="00BD4427" w:rsidP="0048107A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851" w:hanging="142"/>
        <w:contextualSpacing/>
        <w:jc w:val="both"/>
        <w:rPr>
          <w:b/>
          <w:color w:val="000000" w:themeColor="text1"/>
        </w:rPr>
      </w:pPr>
      <w:r>
        <w:rPr>
          <w:color w:val="000000" w:themeColor="text1"/>
        </w:rPr>
        <w:t xml:space="preserve"> </w:t>
      </w:r>
      <w:r w:rsidR="0048107A">
        <w:rPr>
          <w:color w:val="000000" w:themeColor="text1"/>
        </w:rPr>
        <w:t>O sistema deve</w:t>
      </w:r>
      <w:r w:rsidRPr="00CC2BAA">
        <w:rPr>
          <w:color w:val="000000" w:themeColor="text1"/>
        </w:rPr>
        <w:t xml:space="preserve"> permiti</w:t>
      </w:r>
      <w:r w:rsidR="0048107A">
        <w:rPr>
          <w:color w:val="000000" w:themeColor="text1"/>
        </w:rPr>
        <w:t xml:space="preserve">r </w:t>
      </w:r>
      <w:r w:rsidRPr="00CC2BAA">
        <w:rPr>
          <w:color w:val="000000" w:themeColor="text1"/>
        </w:rPr>
        <w:t>a visualização geral de todas as</w:t>
      </w:r>
      <w:r w:rsidR="0048107A">
        <w:rPr>
          <w:color w:val="000000" w:themeColor="text1"/>
        </w:rPr>
        <w:t xml:space="preserve"> </w:t>
      </w:r>
      <w:proofErr w:type="spellStart"/>
      <w:r w:rsidR="0048107A">
        <w:rPr>
          <w:color w:val="000000" w:themeColor="text1"/>
        </w:rPr>
        <w:t>UFs</w:t>
      </w:r>
      <w:proofErr w:type="spellEnd"/>
      <w:r w:rsidR="0048107A">
        <w:rPr>
          <w:color w:val="000000" w:themeColor="text1"/>
        </w:rPr>
        <w:t xml:space="preserve"> disponíveis,</w:t>
      </w:r>
      <w:r w:rsidR="00A220D2">
        <w:rPr>
          <w:color w:val="000000" w:themeColor="text1"/>
        </w:rPr>
        <w:t xml:space="preserve"> conforme </w:t>
      </w:r>
      <w:r w:rsidR="00A220D2" w:rsidRPr="001075A2">
        <w:rPr>
          <w:color w:val="31849B" w:themeColor="accent5" w:themeShade="BF"/>
        </w:rPr>
        <w:t>[</w:t>
      </w:r>
      <w:r w:rsidR="00A220D2" w:rsidRPr="001075A2">
        <w:rPr>
          <w:color w:val="31849B" w:themeColor="accent5" w:themeShade="BF"/>
        </w:rPr>
        <w:fldChar w:fldCharType="begin"/>
      </w:r>
      <w:r w:rsidR="00A220D2" w:rsidRPr="001075A2">
        <w:rPr>
          <w:color w:val="31849B" w:themeColor="accent5" w:themeShade="BF"/>
        </w:rPr>
        <w:instrText xml:space="preserve"> REF _Ref20988801 \r \h </w:instrText>
      </w:r>
      <w:r w:rsidR="00A220D2" w:rsidRPr="001075A2">
        <w:rPr>
          <w:color w:val="31849B" w:themeColor="accent5" w:themeShade="BF"/>
        </w:rPr>
      </w:r>
      <w:r w:rsidR="00A220D2" w:rsidRPr="001075A2">
        <w:rPr>
          <w:color w:val="31849B" w:themeColor="accent5" w:themeShade="BF"/>
        </w:rPr>
        <w:fldChar w:fldCharType="separate"/>
      </w:r>
      <w:r w:rsidR="00A220D2" w:rsidRPr="001075A2">
        <w:rPr>
          <w:color w:val="31849B" w:themeColor="accent5" w:themeShade="BF"/>
        </w:rPr>
        <w:t>P03</w:t>
      </w:r>
      <w:r w:rsidR="00A220D2" w:rsidRPr="001075A2">
        <w:rPr>
          <w:color w:val="31849B" w:themeColor="accent5" w:themeShade="BF"/>
        </w:rPr>
        <w:fldChar w:fldCharType="end"/>
      </w:r>
      <w:r w:rsidR="00A220D2" w:rsidRPr="001075A2">
        <w:rPr>
          <w:color w:val="31849B" w:themeColor="accent5" w:themeShade="BF"/>
        </w:rPr>
        <w:t>]</w:t>
      </w:r>
      <w:r w:rsidR="00A220D2">
        <w:rPr>
          <w:color w:val="31849B" w:themeColor="accent5" w:themeShade="BF"/>
        </w:rPr>
        <w:t>.</w:t>
      </w:r>
    </w:p>
    <w:p w14:paraId="6C4F84DE" w14:textId="77777777" w:rsidR="00BD4427" w:rsidRPr="00BD4427" w:rsidRDefault="00BD4427" w:rsidP="00BD4427">
      <w:pPr>
        <w:pStyle w:val="PargrafodaLista"/>
        <w:ind w:left="851"/>
        <w:rPr>
          <w:b/>
          <w:color w:val="000000" w:themeColor="text1"/>
        </w:rPr>
      </w:pPr>
    </w:p>
    <w:p w14:paraId="17132343" w14:textId="4DD99D04" w:rsidR="002F7984" w:rsidRPr="005E79EB" w:rsidRDefault="00BD4427" w:rsidP="002F7984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851" w:hanging="142"/>
        <w:contextualSpacing/>
        <w:jc w:val="both"/>
        <w:rPr>
          <w:b/>
          <w:color w:val="000000" w:themeColor="text1"/>
        </w:rPr>
      </w:pPr>
      <w:r>
        <w:rPr>
          <w:color w:val="000000" w:themeColor="text1"/>
        </w:rPr>
        <w:t xml:space="preserve"> </w:t>
      </w:r>
      <w:r w:rsidRPr="00CC2BAA">
        <w:rPr>
          <w:color w:val="000000" w:themeColor="text1"/>
        </w:rPr>
        <w:t xml:space="preserve">O sistema </w:t>
      </w:r>
      <w:r w:rsidR="005C4BF0">
        <w:rPr>
          <w:color w:val="000000" w:themeColor="text1"/>
        </w:rPr>
        <w:t>deve identificar que ao selecionar a opção “Todos” no campo UF, o sistema deve retirar o campo “Número de Membros”, caso selecione uma UF especifica, o sistema apresenta normalmente o campo “Número de Membros”.</w:t>
      </w:r>
    </w:p>
    <w:p w14:paraId="3DD7CD51" w14:textId="77777777" w:rsidR="005E79EB" w:rsidRPr="005E79EB" w:rsidRDefault="005E79EB" w:rsidP="005E79EB">
      <w:pPr>
        <w:pStyle w:val="PargrafodaLista"/>
        <w:rPr>
          <w:b/>
          <w:color w:val="000000" w:themeColor="text1"/>
        </w:rPr>
      </w:pPr>
    </w:p>
    <w:p w14:paraId="0454A202" w14:textId="38F76274" w:rsidR="005E79EB" w:rsidRPr="002F7984" w:rsidRDefault="005E79EB" w:rsidP="005E79EB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  <w:rPr>
          <w:b/>
          <w:color w:val="000000" w:themeColor="text1"/>
        </w:rPr>
      </w:pPr>
      <w:r>
        <w:rPr>
          <w:noProof/>
        </w:rPr>
        <w:drawing>
          <wp:inline distT="0" distB="0" distL="0" distR="0" wp14:anchorId="0588BEE8" wp14:editId="6A1077B0">
            <wp:extent cx="3162300" cy="8667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2E46" w14:textId="77777777" w:rsidR="00D768C5" w:rsidRPr="00D768C5" w:rsidRDefault="00D768C5" w:rsidP="00D768C5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  <w:rPr>
          <w:b/>
          <w:color w:val="000000" w:themeColor="text1"/>
        </w:rPr>
      </w:pPr>
    </w:p>
    <w:p w14:paraId="6D64BFAA" w14:textId="2BDAAF2A" w:rsidR="00D768C5" w:rsidRPr="00713749" w:rsidRDefault="00852EFA" w:rsidP="00D768C5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b/>
          <w:color w:val="000000" w:themeColor="text1"/>
        </w:rPr>
      </w:pPr>
      <w:bookmarkStart w:id="25" w:name="_Ref20916525"/>
      <w:r>
        <w:rPr>
          <w:b/>
          <w:color w:val="000000" w:themeColor="text1"/>
        </w:rPr>
        <w:t>Membros</w:t>
      </w:r>
      <w:r w:rsidR="00D768C5">
        <w:rPr>
          <w:b/>
          <w:color w:val="000000" w:themeColor="text1"/>
        </w:rPr>
        <w:t xml:space="preserve"> da comissão</w:t>
      </w:r>
      <w:r w:rsidR="00D768C5" w:rsidRPr="00713749">
        <w:rPr>
          <w:b/>
          <w:color w:val="000000" w:themeColor="text1"/>
        </w:rPr>
        <w:t>:</w:t>
      </w:r>
      <w:bookmarkEnd w:id="25"/>
      <w:r w:rsidR="00D768C5" w:rsidRPr="00713749">
        <w:rPr>
          <w:b/>
          <w:color w:val="000000" w:themeColor="text1"/>
        </w:rPr>
        <w:t xml:space="preserve"> </w:t>
      </w:r>
    </w:p>
    <w:p w14:paraId="2B040B55" w14:textId="0C2DE387" w:rsidR="00BD4427" w:rsidRDefault="00925128" w:rsidP="00C23AAF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851" w:hanging="142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 xml:space="preserve">O sistema deve apresentar </w:t>
      </w:r>
      <w:r w:rsidR="00C23AAF">
        <w:rPr>
          <w:color w:val="000000" w:themeColor="text1"/>
        </w:rPr>
        <w:t>todos os membros convidados de acordo com a “UF”</w:t>
      </w:r>
      <w:r w:rsidR="00C95FE3">
        <w:rPr>
          <w:color w:val="000000" w:themeColor="text1"/>
        </w:rPr>
        <w:t xml:space="preserve"> que a comissão pertence</w:t>
      </w:r>
      <w:r w:rsidR="00DA07A7">
        <w:rPr>
          <w:color w:val="000000" w:themeColor="text1"/>
        </w:rPr>
        <w:t>;</w:t>
      </w:r>
    </w:p>
    <w:p w14:paraId="417F8958" w14:textId="77777777" w:rsidR="00DA07A7" w:rsidRDefault="00DA07A7" w:rsidP="00DA07A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  <w:rPr>
          <w:color w:val="000000" w:themeColor="text1"/>
        </w:rPr>
      </w:pPr>
    </w:p>
    <w:p w14:paraId="6B7A04ED" w14:textId="7D172763" w:rsidR="00C23AAF" w:rsidRDefault="00DA07A7" w:rsidP="00C23AAF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851" w:hanging="142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>Os usuários devem ser ordenados pelo tipo de participação que terão na comissão, seguindo a ordem:</w:t>
      </w:r>
      <w:r w:rsidR="00850354">
        <w:rPr>
          <w:color w:val="000000" w:themeColor="text1"/>
        </w:rPr>
        <w:t xml:space="preserve"> </w:t>
      </w:r>
      <w:r w:rsidR="00850354" w:rsidRPr="00850354">
        <w:rPr>
          <w:color w:val="31849B" w:themeColor="accent5" w:themeShade="BF"/>
        </w:rPr>
        <w:t>[</w:t>
      </w:r>
      <w:r w:rsidR="00850354" w:rsidRPr="00850354">
        <w:rPr>
          <w:color w:val="31849B" w:themeColor="accent5" w:themeShade="BF"/>
        </w:rPr>
        <w:fldChar w:fldCharType="begin"/>
      </w:r>
      <w:r w:rsidR="00850354" w:rsidRPr="00850354">
        <w:rPr>
          <w:color w:val="31849B" w:themeColor="accent5" w:themeShade="BF"/>
        </w:rPr>
        <w:instrText xml:space="preserve"> REF _Ref13579930 \r \h </w:instrText>
      </w:r>
      <w:r w:rsidR="00850354" w:rsidRPr="00850354">
        <w:rPr>
          <w:color w:val="31849B" w:themeColor="accent5" w:themeShade="BF"/>
        </w:rPr>
      </w:r>
      <w:r w:rsidR="00850354" w:rsidRPr="00850354">
        <w:rPr>
          <w:color w:val="31849B" w:themeColor="accent5" w:themeShade="BF"/>
        </w:rPr>
        <w:fldChar w:fldCharType="separate"/>
      </w:r>
      <w:r w:rsidR="00850354" w:rsidRPr="00850354">
        <w:rPr>
          <w:color w:val="31849B" w:themeColor="accent5" w:themeShade="BF"/>
        </w:rPr>
        <w:t>P01</w:t>
      </w:r>
      <w:r w:rsidR="00850354" w:rsidRPr="00850354">
        <w:rPr>
          <w:color w:val="31849B" w:themeColor="accent5" w:themeShade="BF"/>
        </w:rPr>
        <w:fldChar w:fldCharType="end"/>
      </w:r>
      <w:r w:rsidR="00850354" w:rsidRPr="00850354">
        <w:rPr>
          <w:color w:val="31849B" w:themeColor="accent5" w:themeShade="BF"/>
        </w:rPr>
        <w:t>]</w:t>
      </w:r>
    </w:p>
    <w:p w14:paraId="1B5D56CB" w14:textId="4388F8CA" w:rsidR="00DA07A7" w:rsidRDefault="00DA07A7" w:rsidP="00DA07A7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851" w:firstLine="283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>1º - Coordenadores</w:t>
      </w:r>
    </w:p>
    <w:p w14:paraId="336EFA66" w14:textId="123545E5" w:rsidR="00DA07A7" w:rsidRDefault="00DA07A7" w:rsidP="00DA07A7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851" w:firstLine="283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>2º - Coordenadores Suplentes</w:t>
      </w:r>
    </w:p>
    <w:p w14:paraId="14FB92A3" w14:textId="79C73583" w:rsidR="00DA07A7" w:rsidRDefault="00DA07A7" w:rsidP="00DA07A7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851" w:firstLine="283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>3º - Membros</w:t>
      </w:r>
    </w:p>
    <w:p w14:paraId="6A5CD8F9" w14:textId="4D788F2D" w:rsidR="00AF73FB" w:rsidRDefault="00AF73FB" w:rsidP="00DA07A7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851" w:firstLine="283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>4º - Membros S</w:t>
      </w:r>
      <w:r w:rsidR="00A83C8A">
        <w:rPr>
          <w:color w:val="000000" w:themeColor="text1"/>
        </w:rPr>
        <w:t>ubstitutos</w:t>
      </w:r>
    </w:p>
    <w:p w14:paraId="533906EE" w14:textId="77777777" w:rsidR="00A83C8A" w:rsidRDefault="00A83C8A" w:rsidP="00A83C8A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  <w:rPr>
          <w:color w:val="000000" w:themeColor="text1"/>
        </w:rPr>
      </w:pPr>
    </w:p>
    <w:p w14:paraId="6512527D" w14:textId="6A05E0FB" w:rsidR="004630C6" w:rsidRDefault="00A83C8A" w:rsidP="0076388D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851" w:hanging="142"/>
        <w:contextualSpacing/>
        <w:jc w:val="both"/>
        <w:rPr>
          <w:b/>
          <w:color w:val="000000" w:themeColor="text1"/>
        </w:rPr>
      </w:pPr>
      <w:r>
        <w:rPr>
          <w:color w:val="000000" w:themeColor="text1"/>
        </w:rPr>
        <w:lastRenderedPageBreak/>
        <w:t>O</w:t>
      </w:r>
      <w:r w:rsidR="0076388D">
        <w:rPr>
          <w:color w:val="000000" w:themeColor="text1"/>
        </w:rPr>
        <w:t xml:space="preserve"> sistema deve apresentar os dados, </w:t>
      </w:r>
      <w:r w:rsidR="0076388D" w:rsidRPr="0076388D">
        <w:rPr>
          <w:b/>
          <w:color w:val="000000" w:themeColor="text1"/>
        </w:rPr>
        <w:t>nome completo</w:t>
      </w:r>
      <w:r w:rsidR="0076388D">
        <w:rPr>
          <w:color w:val="000000" w:themeColor="text1"/>
        </w:rPr>
        <w:t xml:space="preserve">, </w:t>
      </w:r>
      <w:r w:rsidR="003B7676" w:rsidRPr="003B7676">
        <w:rPr>
          <w:b/>
          <w:color w:val="000000" w:themeColor="text1"/>
        </w:rPr>
        <w:t>CPF</w:t>
      </w:r>
      <w:r w:rsidR="00850354">
        <w:rPr>
          <w:color w:val="000000" w:themeColor="text1"/>
        </w:rPr>
        <w:t xml:space="preserve">, </w:t>
      </w:r>
      <w:r w:rsidR="0076388D" w:rsidRPr="0076388D">
        <w:rPr>
          <w:b/>
          <w:color w:val="000000" w:themeColor="text1"/>
        </w:rPr>
        <w:t>tipo participação</w:t>
      </w:r>
      <w:r w:rsidR="0076388D">
        <w:rPr>
          <w:color w:val="000000" w:themeColor="text1"/>
        </w:rPr>
        <w:t xml:space="preserve"> e </w:t>
      </w:r>
      <w:r w:rsidR="0076388D" w:rsidRPr="0076388D">
        <w:rPr>
          <w:b/>
          <w:color w:val="000000" w:themeColor="text1"/>
        </w:rPr>
        <w:t>status</w:t>
      </w:r>
      <w:r w:rsidR="0076388D">
        <w:rPr>
          <w:color w:val="000000" w:themeColor="text1"/>
        </w:rPr>
        <w:t xml:space="preserve"> conforme parametrização dos dados dos convidados na </w:t>
      </w:r>
      <w:r w:rsidR="0076388D" w:rsidRPr="0076388D">
        <w:rPr>
          <w:b/>
          <w:color w:val="000000" w:themeColor="text1"/>
        </w:rPr>
        <w:t>HST07_Manter_Membros_Comissao_Incluir_Consultar</w:t>
      </w:r>
      <w:r w:rsidR="0076388D">
        <w:rPr>
          <w:b/>
          <w:color w:val="000000" w:themeColor="text1"/>
        </w:rPr>
        <w:t>.</w:t>
      </w:r>
      <w:r w:rsidR="00E250F9">
        <w:rPr>
          <w:b/>
          <w:color w:val="000000" w:themeColor="text1"/>
        </w:rPr>
        <w:t xml:space="preserve"> </w:t>
      </w:r>
      <w:r w:rsidR="00E250F9" w:rsidRPr="00E250F9">
        <w:rPr>
          <w:color w:val="31849B" w:themeColor="accent5" w:themeShade="BF"/>
        </w:rPr>
        <w:t>[</w:t>
      </w:r>
      <w:r w:rsidR="00E250F9" w:rsidRPr="00E250F9">
        <w:rPr>
          <w:color w:val="31849B" w:themeColor="accent5" w:themeShade="BF"/>
        </w:rPr>
        <w:fldChar w:fldCharType="begin"/>
      </w:r>
      <w:r w:rsidR="00E250F9" w:rsidRPr="00E250F9">
        <w:rPr>
          <w:color w:val="31849B" w:themeColor="accent5" w:themeShade="BF"/>
        </w:rPr>
        <w:instrText xml:space="preserve"> REF _Ref13579930 \r \h  \* MERGEFORMAT </w:instrText>
      </w:r>
      <w:r w:rsidR="00E250F9" w:rsidRPr="00E250F9">
        <w:rPr>
          <w:color w:val="31849B" w:themeColor="accent5" w:themeShade="BF"/>
        </w:rPr>
      </w:r>
      <w:r w:rsidR="00E250F9" w:rsidRPr="00E250F9">
        <w:rPr>
          <w:color w:val="31849B" w:themeColor="accent5" w:themeShade="BF"/>
        </w:rPr>
        <w:fldChar w:fldCharType="separate"/>
      </w:r>
      <w:r w:rsidR="00E250F9" w:rsidRPr="00E250F9">
        <w:rPr>
          <w:color w:val="31849B" w:themeColor="accent5" w:themeShade="BF"/>
        </w:rPr>
        <w:t>P01</w:t>
      </w:r>
      <w:r w:rsidR="00E250F9" w:rsidRPr="00E250F9">
        <w:rPr>
          <w:color w:val="31849B" w:themeColor="accent5" w:themeShade="BF"/>
        </w:rPr>
        <w:fldChar w:fldCharType="end"/>
      </w:r>
      <w:r w:rsidR="00E250F9" w:rsidRPr="00E250F9">
        <w:rPr>
          <w:color w:val="31849B" w:themeColor="accent5" w:themeShade="BF"/>
        </w:rPr>
        <w:t>]</w:t>
      </w:r>
    </w:p>
    <w:p w14:paraId="3EC10F0A" w14:textId="77777777" w:rsidR="0076388D" w:rsidRPr="0076388D" w:rsidRDefault="0076388D" w:rsidP="0076388D">
      <w:pPr>
        <w:pStyle w:val="PargrafodaLista"/>
        <w:rPr>
          <w:b/>
          <w:color w:val="000000" w:themeColor="text1"/>
        </w:rPr>
      </w:pPr>
    </w:p>
    <w:p w14:paraId="2931B35A" w14:textId="7894169B" w:rsidR="008156EA" w:rsidRPr="005C4BF0" w:rsidRDefault="0076388D" w:rsidP="005C4BF0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851" w:hanging="142"/>
        <w:contextualSpacing/>
        <w:jc w:val="both"/>
        <w:rPr>
          <w:b/>
          <w:color w:val="000000" w:themeColor="text1"/>
        </w:rPr>
      </w:pPr>
      <w:r>
        <w:rPr>
          <w:color w:val="000000" w:themeColor="text1"/>
        </w:rPr>
        <w:t xml:space="preserve">O sistema deve disponibilizar um link </w:t>
      </w:r>
      <w:r w:rsidR="004B6314">
        <w:rPr>
          <w:color w:val="000000" w:themeColor="text1"/>
        </w:rPr>
        <w:t>no</w:t>
      </w:r>
      <w:r w:rsidR="003B7676">
        <w:rPr>
          <w:color w:val="000000" w:themeColor="text1"/>
        </w:rPr>
        <w:t xml:space="preserve"> nome completo do usuário</w:t>
      </w:r>
      <w:r w:rsidR="00306C27">
        <w:rPr>
          <w:color w:val="000000" w:themeColor="text1"/>
        </w:rPr>
        <w:t xml:space="preserve"> para que ao clica</w:t>
      </w:r>
      <w:r>
        <w:rPr>
          <w:color w:val="000000" w:themeColor="text1"/>
        </w:rPr>
        <w:t xml:space="preserve">, </w:t>
      </w:r>
      <w:r w:rsidR="00593AB1">
        <w:rPr>
          <w:color w:val="000000" w:themeColor="text1"/>
        </w:rPr>
        <w:t xml:space="preserve">o sistema apresente um novo bloco </w:t>
      </w:r>
      <w:r w:rsidR="00610731">
        <w:rPr>
          <w:color w:val="000000" w:themeColor="text1"/>
        </w:rPr>
        <w:t xml:space="preserve">ao lado direito dos membros </w:t>
      </w:r>
      <w:r w:rsidR="00593AB1">
        <w:rPr>
          <w:color w:val="000000" w:themeColor="text1"/>
        </w:rPr>
        <w:t xml:space="preserve">com os dados que foram parametrizados na </w:t>
      </w:r>
      <w:r w:rsidR="00593AB1" w:rsidRPr="0076388D">
        <w:rPr>
          <w:b/>
          <w:color w:val="000000" w:themeColor="text1"/>
        </w:rPr>
        <w:t>HST07_Manter_Membros_Comissao_Incluir_Consultar</w:t>
      </w:r>
      <w:r w:rsidR="003B7488">
        <w:rPr>
          <w:b/>
          <w:color w:val="000000" w:themeColor="text1"/>
        </w:rPr>
        <w:t>.</w:t>
      </w:r>
      <w:r w:rsidR="00E250F9">
        <w:rPr>
          <w:b/>
          <w:color w:val="000000" w:themeColor="text1"/>
        </w:rPr>
        <w:t xml:space="preserve"> </w:t>
      </w:r>
      <w:r w:rsidR="00E250F9" w:rsidRPr="00E250F9">
        <w:rPr>
          <w:color w:val="31849B" w:themeColor="accent5" w:themeShade="BF"/>
        </w:rPr>
        <w:t>[</w:t>
      </w:r>
      <w:r w:rsidR="00E250F9" w:rsidRPr="00E250F9">
        <w:rPr>
          <w:color w:val="31849B" w:themeColor="accent5" w:themeShade="BF"/>
        </w:rPr>
        <w:fldChar w:fldCharType="begin"/>
      </w:r>
      <w:r w:rsidR="00E250F9" w:rsidRPr="00E250F9">
        <w:rPr>
          <w:color w:val="31849B" w:themeColor="accent5" w:themeShade="BF"/>
        </w:rPr>
        <w:instrText xml:space="preserve"> REF _Ref20837134 \r \h  \* MERGEFORMAT </w:instrText>
      </w:r>
      <w:r w:rsidR="00E250F9" w:rsidRPr="00E250F9">
        <w:rPr>
          <w:color w:val="31849B" w:themeColor="accent5" w:themeShade="BF"/>
        </w:rPr>
      </w:r>
      <w:r w:rsidR="00E250F9" w:rsidRPr="00E250F9">
        <w:rPr>
          <w:color w:val="31849B" w:themeColor="accent5" w:themeShade="BF"/>
        </w:rPr>
        <w:fldChar w:fldCharType="separate"/>
      </w:r>
      <w:r w:rsidR="00E250F9" w:rsidRPr="00E250F9">
        <w:rPr>
          <w:color w:val="31849B" w:themeColor="accent5" w:themeShade="BF"/>
        </w:rPr>
        <w:t>P02</w:t>
      </w:r>
      <w:r w:rsidR="00E250F9" w:rsidRPr="00E250F9">
        <w:rPr>
          <w:color w:val="31849B" w:themeColor="accent5" w:themeShade="BF"/>
        </w:rPr>
        <w:fldChar w:fldCharType="end"/>
      </w:r>
      <w:r w:rsidR="00E250F9" w:rsidRPr="00E250F9">
        <w:rPr>
          <w:color w:val="31849B" w:themeColor="accent5" w:themeShade="BF"/>
        </w:rPr>
        <w:t>]</w:t>
      </w:r>
    </w:p>
    <w:p w14:paraId="40902AA4" w14:textId="77777777" w:rsidR="005C4BF0" w:rsidRPr="005C4BF0" w:rsidRDefault="005C4BF0" w:rsidP="005C4BF0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  <w:rPr>
          <w:b/>
          <w:color w:val="000000" w:themeColor="text1"/>
        </w:rPr>
      </w:pPr>
    </w:p>
    <w:p w14:paraId="6CA77C4B" w14:textId="36E8AA44" w:rsidR="008156EA" w:rsidRPr="008156EA" w:rsidRDefault="008156EA" w:rsidP="008156EA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b/>
          <w:color w:val="000000" w:themeColor="text1"/>
        </w:rPr>
      </w:pPr>
      <w:bookmarkStart w:id="26" w:name="_Ref20998400"/>
      <w:r>
        <w:rPr>
          <w:b/>
          <w:color w:val="000000" w:themeColor="text1"/>
        </w:rPr>
        <w:t>Bloco dados detalhados</w:t>
      </w:r>
      <w:r w:rsidRPr="008156EA">
        <w:rPr>
          <w:b/>
          <w:color w:val="000000" w:themeColor="text1"/>
        </w:rPr>
        <w:t>:</w:t>
      </w:r>
      <w:bookmarkEnd w:id="26"/>
      <w:r w:rsidRPr="008156EA">
        <w:rPr>
          <w:b/>
          <w:color w:val="000000" w:themeColor="text1"/>
        </w:rPr>
        <w:t xml:space="preserve"> </w:t>
      </w:r>
    </w:p>
    <w:p w14:paraId="5A26A6D7" w14:textId="77777777" w:rsidR="003B7488" w:rsidRPr="003B7488" w:rsidRDefault="003B7488" w:rsidP="003B7488">
      <w:pPr>
        <w:pStyle w:val="PargrafodaLista"/>
        <w:rPr>
          <w:b/>
          <w:color w:val="000000" w:themeColor="text1"/>
        </w:rPr>
      </w:pPr>
    </w:p>
    <w:p w14:paraId="15939778" w14:textId="142DD148" w:rsidR="003B7488" w:rsidRPr="008156EA" w:rsidRDefault="008B5E30" w:rsidP="0076388D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851" w:hanging="142"/>
        <w:contextualSpacing/>
        <w:jc w:val="both"/>
        <w:rPr>
          <w:b/>
          <w:color w:val="000000" w:themeColor="text1"/>
        </w:rPr>
      </w:pPr>
      <w:r>
        <w:rPr>
          <w:color w:val="000000" w:themeColor="text1"/>
        </w:rPr>
        <w:t>Ao acionar o</w:t>
      </w:r>
      <w:r w:rsidR="003B7488">
        <w:rPr>
          <w:color w:val="000000" w:themeColor="text1"/>
        </w:rPr>
        <w:t xml:space="preserve"> bloco de dados detalhados </w:t>
      </w:r>
      <w:r>
        <w:rPr>
          <w:color w:val="000000" w:themeColor="text1"/>
        </w:rPr>
        <w:t>o sistema apresenta</w:t>
      </w:r>
      <w:r w:rsidR="003B7488">
        <w:rPr>
          <w:color w:val="000000" w:themeColor="text1"/>
        </w:rPr>
        <w:t xml:space="preserve"> as informações</w:t>
      </w:r>
      <w:r w:rsidR="00183B50">
        <w:rPr>
          <w:color w:val="000000" w:themeColor="text1"/>
        </w:rPr>
        <w:t xml:space="preserve"> do usuário</w:t>
      </w:r>
      <w:r w:rsidR="00CB2E98">
        <w:rPr>
          <w:color w:val="000000" w:themeColor="text1"/>
        </w:rPr>
        <w:t xml:space="preserve"> conforme definido na </w:t>
      </w:r>
      <w:r w:rsidR="00CB2E98" w:rsidRPr="00CB2E98">
        <w:rPr>
          <w:b/>
          <w:color w:val="000000" w:themeColor="text1"/>
        </w:rPr>
        <w:t>HST07</w:t>
      </w:r>
      <w:r w:rsidR="003B7488">
        <w:rPr>
          <w:color w:val="000000" w:themeColor="text1"/>
        </w:rPr>
        <w:t xml:space="preserve">: </w:t>
      </w:r>
    </w:p>
    <w:p w14:paraId="494B3106" w14:textId="77777777" w:rsidR="008156EA" w:rsidRPr="003B7488" w:rsidRDefault="008156EA" w:rsidP="008156EA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  <w:rPr>
          <w:b/>
          <w:color w:val="000000" w:themeColor="text1"/>
        </w:rPr>
      </w:pPr>
    </w:p>
    <w:p w14:paraId="613F7337" w14:textId="138BE20D" w:rsidR="003B7488" w:rsidRPr="006E751D" w:rsidRDefault="003B7488" w:rsidP="003B7488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851" w:firstLine="142"/>
        <w:contextualSpacing/>
        <w:jc w:val="both"/>
        <w:rPr>
          <w:b/>
          <w:color w:val="000000" w:themeColor="text1"/>
        </w:rPr>
      </w:pPr>
      <w:r>
        <w:rPr>
          <w:color w:val="000000" w:themeColor="text1"/>
        </w:rPr>
        <w:t>Foto retornada do SICCAU coorporativo</w:t>
      </w:r>
    </w:p>
    <w:p w14:paraId="228A6A25" w14:textId="77777777" w:rsidR="006E751D" w:rsidRPr="008B5E30" w:rsidRDefault="006E751D" w:rsidP="006E751D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b/>
          <w:color w:val="000000" w:themeColor="text1"/>
        </w:rPr>
      </w:pPr>
    </w:p>
    <w:p w14:paraId="0657785E" w14:textId="4364C695" w:rsidR="00717714" w:rsidRPr="006E751D" w:rsidRDefault="00717714" w:rsidP="003B7488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851" w:firstLine="142"/>
        <w:contextualSpacing/>
        <w:jc w:val="both"/>
        <w:rPr>
          <w:b/>
          <w:color w:val="000000" w:themeColor="text1"/>
        </w:rPr>
      </w:pPr>
      <w:r>
        <w:rPr>
          <w:color w:val="000000" w:themeColor="text1"/>
        </w:rPr>
        <w:t>Nome completo</w:t>
      </w:r>
      <w:r w:rsidR="008B5E30">
        <w:rPr>
          <w:color w:val="000000" w:themeColor="text1"/>
        </w:rPr>
        <w:t xml:space="preserve"> </w:t>
      </w:r>
    </w:p>
    <w:p w14:paraId="42D3A2B8" w14:textId="77777777" w:rsidR="006E751D" w:rsidRPr="008B5E30" w:rsidRDefault="006E751D" w:rsidP="006E751D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b/>
          <w:color w:val="000000" w:themeColor="text1"/>
        </w:rPr>
      </w:pPr>
    </w:p>
    <w:p w14:paraId="11FD39F6" w14:textId="39C9ACB5" w:rsidR="00717714" w:rsidRPr="006E751D" w:rsidRDefault="00717714" w:rsidP="003B7488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851" w:firstLine="142"/>
        <w:contextualSpacing/>
        <w:jc w:val="both"/>
        <w:rPr>
          <w:b/>
          <w:color w:val="000000" w:themeColor="text1"/>
        </w:rPr>
      </w:pPr>
      <w:r>
        <w:rPr>
          <w:color w:val="000000" w:themeColor="text1"/>
        </w:rPr>
        <w:t>CPF</w:t>
      </w:r>
    </w:p>
    <w:p w14:paraId="6D9DE0E1" w14:textId="77777777" w:rsidR="006E751D" w:rsidRPr="008B5E30" w:rsidRDefault="006E751D" w:rsidP="006E751D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b/>
          <w:color w:val="000000" w:themeColor="text1"/>
        </w:rPr>
      </w:pPr>
    </w:p>
    <w:p w14:paraId="6512D2F4" w14:textId="7CA5D466" w:rsidR="00717714" w:rsidRPr="006E751D" w:rsidRDefault="00717714" w:rsidP="003B7488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851" w:firstLine="142"/>
        <w:contextualSpacing/>
        <w:jc w:val="both"/>
        <w:rPr>
          <w:b/>
          <w:color w:val="000000" w:themeColor="text1"/>
        </w:rPr>
      </w:pPr>
      <w:r>
        <w:rPr>
          <w:color w:val="000000" w:themeColor="text1"/>
        </w:rPr>
        <w:t>E-mail</w:t>
      </w:r>
    </w:p>
    <w:p w14:paraId="16B80297" w14:textId="77777777" w:rsidR="006E751D" w:rsidRPr="008B5E30" w:rsidRDefault="006E751D" w:rsidP="006E751D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b/>
          <w:color w:val="000000" w:themeColor="text1"/>
        </w:rPr>
      </w:pPr>
    </w:p>
    <w:p w14:paraId="46316436" w14:textId="1EF90E01" w:rsidR="00717714" w:rsidRPr="006E751D" w:rsidRDefault="00717714" w:rsidP="003B7488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851" w:firstLine="142"/>
        <w:contextualSpacing/>
        <w:jc w:val="both"/>
        <w:rPr>
          <w:b/>
          <w:color w:val="000000" w:themeColor="text1"/>
        </w:rPr>
      </w:pPr>
      <w:r>
        <w:rPr>
          <w:color w:val="000000" w:themeColor="text1"/>
        </w:rPr>
        <w:t>Tipo Participação</w:t>
      </w:r>
    </w:p>
    <w:p w14:paraId="6F293ABC" w14:textId="77777777" w:rsidR="006E751D" w:rsidRPr="008B5E30" w:rsidRDefault="006E751D" w:rsidP="006E751D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b/>
          <w:color w:val="000000" w:themeColor="text1"/>
        </w:rPr>
      </w:pPr>
    </w:p>
    <w:p w14:paraId="03DFCC29" w14:textId="31D5AB21" w:rsidR="00A220D2" w:rsidRPr="00245BAF" w:rsidRDefault="00A220D2" w:rsidP="00245BAF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1418" w:hanging="425"/>
        <w:contextualSpacing/>
        <w:jc w:val="both"/>
        <w:rPr>
          <w:b/>
          <w:color w:val="000000" w:themeColor="text1"/>
        </w:rPr>
      </w:pPr>
      <w:r>
        <w:rPr>
          <w:color w:val="000000" w:themeColor="text1"/>
        </w:rPr>
        <w:t>Situação</w:t>
      </w:r>
    </w:p>
    <w:p w14:paraId="64391C98" w14:textId="77777777" w:rsidR="008B5E30" w:rsidRPr="00A710EE" w:rsidRDefault="008B5E30" w:rsidP="008B5E30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  <w:rPr>
          <w:b/>
          <w:color w:val="000000" w:themeColor="text1"/>
        </w:rPr>
      </w:pPr>
    </w:p>
    <w:p w14:paraId="4559BDF7" w14:textId="15E3001E" w:rsidR="00A710EE" w:rsidRPr="00A710EE" w:rsidRDefault="00A710EE" w:rsidP="00A710EE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1560" w:hanging="142"/>
        <w:contextualSpacing/>
        <w:jc w:val="both"/>
        <w:rPr>
          <w:b/>
          <w:color w:val="000000" w:themeColor="text1"/>
        </w:rPr>
      </w:pPr>
      <w:r>
        <w:rPr>
          <w:color w:val="auto"/>
        </w:rPr>
        <w:t>O sis</w:t>
      </w:r>
      <w:r w:rsidR="00183B50">
        <w:rPr>
          <w:color w:val="auto"/>
        </w:rPr>
        <w:t xml:space="preserve">tema deve identificar que caso o usuário possua </w:t>
      </w:r>
      <w:r>
        <w:rPr>
          <w:color w:val="auto"/>
        </w:rPr>
        <w:t>uma pendência, o sistema deve apresentar um ícone em laranja ou se não houver pendência, o si</w:t>
      </w:r>
      <w:r w:rsidR="00183B50">
        <w:rPr>
          <w:color w:val="auto"/>
        </w:rPr>
        <w:t>stema apresenta um ícone</w:t>
      </w:r>
      <w:r>
        <w:rPr>
          <w:color w:val="auto"/>
        </w:rPr>
        <w:t xml:space="preserve"> em verde</w:t>
      </w:r>
      <w:r w:rsidR="002A6FCD">
        <w:rPr>
          <w:color w:val="auto"/>
        </w:rPr>
        <w:t>.</w:t>
      </w:r>
    </w:p>
    <w:p w14:paraId="5B9D9A3F" w14:textId="09DD65C4" w:rsidR="00A710EE" w:rsidRDefault="00A710EE" w:rsidP="00A710EE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  <w:rPr>
          <w:b/>
          <w:color w:val="000000" w:themeColor="text1"/>
        </w:rPr>
      </w:pPr>
      <w:r>
        <w:rPr>
          <w:noProof/>
        </w:rPr>
        <w:drawing>
          <wp:inline distT="0" distB="0" distL="0" distR="0" wp14:anchorId="01AF1697" wp14:editId="35024DFD">
            <wp:extent cx="276225" cy="28575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95BE5D" wp14:editId="44B4A511">
            <wp:extent cx="276225" cy="26670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F1AB" w14:textId="77777777" w:rsidR="00245BAF" w:rsidRDefault="00245BAF" w:rsidP="00A710EE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  <w:rPr>
          <w:b/>
          <w:color w:val="000000" w:themeColor="text1"/>
        </w:rPr>
      </w:pPr>
    </w:p>
    <w:p w14:paraId="6D12E608" w14:textId="1F7446FB" w:rsidR="00245BAF" w:rsidRPr="00245BAF" w:rsidRDefault="00245BAF" w:rsidP="00245BAF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1560" w:hanging="142"/>
        <w:contextualSpacing/>
        <w:jc w:val="both"/>
        <w:rPr>
          <w:color w:val="auto"/>
        </w:rPr>
      </w:pPr>
      <w:r w:rsidRPr="00245BAF">
        <w:rPr>
          <w:color w:val="auto"/>
        </w:rPr>
        <w:t xml:space="preserve">Ao clicar no link da situação, o sistema deve apresentar um </w:t>
      </w:r>
      <w:proofErr w:type="spellStart"/>
      <w:r w:rsidRPr="00245BAF">
        <w:rPr>
          <w:color w:val="auto"/>
        </w:rPr>
        <w:t>hint</w:t>
      </w:r>
      <w:proofErr w:type="spellEnd"/>
      <w:r w:rsidRPr="00245BAF">
        <w:rPr>
          <w:color w:val="auto"/>
        </w:rPr>
        <w:t xml:space="preserve"> com detalhes da situação do usuário, se ele está com alguma pendência ou não, conforme descrito na</w:t>
      </w:r>
      <w:r w:rsidR="00306C27">
        <w:rPr>
          <w:color w:val="auto"/>
        </w:rPr>
        <w:t>s regras da</w:t>
      </w:r>
      <w:r w:rsidRPr="00245BAF">
        <w:rPr>
          <w:color w:val="auto"/>
        </w:rPr>
        <w:t xml:space="preserve"> </w:t>
      </w:r>
      <w:r w:rsidRPr="00245BAF">
        <w:rPr>
          <w:b/>
          <w:color w:val="auto"/>
        </w:rPr>
        <w:t>HST_07</w:t>
      </w:r>
      <w:r w:rsidR="00306C27">
        <w:rPr>
          <w:color w:val="auto"/>
        </w:rPr>
        <w:t>.</w:t>
      </w:r>
    </w:p>
    <w:p w14:paraId="21AF38D8" w14:textId="1515A0DD" w:rsidR="004B6314" w:rsidRDefault="00A915CD" w:rsidP="004B6314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noProof/>
        </w:rPr>
      </w:pPr>
      <w:r>
        <w:rPr>
          <w:noProof/>
        </w:rPr>
        <w:drawing>
          <wp:inline distT="0" distB="0" distL="0" distR="0" wp14:anchorId="5DC4D497" wp14:editId="69733633">
            <wp:extent cx="1328468" cy="2197884"/>
            <wp:effectExtent l="0" t="0" r="508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34490" cy="220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E42A31">
        <w:rPr>
          <w:noProof/>
        </w:rPr>
        <w:drawing>
          <wp:inline distT="0" distB="0" distL="0" distR="0" wp14:anchorId="79C8F115" wp14:editId="68AD0D8E">
            <wp:extent cx="1155631" cy="2329132"/>
            <wp:effectExtent l="0" t="0" r="698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66658" cy="235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DBCD" w14:textId="77777777" w:rsidR="00245BAF" w:rsidRDefault="00245BAF" w:rsidP="004B6314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noProof/>
        </w:rPr>
      </w:pPr>
    </w:p>
    <w:p w14:paraId="05BD05DE" w14:textId="35DC00C5" w:rsidR="002A6FCD" w:rsidRPr="00364856" w:rsidRDefault="002A6FCD" w:rsidP="00364856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851" w:firstLine="142"/>
        <w:contextualSpacing/>
        <w:jc w:val="both"/>
        <w:rPr>
          <w:b/>
          <w:color w:val="000000" w:themeColor="text1"/>
        </w:rPr>
      </w:pPr>
      <w:r>
        <w:rPr>
          <w:color w:val="000000" w:themeColor="text1"/>
        </w:rPr>
        <w:t>Status</w:t>
      </w:r>
      <w:r w:rsidR="00BE50C7">
        <w:rPr>
          <w:color w:val="000000" w:themeColor="text1"/>
        </w:rPr>
        <w:t xml:space="preserve"> (Confirmado, A confirmar, Rejeitado)</w:t>
      </w:r>
    </w:p>
    <w:p w14:paraId="0CA973A9" w14:textId="77777777" w:rsidR="00665593" w:rsidRPr="00665593" w:rsidRDefault="00665593" w:rsidP="00665593">
      <w:pPr>
        <w:pStyle w:val="PargrafodaLista"/>
        <w:rPr>
          <w:b/>
          <w:color w:val="000000" w:themeColor="text1"/>
        </w:rPr>
      </w:pPr>
    </w:p>
    <w:p w14:paraId="52212C5F" w14:textId="73AD0E0D" w:rsidR="00C54CFA" w:rsidRPr="00C54CFA" w:rsidRDefault="00665593" w:rsidP="00C54CFA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851" w:hanging="142"/>
        <w:contextualSpacing/>
        <w:jc w:val="both"/>
        <w:rPr>
          <w:b/>
          <w:color w:val="000000" w:themeColor="text1"/>
        </w:rPr>
      </w:pPr>
      <w:r>
        <w:rPr>
          <w:color w:val="000000" w:themeColor="text1"/>
        </w:rPr>
        <w:t xml:space="preserve">A </w:t>
      </w:r>
      <w:r w:rsidR="00551B48">
        <w:rPr>
          <w:color w:val="000000" w:themeColor="text1"/>
        </w:rPr>
        <w:t>página</w:t>
      </w:r>
      <w:r>
        <w:rPr>
          <w:color w:val="000000" w:themeColor="text1"/>
        </w:rPr>
        <w:t xml:space="preserve"> com os dados do usuário deve ser </w:t>
      </w:r>
      <w:r w:rsidR="00D34D05">
        <w:rPr>
          <w:color w:val="000000" w:themeColor="text1"/>
        </w:rPr>
        <w:t>responsiva</w:t>
      </w:r>
      <w:r>
        <w:rPr>
          <w:color w:val="000000" w:themeColor="text1"/>
        </w:rPr>
        <w:t xml:space="preserve"> para que ao tentar visualizar o bloco com os dados detalhados, </w:t>
      </w:r>
      <w:r w:rsidR="003B7488">
        <w:rPr>
          <w:color w:val="000000" w:themeColor="text1"/>
        </w:rPr>
        <w:t>o sistema permita a visualização d</w:t>
      </w:r>
      <w:r w:rsidR="00D34D05">
        <w:rPr>
          <w:color w:val="000000" w:themeColor="text1"/>
        </w:rPr>
        <w:t>e todos os membros da comissão e os dados detalhados do usuário que foi selecionado.</w:t>
      </w:r>
    </w:p>
    <w:p w14:paraId="79361657" w14:textId="109D2CD8" w:rsidR="00BD4427" w:rsidRDefault="007D3F70" w:rsidP="006316A9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  <w:rPr>
          <w:b/>
          <w:color w:val="000000" w:themeColor="text1"/>
        </w:rPr>
      </w:pPr>
      <w:r>
        <w:rPr>
          <w:noProof/>
        </w:rPr>
        <w:drawing>
          <wp:inline distT="0" distB="0" distL="0" distR="0" wp14:anchorId="78CE2133" wp14:editId="241AD2DC">
            <wp:extent cx="4942936" cy="2641209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2165" cy="26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85BE" w14:textId="77777777" w:rsidR="00805C1A" w:rsidRDefault="00805C1A" w:rsidP="006316A9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  <w:rPr>
          <w:b/>
          <w:color w:val="000000" w:themeColor="text1"/>
        </w:rPr>
      </w:pPr>
    </w:p>
    <w:p w14:paraId="0AE559CF" w14:textId="2CB21E3E" w:rsidR="00BD4427" w:rsidRPr="00805C1A" w:rsidRDefault="004B6314" w:rsidP="00BD4427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27" w:name="_Ref20998973"/>
      <w:r>
        <w:rPr>
          <w:b/>
          <w:u w:val="single"/>
        </w:rPr>
        <w:t xml:space="preserve">Consultar </w:t>
      </w:r>
      <w:r w:rsidR="00DE3372">
        <w:rPr>
          <w:b/>
          <w:u w:val="single"/>
        </w:rPr>
        <w:t>m</w:t>
      </w:r>
      <w:r w:rsidR="00551251">
        <w:rPr>
          <w:b/>
          <w:u w:val="single"/>
        </w:rPr>
        <w:t>embros de outras CAU-</w:t>
      </w:r>
      <w:proofErr w:type="spellStart"/>
      <w:r w:rsidR="00551251">
        <w:rPr>
          <w:b/>
          <w:u w:val="single"/>
        </w:rPr>
        <w:t>UFs</w:t>
      </w:r>
      <w:proofErr w:type="spellEnd"/>
      <w:r w:rsidRPr="00EC175D">
        <w:rPr>
          <w:b/>
          <w:u w:val="single"/>
        </w:rPr>
        <w:t>:</w:t>
      </w:r>
      <w:bookmarkEnd w:id="27"/>
      <w:r w:rsidRPr="00EC175D">
        <w:t xml:space="preserve"> </w:t>
      </w:r>
    </w:p>
    <w:p w14:paraId="63E4E471" w14:textId="25681922" w:rsidR="00D006DE" w:rsidRPr="008B5E30" w:rsidRDefault="00D006DE" w:rsidP="00D006DE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851" w:hanging="302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 xml:space="preserve">Ao selecionar uma UF no filtro UF das informações da comissão eleitoral, o sistema deve retornar todos os dados dos membros da UF selecionada conforme item </w:t>
      </w:r>
      <w:r w:rsidRPr="00D006DE">
        <w:rPr>
          <w:b/>
          <w:color w:val="000000" w:themeColor="text1"/>
        </w:rPr>
        <w:fldChar w:fldCharType="begin"/>
      </w:r>
      <w:r w:rsidRPr="00D006DE">
        <w:rPr>
          <w:b/>
          <w:color w:val="000000" w:themeColor="text1"/>
        </w:rPr>
        <w:instrText xml:space="preserve"> REF _Ref20916525 \r \h </w:instrText>
      </w:r>
      <w:r>
        <w:rPr>
          <w:b/>
          <w:color w:val="000000" w:themeColor="text1"/>
        </w:rPr>
        <w:instrText xml:space="preserve"> \* MERGEFORMAT </w:instrText>
      </w:r>
      <w:r w:rsidRPr="00D006DE">
        <w:rPr>
          <w:b/>
          <w:color w:val="000000" w:themeColor="text1"/>
        </w:rPr>
      </w:r>
      <w:r w:rsidRPr="00D006DE">
        <w:rPr>
          <w:b/>
          <w:color w:val="000000" w:themeColor="text1"/>
        </w:rPr>
        <w:fldChar w:fldCharType="separate"/>
      </w:r>
      <w:r w:rsidRPr="00D006DE">
        <w:rPr>
          <w:b/>
          <w:color w:val="000000" w:themeColor="text1"/>
        </w:rPr>
        <w:t>2.3</w:t>
      </w:r>
      <w:r w:rsidRPr="00D006DE">
        <w:rPr>
          <w:b/>
          <w:color w:val="000000" w:themeColor="text1"/>
        </w:rPr>
        <w:fldChar w:fldCharType="end"/>
      </w:r>
      <w:r w:rsidR="00922D72">
        <w:rPr>
          <w:b/>
          <w:color w:val="000000" w:themeColor="text1"/>
        </w:rPr>
        <w:t>;</w:t>
      </w:r>
    </w:p>
    <w:p w14:paraId="7E0AE674" w14:textId="77777777" w:rsidR="008B5E30" w:rsidRPr="00D965DA" w:rsidRDefault="008B5E30" w:rsidP="008B5E30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  <w:rPr>
          <w:color w:val="000000" w:themeColor="text1"/>
        </w:rPr>
      </w:pPr>
    </w:p>
    <w:p w14:paraId="28AA4690" w14:textId="25990625" w:rsidR="00D965DA" w:rsidRPr="008B5E30" w:rsidRDefault="00D965DA" w:rsidP="00D006DE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851" w:hanging="302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>Ao seleciona</w:t>
      </w:r>
      <w:r w:rsidR="00551251">
        <w:rPr>
          <w:color w:val="000000" w:themeColor="text1"/>
        </w:rPr>
        <w:t xml:space="preserve">r a opção “Todos” do campo UF, </w:t>
      </w:r>
      <w:r>
        <w:rPr>
          <w:color w:val="000000" w:themeColor="text1"/>
        </w:rPr>
        <w:t>o siste</w:t>
      </w:r>
      <w:r w:rsidR="00551251">
        <w:rPr>
          <w:color w:val="000000" w:themeColor="text1"/>
        </w:rPr>
        <w:t>ma deve retornar todas as CAU-</w:t>
      </w:r>
      <w:proofErr w:type="spellStart"/>
      <w:r w:rsidR="00551251">
        <w:rPr>
          <w:color w:val="000000" w:themeColor="text1"/>
        </w:rPr>
        <w:t>UFs</w:t>
      </w:r>
      <w:proofErr w:type="spellEnd"/>
      <w:r w:rsidR="00551251">
        <w:rPr>
          <w:color w:val="000000" w:themeColor="text1"/>
        </w:rPr>
        <w:t xml:space="preserve"> disponíveis com os dados dos membros conforme interface </w:t>
      </w:r>
      <w:r w:rsidR="00551251" w:rsidRPr="00551251">
        <w:rPr>
          <w:color w:val="31849B" w:themeColor="accent5" w:themeShade="BF"/>
        </w:rPr>
        <w:t>[</w:t>
      </w:r>
      <w:r w:rsidR="00551251" w:rsidRPr="00551251">
        <w:rPr>
          <w:color w:val="31849B" w:themeColor="accent5" w:themeShade="BF"/>
        </w:rPr>
        <w:fldChar w:fldCharType="begin"/>
      </w:r>
      <w:r w:rsidR="00551251" w:rsidRPr="00551251">
        <w:rPr>
          <w:color w:val="31849B" w:themeColor="accent5" w:themeShade="BF"/>
        </w:rPr>
        <w:instrText xml:space="preserve"> REF _Ref20988801 \r \h </w:instrText>
      </w:r>
      <w:r w:rsidR="00551251" w:rsidRPr="00551251">
        <w:rPr>
          <w:color w:val="31849B" w:themeColor="accent5" w:themeShade="BF"/>
        </w:rPr>
      </w:r>
      <w:r w:rsidR="00551251" w:rsidRPr="00551251">
        <w:rPr>
          <w:color w:val="31849B" w:themeColor="accent5" w:themeShade="BF"/>
        </w:rPr>
        <w:fldChar w:fldCharType="separate"/>
      </w:r>
      <w:r w:rsidR="00551251" w:rsidRPr="00551251">
        <w:rPr>
          <w:color w:val="31849B" w:themeColor="accent5" w:themeShade="BF"/>
        </w:rPr>
        <w:t>P03</w:t>
      </w:r>
      <w:r w:rsidR="00551251" w:rsidRPr="00551251">
        <w:rPr>
          <w:color w:val="31849B" w:themeColor="accent5" w:themeShade="BF"/>
        </w:rPr>
        <w:fldChar w:fldCharType="end"/>
      </w:r>
      <w:r w:rsidR="00551251" w:rsidRPr="00551251">
        <w:rPr>
          <w:color w:val="31849B" w:themeColor="accent5" w:themeShade="BF"/>
        </w:rPr>
        <w:t>]</w:t>
      </w:r>
      <w:r w:rsidR="00922D72">
        <w:rPr>
          <w:color w:val="31849B" w:themeColor="accent5" w:themeShade="BF"/>
        </w:rPr>
        <w:t>;</w:t>
      </w:r>
    </w:p>
    <w:p w14:paraId="0337FE49" w14:textId="77777777" w:rsidR="008B5E30" w:rsidRPr="006E6422" w:rsidRDefault="008B5E30" w:rsidP="008B5E30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  <w:rPr>
          <w:color w:val="000000" w:themeColor="text1"/>
        </w:rPr>
      </w:pPr>
    </w:p>
    <w:p w14:paraId="3BF6E476" w14:textId="4A4C4E32" w:rsidR="006E6422" w:rsidRPr="006E6422" w:rsidRDefault="006E6422" w:rsidP="00D006DE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851" w:hanging="302"/>
        <w:contextualSpacing/>
        <w:jc w:val="both"/>
        <w:rPr>
          <w:color w:val="000000" w:themeColor="text1"/>
        </w:rPr>
      </w:pPr>
      <w:r>
        <w:rPr>
          <w:color w:val="auto"/>
        </w:rPr>
        <w:t xml:space="preserve">Ao retornar as comissões de outras </w:t>
      </w:r>
      <w:proofErr w:type="spellStart"/>
      <w:r>
        <w:rPr>
          <w:color w:val="auto"/>
        </w:rPr>
        <w:t>UFs</w:t>
      </w:r>
      <w:proofErr w:type="spellEnd"/>
      <w:r>
        <w:rPr>
          <w:color w:val="auto"/>
        </w:rPr>
        <w:t xml:space="preserve">, o sistema de apresentar acima de cada comissão a bandeira e a UF da comissão conforme interface </w:t>
      </w:r>
      <w:r w:rsidRPr="006E6422">
        <w:rPr>
          <w:color w:val="31849B" w:themeColor="accent5" w:themeShade="BF"/>
        </w:rPr>
        <w:t>[</w:t>
      </w:r>
      <w:r w:rsidRPr="006E6422">
        <w:rPr>
          <w:color w:val="31849B" w:themeColor="accent5" w:themeShade="BF"/>
        </w:rPr>
        <w:fldChar w:fldCharType="begin"/>
      </w:r>
      <w:r w:rsidRPr="006E6422">
        <w:rPr>
          <w:color w:val="31849B" w:themeColor="accent5" w:themeShade="BF"/>
        </w:rPr>
        <w:instrText xml:space="preserve"> REF _Ref20988801 \r \h </w:instrText>
      </w:r>
      <w:r w:rsidRPr="006E6422">
        <w:rPr>
          <w:color w:val="31849B" w:themeColor="accent5" w:themeShade="BF"/>
        </w:rPr>
      </w:r>
      <w:r w:rsidRPr="006E6422">
        <w:rPr>
          <w:color w:val="31849B" w:themeColor="accent5" w:themeShade="BF"/>
        </w:rPr>
        <w:fldChar w:fldCharType="separate"/>
      </w:r>
      <w:r w:rsidRPr="006E6422">
        <w:rPr>
          <w:color w:val="31849B" w:themeColor="accent5" w:themeShade="BF"/>
        </w:rPr>
        <w:t>P03</w:t>
      </w:r>
      <w:r w:rsidRPr="006E6422">
        <w:rPr>
          <w:color w:val="31849B" w:themeColor="accent5" w:themeShade="BF"/>
        </w:rPr>
        <w:fldChar w:fldCharType="end"/>
      </w:r>
      <w:r w:rsidRPr="006E6422">
        <w:rPr>
          <w:color w:val="31849B" w:themeColor="accent5" w:themeShade="BF"/>
        </w:rPr>
        <w:t>]</w:t>
      </w:r>
      <w:r>
        <w:rPr>
          <w:color w:val="auto"/>
        </w:rPr>
        <w:t>.</w:t>
      </w:r>
    </w:p>
    <w:p w14:paraId="339237D7" w14:textId="0226EDBE" w:rsidR="00FE407D" w:rsidRDefault="006E6422" w:rsidP="000D67FA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01252B70" wp14:editId="0A00292E">
            <wp:extent cx="733425" cy="36195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C140" w14:textId="77777777" w:rsidR="005C4BF0" w:rsidRPr="008156EA" w:rsidRDefault="005C4BF0" w:rsidP="005C4BF0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851" w:hanging="142"/>
        <w:contextualSpacing/>
        <w:jc w:val="both"/>
        <w:rPr>
          <w:b/>
          <w:color w:val="000000" w:themeColor="text1"/>
        </w:rPr>
      </w:pPr>
      <w:r w:rsidRPr="00CC2BAA">
        <w:rPr>
          <w:color w:val="000000" w:themeColor="text1"/>
        </w:rPr>
        <w:t xml:space="preserve">O sistema deve exibir os resultados de pesquisa da interface </w:t>
      </w:r>
      <w:r w:rsidRPr="001075A2">
        <w:rPr>
          <w:color w:val="31849B" w:themeColor="accent5" w:themeShade="BF"/>
        </w:rPr>
        <w:t>[</w:t>
      </w:r>
      <w:r w:rsidRPr="001075A2">
        <w:rPr>
          <w:color w:val="31849B" w:themeColor="accent5" w:themeShade="BF"/>
        </w:rPr>
        <w:fldChar w:fldCharType="begin"/>
      </w:r>
      <w:r w:rsidRPr="001075A2">
        <w:rPr>
          <w:color w:val="31849B" w:themeColor="accent5" w:themeShade="BF"/>
        </w:rPr>
        <w:instrText xml:space="preserve"> REF _Ref20988801 \r \h </w:instrText>
      </w:r>
      <w:r w:rsidRPr="001075A2">
        <w:rPr>
          <w:color w:val="31849B" w:themeColor="accent5" w:themeShade="BF"/>
        </w:rPr>
      </w:r>
      <w:r w:rsidRPr="001075A2">
        <w:rPr>
          <w:color w:val="31849B" w:themeColor="accent5" w:themeShade="BF"/>
        </w:rPr>
        <w:fldChar w:fldCharType="separate"/>
      </w:r>
      <w:r w:rsidRPr="001075A2">
        <w:rPr>
          <w:color w:val="31849B" w:themeColor="accent5" w:themeShade="BF"/>
        </w:rPr>
        <w:t>P03</w:t>
      </w:r>
      <w:r w:rsidRPr="001075A2">
        <w:rPr>
          <w:color w:val="31849B" w:themeColor="accent5" w:themeShade="BF"/>
        </w:rPr>
        <w:fldChar w:fldCharType="end"/>
      </w:r>
      <w:r w:rsidRPr="001075A2">
        <w:rPr>
          <w:color w:val="31849B" w:themeColor="accent5" w:themeShade="BF"/>
        </w:rPr>
        <w:t>]</w:t>
      </w:r>
      <w:r w:rsidRPr="00CC2BAA">
        <w:rPr>
          <w:color w:val="31849B" w:themeColor="accent5" w:themeShade="BF"/>
        </w:rPr>
        <w:t xml:space="preserve"> </w:t>
      </w:r>
      <w:r w:rsidRPr="00CC2BAA">
        <w:rPr>
          <w:color w:val="000000" w:themeColor="text1"/>
        </w:rPr>
        <w:t>de três em três resultados por página</w:t>
      </w:r>
      <w:r>
        <w:rPr>
          <w:color w:val="000000" w:themeColor="text1"/>
        </w:rPr>
        <w:t>. Ao ultrapassar esse limite, o sistema deve apresentar uma paginação no canto inferior direito da página contendo os demais resultados.</w:t>
      </w:r>
    </w:p>
    <w:p w14:paraId="45371AAF" w14:textId="77777777" w:rsidR="005C4BF0" w:rsidRPr="000D67FA" w:rsidRDefault="005C4BF0" w:rsidP="000D67FA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  <w:rPr>
          <w:color w:val="000000" w:themeColor="text1"/>
        </w:rPr>
      </w:pPr>
    </w:p>
    <w:tbl>
      <w:tblPr>
        <w:tblStyle w:val="SqTabela"/>
        <w:tblW w:w="0" w:type="auto"/>
        <w:jc w:val="center"/>
        <w:tblLook w:val="01E0" w:firstRow="1" w:lastRow="1" w:firstColumn="1" w:lastColumn="1" w:noHBand="0" w:noVBand="0"/>
      </w:tblPr>
      <w:tblGrid>
        <w:gridCol w:w="1234"/>
        <w:gridCol w:w="6276"/>
        <w:gridCol w:w="1555"/>
      </w:tblGrid>
      <w:tr w:rsidR="00FB3C8F" w:rsidRPr="00EC175D" w14:paraId="512EA464" w14:textId="77777777" w:rsidTr="00FB3C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3"/>
          </w:tcPr>
          <w:p w14:paraId="08A8DCE3" w14:textId="77777777" w:rsidR="00FB3C8F" w:rsidRPr="00EC175D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4"/>
                <w:szCs w:val="24"/>
              </w:rPr>
              <w:t>Mensagens</w:t>
            </w:r>
          </w:p>
        </w:tc>
      </w:tr>
      <w:tr w:rsidR="00FB3C8F" w:rsidRPr="00EC175D" w14:paraId="61C329AA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  <w:shd w:val="clear" w:color="auto" w:fill="B3B3B3"/>
          </w:tcPr>
          <w:p w14:paraId="05656573" w14:textId="77777777" w:rsidR="00FB3C8F" w:rsidRPr="00EC175D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6276" w:type="dxa"/>
            <w:shd w:val="clear" w:color="auto" w:fill="B3B3B3"/>
          </w:tcPr>
          <w:p w14:paraId="1DF1AD71" w14:textId="77777777" w:rsidR="00FB3C8F" w:rsidRPr="00EC175D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1555" w:type="dxa"/>
            <w:shd w:val="clear" w:color="auto" w:fill="B3B3B3"/>
          </w:tcPr>
          <w:p w14:paraId="5B979886" w14:textId="77777777" w:rsidR="00FB3C8F" w:rsidRPr="00EC175D" w:rsidRDefault="00FB3C8F" w:rsidP="00FB3C8F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Ações</w:t>
            </w:r>
          </w:p>
        </w:tc>
      </w:tr>
      <w:tr w:rsidR="00FB3C8F" w:rsidRPr="00EC175D" w14:paraId="16A999C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722488F" w14:textId="00AC7735" w:rsidR="00FB3C8F" w:rsidRPr="00EC175D" w:rsidRDefault="00FB3C8F" w:rsidP="007112FF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28" w:name="_Ref12023348"/>
          </w:p>
        </w:tc>
        <w:bookmarkEnd w:id="28"/>
        <w:tc>
          <w:tcPr>
            <w:tcW w:w="6276" w:type="dxa"/>
          </w:tcPr>
          <w:p w14:paraId="19465BB6" w14:textId="7B788B2C" w:rsidR="00596253" w:rsidRPr="008D74E8" w:rsidRDefault="002E2C2B" w:rsidP="00540F6D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8D74E8">
              <w:rPr>
                <w:rFonts w:cs="Arial"/>
                <w:sz w:val="18"/>
                <w:szCs w:val="18"/>
              </w:rPr>
              <w:t xml:space="preserve">Erro de </w:t>
            </w:r>
            <w:r w:rsidR="00540F6D" w:rsidRPr="008D74E8">
              <w:rPr>
                <w:rFonts w:cs="Arial"/>
                <w:sz w:val="18"/>
                <w:szCs w:val="18"/>
              </w:rPr>
              <w:t>c</w:t>
            </w:r>
            <w:r w:rsidRPr="008D74E8">
              <w:rPr>
                <w:rFonts w:cs="Arial"/>
                <w:sz w:val="18"/>
                <w:szCs w:val="18"/>
              </w:rPr>
              <w:t>omunicação</w:t>
            </w:r>
            <w:r w:rsidR="007303C6" w:rsidRPr="008D74E8">
              <w:rPr>
                <w:rFonts w:cs="Arial"/>
                <w:sz w:val="18"/>
                <w:szCs w:val="18"/>
              </w:rPr>
              <w:t xml:space="preserve">, tente mais </w:t>
            </w:r>
            <w:r w:rsidR="00EE30B5" w:rsidRPr="008D74E8">
              <w:rPr>
                <w:rFonts w:cs="Arial"/>
                <w:sz w:val="18"/>
                <w:szCs w:val="18"/>
              </w:rPr>
              <w:t>tarde!</w:t>
            </w:r>
          </w:p>
        </w:tc>
        <w:tc>
          <w:tcPr>
            <w:tcW w:w="1555" w:type="dxa"/>
          </w:tcPr>
          <w:p w14:paraId="3B390CB7" w14:textId="64C1DAF7" w:rsidR="00FB3C8F" w:rsidRPr="00EC175D" w:rsidRDefault="00EE30B5" w:rsidP="00FB5814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Erro</w:t>
            </w:r>
          </w:p>
        </w:tc>
      </w:tr>
      <w:tr w:rsidR="00B219F6" w:rsidRPr="00EC175D" w14:paraId="21C1062C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593FC529" w14:textId="77777777" w:rsidR="00B219F6" w:rsidRPr="00EC175D" w:rsidRDefault="00B219F6" w:rsidP="007112FF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29" w:name="_Ref13647479"/>
          </w:p>
        </w:tc>
        <w:bookmarkEnd w:id="29"/>
        <w:tc>
          <w:tcPr>
            <w:tcW w:w="6276" w:type="dxa"/>
          </w:tcPr>
          <w:p w14:paraId="7E7B920E" w14:textId="35664665" w:rsidR="00B219F6" w:rsidRPr="008D74E8" w:rsidRDefault="00B219F6" w:rsidP="0001114E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8D74E8">
              <w:rPr>
                <w:rFonts w:cs="Arial"/>
                <w:sz w:val="18"/>
                <w:szCs w:val="18"/>
              </w:rPr>
              <w:t>Nenhum registro encontrado</w:t>
            </w:r>
            <w:r w:rsidR="00EE30B5" w:rsidRPr="008D74E8">
              <w:rPr>
                <w:rFonts w:cs="Arial"/>
                <w:sz w:val="18"/>
                <w:szCs w:val="18"/>
              </w:rPr>
              <w:t>!</w:t>
            </w:r>
          </w:p>
        </w:tc>
        <w:tc>
          <w:tcPr>
            <w:tcW w:w="1555" w:type="dxa"/>
          </w:tcPr>
          <w:p w14:paraId="659F0CF5" w14:textId="485B8A5A" w:rsidR="00B219F6" w:rsidRPr="00EC175D" w:rsidRDefault="00EE30B5" w:rsidP="00FB5814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Alerta</w:t>
            </w:r>
          </w:p>
        </w:tc>
      </w:tr>
    </w:tbl>
    <w:p w14:paraId="63F33EE0" w14:textId="77777777" w:rsidR="00BC778D" w:rsidRPr="00EC175D" w:rsidRDefault="00BC778D" w:rsidP="00BC778D">
      <w:pPr>
        <w:pStyle w:val="Ttulo2"/>
        <w:numPr>
          <w:ilvl w:val="0"/>
          <w:numId w:val="0"/>
        </w:numPr>
        <w:spacing w:before="240"/>
      </w:pPr>
      <w:bookmarkStart w:id="30" w:name="_Toc21354074"/>
      <w:r w:rsidRPr="00EC175D">
        <w:t>INFORMAÇÕES COMPLEMENTARES</w:t>
      </w:r>
      <w:bookmarkEnd w:id="30"/>
    </w:p>
    <w:p w14:paraId="62D7BC18" w14:textId="08866AFC" w:rsidR="00654E1A" w:rsidRPr="00EC175D" w:rsidRDefault="00654E1A" w:rsidP="00654E1A">
      <w:pPr>
        <w:rPr>
          <w:b/>
        </w:rPr>
      </w:pPr>
      <w:r w:rsidRPr="00EC175D">
        <w:rPr>
          <w:b/>
        </w:rPr>
        <w:t>Histórias relacionadas:</w:t>
      </w:r>
    </w:p>
    <w:p w14:paraId="0EF10987" w14:textId="062346CF" w:rsidR="00ED7607" w:rsidRDefault="00ED7607">
      <w:pPr>
        <w:pStyle w:val="Dica"/>
        <w:rPr>
          <w:color w:val="auto"/>
          <w:sz w:val="20"/>
          <w:szCs w:val="20"/>
        </w:rPr>
      </w:pPr>
    </w:p>
    <w:sectPr w:rsidR="00ED7607" w:rsidSect="00757A62">
      <w:headerReference w:type="even" r:id="rId26"/>
      <w:type w:val="continuous"/>
      <w:pgSz w:w="11907" w:h="16840" w:code="9"/>
      <w:pgMar w:top="1985" w:right="1418" w:bottom="1134" w:left="1418" w:header="737" w:footer="28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30F806" w14:textId="77777777" w:rsidR="00967C25" w:rsidRDefault="00967C25">
      <w:r>
        <w:separator/>
      </w:r>
    </w:p>
    <w:p w14:paraId="1BA7C9A3" w14:textId="77777777" w:rsidR="00967C25" w:rsidRDefault="00967C25"/>
  </w:endnote>
  <w:endnote w:type="continuationSeparator" w:id="0">
    <w:p w14:paraId="07046ECC" w14:textId="77777777" w:rsidR="00967C25" w:rsidRDefault="00967C25">
      <w:r>
        <w:continuationSeparator/>
      </w:r>
    </w:p>
    <w:p w14:paraId="501B34C4" w14:textId="77777777" w:rsidR="00967C25" w:rsidRDefault="00967C2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3E282B" w14:textId="77777777" w:rsidR="00E26692" w:rsidRDefault="00E26692">
    <w:pPr>
      <w:pBdr>
        <w:top w:val="dotted" w:sz="2" w:space="1" w:color="auto"/>
      </w:pBdr>
    </w:pPr>
  </w:p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4530"/>
      <w:gridCol w:w="4541"/>
    </w:tblGrid>
    <w:tr w:rsidR="00E26692" w:rsidRPr="003D59E6" w14:paraId="2B97DD6D" w14:textId="77777777">
      <w:tc>
        <w:tcPr>
          <w:tcW w:w="4605" w:type="dxa"/>
          <w:vAlign w:val="center"/>
        </w:tcPr>
        <w:p w14:paraId="0297AE86" w14:textId="77777777" w:rsidR="00E26692" w:rsidRPr="003D59E6" w:rsidRDefault="00E26692" w:rsidP="00A4247F">
          <w:pPr>
            <w:pStyle w:val="Rodap"/>
            <w:jc w:val="left"/>
            <w:rPr>
              <w:rFonts w:ascii="Verdana" w:hAnsi="Verdana" w:cs="Arial"/>
              <w:color w:val="FF0000"/>
            </w:rPr>
          </w:pPr>
          <w:r>
            <w:rPr>
              <w:rFonts w:ascii="Verdana" w:hAnsi="Verdana" w:cs="Arial"/>
              <w:color w:val="808080"/>
              <w:sz w:val="16"/>
            </w:rPr>
            <w:t>v.t. 1.1</w:t>
          </w:r>
        </w:p>
      </w:tc>
      <w:tc>
        <w:tcPr>
          <w:tcW w:w="4606" w:type="dxa"/>
        </w:tcPr>
        <w:p w14:paraId="100F074D" w14:textId="77777777" w:rsidR="00E26692" w:rsidRPr="0017543C" w:rsidRDefault="00E26692">
          <w:pPr>
            <w:pStyle w:val="Rodap"/>
            <w:jc w:val="right"/>
            <w:rPr>
              <w:rFonts w:ascii="Verdana" w:hAnsi="Verdana" w:cs="Arial"/>
              <w:b/>
            </w:rPr>
          </w:pPr>
          <w:r w:rsidRPr="0017543C">
            <w:rPr>
              <w:rStyle w:val="Nmerodepgina"/>
              <w:rFonts w:ascii="Verdana" w:hAnsi="Verdana" w:cs="Arial"/>
              <w:b/>
            </w:rPr>
            <w:t xml:space="preserve">Página 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begin"/>
          </w:r>
          <w:r w:rsidRPr="0017543C">
            <w:rPr>
              <w:rStyle w:val="Nmerodepgina"/>
              <w:rFonts w:ascii="Verdana" w:hAnsi="Verdana" w:cs="Arial"/>
              <w:b/>
            </w:rPr>
            <w:instrText xml:space="preserve"> PAGE </w:instrText>
          </w:r>
          <w:r w:rsidRPr="0017543C">
            <w:rPr>
              <w:rStyle w:val="Nmerodepgina"/>
              <w:rFonts w:ascii="Verdana" w:hAnsi="Verdana" w:cs="Arial"/>
              <w:b/>
            </w:rPr>
            <w:fldChar w:fldCharType="separate"/>
          </w:r>
          <w:r w:rsidR="001D2D0C">
            <w:rPr>
              <w:rStyle w:val="Nmerodepgina"/>
              <w:rFonts w:ascii="Verdana" w:hAnsi="Verdana" w:cs="Arial"/>
              <w:b/>
              <w:noProof/>
            </w:rPr>
            <w:t>18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end"/>
          </w:r>
        </w:p>
      </w:tc>
    </w:tr>
  </w:tbl>
  <w:p w14:paraId="7C16633F" w14:textId="77777777" w:rsidR="00E26692" w:rsidRPr="0057652B" w:rsidRDefault="00E26692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A5890C" w14:textId="77777777" w:rsidR="00967C25" w:rsidRDefault="00967C25">
      <w:r>
        <w:separator/>
      </w:r>
    </w:p>
    <w:p w14:paraId="198790AA" w14:textId="77777777" w:rsidR="00967C25" w:rsidRDefault="00967C25"/>
  </w:footnote>
  <w:footnote w:type="continuationSeparator" w:id="0">
    <w:p w14:paraId="36E3101F" w14:textId="77777777" w:rsidR="00967C25" w:rsidRDefault="00967C25">
      <w:r>
        <w:continuationSeparator/>
      </w:r>
    </w:p>
    <w:p w14:paraId="3FEE3ADF" w14:textId="77777777" w:rsidR="00967C25" w:rsidRDefault="00967C25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4" w:type="dxa"/>
      <w:tblInd w:w="108" w:type="dxa"/>
      <w:tblBorders>
        <w:top w:val="dotted" w:sz="4" w:space="0" w:color="808080"/>
        <w:left w:val="dotted" w:sz="4" w:space="0" w:color="808080"/>
        <w:bottom w:val="dotted" w:sz="4" w:space="0" w:color="808080"/>
        <w:right w:val="dotted" w:sz="4" w:space="0" w:color="808080"/>
        <w:insideH w:val="dotted" w:sz="4" w:space="0" w:color="808080"/>
        <w:insideV w:val="dotted" w:sz="4" w:space="0" w:color="808080"/>
      </w:tblBorders>
      <w:tblLook w:val="01E0" w:firstRow="1" w:lastRow="1" w:firstColumn="1" w:lastColumn="1" w:noHBand="0" w:noVBand="0"/>
    </w:tblPr>
    <w:tblGrid>
      <w:gridCol w:w="1843"/>
      <w:gridCol w:w="4111"/>
      <w:gridCol w:w="3260"/>
    </w:tblGrid>
    <w:tr w:rsidR="00E26692" w:rsidRPr="004A2AAB" w14:paraId="02AB5F9B" w14:textId="77777777" w:rsidTr="00CE176F">
      <w:trPr>
        <w:trHeight w:val="534"/>
      </w:trPr>
      <w:tc>
        <w:tcPr>
          <w:tcW w:w="1843" w:type="dxa"/>
          <w:vAlign w:val="center"/>
        </w:tcPr>
        <w:p w14:paraId="60E0D7E6" w14:textId="77777777" w:rsidR="00E26692" w:rsidRPr="0017543C" w:rsidRDefault="00E26692">
          <w:pPr>
            <w:pStyle w:val="Cabealho"/>
            <w:spacing w:after="0"/>
            <w:jc w:val="center"/>
            <w:rPr>
              <w:color w:val="808080"/>
            </w:rPr>
          </w:pPr>
          <w:r w:rsidRPr="004A2AAB">
            <w:rPr>
              <w:color w:val="808080"/>
            </w:rPr>
            <w:object w:dxaOrig="2025" w:dyaOrig="1110" w14:anchorId="7DEDE49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77.35pt;height:41.35pt" o:ole="">
                <v:imagedata r:id="rId1" o:title=""/>
              </v:shape>
              <o:OLEObject Type="Embed" ProgID="PBrush" ShapeID="_x0000_i1025" DrawAspect="Content" ObjectID="_1642490487" r:id="rId2"/>
            </w:object>
          </w:r>
        </w:p>
      </w:tc>
      <w:tc>
        <w:tcPr>
          <w:tcW w:w="4111" w:type="dxa"/>
          <w:vAlign w:val="center"/>
        </w:tcPr>
        <w:p w14:paraId="2CC77D67" w14:textId="6F468677" w:rsidR="00E26692" w:rsidRPr="00C6532E" w:rsidRDefault="00E26692" w:rsidP="005A7E50">
          <w:pPr>
            <w:pStyle w:val="Cabealho"/>
            <w:jc w:val="center"/>
            <w:rPr>
              <w:rFonts w:ascii="Verdana" w:hAnsi="Verdana"/>
            </w:rPr>
          </w:pPr>
          <w:r>
            <w:rPr>
              <w:rFonts w:ascii="Verdana" w:hAnsi="Verdana"/>
            </w:rPr>
            <w:t>017 –Consultar Membros Comissão Eleitoral</w:t>
          </w:r>
        </w:p>
      </w:tc>
      <w:tc>
        <w:tcPr>
          <w:tcW w:w="3260" w:type="dxa"/>
          <w:vAlign w:val="center"/>
        </w:tcPr>
        <w:p w14:paraId="7C22B301" w14:textId="6B6D790E" w:rsidR="00E26692" w:rsidRPr="004A2AAB" w:rsidRDefault="00E26692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Sistema Processo Eleitoral</w:t>
          </w:r>
        </w:p>
        <w:p w14:paraId="5A3A1E5B" w14:textId="77777777" w:rsidR="00E26692" w:rsidRPr="004A2AAB" w:rsidRDefault="00E26692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CAU</w:t>
          </w:r>
        </w:p>
      </w:tc>
    </w:tr>
  </w:tbl>
  <w:p w14:paraId="037F68EC" w14:textId="1D9233B8" w:rsidR="00E26692" w:rsidRDefault="00E26692">
    <w:pPr>
      <w:pStyle w:val="Cabealho"/>
      <w:pBdr>
        <w:bottom w:val="dotted" w:sz="2" w:space="1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ADA069" w14:textId="77777777" w:rsidR="00E26692" w:rsidRDefault="00E26692">
    <w:pPr>
      <w:pStyle w:val="Cabealho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B5A949" w14:textId="77777777" w:rsidR="00E26692" w:rsidRDefault="00E26692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multi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2226"/>
        </w:tabs>
        <w:ind w:left="2226" w:hanging="283"/>
      </w:pPr>
      <w:rPr>
        <w:rFonts w:ascii="Symbol" w:hAnsi="Symbol"/>
        <w:b w:val="0"/>
        <w:i w:val="0"/>
        <w:sz w:val="22"/>
      </w:rPr>
    </w:lvl>
    <w:lvl w:ilvl="1">
      <w:start w:val="1"/>
      <w:numFmt w:val="bullet"/>
      <w:lvlText w:val="o"/>
      <w:lvlJc w:val="left"/>
      <w:pPr>
        <w:tabs>
          <w:tab w:val="num" w:pos="3099"/>
        </w:tabs>
        <w:ind w:left="3099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3819"/>
        </w:tabs>
        <w:ind w:left="381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4539"/>
        </w:tabs>
        <w:ind w:left="4539" w:hanging="360"/>
      </w:pPr>
      <w:rPr>
        <w:rFonts w:ascii="Symbol" w:hAnsi="Symbol"/>
        <w:b w:val="0"/>
        <w:i w:val="0"/>
        <w:sz w:val="22"/>
      </w:rPr>
    </w:lvl>
    <w:lvl w:ilvl="4">
      <w:start w:val="1"/>
      <w:numFmt w:val="bullet"/>
      <w:lvlText w:val="o"/>
      <w:lvlJc w:val="left"/>
      <w:pPr>
        <w:tabs>
          <w:tab w:val="num" w:pos="5259"/>
        </w:tabs>
        <w:ind w:left="5259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5979"/>
        </w:tabs>
        <w:ind w:left="597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6699"/>
        </w:tabs>
        <w:ind w:left="6699" w:hanging="360"/>
      </w:pPr>
      <w:rPr>
        <w:rFonts w:ascii="Symbol" w:hAnsi="Symbol"/>
        <w:b w:val="0"/>
        <w:i w:val="0"/>
        <w:sz w:val="22"/>
      </w:rPr>
    </w:lvl>
    <w:lvl w:ilvl="7">
      <w:start w:val="1"/>
      <w:numFmt w:val="bullet"/>
      <w:lvlText w:val="o"/>
      <w:lvlJc w:val="left"/>
      <w:pPr>
        <w:tabs>
          <w:tab w:val="num" w:pos="7419"/>
        </w:tabs>
        <w:ind w:left="7419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8139"/>
        </w:tabs>
        <w:ind w:left="8139" w:hanging="360"/>
      </w:pPr>
      <w:rPr>
        <w:rFonts w:ascii="Wingdings" w:hAnsi="Wingdings"/>
      </w:rPr>
    </w:lvl>
  </w:abstractNum>
  <w:abstractNum w:abstractNumId="1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</w:lvl>
  </w:abstractNum>
  <w:abstractNum w:abstractNumId="2">
    <w:nsid w:val="0720772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D0B1673"/>
    <w:multiLevelType w:val="multilevel"/>
    <w:tmpl w:val="DB447EC4"/>
    <w:name w:val="WW8Num2232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4">
    <w:nsid w:val="135F5AE3"/>
    <w:multiLevelType w:val="multilevel"/>
    <w:tmpl w:val="941469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2.2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4244D3D"/>
    <w:multiLevelType w:val="hybridMultilevel"/>
    <w:tmpl w:val="FBB05ACC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0377AB"/>
    <w:multiLevelType w:val="multilevel"/>
    <w:tmpl w:val="DD8E0B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2.1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1DC251DD"/>
    <w:multiLevelType w:val="multilevel"/>
    <w:tmpl w:val="57BE7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2C34024E"/>
    <w:multiLevelType w:val="hybridMultilevel"/>
    <w:tmpl w:val="BE36D15E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9">
    <w:nsid w:val="2E5070DA"/>
    <w:multiLevelType w:val="hybridMultilevel"/>
    <w:tmpl w:val="5208708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4990D94"/>
    <w:multiLevelType w:val="hybridMultilevel"/>
    <w:tmpl w:val="2D72D3A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386D5BDF"/>
    <w:multiLevelType w:val="multilevel"/>
    <w:tmpl w:val="B7F022E2"/>
    <w:name w:val="WW8Num223222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2">
    <w:nsid w:val="40DA2DD1"/>
    <w:multiLevelType w:val="multilevel"/>
    <w:tmpl w:val="D95A110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4E07627"/>
    <w:multiLevelType w:val="hybridMultilevel"/>
    <w:tmpl w:val="F9C6C3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61D12E0"/>
    <w:multiLevelType w:val="multilevel"/>
    <w:tmpl w:val="F008E8C6"/>
    <w:name w:val="WW8Num22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5">
    <w:nsid w:val="462B1182"/>
    <w:multiLevelType w:val="hybridMultilevel"/>
    <w:tmpl w:val="B3EE5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CF51E6B"/>
    <w:multiLevelType w:val="multilevel"/>
    <w:tmpl w:val="3C3C49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1.1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4DFD244D"/>
    <w:multiLevelType w:val="hybridMultilevel"/>
    <w:tmpl w:val="7316AC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07A2FFD"/>
    <w:multiLevelType w:val="multilevel"/>
    <w:tmpl w:val="0BE00A7A"/>
    <w:name w:val="WW8Num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9">
    <w:nsid w:val="50AC202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5148108C"/>
    <w:multiLevelType w:val="multilevel"/>
    <w:tmpl w:val="D9E479E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ascii="Verdana" w:hAnsi="Verdana"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68"/>
        </w:tabs>
        <w:ind w:left="568" w:firstLine="0"/>
      </w:pPr>
      <w:rPr>
        <w:rFonts w:ascii="Verdana" w:hAnsi="Verdana" w:hint="default"/>
        <w:b/>
        <w:i w:val="0"/>
        <w:sz w:val="22"/>
        <w:szCs w:val="22"/>
      </w:rPr>
    </w:lvl>
    <w:lvl w:ilvl="2">
      <w:start w:val="1"/>
      <w:numFmt w:val="decimal"/>
      <w:pStyle w:val="Estilo1"/>
      <w:lvlText w:val="FA0%3."/>
      <w:lvlJc w:val="left"/>
      <w:pPr>
        <w:tabs>
          <w:tab w:val="num" w:pos="709"/>
        </w:tabs>
        <w:ind w:left="709" w:firstLine="0"/>
      </w:pPr>
      <w:rPr>
        <w:rFonts w:hint="default"/>
        <w:b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2497"/>
        </w:tabs>
        <w:ind w:left="20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57"/>
        </w:tabs>
        <w:ind w:left="25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77"/>
        </w:tabs>
        <w:ind w:left="30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37"/>
        </w:tabs>
        <w:ind w:left="35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57"/>
        </w:tabs>
        <w:ind w:left="40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77"/>
        </w:tabs>
        <w:ind w:left="4657" w:hanging="1440"/>
      </w:pPr>
      <w:rPr>
        <w:rFonts w:hint="default"/>
      </w:rPr>
    </w:lvl>
  </w:abstractNum>
  <w:abstractNum w:abstractNumId="21">
    <w:nsid w:val="524E44B1"/>
    <w:multiLevelType w:val="hybridMultilevel"/>
    <w:tmpl w:val="E2B6F9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4AC24FE"/>
    <w:multiLevelType w:val="hybridMultilevel"/>
    <w:tmpl w:val="F99EA8DE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5487B3F"/>
    <w:multiLevelType w:val="hybridMultilevel"/>
    <w:tmpl w:val="178A60D0"/>
    <w:lvl w:ilvl="0" w:tplc="A7A4CA48">
      <w:start w:val="1"/>
      <w:numFmt w:val="decimal"/>
      <w:pStyle w:val="Ttulo3"/>
      <w:lvlText w:val="FA0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>
    <w:nsid w:val="560B2BDF"/>
    <w:multiLevelType w:val="hybridMultilevel"/>
    <w:tmpl w:val="5304532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567505C8"/>
    <w:multiLevelType w:val="multilevel"/>
    <w:tmpl w:val="75220D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1.2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>
    <w:nsid w:val="64CF34CE"/>
    <w:multiLevelType w:val="hybridMultilevel"/>
    <w:tmpl w:val="FD2ADAFC"/>
    <w:name w:val="WW8Num222"/>
    <w:lvl w:ilvl="0" w:tplc="04160001">
      <w:start w:val="1"/>
      <w:numFmt w:val="bullet"/>
      <w:lvlText w:val=""/>
      <w:lvlJc w:val="left"/>
      <w:pPr>
        <w:tabs>
          <w:tab w:val="num" w:pos="1125"/>
        </w:tabs>
        <w:ind w:left="11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45"/>
        </w:tabs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65"/>
        </w:tabs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85"/>
        </w:tabs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005"/>
        </w:tabs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725"/>
        </w:tabs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45"/>
        </w:tabs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65"/>
        </w:tabs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85"/>
        </w:tabs>
        <w:ind w:left="6885" w:hanging="360"/>
      </w:pPr>
      <w:rPr>
        <w:rFonts w:ascii="Wingdings" w:hAnsi="Wingdings" w:hint="default"/>
      </w:rPr>
    </w:lvl>
  </w:abstractNum>
  <w:abstractNum w:abstractNumId="27">
    <w:nsid w:val="6AA16132"/>
    <w:multiLevelType w:val="hybridMultilevel"/>
    <w:tmpl w:val="7D6AED7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6DE6650F"/>
    <w:multiLevelType w:val="multilevel"/>
    <w:tmpl w:val="E30CF20E"/>
    <w:name w:val="WW8Num22322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9">
    <w:nsid w:val="6E3D5664"/>
    <w:multiLevelType w:val="hybridMultilevel"/>
    <w:tmpl w:val="2D72D3A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76B54EA7"/>
    <w:multiLevelType w:val="multilevel"/>
    <w:tmpl w:val="0CD6DF34"/>
    <w:name w:val="WW8Num223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31">
    <w:nsid w:val="776E78B4"/>
    <w:multiLevelType w:val="hybridMultilevel"/>
    <w:tmpl w:val="A86CC0F8"/>
    <w:lvl w:ilvl="0" w:tplc="0416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2">
    <w:nsid w:val="7CF4627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7E893421"/>
    <w:multiLevelType w:val="hybridMultilevel"/>
    <w:tmpl w:val="1A3A9D2A"/>
    <w:lvl w:ilvl="0" w:tplc="B012584E">
      <w:start w:val="1"/>
      <w:numFmt w:val="decimal"/>
      <w:lvlText w:val="ME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F92502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0"/>
  </w:num>
  <w:num w:numId="2">
    <w:abstractNumId w:val="23"/>
  </w:num>
  <w:num w:numId="3">
    <w:abstractNumId w:val="7"/>
  </w:num>
  <w:num w:numId="4">
    <w:abstractNumId w:val="34"/>
  </w:num>
  <w:num w:numId="5">
    <w:abstractNumId w:val="5"/>
  </w:num>
  <w:num w:numId="6">
    <w:abstractNumId w:val="33"/>
  </w:num>
  <w:num w:numId="7">
    <w:abstractNumId w:val="6"/>
  </w:num>
  <w:num w:numId="8">
    <w:abstractNumId w:val="4"/>
  </w:num>
  <w:num w:numId="9">
    <w:abstractNumId w:val="16"/>
  </w:num>
  <w:num w:numId="10">
    <w:abstractNumId w:val="25"/>
  </w:num>
  <w:num w:numId="11">
    <w:abstractNumId w:val="21"/>
  </w:num>
  <w:num w:numId="12">
    <w:abstractNumId w:val="13"/>
  </w:num>
  <w:num w:numId="13">
    <w:abstractNumId w:val="8"/>
  </w:num>
  <w:num w:numId="14">
    <w:abstractNumId w:val="17"/>
  </w:num>
  <w:num w:numId="15">
    <w:abstractNumId w:val="32"/>
  </w:num>
  <w:num w:numId="16">
    <w:abstractNumId w:val="19"/>
  </w:num>
  <w:num w:numId="17">
    <w:abstractNumId w:val="12"/>
  </w:num>
  <w:num w:numId="18">
    <w:abstractNumId w:val="2"/>
  </w:num>
  <w:num w:numId="19">
    <w:abstractNumId w:val="27"/>
  </w:num>
  <w:num w:numId="20">
    <w:abstractNumId w:val="31"/>
  </w:num>
  <w:num w:numId="21">
    <w:abstractNumId w:val="15"/>
  </w:num>
  <w:num w:numId="22">
    <w:abstractNumId w:val="22"/>
  </w:num>
  <w:num w:numId="23">
    <w:abstractNumId w:val="24"/>
  </w:num>
  <w:num w:numId="24">
    <w:abstractNumId w:val="9"/>
  </w:num>
  <w:num w:numId="25">
    <w:abstractNumId w:val="29"/>
  </w:num>
  <w:num w:numId="26">
    <w:abstractNumId w:val="10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isplayBackgroundShape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0D5"/>
    <w:rsid w:val="00002E7C"/>
    <w:rsid w:val="000034CD"/>
    <w:rsid w:val="00004B51"/>
    <w:rsid w:val="00004D6F"/>
    <w:rsid w:val="00004F8B"/>
    <w:rsid w:val="00005452"/>
    <w:rsid w:val="00005FF1"/>
    <w:rsid w:val="0000651D"/>
    <w:rsid w:val="00006AFC"/>
    <w:rsid w:val="00007920"/>
    <w:rsid w:val="0001114E"/>
    <w:rsid w:val="00012888"/>
    <w:rsid w:val="0001293B"/>
    <w:rsid w:val="00012990"/>
    <w:rsid w:val="000129D9"/>
    <w:rsid w:val="00013154"/>
    <w:rsid w:val="0001322B"/>
    <w:rsid w:val="0001374A"/>
    <w:rsid w:val="00014E08"/>
    <w:rsid w:val="00015F86"/>
    <w:rsid w:val="000168EC"/>
    <w:rsid w:val="00020508"/>
    <w:rsid w:val="0002267B"/>
    <w:rsid w:val="00022F50"/>
    <w:rsid w:val="00025925"/>
    <w:rsid w:val="00025B6F"/>
    <w:rsid w:val="000263F7"/>
    <w:rsid w:val="00027F03"/>
    <w:rsid w:val="00031100"/>
    <w:rsid w:val="00032645"/>
    <w:rsid w:val="00032841"/>
    <w:rsid w:val="000330C2"/>
    <w:rsid w:val="00036FEF"/>
    <w:rsid w:val="00040855"/>
    <w:rsid w:val="00040A4A"/>
    <w:rsid w:val="00042373"/>
    <w:rsid w:val="00043858"/>
    <w:rsid w:val="0004496A"/>
    <w:rsid w:val="00047249"/>
    <w:rsid w:val="00047B4F"/>
    <w:rsid w:val="00050651"/>
    <w:rsid w:val="000514D4"/>
    <w:rsid w:val="00051F92"/>
    <w:rsid w:val="00052B79"/>
    <w:rsid w:val="00053482"/>
    <w:rsid w:val="00054416"/>
    <w:rsid w:val="0006016B"/>
    <w:rsid w:val="000610FE"/>
    <w:rsid w:val="00061F5D"/>
    <w:rsid w:val="000628DE"/>
    <w:rsid w:val="0006486D"/>
    <w:rsid w:val="000648A0"/>
    <w:rsid w:val="000656C5"/>
    <w:rsid w:val="00065C98"/>
    <w:rsid w:val="00066182"/>
    <w:rsid w:val="00067D81"/>
    <w:rsid w:val="00070BEA"/>
    <w:rsid w:val="00072269"/>
    <w:rsid w:val="000729BD"/>
    <w:rsid w:val="00075FFF"/>
    <w:rsid w:val="00076318"/>
    <w:rsid w:val="0007671A"/>
    <w:rsid w:val="00076B7E"/>
    <w:rsid w:val="000772BC"/>
    <w:rsid w:val="00077306"/>
    <w:rsid w:val="00077CFC"/>
    <w:rsid w:val="0008075F"/>
    <w:rsid w:val="00080AD9"/>
    <w:rsid w:val="00081AE9"/>
    <w:rsid w:val="000825ED"/>
    <w:rsid w:val="0008333B"/>
    <w:rsid w:val="00084624"/>
    <w:rsid w:val="0008648E"/>
    <w:rsid w:val="000869A0"/>
    <w:rsid w:val="00090304"/>
    <w:rsid w:val="000926DE"/>
    <w:rsid w:val="00096EA0"/>
    <w:rsid w:val="0009796C"/>
    <w:rsid w:val="00097BF2"/>
    <w:rsid w:val="000A01B5"/>
    <w:rsid w:val="000A054B"/>
    <w:rsid w:val="000A0B1F"/>
    <w:rsid w:val="000A1227"/>
    <w:rsid w:val="000A28E3"/>
    <w:rsid w:val="000A3B11"/>
    <w:rsid w:val="000A43F8"/>
    <w:rsid w:val="000A5277"/>
    <w:rsid w:val="000A5B48"/>
    <w:rsid w:val="000A73AD"/>
    <w:rsid w:val="000A7755"/>
    <w:rsid w:val="000A7D72"/>
    <w:rsid w:val="000B038B"/>
    <w:rsid w:val="000B2C14"/>
    <w:rsid w:val="000B5692"/>
    <w:rsid w:val="000B624B"/>
    <w:rsid w:val="000C03AE"/>
    <w:rsid w:val="000C0B01"/>
    <w:rsid w:val="000C16EE"/>
    <w:rsid w:val="000C3B7B"/>
    <w:rsid w:val="000C518F"/>
    <w:rsid w:val="000C6128"/>
    <w:rsid w:val="000C79AD"/>
    <w:rsid w:val="000D10DB"/>
    <w:rsid w:val="000D2F33"/>
    <w:rsid w:val="000D2FFC"/>
    <w:rsid w:val="000D367A"/>
    <w:rsid w:val="000D5314"/>
    <w:rsid w:val="000D6620"/>
    <w:rsid w:val="000D67FA"/>
    <w:rsid w:val="000D7D68"/>
    <w:rsid w:val="000E0D1E"/>
    <w:rsid w:val="000E10A0"/>
    <w:rsid w:val="000E1588"/>
    <w:rsid w:val="000E3E1E"/>
    <w:rsid w:val="000E4445"/>
    <w:rsid w:val="000E4584"/>
    <w:rsid w:val="000E4C51"/>
    <w:rsid w:val="000E4D31"/>
    <w:rsid w:val="000E5674"/>
    <w:rsid w:val="000E5750"/>
    <w:rsid w:val="000E5F1F"/>
    <w:rsid w:val="000E6523"/>
    <w:rsid w:val="000E7293"/>
    <w:rsid w:val="000F1575"/>
    <w:rsid w:val="000F1DD6"/>
    <w:rsid w:val="000F231D"/>
    <w:rsid w:val="000F2AA2"/>
    <w:rsid w:val="000F5596"/>
    <w:rsid w:val="000F5730"/>
    <w:rsid w:val="000F6540"/>
    <w:rsid w:val="000F7E2D"/>
    <w:rsid w:val="00100368"/>
    <w:rsid w:val="00100695"/>
    <w:rsid w:val="0010280B"/>
    <w:rsid w:val="00102F91"/>
    <w:rsid w:val="00103412"/>
    <w:rsid w:val="00103E9E"/>
    <w:rsid w:val="00104B26"/>
    <w:rsid w:val="001052E6"/>
    <w:rsid w:val="001070F4"/>
    <w:rsid w:val="0010717B"/>
    <w:rsid w:val="001075A2"/>
    <w:rsid w:val="001079A7"/>
    <w:rsid w:val="00107BA0"/>
    <w:rsid w:val="001104C5"/>
    <w:rsid w:val="00110BB0"/>
    <w:rsid w:val="00110FD0"/>
    <w:rsid w:val="00111CDD"/>
    <w:rsid w:val="00112035"/>
    <w:rsid w:val="00114786"/>
    <w:rsid w:val="00116460"/>
    <w:rsid w:val="00116B53"/>
    <w:rsid w:val="00117A74"/>
    <w:rsid w:val="00120056"/>
    <w:rsid w:val="00121D77"/>
    <w:rsid w:val="00121DCE"/>
    <w:rsid w:val="001227F3"/>
    <w:rsid w:val="00122F06"/>
    <w:rsid w:val="00124146"/>
    <w:rsid w:val="00125048"/>
    <w:rsid w:val="001254C2"/>
    <w:rsid w:val="0012785F"/>
    <w:rsid w:val="0013080E"/>
    <w:rsid w:val="00130B19"/>
    <w:rsid w:val="001316B2"/>
    <w:rsid w:val="00131A2E"/>
    <w:rsid w:val="00132D20"/>
    <w:rsid w:val="001334B2"/>
    <w:rsid w:val="00133736"/>
    <w:rsid w:val="00134450"/>
    <w:rsid w:val="001346CA"/>
    <w:rsid w:val="001348D6"/>
    <w:rsid w:val="00135D31"/>
    <w:rsid w:val="00136C1B"/>
    <w:rsid w:val="001374F2"/>
    <w:rsid w:val="00140BD3"/>
    <w:rsid w:val="00141421"/>
    <w:rsid w:val="001418E1"/>
    <w:rsid w:val="00142655"/>
    <w:rsid w:val="00143AE0"/>
    <w:rsid w:val="00143D94"/>
    <w:rsid w:val="0014544C"/>
    <w:rsid w:val="0014601E"/>
    <w:rsid w:val="0014605A"/>
    <w:rsid w:val="00146242"/>
    <w:rsid w:val="00146438"/>
    <w:rsid w:val="00146947"/>
    <w:rsid w:val="00146CA7"/>
    <w:rsid w:val="001513A6"/>
    <w:rsid w:val="001535A0"/>
    <w:rsid w:val="0015531F"/>
    <w:rsid w:val="00157E00"/>
    <w:rsid w:val="00157E66"/>
    <w:rsid w:val="00160612"/>
    <w:rsid w:val="001610B7"/>
    <w:rsid w:val="001617FA"/>
    <w:rsid w:val="0016322F"/>
    <w:rsid w:val="001653E6"/>
    <w:rsid w:val="001654C3"/>
    <w:rsid w:val="00165A72"/>
    <w:rsid w:val="00165B69"/>
    <w:rsid w:val="001701BE"/>
    <w:rsid w:val="00170A73"/>
    <w:rsid w:val="0017204F"/>
    <w:rsid w:val="0017331A"/>
    <w:rsid w:val="001738CF"/>
    <w:rsid w:val="001742A0"/>
    <w:rsid w:val="00174B5F"/>
    <w:rsid w:val="0017693C"/>
    <w:rsid w:val="0017696D"/>
    <w:rsid w:val="0018141E"/>
    <w:rsid w:val="00182ECD"/>
    <w:rsid w:val="00183520"/>
    <w:rsid w:val="00183B50"/>
    <w:rsid w:val="00185C82"/>
    <w:rsid w:val="00187F81"/>
    <w:rsid w:val="00190B21"/>
    <w:rsid w:val="00191A3D"/>
    <w:rsid w:val="0019233D"/>
    <w:rsid w:val="001927C0"/>
    <w:rsid w:val="0019347C"/>
    <w:rsid w:val="0019350E"/>
    <w:rsid w:val="00193996"/>
    <w:rsid w:val="0019459B"/>
    <w:rsid w:val="00195D6C"/>
    <w:rsid w:val="001971B3"/>
    <w:rsid w:val="001A16A7"/>
    <w:rsid w:val="001A2545"/>
    <w:rsid w:val="001A309F"/>
    <w:rsid w:val="001A69FC"/>
    <w:rsid w:val="001A73BB"/>
    <w:rsid w:val="001A75F1"/>
    <w:rsid w:val="001A77F8"/>
    <w:rsid w:val="001A7988"/>
    <w:rsid w:val="001B07B4"/>
    <w:rsid w:val="001B08F8"/>
    <w:rsid w:val="001B3A10"/>
    <w:rsid w:val="001B4DF8"/>
    <w:rsid w:val="001B5C4E"/>
    <w:rsid w:val="001B7B39"/>
    <w:rsid w:val="001C00DF"/>
    <w:rsid w:val="001C09CA"/>
    <w:rsid w:val="001C0E5E"/>
    <w:rsid w:val="001C15FC"/>
    <w:rsid w:val="001C2481"/>
    <w:rsid w:val="001C2642"/>
    <w:rsid w:val="001C2717"/>
    <w:rsid w:val="001C604A"/>
    <w:rsid w:val="001D0328"/>
    <w:rsid w:val="001D0F14"/>
    <w:rsid w:val="001D202C"/>
    <w:rsid w:val="001D2488"/>
    <w:rsid w:val="001D2D0C"/>
    <w:rsid w:val="001D334A"/>
    <w:rsid w:val="001D34E5"/>
    <w:rsid w:val="001D3F75"/>
    <w:rsid w:val="001D466A"/>
    <w:rsid w:val="001D510C"/>
    <w:rsid w:val="001D519B"/>
    <w:rsid w:val="001D6958"/>
    <w:rsid w:val="001D7362"/>
    <w:rsid w:val="001D7782"/>
    <w:rsid w:val="001E33E8"/>
    <w:rsid w:val="001E3770"/>
    <w:rsid w:val="001E5A61"/>
    <w:rsid w:val="001E5FCB"/>
    <w:rsid w:val="001E71EF"/>
    <w:rsid w:val="001F0539"/>
    <w:rsid w:val="001F079D"/>
    <w:rsid w:val="001F083F"/>
    <w:rsid w:val="001F0D2C"/>
    <w:rsid w:val="001F1269"/>
    <w:rsid w:val="001F1623"/>
    <w:rsid w:val="001F1A4C"/>
    <w:rsid w:val="001F3225"/>
    <w:rsid w:val="001F3BFC"/>
    <w:rsid w:val="001F430F"/>
    <w:rsid w:val="001F52B7"/>
    <w:rsid w:val="001F560F"/>
    <w:rsid w:val="001F6169"/>
    <w:rsid w:val="001F6C31"/>
    <w:rsid w:val="002019C4"/>
    <w:rsid w:val="002028D7"/>
    <w:rsid w:val="00202BC4"/>
    <w:rsid w:val="002030DF"/>
    <w:rsid w:val="002037F0"/>
    <w:rsid w:val="00205203"/>
    <w:rsid w:val="002126C5"/>
    <w:rsid w:val="00212AB4"/>
    <w:rsid w:val="00213462"/>
    <w:rsid w:val="00213558"/>
    <w:rsid w:val="00215DEB"/>
    <w:rsid w:val="00216F56"/>
    <w:rsid w:val="0021764A"/>
    <w:rsid w:val="00220632"/>
    <w:rsid w:val="00221EAB"/>
    <w:rsid w:val="00225616"/>
    <w:rsid w:val="00226189"/>
    <w:rsid w:val="002264A6"/>
    <w:rsid w:val="00226798"/>
    <w:rsid w:val="00232074"/>
    <w:rsid w:val="0023318E"/>
    <w:rsid w:val="00234A5B"/>
    <w:rsid w:val="0023598C"/>
    <w:rsid w:val="002359C8"/>
    <w:rsid w:val="00236123"/>
    <w:rsid w:val="00236733"/>
    <w:rsid w:val="00237290"/>
    <w:rsid w:val="00237D49"/>
    <w:rsid w:val="00237FE8"/>
    <w:rsid w:val="002410E8"/>
    <w:rsid w:val="002411AE"/>
    <w:rsid w:val="002417DF"/>
    <w:rsid w:val="0024203F"/>
    <w:rsid w:val="00242B70"/>
    <w:rsid w:val="00242E02"/>
    <w:rsid w:val="0024377D"/>
    <w:rsid w:val="00243A34"/>
    <w:rsid w:val="00243B73"/>
    <w:rsid w:val="002446C3"/>
    <w:rsid w:val="002453EB"/>
    <w:rsid w:val="00245BAF"/>
    <w:rsid w:val="00245C14"/>
    <w:rsid w:val="00246963"/>
    <w:rsid w:val="00246C92"/>
    <w:rsid w:val="00246F86"/>
    <w:rsid w:val="002509AE"/>
    <w:rsid w:val="002518C9"/>
    <w:rsid w:val="00251AF0"/>
    <w:rsid w:val="00252B87"/>
    <w:rsid w:val="0025482F"/>
    <w:rsid w:val="00255006"/>
    <w:rsid w:val="002554E4"/>
    <w:rsid w:val="00257C46"/>
    <w:rsid w:val="00257F1E"/>
    <w:rsid w:val="002613E9"/>
    <w:rsid w:val="002614BA"/>
    <w:rsid w:val="0026183F"/>
    <w:rsid w:val="00262673"/>
    <w:rsid w:val="002628BE"/>
    <w:rsid w:val="002648E4"/>
    <w:rsid w:val="00266BFA"/>
    <w:rsid w:val="00267DC7"/>
    <w:rsid w:val="002712B3"/>
    <w:rsid w:val="0027188D"/>
    <w:rsid w:val="00271C50"/>
    <w:rsid w:val="002744A8"/>
    <w:rsid w:val="00275814"/>
    <w:rsid w:val="00280149"/>
    <w:rsid w:val="002824BA"/>
    <w:rsid w:val="00282579"/>
    <w:rsid w:val="00282745"/>
    <w:rsid w:val="00282DBD"/>
    <w:rsid w:val="00285DB6"/>
    <w:rsid w:val="002863AB"/>
    <w:rsid w:val="00286C0C"/>
    <w:rsid w:val="00287290"/>
    <w:rsid w:val="00287B79"/>
    <w:rsid w:val="00287D97"/>
    <w:rsid w:val="00290B40"/>
    <w:rsid w:val="0029226D"/>
    <w:rsid w:val="002924BC"/>
    <w:rsid w:val="00292E97"/>
    <w:rsid w:val="002948E9"/>
    <w:rsid w:val="00294C89"/>
    <w:rsid w:val="002956D3"/>
    <w:rsid w:val="00295E1D"/>
    <w:rsid w:val="00295EDC"/>
    <w:rsid w:val="002A0B69"/>
    <w:rsid w:val="002A2082"/>
    <w:rsid w:val="002A31DE"/>
    <w:rsid w:val="002A4A24"/>
    <w:rsid w:val="002A510B"/>
    <w:rsid w:val="002A5998"/>
    <w:rsid w:val="002A6FCD"/>
    <w:rsid w:val="002A7575"/>
    <w:rsid w:val="002A7E96"/>
    <w:rsid w:val="002A7F44"/>
    <w:rsid w:val="002B0CA1"/>
    <w:rsid w:val="002B0F99"/>
    <w:rsid w:val="002B110B"/>
    <w:rsid w:val="002B1554"/>
    <w:rsid w:val="002B1BA9"/>
    <w:rsid w:val="002B1BFB"/>
    <w:rsid w:val="002B4DE5"/>
    <w:rsid w:val="002B70C3"/>
    <w:rsid w:val="002B7762"/>
    <w:rsid w:val="002C0651"/>
    <w:rsid w:val="002C1462"/>
    <w:rsid w:val="002C32C2"/>
    <w:rsid w:val="002C3D37"/>
    <w:rsid w:val="002C57FE"/>
    <w:rsid w:val="002D1CAA"/>
    <w:rsid w:val="002D21B7"/>
    <w:rsid w:val="002D25F1"/>
    <w:rsid w:val="002D44DB"/>
    <w:rsid w:val="002D7955"/>
    <w:rsid w:val="002E25BC"/>
    <w:rsid w:val="002E2C2B"/>
    <w:rsid w:val="002E3334"/>
    <w:rsid w:val="002E37D2"/>
    <w:rsid w:val="002E50DF"/>
    <w:rsid w:val="002E7E4E"/>
    <w:rsid w:val="002F0D4C"/>
    <w:rsid w:val="002F3F8F"/>
    <w:rsid w:val="002F4344"/>
    <w:rsid w:val="002F435D"/>
    <w:rsid w:val="002F46FA"/>
    <w:rsid w:val="002F49CA"/>
    <w:rsid w:val="002F54B7"/>
    <w:rsid w:val="002F6C9A"/>
    <w:rsid w:val="002F7984"/>
    <w:rsid w:val="002F7992"/>
    <w:rsid w:val="002F7DFE"/>
    <w:rsid w:val="003004EA"/>
    <w:rsid w:val="00300707"/>
    <w:rsid w:val="00301131"/>
    <w:rsid w:val="003011F6"/>
    <w:rsid w:val="00301505"/>
    <w:rsid w:val="003017C7"/>
    <w:rsid w:val="003027B5"/>
    <w:rsid w:val="0030370F"/>
    <w:rsid w:val="0030499E"/>
    <w:rsid w:val="00304EBC"/>
    <w:rsid w:val="003053E1"/>
    <w:rsid w:val="00306391"/>
    <w:rsid w:val="00306C27"/>
    <w:rsid w:val="0031040E"/>
    <w:rsid w:val="00311E75"/>
    <w:rsid w:val="00312012"/>
    <w:rsid w:val="00312721"/>
    <w:rsid w:val="00315473"/>
    <w:rsid w:val="0031576C"/>
    <w:rsid w:val="003161DB"/>
    <w:rsid w:val="00317BA1"/>
    <w:rsid w:val="00317EAF"/>
    <w:rsid w:val="0032022F"/>
    <w:rsid w:val="00320A97"/>
    <w:rsid w:val="00322E8A"/>
    <w:rsid w:val="00322EBD"/>
    <w:rsid w:val="00324FB7"/>
    <w:rsid w:val="00326FC1"/>
    <w:rsid w:val="0032720B"/>
    <w:rsid w:val="00331AEC"/>
    <w:rsid w:val="00332A10"/>
    <w:rsid w:val="00332B3F"/>
    <w:rsid w:val="00332D08"/>
    <w:rsid w:val="00333F4A"/>
    <w:rsid w:val="00334710"/>
    <w:rsid w:val="0033587E"/>
    <w:rsid w:val="003359D8"/>
    <w:rsid w:val="003361ED"/>
    <w:rsid w:val="003364C3"/>
    <w:rsid w:val="0033793F"/>
    <w:rsid w:val="00340166"/>
    <w:rsid w:val="003419D8"/>
    <w:rsid w:val="00341AD3"/>
    <w:rsid w:val="00341BBA"/>
    <w:rsid w:val="00342AFD"/>
    <w:rsid w:val="003430A1"/>
    <w:rsid w:val="00344F6E"/>
    <w:rsid w:val="00347052"/>
    <w:rsid w:val="0035123B"/>
    <w:rsid w:val="00351BC2"/>
    <w:rsid w:val="00353104"/>
    <w:rsid w:val="00353CEF"/>
    <w:rsid w:val="00354322"/>
    <w:rsid w:val="003562D2"/>
    <w:rsid w:val="0035649F"/>
    <w:rsid w:val="00360940"/>
    <w:rsid w:val="00362959"/>
    <w:rsid w:val="00364856"/>
    <w:rsid w:val="00365DF1"/>
    <w:rsid w:val="00366552"/>
    <w:rsid w:val="003669AC"/>
    <w:rsid w:val="0036721C"/>
    <w:rsid w:val="00370754"/>
    <w:rsid w:val="00370E6B"/>
    <w:rsid w:val="003716C2"/>
    <w:rsid w:val="00371728"/>
    <w:rsid w:val="003722A4"/>
    <w:rsid w:val="00372BD4"/>
    <w:rsid w:val="003733A1"/>
    <w:rsid w:val="003749A4"/>
    <w:rsid w:val="00375A22"/>
    <w:rsid w:val="003769A3"/>
    <w:rsid w:val="00382613"/>
    <w:rsid w:val="00382B08"/>
    <w:rsid w:val="00383088"/>
    <w:rsid w:val="003833F0"/>
    <w:rsid w:val="003834B2"/>
    <w:rsid w:val="00383CF1"/>
    <w:rsid w:val="00383FC8"/>
    <w:rsid w:val="003860FB"/>
    <w:rsid w:val="00391B77"/>
    <w:rsid w:val="00392629"/>
    <w:rsid w:val="00392D3A"/>
    <w:rsid w:val="003934FC"/>
    <w:rsid w:val="003948C4"/>
    <w:rsid w:val="00394DD7"/>
    <w:rsid w:val="003950CD"/>
    <w:rsid w:val="00397E0F"/>
    <w:rsid w:val="00397E54"/>
    <w:rsid w:val="003A2211"/>
    <w:rsid w:val="003A2340"/>
    <w:rsid w:val="003A242C"/>
    <w:rsid w:val="003A25BB"/>
    <w:rsid w:val="003A2C59"/>
    <w:rsid w:val="003A35A9"/>
    <w:rsid w:val="003A39DE"/>
    <w:rsid w:val="003A650B"/>
    <w:rsid w:val="003B0E06"/>
    <w:rsid w:val="003B1186"/>
    <w:rsid w:val="003B27B5"/>
    <w:rsid w:val="003B2C94"/>
    <w:rsid w:val="003B3DCC"/>
    <w:rsid w:val="003B3F51"/>
    <w:rsid w:val="003B5BFD"/>
    <w:rsid w:val="003B6291"/>
    <w:rsid w:val="003B7488"/>
    <w:rsid w:val="003B7676"/>
    <w:rsid w:val="003B7941"/>
    <w:rsid w:val="003C0C12"/>
    <w:rsid w:val="003C22C9"/>
    <w:rsid w:val="003C6605"/>
    <w:rsid w:val="003C7B1E"/>
    <w:rsid w:val="003D0532"/>
    <w:rsid w:val="003D2DF1"/>
    <w:rsid w:val="003D3A28"/>
    <w:rsid w:val="003D4B4C"/>
    <w:rsid w:val="003D5767"/>
    <w:rsid w:val="003D5FFF"/>
    <w:rsid w:val="003D6F6E"/>
    <w:rsid w:val="003D7575"/>
    <w:rsid w:val="003D785C"/>
    <w:rsid w:val="003E16B7"/>
    <w:rsid w:val="003E353E"/>
    <w:rsid w:val="003E3BF5"/>
    <w:rsid w:val="003E4921"/>
    <w:rsid w:val="003E504A"/>
    <w:rsid w:val="003E5072"/>
    <w:rsid w:val="003E75D7"/>
    <w:rsid w:val="003F01E8"/>
    <w:rsid w:val="003F2380"/>
    <w:rsid w:val="003F3D3D"/>
    <w:rsid w:val="003F4800"/>
    <w:rsid w:val="003F629D"/>
    <w:rsid w:val="003F6DAF"/>
    <w:rsid w:val="003F78ED"/>
    <w:rsid w:val="00401D55"/>
    <w:rsid w:val="00402755"/>
    <w:rsid w:val="00402FB3"/>
    <w:rsid w:val="00403D68"/>
    <w:rsid w:val="004047DB"/>
    <w:rsid w:val="0040481D"/>
    <w:rsid w:val="00404D1C"/>
    <w:rsid w:val="00406DD1"/>
    <w:rsid w:val="00407467"/>
    <w:rsid w:val="00411D08"/>
    <w:rsid w:val="00411E9B"/>
    <w:rsid w:val="00412355"/>
    <w:rsid w:val="00413205"/>
    <w:rsid w:val="0041338E"/>
    <w:rsid w:val="00414088"/>
    <w:rsid w:val="004166D4"/>
    <w:rsid w:val="004170F9"/>
    <w:rsid w:val="004201E6"/>
    <w:rsid w:val="0042044A"/>
    <w:rsid w:val="0042152C"/>
    <w:rsid w:val="00423475"/>
    <w:rsid w:val="00424E38"/>
    <w:rsid w:val="00425BC6"/>
    <w:rsid w:val="0042629D"/>
    <w:rsid w:val="00427294"/>
    <w:rsid w:val="00430463"/>
    <w:rsid w:val="004308BB"/>
    <w:rsid w:val="00430A25"/>
    <w:rsid w:val="0043136A"/>
    <w:rsid w:val="00433728"/>
    <w:rsid w:val="0043432F"/>
    <w:rsid w:val="0043456A"/>
    <w:rsid w:val="00434933"/>
    <w:rsid w:val="00435AA8"/>
    <w:rsid w:val="00436D2F"/>
    <w:rsid w:val="0044052B"/>
    <w:rsid w:val="00441F6B"/>
    <w:rsid w:val="00444415"/>
    <w:rsid w:val="00445457"/>
    <w:rsid w:val="0044602F"/>
    <w:rsid w:val="004513D3"/>
    <w:rsid w:val="00452480"/>
    <w:rsid w:val="00452700"/>
    <w:rsid w:val="004542A3"/>
    <w:rsid w:val="00455881"/>
    <w:rsid w:val="00456FD9"/>
    <w:rsid w:val="00460692"/>
    <w:rsid w:val="0046078C"/>
    <w:rsid w:val="0046238A"/>
    <w:rsid w:val="004630C6"/>
    <w:rsid w:val="0046482F"/>
    <w:rsid w:val="004672D2"/>
    <w:rsid w:val="00467605"/>
    <w:rsid w:val="00471C8F"/>
    <w:rsid w:val="00472A48"/>
    <w:rsid w:val="00472DF9"/>
    <w:rsid w:val="00473232"/>
    <w:rsid w:val="00473346"/>
    <w:rsid w:val="00474268"/>
    <w:rsid w:val="00476E64"/>
    <w:rsid w:val="00477865"/>
    <w:rsid w:val="00480368"/>
    <w:rsid w:val="00480B53"/>
    <w:rsid w:val="00480D95"/>
    <w:rsid w:val="0048107A"/>
    <w:rsid w:val="00482143"/>
    <w:rsid w:val="0048296C"/>
    <w:rsid w:val="00483FCA"/>
    <w:rsid w:val="00484037"/>
    <w:rsid w:val="00485473"/>
    <w:rsid w:val="004919A9"/>
    <w:rsid w:val="00491E8C"/>
    <w:rsid w:val="0049368B"/>
    <w:rsid w:val="00496924"/>
    <w:rsid w:val="00497937"/>
    <w:rsid w:val="004A0E21"/>
    <w:rsid w:val="004A1821"/>
    <w:rsid w:val="004A1DAD"/>
    <w:rsid w:val="004A24F7"/>
    <w:rsid w:val="004A39FA"/>
    <w:rsid w:val="004A464E"/>
    <w:rsid w:val="004A4D97"/>
    <w:rsid w:val="004A6B65"/>
    <w:rsid w:val="004A6CD5"/>
    <w:rsid w:val="004B4B85"/>
    <w:rsid w:val="004B5945"/>
    <w:rsid w:val="004B6314"/>
    <w:rsid w:val="004B6D67"/>
    <w:rsid w:val="004B6DEE"/>
    <w:rsid w:val="004C00BD"/>
    <w:rsid w:val="004C0512"/>
    <w:rsid w:val="004C09C0"/>
    <w:rsid w:val="004C3E38"/>
    <w:rsid w:val="004C7131"/>
    <w:rsid w:val="004C76D1"/>
    <w:rsid w:val="004D03FB"/>
    <w:rsid w:val="004D5566"/>
    <w:rsid w:val="004D55FB"/>
    <w:rsid w:val="004D7401"/>
    <w:rsid w:val="004D772D"/>
    <w:rsid w:val="004D7742"/>
    <w:rsid w:val="004E004A"/>
    <w:rsid w:val="004E03FA"/>
    <w:rsid w:val="004E0486"/>
    <w:rsid w:val="004E2085"/>
    <w:rsid w:val="004E22F1"/>
    <w:rsid w:val="004E22F7"/>
    <w:rsid w:val="004E34BA"/>
    <w:rsid w:val="004E5236"/>
    <w:rsid w:val="004E55E7"/>
    <w:rsid w:val="004E6355"/>
    <w:rsid w:val="004F39B7"/>
    <w:rsid w:val="004F3C66"/>
    <w:rsid w:val="004F5F85"/>
    <w:rsid w:val="004F72AA"/>
    <w:rsid w:val="004F78C1"/>
    <w:rsid w:val="00500D40"/>
    <w:rsid w:val="00500ED2"/>
    <w:rsid w:val="005012F9"/>
    <w:rsid w:val="005015CA"/>
    <w:rsid w:val="00501603"/>
    <w:rsid w:val="005019D8"/>
    <w:rsid w:val="00501B1F"/>
    <w:rsid w:val="00501F2D"/>
    <w:rsid w:val="00504D66"/>
    <w:rsid w:val="005051BC"/>
    <w:rsid w:val="00505B35"/>
    <w:rsid w:val="00506A64"/>
    <w:rsid w:val="00506FCD"/>
    <w:rsid w:val="0051057B"/>
    <w:rsid w:val="005142DA"/>
    <w:rsid w:val="0051492F"/>
    <w:rsid w:val="00514C38"/>
    <w:rsid w:val="00515552"/>
    <w:rsid w:val="00515FBB"/>
    <w:rsid w:val="005205D9"/>
    <w:rsid w:val="00520803"/>
    <w:rsid w:val="0052229A"/>
    <w:rsid w:val="00526A66"/>
    <w:rsid w:val="005271AF"/>
    <w:rsid w:val="00527F6D"/>
    <w:rsid w:val="00530392"/>
    <w:rsid w:val="005313E4"/>
    <w:rsid w:val="0053317E"/>
    <w:rsid w:val="00537A55"/>
    <w:rsid w:val="00537C7E"/>
    <w:rsid w:val="005403EE"/>
    <w:rsid w:val="00540F6D"/>
    <w:rsid w:val="005412D5"/>
    <w:rsid w:val="005423FA"/>
    <w:rsid w:val="00542804"/>
    <w:rsid w:val="00542BE9"/>
    <w:rsid w:val="0054422A"/>
    <w:rsid w:val="00545ACA"/>
    <w:rsid w:val="0054724C"/>
    <w:rsid w:val="005478F5"/>
    <w:rsid w:val="00551251"/>
    <w:rsid w:val="00551B48"/>
    <w:rsid w:val="00552A2F"/>
    <w:rsid w:val="00552B0C"/>
    <w:rsid w:val="00552E0B"/>
    <w:rsid w:val="00554E1D"/>
    <w:rsid w:val="00556434"/>
    <w:rsid w:val="005564A5"/>
    <w:rsid w:val="005567E0"/>
    <w:rsid w:val="0056045C"/>
    <w:rsid w:val="0056205C"/>
    <w:rsid w:val="005621A7"/>
    <w:rsid w:val="00563D76"/>
    <w:rsid w:val="00563F98"/>
    <w:rsid w:val="00564768"/>
    <w:rsid w:val="00566743"/>
    <w:rsid w:val="00567041"/>
    <w:rsid w:val="0056747B"/>
    <w:rsid w:val="00570924"/>
    <w:rsid w:val="005711B6"/>
    <w:rsid w:val="00571EA3"/>
    <w:rsid w:val="00572518"/>
    <w:rsid w:val="0057279B"/>
    <w:rsid w:val="005745DC"/>
    <w:rsid w:val="005746D3"/>
    <w:rsid w:val="00574DCA"/>
    <w:rsid w:val="005763A1"/>
    <w:rsid w:val="00581901"/>
    <w:rsid w:val="00582309"/>
    <w:rsid w:val="0058283F"/>
    <w:rsid w:val="005835CE"/>
    <w:rsid w:val="0058427E"/>
    <w:rsid w:val="005852B8"/>
    <w:rsid w:val="00586708"/>
    <w:rsid w:val="00586C0A"/>
    <w:rsid w:val="005872B8"/>
    <w:rsid w:val="00587896"/>
    <w:rsid w:val="00590CAC"/>
    <w:rsid w:val="00591EE6"/>
    <w:rsid w:val="005932D4"/>
    <w:rsid w:val="00593AB1"/>
    <w:rsid w:val="00593F71"/>
    <w:rsid w:val="00594843"/>
    <w:rsid w:val="00594AA1"/>
    <w:rsid w:val="00596253"/>
    <w:rsid w:val="005A0224"/>
    <w:rsid w:val="005A1585"/>
    <w:rsid w:val="005A17E7"/>
    <w:rsid w:val="005A1A0E"/>
    <w:rsid w:val="005A1E9F"/>
    <w:rsid w:val="005A22EB"/>
    <w:rsid w:val="005A4482"/>
    <w:rsid w:val="005A4527"/>
    <w:rsid w:val="005A6505"/>
    <w:rsid w:val="005A6557"/>
    <w:rsid w:val="005A6C7E"/>
    <w:rsid w:val="005A6F32"/>
    <w:rsid w:val="005A7E50"/>
    <w:rsid w:val="005B050E"/>
    <w:rsid w:val="005B0DA0"/>
    <w:rsid w:val="005B2527"/>
    <w:rsid w:val="005B2FEB"/>
    <w:rsid w:val="005B419F"/>
    <w:rsid w:val="005B559C"/>
    <w:rsid w:val="005B5DA1"/>
    <w:rsid w:val="005B660B"/>
    <w:rsid w:val="005B77D4"/>
    <w:rsid w:val="005C36BD"/>
    <w:rsid w:val="005C4BF0"/>
    <w:rsid w:val="005C5D8F"/>
    <w:rsid w:val="005C5DA9"/>
    <w:rsid w:val="005C74B6"/>
    <w:rsid w:val="005C7DE1"/>
    <w:rsid w:val="005D1A04"/>
    <w:rsid w:val="005D1DA6"/>
    <w:rsid w:val="005D3D9D"/>
    <w:rsid w:val="005D44BF"/>
    <w:rsid w:val="005D4539"/>
    <w:rsid w:val="005D457D"/>
    <w:rsid w:val="005D51B2"/>
    <w:rsid w:val="005D5EC3"/>
    <w:rsid w:val="005E057C"/>
    <w:rsid w:val="005E1A06"/>
    <w:rsid w:val="005E24B0"/>
    <w:rsid w:val="005E28A4"/>
    <w:rsid w:val="005E2BBE"/>
    <w:rsid w:val="005E4A27"/>
    <w:rsid w:val="005E4B35"/>
    <w:rsid w:val="005E4DAD"/>
    <w:rsid w:val="005E4E3C"/>
    <w:rsid w:val="005E5308"/>
    <w:rsid w:val="005E5D57"/>
    <w:rsid w:val="005E77FA"/>
    <w:rsid w:val="005E79EB"/>
    <w:rsid w:val="005F0597"/>
    <w:rsid w:val="005F1AA8"/>
    <w:rsid w:val="005F3095"/>
    <w:rsid w:val="005F3223"/>
    <w:rsid w:val="005F34D6"/>
    <w:rsid w:val="005F3C93"/>
    <w:rsid w:val="005F6896"/>
    <w:rsid w:val="005F72E0"/>
    <w:rsid w:val="005F7A86"/>
    <w:rsid w:val="00600A3E"/>
    <w:rsid w:val="0060176A"/>
    <w:rsid w:val="006022F9"/>
    <w:rsid w:val="0060299B"/>
    <w:rsid w:val="006059B9"/>
    <w:rsid w:val="00605E8A"/>
    <w:rsid w:val="0060628F"/>
    <w:rsid w:val="00607DD9"/>
    <w:rsid w:val="006100AA"/>
    <w:rsid w:val="00610731"/>
    <w:rsid w:val="00613326"/>
    <w:rsid w:val="0061335C"/>
    <w:rsid w:val="006148E4"/>
    <w:rsid w:val="00614C81"/>
    <w:rsid w:val="0061654A"/>
    <w:rsid w:val="00616554"/>
    <w:rsid w:val="00617058"/>
    <w:rsid w:val="00617E79"/>
    <w:rsid w:val="00620DA4"/>
    <w:rsid w:val="006271D7"/>
    <w:rsid w:val="00630560"/>
    <w:rsid w:val="006316A9"/>
    <w:rsid w:val="006330B3"/>
    <w:rsid w:val="0063381D"/>
    <w:rsid w:val="00641E9F"/>
    <w:rsid w:val="00642B5E"/>
    <w:rsid w:val="0064469A"/>
    <w:rsid w:val="00644A7C"/>
    <w:rsid w:val="00645E89"/>
    <w:rsid w:val="00645ECF"/>
    <w:rsid w:val="00646444"/>
    <w:rsid w:val="00647C03"/>
    <w:rsid w:val="006501BD"/>
    <w:rsid w:val="006507A2"/>
    <w:rsid w:val="00650F2A"/>
    <w:rsid w:val="00651E69"/>
    <w:rsid w:val="00652044"/>
    <w:rsid w:val="006522A6"/>
    <w:rsid w:val="0065342B"/>
    <w:rsid w:val="00654E1A"/>
    <w:rsid w:val="00655218"/>
    <w:rsid w:val="00655480"/>
    <w:rsid w:val="00655914"/>
    <w:rsid w:val="00655E52"/>
    <w:rsid w:val="0065600F"/>
    <w:rsid w:val="006569E3"/>
    <w:rsid w:val="00656F55"/>
    <w:rsid w:val="006571F2"/>
    <w:rsid w:val="006601E8"/>
    <w:rsid w:val="00665593"/>
    <w:rsid w:val="00665D47"/>
    <w:rsid w:val="006661A7"/>
    <w:rsid w:val="00666304"/>
    <w:rsid w:val="00666B54"/>
    <w:rsid w:val="00671715"/>
    <w:rsid w:val="00672128"/>
    <w:rsid w:val="00672623"/>
    <w:rsid w:val="0067392A"/>
    <w:rsid w:val="0067428A"/>
    <w:rsid w:val="00674B47"/>
    <w:rsid w:val="00675004"/>
    <w:rsid w:val="00677A54"/>
    <w:rsid w:val="0068084B"/>
    <w:rsid w:val="00681030"/>
    <w:rsid w:val="00681457"/>
    <w:rsid w:val="0068318A"/>
    <w:rsid w:val="00683252"/>
    <w:rsid w:val="00683265"/>
    <w:rsid w:val="00684905"/>
    <w:rsid w:val="006849AD"/>
    <w:rsid w:val="0068572C"/>
    <w:rsid w:val="00686A3F"/>
    <w:rsid w:val="00687599"/>
    <w:rsid w:val="00690084"/>
    <w:rsid w:val="00691541"/>
    <w:rsid w:val="00692EDE"/>
    <w:rsid w:val="006935BD"/>
    <w:rsid w:val="00693655"/>
    <w:rsid w:val="00693BD2"/>
    <w:rsid w:val="00693E96"/>
    <w:rsid w:val="006959CB"/>
    <w:rsid w:val="00697786"/>
    <w:rsid w:val="006A5E0A"/>
    <w:rsid w:val="006B132D"/>
    <w:rsid w:val="006B194A"/>
    <w:rsid w:val="006B1FB8"/>
    <w:rsid w:val="006B245A"/>
    <w:rsid w:val="006B3090"/>
    <w:rsid w:val="006B4C35"/>
    <w:rsid w:val="006B5A95"/>
    <w:rsid w:val="006B6098"/>
    <w:rsid w:val="006B73D6"/>
    <w:rsid w:val="006B7A75"/>
    <w:rsid w:val="006C098B"/>
    <w:rsid w:val="006C273B"/>
    <w:rsid w:val="006C6B04"/>
    <w:rsid w:val="006D0641"/>
    <w:rsid w:val="006D0A04"/>
    <w:rsid w:val="006D1127"/>
    <w:rsid w:val="006D1380"/>
    <w:rsid w:val="006D13B8"/>
    <w:rsid w:val="006D220C"/>
    <w:rsid w:val="006D2678"/>
    <w:rsid w:val="006D437F"/>
    <w:rsid w:val="006D64EF"/>
    <w:rsid w:val="006D6D55"/>
    <w:rsid w:val="006D7627"/>
    <w:rsid w:val="006E2521"/>
    <w:rsid w:val="006E2687"/>
    <w:rsid w:val="006E3414"/>
    <w:rsid w:val="006E5559"/>
    <w:rsid w:val="006E6422"/>
    <w:rsid w:val="006E721D"/>
    <w:rsid w:val="006E751D"/>
    <w:rsid w:val="006E7791"/>
    <w:rsid w:val="006F158F"/>
    <w:rsid w:val="006F2B59"/>
    <w:rsid w:val="006F2D64"/>
    <w:rsid w:val="006F352F"/>
    <w:rsid w:val="006F3DAD"/>
    <w:rsid w:val="006F5804"/>
    <w:rsid w:val="006F5AAC"/>
    <w:rsid w:val="006F6A5E"/>
    <w:rsid w:val="007011EB"/>
    <w:rsid w:val="007018E5"/>
    <w:rsid w:val="007056F5"/>
    <w:rsid w:val="0070575B"/>
    <w:rsid w:val="007060BD"/>
    <w:rsid w:val="00710361"/>
    <w:rsid w:val="0071116C"/>
    <w:rsid w:val="007112FF"/>
    <w:rsid w:val="00711C2A"/>
    <w:rsid w:val="00713749"/>
    <w:rsid w:val="0071475D"/>
    <w:rsid w:val="00714E49"/>
    <w:rsid w:val="00715EB8"/>
    <w:rsid w:val="00716230"/>
    <w:rsid w:val="00716A96"/>
    <w:rsid w:val="00717714"/>
    <w:rsid w:val="00722B2E"/>
    <w:rsid w:val="0072467E"/>
    <w:rsid w:val="007262FA"/>
    <w:rsid w:val="007263C0"/>
    <w:rsid w:val="00727873"/>
    <w:rsid w:val="007303C6"/>
    <w:rsid w:val="00733ABA"/>
    <w:rsid w:val="00734932"/>
    <w:rsid w:val="00735FFA"/>
    <w:rsid w:val="0073726B"/>
    <w:rsid w:val="00737F56"/>
    <w:rsid w:val="0074070B"/>
    <w:rsid w:val="007467A1"/>
    <w:rsid w:val="0075008C"/>
    <w:rsid w:val="007511C0"/>
    <w:rsid w:val="00751B19"/>
    <w:rsid w:val="007523FE"/>
    <w:rsid w:val="00754ED6"/>
    <w:rsid w:val="00755612"/>
    <w:rsid w:val="00755713"/>
    <w:rsid w:val="007565DE"/>
    <w:rsid w:val="007569F0"/>
    <w:rsid w:val="00757A62"/>
    <w:rsid w:val="00760E88"/>
    <w:rsid w:val="0076388D"/>
    <w:rsid w:val="00763AAB"/>
    <w:rsid w:val="00764458"/>
    <w:rsid w:val="0076485A"/>
    <w:rsid w:val="00764E8A"/>
    <w:rsid w:val="00765709"/>
    <w:rsid w:val="00766202"/>
    <w:rsid w:val="00766665"/>
    <w:rsid w:val="007669DB"/>
    <w:rsid w:val="00771810"/>
    <w:rsid w:val="00771B74"/>
    <w:rsid w:val="00771F56"/>
    <w:rsid w:val="00773231"/>
    <w:rsid w:val="0077456A"/>
    <w:rsid w:val="007749F3"/>
    <w:rsid w:val="00775E85"/>
    <w:rsid w:val="0077745E"/>
    <w:rsid w:val="00780E9C"/>
    <w:rsid w:val="007811DE"/>
    <w:rsid w:val="007813B9"/>
    <w:rsid w:val="00782404"/>
    <w:rsid w:val="00783888"/>
    <w:rsid w:val="00784CD3"/>
    <w:rsid w:val="00785945"/>
    <w:rsid w:val="00786174"/>
    <w:rsid w:val="007867B5"/>
    <w:rsid w:val="00787D9E"/>
    <w:rsid w:val="007908CF"/>
    <w:rsid w:val="0079091B"/>
    <w:rsid w:val="00790F8E"/>
    <w:rsid w:val="0079149E"/>
    <w:rsid w:val="00791B63"/>
    <w:rsid w:val="0079227A"/>
    <w:rsid w:val="00793382"/>
    <w:rsid w:val="00794910"/>
    <w:rsid w:val="0079586C"/>
    <w:rsid w:val="0079627D"/>
    <w:rsid w:val="00796BB2"/>
    <w:rsid w:val="007A0F39"/>
    <w:rsid w:val="007A1EDD"/>
    <w:rsid w:val="007A27C8"/>
    <w:rsid w:val="007A3560"/>
    <w:rsid w:val="007A3A8D"/>
    <w:rsid w:val="007B0131"/>
    <w:rsid w:val="007B204E"/>
    <w:rsid w:val="007B2CA7"/>
    <w:rsid w:val="007B3AF2"/>
    <w:rsid w:val="007B3B00"/>
    <w:rsid w:val="007B4F93"/>
    <w:rsid w:val="007B573A"/>
    <w:rsid w:val="007C051C"/>
    <w:rsid w:val="007C0F87"/>
    <w:rsid w:val="007C11D5"/>
    <w:rsid w:val="007C3BFF"/>
    <w:rsid w:val="007C49AB"/>
    <w:rsid w:val="007C54BF"/>
    <w:rsid w:val="007C6093"/>
    <w:rsid w:val="007C6358"/>
    <w:rsid w:val="007C7E15"/>
    <w:rsid w:val="007D05E5"/>
    <w:rsid w:val="007D0C25"/>
    <w:rsid w:val="007D1733"/>
    <w:rsid w:val="007D3F70"/>
    <w:rsid w:val="007D68E0"/>
    <w:rsid w:val="007D698B"/>
    <w:rsid w:val="007D7186"/>
    <w:rsid w:val="007D749D"/>
    <w:rsid w:val="007D781B"/>
    <w:rsid w:val="007E0837"/>
    <w:rsid w:val="007E1E72"/>
    <w:rsid w:val="007E3A74"/>
    <w:rsid w:val="007E4183"/>
    <w:rsid w:val="007E5A67"/>
    <w:rsid w:val="007E61D7"/>
    <w:rsid w:val="007E62C1"/>
    <w:rsid w:val="007F1C5D"/>
    <w:rsid w:val="007F2CF5"/>
    <w:rsid w:val="007F3C8C"/>
    <w:rsid w:val="007F5BB1"/>
    <w:rsid w:val="007F645D"/>
    <w:rsid w:val="007F6FC3"/>
    <w:rsid w:val="007F7CB9"/>
    <w:rsid w:val="008000B7"/>
    <w:rsid w:val="00801120"/>
    <w:rsid w:val="008015AC"/>
    <w:rsid w:val="00802D45"/>
    <w:rsid w:val="0080522D"/>
    <w:rsid w:val="00805C1A"/>
    <w:rsid w:val="00810A88"/>
    <w:rsid w:val="00810D6A"/>
    <w:rsid w:val="0081150A"/>
    <w:rsid w:val="00811F5E"/>
    <w:rsid w:val="00812695"/>
    <w:rsid w:val="00812CAF"/>
    <w:rsid w:val="00814126"/>
    <w:rsid w:val="00814297"/>
    <w:rsid w:val="008156EA"/>
    <w:rsid w:val="00817CE8"/>
    <w:rsid w:val="0082141D"/>
    <w:rsid w:val="00821BC9"/>
    <w:rsid w:val="00821F00"/>
    <w:rsid w:val="008239EF"/>
    <w:rsid w:val="00824057"/>
    <w:rsid w:val="008240B3"/>
    <w:rsid w:val="008246F8"/>
    <w:rsid w:val="00825E22"/>
    <w:rsid w:val="00825EAC"/>
    <w:rsid w:val="00825F00"/>
    <w:rsid w:val="0082606B"/>
    <w:rsid w:val="00826D9C"/>
    <w:rsid w:val="00827AAD"/>
    <w:rsid w:val="00830DA8"/>
    <w:rsid w:val="00831A2D"/>
    <w:rsid w:val="00833861"/>
    <w:rsid w:val="00833D51"/>
    <w:rsid w:val="00836B62"/>
    <w:rsid w:val="00837C77"/>
    <w:rsid w:val="0084025F"/>
    <w:rsid w:val="00844595"/>
    <w:rsid w:val="0084489A"/>
    <w:rsid w:val="00846784"/>
    <w:rsid w:val="00847353"/>
    <w:rsid w:val="0084794D"/>
    <w:rsid w:val="00850354"/>
    <w:rsid w:val="0085240E"/>
    <w:rsid w:val="00852EFA"/>
    <w:rsid w:val="008545DB"/>
    <w:rsid w:val="00857156"/>
    <w:rsid w:val="008578BC"/>
    <w:rsid w:val="00860582"/>
    <w:rsid w:val="008610EE"/>
    <w:rsid w:val="0086171E"/>
    <w:rsid w:val="00861BE6"/>
    <w:rsid w:val="00861FDF"/>
    <w:rsid w:val="008622DD"/>
    <w:rsid w:val="008624C9"/>
    <w:rsid w:val="00862736"/>
    <w:rsid w:val="00863587"/>
    <w:rsid w:val="00863636"/>
    <w:rsid w:val="0086472D"/>
    <w:rsid w:val="0086772B"/>
    <w:rsid w:val="008714BF"/>
    <w:rsid w:val="008726C6"/>
    <w:rsid w:val="008730CD"/>
    <w:rsid w:val="008737BC"/>
    <w:rsid w:val="0087439A"/>
    <w:rsid w:val="00874558"/>
    <w:rsid w:val="00874A9D"/>
    <w:rsid w:val="008767B4"/>
    <w:rsid w:val="00877364"/>
    <w:rsid w:val="008800A5"/>
    <w:rsid w:val="00880FEC"/>
    <w:rsid w:val="00883719"/>
    <w:rsid w:val="00884543"/>
    <w:rsid w:val="00884BF9"/>
    <w:rsid w:val="00884DAA"/>
    <w:rsid w:val="0088554D"/>
    <w:rsid w:val="00886884"/>
    <w:rsid w:val="00886E9D"/>
    <w:rsid w:val="008912FB"/>
    <w:rsid w:val="00892E5E"/>
    <w:rsid w:val="0089369C"/>
    <w:rsid w:val="00896FD0"/>
    <w:rsid w:val="008A08DC"/>
    <w:rsid w:val="008A1B23"/>
    <w:rsid w:val="008A242A"/>
    <w:rsid w:val="008A3F6C"/>
    <w:rsid w:val="008A4A85"/>
    <w:rsid w:val="008A4BE8"/>
    <w:rsid w:val="008A5457"/>
    <w:rsid w:val="008A5EF7"/>
    <w:rsid w:val="008A6D46"/>
    <w:rsid w:val="008A77EA"/>
    <w:rsid w:val="008A78A6"/>
    <w:rsid w:val="008B252A"/>
    <w:rsid w:val="008B2C5D"/>
    <w:rsid w:val="008B5497"/>
    <w:rsid w:val="008B5E30"/>
    <w:rsid w:val="008C2137"/>
    <w:rsid w:val="008C2993"/>
    <w:rsid w:val="008C3CCF"/>
    <w:rsid w:val="008C4B7B"/>
    <w:rsid w:val="008C66DD"/>
    <w:rsid w:val="008C68A8"/>
    <w:rsid w:val="008C7010"/>
    <w:rsid w:val="008C7B24"/>
    <w:rsid w:val="008C7E84"/>
    <w:rsid w:val="008D1039"/>
    <w:rsid w:val="008D2309"/>
    <w:rsid w:val="008D2CF1"/>
    <w:rsid w:val="008D2E4C"/>
    <w:rsid w:val="008D3E34"/>
    <w:rsid w:val="008D4ACA"/>
    <w:rsid w:val="008D5A8E"/>
    <w:rsid w:val="008D6202"/>
    <w:rsid w:val="008D7460"/>
    <w:rsid w:val="008D74E8"/>
    <w:rsid w:val="008D7D88"/>
    <w:rsid w:val="008E139D"/>
    <w:rsid w:val="008E2AA9"/>
    <w:rsid w:val="008E3881"/>
    <w:rsid w:val="008E3F63"/>
    <w:rsid w:val="008E46DB"/>
    <w:rsid w:val="008E58E3"/>
    <w:rsid w:val="008E7E87"/>
    <w:rsid w:val="008F0028"/>
    <w:rsid w:val="008F0533"/>
    <w:rsid w:val="008F2F36"/>
    <w:rsid w:val="008F2F8F"/>
    <w:rsid w:val="008F3793"/>
    <w:rsid w:val="008F4245"/>
    <w:rsid w:val="008F64E9"/>
    <w:rsid w:val="00901138"/>
    <w:rsid w:val="009029FB"/>
    <w:rsid w:val="0090315A"/>
    <w:rsid w:val="00905944"/>
    <w:rsid w:val="009075ED"/>
    <w:rsid w:val="00910CDA"/>
    <w:rsid w:val="00910D48"/>
    <w:rsid w:val="00911FAA"/>
    <w:rsid w:val="009122E8"/>
    <w:rsid w:val="00913E38"/>
    <w:rsid w:val="00913E64"/>
    <w:rsid w:val="009174E7"/>
    <w:rsid w:val="0091757F"/>
    <w:rsid w:val="00917746"/>
    <w:rsid w:val="009208FA"/>
    <w:rsid w:val="009219FF"/>
    <w:rsid w:val="00922D72"/>
    <w:rsid w:val="009250A2"/>
    <w:rsid w:val="00925128"/>
    <w:rsid w:val="00925335"/>
    <w:rsid w:val="00926C1B"/>
    <w:rsid w:val="00930EEC"/>
    <w:rsid w:val="009327D9"/>
    <w:rsid w:val="0093416A"/>
    <w:rsid w:val="00934E1B"/>
    <w:rsid w:val="009356E8"/>
    <w:rsid w:val="00935934"/>
    <w:rsid w:val="0093742C"/>
    <w:rsid w:val="00940B15"/>
    <w:rsid w:val="00940F9F"/>
    <w:rsid w:val="0094213E"/>
    <w:rsid w:val="00942957"/>
    <w:rsid w:val="00942AE9"/>
    <w:rsid w:val="009443C0"/>
    <w:rsid w:val="00945767"/>
    <w:rsid w:val="00945F27"/>
    <w:rsid w:val="0095244E"/>
    <w:rsid w:val="00952840"/>
    <w:rsid w:val="00953602"/>
    <w:rsid w:val="009538E4"/>
    <w:rsid w:val="00956FF9"/>
    <w:rsid w:val="00957A91"/>
    <w:rsid w:val="00957D48"/>
    <w:rsid w:val="0096018D"/>
    <w:rsid w:val="009612DF"/>
    <w:rsid w:val="00961667"/>
    <w:rsid w:val="009616EB"/>
    <w:rsid w:val="00962B4F"/>
    <w:rsid w:val="00962BC7"/>
    <w:rsid w:val="0096413D"/>
    <w:rsid w:val="009642C3"/>
    <w:rsid w:val="00964E33"/>
    <w:rsid w:val="009654C6"/>
    <w:rsid w:val="00965568"/>
    <w:rsid w:val="00965F6F"/>
    <w:rsid w:val="0096643D"/>
    <w:rsid w:val="00967447"/>
    <w:rsid w:val="00967800"/>
    <w:rsid w:val="00967C25"/>
    <w:rsid w:val="0097010A"/>
    <w:rsid w:val="009715E2"/>
    <w:rsid w:val="00973244"/>
    <w:rsid w:val="00973B98"/>
    <w:rsid w:val="00974172"/>
    <w:rsid w:val="0097750F"/>
    <w:rsid w:val="00977771"/>
    <w:rsid w:val="00977B3F"/>
    <w:rsid w:val="0098035C"/>
    <w:rsid w:val="009823AA"/>
    <w:rsid w:val="00982C5B"/>
    <w:rsid w:val="00985CF0"/>
    <w:rsid w:val="00986AAA"/>
    <w:rsid w:val="00987AE9"/>
    <w:rsid w:val="00987E5E"/>
    <w:rsid w:val="00987EC1"/>
    <w:rsid w:val="009916F3"/>
    <w:rsid w:val="009919E0"/>
    <w:rsid w:val="00992983"/>
    <w:rsid w:val="00993898"/>
    <w:rsid w:val="00993B48"/>
    <w:rsid w:val="00993C8C"/>
    <w:rsid w:val="0099498B"/>
    <w:rsid w:val="009954C1"/>
    <w:rsid w:val="00995A02"/>
    <w:rsid w:val="00995B66"/>
    <w:rsid w:val="009965D1"/>
    <w:rsid w:val="00996612"/>
    <w:rsid w:val="009A028B"/>
    <w:rsid w:val="009A1280"/>
    <w:rsid w:val="009A246E"/>
    <w:rsid w:val="009A2681"/>
    <w:rsid w:val="009A350F"/>
    <w:rsid w:val="009A4412"/>
    <w:rsid w:val="009A5401"/>
    <w:rsid w:val="009A5965"/>
    <w:rsid w:val="009A6DF7"/>
    <w:rsid w:val="009A7A9F"/>
    <w:rsid w:val="009B1AB4"/>
    <w:rsid w:val="009B1EAF"/>
    <w:rsid w:val="009B2AE8"/>
    <w:rsid w:val="009B2BF2"/>
    <w:rsid w:val="009B3391"/>
    <w:rsid w:val="009B42E9"/>
    <w:rsid w:val="009B44A9"/>
    <w:rsid w:val="009B5314"/>
    <w:rsid w:val="009B61B8"/>
    <w:rsid w:val="009B6228"/>
    <w:rsid w:val="009B6585"/>
    <w:rsid w:val="009B6EB5"/>
    <w:rsid w:val="009C1FA4"/>
    <w:rsid w:val="009C52E9"/>
    <w:rsid w:val="009D2824"/>
    <w:rsid w:val="009D28D4"/>
    <w:rsid w:val="009D45E2"/>
    <w:rsid w:val="009D5099"/>
    <w:rsid w:val="009D51CC"/>
    <w:rsid w:val="009D5566"/>
    <w:rsid w:val="009D6162"/>
    <w:rsid w:val="009D68F9"/>
    <w:rsid w:val="009D6B86"/>
    <w:rsid w:val="009D6BBF"/>
    <w:rsid w:val="009E0E2F"/>
    <w:rsid w:val="009E1D13"/>
    <w:rsid w:val="009E2001"/>
    <w:rsid w:val="009E4FC5"/>
    <w:rsid w:val="009E59AD"/>
    <w:rsid w:val="009E6A4C"/>
    <w:rsid w:val="009F0D48"/>
    <w:rsid w:val="009F1056"/>
    <w:rsid w:val="009F3E3A"/>
    <w:rsid w:val="009F4037"/>
    <w:rsid w:val="009F4BAD"/>
    <w:rsid w:val="009F6E25"/>
    <w:rsid w:val="00A00778"/>
    <w:rsid w:val="00A01A03"/>
    <w:rsid w:val="00A01F53"/>
    <w:rsid w:val="00A02BA9"/>
    <w:rsid w:val="00A03772"/>
    <w:rsid w:val="00A05379"/>
    <w:rsid w:val="00A06C65"/>
    <w:rsid w:val="00A07556"/>
    <w:rsid w:val="00A120FE"/>
    <w:rsid w:val="00A12320"/>
    <w:rsid w:val="00A12AA3"/>
    <w:rsid w:val="00A133E6"/>
    <w:rsid w:val="00A13764"/>
    <w:rsid w:val="00A13AD0"/>
    <w:rsid w:val="00A13B01"/>
    <w:rsid w:val="00A14115"/>
    <w:rsid w:val="00A159CD"/>
    <w:rsid w:val="00A15E65"/>
    <w:rsid w:val="00A17159"/>
    <w:rsid w:val="00A220D2"/>
    <w:rsid w:val="00A22CB7"/>
    <w:rsid w:val="00A24EFF"/>
    <w:rsid w:val="00A267C3"/>
    <w:rsid w:val="00A2681F"/>
    <w:rsid w:val="00A268A9"/>
    <w:rsid w:val="00A2798F"/>
    <w:rsid w:val="00A31336"/>
    <w:rsid w:val="00A32252"/>
    <w:rsid w:val="00A33A37"/>
    <w:rsid w:val="00A34207"/>
    <w:rsid w:val="00A35A6B"/>
    <w:rsid w:val="00A36E1E"/>
    <w:rsid w:val="00A418C5"/>
    <w:rsid w:val="00A41999"/>
    <w:rsid w:val="00A4247F"/>
    <w:rsid w:val="00A42683"/>
    <w:rsid w:val="00A42A5D"/>
    <w:rsid w:val="00A44225"/>
    <w:rsid w:val="00A455EC"/>
    <w:rsid w:val="00A45BC9"/>
    <w:rsid w:val="00A45CEF"/>
    <w:rsid w:val="00A46E54"/>
    <w:rsid w:val="00A500D4"/>
    <w:rsid w:val="00A5061B"/>
    <w:rsid w:val="00A52615"/>
    <w:rsid w:val="00A54D22"/>
    <w:rsid w:val="00A55C67"/>
    <w:rsid w:val="00A5605E"/>
    <w:rsid w:val="00A56825"/>
    <w:rsid w:val="00A60C1F"/>
    <w:rsid w:val="00A61DDE"/>
    <w:rsid w:val="00A61E4C"/>
    <w:rsid w:val="00A61F41"/>
    <w:rsid w:val="00A63E91"/>
    <w:rsid w:val="00A6595F"/>
    <w:rsid w:val="00A65C82"/>
    <w:rsid w:val="00A67B79"/>
    <w:rsid w:val="00A710EE"/>
    <w:rsid w:val="00A71D3B"/>
    <w:rsid w:val="00A735A5"/>
    <w:rsid w:val="00A7541F"/>
    <w:rsid w:val="00A76B50"/>
    <w:rsid w:val="00A7720C"/>
    <w:rsid w:val="00A77C61"/>
    <w:rsid w:val="00A77DFC"/>
    <w:rsid w:val="00A800AC"/>
    <w:rsid w:val="00A80390"/>
    <w:rsid w:val="00A81420"/>
    <w:rsid w:val="00A81C48"/>
    <w:rsid w:val="00A8269A"/>
    <w:rsid w:val="00A83C8A"/>
    <w:rsid w:val="00A84BE6"/>
    <w:rsid w:val="00A85C81"/>
    <w:rsid w:val="00A865C7"/>
    <w:rsid w:val="00A90239"/>
    <w:rsid w:val="00A907D0"/>
    <w:rsid w:val="00A915CD"/>
    <w:rsid w:val="00A9241D"/>
    <w:rsid w:val="00A93271"/>
    <w:rsid w:val="00A93282"/>
    <w:rsid w:val="00A94DDE"/>
    <w:rsid w:val="00A95A7B"/>
    <w:rsid w:val="00A96E9F"/>
    <w:rsid w:val="00A97A60"/>
    <w:rsid w:val="00A97ACF"/>
    <w:rsid w:val="00AA0A75"/>
    <w:rsid w:val="00AA174A"/>
    <w:rsid w:val="00AA181A"/>
    <w:rsid w:val="00AA1BE0"/>
    <w:rsid w:val="00AA298A"/>
    <w:rsid w:val="00AA2B3D"/>
    <w:rsid w:val="00AA2D5D"/>
    <w:rsid w:val="00AA33C4"/>
    <w:rsid w:val="00AA3B1E"/>
    <w:rsid w:val="00AA55F2"/>
    <w:rsid w:val="00AA5D0E"/>
    <w:rsid w:val="00AA6683"/>
    <w:rsid w:val="00AB1061"/>
    <w:rsid w:val="00AB1445"/>
    <w:rsid w:val="00AB19BB"/>
    <w:rsid w:val="00AB2E5B"/>
    <w:rsid w:val="00AB3D47"/>
    <w:rsid w:val="00AB426F"/>
    <w:rsid w:val="00AB508E"/>
    <w:rsid w:val="00AB708A"/>
    <w:rsid w:val="00AC000D"/>
    <w:rsid w:val="00AC4509"/>
    <w:rsid w:val="00AC616C"/>
    <w:rsid w:val="00AD0C32"/>
    <w:rsid w:val="00AD25A6"/>
    <w:rsid w:val="00AD3A85"/>
    <w:rsid w:val="00AD3DA9"/>
    <w:rsid w:val="00AD49D0"/>
    <w:rsid w:val="00AD52E7"/>
    <w:rsid w:val="00AD6364"/>
    <w:rsid w:val="00AD7263"/>
    <w:rsid w:val="00AD739E"/>
    <w:rsid w:val="00AD76C4"/>
    <w:rsid w:val="00AD77D6"/>
    <w:rsid w:val="00AD7A03"/>
    <w:rsid w:val="00AD7E95"/>
    <w:rsid w:val="00AE0FC6"/>
    <w:rsid w:val="00AE1BC3"/>
    <w:rsid w:val="00AE2C48"/>
    <w:rsid w:val="00AE423D"/>
    <w:rsid w:val="00AE69DC"/>
    <w:rsid w:val="00AE7AA6"/>
    <w:rsid w:val="00AF2B52"/>
    <w:rsid w:val="00AF36B9"/>
    <w:rsid w:val="00AF37EE"/>
    <w:rsid w:val="00AF434C"/>
    <w:rsid w:val="00AF57DB"/>
    <w:rsid w:val="00AF6291"/>
    <w:rsid w:val="00AF6497"/>
    <w:rsid w:val="00AF73D6"/>
    <w:rsid w:val="00AF73FB"/>
    <w:rsid w:val="00B00528"/>
    <w:rsid w:val="00B00B8B"/>
    <w:rsid w:val="00B01AC2"/>
    <w:rsid w:val="00B01E2A"/>
    <w:rsid w:val="00B039A4"/>
    <w:rsid w:val="00B05578"/>
    <w:rsid w:val="00B06FB5"/>
    <w:rsid w:val="00B07328"/>
    <w:rsid w:val="00B11DA2"/>
    <w:rsid w:val="00B12BAF"/>
    <w:rsid w:val="00B13439"/>
    <w:rsid w:val="00B13656"/>
    <w:rsid w:val="00B14C7E"/>
    <w:rsid w:val="00B1649E"/>
    <w:rsid w:val="00B16660"/>
    <w:rsid w:val="00B167B6"/>
    <w:rsid w:val="00B20794"/>
    <w:rsid w:val="00B20A22"/>
    <w:rsid w:val="00B219F6"/>
    <w:rsid w:val="00B2322A"/>
    <w:rsid w:val="00B26F24"/>
    <w:rsid w:val="00B2721D"/>
    <w:rsid w:val="00B27441"/>
    <w:rsid w:val="00B3095B"/>
    <w:rsid w:val="00B31715"/>
    <w:rsid w:val="00B327E0"/>
    <w:rsid w:val="00B34114"/>
    <w:rsid w:val="00B35A4F"/>
    <w:rsid w:val="00B367D3"/>
    <w:rsid w:val="00B378D2"/>
    <w:rsid w:val="00B37B92"/>
    <w:rsid w:val="00B40589"/>
    <w:rsid w:val="00B410F5"/>
    <w:rsid w:val="00B4215C"/>
    <w:rsid w:val="00B42391"/>
    <w:rsid w:val="00B425A6"/>
    <w:rsid w:val="00B43373"/>
    <w:rsid w:val="00B43677"/>
    <w:rsid w:val="00B437B6"/>
    <w:rsid w:val="00B45665"/>
    <w:rsid w:val="00B45FC6"/>
    <w:rsid w:val="00B46465"/>
    <w:rsid w:val="00B478E1"/>
    <w:rsid w:val="00B50A34"/>
    <w:rsid w:val="00B55FAF"/>
    <w:rsid w:val="00B56462"/>
    <w:rsid w:val="00B56950"/>
    <w:rsid w:val="00B571FD"/>
    <w:rsid w:val="00B57A2F"/>
    <w:rsid w:val="00B57E40"/>
    <w:rsid w:val="00B57EAB"/>
    <w:rsid w:val="00B612ED"/>
    <w:rsid w:val="00B61F7F"/>
    <w:rsid w:val="00B62794"/>
    <w:rsid w:val="00B62CE9"/>
    <w:rsid w:val="00B63C2E"/>
    <w:rsid w:val="00B63F96"/>
    <w:rsid w:val="00B6404C"/>
    <w:rsid w:val="00B64E53"/>
    <w:rsid w:val="00B64FF2"/>
    <w:rsid w:val="00B652B6"/>
    <w:rsid w:val="00B65B58"/>
    <w:rsid w:val="00B65DC3"/>
    <w:rsid w:val="00B70EE6"/>
    <w:rsid w:val="00B7178C"/>
    <w:rsid w:val="00B7328E"/>
    <w:rsid w:val="00B73C92"/>
    <w:rsid w:val="00B74BF3"/>
    <w:rsid w:val="00B759D3"/>
    <w:rsid w:val="00B75E5C"/>
    <w:rsid w:val="00B76B19"/>
    <w:rsid w:val="00B80987"/>
    <w:rsid w:val="00B814F2"/>
    <w:rsid w:val="00B82435"/>
    <w:rsid w:val="00B827F7"/>
    <w:rsid w:val="00B8571A"/>
    <w:rsid w:val="00B85F60"/>
    <w:rsid w:val="00B875F6"/>
    <w:rsid w:val="00B87DAE"/>
    <w:rsid w:val="00B90034"/>
    <w:rsid w:val="00B900C0"/>
    <w:rsid w:val="00B9122A"/>
    <w:rsid w:val="00B91A3B"/>
    <w:rsid w:val="00B91C2A"/>
    <w:rsid w:val="00B9228A"/>
    <w:rsid w:val="00B92F7C"/>
    <w:rsid w:val="00B932CD"/>
    <w:rsid w:val="00B941F5"/>
    <w:rsid w:val="00B94BC8"/>
    <w:rsid w:val="00B958FE"/>
    <w:rsid w:val="00B96545"/>
    <w:rsid w:val="00BA1F8B"/>
    <w:rsid w:val="00BA3777"/>
    <w:rsid w:val="00BA39E5"/>
    <w:rsid w:val="00BA4885"/>
    <w:rsid w:val="00BA6331"/>
    <w:rsid w:val="00BA636C"/>
    <w:rsid w:val="00BA6A53"/>
    <w:rsid w:val="00BA7EAE"/>
    <w:rsid w:val="00BB0159"/>
    <w:rsid w:val="00BB11AA"/>
    <w:rsid w:val="00BB3AC8"/>
    <w:rsid w:val="00BB60F8"/>
    <w:rsid w:val="00BB7D77"/>
    <w:rsid w:val="00BB7F49"/>
    <w:rsid w:val="00BC023F"/>
    <w:rsid w:val="00BC05B6"/>
    <w:rsid w:val="00BC10EB"/>
    <w:rsid w:val="00BC1700"/>
    <w:rsid w:val="00BC1C77"/>
    <w:rsid w:val="00BC1D49"/>
    <w:rsid w:val="00BC221B"/>
    <w:rsid w:val="00BC2B85"/>
    <w:rsid w:val="00BC3674"/>
    <w:rsid w:val="00BC4D95"/>
    <w:rsid w:val="00BC5056"/>
    <w:rsid w:val="00BC69C7"/>
    <w:rsid w:val="00BC778D"/>
    <w:rsid w:val="00BC77BD"/>
    <w:rsid w:val="00BD0BB9"/>
    <w:rsid w:val="00BD1161"/>
    <w:rsid w:val="00BD13EA"/>
    <w:rsid w:val="00BD1574"/>
    <w:rsid w:val="00BD2630"/>
    <w:rsid w:val="00BD389E"/>
    <w:rsid w:val="00BD4427"/>
    <w:rsid w:val="00BD5E65"/>
    <w:rsid w:val="00BD635D"/>
    <w:rsid w:val="00BE06C6"/>
    <w:rsid w:val="00BE3254"/>
    <w:rsid w:val="00BE33F0"/>
    <w:rsid w:val="00BE3E2C"/>
    <w:rsid w:val="00BE50C7"/>
    <w:rsid w:val="00BE6649"/>
    <w:rsid w:val="00BE7F95"/>
    <w:rsid w:val="00BF0F39"/>
    <w:rsid w:val="00BF5FC3"/>
    <w:rsid w:val="00C00149"/>
    <w:rsid w:val="00C00881"/>
    <w:rsid w:val="00C00DE1"/>
    <w:rsid w:val="00C03F98"/>
    <w:rsid w:val="00C04064"/>
    <w:rsid w:val="00C041D7"/>
    <w:rsid w:val="00C0590F"/>
    <w:rsid w:val="00C0600C"/>
    <w:rsid w:val="00C100FA"/>
    <w:rsid w:val="00C10617"/>
    <w:rsid w:val="00C11A1A"/>
    <w:rsid w:val="00C12459"/>
    <w:rsid w:val="00C14D97"/>
    <w:rsid w:val="00C1528E"/>
    <w:rsid w:val="00C17004"/>
    <w:rsid w:val="00C171CD"/>
    <w:rsid w:val="00C2013C"/>
    <w:rsid w:val="00C2096D"/>
    <w:rsid w:val="00C20CD2"/>
    <w:rsid w:val="00C21931"/>
    <w:rsid w:val="00C23AAF"/>
    <w:rsid w:val="00C26758"/>
    <w:rsid w:val="00C304F3"/>
    <w:rsid w:val="00C309BC"/>
    <w:rsid w:val="00C3100A"/>
    <w:rsid w:val="00C3109A"/>
    <w:rsid w:val="00C31CB9"/>
    <w:rsid w:val="00C3388A"/>
    <w:rsid w:val="00C33D6A"/>
    <w:rsid w:val="00C33EA1"/>
    <w:rsid w:val="00C34037"/>
    <w:rsid w:val="00C340BC"/>
    <w:rsid w:val="00C34170"/>
    <w:rsid w:val="00C351D6"/>
    <w:rsid w:val="00C36191"/>
    <w:rsid w:val="00C408B3"/>
    <w:rsid w:val="00C408F0"/>
    <w:rsid w:val="00C409F6"/>
    <w:rsid w:val="00C40B0C"/>
    <w:rsid w:val="00C40E81"/>
    <w:rsid w:val="00C42292"/>
    <w:rsid w:val="00C42837"/>
    <w:rsid w:val="00C42920"/>
    <w:rsid w:val="00C42947"/>
    <w:rsid w:val="00C43C26"/>
    <w:rsid w:val="00C44D90"/>
    <w:rsid w:val="00C457C2"/>
    <w:rsid w:val="00C45F31"/>
    <w:rsid w:val="00C51AA7"/>
    <w:rsid w:val="00C524B8"/>
    <w:rsid w:val="00C52749"/>
    <w:rsid w:val="00C52CCC"/>
    <w:rsid w:val="00C53226"/>
    <w:rsid w:val="00C542D6"/>
    <w:rsid w:val="00C54CFA"/>
    <w:rsid w:val="00C561F9"/>
    <w:rsid w:val="00C56715"/>
    <w:rsid w:val="00C568B4"/>
    <w:rsid w:val="00C56B52"/>
    <w:rsid w:val="00C5729F"/>
    <w:rsid w:val="00C57FD9"/>
    <w:rsid w:val="00C600A2"/>
    <w:rsid w:val="00C622AD"/>
    <w:rsid w:val="00C636AB"/>
    <w:rsid w:val="00C63C03"/>
    <w:rsid w:val="00C64B05"/>
    <w:rsid w:val="00C6532E"/>
    <w:rsid w:val="00C6572B"/>
    <w:rsid w:val="00C658E4"/>
    <w:rsid w:val="00C66EC7"/>
    <w:rsid w:val="00C678F7"/>
    <w:rsid w:val="00C67CD8"/>
    <w:rsid w:val="00C7173E"/>
    <w:rsid w:val="00C74D92"/>
    <w:rsid w:val="00C7546C"/>
    <w:rsid w:val="00C756B8"/>
    <w:rsid w:val="00C7580B"/>
    <w:rsid w:val="00C7600E"/>
    <w:rsid w:val="00C8013A"/>
    <w:rsid w:val="00C811E4"/>
    <w:rsid w:val="00C818F1"/>
    <w:rsid w:val="00C83A7F"/>
    <w:rsid w:val="00C83CFB"/>
    <w:rsid w:val="00C84D57"/>
    <w:rsid w:val="00C84E16"/>
    <w:rsid w:val="00C84E6E"/>
    <w:rsid w:val="00C867B9"/>
    <w:rsid w:val="00C86DBA"/>
    <w:rsid w:val="00C8791A"/>
    <w:rsid w:val="00C87B8A"/>
    <w:rsid w:val="00C87FBF"/>
    <w:rsid w:val="00C900FD"/>
    <w:rsid w:val="00C901B0"/>
    <w:rsid w:val="00C9045A"/>
    <w:rsid w:val="00C90C74"/>
    <w:rsid w:val="00C91981"/>
    <w:rsid w:val="00C92AC3"/>
    <w:rsid w:val="00C92D58"/>
    <w:rsid w:val="00C944EA"/>
    <w:rsid w:val="00C95095"/>
    <w:rsid w:val="00C95E12"/>
    <w:rsid w:val="00C95FE3"/>
    <w:rsid w:val="00CA1BE6"/>
    <w:rsid w:val="00CA2BEF"/>
    <w:rsid w:val="00CA4805"/>
    <w:rsid w:val="00CA4A99"/>
    <w:rsid w:val="00CA65A7"/>
    <w:rsid w:val="00CB0268"/>
    <w:rsid w:val="00CB2563"/>
    <w:rsid w:val="00CB2E98"/>
    <w:rsid w:val="00CB311F"/>
    <w:rsid w:val="00CB45A5"/>
    <w:rsid w:val="00CB57FF"/>
    <w:rsid w:val="00CB5BEA"/>
    <w:rsid w:val="00CB5F13"/>
    <w:rsid w:val="00CB698C"/>
    <w:rsid w:val="00CB71FD"/>
    <w:rsid w:val="00CC08CC"/>
    <w:rsid w:val="00CC6AA2"/>
    <w:rsid w:val="00CC6CAE"/>
    <w:rsid w:val="00CC7748"/>
    <w:rsid w:val="00CD0619"/>
    <w:rsid w:val="00CD1B22"/>
    <w:rsid w:val="00CD3871"/>
    <w:rsid w:val="00CD531D"/>
    <w:rsid w:val="00CD5E14"/>
    <w:rsid w:val="00CE176F"/>
    <w:rsid w:val="00CE1A57"/>
    <w:rsid w:val="00CE2402"/>
    <w:rsid w:val="00CE260A"/>
    <w:rsid w:val="00CE2F0C"/>
    <w:rsid w:val="00CE33FB"/>
    <w:rsid w:val="00CE3BBA"/>
    <w:rsid w:val="00CE3E16"/>
    <w:rsid w:val="00CE3E71"/>
    <w:rsid w:val="00CE52B7"/>
    <w:rsid w:val="00CE5367"/>
    <w:rsid w:val="00CE5FEF"/>
    <w:rsid w:val="00CE7EF0"/>
    <w:rsid w:val="00CF0247"/>
    <w:rsid w:val="00CF195F"/>
    <w:rsid w:val="00CF2771"/>
    <w:rsid w:val="00CF2E1F"/>
    <w:rsid w:val="00CF373C"/>
    <w:rsid w:val="00CF552D"/>
    <w:rsid w:val="00CF7AF0"/>
    <w:rsid w:val="00D006DE"/>
    <w:rsid w:val="00D00F47"/>
    <w:rsid w:val="00D03784"/>
    <w:rsid w:val="00D042CB"/>
    <w:rsid w:val="00D04F1D"/>
    <w:rsid w:val="00D056F0"/>
    <w:rsid w:val="00D05D0F"/>
    <w:rsid w:val="00D1061F"/>
    <w:rsid w:val="00D10622"/>
    <w:rsid w:val="00D10626"/>
    <w:rsid w:val="00D1111E"/>
    <w:rsid w:val="00D11363"/>
    <w:rsid w:val="00D15404"/>
    <w:rsid w:val="00D158EE"/>
    <w:rsid w:val="00D21CBE"/>
    <w:rsid w:val="00D21F1F"/>
    <w:rsid w:val="00D23BEC"/>
    <w:rsid w:val="00D2433F"/>
    <w:rsid w:val="00D245A1"/>
    <w:rsid w:val="00D25590"/>
    <w:rsid w:val="00D256C2"/>
    <w:rsid w:val="00D25A86"/>
    <w:rsid w:val="00D25B2B"/>
    <w:rsid w:val="00D2624A"/>
    <w:rsid w:val="00D304B2"/>
    <w:rsid w:val="00D31345"/>
    <w:rsid w:val="00D31741"/>
    <w:rsid w:val="00D3212D"/>
    <w:rsid w:val="00D3233A"/>
    <w:rsid w:val="00D33257"/>
    <w:rsid w:val="00D340D4"/>
    <w:rsid w:val="00D3432D"/>
    <w:rsid w:val="00D34D05"/>
    <w:rsid w:val="00D3505B"/>
    <w:rsid w:val="00D35391"/>
    <w:rsid w:val="00D35A32"/>
    <w:rsid w:val="00D36378"/>
    <w:rsid w:val="00D36EB3"/>
    <w:rsid w:val="00D40F64"/>
    <w:rsid w:val="00D41AAE"/>
    <w:rsid w:val="00D420D5"/>
    <w:rsid w:val="00D431AE"/>
    <w:rsid w:val="00D43605"/>
    <w:rsid w:val="00D43814"/>
    <w:rsid w:val="00D43B90"/>
    <w:rsid w:val="00D45245"/>
    <w:rsid w:val="00D456E8"/>
    <w:rsid w:val="00D45825"/>
    <w:rsid w:val="00D471A9"/>
    <w:rsid w:val="00D47878"/>
    <w:rsid w:val="00D47AE5"/>
    <w:rsid w:val="00D50450"/>
    <w:rsid w:val="00D51740"/>
    <w:rsid w:val="00D51856"/>
    <w:rsid w:val="00D51A6C"/>
    <w:rsid w:val="00D52705"/>
    <w:rsid w:val="00D52797"/>
    <w:rsid w:val="00D52B20"/>
    <w:rsid w:val="00D5335B"/>
    <w:rsid w:val="00D554DA"/>
    <w:rsid w:val="00D57DA7"/>
    <w:rsid w:val="00D6320D"/>
    <w:rsid w:val="00D663A4"/>
    <w:rsid w:val="00D72924"/>
    <w:rsid w:val="00D72D12"/>
    <w:rsid w:val="00D73E32"/>
    <w:rsid w:val="00D740E9"/>
    <w:rsid w:val="00D76191"/>
    <w:rsid w:val="00D768C5"/>
    <w:rsid w:val="00D7794C"/>
    <w:rsid w:val="00D779A2"/>
    <w:rsid w:val="00D80A4F"/>
    <w:rsid w:val="00D80FA7"/>
    <w:rsid w:val="00D81C66"/>
    <w:rsid w:val="00D83D15"/>
    <w:rsid w:val="00D84CD5"/>
    <w:rsid w:val="00D854C9"/>
    <w:rsid w:val="00D85BF3"/>
    <w:rsid w:val="00D863CF"/>
    <w:rsid w:val="00D86514"/>
    <w:rsid w:val="00D90031"/>
    <w:rsid w:val="00D90757"/>
    <w:rsid w:val="00D908D1"/>
    <w:rsid w:val="00D919F8"/>
    <w:rsid w:val="00D91C5F"/>
    <w:rsid w:val="00D9255C"/>
    <w:rsid w:val="00D92E34"/>
    <w:rsid w:val="00D92FAB"/>
    <w:rsid w:val="00D93606"/>
    <w:rsid w:val="00D93627"/>
    <w:rsid w:val="00D9364D"/>
    <w:rsid w:val="00D936A2"/>
    <w:rsid w:val="00D9403A"/>
    <w:rsid w:val="00D95F22"/>
    <w:rsid w:val="00D960A7"/>
    <w:rsid w:val="00D965DA"/>
    <w:rsid w:val="00D97A0A"/>
    <w:rsid w:val="00DA07A7"/>
    <w:rsid w:val="00DA1FBD"/>
    <w:rsid w:val="00DA3122"/>
    <w:rsid w:val="00DA4348"/>
    <w:rsid w:val="00DA7F05"/>
    <w:rsid w:val="00DB123F"/>
    <w:rsid w:val="00DB1384"/>
    <w:rsid w:val="00DB185F"/>
    <w:rsid w:val="00DB1F34"/>
    <w:rsid w:val="00DB20C7"/>
    <w:rsid w:val="00DB36D2"/>
    <w:rsid w:val="00DB36DE"/>
    <w:rsid w:val="00DB3BDF"/>
    <w:rsid w:val="00DB41CA"/>
    <w:rsid w:val="00DB4711"/>
    <w:rsid w:val="00DB4A40"/>
    <w:rsid w:val="00DB4D9A"/>
    <w:rsid w:val="00DB4DA3"/>
    <w:rsid w:val="00DB5B16"/>
    <w:rsid w:val="00DB60F5"/>
    <w:rsid w:val="00DB6870"/>
    <w:rsid w:val="00DB6BB1"/>
    <w:rsid w:val="00DB79A8"/>
    <w:rsid w:val="00DC22DD"/>
    <w:rsid w:val="00DC2D8A"/>
    <w:rsid w:val="00DC35EF"/>
    <w:rsid w:val="00DC3D3A"/>
    <w:rsid w:val="00DD1AE0"/>
    <w:rsid w:val="00DD3340"/>
    <w:rsid w:val="00DD3752"/>
    <w:rsid w:val="00DD620E"/>
    <w:rsid w:val="00DD75B0"/>
    <w:rsid w:val="00DD75C3"/>
    <w:rsid w:val="00DE0C01"/>
    <w:rsid w:val="00DE0C0D"/>
    <w:rsid w:val="00DE2AB3"/>
    <w:rsid w:val="00DE3345"/>
    <w:rsid w:val="00DE3372"/>
    <w:rsid w:val="00DE4035"/>
    <w:rsid w:val="00DE40C2"/>
    <w:rsid w:val="00DE4317"/>
    <w:rsid w:val="00DE7BA6"/>
    <w:rsid w:val="00DF03B4"/>
    <w:rsid w:val="00DF0973"/>
    <w:rsid w:val="00DF2836"/>
    <w:rsid w:val="00DF3220"/>
    <w:rsid w:val="00DF3810"/>
    <w:rsid w:val="00DF3B9A"/>
    <w:rsid w:val="00DF43B9"/>
    <w:rsid w:val="00DF4931"/>
    <w:rsid w:val="00DF5028"/>
    <w:rsid w:val="00DF5B9C"/>
    <w:rsid w:val="00DF5F18"/>
    <w:rsid w:val="00E012BC"/>
    <w:rsid w:val="00E0189C"/>
    <w:rsid w:val="00E01BE5"/>
    <w:rsid w:val="00E034F4"/>
    <w:rsid w:val="00E0433C"/>
    <w:rsid w:val="00E0515C"/>
    <w:rsid w:val="00E054B7"/>
    <w:rsid w:val="00E062A7"/>
    <w:rsid w:val="00E07217"/>
    <w:rsid w:val="00E07B93"/>
    <w:rsid w:val="00E10117"/>
    <w:rsid w:val="00E10729"/>
    <w:rsid w:val="00E10CC6"/>
    <w:rsid w:val="00E10D24"/>
    <w:rsid w:val="00E121E1"/>
    <w:rsid w:val="00E127DE"/>
    <w:rsid w:val="00E12C65"/>
    <w:rsid w:val="00E12DA9"/>
    <w:rsid w:val="00E13B11"/>
    <w:rsid w:val="00E13D13"/>
    <w:rsid w:val="00E14B11"/>
    <w:rsid w:val="00E14C2C"/>
    <w:rsid w:val="00E15866"/>
    <w:rsid w:val="00E15FEA"/>
    <w:rsid w:val="00E16125"/>
    <w:rsid w:val="00E16258"/>
    <w:rsid w:val="00E166C3"/>
    <w:rsid w:val="00E16A9A"/>
    <w:rsid w:val="00E178B6"/>
    <w:rsid w:val="00E17CF9"/>
    <w:rsid w:val="00E20141"/>
    <w:rsid w:val="00E20144"/>
    <w:rsid w:val="00E2082F"/>
    <w:rsid w:val="00E214F0"/>
    <w:rsid w:val="00E216CC"/>
    <w:rsid w:val="00E21E52"/>
    <w:rsid w:val="00E24622"/>
    <w:rsid w:val="00E250F9"/>
    <w:rsid w:val="00E25943"/>
    <w:rsid w:val="00E25CD3"/>
    <w:rsid w:val="00E26300"/>
    <w:rsid w:val="00E26692"/>
    <w:rsid w:val="00E27160"/>
    <w:rsid w:val="00E276C0"/>
    <w:rsid w:val="00E27DEC"/>
    <w:rsid w:val="00E27FC1"/>
    <w:rsid w:val="00E3057F"/>
    <w:rsid w:val="00E309E0"/>
    <w:rsid w:val="00E30E01"/>
    <w:rsid w:val="00E314C4"/>
    <w:rsid w:val="00E322DE"/>
    <w:rsid w:val="00E33426"/>
    <w:rsid w:val="00E37982"/>
    <w:rsid w:val="00E4117B"/>
    <w:rsid w:val="00E411F6"/>
    <w:rsid w:val="00E4219D"/>
    <w:rsid w:val="00E42A31"/>
    <w:rsid w:val="00E4464B"/>
    <w:rsid w:val="00E462CE"/>
    <w:rsid w:val="00E466B7"/>
    <w:rsid w:val="00E46878"/>
    <w:rsid w:val="00E51387"/>
    <w:rsid w:val="00E52200"/>
    <w:rsid w:val="00E523C5"/>
    <w:rsid w:val="00E5283B"/>
    <w:rsid w:val="00E54631"/>
    <w:rsid w:val="00E54D1A"/>
    <w:rsid w:val="00E61288"/>
    <w:rsid w:val="00E62678"/>
    <w:rsid w:val="00E63E2D"/>
    <w:rsid w:val="00E67BB7"/>
    <w:rsid w:val="00E67D09"/>
    <w:rsid w:val="00E67F5E"/>
    <w:rsid w:val="00E67FA7"/>
    <w:rsid w:val="00E70DC1"/>
    <w:rsid w:val="00E735A7"/>
    <w:rsid w:val="00E7430B"/>
    <w:rsid w:val="00E75886"/>
    <w:rsid w:val="00E75A3A"/>
    <w:rsid w:val="00E75D5C"/>
    <w:rsid w:val="00E76523"/>
    <w:rsid w:val="00E76CBB"/>
    <w:rsid w:val="00E76CD8"/>
    <w:rsid w:val="00E77D06"/>
    <w:rsid w:val="00E807A3"/>
    <w:rsid w:val="00E810C7"/>
    <w:rsid w:val="00E8207A"/>
    <w:rsid w:val="00E8733F"/>
    <w:rsid w:val="00E91599"/>
    <w:rsid w:val="00E92D98"/>
    <w:rsid w:val="00E9563E"/>
    <w:rsid w:val="00E95687"/>
    <w:rsid w:val="00E968D3"/>
    <w:rsid w:val="00E976B5"/>
    <w:rsid w:val="00EA0D85"/>
    <w:rsid w:val="00EA11EA"/>
    <w:rsid w:val="00EA2D61"/>
    <w:rsid w:val="00EA30F5"/>
    <w:rsid w:val="00EA37B8"/>
    <w:rsid w:val="00EA3E1D"/>
    <w:rsid w:val="00EA4B7E"/>
    <w:rsid w:val="00EA5055"/>
    <w:rsid w:val="00EA639E"/>
    <w:rsid w:val="00EA705F"/>
    <w:rsid w:val="00EB02DE"/>
    <w:rsid w:val="00EB17A1"/>
    <w:rsid w:val="00EB2106"/>
    <w:rsid w:val="00EB4A7B"/>
    <w:rsid w:val="00EB530B"/>
    <w:rsid w:val="00EB5A96"/>
    <w:rsid w:val="00EB7C7F"/>
    <w:rsid w:val="00EC175D"/>
    <w:rsid w:val="00EC4A17"/>
    <w:rsid w:val="00EC4E0E"/>
    <w:rsid w:val="00EC559C"/>
    <w:rsid w:val="00EC744D"/>
    <w:rsid w:val="00EC7BE5"/>
    <w:rsid w:val="00ED0567"/>
    <w:rsid w:val="00ED0569"/>
    <w:rsid w:val="00ED0C43"/>
    <w:rsid w:val="00ED259F"/>
    <w:rsid w:val="00ED3F7A"/>
    <w:rsid w:val="00ED5347"/>
    <w:rsid w:val="00ED6587"/>
    <w:rsid w:val="00ED7310"/>
    <w:rsid w:val="00ED73E2"/>
    <w:rsid w:val="00ED7607"/>
    <w:rsid w:val="00ED77CE"/>
    <w:rsid w:val="00ED7A53"/>
    <w:rsid w:val="00ED7E2B"/>
    <w:rsid w:val="00EE245A"/>
    <w:rsid w:val="00EE30B5"/>
    <w:rsid w:val="00EE51F3"/>
    <w:rsid w:val="00EE5F50"/>
    <w:rsid w:val="00EE73DD"/>
    <w:rsid w:val="00EF11E3"/>
    <w:rsid w:val="00EF1CAD"/>
    <w:rsid w:val="00EF1FEB"/>
    <w:rsid w:val="00EF23C8"/>
    <w:rsid w:val="00EF279C"/>
    <w:rsid w:val="00EF379D"/>
    <w:rsid w:val="00EF4113"/>
    <w:rsid w:val="00EF507A"/>
    <w:rsid w:val="00EF580A"/>
    <w:rsid w:val="00EF63F2"/>
    <w:rsid w:val="00EF6432"/>
    <w:rsid w:val="00EF6935"/>
    <w:rsid w:val="00EF6A34"/>
    <w:rsid w:val="00EF6B22"/>
    <w:rsid w:val="00EF6B36"/>
    <w:rsid w:val="00F001B3"/>
    <w:rsid w:val="00F00E55"/>
    <w:rsid w:val="00F01E3A"/>
    <w:rsid w:val="00F052A6"/>
    <w:rsid w:val="00F06185"/>
    <w:rsid w:val="00F10CA0"/>
    <w:rsid w:val="00F1142D"/>
    <w:rsid w:val="00F1354F"/>
    <w:rsid w:val="00F13C9A"/>
    <w:rsid w:val="00F14003"/>
    <w:rsid w:val="00F14165"/>
    <w:rsid w:val="00F1683E"/>
    <w:rsid w:val="00F20A31"/>
    <w:rsid w:val="00F210BD"/>
    <w:rsid w:val="00F22889"/>
    <w:rsid w:val="00F22E6E"/>
    <w:rsid w:val="00F25581"/>
    <w:rsid w:val="00F25BA9"/>
    <w:rsid w:val="00F31F0F"/>
    <w:rsid w:val="00F3289F"/>
    <w:rsid w:val="00F32A73"/>
    <w:rsid w:val="00F331F9"/>
    <w:rsid w:val="00F33C3F"/>
    <w:rsid w:val="00F372CA"/>
    <w:rsid w:val="00F37E57"/>
    <w:rsid w:val="00F40417"/>
    <w:rsid w:val="00F434F3"/>
    <w:rsid w:val="00F44F22"/>
    <w:rsid w:val="00F464FA"/>
    <w:rsid w:val="00F46D1D"/>
    <w:rsid w:val="00F47F1B"/>
    <w:rsid w:val="00F50392"/>
    <w:rsid w:val="00F52EFB"/>
    <w:rsid w:val="00F53D8E"/>
    <w:rsid w:val="00F5457B"/>
    <w:rsid w:val="00F548E8"/>
    <w:rsid w:val="00F56117"/>
    <w:rsid w:val="00F561F3"/>
    <w:rsid w:val="00F60666"/>
    <w:rsid w:val="00F62645"/>
    <w:rsid w:val="00F65A77"/>
    <w:rsid w:val="00F66BB2"/>
    <w:rsid w:val="00F66E71"/>
    <w:rsid w:val="00F66F1C"/>
    <w:rsid w:val="00F6719C"/>
    <w:rsid w:val="00F702AD"/>
    <w:rsid w:val="00F72E90"/>
    <w:rsid w:val="00F7407F"/>
    <w:rsid w:val="00F75852"/>
    <w:rsid w:val="00F75959"/>
    <w:rsid w:val="00F76420"/>
    <w:rsid w:val="00F76C8C"/>
    <w:rsid w:val="00F7705E"/>
    <w:rsid w:val="00F7716C"/>
    <w:rsid w:val="00F77C09"/>
    <w:rsid w:val="00F81400"/>
    <w:rsid w:val="00F8342F"/>
    <w:rsid w:val="00F83EE7"/>
    <w:rsid w:val="00F8551F"/>
    <w:rsid w:val="00F85D44"/>
    <w:rsid w:val="00F86480"/>
    <w:rsid w:val="00F86A6F"/>
    <w:rsid w:val="00F86CB9"/>
    <w:rsid w:val="00F87AF4"/>
    <w:rsid w:val="00F912B0"/>
    <w:rsid w:val="00F92105"/>
    <w:rsid w:val="00F924E5"/>
    <w:rsid w:val="00F92D66"/>
    <w:rsid w:val="00F92FB9"/>
    <w:rsid w:val="00F9320B"/>
    <w:rsid w:val="00F955F0"/>
    <w:rsid w:val="00F95790"/>
    <w:rsid w:val="00F962A3"/>
    <w:rsid w:val="00F97E3B"/>
    <w:rsid w:val="00FA012E"/>
    <w:rsid w:val="00FA0C73"/>
    <w:rsid w:val="00FA2DC1"/>
    <w:rsid w:val="00FA3B21"/>
    <w:rsid w:val="00FA4C20"/>
    <w:rsid w:val="00FA5096"/>
    <w:rsid w:val="00FA549C"/>
    <w:rsid w:val="00FA5BDD"/>
    <w:rsid w:val="00FA62A8"/>
    <w:rsid w:val="00FA658C"/>
    <w:rsid w:val="00FA6B62"/>
    <w:rsid w:val="00FA6C9E"/>
    <w:rsid w:val="00FB177D"/>
    <w:rsid w:val="00FB3C8F"/>
    <w:rsid w:val="00FB460B"/>
    <w:rsid w:val="00FB4E0E"/>
    <w:rsid w:val="00FB5482"/>
    <w:rsid w:val="00FB5814"/>
    <w:rsid w:val="00FB5D37"/>
    <w:rsid w:val="00FB6C89"/>
    <w:rsid w:val="00FB75B2"/>
    <w:rsid w:val="00FC08C1"/>
    <w:rsid w:val="00FC0A89"/>
    <w:rsid w:val="00FC2EB1"/>
    <w:rsid w:val="00FC4299"/>
    <w:rsid w:val="00FC55E9"/>
    <w:rsid w:val="00FC5988"/>
    <w:rsid w:val="00FC6098"/>
    <w:rsid w:val="00FD25BD"/>
    <w:rsid w:val="00FD4408"/>
    <w:rsid w:val="00FD4D6F"/>
    <w:rsid w:val="00FD724F"/>
    <w:rsid w:val="00FD76D3"/>
    <w:rsid w:val="00FD7A0A"/>
    <w:rsid w:val="00FD7F8F"/>
    <w:rsid w:val="00FE046D"/>
    <w:rsid w:val="00FE1DEC"/>
    <w:rsid w:val="00FE1E48"/>
    <w:rsid w:val="00FE26C4"/>
    <w:rsid w:val="00FE2C42"/>
    <w:rsid w:val="00FE31D4"/>
    <w:rsid w:val="00FE3C87"/>
    <w:rsid w:val="00FE407D"/>
    <w:rsid w:val="00FE4260"/>
    <w:rsid w:val="00FE48C8"/>
    <w:rsid w:val="00FE5933"/>
    <w:rsid w:val="00FE5FAE"/>
    <w:rsid w:val="00FE75E0"/>
    <w:rsid w:val="00FF0ABF"/>
    <w:rsid w:val="00FF0BA3"/>
    <w:rsid w:val="00FF38EF"/>
    <w:rsid w:val="00FF3DCD"/>
    <w:rsid w:val="00FF53E2"/>
    <w:rsid w:val="00FF63CA"/>
    <w:rsid w:val="00FF65AE"/>
    <w:rsid w:val="00FF76F5"/>
    <w:rsid w:val="00FF7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5BBA2E"/>
  <w15:docId w15:val="{2FCDFE78-1CE7-40E7-B655-379791FA2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7A62"/>
    <w:pPr>
      <w:spacing w:before="120" w:after="120"/>
      <w:jc w:val="both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har"/>
    <w:qFormat/>
    <w:rsid w:val="00757A62"/>
    <w:pPr>
      <w:keepNext/>
      <w:numPr>
        <w:numId w:val="1"/>
      </w:numPr>
      <w:tabs>
        <w:tab w:val="left" w:pos="425"/>
      </w:tabs>
      <w:spacing w:before="240" w:after="240"/>
      <w:outlineLvl w:val="0"/>
    </w:pPr>
    <w:rPr>
      <w:rFonts w:ascii="Verdana" w:hAnsi="Verdana" w:cs="Arial"/>
      <w:b/>
      <w:bCs/>
      <w:sz w:val="24"/>
      <w:szCs w:val="22"/>
    </w:rPr>
  </w:style>
  <w:style w:type="paragraph" w:styleId="Ttulo2">
    <w:name w:val="heading 2"/>
    <w:basedOn w:val="Ttulo1"/>
    <w:next w:val="Normal"/>
    <w:link w:val="Ttulo2Char"/>
    <w:qFormat/>
    <w:rsid w:val="00757A62"/>
    <w:pPr>
      <w:numPr>
        <w:ilvl w:val="1"/>
      </w:numPr>
      <w:spacing w:before="120" w:after="120"/>
      <w:outlineLvl w:val="1"/>
    </w:pPr>
    <w:rPr>
      <w:sz w:val="22"/>
    </w:rPr>
  </w:style>
  <w:style w:type="paragraph" w:styleId="Ttulo3">
    <w:name w:val="heading 3"/>
    <w:basedOn w:val="Ttulo2"/>
    <w:next w:val="Normal"/>
    <w:link w:val="Ttulo3Char"/>
    <w:qFormat/>
    <w:rsid w:val="001C15FC"/>
    <w:pPr>
      <w:numPr>
        <w:ilvl w:val="0"/>
        <w:numId w:val="2"/>
      </w:numPr>
      <w:tabs>
        <w:tab w:val="left" w:pos="851"/>
      </w:tabs>
      <w:outlineLvl w:val="2"/>
    </w:pPr>
  </w:style>
  <w:style w:type="paragraph" w:styleId="Ttulo4">
    <w:name w:val="heading 4"/>
    <w:basedOn w:val="Normal"/>
    <w:next w:val="Normal"/>
    <w:qFormat/>
    <w:rsid w:val="00757A62"/>
    <w:pPr>
      <w:keepNext/>
      <w:outlineLvl w:val="3"/>
    </w:pPr>
    <w:rPr>
      <w:color w:val="0000FF"/>
      <w:sz w:val="24"/>
      <w:u w:val="single"/>
    </w:rPr>
  </w:style>
  <w:style w:type="paragraph" w:styleId="Ttulo5">
    <w:name w:val="heading 5"/>
    <w:basedOn w:val="Normal"/>
    <w:next w:val="Normal"/>
    <w:qFormat/>
    <w:rsid w:val="00757A62"/>
    <w:pPr>
      <w:keepNext/>
      <w:jc w:val="center"/>
      <w:outlineLvl w:val="4"/>
    </w:pPr>
    <w:rPr>
      <w:b/>
      <w:bCs/>
      <w:i/>
      <w:iCs/>
      <w:sz w:val="24"/>
    </w:rPr>
  </w:style>
  <w:style w:type="paragraph" w:styleId="Ttulo6">
    <w:name w:val="heading 6"/>
    <w:basedOn w:val="Normal"/>
    <w:next w:val="Normal"/>
    <w:qFormat/>
    <w:rsid w:val="00757A62"/>
    <w:pPr>
      <w:keepNext/>
      <w:outlineLvl w:val="5"/>
    </w:pPr>
    <w:rPr>
      <w:i/>
      <w:iCs/>
      <w:sz w:val="24"/>
    </w:rPr>
  </w:style>
  <w:style w:type="paragraph" w:styleId="Ttulo7">
    <w:name w:val="heading 7"/>
    <w:basedOn w:val="Normal"/>
    <w:next w:val="Normal"/>
    <w:qFormat/>
    <w:rsid w:val="00757A62"/>
    <w:pPr>
      <w:keepNext/>
      <w:ind w:firstLine="426"/>
      <w:outlineLvl w:val="6"/>
    </w:pPr>
    <w:rPr>
      <w:color w:val="0000FF"/>
      <w:sz w:val="24"/>
      <w:u w:val="single"/>
    </w:rPr>
  </w:style>
  <w:style w:type="paragraph" w:styleId="Ttulo8">
    <w:name w:val="heading 8"/>
    <w:basedOn w:val="Normal"/>
    <w:next w:val="Normal"/>
    <w:qFormat/>
    <w:rsid w:val="00757A62"/>
    <w:pPr>
      <w:keepNext/>
      <w:jc w:val="center"/>
      <w:outlineLvl w:val="7"/>
    </w:pPr>
    <w:rPr>
      <w:i/>
      <w:iCs/>
      <w:sz w:val="24"/>
    </w:rPr>
  </w:style>
  <w:style w:type="paragraph" w:styleId="Ttulo9">
    <w:name w:val="heading 9"/>
    <w:basedOn w:val="Normal"/>
    <w:next w:val="Normal"/>
    <w:qFormat/>
    <w:rsid w:val="00757A62"/>
    <w:pPr>
      <w:keepNext/>
      <w:ind w:left="360"/>
      <w:outlineLvl w:val="8"/>
    </w:pPr>
    <w:rPr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757A62"/>
    <w:pPr>
      <w:tabs>
        <w:tab w:val="center" w:pos="4419"/>
        <w:tab w:val="right" w:pos="8838"/>
      </w:tabs>
    </w:pPr>
    <w:rPr>
      <w:sz w:val="20"/>
    </w:rPr>
  </w:style>
  <w:style w:type="paragraph" w:styleId="Rodap">
    <w:name w:val="footer"/>
    <w:basedOn w:val="Normal"/>
    <w:rsid w:val="00757A62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757A62"/>
  </w:style>
  <w:style w:type="paragraph" w:styleId="Recuodecorpodetexto2">
    <w:name w:val="Body Text Indent 2"/>
    <w:basedOn w:val="Normal"/>
    <w:rsid w:val="00757A62"/>
    <w:pPr>
      <w:spacing w:line="360" w:lineRule="auto"/>
      <w:ind w:left="357"/>
    </w:pPr>
    <w:rPr>
      <w:sz w:val="24"/>
    </w:rPr>
  </w:style>
  <w:style w:type="character" w:styleId="Hyperlink">
    <w:name w:val="Hyperlink"/>
    <w:basedOn w:val="Fontepargpadro"/>
    <w:uiPriority w:val="99"/>
    <w:rsid w:val="00757A62"/>
    <w:rPr>
      <w:color w:val="0000FF"/>
      <w:u w:val="single"/>
    </w:rPr>
  </w:style>
  <w:style w:type="character" w:styleId="HiperlinkVisitado">
    <w:name w:val="FollowedHyperlink"/>
    <w:basedOn w:val="Fontepargpadro"/>
    <w:rsid w:val="00757A62"/>
    <w:rPr>
      <w:color w:val="800080"/>
      <w:u w:val="single"/>
    </w:rPr>
  </w:style>
  <w:style w:type="paragraph" w:styleId="Recuodecorpodetexto">
    <w:name w:val="Body Text Indent"/>
    <w:basedOn w:val="Normal"/>
    <w:rsid w:val="00757A62"/>
    <w:pPr>
      <w:ind w:left="284" w:firstLine="73"/>
    </w:pPr>
    <w:rPr>
      <w:sz w:val="24"/>
    </w:rPr>
  </w:style>
  <w:style w:type="paragraph" w:styleId="Recuodecorpodetexto3">
    <w:name w:val="Body Text Indent 3"/>
    <w:basedOn w:val="Normal"/>
    <w:rsid w:val="00757A62"/>
    <w:pPr>
      <w:ind w:left="426"/>
    </w:pPr>
    <w:rPr>
      <w:i/>
      <w:iCs/>
      <w:color w:val="000080"/>
    </w:rPr>
  </w:style>
  <w:style w:type="character" w:styleId="Refdecomentrio">
    <w:name w:val="annotation reference"/>
    <w:basedOn w:val="Fontepargpadro"/>
    <w:semiHidden/>
    <w:rsid w:val="00757A62"/>
    <w:rPr>
      <w:sz w:val="16"/>
      <w:szCs w:val="16"/>
    </w:rPr>
  </w:style>
  <w:style w:type="paragraph" w:styleId="Textodecomentrio">
    <w:name w:val="annotation text"/>
    <w:basedOn w:val="Normal"/>
    <w:semiHidden/>
    <w:rsid w:val="00757A62"/>
  </w:style>
  <w:style w:type="paragraph" w:styleId="Corpodetexto">
    <w:name w:val="Body Text"/>
    <w:basedOn w:val="Normal"/>
    <w:rsid w:val="00757A62"/>
    <w:rPr>
      <w:rFonts w:ascii="Verdana" w:hAnsi="Verdana"/>
    </w:rPr>
  </w:style>
  <w:style w:type="table" w:styleId="Tabelacomgrade">
    <w:name w:val="Table Grid"/>
    <w:basedOn w:val="Tabelanormal"/>
    <w:uiPriority w:val="59"/>
    <w:rsid w:val="00757A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cuodecorpodetexto21">
    <w:name w:val="Recuo de corpo de texto 21"/>
    <w:basedOn w:val="Normal"/>
    <w:rsid w:val="00757A62"/>
    <w:pPr>
      <w:suppressAutoHyphens/>
      <w:spacing w:line="360" w:lineRule="auto"/>
      <w:ind w:left="357"/>
    </w:pPr>
    <w:rPr>
      <w:sz w:val="24"/>
      <w:lang w:eastAsia="ar-SA"/>
    </w:rPr>
  </w:style>
  <w:style w:type="paragraph" w:customStyle="1" w:styleId="Recuodecorpodetexto31">
    <w:name w:val="Recuo de corpo de texto 31"/>
    <w:basedOn w:val="Normal"/>
    <w:rsid w:val="00757A62"/>
    <w:pPr>
      <w:suppressAutoHyphens/>
      <w:ind w:left="426"/>
    </w:pPr>
    <w:rPr>
      <w:i/>
      <w:iCs/>
      <w:color w:val="000080"/>
      <w:lang w:eastAsia="ar-SA"/>
    </w:rPr>
  </w:style>
  <w:style w:type="paragraph" w:styleId="Sumrio1">
    <w:name w:val="toc 1"/>
    <w:basedOn w:val="Normal"/>
    <w:next w:val="Normal"/>
    <w:autoRedefine/>
    <w:uiPriority w:val="39"/>
    <w:rsid w:val="001C15FC"/>
    <w:pPr>
      <w:tabs>
        <w:tab w:val="left" w:pos="480"/>
        <w:tab w:val="right" w:leader="dot" w:pos="9072"/>
      </w:tabs>
    </w:pPr>
  </w:style>
  <w:style w:type="paragraph" w:styleId="Ttulo">
    <w:name w:val="Title"/>
    <w:basedOn w:val="Normal"/>
    <w:qFormat/>
    <w:rsid w:val="00757A62"/>
    <w:pPr>
      <w:jc w:val="center"/>
    </w:pPr>
    <w:rPr>
      <w:rFonts w:cs="Arial"/>
      <w:b/>
      <w:smallCaps/>
      <w:color w:val="000080"/>
      <w:sz w:val="32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NormalWeb">
    <w:name w:val="Normal (Web)"/>
    <w:basedOn w:val="Normal"/>
    <w:uiPriority w:val="99"/>
    <w:rsid w:val="00757A62"/>
    <w:pPr>
      <w:spacing w:before="100" w:beforeAutospacing="1" w:after="100" w:afterAutospacing="1"/>
    </w:pPr>
    <w:rPr>
      <w:sz w:val="24"/>
      <w:szCs w:val="24"/>
    </w:rPr>
  </w:style>
  <w:style w:type="paragraph" w:styleId="Assuntodocomentrio">
    <w:name w:val="annotation subject"/>
    <w:basedOn w:val="Textodecomentrio"/>
    <w:next w:val="Textodecomentrio"/>
    <w:semiHidden/>
    <w:rsid w:val="00757A62"/>
    <w:rPr>
      <w:b/>
      <w:bCs/>
    </w:rPr>
  </w:style>
  <w:style w:type="paragraph" w:styleId="Textodebalo">
    <w:name w:val="Balloon Text"/>
    <w:basedOn w:val="Normal"/>
    <w:semiHidden/>
    <w:rsid w:val="00757A62"/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rsid w:val="00757A62"/>
    <w:pPr>
      <w:ind w:left="200"/>
    </w:pPr>
  </w:style>
  <w:style w:type="paragraph" w:customStyle="1" w:styleId="TituloDocumento">
    <w:name w:val="TituloDocumento"/>
    <w:basedOn w:val="Normal"/>
    <w:rsid w:val="00757A62"/>
    <w:pPr>
      <w:jc w:val="right"/>
    </w:pPr>
    <w:rPr>
      <w:rFonts w:ascii="Verdana" w:hAnsi="Verdana" w:cs="Arial"/>
      <w:bCs/>
      <w:color w:val="800000"/>
      <w:sz w:val="60"/>
      <w:szCs w:val="60"/>
    </w:rPr>
  </w:style>
  <w:style w:type="paragraph" w:customStyle="1" w:styleId="NomeProjeto">
    <w:name w:val="NomeProjeto"/>
    <w:basedOn w:val="Normal"/>
    <w:rsid w:val="00757A62"/>
    <w:pPr>
      <w:jc w:val="right"/>
    </w:pPr>
    <w:rPr>
      <w:rFonts w:ascii="Verdana" w:hAnsi="Verdana" w:cs="Arial"/>
      <w:bCs/>
      <w:color w:val="000000"/>
      <w:sz w:val="48"/>
      <w:szCs w:val="48"/>
    </w:rPr>
  </w:style>
  <w:style w:type="paragraph" w:customStyle="1" w:styleId="NomeCliente">
    <w:name w:val="NomeCliente"/>
    <w:basedOn w:val="Normal"/>
    <w:rsid w:val="00757A62"/>
    <w:pPr>
      <w:jc w:val="right"/>
    </w:pPr>
    <w:rPr>
      <w:rFonts w:ascii="Verdana" w:hAnsi="Verdana" w:cs="Arial"/>
      <w:bCs/>
      <w:sz w:val="36"/>
      <w:szCs w:val="36"/>
    </w:rPr>
  </w:style>
  <w:style w:type="paragraph" w:styleId="Sumrio3">
    <w:name w:val="toc 3"/>
    <w:basedOn w:val="Normal"/>
    <w:next w:val="Normal"/>
    <w:autoRedefine/>
    <w:semiHidden/>
    <w:rsid w:val="00757A62"/>
    <w:pPr>
      <w:ind w:left="440"/>
    </w:pPr>
  </w:style>
  <w:style w:type="paragraph" w:customStyle="1" w:styleId="Dica">
    <w:name w:val="Dica"/>
    <w:basedOn w:val="Normal"/>
    <w:rsid w:val="00757A62"/>
    <w:rPr>
      <w:i/>
      <w:color w:val="008080"/>
      <w:szCs w:val="22"/>
    </w:rPr>
  </w:style>
  <w:style w:type="paragraph" w:customStyle="1" w:styleId="TituloTabela">
    <w:name w:val="Titulo Tabela"/>
    <w:basedOn w:val="Normal"/>
    <w:rsid w:val="00757A62"/>
    <w:pPr>
      <w:spacing w:before="60" w:after="60"/>
      <w:jc w:val="center"/>
    </w:pPr>
    <w:rPr>
      <w:rFonts w:ascii="Verdana" w:hAnsi="Verdana"/>
      <w:b/>
      <w:color w:val="FFFFFF"/>
      <w:szCs w:val="22"/>
    </w:rPr>
  </w:style>
  <w:style w:type="paragraph" w:customStyle="1" w:styleId="SubttuloTabela">
    <w:name w:val="Subtítulo Tabela"/>
    <w:basedOn w:val="Normal"/>
    <w:rsid w:val="00757A62"/>
    <w:pPr>
      <w:spacing w:before="40" w:after="40"/>
    </w:pPr>
    <w:rPr>
      <w:rFonts w:ascii="Verdana" w:hAnsi="Verdana"/>
      <w:b/>
      <w:sz w:val="18"/>
      <w:szCs w:val="18"/>
    </w:rPr>
  </w:style>
  <w:style w:type="paragraph" w:customStyle="1" w:styleId="CabealhoTabela">
    <w:name w:val="Cabeçalho Tabela"/>
    <w:basedOn w:val="Normal"/>
    <w:rsid w:val="00757A62"/>
    <w:pPr>
      <w:spacing w:before="20" w:after="20"/>
    </w:pPr>
    <w:rPr>
      <w:rFonts w:ascii="Verdana" w:hAnsi="Verdana"/>
      <w:b/>
      <w:sz w:val="18"/>
      <w:szCs w:val="18"/>
    </w:rPr>
  </w:style>
  <w:style w:type="paragraph" w:customStyle="1" w:styleId="CampoTabela">
    <w:name w:val="Campo Tabela"/>
    <w:basedOn w:val="Normal"/>
    <w:rsid w:val="00757A62"/>
    <w:pPr>
      <w:jc w:val="left"/>
    </w:pPr>
    <w:rPr>
      <w:sz w:val="18"/>
      <w:szCs w:val="18"/>
    </w:rPr>
  </w:style>
  <w:style w:type="table" w:customStyle="1" w:styleId="SqTabela">
    <w:name w:val="Sq_Tabela"/>
    <w:basedOn w:val="Tabelanormal"/>
    <w:rsid w:val="00757A62"/>
    <w:tblPr>
      <w:tblStyleRowBandSize w:val="1"/>
      <w:tblStyleColBandSize w:val="1"/>
      <w:tblInd w:w="0" w:type="dxa"/>
      <w:tblBorders>
        <w:top w:val="single" w:sz="2" w:space="0" w:color="999999"/>
        <w:left w:val="single" w:sz="2" w:space="0" w:color="999999"/>
        <w:bottom w:val="single" w:sz="2" w:space="0" w:color="999999"/>
        <w:right w:val="single" w:sz="2" w:space="0" w:color="999999"/>
        <w:insideH w:val="single" w:sz="2" w:space="0" w:color="999999"/>
        <w:insideV w:val="single" w:sz="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 w:val="0"/>
        <w:color w:val="FFFFFF"/>
        <w:sz w:val="20"/>
      </w:rPr>
      <w:tblPr/>
      <w:tcPr>
        <w:tc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cBorders>
        <w:shd w:val="clear" w:color="auto" w:fill="333399"/>
      </w:tcPr>
    </w:tblStylePr>
    <w:tblStylePr w:type="band1Horz">
      <w:tblPr/>
      <w:tcPr>
        <w:shd w:val="clear" w:color="auto" w:fill="F3F7FF"/>
      </w:tcPr>
    </w:tblStylePr>
    <w:tblStylePr w:type="band2Horz">
      <w:tblPr/>
      <w:tcPr>
        <w:shd w:val="clear" w:color="auto" w:fill="EBEBFF"/>
      </w:tcPr>
    </w:tblStylePr>
  </w:style>
  <w:style w:type="paragraph" w:customStyle="1" w:styleId="Estilo2">
    <w:name w:val="Estilo2"/>
    <w:basedOn w:val="Ttulo2"/>
    <w:link w:val="Estilo2Char"/>
    <w:qFormat/>
    <w:rsid w:val="006507A2"/>
  </w:style>
  <w:style w:type="paragraph" w:customStyle="1" w:styleId="Estilo1">
    <w:name w:val="Estilo1"/>
    <w:basedOn w:val="Estilo2"/>
    <w:next w:val="Estilo2"/>
    <w:link w:val="Estilo1Char"/>
    <w:qFormat/>
    <w:rsid w:val="006507A2"/>
    <w:pPr>
      <w:numPr>
        <w:ilvl w:val="2"/>
      </w:numPr>
    </w:pPr>
  </w:style>
  <w:style w:type="character" w:customStyle="1" w:styleId="Ttulo1Char">
    <w:name w:val="Título 1 Char"/>
    <w:basedOn w:val="Fontepargpadro"/>
    <w:link w:val="Ttulo1"/>
    <w:rsid w:val="006507A2"/>
    <w:rPr>
      <w:rFonts w:ascii="Verdana" w:hAnsi="Verdana" w:cs="Arial"/>
      <w:b/>
      <w:bCs/>
      <w:sz w:val="24"/>
      <w:szCs w:val="22"/>
    </w:rPr>
  </w:style>
  <w:style w:type="character" w:customStyle="1" w:styleId="Ttulo2Char">
    <w:name w:val="Título 2 Char"/>
    <w:basedOn w:val="Ttulo1Char"/>
    <w:link w:val="Ttu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2Char">
    <w:name w:val="Estilo2 Char"/>
    <w:basedOn w:val="Ttulo2Char"/>
    <w:link w:val="Esti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1Char">
    <w:name w:val="Estilo1 Char"/>
    <w:basedOn w:val="Estilo2Char"/>
    <w:link w:val="Estilo1"/>
    <w:rsid w:val="006507A2"/>
    <w:rPr>
      <w:rFonts w:ascii="Verdana" w:hAnsi="Verdana" w:cs="Arial"/>
      <w:b/>
      <w:bCs/>
      <w:sz w:val="22"/>
      <w:szCs w:val="22"/>
    </w:rPr>
  </w:style>
  <w:style w:type="paragraph" w:customStyle="1" w:styleId="EstiloPrototipo3">
    <w:name w:val="Estilo Prototipo 3"/>
    <w:basedOn w:val="Ttulo3"/>
    <w:link w:val="EstiloPrototipo3Char"/>
    <w:qFormat/>
    <w:rsid w:val="00AB1061"/>
    <w:pPr>
      <w:numPr>
        <w:numId w:val="0"/>
      </w:numPr>
    </w:pPr>
  </w:style>
  <w:style w:type="character" w:customStyle="1" w:styleId="Ttulo3Char">
    <w:name w:val="Título 3 Char"/>
    <w:basedOn w:val="Ttulo2Char"/>
    <w:link w:val="Ttulo3"/>
    <w:rsid w:val="0014605A"/>
    <w:rPr>
      <w:rFonts w:ascii="Verdana" w:hAnsi="Verdana" w:cs="Arial"/>
      <w:b/>
      <w:bCs/>
      <w:sz w:val="22"/>
      <w:szCs w:val="22"/>
    </w:rPr>
  </w:style>
  <w:style w:type="character" w:customStyle="1" w:styleId="EstiloPrototipo3Char">
    <w:name w:val="Estilo Prototipo 3 Char"/>
    <w:basedOn w:val="Ttulo3Char"/>
    <w:link w:val="EstiloPrototipo3"/>
    <w:rsid w:val="00AB1061"/>
    <w:rPr>
      <w:rFonts w:ascii="Verdana" w:hAnsi="Verdana" w:cs="Arial"/>
      <w:b/>
      <w:bCs/>
      <w:sz w:val="22"/>
      <w:szCs w:val="22"/>
    </w:rPr>
  </w:style>
  <w:style w:type="paragraph" w:styleId="PargrafodaLista">
    <w:name w:val="List Paragraph"/>
    <w:basedOn w:val="Normal"/>
    <w:uiPriority w:val="34"/>
    <w:qFormat/>
    <w:rsid w:val="000514D4"/>
    <w:pPr>
      <w:widowControl w:val="0"/>
      <w:autoSpaceDE w:val="0"/>
      <w:autoSpaceDN w:val="0"/>
      <w:adjustRightInd w:val="0"/>
      <w:spacing w:before="0" w:after="0"/>
      <w:ind w:left="708"/>
      <w:jc w:val="left"/>
    </w:pPr>
    <w:rPr>
      <w:rFonts w:eastAsiaTheme="minorEastAsia" w:cs="Arial"/>
      <w:color w:val="000000"/>
      <w:sz w:val="20"/>
    </w:rPr>
  </w:style>
  <w:style w:type="paragraph" w:customStyle="1" w:styleId="Tabela1">
    <w:name w:val="Tabela 1"/>
    <w:basedOn w:val="Normal"/>
    <w:rsid w:val="000514D4"/>
    <w:pPr>
      <w:widowControl w:val="0"/>
      <w:autoSpaceDE w:val="0"/>
      <w:autoSpaceDN w:val="0"/>
      <w:snapToGrid w:val="0"/>
      <w:spacing w:before="60" w:after="60" w:line="240" w:lineRule="atLeast"/>
      <w:jc w:val="center"/>
    </w:pPr>
    <w:rPr>
      <w:b/>
      <w:sz w:val="18"/>
      <w:lang w:eastAsia="en-US"/>
    </w:rPr>
  </w:style>
  <w:style w:type="character" w:styleId="nfase">
    <w:name w:val="Emphasis"/>
    <w:basedOn w:val="Fontepargpadro"/>
    <w:uiPriority w:val="20"/>
    <w:qFormat/>
    <w:rsid w:val="00FB3C8F"/>
    <w:rPr>
      <w:i/>
      <w:iCs/>
    </w:rPr>
  </w:style>
  <w:style w:type="paragraph" w:customStyle="1" w:styleId="ng-binding">
    <w:name w:val="ng-binding"/>
    <w:basedOn w:val="Normal"/>
    <w:rsid w:val="00596253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customStyle="1" w:styleId="AxureTableNormalText">
    <w:name w:val="AxureTableNormalText"/>
    <w:basedOn w:val="Normal"/>
    <w:rsid w:val="00CE2F0C"/>
    <w:pPr>
      <w:spacing w:before="60" w:after="60"/>
      <w:jc w:val="left"/>
    </w:pPr>
    <w:rPr>
      <w:rFonts w:cs="Arial"/>
      <w:sz w:val="16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7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014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84067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26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0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0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driel\Meus%20Documentos\cvs-home\squadra\Produtos\Portal_Processos\Business_Modelling\Requisitos\UC_template_especificacao_caso_de_us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449290-DA24-445A-9F1C-0CBC6B36A1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UC_template_especificacao_caso_de_uso.dot</Template>
  <TotalTime>59</TotalTime>
  <Pages>18</Pages>
  <Words>1989</Words>
  <Characters>10746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 Nome Documento &gt;</vt:lpstr>
    </vt:vector>
  </TitlesOfParts>
  <Company>Squadra Tecnologia</Company>
  <LinksUpToDate>false</LinksUpToDate>
  <CharactersWithSpaces>12710</CharactersWithSpaces>
  <SharedDoc>false</SharedDoc>
  <HLinks>
    <vt:vector size="66" baseType="variant">
      <vt:variant>
        <vt:i4>1310769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_Toc194459173</vt:lpwstr>
      </vt:variant>
      <vt:variant>
        <vt:i4>1310769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_Toc194459172</vt:lpwstr>
      </vt:variant>
      <vt:variant>
        <vt:i4>1310769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_Toc194459171</vt:lpwstr>
      </vt:variant>
      <vt:variant>
        <vt:i4>1310769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_Toc194459170</vt:lpwstr>
      </vt:variant>
      <vt:variant>
        <vt:i4>1376305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_Toc194459169</vt:lpwstr>
      </vt:variant>
      <vt:variant>
        <vt:i4>1376305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_Toc194459168</vt:lpwstr>
      </vt:variant>
      <vt:variant>
        <vt:i4>1376305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_Toc194459167</vt:lpwstr>
      </vt:variant>
      <vt:variant>
        <vt:i4>1376305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_Toc194459166</vt:lpwstr>
      </vt:variant>
      <vt:variant>
        <vt:i4>1376305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_Toc194459165</vt:lpwstr>
      </vt:variant>
      <vt:variant>
        <vt:i4>1376305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_Toc194459164</vt:lpwstr>
      </vt:variant>
      <vt:variant>
        <vt:i4>1376305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_Toc194459163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 Nome Documento &gt;</dc:title>
  <dc:subject/>
  <dc:creator>adriel.moro</dc:creator>
  <cp:keywords/>
  <dc:description/>
  <cp:lastModifiedBy>Lenovo</cp:lastModifiedBy>
  <cp:revision>6</cp:revision>
  <cp:lastPrinted>2006-08-08T20:14:00Z</cp:lastPrinted>
  <dcterms:created xsi:type="dcterms:W3CDTF">2019-10-11T13:41:00Z</dcterms:created>
  <dcterms:modified xsi:type="dcterms:W3CDTF">2020-02-06T13:35:00Z</dcterms:modified>
</cp:coreProperties>
</file>