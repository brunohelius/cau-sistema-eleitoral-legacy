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6D63F43B" w:rsidR="00A735A5" w:rsidRPr="00C03F98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C3388A">
        <w:rPr>
          <w:sz w:val="52"/>
          <w:szCs w:val="52"/>
        </w:rPr>
        <w:t>HST01</w:t>
      </w:r>
      <w:r w:rsidR="0098035C">
        <w:rPr>
          <w:sz w:val="52"/>
          <w:szCs w:val="52"/>
        </w:rPr>
        <w:t>4</w:t>
      </w:r>
      <w:r w:rsidR="00C3388A">
        <w:rPr>
          <w:sz w:val="52"/>
          <w:szCs w:val="52"/>
        </w:rPr>
        <w:t>-</w:t>
      </w:r>
      <w:r w:rsidR="005A6505">
        <w:rPr>
          <w:sz w:val="52"/>
          <w:szCs w:val="52"/>
        </w:rPr>
        <w:t xml:space="preserve">Parametrizar </w:t>
      </w:r>
      <w:r w:rsidR="0098035C">
        <w:rPr>
          <w:sz w:val="52"/>
          <w:szCs w:val="52"/>
        </w:rPr>
        <w:t>Declaração</w:t>
      </w:r>
      <w:r w:rsidR="005E1A06">
        <w:rPr>
          <w:sz w:val="52"/>
          <w:szCs w:val="52"/>
        </w:rPr>
        <w:t xml:space="preserve"> </w:t>
      </w:r>
    </w:p>
    <w:p w14:paraId="5ECACC84" w14:textId="0710FF88" w:rsidR="00AF2B52" w:rsidRPr="00852A8B" w:rsidRDefault="00825F00" w:rsidP="00AF2B52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jeto"/>
      <w:bookmarkStart w:id="2" w:name="NomeProduto"/>
      <w:r w:rsidR="00C03F98">
        <w:t>&lt;Nome do Produto&gt;</w:t>
      </w:r>
      <w:bookmarkEnd w:id="1"/>
      <w:bookmarkEnd w:id="2"/>
      <w:r>
        <w:fldChar w:fldCharType="end"/>
      </w:r>
      <w:r w:rsidR="008E139D">
        <w:t xml:space="preserve">Sistema </w:t>
      </w:r>
      <w:r w:rsidR="00675004">
        <w:t>Processo Eleitoral</w:t>
      </w:r>
    </w:p>
    <w:p w14:paraId="5A8E73EC" w14:textId="19F2A185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 w:rsidR="00FA0C73">
        <w:t>CAU</w:t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BA5059" w:rsidRDefault="00076318">
            <w:pPr>
              <w:jc w:val="center"/>
            </w:pPr>
            <w:r>
              <w:t>1.0</w:t>
            </w:r>
          </w:p>
        </w:tc>
        <w:tc>
          <w:tcPr>
            <w:tcW w:w="1425" w:type="dxa"/>
            <w:vAlign w:val="bottom"/>
          </w:tcPr>
          <w:p w14:paraId="3828512A" w14:textId="243247E9" w:rsidR="00A735A5" w:rsidRPr="00BA5059" w:rsidRDefault="009B6228" w:rsidP="006713A9">
            <w:pPr>
              <w:jc w:val="center"/>
            </w:pPr>
            <w:r>
              <w:t>23</w:t>
            </w:r>
            <w:r w:rsidR="00B01AC2">
              <w:t>/0</w:t>
            </w:r>
            <w:r w:rsidR="006713A9">
              <w:t>9</w:t>
            </w:r>
            <w:r w:rsidR="00076318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BA5059" w:rsidRDefault="00675004" w:rsidP="00675004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BA5059" w:rsidRDefault="00076318">
            <w:pPr>
              <w:ind w:left="174"/>
              <w:jc w:val="left"/>
            </w:pPr>
            <w:r>
              <w:t>Criação da história.</w:t>
            </w:r>
          </w:p>
        </w:tc>
      </w:tr>
    </w:tbl>
    <w:p w14:paraId="7FCD6DB3" w14:textId="77777777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39345A70" w14:textId="77777777" w:rsidR="005764C6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20743574" w:history="1">
        <w:r w:rsidR="005764C6" w:rsidRPr="00F663A9">
          <w:rPr>
            <w:rStyle w:val="Hyperlink"/>
            <w:noProof/>
          </w:rPr>
          <w:t>HST-014 – Parametrizar Declaração</w:t>
        </w:r>
        <w:r w:rsidR="005764C6">
          <w:rPr>
            <w:noProof/>
            <w:webHidden/>
          </w:rPr>
          <w:tab/>
        </w:r>
        <w:r w:rsidR="005764C6">
          <w:rPr>
            <w:noProof/>
            <w:webHidden/>
          </w:rPr>
          <w:fldChar w:fldCharType="begin"/>
        </w:r>
        <w:r w:rsidR="005764C6">
          <w:rPr>
            <w:noProof/>
            <w:webHidden/>
          </w:rPr>
          <w:instrText xml:space="preserve"> PAGEREF _Toc20743574 \h </w:instrText>
        </w:r>
        <w:r w:rsidR="005764C6">
          <w:rPr>
            <w:noProof/>
            <w:webHidden/>
          </w:rPr>
        </w:r>
        <w:r w:rsidR="005764C6">
          <w:rPr>
            <w:noProof/>
            <w:webHidden/>
          </w:rPr>
          <w:fldChar w:fldCharType="separate"/>
        </w:r>
        <w:r w:rsidR="005764C6">
          <w:rPr>
            <w:noProof/>
            <w:webHidden/>
          </w:rPr>
          <w:t>4</w:t>
        </w:r>
        <w:r w:rsidR="005764C6">
          <w:rPr>
            <w:noProof/>
            <w:webHidden/>
          </w:rPr>
          <w:fldChar w:fldCharType="end"/>
        </w:r>
      </w:hyperlink>
    </w:p>
    <w:p w14:paraId="287E5128" w14:textId="77777777" w:rsidR="005764C6" w:rsidRDefault="00A05B2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743575" w:history="1">
        <w:r w:rsidR="005764C6" w:rsidRPr="00F663A9">
          <w:rPr>
            <w:rStyle w:val="Hyperlink"/>
            <w:noProof/>
          </w:rPr>
          <w:t>COMO Corporativo</w:t>
        </w:r>
        <w:r w:rsidR="005764C6">
          <w:rPr>
            <w:noProof/>
            <w:webHidden/>
          </w:rPr>
          <w:tab/>
        </w:r>
        <w:r w:rsidR="005764C6">
          <w:rPr>
            <w:noProof/>
            <w:webHidden/>
          </w:rPr>
          <w:fldChar w:fldCharType="begin"/>
        </w:r>
        <w:r w:rsidR="005764C6">
          <w:rPr>
            <w:noProof/>
            <w:webHidden/>
          </w:rPr>
          <w:instrText xml:space="preserve"> PAGEREF _Toc20743575 \h </w:instrText>
        </w:r>
        <w:r w:rsidR="005764C6">
          <w:rPr>
            <w:noProof/>
            <w:webHidden/>
          </w:rPr>
        </w:r>
        <w:r w:rsidR="005764C6">
          <w:rPr>
            <w:noProof/>
            <w:webHidden/>
          </w:rPr>
          <w:fldChar w:fldCharType="separate"/>
        </w:r>
        <w:r w:rsidR="005764C6">
          <w:rPr>
            <w:noProof/>
            <w:webHidden/>
          </w:rPr>
          <w:t>4</w:t>
        </w:r>
        <w:r w:rsidR="005764C6">
          <w:rPr>
            <w:noProof/>
            <w:webHidden/>
          </w:rPr>
          <w:fldChar w:fldCharType="end"/>
        </w:r>
      </w:hyperlink>
    </w:p>
    <w:p w14:paraId="10FC368A" w14:textId="77777777" w:rsidR="005764C6" w:rsidRDefault="00A05B2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743576" w:history="1">
        <w:r w:rsidR="005764C6" w:rsidRPr="00F663A9">
          <w:rPr>
            <w:rStyle w:val="Hyperlink"/>
            <w:noProof/>
          </w:rPr>
          <w:t>QUERO acessar a tela de Parametrizar Declaração</w:t>
        </w:r>
        <w:r w:rsidR="005764C6">
          <w:rPr>
            <w:noProof/>
            <w:webHidden/>
          </w:rPr>
          <w:tab/>
        </w:r>
        <w:r w:rsidR="005764C6">
          <w:rPr>
            <w:noProof/>
            <w:webHidden/>
          </w:rPr>
          <w:fldChar w:fldCharType="begin"/>
        </w:r>
        <w:r w:rsidR="005764C6">
          <w:rPr>
            <w:noProof/>
            <w:webHidden/>
          </w:rPr>
          <w:instrText xml:space="preserve"> PAGEREF _Toc20743576 \h </w:instrText>
        </w:r>
        <w:r w:rsidR="005764C6">
          <w:rPr>
            <w:noProof/>
            <w:webHidden/>
          </w:rPr>
        </w:r>
        <w:r w:rsidR="005764C6">
          <w:rPr>
            <w:noProof/>
            <w:webHidden/>
          </w:rPr>
          <w:fldChar w:fldCharType="separate"/>
        </w:r>
        <w:r w:rsidR="005764C6">
          <w:rPr>
            <w:noProof/>
            <w:webHidden/>
          </w:rPr>
          <w:t>4</w:t>
        </w:r>
        <w:r w:rsidR="005764C6">
          <w:rPr>
            <w:noProof/>
            <w:webHidden/>
          </w:rPr>
          <w:fldChar w:fldCharType="end"/>
        </w:r>
      </w:hyperlink>
    </w:p>
    <w:p w14:paraId="36C4F8CA" w14:textId="77777777" w:rsidR="005764C6" w:rsidRDefault="00A05B2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743577" w:history="1">
        <w:r w:rsidR="005764C6" w:rsidRPr="00F663A9">
          <w:rPr>
            <w:rStyle w:val="Hyperlink"/>
            <w:noProof/>
          </w:rPr>
          <w:t>PARA consultar, incluir e alterar as informações das declarações.</w:t>
        </w:r>
        <w:r w:rsidR="005764C6">
          <w:rPr>
            <w:noProof/>
            <w:webHidden/>
          </w:rPr>
          <w:tab/>
        </w:r>
        <w:r w:rsidR="005764C6">
          <w:rPr>
            <w:noProof/>
            <w:webHidden/>
          </w:rPr>
          <w:fldChar w:fldCharType="begin"/>
        </w:r>
        <w:r w:rsidR="005764C6">
          <w:rPr>
            <w:noProof/>
            <w:webHidden/>
          </w:rPr>
          <w:instrText xml:space="preserve"> PAGEREF _Toc20743577 \h </w:instrText>
        </w:r>
        <w:r w:rsidR="005764C6">
          <w:rPr>
            <w:noProof/>
            <w:webHidden/>
          </w:rPr>
        </w:r>
        <w:r w:rsidR="005764C6">
          <w:rPr>
            <w:noProof/>
            <w:webHidden/>
          </w:rPr>
          <w:fldChar w:fldCharType="separate"/>
        </w:r>
        <w:r w:rsidR="005764C6">
          <w:rPr>
            <w:noProof/>
            <w:webHidden/>
          </w:rPr>
          <w:t>4</w:t>
        </w:r>
        <w:r w:rsidR="005764C6">
          <w:rPr>
            <w:noProof/>
            <w:webHidden/>
          </w:rPr>
          <w:fldChar w:fldCharType="end"/>
        </w:r>
      </w:hyperlink>
    </w:p>
    <w:p w14:paraId="3D89411D" w14:textId="77777777" w:rsidR="005764C6" w:rsidRDefault="00A05B2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743578" w:history="1">
        <w:r w:rsidR="005764C6" w:rsidRPr="00F663A9">
          <w:rPr>
            <w:rStyle w:val="Hyperlink"/>
            <w:noProof/>
          </w:rPr>
          <w:t>PROTÓTIPO</w:t>
        </w:r>
        <w:r w:rsidR="005764C6">
          <w:rPr>
            <w:noProof/>
            <w:webHidden/>
          </w:rPr>
          <w:tab/>
        </w:r>
        <w:r w:rsidR="005764C6">
          <w:rPr>
            <w:noProof/>
            <w:webHidden/>
          </w:rPr>
          <w:fldChar w:fldCharType="begin"/>
        </w:r>
        <w:r w:rsidR="005764C6">
          <w:rPr>
            <w:noProof/>
            <w:webHidden/>
          </w:rPr>
          <w:instrText xml:space="preserve"> PAGEREF _Toc20743578 \h </w:instrText>
        </w:r>
        <w:r w:rsidR="005764C6">
          <w:rPr>
            <w:noProof/>
            <w:webHidden/>
          </w:rPr>
        </w:r>
        <w:r w:rsidR="005764C6">
          <w:rPr>
            <w:noProof/>
            <w:webHidden/>
          </w:rPr>
          <w:fldChar w:fldCharType="separate"/>
        </w:r>
        <w:r w:rsidR="005764C6">
          <w:rPr>
            <w:noProof/>
            <w:webHidden/>
          </w:rPr>
          <w:t>4</w:t>
        </w:r>
        <w:r w:rsidR="005764C6">
          <w:rPr>
            <w:noProof/>
            <w:webHidden/>
          </w:rPr>
          <w:fldChar w:fldCharType="end"/>
        </w:r>
      </w:hyperlink>
    </w:p>
    <w:p w14:paraId="5593C64F" w14:textId="77777777" w:rsidR="005764C6" w:rsidRDefault="00A05B2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743579" w:history="1">
        <w:r w:rsidR="005764C6" w:rsidRPr="00F663A9">
          <w:rPr>
            <w:rStyle w:val="Hyperlink"/>
            <w:noProof/>
          </w:rPr>
          <w:t>CRITÉRIOS DE ACEITE</w:t>
        </w:r>
        <w:r w:rsidR="005764C6">
          <w:rPr>
            <w:noProof/>
            <w:webHidden/>
          </w:rPr>
          <w:tab/>
        </w:r>
        <w:r w:rsidR="005764C6">
          <w:rPr>
            <w:noProof/>
            <w:webHidden/>
          </w:rPr>
          <w:fldChar w:fldCharType="begin"/>
        </w:r>
        <w:r w:rsidR="005764C6">
          <w:rPr>
            <w:noProof/>
            <w:webHidden/>
          </w:rPr>
          <w:instrText xml:space="preserve"> PAGEREF _Toc20743579 \h </w:instrText>
        </w:r>
        <w:r w:rsidR="005764C6">
          <w:rPr>
            <w:noProof/>
            <w:webHidden/>
          </w:rPr>
        </w:r>
        <w:r w:rsidR="005764C6">
          <w:rPr>
            <w:noProof/>
            <w:webHidden/>
          </w:rPr>
          <w:fldChar w:fldCharType="separate"/>
        </w:r>
        <w:r w:rsidR="005764C6">
          <w:rPr>
            <w:noProof/>
            <w:webHidden/>
          </w:rPr>
          <w:t>19</w:t>
        </w:r>
        <w:r w:rsidR="005764C6">
          <w:rPr>
            <w:noProof/>
            <w:webHidden/>
          </w:rPr>
          <w:fldChar w:fldCharType="end"/>
        </w:r>
      </w:hyperlink>
    </w:p>
    <w:p w14:paraId="212B9733" w14:textId="77777777" w:rsidR="005764C6" w:rsidRDefault="00A05B2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0743580" w:history="1">
        <w:r w:rsidR="005764C6" w:rsidRPr="00F663A9">
          <w:rPr>
            <w:rStyle w:val="Hyperlink"/>
            <w:noProof/>
          </w:rPr>
          <w:t>INFORMAÇÕES COMPLEMENTARES</w:t>
        </w:r>
        <w:r w:rsidR="005764C6">
          <w:rPr>
            <w:noProof/>
            <w:webHidden/>
          </w:rPr>
          <w:tab/>
        </w:r>
        <w:r w:rsidR="005764C6">
          <w:rPr>
            <w:noProof/>
            <w:webHidden/>
          </w:rPr>
          <w:fldChar w:fldCharType="begin"/>
        </w:r>
        <w:r w:rsidR="005764C6">
          <w:rPr>
            <w:noProof/>
            <w:webHidden/>
          </w:rPr>
          <w:instrText xml:space="preserve"> PAGEREF _Toc20743580 \h </w:instrText>
        </w:r>
        <w:r w:rsidR="005764C6">
          <w:rPr>
            <w:noProof/>
            <w:webHidden/>
          </w:rPr>
        </w:r>
        <w:r w:rsidR="005764C6">
          <w:rPr>
            <w:noProof/>
            <w:webHidden/>
          </w:rPr>
          <w:fldChar w:fldCharType="separate"/>
        </w:r>
        <w:r w:rsidR="005764C6">
          <w:rPr>
            <w:noProof/>
            <w:webHidden/>
          </w:rPr>
          <w:t>30</w:t>
        </w:r>
        <w:r w:rsidR="005764C6"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1187CAF7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4" w:name="_Toc20743574"/>
      <w:r w:rsidR="00CE176F">
        <w:lastRenderedPageBreak/>
        <w:t>HST</w:t>
      </w:r>
      <w:r w:rsidR="00C03F98">
        <w:t>-</w:t>
      </w:r>
      <w:r w:rsidR="00AF2B52">
        <w:t>0</w:t>
      </w:r>
      <w:r w:rsidR="00675004">
        <w:t>1</w:t>
      </w:r>
      <w:r w:rsidR="001D3F75">
        <w:t>4</w:t>
      </w:r>
      <w:r w:rsidR="0035649F">
        <w:t xml:space="preserve"> – </w:t>
      </w:r>
      <w:r w:rsidR="002863AB">
        <w:t xml:space="preserve">Parametrizar </w:t>
      </w:r>
      <w:r w:rsidR="001D3F75">
        <w:t>Declaração</w:t>
      </w:r>
      <w:bookmarkEnd w:id="4"/>
      <w:r w:rsidR="005E1A06">
        <w:t xml:space="preserve"> </w:t>
      </w:r>
    </w:p>
    <w:p w14:paraId="37D34CD1" w14:textId="13106CC5" w:rsidR="002B1554" w:rsidRPr="000628DE" w:rsidRDefault="00CE176F" w:rsidP="00C64B05">
      <w:pPr>
        <w:pStyle w:val="Ttulo2"/>
        <w:numPr>
          <w:ilvl w:val="0"/>
          <w:numId w:val="0"/>
        </w:numPr>
      </w:pPr>
      <w:bookmarkStart w:id="5" w:name="_Toc20743575"/>
      <w:r w:rsidRPr="000628DE">
        <w:t>COMO</w:t>
      </w:r>
      <w:r w:rsidR="00C64B05" w:rsidRPr="000628DE">
        <w:t xml:space="preserve"> </w:t>
      </w:r>
      <w:r w:rsidR="001D510C">
        <w:rPr>
          <w:b w:val="0"/>
        </w:rPr>
        <w:t>Corporativo</w:t>
      </w:r>
      <w:bookmarkEnd w:id="5"/>
    </w:p>
    <w:p w14:paraId="3D5FB393" w14:textId="4C00C884" w:rsidR="002863AB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20743576"/>
      <w:r w:rsidRPr="000628DE">
        <w:t>QUERO</w:t>
      </w:r>
      <w:r w:rsidR="005A4527" w:rsidRPr="000628DE">
        <w:t xml:space="preserve"> </w:t>
      </w:r>
      <w:r w:rsidR="003F78ED">
        <w:rPr>
          <w:b w:val="0"/>
        </w:rPr>
        <w:t xml:space="preserve">acessar a </w:t>
      </w:r>
      <w:r w:rsidR="00EB5A96">
        <w:rPr>
          <w:b w:val="0"/>
        </w:rPr>
        <w:t>tela</w:t>
      </w:r>
      <w:r w:rsidR="003F78ED">
        <w:rPr>
          <w:b w:val="0"/>
        </w:rPr>
        <w:t xml:space="preserve"> d</w:t>
      </w:r>
      <w:r w:rsidR="002863AB">
        <w:rPr>
          <w:b w:val="0"/>
        </w:rPr>
        <w:t xml:space="preserve">e Parametrizar </w:t>
      </w:r>
      <w:r w:rsidR="00CD531D">
        <w:rPr>
          <w:b w:val="0"/>
        </w:rPr>
        <w:t>Declaração</w:t>
      </w:r>
      <w:bookmarkEnd w:id="6"/>
    </w:p>
    <w:p w14:paraId="38E7497A" w14:textId="2700E207" w:rsidR="00A735A5" w:rsidRPr="000628DE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20743577"/>
      <w:r>
        <w:t>PAR</w:t>
      </w:r>
      <w:r w:rsidR="00CE176F" w:rsidRPr="000628DE">
        <w:t>A</w:t>
      </w:r>
      <w:r w:rsidR="005A4527" w:rsidRPr="000628DE">
        <w:t xml:space="preserve"> </w:t>
      </w:r>
      <w:r w:rsidR="0030499E">
        <w:rPr>
          <w:b w:val="0"/>
        </w:rPr>
        <w:t>consultar</w:t>
      </w:r>
      <w:r>
        <w:rPr>
          <w:b w:val="0"/>
        </w:rPr>
        <w:t>, incluir e alterar</w:t>
      </w:r>
      <w:r w:rsidR="003F78ED">
        <w:rPr>
          <w:b w:val="0"/>
        </w:rPr>
        <w:t xml:space="preserve"> </w:t>
      </w:r>
      <w:r>
        <w:rPr>
          <w:b w:val="0"/>
        </w:rPr>
        <w:t>as informações d</w:t>
      </w:r>
      <w:r w:rsidR="00CD531D">
        <w:rPr>
          <w:b w:val="0"/>
        </w:rPr>
        <w:t>as declarações</w:t>
      </w:r>
      <w:r w:rsidR="001D510C">
        <w:rPr>
          <w:b w:val="0"/>
        </w:rPr>
        <w:t>.</w:t>
      </w:r>
      <w:bookmarkEnd w:id="7"/>
    </w:p>
    <w:p w14:paraId="3F8EBB06" w14:textId="77777777" w:rsidR="00EF4113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9" w:name="_Toc20743578"/>
      <w:r>
        <w:t>PROTÓTIPO</w:t>
      </w:r>
      <w:bookmarkEnd w:id="8"/>
      <w:bookmarkEnd w:id="9"/>
    </w:p>
    <w:p w14:paraId="4AD30F2F" w14:textId="7B6BE436" w:rsidR="00D471A9" w:rsidRPr="00552B0C" w:rsidRDefault="008C3CCF" w:rsidP="007112FF">
      <w:pPr>
        <w:pStyle w:val="EstiloPrototipo3"/>
        <w:numPr>
          <w:ilvl w:val="0"/>
          <w:numId w:val="5"/>
        </w:numPr>
      </w:pPr>
      <w:bookmarkStart w:id="10" w:name="_Ref12279787"/>
      <w:bookmarkStart w:id="11" w:name="_Ref13579930"/>
      <w:r w:rsidRPr="00552B0C">
        <w:t xml:space="preserve">Resultado da </w:t>
      </w:r>
      <w:r w:rsidR="001D510C" w:rsidRPr="00552B0C">
        <w:t>Pesquisa</w:t>
      </w:r>
      <w:bookmarkEnd w:id="10"/>
      <w:r w:rsidR="001D510C" w:rsidRPr="00552B0C">
        <w:t>:</w:t>
      </w:r>
      <w:bookmarkEnd w:id="11"/>
    </w:p>
    <w:p w14:paraId="751EF40F" w14:textId="3E84E98D" w:rsidR="008C3CCF" w:rsidRPr="00552B0C" w:rsidRDefault="00122F06" w:rsidP="00A47D04">
      <w:pPr>
        <w:pStyle w:val="EstiloPrototipo3"/>
        <w:numPr>
          <w:ilvl w:val="2"/>
          <w:numId w:val="11"/>
        </w:numPr>
      </w:pPr>
      <w:bookmarkStart w:id="12" w:name="_Ref13750038"/>
      <w:r w:rsidRPr="00552B0C">
        <w:t>Resultado da Pesquisa</w:t>
      </w:r>
      <w:bookmarkEnd w:id="12"/>
    </w:p>
    <w:p w14:paraId="25B19174" w14:textId="20667C6E" w:rsidR="00B57A2F" w:rsidRDefault="00DF59AC" w:rsidP="00B57A2F">
      <w:pPr>
        <w:pStyle w:val="EstiloPrototipo3"/>
      </w:pPr>
      <w:r>
        <w:rPr>
          <w:noProof/>
        </w:rPr>
        <w:drawing>
          <wp:inline distT="0" distB="0" distL="0" distR="0" wp14:anchorId="16C0470E" wp14:editId="32E27438">
            <wp:extent cx="5760085" cy="311150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ublicar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CDB5" w14:textId="2C1064EA" w:rsidR="00B57A2F" w:rsidRDefault="00B57A2F" w:rsidP="00FF65AE">
      <w:pPr>
        <w:pStyle w:val="EstiloPrototipo3"/>
        <w:jc w:val="center"/>
        <w:rPr>
          <w:noProof/>
        </w:rPr>
      </w:pPr>
    </w:p>
    <w:p w14:paraId="2548757B" w14:textId="77777777" w:rsidR="00DE0C01" w:rsidRDefault="00DE0C01" w:rsidP="00FF65AE">
      <w:pPr>
        <w:pStyle w:val="EstiloPrototipo3"/>
        <w:jc w:val="center"/>
        <w:rPr>
          <w:noProof/>
        </w:rPr>
      </w:pPr>
    </w:p>
    <w:p w14:paraId="67CFB31E" w14:textId="77777777" w:rsidR="00DE0C01" w:rsidRDefault="00DE0C01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1F430F" w:rsidRPr="005D2A67" w14:paraId="72CCE856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7FDE87D" w14:textId="77777777" w:rsidR="001F430F" w:rsidRPr="00E976B5" w:rsidRDefault="001F430F" w:rsidP="0043456A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1F430F" w:rsidRPr="005D2A67" w14:paraId="4B7BBC1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9FA1EC8" w14:textId="77777777" w:rsidR="001F430F" w:rsidRDefault="001F430F" w:rsidP="0043456A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Pesquisar</w:t>
            </w:r>
          </w:p>
        </w:tc>
      </w:tr>
      <w:tr w:rsidR="001F430F" w:rsidRPr="005D2A67" w14:paraId="40230657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4EBAB99" w14:textId="77777777" w:rsidR="001F430F" w:rsidRDefault="001F430F" w:rsidP="0043456A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Filtro</w:t>
            </w:r>
          </w:p>
        </w:tc>
      </w:tr>
      <w:tr w:rsidR="001F430F" w:rsidRPr="00FD775E" w14:paraId="7DCCE2F5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AB717D1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D196917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2E19216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2AE4436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27BACD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3DA3DE5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296C9E9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1F430F" w:rsidRPr="00EC175D" w14:paraId="23C95842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2BBFC0" w14:textId="77777777" w:rsidR="001F430F" w:rsidRPr="009B42E9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167EE36" w14:textId="2FDC287B" w:rsidR="001F430F" w:rsidRPr="00EC175D" w:rsidRDefault="00E4773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Módulo</w:t>
            </w:r>
          </w:p>
        </w:tc>
        <w:tc>
          <w:tcPr>
            <w:tcW w:w="1306" w:type="dxa"/>
            <w:gridSpan w:val="2"/>
          </w:tcPr>
          <w:p w14:paraId="0B2A4FB5" w14:textId="4E9DE1D3" w:rsidR="001F430F" w:rsidRPr="00EC175D" w:rsidRDefault="00E4773B" w:rsidP="00E4773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Filtro disponível para buscar os módulos existentes.</w:t>
            </w:r>
            <w:r w:rsidR="00C678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71408E2C" w14:textId="4731B3A8" w:rsidR="001F430F" w:rsidRPr="00EC175D" w:rsidRDefault="00E4773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Combobox de seleção única.</w:t>
            </w:r>
          </w:p>
          <w:p w14:paraId="549B14E6" w14:textId="77777777" w:rsidR="001F430F" w:rsidRPr="00EC175D" w:rsidRDefault="001F430F" w:rsidP="0043456A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5955BEE2" w14:textId="77777777" w:rsidR="001348D6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Selecione</w:t>
            </w:r>
          </w:p>
          <w:p w14:paraId="5C7D94CB" w14:textId="4988D6BE" w:rsidR="001F430F" w:rsidRPr="00EC175D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 </w:t>
            </w:r>
          </w:p>
          <w:p w14:paraId="58C21666" w14:textId="02373819" w:rsidR="001F430F" w:rsidRPr="00EC175D" w:rsidRDefault="001F430F" w:rsidP="00E4773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[</w:t>
            </w:r>
            <w:r w:rsidR="00E4773B">
              <w:rPr>
                <w:sz w:val="18"/>
                <w:szCs w:val="18"/>
              </w:rPr>
              <w:t>Módulos</w:t>
            </w:r>
            <w:r w:rsidRPr="00EC175D">
              <w:rPr>
                <w:sz w:val="18"/>
                <w:szCs w:val="18"/>
              </w:rPr>
              <w:t>]</w:t>
            </w:r>
          </w:p>
        </w:tc>
        <w:tc>
          <w:tcPr>
            <w:tcW w:w="926" w:type="dxa"/>
            <w:gridSpan w:val="2"/>
          </w:tcPr>
          <w:p w14:paraId="28E21B0D" w14:textId="5DBEFBFB" w:rsidR="001F430F" w:rsidRPr="00EC175D" w:rsidRDefault="00C678F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7701C51" w14:textId="77777777" w:rsidR="00E4773B" w:rsidRDefault="00E4773B" w:rsidP="00E4773B">
            <w:pPr>
              <w:pStyle w:val="PargrafodaLista"/>
              <w:widowControl/>
              <w:numPr>
                <w:ilvl w:val="0"/>
                <w:numId w:val="32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4C102E34" w14:textId="3D5A4122" w:rsidR="001F430F" w:rsidRPr="00E4773B" w:rsidRDefault="00E4773B" w:rsidP="00E4773B">
            <w:pPr>
              <w:pStyle w:val="PargrafodaLista"/>
              <w:numPr>
                <w:ilvl w:val="0"/>
                <w:numId w:val="32"/>
              </w:numPr>
              <w:spacing w:before="60" w:after="60"/>
              <w:ind w:left="200" w:hanging="2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Pr="00E4773B">
              <w:rPr>
                <w:sz w:val="18"/>
                <w:szCs w:val="18"/>
              </w:rPr>
              <w:t>Somente Leitura: Não</w:t>
            </w:r>
          </w:p>
        </w:tc>
      </w:tr>
      <w:tr w:rsidR="00E94302" w:rsidRPr="00EC175D" w14:paraId="1D44E638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4BADDF" w14:textId="77777777" w:rsidR="00E94302" w:rsidRPr="00EC175D" w:rsidRDefault="00E94302" w:rsidP="00E9430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85A324F" w14:textId="59215FF0" w:rsidR="00E94302" w:rsidRPr="00EC175D" w:rsidRDefault="00E94302" w:rsidP="005764C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Nome da </w:t>
            </w:r>
            <w:r w:rsidR="005764C6">
              <w:rPr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eclaração</w:t>
            </w:r>
          </w:p>
        </w:tc>
        <w:tc>
          <w:tcPr>
            <w:tcW w:w="1306" w:type="dxa"/>
            <w:gridSpan w:val="2"/>
          </w:tcPr>
          <w:p w14:paraId="7748C28F" w14:textId="7A5675F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Filtro disponível para buscar os nomes das declarações cadastradas.</w:t>
            </w:r>
          </w:p>
        </w:tc>
        <w:tc>
          <w:tcPr>
            <w:tcW w:w="1246" w:type="dxa"/>
          </w:tcPr>
          <w:p w14:paraId="78BF2BA6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Combobox de seleção única.</w:t>
            </w:r>
          </w:p>
          <w:p w14:paraId="3D5CDB30" w14:textId="3E9517CF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21A30D6B" w14:textId="77777777" w:rsidR="00E94302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Selecione</w:t>
            </w:r>
          </w:p>
          <w:p w14:paraId="378BEC6C" w14:textId="77777777" w:rsidR="00E94302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0DB4CF28" w14:textId="328E442D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[Declarações]</w:t>
            </w:r>
            <w:r w:rsidRPr="00EC17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926" w:type="dxa"/>
            <w:gridSpan w:val="2"/>
          </w:tcPr>
          <w:p w14:paraId="6C7BDD10" w14:textId="32D625E9" w:rsidR="00E94302" w:rsidRPr="00EC175D" w:rsidRDefault="00E94302" w:rsidP="00E94302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921BE7A" w14:textId="77777777" w:rsidR="00E94302" w:rsidRDefault="00E94302" w:rsidP="00E94302">
            <w:pPr>
              <w:pStyle w:val="PargrafodaLista"/>
              <w:widowControl/>
              <w:numPr>
                <w:ilvl w:val="0"/>
                <w:numId w:val="32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3A8F0F26" w14:textId="5E951DE5" w:rsidR="00E94302" w:rsidRPr="00E94302" w:rsidRDefault="00E94302" w:rsidP="00E94302">
            <w:pPr>
              <w:pStyle w:val="PargrafodaLista"/>
              <w:widowControl/>
              <w:numPr>
                <w:ilvl w:val="0"/>
                <w:numId w:val="32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Pr="00E4773B">
              <w:rPr>
                <w:sz w:val="18"/>
                <w:szCs w:val="18"/>
              </w:rPr>
              <w:t>Somente Leitura: Não</w:t>
            </w:r>
          </w:p>
        </w:tc>
      </w:tr>
      <w:tr w:rsidR="00E94302" w:rsidRPr="00EC175D" w14:paraId="3113B7EA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E52FF29" w14:textId="53DAB8A1" w:rsidR="00E94302" w:rsidRPr="00EC175D" w:rsidRDefault="00E94302" w:rsidP="00E94302">
            <w:pPr>
              <w:pStyle w:val="PargrafodaLista"/>
              <w:spacing w:before="60" w:after="60"/>
              <w:ind w:left="720"/>
              <w:jc w:val="center"/>
              <w:rPr>
                <w:b/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Resultado da Pesquisa</w:t>
            </w:r>
          </w:p>
        </w:tc>
      </w:tr>
      <w:tr w:rsidR="005A3929" w:rsidRPr="00EC175D" w14:paraId="2A9EB023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1731154" w14:textId="77777777" w:rsidR="005A3929" w:rsidRPr="00EC175D" w:rsidRDefault="005A3929" w:rsidP="00E9430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66C8AED" w14:textId="0D7CB064" w:rsidR="005A3929" w:rsidRDefault="005A3929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Busca</w:t>
            </w:r>
          </w:p>
        </w:tc>
        <w:tc>
          <w:tcPr>
            <w:tcW w:w="1306" w:type="dxa"/>
            <w:gridSpan w:val="2"/>
          </w:tcPr>
          <w:p w14:paraId="2D1A5D8C" w14:textId="4CB4E1D3" w:rsidR="005A3929" w:rsidRDefault="005A3929" w:rsidP="00901AD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para </w:t>
            </w:r>
            <w:r w:rsidR="00901ADE">
              <w:rPr>
                <w:sz w:val="18"/>
                <w:szCs w:val="18"/>
              </w:rPr>
              <w:t xml:space="preserve">buscar </w:t>
            </w:r>
            <w:r>
              <w:rPr>
                <w:sz w:val="18"/>
                <w:szCs w:val="18"/>
              </w:rPr>
              <w:t>declaraç</w:t>
            </w:r>
            <w:r w:rsidR="00901ADE">
              <w:rPr>
                <w:sz w:val="18"/>
                <w:szCs w:val="18"/>
              </w:rPr>
              <w:t>ões</w:t>
            </w:r>
            <w:r>
              <w:rPr>
                <w:sz w:val="18"/>
                <w:szCs w:val="18"/>
              </w:rPr>
              <w:t xml:space="preserve"> entre os filtros utilizados no campo filtro.</w:t>
            </w:r>
          </w:p>
        </w:tc>
        <w:tc>
          <w:tcPr>
            <w:tcW w:w="1246" w:type="dxa"/>
          </w:tcPr>
          <w:p w14:paraId="67838738" w14:textId="6A08EF61" w:rsidR="005A3929" w:rsidRPr="00EC175D" w:rsidRDefault="005A3929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BE7547F" w14:textId="73D45E63" w:rsidR="005A3929" w:rsidRPr="00EC175D" w:rsidRDefault="005A3929" w:rsidP="00E94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4A16E38" w14:textId="3535E95C" w:rsidR="005A3929" w:rsidRPr="00EC175D" w:rsidRDefault="005A3929" w:rsidP="005A3929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F87BCBE" w14:textId="77777777" w:rsidR="005A3929" w:rsidRDefault="005A3929" w:rsidP="005A3929">
            <w:pPr>
              <w:pStyle w:val="PargrafodaLista"/>
              <w:widowControl/>
              <w:numPr>
                <w:ilvl w:val="0"/>
                <w:numId w:val="32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300E2B45" w14:textId="1560C66D" w:rsidR="005A3929" w:rsidRPr="005A3929" w:rsidRDefault="005A3929" w:rsidP="005A3929">
            <w:pPr>
              <w:pStyle w:val="PargrafodaLista"/>
              <w:widowControl/>
              <w:numPr>
                <w:ilvl w:val="0"/>
                <w:numId w:val="32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Pr="00E4773B">
              <w:rPr>
                <w:sz w:val="18"/>
                <w:szCs w:val="18"/>
              </w:rPr>
              <w:t>Somente Leitura: Não</w:t>
            </w:r>
          </w:p>
        </w:tc>
      </w:tr>
      <w:tr w:rsidR="00E94302" w:rsidRPr="00EC175D" w14:paraId="658CFA99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C8354B0" w14:textId="77777777" w:rsidR="00E94302" w:rsidRPr="00EC175D" w:rsidRDefault="00E94302" w:rsidP="00E9430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554C51F" w14:textId="281DD2C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Nº</w:t>
            </w:r>
          </w:p>
        </w:tc>
        <w:tc>
          <w:tcPr>
            <w:tcW w:w="1306" w:type="dxa"/>
            <w:gridSpan w:val="2"/>
          </w:tcPr>
          <w:p w14:paraId="101B004B" w14:textId="02279343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Número de identificação da declaração </w:t>
            </w:r>
          </w:p>
        </w:tc>
        <w:tc>
          <w:tcPr>
            <w:tcW w:w="1246" w:type="dxa"/>
          </w:tcPr>
          <w:p w14:paraId="76E70267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Numérico</w:t>
            </w:r>
          </w:p>
          <w:p w14:paraId="17541C5C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10D0C17A" w14:textId="77777777" w:rsidR="00E94302" w:rsidRPr="00EC175D" w:rsidRDefault="00E94302" w:rsidP="00E94302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39B26CF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22CA398" w14:textId="5047B5AF" w:rsidR="00E94302" w:rsidRPr="00287BE3" w:rsidRDefault="00E94302" w:rsidP="00287BE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</w:tc>
      </w:tr>
      <w:tr w:rsidR="00E94302" w:rsidRPr="00EC175D" w14:paraId="0038A479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C76AD80" w14:textId="77777777" w:rsidR="00E94302" w:rsidRPr="00EC175D" w:rsidRDefault="00E94302" w:rsidP="00E9430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FEAF340" w14:textId="2BD4BF5A" w:rsidR="00E94302" w:rsidRPr="00EC175D" w:rsidRDefault="00287BE3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 da declaração</w:t>
            </w:r>
          </w:p>
        </w:tc>
        <w:tc>
          <w:tcPr>
            <w:tcW w:w="1306" w:type="dxa"/>
            <w:gridSpan w:val="2"/>
          </w:tcPr>
          <w:p w14:paraId="13829985" w14:textId="237690F6" w:rsidR="00E94302" w:rsidRPr="00EC175D" w:rsidRDefault="00287BE3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Exibi o nome da declaração</w:t>
            </w:r>
          </w:p>
        </w:tc>
        <w:tc>
          <w:tcPr>
            <w:tcW w:w="1246" w:type="dxa"/>
          </w:tcPr>
          <w:p w14:paraId="144850CC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5504E8B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4E1F952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C269BED" w14:textId="223E516E" w:rsidR="00E94302" w:rsidRPr="00287BE3" w:rsidRDefault="00E94302" w:rsidP="00287BE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</w:tc>
      </w:tr>
      <w:tr w:rsidR="00E94302" w:rsidRPr="00EC175D" w14:paraId="1195BBA4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80A737A" w14:textId="77777777" w:rsidR="00E94302" w:rsidRPr="00EC175D" w:rsidRDefault="00E94302" w:rsidP="00E9430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3FCC7AA" w14:textId="3C6693C5" w:rsidR="00E94302" w:rsidRPr="00EC175D" w:rsidRDefault="00287BE3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Módulo</w:t>
            </w:r>
          </w:p>
        </w:tc>
        <w:tc>
          <w:tcPr>
            <w:tcW w:w="1306" w:type="dxa"/>
            <w:gridSpan w:val="2"/>
          </w:tcPr>
          <w:p w14:paraId="7384C3BD" w14:textId="4C36C03E" w:rsidR="00E94302" w:rsidRPr="00EC175D" w:rsidRDefault="00E94302" w:rsidP="00287BE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 w:rsidR="00287BE3">
              <w:rPr>
                <w:sz w:val="18"/>
                <w:szCs w:val="18"/>
              </w:rPr>
              <w:t>o módulo que a declaração pertence.</w:t>
            </w:r>
          </w:p>
        </w:tc>
        <w:tc>
          <w:tcPr>
            <w:tcW w:w="1246" w:type="dxa"/>
          </w:tcPr>
          <w:p w14:paraId="47562D29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500F4F57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663A773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4BBCDD0" w14:textId="77777777" w:rsidR="00E94302" w:rsidRDefault="00E94302" w:rsidP="00E94302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681BE7BA" w14:textId="4BC69DDC" w:rsidR="00E94302" w:rsidRPr="00EC175D" w:rsidRDefault="00E94302" w:rsidP="00E94302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C0776E" w:rsidRPr="00EC175D" w14:paraId="5DBC1455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C1ADDCE" w14:textId="0C53BCF6" w:rsidR="00C0776E" w:rsidRPr="00EC175D" w:rsidRDefault="00C0776E" w:rsidP="00C0776E">
            <w:pPr>
              <w:pStyle w:val="PargrafodaLista"/>
              <w:spacing w:before="60" w:after="60"/>
              <w:ind w:left="720"/>
              <w:jc w:val="center"/>
              <w:rPr>
                <w:sz w:val="18"/>
                <w:szCs w:val="18"/>
              </w:rPr>
            </w:pPr>
            <w:r w:rsidRPr="00C0776E">
              <w:rPr>
                <w:b/>
                <w:sz w:val="24"/>
                <w:szCs w:val="24"/>
              </w:rPr>
              <w:t>Ação</w:t>
            </w:r>
          </w:p>
        </w:tc>
      </w:tr>
      <w:tr w:rsidR="00C0776E" w:rsidRPr="00EC175D" w14:paraId="3322C277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0DF4FB1" w14:textId="77777777" w:rsidR="00E94302" w:rsidRPr="00EC175D" w:rsidRDefault="00E94302" w:rsidP="00E9430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2010188" w14:textId="2E18389D" w:rsidR="00E94302" w:rsidRPr="00EC175D" w:rsidRDefault="00327733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Alterar</w:t>
            </w:r>
          </w:p>
        </w:tc>
        <w:tc>
          <w:tcPr>
            <w:tcW w:w="1306" w:type="dxa"/>
            <w:gridSpan w:val="2"/>
          </w:tcPr>
          <w:p w14:paraId="0BA49C25" w14:textId="3E005ECF" w:rsidR="00E94302" w:rsidRPr="00EC175D" w:rsidRDefault="00327733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527A4">
              <w:rPr>
                <w:sz w:val="20"/>
              </w:rPr>
              <w:t>Ação disponível para</w:t>
            </w:r>
            <w:r>
              <w:rPr>
                <w:sz w:val="20"/>
              </w:rPr>
              <w:t xml:space="preserve"> </w:t>
            </w:r>
            <w:r w:rsidRPr="006527A4">
              <w:rPr>
                <w:sz w:val="20"/>
              </w:rPr>
              <w:t xml:space="preserve">que seja realizada a </w:t>
            </w:r>
            <w:r>
              <w:rPr>
                <w:sz w:val="20"/>
              </w:rPr>
              <w:t>alteração da declaração determinada</w:t>
            </w:r>
          </w:p>
        </w:tc>
        <w:tc>
          <w:tcPr>
            <w:tcW w:w="1246" w:type="dxa"/>
          </w:tcPr>
          <w:p w14:paraId="4506F3D5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6C51BA7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2C2B760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301B252" w14:textId="1DA2E3E8" w:rsidR="00E94302" w:rsidRPr="00EC175D" w:rsidRDefault="00E94302" w:rsidP="00E94302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E94302" w:rsidRPr="00EC175D" w14:paraId="0430C86A" w14:textId="77777777" w:rsidTr="001F43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200F114C" w14:textId="77777777" w:rsidR="00E94302" w:rsidRPr="00EC175D" w:rsidRDefault="00E94302" w:rsidP="00E94302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7D175BFC" w14:textId="77777777" w:rsidR="00E94302" w:rsidRPr="00EC175D" w:rsidRDefault="00E94302" w:rsidP="00E94302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94302" w:rsidRPr="00EC175D" w14:paraId="2CD00A54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5E853358" w14:textId="77777777" w:rsidR="00E94302" w:rsidRPr="00EC175D" w:rsidRDefault="00E94302" w:rsidP="00E94302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370F9095" w14:textId="77777777" w:rsidR="00E94302" w:rsidRPr="00EC175D" w:rsidRDefault="00E94302" w:rsidP="00E94302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6B2A8742" w14:textId="77777777" w:rsidR="00E94302" w:rsidRPr="00EC175D" w:rsidRDefault="00E94302" w:rsidP="00E94302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993D4BA" w14:textId="77777777" w:rsidR="00E94302" w:rsidRPr="00EC175D" w:rsidRDefault="00E94302" w:rsidP="00E94302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1754D730" w14:textId="77777777" w:rsidR="00E94302" w:rsidRPr="00EC175D" w:rsidRDefault="00E94302" w:rsidP="00E94302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E94302" w:rsidRPr="00EC175D" w14:paraId="3B2DE575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42913B4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76E5BC66" w14:textId="4C58D153" w:rsidR="00E94302" w:rsidRPr="00EC175D" w:rsidRDefault="00E94302" w:rsidP="00E94302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Cadastrar</w:t>
            </w:r>
          </w:p>
        </w:tc>
        <w:tc>
          <w:tcPr>
            <w:tcW w:w="2417" w:type="dxa"/>
            <w:gridSpan w:val="3"/>
          </w:tcPr>
          <w:p w14:paraId="6679975A" w14:textId="219EB39A" w:rsidR="00E94302" w:rsidRPr="00EC175D" w:rsidRDefault="00E94302" w:rsidP="00982219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Acessa o formulário do cadastro d</w:t>
            </w:r>
            <w:r w:rsidR="00982219">
              <w:rPr>
                <w:sz w:val="18"/>
                <w:szCs w:val="18"/>
              </w:rPr>
              <w:t>e uma declaração</w:t>
            </w:r>
            <w:r w:rsidR="00EE007C">
              <w:rPr>
                <w:sz w:val="18"/>
                <w:szCs w:val="18"/>
              </w:rPr>
              <w:t>.</w:t>
            </w:r>
          </w:p>
        </w:tc>
        <w:tc>
          <w:tcPr>
            <w:tcW w:w="894" w:type="dxa"/>
            <w:gridSpan w:val="2"/>
          </w:tcPr>
          <w:p w14:paraId="61B0531A" w14:textId="77777777" w:rsidR="00E94302" w:rsidRPr="00EC175D" w:rsidRDefault="00E94302" w:rsidP="00E94302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4470EC81" w14:textId="4DC3FDD3" w:rsidR="00E94302" w:rsidRPr="00EC175D" w:rsidRDefault="00E94302" w:rsidP="00E94302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86AA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86AAA">
              <w:rPr>
                <w:color w:val="31849B" w:themeColor="accent5" w:themeShade="BF"/>
                <w:sz w:val="18"/>
                <w:szCs w:val="18"/>
              </w:rPr>
              <w:instrText xml:space="preserve"> REF _Ref17461581 \r \h </w:instrText>
            </w:r>
            <w:r w:rsidRPr="00986AAA">
              <w:rPr>
                <w:color w:val="31849B" w:themeColor="accent5" w:themeShade="BF"/>
                <w:sz w:val="18"/>
                <w:szCs w:val="18"/>
              </w:rPr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86AAA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86AA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94302" w:rsidRPr="00EC175D" w14:paraId="7D24F936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AC8961D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C33C3DB" w14:textId="77777777" w:rsidR="00E94302" w:rsidRPr="00EC175D" w:rsidRDefault="00E94302" w:rsidP="00E94302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Limpar</w:t>
            </w:r>
          </w:p>
        </w:tc>
        <w:tc>
          <w:tcPr>
            <w:tcW w:w="2417" w:type="dxa"/>
            <w:gridSpan w:val="3"/>
          </w:tcPr>
          <w:p w14:paraId="58ED82FF" w14:textId="77777777" w:rsidR="00E94302" w:rsidRPr="00EC175D" w:rsidRDefault="00E94302" w:rsidP="00E94302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Limpa os filtros e resultado da pesquisa </w:t>
            </w:r>
          </w:p>
        </w:tc>
        <w:tc>
          <w:tcPr>
            <w:tcW w:w="894" w:type="dxa"/>
            <w:gridSpan w:val="2"/>
          </w:tcPr>
          <w:p w14:paraId="2AC753B2" w14:textId="77777777" w:rsidR="00E94302" w:rsidRPr="00EC175D" w:rsidRDefault="00E94302" w:rsidP="00E94302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BE28C16" w14:textId="77777777" w:rsidR="00E94302" w:rsidRPr="00EC175D" w:rsidRDefault="00E94302" w:rsidP="00E94302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EC175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EC175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EC175D">
              <w:rPr>
                <w:color w:val="31849B" w:themeColor="accent5" w:themeShade="BF"/>
                <w:sz w:val="18"/>
                <w:szCs w:val="18"/>
              </w:rPr>
              <w:instrText xml:space="preserve"> REF _Ref14108183 \r \h </w:instrText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EC175D">
              <w:rPr>
                <w:color w:val="31849B" w:themeColor="accent5" w:themeShade="BF"/>
                <w:sz w:val="18"/>
                <w:szCs w:val="18"/>
              </w:rPr>
            </w:r>
            <w:r w:rsidRPr="00EC175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2.1.5</w:t>
            </w:r>
            <w:r w:rsidRPr="00EC175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EC175D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94302" w:rsidRPr="00EC175D" w14:paraId="61E4CBA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0E7988ED" w14:textId="77777777" w:rsidR="00E94302" w:rsidRPr="00EC175D" w:rsidRDefault="00E94302" w:rsidP="00E94302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6786ACC2" w14:textId="77777777" w:rsidR="00E94302" w:rsidRPr="00EC175D" w:rsidRDefault="00E94302" w:rsidP="00E94302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Alterar</w:t>
            </w:r>
          </w:p>
        </w:tc>
        <w:tc>
          <w:tcPr>
            <w:tcW w:w="2417" w:type="dxa"/>
            <w:gridSpan w:val="3"/>
          </w:tcPr>
          <w:p w14:paraId="349E8550" w14:textId="4FE5C754" w:rsidR="00E94302" w:rsidRPr="00EC175D" w:rsidRDefault="00E94302" w:rsidP="00982219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Acessa o formulário do cadastro d</w:t>
            </w:r>
            <w:r w:rsidR="00982219">
              <w:rPr>
                <w:sz w:val="18"/>
                <w:szCs w:val="18"/>
              </w:rPr>
              <w:t xml:space="preserve">a declaração </w:t>
            </w:r>
            <w:r>
              <w:rPr>
                <w:sz w:val="18"/>
                <w:szCs w:val="18"/>
              </w:rPr>
              <w:t xml:space="preserve">com os dados disponível para alteração. </w:t>
            </w:r>
          </w:p>
        </w:tc>
        <w:tc>
          <w:tcPr>
            <w:tcW w:w="894" w:type="dxa"/>
            <w:gridSpan w:val="2"/>
          </w:tcPr>
          <w:p w14:paraId="406D2B0C" w14:textId="77777777" w:rsidR="00E94302" w:rsidRPr="00EC175D" w:rsidRDefault="00E94302" w:rsidP="00E94302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7195529" w14:textId="7381F5DB" w:rsidR="00E94302" w:rsidRPr="00EC175D" w:rsidRDefault="00E94302" w:rsidP="00E94302">
            <w:pPr>
              <w:pStyle w:val="PargrafodaLista"/>
              <w:spacing w:before="60" w:after="60"/>
              <w:ind w:left="0"/>
              <w:rPr>
                <w:sz w:val="18"/>
                <w:szCs w:val="18"/>
              </w:rPr>
            </w:pPr>
            <w:r w:rsidRPr="00986AAA">
              <w:rPr>
                <w:color w:val="31849B" w:themeColor="accent5" w:themeShade="BF"/>
                <w:sz w:val="18"/>
                <w:szCs w:val="18"/>
              </w:rPr>
              <w:t xml:space="preserve">               [</w:t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86AAA">
              <w:rPr>
                <w:color w:val="31849B" w:themeColor="accent5" w:themeShade="BF"/>
                <w:sz w:val="18"/>
                <w:szCs w:val="18"/>
              </w:rPr>
              <w:instrText xml:space="preserve"> REF _Ref14108141 \r \h </w:instrText>
            </w:r>
            <w:r w:rsidRPr="00986AAA">
              <w:rPr>
                <w:color w:val="31849B" w:themeColor="accent5" w:themeShade="BF"/>
                <w:sz w:val="18"/>
                <w:szCs w:val="18"/>
              </w:rPr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86AAA">
              <w:rPr>
                <w:color w:val="31849B" w:themeColor="accent5" w:themeShade="BF"/>
                <w:sz w:val="18"/>
                <w:szCs w:val="18"/>
              </w:rPr>
              <w:t>2.4</w:t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86AA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573E718F" w14:textId="065AE885" w:rsidR="001F430F" w:rsidRDefault="001F430F" w:rsidP="00A47D04">
      <w:pPr>
        <w:pStyle w:val="EstiloPrototipo3"/>
        <w:numPr>
          <w:ilvl w:val="2"/>
          <w:numId w:val="12"/>
        </w:numPr>
        <w:jc w:val="left"/>
        <w:rPr>
          <w:noProof/>
        </w:rPr>
      </w:pPr>
      <w:bookmarkStart w:id="13" w:name="_Ref13645882"/>
      <w:r>
        <w:rPr>
          <w:noProof/>
        </w:rPr>
        <w:lastRenderedPageBreak/>
        <w:t>Pesquisar</w:t>
      </w:r>
      <w:r w:rsidR="00115D45">
        <w:rPr>
          <w:noProof/>
        </w:rPr>
        <w:t xml:space="preserve"> </w:t>
      </w:r>
    </w:p>
    <w:bookmarkEnd w:id="13"/>
    <w:p w14:paraId="0BFC2646" w14:textId="1AC036AD" w:rsidR="005835CE" w:rsidRDefault="00621C83" w:rsidP="004A464E">
      <w:pPr>
        <w:pStyle w:val="EstiloPrototipo3"/>
        <w:ind w:left="-284"/>
        <w:jc w:val="center"/>
        <w:rPr>
          <w:noProof/>
        </w:rPr>
      </w:pPr>
      <w:r>
        <w:rPr>
          <w:noProof/>
        </w:rPr>
        <w:drawing>
          <wp:inline distT="0" distB="0" distL="0" distR="0" wp14:anchorId="5AFE4391" wp14:editId="671C396A">
            <wp:extent cx="5760085" cy="311150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ublicar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5D33" w14:textId="77777777" w:rsidR="0056045C" w:rsidRDefault="0056045C" w:rsidP="00FF65AE">
      <w:pPr>
        <w:pStyle w:val="EstiloPrototipo3"/>
        <w:jc w:val="center"/>
        <w:rPr>
          <w:noProof/>
        </w:rPr>
      </w:pPr>
    </w:p>
    <w:p w14:paraId="716191FD" w14:textId="77777777" w:rsidR="00066182" w:rsidRDefault="00066182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1F430F" w:rsidRPr="005D2A67" w14:paraId="03EB99F5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8CAB76D" w14:textId="77777777" w:rsidR="001F430F" w:rsidRPr="00E976B5" w:rsidRDefault="001F430F" w:rsidP="0043456A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1F430F" w:rsidRPr="005D2A67" w14:paraId="7BBF0EDD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07DF8D1" w14:textId="77777777" w:rsidR="001F430F" w:rsidRDefault="001F430F" w:rsidP="0043456A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Pesquisar</w:t>
            </w:r>
          </w:p>
        </w:tc>
      </w:tr>
      <w:tr w:rsidR="001F430F" w:rsidRPr="005D2A67" w14:paraId="79147A7E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BAA232E" w14:textId="77777777" w:rsidR="001F430F" w:rsidRDefault="001F430F" w:rsidP="0043456A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Filtro</w:t>
            </w:r>
          </w:p>
        </w:tc>
      </w:tr>
      <w:tr w:rsidR="001F430F" w:rsidRPr="00FD775E" w14:paraId="5980A609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1AC2B70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50B1E4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7696A67F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0C7E4243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2C0BC03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16F9975C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003056DA" w14:textId="77777777" w:rsidR="001F430F" w:rsidRPr="005D2A67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F75310" w:rsidRPr="00EC175D" w14:paraId="7487AF75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76E93FE" w14:textId="77777777" w:rsidR="00F75310" w:rsidRPr="009B42E9" w:rsidRDefault="00F75310" w:rsidP="00F75310">
            <w:pPr>
              <w:pStyle w:val="PargrafodaLista"/>
              <w:numPr>
                <w:ilvl w:val="0"/>
                <w:numId w:val="2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8304EA4" w14:textId="7D895399" w:rsidR="00F75310" w:rsidRPr="00EC175D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Módulo</w:t>
            </w:r>
          </w:p>
        </w:tc>
        <w:tc>
          <w:tcPr>
            <w:tcW w:w="1306" w:type="dxa"/>
            <w:gridSpan w:val="2"/>
          </w:tcPr>
          <w:p w14:paraId="6045BB79" w14:textId="2BDE3C03" w:rsidR="00F75310" w:rsidRPr="00EC175D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Filtro disponível para buscar os módulos existentes. </w:t>
            </w:r>
          </w:p>
        </w:tc>
        <w:tc>
          <w:tcPr>
            <w:tcW w:w="1246" w:type="dxa"/>
          </w:tcPr>
          <w:p w14:paraId="07B0F9B0" w14:textId="77777777" w:rsidR="00F75310" w:rsidRPr="00EC175D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Combobox de seleção única.</w:t>
            </w:r>
          </w:p>
          <w:p w14:paraId="288E227A" w14:textId="77777777" w:rsidR="00F75310" w:rsidRPr="00EC175D" w:rsidRDefault="00F75310" w:rsidP="00F75310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3E285956" w14:textId="77777777" w:rsidR="00F75310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Selecione</w:t>
            </w:r>
          </w:p>
          <w:p w14:paraId="2CF803B2" w14:textId="77777777" w:rsidR="00F75310" w:rsidRPr="00EC175D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 </w:t>
            </w:r>
          </w:p>
          <w:p w14:paraId="373298D0" w14:textId="41B29A22" w:rsidR="00F75310" w:rsidRPr="00EC175D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[</w:t>
            </w:r>
            <w:r>
              <w:rPr>
                <w:sz w:val="18"/>
                <w:szCs w:val="18"/>
              </w:rPr>
              <w:t>Módulos</w:t>
            </w:r>
            <w:r w:rsidRPr="00EC175D">
              <w:rPr>
                <w:sz w:val="18"/>
                <w:szCs w:val="18"/>
              </w:rPr>
              <w:t>]</w:t>
            </w:r>
          </w:p>
        </w:tc>
        <w:tc>
          <w:tcPr>
            <w:tcW w:w="926" w:type="dxa"/>
            <w:gridSpan w:val="2"/>
          </w:tcPr>
          <w:p w14:paraId="2B1D2906" w14:textId="6F38D714" w:rsidR="00F75310" w:rsidRPr="00EC175D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29FFDFE" w14:textId="77777777" w:rsidR="00F75310" w:rsidRDefault="00F75310" w:rsidP="00F75310">
            <w:pPr>
              <w:pStyle w:val="PargrafodaLista"/>
              <w:widowControl/>
              <w:numPr>
                <w:ilvl w:val="0"/>
                <w:numId w:val="32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6E274B7B" w14:textId="7EDFF07B" w:rsidR="00F75310" w:rsidRPr="00EC175D" w:rsidRDefault="00F75310" w:rsidP="00A763D4">
            <w:pPr>
              <w:pStyle w:val="PargrafodaLista"/>
              <w:widowControl/>
              <w:numPr>
                <w:ilvl w:val="0"/>
                <w:numId w:val="32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Pr="00E4773B">
              <w:rPr>
                <w:sz w:val="18"/>
                <w:szCs w:val="18"/>
              </w:rPr>
              <w:t>Somente Leitura: Não</w:t>
            </w:r>
          </w:p>
        </w:tc>
      </w:tr>
      <w:tr w:rsidR="00F75310" w:rsidRPr="00EC175D" w14:paraId="09FF564D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4630C6D" w14:textId="77777777" w:rsidR="00F75310" w:rsidRPr="00EC175D" w:rsidRDefault="00F75310" w:rsidP="00F75310">
            <w:pPr>
              <w:pStyle w:val="PargrafodaLista"/>
              <w:numPr>
                <w:ilvl w:val="0"/>
                <w:numId w:val="2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6E05AE2" w14:textId="21E5BCBB" w:rsidR="00F75310" w:rsidRPr="00EC175D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 da declaração</w:t>
            </w:r>
          </w:p>
        </w:tc>
        <w:tc>
          <w:tcPr>
            <w:tcW w:w="1306" w:type="dxa"/>
            <w:gridSpan w:val="2"/>
          </w:tcPr>
          <w:p w14:paraId="580B6D29" w14:textId="04FFB6FD" w:rsidR="00F75310" w:rsidRPr="00EC175D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Filtro disponível para buscar os nomes das declarações cadastradas.</w:t>
            </w:r>
          </w:p>
        </w:tc>
        <w:tc>
          <w:tcPr>
            <w:tcW w:w="1246" w:type="dxa"/>
          </w:tcPr>
          <w:p w14:paraId="7F60DD19" w14:textId="77777777" w:rsidR="00F75310" w:rsidRPr="00EC175D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Combobox de seleção única.</w:t>
            </w:r>
          </w:p>
          <w:p w14:paraId="4967AEA9" w14:textId="611BB7A3" w:rsidR="00F75310" w:rsidRPr="00EC175D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57CE9278" w14:textId="77777777" w:rsidR="00F75310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Selecione</w:t>
            </w:r>
          </w:p>
          <w:p w14:paraId="2AD5EEF2" w14:textId="77777777" w:rsidR="00F75310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249F0E07" w14:textId="6C3C7C39" w:rsidR="00F75310" w:rsidRPr="00EC175D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[Declarações]</w:t>
            </w:r>
            <w:r w:rsidRPr="00EC17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926" w:type="dxa"/>
            <w:gridSpan w:val="2"/>
          </w:tcPr>
          <w:p w14:paraId="04E9F053" w14:textId="4A1B2ABE" w:rsidR="00F75310" w:rsidRPr="00EC175D" w:rsidRDefault="00F75310" w:rsidP="00F7531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F4386B4" w14:textId="77777777" w:rsidR="00F75310" w:rsidRDefault="00F75310" w:rsidP="00F75310">
            <w:pPr>
              <w:pStyle w:val="PargrafodaLista"/>
              <w:widowControl/>
              <w:numPr>
                <w:ilvl w:val="0"/>
                <w:numId w:val="32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 w:rsidRPr="004D3514">
              <w:rPr>
                <w:sz w:val="18"/>
                <w:szCs w:val="18"/>
              </w:rPr>
              <w:t xml:space="preserve">Obrigatório: </w:t>
            </w:r>
            <w:r>
              <w:rPr>
                <w:sz w:val="18"/>
                <w:szCs w:val="18"/>
              </w:rPr>
              <w:t>Não se aplica</w:t>
            </w:r>
          </w:p>
          <w:p w14:paraId="45B348DE" w14:textId="2C936C67" w:rsidR="00F75310" w:rsidRPr="00EC175D" w:rsidRDefault="00F75310" w:rsidP="00A763D4">
            <w:pPr>
              <w:pStyle w:val="PargrafodaLista"/>
              <w:widowControl/>
              <w:numPr>
                <w:ilvl w:val="0"/>
                <w:numId w:val="32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Pr="00E4773B">
              <w:rPr>
                <w:sz w:val="18"/>
                <w:szCs w:val="18"/>
              </w:rPr>
              <w:t>Somente Leitura: Não</w:t>
            </w:r>
          </w:p>
        </w:tc>
      </w:tr>
      <w:tr w:rsidR="00C944EA" w:rsidRPr="00EC175D" w14:paraId="52FB5C61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2FDF060" w14:textId="77777777" w:rsidR="00C944EA" w:rsidRPr="00EC175D" w:rsidRDefault="00C944EA" w:rsidP="00C944EA">
            <w:pPr>
              <w:pStyle w:val="PargrafodaLista"/>
              <w:spacing w:before="60" w:after="60"/>
              <w:ind w:left="720"/>
              <w:jc w:val="center"/>
              <w:rPr>
                <w:b/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Resultado da Pesquisa</w:t>
            </w:r>
          </w:p>
        </w:tc>
      </w:tr>
      <w:tr w:rsidR="00C944EA" w:rsidRPr="00EC175D" w14:paraId="665FF277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013D659" w14:textId="77777777" w:rsidR="00C944EA" w:rsidRPr="00EC175D" w:rsidRDefault="00C944EA" w:rsidP="00A47D04">
            <w:pPr>
              <w:pStyle w:val="PargrafodaLista"/>
              <w:numPr>
                <w:ilvl w:val="0"/>
                <w:numId w:val="2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412D764" w14:textId="6C9FDBEB" w:rsidR="00C944EA" w:rsidRPr="00EC175D" w:rsidRDefault="005142D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Selecione o(s) filtros(s) para a nova pesquisa</w:t>
            </w:r>
          </w:p>
        </w:tc>
        <w:tc>
          <w:tcPr>
            <w:tcW w:w="1306" w:type="dxa"/>
            <w:gridSpan w:val="2"/>
          </w:tcPr>
          <w:p w14:paraId="41DE06F9" w14:textId="6B1DFA49" w:rsidR="00C944EA" w:rsidRPr="00EC175D" w:rsidRDefault="005142D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informativo</w:t>
            </w:r>
          </w:p>
        </w:tc>
        <w:tc>
          <w:tcPr>
            <w:tcW w:w="1246" w:type="dxa"/>
          </w:tcPr>
          <w:p w14:paraId="7DBE4AA8" w14:textId="0DD5ED15" w:rsidR="00C944EA" w:rsidRDefault="005142D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  <w:p w14:paraId="7817C3EB" w14:textId="42C402E2" w:rsidR="005142DA" w:rsidRPr="00EC175D" w:rsidRDefault="005142D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084304D2" w14:textId="77777777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0E1CB473" w14:textId="77777777" w:rsidR="00C944EA" w:rsidRPr="00EC175D" w:rsidRDefault="00C944EA" w:rsidP="00C944EA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E43502D" w14:textId="77777777" w:rsidR="00C944EA" w:rsidRPr="00EC175D" w:rsidRDefault="00C944EA" w:rsidP="00C944E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96ABAFB" w14:textId="77777777" w:rsidR="00C944EA" w:rsidRDefault="00C944EA" w:rsidP="00C944E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</w:p>
          <w:p w14:paraId="5B041FC0" w14:textId="77777777" w:rsidR="00735FFA" w:rsidRDefault="00735FFA" w:rsidP="00735FF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7767DB96" w14:textId="2A7186EF" w:rsidR="00735FFA" w:rsidRPr="00EC175D" w:rsidRDefault="00735FFA" w:rsidP="00735FF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735FF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735FF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735FFA">
              <w:rPr>
                <w:color w:val="31849B" w:themeColor="accent5" w:themeShade="BF"/>
                <w:sz w:val="18"/>
                <w:szCs w:val="18"/>
              </w:rPr>
              <w:instrText xml:space="preserve"> REF _Ref17791867 \r \h </w:instrText>
            </w:r>
            <w:r w:rsidRPr="00735FFA">
              <w:rPr>
                <w:color w:val="31849B" w:themeColor="accent5" w:themeShade="BF"/>
                <w:sz w:val="18"/>
                <w:szCs w:val="18"/>
              </w:rPr>
            </w:r>
            <w:r w:rsidRPr="00735FF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735FFA">
              <w:rPr>
                <w:color w:val="31849B" w:themeColor="accent5" w:themeShade="BF"/>
                <w:sz w:val="18"/>
                <w:szCs w:val="18"/>
              </w:rPr>
              <w:t>2.1.5</w:t>
            </w:r>
            <w:r w:rsidRPr="00735FF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735FF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944EA" w:rsidRPr="00EC175D" w14:paraId="1BF06FC7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688A1F1A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  <w:p w14:paraId="15D8097B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C944EA" w:rsidRPr="00EC175D" w14:paraId="48BDBD16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71FCF2B1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0FF7627F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208A4EB9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74FAC59A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537BA034" w14:textId="77777777" w:rsidR="00C944EA" w:rsidRPr="00EC175D" w:rsidRDefault="00C944EA" w:rsidP="00C944E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735FFA" w:rsidRPr="00EC175D" w14:paraId="25159EC1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320BD8CC" w14:textId="77777777" w:rsidR="00735FFA" w:rsidRPr="00EC175D" w:rsidRDefault="00735FFA" w:rsidP="00735FF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0B88E1DB" w14:textId="26307445" w:rsidR="00735FFA" w:rsidRPr="00EC175D" w:rsidRDefault="00735FFA" w:rsidP="00735FF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Cadastrar</w:t>
            </w:r>
          </w:p>
        </w:tc>
        <w:tc>
          <w:tcPr>
            <w:tcW w:w="2417" w:type="dxa"/>
            <w:gridSpan w:val="3"/>
          </w:tcPr>
          <w:p w14:paraId="1D4D3693" w14:textId="11DB41D0" w:rsidR="00735FFA" w:rsidRPr="00EC175D" w:rsidRDefault="00EE007C" w:rsidP="00735FF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Acessa o formulário do cadastro d</w:t>
            </w:r>
            <w:r>
              <w:rPr>
                <w:sz w:val="18"/>
                <w:szCs w:val="18"/>
              </w:rPr>
              <w:t>e uma declaração.</w:t>
            </w:r>
          </w:p>
        </w:tc>
        <w:tc>
          <w:tcPr>
            <w:tcW w:w="894" w:type="dxa"/>
            <w:gridSpan w:val="2"/>
          </w:tcPr>
          <w:p w14:paraId="363358BB" w14:textId="38FA1A66" w:rsidR="00735FFA" w:rsidRPr="00EC175D" w:rsidRDefault="00735FFA" w:rsidP="00735FF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6ADFC1AB" w14:textId="693D6446" w:rsidR="00735FFA" w:rsidRPr="00EC175D" w:rsidRDefault="00735FFA" w:rsidP="00735FF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86AA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86AAA">
              <w:rPr>
                <w:color w:val="31849B" w:themeColor="accent5" w:themeShade="BF"/>
                <w:sz w:val="18"/>
                <w:szCs w:val="18"/>
              </w:rPr>
              <w:instrText xml:space="preserve"> REF _Ref17461581 \r \h </w:instrText>
            </w:r>
            <w:r w:rsidRPr="00986AAA">
              <w:rPr>
                <w:color w:val="31849B" w:themeColor="accent5" w:themeShade="BF"/>
                <w:sz w:val="18"/>
                <w:szCs w:val="18"/>
              </w:rPr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86AAA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986AA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86AA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735FFA" w:rsidRPr="00EC175D" w14:paraId="1438F93E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9781FAA" w14:textId="77777777" w:rsidR="00735FFA" w:rsidRPr="00EC175D" w:rsidRDefault="00735FFA" w:rsidP="00735FF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0639686" w14:textId="7E5D0FDE" w:rsidR="00735FFA" w:rsidRPr="00EC175D" w:rsidRDefault="00735FFA" w:rsidP="00735FF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Limpar</w:t>
            </w:r>
          </w:p>
        </w:tc>
        <w:tc>
          <w:tcPr>
            <w:tcW w:w="2417" w:type="dxa"/>
            <w:gridSpan w:val="3"/>
          </w:tcPr>
          <w:p w14:paraId="27925D63" w14:textId="72D6935B" w:rsidR="00735FFA" w:rsidRPr="00EC175D" w:rsidRDefault="00735FFA" w:rsidP="00735FF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Limpa os filtros e resultado da pesquisa </w:t>
            </w:r>
          </w:p>
        </w:tc>
        <w:tc>
          <w:tcPr>
            <w:tcW w:w="894" w:type="dxa"/>
            <w:gridSpan w:val="2"/>
          </w:tcPr>
          <w:p w14:paraId="3515561D" w14:textId="29A321EA" w:rsidR="00735FFA" w:rsidRPr="00EC175D" w:rsidRDefault="00735FFA" w:rsidP="00735FFA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0E956464" w14:textId="54B284CF" w:rsidR="00735FFA" w:rsidRPr="00EC175D" w:rsidRDefault="00735FFA" w:rsidP="00735FF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EC175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EC175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EC175D">
              <w:rPr>
                <w:color w:val="31849B" w:themeColor="accent5" w:themeShade="BF"/>
                <w:sz w:val="18"/>
                <w:szCs w:val="18"/>
              </w:rPr>
              <w:instrText xml:space="preserve"> REF _Ref14108183 \r \h </w:instrText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EC175D">
              <w:rPr>
                <w:color w:val="31849B" w:themeColor="accent5" w:themeShade="BF"/>
                <w:sz w:val="18"/>
                <w:szCs w:val="18"/>
              </w:rPr>
            </w:r>
            <w:r w:rsidRPr="00EC175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2.1.5</w:t>
            </w:r>
            <w:r w:rsidRPr="00EC175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EC175D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32662436" w14:textId="568F8C31" w:rsidR="00025925" w:rsidRDefault="0032720B" w:rsidP="007112FF">
      <w:pPr>
        <w:pStyle w:val="EstiloPrototipo3"/>
        <w:numPr>
          <w:ilvl w:val="0"/>
          <w:numId w:val="5"/>
        </w:numPr>
      </w:pPr>
      <w:bookmarkStart w:id="14" w:name="_Ref17461370"/>
      <w:bookmarkStart w:id="15" w:name="_Ref13579649"/>
      <w:r>
        <w:lastRenderedPageBreak/>
        <w:t>Cadastrar/</w:t>
      </w:r>
      <w:r w:rsidR="00025925">
        <w:t xml:space="preserve">Incluir </w:t>
      </w:r>
      <w:r w:rsidR="00B73C92">
        <w:t>Declaração</w:t>
      </w:r>
      <w:bookmarkEnd w:id="14"/>
    </w:p>
    <w:p w14:paraId="4E71D25B" w14:textId="4E16192A" w:rsidR="00025925" w:rsidRDefault="00621C83" w:rsidP="00CF0CD3">
      <w:pPr>
        <w:pStyle w:val="EstiloPrototipo3"/>
        <w:jc w:val="center"/>
      </w:pPr>
      <w:r>
        <w:rPr>
          <w:noProof/>
        </w:rPr>
        <w:drawing>
          <wp:inline distT="0" distB="0" distL="0" distR="0" wp14:anchorId="40D02FD5" wp14:editId="1265FA50">
            <wp:extent cx="5760085" cy="612394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ublicar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8A8E" w14:textId="77777777" w:rsidR="00621C83" w:rsidRDefault="00621C83" w:rsidP="00CF0CD3">
      <w:pPr>
        <w:pStyle w:val="EstiloPrototipo3"/>
        <w:jc w:val="center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AF6497" w:rsidRPr="005D2A67" w14:paraId="023ADB3F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9A8F7E5" w14:textId="77777777" w:rsidR="00AF6497" w:rsidRPr="00E976B5" w:rsidRDefault="00AF6497" w:rsidP="0043456A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AF6497" w:rsidRPr="005D2A67" w14:paraId="524380E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6F9A534" w14:textId="03051BDB" w:rsidR="00AF6497" w:rsidRDefault="0032720B" w:rsidP="0032720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Cadastrar</w:t>
            </w:r>
          </w:p>
        </w:tc>
      </w:tr>
      <w:tr w:rsidR="00AF6497" w:rsidRPr="00FD775E" w14:paraId="5E3A3332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52C2453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597A2E09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F44FDB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4C6254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5090FFCA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65B1D0E8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71A83D07" w14:textId="77777777" w:rsidR="00AF6497" w:rsidRPr="005D2A67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32720B" w:rsidRPr="00EC175D" w14:paraId="0604ED4E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E1B927" w14:textId="77777777" w:rsidR="0032720B" w:rsidRPr="009B42E9" w:rsidRDefault="0032720B" w:rsidP="00A47D04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88C30B" w14:textId="45C2F571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4EBA9A" wp14:editId="5E599BE2">
                  <wp:extent cx="266667" cy="190476"/>
                  <wp:effectExtent l="0" t="0" r="635" b="63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5AF477A" w14:textId="2EBE0332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7055DBEC" w14:textId="4A8D63B0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8E2ED50" w14:textId="2D363E91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4B6E437" w14:textId="150AFC2C" w:rsidR="0032720B" w:rsidRDefault="0032720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75DD6C4" w14:textId="2EFDA46F" w:rsidR="0032720B" w:rsidRDefault="0021764A" w:rsidP="0032720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21764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1764A">
              <w:rPr>
                <w:color w:val="31849B" w:themeColor="accent5" w:themeShade="BF"/>
                <w:sz w:val="18"/>
                <w:szCs w:val="18"/>
              </w:rPr>
              <w:instrText xml:space="preserve"> REF _Ref17792658 \r \h </w:instrText>
            </w:r>
            <w:r w:rsidRPr="0021764A">
              <w:rPr>
                <w:color w:val="31849B" w:themeColor="accent5" w:themeShade="BF"/>
                <w:sz w:val="18"/>
                <w:szCs w:val="18"/>
              </w:rPr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2.6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F6497" w:rsidRPr="00EC175D" w14:paraId="62298E19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CAF687" w14:textId="77777777" w:rsidR="00AF6497" w:rsidRPr="009B42E9" w:rsidRDefault="00AF6497" w:rsidP="00A47D04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A60926C" w14:textId="27FA01BB" w:rsidR="00AF6497" w:rsidRPr="00EC175D" w:rsidRDefault="0005064B" w:rsidP="003272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 da Declaração</w:t>
            </w:r>
          </w:p>
        </w:tc>
        <w:tc>
          <w:tcPr>
            <w:tcW w:w="1306" w:type="dxa"/>
            <w:gridSpan w:val="2"/>
          </w:tcPr>
          <w:p w14:paraId="65DE4353" w14:textId="64BB8307" w:rsidR="00AF6497" w:rsidRPr="00EC175D" w:rsidRDefault="0005064B" w:rsidP="0005064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o nome da declaração</w:t>
            </w:r>
          </w:p>
        </w:tc>
        <w:tc>
          <w:tcPr>
            <w:tcW w:w="1246" w:type="dxa"/>
          </w:tcPr>
          <w:p w14:paraId="4898CF40" w14:textId="58DB54CD" w:rsidR="00AF6497" w:rsidRPr="00EC175D" w:rsidRDefault="0005064B" w:rsidP="0043456A">
            <w:pPr>
              <w:tabs>
                <w:tab w:val="left" w:pos="930"/>
              </w:tabs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  <w:gridSpan w:val="2"/>
          </w:tcPr>
          <w:p w14:paraId="0818A00D" w14:textId="34C1BB01" w:rsidR="00AF6497" w:rsidRPr="00EC175D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3C0B8B6" w14:textId="5BB5A017" w:rsidR="00AF6497" w:rsidRPr="00EC175D" w:rsidRDefault="0032720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00E5D9A" w14:textId="04FC30E1" w:rsidR="00AF6497" w:rsidRPr="00EC175D" w:rsidRDefault="003D2DF1" w:rsidP="00A47D04">
            <w:pPr>
              <w:pStyle w:val="PargrafodaLista"/>
              <w:numPr>
                <w:ilvl w:val="1"/>
                <w:numId w:val="2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 w:rsidR="0005064B">
              <w:rPr>
                <w:sz w:val="18"/>
                <w:szCs w:val="18"/>
              </w:rPr>
              <w:t>: Não</w:t>
            </w:r>
          </w:p>
        </w:tc>
      </w:tr>
      <w:tr w:rsidR="002A775A" w:rsidRPr="00EC175D" w14:paraId="4853B9A2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6425371" w14:textId="77777777" w:rsidR="002A775A" w:rsidRPr="00EC175D" w:rsidRDefault="002A775A" w:rsidP="002A775A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987C363" w14:textId="1429CED6" w:rsidR="002A775A" w:rsidRDefault="002A775A" w:rsidP="002A775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Ativar</w:t>
            </w:r>
          </w:p>
        </w:tc>
        <w:tc>
          <w:tcPr>
            <w:tcW w:w="1306" w:type="dxa"/>
            <w:gridSpan w:val="2"/>
          </w:tcPr>
          <w:p w14:paraId="385F5C52" w14:textId="292FC290" w:rsidR="002A775A" w:rsidRDefault="002A775A" w:rsidP="002A775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de ativar ou desativar o Declaração</w:t>
            </w:r>
          </w:p>
        </w:tc>
        <w:tc>
          <w:tcPr>
            <w:tcW w:w="1246" w:type="dxa"/>
          </w:tcPr>
          <w:p w14:paraId="3D6587D6" w14:textId="03B342B1" w:rsidR="002A775A" w:rsidRDefault="002A775A" w:rsidP="002A775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F1235E1" wp14:editId="48A9A758">
                  <wp:extent cx="257143" cy="133333"/>
                  <wp:effectExtent l="0" t="0" r="0" b="63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7B18F29B" w14:textId="2F85B40F" w:rsidR="002A775A" w:rsidRDefault="002A775A" w:rsidP="002A775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7202AA9" w14:textId="37597C2A" w:rsidR="002A775A" w:rsidRDefault="002A775A" w:rsidP="002A775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EFD337E" w14:textId="77777777" w:rsidR="002A775A" w:rsidRDefault="002A775A" w:rsidP="002A775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Obrigatório: Não</w:t>
            </w:r>
          </w:p>
          <w:p w14:paraId="2847D75F" w14:textId="4E71FA11" w:rsidR="002A775A" w:rsidRDefault="002A775A" w:rsidP="002A775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Como default exibir ATIVADA</w:t>
            </w:r>
          </w:p>
          <w:p w14:paraId="52AD599D" w14:textId="77777777" w:rsidR="002A775A" w:rsidRDefault="002A775A" w:rsidP="002A775A">
            <w:pPr>
              <w:spacing w:before="60" w:after="60"/>
              <w:rPr>
                <w:sz w:val="18"/>
                <w:szCs w:val="18"/>
              </w:rPr>
            </w:pPr>
          </w:p>
          <w:p w14:paraId="78113CBB" w14:textId="77777777" w:rsidR="002A775A" w:rsidRDefault="002A775A" w:rsidP="002A775A">
            <w:pPr>
              <w:pStyle w:val="PargrafodaLista"/>
              <w:spacing w:before="60" w:after="60"/>
              <w:ind w:left="625"/>
              <w:rPr>
                <w:sz w:val="18"/>
                <w:szCs w:val="18"/>
              </w:rPr>
            </w:pPr>
          </w:p>
        </w:tc>
      </w:tr>
      <w:tr w:rsidR="00AF6497" w:rsidRPr="00EC175D" w14:paraId="149658C5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F3D34EA" w14:textId="77777777" w:rsidR="00AF6497" w:rsidRPr="00EC175D" w:rsidRDefault="00AF6497" w:rsidP="00A47D04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A23DB10" w14:textId="20A72461" w:rsidR="00AF6497" w:rsidRPr="00EC175D" w:rsidRDefault="0005064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Módulo</w:t>
            </w:r>
          </w:p>
        </w:tc>
        <w:tc>
          <w:tcPr>
            <w:tcW w:w="1306" w:type="dxa"/>
            <w:gridSpan w:val="2"/>
          </w:tcPr>
          <w:p w14:paraId="6C97B792" w14:textId="24372247" w:rsidR="00AF6497" w:rsidRPr="00EC175D" w:rsidRDefault="0005064B" w:rsidP="0005064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selecionar um módulo existente</w:t>
            </w:r>
          </w:p>
        </w:tc>
        <w:tc>
          <w:tcPr>
            <w:tcW w:w="1246" w:type="dxa"/>
          </w:tcPr>
          <w:p w14:paraId="136A562D" w14:textId="47935545" w:rsidR="00AF6497" w:rsidRPr="00EC175D" w:rsidRDefault="0005064B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Combobox de seleção única</w:t>
            </w:r>
          </w:p>
        </w:tc>
        <w:tc>
          <w:tcPr>
            <w:tcW w:w="1034" w:type="dxa"/>
            <w:gridSpan w:val="2"/>
          </w:tcPr>
          <w:p w14:paraId="3E70FE27" w14:textId="55968873" w:rsidR="00AF6497" w:rsidRPr="00EC175D" w:rsidRDefault="0021764A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FD2EC52" w14:textId="3A3EC2C5" w:rsidR="00AF6497" w:rsidRPr="00EC175D" w:rsidRDefault="0021764A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9C0CA93" w14:textId="17D495FB" w:rsidR="00AF6497" w:rsidRPr="00EC175D" w:rsidRDefault="00AD739E" w:rsidP="0005064B">
            <w:pPr>
              <w:pStyle w:val="PargrafodaLista"/>
              <w:numPr>
                <w:ilvl w:val="0"/>
                <w:numId w:val="7"/>
              </w:numPr>
              <w:spacing w:before="60" w:after="60"/>
              <w:ind w:left="625" w:hanging="42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</w:t>
            </w:r>
            <w:r w:rsidR="0005064B">
              <w:rPr>
                <w:sz w:val="18"/>
                <w:szCs w:val="18"/>
              </w:rPr>
              <w:t>: Sim</w:t>
            </w:r>
          </w:p>
          <w:p w14:paraId="7632C401" w14:textId="4E5FFA20" w:rsidR="00AD739E" w:rsidRPr="00EC175D" w:rsidRDefault="00AD739E" w:rsidP="00AD739E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D2577C" w:rsidRPr="00EC175D" w14:paraId="7AC7056F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102280A" w14:textId="17ED34B2" w:rsidR="00D2577C" w:rsidRPr="00EC175D" w:rsidRDefault="00D2577C" w:rsidP="00D2577C">
            <w:pPr>
              <w:pStyle w:val="PargrafodaLista"/>
              <w:spacing w:before="60" w:after="60"/>
              <w:ind w:left="720"/>
              <w:jc w:val="center"/>
              <w:rPr>
                <w:sz w:val="18"/>
                <w:szCs w:val="18"/>
              </w:rPr>
            </w:pPr>
            <w:r w:rsidRPr="00D2577C">
              <w:rPr>
                <w:rFonts w:ascii="Verdana" w:eastAsia="Times New Roman" w:hAnsi="Verdana"/>
                <w:b/>
                <w:bCs/>
                <w:color w:val="auto"/>
                <w:sz w:val="24"/>
                <w:szCs w:val="24"/>
              </w:rPr>
              <w:t>Parametrizar Declaração</w:t>
            </w:r>
          </w:p>
        </w:tc>
      </w:tr>
      <w:tr w:rsidR="003D2DF1" w:rsidRPr="00EC175D" w14:paraId="797F729B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C50D60E" w14:textId="77777777" w:rsidR="003D2DF1" w:rsidRPr="00EC175D" w:rsidRDefault="003D2DF1" w:rsidP="00A47D04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4309CB3" w14:textId="41A038EF" w:rsidR="003D2DF1" w:rsidRPr="00EC175D" w:rsidRDefault="00A051B4" w:rsidP="002A775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Informações </w:t>
            </w:r>
            <w:r w:rsidR="002A775A">
              <w:rPr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mportante</w:t>
            </w:r>
          </w:p>
        </w:tc>
        <w:tc>
          <w:tcPr>
            <w:tcW w:w="1306" w:type="dxa"/>
            <w:gridSpan w:val="2"/>
          </w:tcPr>
          <w:p w14:paraId="57F828B0" w14:textId="2539BFD1" w:rsidR="003D2DF1" w:rsidRPr="00EC175D" w:rsidRDefault="00A051B4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texto informativo</w:t>
            </w:r>
          </w:p>
        </w:tc>
        <w:tc>
          <w:tcPr>
            <w:tcW w:w="1246" w:type="dxa"/>
          </w:tcPr>
          <w:p w14:paraId="663B8977" w14:textId="77777777" w:rsidR="003D2DF1" w:rsidRPr="00EC175D" w:rsidRDefault="003D2DF1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6A34417B" w14:textId="77777777" w:rsidR="003D2DF1" w:rsidRPr="00EC175D" w:rsidRDefault="003D2DF1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71C0F58E" w14:textId="74A2363B" w:rsidR="003D2DF1" w:rsidRPr="00EC175D" w:rsidRDefault="003D2DF1" w:rsidP="003D2DF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2993BAE" w14:textId="4F8C1C23" w:rsidR="003D2DF1" w:rsidRPr="00EC175D" w:rsidRDefault="003D2DF1" w:rsidP="003D2D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B9335B0" w14:textId="5AAFF270" w:rsidR="003D2DF1" w:rsidRPr="00EC175D" w:rsidRDefault="003D2DF1" w:rsidP="003D2DF1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 w:rsidR="00A051B4">
              <w:rPr>
                <w:sz w:val="18"/>
                <w:szCs w:val="18"/>
              </w:rPr>
              <w:t>: Não</w:t>
            </w:r>
          </w:p>
        </w:tc>
      </w:tr>
      <w:tr w:rsidR="000E7293" w:rsidRPr="00EC175D" w14:paraId="7319FB01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D4D4B5A" w14:textId="77777777" w:rsidR="000E7293" w:rsidRPr="00EC175D" w:rsidRDefault="000E7293" w:rsidP="00A47D04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50B5D4" w14:textId="0ED3E1C5" w:rsidR="000E7293" w:rsidRDefault="00A051B4" w:rsidP="002A775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Título do </w:t>
            </w:r>
            <w:r w:rsidR="002A775A">
              <w:rPr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 xml:space="preserve">exto da </w:t>
            </w:r>
            <w:r w:rsidR="002A775A">
              <w:rPr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eclaração</w:t>
            </w:r>
          </w:p>
        </w:tc>
        <w:tc>
          <w:tcPr>
            <w:tcW w:w="1306" w:type="dxa"/>
            <w:gridSpan w:val="2"/>
          </w:tcPr>
          <w:p w14:paraId="385C62DA" w14:textId="36EE4B65" w:rsidR="000E7293" w:rsidRDefault="00A051B4" w:rsidP="00A051B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o título do texto da declaração</w:t>
            </w:r>
          </w:p>
        </w:tc>
        <w:tc>
          <w:tcPr>
            <w:tcW w:w="1246" w:type="dxa"/>
          </w:tcPr>
          <w:p w14:paraId="4B49210F" w14:textId="46E5DEEE" w:rsidR="000E7293" w:rsidRPr="00EC175D" w:rsidRDefault="00A051B4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4F860A73" w14:textId="78546112" w:rsidR="000E7293" w:rsidRPr="00EC175D" w:rsidRDefault="000E7293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44BBAFC" w14:textId="581CF3C7" w:rsidR="000E7293" w:rsidRPr="00EC175D" w:rsidRDefault="000E7293" w:rsidP="000E729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32D8623" w14:textId="5602166A" w:rsidR="00676811" w:rsidRDefault="00676811" w:rsidP="00676811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estiver habilitada.</w:t>
            </w:r>
          </w:p>
          <w:p w14:paraId="48515440" w14:textId="04F4820B" w:rsidR="000E7293" w:rsidRDefault="000E7293" w:rsidP="000A5B4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A051B4" w:rsidRPr="00EC175D" w14:paraId="4DD11BF8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5CA410" w14:textId="77777777" w:rsidR="00A051B4" w:rsidRPr="00EC175D" w:rsidRDefault="00A051B4" w:rsidP="00A051B4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20EC81C" w14:textId="6E698FA0" w:rsidR="00A051B4" w:rsidRPr="00EC175D" w:rsidRDefault="00676811" w:rsidP="00A051B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Ativar</w:t>
            </w:r>
          </w:p>
        </w:tc>
        <w:tc>
          <w:tcPr>
            <w:tcW w:w="1306" w:type="dxa"/>
            <w:gridSpan w:val="2"/>
          </w:tcPr>
          <w:p w14:paraId="6C1FD341" w14:textId="571DC9BF" w:rsidR="00A051B4" w:rsidRPr="00EC175D" w:rsidRDefault="000171C6" w:rsidP="00A051B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de a</w:t>
            </w:r>
            <w:r w:rsidR="00A051B4">
              <w:rPr>
                <w:sz w:val="18"/>
                <w:szCs w:val="18"/>
              </w:rPr>
              <w:t>tivar ou desativar o título do texto</w:t>
            </w:r>
          </w:p>
        </w:tc>
        <w:tc>
          <w:tcPr>
            <w:tcW w:w="1246" w:type="dxa"/>
          </w:tcPr>
          <w:p w14:paraId="1BF852D6" w14:textId="5BBC1E90" w:rsidR="00A051B4" w:rsidRPr="00EC175D" w:rsidRDefault="00A051B4" w:rsidP="00A051B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AED59D9" wp14:editId="5E9CAF79">
                  <wp:extent cx="257143" cy="133333"/>
                  <wp:effectExtent l="0" t="0" r="0" b="63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208E96B7" w14:textId="77777777" w:rsidR="00A051B4" w:rsidRPr="00EC175D" w:rsidRDefault="00A051B4" w:rsidP="00A051B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9389C16" w14:textId="430D58CD" w:rsidR="00A051B4" w:rsidRPr="00EC175D" w:rsidRDefault="00676811" w:rsidP="00A051B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6E2C01A" w14:textId="514DD49A" w:rsidR="00A051B4" w:rsidRDefault="00676811" w:rsidP="00A051B4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Obrigatório: Não</w:t>
            </w:r>
          </w:p>
          <w:p w14:paraId="179E3595" w14:textId="77777777" w:rsidR="00A051B4" w:rsidRDefault="00A051B4" w:rsidP="00A051B4">
            <w:pPr>
              <w:spacing w:before="60" w:after="60"/>
              <w:rPr>
                <w:sz w:val="18"/>
                <w:szCs w:val="18"/>
              </w:rPr>
            </w:pPr>
          </w:p>
          <w:p w14:paraId="7D42F2D4" w14:textId="77777777" w:rsidR="002A775A" w:rsidRDefault="002A775A" w:rsidP="002A775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Como default exibir ATIVADA</w:t>
            </w:r>
          </w:p>
          <w:p w14:paraId="2BC8B4E9" w14:textId="72147F98" w:rsidR="00A051B4" w:rsidRPr="00500D40" w:rsidRDefault="00A051B4" w:rsidP="00A051B4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AF6497" w:rsidRPr="00EC175D" w14:paraId="0B3FF22D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A2AE450" w14:textId="77777777" w:rsidR="00AF6497" w:rsidRPr="00EC175D" w:rsidRDefault="00AF6497" w:rsidP="00A47D04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A85CE7F" w14:textId="0690E2C2" w:rsidR="00AF6497" w:rsidRPr="00EC175D" w:rsidRDefault="000171C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Inicial</w:t>
            </w:r>
          </w:p>
        </w:tc>
        <w:tc>
          <w:tcPr>
            <w:tcW w:w="1306" w:type="dxa"/>
            <w:gridSpan w:val="2"/>
          </w:tcPr>
          <w:p w14:paraId="4A4F9429" w14:textId="77424373" w:rsidR="00AF6497" w:rsidRPr="00EC175D" w:rsidRDefault="000171C6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o texto inicial</w:t>
            </w:r>
          </w:p>
        </w:tc>
        <w:tc>
          <w:tcPr>
            <w:tcW w:w="1246" w:type="dxa"/>
          </w:tcPr>
          <w:p w14:paraId="69F3C14F" w14:textId="2C6847BD" w:rsidR="00AF6497" w:rsidRPr="00EC175D" w:rsidRDefault="00A975D2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474BDA6D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4076290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A5CF56B" w14:textId="46A8290D" w:rsidR="00672128" w:rsidRPr="000171C6" w:rsidRDefault="000171C6" w:rsidP="000171C6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estiver habilitada.</w:t>
            </w:r>
          </w:p>
        </w:tc>
      </w:tr>
      <w:tr w:rsidR="00AF6497" w:rsidRPr="00EC175D" w14:paraId="060830CF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F3A55D5" w14:textId="77777777" w:rsidR="00AF6497" w:rsidRPr="00EC175D" w:rsidRDefault="00AF6497" w:rsidP="00A47D04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BFB89AB" w14:textId="0C18DAD7" w:rsidR="00AF6497" w:rsidRPr="00EC175D" w:rsidRDefault="008D4D32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Ativar</w:t>
            </w:r>
          </w:p>
        </w:tc>
        <w:tc>
          <w:tcPr>
            <w:tcW w:w="1306" w:type="dxa"/>
            <w:gridSpan w:val="2"/>
          </w:tcPr>
          <w:p w14:paraId="2BDD554A" w14:textId="115AF638" w:rsidR="00AF6497" w:rsidRPr="00EC175D" w:rsidRDefault="008D4D32" w:rsidP="008D4D3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de ativar ou desativar o texto inicial</w:t>
            </w:r>
          </w:p>
        </w:tc>
        <w:tc>
          <w:tcPr>
            <w:tcW w:w="1246" w:type="dxa"/>
          </w:tcPr>
          <w:p w14:paraId="651DCE93" w14:textId="63D168E1" w:rsidR="00AF6497" w:rsidRPr="00EC175D" w:rsidRDefault="008D4D32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B17E97" wp14:editId="7B52548C">
                  <wp:extent cx="257143" cy="133333"/>
                  <wp:effectExtent l="0" t="0" r="0" b="63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438ABD50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C8D6CB8" w14:textId="77777777" w:rsidR="00AF6497" w:rsidRPr="00EC175D" w:rsidRDefault="00AF649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473B23E" w14:textId="77777777" w:rsidR="008D4D32" w:rsidRDefault="008D4D32" w:rsidP="008D4D32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Obrigatório: Não</w:t>
            </w:r>
          </w:p>
          <w:p w14:paraId="0C6A9A3E" w14:textId="77777777" w:rsidR="002A775A" w:rsidRDefault="002A775A" w:rsidP="002A775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Como default exibir ATIVADA</w:t>
            </w:r>
          </w:p>
          <w:p w14:paraId="75D84CD3" w14:textId="77777777" w:rsidR="00AF6497" w:rsidRPr="008D4D32" w:rsidRDefault="00AF6497" w:rsidP="008D4D32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4D0731" w:rsidRPr="00EC175D" w14:paraId="14269CC1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121437B" w14:textId="4BAAD26E" w:rsidR="004D0731" w:rsidRPr="00EC175D" w:rsidRDefault="004D0731" w:rsidP="004D0731">
            <w:pPr>
              <w:pStyle w:val="PargrafodaLista"/>
              <w:spacing w:before="60" w:after="60"/>
              <w:ind w:left="625"/>
              <w:jc w:val="center"/>
              <w:rPr>
                <w:sz w:val="18"/>
                <w:szCs w:val="18"/>
              </w:rPr>
            </w:pPr>
            <w:r w:rsidRPr="004D0731">
              <w:rPr>
                <w:rFonts w:ascii="Verdana" w:eastAsia="Times New Roman" w:hAnsi="Verdana"/>
                <w:b/>
                <w:bCs/>
                <w:color w:val="auto"/>
                <w:sz w:val="24"/>
                <w:szCs w:val="24"/>
              </w:rPr>
              <w:t>Formulário</w:t>
            </w:r>
          </w:p>
        </w:tc>
      </w:tr>
      <w:tr w:rsidR="001A77F8" w:rsidRPr="00EC175D" w14:paraId="495D5B12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8584E23" w14:textId="77777777" w:rsidR="001A77F8" w:rsidRPr="00EC175D" w:rsidRDefault="001A77F8" w:rsidP="00A47D04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EBA6D21" w14:textId="3925B59C" w:rsidR="001A77F8" w:rsidRPr="000E660D" w:rsidRDefault="000E660D" w:rsidP="001A77F8">
            <w:pPr>
              <w:spacing w:before="60" w:after="60"/>
              <w:jc w:val="center"/>
              <w:rPr>
                <w:sz w:val="24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z w:val="24"/>
              </w:rPr>
              <w:t>º</w:t>
            </w:r>
          </w:p>
        </w:tc>
        <w:tc>
          <w:tcPr>
            <w:tcW w:w="1306" w:type="dxa"/>
            <w:gridSpan w:val="2"/>
          </w:tcPr>
          <w:p w14:paraId="30F971B7" w14:textId="08B33BF7" w:rsidR="001A77F8" w:rsidRPr="00EC175D" w:rsidRDefault="000E660D" w:rsidP="00B2744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um número de identificação automática para a declaração</w:t>
            </w:r>
          </w:p>
        </w:tc>
        <w:tc>
          <w:tcPr>
            <w:tcW w:w="1246" w:type="dxa"/>
          </w:tcPr>
          <w:p w14:paraId="6C8C5471" w14:textId="3BD521D3" w:rsidR="001A77F8" w:rsidRPr="00EC175D" w:rsidRDefault="000E660D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E660D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5E906085" w14:textId="56112B6B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3D3B6B1" w14:textId="164BD3AF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C147F1D" w14:textId="53CD1F58" w:rsidR="001A77F8" w:rsidRPr="00EC175D" w:rsidRDefault="000E660D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</w:tc>
      </w:tr>
      <w:tr w:rsidR="001A77F8" w:rsidRPr="00EC175D" w14:paraId="607F6E56" w14:textId="77777777" w:rsidTr="008015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1D7B8BB8" w14:textId="77777777" w:rsidR="001A77F8" w:rsidRPr="00EC175D" w:rsidRDefault="001A77F8" w:rsidP="00A47D04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7ABE4F1" w14:textId="04C29D71" w:rsidR="001A77F8" w:rsidRPr="00EC175D" w:rsidRDefault="00A975D2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Declaração</w:t>
            </w:r>
          </w:p>
        </w:tc>
        <w:tc>
          <w:tcPr>
            <w:tcW w:w="1306" w:type="dxa"/>
            <w:gridSpan w:val="2"/>
          </w:tcPr>
          <w:p w14:paraId="087AB5E4" w14:textId="620F31AD" w:rsidR="001A77F8" w:rsidRPr="00EC175D" w:rsidRDefault="00A975D2" w:rsidP="00F85D4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a declaração</w:t>
            </w:r>
            <w:r w:rsidR="00F85D44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66A0921D" w14:textId="62C6F453" w:rsidR="001A77F8" w:rsidRPr="00EC175D" w:rsidRDefault="00A975D2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39125BC5" w14:textId="340DF8AD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0576A5D" w14:textId="34A84BDF" w:rsidR="001A77F8" w:rsidRPr="00EC175D" w:rsidRDefault="00A975D2" w:rsidP="00BD635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033DBAF" w14:textId="5BFC2F1D" w:rsidR="001A77F8" w:rsidRPr="00A975D2" w:rsidRDefault="001A77F8" w:rsidP="00A975D2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</w:t>
            </w:r>
            <w:r w:rsidR="00A975D2">
              <w:rPr>
                <w:sz w:val="18"/>
                <w:szCs w:val="18"/>
              </w:rPr>
              <w:t>: Sim</w:t>
            </w:r>
          </w:p>
        </w:tc>
      </w:tr>
      <w:tr w:rsidR="001A77F8" w:rsidRPr="00EC175D" w14:paraId="40CB866A" w14:textId="77777777" w:rsidTr="008015A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255576BB" w14:textId="77777777" w:rsidR="001A77F8" w:rsidRPr="00EC175D" w:rsidRDefault="001A77F8" w:rsidP="00A47D04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AB8A951" w14:textId="519EAE9F" w:rsidR="001A77F8" w:rsidRPr="00EC175D" w:rsidRDefault="00A975D2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de resposta</w:t>
            </w:r>
          </w:p>
        </w:tc>
        <w:tc>
          <w:tcPr>
            <w:tcW w:w="1306" w:type="dxa"/>
            <w:gridSpan w:val="2"/>
          </w:tcPr>
          <w:p w14:paraId="794469E8" w14:textId="7CD40AF1" w:rsidR="001A77F8" w:rsidRPr="00EC175D" w:rsidRDefault="00A975D2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se o formulário será de múltipla escolha ou de escolha única</w:t>
            </w:r>
          </w:p>
        </w:tc>
        <w:tc>
          <w:tcPr>
            <w:tcW w:w="1246" w:type="dxa"/>
          </w:tcPr>
          <w:p w14:paraId="779954E8" w14:textId="77777777" w:rsidR="001A77F8" w:rsidRDefault="00A975D2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Radio Button</w:t>
            </w:r>
          </w:p>
          <w:p w14:paraId="509FCF2F" w14:textId="7E766FCC" w:rsidR="00A975D2" w:rsidRPr="00EC175D" w:rsidRDefault="00A975D2" w:rsidP="00BA73B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</w:t>
            </w:r>
            <w:r w:rsidR="00BA73B8">
              <w:rPr>
                <w:sz w:val="18"/>
                <w:szCs w:val="18"/>
              </w:rPr>
              <w:t>box</w:t>
            </w:r>
          </w:p>
        </w:tc>
        <w:tc>
          <w:tcPr>
            <w:tcW w:w="1034" w:type="dxa"/>
            <w:gridSpan w:val="2"/>
          </w:tcPr>
          <w:p w14:paraId="1DDC191D" w14:textId="551A6229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FBC3B9D" w14:textId="7034AD7C" w:rsidR="001A77F8" w:rsidRPr="00EC175D" w:rsidRDefault="001A77F8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D16BDF1" w14:textId="77777777" w:rsidR="001A77F8" w:rsidRDefault="00A975D2" w:rsidP="00A975D2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Campo obrigatório: Sim</w:t>
            </w:r>
          </w:p>
          <w:p w14:paraId="1347B3DB" w14:textId="62CC4200" w:rsidR="00A975D2" w:rsidRPr="00A975D2" w:rsidRDefault="00A975D2" w:rsidP="00BA73B8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Default: Ch</w:t>
            </w:r>
            <w:r w:rsidR="00BA73B8">
              <w:rPr>
                <w:color w:val="auto"/>
                <w:sz w:val="18"/>
                <w:szCs w:val="18"/>
              </w:rPr>
              <w:t>eckbox</w:t>
            </w:r>
          </w:p>
        </w:tc>
      </w:tr>
      <w:tr w:rsidR="00765F5E" w:rsidRPr="00EC175D" w14:paraId="4E5CC3DD" w14:textId="77777777" w:rsidTr="00765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  <w:jc w:val="center"/>
        </w:trPr>
        <w:tc>
          <w:tcPr>
            <w:tcW w:w="9065" w:type="dxa"/>
            <w:gridSpan w:val="11"/>
          </w:tcPr>
          <w:p w14:paraId="083E0544" w14:textId="314C0CD4" w:rsidR="00765F5E" w:rsidRPr="00765F5E" w:rsidRDefault="00765F5E" w:rsidP="00765F5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65F5E">
              <w:rPr>
                <w:b/>
                <w:sz w:val="24"/>
                <w:szCs w:val="24"/>
              </w:rPr>
              <w:t>Arquivo</w:t>
            </w:r>
          </w:p>
        </w:tc>
      </w:tr>
      <w:tr w:rsidR="00765F5E" w:rsidRPr="00EC175D" w14:paraId="7A253455" w14:textId="77777777" w:rsidTr="000060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80"/>
          <w:jc w:val="center"/>
        </w:trPr>
        <w:tc>
          <w:tcPr>
            <w:tcW w:w="395" w:type="dxa"/>
          </w:tcPr>
          <w:p w14:paraId="2C9E9EC1" w14:textId="77777777" w:rsidR="00765F5E" w:rsidRPr="00EC175D" w:rsidRDefault="00765F5E" w:rsidP="00A47D04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C3D1D0A" w14:textId="23C90373" w:rsidR="00765F5E" w:rsidRPr="00EC175D" w:rsidRDefault="00006075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Permitir usuário realizar upload</w:t>
            </w:r>
          </w:p>
        </w:tc>
        <w:tc>
          <w:tcPr>
            <w:tcW w:w="1306" w:type="dxa"/>
            <w:gridSpan w:val="2"/>
          </w:tcPr>
          <w:p w14:paraId="2F8FFB0D" w14:textId="28A501CC" w:rsidR="00765F5E" w:rsidRPr="00EC175D" w:rsidRDefault="00006075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ativar ou desativar o componente de upload</w:t>
            </w:r>
          </w:p>
        </w:tc>
        <w:tc>
          <w:tcPr>
            <w:tcW w:w="1246" w:type="dxa"/>
          </w:tcPr>
          <w:p w14:paraId="419EE336" w14:textId="0640FC93" w:rsidR="00765F5E" w:rsidRPr="00EC175D" w:rsidRDefault="00006075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6263EF1" wp14:editId="0449451F">
                  <wp:extent cx="257143" cy="133333"/>
                  <wp:effectExtent l="0" t="0" r="0" b="63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077F5F05" w14:textId="09ED7821" w:rsidR="00765F5E" w:rsidRPr="00EC175D" w:rsidRDefault="00006075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C6CF279" w14:textId="76263080" w:rsidR="00765F5E" w:rsidRPr="00EC175D" w:rsidRDefault="00006075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0ABED4D" w14:textId="77777777" w:rsidR="00765F5E" w:rsidRDefault="00006075" w:rsidP="00C7546C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estiver habilitada.</w:t>
            </w:r>
          </w:p>
          <w:p w14:paraId="0EBB8655" w14:textId="77777777" w:rsidR="002A775A" w:rsidRDefault="002A775A" w:rsidP="002A775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Como default exibir ATIVADA</w:t>
            </w:r>
          </w:p>
          <w:p w14:paraId="3A9ED384" w14:textId="315F181F" w:rsidR="002A775A" w:rsidRPr="00EC175D" w:rsidRDefault="002A775A" w:rsidP="00C7546C">
            <w:pPr>
              <w:pStyle w:val="PargrafodaLista"/>
              <w:spacing w:before="60" w:after="60"/>
              <w:ind w:left="483"/>
              <w:rPr>
                <w:color w:val="auto"/>
                <w:sz w:val="18"/>
                <w:szCs w:val="18"/>
              </w:rPr>
            </w:pPr>
          </w:p>
        </w:tc>
      </w:tr>
      <w:tr w:rsidR="00006075" w:rsidRPr="00EC175D" w14:paraId="0E2DB54F" w14:textId="77777777" w:rsidTr="000060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tcW w:w="395" w:type="dxa"/>
          </w:tcPr>
          <w:p w14:paraId="5D770138" w14:textId="77777777" w:rsidR="00006075" w:rsidRPr="00EC175D" w:rsidRDefault="00006075" w:rsidP="00A47D04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976A599" w14:textId="3E6CB53F" w:rsidR="00006075" w:rsidRDefault="00006075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Upload Obrigatório</w:t>
            </w:r>
          </w:p>
        </w:tc>
        <w:tc>
          <w:tcPr>
            <w:tcW w:w="1306" w:type="dxa"/>
            <w:gridSpan w:val="2"/>
          </w:tcPr>
          <w:p w14:paraId="17BBB9C6" w14:textId="540647B1" w:rsidR="00006075" w:rsidRDefault="00006075" w:rsidP="00006075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ativar ou desativar a obrigação de upload</w:t>
            </w:r>
          </w:p>
        </w:tc>
        <w:tc>
          <w:tcPr>
            <w:tcW w:w="1246" w:type="dxa"/>
          </w:tcPr>
          <w:p w14:paraId="17D29695" w14:textId="2CFBDB33" w:rsidR="00006075" w:rsidRDefault="00006075" w:rsidP="001A77F8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14FD8F" wp14:editId="2150279D">
                  <wp:extent cx="257143" cy="133333"/>
                  <wp:effectExtent l="0" t="0" r="0" b="63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04E787B5" w14:textId="1B0C66F0" w:rsidR="00006075" w:rsidRDefault="00006075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14DD95C" w14:textId="45D5C1CE" w:rsidR="00006075" w:rsidRDefault="00006075" w:rsidP="001A77F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B1D18F6" w14:textId="77777777" w:rsidR="00006075" w:rsidRDefault="00006075" w:rsidP="00C7546C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estiver habilitada.</w:t>
            </w:r>
          </w:p>
          <w:p w14:paraId="3653640B" w14:textId="77777777" w:rsidR="002A775A" w:rsidRDefault="002A775A" w:rsidP="002A775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Como default exibir ATIVADA</w:t>
            </w:r>
          </w:p>
          <w:p w14:paraId="62987783" w14:textId="261CA4FA" w:rsidR="002A775A" w:rsidRDefault="002A775A" w:rsidP="00C7546C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</w:p>
        </w:tc>
      </w:tr>
      <w:tr w:rsidR="00EA6C18" w:rsidRPr="00EC175D" w14:paraId="47F22A06" w14:textId="77777777" w:rsidTr="000060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80"/>
          <w:jc w:val="center"/>
        </w:trPr>
        <w:tc>
          <w:tcPr>
            <w:tcW w:w="395" w:type="dxa"/>
          </w:tcPr>
          <w:p w14:paraId="4DDBB7B5" w14:textId="77777777" w:rsidR="00EA6C18" w:rsidRPr="00EC175D" w:rsidRDefault="00EA6C18" w:rsidP="00EA6C18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1237C51" w14:textId="3042F069" w:rsidR="00EA6C18" w:rsidRDefault="00EA6C18" w:rsidP="00EA6C1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PDF</w:t>
            </w:r>
          </w:p>
        </w:tc>
        <w:tc>
          <w:tcPr>
            <w:tcW w:w="1306" w:type="dxa"/>
            <w:gridSpan w:val="2"/>
          </w:tcPr>
          <w:p w14:paraId="4964CF92" w14:textId="0878BD3F" w:rsidR="00EA6C18" w:rsidRDefault="00EA6C18" w:rsidP="00EA6C1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ativar ou desativar a opção de upload de arquivo do tipo PDF</w:t>
            </w:r>
          </w:p>
        </w:tc>
        <w:tc>
          <w:tcPr>
            <w:tcW w:w="1246" w:type="dxa"/>
          </w:tcPr>
          <w:p w14:paraId="3B7BEAF5" w14:textId="4890C359" w:rsidR="00EA6C18" w:rsidRDefault="00EA6C18" w:rsidP="00EA6C18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A30F43" wp14:editId="2E8D66B1">
                  <wp:extent cx="257143" cy="133333"/>
                  <wp:effectExtent l="0" t="0" r="0" b="63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1BF192EC" w14:textId="4F63E7A2" w:rsidR="00EA6C18" w:rsidRDefault="00EA6C18" w:rsidP="00EA6C1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D9E1A04" w14:textId="46BA08B2" w:rsidR="00EA6C18" w:rsidRDefault="00EA6C18" w:rsidP="00EA6C1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831C932" w14:textId="77777777" w:rsidR="00EA6C18" w:rsidRDefault="00EA6C18" w:rsidP="00EA6C18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estiver habilitada.</w:t>
            </w:r>
          </w:p>
          <w:p w14:paraId="69005CC7" w14:textId="77777777" w:rsidR="002A775A" w:rsidRDefault="002A775A" w:rsidP="002A775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Como default exibir ATIVADA</w:t>
            </w:r>
          </w:p>
          <w:p w14:paraId="5558BA5B" w14:textId="2B97DC39" w:rsidR="002A775A" w:rsidRDefault="002A775A" w:rsidP="00EA6C18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</w:p>
        </w:tc>
      </w:tr>
      <w:tr w:rsidR="00EA6C18" w:rsidRPr="00EC175D" w14:paraId="3030849E" w14:textId="77777777" w:rsidTr="000060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tcW w:w="395" w:type="dxa"/>
          </w:tcPr>
          <w:p w14:paraId="18837419" w14:textId="77777777" w:rsidR="00EA6C18" w:rsidRPr="00EC175D" w:rsidRDefault="00EA6C18" w:rsidP="00EA6C18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609A266" w14:textId="44362042" w:rsidR="00EA6C18" w:rsidRDefault="00EA6C18" w:rsidP="00EA6C1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DOC/DOCX</w:t>
            </w:r>
          </w:p>
        </w:tc>
        <w:tc>
          <w:tcPr>
            <w:tcW w:w="1306" w:type="dxa"/>
            <w:gridSpan w:val="2"/>
          </w:tcPr>
          <w:p w14:paraId="3AA7E930" w14:textId="33501EA1" w:rsidR="00EA6C18" w:rsidRDefault="00EA6C18" w:rsidP="00EA6C1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ativar ou desativar a opção de upload de arquivo do tipo DOC/DOCX</w:t>
            </w:r>
          </w:p>
        </w:tc>
        <w:tc>
          <w:tcPr>
            <w:tcW w:w="1246" w:type="dxa"/>
          </w:tcPr>
          <w:p w14:paraId="56A9B0E0" w14:textId="1C0A7B9C" w:rsidR="00EA6C18" w:rsidRDefault="00EA6C18" w:rsidP="00EA6C18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4C4A5" wp14:editId="5868D7E4">
                  <wp:extent cx="257143" cy="133333"/>
                  <wp:effectExtent l="0" t="0" r="0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46F3646E" w14:textId="1B6866AD" w:rsidR="00EA6C18" w:rsidRDefault="00EA6C18" w:rsidP="00EA6C1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260AEC0" w14:textId="0F37B36C" w:rsidR="00EA6C18" w:rsidRDefault="00EA6C18" w:rsidP="00EA6C1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DF4216C" w14:textId="77777777" w:rsidR="00EA6C18" w:rsidRDefault="00EA6C18" w:rsidP="00EA6C18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estiver habilitada.</w:t>
            </w:r>
          </w:p>
          <w:p w14:paraId="29B311FD" w14:textId="77777777" w:rsidR="002A775A" w:rsidRDefault="002A775A" w:rsidP="002A775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Como default exibir ATIVADA</w:t>
            </w:r>
          </w:p>
          <w:p w14:paraId="521CA69C" w14:textId="66EAEF07" w:rsidR="002A775A" w:rsidRDefault="002A775A" w:rsidP="00EA6C18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</w:p>
        </w:tc>
      </w:tr>
      <w:tr w:rsidR="00AF6497" w:rsidRPr="00EC175D" w14:paraId="52E661EB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32DFE87A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AF6497" w:rsidRPr="00EC175D" w14:paraId="6E493533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6B4746CA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873AC18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789DE02B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BADCE73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35D6034B" w14:textId="77777777" w:rsidR="00AF6497" w:rsidRPr="00EC175D" w:rsidRDefault="00AF6497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B76B19" w:rsidRPr="00EC175D" w14:paraId="045D9D07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3A187CB" w14:textId="77777777" w:rsidR="00B76B19" w:rsidRPr="00EC175D" w:rsidRDefault="00B76B1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46E3681D" w14:textId="45D128E2" w:rsidR="00B76B19" w:rsidRDefault="00C505C0" w:rsidP="0043456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Salvar</w:t>
            </w:r>
          </w:p>
        </w:tc>
        <w:tc>
          <w:tcPr>
            <w:tcW w:w="2417" w:type="dxa"/>
            <w:gridSpan w:val="3"/>
          </w:tcPr>
          <w:p w14:paraId="1D1DF38F" w14:textId="3E37BEF9" w:rsidR="00B76B19" w:rsidRDefault="00C505C0" w:rsidP="00392629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 os dados da parametrização da declaração</w:t>
            </w:r>
          </w:p>
        </w:tc>
        <w:tc>
          <w:tcPr>
            <w:tcW w:w="894" w:type="dxa"/>
            <w:gridSpan w:val="2"/>
          </w:tcPr>
          <w:p w14:paraId="21157251" w14:textId="5D68E649" w:rsidR="00B76B19" w:rsidRPr="00EC175D" w:rsidRDefault="00B76B19" w:rsidP="0043456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4ECF5E33" w14:textId="7BA62102" w:rsidR="00B76B19" w:rsidRPr="00392629" w:rsidRDefault="00B76B19" w:rsidP="0043456A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C505C0" w:rsidRPr="00EC175D" w14:paraId="6C8B4CF2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527A5F61" w14:textId="77777777" w:rsidR="00C505C0" w:rsidRPr="00EC175D" w:rsidRDefault="00C505C0" w:rsidP="00C505C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BA9DC1D" w14:textId="66BE96A0" w:rsidR="00C505C0" w:rsidRDefault="00C505C0" w:rsidP="00C505C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Visualizar</w:t>
            </w:r>
          </w:p>
        </w:tc>
        <w:tc>
          <w:tcPr>
            <w:tcW w:w="2417" w:type="dxa"/>
            <w:gridSpan w:val="3"/>
          </w:tcPr>
          <w:p w14:paraId="7E6E1022" w14:textId="38A55B68" w:rsidR="00C505C0" w:rsidRDefault="00C505C0" w:rsidP="00C505C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interface para visualização após a parametrização</w:t>
            </w:r>
          </w:p>
        </w:tc>
        <w:tc>
          <w:tcPr>
            <w:tcW w:w="894" w:type="dxa"/>
            <w:gridSpan w:val="2"/>
          </w:tcPr>
          <w:p w14:paraId="5F6DF31E" w14:textId="3AB0721C" w:rsidR="00C505C0" w:rsidRDefault="00C505C0" w:rsidP="00C505C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1814AF07" w14:textId="2F4D3FAA" w:rsidR="00C505C0" w:rsidRDefault="00C505C0" w:rsidP="00C505C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</w:tbl>
    <w:p w14:paraId="0C665FB1" w14:textId="554578C9" w:rsidR="00025925" w:rsidRDefault="00025925" w:rsidP="007112FF">
      <w:pPr>
        <w:pStyle w:val="EstiloPrototipo3"/>
        <w:numPr>
          <w:ilvl w:val="0"/>
          <w:numId w:val="5"/>
        </w:numPr>
      </w:pPr>
      <w:bookmarkStart w:id="16" w:name="_Ref17460175"/>
      <w:r>
        <w:lastRenderedPageBreak/>
        <w:t xml:space="preserve">Alterar </w:t>
      </w:r>
      <w:r w:rsidR="00B73C92">
        <w:t>Declaração</w:t>
      </w:r>
      <w:bookmarkEnd w:id="16"/>
    </w:p>
    <w:p w14:paraId="5057D1BF" w14:textId="2559152B" w:rsidR="00901138" w:rsidRDefault="003B6994" w:rsidP="004A464E">
      <w:pPr>
        <w:pStyle w:val="EstiloPrototipo3"/>
      </w:pPr>
      <w:r>
        <w:rPr>
          <w:noProof/>
        </w:rPr>
        <w:drawing>
          <wp:inline distT="0" distB="0" distL="0" distR="0" wp14:anchorId="658DD634" wp14:editId="4C67FDAF">
            <wp:extent cx="5760085" cy="718375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ublicar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7702" w14:textId="77777777" w:rsidR="00901138" w:rsidRDefault="00901138" w:rsidP="00901138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0B4B76" w:rsidRPr="005D2A67" w14:paraId="711B6881" w14:textId="77777777" w:rsidTr="00F940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92AFC3D" w14:textId="77777777" w:rsidR="000B4B76" w:rsidRPr="00E976B5" w:rsidRDefault="000B4B76" w:rsidP="00F940F6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0B4B76" w:rsidRPr="005D2A67" w14:paraId="626301D2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3850D7B" w14:textId="77F8F98B" w:rsidR="000B4B76" w:rsidRDefault="000B4B76" w:rsidP="00F940F6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Alterar</w:t>
            </w:r>
          </w:p>
        </w:tc>
      </w:tr>
      <w:tr w:rsidR="000B4B76" w:rsidRPr="00FD775E" w14:paraId="7AA160E3" w14:textId="77777777" w:rsidTr="00F940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B49C2D6" w14:textId="77777777" w:rsidR="000B4B76" w:rsidRPr="005D2A67" w:rsidRDefault="000B4B76" w:rsidP="00F940F6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27C454A6" w14:textId="77777777" w:rsidR="000B4B76" w:rsidRPr="005D2A67" w:rsidRDefault="000B4B76" w:rsidP="00F940F6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1F03408" w14:textId="77777777" w:rsidR="000B4B76" w:rsidRPr="005D2A67" w:rsidRDefault="000B4B76" w:rsidP="00F940F6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6708D492" w14:textId="77777777" w:rsidR="000B4B76" w:rsidRPr="005D2A67" w:rsidRDefault="000B4B76" w:rsidP="00F940F6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58CFD1AF" w14:textId="77777777" w:rsidR="000B4B76" w:rsidRPr="005D2A67" w:rsidRDefault="000B4B76" w:rsidP="00F940F6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37AC0EF3" w14:textId="77777777" w:rsidR="000B4B76" w:rsidRPr="005D2A67" w:rsidRDefault="000B4B76" w:rsidP="00F940F6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EC65B17" w14:textId="77777777" w:rsidR="000B4B76" w:rsidRPr="005D2A67" w:rsidRDefault="000B4B76" w:rsidP="00F940F6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0B4B76" w:rsidRPr="00EC175D" w14:paraId="7ED80CB7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C0ED502" w14:textId="77777777" w:rsidR="000B4B76" w:rsidRPr="009B42E9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00E80FA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153A3D0" wp14:editId="10C04C97">
                  <wp:extent cx="266667" cy="190476"/>
                  <wp:effectExtent l="0" t="0" r="635" b="63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776A2BA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2D4DA459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6A6A53B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21D7312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ED43A95" w14:textId="77777777" w:rsidR="000B4B76" w:rsidRDefault="000B4B76" w:rsidP="00F940F6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21764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1764A">
              <w:rPr>
                <w:color w:val="31849B" w:themeColor="accent5" w:themeShade="BF"/>
                <w:sz w:val="18"/>
                <w:szCs w:val="18"/>
              </w:rPr>
              <w:instrText xml:space="preserve"> REF _Ref17792658 \r \h </w:instrText>
            </w:r>
            <w:r w:rsidRPr="0021764A">
              <w:rPr>
                <w:color w:val="31849B" w:themeColor="accent5" w:themeShade="BF"/>
                <w:sz w:val="18"/>
                <w:szCs w:val="18"/>
              </w:rPr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2.6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0B4B76" w:rsidRPr="00EC175D" w14:paraId="41B3F03D" w14:textId="77777777" w:rsidTr="00F940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16CB73A" w14:textId="77777777" w:rsidR="000B4B76" w:rsidRPr="009B42E9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2BDF188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 da Declaração</w:t>
            </w:r>
          </w:p>
        </w:tc>
        <w:tc>
          <w:tcPr>
            <w:tcW w:w="1306" w:type="dxa"/>
            <w:gridSpan w:val="2"/>
          </w:tcPr>
          <w:p w14:paraId="4BE7B07E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o nome da declaração</w:t>
            </w:r>
          </w:p>
        </w:tc>
        <w:tc>
          <w:tcPr>
            <w:tcW w:w="1246" w:type="dxa"/>
          </w:tcPr>
          <w:p w14:paraId="126AB38F" w14:textId="77777777" w:rsidR="000B4B76" w:rsidRPr="00EC175D" w:rsidRDefault="000B4B76" w:rsidP="00F940F6">
            <w:pPr>
              <w:tabs>
                <w:tab w:val="left" w:pos="930"/>
              </w:tabs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  <w:gridSpan w:val="2"/>
          </w:tcPr>
          <w:p w14:paraId="22774101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40584DA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2C66F97" w14:textId="77777777" w:rsidR="000B4B76" w:rsidRPr="00EC175D" w:rsidRDefault="000B4B76" w:rsidP="00F940F6">
            <w:pPr>
              <w:pStyle w:val="PargrafodaLista"/>
              <w:numPr>
                <w:ilvl w:val="1"/>
                <w:numId w:val="2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Não</w:t>
            </w:r>
          </w:p>
        </w:tc>
      </w:tr>
      <w:tr w:rsidR="000B4B76" w:rsidRPr="00EC175D" w14:paraId="5600ABC1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F141BB8" w14:textId="77777777" w:rsidR="000B4B76" w:rsidRPr="00EC175D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178273B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Módulo</w:t>
            </w:r>
          </w:p>
        </w:tc>
        <w:tc>
          <w:tcPr>
            <w:tcW w:w="1306" w:type="dxa"/>
            <w:gridSpan w:val="2"/>
          </w:tcPr>
          <w:p w14:paraId="6985BD8D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selecionar um módulo existente</w:t>
            </w:r>
          </w:p>
        </w:tc>
        <w:tc>
          <w:tcPr>
            <w:tcW w:w="1246" w:type="dxa"/>
          </w:tcPr>
          <w:p w14:paraId="4AC5B020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Combobox de seleção única</w:t>
            </w:r>
          </w:p>
        </w:tc>
        <w:tc>
          <w:tcPr>
            <w:tcW w:w="1034" w:type="dxa"/>
            <w:gridSpan w:val="2"/>
          </w:tcPr>
          <w:p w14:paraId="1D0296AA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75AC5D6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064608F" w14:textId="77777777" w:rsidR="000B4B76" w:rsidRPr="00EC175D" w:rsidRDefault="000B4B76" w:rsidP="00F940F6">
            <w:pPr>
              <w:pStyle w:val="PargrafodaLista"/>
              <w:numPr>
                <w:ilvl w:val="0"/>
                <w:numId w:val="7"/>
              </w:numPr>
              <w:spacing w:before="60" w:after="60"/>
              <w:ind w:left="625" w:hanging="42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Obrigatório: Sim</w:t>
            </w:r>
          </w:p>
          <w:p w14:paraId="65D9222B" w14:textId="77777777" w:rsidR="000B4B76" w:rsidRPr="00EC175D" w:rsidRDefault="000B4B76" w:rsidP="00F940F6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B4B76" w:rsidRPr="00EC175D" w14:paraId="46A35357" w14:textId="77777777" w:rsidTr="00F940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2C9E6AC" w14:textId="77777777" w:rsidR="000B4B76" w:rsidRPr="00EC175D" w:rsidRDefault="000B4B76" w:rsidP="00F940F6">
            <w:pPr>
              <w:pStyle w:val="PargrafodaLista"/>
              <w:spacing w:before="60" w:after="60"/>
              <w:ind w:left="720"/>
              <w:jc w:val="center"/>
              <w:rPr>
                <w:sz w:val="18"/>
                <w:szCs w:val="18"/>
              </w:rPr>
            </w:pPr>
            <w:r w:rsidRPr="00D2577C">
              <w:rPr>
                <w:rFonts w:ascii="Verdana" w:eastAsia="Times New Roman" w:hAnsi="Verdana"/>
                <w:b/>
                <w:bCs/>
                <w:color w:val="auto"/>
                <w:sz w:val="24"/>
                <w:szCs w:val="24"/>
              </w:rPr>
              <w:t>Parametrizar Declaração</w:t>
            </w:r>
          </w:p>
        </w:tc>
      </w:tr>
      <w:tr w:rsidR="000B4B76" w:rsidRPr="00EC175D" w14:paraId="6341F021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2C0F804" w14:textId="77777777" w:rsidR="000B4B76" w:rsidRPr="00EC175D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FF768E7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Informações importante</w:t>
            </w:r>
          </w:p>
        </w:tc>
        <w:tc>
          <w:tcPr>
            <w:tcW w:w="1306" w:type="dxa"/>
            <w:gridSpan w:val="2"/>
          </w:tcPr>
          <w:p w14:paraId="11802949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texto informativo</w:t>
            </w:r>
          </w:p>
        </w:tc>
        <w:tc>
          <w:tcPr>
            <w:tcW w:w="1246" w:type="dxa"/>
          </w:tcPr>
          <w:p w14:paraId="7CBC84F2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6745374A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656709FE" w14:textId="77777777" w:rsidR="000B4B76" w:rsidRPr="00EC175D" w:rsidRDefault="000B4B76" w:rsidP="00F940F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CF735A2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2D151F4" w14:textId="77777777" w:rsidR="000B4B76" w:rsidRPr="00EC175D" w:rsidRDefault="000B4B76" w:rsidP="00F940F6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Não</w:t>
            </w:r>
          </w:p>
        </w:tc>
      </w:tr>
      <w:tr w:rsidR="000B4B76" w:rsidRPr="00EC175D" w14:paraId="0A61DC75" w14:textId="77777777" w:rsidTr="00F940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3A610CE" w14:textId="77777777" w:rsidR="000B4B76" w:rsidRPr="00EC175D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4DFA17A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Título do texto da declaração</w:t>
            </w:r>
          </w:p>
        </w:tc>
        <w:tc>
          <w:tcPr>
            <w:tcW w:w="1306" w:type="dxa"/>
            <w:gridSpan w:val="2"/>
          </w:tcPr>
          <w:p w14:paraId="52429BDD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o título do texto da declaração</w:t>
            </w:r>
          </w:p>
        </w:tc>
        <w:tc>
          <w:tcPr>
            <w:tcW w:w="1246" w:type="dxa"/>
          </w:tcPr>
          <w:p w14:paraId="60623F41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342195E1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77F967C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4BCB9EF" w14:textId="77777777" w:rsidR="000B4B76" w:rsidRDefault="000B4B76" w:rsidP="00F940F6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estiver habilitada.</w:t>
            </w:r>
          </w:p>
          <w:p w14:paraId="1735EA15" w14:textId="77777777" w:rsidR="000B4B76" w:rsidRDefault="000B4B76" w:rsidP="00F940F6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B4B76" w:rsidRPr="00EC175D" w14:paraId="1E8E8C55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7532A27" w14:textId="77777777" w:rsidR="000B4B76" w:rsidRPr="00EC175D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C84F61A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Ativar</w:t>
            </w:r>
          </w:p>
        </w:tc>
        <w:tc>
          <w:tcPr>
            <w:tcW w:w="1306" w:type="dxa"/>
            <w:gridSpan w:val="2"/>
          </w:tcPr>
          <w:p w14:paraId="13E23EC8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de ativar ou desativar o título do texto</w:t>
            </w:r>
          </w:p>
        </w:tc>
        <w:tc>
          <w:tcPr>
            <w:tcW w:w="1246" w:type="dxa"/>
          </w:tcPr>
          <w:p w14:paraId="698F3188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C46F128" wp14:editId="089E5D22">
                  <wp:extent cx="257143" cy="133333"/>
                  <wp:effectExtent l="0" t="0" r="0" b="63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356C150F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E70B472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4C744A5" w14:textId="77777777" w:rsidR="000B4B76" w:rsidRDefault="000B4B76" w:rsidP="00F940F6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Obrigatório: Não</w:t>
            </w:r>
          </w:p>
          <w:p w14:paraId="3BA12F81" w14:textId="77777777" w:rsidR="000B4B76" w:rsidRDefault="000B4B76" w:rsidP="00F940F6">
            <w:pPr>
              <w:spacing w:before="60" w:after="60"/>
              <w:rPr>
                <w:sz w:val="18"/>
                <w:szCs w:val="18"/>
              </w:rPr>
            </w:pPr>
          </w:p>
          <w:p w14:paraId="31A83F3B" w14:textId="77777777" w:rsidR="000B4B76" w:rsidRPr="00500D40" w:rsidRDefault="000B4B76" w:rsidP="00F940F6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0B4B76" w:rsidRPr="00EC175D" w14:paraId="61873694" w14:textId="77777777" w:rsidTr="00F940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DAA60CF" w14:textId="77777777" w:rsidR="000B4B76" w:rsidRPr="00EC175D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C50CD6C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Inicial</w:t>
            </w:r>
          </w:p>
        </w:tc>
        <w:tc>
          <w:tcPr>
            <w:tcW w:w="1306" w:type="dxa"/>
            <w:gridSpan w:val="2"/>
          </w:tcPr>
          <w:p w14:paraId="72E59B79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o texto inicial</w:t>
            </w:r>
          </w:p>
        </w:tc>
        <w:tc>
          <w:tcPr>
            <w:tcW w:w="1246" w:type="dxa"/>
          </w:tcPr>
          <w:p w14:paraId="6D8A58E1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6F80AD8A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68E8670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4C8418B" w14:textId="77777777" w:rsidR="000B4B76" w:rsidRPr="000171C6" w:rsidRDefault="000B4B76" w:rsidP="00F940F6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estiver habilitada.</w:t>
            </w:r>
          </w:p>
        </w:tc>
      </w:tr>
      <w:tr w:rsidR="000B4B76" w:rsidRPr="00EC175D" w14:paraId="45889CB8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B45B7BD" w14:textId="77777777" w:rsidR="000B4B76" w:rsidRPr="00EC175D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CA69DAF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Ativar</w:t>
            </w:r>
          </w:p>
        </w:tc>
        <w:tc>
          <w:tcPr>
            <w:tcW w:w="1306" w:type="dxa"/>
            <w:gridSpan w:val="2"/>
          </w:tcPr>
          <w:p w14:paraId="7EFC1C1C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de ativar ou desativar o texto inicial</w:t>
            </w:r>
          </w:p>
        </w:tc>
        <w:tc>
          <w:tcPr>
            <w:tcW w:w="1246" w:type="dxa"/>
          </w:tcPr>
          <w:p w14:paraId="28CF60B3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E678D69" wp14:editId="25A8C77E">
                  <wp:extent cx="257143" cy="133333"/>
                  <wp:effectExtent l="0" t="0" r="0" b="63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36BD76B0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D7F189A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FDF9D8B" w14:textId="77777777" w:rsidR="000B4B76" w:rsidRDefault="000B4B76" w:rsidP="00F940F6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Obrigatório: Não</w:t>
            </w:r>
          </w:p>
          <w:p w14:paraId="30ABAFEB" w14:textId="77777777" w:rsidR="000B4B76" w:rsidRPr="008D4D32" w:rsidRDefault="000B4B76" w:rsidP="00F940F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0B4B76" w:rsidRPr="00EC175D" w14:paraId="4E21FC35" w14:textId="77777777" w:rsidTr="00F940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4F10A39" w14:textId="77777777" w:rsidR="000B4B76" w:rsidRPr="00EC175D" w:rsidRDefault="000B4B76" w:rsidP="00F940F6">
            <w:pPr>
              <w:pStyle w:val="PargrafodaLista"/>
              <w:spacing w:before="60" w:after="60"/>
              <w:ind w:left="625"/>
              <w:jc w:val="center"/>
              <w:rPr>
                <w:sz w:val="18"/>
                <w:szCs w:val="18"/>
              </w:rPr>
            </w:pPr>
            <w:r w:rsidRPr="004D0731">
              <w:rPr>
                <w:rFonts w:ascii="Verdana" w:eastAsia="Times New Roman" w:hAnsi="Verdana"/>
                <w:b/>
                <w:bCs/>
                <w:color w:val="auto"/>
                <w:sz w:val="24"/>
                <w:szCs w:val="24"/>
              </w:rPr>
              <w:t>Formulário</w:t>
            </w:r>
          </w:p>
        </w:tc>
      </w:tr>
      <w:tr w:rsidR="000B4B76" w:rsidRPr="00EC175D" w14:paraId="6CD0D11B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D54C62" w14:textId="77777777" w:rsidR="000B4B76" w:rsidRPr="00EC175D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9DFF7E2" w14:textId="77777777" w:rsidR="000B4B76" w:rsidRPr="000E660D" w:rsidRDefault="000B4B76" w:rsidP="00F940F6">
            <w:pPr>
              <w:spacing w:before="60" w:after="60"/>
              <w:jc w:val="center"/>
              <w:rPr>
                <w:sz w:val="24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z w:val="24"/>
              </w:rPr>
              <w:t>º</w:t>
            </w:r>
          </w:p>
        </w:tc>
        <w:tc>
          <w:tcPr>
            <w:tcW w:w="1306" w:type="dxa"/>
            <w:gridSpan w:val="2"/>
          </w:tcPr>
          <w:p w14:paraId="2035805B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um número de identificação automática para a declaração</w:t>
            </w:r>
          </w:p>
        </w:tc>
        <w:tc>
          <w:tcPr>
            <w:tcW w:w="1246" w:type="dxa"/>
          </w:tcPr>
          <w:p w14:paraId="3F89E239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E660D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7B88345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C90AA62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4E553E9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</w:tc>
      </w:tr>
      <w:tr w:rsidR="000B4B76" w:rsidRPr="00EC175D" w14:paraId="36EB1C02" w14:textId="77777777" w:rsidTr="00F940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21F2F33E" w14:textId="77777777" w:rsidR="000B4B76" w:rsidRPr="00EC175D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06A63E0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Declaração</w:t>
            </w:r>
          </w:p>
        </w:tc>
        <w:tc>
          <w:tcPr>
            <w:tcW w:w="1306" w:type="dxa"/>
            <w:gridSpan w:val="2"/>
          </w:tcPr>
          <w:p w14:paraId="0C862D65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para informar a declaração </w:t>
            </w:r>
          </w:p>
        </w:tc>
        <w:tc>
          <w:tcPr>
            <w:tcW w:w="1246" w:type="dxa"/>
          </w:tcPr>
          <w:p w14:paraId="128824D5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0BF9B3A5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56D7BE0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43601AD" w14:textId="77777777" w:rsidR="000B4B76" w:rsidRPr="00A975D2" w:rsidRDefault="000B4B76" w:rsidP="00F940F6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obrigatório: Sim</w:t>
            </w:r>
          </w:p>
        </w:tc>
      </w:tr>
      <w:tr w:rsidR="000B4B76" w:rsidRPr="00EC175D" w14:paraId="4B7F48A2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749E45E6" w14:textId="77777777" w:rsidR="000B4B76" w:rsidRPr="00EC175D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6EC8C33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de resposta</w:t>
            </w:r>
          </w:p>
        </w:tc>
        <w:tc>
          <w:tcPr>
            <w:tcW w:w="1306" w:type="dxa"/>
            <w:gridSpan w:val="2"/>
          </w:tcPr>
          <w:p w14:paraId="6BCB8646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se o formulário será de múltipla escolha ou de escolha única</w:t>
            </w:r>
          </w:p>
        </w:tc>
        <w:tc>
          <w:tcPr>
            <w:tcW w:w="1246" w:type="dxa"/>
          </w:tcPr>
          <w:p w14:paraId="79EB0E1B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Radio Button</w:t>
            </w:r>
          </w:p>
          <w:p w14:paraId="49892A8D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Checkbox</w:t>
            </w:r>
          </w:p>
        </w:tc>
        <w:tc>
          <w:tcPr>
            <w:tcW w:w="1034" w:type="dxa"/>
            <w:gridSpan w:val="2"/>
          </w:tcPr>
          <w:p w14:paraId="2E325018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B377FA2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B285EA9" w14:textId="77777777" w:rsidR="000B4B76" w:rsidRDefault="000B4B76" w:rsidP="00F940F6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Campo obrigatório: Sim</w:t>
            </w:r>
          </w:p>
          <w:p w14:paraId="56C4806A" w14:textId="77777777" w:rsidR="000B4B76" w:rsidRPr="00A975D2" w:rsidRDefault="000B4B76" w:rsidP="00F940F6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Default: Checkbox</w:t>
            </w:r>
          </w:p>
        </w:tc>
      </w:tr>
      <w:tr w:rsidR="000B4B76" w:rsidRPr="00EC175D" w14:paraId="74CB79D2" w14:textId="77777777" w:rsidTr="00F940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8"/>
          <w:jc w:val="center"/>
        </w:trPr>
        <w:tc>
          <w:tcPr>
            <w:tcW w:w="9065" w:type="dxa"/>
            <w:gridSpan w:val="11"/>
          </w:tcPr>
          <w:p w14:paraId="6D125ECB" w14:textId="77777777" w:rsidR="000B4B76" w:rsidRPr="00765F5E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65F5E">
              <w:rPr>
                <w:b/>
                <w:sz w:val="24"/>
                <w:szCs w:val="24"/>
              </w:rPr>
              <w:t>Arquivo</w:t>
            </w:r>
          </w:p>
        </w:tc>
      </w:tr>
      <w:tr w:rsidR="000B4B76" w:rsidRPr="00EC175D" w14:paraId="4D89CC5B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tcW w:w="395" w:type="dxa"/>
          </w:tcPr>
          <w:p w14:paraId="3D0D52AB" w14:textId="77777777" w:rsidR="000B4B76" w:rsidRPr="00EC175D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3293AD2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Permitir usuário realizar upload</w:t>
            </w:r>
          </w:p>
        </w:tc>
        <w:tc>
          <w:tcPr>
            <w:tcW w:w="1306" w:type="dxa"/>
            <w:gridSpan w:val="2"/>
          </w:tcPr>
          <w:p w14:paraId="1FC255D2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ativar ou desativar o componente de upload</w:t>
            </w:r>
          </w:p>
        </w:tc>
        <w:tc>
          <w:tcPr>
            <w:tcW w:w="1246" w:type="dxa"/>
          </w:tcPr>
          <w:p w14:paraId="7D63105C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6F9F826" wp14:editId="4EB1BFAB">
                  <wp:extent cx="257143" cy="133333"/>
                  <wp:effectExtent l="0" t="0" r="0" b="63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5C7786AA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07621AA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EF664E6" w14:textId="77777777" w:rsidR="000B4B76" w:rsidRPr="00EC175D" w:rsidRDefault="000B4B76" w:rsidP="00F940F6">
            <w:pPr>
              <w:pStyle w:val="PargrafodaLista"/>
              <w:spacing w:before="60" w:after="60"/>
              <w:ind w:left="483"/>
              <w:rPr>
                <w:color w:val="auto"/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estiver habilitada.</w:t>
            </w:r>
          </w:p>
        </w:tc>
      </w:tr>
      <w:tr w:rsidR="000B4B76" w:rsidRPr="00EC175D" w14:paraId="580874BD" w14:textId="77777777" w:rsidTr="00F940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80"/>
          <w:jc w:val="center"/>
        </w:trPr>
        <w:tc>
          <w:tcPr>
            <w:tcW w:w="395" w:type="dxa"/>
          </w:tcPr>
          <w:p w14:paraId="3A71A230" w14:textId="77777777" w:rsidR="000B4B76" w:rsidRPr="00EC175D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467F131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Upload Obrigatório</w:t>
            </w:r>
          </w:p>
        </w:tc>
        <w:tc>
          <w:tcPr>
            <w:tcW w:w="1306" w:type="dxa"/>
            <w:gridSpan w:val="2"/>
          </w:tcPr>
          <w:p w14:paraId="129CB1E8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ativar ou desativar a obrigação de upload</w:t>
            </w:r>
          </w:p>
        </w:tc>
        <w:tc>
          <w:tcPr>
            <w:tcW w:w="1246" w:type="dxa"/>
          </w:tcPr>
          <w:p w14:paraId="2061C13D" w14:textId="77777777" w:rsidR="000B4B76" w:rsidRDefault="000B4B76" w:rsidP="00F940F6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12D240" wp14:editId="31188D89">
                  <wp:extent cx="257143" cy="133333"/>
                  <wp:effectExtent l="0" t="0" r="0" b="63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613EFE3A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8ABD255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2B0E9DD" w14:textId="77777777" w:rsidR="000B4B76" w:rsidRDefault="000B4B76" w:rsidP="00F940F6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estiver habilitada.</w:t>
            </w:r>
          </w:p>
        </w:tc>
      </w:tr>
      <w:tr w:rsidR="000B4B76" w:rsidRPr="00EC175D" w14:paraId="3B0003B8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  <w:jc w:val="center"/>
        </w:trPr>
        <w:tc>
          <w:tcPr>
            <w:tcW w:w="395" w:type="dxa"/>
          </w:tcPr>
          <w:p w14:paraId="57734C01" w14:textId="77777777" w:rsidR="000B4B76" w:rsidRPr="00EC175D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D37AEEE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PDF</w:t>
            </w:r>
          </w:p>
        </w:tc>
        <w:tc>
          <w:tcPr>
            <w:tcW w:w="1306" w:type="dxa"/>
            <w:gridSpan w:val="2"/>
          </w:tcPr>
          <w:p w14:paraId="5C3EE83B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ativar ou desativar a opção de upload de arquivo do tipo PDF</w:t>
            </w:r>
          </w:p>
        </w:tc>
        <w:tc>
          <w:tcPr>
            <w:tcW w:w="1246" w:type="dxa"/>
          </w:tcPr>
          <w:p w14:paraId="745FFE5D" w14:textId="77777777" w:rsidR="000B4B76" w:rsidRDefault="000B4B76" w:rsidP="00F940F6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A81A9" wp14:editId="464CEF69">
                  <wp:extent cx="257143" cy="133333"/>
                  <wp:effectExtent l="0" t="0" r="0" b="63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21AE3B4F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426138D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3C8D77F" w14:textId="77777777" w:rsidR="000B4B76" w:rsidRDefault="000B4B76" w:rsidP="00F940F6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estiver habilitada.</w:t>
            </w:r>
          </w:p>
        </w:tc>
      </w:tr>
      <w:tr w:rsidR="000B4B76" w:rsidRPr="00EC175D" w14:paraId="500E9774" w14:textId="77777777" w:rsidTr="00F940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80"/>
          <w:jc w:val="center"/>
        </w:trPr>
        <w:tc>
          <w:tcPr>
            <w:tcW w:w="395" w:type="dxa"/>
          </w:tcPr>
          <w:p w14:paraId="0A9B88DB" w14:textId="77777777" w:rsidR="000B4B76" w:rsidRPr="00EC175D" w:rsidRDefault="000B4B76" w:rsidP="00F940F6">
            <w:pPr>
              <w:pStyle w:val="PargrafodaLista"/>
              <w:numPr>
                <w:ilvl w:val="0"/>
                <w:numId w:val="2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BDDF953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DOC/DOCX</w:t>
            </w:r>
          </w:p>
        </w:tc>
        <w:tc>
          <w:tcPr>
            <w:tcW w:w="1306" w:type="dxa"/>
            <w:gridSpan w:val="2"/>
          </w:tcPr>
          <w:p w14:paraId="5DB2AEBB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ativar ou desativar a opção de upload de arquivo do tipo DOC/DOCX</w:t>
            </w:r>
          </w:p>
        </w:tc>
        <w:tc>
          <w:tcPr>
            <w:tcW w:w="1246" w:type="dxa"/>
          </w:tcPr>
          <w:p w14:paraId="2AE62403" w14:textId="77777777" w:rsidR="000B4B76" w:rsidRDefault="000B4B76" w:rsidP="00F940F6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95FC5" wp14:editId="012BCD21">
                  <wp:extent cx="257143" cy="133333"/>
                  <wp:effectExtent l="0" t="0" r="0" b="63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5A004607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78B6A8F" w14:textId="77777777" w:rsidR="000B4B76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A83DEFF" w14:textId="77777777" w:rsidR="000B4B76" w:rsidRDefault="000B4B76" w:rsidP="00F940F6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obrigatório, quando a opção ativar estiver habilitada.</w:t>
            </w:r>
          </w:p>
        </w:tc>
      </w:tr>
      <w:tr w:rsidR="000B4B76" w:rsidRPr="00EC175D" w14:paraId="3F40A5EE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5AD52D88" w14:textId="77777777" w:rsidR="000B4B76" w:rsidRPr="00EC175D" w:rsidRDefault="000B4B76" w:rsidP="00F940F6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0B4B76" w:rsidRPr="00EC175D" w14:paraId="0170D701" w14:textId="77777777" w:rsidTr="00F940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2E2A680A" w14:textId="77777777" w:rsidR="000B4B76" w:rsidRPr="00EC175D" w:rsidRDefault="000B4B76" w:rsidP="00F940F6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BE61389" w14:textId="77777777" w:rsidR="000B4B76" w:rsidRPr="00EC175D" w:rsidRDefault="000B4B76" w:rsidP="00F940F6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348848AF" w14:textId="77777777" w:rsidR="000B4B76" w:rsidRPr="00EC175D" w:rsidRDefault="000B4B76" w:rsidP="00F940F6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6B593A36" w14:textId="77777777" w:rsidR="000B4B76" w:rsidRPr="00EC175D" w:rsidRDefault="000B4B76" w:rsidP="00F940F6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591B253F" w14:textId="77777777" w:rsidR="000B4B76" w:rsidRPr="00EC175D" w:rsidRDefault="000B4B76" w:rsidP="00F940F6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0B4B76" w:rsidRPr="00EC175D" w14:paraId="221BA4A8" w14:textId="77777777" w:rsidTr="00F9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0F4F12A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FD4D41E" w14:textId="77777777" w:rsidR="000B4B76" w:rsidRDefault="000B4B76" w:rsidP="00F940F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Salvar</w:t>
            </w:r>
          </w:p>
        </w:tc>
        <w:tc>
          <w:tcPr>
            <w:tcW w:w="2417" w:type="dxa"/>
            <w:gridSpan w:val="3"/>
          </w:tcPr>
          <w:p w14:paraId="12DA4B82" w14:textId="712909DC" w:rsidR="000B4B76" w:rsidRDefault="00DB4193" w:rsidP="00F940F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 as informações inseridas pelo ator, na base de dados</w:t>
            </w:r>
          </w:p>
        </w:tc>
        <w:tc>
          <w:tcPr>
            <w:tcW w:w="894" w:type="dxa"/>
            <w:gridSpan w:val="2"/>
          </w:tcPr>
          <w:p w14:paraId="5B8F6E13" w14:textId="77777777" w:rsidR="000B4B76" w:rsidRPr="00EC175D" w:rsidRDefault="000B4B76" w:rsidP="00F940F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287EC36B" w14:textId="77777777" w:rsidR="000B4B76" w:rsidRPr="00392629" w:rsidRDefault="000B4B76" w:rsidP="00F940F6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0B4B76" w:rsidRPr="00EC175D" w14:paraId="71331FB0" w14:textId="77777777" w:rsidTr="00F940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19889122" w14:textId="77777777" w:rsidR="000B4B76" w:rsidRPr="00EC175D" w:rsidRDefault="000B4B76" w:rsidP="00F940F6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7347F7F" w14:textId="77777777" w:rsidR="000B4B76" w:rsidRDefault="000B4B76" w:rsidP="00F940F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Visualizar</w:t>
            </w:r>
          </w:p>
        </w:tc>
        <w:tc>
          <w:tcPr>
            <w:tcW w:w="2417" w:type="dxa"/>
            <w:gridSpan w:val="3"/>
          </w:tcPr>
          <w:p w14:paraId="240C032E" w14:textId="77777777" w:rsidR="000B4B76" w:rsidRDefault="000B4B76" w:rsidP="00F940F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interface para visualização após a parametrização</w:t>
            </w:r>
          </w:p>
        </w:tc>
        <w:tc>
          <w:tcPr>
            <w:tcW w:w="894" w:type="dxa"/>
            <w:gridSpan w:val="2"/>
          </w:tcPr>
          <w:p w14:paraId="7BE2BF98" w14:textId="77777777" w:rsidR="000B4B76" w:rsidRDefault="000B4B76" w:rsidP="00F940F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44DD19C9" w14:textId="77777777" w:rsidR="000B4B76" w:rsidRDefault="000B4B76" w:rsidP="00F940F6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</w:tbl>
    <w:p w14:paraId="06D31F6B" w14:textId="77777777" w:rsidR="00370754" w:rsidRDefault="00370754" w:rsidP="00901138">
      <w:pPr>
        <w:pStyle w:val="EstiloPrototipo3"/>
        <w:ind w:left="720"/>
      </w:pPr>
    </w:p>
    <w:p w14:paraId="69E37654" w14:textId="5AA3038C" w:rsidR="00977771" w:rsidRDefault="00892E5E" w:rsidP="007112FF">
      <w:pPr>
        <w:pStyle w:val="EstiloPrototipo3"/>
        <w:numPr>
          <w:ilvl w:val="0"/>
          <w:numId w:val="5"/>
        </w:numPr>
      </w:pPr>
      <w:bookmarkStart w:id="17" w:name="_Ref17469671"/>
      <w:r>
        <w:t>Parametrizar Informações Iniciais</w:t>
      </w:r>
      <w:bookmarkEnd w:id="17"/>
    </w:p>
    <w:p w14:paraId="58096F92" w14:textId="227BB99B" w:rsidR="00977771" w:rsidRDefault="00D92312" w:rsidP="00F434F3">
      <w:pPr>
        <w:pStyle w:val="EstiloPrototipo3"/>
      </w:pPr>
      <w:r>
        <w:rPr>
          <w:noProof/>
        </w:rPr>
        <w:drawing>
          <wp:inline distT="0" distB="0" distL="0" distR="0" wp14:anchorId="7F8C391C" wp14:editId="709647C1">
            <wp:extent cx="5760085" cy="2696210"/>
            <wp:effectExtent l="0" t="0" r="0" b="889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ublicar_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A5F6" w14:textId="77777777" w:rsidR="00977771" w:rsidRDefault="00977771" w:rsidP="00977771">
      <w:pPr>
        <w:pStyle w:val="EstiloPrototipo3"/>
        <w:ind w:left="720"/>
      </w:pPr>
    </w:p>
    <w:p w14:paraId="735A8FA0" w14:textId="77777777" w:rsidR="00977771" w:rsidRDefault="00977771" w:rsidP="00977771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F434F3" w:rsidRPr="005D2A67" w14:paraId="7716071C" w14:textId="77777777" w:rsidTr="00B76B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66E0DD8" w14:textId="77777777" w:rsidR="00F434F3" w:rsidRPr="00E976B5" w:rsidRDefault="00F434F3" w:rsidP="00B76B19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F434F3" w:rsidRPr="005D2A67" w14:paraId="783774E6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31BAFE4" w14:textId="5CD94DB0" w:rsidR="00F434F3" w:rsidRDefault="004E55E7" w:rsidP="00B76B19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Visualizar</w:t>
            </w:r>
          </w:p>
        </w:tc>
      </w:tr>
      <w:tr w:rsidR="00F434F3" w:rsidRPr="00FD775E" w14:paraId="2117B35E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28C88CE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468F404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29662B9A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4FA37DDF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4E20C66D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5A692B72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0FB4AB2E" w14:textId="77777777" w:rsidR="00F434F3" w:rsidRPr="005D2A67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F434F3" w:rsidRPr="00EC175D" w14:paraId="6C54894A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548E4B5" w14:textId="77777777" w:rsidR="00F434F3" w:rsidRPr="009B42E9" w:rsidRDefault="00F434F3" w:rsidP="00A47D04">
            <w:pPr>
              <w:pStyle w:val="PargrafodaLista"/>
              <w:numPr>
                <w:ilvl w:val="0"/>
                <w:numId w:val="2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87AB922" w14:textId="77777777" w:rsidR="00F434F3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452C726" wp14:editId="46AEC87B">
                  <wp:extent cx="266667" cy="190476"/>
                  <wp:effectExtent l="0" t="0" r="635" b="63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71D5533" w14:textId="77777777" w:rsidR="00F434F3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5B5A4524" w14:textId="77777777" w:rsidR="00F434F3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11B5816" w14:textId="77777777" w:rsidR="00F434F3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10F0DF3" w14:textId="77777777" w:rsidR="00F434F3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996E178" w14:textId="77777777" w:rsidR="00F434F3" w:rsidRDefault="00F434F3" w:rsidP="00B76B1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21764A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1764A">
              <w:rPr>
                <w:color w:val="31849B" w:themeColor="accent5" w:themeShade="BF"/>
                <w:sz w:val="18"/>
                <w:szCs w:val="18"/>
              </w:rPr>
              <w:instrText xml:space="preserve"> REF _Ref17792658 \r \h </w:instrText>
            </w:r>
            <w:r w:rsidRPr="0021764A">
              <w:rPr>
                <w:color w:val="31849B" w:themeColor="accent5" w:themeShade="BF"/>
                <w:sz w:val="18"/>
                <w:szCs w:val="18"/>
              </w:rPr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2.6</w:t>
            </w:r>
            <w:r w:rsidRPr="0021764A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1764A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F434F3" w:rsidRPr="00EC175D" w14:paraId="35D88B25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223D93E" w14:textId="77777777" w:rsidR="00F434F3" w:rsidRPr="009B42E9" w:rsidRDefault="00F434F3" w:rsidP="00A47D04">
            <w:pPr>
              <w:pStyle w:val="PargrafodaLista"/>
              <w:numPr>
                <w:ilvl w:val="0"/>
                <w:numId w:val="2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451CEA8" w14:textId="72F5C34B" w:rsidR="00F434F3" w:rsidRPr="00EC175D" w:rsidRDefault="00C62ABC" w:rsidP="0008462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Informações importantes</w:t>
            </w:r>
          </w:p>
        </w:tc>
        <w:tc>
          <w:tcPr>
            <w:tcW w:w="1306" w:type="dxa"/>
            <w:gridSpan w:val="2"/>
          </w:tcPr>
          <w:p w14:paraId="4171C02D" w14:textId="3F6A193B" w:rsidR="00F434F3" w:rsidRPr="00EC175D" w:rsidRDefault="00C62ABC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o texto de informações importantes</w:t>
            </w:r>
          </w:p>
        </w:tc>
        <w:tc>
          <w:tcPr>
            <w:tcW w:w="1246" w:type="dxa"/>
          </w:tcPr>
          <w:p w14:paraId="43E65138" w14:textId="77777777" w:rsidR="00F434F3" w:rsidRPr="00EC175D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75C6A722" w14:textId="77777777" w:rsidR="00F434F3" w:rsidRPr="00EC175D" w:rsidRDefault="00F434F3" w:rsidP="00B76B19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6106C2BA" w14:textId="77777777" w:rsidR="00F434F3" w:rsidRPr="00EC175D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B6951AE" w14:textId="77777777" w:rsidR="00F434F3" w:rsidRPr="00EC175D" w:rsidRDefault="00F434F3" w:rsidP="00B76B1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26F6091" w14:textId="466C7C3E" w:rsidR="00F434F3" w:rsidRPr="00EC175D" w:rsidRDefault="00F434F3" w:rsidP="00A47D04">
            <w:pPr>
              <w:pStyle w:val="PargrafodaLista"/>
              <w:numPr>
                <w:ilvl w:val="1"/>
                <w:numId w:val="2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 w:rsidR="00C62ABC">
              <w:rPr>
                <w:sz w:val="18"/>
                <w:szCs w:val="18"/>
              </w:rPr>
              <w:t>: Não</w:t>
            </w:r>
          </w:p>
        </w:tc>
      </w:tr>
      <w:tr w:rsidR="00F434F3" w:rsidRPr="00EC175D" w14:paraId="59A316CE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0FCA2967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F434F3" w:rsidRPr="00EC175D" w14:paraId="26433C6C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60AEB420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94120EB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4298A36C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74C24E15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5D3A7264" w14:textId="77777777" w:rsidR="00F434F3" w:rsidRPr="00EC175D" w:rsidRDefault="00F434F3" w:rsidP="00B76B1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4047DB" w:rsidRPr="00EC175D" w14:paraId="201D04ED" w14:textId="77777777" w:rsidTr="00B76B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7C71C9C2" w14:textId="77777777" w:rsidR="004047DB" w:rsidRPr="00EC175D" w:rsidRDefault="004047DB" w:rsidP="004047D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455FF1A" w14:textId="41F86A45" w:rsidR="004047DB" w:rsidRPr="00EC175D" w:rsidRDefault="00C62ABC" w:rsidP="004047D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Salvar</w:t>
            </w:r>
          </w:p>
        </w:tc>
        <w:tc>
          <w:tcPr>
            <w:tcW w:w="2417" w:type="dxa"/>
            <w:gridSpan w:val="3"/>
          </w:tcPr>
          <w:p w14:paraId="62286A60" w14:textId="162444EB" w:rsidR="004047DB" w:rsidRPr="00EC175D" w:rsidRDefault="004047DB" w:rsidP="004047D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 as informações inseridas pelo ator, na base de dados</w:t>
            </w:r>
          </w:p>
        </w:tc>
        <w:tc>
          <w:tcPr>
            <w:tcW w:w="894" w:type="dxa"/>
            <w:gridSpan w:val="2"/>
          </w:tcPr>
          <w:p w14:paraId="4385CE39" w14:textId="7D8E7609" w:rsidR="004047DB" w:rsidRPr="00EC175D" w:rsidRDefault="004047DB" w:rsidP="004047DB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7F454961" w14:textId="5A50880D" w:rsidR="004047DB" w:rsidRPr="00EC175D" w:rsidRDefault="004047DB" w:rsidP="004047D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 xml:space="preserve">          </w:t>
            </w:r>
            <w:r w:rsidRPr="00392629">
              <w:rPr>
                <w:color w:val="31849B" w:themeColor="accent5" w:themeShade="BF"/>
                <w:sz w:val="18"/>
                <w:szCs w:val="18"/>
              </w:rPr>
              <w:t>[</w:t>
            </w:r>
            <w:r w:rsidRPr="00392629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392629">
              <w:rPr>
                <w:color w:val="31849B" w:themeColor="accent5" w:themeShade="BF"/>
                <w:sz w:val="18"/>
                <w:szCs w:val="18"/>
              </w:rPr>
              <w:instrText xml:space="preserve"> REF _Ref15910724 \r \h </w:instrText>
            </w:r>
            <w:r w:rsidRPr="00392629">
              <w:rPr>
                <w:color w:val="31849B" w:themeColor="accent5" w:themeShade="BF"/>
                <w:sz w:val="18"/>
                <w:szCs w:val="18"/>
              </w:rPr>
            </w:r>
            <w:r w:rsidRPr="00392629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392629">
              <w:rPr>
                <w:color w:val="31849B" w:themeColor="accent5" w:themeShade="BF"/>
                <w:sz w:val="18"/>
                <w:szCs w:val="18"/>
              </w:rPr>
              <w:t>2.5</w:t>
            </w:r>
            <w:r w:rsidRPr="00392629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92629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62ABC" w:rsidRPr="00EC175D" w14:paraId="1EA018D0" w14:textId="77777777" w:rsidTr="00B76B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8E94584" w14:textId="77777777" w:rsidR="00C62ABC" w:rsidRPr="00EC175D" w:rsidRDefault="00C62ABC" w:rsidP="004047D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81CC24E" w14:textId="69A45023" w:rsidR="00C62ABC" w:rsidRDefault="00C62ABC" w:rsidP="004047D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Fechar</w:t>
            </w:r>
          </w:p>
        </w:tc>
        <w:tc>
          <w:tcPr>
            <w:tcW w:w="2417" w:type="dxa"/>
            <w:gridSpan w:val="3"/>
          </w:tcPr>
          <w:p w14:paraId="4256ECA6" w14:textId="3C078C5E" w:rsidR="00C62ABC" w:rsidRDefault="00C62ABC" w:rsidP="004047D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Fecha a interface de informações importantes</w:t>
            </w:r>
          </w:p>
        </w:tc>
        <w:tc>
          <w:tcPr>
            <w:tcW w:w="894" w:type="dxa"/>
            <w:gridSpan w:val="2"/>
          </w:tcPr>
          <w:p w14:paraId="1BC16CA1" w14:textId="2340EBCF" w:rsidR="00C62ABC" w:rsidRPr="00EC175D" w:rsidRDefault="00C62ABC" w:rsidP="004047D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66712B89" w14:textId="77777777" w:rsidR="00C62ABC" w:rsidRDefault="00C62ABC" w:rsidP="004047DB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</w:tbl>
    <w:p w14:paraId="0D06F3DF" w14:textId="7D4C3666" w:rsidR="002F54B7" w:rsidRDefault="002F54B7" w:rsidP="007112FF">
      <w:pPr>
        <w:pStyle w:val="EstiloPrototipo3"/>
        <w:numPr>
          <w:ilvl w:val="0"/>
          <w:numId w:val="5"/>
        </w:numPr>
      </w:pPr>
      <w:bookmarkStart w:id="18" w:name="_Ref20153475"/>
      <w:bookmarkStart w:id="19" w:name="_Ref17572350"/>
      <w:r>
        <w:lastRenderedPageBreak/>
        <w:t>Visualizar Declaração</w:t>
      </w:r>
      <w:bookmarkEnd w:id="18"/>
    </w:p>
    <w:p w14:paraId="3CE02084" w14:textId="27D6761B" w:rsidR="002F54B7" w:rsidRDefault="0031793E" w:rsidP="002F54B7">
      <w:pPr>
        <w:pStyle w:val="EstiloPrototipo3"/>
        <w:ind w:left="284"/>
      </w:pPr>
      <w:r>
        <w:rPr>
          <w:noProof/>
        </w:rPr>
        <w:drawing>
          <wp:inline distT="0" distB="0" distL="0" distR="0" wp14:anchorId="697DA227" wp14:editId="1EA0C548">
            <wp:extent cx="5760085" cy="30257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ublicar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7334" w14:textId="77777777" w:rsidR="00A145B5" w:rsidRDefault="00A145B5" w:rsidP="002F54B7">
      <w:pPr>
        <w:pStyle w:val="EstiloPrototipo3"/>
        <w:ind w:left="284"/>
      </w:pPr>
    </w:p>
    <w:p w14:paraId="07957241" w14:textId="2EA3EE6C" w:rsidR="00A145B5" w:rsidRDefault="005079D4" w:rsidP="002F54B7">
      <w:pPr>
        <w:pStyle w:val="EstiloPrototipo3"/>
        <w:ind w:left="284"/>
      </w:pPr>
      <w:r>
        <w:rPr>
          <w:noProof/>
        </w:rPr>
        <w:drawing>
          <wp:inline distT="0" distB="0" distL="0" distR="0" wp14:anchorId="61FE6034" wp14:editId="65447B81">
            <wp:extent cx="5760085" cy="31457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blicar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6FF1" w14:textId="77777777" w:rsidR="00A145B5" w:rsidRDefault="00A145B5" w:rsidP="002F54B7">
      <w:pPr>
        <w:pStyle w:val="EstiloPrototipo3"/>
        <w:ind w:left="284"/>
      </w:pPr>
    </w:p>
    <w:p w14:paraId="05FD85FA" w14:textId="77777777" w:rsidR="00A145B5" w:rsidRDefault="00A145B5" w:rsidP="002F54B7">
      <w:pPr>
        <w:pStyle w:val="EstiloPrototipo3"/>
        <w:ind w:left="284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B958FE" w:rsidRPr="005D2A67" w14:paraId="7BD1F175" w14:textId="77777777" w:rsidTr="006713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E0E7602" w14:textId="77777777" w:rsidR="00B958FE" w:rsidRPr="00E976B5" w:rsidRDefault="00B958FE" w:rsidP="006713A9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B958FE" w:rsidRPr="005D2A67" w14:paraId="0024B5AE" w14:textId="77777777" w:rsidTr="00671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0290153" w14:textId="77777777" w:rsidR="00B958FE" w:rsidRDefault="00B958FE" w:rsidP="006713A9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Alterar</w:t>
            </w:r>
          </w:p>
        </w:tc>
      </w:tr>
      <w:tr w:rsidR="00B958FE" w:rsidRPr="00FD775E" w14:paraId="361E3894" w14:textId="77777777" w:rsidTr="006713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B5A969A" w14:textId="77777777" w:rsidR="00B958FE" w:rsidRPr="005D2A67" w:rsidRDefault="00B958FE" w:rsidP="006713A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D5042DF" w14:textId="77777777" w:rsidR="00B958FE" w:rsidRPr="005D2A67" w:rsidRDefault="00B958FE" w:rsidP="006713A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B2264B1" w14:textId="77777777" w:rsidR="00B958FE" w:rsidRPr="005D2A67" w:rsidRDefault="00B958FE" w:rsidP="006713A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417DA18F" w14:textId="77777777" w:rsidR="00B958FE" w:rsidRPr="005D2A67" w:rsidRDefault="00B958FE" w:rsidP="006713A9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0BABBAD4" w14:textId="77777777" w:rsidR="00B958FE" w:rsidRPr="005D2A67" w:rsidRDefault="00B958FE" w:rsidP="006713A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562AFC41" w14:textId="77777777" w:rsidR="00B958FE" w:rsidRPr="005D2A67" w:rsidRDefault="00B958FE" w:rsidP="006713A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4A1C2E04" w14:textId="77777777" w:rsidR="00B958FE" w:rsidRPr="005D2A67" w:rsidRDefault="00B958FE" w:rsidP="006713A9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B958FE" w:rsidRPr="00EC175D" w14:paraId="1CD31EF2" w14:textId="77777777" w:rsidTr="00671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643612B" w14:textId="77777777" w:rsidR="00B958FE" w:rsidRPr="009B42E9" w:rsidRDefault="00B958FE" w:rsidP="00A47D04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1F3A90F" w14:textId="5F2B1035" w:rsidR="00B958FE" w:rsidRPr="00EC175D" w:rsidRDefault="00A7617C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Título da declaração</w:t>
            </w:r>
          </w:p>
        </w:tc>
        <w:tc>
          <w:tcPr>
            <w:tcW w:w="1306" w:type="dxa"/>
            <w:gridSpan w:val="2"/>
          </w:tcPr>
          <w:p w14:paraId="4BA9506F" w14:textId="498727A7" w:rsidR="00B958FE" w:rsidRPr="00EC175D" w:rsidRDefault="00A7617C" w:rsidP="00A7617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título da declaração</w:t>
            </w:r>
          </w:p>
        </w:tc>
        <w:tc>
          <w:tcPr>
            <w:tcW w:w="1246" w:type="dxa"/>
          </w:tcPr>
          <w:p w14:paraId="397F7DB4" w14:textId="77777777" w:rsidR="00B958FE" w:rsidRPr="00EC175D" w:rsidRDefault="00B958FE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6B0631E3" w14:textId="77777777" w:rsidR="00B958FE" w:rsidRPr="00EC175D" w:rsidRDefault="00B958FE" w:rsidP="006713A9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67B4C6F3" w14:textId="77777777" w:rsidR="00B958FE" w:rsidRPr="00EC175D" w:rsidRDefault="00B958FE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D41514A" w14:textId="77777777" w:rsidR="00B958FE" w:rsidRPr="00EC175D" w:rsidRDefault="00B958FE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DD844C5" w14:textId="3058AC69" w:rsidR="00B958FE" w:rsidRPr="00EC175D" w:rsidRDefault="00B958FE" w:rsidP="00A47D04">
            <w:pPr>
              <w:pStyle w:val="PargrafodaLista"/>
              <w:numPr>
                <w:ilvl w:val="1"/>
                <w:numId w:val="2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 w:rsidR="00A7617C">
              <w:rPr>
                <w:sz w:val="18"/>
                <w:szCs w:val="18"/>
              </w:rPr>
              <w:t>: Sim</w:t>
            </w:r>
          </w:p>
        </w:tc>
      </w:tr>
      <w:tr w:rsidR="00B958FE" w:rsidRPr="00EC175D" w14:paraId="27C22749" w14:textId="77777777" w:rsidTr="006713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A56FA9C" w14:textId="77777777" w:rsidR="00B958FE" w:rsidRPr="00EC175D" w:rsidRDefault="00B958FE" w:rsidP="00A47D04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5D92491" w14:textId="19424389" w:rsidR="00B958FE" w:rsidRPr="00EC175D" w:rsidRDefault="00A7617C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 inicial</w:t>
            </w:r>
          </w:p>
        </w:tc>
        <w:tc>
          <w:tcPr>
            <w:tcW w:w="1306" w:type="dxa"/>
            <w:gridSpan w:val="2"/>
          </w:tcPr>
          <w:p w14:paraId="165C85C0" w14:textId="503CAF41" w:rsidR="00B958FE" w:rsidRPr="00EC175D" w:rsidRDefault="00A7617C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texto inicial da declaração</w:t>
            </w:r>
          </w:p>
        </w:tc>
        <w:tc>
          <w:tcPr>
            <w:tcW w:w="1246" w:type="dxa"/>
          </w:tcPr>
          <w:p w14:paraId="7683DDA1" w14:textId="77777777" w:rsidR="00B958FE" w:rsidRPr="00EC175D" w:rsidRDefault="00B958FE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BDA633F" w14:textId="77777777" w:rsidR="00B958FE" w:rsidRPr="00EC175D" w:rsidRDefault="00B958FE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41E482B" w14:textId="77777777" w:rsidR="00B958FE" w:rsidRPr="00EC175D" w:rsidRDefault="00B958FE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E0EC5AC" w14:textId="63092541" w:rsidR="00B958FE" w:rsidRPr="00A7617C" w:rsidRDefault="00A7617C" w:rsidP="00A7617C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</w:tc>
      </w:tr>
      <w:tr w:rsidR="00B958FE" w:rsidRPr="00EC175D" w14:paraId="5996F7C9" w14:textId="77777777" w:rsidTr="00671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E69E027" w14:textId="77777777" w:rsidR="00B958FE" w:rsidRPr="00EC175D" w:rsidRDefault="00B958FE" w:rsidP="00A47D04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EC920B2" w14:textId="35F37E27" w:rsidR="00B958FE" w:rsidRPr="00EC175D" w:rsidRDefault="00A7617C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 e CPF</w:t>
            </w:r>
          </w:p>
        </w:tc>
        <w:tc>
          <w:tcPr>
            <w:tcW w:w="1306" w:type="dxa"/>
            <w:gridSpan w:val="2"/>
          </w:tcPr>
          <w:p w14:paraId="24F80F0D" w14:textId="659609AF" w:rsidR="00B958FE" w:rsidRPr="00EC175D" w:rsidRDefault="00A7617C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nome e cpf do ator logado no sistema</w:t>
            </w:r>
          </w:p>
        </w:tc>
        <w:tc>
          <w:tcPr>
            <w:tcW w:w="1246" w:type="dxa"/>
          </w:tcPr>
          <w:p w14:paraId="5B663D03" w14:textId="3D18E0CD" w:rsidR="00B958FE" w:rsidRPr="00EC175D" w:rsidRDefault="00A7617C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E2C9BA4" w14:textId="77777777" w:rsidR="00B958FE" w:rsidRDefault="00A7617C" w:rsidP="00A7617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 completo</w:t>
            </w:r>
          </w:p>
          <w:p w14:paraId="442E0D8B" w14:textId="77777777" w:rsidR="00A7617C" w:rsidRDefault="00A7617C" w:rsidP="00A7617C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33DC75FB" w14:textId="35CA65EA" w:rsidR="00A7617C" w:rsidRPr="00EC175D" w:rsidRDefault="00A7617C" w:rsidP="00A7617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CPF</w:t>
            </w:r>
          </w:p>
        </w:tc>
        <w:tc>
          <w:tcPr>
            <w:tcW w:w="926" w:type="dxa"/>
            <w:gridSpan w:val="2"/>
          </w:tcPr>
          <w:p w14:paraId="2BA6E79D" w14:textId="77777777" w:rsidR="00B958FE" w:rsidRPr="00EC175D" w:rsidRDefault="00B958FE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D104C2D" w14:textId="5B57C3F3" w:rsidR="00B958FE" w:rsidRPr="00EC175D" w:rsidRDefault="00A7617C" w:rsidP="006713A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Somente Leitura: Sim</w:t>
            </w:r>
          </w:p>
          <w:p w14:paraId="35472188" w14:textId="77777777" w:rsidR="00B958FE" w:rsidRDefault="00B958FE" w:rsidP="006713A9">
            <w:pPr>
              <w:pStyle w:val="PargrafodaLista"/>
              <w:spacing w:before="60" w:after="60"/>
              <w:ind w:left="720"/>
            </w:pPr>
          </w:p>
          <w:p w14:paraId="04DE2751" w14:textId="30B4825F" w:rsidR="00B958FE" w:rsidRPr="00A7617C" w:rsidRDefault="00B958FE" w:rsidP="00A7617C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B958FE" w:rsidRPr="00EC175D" w14:paraId="54EC4316" w14:textId="77777777" w:rsidTr="006713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FACBE0D" w14:textId="305B9348" w:rsidR="00B958FE" w:rsidRPr="00EC175D" w:rsidRDefault="00B958FE" w:rsidP="00A47D04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103BF01" w14:textId="29BE3411" w:rsidR="00B958FE" w:rsidRPr="00EC175D" w:rsidRDefault="00A7617C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Formulário</w:t>
            </w:r>
          </w:p>
        </w:tc>
        <w:tc>
          <w:tcPr>
            <w:tcW w:w="1306" w:type="dxa"/>
            <w:gridSpan w:val="2"/>
          </w:tcPr>
          <w:p w14:paraId="37C371BD" w14:textId="7D4A2D61" w:rsidR="00B958FE" w:rsidRPr="00EC175D" w:rsidRDefault="00A7617C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 formulário para preenchimento</w:t>
            </w:r>
          </w:p>
        </w:tc>
        <w:tc>
          <w:tcPr>
            <w:tcW w:w="1246" w:type="dxa"/>
          </w:tcPr>
          <w:p w14:paraId="77A5F35C" w14:textId="084B632B" w:rsidR="00B958FE" w:rsidRPr="00EC175D" w:rsidRDefault="00A7617C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  <w:gridSpan w:val="2"/>
          </w:tcPr>
          <w:p w14:paraId="3475FCD8" w14:textId="77777777" w:rsidR="00B958FE" w:rsidRPr="00EC175D" w:rsidRDefault="00B958FE" w:rsidP="006713A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D71BE04" w14:textId="77777777" w:rsidR="00B958FE" w:rsidRPr="00EC175D" w:rsidRDefault="00B958FE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F93673B" w14:textId="6F18AE94" w:rsidR="00B958FE" w:rsidRPr="00EC175D" w:rsidRDefault="00B958FE" w:rsidP="006713A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 w:rsidR="00A7617C">
              <w:rPr>
                <w:sz w:val="18"/>
                <w:szCs w:val="18"/>
              </w:rPr>
              <w:t>: Não</w:t>
            </w:r>
          </w:p>
        </w:tc>
      </w:tr>
      <w:tr w:rsidR="00A7617C" w:rsidRPr="00EC175D" w14:paraId="7A631C03" w14:textId="77777777" w:rsidTr="00671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D67831" w14:textId="77777777" w:rsidR="00A7617C" w:rsidRPr="00EC175D" w:rsidRDefault="00A7617C" w:rsidP="00A7617C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CCD9111" w14:textId="137B4788" w:rsidR="00A7617C" w:rsidRDefault="00A7617C" w:rsidP="00A7617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Arquivo</w:t>
            </w:r>
          </w:p>
        </w:tc>
        <w:tc>
          <w:tcPr>
            <w:tcW w:w="1306" w:type="dxa"/>
            <w:gridSpan w:val="2"/>
          </w:tcPr>
          <w:p w14:paraId="25432BE5" w14:textId="7445D00D" w:rsidR="00A7617C" w:rsidRDefault="00A7617C" w:rsidP="00A7617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Componente para realizar uploads de arquivos</w:t>
            </w:r>
          </w:p>
        </w:tc>
        <w:tc>
          <w:tcPr>
            <w:tcW w:w="1246" w:type="dxa"/>
          </w:tcPr>
          <w:p w14:paraId="1CF7A744" w14:textId="724C790D" w:rsidR="00A7617C" w:rsidRPr="00EC175D" w:rsidRDefault="00A7617C" w:rsidP="00A7617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7617C">
              <w:rPr>
                <w:sz w:val="18"/>
                <w:szCs w:val="18"/>
              </w:rPr>
              <w:t>Arquivo</w:t>
            </w:r>
          </w:p>
        </w:tc>
        <w:tc>
          <w:tcPr>
            <w:tcW w:w="1034" w:type="dxa"/>
            <w:gridSpan w:val="2"/>
          </w:tcPr>
          <w:p w14:paraId="523C4E2E" w14:textId="77777777" w:rsidR="00A7617C" w:rsidRDefault="00A7617C" w:rsidP="00A7617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PDF</w:t>
            </w:r>
          </w:p>
          <w:p w14:paraId="6E901153" w14:textId="77777777" w:rsidR="00A7617C" w:rsidRDefault="00A7617C" w:rsidP="00A7617C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63D8A295" w14:textId="27F59C75" w:rsidR="00A7617C" w:rsidRPr="00EC175D" w:rsidRDefault="00A7617C" w:rsidP="00A7617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DOC/DOCX</w:t>
            </w:r>
          </w:p>
        </w:tc>
        <w:tc>
          <w:tcPr>
            <w:tcW w:w="926" w:type="dxa"/>
            <w:gridSpan w:val="2"/>
          </w:tcPr>
          <w:p w14:paraId="08E227E4" w14:textId="77370ADF" w:rsidR="00A7617C" w:rsidRPr="00EC175D" w:rsidRDefault="00A7617C" w:rsidP="00A7617C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7210FAC" w14:textId="15A90EB7" w:rsidR="00A7617C" w:rsidRPr="00A7617C" w:rsidRDefault="00A7617C" w:rsidP="00A7617C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A7617C">
              <w:rPr>
                <w:sz w:val="18"/>
                <w:szCs w:val="18"/>
              </w:rPr>
              <w:t>Somente Leitura: Não</w:t>
            </w:r>
          </w:p>
        </w:tc>
      </w:tr>
      <w:tr w:rsidR="00B958FE" w:rsidRPr="00EC175D" w14:paraId="085D8CC8" w14:textId="77777777" w:rsidTr="006713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223FE5BF" w14:textId="77777777" w:rsidR="00B958FE" w:rsidRPr="00EC175D" w:rsidRDefault="00B958FE" w:rsidP="006713A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B958FE" w:rsidRPr="00EC175D" w14:paraId="4C8ECB35" w14:textId="77777777" w:rsidTr="00671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07EE9792" w14:textId="77777777" w:rsidR="00B958FE" w:rsidRPr="00EC175D" w:rsidRDefault="00B958FE" w:rsidP="006713A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67397761" w14:textId="77777777" w:rsidR="00B958FE" w:rsidRPr="00EC175D" w:rsidRDefault="00B958FE" w:rsidP="006713A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22A5BF0C" w14:textId="77777777" w:rsidR="00B958FE" w:rsidRPr="00EC175D" w:rsidRDefault="00B958FE" w:rsidP="006713A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4B9EFE09" w14:textId="77777777" w:rsidR="00B958FE" w:rsidRPr="00EC175D" w:rsidRDefault="00B958FE" w:rsidP="006713A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2D846E78" w14:textId="77777777" w:rsidR="00B958FE" w:rsidRPr="00EC175D" w:rsidRDefault="00B958FE" w:rsidP="006713A9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B958FE" w:rsidRPr="00EC175D" w14:paraId="5E7BD59F" w14:textId="77777777" w:rsidTr="006713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1D169363" w14:textId="77777777" w:rsidR="00B958FE" w:rsidRPr="00EC175D" w:rsidRDefault="00B958FE" w:rsidP="006713A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0620FC5C" w14:textId="33E269F2" w:rsidR="00B958FE" w:rsidRDefault="00E90129" w:rsidP="006713A9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Fechar</w:t>
            </w:r>
          </w:p>
        </w:tc>
        <w:tc>
          <w:tcPr>
            <w:tcW w:w="2417" w:type="dxa"/>
            <w:gridSpan w:val="3"/>
          </w:tcPr>
          <w:p w14:paraId="3A7DFC29" w14:textId="017D4785" w:rsidR="00B958FE" w:rsidRDefault="00E90129" w:rsidP="006713A9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Fecha a visualização da declaração.</w:t>
            </w:r>
          </w:p>
        </w:tc>
        <w:tc>
          <w:tcPr>
            <w:tcW w:w="894" w:type="dxa"/>
            <w:gridSpan w:val="2"/>
          </w:tcPr>
          <w:p w14:paraId="0E3F8737" w14:textId="77777777" w:rsidR="00B958FE" w:rsidRPr="00EC175D" w:rsidRDefault="00B958FE" w:rsidP="006713A9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633060C" w14:textId="39112E9D" w:rsidR="00B958FE" w:rsidRPr="002B5490" w:rsidRDefault="00B958FE" w:rsidP="002B5490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</w:tbl>
    <w:p w14:paraId="393B2BDC" w14:textId="77777777" w:rsidR="00B958FE" w:rsidRDefault="00B958FE" w:rsidP="002F54B7">
      <w:pPr>
        <w:pStyle w:val="EstiloPrototipo3"/>
        <w:ind w:left="284"/>
      </w:pPr>
    </w:p>
    <w:p w14:paraId="42170D0F" w14:textId="3BE67841" w:rsidR="0056045C" w:rsidRDefault="0056045C" w:rsidP="007112FF">
      <w:pPr>
        <w:pStyle w:val="EstiloPrototipo3"/>
        <w:numPr>
          <w:ilvl w:val="0"/>
          <w:numId w:val="5"/>
        </w:numPr>
      </w:pPr>
      <w:bookmarkStart w:id="20" w:name="_Ref20150663"/>
      <w:r>
        <w:t>Tela Inicial:</w:t>
      </w:r>
      <w:bookmarkEnd w:id="15"/>
      <w:bookmarkEnd w:id="19"/>
      <w:bookmarkEnd w:id="20"/>
    </w:p>
    <w:p w14:paraId="044B8C8D" w14:textId="575081D7" w:rsidR="00B00B8B" w:rsidRDefault="00BD389E" w:rsidP="007112FF">
      <w:pPr>
        <w:pStyle w:val="EstiloPrototipo3"/>
        <w:numPr>
          <w:ilvl w:val="2"/>
          <w:numId w:val="8"/>
        </w:numPr>
      </w:pPr>
      <w:bookmarkStart w:id="21" w:name="_Ref13749926"/>
      <w:bookmarkStart w:id="22" w:name="_Ref13657061"/>
      <w:r>
        <w:t>Tela Inicial</w:t>
      </w:r>
      <w:bookmarkEnd w:id="21"/>
    </w:p>
    <w:bookmarkEnd w:id="22"/>
    <w:p w14:paraId="13A01814" w14:textId="475D6511" w:rsidR="0056045C" w:rsidRDefault="0056045C" w:rsidP="0056045C">
      <w:pPr>
        <w:pStyle w:val="EstiloPrototipo3"/>
        <w:tabs>
          <w:tab w:val="clear" w:pos="425"/>
          <w:tab w:val="left" w:pos="0"/>
        </w:tabs>
        <w:ind w:left="426" w:hanging="426"/>
      </w:pPr>
      <w:r>
        <w:rPr>
          <w:noProof/>
        </w:rPr>
        <w:drawing>
          <wp:inline distT="0" distB="0" distL="0" distR="0" wp14:anchorId="64FB09AD" wp14:editId="564C0A96">
            <wp:extent cx="5760085" cy="48266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ametro_calendario_1_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5D3F" w14:textId="77777777" w:rsidR="0056045C" w:rsidRDefault="0056045C" w:rsidP="00FF65AE">
      <w:pPr>
        <w:pStyle w:val="EstiloPrototipo3"/>
        <w:jc w:val="center"/>
        <w:rPr>
          <w:noProof/>
        </w:rPr>
      </w:pPr>
    </w:p>
    <w:p w14:paraId="36EFF8F4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2F2E887A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27367003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6E73E5B3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6F3FF039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02EF9FA4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3DCBFD77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55C7A27C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43350969" w14:textId="77777777" w:rsidR="00D25B2B" w:rsidRDefault="00D25B2B" w:rsidP="00FF65AE">
      <w:pPr>
        <w:pStyle w:val="EstiloPrototipo3"/>
        <w:jc w:val="center"/>
        <w:rPr>
          <w:noProof/>
        </w:rPr>
      </w:pPr>
    </w:p>
    <w:p w14:paraId="66B1613C" w14:textId="77777777" w:rsidR="00B00B8B" w:rsidRDefault="00B00B8B" w:rsidP="00FF65AE">
      <w:pPr>
        <w:pStyle w:val="EstiloPrototipo3"/>
        <w:jc w:val="center"/>
        <w:rPr>
          <w:noProof/>
        </w:rPr>
      </w:pPr>
    </w:p>
    <w:p w14:paraId="2997CC92" w14:textId="4D808A90" w:rsidR="00B00B8B" w:rsidRDefault="00BD389E" w:rsidP="007112FF">
      <w:pPr>
        <w:pStyle w:val="EstiloPrototipo3"/>
        <w:numPr>
          <w:ilvl w:val="2"/>
          <w:numId w:val="9"/>
        </w:numPr>
        <w:jc w:val="left"/>
        <w:rPr>
          <w:noProof/>
        </w:rPr>
      </w:pPr>
      <w:bookmarkStart w:id="23" w:name="_Ref13657063"/>
      <w:r>
        <w:rPr>
          <w:noProof/>
        </w:rPr>
        <w:t xml:space="preserve"> </w:t>
      </w:r>
      <w:bookmarkStart w:id="24" w:name="_Ref13749928"/>
      <w:r>
        <w:rPr>
          <w:noProof/>
        </w:rPr>
        <w:t>Tela Inicial - Menu</w:t>
      </w:r>
      <w:bookmarkEnd w:id="24"/>
    </w:p>
    <w:bookmarkEnd w:id="23"/>
    <w:p w14:paraId="5991902B" w14:textId="04EA59FC" w:rsidR="00E37982" w:rsidRDefault="00D92312" w:rsidP="00FF65AE">
      <w:pPr>
        <w:pStyle w:val="EstiloPrototipo3"/>
        <w:jc w:val="center"/>
        <w:rPr>
          <w:noProof/>
        </w:rPr>
      </w:pPr>
      <w:r>
        <w:rPr>
          <w:noProof/>
        </w:rPr>
        <w:drawing>
          <wp:inline distT="0" distB="0" distL="0" distR="0" wp14:anchorId="2D8ABC97" wp14:editId="226F89C7">
            <wp:extent cx="5760085" cy="4830445"/>
            <wp:effectExtent l="0" t="0" r="0" b="825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ublicar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2C4A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507CE767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2C6300F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82EA0E3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5FDF24D1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0E94458A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93C69EA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4DB82B58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2D63BA0B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5E50120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1D690D42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622E4E47" w14:textId="77777777" w:rsidR="00132D20" w:rsidRDefault="00132D20" w:rsidP="00FF65AE">
      <w:pPr>
        <w:pStyle w:val="EstiloPrototipo3"/>
        <w:jc w:val="center"/>
        <w:rPr>
          <w:noProof/>
        </w:rPr>
      </w:pPr>
    </w:p>
    <w:p w14:paraId="53F68FA4" w14:textId="77777777" w:rsidR="000514D4" w:rsidRPr="00EC175D" w:rsidRDefault="00CE176F" w:rsidP="0030370F">
      <w:pPr>
        <w:pStyle w:val="Ttulo2"/>
        <w:numPr>
          <w:ilvl w:val="0"/>
          <w:numId w:val="0"/>
        </w:numPr>
        <w:spacing w:before="240"/>
      </w:pPr>
      <w:bookmarkStart w:id="25" w:name="_Toc20743579"/>
      <w:r w:rsidRPr="00EC175D">
        <w:t>CRITÉRIOS DE ACEITE</w:t>
      </w:r>
      <w:bookmarkEnd w:id="25"/>
    </w:p>
    <w:p w14:paraId="34F179F8" w14:textId="77777777" w:rsidR="0030370F" w:rsidRPr="00EC175D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EC175D">
        <w:rPr>
          <w:b/>
          <w:color w:val="auto"/>
        </w:rPr>
        <w:t xml:space="preserve">Premissa: </w:t>
      </w:r>
    </w:p>
    <w:p w14:paraId="2BA75331" w14:textId="538DB42A" w:rsidR="00790F8E" w:rsidRPr="00EC175D" w:rsidRDefault="00833861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EC175D">
        <w:t>Esta história deve ser executada quando o usuário acessa</w:t>
      </w:r>
      <w:r w:rsidR="0056045C" w:rsidRPr="00EC175D">
        <w:t>r</w:t>
      </w:r>
      <w:r w:rsidRPr="00EC175D">
        <w:t xml:space="preserve"> a opção “</w:t>
      </w:r>
      <w:r w:rsidR="00B00B8B" w:rsidRPr="00EC175D">
        <w:t>Menu&gt;&gt;</w:t>
      </w:r>
      <w:r w:rsidR="00CF0CD3">
        <w:rPr>
          <w:b/>
        </w:rPr>
        <w:t>Auxiliares</w:t>
      </w:r>
      <w:r w:rsidR="0056045C" w:rsidRPr="00EC175D">
        <w:t xml:space="preserve">&gt;&gt; </w:t>
      </w:r>
      <w:r w:rsidR="00532649" w:rsidRPr="00532649">
        <w:rPr>
          <w:b/>
        </w:rPr>
        <w:t>Declaração</w:t>
      </w:r>
      <w:r w:rsidRPr="00EC175D">
        <w:t>”.</w:t>
      </w:r>
      <w:r w:rsidR="00B00B8B" w:rsidRPr="00EC175D">
        <w:t xml:space="preserve"> </w:t>
      </w:r>
      <w:r w:rsidR="00B00B8B" w:rsidRPr="00EC175D">
        <w:rPr>
          <w:color w:val="31849B" w:themeColor="accent5" w:themeShade="BF"/>
        </w:rPr>
        <w:t>[</w:t>
      </w:r>
      <w:r w:rsidR="00532649">
        <w:rPr>
          <w:color w:val="31849B" w:themeColor="accent5" w:themeShade="BF"/>
        </w:rPr>
        <w:fldChar w:fldCharType="begin"/>
      </w:r>
      <w:r w:rsidR="00532649">
        <w:rPr>
          <w:color w:val="31849B" w:themeColor="accent5" w:themeShade="BF"/>
        </w:rPr>
        <w:instrText xml:space="preserve"> REF _Ref20150663 \r \h </w:instrText>
      </w:r>
      <w:r w:rsidR="00532649">
        <w:rPr>
          <w:color w:val="31849B" w:themeColor="accent5" w:themeShade="BF"/>
        </w:rPr>
      </w:r>
      <w:r w:rsidR="00532649">
        <w:rPr>
          <w:color w:val="31849B" w:themeColor="accent5" w:themeShade="BF"/>
        </w:rPr>
        <w:fldChar w:fldCharType="separate"/>
      </w:r>
      <w:r w:rsidR="00532649">
        <w:rPr>
          <w:color w:val="31849B" w:themeColor="accent5" w:themeShade="BF"/>
        </w:rPr>
        <w:t>P06</w:t>
      </w:r>
      <w:r w:rsidR="00532649">
        <w:rPr>
          <w:color w:val="31849B" w:themeColor="accent5" w:themeShade="BF"/>
        </w:rPr>
        <w:fldChar w:fldCharType="end"/>
      </w:r>
      <w:r w:rsidR="00F53D8E">
        <w:rPr>
          <w:color w:val="31849B" w:themeColor="accent5" w:themeShade="BF"/>
        </w:rPr>
        <w:t>] [</w:t>
      </w:r>
      <w:r w:rsidR="00F53D8E">
        <w:rPr>
          <w:color w:val="31849B" w:themeColor="accent5" w:themeShade="BF"/>
        </w:rPr>
        <w:fldChar w:fldCharType="begin"/>
      </w:r>
      <w:r w:rsidR="00F53D8E">
        <w:rPr>
          <w:color w:val="31849B" w:themeColor="accent5" w:themeShade="BF"/>
        </w:rPr>
        <w:instrText xml:space="preserve"> REF _Ref13749928 \r \h </w:instrText>
      </w:r>
      <w:r w:rsidR="00F53D8E">
        <w:rPr>
          <w:color w:val="31849B" w:themeColor="accent5" w:themeShade="BF"/>
        </w:rPr>
      </w:r>
      <w:r w:rsidR="00F53D8E">
        <w:rPr>
          <w:color w:val="31849B" w:themeColor="accent5" w:themeShade="BF"/>
        </w:rPr>
        <w:fldChar w:fldCharType="separate"/>
      </w:r>
      <w:r w:rsidR="00F53D8E">
        <w:rPr>
          <w:color w:val="31849B" w:themeColor="accent5" w:themeShade="BF"/>
        </w:rPr>
        <w:t>2.2</w:t>
      </w:r>
      <w:r w:rsidR="00F53D8E">
        <w:rPr>
          <w:color w:val="31849B" w:themeColor="accent5" w:themeShade="BF"/>
        </w:rPr>
        <w:fldChar w:fldCharType="end"/>
      </w:r>
      <w:r w:rsidR="00B00B8B" w:rsidRPr="00EC175D">
        <w:rPr>
          <w:color w:val="31849B" w:themeColor="accent5" w:themeShade="BF"/>
        </w:rPr>
        <w:t>]</w:t>
      </w:r>
      <w:r w:rsidR="00BA1F8B" w:rsidRPr="00EC175D">
        <w:rPr>
          <w:color w:val="31849B" w:themeColor="accent5" w:themeShade="BF"/>
        </w:rPr>
        <w:t xml:space="preserve"> </w:t>
      </w:r>
    </w:p>
    <w:p w14:paraId="04D7C257" w14:textId="799CA9E7" w:rsidR="00B00B8B" w:rsidRPr="00EC175D" w:rsidRDefault="00B00B8B" w:rsidP="00E17CF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EC175D">
        <w:t xml:space="preserve">O usuário deve ter permissão de </w:t>
      </w:r>
      <w:r w:rsidR="005015CA" w:rsidRPr="00EC175D">
        <w:t>acesso ao menu “</w:t>
      </w:r>
      <w:r w:rsidR="00CD65B0" w:rsidRPr="00CD65B0">
        <w:rPr>
          <w:b/>
        </w:rPr>
        <w:t>Auxiliares</w:t>
      </w:r>
      <w:r w:rsidR="005015CA" w:rsidRPr="00EC175D">
        <w:t xml:space="preserve">”, conforme cadastro no SICCAU Corporativo, vinculado ao usuário logado. </w:t>
      </w:r>
    </w:p>
    <w:p w14:paraId="1D8C0B39" w14:textId="6A63B5A3" w:rsidR="004A6CD5" w:rsidRDefault="004A6CD5" w:rsidP="008D103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EC175D">
        <w:t>Para os usuários sem permissão de acesso, o sistema não deve exibir o menu “</w:t>
      </w:r>
      <w:r w:rsidR="00AF6B78">
        <w:t>Auxiliares</w:t>
      </w:r>
      <w:r w:rsidRPr="00EC175D">
        <w:t>”.</w:t>
      </w:r>
    </w:p>
    <w:p w14:paraId="665F158B" w14:textId="77777777" w:rsidR="00B00B8B" w:rsidRPr="00EC175D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A24EFF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6" w:name="_Ref12024542"/>
      <w:r w:rsidRPr="00EC175D">
        <w:rPr>
          <w:b/>
        </w:rPr>
        <w:t>Regras Gerais:</w:t>
      </w:r>
      <w:bookmarkEnd w:id="26"/>
    </w:p>
    <w:p w14:paraId="473993FE" w14:textId="77777777" w:rsidR="00A24EFF" w:rsidRPr="00EC175D" w:rsidRDefault="00A24EFF" w:rsidP="00A24EFF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AABDFEE" w14:textId="55D233F3" w:rsidR="00A67B79" w:rsidRPr="00EC175D" w:rsidRDefault="0007671A" w:rsidP="0021355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7" w:name="_Ref20726988"/>
      <w:r>
        <w:rPr>
          <w:b/>
          <w:u w:val="single"/>
        </w:rPr>
        <w:t>CONSULTAR</w:t>
      </w:r>
      <w:r w:rsidR="00280149" w:rsidRPr="00EC175D">
        <w:rPr>
          <w:b/>
          <w:u w:val="single"/>
        </w:rPr>
        <w:t>:</w:t>
      </w:r>
      <w:bookmarkEnd w:id="27"/>
      <w:r w:rsidR="00280149" w:rsidRPr="00EC175D">
        <w:t xml:space="preserve"> </w:t>
      </w:r>
    </w:p>
    <w:p w14:paraId="5659B7B0" w14:textId="343B22A6" w:rsidR="008E3881" w:rsidRPr="00F66BB2" w:rsidRDefault="008E3881" w:rsidP="00A47D04">
      <w:pPr>
        <w:pStyle w:val="PargrafodaLista"/>
        <w:widowControl/>
        <w:numPr>
          <w:ilvl w:val="0"/>
          <w:numId w:val="16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F66BB2">
        <w:rPr>
          <w:color w:val="000000" w:themeColor="text1"/>
        </w:rPr>
        <w:t xml:space="preserve">Após </w:t>
      </w:r>
      <w:r w:rsidR="000A054B" w:rsidRPr="00F66BB2">
        <w:rPr>
          <w:color w:val="000000" w:themeColor="text1"/>
        </w:rPr>
        <w:t>ac</w:t>
      </w:r>
      <w:r w:rsidR="00926C1B" w:rsidRPr="00F66BB2">
        <w:rPr>
          <w:color w:val="000000" w:themeColor="text1"/>
        </w:rPr>
        <w:t>ionar</w:t>
      </w:r>
      <w:r w:rsidR="000A054B" w:rsidRPr="00F66BB2">
        <w:rPr>
          <w:color w:val="000000" w:themeColor="text1"/>
        </w:rPr>
        <w:t xml:space="preserve"> </w:t>
      </w:r>
      <w:r w:rsidR="00A67B79" w:rsidRPr="00F66BB2">
        <w:rPr>
          <w:color w:val="000000" w:themeColor="text1"/>
        </w:rPr>
        <w:t xml:space="preserve">o </w:t>
      </w:r>
      <w:r w:rsidR="00926C1B" w:rsidRPr="00F66BB2">
        <w:rPr>
          <w:color w:val="000000" w:themeColor="text1"/>
        </w:rPr>
        <w:t>sub</w:t>
      </w:r>
      <w:r w:rsidR="00A67B79" w:rsidRPr="00F66BB2">
        <w:rPr>
          <w:color w:val="000000" w:themeColor="text1"/>
        </w:rPr>
        <w:t xml:space="preserve">menu </w:t>
      </w:r>
      <w:r w:rsidR="000A054B" w:rsidRPr="00F66BB2">
        <w:rPr>
          <w:color w:val="000000" w:themeColor="text1"/>
        </w:rPr>
        <w:t>“</w:t>
      </w:r>
      <w:r w:rsidR="00CE3C16" w:rsidRPr="00CE3C16">
        <w:rPr>
          <w:b/>
          <w:color w:val="000000" w:themeColor="text1"/>
        </w:rPr>
        <w:t>Declaração</w:t>
      </w:r>
      <w:r w:rsidR="000A054B" w:rsidRPr="00F66BB2">
        <w:rPr>
          <w:color w:val="000000" w:themeColor="text1"/>
        </w:rPr>
        <w:t>”</w:t>
      </w:r>
      <w:r w:rsidRPr="00F66BB2">
        <w:rPr>
          <w:color w:val="000000" w:themeColor="text1"/>
        </w:rPr>
        <w:t xml:space="preserve">, o </w:t>
      </w:r>
      <w:r w:rsidR="00B00B8B" w:rsidRPr="00F66BB2">
        <w:rPr>
          <w:color w:val="000000" w:themeColor="text1"/>
        </w:rPr>
        <w:t xml:space="preserve">sistema </w:t>
      </w:r>
      <w:r w:rsidR="00484037" w:rsidRPr="00F66BB2">
        <w:rPr>
          <w:color w:val="000000" w:themeColor="text1"/>
        </w:rPr>
        <w:t>realiza a pesquisa e recupera as informações d</w:t>
      </w:r>
      <w:r w:rsidR="00CE3C16">
        <w:rPr>
          <w:color w:val="000000" w:themeColor="text1"/>
        </w:rPr>
        <w:t>a Declaração</w:t>
      </w:r>
      <w:r w:rsidR="00484037" w:rsidRPr="00F66BB2">
        <w:rPr>
          <w:color w:val="000000" w:themeColor="text1"/>
        </w:rPr>
        <w:t>,</w:t>
      </w:r>
      <w:r w:rsidR="00DF3B9A" w:rsidRPr="00F66BB2">
        <w:rPr>
          <w:color w:val="000000" w:themeColor="text1"/>
        </w:rPr>
        <w:t xml:space="preserve"> </w:t>
      </w:r>
      <w:r w:rsidR="009A6DF7" w:rsidRPr="00F66BB2">
        <w:rPr>
          <w:color w:val="000000" w:themeColor="text1"/>
        </w:rPr>
        <w:t>com o resultad</w:t>
      </w:r>
      <w:r w:rsidR="00DF3B9A" w:rsidRPr="00F66BB2">
        <w:rPr>
          <w:color w:val="000000" w:themeColor="text1"/>
        </w:rPr>
        <w:t>o</w:t>
      </w:r>
      <w:r w:rsidR="009A6DF7" w:rsidRPr="00F66BB2">
        <w:rPr>
          <w:color w:val="000000" w:themeColor="text1"/>
        </w:rPr>
        <w:t xml:space="preserve"> da pesquisa</w:t>
      </w:r>
      <w:r w:rsidR="00DF3B9A" w:rsidRPr="00F66BB2">
        <w:rPr>
          <w:color w:val="000000" w:themeColor="text1"/>
        </w:rPr>
        <w:t xml:space="preserve"> pré definido, com o valor default </w:t>
      </w:r>
      <w:r w:rsidR="0051057B" w:rsidRPr="00F66BB2">
        <w:rPr>
          <w:color w:val="000000" w:themeColor="text1"/>
        </w:rPr>
        <w:t xml:space="preserve">igual a </w:t>
      </w:r>
      <w:r w:rsidR="006571F2" w:rsidRPr="00F66BB2">
        <w:rPr>
          <w:color w:val="000000" w:themeColor="text1"/>
        </w:rPr>
        <w:t>“T</w:t>
      </w:r>
      <w:r w:rsidR="00DF3B9A" w:rsidRPr="00F66BB2">
        <w:rPr>
          <w:color w:val="000000" w:themeColor="text1"/>
        </w:rPr>
        <w:t>od</w:t>
      </w:r>
      <w:r w:rsidR="00CE3C16">
        <w:rPr>
          <w:color w:val="000000" w:themeColor="text1"/>
        </w:rPr>
        <w:t>o</w:t>
      </w:r>
      <w:r w:rsidR="00AF6B78">
        <w:rPr>
          <w:color w:val="000000" w:themeColor="text1"/>
        </w:rPr>
        <w:t>s</w:t>
      </w:r>
      <w:r w:rsidR="006571F2" w:rsidRPr="00F66BB2">
        <w:rPr>
          <w:color w:val="000000" w:themeColor="text1"/>
        </w:rPr>
        <w:t>”</w:t>
      </w:r>
      <w:r w:rsidR="00DF3B9A" w:rsidRPr="00F66BB2">
        <w:rPr>
          <w:color w:val="000000" w:themeColor="text1"/>
        </w:rPr>
        <w:t xml:space="preserve"> os </w:t>
      </w:r>
      <w:r w:rsidR="00666B54" w:rsidRPr="00F66BB2">
        <w:rPr>
          <w:color w:val="000000" w:themeColor="text1"/>
        </w:rPr>
        <w:t xml:space="preserve">registros de </w:t>
      </w:r>
      <w:r w:rsidR="00CE3C16">
        <w:rPr>
          <w:color w:val="000000" w:themeColor="text1"/>
        </w:rPr>
        <w:t>declaração</w:t>
      </w:r>
      <w:r w:rsidR="00926C1B" w:rsidRPr="00F66BB2">
        <w:rPr>
          <w:color w:val="000000" w:themeColor="text1"/>
        </w:rPr>
        <w:t>,</w:t>
      </w:r>
      <w:r w:rsidR="0051057B" w:rsidRPr="00F66BB2">
        <w:rPr>
          <w:color w:val="000000" w:themeColor="text1"/>
        </w:rPr>
        <w:t xml:space="preserve"> </w:t>
      </w:r>
      <w:r w:rsidR="00DF3B9A" w:rsidRPr="00F66BB2">
        <w:rPr>
          <w:color w:val="000000" w:themeColor="text1"/>
        </w:rPr>
        <w:t xml:space="preserve">cadastrados no </w:t>
      </w:r>
      <w:r w:rsidR="0051057B" w:rsidRPr="00F66BB2">
        <w:rPr>
          <w:color w:val="000000" w:themeColor="text1"/>
        </w:rPr>
        <w:t>sistema</w:t>
      </w:r>
      <w:r w:rsidR="00AF6B78">
        <w:rPr>
          <w:color w:val="000000" w:themeColor="text1"/>
        </w:rPr>
        <w:t xml:space="preserve"> eleitoral</w:t>
      </w:r>
      <w:r w:rsidR="0051057B" w:rsidRPr="00F66BB2">
        <w:rPr>
          <w:color w:val="000000" w:themeColor="text1"/>
        </w:rPr>
        <w:t>;</w:t>
      </w:r>
      <w:r w:rsidR="009A6DF7" w:rsidRPr="00F66BB2">
        <w:rPr>
          <w:color w:val="000000" w:themeColor="text1"/>
        </w:rPr>
        <w:t xml:space="preserve"> </w:t>
      </w:r>
      <w:r w:rsidR="00B00B8B" w:rsidRPr="00F66BB2">
        <w:rPr>
          <w:color w:val="31849B" w:themeColor="accent5" w:themeShade="BF"/>
        </w:rPr>
        <w:t>[</w:t>
      </w:r>
      <w:r w:rsidR="00B00B8B" w:rsidRPr="00F66BB2">
        <w:rPr>
          <w:color w:val="31849B" w:themeColor="accent5" w:themeShade="BF"/>
        </w:rPr>
        <w:fldChar w:fldCharType="begin"/>
      </w:r>
      <w:r w:rsidR="00B00B8B" w:rsidRPr="00F66BB2">
        <w:rPr>
          <w:color w:val="31849B" w:themeColor="accent5" w:themeShade="BF"/>
        </w:rPr>
        <w:instrText xml:space="preserve"> REF _Ref13579930 \r \h </w:instrText>
      </w:r>
      <w:r w:rsidR="00EC175D" w:rsidRPr="00F66BB2">
        <w:rPr>
          <w:color w:val="31849B" w:themeColor="accent5" w:themeShade="BF"/>
        </w:rPr>
        <w:instrText xml:space="preserve"> \* MERGEFORMAT </w:instrText>
      </w:r>
      <w:r w:rsidR="00B00B8B" w:rsidRPr="00F66BB2">
        <w:rPr>
          <w:color w:val="31849B" w:themeColor="accent5" w:themeShade="BF"/>
        </w:rPr>
      </w:r>
      <w:r w:rsidR="00B00B8B" w:rsidRPr="00F66BB2">
        <w:rPr>
          <w:color w:val="31849B" w:themeColor="accent5" w:themeShade="BF"/>
        </w:rPr>
        <w:fldChar w:fldCharType="separate"/>
      </w:r>
      <w:r w:rsidR="002863AB" w:rsidRPr="00F66BB2">
        <w:rPr>
          <w:color w:val="31849B" w:themeColor="accent5" w:themeShade="BF"/>
        </w:rPr>
        <w:t>P01</w:t>
      </w:r>
      <w:r w:rsidR="00B00B8B" w:rsidRPr="00F66BB2">
        <w:rPr>
          <w:color w:val="31849B" w:themeColor="accent5" w:themeShade="BF"/>
        </w:rPr>
        <w:fldChar w:fldCharType="end"/>
      </w:r>
      <w:r w:rsidR="00B00B8B" w:rsidRPr="00F66BB2">
        <w:rPr>
          <w:color w:val="31849B" w:themeColor="accent5" w:themeShade="BF"/>
        </w:rPr>
        <w:t>]</w:t>
      </w:r>
    </w:p>
    <w:p w14:paraId="4FEF58F7" w14:textId="77777777" w:rsidR="00F66BB2" w:rsidRPr="00F66BB2" w:rsidRDefault="00F66BB2" w:rsidP="00F66BB2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07E0A605" w14:textId="583086E9" w:rsidR="00455881" w:rsidRPr="00F66BB2" w:rsidRDefault="00455881" w:rsidP="00A47D04">
      <w:pPr>
        <w:pStyle w:val="PargrafodaLista"/>
        <w:widowControl/>
        <w:numPr>
          <w:ilvl w:val="0"/>
          <w:numId w:val="16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F66BB2">
        <w:rPr>
          <w:color w:val="000000" w:themeColor="text1"/>
        </w:rPr>
        <w:t xml:space="preserve">Ao acionar o </w:t>
      </w:r>
      <w:r w:rsidR="00926C1B" w:rsidRPr="00F66BB2">
        <w:rPr>
          <w:color w:val="000000" w:themeColor="text1"/>
        </w:rPr>
        <w:t>s</w:t>
      </w:r>
      <w:r w:rsidRPr="00F66BB2">
        <w:rPr>
          <w:color w:val="000000" w:themeColor="text1"/>
        </w:rPr>
        <w:t>ubMenu “</w:t>
      </w:r>
      <w:r w:rsidR="00CE3C16">
        <w:rPr>
          <w:b/>
          <w:color w:val="000000" w:themeColor="text1"/>
        </w:rPr>
        <w:t>Declaração</w:t>
      </w:r>
      <w:r w:rsidRPr="00F66BB2">
        <w:rPr>
          <w:color w:val="000000" w:themeColor="text1"/>
        </w:rPr>
        <w:t xml:space="preserve">”, o sistema altera a label </w:t>
      </w:r>
      <w:r w:rsidR="001F3225" w:rsidRPr="00F66BB2">
        <w:rPr>
          <w:color w:val="000000" w:themeColor="text1"/>
        </w:rPr>
        <w:t>exibida</w:t>
      </w:r>
      <w:r w:rsidRPr="00F66BB2">
        <w:rPr>
          <w:color w:val="000000" w:themeColor="text1"/>
        </w:rPr>
        <w:t xml:space="preserve"> para “</w:t>
      </w:r>
      <w:r w:rsidR="001F3225" w:rsidRPr="00F66BB2">
        <w:rPr>
          <w:b/>
          <w:color w:val="000000" w:themeColor="text1"/>
        </w:rPr>
        <w:t xml:space="preserve">Parametrizar </w:t>
      </w:r>
      <w:r w:rsidR="00CE3C16">
        <w:rPr>
          <w:b/>
          <w:color w:val="000000" w:themeColor="text1"/>
        </w:rPr>
        <w:t>Declaração</w:t>
      </w:r>
      <w:r w:rsidRPr="00F66BB2">
        <w:rPr>
          <w:color w:val="000000" w:themeColor="text1"/>
        </w:rPr>
        <w:t>”</w:t>
      </w:r>
      <w:r w:rsidR="00926C1B" w:rsidRPr="00F66BB2">
        <w:rPr>
          <w:color w:val="000000" w:themeColor="text1"/>
        </w:rPr>
        <w:t xml:space="preserve"> e limpa a label “Bem Vindo(a) &lt;nome do usuário que logado&gt;</w:t>
      </w:r>
      <w:r w:rsidR="001F3225" w:rsidRPr="00F66BB2">
        <w:rPr>
          <w:color w:val="000000" w:themeColor="text1"/>
        </w:rPr>
        <w:t>, caso esteja sendo exibida</w:t>
      </w:r>
      <w:r w:rsidR="00765709" w:rsidRPr="00F66BB2">
        <w:rPr>
          <w:color w:val="000000" w:themeColor="text1"/>
        </w:rPr>
        <w:t>.</w:t>
      </w:r>
    </w:p>
    <w:p w14:paraId="626AB714" w14:textId="77777777" w:rsidR="00FD4D6F" w:rsidRPr="00EC175D" w:rsidRDefault="00FD4D6F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</w:p>
    <w:p w14:paraId="73FFD77B" w14:textId="0643F19D" w:rsidR="00926C1B" w:rsidRPr="006F2D64" w:rsidRDefault="006F2D64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b/>
          <w:color w:val="auto"/>
        </w:rPr>
      </w:pPr>
      <w:r w:rsidRPr="006F2D64">
        <w:rPr>
          <w:b/>
          <w:color w:val="auto"/>
        </w:rPr>
        <w:t>Ex:</w:t>
      </w:r>
    </w:p>
    <w:p w14:paraId="519DF752" w14:textId="3D3BA677" w:rsidR="00455881" w:rsidRPr="00EC175D" w:rsidRDefault="00455881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EC175D">
        <w:rPr>
          <w:color w:val="auto"/>
        </w:rPr>
        <w:t>De</w:t>
      </w:r>
      <w:r w:rsidRPr="00EC175D">
        <w:rPr>
          <w:color w:val="31849B" w:themeColor="accent5" w:themeShade="BF"/>
        </w:rPr>
        <w:t>:</w:t>
      </w:r>
    </w:p>
    <w:p w14:paraId="2C591279" w14:textId="5B100DF7" w:rsidR="00455881" w:rsidRPr="00EC175D" w:rsidRDefault="006F2D64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498DAF0" wp14:editId="4A4B6D17">
            <wp:extent cx="3767328" cy="617499"/>
            <wp:effectExtent l="0" t="0" r="508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147" cy="62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F4E2" w14:textId="565C8553" w:rsidR="00455881" w:rsidRPr="00EC175D" w:rsidRDefault="00455881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EC175D">
        <w:rPr>
          <w:color w:val="auto"/>
        </w:rPr>
        <w:t xml:space="preserve">Para: </w:t>
      </w:r>
    </w:p>
    <w:p w14:paraId="069267AA" w14:textId="57E1CADC" w:rsidR="00455881" w:rsidRPr="00EC175D" w:rsidRDefault="00CE3C16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85B12C3" wp14:editId="5B752066">
            <wp:extent cx="3808389" cy="463137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570" cy="47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D47A" w14:textId="77777777" w:rsidR="00FB177D" w:rsidRPr="00EC175D" w:rsidRDefault="00FB177D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</w:p>
    <w:p w14:paraId="3A9D0C43" w14:textId="77777777" w:rsidR="00484037" w:rsidRPr="00EC175D" w:rsidRDefault="00484037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5E35427F" w14:textId="36FACBC7" w:rsidR="00C8013A" w:rsidRPr="00C8013A" w:rsidRDefault="008E3881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r w:rsidRPr="00EC175D">
        <w:t xml:space="preserve"> </w:t>
      </w:r>
      <w:bookmarkStart w:id="28" w:name="_Ref17641422"/>
      <w:bookmarkStart w:id="29" w:name="_Ref15911404"/>
      <w:r w:rsidR="00C8013A" w:rsidRPr="00C8013A">
        <w:rPr>
          <w:b/>
        </w:rPr>
        <w:t>Filtros</w:t>
      </w:r>
      <w:r w:rsidR="00AA33C4">
        <w:rPr>
          <w:b/>
        </w:rPr>
        <w:t xml:space="preserve"> </w:t>
      </w:r>
      <w:r w:rsidR="00AA33C4" w:rsidRPr="00F66BB2">
        <w:rPr>
          <w:color w:val="31849B" w:themeColor="accent5" w:themeShade="BF"/>
        </w:rPr>
        <w:t>[</w:t>
      </w:r>
      <w:r w:rsidR="00AA33C4" w:rsidRPr="00F66BB2">
        <w:rPr>
          <w:color w:val="31849B" w:themeColor="accent5" w:themeShade="BF"/>
        </w:rPr>
        <w:fldChar w:fldCharType="begin"/>
      </w:r>
      <w:r w:rsidR="00AA33C4" w:rsidRPr="00F66BB2">
        <w:rPr>
          <w:color w:val="31849B" w:themeColor="accent5" w:themeShade="BF"/>
        </w:rPr>
        <w:instrText xml:space="preserve"> REF _Ref13579930 \r \h  \* MERGEFORMAT </w:instrText>
      </w:r>
      <w:r w:rsidR="00AA33C4" w:rsidRPr="00F66BB2">
        <w:rPr>
          <w:color w:val="31849B" w:themeColor="accent5" w:themeShade="BF"/>
        </w:rPr>
      </w:r>
      <w:r w:rsidR="00AA33C4" w:rsidRPr="00F66BB2">
        <w:rPr>
          <w:color w:val="31849B" w:themeColor="accent5" w:themeShade="BF"/>
        </w:rPr>
        <w:fldChar w:fldCharType="separate"/>
      </w:r>
      <w:r w:rsidR="00AA33C4" w:rsidRPr="00F66BB2">
        <w:rPr>
          <w:color w:val="31849B" w:themeColor="accent5" w:themeShade="BF"/>
        </w:rPr>
        <w:t>P01</w:t>
      </w:r>
      <w:r w:rsidR="00AA33C4" w:rsidRPr="00F66BB2">
        <w:rPr>
          <w:color w:val="31849B" w:themeColor="accent5" w:themeShade="BF"/>
        </w:rPr>
        <w:fldChar w:fldCharType="end"/>
      </w:r>
      <w:r w:rsidR="00AA33C4" w:rsidRPr="00F66BB2">
        <w:rPr>
          <w:color w:val="31849B" w:themeColor="accent5" w:themeShade="BF"/>
        </w:rPr>
        <w:t>]</w:t>
      </w:r>
      <w:bookmarkEnd w:id="28"/>
    </w:p>
    <w:p w14:paraId="1F0F7A6A" w14:textId="3C44FDEB" w:rsidR="00280149" w:rsidRPr="00EC175D" w:rsidRDefault="009A6DF7" w:rsidP="00A47D04">
      <w:pPr>
        <w:pStyle w:val="PargrafodaLista"/>
        <w:widowControl/>
        <w:numPr>
          <w:ilvl w:val="0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C175D">
        <w:t>O sistema deve</w:t>
      </w:r>
      <w:r w:rsidR="00C40B0C">
        <w:t xml:space="preserve"> exibir nos filtros, combobox com múltipla seleção</w:t>
      </w:r>
      <w:r w:rsidR="00280149" w:rsidRPr="00EC175D">
        <w:t>:</w:t>
      </w:r>
      <w:bookmarkEnd w:id="29"/>
    </w:p>
    <w:p w14:paraId="5EFF33B1" w14:textId="731C7A9A" w:rsidR="0051057B" w:rsidRPr="00EC175D" w:rsidRDefault="00C40B0C" w:rsidP="00CE3C16">
      <w:pPr>
        <w:pStyle w:val="PargrafodaLista"/>
        <w:widowControl/>
        <w:autoSpaceDE/>
        <w:autoSpaceDN/>
        <w:adjustRightInd/>
        <w:spacing w:after="200" w:line="276" w:lineRule="auto"/>
        <w:ind w:left="993" w:hanging="426"/>
        <w:contextualSpacing/>
        <w:jc w:val="both"/>
      </w:pPr>
      <w:r>
        <w:t xml:space="preserve">  </w:t>
      </w:r>
    </w:p>
    <w:p w14:paraId="5981DB15" w14:textId="4F375C3C" w:rsidR="008D6137" w:rsidRDefault="00FA598A" w:rsidP="00FA598A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C175D">
        <w:t>No filtro “</w:t>
      </w:r>
      <w:r w:rsidRPr="001D1AD9">
        <w:rPr>
          <w:b/>
        </w:rPr>
        <w:t>Módulo</w:t>
      </w:r>
      <w:r w:rsidRPr="00EC175D">
        <w:t xml:space="preserve">”, </w:t>
      </w:r>
      <w:r>
        <w:t>o sistema d</w:t>
      </w:r>
      <w:r w:rsidRPr="00EC175D">
        <w:t xml:space="preserve">eve exibir </w:t>
      </w:r>
      <w:r>
        <w:t xml:space="preserve">os valores: </w:t>
      </w:r>
      <w:r w:rsidR="008D6137">
        <w:t>Acadêmico, Certidão, Eleitoral, Ética,</w:t>
      </w:r>
      <w:r w:rsidR="008D6137" w:rsidRPr="008D6137">
        <w:t xml:space="preserve"> </w:t>
      </w:r>
      <w:r w:rsidR="008D6137">
        <w:t>Financeiro, Fiscalização</w:t>
      </w:r>
      <w:r w:rsidR="008D6137" w:rsidRPr="008D6137">
        <w:t>,</w:t>
      </w:r>
      <w:r w:rsidR="008D6137">
        <w:t xml:space="preserve"> Pessoa Física, Pessoa Jurídica, RDA e RRT. Os módulos devem ser exibidas em ordem alfabética;</w:t>
      </w:r>
    </w:p>
    <w:p w14:paraId="226B0447" w14:textId="77777777" w:rsidR="00FA598A" w:rsidRDefault="00FA598A" w:rsidP="00FA598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086A7506" w14:textId="526FFEB2" w:rsidR="006571F2" w:rsidRDefault="006571F2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C175D">
        <w:t>No filtro “</w:t>
      </w:r>
      <w:r w:rsidR="00AF6B78" w:rsidRPr="00AF6B78">
        <w:rPr>
          <w:b/>
        </w:rPr>
        <w:t>Nome da</w:t>
      </w:r>
      <w:r w:rsidR="00AF6B78">
        <w:t xml:space="preserve"> </w:t>
      </w:r>
      <w:r w:rsidR="001D1AD9" w:rsidRPr="001D1AD9">
        <w:rPr>
          <w:b/>
        </w:rPr>
        <w:t>Declaração</w:t>
      </w:r>
      <w:r w:rsidR="00F66BB2">
        <w:t>”</w:t>
      </w:r>
      <w:r w:rsidRPr="00EC175D">
        <w:t xml:space="preserve">, </w:t>
      </w:r>
      <w:r w:rsidR="00F66BB2">
        <w:t xml:space="preserve">o sistema </w:t>
      </w:r>
      <w:r w:rsidRPr="00EC175D">
        <w:t xml:space="preserve">deve </w:t>
      </w:r>
      <w:r w:rsidR="00E336D0">
        <w:t xml:space="preserve">popular com </w:t>
      </w:r>
      <w:r w:rsidR="00DF5B9C">
        <w:t>tod</w:t>
      </w:r>
      <w:r w:rsidR="001D1AD9">
        <w:t>a</w:t>
      </w:r>
      <w:r w:rsidR="00DF5B9C">
        <w:t xml:space="preserve">s </w:t>
      </w:r>
      <w:r w:rsidR="00CE3C16">
        <w:t>as</w:t>
      </w:r>
      <w:r w:rsidR="00F66BB2">
        <w:t xml:space="preserve"> </w:t>
      </w:r>
      <w:r w:rsidR="008E2E51" w:rsidRPr="008E2E51">
        <w:rPr>
          <w:b/>
        </w:rPr>
        <w:t>Declarações ATIVAS</w:t>
      </w:r>
      <w:r w:rsidR="008E2E51">
        <w:rPr>
          <w:b/>
        </w:rPr>
        <w:t>,</w:t>
      </w:r>
      <w:r w:rsidR="008E2E51">
        <w:t xml:space="preserve"> </w:t>
      </w:r>
      <w:r w:rsidR="00F66BB2">
        <w:t>incluíd</w:t>
      </w:r>
      <w:r w:rsidR="001D1AD9">
        <w:t>a</w:t>
      </w:r>
      <w:r w:rsidR="00F66BB2">
        <w:t>s pelo ator</w:t>
      </w:r>
      <w:r w:rsidR="00E336D0">
        <w:t xml:space="preserve">, </w:t>
      </w:r>
      <w:r w:rsidR="00F018BC">
        <w:t xml:space="preserve">conforme </w:t>
      </w:r>
      <w:r w:rsidR="00E336D0">
        <w:t>o módulo anteriormente selecionado</w:t>
      </w:r>
      <w:r w:rsidR="00F66BB2">
        <w:t xml:space="preserve">. </w:t>
      </w:r>
      <w:r w:rsidR="00CE3C16">
        <w:t>A</w:t>
      </w:r>
      <w:r w:rsidR="00F66BB2">
        <w:t xml:space="preserve">s </w:t>
      </w:r>
      <w:r w:rsidR="00CE3C16">
        <w:t>declarações</w:t>
      </w:r>
      <w:r w:rsidR="00F66BB2">
        <w:t xml:space="preserve"> devem ser </w:t>
      </w:r>
      <w:r w:rsidR="00DF5B9C">
        <w:t>exibid</w:t>
      </w:r>
      <w:r w:rsidR="00CE3C16">
        <w:t>a</w:t>
      </w:r>
      <w:r w:rsidR="00DF5B9C">
        <w:t>s em</w:t>
      </w:r>
      <w:r w:rsidR="00F66BB2">
        <w:t xml:space="preserve"> ordem alfabética;</w:t>
      </w:r>
    </w:p>
    <w:p w14:paraId="680AA271" w14:textId="77777777" w:rsidR="00F66BB2" w:rsidRPr="00EC175D" w:rsidRDefault="00F66BB2" w:rsidP="00F66BB2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3D5AE46A" w14:textId="77777777" w:rsidR="002B1BFB" w:rsidRPr="00EC175D" w:rsidRDefault="002B1BFB" w:rsidP="002B1BFB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193ACDFE" w14:textId="77777777" w:rsidR="002B1BFB" w:rsidRPr="00C8013A" w:rsidRDefault="002B1BFB" w:rsidP="002B1BFB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r w:rsidRPr="00EC175D">
        <w:t xml:space="preserve"> </w:t>
      </w:r>
      <w:bookmarkStart w:id="30" w:name="_Ref17574161"/>
      <w:r w:rsidRPr="00C8013A">
        <w:rPr>
          <w:b/>
        </w:rPr>
        <w:t>Resultado da Pesquisa</w:t>
      </w:r>
      <w:bookmarkEnd w:id="30"/>
    </w:p>
    <w:p w14:paraId="62F9839B" w14:textId="5CD1D89A" w:rsidR="002B1BFB" w:rsidRPr="00EC175D" w:rsidRDefault="002B1BFB" w:rsidP="00A47D04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EC175D">
        <w:t>O sistema deve</w:t>
      </w:r>
      <w:r>
        <w:t xml:space="preserve"> exibir o resultado da pesquisa com as colunas:</w:t>
      </w:r>
    </w:p>
    <w:p w14:paraId="47B720CA" w14:textId="77777777" w:rsidR="00C40B0C" w:rsidRDefault="00C40B0C" w:rsidP="00C40B0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4C786101" w14:textId="1D3BC8B4" w:rsidR="00A06C65" w:rsidRPr="00FE3B04" w:rsidRDefault="0068084B" w:rsidP="00A47D04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 w:rsidRPr="00FE3B04">
        <w:rPr>
          <w:b/>
          <w:color w:val="000000" w:themeColor="text1"/>
        </w:rPr>
        <w:lastRenderedPageBreak/>
        <w:t>Nº</w:t>
      </w:r>
      <w:r w:rsidR="00AD7E95" w:rsidRPr="00FE3B04">
        <w:rPr>
          <w:color w:val="000000" w:themeColor="text1"/>
        </w:rPr>
        <w:t>: Exibe o número gerado automaticamente pelo sistema</w:t>
      </w:r>
      <w:r w:rsidR="00861BE6" w:rsidRPr="00FE3B04">
        <w:rPr>
          <w:color w:val="000000" w:themeColor="text1"/>
          <w:highlight w:val="yellow"/>
        </w:rPr>
        <w:t>;</w:t>
      </w:r>
      <w:r w:rsidR="00AD7E95" w:rsidRPr="00FE3B04">
        <w:rPr>
          <w:color w:val="000000" w:themeColor="text1"/>
          <w:highlight w:val="yellow"/>
        </w:rPr>
        <w:t xml:space="preserve"> </w:t>
      </w:r>
      <w:r w:rsidR="00AD7E95" w:rsidRPr="00FE3B04">
        <w:rPr>
          <w:color w:val="31849B" w:themeColor="accent5" w:themeShade="BF"/>
          <w:highlight w:val="yellow"/>
        </w:rPr>
        <w:t>[</w:t>
      </w:r>
      <w:r w:rsidR="00861BE6" w:rsidRPr="00FE3B04">
        <w:rPr>
          <w:color w:val="31849B" w:themeColor="accent5" w:themeShade="BF"/>
          <w:highlight w:val="yellow"/>
        </w:rPr>
        <w:fldChar w:fldCharType="begin"/>
      </w:r>
      <w:r w:rsidR="00861BE6" w:rsidRPr="00FE3B04">
        <w:rPr>
          <w:color w:val="31849B" w:themeColor="accent5" w:themeShade="BF"/>
          <w:highlight w:val="yellow"/>
        </w:rPr>
        <w:instrText xml:space="preserve"> REF _Ref17461581 \r \h  \* MERGEFORMAT </w:instrText>
      </w:r>
      <w:r w:rsidR="00861BE6" w:rsidRPr="00FE3B04">
        <w:rPr>
          <w:color w:val="31849B" w:themeColor="accent5" w:themeShade="BF"/>
          <w:highlight w:val="yellow"/>
        </w:rPr>
      </w:r>
      <w:r w:rsidR="00861BE6" w:rsidRPr="00FE3B04">
        <w:rPr>
          <w:color w:val="31849B" w:themeColor="accent5" w:themeShade="BF"/>
          <w:highlight w:val="yellow"/>
        </w:rPr>
        <w:fldChar w:fldCharType="separate"/>
      </w:r>
      <w:r w:rsidR="00861BE6" w:rsidRPr="00FE3B04">
        <w:rPr>
          <w:color w:val="31849B" w:themeColor="accent5" w:themeShade="BF"/>
          <w:highlight w:val="yellow"/>
        </w:rPr>
        <w:t>2.2</w:t>
      </w:r>
      <w:r w:rsidR="00861BE6" w:rsidRPr="00FE3B04">
        <w:rPr>
          <w:color w:val="31849B" w:themeColor="accent5" w:themeShade="BF"/>
          <w:highlight w:val="yellow"/>
        </w:rPr>
        <w:fldChar w:fldCharType="end"/>
      </w:r>
      <w:r w:rsidR="00AD7E95" w:rsidRPr="00FE3B04">
        <w:rPr>
          <w:color w:val="31849B" w:themeColor="accent5" w:themeShade="BF"/>
          <w:highlight w:val="yellow"/>
        </w:rPr>
        <w:t>]</w:t>
      </w:r>
    </w:p>
    <w:p w14:paraId="21C3AA9F" w14:textId="77777777" w:rsidR="0080522D" w:rsidRPr="00FE3B04" w:rsidRDefault="0080522D" w:rsidP="00FE3B04">
      <w:pPr>
        <w:pStyle w:val="PargrafodaLista"/>
        <w:widowControl/>
        <w:autoSpaceDE/>
        <w:autoSpaceDN/>
        <w:adjustRightInd/>
        <w:spacing w:after="200" w:line="276" w:lineRule="auto"/>
        <w:ind w:left="1843"/>
        <w:contextualSpacing/>
        <w:jc w:val="both"/>
        <w:rPr>
          <w:color w:val="000000" w:themeColor="text1"/>
        </w:rPr>
      </w:pPr>
    </w:p>
    <w:p w14:paraId="6A755BAB" w14:textId="6B36B954" w:rsidR="0080522D" w:rsidRPr="00FE3B04" w:rsidRDefault="00DF59AC" w:rsidP="00A47D04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Nome da </w:t>
      </w:r>
      <w:r w:rsidR="00C73CE4" w:rsidRPr="00FE3B04">
        <w:rPr>
          <w:b/>
          <w:color w:val="000000" w:themeColor="text1"/>
        </w:rPr>
        <w:t>Declaração</w:t>
      </w:r>
      <w:r w:rsidR="00AD7E95" w:rsidRPr="00FE3B04">
        <w:rPr>
          <w:b/>
          <w:color w:val="000000" w:themeColor="text1"/>
        </w:rPr>
        <w:t xml:space="preserve">: </w:t>
      </w:r>
      <w:r w:rsidR="00AD7E95" w:rsidRPr="00FE3B04">
        <w:rPr>
          <w:color w:val="000000" w:themeColor="text1"/>
        </w:rPr>
        <w:t xml:space="preserve">Exibe </w:t>
      </w:r>
      <w:r w:rsidR="00C73CE4" w:rsidRPr="00FE3B04">
        <w:rPr>
          <w:color w:val="000000" w:themeColor="text1"/>
        </w:rPr>
        <w:t xml:space="preserve">o </w:t>
      </w:r>
      <w:r w:rsidR="00FE3B04" w:rsidRPr="00DF59AC">
        <w:rPr>
          <w:color w:val="000000" w:themeColor="text1"/>
          <w:u w:val="single"/>
        </w:rPr>
        <w:t xml:space="preserve">Nome </w:t>
      </w:r>
      <w:r w:rsidR="00C73CE4" w:rsidRPr="00DF59AC">
        <w:rPr>
          <w:color w:val="000000" w:themeColor="text1"/>
          <w:u w:val="single"/>
        </w:rPr>
        <w:t xml:space="preserve">da </w:t>
      </w:r>
      <w:r w:rsidR="00FE3B04" w:rsidRPr="00DF59AC">
        <w:rPr>
          <w:color w:val="000000" w:themeColor="text1"/>
          <w:u w:val="single"/>
        </w:rPr>
        <w:t>D</w:t>
      </w:r>
      <w:r w:rsidR="00C73CE4" w:rsidRPr="00DF59AC">
        <w:rPr>
          <w:color w:val="000000" w:themeColor="text1"/>
          <w:u w:val="single"/>
        </w:rPr>
        <w:t>eclaração</w:t>
      </w:r>
      <w:r w:rsidR="00C73CE4" w:rsidRPr="00FE3B04">
        <w:rPr>
          <w:color w:val="000000" w:themeColor="text1"/>
        </w:rPr>
        <w:t xml:space="preserve"> que</w:t>
      </w:r>
      <w:r w:rsidR="00AD7E95" w:rsidRPr="00FE3B04">
        <w:rPr>
          <w:color w:val="000000" w:themeColor="text1"/>
        </w:rPr>
        <w:t xml:space="preserve"> o ator informou ao incluir/alterar os dados d</w:t>
      </w:r>
      <w:r w:rsidR="00C73CE4" w:rsidRPr="00FE3B04">
        <w:rPr>
          <w:color w:val="000000" w:themeColor="text1"/>
        </w:rPr>
        <w:t>a</w:t>
      </w:r>
      <w:r w:rsidR="00AD7E95" w:rsidRPr="00FE3B04">
        <w:rPr>
          <w:color w:val="000000" w:themeColor="text1"/>
        </w:rPr>
        <w:t xml:space="preserve"> </w:t>
      </w:r>
      <w:r w:rsidR="00C73CE4" w:rsidRPr="00FE3B04">
        <w:rPr>
          <w:color w:val="000000" w:themeColor="text1"/>
        </w:rPr>
        <w:t>declaração</w:t>
      </w:r>
      <w:r w:rsidR="00AD7E95" w:rsidRPr="00FE3B04">
        <w:rPr>
          <w:color w:val="000000" w:themeColor="text1"/>
        </w:rPr>
        <w:t>;</w:t>
      </w:r>
      <w:r w:rsidR="00987EC1" w:rsidRPr="00FE3B04">
        <w:rPr>
          <w:color w:val="000000" w:themeColor="text1"/>
        </w:rPr>
        <w:t xml:space="preserve"> </w:t>
      </w:r>
      <w:r w:rsidR="00987EC1" w:rsidRPr="00FE3B04">
        <w:rPr>
          <w:color w:val="31849B" w:themeColor="accent5" w:themeShade="BF"/>
          <w:highlight w:val="yellow"/>
        </w:rPr>
        <w:t>[</w:t>
      </w:r>
      <w:r w:rsidR="00987EC1" w:rsidRPr="00FE3B04">
        <w:rPr>
          <w:color w:val="31849B" w:themeColor="accent5" w:themeShade="BF"/>
          <w:highlight w:val="yellow"/>
        </w:rPr>
        <w:fldChar w:fldCharType="begin"/>
      </w:r>
      <w:r w:rsidR="00987EC1" w:rsidRPr="00FE3B04">
        <w:rPr>
          <w:color w:val="31849B" w:themeColor="accent5" w:themeShade="BF"/>
          <w:highlight w:val="yellow"/>
        </w:rPr>
        <w:instrText xml:space="preserve"> REF _Ref17462589 \r \h </w:instrText>
      </w:r>
      <w:r w:rsidR="00E61D79" w:rsidRPr="00FE3B04">
        <w:rPr>
          <w:color w:val="31849B" w:themeColor="accent5" w:themeShade="BF"/>
          <w:highlight w:val="yellow"/>
        </w:rPr>
        <w:instrText xml:space="preserve"> \* MERGEFORMAT </w:instrText>
      </w:r>
      <w:r w:rsidR="00987EC1" w:rsidRPr="00FE3B04">
        <w:rPr>
          <w:color w:val="31849B" w:themeColor="accent5" w:themeShade="BF"/>
          <w:highlight w:val="yellow"/>
        </w:rPr>
      </w:r>
      <w:r w:rsidR="00987EC1" w:rsidRPr="00FE3B04">
        <w:rPr>
          <w:color w:val="31849B" w:themeColor="accent5" w:themeShade="BF"/>
          <w:highlight w:val="yellow"/>
        </w:rPr>
        <w:fldChar w:fldCharType="separate"/>
      </w:r>
      <w:r w:rsidR="00987EC1" w:rsidRPr="00FE3B04">
        <w:rPr>
          <w:color w:val="31849B" w:themeColor="accent5" w:themeShade="BF"/>
          <w:highlight w:val="yellow"/>
        </w:rPr>
        <w:t>2.2.1</w:t>
      </w:r>
      <w:r w:rsidR="00987EC1" w:rsidRPr="00FE3B04">
        <w:rPr>
          <w:color w:val="31849B" w:themeColor="accent5" w:themeShade="BF"/>
          <w:highlight w:val="yellow"/>
        </w:rPr>
        <w:fldChar w:fldCharType="end"/>
      </w:r>
      <w:r w:rsidR="00987EC1" w:rsidRPr="00FE3B04">
        <w:rPr>
          <w:color w:val="31849B" w:themeColor="accent5" w:themeShade="BF"/>
          <w:highlight w:val="yellow"/>
        </w:rPr>
        <w:t>]</w:t>
      </w:r>
      <w:r w:rsidR="008E2E51">
        <w:rPr>
          <w:color w:val="31849B" w:themeColor="accent5" w:themeShade="BF"/>
        </w:rPr>
        <w:t xml:space="preserve">. </w:t>
      </w:r>
      <w:r w:rsidR="008E2E51" w:rsidRPr="008E2E51">
        <w:rPr>
          <w:color w:val="auto"/>
        </w:rPr>
        <w:t xml:space="preserve">O sistema deve exibir apenas os registros </w:t>
      </w:r>
      <w:r w:rsidR="008E2E51" w:rsidRPr="001D4B34">
        <w:rPr>
          <w:b/>
          <w:color w:val="auto"/>
        </w:rPr>
        <w:t>ATIVOS</w:t>
      </w:r>
      <w:r w:rsidR="008E2E51" w:rsidRPr="008E2E51">
        <w:rPr>
          <w:color w:val="auto"/>
        </w:rPr>
        <w:t>.</w:t>
      </w:r>
    </w:p>
    <w:p w14:paraId="478A191D" w14:textId="77777777" w:rsidR="00FE3B04" w:rsidRPr="00FE3B04" w:rsidRDefault="00FE3B04" w:rsidP="00FE3B04">
      <w:pPr>
        <w:pStyle w:val="PargrafodaLista"/>
        <w:rPr>
          <w:b/>
          <w:color w:val="000000" w:themeColor="text1"/>
        </w:rPr>
      </w:pPr>
    </w:p>
    <w:p w14:paraId="49136583" w14:textId="0F300BBF" w:rsidR="00A06C65" w:rsidRPr="00FE3B04" w:rsidRDefault="00C73CE4" w:rsidP="00A47D04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r w:rsidRPr="00FE3B04">
        <w:rPr>
          <w:b/>
          <w:color w:val="000000" w:themeColor="text1"/>
        </w:rPr>
        <w:t>Módulo</w:t>
      </w:r>
      <w:r w:rsidR="00AD7E95" w:rsidRPr="00FE3B04">
        <w:rPr>
          <w:b/>
          <w:color w:val="000000" w:themeColor="text1"/>
        </w:rPr>
        <w:t xml:space="preserve">: </w:t>
      </w:r>
      <w:r w:rsidR="00AD7E95" w:rsidRPr="00FE3B04">
        <w:rPr>
          <w:color w:val="000000" w:themeColor="text1"/>
        </w:rPr>
        <w:t xml:space="preserve">Exibe </w:t>
      </w:r>
      <w:r w:rsidRPr="00FE3B04">
        <w:rPr>
          <w:color w:val="000000" w:themeColor="text1"/>
        </w:rPr>
        <w:t>o</w:t>
      </w:r>
      <w:r w:rsidR="00AD7E95" w:rsidRPr="00FE3B04">
        <w:rPr>
          <w:color w:val="000000" w:themeColor="text1"/>
        </w:rPr>
        <w:t xml:space="preserve"> </w:t>
      </w:r>
      <w:r w:rsidRPr="00FE3B04">
        <w:rPr>
          <w:color w:val="000000" w:themeColor="text1"/>
        </w:rPr>
        <w:t>m</w:t>
      </w:r>
      <w:r w:rsidR="00FE3B04">
        <w:rPr>
          <w:color w:val="000000" w:themeColor="text1"/>
        </w:rPr>
        <w:t>ó</w:t>
      </w:r>
      <w:r w:rsidRPr="00FE3B04">
        <w:rPr>
          <w:color w:val="000000" w:themeColor="text1"/>
        </w:rPr>
        <w:t>dulo</w:t>
      </w:r>
      <w:r w:rsidR="00AD7E95" w:rsidRPr="00FE3B04">
        <w:rPr>
          <w:color w:val="000000" w:themeColor="text1"/>
        </w:rPr>
        <w:t xml:space="preserve"> selecionad</w:t>
      </w:r>
      <w:r w:rsidRPr="00FE3B04">
        <w:rPr>
          <w:color w:val="000000" w:themeColor="text1"/>
        </w:rPr>
        <w:t>o</w:t>
      </w:r>
      <w:r w:rsidR="00AD7E95" w:rsidRPr="00FE3B04">
        <w:rPr>
          <w:color w:val="000000" w:themeColor="text1"/>
        </w:rPr>
        <w:t xml:space="preserve"> pelo ator ao</w:t>
      </w:r>
      <w:r w:rsidR="00AD7E95" w:rsidRPr="00FE3B04">
        <w:rPr>
          <w:b/>
          <w:color w:val="000000" w:themeColor="text1"/>
        </w:rPr>
        <w:t xml:space="preserve"> </w:t>
      </w:r>
      <w:r w:rsidR="00AD7E95" w:rsidRPr="00FE3B04">
        <w:rPr>
          <w:color w:val="000000" w:themeColor="text1"/>
        </w:rPr>
        <w:t>incluir/alterar os dados d</w:t>
      </w:r>
      <w:r w:rsidRPr="00FE3B04">
        <w:rPr>
          <w:color w:val="000000" w:themeColor="text1"/>
        </w:rPr>
        <w:t>a declaração</w:t>
      </w:r>
      <w:r w:rsidR="00AD7E95" w:rsidRPr="00FE3B04">
        <w:rPr>
          <w:color w:val="000000" w:themeColor="text1"/>
        </w:rPr>
        <w:t>;</w:t>
      </w:r>
      <w:r w:rsidR="00987EC1" w:rsidRPr="00FE3B04">
        <w:rPr>
          <w:color w:val="000000" w:themeColor="text1"/>
        </w:rPr>
        <w:t xml:space="preserve"> </w:t>
      </w:r>
      <w:r w:rsidR="00987EC1" w:rsidRPr="00FE3B04">
        <w:rPr>
          <w:color w:val="31849B" w:themeColor="accent5" w:themeShade="BF"/>
          <w:highlight w:val="yellow"/>
        </w:rPr>
        <w:t>[</w:t>
      </w:r>
      <w:r w:rsidR="00987EC1" w:rsidRPr="00FE3B04">
        <w:rPr>
          <w:color w:val="31849B" w:themeColor="accent5" w:themeShade="BF"/>
          <w:highlight w:val="yellow"/>
        </w:rPr>
        <w:fldChar w:fldCharType="begin"/>
      </w:r>
      <w:r w:rsidR="00987EC1" w:rsidRPr="00FE3B04">
        <w:rPr>
          <w:color w:val="31849B" w:themeColor="accent5" w:themeShade="BF"/>
          <w:highlight w:val="yellow"/>
        </w:rPr>
        <w:instrText xml:space="preserve"> REF _Ref17462609 \r \h </w:instrText>
      </w:r>
      <w:r w:rsidR="00E61D79" w:rsidRPr="00FE3B04">
        <w:rPr>
          <w:color w:val="31849B" w:themeColor="accent5" w:themeShade="BF"/>
          <w:highlight w:val="yellow"/>
        </w:rPr>
        <w:instrText xml:space="preserve"> \* MERGEFORMAT </w:instrText>
      </w:r>
      <w:r w:rsidR="00987EC1" w:rsidRPr="00FE3B04">
        <w:rPr>
          <w:color w:val="31849B" w:themeColor="accent5" w:themeShade="BF"/>
          <w:highlight w:val="yellow"/>
        </w:rPr>
      </w:r>
      <w:r w:rsidR="00987EC1" w:rsidRPr="00FE3B04">
        <w:rPr>
          <w:color w:val="31849B" w:themeColor="accent5" w:themeShade="BF"/>
          <w:highlight w:val="yellow"/>
        </w:rPr>
        <w:fldChar w:fldCharType="separate"/>
      </w:r>
      <w:r w:rsidR="00987EC1" w:rsidRPr="00FE3B04">
        <w:rPr>
          <w:color w:val="31849B" w:themeColor="accent5" w:themeShade="BF"/>
          <w:highlight w:val="yellow"/>
        </w:rPr>
        <w:t>2.2.2</w:t>
      </w:r>
      <w:r w:rsidR="00987EC1" w:rsidRPr="00FE3B04">
        <w:rPr>
          <w:color w:val="31849B" w:themeColor="accent5" w:themeShade="BF"/>
          <w:highlight w:val="yellow"/>
        </w:rPr>
        <w:fldChar w:fldCharType="end"/>
      </w:r>
      <w:r w:rsidR="00987EC1" w:rsidRPr="00FE3B04">
        <w:rPr>
          <w:color w:val="31849B" w:themeColor="accent5" w:themeShade="BF"/>
          <w:highlight w:val="yellow"/>
        </w:rPr>
        <w:t>]</w:t>
      </w:r>
    </w:p>
    <w:p w14:paraId="5029D7DF" w14:textId="77777777" w:rsidR="0080522D" w:rsidRPr="00EC175D" w:rsidRDefault="0080522D" w:rsidP="00FE3B04">
      <w:pPr>
        <w:pStyle w:val="PargrafodaLista"/>
        <w:widowControl/>
        <w:autoSpaceDE/>
        <w:autoSpaceDN/>
        <w:adjustRightInd/>
        <w:spacing w:after="200" w:line="276" w:lineRule="auto"/>
        <w:ind w:left="1843"/>
        <w:contextualSpacing/>
        <w:jc w:val="both"/>
        <w:rPr>
          <w:b/>
        </w:rPr>
      </w:pPr>
    </w:p>
    <w:p w14:paraId="7C5A3CF1" w14:textId="7E92AF30" w:rsidR="00A06C65" w:rsidRPr="00EC175D" w:rsidRDefault="00A06C65" w:rsidP="00A47D04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 w:rsidRPr="00EC175D">
        <w:rPr>
          <w:b/>
        </w:rPr>
        <w:t>Ação</w:t>
      </w:r>
      <w:r w:rsidR="00AD7E95">
        <w:rPr>
          <w:b/>
        </w:rPr>
        <w:t xml:space="preserve">: </w:t>
      </w:r>
      <w:r w:rsidR="00AD7E95" w:rsidRPr="00AD7E95">
        <w:t>Exibe a ação</w:t>
      </w:r>
      <w:r w:rsidR="00AD7E95">
        <w:rPr>
          <w:b/>
        </w:rPr>
        <w:t xml:space="preserve"> Alterar;</w:t>
      </w:r>
    </w:p>
    <w:p w14:paraId="2325B94B" w14:textId="77777777" w:rsidR="00A06C65" w:rsidRPr="00EC175D" w:rsidRDefault="00A06C65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3092764" w14:textId="7F6B24AB" w:rsidR="009A6DF7" w:rsidRPr="00F052A6" w:rsidRDefault="002518C9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O </w:t>
      </w:r>
      <w:r w:rsidRPr="003E76FB">
        <w:t>sistema deve e</w:t>
      </w:r>
      <w:r w:rsidR="001B3A10" w:rsidRPr="003E76FB">
        <w:t>xibir o</w:t>
      </w:r>
      <w:r w:rsidR="00E25CD3" w:rsidRPr="003E76FB">
        <w:t xml:space="preserve"> </w:t>
      </w:r>
      <w:r w:rsidR="009A6DF7" w:rsidRPr="003E76FB">
        <w:t xml:space="preserve">resultado da pesquisa em ordem </w:t>
      </w:r>
      <w:r w:rsidRPr="003E76FB">
        <w:t xml:space="preserve">numérica, referente a </w:t>
      </w:r>
      <w:r w:rsidRPr="00F018BC">
        <w:rPr>
          <w:b/>
        </w:rPr>
        <w:t xml:space="preserve">coluna </w:t>
      </w:r>
      <w:r w:rsidR="00F018BC">
        <w:rPr>
          <w:b/>
        </w:rPr>
        <w:t>“</w:t>
      </w:r>
      <w:r w:rsidRPr="00F018BC">
        <w:rPr>
          <w:b/>
        </w:rPr>
        <w:t>Nº</w:t>
      </w:r>
      <w:r w:rsidR="00F018BC">
        <w:rPr>
          <w:b/>
        </w:rPr>
        <w:t>”</w:t>
      </w:r>
      <w:r w:rsidR="00973B98" w:rsidRPr="003E76FB">
        <w:t xml:space="preserve"> </w:t>
      </w:r>
      <w:r w:rsidR="00973B98" w:rsidRPr="003E76FB">
        <w:rPr>
          <w:color w:val="31849B" w:themeColor="accent5" w:themeShade="BF"/>
        </w:rPr>
        <w:t>[</w:t>
      </w:r>
      <w:r w:rsidR="00973B98" w:rsidRPr="003E76FB">
        <w:rPr>
          <w:color w:val="31849B" w:themeColor="accent5" w:themeShade="BF"/>
        </w:rPr>
        <w:fldChar w:fldCharType="begin"/>
      </w:r>
      <w:r w:rsidR="00973B98" w:rsidRPr="003E76FB">
        <w:rPr>
          <w:color w:val="31849B" w:themeColor="accent5" w:themeShade="BF"/>
        </w:rPr>
        <w:instrText xml:space="preserve"> REF _Ref13579930 \r \h </w:instrText>
      </w:r>
      <w:r w:rsidR="00FA5096" w:rsidRPr="003E76FB">
        <w:rPr>
          <w:color w:val="31849B" w:themeColor="accent5" w:themeShade="BF"/>
        </w:rPr>
        <w:instrText xml:space="preserve"> \* MERGEFORMAT </w:instrText>
      </w:r>
      <w:r w:rsidR="00973B98" w:rsidRPr="003E76FB">
        <w:rPr>
          <w:color w:val="31849B" w:themeColor="accent5" w:themeShade="BF"/>
        </w:rPr>
      </w:r>
      <w:r w:rsidR="00973B98" w:rsidRPr="003E76FB">
        <w:rPr>
          <w:color w:val="31849B" w:themeColor="accent5" w:themeShade="BF"/>
        </w:rPr>
        <w:fldChar w:fldCharType="separate"/>
      </w:r>
      <w:r w:rsidR="002863AB" w:rsidRPr="003E76FB">
        <w:rPr>
          <w:color w:val="31849B" w:themeColor="accent5" w:themeShade="BF"/>
        </w:rPr>
        <w:t>P01</w:t>
      </w:r>
      <w:r w:rsidR="00973B98" w:rsidRPr="003E76FB">
        <w:rPr>
          <w:color w:val="31849B" w:themeColor="accent5" w:themeShade="BF"/>
        </w:rPr>
        <w:fldChar w:fldCharType="end"/>
      </w:r>
      <w:r w:rsidR="00973B98" w:rsidRPr="003E76FB">
        <w:rPr>
          <w:color w:val="31849B" w:themeColor="accent5" w:themeShade="BF"/>
        </w:rPr>
        <w:t>]</w:t>
      </w:r>
      <w:r w:rsidR="005015CA" w:rsidRPr="003E76FB">
        <w:rPr>
          <w:color w:val="31849B" w:themeColor="accent5" w:themeShade="BF"/>
        </w:rPr>
        <w:t xml:space="preserve"> </w:t>
      </w:r>
      <w:r w:rsidR="005015CA" w:rsidRPr="003E76FB">
        <w:rPr>
          <w:color w:val="000000" w:themeColor="text1"/>
        </w:rPr>
        <w:t>com a opção de ordenamento nos menus criados, realizados em ordem crescente ou decrescente</w:t>
      </w:r>
      <w:r w:rsidR="004C7131" w:rsidRPr="003E76FB">
        <w:rPr>
          <w:color w:val="000000" w:themeColor="text1"/>
        </w:rPr>
        <w:t xml:space="preserve">. Com exceção de ordenamento na coluna </w:t>
      </w:r>
      <w:r w:rsidR="004C7131" w:rsidRPr="003E76FB">
        <w:rPr>
          <w:b/>
          <w:color w:val="000000" w:themeColor="text1"/>
        </w:rPr>
        <w:t>Ação</w:t>
      </w:r>
      <w:r w:rsidR="004C7131" w:rsidRPr="003E76FB">
        <w:rPr>
          <w:color w:val="000000" w:themeColor="text1"/>
        </w:rPr>
        <w:t>.</w:t>
      </w:r>
    </w:p>
    <w:p w14:paraId="642DEBB8" w14:textId="77777777" w:rsidR="00F052A6" w:rsidRPr="00EC175D" w:rsidRDefault="00F052A6" w:rsidP="00F052A6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ADC79CC" w14:textId="4BB47898" w:rsidR="00973B98" w:rsidRDefault="00973B98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</w:pPr>
      <w:r w:rsidRPr="00EC175D">
        <w:t>Caso o número de registros seja acima de 10, </w:t>
      </w:r>
      <w:r w:rsidRPr="00EC175D">
        <w:br/>
        <w:t>o sistema deve aplicar o componente de paginação. Apresentar de 10 em 10 registros</w:t>
      </w:r>
      <w:r w:rsidR="00F052A6">
        <w:t>;</w:t>
      </w:r>
    </w:p>
    <w:p w14:paraId="50B8EBAD" w14:textId="77777777" w:rsidR="00F052A6" w:rsidRPr="00EC175D" w:rsidRDefault="00F052A6" w:rsidP="00F052A6">
      <w:pPr>
        <w:pStyle w:val="PargrafodaLista"/>
        <w:spacing w:before="60" w:after="60"/>
        <w:ind w:left="993"/>
        <w:jc w:val="both"/>
      </w:pPr>
    </w:p>
    <w:p w14:paraId="77E5C401" w14:textId="75F188F7" w:rsidR="004672D2" w:rsidRDefault="004672D2" w:rsidP="004672D2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before="60" w:after="60" w:line="259" w:lineRule="auto"/>
        <w:ind w:left="993"/>
        <w:contextualSpacing/>
        <w:jc w:val="both"/>
      </w:pPr>
      <w:r w:rsidRPr="00EC175D">
        <w:t>Deve ser informado o total de registros encontrados no rodapé do grid de resultados</w:t>
      </w:r>
      <w:r w:rsidR="00F052A6">
        <w:t>;</w:t>
      </w:r>
    </w:p>
    <w:p w14:paraId="491F2C82" w14:textId="77777777" w:rsidR="00F052A6" w:rsidRDefault="00F052A6" w:rsidP="00F052A6">
      <w:pPr>
        <w:pStyle w:val="PargrafodaLista"/>
      </w:pPr>
    </w:p>
    <w:p w14:paraId="64A01184" w14:textId="12C796DC" w:rsidR="0084794D" w:rsidRDefault="0084794D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</w:pPr>
      <w:r w:rsidRPr="00EC175D">
        <w:t xml:space="preserve">Deve disponibilizar </w:t>
      </w:r>
      <w:r w:rsidR="002446C3" w:rsidRPr="00EC175D">
        <w:t xml:space="preserve">o </w:t>
      </w:r>
      <w:r w:rsidRPr="00EC175D">
        <w:t xml:space="preserve">campo </w:t>
      </w:r>
      <w:r w:rsidR="00BA1F8B" w:rsidRPr="00EC175D">
        <w:t>“</w:t>
      </w:r>
      <w:r w:rsidR="00BA1F8B" w:rsidRPr="006D220C">
        <w:rPr>
          <w:b/>
        </w:rPr>
        <w:t>Buscar</w:t>
      </w:r>
      <w:r w:rsidR="002446C3" w:rsidRPr="00EC175D">
        <w:t>”</w:t>
      </w:r>
      <w:r w:rsidRPr="00EC175D">
        <w:t>, aonde o ator poderá realizar suas buscas</w:t>
      </w:r>
      <w:r w:rsidR="003A2211" w:rsidRPr="00EC175D">
        <w:t xml:space="preserve"> dentro dos dados contidos no resultado da pesquisa</w:t>
      </w:r>
      <w:r w:rsidRPr="00EC175D">
        <w:t>;</w:t>
      </w:r>
    </w:p>
    <w:p w14:paraId="757DF2A6" w14:textId="77777777" w:rsidR="006D220C" w:rsidRDefault="006D220C" w:rsidP="006D220C">
      <w:pPr>
        <w:pStyle w:val="PargrafodaLista"/>
      </w:pPr>
    </w:p>
    <w:p w14:paraId="542B4DB9" w14:textId="3CC93B94" w:rsidR="0084794D" w:rsidRPr="00C7479E" w:rsidRDefault="00B219F6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</w:pPr>
      <w:r w:rsidRPr="00C7479E">
        <w:t>Caso o sistema identifique que o ator informou um valor no campo “Buscar”, que não possui resultado, o sistema deve exibir mensagem</w:t>
      </w:r>
      <w:r w:rsidR="00FB177D" w:rsidRPr="00C7479E">
        <w:t>;</w:t>
      </w:r>
      <w:r w:rsidRPr="00C7479E">
        <w:t xml:space="preserve"> </w:t>
      </w:r>
      <w:r w:rsidRPr="00C7479E">
        <w:rPr>
          <w:color w:val="31849B" w:themeColor="accent5" w:themeShade="BF"/>
        </w:rPr>
        <w:t>[</w:t>
      </w:r>
      <w:r w:rsidR="006E5559" w:rsidRPr="00C7479E">
        <w:rPr>
          <w:color w:val="31849B" w:themeColor="accent5" w:themeShade="BF"/>
        </w:rPr>
        <w:fldChar w:fldCharType="begin"/>
      </w:r>
      <w:r w:rsidR="006E5559" w:rsidRPr="00C7479E">
        <w:rPr>
          <w:color w:val="31849B" w:themeColor="accent5" w:themeShade="BF"/>
        </w:rPr>
        <w:instrText xml:space="preserve"> REF _Ref13647479 \r \h </w:instrText>
      </w:r>
      <w:r w:rsidR="00BE33F0" w:rsidRPr="00C7479E">
        <w:rPr>
          <w:color w:val="31849B" w:themeColor="accent5" w:themeShade="BF"/>
        </w:rPr>
        <w:instrText xml:space="preserve"> \* MERGEFORMAT </w:instrText>
      </w:r>
      <w:r w:rsidR="006E5559" w:rsidRPr="00C7479E">
        <w:rPr>
          <w:color w:val="31849B" w:themeColor="accent5" w:themeShade="BF"/>
        </w:rPr>
      </w:r>
      <w:r w:rsidR="006E5559" w:rsidRPr="00C7479E">
        <w:rPr>
          <w:color w:val="31849B" w:themeColor="accent5" w:themeShade="BF"/>
        </w:rPr>
        <w:fldChar w:fldCharType="separate"/>
      </w:r>
      <w:r w:rsidR="002863AB" w:rsidRPr="00C7479E">
        <w:rPr>
          <w:color w:val="31849B" w:themeColor="accent5" w:themeShade="BF"/>
        </w:rPr>
        <w:t>ME02</w:t>
      </w:r>
      <w:r w:rsidR="006E5559" w:rsidRPr="00C7479E">
        <w:rPr>
          <w:color w:val="31849B" w:themeColor="accent5" w:themeShade="BF"/>
        </w:rPr>
        <w:fldChar w:fldCharType="end"/>
      </w:r>
      <w:r w:rsidRPr="00C7479E">
        <w:rPr>
          <w:color w:val="31849B" w:themeColor="accent5" w:themeShade="BF"/>
        </w:rPr>
        <w:t>]</w:t>
      </w:r>
      <w:r w:rsidR="00DB41CA" w:rsidRPr="00C7479E">
        <w:rPr>
          <w:color w:val="000000" w:themeColor="text1"/>
        </w:rPr>
        <w:t>, abaixo da grid do resultado da pesquisa.</w:t>
      </w:r>
    </w:p>
    <w:p w14:paraId="065DD1EC" w14:textId="77777777" w:rsidR="006D220C" w:rsidRDefault="006D220C" w:rsidP="006D220C">
      <w:pPr>
        <w:pStyle w:val="PargrafodaLista"/>
      </w:pPr>
    </w:p>
    <w:p w14:paraId="6E187964" w14:textId="4B08FD1A" w:rsidR="00DB41CA" w:rsidRDefault="00DB41CA" w:rsidP="00DB41CA">
      <w:pPr>
        <w:pStyle w:val="PargrafodaLista"/>
        <w:ind w:left="993"/>
      </w:pPr>
      <w:r>
        <w:t>Ex: (Fig1)</w:t>
      </w:r>
    </w:p>
    <w:p w14:paraId="12ECD191" w14:textId="29EA9804" w:rsidR="00DB41CA" w:rsidRDefault="00DF59AC" w:rsidP="006D220C">
      <w:pPr>
        <w:pStyle w:val="PargrafodaLista"/>
      </w:pPr>
      <w:r>
        <w:rPr>
          <w:noProof/>
        </w:rPr>
        <w:drawing>
          <wp:inline distT="0" distB="0" distL="0" distR="0" wp14:anchorId="27D6A0E1" wp14:editId="3B92A008">
            <wp:extent cx="5760085" cy="311150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ublicar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024C" w14:textId="36762459" w:rsidR="00FB177D" w:rsidRDefault="00A67B79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color w:val="auto"/>
        </w:rPr>
      </w:pPr>
      <w:r w:rsidRPr="00EC175D">
        <w:rPr>
          <w:color w:val="auto"/>
        </w:rPr>
        <w:t xml:space="preserve">Para os campos de seleção, </w:t>
      </w:r>
      <w:r w:rsidR="00FA5096" w:rsidRPr="00EC175D">
        <w:rPr>
          <w:color w:val="auto"/>
        </w:rPr>
        <w:t xml:space="preserve">deve </w:t>
      </w:r>
      <w:r w:rsidRPr="00EC175D">
        <w:rPr>
          <w:color w:val="auto"/>
        </w:rPr>
        <w:t>exibir a opção “</w:t>
      </w:r>
      <w:r w:rsidRPr="006D220C">
        <w:rPr>
          <w:b/>
          <w:color w:val="auto"/>
        </w:rPr>
        <w:t>Selecione</w:t>
      </w:r>
      <w:r w:rsidRPr="00EC175D">
        <w:rPr>
          <w:color w:val="auto"/>
        </w:rPr>
        <w:t>” como padrão</w:t>
      </w:r>
      <w:r w:rsidR="006D220C">
        <w:rPr>
          <w:color w:val="auto"/>
        </w:rPr>
        <w:t>;</w:t>
      </w:r>
    </w:p>
    <w:p w14:paraId="2ED094DD" w14:textId="77777777" w:rsidR="006D220C" w:rsidRPr="006D220C" w:rsidRDefault="006D220C" w:rsidP="006D220C">
      <w:pPr>
        <w:pStyle w:val="PargrafodaLista"/>
        <w:rPr>
          <w:color w:val="auto"/>
        </w:rPr>
      </w:pPr>
    </w:p>
    <w:p w14:paraId="08093DE1" w14:textId="60A69EDC" w:rsidR="00857156" w:rsidRDefault="00857156" w:rsidP="00857156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color w:val="auto"/>
        </w:rPr>
      </w:pPr>
      <w:r w:rsidRPr="00EC175D">
        <w:rPr>
          <w:color w:val="auto"/>
        </w:rPr>
        <w:t>Os campos de seleção não são de preenchimento obrigatórios</w:t>
      </w:r>
      <w:r w:rsidR="006D220C">
        <w:rPr>
          <w:color w:val="auto"/>
        </w:rPr>
        <w:t>;</w:t>
      </w:r>
    </w:p>
    <w:p w14:paraId="107DB7CE" w14:textId="35F4F00B" w:rsidR="006D220C" w:rsidRPr="006D220C" w:rsidRDefault="00337531" w:rsidP="00337531">
      <w:pPr>
        <w:pStyle w:val="PargrafodaLista"/>
        <w:tabs>
          <w:tab w:val="left" w:pos="1805"/>
        </w:tabs>
        <w:rPr>
          <w:color w:val="auto"/>
        </w:rPr>
      </w:pPr>
      <w:r>
        <w:rPr>
          <w:color w:val="auto"/>
        </w:rPr>
        <w:tab/>
      </w:r>
    </w:p>
    <w:p w14:paraId="16E5C30F" w14:textId="398062BC" w:rsidR="000B2C14" w:rsidRPr="00337531" w:rsidRDefault="000B2C14" w:rsidP="004C7131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color w:val="auto"/>
        </w:rPr>
      </w:pPr>
      <w:r w:rsidRPr="00337531">
        <w:rPr>
          <w:color w:val="auto"/>
        </w:rPr>
        <w:t>Caso o sistema não encontre nenhum resultado da pesquisa, com os filtros informados pelo ator, o sistema deve exibir a mensagem</w:t>
      </w:r>
      <w:r w:rsidR="006D220C" w:rsidRPr="00337531">
        <w:rPr>
          <w:color w:val="auto"/>
        </w:rPr>
        <w:t>;</w:t>
      </w:r>
      <w:r w:rsidRPr="00337531">
        <w:rPr>
          <w:color w:val="auto"/>
        </w:rPr>
        <w:t xml:space="preserve"> </w:t>
      </w:r>
      <w:r w:rsidR="006D220C" w:rsidRPr="00337531">
        <w:rPr>
          <w:color w:val="31849B" w:themeColor="accent5" w:themeShade="BF"/>
        </w:rPr>
        <w:t>[</w:t>
      </w:r>
      <w:r w:rsidR="006D220C" w:rsidRPr="00337531">
        <w:rPr>
          <w:color w:val="31849B" w:themeColor="accent5" w:themeShade="BF"/>
        </w:rPr>
        <w:fldChar w:fldCharType="begin"/>
      </w:r>
      <w:r w:rsidR="006D220C" w:rsidRPr="00337531">
        <w:rPr>
          <w:color w:val="31849B" w:themeColor="accent5" w:themeShade="BF"/>
        </w:rPr>
        <w:instrText xml:space="preserve"> REF _Ref13647479 \r \h  \* MERGEFORMAT </w:instrText>
      </w:r>
      <w:r w:rsidR="006D220C" w:rsidRPr="00337531">
        <w:rPr>
          <w:color w:val="31849B" w:themeColor="accent5" w:themeShade="BF"/>
        </w:rPr>
      </w:r>
      <w:r w:rsidR="006D220C" w:rsidRPr="00337531">
        <w:rPr>
          <w:color w:val="31849B" w:themeColor="accent5" w:themeShade="BF"/>
        </w:rPr>
        <w:fldChar w:fldCharType="separate"/>
      </w:r>
      <w:r w:rsidR="006D220C" w:rsidRPr="00337531">
        <w:rPr>
          <w:color w:val="31849B" w:themeColor="accent5" w:themeShade="BF"/>
        </w:rPr>
        <w:t>ME02</w:t>
      </w:r>
      <w:r w:rsidR="006D220C" w:rsidRPr="00337531">
        <w:rPr>
          <w:color w:val="31849B" w:themeColor="accent5" w:themeShade="BF"/>
        </w:rPr>
        <w:fldChar w:fldCharType="end"/>
      </w:r>
      <w:r w:rsidR="006D220C" w:rsidRPr="00337531">
        <w:rPr>
          <w:color w:val="31849B" w:themeColor="accent5" w:themeShade="BF"/>
        </w:rPr>
        <w:t>]</w:t>
      </w:r>
      <w:r w:rsidR="00DB41CA" w:rsidRPr="00337531">
        <w:rPr>
          <w:color w:val="31849B" w:themeColor="accent5" w:themeShade="BF"/>
        </w:rPr>
        <w:t xml:space="preserve">, </w:t>
      </w:r>
      <w:r w:rsidR="00DB41CA" w:rsidRPr="00337531">
        <w:rPr>
          <w:color w:val="000000" w:themeColor="text1"/>
        </w:rPr>
        <w:t>abaixo da grid do resultado da pesquisa. Exemplo (Fig1)</w:t>
      </w:r>
    </w:p>
    <w:p w14:paraId="1CF24FA2" w14:textId="77777777" w:rsidR="000B2C14" w:rsidRPr="00EC175D" w:rsidRDefault="000B2C14" w:rsidP="000B2C14">
      <w:pPr>
        <w:pStyle w:val="PargrafodaLista"/>
        <w:spacing w:before="60" w:after="60"/>
        <w:ind w:left="993"/>
        <w:jc w:val="both"/>
        <w:rPr>
          <w:color w:val="auto"/>
        </w:rPr>
      </w:pPr>
    </w:p>
    <w:p w14:paraId="35EC492C" w14:textId="66E3F892" w:rsidR="00484037" w:rsidRPr="00EC175D" w:rsidRDefault="00FB177D" w:rsidP="00FB177D">
      <w:pPr>
        <w:pStyle w:val="PargrafodaLista"/>
        <w:spacing w:before="60" w:after="60"/>
        <w:ind w:left="993"/>
        <w:jc w:val="both"/>
        <w:rPr>
          <w:color w:val="auto"/>
        </w:rPr>
      </w:pPr>
      <w:r w:rsidRPr="00EC175D">
        <w:rPr>
          <w:color w:val="auto"/>
        </w:rPr>
        <w:t xml:space="preserve"> </w:t>
      </w:r>
    </w:p>
    <w:p w14:paraId="13D0F17D" w14:textId="5121990B" w:rsidR="00810D6A" w:rsidRDefault="00810D6A" w:rsidP="00810D6A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1" w:name="_Ref15569690"/>
      <w:r w:rsidRPr="00BE33F0">
        <w:t xml:space="preserve">Ações nas telas Pesquisa e do Resultado da Pesquisa: </w:t>
      </w:r>
      <w:bookmarkEnd w:id="31"/>
      <w:r w:rsidR="00F92105" w:rsidRPr="00EC175D">
        <w:rPr>
          <w:color w:val="31849B" w:themeColor="accent5" w:themeShade="BF"/>
        </w:rPr>
        <w:t>[</w:t>
      </w:r>
      <w:r w:rsidR="00F92105" w:rsidRPr="00EC175D">
        <w:rPr>
          <w:color w:val="31849B" w:themeColor="accent5" w:themeShade="BF"/>
        </w:rPr>
        <w:fldChar w:fldCharType="begin"/>
      </w:r>
      <w:r w:rsidR="00F92105" w:rsidRPr="00EC175D">
        <w:rPr>
          <w:color w:val="31849B" w:themeColor="accent5" w:themeShade="BF"/>
        </w:rPr>
        <w:instrText xml:space="preserve"> REF _Ref13579930 \r \h  \* MERGEFORMAT </w:instrText>
      </w:r>
      <w:r w:rsidR="00F92105" w:rsidRPr="00EC175D">
        <w:rPr>
          <w:color w:val="31849B" w:themeColor="accent5" w:themeShade="BF"/>
        </w:rPr>
      </w:r>
      <w:r w:rsidR="00F92105" w:rsidRPr="00EC175D">
        <w:rPr>
          <w:color w:val="31849B" w:themeColor="accent5" w:themeShade="BF"/>
        </w:rPr>
        <w:fldChar w:fldCharType="separate"/>
      </w:r>
      <w:r w:rsidR="00F92105">
        <w:rPr>
          <w:color w:val="31849B" w:themeColor="accent5" w:themeShade="BF"/>
        </w:rPr>
        <w:t>P01</w:t>
      </w:r>
      <w:r w:rsidR="00F92105" w:rsidRPr="00EC175D">
        <w:rPr>
          <w:color w:val="31849B" w:themeColor="accent5" w:themeShade="BF"/>
        </w:rPr>
        <w:fldChar w:fldCharType="end"/>
      </w:r>
      <w:r w:rsidR="00F92105" w:rsidRPr="00EC175D">
        <w:rPr>
          <w:color w:val="31849B" w:themeColor="accent5" w:themeShade="BF"/>
        </w:rPr>
        <w:t>]</w:t>
      </w:r>
    </w:p>
    <w:p w14:paraId="51CD14D6" w14:textId="4A151B9F" w:rsidR="00810D6A" w:rsidRDefault="00810D6A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Ao acionar o componente </w:t>
      </w:r>
      <w:r>
        <w:rPr>
          <w:noProof/>
        </w:rPr>
        <w:drawing>
          <wp:inline distT="0" distB="0" distL="0" distR="0" wp14:anchorId="1B1AEAD0" wp14:editId="72AEEB4D">
            <wp:extent cx="38095" cy="190476"/>
            <wp:effectExtent l="0" t="0" r="635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o sistema deve exibir a ação “</w:t>
      </w:r>
      <w:r w:rsidR="00821BC9">
        <w:rPr>
          <w:b/>
        </w:rPr>
        <w:t>Alterar</w:t>
      </w:r>
      <w:r>
        <w:t>”:</w:t>
      </w:r>
    </w:p>
    <w:p w14:paraId="43A53A12" w14:textId="727FF91E" w:rsidR="00810D6A" w:rsidRDefault="00E30E01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noProof/>
        </w:rPr>
        <w:drawing>
          <wp:inline distT="0" distB="0" distL="0" distR="0" wp14:anchorId="3284E172" wp14:editId="58DDFB93">
            <wp:extent cx="628153" cy="379155"/>
            <wp:effectExtent l="0" t="0" r="635" b="190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935" cy="3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A6B2" w14:textId="77777777" w:rsidR="00810D6A" w:rsidRDefault="00810D6A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1E54D28F" w14:textId="06083409" w:rsidR="00810D6A" w:rsidRPr="00AE4E19" w:rsidRDefault="00810D6A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Ao selecionar a ação </w:t>
      </w:r>
      <w:r w:rsidR="00E30E01">
        <w:t>Alterar</w:t>
      </w:r>
      <w:r>
        <w:t xml:space="preserve">, o sistema deve exibir a </w:t>
      </w:r>
      <w:r w:rsidR="00E30E01">
        <w:t>interface de alteração d</w:t>
      </w:r>
      <w:r w:rsidR="00115D45">
        <w:t>a Declaração</w:t>
      </w:r>
      <w:r>
        <w:t>;</w:t>
      </w:r>
      <w:r w:rsidR="00E30E01">
        <w:rPr>
          <w:color w:val="215868" w:themeColor="accent5" w:themeShade="80"/>
        </w:rPr>
        <w:t xml:space="preserve"> (</w:t>
      </w:r>
      <w:r w:rsidR="00E30E01">
        <w:rPr>
          <w:color w:val="215868" w:themeColor="accent5" w:themeShade="80"/>
        </w:rPr>
        <w:fldChar w:fldCharType="begin"/>
      </w:r>
      <w:r w:rsidR="00E30E01">
        <w:rPr>
          <w:color w:val="215868" w:themeColor="accent5" w:themeShade="80"/>
        </w:rPr>
        <w:instrText xml:space="preserve"> REF _Ref17460175 \r \h </w:instrText>
      </w:r>
      <w:r w:rsidR="00E30E01">
        <w:rPr>
          <w:color w:val="215868" w:themeColor="accent5" w:themeShade="80"/>
        </w:rPr>
      </w:r>
      <w:r w:rsidR="00E30E01">
        <w:rPr>
          <w:color w:val="215868" w:themeColor="accent5" w:themeShade="80"/>
        </w:rPr>
        <w:fldChar w:fldCharType="separate"/>
      </w:r>
      <w:r w:rsidR="00E30E01">
        <w:rPr>
          <w:color w:val="215868" w:themeColor="accent5" w:themeShade="80"/>
        </w:rPr>
        <w:t>P03</w:t>
      </w:r>
      <w:r w:rsidR="00E30E01">
        <w:rPr>
          <w:color w:val="215868" w:themeColor="accent5" w:themeShade="80"/>
        </w:rPr>
        <w:fldChar w:fldCharType="end"/>
      </w:r>
      <w:r w:rsidR="00E30E01">
        <w:rPr>
          <w:color w:val="215868" w:themeColor="accent5" w:themeShade="80"/>
        </w:rPr>
        <w:t>)</w:t>
      </w:r>
      <w:r w:rsidR="00E30E01" w:rsidRPr="00AE4E19">
        <w:t xml:space="preserve"> </w:t>
      </w:r>
    </w:p>
    <w:p w14:paraId="371E6DE6" w14:textId="77777777" w:rsidR="00810D6A" w:rsidRDefault="00810D6A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56AE201" w14:textId="77777777" w:rsidR="00810D6A" w:rsidRDefault="00810D6A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Ao posicionar o cursor </w:t>
      </w:r>
      <w:r w:rsidRPr="00DD51A3">
        <w:t>na opção desejada, o sistema deve destacar o fundo da ação:</w:t>
      </w:r>
    </w:p>
    <w:p w14:paraId="106D04DA" w14:textId="23060180" w:rsidR="00810D6A" w:rsidRDefault="00AA55F2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noProof/>
        </w:rPr>
        <w:drawing>
          <wp:inline distT="0" distB="0" distL="0" distR="0" wp14:anchorId="38745215" wp14:editId="5AD36673">
            <wp:extent cx="572494" cy="450687"/>
            <wp:effectExtent l="0" t="0" r="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124" cy="4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D36C" w14:textId="77777777" w:rsidR="00810D6A" w:rsidRDefault="00810D6A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1E9BCE9B" w14:textId="59BBC66E" w:rsidR="00A8269A" w:rsidRPr="00A8269A" w:rsidRDefault="00A8269A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A8269A">
        <w:rPr>
          <w:b/>
        </w:rPr>
        <w:t>Cadastrar</w:t>
      </w:r>
      <w:r>
        <w:t xml:space="preserve">: Botão Exibido no </w:t>
      </w:r>
      <w:r w:rsidRPr="0042152C">
        <w:t xml:space="preserve">Filtro; </w:t>
      </w:r>
      <w:r w:rsidRPr="0042152C">
        <w:rPr>
          <w:color w:val="31849B" w:themeColor="accent5" w:themeShade="BF"/>
        </w:rPr>
        <w:t>[</w:t>
      </w:r>
      <w:r w:rsidR="0042152C" w:rsidRPr="0042152C">
        <w:rPr>
          <w:color w:val="31849B" w:themeColor="accent5" w:themeShade="BF"/>
        </w:rPr>
        <w:fldChar w:fldCharType="begin"/>
      </w:r>
      <w:r w:rsidR="0042152C" w:rsidRPr="0042152C">
        <w:rPr>
          <w:color w:val="31849B" w:themeColor="accent5" w:themeShade="BF"/>
        </w:rPr>
        <w:instrText xml:space="preserve"> REF _Ref17461581 \r \h  \* MERGEFORMAT </w:instrText>
      </w:r>
      <w:r w:rsidR="0042152C" w:rsidRPr="0042152C">
        <w:rPr>
          <w:color w:val="31849B" w:themeColor="accent5" w:themeShade="BF"/>
        </w:rPr>
      </w:r>
      <w:r w:rsidR="0042152C" w:rsidRPr="0042152C">
        <w:rPr>
          <w:color w:val="31849B" w:themeColor="accent5" w:themeShade="BF"/>
        </w:rPr>
        <w:fldChar w:fldCharType="separate"/>
      </w:r>
      <w:r w:rsidR="0042152C" w:rsidRPr="0042152C">
        <w:rPr>
          <w:color w:val="31849B" w:themeColor="accent5" w:themeShade="BF"/>
        </w:rPr>
        <w:t>2.2</w:t>
      </w:r>
      <w:r w:rsidR="0042152C" w:rsidRPr="0042152C">
        <w:rPr>
          <w:color w:val="31849B" w:themeColor="accent5" w:themeShade="BF"/>
        </w:rPr>
        <w:fldChar w:fldCharType="end"/>
      </w:r>
      <w:r w:rsidRPr="0042152C">
        <w:rPr>
          <w:color w:val="31849B" w:themeColor="accent5" w:themeShade="BF"/>
        </w:rPr>
        <w:t>]</w:t>
      </w:r>
    </w:p>
    <w:p w14:paraId="143EA0DE" w14:textId="5569305A" w:rsidR="00810D6A" w:rsidRPr="00AE4E19" w:rsidRDefault="00810D6A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C114AC">
        <w:rPr>
          <w:b/>
        </w:rPr>
        <w:t>Limpar</w:t>
      </w:r>
      <w:r>
        <w:t xml:space="preserve">: Botão exibido no </w:t>
      </w:r>
      <w:r w:rsidRPr="00AD6364">
        <w:t xml:space="preserve">Filtro; </w:t>
      </w:r>
      <w:r w:rsidRPr="0042152C">
        <w:rPr>
          <w:color w:val="31849B" w:themeColor="accent5" w:themeShade="BF"/>
        </w:rPr>
        <w:t>[</w:t>
      </w:r>
      <w:r w:rsidRPr="0042152C">
        <w:rPr>
          <w:color w:val="31849B" w:themeColor="accent5" w:themeShade="BF"/>
        </w:rPr>
        <w:fldChar w:fldCharType="begin"/>
      </w:r>
      <w:r w:rsidRPr="0042152C">
        <w:rPr>
          <w:color w:val="31849B" w:themeColor="accent5" w:themeShade="BF"/>
        </w:rPr>
        <w:instrText xml:space="preserve"> REF _Ref14108183 \r \h </w:instrText>
      </w:r>
      <w:r w:rsidR="00A8269A" w:rsidRPr="0042152C">
        <w:rPr>
          <w:color w:val="31849B" w:themeColor="accent5" w:themeShade="BF"/>
        </w:rPr>
        <w:instrText xml:space="preserve"> \* MERGEFORMAT </w:instrText>
      </w:r>
      <w:r w:rsidRPr="0042152C">
        <w:rPr>
          <w:color w:val="31849B" w:themeColor="accent5" w:themeShade="BF"/>
        </w:rPr>
      </w:r>
      <w:r w:rsidRPr="0042152C">
        <w:rPr>
          <w:color w:val="31849B" w:themeColor="accent5" w:themeShade="BF"/>
        </w:rPr>
        <w:fldChar w:fldCharType="separate"/>
      </w:r>
      <w:r w:rsidRPr="0042152C">
        <w:rPr>
          <w:color w:val="31849B" w:themeColor="accent5" w:themeShade="BF"/>
        </w:rPr>
        <w:t>2.</w:t>
      </w:r>
      <w:r w:rsidR="00AD6364" w:rsidRPr="0042152C">
        <w:rPr>
          <w:color w:val="31849B" w:themeColor="accent5" w:themeShade="BF"/>
        </w:rPr>
        <w:t>1.5</w:t>
      </w:r>
      <w:r w:rsidRPr="0042152C">
        <w:rPr>
          <w:color w:val="31849B" w:themeColor="accent5" w:themeShade="BF"/>
        </w:rPr>
        <w:fldChar w:fldCharType="end"/>
      </w:r>
      <w:r w:rsidRPr="0042152C">
        <w:rPr>
          <w:color w:val="31849B" w:themeColor="accent5" w:themeShade="BF"/>
        </w:rPr>
        <w:t>]</w:t>
      </w:r>
    </w:p>
    <w:p w14:paraId="4E61DAFD" w14:textId="1B7BC4C6" w:rsidR="00810D6A" w:rsidRDefault="00810D6A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b/>
        </w:rPr>
        <w:t>Buscar</w:t>
      </w:r>
      <w:r w:rsidRPr="00C114AC">
        <w:t>:</w:t>
      </w:r>
      <w:r>
        <w:t xml:space="preserve"> opção exibida no campo do resultado da </w:t>
      </w:r>
      <w:r w:rsidR="00B63F96">
        <w:t>pesquisa</w:t>
      </w:r>
      <w:r w:rsidR="00B63F96" w:rsidRPr="00B63F96">
        <w:rPr>
          <w:color w:val="31849B" w:themeColor="accent5" w:themeShade="BF"/>
        </w:rPr>
        <w:t>. [</w:t>
      </w:r>
      <w:r w:rsidR="00B63F96" w:rsidRPr="00B63F96">
        <w:rPr>
          <w:color w:val="31849B" w:themeColor="accent5" w:themeShade="BF"/>
        </w:rPr>
        <w:fldChar w:fldCharType="begin"/>
      </w:r>
      <w:r w:rsidR="00B63F96" w:rsidRPr="00B63F96">
        <w:rPr>
          <w:color w:val="31849B" w:themeColor="accent5" w:themeShade="BF"/>
        </w:rPr>
        <w:instrText xml:space="preserve"> REF _Ref17574161 \r \h </w:instrText>
      </w:r>
      <w:r w:rsidR="00B63F96" w:rsidRPr="00B63F96">
        <w:rPr>
          <w:color w:val="31849B" w:themeColor="accent5" w:themeShade="BF"/>
        </w:rPr>
      </w:r>
      <w:r w:rsidR="00B63F96" w:rsidRPr="00B63F96">
        <w:rPr>
          <w:color w:val="31849B" w:themeColor="accent5" w:themeShade="BF"/>
        </w:rPr>
        <w:fldChar w:fldCharType="separate"/>
      </w:r>
      <w:r w:rsidR="00B63F96" w:rsidRPr="00B63F96">
        <w:rPr>
          <w:color w:val="31849B" w:themeColor="accent5" w:themeShade="BF"/>
        </w:rPr>
        <w:t>2.1.2</w:t>
      </w:r>
      <w:r w:rsidR="00B63F96" w:rsidRPr="00B63F96">
        <w:rPr>
          <w:color w:val="31849B" w:themeColor="accent5" w:themeShade="BF"/>
        </w:rPr>
        <w:fldChar w:fldCharType="end"/>
      </w:r>
      <w:r w:rsidR="00B63F96" w:rsidRPr="00B63F96">
        <w:rPr>
          <w:color w:val="31849B" w:themeColor="accent5" w:themeShade="BF"/>
        </w:rPr>
        <w:t>]</w:t>
      </w:r>
    </w:p>
    <w:p w14:paraId="094DFE72" w14:textId="77777777" w:rsidR="00810D6A" w:rsidRDefault="00810D6A" w:rsidP="00810D6A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C2C2A88" w14:textId="77777777" w:rsidR="00484037" w:rsidRPr="00EC175D" w:rsidRDefault="00484037" w:rsidP="0048403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BE2E503" w14:textId="5D259C4C" w:rsidR="00B00B8B" w:rsidRPr="00EC175D" w:rsidRDefault="002E2C2B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EC175D">
        <w:t xml:space="preserve">O sistema identifica falta de comunicação com o sistema e </w:t>
      </w:r>
      <w:r w:rsidR="00B219F6" w:rsidRPr="00EC175D">
        <w:t>apresenta</w:t>
      </w:r>
      <w:r w:rsidRPr="00EC175D">
        <w:t xml:space="preserve"> a mensagem </w:t>
      </w:r>
      <w:r w:rsidRPr="00EC175D">
        <w:rPr>
          <w:color w:val="31849B" w:themeColor="accent5" w:themeShade="BF"/>
        </w:rPr>
        <w:t>[</w:t>
      </w:r>
      <w:r w:rsidRPr="00EC175D">
        <w:rPr>
          <w:color w:val="31849B" w:themeColor="accent5" w:themeShade="BF"/>
        </w:rPr>
        <w:fldChar w:fldCharType="begin"/>
      </w:r>
      <w:r w:rsidRPr="00EC175D">
        <w:rPr>
          <w:color w:val="31849B" w:themeColor="accent5" w:themeShade="BF"/>
        </w:rPr>
        <w:instrText xml:space="preserve"> REF _Ref12023348 \r \h </w:instrText>
      </w:r>
      <w:r w:rsidR="00257C46" w:rsidRPr="00EC175D">
        <w:rPr>
          <w:color w:val="31849B" w:themeColor="accent5" w:themeShade="BF"/>
        </w:rPr>
        <w:instrText xml:space="preserve"> \* MERGEFORMAT </w:instrText>
      </w:r>
      <w:r w:rsidRPr="00EC175D">
        <w:rPr>
          <w:color w:val="31849B" w:themeColor="accent5" w:themeShade="BF"/>
        </w:rPr>
      </w:r>
      <w:r w:rsidRPr="00EC175D">
        <w:rPr>
          <w:color w:val="31849B" w:themeColor="accent5" w:themeShade="BF"/>
        </w:rPr>
        <w:fldChar w:fldCharType="separate"/>
      </w:r>
      <w:r w:rsidR="002863AB">
        <w:rPr>
          <w:color w:val="31849B" w:themeColor="accent5" w:themeShade="BF"/>
        </w:rPr>
        <w:t>ME01</w:t>
      </w:r>
      <w:r w:rsidRPr="00EC175D">
        <w:rPr>
          <w:color w:val="31849B" w:themeColor="accent5" w:themeShade="BF"/>
        </w:rPr>
        <w:fldChar w:fldCharType="end"/>
      </w:r>
      <w:r w:rsidRPr="00EC175D">
        <w:rPr>
          <w:color w:val="31849B" w:themeColor="accent5" w:themeShade="BF"/>
        </w:rPr>
        <w:t>]</w:t>
      </w:r>
    </w:p>
    <w:p w14:paraId="15AABF47" w14:textId="77777777" w:rsidR="00484037" w:rsidRDefault="00484037" w:rsidP="00484037">
      <w:pPr>
        <w:pStyle w:val="PargrafodaLista"/>
      </w:pPr>
    </w:p>
    <w:p w14:paraId="7DAE4067" w14:textId="77777777" w:rsidR="00DC2D8A" w:rsidRPr="00EC175D" w:rsidRDefault="00DC2D8A" w:rsidP="00484037">
      <w:pPr>
        <w:pStyle w:val="PargrafodaLista"/>
      </w:pPr>
    </w:p>
    <w:p w14:paraId="375294FA" w14:textId="6D7885E5" w:rsidR="001A73BB" w:rsidRPr="00EC175D" w:rsidRDefault="001A73BB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color w:val="auto"/>
        </w:rPr>
      </w:pPr>
      <w:bookmarkStart w:id="32" w:name="_Ref14108183"/>
      <w:bookmarkStart w:id="33" w:name="_Ref17791867"/>
      <w:r w:rsidRPr="00EC175D">
        <w:rPr>
          <w:color w:val="auto"/>
        </w:rPr>
        <w:t>O sistema deve exibir a opção de “</w:t>
      </w:r>
      <w:r w:rsidRPr="00AD6364">
        <w:rPr>
          <w:b/>
          <w:color w:val="auto"/>
        </w:rPr>
        <w:t>Limpar</w:t>
      </w:r>
      <w:proofErr w:type="gramStart"/>
      <w:r w:rsidRPr="00EC175D">
        <w:rPr>
          <w:color w:val="auto"/>
        </w:rPr>
        <w:t>”;</w:t>
      </w:r>
      <w:bookmarkEnd w:id="32"/>
      <w:r w:rsidR="002E2C2B" w:rsidRPr="00EC175D">
        <w:rPr>
          <w:color w:val="auto"/>
        </w:rPr>
        <w:t xml:space="preserve"> </w:t>
      </w:r>
      <w:r w:rsidR="00E25CD3" w:rsidRPr="00EC175D">
        <w:rPr>
          <w:color w:val="auto"/>
        </w:rPr>
        <w:t xml:space="preserve"> </w:t>
      </w:r>
      <w:r w:rsidR="00E5283B" w:rsidRPr="00E5283B">
        <w:rPr>
          <w:color w:val="31849B" w:themeColor="accent5" w:themeShade="BF"/>
        </w:rPr>
        <w:t>[</w:t>
      </w:r>
      <w:proofErr w:type="gramEnd"/>
      <w:r w:rsidR="00E5283B" w:rsidRPr="00E5283B">
        <w:rPr>
          <w:color w:val="31849B" w:themeColor="accent5" w:themeShade="BF"/>
        </w:rPr>
        <w:fldChar w:fldCharType="begin"/>
      </w:r>
      <w:r w:rsidR="00E5283B" w:rsidRPr="00E5283B">
        <w:rPr>
          <w:color w:val="31849B" w:themeColor="accent5" w:themeShade="BF"/>
        </w:rPr>
        <w:instrText xml:space="preserve"> REF _Ref13579930 \r \h </w:instrText>
      </w:r>
      <w:r w:rsidR="00E5283B" w:rsidRPr="00E5283B">
        <w:rPr>
          <w:color w:val="31849B" w:themeColor="accent5" w:themeShade="BF"/>
        </w:rPr>
      </w:r>
      <w:r w:rsidR="00E5283B" w:rsidRPr="00E5283B">
        <w:rPr>
          <w:color w:val="31849B" w:themeColor="accent5" w:themeShade="BF"/>
        </w:rPr>
        <w:fldChar w:fldCharType="separate"/>
      </w:r>
      <w:r w:rsidR="00E5283B" w:rsidRPr="00E5283B">
        <w:rPr>
          <w:color w:val="31849B" w:themeColor="accent5" w:themeShade="BF"/>
        </w:rPr>
        <w:t>P01</w:t>
      </w:r>
      <w:r w:rsidR="00E5283B" w:rsidRPr="00E5283B">
        <w:rPr>
          <w:color w:val="31849B" w:themeColor="accent5" w:themeShade="BF"/>
        </w:rPr>
        <w:fldChar w:fldCharType="end"/>
      </w:r>
      <w:r w:rsidR="00E5283B" w:rsidRPr="00E5283B">
        <w:rPr>
          <w:color w:val="31849B" w:themeColor="accent5" w:themeShade="BF"/>
        </w:rPr>
        <w:t>]</w:t>
      </w:r>
      <w:bookmarkEnd w:id="33"/>
    </w:p>
    <w:p w14:paraId="255AD798" w14:textId="55CAD9FE" w:rsidR="00E25CD3" w:rsidRPr="00DC2D8A" w:rsidRDefault="00E25CD3" w:rsidP="00A47D04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DC2D8A">
        <w:rPr>
          <w:color w:val="000000" w:themeColor="text1"/>
        </w:rPr>
        <w:t>O sistema identifica que o ator acionou a opção “Limpar”, o sistema limpa os filtros e o resultado da pesquisa. E disponibiliza os campos limpos para realização de uma nova pesquisa;</w:t>
      </w:r>
      <w:r w:rsidR="00B42391" w:rsidRPr="00DC2D8A">
        <w:rPr>
          <w:color w:val="000000" w:themeColor="text1"/>
        </w:rPr>
        <w:t xml:space="preserve"> </w:t>
      </w:r>
      <w:r w:rsidR="00B42391" w:rsidRPr="00DC2D8A">
        <w:rPr>
          <w:color w:val="31849B" w:themeColor="accent5" w:themeShade="BF"/>
        </w:rPr>
        <w:t>[</w:t>
      </w:r>
      <w:r w:rsidR="00B42391" w:rsidRPr="00DC2D8A">
        <w:rPr>
          <w:color w:val="31849B" w:themeColor="accent5" w:themeShade="BF"/>
        </w:rPr>
        <w:fldChar w:fldCharType="begin"/>
      </w:r>
      <w:r w:rsidR="00B42391" w:rsidRPr="00DC2D8A">
        <w:rPr>
          <w:color w:val="31849B" w:themeColor="accent5" w:themeShade="BF"/>
        </w:rPr>
        <w:instrText xml:space="preserve"> REF _Ref13645882 \r \h </w:instrText>
      </w:r>
      <w:r w:rsidR="001A73BB" w:rsidRPr="00DC2D8A">
        <w:rPr>
          <w:color w:val="31849B" w:themeColor="accent5" w:themeShade="BF"/>
        </w:rPr>
        <w:instrText xml:space="preserve"> \* MERGEFORMAT </w:instrText>
      </w:r>
      <w:r w:rsidR="00B42391" w:rsidRPr="00DC2D8A">
        <w:rPr>
          <w:color w:val="31849B" w:themeColor="accent5" w:themeShade="BF"/>
        </w:rPr>
      </w:r>
      <w:r w:rsidR="00B42391" w:rsidRPr="00DC2D8A">
        <w:rPr>
          <w:color w:val="31849B" w:themeColor="accent5" w:themeShade="BF"/>
        </w:rPr>
        <w:fldChar w:fldCharType="separate"/>
      </w:r>
      <w:r w:rsidR="002863AB" w:rsidRPr="00DC2D8A">
        <w:rPr>
          <w:color w:val="31849B" w:themeColor="accent5" w:themeShade="BF"/>
        </w:rPr>
        <w:t>1.2</w:t>
      </w:r>
      <w:r w:rsidR="00B42391" w:rsidRPr="00DC2D8A">
        <w:rPr>
          <w:color w:val="31849B" w:themeColor="accent5" w:themeShade="BF"/>
        </w:rPr>
        <w:fldChar w:fldCharType="end"/>
      </w:r>
      <w:r w:rsidR="00B42391" w:rsidRPr="00DC2D8A">
        <w:rPr>
          <w:color w:val="31849B" w:themeColor="accent5" w:themeShade="BF"/>
        </w:rPr>
        <w:t>]</w:t>
      </w:r>
    </w:p>
    <w:p w14:paraId="6EB000B2" w14:textId="06F6B641" w:rsidR="001A73BB" w:rsidRPr="00EC175D" w:rsidRDefault="001A73BB" w:rsidP="00A47D04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EC175D">
        <w:rPr>
          <w:color w:val="auto"/>
        </w:rPr>
        <w:t>No campo limpo do resultado da pesquisa, o sistema deve exibir a informação: Selecion</w:t>
      </w:r>
      <w:r w:rsidR="00032841" w:rsidRPr="00EC175D">
        <w:rPr>
          <w:color w:val="auto"/>
        </w:rPr>
        <w:t>e</w:t>
      </w:r>
      <w:r w:rsidRPr="00EC175D">
        <w:rPr>
          <w:color w:val="auto"/>
        </w:rPr>
        <w:t xml:space="preserve"> o</w:t>
      </w:r>
      <w:r w:rsidR="00032841" w:rsidRPr="00EC175D">
        <w:rPr>
          <w:color w:val="auto"/>
        </w:rPr>
        <w:t>(</w:t>
      </w:r>
      <w:r w:rsidRPr="00EC175D">
        <w:rPr>
          <w:color w:val="auto"/>
        </w:rPr>
        <w:t>s</w:t>
      </w:r>
      <w:r w:rsidR="00032841" w:rsidRPr="00EC175D">
        <w:rPr>
          <w:color w:val="auto"/>
        </w:rPr>
        <w:t>)</w:t>
      </w:r>
      <w:r w:rsidRPr="00EC175D">
        <w:rPr>
          <w:color w:val="auto"/>
        </w:rPr>
        <w:t xml:space="preserve"> filtro</w:t>
      </w:r>
      <w:r w:rsidR="00032841" w:rsidRPr="00EC175D">
        <w:rPr>
          <w:color w:val="auto"/>
        </w:rPr>
        <w:t>(</w:t>
      </w:r>
      <w:r w:rsidRPr="00EC175D">
        <w:rPr>
          <w:color w:val="auto"/>
        </w:rPr>
        <w:t>s</w:t>
      </w:r>
      <w:r w:rsidR="00032841" w:rsidRPr="00EC175D">
        <w:rPr>
          <w:color w:val="auto"/>
        </w:rPr>
        <w:t>)</w:t>
      </w:r>
      <w:r w:rsidRPr="00EC175D">
        <w:rPr>
          <w:color w:val="auto"/>
        </w:rPr>
        <w:t xml:space="preserve"> para a nova pesquisa; </w:t>
      </w:r>
      <w:r w:rsidRPr="00EC175D">
        <w:rPr>
          <w:color w:val="31849B" w:themeColor="accent5" w:themeShade="BF"/>
        </w:rPr>
        <w:t>[</w:t>
      </w:r>
      <w:r w:rsidRPr="00EC175D">
        <w:rPr>
          <w:color w:val="31849B" w:themeColor="accent5" w:themeShade="BF"/>
        </w:rPr>
        <w:fldChar w:fldCharType="begin"/>
      </w:r>
      <w:r w:rsidRPr="00EC175D">
        <w:rPr>
          <w:color w:val="31849B" w:themeColor="accent5" w:themeShade="BF"/>
        </w:rPr>
        <w:instrText xml:space="preserve"> REF _Ref13645882 \r \h  \* MERGEFORMAT </w:instrText>
      </w:r>
      <w:r w:rsidRPr="00EC175D">
        <w:rPr>
          <w:color w:val="31849B" w:themeColor="accent5" w:themeShade="BF"/>
        </w:rPr>
      </w:r>
      <w:r w:rsidRPr="00EC175D">
        <w:rPr>
          <w:color w:val="31849B" w:themeColor="accent5" w:themeShade="BF"/>
        </w:rPr>
        <w:fldChar w:fldCharType="separate"/>
      </w:r>
      <w:r w:rsidR="002863AB">
        <w:rPr>
          <w:color w:val="31849B" w:themeColor="accent5" w:themeShade="BF"/>
        </w:rPr>
        <w:t>1.2</w:t>
      </w:r>
      <w:r w:rsidRPr="00EC175D">
        <w:rPr>
          <w:color w:val="31849B" w:themeColor="accent5" w:themeShade="BF"/>
        </w:rPr>
        <w:fldChar w:fldCharType="end"/>
      </w:r>
      <w:r w:rsidRPr="00EC175D">
        <w:rPr>
          <w:color w:val="31849B" w:themeColor="accent5" w:themeShade="BF"/>
        </w:rPr>
        <w:t>]</w:t>
      </w:r>
    </w:p>
    <w:p w14:paraId="7806E40C" w14:textId="77777777" w:rsidR="00484037" w:rsidRDefault="00484037" w:rsidP="0048403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2FB28F4A" w14:textId="295EA41A" w:rsidR="00326FC1" w:rsidRPr="00EC175D" w:rsidRDefault="00326FC1" w:rsidP="00326FC1">
      <w:pPr>
        <w:pStyle w:val="PargrafodaLista"/>
        <w:widowControl/>
        <w:autoSpaceDE/>
        <w:autoSpaceDN/>
        <w:adjustRightInd/>
        <w:spacing w:after="200" w:line="276" w:lineRule="auto"/>
        <w:ind w:left="720"/>
        <w:contextualSpacing/>
        <w:jc w:val="both"/>
      </w:pPr>
    </w:p>
    <w:p w14:paraId="6C59C22E" w14:textId="16BBCFEE" w:rsidR="001738CF" w:rsidRPr="00EC175D" w:rsidRDefault="001738CF" w:rsidP="002B4DE5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1261BD77" w14:textId="13BFBDB7" w:rsidR="00AD6364" w:rsidRDefault="00A24EFF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4" w:name="_Ref17461581"/>
      <w:bookmarkStart w:id="35" w:name="_Ref14108152"/>
      <w:r>
        <w:rPr>
          <w:b/>
          <w:u w:val="single"/>
        </w:rPr>
        <w:t>CADASTRAR / INCLUIR</w:t>
      </w:r>
      <w:bookmarkEnd w:id="34"/>
    </w:p>
    <w:p w14:paraId="303AF9C5" w14:textId="6796F005" w:rsidR="00AD6364" w:rsidRPr="00257F1E" w:rsidRDefault="00AD6364" w:rsidP="00A47D04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3D7A15">
        <w:t xml:space="preserve">O ator aciona a opção que permite </w:t>
      </w:r>
      <w:r>
        <w:t>Cadastrar</w:t>
      </w:r>
      <w:r w:rsidRPr="003D7A15">
        <w:t xml:space="preserve"> um</w:t>
      </w:r>
      <w:r w:rsidR="00F56DC8">
        <w:t>a Declaração</w:t>
      </w:r>
      <w:r>
        <w:t xml:space="preserve"> </w:t>
      </w:r>
      <w:r w:rsidRPr="003D7A15">
        <w:rPr>
          <w:color w:val="31849B" w:themeColor="accent5" w:themeShade="BF"/>
        </w:rPr>
        <w:t>[</w:t>
      </w:r>
      <w:r w:rsidRPr="003D7A15">
        <w:rPr>
          <w:color w:val="31849B" w:themeColor="accent5" w:themeShade="BF"/>
        </w:rPr>
        <w:fldChar w:fldCharType="begin"/>
      </w:r>
      <w:r w:rsidRPr="003D7A15">
        <w:rPr>
          <w:color w:val="31849B" w:themeColor="accent5" w:themeShade="BF"/>
        </w:rPr>
        <w:instrText xml:space="preserve"> REF _Ref13579930 \r \h </w:instrText>
      </w:r>
      <w:r>
        <w:rPr>
          <w:color w:val="31849B" w:themeColor="accent5" w:themeShade="BF"/>
        </w:rPr>
        <w:instrText xml:space="preserve"> \* MERGEFORMAT </w:instrText>
      </w:r>
      <w:r w:rsidRPr="003D7A15">
        <w:rPr>
          <w:color w:val="31849B" w:themeColor="accent5" w:themeShade="BF"/>
        </w:rPr>
      </w:r>
      <w:r w:rsidRPr="003D7A15">
        <w:rPr>
          <w:color w:val="31849B" w:themeColor="accent5" w:themeShade="BF"/>
        </w:rPr>
        <w:fldChar w:fldCharType="separate"/>
      </w:r>
      <w:r w:rsidRPr="003D7A15">
        <w:rPr>
          <w:color w:val="31849B" w:themeColor="accent5" w:themeShade="BF"/>
        </w:rPr>
        <w:t>P01</w:t>
      </w:r>
      <w:r w:rsidRPr="003D7A15">
        <w:rPr>
          <w:color w:val="31849B" w:themeColor="accent5" w:themeShade="BF"/>
        </w:rPr>
        <w:fldChar w:fldCharType="end"/>
      </w:r>
      <w:r w:rsidRPr="003D7A15">
        <w:rPr>
          <w:color w:val="31849B" w:themeColor="accent5" w:themeShade="BF"/>
        </w:rPr>
        <w:t>]</w:t>
      </w:r>
      <w:r w:rsidRPr="003D7A15">
        <w:t xml:space="preserve">, o sistema exibe a interface </w:t>
      </w:r>
      <w:r w:rsidRPr="003D7A15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_Ref17461370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P02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r w:rsidR="004308BB" w:rsidRPr="004308BB">
        <w:rPr>
          <w:color w:val="auto"/>
        </w:rPr>
        <w:t>;</w:t>
      </w:r>
      <w:r w:rsidRPr="004308BB">
        <w:rPr>
          <w:color w:val="auto"/>
        </w:rPr>
        <w:t xml:space="preserve"> </w:t>
      </w:r>
    </w:p>
    <w:p w14:paraId="1265640A" w14:textId="77777777" w:rsidR="00257F1E" w:rsidRDefault="00257F1E" w:rsidP="00257F1E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618CBF59" w14:textId="7A86E6ED" w:rsidR="00AD6364" w:rsidRPr="003D4B4C" w:rsidRDefault="00AD6364" w:rsidP="00A47D04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3D7A15">
        <w:rPr>
          <w:color w:val="auto"/>
        </w:rPr>
        <w:t xml:space="preserve">O </w:t>
      </w:r>
      <w:r w:rsidRPr="003D4B4C">
        <w:rPr>
          <w:color w:val="auto"/>
        </w:rPr>
        <w:t>sistema deve apresentar o formulário com os campos habilitados para preenchimento</w:t>
      </w:r>
      <w:r w:rsidR="00257F1E" w:rsidRPr="003D4B4C">
        <w:rPr>
          <w:color w:val="auto"/>
        </w:rPr>
        <w:t>;</w:t>
      </w:r>
      <w:r w:rsidRPr="003D4B4C">
        <w:rPr>
          <w:color w:val="auto"/>
        </w:rPr>
        <w:t xml:space="preserve">  </w:t>
      </w:r>
    </w:p>
    <w:p w14:paraId="74911F73" w14:textId="77777777" w:rsidR="00257F1E" w:rsidRPr="003D4B4C" w:rsidRDefault="00257F1E" w:rsidP="00257F1E">
      <w:pPr>
        <w:pStyle w:val="PargrafodaLista"/>
        <w:rPr>
          <w:color w:val="auto"/>
        </w:rPr>
      </w:pPr>
    </w:p>
    <w:p w14:paraId="49BE632E" w14:textId="77777777" w:rsidR="00F56DC8" w:rsidRPr="00F56DC8" w:rsidRDefault="00F56DC8" w:rsidP="00A47D04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>
        <w:rPr>
          <w:color w:val="auto"/>
        </w:rPr>
        <w:t>O ator preenche os campos e aciona a opção “</w:t>
      </w:r>
      <w:r w:rsidRPr="00F56DC8">
        <w:rPr>
          <w:b/>
          <w:color w:val="auto"/>
        </w:rPr>
        <w:t>Salvar</w:t>
      </w:r>
      <w:r>
        <w:rPr>
          <w:color w:val="auto"/>
        </w:rPr>
        <w:t xml:space="preserve">”, o sistema </w:t>
      </w:r>
      <w:r w:rsidRPr="003D4B4C">
        <w:rPr>
          <w:color w:val="auto"/>
        </w:rPr>
        <w:t xml:space="preserve">deve validar se os campos obrigatórios foram preenchidos;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_Ref17461370 \r \h </w:instrText>
      </w:r>
      <w:r>
        <w:rPr>
          <w:color w:val="31849B" w:themeColor="accent5" w:themeShade="BF"/>
        </w:rPr>
        <w:instrText xml:space="preserve">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P02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 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_Ref17460175 \r \h 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P03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</w:p>
    <w:p w14:paraId="50F92D9C" w14:textId="77777777" w:rsidR="00F56DC8" w:rsidRPr="00F56DC8" w:rsidRDefault="00F56DC8" w:rsidP="00F56DC8">
      <w:pPr>
        <w:pStyle w:val="PargrafodaLista"/>
        <w:rPr>
          <w:color w:val="auto"/>
        </w:rPr>
      </w:pPr>
    </w:p>
    <w:p w14:paraId="5F2B716C" w14:textId="77777777" w:rsidR="00F56DC8" w:rsidRPr="00F56DC8" w:rsidRDefault="00F56DC8" w:rsidP="00A47D04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F56DC8">
        <w:rPr>
          <w:color w:val="auto"/>
        </w:rPr>
        <w:t xml:space="preserve">O sistema identifica que os campos obrigatórios não foram informados, o sistema exibe mensagem </w:t>
      </w:r>
      <w:r w:rsidRPr="00F56DC8">
        <w:rPr>
          <w:color w:val="31849B" w:themeColor="accent5" w:themeShade="BF"/>
        </w:rPr>
        <w:t>[</w:t>
      </w:r>
      <w:r w:rsidRPr="00F56DC8">
        <w:rPr>
          <w:color w:val="31849B" w:themeColor="accent5" w:themeShade="BF"/>
        </w:rPr>
        <w:fldChar w:fldCharType="begin"/>
      </w:r>
      <w:r w:rsidRPr="00F56DC8">
        <w:rPr>
          <w:color w:val="31849B" w:themeColor="accent5" w:themeShade="BF"/>
        </w:rPr>
        <w:instrText xml:space="preserve"> REF _Ref17462071 \r \h  \* MERGEFORMAT </w:instrText>
      </w:r>
      <w:r w:rsidRPr="00F56DC8">
        <w:rPr>
          <w:color w:val="31849B" w:themeColor="accent5" w:themeShade="BF"/>
        </w:rPr>
      </w:r>
      <w:r w:rsidRPr="00F56DC8">
        <w:rPr>
          <w:color w:val="31849B" w:themeColor="accent5" w:themeShade="BF"/>
        </w:rPr>
        <w:fldChar w:fldCharType="separate"/>
      </w:r>
      <w:r w:rsidRPr="00F56DC8">
        <w:rPr>
          <w:color w:val="31849B" w:themeColor="accent5" w:themeShade="BF"/>
        </w:rPr>
        <w:t>ME03</w:t>
      </w:r>
      <w:r w:rsidRPr="00F56DC8">
        <w:rPr>
          <w:color w:val="31849B" w:themeColor="accent5" w:themeShade="BF"/>
        </w:rPr>
        <w:fldChar w:fldCharType="end"/>
      </w:r>
      <w:r w:rsidRPr="00F56DC8">
        <w:rPr>
          <w:color w:val="31849B" w:themeColor="accent5" w:themeShade="BF"/>
        </w:rPr>
        <w:t xml:space="preserve">] </w:t>
      </w:r>
      <w:r w:rsidRPr="00F56DC8">
        <w:rPr>
          <w:color w:val="000000" w:themeColor="text1"/>
        </w:rPr>
        <w:t>destacada em vermelho.</w:t>
      </w:r>
    </w:p>
    <w:p w14:paraId="2482D379" w14:textId="5969C52E" w:rsidR="00F56DC8" w:rsidRDefault="00F56DC8" w:rsidP="00F56DC8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9413037" w14:textId="3D9E8AF1" w:rsidR="00330CA7" w:rsidRPr="0001571F" w:rsidRDefault="00330CA7" w:rsidP="00A47D04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 xml:space="preserve">Ao salvar com sucesso, o sistema deve exibir a mensagem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_Ref17467703 \r \h </w:instrText>
      </w:r>
      <w:r>
        <w:rPr>
          <w:color w:val="31849B" w:themeColor="accent5" w:themeShade="BF"/>
        </w:rPr>
        <w:instrText xml:space="preserve">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ME08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  <w:r w:rsidRPr="00330CA7">
        <w:rPr>
          <w:color w:val="auto"/>
        </w:rPr>
        <w:t>, e deve exibir a opção de “</w:t>
      </w:r>
      <w:r w:rsidRPr="00546407">
        <w:rPr>
          <w:b/>
          <w:color w:val="auto"/>
        </w:rPr>
        <w:t>Visualizar</w:t>
      </w:r>
      <w:r w:rsidRPr="00330CA7">
        <w:rPr>
          <w:color w:val="auto"/>
        </w:rPr>
        <w:t>”</w:t>
      </w:r>
      <w:r w:rsidR="0001571F">
        <w:rPr>
          <w:color w:val="auto"/>
        </w:rPr>
        <w:t xml:space="preserve"> </w:t>
      </w:r>
      <w:r w:rsidR="0001571F" w:rsidRPr="003D4B4C">
        <w:rPr>
          <w:color w:val="31849B" w:themeColor="accent5" w:themeShade="BF"/>
        </w:rPr>
        <w:t>[</w:t>
      </w:r>
      <w:r w:rsidR="0001571F" w:rsidRPr="003D4B4C">
        <w:rPr>
          <w:color w:val="31849B" w:themeColor="accent5" w:themeShade="BF"/>
        </w:rPr>
        <w:fldChar w:fldCharType="begin"/>
      </w:r>
      <w:r w:rsidR="0001571F" w:rsidRPr="003D4B4C">
        <w:rPr>
          <w:color w:val="31849B" w:themeColor="accent5" w:themeShade="BF"/>
        </w:rPr>
        <w:instrText xml:space="preserve"> REF _Ref17460175 \r \h  \* MERGEFORMAT </w:instrText>
      </w:r>
      <w:r w:rsidR="0001571F" w:rsidRPr="003D4B4C">
        <w:rPr>
          <w:color w:val="31849B" w:themeColor="accent5" w:themeShade="BF"/>
        </w:rPr>
      </w:r>
      <w:r w:rsidR="0001571F" w:rsidRPr="003D4B4C">
        <w:rPr>
          <w:color w:val="31849B" w:themeColor="accent5" w:themeShade="BF"/>
        </w:rPr>
        <w:fldChar w:fldCharType="separate"/>
      </w:r>
      <w:r w:rsidR="0001571F" w:rsidRPr="003D4B4C">
        <w:rPr>
          <w:color w:val="31849B" w:themeColor="accent5" w:themeShade="BF"/>
        </w:rPr>
        <w:t>P03</w:t>
      </w:r>
      <w:r w:rsidR="0001571F" w:rsidRPr="003D4B4C">
        <w:rPr>
          <w:color w:val="31849B" w:themeColor="accent5" w:themeShade="BF"/>
        </w:rPr>
        <w:fldChar w:fldCharType="end"/>
      </w:r>
      <w:r w:rsidR="0001571F" w:rsidRPr="003D4B4C">
        <w:rPr>
          <w:color w:val="31849B" w:themeColor="accent5" w:themeShade="BF"/>
        </w:rPr>
        <w:t>]</w:t>
      </w:r>
    </w:p>
    <w:p w14:paraId="785B7A3B" w14:textId="77777777" w:rsidR="0001571F" w:rsidRDefault="0001571F" w:rsidP="0001571F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1A90FFE1" w14:textId="4ACD9B9C" w:rsidR="00445457" w:rsidRPr="003D4B4C" w:rsidRDefault="00445457" w:rsidP="00A47D04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3D4B4C">
        <w:rPr>
          <w:color w:val="auto"/>
        </w:rPr>
        <w:t>O ator aciona a opção “</w:t>
      </w:r>
      <w:r w:rsidRPr="003D4B4C">
        <w:rPr>
          <w:b/>
          <w:color w:val="auto"/>
        </w:rPr>
        <w:t>Visualizar</w:t>
      </w:r>
      <w:r w:rsidRPr="003D4B4C">
        <w:rPr>
          <w:color w:val="auto"/>
        </w:rPr>
        <w:t xml:space="preserve">”, o sistema exibe a interface </w:t>
      </w:r>
      <w:r w:rsidRPr="003D4B4C">
        <w:rPr>
          <w:color w:val="31849B" w:themeColor="accent5" w:themeShade="BF"/>
        </w:rPr>
        <w:t>[</w:t>
      </w:r>
      <w:r w:rsidR="0001571F">
        <w:rPr>
          <w:color w:val="31849B" w:themeColor="accent5" w:themeShade="BF"/>
        </w:rPr>
        <w:fldChar w:fldCharType="begin"/>
      </w:r>
      <w:r w:rsidR="0001571F">
        <w:rPr>
          <w:color w:val="31849B" w:themeColor="accent5" w:themeShade="BF"/>
        </w:rPr>
        <w:instrText xml:space="preserve"> REF _Ref20153475 \r \h </w:instrText>
      </w:r>
      <w:r w:rsidR="0001571F">
        <w:rPr>
          <w:color w:val="31849B" w:themeColor="accent5" w:themeShade="BF"/>
        </w:rPr>
      </w:r>
      <w:r w:rsidR="0001571F">
        <w:rPr>
          <w:color w:val="31849B" w:themeColor="accent5" w:themeShade="BF"/>
        </w:rPr>
        <w:fldChar w:fldCharType="separate"/>
      </w:r>
      <w:r w:rsidR="0001571F">
        <w:rPr>
          <w:color w:val="31849B" w:themeColor="accent5" w:themeShade="BF"/>
        </w:rPr>
        <w:t>P05</w:t>
      </w:r>
      <w:r w:rsidR="0001571F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 xml:space="preserve">], </w:t>
      </w:r>
      <w:r w:rsidRPr="003D4B4C">
        <w:rPr>
          <w:color w:val="000000" w:themeColor="text1"/>
        </w:rPr>
        <w:t xml:space="preserve">com </w:t>
      </w:r>
      <w:r w:rsidR="00B409B5">
        <w:rPr>
          <w:color w:val="000000" w:themeColor="text1"/>
        </w:rPr>
        <w:t>a declaração</w:t>
      </w:r>
      <w:r w:rsidRPr="003D4B4C">
        <w:rPr>
          <w:color w:val="000000" w:themeColor="text1"/>
        </w:rPr>
        <w:t>, conforme parametrização definida</w:t>
      </w:r>
      <w:r w:rsidR="00546407">
        <w:rPr>
          <w:color w:val="000000" w:themeColor="text1"/>
        </w:rPr>
        <w:t xml:space="preserve"> na HST014</w:t>
      </w:r>
      <w:r w:rsidRPr="003D4B4C">
        <w:rPr>
          <w:color w:val="000000" w:themeColor="text1"/>
        </w:rPr>
        <w:t>;</w:t>
      </w:r>
    </w:p>
    <w:p w14:paraId="36EA2B18" w14:textId="77777777" w:rsidR="00445457" w:rsidRPr="003D4B4C" w:rsidRDefault="00445457" w:rsidP="00445457">
      <w:pPr>
        <w:pStyle w:val="PargrafodaLista"/>
        <w:rPr>
          <w:color w:val="auto"/>
        </w:rPr>
      </w:pPr>
    </w:p>
    <w:p w14:paraId="5084092A" w14:textId="69F592E0" w:rsidR="00445457" w:rsidRPr="003D4B4C" w:rsidRDefault="00445457" w:rsidP="00A47D04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3D4B4C">
        <w:rPr>
          <w:color w:val="auto"/>
        </w:rPr>
        <w:t xml:space="preserve">Caso o ator acione a opção </w:t>
      </w:r>
      <w:r w:rsidR="00B409B5" w:rsidRPr="00B409B5">
        <w:rPr>
          <w:b/>
          <w:color w:val="auto"/>
        </w:rPr>
        <w:t>Fechar</w:t>
      </w:r>
      <w:r w:rsidRPr="003D4B4C">
        <w:rPr>
          <w:color w:val="auto"/>
        </w:rPr>
        <w:t xml:space="preserve"> na interface</w:t>
      </w:r>
      <w:r w:rsidR="00E07B93" w:rsidRPr="003D4B4C">
        <w:rPr>
          <w:color w:val="auto"/>
        </w:rPr>
        <w:t xml:space="preserve"> </w:t>
      </w:r>
      <w:r w:rsidR="00E07B93" w:rsidRPr="003D4B4C">
        <w:rPr>
          <w:color w:val="31849B" w:themeColor="accent5" w:themeShade="BF"/>
        </w:rPr>
        <w:t>[</w:t>
      </w:r>
      <w:r w:rsidR="00B409B5">
        <w:rPr>
          <w:color w:val="31849B" w:themeColor="accent5" w:themeShade="BF"/>
        </w:rPr>
        <w:fldChar w:fldCharType="begin"/>
      </w:r>
      <w:r w:rsidR="00B409B5">
        <w:rPr>
          <w:color w:val="31849B" w:themeColor="accent5" w:themeShade="BF"/>
        </w:rPr>
        <w:instrText xml:space="preserve"> REF _Ref20153475 \r \h </w:instrText>
      </w:r>
      <w:r w:rsidR="00B409B5">
        <w:rPr>
          <w:color w:val="31849B" w:themeColor="accent5" w:themeShade="BF"/>
        </w:rPr>
      </w:r>
      <w:r w:rsidR="00B409B5">
        <w:rPr>
          <w:color w:val="31849B" w:themeColor="accent5" w:themeShade="BF"/>
        </w:rPr>
        <w:fldChar w:fldCharType="separate"/>
      </w:r>
      <w:r w:rsidR="00B409B5">
        <w:rPr>
          <w:color w:val="31849B" w:themeColor="accent5" w:themeShade="BF"/>
        </w:rPr>
        <w:t>P05</w:t>
      </w:r>
      <w:r w:rsidR="00B409B5">
        <w:rPr>
          <w:color w:val="31849B" w:themeColor="accent5" w:themeShade="BF"/>
        </w:rPr>
        <w:fldChar w:fldCharType="end"/>
      </w:r>
      <w:r w:rsidR="00E07B93" w:rsidRPr="003D4B4C">
        <w:rPr>
          <w:color w:val="31849B" w:themeColor="accent5" w:themeShade="BF"/>
        </w:rPr>
        <w:t>]</w:t>
      </w:r>
      <w:r w:rsidRPr="003D4B4C">
        <w:rPr>
          <w:color w:val="000000" w:themeColor="text1"/>
        </w:rPr>
        <w:t xml:space="preserve">, o sistema deve voltar para a interface que o acionou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_Ref17460175 \r \h 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P03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  <w:r w:rsidRPr="003D4B4C">
        <w:rPr>
          <w:color w:val="000000" w:themeColor="text1"/>
        </w:rPr>
        <w:t>, com os dados preenchidos e disponível para edição.</w:t>
      </w:r>
    </w:p>
    <w:p w14:paraId="2DA2A174" w14:textId="77777777" w:rsidR="00445457" w:rsidRPr="003D4B4C" w:rsidRDefault="00445457" w:rsidP="00445457">
      <w:pPr>
        <w:pStyle w:val="PargrafodaLista"/>
        <w:rPr>
          <w:color w:val="auto"/>
        </w:rPr>
      </w:pPr>
    </w:p>
    <w:p w14:paraId="203B9269" w14:textId="77777777" w:rsidR="005271AF" w:rsidRPr="003D4B4C" w:rsidRDefault="005271AF" w:rsidP="00445457">
      <w:pPr>
        <w:pStyle w:val="PargrafodaLista"/>
        <w:rPr>
          <w:color w:val="auto"/>
        </w:rPr>
      </w:pPr>
    </w:p>
    <w:p w14:paraId="5C85DF41" w14:textId="54758935" w:rsidR="00AD6364" w:rsidRDefault="00AD6364" w:rsidP="00A47D04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3D4B4C">
        <w:rPr>
          <w:color w:val="auto"/>
        </w:rPr>
        <w:t>Ao acionar a opção de “</w:t>
      </w:r>
      <w:r w:rsidR="003E32A4">
        <w:rPr>
          <w:color w:val="auto"/>
        </w:rPr>
        <w:t>Salvar</w:t>
      </w:r>
      <w:r w:rsidRPr="003D4B4C">
        <w:rPr>
          <w:color w:val="auto"/>
        </w:rPr>
        <w:t xml:space="preserve">”, o sistema deve </w:t>
      </w:r>
      <w:r w:rsidRPr="003D4B4C">
        <w:rPr>
          <w:b/>
          <w:color w:val="auto"/>
        </w:rPr>
        <w:t>gerar um número incremental</w:t>
      </w:r>
      <w:r w:rsidRPr="003D4B4C">
        <w:rPr>
          <w:color w:val="auto"/>
        </w:rPr>
        <w:t xml:space="preserve"> para cada registro</w:t>
      </w:r>
      <w:r w:rsidR="00100368" w:rsidRPr="003D4B4C">
        <w:rPr>
          <w:color w:val="auto"/>
        </w:rPr>
        <w:t xml:space="preserve"> d</w:t>
      </w:r>
      <w:r w:rsidR="003E32A4">
        <w:rPr>
          <w:color w:val="auto"/>
        </w:rPr>
        <w:t>e declaração</w:t>
      </w:r>
      <w:r w:rsidR="00546407">
        <w:rPr>
          <w:color w:val="auto"/>
        </w:rPr>
        <w:t>, conforme o módulo selecionado pelo ator, ou seja, cada módulo deve ter sua numeração independente dos demais módulo</w:t>
      </w:r>
      <w:r w:rsidRPr="003D4B4C">
        <w:rPr>
          <w:color w:val="auto"/>
        </w:rPr>
        <w:t>.</w:t>
      </w:r>
    </w:p>
    <w:p w14:paraId="37B02752" w14:textId="65E2DAB6" w:rsidR="00546407" w:rsidRPr="00EA6B84" w:rsidRDefault="00546407" w:rsidP="00546407">
      <w:pPr>
        <w:pStyle w:val="PargrafodaLista"/>
        <w:spacing w:before="60" w:after="60"/>
        <w:ind w:left="720"/>
      </w:pPr>
      <w:r w:rsidRPr="00EA6B84">
        <w:t xml:space="preserve">Sequencial =&gt; gerado pelo sistema somando 1 ao último </w:t>
      </w:r>
      <w:r w:rsidR="00F940F6">
        <w:t xml:space="preserve">algarismo. </w:t>
      </w:r>
    </w:p>
    <w:p w14:paraId="4D03DCA4" w14:textId="77777777" w:rsidR="00AD6364" w:rsidRPr="003D4B4C" w:rsidRDefault="00AD6364" w:rsidP="00AD6364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CEA728A" w14:textId="6BDB6A21" w:rsidR="00C34037" w:rsidRPr="003D4B4C" w:rsidRDefault="00C34037" w:rsidP="00A47D04">
      <w:pPr>
        <w:pStyle w:val="PargrafodaLista"/>
        <w:widowControl/>
        <w:numPr>
          <w:ilvl w:val="0"/>
          <w:numId w:val="20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3D4B4C">
        <w:rPr>
          <w:color w:val="auto"/>
        </w:rPr>
        <w:t xml:space="preserve">Este número deve ser exibido no resultado da pesquisa na coluna </w:t>
      </w:r>
      <w:r w:rsidRPr="003D4B4C">
        <w:rPr>
          <w:b/>
          <w:color w:val="auto"/>
        </w:rPr>
        <w:t>Nº;</w:t>
      </w:r>
      <w:r w:rsidR="00F86CB9" w:rsidRPr="003D4B4C">
        <w:rPr>
          <w:b/>
          <w:color w:val="auto"/>
        </w:rPr>
        <w:t xml:space="preserve"> </w:t>
      </w:r>
      <w:r w:rsidR="00F86CB9" w:rsidRPr="003D4B4C">
        <w:rPr>
          <w:color w:val="31849B" w:themeColor="accent5" w:themeShade="BF"/>
        </w:rPr>
        <w:t>[</w:t>
      </w:r>
      <w:r w:rsidR="00F86CB9" w:rsidRPr="003D4B4C">
        <w:rPr>
          <w:color w:val="31849B" w:themeColor="accent5" w:themeShade="BF"/>
        </w:rPr>
        <w:fldChar w:fldCharType="begin"/>
      </w:r>
      <w:r w:rsidR="00F86CB9" w:rsidRPr="003D4B4C">
        <w:rPr>
          <w:color w:val="31849B" w:themeColor="accent5" w:themeShade="BF"/>
        </w:rPr>
        <w:instrText xml:space="preserve"> REF _Ref13579930 \r \h  \* MERGEFORMAT </w:instrText>
      </w:r>
      <w:r w:rsidR="00F86CB9" w:rsidRPr="003D4B4C">
        <w:rPr>
          <w:color w:val="31849B" w:themeColor="accent5" w:themeShade="BF"/>
        </w:rPr>
      </w:r>
      <w:r w:rsidR="00F86CB9" w:rsidRPr="003D4B4C">
        <w:rPr>
          <w:color w:val="31849B" w:themeColor="accent5" w:themeShade="BF"/>
        </w:rPr>
        <w:fldChar w:fldCharType="separate"/>
      </w:r>
      <w:r w:rsidR="00F86CB9" w:rsidRPr="003D4B4C">
        <w:rPr>
          <w:color w:val="31849B" w:themeColor="accent5" w:themeShade="BF"/>
        </w:rPr>
        <w:t>P01</w:t>
      </w:r>
      <w:r w:rsidR="00F86CB9" w:rsidRPr="003D4B4C">
        <w:rPr>
          <w:color w:val="31849B" w:themeColor="accent5" w:themeShade="BF"/>
        </w:rPr>
        <w:fldChar w:fldCharType="end"/>
      </w:r>
      <w:r w:rsidR="00F86CB9" w:rsidRPr="003D4B4C">
        <w:rPr>
          <w:color w:val="31849B" w:themeColor="accent5" w:themeShade="BF"/>
        </w:rPr>
        <w:t>]</w:t>
      </w:r>
    </w:p>
    <w:p w14:paraId="600B1E5A" w14:textId="77777777" w:rsidR="00C34037" w:rsidRDefault="00C34037" w:rsidP="00C34037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745D7DC7" w14:textId="7CE89615" w:rsidR="00861BE6" w:rsidRPr="0078411D" w:rsidRDefault="00861BE6" w:rsidP="00A47D04">
      <w:pPr>
        <w:pStyle w:val="PargrafodaLista"/>
        <w:numPr>
          <w:ilvl w:val="0"/>
          <w:numId w:val="20"/>
        </w:numPr>
        <w:spacing w:before="60" w:after="60"/>
        <w:ind w:left="709"/>
      </w:pPr>
      <w:r w:rsidRPr="003D7A15">
        <w:t>O sistema deve registrar uma trilha de auditoria contendo a ação executada (incluir, alterar), a identificação da funcionalidade, a data e hora da ocorrê</w:t>
      </w:r>
      <w:r w:rsidR="009038BE">
        <w:t>ncia e a identificação do ator.</w:t>
      </w:r>
    </w:p>
    <w:p w14:paraId="51A3E783" w14:textId="77777777" w:rsidR="00655218" w:rsidRDefault="00655218" w:rsidP="00987EC1">
      <w:pPr>
        <w:pStyle w:val="PargrafodaLista"/>
        <w:spacing w:before="60" w:after="60"/>
        <w:ind w:left="993"/>
        <w:jc w:val="both"/>
        <w:rPr>
          <w:color w:val="auto"/>
        </w:rPr>
      </w:pPr>
    </w:p>
    <w:p w14:paraId="45618EAD" w14:textId="77777777" w:rsidR="00D1372C" w:rsidRPr="00EC175D" w:rsidRDefault="00D1372C" w:rsidP="00987EC1">
      <w:pPr>
        <w:pStyle w:val="PargrafodaLista"/>
        <w:spacing w:before="60" w:after="60"/>
        <w:ind w:left="993"/>
        <w:jc w:val="both"/>
        <w:rPr>
          <w:color w:val="auto"/>
        </w:rPr>
      </w:pPr>
    </w:p>
    <w:p w14:paraId="0E6CFE8F" w14:textId="77777777" w:rsidR="005224A2" w:rsidRDefault="005224A2" w:rsidP="005224A2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6" w:name="_Ref17462589"/>
      <w:r>
        <w:t xml:space="preserve">Campo </w:t>
      </w:r>
      <w:r w:rsidRPr="00BD5535">
        <w:rPr>
          <w:b/>
        </w:rPr>
        <w:t>Nome da Declaração</w:t>
      </w:r>
    </w:p>
    <w:p w14:paraId="066E791D" w14:textId="15293BDF" w:rsidR="005224A2" w:rsidRDefault="005224A2" w:rsidP="00A47D04">
      <w:pPr>
        <w:pStyle w:val="PargrafodaLista"/>
        <w:widowControl/>
        <w:numPr>
          <w:ilvl w:val="0"/>
          <w:numId w:val="3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O sistema deve disponibilizar um componente, para que o ator possa incluir/informar o Nome da Declaração</w:t>
      </w:r>
      <w:r w:rsidR="005426C1">
        <w:t>;</w:t>
      </w:r>
    </w:p>
    <w:p w14:paraId="6E6575B5" w14:textId="77777777" w:rsidR="00D1372C" w:rsidRDefault="00D1372C" w:rsidP="00D1372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5728F3BF" w14:textId="06D2C4FE" w:rsidR="005224A2" w:rsidRPr="008E2E51" w:rsidRDefault="00F940F6" w:rsidP="00A47D04">
      <w:pPr>
        <w:pStyle w:val="PargrafodaLista"/>
        <w:widowControl/>
        <w:numPr>
          <w:ilvl w:val="0"/>
          <w:numId w:val="3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O sistema não deve permitir cadastrar declaração com o mesmo nome no mesmo módulo, módulo diferente o sistema não deve criticar. Caso</w:t>
      </w:r>
      <w:r w:rsidR="005224A2">
        <w:t xml:space="preserve"> exista uma declaração com o mesmo nome no </w:t>
      </w:r>
      <w:r w:rsidR="005224A2" w:rsidRPr="00EA6B84">
        <w:rPr>
          <w:u w:val="single"/>
        </w:rPr>
        <w:t>mesmo módulo selecionado</w:t>
      </w:r>
      <w:r w:rsidR="005224A2">
        <w:t xml:space="preserve">, o sistema deve exibir mensagem </w:t>
      </w:r>
      <w:r>
        <w:t>impeditiva</w:t>
      </w:r>
      <w:r w:rsidR="005224A2">
        <w:t xml:space="preserve"> </w:t>
      </w:r>
      <w:r w:rsidR="005224A2" w:rsidRPr="005224A2">
        <w:rPr>
          <w:color w:val="31849B" w:themeColor="accent5" w:themeShade="BF"/>
        </w:rPr>
        <w:t>[</w:t>
      </w:r>
      <w:r w:rsidR="005224A2" w:rsidRPr="005224A2">
        <w:rPr>
          <w:color w:val="31849B" w:themeColor="accent5" w:themeShade="BF"/>
        </w:rPr>
        <w:fldChar w:fldCharType="begin"/>
      </w:r>
      <w:r w:rsidR="005224A2" w:rsidRPr="005224A2">
        <w:rPr>
          <w:color w:val="31849B" w:themeColor="accent5" w:themeShade="BF"/>
        </w:rPr>
        <w:instrText xml:space="preserve"> REF _Ref13834599 \r \h </w:instrText>
      </w:r>
      <w:r w:rsidR="005224A2" w:rsidRPr="005224A2">
        <w:rPr>
          <w:color w:val="31849B" w:themeColor="accent5" w:themeShade="BF"/>
        </w:rPr>
      </w:r>
      <w:r w:rsidR="005224A2" w:rsidRPr="005224A2">
        <w:rPr>
          <w:color w:val="31849B" w:themeColor="accent5" w:themeShade="BF"/>
        </w:rPr>
        <w:fldChar w:fldCharType="separate"/>
      </w:r>
      <w:r w:rsidR="005224A2" w:rsidRPr="005224A2">
        <w:rPr>
          <w:color w:val="31849B" w:themeColor="accent5" w:themeShade="BF"/>
        </w:rPr>
        <w:t>ME05</w:t>
      </w:r>
      <w:r w:rsidR="005224A2" w:rsidRPr="005224A2">
        <w:rPr>
          <w:color w:val="31849B" w:themeColor="accent5" w:themeShade="BF"/>
        </w:rPr>
        <w:fldChar w:fldCharType="end"/>
      </w:r>
      <w:r w:rsidR="005224A2" w:rsidRPr="005224A2">
        <w:rPr>
          <w:color w:val="31849B" w:themeColor="accent5" w:themeShade="BF"/>
        </w:rPr>
        <w:t>]</w:t>
      </w:r>
      <w:r w:rsidR="005426C1">
        <w:rPr>
          <w:color w:val="31849B" w:themeColor="accent5" w:themeShade="BF"/>
        </w:rPr>
        <w:t>.</w:t>
      </w:r>
    </w:p>
    <w:p w14:paraId="132CA6F5" w14:textId="77777777" w:rsidR="008E2E51" w:rsidRDefault="008E2E51" w:rsidP="008E2E51">
      <w:pPr>
        <w:pStyle w:val="PargrafodaLista"/>
      </w:pPr>
    </w:p>
    <w:p w14:paraId="3B9E0632" w14:textId="77777777" w:rsidR="001D4B34" w:rsidRDefault="008E2E51" w:rsidP="00A47D04">
      <w:pPr>
        <w:pStyle w:val="PargrafodaLista"/>
        <w:widowControl/>
        <w:numPr>
          <w:ilvl w:val="0"/>
          <w:numId w:val="3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O sistema deve disponibilizar a opção de </w:t>
      </w:r>
      <w:r w:rsidRPr="008E2E51">
        <w:rPr>
          <w:b/>
        </w:rPr>
        <w:t>Ativar Declaração</w:t>
      </w:r>
      <w:r>
        <w:t xml:space="preserve"> </w:t>
      </w:r>
      <w:r>
        <w:rPr>
          <w:noProof/>
        </w:rPr>
        <w:drawing>
          <wp:inline distT="0" distB="0" distL="0" distR="0" wp14:anchorId="7B0F3F6A" wp14:editId="220153B3">
            <wp:extent cx="199351" cy="103367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194" cy="1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</w:p>
    <w:p w14:paraId="6AC51D3D" w14:textId="77777777" w:rsidR="001D4B34" w:rsidRDefault="001D4B34" w:rsidP="001D4B34">
      <w:pPr>
        <w:pStyle w:val="PargrafodaLista"/>
      </w:pPr>
    </w:p>
    <w:p w14:paraId="12715779" w14:textId="77777777" w:rsidR="00D762A3" w:rsidRPr="00D762A3" w:rsidRDefault="001D4B34" w:rsidP="00A47D04">
      <w:pPr>
        <w:pStyle w:val="PargrafodaLista"/>
        <w:widowControl/>
        <w:numPr>
          <w:ilvl w:val="0"/>
          <w:numId w:val="3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C</w:t>
      </w:r>
      <w:r w:rsidR="008E2E51">
        <w:t>omo default o sistema deve permanecer com a opção ativada</w:t>
      </w:r>
      <w:r>
        <w:t xml:space="preserve"> </w:t>
      </w:r>
      <w:r>
        <w:rPr>
          <w:noProof/>
        </w:rPr>
        <w:drawing>
          <wp:inline distT="0" distB="0" distL="0" distR="0" wp14:anchorId="363C2619" wp14:editId="3C8E4D72">
            <wp:extent cx="199351" cy="103367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194" cy="1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E51">
        <w:t xml:space="preserve">. Ao desativar, o sistema deve desativar a declaração e não deve mais exibi-la nas combobox Nome da Declaração e no resultado da pesquisa </w:t>
      </w:r>
      <w:r w:rsidR="008E2E51" w:rsidRPr="008E2E51">
        <w:rPr>
          <w:color w:val="31849B" w:themeColor="accent5" w:themeShade="BF"/>
        </w:rPr>
        <w:t>[</w:t>
      </w:r>
      <w:r w:rsidR="008E2E51" w:rsidRPr="008E2E51">
        <w:rPr>
          <w:color w:val="31849B" w:themeColor="accent5" w:themeShade="BF"/>
        </w:rPr>
        <w:fldChar w:fldCharType="begin"/>
      </w:r>
      <w:r w:rsidR="008E2E51" w:rsidRPr="008E2E51">
        <w:rPr>
          <w:color w:val="31849B" w:themeColor="accent5" w:themeShade="BF"/>
        </w:rPr>
        <w:instrText xml:space="preserve"> REF _Ref13579930 \r \h </w:instrText>
      </w:r>
      <w:r w:rsidR="008E2E51" w:rsidRPr="008E2E51">
        <w:rPr>
          <w:color w:val="31849B" w:themeColor="accent5" w:themeShade="BF"/>
        </w:rPr>
      </w:r>
      <w:r w:rsidR="008E2E51" w:rsidRPr="008E2E51">
        <w:rPr>
          <w:color w:val="31849B" w:themeColor="accent5" w:themeShade="BF"/>
        </w:rPr>
        <w:fldChar w:fldCharType="separate"/>
      </w:r>
      <w:r w:rsidR="008E2E51" w:rsidRPr="008E2E51">
        <w:rPr>
          <w:color w:val="31849B" w:themeColor="accent5" w:themeShade="BF"/>
        </w:rPr>
        <w:t>P01</w:t>
      </w:r>
      <w:r w:rsidR="008E2E51" w:rsidRPr="008E2E51">
        <w:rPr>
          <w:color w:val="31849B" w:themeColor="accent5" w:themeShade="BF"/>
        </w:rPr>
        <w:fldChar w:fldCharType="end"/>
      </w:r>
      <w:r w:rsidR="008E2E51" w:rsidRPr="008E2E51">
        <w:rPr>
          <w:color w:val="31849B" w:themeColor="accent5" w:themeShade="BF"/>
        </w:rPr>
        <w:t>]</w:t>
      </w:r>
      <w:r w:rsidR="00EA6B84">
        <w:rPr>
          <w:color w:val="31849B" w:themeColor="accent5" w:themeShade="BF"/>
        </w:rPr>
        <w:t xml:space="preserve">. </w:t>
      </w:r>
    </w:p>
    <w:p w14:paraId="1BC51160" w14:textId="77777777" w:rsidR="00D762A3" w:rsidRPr="00D762A3" w:rsidRDefault="00D762A3" w:rsidP="00D762A3">
      <w:pPr>
        <w:pStyle w:val="PargrafodaLista"/>
        <w:rPr>
          <w:color w:val="auto"/>
        </w:rPr>
      </w:pPr>
    </w:p>
    <w:p w14:paraId="24600857" w14:textId="09304740" w:rsidR="008E2E51" w:rsidRPr="00D762A3" w:rsidRDefault="00EA6B84" w:rsidP="00A47D04">
      <w:pPr>
        <w:pStyle w:val="PargrafodaLista"/>
        <w:widowControl/>
        <w:numPr>
          <w:ilvl w:val="0"/>
          <w:numId w:val="3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D762A3">
        <w:rPr>
          <w:color w:val="auto"/>
        </w:rPr>
        <w:t>O sistema deve validar se alguma estória que chame a HST014_Parametrizar Declaração, está utilizando a declaração a ser desabilitada</w:t>
      </w:r>
      <w:r w:rsidR="00E251A6" w:rsidRPr="00D762A3">
        <w:rPr>
          <w:color w:val="auto"/>
        </w:rPr>
        <w:t xml:space="preserve">, caso esteja utilizando o sistema </w:t>
      </w:r>
      <w:proofErr w:type="gramStart"/>
      <w:r w:rsidR="00E251A6" w:rsidRPr="00D762A3">
        <w:rPr>
          <w:color w:val="auto"/>
        </w:rPr>
        <w:t>deve  exibir</w:t>
      </w:r>
      <w:proofErr w:type="gramEnd"/>
      <w:r w:rsidR="00E251A6" w:rsidRPr="00D762A3">
        <w:rPr>
          <w:color w:val="auto"/>
        </w:rPr>
        <w:t xml:space="preserve"> </w:t>
      </w:r>
      <w:r w:rsidR="00BC73C2">
        <w:rPr>
          <w:color w:val="auto"/>
        </w:rPr>
        <w:t xml:space="preserve">a </w:t>
      </w:r>
      <w:r w:rsidR="00E251A6" w:rsidRPr="00D762A3">
        <w:rPr>
          <w:color w:val="auto"/>
        </w:rPr>
        <w:t xml:space="preserve">mensagem </w:t>
      </w:r>
      <w:r w:rsidR="00D762A3">
        <w:rPr>
          <w:color w:val="31849B" w:themeColor="accent5" w:themeShade="BF"/>
        </w:rPr>
        <w:t>[</w:t>
      </w:r>
      <w:bookmarkStart w:id="37" w:name="_GoBack"/>
      <w:r w:rsidR="00D762A3">
        <w:rPr>
          <w:color w:val="31849B" w:themeColor="accent5" w:themeShade="BF"/>
        </w:rPr>
        <w:fldChar w:fldCharType="begin"/>
      </w:r>
      <w:r w:rsidR="00D762A3">
        <w:rPr>
          <w:color w:val="31849B" w:themeColor="accent5" w:themeShade="BF"/>
        </w:rPr>
        <w:instrText xml:space="preserve"> REF _Ref17789885 \r \h </w:instrText>
      </w:r>
      <w:r w:rsidR="00D762A3">
        <w:rPr>
          <w:color w:val="31849B" w:themeColor="accent5" w:themeShade="BF"/>
        </w:rPr>
      </w:r>
      <w:r w:rsidR="00D762A3">
        <w:rPr>
          <w:color w:val="31849B" w:themeColor="accent5" w:themeShade="BF"/>
        </w:rPr>
        <w:fldChar w:fldCharType="separate"/>
      </w:r>
      <w:r w:rsidR="00D762A3">
        <w:rPr>
          <w:color w:val="31849B" w:themeColor="accent5" w:themeShade="BF"/>
        </w:rPr>
        <w:t>ME01</w:t>
      </w:r>
      <w:r w:rsidR="00D762A3">
        <w:rPr>
          <w:color w:val="31849B" w:themeColor="accent5" w:themeShade="BF"/>
        </w:rPr>
        <w:t>0</w:t>
      </w:r>
      <w:r w:rsidR="00D762A3">
        <w:rPr>
          <w:color w:val="31849B" w:themeColor="accent5" w:themeShade="BF"/>
        </w:rPr>
        <w:fldChar w:fldCharType="end"/>
      </w:r>
      <w:bookmarkEnd w:id="37"/>
      <w:r w:rsidR="00D762A3">
        <w:rPr>
          <w:color w:val="31849B" w:themeColor="accent5" w:themeShade="BF"/>
        </w:rPr>
        <w:t>]</w:t>
      </w:r>
    </w:p>
    <w:p w14:paraId="26A8B566" w14:textId="77777777" w:rsidR="00D762A3" w:rsidRDefault="00D762A3" w:rsidP="00D762A3">
      <w:pPr>
        <w:pStyle w:val="PargrafodaLista"/>
      </w:pPr>
    </w:p>
    <w:p w14:paraId="369C5654" w14:textId="32BF24F1" w:rsidR="00D762A3" w:rsidRDefault="00D762A3" w:rsidP="00A47D04">
      <w:pPr>
        <w:pStyle w:val="PargrafodaLista"/>
        <w:widowControl/>
        <w:numPr>
          <w:ilvl w:val="0"/>
          <w:numId w:val="30"/>
        </w:numPr>
        <w:autoSpaceDE/>
        <w:autoSpaceDN/>
        <w:adjustRightInd/>
        <w:spacing w:after="200" w:line="276" w:lineRule="auto"/>
        <w:ind w:left="1985"/>
        <w:contextualSpacing/>
        <w:jc w:val="both"/>
      </w:pPr>
      <w:r>
        <w:t>Caso o ator acione a opção Sim, o sistema deve desabilitar a Declaração</w:t>
      </w:r>
      <w:r w:rsidR="002C702F">
        <w:t>;</w:t>
      </w:r>
    </w:p>
    <w:p w14:paraId="2CCA5680" w14:textId="77777777" w:rsidR="00D762A3" w:rsidRDefault="00D762A3" w:rsidP="00D762A3">
      <w:pPr>
        <w:pStyle w:val="PargrafodaLista"/>
        <w:ind w:left="1985"/>
      </w:pPr>
    </w:p>
    <w:p w14:paraId="023E4F8C" w14:textId="48B0E170" w:rsidR="00D762A3" w:rsidRDefault="00D762A3" w:rsidP="00A47D04">
      <w:pPr>
        <w:pStyle w:val="PargrafodaLista"/>
        <w:widowControl/>
        <w:numPr>
          <w:ilvl w:val="0"/>
          <w:numId w:val="30"/>
        </w:numPr>
        <w:autoSpaceDE/>
        <w:autoSpaceDN/>
        <w:adjustRightInd/>
        <w:spacing w:after="200" w:line="276" w:lineRule="auto"/>
        <w:ind w:left="1985"/>
        <w:contextualSpacing/>
        <w:jc w:val="both"/>
      </w:pPr>
      <w:r>
        <w:t>Caso o ator acione a opção Não, o sistema Não deve desabilitar e deve permanecer na mesma tela</w:t>
      </w:r>
      <w:r w:rsidR="002C702F">
        <w:t>.</w:t>
      </w:r>
    </w:p>
    <w:p w14:paraId="32C3FD7E" w14:textId="6811D032" w:rsidR="005224A2" w:rsidRDefault="005224A2" w:rsidP="005224A2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0EFE7121" w14:textId="77777777" w:rsidR="00C91ABF" w:rsidRDefault="00C91ABF" w:rsidP="005224A2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5C8BB1A" w14:textId="6001CBC7" w:rsidR="00987EC1" w:rsidRDefault="00987EC1" w:rsidP="00987EC1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>
        <w:t xml:space="preserve">Campo </w:t>
      </w:r>
      <w:r w:rsidR="00145CE1">
        <w:rPr>
          <w:b/>
        </w:rPr>
        <w:t>Módulo</w:t>
      </w:r>
      <w:bookmarkEnd w:id="36"/>
    </w:p>
    <w:p w14:paraId="40BEBBB2" w14:textId="3AB52DCC" w:rsidR="00987EC1" w:rsidRDefault="00987EC1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O sistema deve disponibilizar um componente, para que o ator possa </w:t>
      </w:r>
      <w:r w:rsidR="00145CE1">
        <w:t>selecionar o módulo desejado para a declaração, que está sendo incluída/alterada;</w:t>
      </w:r>
    </w:p>
    <w:p w14:paraId="033DA166" w14:textId="77777777" w:rsidR="00D1372C" w:rsidRDefault="00D1372C" w:rsidP="00D1372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3843270B" w14:textId="77777777" w:rsidR="00D1372C" w:rsidRDefault="00145CE1" w:rsidP="00D1372C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O sistema deve exibir os valores: </w:t>
      </w:r>
      <w:r w:rsidR="00D1372C" w:rsidRPr="00D1372C">
        <w:rPr>
          <w:b/>
        </w:rPr>
        <w:t xml:space="preserve">Acadêmico, Certidão, Eleitoral, Ética, Financeiro, Fiscalização, Pessoa Física, Pessoa Jurídica, RDA </w:t>
      </w:r>
      <w:r w:rsidR="00D1372C" w:rsidRPr="00D1372C">
        <w:t>e</w:t>
      </w:r>
      <w:r w:rsidR="00D1372C" w:rsidRPr="00D1372C">
        <w:rPr>
          <w:b/>
        </w:rPr>
        <w:t xml:space="preserve"> RRT</w:t>
      </w:r>
      <w:r w:rsidR="00D1372C">
        <w:t>. Os módulos devem ser exibidas em ordem alfabética;</w:t>
      </w:r>
    </w:p>
    <w:p w14:paraId="22B7AFDA" w14:textId="77777777" w:rsidR="002979C1" w:rsidRDefault="002979C1" w:rsidP="00D1372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3D2F9613" w14:textId="77777777" w:rsidR="00BD3D8E" w:rsidRDefault="00BD3D8E" w:rsidP="00D1372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25FF92F" w14:textId="4CCBB054" w:rsidR="00987EC1" w:rsidRDefault="00987EC1" w:rsidP="00987EC1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8" w:name="_Ref17462609"/>
      <w:r>
        <w:t xml:space="preserve">Campo </w:t>
      </w:r>
      <w:r w:rsidR="00E61D79">
        <w:rPr>
          <w:b/>
        </w:rPr>
        <w:t>Informações Importante</w:t>
      </w:r>
      <w:bookmarkEnd w:id="38"/>
    </w:p>
    <w:p w14:paraId="2F510635" w14:textId="52CF7DB1" w:rsidR="00B5738D" w:rsidRDefault="00B5738D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O sistema deve exibir </w:t>
      </w:r>
      <w:r w:rsidR="006D7B16">
        <w:t>as informações importante conforme texto parametrizado pelo ator</w:t>
      </w:r>
      <w:r w:rsidR="00BF44A5">
        <w:t>;</w:t>
      </w:r>
    </w:p>
    <w:p w14:paraId="4B0D7B22" w14:textId="77777777" w:rsidR="00BF44A5" w:rsidRDefault="00BF44A5" w:rsidP="00BF44A5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43C6A57F" w14:textId="03A0E137" w:rsidR="00BF44A5" w:rsidRPr="00EC0D7F" w:rsidRDefault="006D7B16" w:rsidP="002C025C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O sistema deve disponibilizar </w:t>
      </w:r>
      <w:r w:rsidR="00B54D97">
        <w:t xml:space="preserve">um componente que possa incluir, </w:t>
      </w:r>
      <w:r w:rsidR="000F02BA">
        <w:t>editar,</w:t>
      </w:r>
      <w:r w:rsidR="00B54D97">
        <w:t xml:space="preserve"> customizar</w:t>
      </w:r>
      <w:r w:rsidR="004310AF">
        <w:t xml:space="preserve">, </w:t>
      </w:r>
      <w:r w:rsidR="00B54D97">
        <w:t>as informações pertinente as informações iniciais (ex:Ckeditor)</w:t>
      </w:r>
      <w:r>
        <w:t xml:space="preserve">. Ao acionar o </w:t>
      </w:r>
      <w:proofErr w:type="gramStart"/>
      <w:r>
        <w:t>componente</w:t>
      </w:r>
      <w:r w:rsidR="00B54D97">
        <w:t xml:space="preserve"> </w:t>
      </w:r>
      <w:r w:rsidR="00B54D97">
        <w:rPr>
          <w:noProof/>
        </w:rPr>
        <w:drawing>
          <wp:inline distT="0" distB="0" distL="0" distR="0" wp14:anchorId="05ECC670" wp14:editId="67856AC3">
            <wp:extent cx="38095" cy="190476"/>
            <wp:effectExtent l="0" t="0" r="635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o sistema deve exibir a ação “</w:t>
      </w:r>
      <w:r w:rsidRPr="00EC0D7F">
        <w:rPr>
          <w:b/>
        </w:rPr>
        <w:t>Parametrizar</w:t>
      </w:r>
      <w:r w:rsidR="00EC0D7F">
        <w:rPr>
          <w:b/>
        </w:rPr>
        <w:t>.</w:t>
      </w:r>
    </w:p>
    <w:p w14:paraId="4DECB6FF" w14:textId="77777777" w:rsidR="00EC0D7F" w:rsidRDefault="00EC0D7F" w:rsidP="00EC0D7F">
      <w:pPr>
        <w:pStyle w:val="PargrafodaLista"/>
      </w:pPr>
    </w:p>
    <w:p w14:paraId="3DBF0FFE" w14:textId="2FBAF365" w:rsidR="00756E52" w:rsidRPr="00BF44A5" w:rsidRDefault="00756E52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 xml:space="preserve">Ao acionar a ação parametrizar, o sistema deve exibir a tela </w:t>
      </w:r>
      <w:r w:rsidRPr="00756E52">
        <w:rPr>
          <w:color w:val="31849B" w:themeColor="accent5" w:themeShade="BF"/>
        </w:rPr>
        <w:t>[</w:t>
      </w:r>
      <w:r w:rsidRPr="00756E52">
        <w:rPr>
          <w:color w:val="31849B" w:themeColor="accent5" w:themeShade="BF"/>
        </w:rPr>
        <w:fldChar w:fldCharType="begin"/>
      </w:r>
      <w:r w:rsidRPr="00756E52">
        <w:rPr>
          <w:color w:val="31849B" w:themeColor="accent5" w:themeShade="BF"/>
        </w:rPr>
        <w:instrText xml:space="preserve"> REF _Ref17469671 \r \h </w:instrText>
      </w:r>
      <w:r w:rsidRPr="00756E52">
        <w:rPr>
          <w:color w:val="31849B" w:themeColor="accent5" w:themeShade="BF"/>
        </w:rPr>
      </w:r>
      <w:r w:rsidRPr="00756E52">
        <w:rPr>
          <w:color w:val="31849B" w:themeColor="accent5" w:themeShade="BF"/>
        </w:rPr>
        <w:fldChar w:fldCharType="separate"/>
      </w:r>
      <w:r w:rsidRPr="00756E52">
        <w:rPr>
          <w:color w:val="31849B" w:themeColor="accent5" w:themeShade="BF"/>
        </w:rPr>
        <w:t>P04</w:t>
      </w:r>
      <w:r w:rsidRPr="00756E52">
        <w:rPr>
          <w:color w:val="31849B" w:themeColor="accent5" w:themeShade="BF"/>
        </w:rPr>
        <w:fldChar w:fldCharType="end"/>
      </w:r>
      <w:r w:rsidRPr="00756E52">
        <w:rPr>
          <w:color w:val="31849B" w:themeColor="accent5" w:themeShade="BF"/>
        </w:rPr>
        <w:t>]</w:t>
      </w:r>
      <w:r w:rsidR="00BF44A5" w:rsidRPr="00BF44A5">
        <w:rPr>
          <w:color w:val="auto"/>
        </w:rPr>
        <w:t>;</w:t>
      </w:r>
    </w:p>
    <w:p w14:paraId="1D25AC73" w14:textId="77777777" w:rsidR="00BF44A5" w:rsidRDefault="00BF44A5" w:rsidP="00BF44A5">
      <w:pPr>
        <w:pStyle w:val="PargrafodaLista"/>
      </w:pPr>
    </w:p>
    <w:p w14:paraId="3580874A" w14:textId="32184734" w:rsidR="00040BF4" w:rsidRPr="00BF44A5" w:rsidRDefault="00040BF4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40BF4">
        <w:rPr>
          <w:color w:val="auto"/>
        </w:rPr>
        <w:t>O ator preenche o campo obrigatório e aciona a opção Salvar.</w:t>
      </w:r>
      <w:r>
        <w:rPr>
          <w:color w:val="auto"/>
        </w:rPr>
        <w:t xml:space="preserve"> </w:t>
      </w:r>
      <w:r w:rsidRPr="00040BF4">
        <w:rPr>
          <w:color w:val="auto"/>
        </w:rPr>
        <w:t xml:space="preserve">O sistema exibe mensagem de sucesso </w:t>
      </w:r>
      <w:r w:rsidRPr="00040BF4">
        <w:rPr>
          <w:color w:val="31849B" w:themeColor="accent5" w:themeShade="BF"/>
        </w:rPr>
        <w:t>[</w:t>
      </w:r>
      <w:r w:rsidRPr="00040BF4">
        <w:rPr>
          <w:color w:val="31849B" w:themeColor="accent5" w:themeShade="BF"/>
        </w:rPr>
        <w:fldChar w:fldCharType="begin"/>
      </w:r>
      <w:r w:rsidRPr="00040BF4">
        <w:rPr>
          <w:color w:val="31849B" w:themeColor="accent5" w:themeShade="BF"/>
        </w:rPr>
        <w:instrText xml:space="preserve"> REF _Ref17467703 \r \h </w:instrText>
      </w:r>
      <w:r w:rsidRPr="00040BF4">
        <w:rPr>
          <w:color w:val="31849B" w:themeColor="accent5" w:themeShade="BF"/>
        </w:rPr>
      </w:r>
      <w:r w:rsidRPr="00040BF4">
        <w:rPr>
          <w:color w:val="31849B" w:themeColor="accent5" w:themeShade="BF"/>
        </w:rPr>
        <w:fldChar w:fldCharType="separate"/>
      </w:r>
      <w:r w:rsidRPr="00040BF4">
        <w:rPr>
          <w:color w:val="31849B" w:themeColor="accent5" w:themeShade="BF"/>
        </w:rPr>
        <w:t>ME08</w:t>
      </w:r>
      <w:r w:rsidRPr="00040BF4">
        <w:rPr>
          <w:color w:val="31849B" w:themeColor="accent5" w:themeShade="BF"/>
        </w:rPr>
        <w:fldChar w:fldCharType="end"/>
      </w:r>
      <w:r w:rsidRPr="00040BF4">
        <w:rPr>
          <w:color w:val="31849B" w:themeColor="accent5" w:themeShade="BF"/>
        </w:rPr>
        <w:t>]</w:t>
      </w:r>
      <w:r w:rsidR="00BF44A5" w:rsidRPr="00BF44A5">
        <w:rPr>
          <w:color w:val="auto"/>
        </w:rPr>
        <w:t>;</w:t>
      </w:r>
    </w:p>
    <w:p w14:paraId="2879DEF6" w14:textId="77777777" w:rsidR="00BF44A5" w:rsidRDefault="00BF44A5" w:rsidP="00BF44A5">
      <w:pPr>
        <w:pStyle w:val="PargrafodaLista"/>
      </w:pPr>
    </w:p>
    <w:p w14:paraId="19546431" w14:textId="3AAF3F4C" w:rsidR="00040BF4" w:rsidRPr="00BF44A5" w:rsidRDefault="00040BF4" w:rsidP="00A47D04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F56DC8">
        <w:rPr>
          <w:color w:val="auto"/>
        </w:rPr>
        <w:t>O sistema identifica que o campo obrigatório não fo</w:t>
      </w:r>
      <w:r>
        <w:rPr>
          <w:color w:val="auto"/>
        </w:rPr>
        <w:t>i</w:t>
      </w:r>
      <w:r w:rsidRPr="00F56DC8">
        <w:rPr>
          <w:color w:val="auto"/>
        </w:rPr>
        <w:t xml:space="preserve"> informado, o sistema exibe mensagem </w:t>
      </w:r>
      <w:r w:rsidRPr="00F56DC8">
        <w:rPr>
          <w:color w:val="31849B" w:themeColor="accent5" w:themeShade="BF"/>
        </w:rPr>
        <w:t>[</w:t>
      </w:r>
      <w:r w:rsidRPr="00F56DC8">
        <w:rPr>
          <w:color w:val="31849B" w:themeColor="accent5" w:themeShade="BF"/>
        </w:rPr>
        <w:fldChar w:fldCharType="begin"/>
      </w:r>
      <w:r w:rsidRPr="00F56DC8">
        <w:rPr>
          <w:color w:val="31849B" w:themeColor="accent5" w:themeShade="BF"/>
        </w:rPr>
        <w:instrText xml:space="preserve"> REF _Ref17462071 \r \h  \* MERGEFORMAT </w:instrText>
      </w:r>
      <w:r w:rsidRPr="00F56DC8">
        <w:rPr>
          <w:color w:val="31849B" w:themeColor="accent5" w:themeShade="BF"/>
        </w:rPr>
      </w:r>
      <w:r w:rsidRPr="00F56DC8">
        <w:rPr>
          <w:color w:val="31849B" w:themeColor="accent5" w:themeShade="BF"/>
        </w:rPr>
        <w:fldChar w:fldCharType="separate"/>
      </w:r>
      <w:r w:rsidRPr="00F56DC8">
        <w:rPr>
          <w:color w:val="31849B" w:themeColor="accent5" w:themeShade="BF"/>
        </w:rPr>
        <w:t>ME03</w:t>
      </w:r>
      <w:r w:rsidRPr="00F56DC8">
        <w:rPr>
          <w:color w:val="31849B" w:themeColor="accent5" w:themeShade="BF"/>
        </w:rPr>
        <w:fldChar w:fldCharType="end"/>
      </w:r>
      <w:r w:rsidRPr="00F56DC8">
        <w:rPr>
          <w:color w:val="31849B" w:themeColor="accent5" w:themeShade="BF"/>
        </w:rPr>
        <w:t xml:space="preserve">] </w:t>
      </w:r>
      <w:r w:rsidRPr="00F56DC8">
        <w:rPr>
          <w:color w:val="000000" w:themeColor="text1"/>
        </w:rPr>
        <w:t>destacada em vermelho</w:t>
      </w:r>
      <w:r w:rsidR="00BF44A5">
        <w:rPr>
          <w:color w:val="000000" w:themeColor="text1"/>
        </w:rPr>
        <w:t>;</w:t>
      </w:r>
    </w:p>
    <w:p w14:paraId="730FB358" w14:textId="77777777" w:rsidR="00BF44A5" w:rsidRPr="00BF44A5" w:rsidRDefault="00BF44A5" w:rsidP="00BF44A5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44E27C9C" w14:textId="701C2730" w:rsidR="00FA52C7" w:rsidRPr="00072F72" w:rsidRDefault="00FA52C7" w:rsidP="00A47D04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F81208">
        <w:rPr>
          <w:color w:val="auto"/>
        </w:rPr>
        <w:t xml:space="preserve">Caso o ator acione </w:t>
      </w:r>
      <w:r>
        <w:rPr>
          <w:color w:val="auto"/>
        </w:rPr>
        <w:t>a opção</w:t>
      </w:r>
      <w:r w:rsidRPr="00F81208">
        <w:rPr>
          <w:color w:val="auto"/>
        </w:rPr>
        <w:t xml:space="preserve"> </w:t>
      </w:r>
      <w:r w:rsidRPr="00BF44A5">
        <w:rPr>
          <w:b/>
          <w:color w:val="auto"/>
        </w:rPr>
        <w:t>Voltar</w:t>
      </w:r>
      <w:r w:rsidR="00BF44A5">
        <w:rPr>
          <w:color w:val="auto"/>
        </w:rPr>
        <w:t xml:space="preserve"> ou </w:t>
      </w:r>
      <w:r w:rsidR="00BF44A5" w:rsidRPr="00BF44A5">
        <w:rPr>
          <w:b/>
          <w:color w:val="auto"/>
        </w:rPr>
        <w:t>Fechar</w:t>
      </w:r>
      <w:r w:rsidRPr="00F81208">
        <w:rPr>
          <w:color w:val="auto"/>
        </w:rPr>
        <w:t xml:space="preserve">, o sistema deve validar se existe campos preenchidos/alterados, sem ter sido salvos, caso exista o sistema deve exibir mensagem </w:t>
      </w:r>
      <w:r w:rsidRPr="00F81208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_Ref13659352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ME04</w:t>
      </w:r>
      <w:r>
        <w:rPr>
          <w:color w:val="31849B" w:themeColor="accent5" w:themeShade="BF"/>
        </w:rPr>
        <w:fldChar w:fldCharType="end"/>
      </w:r>
      <w:r w:rsidRPr="00F81208">
        <w:rPr>
          <w:color w:val="31849B" w:themeColor="accent5" w:themeShade="BF"/>
        </w:rPr>
        <w:t>]</w:t>
      </w:r>
      <w:r w:rsidR="00BF44A5">
        <w:rPr>
          <w:color w:val="31849B" w:themeColor="accent5" w:themeShade="BF"/>
        </w:rPr>
        <w:t xml:space="preserve"> [</w:t>
      </w:r>
      <w:r w:rsidR="00BF44A5">
        <w:rPr>
          <w:color w:val="31849B" w:themeColor="accent5" w:themeShade="BF"/>
        </w:rPr>
        <w:fldChar w:fldCharType="begin"/>
      </w:r>
      <w:r w:rsidR="00BF44A5">
        <w:rPr>
          <w:color w:val="31849B" w:themeColor="accent5" w:themeShade="BF"/>
        </w:rPr>
        <w:instrText xml:space="preserve"> REF _Ref17467043 \r \h </w:instrText>
      </w:r>
      <w:r w:rsidR="00BF44A5">
        <w:rPr>
          <w:color w:val="31849B" w:themeColor="accent5" w:themeShade="BF"/>
        </w:rPr>
      </w:r>
      <w:r w:rsidR="00BF44A5">
        <w:rPr>
          <w:color w:val="31849B" w:themeColor="accent5" w:themeShade="BF"/>
        </w:rPr>
        <w:fldChar w:fldCharType="separate"/>
      </w:r>
      <w:r w:rsidR="00BF44A5">
        <w:rPr>
          <w:color w:val="31849B" w:themeColor="accent5" w:themeShade="BF"/>
        </w:rPr>
        <w:t>ME06</w:t>
      </w:r>
      <w:r w:rsidR="00BF44A5">
        <w:rPr>
          <w:color w:val="31849B" w:themeColor="accent5" w:themeShade="BF"/>
        </w:rPr>
        <w:fldChar w:fldCharType="end"/>
      </w:r>
      <w:r w:rsidR="00BF44A5">
        <w:rPr>
          <w:color w:val="31849B" w:themeColor="accent5" w:themeShade="BF"/>
        </w:rPr>
        <w:t>]</w:t>
      </w:r>
      <w:r w:rsidR="00BF44A5" w:rsidRPr="00BF44A5">
        <w:rPr>
          <w:color w:val="auto"/>
        </w:rPr>
        <w:t>;</w:t>
      </w:r>
    </w:p>
    <w:p w14:paraId="6D8C48AE" w14:textId="77777777" w:rsidR="00072F72" w:rsidRPr="00072F72" w:rsidRDefault="00072F72" w:rsidP="00072F72">
      <w:pPr>
        <w:pStyle w:val="PargrafodaLista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6F0352CC" w14:textId="51D0893C" w:rsidR="00072F72" w:rsidRPr="00B54D97" w:rsidRDefault="00072F72" w:rsidP="00A47D04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Ao parametrizar e acionar a opção </w:t>
      </w:r>
      <w:r w:rsidRPr="00B54D97">
        <w:rPr>
          <w:b/>
          <w14:textFill>
            <w14:solidFill>
              <w14:srgbClr w14:val="000000">
                <w14:lumMod w14:val="75000"/>
              </w14:srgbClr>
            </w14:solidFill>
          </w14:textFill>
        </w:rPr>
        <w:t>Salvar</w:t>
      </w:r>
      <w:r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deve </w:t>
      </w:r>
      <w:r w:rsidR="00B54D97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armazenar da base de dados e deve </w:t>
      </w:r>
      <w:r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exibir as informações na tela </w:t>
      </w:r>
      <w:r w:rsidRPr="00072F72">
        <w:rPr>
          <w:color w:val="31849B" w:themeColor="accent5" w:themeShade="BF"/>
        </w:rPr>
        <w:t>[</w:t>
      </w:r>
      <w:r w:rsidRPr="00072F72">
        <w:rPr>
          <w:color w:val="31849B" w:themeColor="accent5" w:themeShade="BF"/>
        </w:rPr>
        <w:fldChar w:fldCharType="begin"/>
      </w:r>
      <w:r w:rsidRPr="00072F72">
        <w:rPr>
          <w:color w:val="31849B" w:themeColor="accent5" w:themeShade="BF"/>
        </w:rPr>
        <w:instrText xml:space="preserve"> REF _Ref17461370 \r \h </w:instrText>
      </w:r>
      <w:r w:rsidRPr="00072F72">
        <w:rPr>
          <w:color w:val="31849B" w:themeColor="accent5" w:themeShade="BF"/>
        </w:rPr>
      </w:r>
      <w:r w:rsidRPr="00072F72">
        <w:rPr>
          <w:color w:val="31849B" w:themeColor="accent5" w:themeShade="BF"/>
        </w:rPr>
        <w:fldChar w:fldCharType="separate"/>
      </w:r>
      <w:r w:rsidRPr="00072F72">
        <w:rPr>
          <w:color w:val="31849B" w:themeColor="accent5" w:themeShade="BF"/>
        </w:rPr>
        <w:t>P02</w:t>
      </w:r>
      <w:r w:rsidRPr="00072F72">
        <w:rPr>
          <w:color w:val="31849B" w:themeColor="accent5" w:themeShade="BF"/>
        </w:rPr>
        <w:fldChar w:fldCharType="end"/>
      </w:r>
      <w:r w:rsidRPr="00072F72">
        <w:rPr>
          <w:color w:val="31849B" w:themeColor="accent5" w:themeShade="BF"/>
        </w:rPr>
        <w:t>] [</w:t>
      </w:r>
      <w:r w:rsidRPr="00072F72">
        <w:rPr>
          <w:color w:val="31849B" w:themeColor="accent5" w:themeShade="BF"/>
        </w:rPr>
        <w:fldChar w:fldCharType="begin"/>
      </w:r>
      <w:r w:rsidRPr="00072F72">
        <w:rPr>
          <w:color w:val="31849B" w:themeColor="accent5" w:themeShade="BF"/>
        </w:rPr>
        <w:instrText xml:space="preserve"> REF _Ref17460175 \r \h </w:instrText>
      </w:r>
      <w:r w:rsidRPr="00072F72">
        <w:rPr>
          <w:color w:val="31849B" w:themeColor="accent5" w:themeShade="BF"/>
        </w:rPr>
      </w:r>
      <w:r w:rsidRPr="00072F72">
        <w:rPr>
          <w:color w:val="31849B" w:themeColor="accent5" w:themeShade="BF"/>
        </w:rPr>
        <w:fldChar w:fldCharType="separate"/>
      </w:r>
      <w:r w:rsidRPr="00072F72">
        <w:rPr>
          <w:color w:val="31849B" w:themeColor="accent5" w:themeShade="BF"/>
        </w:rPr>
        <w:t>P03</w:t>
      </w:r>
      <w:r w:rsidRPr="00072F72">
        <w:rPr>
          <w:color w:val="31849B" w:themeColor="accent5" w:themeShade="BF"/>
        </w:rPr>
        <w:fldChar w:fldCharType="end"/>
      </w:r>
      <w:r w:rsidRPr="00072F72">
        <w:rPr>
          <w:color w:val="31849B" w:themeColor="accent5" w:themeShade="BF"/>
        </w:rPr>
        <w:t>]</w:t>
      </w:r>
      <w:r w:rsidR="000F02BA">
        <w:rPr>
          <w:color w:val="31849B" w:themeColor="accent5" w:themeShade="BF"/>
        </w:rPr>
        <w:t>;</w:t>
      </w:r>
    </w:p>
    <w:p w14:paraId="24D467EE" w14:textId="77777777" w:rsidR="00B54D97" w:rsidRPr="00B54D97" w:rsidRDefault="00B54D97" w:rsidP="00B54D97">
      <w:pPr>
        <w:pStyle w:val="PargrafodaLista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1ECBAF35" w14:textId="17FEC071" w:rsidR="00B54D97" w:rsidRPr="00072F72" w:rsidRDefault="00B54D97" w:rsidP="00A47D04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Ao acionar a opção </w:t>
      </w:r>
      <w:r w:rsidRPr="00B54D97">
        <w:rPr>
          <w:b/>
          <w14:textFill>
            <w14:solidFill>
              <w14:srgbClr w14:val="000000">
                <w14:lumMod w14:val="75000"/>
              </w14:srgbClr>
            </w14:solidFill>
          </w14:textFill>
        </w:rPr>
        <w:t>Fechar</w:t>
      </w:r>
      <w:r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deve exibir a tela que o acionou </w:t>
      </w:r>
      <w:r w:rsidRPr="00072F72">
        <w:rPr>
          <w:color w:val="31849B" w:themeColor="accent5" w:themeShade="BF"/>
        </w:rPr>
        <w:t>[</w:t>
      </w:r>
      <w:r w:rsidRPr="00072F72">
        <w:rPr>
          <w:color w:val="31849B" w:themeColor="accent5" w:themeShade="BF"/>
        </w:rPr>
        <w:fldChar w:fldCharType="begin"/>
      </w:r>
      <w:r w:rsidRPr="00072F72">
        <w:rPr>
          <w:color w:val="31849B" w:themeColor="accent5" w:themeShade="BF"/>
        </w:rPr>
        <w:instrText xml:space="preserve"> REF _Ref17461370 \r \h </w:instrText>
      </w:r>
      <w:r w:rsidRPr="00072F72">
        <w:rPr>
          <w:color w:val="31849B" w:themeColor="accent5" w:themeShade="BF"/>
        </w:rPr>
      </w:r>
      <w:r w:rsidRPr="00072F72">
        <w:rPr>
          <w:color w:val="31849B" w:themeColor="accent5" w:themeShade="BF"/>
        </w:rPr>
        <w:fldChar w:fldCharType="separate"/>
      </w:r>
      <w:r w:rsidRPr="00072F72">
        <w:rPr>
          <w:color w:val="31849B" w:themeColor="accent5" w:themeShade="BF"/>
        </w:rPr>
        <w:t>P02</w:t>
      </w:r>
      <w:r w:rsidRPr="00072F72">
        <w:rPr>
          <w:color w:val="31849B" w:themeColor="accent5" w:themeShade="BF"/>
        </w:rPr>
        <w:fldChar w:fldCharType="end"/>
      </w:r>
      <w:r w:rsidRPr="00072F72">
        <w:rPr>
          <w:color w:val="31849B" w:themeColor="accent5" w:themeShade="BF"/>
        </w:rPr>
        <w:t>] [</w:t>
      </w:r>
      <w:r w:rsidRPr="00072F72">
        <w:rPr>
          <w:color w:val="31849B" w:themeColor="accent5" w:themeShade="BF"/>
        </w:rPr>
        <w:fldChar w:fldCharType="begin"/>
      </w:r>
      <w:r w:rsidRPr="00072F72">
        <w:rPr>
          <w:color w:val="31849B" w:themeColor="accent5" w:themeShade="BF"/>
        </w:rPr>
        <w:instrText xml:space="preserve"> REF _Ref17460175 \r \h </w:instrText>
      </w:r>
      <w:r w:rsidRPr="00072F72">
        <w:rPr>
          <w:color w:val="31849B" w:themeColor="accent5" w:themeShade="BF"/>
        </w:rPr>
      </w:r>
      <w:r w:rsidRPr="00072F72">
        <w:rPr>
          <w:color w:val="31849B" w:themeColor="accent5" w:themeShade="BF"/>
        </w:rPr>
        <w:fldChar w:fldCharType="separate"/>
      </w:r>
      <w:r w:rsidRPr="00072F72">
        <w:rPr>
          <w:color w:val="31849B" w:themeColor="accent5" w:themeShade="BF"/>
        </w:rPr>
        <w:t>P03</w:t>
      </w:r>
      <w:r w:rsidRPr="00072F72">
        <w:rPr>
          <w:color w:val="31849B" w:themeColor="accent5" w:themeShade="BF"/>
        </w:rPr>
        <w:fldChar w:fldCharType="end"/>
      </w:r>
      <w:r w:rsidRPr="00072F72">
        <w:rPr>
          <w:color w:val="31849B" w:themeColor="accent5" w:themeShade="BF"/>
        </w:rPr>
        <w:t>]</w:t>
      </w:r>
      <w:r w:rsidR="000F02BA">
        <w:rPr>
          <w:color w:val="31849B" w:themeColor="accent5" w:themeShade="BF"/>
        </w:rPr>
        <w:t>;</w:t>
      </w:r>
    </w:p>
    <w:p w14:paraId="00086654" w14:textId="77777777" w:rsidR="00072F72" w:rsidRPr="00072F72" w:rsidRDefault="00072F72" w:rsidP="00072F72">
      <w:pPr>
        <w:pStyle w:val="PargrafodaLista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49B07E3C" w14:textId="77777777" w:rsidR="00A71D3B" w:rsidRDefault="00A71D3B" w:rsidP="00A71D3B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72797D4D" w14:textId="7A5374B3" w:rsidR="00875D62" w:rsidRPr="00875D62" w:rsidRDefault="00875D62" w:rsidP="00655218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9" w:name="_Ref17794735"/>
      <w:r>
        <w:t xml:space="preserve">Campo </w:t>
      </w:r>
      <w:r w:rsidRPr="00875D62">
        <w:rPr>
          <w:b/>
        </w:rPr>
        <w:t>T</w:t>
      </w:r>
      <w:r w:rsidR="00EC0D7F">
        <w:rPr>
          <w:b/>
        </w:rPr>
        <w:t>ítulo do Texto da Declaração</w:t>
      </w:r>
    </w:p>
    <w:p w14:paraId="2CB55D62" w14:textId="12F4215D" w:rsidR="00875D62" w:rsidRDefault="00875D62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>
        <w:t>O sistema deve disponibilizar:</w:t>
      </w:r>
    </w:p>
    <w:p w14:paraId="6E268DB5" w14:textId="421A5C3F" w:rsidR="00875D62" w:rsidRPr="009B0174" w:rsidRDefault="00875D62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>
        <w:t xml:space="preserve">Campo </w:t>
      </w:r>
      <w:r w:rsidRPr="000B19AD">
        <w:rPr>
          <w:b/>
        </w:rPr>
        <w:t>Título do Texto da Declaração</w:t>
      </w:r>
      <w:r>
        <w:t xml:space="preserve">, aonde o ator deve obrigatoriamente informar o título da declaração. Este título deve ser exibido </w:t>
      </w:r>
      <w:r w:rsidR="000B19AD">
        <w:t xml:space="preserve">na </w:t>
      </w:r>
      <w:r w:rsidR="000B19AD" w:rsidRPr="001635FE">
        <w:rPr>
          <w:color w:val="31849B" w:themeColor="accent5" w:themeShade="BF"/>
        </w:rPr>
        <w:t>[</w:t>
      </w:r>
      <w:r w:rsidR="000B19AD" w:rsidRPr="001635FE">
        <w:rPr>
          <w:color w:val="31849B" w:themeColor="accent5" w:themeShade="BF"/>
        </w:rPr>
        <w:fldChar w:fldCharType="begin"/>
      </w:r>
      <w:r w:rsidR="000B19AD" w:rsidRPr="001635FE">
        <w:rPr>
          <w:color w:val="31849B" w:themeColor="accent5" w:themeShade="BF"/>
        </w:rPr>
        <w:instrText xml:space="preserve"> REF _Ref20153475 \r \h </w:instrText>
      </w:r>
      <w:r w:rsidR="000B19AD" w:rsidRPr="001635FE">
        <w:rPr>
          <w:color w:val="31849B" w:themeColor="accent5" w:themeShade="BF"/>
        </w:rPr>
      </w:r>
      <w:r w:rsidR="000B19AD" w:rsidRPr="001635FE">
        <w:rPr>
          <w:color w:val="31849B" w:themeColor="accent5" w:themeShade="BF"/>
        </w:rPr>
        <w:fldChar w:fldCharType="separate"/>
      </w:r>
      <w:r w:rsidR="000B19AD" w:rsidRPr="001635FE">
        <w:rPr>
          <w:color w:val="31849B" w:themeColor="accent5" w:themeShade="BF"/>
        </w:rPr>
        <w:t>P05</w:t>
      </w:r>
      <w:r w:rsidR="000B19AD" w:rsidRPr="001635FE">
        <w:rPr>
          <w:color w:val="31849B" w:themeColor="accent5" w:themeShade="BF"/>
        </w:rPr>
        <w:fldChar w:fldCharType="end"/>
      </w:r>
      <w:r w:rsidR="000B19AD" w:rsidRPr="001635FE">
        <w:rPr>
          <w:color w:val="31849B" w:themeColor="accent5" w:themeShade="BF"/>
        </w:rPr>
        <w:t>]</w:t>
      </w:r>
      <w:r w:rsidR="001635FE">
        <w:rPr>
          <w:color w:val="31849B" w:themeColor="accent5" w:themeShade="BF"/>
        </w:rPr>
        <w:t xml:space="preserve"> </w:t>
      </w:r>
      <w:proofErr w:type="spellStart"/>
      <w:r w:rsidR="001635FE" w:rsidRPr="001635FE">
        <w:rPr>
          <w:color w:val="000000" w:themeColor="text1"/>
        </w:rPr>
        <w:t>Ex</w:t>
      </w:r>
      <w:proofErr w:type="spellEnd"/>
      <w:r w:rsidR="001635FE" w:rsidRPr="001635FE">
        <w:rPr>
          <w:color w:val="000000" w:themeColor="text1"/>
        </w:rPr>
        <w:t>: Fig1</w:t>
      </w:r>
      <w:r w:rsidR="009B0174">
        <w:rPr>
          <w:color w:val="000000" w:themeColor="text1"/>
        </w:rPr>
        <w:t>;</w:t>
      </w:r>
    </w:p>
    <w:p w14:paraId="69C1A0FB" w14:textId="77777777" w:rsidR="009B0174" w:rsidRPr="009B0174" w:rsidRDefault="009B0174" w:rsidP="009B0174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770ABB07" w14:textId="17FC796D" w:rsidR="009B0174" w:rsidRPr="009B0174" w:rsidRDefault="009B0174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>
        <w:rPr>
          <w:color w:val="000000" w:themeColor="text1"/>
        </w:rPr>
        <w:t xml:space="preserve">Caso o campo esteja </w:t>
      </w:r>
      <w:proofErr w:type="gramStart"/>
      <w:r>
        <w:rPr>
          <w:color w:val="000000" w:themeColor="text1"/>
        </w:rPr>
        <w:t xml:space="preserve">ativado </w:t>
      </w:r>
      <w:r w:rsidR="00D22157">
        <w:rPr>
          <w:noProof/>
        </w:rPr>
        <w:drawing>
          <wp:inline distT="0" distB="0" distL="0" distR="0" wp14:anchorId="51D51A1B" wp14:editId="3F681BBA">
            <wp:extent cx="166977" cy="86580"/>
            <wp:effectExtent l="0" t="0" r="5080" b="889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744" cy="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157">
        <w:rPr>
          <w:color w:val="000000" w:themeColor="text1"/>
        </w:rPr>
        <w:t xml:space="preserve"> </w:t>
      </w:r>
      <w:r>
        <w:rPr>
          <w:color w:val="000000" w:themeColor="text1"/>
        </w:rPr>
        <w:t>e</w:t>
      </w:r>
      <w:proofErr w:type="gramEnd"/>
      <w:r>
        <w:rPr>
          <w:color w:val="000000" w:themeColor="text1"/>
        </w:rPr>
        <w:t xml:space="preserve"> o ator não preencher o campo, o sistema deve exibir mensagem </w:t>
      </w:r>
      <w:r w:rsidRPr="00F56DC8">
        <w:rPr>
          <w:color w:val="31849B" w:themeColor="accent5" w:themeShade="BF"/>
        </w:rPr>
        <w:t>[</w:t>
      </w:r>
      <w:r w:rsidRPr="00F56DC8">
        <w:rPr>
          <w:color w:val="31849B" w:themeColor="accent5" w:themeShade="BF"/>
        </w:rPr>
        <w:fldChar w:fldCharType="begin"/>
      </w:r>
      <w:r w:rsidRPr="00F56DC8">
        <w:rPr>
          <w:color w:val="31849B" w:themeColor="accent5" w:themeShade="BF"/>
        </w:rPr>
        <w:instrText xml:space="preserve"> REF _Ref17462071 \r \h  \* MERGEFORMAT </w:instrText>
      </w:r>
      <w:r w:rsidRPr="00F56DC8">
        <w:rPr>
          <w:color w:val="31849B" w:themeColor="accent5" w:themeShade="BF"/>
        </w:rPr>
      </w:r>
      <w:r w:rsidRPr="00F56DC8">
        <w:rPr>
          <w:color w:val="31849B" w:themeColor="accent5" w:themeShade="BF"/>
        </w:rPr>
        <w:fldChar w:fldCharType="separate"/>
      </w:r>
      <w:r w:rsidRPr="00F56DC8">
        <w:rPr>
          <w:color w:val="31849B" w:themeColor="accent5" w:themeShade="BF"/>
        </w:rPr>
        <w:t>ME03</w:t>
      </w:r>
      <w:r w:rsidRPr="00F56DC8">
        <w:rPr>
          <w:color w:val="31849B" w:themeColor="accent5" w:themeShade="BF"/>
        </w:rPr>
        <w:fldChar w:fldCharType="end"/>
      </w:r>
      <w:r w:rsidRPr="00F56DC8">
        <w:rPr>
          <w:color w:val="31849B" w:themeColor="accent5" w:themeShade="BF"/>
        </w:rPr>
        <w:t xml:space="preserve">] </w:t>
      </w:r>
      <w:r w:rsidRPr="00F56DC8">
        <w:rPr>
          <w:color w:val="000000" w:themeColor="text1"/>
        </w:rPr>
        <w:t>destacada em vermelho</w:t>
      </w:r>
      <w:r>
        <w:rPr>
          <w:color w:val="000000" w:themeColor="text1"/>
        </w:rPr>
        <w:t>;</w:t>
      </w:r>
    </w:p>
    <w:p w14:paraId="6DBF09DF" w14:textId="77777777" w:rsidR="009B0174" w:rsidRDefault="009B0174" w:rsidP="009B0174">
      <w:pPr>
        <w:pStyle w:val="PargrafodaLista"/>
      </w:pPr>
    </w:p>
    <w:p w14:paraId="1CA781A5" w14:textId="6619BAA1" w:rsidR="001635FE" w:rsidRPr="004310AF" w:rsidRDefault="001635FE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>
        <w:t xml:space="preserve">Caso a opção esteja </w:t>
      </w:r>
      <w:r w:rsidRPr="000A00D4">
        <w:rPr>
          <w:b/>
        </w:rPr>
        <w:t>desativada</w:t>
      </w:r>
      <w:r>
        <w:t xml:space="preserve">, o sistema não deve criticar o preenchimento e não deve exibir o título na </w:t>
      </w:r>
      <w:r w:rsidRPr="001635FE">
        <w:rPr>
          <w:color w:val="31849B" w:themeColor="accent5" w:themeShade="BF"/>
        </w:rPr>
        <w:t>[</w:t>
      </w:r>
      <w:r w:rsidRPr="001635FE">
        <w:rPr>
          <w:color w:val="31849B" w:themeColor="accent5" w:themeShade="BF"/>
        </w:rPr>
        <w:fldChar w:fldCharType="begin"/>
      </w:r>
      <w:r w:rsidRPr="001635FE">
        <w:rPr>
          <w:color w:val="31849B" w:themeColor="accent5" w:themeShade="BF"/>
        </w:rPr>
        <w:instrText xml:space="preserve"> REF _Ref20153475 \r \h </w:instrText>
      </w:r>
      <w:r w:rsidRPr="001635FE">
        <w:rPr>
          <w:color w:val="31849B" w:themeColor="accent5" w:themeShade="BF"/>
        </w:rPr>
      </w:r>
      <w:r w:rsidRPr="001635FE">
        <w:rPr>
          <w:color w:val="31849B" w:themeColor="accent5" w:themeShade="BF"/>
        </w:rPr>
        <w:fldChar w:fldCharType="separate"/>
      </w:r>
      <w:r w:rsidRPr="001635FE">
        <w:rPr>
          <w:color w:val="31849B" w:themeColor="accent5" w:themeShade="BF"/>
        </w:rPr>
        <w:t>P05</w:t>
      </w:r>
      <w:r w:rsidRPr="001635FE">
        <w:rPr>
          <w:color w:val="31849B" w:themeColor="accent5" w:themeShade="BF"/>
        </w:rPr>
        <w:fldChar w:fldCharType="end"/>
      </w:r>
      <w:r w:rsidRPr="001635FE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 </w:t>
      </w:r>
      <w:proofErr w:type="spellStart"/>
      <w:r w:rsidRPr="001635FE">
        <w:rPr>
          <w:color w:val="000000" w:themeColor="text1"/>
        </w:rPr>
        <w:t>Ex</w:t>
      </w:r>
      <w:proofErr w:type="spellEnd"/>
      <w:r w:rsidRPr="001635FE">
        <w:rPr>
          <w:color w:val="000000" w:themeColor="text1"/>
        </w:rPr>
        <w:t>: Fig</w:t>
      </w:r>
      <w:r>
        <w:rPr>
          <w:color w:val="000000" w:themeColor="text1"/>
        </w:rPr>
        <w:t>2</w:t>
      </w:r>
      <w:r w:rsidR="009B0174">
        <w:rPr>
          <w:color w:val="000000" w:themeColor="text1"/>
        </w:rPr>
        <w:t>;</w:t>
      </w:r>
      <w:r w:rsidR="001B39E3" w:rsidRPr="001B39E3">
        <w:rPr>
          <w:color w:val="000000" w:themeColor="text1"/>
        </w:rPr>
        <w:t xml:space="preserve"> </w:t>
      </w:r>
      <w:r w:rsidR="001B39E3">
        <w:rPr>
          <w:color w:val="000000" w:themeColor="text1"/>
        </w:rPr>
        <w:t>O sistema deve posicionar/Ajustar as demais informações na tela, ao não exibir o texto inicial (subir os demais texto)</w:t>
      </w:r>
    </w:p>
    <w:p w14:paraId="65751834" w14:textId="77777777" w:rsidR="004310AF" w:rsidRDefault="004310AF" w:rsidP="004310AF">
      <w:pPr>
        <w:pStyle w:val="PargrafodaLista"/>
      </w:pPr>
    </w:p>
    <w:p w14:paraId="29E230C1" w14:textId="66EB3410" w:rsidR="004310AF" w:rsidRPr="00BD3D8E" w:rsidRDefault="004310AF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>
        <w:lastRenderedPageBreak/>
        <w:t xml:space="preserve">O sistema deve exibir um Hint, com a seguinte informação: </w:t>
      </w:r>
      <w:r w:rsidR="005079D4">
        <w:t>“Campo destinado para apresentação do Texto Inicial.”</w:t>
      </w:r>
    </w:p>
    <w:p w14:paraId="69F35BA7" w14:textId="77777777" w:rsidR="00291229" w:rsidRDefault="00291229" w:rsidP="001635FE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b/>
          <w:color w:val="000000" w:themeColor="text1"/>
        </w:rPr>
      </w:pPr>
    </w:p>
    <w:p w14:paraId="7356CC86" w14:textId="3C917373" w:rsidR="001635FE" w:rsidRPr="001635FE" w:rsidRDefault="001635FE" w:rsidP="001635FE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b/>
        </w:rPr>
      </w:pPr>
      <w:r w:rsidRPr="001635FE">
        <w:rPr>
          <w:b/>
          <w:color w:val="000000" w:themeColor="text1"/>
        </w:rPr>
        <w:t>Fig1:</w:t>
      </w:r>
    </w:p>
    <w:p w14:paraId="039B28B0" w14:textId="7FC8742D" w:rsidR="001635FE" w:rsidRDefault="001635FE" w:rsidP="001635FE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>
        <w:rPr>
          <w:noProof/>
        </w:rPr>
        <w:drawing>
          <wp:inline distT="0" distB="0" distL="0" distR="0" wp14:anchorId="481DD091" wp14:editId="1870BF79">
            <wp:extent cx="4516341" cy="2626359"/>
            <wp:effectExtent l="0" t="0" r="0" b="317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ublicar_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703" cy="2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12B9" w14:textId="77777777" w:rsidR="00291229" w:rsidRDefault="00291229" w:rsidP="001635FE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5BAB231D" w14:textId="77777777" w:rsidR="00291229" w:rsidRDefault="00291229" w:rsidP="001635FE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3306D294" w14:textId="308532C3" w:rsidR="001635FE" w:rsidRPr="009B0174" w:rsidRDefault="001635FE" w:rsidP="001635FE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b/>
        </w:rPr>
      </w:pPr>
      <w:r w:rsidRPr="009B0174">
        <w:rPr>
          <w:b/>
        </w:rPr>
        <w:t>Fig2:</w:t>
      </w:r>
    </w:p>
    <w:p w14:paraId="3CDDEA77" w14:textId="7110399E" w:rsidR="00875D62" w:rsidRDefault="001635FE" w:rsidP="00875D62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>
        <w:rPr>
          <w:noProof/>
        </w:rPr>
        <w:drawing>
          <wp:inline distT="0" distB="0" distL="0" distR="0" wp14:anchorId="167F5BF0" wp14:editId="7382B47F">
            <wp:extent cx="4659465" cy="2709590"/>
            <wp:effectExtent l="0" t="0" r="825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ublicar_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465" cy="27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BDF5" w14:textId="77777777" w:rsidR="00875D62" w:rsidRDefault="00875D62" w:rsidP="00875D62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48161744" w14:textId="0BC1D311" w:rsidR="00D22157" w:rsidRPr="009B0174" w:rsidRDefault="00D22157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>
        <w:t xml:space="preserve">Campo </w:t>
      </w:r>
      <w:r w:rsidRPr="000B19AD">
        <w:rPr>
          <w:b/>
        </w:rPr>
        <w:t>T</w:t>
      </w:r>
      <w:r>
        <w:rPr>
          <w:b/>
        </w:rPr>
        <w:t>exto Inicial</w:t>
      </w:r>
      <w:r>
        <w:t xml:space="preserve">, aonde o ator deve obrigatoriamente informar o Texto Inicial da declaração. Este título deve ser exibido na </w:t>
      </w:r>
      <w:r w:rsidRPr="001635FE">
        <w:rPr>
          <w:color w:val="31849B" w:themeColor="accent5" w:themeShade="BF"/>
        </w:rPr>
        <w:t>[</w:t>
      </w:r>
      <w:r w:rsidRPr="001635FE">
        <w:rPr>
          <w:color w:val="31849B" w:themeColor="accent5" w:themeShade="BF"/>
        </w:rPr>
        <w:fldChar w:fldCharType="begin"/>
      </w:r>
      <w:r w:rsidRPr="001635FE">
        <w:rPr>
          <w:color w:val="31849B" w:themeColor="accent5" w:themeShade="BF"/>
        </w:rPr>
        <w:instrText xml:space="preserve"> REF _Ref20153475 \r \h </w:instrText>
      </w:r>
      <w:r w:rsidRPr="001635FE">
        <w:rPr>
          <w:color w:val="31849B" w:themeColor="accent5" w:themeShade="BF"/>
        </w:rPr>
      </w:r>
      <w:r w:rsidRPr="001635FE">
        <w:rPr>
          <w:color w:val="31849B" w:themeColor="accent5" w:themeShade="BF"/>
        </w:rPr>
        <w:fldChar w:fldCharType="separate"/>
      </w:r>
      <w:r w:rsidRPr="001635FE">
        <w:rPr>
          <w:color w:val="31849B" w:themeColor="accent5" w:themeShade="BF"/>
        </w:rPr>
        <w:t>P05</w:t>
      </w:r>
      <w:r w:rsidRPr="001635FE">
        <w:rPr>
          <w:color w:val="31849B" w:themeColor="accent5" w:themeShade="BF"/>
        </w:rPr>
        <w:fldChar w:fldCharType="end"/>
      </w:r>
      <w:r w:rsidRPr="001635FE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 </w:t>
      </w:r>
      <w:proofErr w:type="spellStart"/>
      <w:r w:rsidRPr="001635FE">
        <w:rPr>
          <w:color w:val="000000" w:themeColor="text1"/>
        </w:rPr>
        <w:t>Ex</w:t>
      </w:r>
      <w:proofErr w:type="spellEnd"/>
      <w:r w:rsidRPr="001635FE">
        <w:rPr>
          <w:color w:val="000000" w:themeColor="text1"/>
        </w:rPr>
        <w:t>: Fig1</w:t>
      </w:r>
      <w:r>
        <w:rPr>
          <w:color w:val="000000" w:themeColor="text1"/>
        </w:rPr>
        <w:t>;</w:t>
      </w:r>
    </w:p>
    <w:p w14:paraId="12875D3A" w14:textId="77777777" w:rsidR="00D22157" w:rsidRPr="009B0174" w:rsidRDefault="00D22157" w:rsidP="00D22157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6E104585" w14:textId="31E29EE5" w:rsidR="00D22157" w:rsidRPr="009B0174" w:rsidRDefault="00D22157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>
        <w:rPr>
          <w:color w:val="000000" w:themeColor="text1"/>
        </w:rPr>
        <w:t xml:space="preserve">Caso o campo esteja </w:t>
      </w:r>
      <w:proofErr w:type="gramStart"/>
      <w:r>
        <w:rPr>
          <w:color w:val="000000" w:themeColor="text1"/>
        </w:rPr>
        <w:t xml:space="preserve">ativado </w:t>
      </w:r>
      <w:r>
        <w:rPr>
          <w:noProof/>
        </w:rPr>
        <w:drawing>
          <wp:inline distT="0" distB="0" distL="0" distR="0" wp14:anchorId="14A88B9C" wp14:editId="2100AC67">
            <wp:extent cx="166977" cy="86580"/>
            <wp:effectExtent l="0" t="0" r="5080" b="889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744" cy="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e</w:t>
      </w:r>
      <w:proofErr w:type="gramEnd"/>
      <w:r>
        <w:rPr>
          <w:color w:val="000000" w:themeColor="text1"/>
        </w:rPr>
        <w:t xml:space="preserve"> o ator não preencher o campo, o sistema deve exibir mensagem </w:t>
      </w:r>
      <w:r w:rsidRPr="00F56DC8">
        <w:rPr>
          <w:color w:val="31849B" w:themeColor="accent5" w:themeShade="BF"/>
        </w:rPr>
        <w:t>[</w:t>
      </w:r>
      <w:r w:rsidRPr="00F56DC8">
        <w:rPr>
          <w:color w:val="31849B" w:themeColor="accent5" w:themeShade="BF"/>
        </w:rPr>
        <w:fldChar w:fldCharType="begin"/>
      </w:r>
      <w:r w:rsidRPr="00F56DC8">
        <w:rPr>
          <w:color w:val="31849B" w:themeColor="accent5" w:themeShade="BF"/>
        </w:rPr>
        <w:instrText xml:space="preserve"> REF _Ref17462071 \r \h  \* MERGEFORMAT </w:instrText>
      </w:r>
      <w:r w:rsidRPr="00F56DC8">
        <w:rPr>
          <w:color w:val="31849B" w:themeColor="accent5" w:themeShade="BF"/>
        </w:rPr>
      </w:r>
      <w:r w:rsidRPr="00F56DC8">
        <w:rPr>
          <w:color w:val="31849B" w:themeColor="accent5" w:themeShade="BF"/>
        </w:rPr>
        <w:fldChar w:fldCharType="separate"/>
      </w:r>
      <w:r w:rsidRPr="00F56DC8">
        <w:rPr>
          <w:color w:val="31849B" w:themeColor="accent5" w:themeShade="BF"/>
        </w:rPr>
        <w:t>ME03</w:t>
      </w:r>
      <w:r w:rsidRPr="00F56DC8">
        <w:rPr>
          <w:color w:val="31849B" w:themeColor="accent5" w:themeShade="BF"/>
        </w:rPr>
        <w:fldChar w:fldCharType="end"/>
      </w:r>
      <w:r w:rsidRPr="00F56DC8">
        <w:rPr>
          <w:color w:val="31849B" w:themeColor="accent5" w:themeShade="BF"/>
        </w:rPr>
        <w:t xml:space="preserve">] </w:t>
      </w:r>
      <w:r w:rsidRPr="00F56DC8">
        <w:rPr>
          <w:color w:val="000000" w:themeColor="text1"/>
        </w:rPr>
        <w:t>destacada em vermelho</w:t>
      </w:r>
      <w:r>
        <w:rPr>
          <w:color w:val="000000" w:themeColor="text1"/>
        </w:rPr>
        <w:t>;</w:t>
      </w:r>
    </w:p>
    <w:p w14:paraId="0147FC27" w14:textId="77777777" w:rsidR="00D22157" w:rsidRDefault="00D22157" w:rsidP="00D22157">
      <w:pPr>
        <w:pStyle w:val="PargrafodaLista"/>
      </w:pPr>
    </w:p>
    <w:p w14:paraId="41A108F5" w14:textId="61FA4530" w:rsidR="00D22157" w:rsidRPr="004310AF" w:rsidRDefault="00D22157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>
        <w:lastRenderedPageBreak/>
        <w:t xml:space="preserve">Caso a opção esteja </w:t>
      </w:r>
      <w:r w:rsidRPr="000A00D4">
        <w:rPr>
          <w:b/>
        </w:rPr>
        <w:t>desativada</w:t>
      </w:r>
      <w:r>
        <w:t xml:space="preserve">, o sistema não deve criticar o preenchimento e não deve exibir o título na </w:t>
      </w:r>
      <w:r w:rsidRPr="001635FE">
        <w:rPr>
          <w:color w:val="31849B" w:themeColor="accent5" w:themeShade="BF"/>
        </w:rPr>
        <w:t>[</w:t>
      </w:r>
      <w:r w:rsidRPr="001635FE">
        <w:rPr>
          <w:color w:val="31849B" w:themeColor="accent5" w:themeShade="BF"/>
        </w:rPr>
        <w:fldChar w:fldCharType="begin"/>
      </w:r>
      <w:r w:rsidRPr="001635FE">
        <w:rPr>
          <w:color w:val="31849B" w:themeColor="accent5" w:themeShade="BF"/>
        </w:rPr>
        <w:instrText xml:space="preserve"> REF _Ref20153475 \r \h </w:instrText>
      </w:r>
      <w:r w:rsidRPr="001635FE">
        <w:rPr>
          <w:color w:val="31849B" w:themeColor="accent5" w:themeShade="BF"/>
        </w:rPr>
      </w:r>
      <w:r w:rsidRPr="001635FE">
        <w:rPr>
          <w:color w:val="31849B" w:themeColor="accent5" w:themeShade="BF"/>
        </w:rPr>
        <w:fldChar w:fldCharType="separate"/>
      </w:r>
      <w:r w:rsidRPr="001635FE">
        <w:rPr>
          <w:color w:val="31849B" w:themeColor="accent5" w:themeShade="BF"/>
        </w:rPr>
        <w:t>P05</w:t>
      </w:r>
      <w:r w:rsidRPr="001635FE">
        <w:rPr>
          <w:color w:val="31849B" w:themeColor="accent5" w:themeShade="BF"/>
        </w:rPr>
        <w:fldChar w:fldCharType="end"/>
      </w:r>
      <w:r w:rsidRPr="001635FE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 </w:t>
      </w:r>
      <w:proofErr w:type="spellStart"/>
      <w:r w:rsidRPr="001635FE">
        <w:rPr>
          <w:color w:val="000000" w:themeColor="text1"/>
        </w:rPr>
        <w:t>Ex</w:t>
      </w:r>
      <w:proofErr w:type="spellEnd"/>
      <w:r w:rsidRPr="001635FE">
        <w:rPr>
          <w:color w:val="000000" w:themeColor="text1"/>
        </w:rPr>
        <w:t>: Fig</w:t>
      </w:r>
      <w:r>
        <w:rPr>
          <w:color w:val="000000" w:themeColor="text1"/>
        </w:rPr>
        <w:t>2;</w:t>
      </w:r>
      <w:r w:rsidR="00683268">
        <w:rPr>
          <w:color w:val="000000" w:themeColor="text1"/>
        </w:rPr>
        <w:t xml:space="preserve"> O sistema deve posicionar/Ajustar as demais informações na tela, ao não exibir o texto inicial (subir os demais texto)</w:t>
      </w:r>
    </w:p>
    <w:p w14:paraId="59E17FF6" w14:textId="77777777" w:rsidR="00D22157" w:rsidRDefault="00D22157" w:rsidP="00D22157">
      <w:pPr>
        <w:pStyle w:val="PargrafodaLista"/>
      </w:pPr>
    </w:p>
    <w:p w14:paraId="3AF6E752" w14:textId="582FBB45" w:rsidR="00D22157" w:rsidRDefault="00D22157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>
        <w:t xml:space="preserve">O sistema deve exibir um Hint, com a seguinte informação: </w:t>
      </w:r>
      <w:r w:rsidR="005079D4">
        <w:t xml:space="preserve">“Campo destinado </w:t>
      </w:r>
      <w:proofErr w:type="spellStart"/>
      <w:r w:rsidR="005079D4">
        <w:t>á</w:t>
      </w:r>
      <w:proofErr w:type="spellEnd"/>
      <w:r w:rsidR="005079D4">
        <w:t xml:space="preserve"> apresentação do texto introdutório à declaração gerada.”</w:t>
      </w:r>
    </w:p>
    <w:p w14:paraId="6AA3E3EC" w14:textId="77777777" w:rsidR="001528CA" w:rsidRDefault="001528CA" w:rsidP="001528CA">
      <w:pPr>
        <w:pStyle w:val="PargrafodaLista"/>
      </w:pPr>
    </w:p>
    <w:p w14:paraId="19FBC43C" w14:textId="44AB2D5D" w:rsidR="001528CA" w:rsidRDefault="001528CA" w:rsidP="001528CA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>
        <w:t>Fig1:</w:t>
      </w:r>
    </w:p>
    <w:p w14:paraId="75F82E89" w14:textId="77777777" w:rsidR="001528CA" w:rsidRDefault="001528CA" w:rsidP="001528CA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4D1E313C" w14:textId="155B98D7" w:rsidR="001528CA" w:rsidRDefault="001528CA" w:rsidP="001528CA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>
        <w:rPr>
          <w:noProof/>
        </w:rPr>
        <w:drawing>
          <wp:inline distT="0" distB="0" distL="0" distR="0" wp14:anchorId="760320E1" wp14:editId="062F9C1C">
            <wp:extent cx="4548147" cy="2644853"/>
            <wp:effectExtent l="0" t="0" r="5080" b="317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ublicar_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543" cy="266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9B63" w14:textId="77777777" w:rsidR="001528CA" w:rsidRDefault="001528CA" w:rsidP="001528CA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33965F31" w14:textId="1F2AA253" w:rsidR="001528CA" w:rsidRDefault="001528CA" w:rsidP="001528CA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>
        <w:t>Fig2:</w:t>
      </w:r>
    </w:p>
    <w:p w14:paraId="41A21BF9" w14:textId="4BC91301" w:rsidR="001528CA" w:rsidRPr="00BD3D8E" w:rsidRDefault="001528CA" w:rsidP="001528CA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>
        <w:rPr>
          <w:noProof/>
        </w:rPr>
        <w:drawing>
          <wp:inline distT="0" distB="0" distL="0" distR="0" wp14:anchorId="7BEAD9DD" wp14:editId="469E0FB0">
            <wp:extent cx="4583292" cy="2665292"/>
            <wp:effectExtent l="0" t="0" r="8255" b="190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ublicar_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046" cy="26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A5ED" w14:textId="77777777" w:rsidR="004310AF" w:rsidRDefault="004310AF" w:rsidP="00875D62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76FE82BA" w14:textId="4E86E0FD" w:rsidR="00F20BE8" w:rsidRPr="004F094C" w:rsidRDefault="003B6994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>
        <w:t xml:space="preserve">Campo </w:t>
      </w:r>
      <w:r>
        <w:rPr>
          <w:b/>
        </w:rPr>
        <w:t>Formulário</w:t>
      </w:r>
      <w:r>
        <w:t xml:space="preserve">, </w:t>
      </w:r>
      <w:r w:rsidR="00F20BE8">
        <w:t xml:space="preserve">primeiramente o sistema deve exibir este campo com apenas um(1) registro em branco, para que o ator preencha. </w:t>
      </w:r>
      <w:r w:rsidR="00F20BE8" w:rsidRPr="00F20BE8">
        <w:rPr>
          <w:color w:val="31849B" w:themeColor="accent5" w:themeShade="BF"/>
        </w:rPr>
        <w:t>[</w:t>
      </w:r>
      <w:r w:rsidR="00F20BE8" w:rsidRPr="00F20BE8">
        <w:rPr>
          <w:color w:val="31849B" w:themeColor="accent5" w:themeShade="BF"/>
        </w:rPr>
        <w:fldChar w:fldCharType="begin"/>
      </w:r>
      <w:r w:rsidR="00F20BE8" w:rsidRPr="00F20BE8">
        <w:rPr>
          <w:color w:val="31849B" w:themeColor="accent5" w:themeShade="BF"/>
        </w:rPr>
        <w:instrText xml:space="preserve"> REF _Ref17461370 \r \h </w:instrText>
      </w:r>
      <w:r w:rsidR="00F20BE8" w:rsidRPr="00F20BE8">
        <w:rPr>
          <w:color w:val="31849B" w:themeColor="accent5" w:themeShade="BF"/>
        </w:rPr>
      </w:r>
      <w:r w:rsidR="00F20BE8" w:rsidRPr="00F20BE8">
        <w:rPr>
          <w:color w:val="31849B" w:themeColor="accent5" w:themeShade="BF"/>
        </w:rPr>
        <w:fldChar w:fldCharType="separate"/>
      </w:r>
      <w:r w:rsidR="00F20BE8" w:rsidRPr="00F20BE8">
        <w:rPr>
          <w:color w:val="31849B" w:themeColor="accent5" w:themeShade="BF"/>
        </w:rPr>
        <w:t>P02</w:t>
      </w:r>
      <w:r w:rsidR="00F20BE8" w:rsidRPr="00F20BE8">
        <w:rPr>
          <w:color w:val="31849B" w:themeColor="accent5" w:themeShade="BF"/>
        </w:rPr>
        <w:fldChar w:fldCharType="end"/>
      </w:r>
      <w:r w:rsidR="00F20BE8" w:rsidRPr="00F20BE8">
        <w:rPr>
          <w:color w:val="31849B" w:themeColor="accent5" w:themeShade="BF"/>
        </w:rPr>
        <w:t>]</w:t>
      </w:r>
      <w:r w:rsidR="00F20BE8">
        <w:rPr>
          <w:color w:val="31849B" w:themeColor="accent5" w:themeShade="BF"/>
        </w:rPr>
        <w:t>;</w:t>
      </w:r>
    </w:p>
    <w:p w14:paraId="4BDE1140" w14:textId="712443BB" w:rsidR="004F094C" w:rsidRPr="00F025DD" w:rsidRDefault="004F094C" w:rsidP="004F094C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>
        <w:rPr>
          <w:noProof/>
        </w:rPr>
        <w:lastRenderedPageBreak/>
        <w:drawing>
          <wp:inline distT="0" distB="0" distL="0" distR="0" wp14:anchorId="3259E718" wp14:editId="3612E037">
            <wp:extent cx="3848597" cy="813359"/>
            <wp:effectExtent l="0" t="0" r="0" b="635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07" cy="83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1965" w14:textId="77777777" w:rsidR="00F025DD" w:rsidRPr="00F20BE8" w:rsidRDefault="00F025DD" w:rsidP="00F025DD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3BDCD822" w14:textId="51CB2FA7" w:rsidR="00F025DD" w:rsidRDefault="00F20BE8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F20BE8">
        <w:rPr>
          <w:color w:val="auto"/>
        </w:rPr>
        <w:t xml:space="preserve">Ao acionar a opção </w:t>
      </w:r>
      <w:r w:rsidRPr="00F20BE8">
        <w:rPr>
          <w:noProof/>
          <w:color w:val="auto"/>
        </w:rPr>
        <w:drawing>
          <wp:inline distT="0" distB="0" distL="0" distR="0" wp14:anchorId="10AB1E43" wp14:editId="6D3A2978">
            <wp:extent cx="81308" cy="10163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9212" cy="1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</w:t>
      </w:r>
      <w:r w:rsidRPr="00F025DD">
        <w:rPr>
          <w:b/>
          <w:color w:val="auto"/>
        </w:rPr>
        <w:t>Adicionar declaração</w:t>
      </w:r>
      <w:r>
        <w:rPr>
          <w:color w:val="auto"/>
        </w:rPr>
        <w:t>, o sistema deve criar/exibir o segundo</w:t>
      </w:r>
      <w:r w:rsidR="00F025DD">
        <w:rPr>
          <w:color w:val="auto"/>
        </w:rPr>
        <w:t xml:space="preserve"> </w:t>
      </w:r>
      <w:r>
        <w:rPr>
          <w:color w:val="auto"/>
        </w:rPr>
        <w:t xml:space="preserve"> registro, e assim sucessivamente.</w:t>
      </w:r>
    </w:p>
    <w:p w14:paraId="40012FB3" w14:textId="225F0C64" w:rsidR="00F025DD" w:rsidRDefault="00F025DD" w:rsidP="00F025DD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8AA0312" wp14:editId="47BC29D7">
            <wp:extent cx="3919993" cy="1310124"/>
            <wp:effectExtent l="0" t="0" r="4445" b="444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23" cy="133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9DFB" w14:textId="77777777" w:rsidR="004E173F" w:rsidRDefault="004E173F" w:rsidP="00F025DD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044A70A5" w14:textId="2FB40462" w:rsidR="00F025DD" w:rsidRPr="00F025DD" w:rsidRDefault="00F025DD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Campo </w:t>
      </w:r>
      <w:r w:rsidRPr="00F025DD">
        <w:rPr>
          <w:b/>
          <w:color w:val="auto"/>
        </w:rPr>
        <w:t>Tipo de Resposta</w:t>
      </w:r>
      <w:r>
        <w:rPr>
          <w:color w:val="auto"/>
        </w:rPr>
        <w:t>, o sistema deve disponibilizar duas</w:t>
      </w:r>
      <w:r w:rsidR="001431C6">
        <w:rPr>
          <w:color w:val="auto"/>
        </w:rPr>
        <w:t xml:space="preserve"> (2)</w:t>
      </w:r>
      <w:r>
        <w:rPr>
          <w:color w:val="auto"/>
        </w:rPr>
        <w:t xml:space="preserve"> opções</w:t>
      </w:r>
      <w:r w:rsidR="001431C6">
        <w:rPr>
          <w:color w:val="auto"/>
        </w:rPr>
        <w:t>:</w:t>
      </w:r>
      <w:r>
        <w:rPr>
          <w:color w:val="auto"/>
        </w:rPr>
        <w:t xml:space="preserve"> </w:t>
      </w:r>
      <w:r w:rsidRPr="00F025DD">
        <w:rPr>
          <w:b/>
          <w:color w:val="auto"/>
        </w:rPr>
        <w:t>Múltipla</w:t>
      </w:r>
      <w:r>
        <w:rPr>
          <w:color w:val="auto"/>
        </w:rPr>
        <w:t xml:space="preserve"> ou </w:t>
      </w:r>
      <w:r w:rsidRPr="00F025DD">
        <w:rPr>
          <w:b/>
          <w:color w:val="auto"/>
        </w:rPr>
        <w:t>Única</w:t>
      </w:r>
      <w:r>
        <w:rPr>
          <w:color w:val="auto"/>
        </w:rPr>
        <w:t xml:space="preserve">. Como default o sistema deve deixar habilitada a opção </w:t>
      </w:r>
      <w:r w:rsidRPr="00F025DD">
        <w:rPr>
          <w:b/>
          <w:color w:val="auto"/>
        </w:rPr>
        <w:t>Múltipla</w:t>
      </w:r>
      <w:r>
        <w:rPr>
          <w:b/>
          <w:color w:val="auto"/>
        </w:rPr>
        <w:t>.</w:t>
      </w:r>
    </w:p>
    <w:p w14:paraId="0AF59636" w14:textId="77777777" w:rsidR="00F025DD" w:rsidRPr="00F025DD" w:rsidRDefault="00F025DD" w:rsidP="001431C6">
      <w:pPr>
        <w:pStyle w:val="PargrafodaLista"/>
        <w:widowControl/>
        <w:autoSpaceDE/>
        <w:autoSpaceDN/>
        <w:adjustRightInd/>
        <w:spacing w:after="200" w:line="276" w:lineRule="auto"/>
        <w:ind w:left="2552"/>
        <w:contextualSpacing/>
        <w:jc w:val="both"/>
        <w:rPr>
          <w:color w:val="auto"/>
        </w:rPr>
      </w:pPr>
    </w:p>
    <w:p w14:paraId="3E8D6BC0" w14:textId="7C40A05F" w:rsidR="00F025DD" w:rsidRPr="004E173F" w:rsidRDefault="00F025DD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2552" w:hanging="501"/>
        <w:contextualSpacing/>
        <w:jc w:val="both"/>
        <w:rPr>
          <w:color w:val="auto"/>
        </w:rPr>
      </w:pPr>
      <w:r w:rsidRPr="00F025DD">
        <w:rPr>
          <w:color w:val="auto"/>
        </w:rPr>
        <w:t xml:space="preserve">Ao selecionar a opção </w:t>
      </w:r>
      <w:r w:rsidRPr="00F025DD">
        <w:rPr>
          <w:b/>
          <w:color w:val="auto"/>
        </w:rPr>
        <w:t>Múltipla,</w:t>
      </w:r>
      <w:r w:rsidRPr="00F025DD">
        <w:rPr>
          <w:color w:val="auto"/>
        </w:rPr>
        <w:t xml:space="preserve"> o sistema deve exibir</w:t>
      </w:r>
      <w:r w:rsidR="001431C6">
        <w:rPr>
          <w:color w:val="auto"/>
        </w:rPr>
        <w:t xml:space="preserve">, o componente checkbox, </w:t>
      </w:r>
      <w:r w:rsidR="001431C6" w:rsidRPr="00F025DD">
        <w:rPr>
          <w:color w:val="auto"/>
        </w:rPr>
        <w:t>na</w:t>
      </w:r>
      <w:r w:rsidRPr="00F025DD">
        <w:rPr>
          <w:color w:val="auto"/>
        </w:rPr>
        <w:t xml:space="preserve"> tela de visualização </w:t>
      </w:r>
      <w:r w:rsidRPr="00F025DD">
        <w:rPr>
          <w:color w:val="31849B" w:themeColor="accent5" w:themeShade="BF"/>
        </w:rPr>
        <w:t>[</w:t>
      </w:r>
      <w:r w:rsidRPr="00F025DD">
        <w:rPr>
          <w:color w:val="31849B" w:themeColor="accent5" w:themeShade="BF"/>
        </w:rPr>
        <w:fldChar w:fldCharType="begin"/>
      </w:r>
      <w:r w:rsidRPr="00F025DD">
        <w:rPr>
          <w:color w:val="31849B" w:themeColor="accent5" w:themeShade="BF"/>
        </w:rPr>
        <w:instrText xml:space="preserve"> REF _Ref20153475 \r \h </w:instrText>
      </w:r>
      <w:r>
        <w:rPr>
          <w:color w:val="31849B" w:themeColor="accent5" w:themeShade="BF"/>
        </w:rPr>
        <w:instrText xml:space="preserve"> \* MERGEFORMAT </w:instrText>
      </w:r>
      <w:r w:rsidRPr="00F025DD">
        <w:rPr>
          <w:color w:val="31849B" w:themeColor="accent5" w:themeShade="BF"/>
        </w:rPr>
      </w:r>
      <w:r w:rsidRPr="00F025DD">
        <w:rPr>
          <w:color w:val="31849B" w:themeColor="accent5" w:themeShade="BF"/>
        </w:rPr>
        <w:fldChar w:fldCharType="separate"/>
      </w:r>
      <w:r w:rsidRPr="00F025DD">
        <w:rPr>
          <w:color w:val="31849B" w:themeColor="accent5" w:themeShade="BF"/>
        </w:rPr>
        <w:t>P05</w:t>
      </w:r>
      <w:r w:rsidRPr="00F025DD">
        <w:rPr>
          <w:color w:val="31849B" w:themeColor="accent5" w:themeShade="BF"/>
        </w:rPr>
        <w:fldChar w:fldCharType="end"/>
      </w:r>
      <w:r w:rsidRPr="00F025DD">
        <w:rPr>
          <w:color w:val="31849B" w:themeColor="accent5" w:themeShade="BF"/>
        </w:rPr>
        <w:t>]</w:t>
      </w:r>
      <w:r w:rsidR="001431C6">
        <w:rPr>
          <w:color w:val="31849B" w:themeColor="accent5" w:themeShade="BF"/>
        </w:rPr>
        <w:t xml:space="preserve"> </w:t>
      </w:r>
      <w:r w:rsidR="001431C6" w:rsidRPr="001431C6">
        <w:rPr>
          <w:color w:val="000000" w:themeColor="text1"/>
        </w:rPr>
        <w:t>e nas demais estórias que cham</w:t>
      </w:r>
      <w:r w:rsidR="00A2686D">
        <w:rPr>
          <w:color w:val="000000" w:themeColor="text1"/>
        </w:rPr>
        <w:t>e</w:t>
      </w:r>
      <w:r w:rsidR="001431C6" w:rsidRPr="001431C6">
        <w:rPr>
          <w:color w:val="000000" w:themeColor="text1"/>
        </w:rPr>
        <w:t>m a HST014_Parametrizar Declaraç</w:t>
      </w:r>
      <w:r w:rsidR="001431C6">
        <w:rPr>
          <w:color w:val="000000" w:themeColor="text1"/>
        </w:rPr>
        <w:t>ão</w:t>
      </w:r>
      <w:r w:rsidR="004E173F">
        <w:rPr>
          <w:color w:val="000000" w:themeColor="text1"/>
        </w:rPr>
        <w:t>;</w:t>
      </w:r>
    </w:p>
    <w:p w14:paraId="4DB54E9F" w14:textId="77777777" w:rsidR="004E173F" w:rsidRDefault="004E173F" w:rsidP="004E173F">
      <w:pPr>
        <w:pStyle w:val="PargrafodaLista"/>
        <w:rPr>
          <w:color w:val="auto"/>
        </w:rPr>
      </w:pPr>
    </w:p>
    <w:p w14:paraId="79EDDBF7" w14:textId="2509C377" w:rsidR="004E173F" w:rsidRDefault="004E173F" w:rsidP="004E173F">
      <w:pPr>
        <w:pStyle w:val="PargrafodaLista"/>
        <w:ind w:left="156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029C7B82" wp14:editId="32A37E55">
            <wp:extent cx="3933909" cy="2282024"/>
            <wp:effectExtent l="0" t="0" r="0" b="444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ublicar_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150" cy="230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C179" w14:textId="77777777" w:rsidR="00A05801" w:rsidRPr="004E173F" w:rsidRDefault="00A05801" w:rsidP="004E173F">
      <w:pPr>
        <w:pStyle w:val="PargrafodaLista"/>
        <w:ind w:left="1560"/>
        <w:rPr>
          <w:color w:val="auto"/>
        </w:rPr>
      </w:pPr>
    </w:p>
    <w:p w14:paraId="27CC07FE" w14:textId="215486F1" w:rsidR="00A05801" w:rsidRPr="00A05801" w:rsidRDefault="00A05801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2552" w:hanging="501"/>
        <w:contextualSpacing/>
        <w:jc w:val="both"/>
        <w:rPr>
          <w:color w:val="auto"/>
        </w:rPr>
      </w:pPr>
      <w:r w:rsidRPr="00F025DD">
        <w:rPr>
          <w:color w:val="auto"/>
        </w:rPr>
        <w:t>Ao selecionar a opç</w:t>
      </w:r>
      <w:r>
        <w:rPr>
          <w:color w:val="auto"/>
        </w:rPr>
        <w:t xml:space="preserve">ão </w:t>
      </w:r>
      <w:r w:rsidRPr="004F094C">
        <w:rPr>
          <w:b/>
          <w:color w:val="auto"/>
        </w:rPr>
        <w:t>Única</w:t>
      </w:r>
      <w:r w:rsidRPr="00F025DD">
        <w:rPr>
          <w:b/>
          <w:color w:val="auto"/>
        </w:rPr>
        <w:t>,</w:t>
      </w:r>
      <w:r w:rsidRPr="00F025DD">
        <w:rPr>
          <w:color w:val="auto"/>
        </w:rPr>
        <w:t xml:space="preserve"> o sistema deve exibir</w:t>
      </w:r>
      <w:r>
        <w:rPr>
          <w:color w:val="auto"/>
        </w:rPr>
        <w:t xml:space="preserve">, o componente radioButton, </w:t>
      </w:r>
      <w:r w:rsidRPr="00F025DD">
        <w:rPr>
          <w:color w:val="auto"/>
        </w:rPr>
        <w:t xml:space="preserve">na tela de visualização </w:t>
      </w:r>
      <w:r w:rsidRPr="00F025DD">
        <w:rPr>
          <w:color w:val="31849B" w:themeColor="accent5" w:themeShade="BF"/>
        </w:rPr>
        <w:t>[</w:t>
      </w:r>
      <w:r w:rsidRPr="00F025DD">
        <w:rPr>
          <w:color w:val="31849B" w:themeColor="accent5" w:themeShade="BF"/>
        </w:rPr>
        <w:fldChar w:fldCharType="begin"/>
      </w:r>
      <w:r w:rsidRPr="00F025DD">
        <w:rPr>
          <w:color w:val="31849B" w:themeColor="accent5" w:themeShade="BF"/>
        </w:rPr>
        <w:instrText xml:space="preserve"> REF _Ref20153475 \r \h </w:instrText>
      </w:r>
      <w:r>
        <w:rPr>
          <w:color w:val="31849B" w:themeColor="accent5" w:themeShade="BF"/>
        </w:rPr>
        <w:instrText xml:space="preserve"> \* MERGEFORMAT </w:instrText>
      </w:r>
      <w:r w:rsidRPr="00F025DD">
        <w:rPr>
          <w:color w:val="31849B" w:themeColor="accent5" w:themeShade="BF"/>
        </w:rPr>
      </w:r>
      <w:r w:rsidRPr="00F025DD">
        <w:rPr>
          <w:color w:val="31849B" w:themeColor="accent5" w:themeShade="BF"/>
        </w:rPr>
        <w:fldChar w:fldCharType="separate"/>
      </w:r>
      <w:r w:rsidRPr="00F025DD">
        <w:rPr>
          <w:color w:val="31849B" w:themeColor="accent5" w:themeShade="BF"/>
        </w:rPr>
        <w:t>P05</w:t>
      </w:r>
      <w:r w:rsidRPr="00F025DD">
        <w:rPr>
          <w:color w:val="31849B" w:themeColor="accent5" w:themeShade="BF"/>
        </w:rPr>
        <w:fldChar w:fldCharType="end"/>
      </w:r>
      <w:r w:rsidRPr="00F025DD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 xml:space="preserve"> </w:t>
      </w:r>
      <w:r w:rsidRPr="001431C6">
        <w:rPr>
          <w:color w:val="000000" w:themeColor="text1"/>
        </w:rPr>
        <w:t>e nas demais estórias que cham</w:t>
      </w:r>
      <w:r w:rsidR="00A2686D">
        <w:rPr>
          <w:color w:val="000000" w:themeColor="text1"/>
        </w:rPr>
        <w:t>e</w:t>
      </w:r>
      <w:r w:rsidRPr="001431C6">
        <w:rPr>
          <w:color w:val="000000" w:themeColor="text1"/>
        </w:rPr>
        <w:t>m a HST014_Parametrizar Declaraç</w:t>
      </w:r>
      <w:r>
        <w:rPr>
          <w:color w:val="000000" w:themeColor="text1"/>
        </w:rPr>
        <w:t>ão;</w:t>
      </w:r>
    </w:p>
    <w:p w14:paraId="677C7C5D" w14:textId="1C4DF930" w:rsidR="00A05801" w:rsidRPr="004E173F" w:rsidRDefault="00A05801" w:rsidP="00A05801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765D7064" wp14:editId="254B391D">
            <wp:extent cx="4088296" cy="2377440"/>
            <wp:effectExtent l="0" t="0" r="7620" b="381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ublicar_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500" cy="239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BECF" w14:textId="77777777" w:rsidR="00A05801" w:rsidRDefault="00A05801" w:rsidP="00A05801">
      <w:pPr>
        <w:spacing w:after="200" w:line="276" w:lineRule="auto"/>
        <w:contextualSpacing/>
      </w:pPr>
    </w:p>
    <w:p w14:paraId="0952A471" w14:textId="77777777" w:rsidR="00A05801" w:rsidRPr="00A05801" w:rsidRDefault="00A05801" w:rsidP="00A05801">
      <w:pPr>
        <w:spacing w:after="200" w:line="276" w:lineRule="auto"/>
        <w:contextualSpacing/>
      </w:pPr>
    </w:p>
    <w:p w14:paraId="1B816831" w14:textId="6C650E0F" w:rsidR="00F20BE8" w:rsidRDefault="00F025DD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Na </w:t>
      </w:r>
      <w:r w:rsidRPr="00F025DD">
        <w:rPr>
          <w:b/>
          <w:color w:val="auto"/>
        </w:rPr>
        <w:t>coluna Nº</w:t>
      </w:r>
      <w:r>
        <w:rPr>
          <w:color w:val="auto"/>
        </w:rPr>
        <w:t>, o sistema deve exibir o número do registro. Caso um dos registros seja excluído, o sistema deve reordenar a numeração;</w:t>
      </w:r>
    </w:p>
    <w:p w14:paraId="4FA0BC54" w14:textId="77777777" w:rsidR="00A05801" w:rsidRDefault="00A05801" w:rsidP="00A05801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4A7101F6" w14:textId="2C6B1294" w:rsidR="00F025DD" w:rsidRDefault="00F025DD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Na coluna </w:t>
      </w:r>
      <w:r w:rsidRPr="00F025DD">
        <w:rPr>
          <w:b/>
          <w:color w:val="auto"/>
        </w:rPr>
        <w:t>Declaração</w:t>
      </w:r>
      <w:r>
        <w:rPr>
          <w:b/>
          <w:color w:val="auto"/>
        </w:rPr>
        <w:t xml:space="preserve">, </w:t>
      </w:r>
      <w:r w:rsidRPr="00F025DD">
        <w:rPr>
          <w:color w:val="auto"/>
        </w:rPr>
        <w:t>o sistema deve exibir um componente para que o ator inclua o texto desejado</w:t>
      </w:r>
      <w:r w:rsidR="00A05801">
        <w:rPr>
          <w:color w:val="auto"/>
        </w:rPr>
        <w:t>;</w:t>
      </w:r>
    </w:p>
    <w:p w14:paraId="22B48A6A" w14:textId="77777777" w:rsidR="00A05801" w:rsidRPr="00A05801" w:rsidRDefault="00A05801" w:rsidP="00A05801">
      <w:pPr>
        <w:pStyle w:val="PargrafodaLista"/>
        <w:rPr>
          <w:color w:val="auto"/>
        </w:rPr>
      </w:pPr>
    </w:p>
    <w:p w14:paraId="6465B203" w14:textId="7DD05D68" w:rsidR="00A05801" w:rsidRPr="00A30DC4" w:rsidRDefault="00A05801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O sistema deve exibir a opção de excluir registros da declaração. Ao ser acionado, o sistema deve exibir mensagem de confirmação </w:t>
      </w:r>
      <w:r w:rsidR="00A30DC4" w:rsidRPr="00A30DC4">
        <w:rPr>
          <w:color w:val="31849B" w:themeColor="accent5" w:themeShade="BF"/>
        </w:rPr>
        <w:t>[</w:t>
      </w:r>
      <w:r w:rsidRPr="00A30DC4">
        <w:rPr>
          <w:color w:val="31849B" w:themeColor="accent5" w:themeShade="BF"/>
        </w:rPr>
        <w:fldChar w:fldCharType="begin"/>
      </w:r>
      <w:r w:rsidRPr="00A30DC4">
        <w:rPr>
          <w:color w:val="31849B" w:themeColor="accent5" w:themeShade="BF"/>
        </w:rPr>
        <w:instrText xml:space="preserve"> REF _Ref17467047 \r \h </w:instrText>
      </w:r>
      <w:r w:rsidRPr="00A30DC4">
        <w:rPr>
          <w:color w:val="31849B" w:themeColor="accent5" w:themeShade="BF"/>
        </w:rPr>
      </w:r>
      <w:r w:rsidRPr="00A30DC4">
        <w:rPr>
          <w:color w:val="31849B" w:themeColor="accent5" w:themeShade="BF"/>
        </w:rPr>
        <w:fldChar w:fldCharType="separate"/>
      </w:r>
      <w:r w:rsidRPr="00A30DC4">
        <w:rPr>
          <w:color w:val="31849B" w:themeColor="accent5" w:themeShade="BF"/>
        </w:rPr>
        <w:t>ME07</w:t>
      </w:r>
      <w:r w:rsidRPr="00A30DC4">
        <w:rPr>
          <w:color w:val="31849B" w:themeColor="accent5" w:themeShade="BF"/>
        </w:rPr>
        <w:fldChar w:fldCharType="end"/>
      </w:r>
      <w:r w:rsidR="00A30DC4" w:rsidRPr="00A30DC4">
        <w:rPr>
          <w:color w:val="31849B" w:themeColor="accent5" w:themeShade="BF"/>
        </w:rPr>
        <w:t>]</w:t>
      </w:r>
      <w:r w:rsidR="00A30DC4">
        <w:rPr>
          <w:color w:val="31849B" w:themeColor="accent5" w:themeShade="BF"/>
        </w:rPr>
        <w:t>;</w:t>
      </w:r>
    </w:p>
    <w:p w14:paraId="3D9C6760" w14:textId="77777777" w:rsidR="00A30DC4" w:rsidRPr="00A30DC4" w:rsidRDefault="00A30DC4" w:rsidP="00A30DC4">
      <w:pPr>
        <w:pStyle w:val="PargrafodaLista"/>
        <w:rPr>
          <w:color w:val="auto"/>
        </w:rPr>
      </w:pPr>
    </w:p>
    <w:p w14:paraId="2238F309" w14:textId="464E1060" w:rsidR="00A30DC4" w:rsidRDefault="00A30DC4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2410"/>
        <w:contextualSpacing/>
        <w:jc w:val="both"/>
        <w:rPr>
          <w:color w:val="auto"/>
        </w:rPr>
      </w:pPr>
      <w:r>
        <w:rPr>
          <w:color w:val="auto"/>
        </w:rPr>
        <w:t>Caso o ator selecione a opção Sim, o sistema exclui o registro e reordena/ajusta a numeração da coluna Nº;</w:t>
      </w:r>
    </w:p>
    <w:p w14:paraId="3BD6FB08" w14:textId="77777777" w:rsidR="00A30DC4" w:rsidRPr="00A30DC4" w:rsidRDefault="00A30DC4" w:rsidP="004F094C">
      <w:pPr>
        <w:pStyle w:val="PargrafodaLista"/>
        <w:ind w:left="2410"/>
        <w:rPr>
          <w:color w:val="auto"/>
        </w:rPr>
      </w:pPr>
    </w:p>
    <w:p w14:paraId="75EDFE9F" w14:textId="2C04B19C" w:rsidR="00A30DC4" w:rsidRDefault="00A30DC4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2410"/>
        <w:contextualSpacing/>
        <w:jc w:val="both"/>
        <w:rPr>
          <w:color w:val="auto"/>
        </w:rPr>
      </w:pPr>
      <w:r>
        <w:rPr>
          <w:color w:val="auto"/>
        </w:rPr>
        <w:t>Caso o ator selecione a opção Não, o sistema não exclui o registro e permanece na mesma tela.</w:t>
      </w:r>
    </w:p>
    <w:p w14:paraId="4B1E7CCC" w14:textId="77777777" w:rsidR="00A30DC4" w:rsidRPr="00A30DC4" w:rsidRDefault="00A30DC4" w:rsidP="00A30DC4">
      <w:pPr>
        <w:pStyle w:val="PargrafodaLista"/>
        <w:rPr>
          <w:color w:val="auto"/>
        </w:rPr>
      </w:pPr>
    </w:p>
    <w:p w14:paraId="3CEE52B8" w14:textId="716DFAFA" w:rsidR="0026623D" w:rsidRPr="002E0C50" w:rsidRDefault="0026623D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Campo </w:t>
      </w:r>
      <w:r w:rsidRPr="0026623D">
        <w:rPr>
          <w:b/>
          <w:color w:val="auto"/>
        </w:rPr>
        <w:t>Arquivo</w:t>
      </w:r>
      <w:r>
        <w:rPr>
          <w:color w:val="auto"/>
        </w:rPr>
        <w:t xml:space="preserve">, o sistema deve disponibilizar </w:t>
      </w:r>
      <w:r w:rsidR="00AA0275">
        <w:rPr>
          <w:color w:val="auto"/>
        </w:rPr>
        <w:t xml:space="preserve">quatro </w:t>
      </w:r>
      <w:r>
        <w:rPr>
          <w:color w:val="auto"/>
        </w:rPr>
        <w:t>(</w:t>
      </w:r>
      <w:r w:rsidR="00AA0275">
        <w:rPr>
          <w:color w:val="auto"/>
        </w:rPr>
        <w:t>4</w:t>
      </w:r>
      <w:r>
        <w:rPr>
          <w:color w:val="auto"/>
        </w:rPr>
        <w:t xml:space="preserve">) opções: </w:t>
      </w:r>
      <w:r w:rsidR="00AD0D8B" w:rsidRPr="0019465F">
        <w:rPr>
          <w:b/>
          <w:color w:val="auto"/>
        </w:rPr>
        <w:t>Permitir usuário realizar Upload</w:t>
      </w:r>
      <w:r w:rsidR="0019465F" w:rsidRPr="0019465F">
        <w:rPr>
          <w:b/>
          <w:color w:val="auto"/>
        </w:rPr>
        <w:t xml:space="preserve">, </w:t>
      </w:r>
      <w:r w:rsidR="00450818">
        <w:rPr>
          <w:b/>
          <w:color w:val="auto"/>
        </w:rPr>
        <w:t>Uploa</w:t>
      </w:r>
      <w:r w:rsidR="002E0C50">
        <w:rPr>
          <w:b/>
          <w:color w:val="auto"/>
        </w:rPr>
        <w:t xml:space="preserve">d Obrigatório, </w:t>
      </w:r>
      <w:r w:rsidR="0019465F" w:rsidRPr="0019465F">
        <w:rPr>
          <w:b/>
          <w:color w:val="auto"/>
        </w:rPr>
        <w:t>PDF</w:t>
      </w:r>
      <w:r w:rsidR="0019465F">
        <w:rPr>
          <w:color w:val="auto"/>
        </w:rPr>
        <w:t xml:space="preserve"> e </w:t>
      </w:r>
      <w:r w:rsidR="0019465F" w:rsidRPr="0019465F">
        <w:rPr>
          <w:b/>
          <w:color w:val="auto"/>
        </w:rPr>
        <w:t>DOC/DOCX</w:t>
      </w:r>
      <w:r>
        <w:rPr>
          <w:color w:val="auto"/>
        </w:rPr>
        <w:t xml:space="preserve">. Como default o sistema deve deixar </w:t>
      </w:r>
      <w:r w:rsidR="00450818">
        <w:rPr>
          <w:color w:val="auto"/>
        </w:rPr>
        <w:t xml:space="preserve">as quatro opções </w:t>
      </w:r>
      <w:r>
        <w:rPr>
          <w:color w:val="auto"/>
        </w:rPr>
        <w:t>habilitada</w:t>
      </w:r>
      <w:r w:rsidR="002E0C50">
        <w:rPr>
          <w:color w:val="auto"/>
        </w:rPr>
        <w:t>;</w:t>
      </w:r>
    </w:p>
    <w:p w14:paraId="071F581A" w14:textId="77777777" w:rsidR="002E0C50" w:rsidRPr="002E0C50" w:rsidRDefault="002E0C50" w:rsidP="002E0C50">
      <w:pPr>
        <w:pStyle w:val="PargrafodaLista"/>
        <w:rPr>
          <w:color w:val="auto"/>
        </w:rPr>
      </w:pPr>
    </w:p>
    <w:p w14:paraId="0FFD652E" w14:textId="4027DC07" w:rsidR="002E0C50" w:rsidRPr="002E0C50" w:rsidRDefault="002E0C50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Ao </w:t>
      </w:r>
      <w:r w:rsidRPr="002E0C50">
        <w:rPr>
          <w:b/>
          <w:color w:val="auto"/>
        </w:rPr>
        <w:t>desativar</w:t>
      </w:r>
      <w:r>
        <w:rPr>
          <w:color w:val="auto"/>
        </w:rPr>
        <w:t xml:space="preserve"> a opção </w:t>
      </w:r>
      <w:r w:rsidRPr="002E0C50">
        <w:rPr>
          <w:b/>
          <w:color w:val="auto"/>
        </w:rPr>
        <w:t>Permitir usuário realizar Upload</w:t>
      </w:r>
      <w:r>
        <w:rPr>
          <w:color w:val="auto"/>
        </w:rPr>
        <w:t xml:space="preserve">, o sistema deve desativar também as demais opções: </w:t>
      </w:r>
      <w:r>
        <w:rPr>
          <w:b/>
          <w:color w:val="auto"/>
        </w:rPr>
        <w:t xml:space="preserve">Upload Obrigatório, </w:t>
      </w:r>
      <w:r w:rsidRPr="0019465F">
        <w:rPr>
          <w:b/>
          <w:color w:val="auto"/>
        </w:rPr>
        <w:t>PDF</w:t>
      </w:r>
      <w:r>
        <w:rPr>
          <w:color w:val="auto"/>
        </w:rPr>
        <w:t xml:space="preserve"> e </w:t>
      </w:r>
      <w:r w:rsidRPr="0019465F">
        <w:rPr>
          <w:b/>
          <w:color w:val="auto"/>
        </w:rPr>
        <w:t>DOC/DOCX</w:t>
      </w:r>
      <w:r>
        <w:rPr>
          <w:b/>
          <w:color w:val="auto"/>
        </w:rPr>
        <w:t>;</w:t>
      </w:r>
    </w:p>
    <w:p w14:paraId="3DD36123" w14:textId="77777777" w:rsidR="002E0C50" w:rsidRPr="002E0C50" w:rsidRDefault="002E0C50" w:rsidP="002E0C50">
      <w:pPr>
        <w:pStyle w:val="PargrafodaLista"/>
        <w:rPr>
          <w:color w:val="auto"/>
        </w:rPr>
      </w:pPr>
    </w:p>
    <w:p w14:paraId="2342340B" w14:textId="6B6F5579" w:rsidR="002E0C50" w:rsidRDefault="002E0C50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Ao ativar a opção </w:t>
      </w:r>
      <w:r w:rsidRPr="002E0C50">
        <w:rPr>
          <w:b/>
          <w:color w:val="auto"/>
        </w:rPr>
        <w:t>Permitir usuário realizar Upload</w:t>
      </w:r>
      <w:r>
        <w:rPr>
          <w:b/>
          <w:color w:val="auto"/>
        </w:rPr>
        <w:t xml:space="preserve">, </w:t>
      </w:r>
      <w:r w:rsidRPr="002E0C50">
        <w:rPr>
          <w:color w:val="auto"/>
        </w:rPr>
        <w:t xml:space="preserve">o sistema deve </w:t>
      </w:r>
      <w:r w:rsidR="008E47C1">
        <w:rPr>
          <w:color w:val="auto"/>
        </w:rPr>
        <w:t xml:space="preserve">exibir um componente para realizar UPLOAD, permitindo </w:t>
      </w:r>
      <w:r w:rsidRPr="002E0C50">
        <w:rPr>
          <w:color w:val="auto"/>
        </w:rPr>
        <w:t>que ator realize upload na</w:t>
      </w:r>
      <w:r w:rsidR="00437565">
        <w:rPr>
          <w:color w:val="auto"/>
        </w:rPr>
        <w:t>s</w:t>
      </w:r>
      <w:r w:rsidRPr="002E0C50">
        <w:rPr>
          <w:color w:val="auto"/>
        </w:rPr>
        <w:t xml:space="preserve"> estórias que chamem a HST014_Parametrizar Declaração</w:t>
      </w:r>
      <w:r w:rsidR="00437565">
        <w:rPr>
          <w:color w:val="auto"/>
        </w:rPr>
        <w:t>.</w:t>
      </w:r>
      <w:r w:rsidR="00A7260C">
        <w:rPr>
          <w:rStyle w:val="Refdenotaderodap"/>
          <w:color w:val="auto"/>
        </w:rPr>
        <w:footnoteReference w:id="1"/>
      </w:r>
      <w:r w:rsidR="00CF3B22">
        <w:rPr>
          <w:color w:val="auto"/>
        </w:rPr>
        <w:t xml:space="preserve">. O sistema deve validar </w:t>
      </w:r>
      <w:r w:rsidR="00CF3B22" w:rsidRPr="00E1461F">
        <w:rPr>
          <w:color w:val="auto"/>
        </w:rPr>
        <w:t xml:space="preserve">as </w:t>
      </w:r>
      <w:r w:rsidR="00CF3B22">
        <w:rPr>
          <w:color w:val="auto"/>
        </w:rPr>
        <w:t xml:space="preserve">duas </w:t>
      </w:r>
      <w:r w:rsidR="00CF3B22">
        <w:rPr>
          <w:color w:val="auto"/>
        </w:rPr>
        <w:lastRenderedPageBreak/>
        <w:t>(</w:t>
      </w:r>
      <w:r w:rsidR="00CF3B22" w:rsidRPr="00E1461F">
        <w:rPr>
          <w:color w:val="auto"/>
        </w:rPr>
        <w:t>2</w:t>
      </w:r>
      <w:r w:rsidR="00CF3B22">
        <w:rPr>
          <w:color w:val="auto"/>
        </w:rPr>
        <w:t>)</w:t>
      </w:r>
      <w:r w:rsidR="00CF3B22" w:rsidRPr="00E1461F">
        <w:rPr>
          <w:color w:val="auto"/>
        </w:rPr>
        <w:t xml:space="preserve"> opções</w:t>
      </w:r>
      <w:r w:rsidR="00CF3B22">
        <w:rPr>
          <w:color w:val="auto"/>
        </w:rPr>
        <w:t xml:space="preserve"> de extensão</w:t>
      </w:r>
      <w:r w:rsidR="00CF3B22" w:rsidRPr="00E1461F">
        <w:rPr>
          <w:color w:val="auto"/>
        </w:rPr>
        <w:t xml:space="preserve"> (PDF e DOC/DOCX)</w:t>
      </w:r>
      <w:r w:rsidR="00CF3B22">
        <w:rPr>
          <w:color w:val="auto"/>
        </w:rPr>
        <w:t xml:space="preserve">, caso </w:t>
      </w:r>
      <w:r w:rsidR="00CF3B22" w:rsidRPr="00E1461F">
        <w:rPr>
          <w:color w:val="auto"/>
        </w:rPr>
        <w:t xml:space="preserve">estejam desativadas, o sistema deve exibir mensagem </w:t>
      </w:r>
      <w:r w:rsidR="00CF3B22" w:rsidRPr="00CF3B22">
        <w:rPr>
          <w:color w:val="31849B" w:themeColor="accent5" w:themeShade="BF"/>
        </w:rPr>
        <w:t>[</w:t>
      </w:r>
      <w:r w:rsidR="005764C6">
        <w:rPr>
          <w:color w:val="31849B" w:themeColor="accent5" w:themeShade="BF"/>
        </w:rPr>
        <w:fldChar w:fldCharType="begin"/>
      </w:r>
      <w:r w:rsidR="005764C6">
        <w:rPr>
          <w:color w:val="31849B" w:themeColor="accent5" w:themeShade="BF"/>
        </w:rPr>
        <w:instrText xml:space="preserve"> REF _Ref20743557 \r \h </w:instrText>
      </w:r>
      <w:r w:rsidR="005764C6">
        <w:rPr>
          <w:color w:val="31849B" w:themeColor="accent5" w:themeShade="BF"/>
        </w:rPr>
      </w:r>
      <w:r w:rsidR="005764C6">
        <w:rPr>
          <w:color w:val="31849B" w:themeColor="accent5" w:themeShade="BF"/>
        </w:rPr>
        <w:fldChar w:fldCharType="separate"/>
      </w:r>
      <w:r w:rsidR="005764C6">
        <w:rPr>
          <w:color w:val="31849B" w:themeColor="accent5" w:themeShade="BF"/>
        </w:rPr>
        <w:t>ME012</w:t>
      </w:r>
      <w:r w:rsidR="005764C6">
        <w:rPr>
          <w:color w:val="31849B" w:themeColor="accent5" w:themeShade="BF"/>
        </w:rPr>
        <w:fldChar w:fldCharType="end"/>
      </w:r>
      <w:r w:rsidR="00CF3B22" w:rsidRPr="00E1461F">
        <w:rPr>
          <w:color w:val="31849B" w:themeColor="accent5" w:themeShade="BF"/>
        </w:rPr>
        <w:t>]</w:t>
      </w:r>
      <w:r w:rsidR="00CF3B22">
        <w:rPr>
          <w:color w:val="31849B" w:themeColor="accent5" w:themeShade="BF"/>
        </w:rPr>
        <w:t>.</w:t>
      </w:r>
    </w:p>
    <w:p w14:paraId="5A584244" w14:textId="77777777" w:rsidR="00437565" w:rsidRPr="00437565" w:rsidRDefault="00437565" w:rsidP="00437565">
      <w:pPr>
        <w:pStyle w:val="PargrafodaLista"/>
        <w:rPr>
          <w:color w:val="auto"/>
        </w:rPr>
      </w:pPr>
    </w:p>
    <w:p w14:paraId="7363E3D0" w14:textId="582D7A62" w:rsidR="00437565" w:rsidRDefault="00437565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Ao ativar a opção </w:t>
      </w:r>
      <w:r w:rsidRPr="002E0C50">
        <w:rPr>
          <w:b/>
          <w:color w:val="auto"/>
        </w:rPr>
        <w:t>Upload</w:t>
      </w:r>
      <w:r>
        <w:rPr>
          <w:b/>
          <w:color w:val="auto"/>
        </w:rPr>
        <w:t xml:space="preserve"> Obrigatório, </w:t>
      </w:r>
      <w:r w:rsidRPr="002E0C50">
        <w:rPr>
          <w:color w:val="auto"/>
        </w:rPr>
        <w:t xml:space="preserve">o sistema deve </w:t>
      </w:r>
      <w:r>
        <w:rPr>
          <w:color w:val="auto"/>
        </w:rPr>
        <w:t xml:space="preserve">criticar a obrigatoriedade do Upload </w:t>
      </w:r>
      <w:r w:rsidRPr="002E0C50">
        <w:rPr>
          <w:color w:val="auto"/>
        </w:rPr>
        <w:t>na</w:t>
      </w:r>
      <w:r>
        <w:rPr>
          <w:color w:val="auto"/>
        </w:rPr>
        <w:t>s</w:t>
      </w:r>
      <w:r w:rsidRPr="002E0C50">
        <w:rPr>
          <w:color w:val="auto"/>
        </w:rPr>
        <w:t xml:space="preserve"> estórias que chamem a HST014_Parametrizar Declaração</w:t>
      </w:r>
      <w:r>
        <w:rPr>
          <w:color w:val="auto"/>
        </w:rPr>
        <w:t>.</w:t>
      </w:r>
      <w:r w:rsidR="00A7260C" w:rsidRPr="00A7260C">
        <w:rPr>
          <w:rStyle w:val="Refdenotaderodap"/>
          <w:color w:val="auto"/>
        </w:rPr>
        <w:t xml:space="preserve"> </w:t>
      </w:r>
      <w:r w:rsidR="00A7260C">
        <w:rPr>
          <w:rStyle w:val="Refdenotaderodap"/>
          <w:color w:val="auto"/>
        </w:rPr>
        <w:footnoteReference w:id="2"/>
      </w:r>
    </w:p>
    <w:p w14:paraId="3954DC4C" w14:textId="77777777" w:rsidR="00437565" w:rsidRPr="00437565" w:rsidRDefault="00437565" w:rsidP="00437565">
      <w:pPr>
        <w:pStyle w:val="PargrafodaLista"/>
        <w:rPr>
          <w:color w:val="auto"/>
        </w:rPr>
      </w:pPr>
    </w:p>
    <w:p w14:paraId="19341871" w14:textId="249E4588" w:rsidR="00A2686D" w:rsidRDefault="00A2686D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Ao ativar a opção </w:t>
      </w:r>
      <w:r>
        <w:rPr>
          <w:b/>
          <w:color w:val="auto"/>
        </w:rPr>
        <w:t xml:space="preserve">PDF, </w:t>
      </w:r>
      <w:r w:rsidRPr="002E0C50">
        <w:rPr>
          <w:color w:val="auto"/>
        </w:rPr>
        <w:t xml:space="preserve">o sistema deve </w:t>
      </w:r>
      <w:r>
        <w:rPr>
          <w:color w:val="auto"/>
        </w:rPr>
        <w:t xml:space="preserve">permitir </w:t>
      </w:r>
      <w:r w:rsidR="00494B6D">
        <w:rPr>
          <w:color w:val="auto"/>
        </w:rPr>
        <w:t xml:space="preserve">realizar o </w:t>
      </w:r>
      <w:r>
        <w:rPr>
          <w:color w:val="auto"/>
        </w:rPr>
        <w:t xml:space="preserve">upload de arquivo .pdf, </w:t>
      </w:r>
      <w:r w:rsidRPr="002E0C50">
        <w:rPr>
          <w:color w:val="auto"/>
        </w:rPr>
        <w:t>na</w:t>
      </w:r>
      <w:r>
        <w:rPr>
          <w:color w:val="auto"/>
        </w:rPr>
        <w:t>s</w:t>
      </w:r>
      <w:r w:rsidRPr="002E0C50">
        <w:rPr>
          <w:color w:val="auto"/>
        </w:rPr>
        <w:t xml:space="preserve"> estórias que chamem a HST014_Parametrizar Declaração</w:t>
      </w:r>
      <w:r>
        <w:rPr>
          <w:color w:val="auto"/>
        </w:rPr>
        <w:t>.</w:t>
      </w:r>
      <w:r w:rsidR="009A3374" w:rsidRPr="009A3374">
        <w:rPr>
          <w:rStyle w:val="Refdenotaderodap"/>
          <w:color w:val="auto"/>
        </w:rPr>
        <w:t xml:space="preserve"> </w:t>
      </w:r>
      <w:r w:rsidR="009A3374">
        <w:rPr>
          <w:rStyle w:val="Refdenotaderodap"/>
          <w:color w:val="auto"/>
        </w:rPr>
        <w:footnoteReference w:id="3"/>
      </w:r>
    </w:p>
    <w:p w14:paraId="22D42063" w14:textId="77777777" w:rsidR="009A3374" w:rsidRPr="009A3374" w:rsidRDefault="009A3374" w:rsidP="009A3374">
      <w:pPr>
        <w:pStyle w:val="PargrafodaLista"/>
        <w:rPr>
          <w:color w:val="auto"/>
        </w:rPr>
      </w:pPr>
    </w:p>
    <w:p w14:paraId="62270A49" w14:textId="57649BFB" w:rsidR="00494B6D" w:rsidRDefault="00494B6D" w:rsidP="00A47D04">
      <w:pPr>
        <w:pStyle w:val="PargrafodaLista"/>
        <w:widowControl/>
        <w:numPr>
          <w:ilvl w:val="0"/>
          <w:numId w:val="31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>Ao ativar a opção DOC /DOCX</w:t>
      </w:r>
      <w:r>
        <w:rPr>
          <w:b/>
          <w:color w:val="auto"/>
        </w:rPr>
        <w:t xml:space="preserve">, </w:t>
      </w:r>
      <w:r w:rsidRPr="002E0C50">
        <w:rPr>
          <w:color w:val="auto"/>
        </w:rPr>
        <w:t xml:space="preserve">o sistema deve </w:t>
      </w:r>
      <w:r>
        <w:rPr>
          <w:color w:val="auto"/>
        </w:rPr>
        <w:t xml:space="preserve">permitir realizar o upload de arquivo .DOC e/ou DOCX, </w:t>
      </w:r>
      <w:r w:rsidRPr="002E0C50">
        <w:rPr>
          <w:color w:val="auto"/>
        </w:rPr>
        <w:t>na</w:t>
      </w:r>
      <w:r>
        <w:rPr>
          <w:color w:val="auto"/>
        </w:rPr>
        <w:t>s</w:t>
      </w:r>
      <w:r w:rsidRPr="002E0C50">
        <w:rPr>
          <w:color w:val="auto"/>
        </w:rPr>
        <w:t xml:space="preserve"> estórias que chamem a HST014_Parametrizar Declaração</w:t>
      </w:r>
      <w:r>
        <w:rPr>
          <w:color w:val="auto"/>
        </w:rPr>
        <w:t>.</w:t>
      </w:r>
      <w:r w:rsidR="009A3374" w:rsidRPr="009A3374">
        <w:rPr>
          <w:rStyle w:val="Refdenotaderodap"/>
          <w:color w:val="auto"/>
        </w:rPr>
        <w:t xml:space="preserve"> </w:t>
      </w:r>
      <w:r w:rsidR="009A3374">
        <w:rPr>
          <w:rStyle w:val="Refdenotaderodap"/>
          <w:color w:val="auto"/>
        </w:rPr>
        <w:footnoteReference w:id="4"/>
      </w:r>
    </w:p>
    <w:p w14:paraId="5A278637" w14:textId="77777777" w:rsidR="00437565" w:rsidRDefault="00437565" w:rsidP="00494B6D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62F3DA6E" w14:textId="1E6BC8C4" w:rsidR="00DD4B0C" w:rsidRPr="003D4B4C" w:rsidRDefault="00DD4B0C" w:rsidP="00DD4B0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>
        <w:rPr>
          <w:b/>
          <w:u w:val="single"/>
        </w:rPr>
        <w:t>Opção V</w:t>
      </w:r>
      <w:r w:rsidR="00F92D91">
        <w:rPr>
          <w:b/>
          <w:u w:val="single"/>
        </w:rPr>
        <w:t>ISUALIZAR</w:t>
      </w:r>
      <w:r w:rsidRPr="003D4B4C">
        <w:rPr>
          <w:b/>
        </w:rPr>
        <w:t xml:space="preserve">: </w:t>
      </w:r>
    </w:p>
    <w:p w14:paraId="6705B4F8" w14:textId="77777777" w:rsidR="00DD4B0C" w:rsidRDefault="00DD4B0C" w:rsidP="00494B6D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bookmarkEnd w:id="39"/>
    <w:p w14:paraId="1B0E9BAF" w14:textId="698BDD1A" w:rsidR="00655218" w:rsidRDefault="009A3374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t xml:space="preserve">Ao acionar a opção Visualizar, o sistema deve a interface </w:t>
      </w:r>
      <w:r w:rsidRPr="009A3374">
        <w:rPr>
          <w:color w:val="31849B" w:themeColor="accent5" w:themeShade="BF"/>
        </w:rPr>
        <w:t>[</w:t>
      </w:r>
      <w:r w:rsidRPr="009A3374">
        <w:rPr>
          <w:color w:val="31849B" w:themeColor="accent5" w:themeShade="BF"/>
        </w:rPr>
        <w:fldChar w:fldCharType="begin"/>
      </w:r>
      <w:r w:rsidRPr="009A3374">
        <w:rPr>
          <w:color w:val="31849B" w:themeColor="accent5" w:themeShade="BF"/>
        </w:rPr>
        <w:instrText xml:space="preserve"> REF _Ref20153475 \r \h </w:instrText>
      </w:r>
      <w:r w:rsidRPr="009A3374">
        <w:rPr>
          <w:color w:val="31849B" w:themeColor="accent5" w:themeShade="BF"/>
        </w:rPr>
      </w:r>
      <w:r w:rsidRPr="009A3374">
        <w:rPr>
          <w:color w:val="31849B" w:themeColor="accent5" w:themeShade="BF"/>
        </w:rPr>
        <w:fldChar w:fldCharType="separate"/>
      </w:r>
      <w:r w:rsidRPr="009A3374">
        <w:rPr>
          <w:color w:val="31849B" w:themeColor="accent5" w:themeShade="BF"/>
        </w:rPr>
        <w:t>P05</w:t>
      </w:r>
      <w:r w:rsidRPr="009A3374">
        <w:rPr>
          <w:color w:val="31849B" w:themeColor="accent5" w:themeShade="BF"/>
        </w:rPr>
        <w:fldChar w:fldCharType="end"/>
      </w:r>
      <w:r w:rsidRPr="009A3374">
        <w:rPr>
          <w:color w:val="31849B" w:themeColor="accent5" w:themeShade="BF"/>
        </w:rPr>
        <w:t>]</w:t>
      </w:r>
      <w:r w:rsidR="00655218" w:rsidRPr="009A3374">
        <w:rPr>
          <w:color w:val="000000" w:themeColor="text1"/>
        </w:rPr>
        <w:t>;</w:t>
      </w:r>
    </w:p>
    <w:p w14:paraId="75261A90" w14:textId="77777777" w:rsidR="00655218" w:rsidRDefault="00655218" w:rsidP="00DD4B0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4B510848" w14:textId="226E3F44" w:rsidR="002F3B17" w:rsidRPr="002F3B17" w:rsidRDefault="002F3B17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t xml:space="preserve">O sistema deve exibir as informações conforme parametrização realizada na </w:t>
      </w:r>
      <w:r w:rsidRPr="002F3B17">
        <w:rPr>
          <w:color w:val="31849B" w:themeColor="accent5" w:themeShade="BF"/>
        </w:rPr>
        <w:t>[</w:t>
      </w:r>
      <w:r w:rsidRPr="002F3B17">
        <w:rPr>
          <w:color w:val="31849B" w:themeColor="accent5" w:themeShade="BF"/>
        </w:rPr>
        <w:fldChar w:fldCharType="begin"/>
      </w:r>
      <w:r w:rsidRPr="002F3B17">
        <w:rPr>
          <w:color w:val="31849B" w:themeColor="accent5" w:themeShade="BF"/>
        </w:rPr>
        <w:instrText xml:space="preserve"> REF _Ref17461370 \r \h </w:instrText>
      </w:r>
      <w:r w:rsidRPr="002F3B17">
        <w:rPr>
          <w:color w:val="31849B" w:themeColor="accent5" w:themeShade="BF"/>
        </w:rPr>
      </w:r>
      <w:r w:rsidRPr="002F3B17">
        <w:rPr>
          <w:color w:val="31849B" w:themeColor="accent5" w:themeShade="BF"/>
        </w:rPr>
        <w:fldChar w:fldCharType="separate"/>
      </w:r>
      <w:r w:rsidRPr="002F3B17">
        <w:rPr>
          <w:color w:val="31849B" w:themeColor="accent5" w:themeShade="BF"/>
        </w:rPr>
        <w:t>P02</w:t>
      </w:r>
      <w:r w:rsidRPr="002F3B17">
        <w:rPr>
          <w:color w:val="31849B" w:themeColor="accent5" w:themeShade="BF"/>
        </w:rPr>
        <w:fldChar w:fldCharType="end"/>
      </w:r>
      <w:r w:rsidRPr="002F3B17">
        <w:rPr>
          <w:color w:val="31849B" w:themeColor="accent5" w:themeShade="BF"/>
        </w:rPr>
        <w:t>] [</w:t>
      </w:r>
      <w:r w:rsidRPr="002F3B17">
        <w:rPr>
          <w:color w:val="31849B" w:themeColor="accent5" w:themeShade="BF"/>
        </w:rPr>
        <w:fldChar w:fldCharType="begin"/>
      </w:r>
      <w:r w:rsidRPr="002F3B17">
        <w:rPr>
          <w:color w:val="31849B" w:themeColor="accent5" w:themeShade="BF"/>
        </w:rPr>
        <w:instrText xml:space="preserve"> REF _Ref17460175 \r \h </w:instrText>
      </w:r>
      <w:r w:rsidRPr="002F3B17">
        <w:rPr>
          <w:color w:val="31849B" w:themeColor="accent5" w:themeShade="BF"/>
        </w:rPr>
      </w:r>
      <w:r w:rsidRPr="002F3B17">
        <w:rPr>
          <w:color w:val="31849B" w:themeColor="accent5" w:themeShade="BF"/>
        </w:rPr>
        <w:fldChar w:fldCharType="separate"/>
      </w:r>
      <w:r w:rsidRPr="002F3B17">
        <w:rPr>
          <w:color w:val="31849B" w:themeColor="accent5" w:themeShade="BF"/>
        </w:rPr>
        <w:t>P03</w:t>
      </w:r>
      <w:r w:rsidRPr="002F3B17">
        <w:rPr>
          <w:color w:val="31849B" w:themeColor="accent5" w:themeShade="BF"/>
        </w:rPr>
        <w:fldChar w:fldCharType="end"/>
      </w:r>
      <w:r w:rsidRPr="002F3B17">
        <w:rPr>
          <w:color w:val="31849B" w:themeColor="accent5" w:themeShade="BF"/>
        </w:rPr>
        <w:t xml:space="preserve">] </w:t>
      </w:r>
    </w:p>
    <w:p w14:paraId="25B7982B" w14:textId="77777777" w:rsidR="002F3B17" w:rsidRDefault="002F3B17" w:rsidP="002F3B17">
      <w:pPr>
        <w:pStyle w:val="PargrafodaLista"/>
      </w:pPr>
    </w:p>
    <w:p w14:paraId="7A7DCB4C" w14:textId="27FD4159" w:rsidR="002F3B17" w:rsidRDefault="002F3B17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DD4B0C">
        <w:rPr>
          <w:b/>
        </w:rPr>
        <w:t>Título do Texto da Declaração</w:t>
      </w:r>
      <w:r>
        <w:t xml:space="preserve"> (caso esteja ativado)</w:t>
      </w:r>
    </w:p>
    <w:p w14:paraId="30811137" w14:textId="77777777" w:rsidR="002F3B17" w:rsidRDefault="002F3B17" w:rsidP="002F3B17">
      <w:pPr>
        <w:pStyle w:val="PargrafodaLista"/>
      </w:pPr>
    </w:p>
    <w:p w14:paraId="39C0B233" w14:textId="0C3AE064" w:rsidR="002F3B17" w:rsidRDefault="002F3B17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DD4B0C">
        <w:rPr>
          <w:b/>
        </w:rPr>
        <w:t>Texto Inicial</w:t>
      </w:r>
      <w:r>
        <w:t xml:space="preserve"> (caso esteja ativado)</w:t>
      </w:r>
    </w:p>
    <w:p w14:paraId="44018A29" w14:textId="77777777" w:rsidR="002F3B17" w:rsidRDefault="002F3B17" w:rsidP="002F3B17">
      <w:pPr>
        <w:pStyle w:val="PargrafodaLista"/>
      </w:pPr>
    </w:p>
    <w:p w14:paraId="650DC87B" w14:textId="7E20C4FD" w:rsidR="008E47C1" w:rsidRDefault="008E47C1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>
        <w:t xml:space="preserve">As </w:t>
      </w:r>
      <w:r w:rsidRPr="00DD4B0C">
        <w:rPr>
          <w:b/>
        </w:rPr>
        <w:t>declarações</w:t>
      </w:r>
      <w:r>
        <w:t xml:space="preserve"> com as informações incluídas pelo ator </w:t>
      </w:r>
    </w:p>
    <w:p w14:paraId="52BB6A78" w14:textId="3D86A8B4" w:rsidR="00955527" w:rsidRPr="00DD4B0C" w:rsidRDefault="008E47C1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2127"/>
        <w:contextualSpacing/>
        <w:jc w:val="both"/>
      </w:pPr>
      <w:r>
        <w:t xml:space="preserve">O sistema deve validar a opção selecionada no campo Tipo de Resposta, quando a opção múltipla for selecionado, o sistema deve exibir o </w:t>
      </w:r>
      <w:r w:rsidR="00955527">
        <w:t xml:space="preserve">componente </w:t>
      </w:r>
      <w:proofErr w:type="spellStart"/>
      <w:r w:rsidR="00955527">
        <w:t>checkbox</w:t>
      </w:r>
      <w:proofErr w:type="spellEnd"/>
      <w:r>
        <w:t>;</w:t>
      </w:r>
      <w:r w:rsidRPr="009A3374">
        <w:t xml:space="preserve"> </w:t>
      </w:r>
      <w:r w:rsidR="00955527" w:rsidRPr="00F025DD">
        <w:rPr>
          <w:color w:val="31849B" w:themeColor="accent5" w:themeShade="BF"/>
        </w:rPr>
        <w:t>[</w:t>
      </w:r>
      <w:r w:rsidR="00955527" w:rsidRPr="00F025DD">
        <w:rPr>
          <w:color w:val="31849B" w:themeColor="accent5" w:themeShade="BF"/>
        </w:rPr>
        <w:fldChar w:fldCharType="begin"/>
      </w:r>
      <w:r w:rsidR="00955527" w:rsidRPr="00F025DD">
        <w:rPr>
          <w:color w:val="31849B" w:themeColor="accent5" w:themeShade="BF"/>
        </w:rPr>
        <w:instrText xml:space="preserve"> REF _Ref20153475 \r \h </w:instrText>
      </w:r>
      <w:r w:rsidR="00955527">
        <w:rPr>
          <w:color w:val="31849B" w:themeColor="accent5" w:themeShade="BF"/>
        </w:rPr>
        <w:instrText xml:space="preserve"> \* MERGEFORMAT </w:instrText>
      </w:r>
      <w:r w:rsidR="00955527" w:rsidRPr="00F025DD">
        <w:rPr>
          <w:color w:val="31849B" w:themeColor="accent5" w:themeShade="BF"/>
        </w:rPr>
      </w:r>
      <w:r w:rsidR="00955527" w:rsidRPr="00F025DD">
        <w:rPr>
          <w:color w:val="31849B" w:themeColor="accent5" w:themeShade="BF"/>
        </w:rPr>
        <w:fldChar w:fldCharType="separate"/>
      </w:r>
      <w:r w:rsidR="00955527" w:rsidRPr="00F025DD">
        <w:rPr>
          <w:color w:val="31849B" w:themeColor="accent5" w:themeShade="BF"/>
        </w:rPr>
        <w:t>P05</w:t>
      </w:r>
      <w:r w:rsidR="00955527" w:rsidRPr="00F025DD">
        <w:rPr>
          <w:color w:val="31849B" w:themeColor="accent5" w:themeShade="BF"/>
        </w:rPr>
        <w:fldChar w:fldCharType="end"/>
      </w:r>
      <w:r w:rsidR="00955527" w:rsidRPr="00F025DD">
        <w:rPr>
          <w:color w:val="31849B" w:themeColor="accent5" w:themeShade="BF"/>
        </w:rPr>
        <w:t>]</w:t>
      </w:r>
    </w:p>
    <w:p w14:paraId="430023CC" w14:textId="77777777" w:rsidR="00DD4B0C" w:rsidRDefault="00DD4B0C" w:rsidP="00DD4B0C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</w:pPr>
    </w:p>
    <w:p w14:paraId="18E8E038" w14:textId="6235BEC5" w:rsidR="008E47C1" w:rsidRDefault="00955527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2127"/>
        <w:contextualSpacing/>
        <w:jc w:val="both"/>
      </w:pPr>
      <w:r>
        <w:t>Q</w:t>
      </w:r>
      <w:r w:rsidR="008E47C1">
        <w:t xml:space="preserve">uando a opção </w:t>
      </w:r>
      <w:r>
        <w:t>Única</w:t>
      </w:r>
      <w:r w:rsidR="008E47C1">
        <w:t xml:space="preserve"> for selecionado, o sistema deve exibir o </w:t>
      </w:r>
      <w:r>
        <w:t xml:space="preserve">componente </w:t>
      </w:r>
      <w:proofErr w:type="spellStart"/>
      <w:r>
        <w:t>radioButton</w:t>
      </w:r>
      <w:proofErr w:type="spellEnd"/>
      <w:r>
        <w:t>;</w:t>
      </w:r>
      <w:r w:rsidR="008E47C1">
        <w:t xml:space="preserve"> </w:t>
      </w:r>
      <w:r w:rsidR="008E47C1" w:rsidRPr="00F025DD">
        <w:rPr>
          <w:color w:val="31849B" w:themeColor="accent5" w:themeShade="BF"/>
        </w:rPr>
        <w:t>[</w:t>
      </w:r>
      <w:r w:rsidR="008E47C1" w:rsidRPr="00F025DD">
        <w:rPr>
          <w:color w:val="31849B" w:themeColor="accent5" w:themeShade="BF"/>
        </w:rPr>
        <w:fldChar w:fldCharType="begin"/>
      </w:r>
      <w:r w:rsidR="008E47C1" w:rsidRPr="00F025DD">
        <w:rPr>
          <w:color w:val="31849B" w:themeColor="accent5" w:themeShade="BF"/>
        </w:rPr>
        <w:instrText xml:space="preserve"> REF _Ref20153475 \r \h </w:instrText>
      </w:r>
      <w:r w:rsidR="008E47C1">
        <w:rPr>
          <w:color w:val="31849B" w:themeColor="accent5" w:themeShade="BF"/>
        </w:rPr>
        <w:instrText xml:space="preserve"> \* MERGEFORMAT </w:instrText>
      </w:r>
      <w:r w:rsidR="008E47C1" w:rsidRPr="00F025DD">
        <w:rPr>
          <w:color w:val="31849B" w:themeColor="accent5" w:themeShade="BF"/>
        </w:rPr>
      </w:r>
      <w:r w:rsidR="008E47C1" w:rsidRPr="00F025DD">
        <w:rPr>
          <w:color w:val="31849B" w:themeColor="accent5" w:themeShade="BF"/>
        </w:rPr>
        <w:fldChar w:fldCharType="separate"/>
      </w:r>
      <w:r w:rsidR="008E47C1" w:rsidRPr="00F025DD">
        <w:rPr>
          <w:color w:val="31849B" w:themeColor="accent5" w:themeShade="BF"/>
        </w:rPr>
        <w:t>P05</w:t>
      </w:r>
      <w:r w:rsidR="008E47C1" w:rsidRPr="00F025DD">
        <w:rPr>
          <w:color w:val="31849B" w:themeColor="accent5" w:themeShade="BF"/>
        </w:rPr>
        <w:fldChar w:fldCharType="end"/>
      </w:r>
      <w:r w:rsidR="008E47C1" w:rsidRPr="00F025DD">
        <w:rPr>
          <w:color w:val="31849B" w:themeColor="accent5" w:themeShade="BF"/>
        </w:rPr>
        <w:t>]</w:t>
      </w:r>
    </w:p>
    <w:p w14:paraId="62054828" w14:textId="77777777" w:rsidR="008E47C1" w:rsidRDefault="008E47C1" w:rsidP="008E47C1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351CA769" w14:textId="77777777" w:rsidR="008E47C1" w:rsidRDefault="008E47C1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DD4B0C">
        <w:rPr>
          <w:b/>
        </w:rPr>
        <w:t>Componente de Upload</w:t>
      </w:r>
      <w:r>
        <w:t>, caso esteja ativado, o sistema deverá exibi-lo.</w:t>
      </w:r>
    </w:p>
    <w:p w14:paraId="0A4F8235" w14:textId="05601968" w:rsidR="00955527" w:rsidRPr="00DD4B0C" w:rsidRDefault="008E47C1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2127"/>
        <w:contextualSpacing/>
        <w:jc w:val="both"/>
      </w:pPr>
      <w:r>
        <w:t xml:space="preserve"> Este componente deverá vir desabilitado </w:t>
      </w:r>
      <w:r w:rsidR="00955527">
        <w:t>na [</w:t>
      </w:r>
      <w:r w:rsidRPr="009A3374">
        <w:rPr>
          <w:color w:val="31849B" w:themeColor="accent5" w:themeShade="BF"/>
        </w:rPr>
        <w:fldChar w:fldCharType="begin"/>
      </w:r>
      <w:r w:rsidRPr="009A3374">
        <w:rPr>
          <w:color w:val="31849B" w:themeColor="accent5" w:themeShade="BF"/>
        </w:rPr>
        <w:instrText xml:space="preserve"> REF _Ref20153475 \r \h </w:instrText>
      </w:r>
      <w:r w:rsidRPr="009A3374">
        <w:rPr>
          <w:color w:val="31849B" w:themeColor="accent5" w:themeShade="BF"/>
        </w:rPr>
      </w:r>
      <w:r w:rsidRPr="009A3374">
        <w:rPr>
          <w:color w:val="31849B" w:themeColor="accent5" w:themeShade="BF"/>
        </w:rPr>
        <w:fldChar w:fldCharType="separate"/>
      </w:r>
      <w:r w:rsidRPr="009A3374">
        <w:rPr>
          <w:color w:val="31849B" w:themeColor="accent5" w:themeShade="BF"/>
        </w:rPr>
        <w:t>P05</w:t>
      </w:r>
      <w:r w:rsidRPr="009A3374">
        <w:rPr>
          <w:color w:val="31849B" w:themeColor="accent5" w:themeShade="BF"/>
        </w:rPr>
        <w:fldChar w:fldCharType="end"/>
      </w:r>
      <w:r w:rsidRPr="009A3374">
        <w:rPr>
          <w:color w:val="31849B" w:themeColor="accent5" w:themeShade="BF"/>
        </w:rPr>
        <w:t>]</w:t>
      </w:r>
      <w:r>
        <w:rPr>
          <w:color w:val="000000" w:themeColor="text1"/>
        </w:rPr>
        <w:t>, ou seja, a tela é apenas uma previa/visualização do resultado da parametrização realizada.</w:t>
      </w:r>
    </w:p>
    <w:p w14:paraId="776A2FD5" w14:textId="77777777" w:rsidR="00DD4B0C" w:rsidRPr="00955527" w:rsidRDefault="00DD4B0C" w:rsidP="00DD4B0C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</w:pPr>
    </w:p>
    <w:p w14:paraId="307F419C" w14:textId="4BB51A1D" w:rsidR="002F3B17" w:rsidRDefault="008E47C1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2127"/>
        <w:contextualSpacing/>
        <w:jc w:val="both"/>
      </w:pPr>
      <w:r>
        <w:rPr>
          <w:color w:val="000000" w:themeColor="text1"/>
        </w:rPr>
        <w:t xml:space="preserve"> Na</w:t>
      </w:r>
      <w:r w:rsidR="00955527">
        <w:rPr>
          <w:color w:val="000000" w:themeColor="text1"/>
        </w:rPr>
        <w:t>s</w:t>
      </w:r>
      <w:r>
        <w:rPr>
          <w:color w:val="000000" w:themeColor="text1"/>
        </w:rPr>
        <w:t xml:space="preserve"> estórias que chamarem a HST014 o sistema deve exibir o componente habilitado, caso esteja ativado.  </w:t>
      </w:r>
    </w:p>
    <w:p w14:paraId="45718EC7" w14:textId="77777777" w:rsidR="002F3B17" w:rsidRDefault="002F3B17" w:rsidP="002F3B17">
      <w:pPr>
        <w:pStyle w:val="PargrafodaLista"/>
      </w:pPr>
    </w:p>
    <w:p w14:paraId="002264F8" w14:textId="766D7408" w:rsidR="00DD4B0C" w:rsidRPr="00D748A8" w:rsidRDefault="00DD4B0C" w:rsidP="00A47D04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t xml:space="preserve">Ao acionar a opção </w:t>
      </w:r>
      <w:r w:rsidRPr="00DD4B0C">
        <w:rPr>
          <w:b/>
        </w:rPr>
        <w:t>Fechar</w:t>
      </w:r>
      <w:r>
        <w:t xml:space="preserve"> o sistema deve fechar a tela e exibir a tela que </w:t>
      </w:r>
      <w:r w:rsidR="00D748A8">
        <w:t xml:space="preserve">acionou </w:t>
      </w:r>
      <w:r w:rsidR="00D748A8" w:rsidRPr="002F3B17">
        <w:rPr>
          <w:color w:val="31849B" w:themeColor="accent5" w:themeShade="BF"/>
        </w:rPr>
        <w:t>[</w:t>
      </w:r>
      <w:r w:rsidRPr="002F3B17">
        <w:rPr>
          <w:color w:val="31849B" w:themeColor="accent5" w:themeShade="BF"/>
        </w:rPr>
        <w:fldChar w:fldCharType="begin"/>
      </w:r>
      <w:r w:rsidRPr="002F3B17">
        <w:rPr>
          <w:color w:val="31849B" w:themeColor="accent5" w:themeShade="BF"/>
        </w:rPr>
        <w:instrText xml:space="preserve"> REF _Ref17461370 \r \h </w:instrText>
      </w:r>
      <w:r w:rsidRPr="002F3B17">
        <w:rPr>
          <w:color w:val="31849B" w:themeColor="accent5" w:themeShade="BF"/>
        </w:rPr>
      </w:r>
      <w:r w:rsidRPr="002F3B17">
        <w:rPr>
          <w:color w:val="31849B" w:themeColor="accent5" w:themeShade="BF"/>
        </w:rPr>
        <w:fldChar w:fldCharType="separate"/>
      </w:r>
      <w:r w:rsidRPr="002F3B17">
        <w:rPr>
          <w:color w:val="31849B" w:themeColor="accent5" w:themeShade="BF"/>
        </w:rPr>
        <w:t>P02</w:t>
      </w:r>
      <w:r w:rsidRPr="002F3B17">
        <w:rPr>
          <w:color w:val="31849B" w:themeColor="accent5" w:themeShade="BF"/>
        </w:rPr>
        <w:fldChar w:fldCharType="end"/>
      </w:r>
      <w:r w:rsidRPr="002F3B17">
        <w:rPr>
          <w:color w:val="31849B" w:themeColor="accent5" w:themeShade="BF"/>
        </w:rPr>
        <w:t>] [</w:t>
      </w:r>
      <w:r w:rsidRPr="002F3B17">
        <w:rPr>
          <w:color w:val="31849B" w:themeColor="accent5" w:themeShade="BF"/>
        </w:rPr>
        <w:fldChar w:fldCharType="begin"/>
      </w:r>
      <w:r w:rsidRPr="002F3B17">
        <w:rPr>
          <w:color w:val="31849B" w:themeColor="accent5" w:themeShade="BF"/>
        </w:rPr>
        <w:instrText xml:space="preserve"> REF _Ref17460175 \r \h </w:instrText>
      </w:r>
      <w:r w:rsidRPr="002F3B17">
        <w:rPr>
          <w:color w:val="31849B" w:themeColor="accent5" w:themeShade="BF"/>
        </w:rPr>
      </w:r>
      <w:r w:rsidRPr="002F3B17">
        <w:rPr>
          <w:color w:val="31849B" w:themeColor="accent5" w:themeShade="BF"/>
        </w:rPr>
        <w:fldChar w:fldCharType="separate"/>
      </w:r>
      <w:r w:rsidRPr="002F3B17">
        <w:rPr>
          <w:color w:val="31849B" w:themeColor="accent5" w:themeShade="BF"/>
        </w:rPr>
        <w:t>P03</w:t>
      </w:r>
      <w:r w:rsidRPr="002F3B17">
        <w:rPr>
          <w:color w:val="31849B" w:themeColor="accent5" w:themeShade="BF"/>
        </w:rPr>
        <w:fldChar w:fldCharType="end"/>
      </w:r>
      <w:r w:rsidRPr="002F3B17">
        <w:rPr>
          <w:color w:val="31849B" w:themeColor="accent5" w:themeShade="BF"/>
        </w:rPr>
        <w:t>]</w:t>
      </w:r>
    </w:p>
    <w:p w14:paraId="4B68577C" w14:textId="77777777" w:rsidR="00D748A8" w:rsidRDefault="00D748A8" w:rsidP="00D748A8">
      <w:pPr>
        <w:pStyle w:val="PargrafodaLista"/>
      </w:pPr>
    </w:p>
    <w:p w14:paraId="21DA7A26" w14:textId="77777777" w:rsidR="00D748A8" w:rsidRPr="002F3B17" w:rsidRDefault="00D748A8" w:rsidP="00D748A8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57179AC3" w14:textId="33A7F112" w:rsidR="003E75D7" w:rsidRPr="003D4B4C" w:rsidRDefault="004513D3" w:rsidP="003E75D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0" w:name="_Ref14108141"/>
      <w:bookmarkEnd w:id="35"/>
      <w:r w:rsidRPr="003D4B4C">
        <w:rPr>
          <w:b/>
          <w:u w:val="single"/>
        </w:rPr>
        <w:lastRenderedPageBreak/>
        <w:t>A</w:t>
      </w:r>
      <w:r w:rsidR="00111CDD" w:rsidRPr="003D4B4C">
        <w:rPr>
          <w:b/>
          <w:u w:val="single"/>
        </w:rPr>
        <w:t>LTERAR</w:t>
      </w:r>
      <w:r w:rsidR="003E75D7" w:rsidRPr="003D4B4C">
        <w:rPr>
          <w:b/>
        </w:rPr>
        <w:t>:</w:t>
      </w:r>
      <w:bookmarkEnd w:id="40"/>
      <w:r w:rsidR="003E75D7" w:rsidRPr="003D4B4C">
        <w:rPr>
          <w:b/>
        </w:rPr>
        <w:t xml:space="preserve"> </w:t>
      </w:r>
    </w:p>
    <w:p w14:paraId="6EE11AF7" w14:textId="006D8EB4" w:rsidR="00AA2B3D" w:rsidRPr="003D4B4C" w:rsidRDefault="00AA2B3D" w:rsidP="00A47D04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3D4B4C">
        <w:t>O ator aciona a opção que permite “</w:t>
      </w:r>
      <w:r w:rsidRPr="003D4B4C">
        <w:rPr>
          <w:b/>
        </w:rPr>
        <w:t>Alterar</w:t>
      </w:r>
      <w:r w:rsidRPr="003D4B4C">
        <w:t xml:space="preserve">” no </w:t>
      </w:r>
      <w:proofErr w:type="gramStart"/>
      <w:r w:rsidRPr="003D4B4C">
        <w:t xml:space="preserve">componente </w:t>
      </w:r>
      <w:r w:rsidR="0067428A" w:rsidRPr="003D4B4C">
        <w:rPr>
          <w:noProof/>
        </w:rPr>
        <w:drawing>
          <wp:inline distT="0" distB="0" distL="0" distR="0" wp14:anchorId="1838DE8E" wp14:editId="58BE9D3D">
            <wp:extent cx="38095" cy="190476"/>
            <wp:effectExtent l="0" t="0" r="635" b="63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B4C">
        <w:t>,</w:t>
      </w:r>
      <w:proofErr w:type="gramEnd"/>
      <w:r w:rsidRPr="003D4B4C">
        <w:t xml:space="preserve"> de um registro d</w:t>
      </w:r>
      <w:r w:rsidR="004C4B88">
        <w:t>a Declaração</w:t>
      </w:r>
      <w:r w:rsidRPr="003D4B4C">
        <w:t xml:space="preserve">, o sistema recupera os dados e exibe a </w:t>
      </w:r>
      <w:r w:rsidR="0067428A" w:rsidRPr="003D4B4C">
        <w:t xml:space="preserve">interface </w:t>
      </w:r>
      <w:r w:rsidRPr="003D4B4C">
        <w:t>para alteração;</w:t>
      </w:r>
      <w:r w:rsidR="0067428A" w:rsidRPr="003D4B4C">
        <w:rPr>
          <w:color w:val="31849B" w:themeColor="accent5" w:themeShade="BF"/>
        </w:rPr>
        <w:t>[</w:t>
      </w:r>
      <w:r w:rsidR="004C4B88">
        <w:rPr>
          <w:color w:val="31849B" w:themeColor="accent5" w:themeShade="BF"/>
        </w:rPr>
        <w:fldChar w:fldCharType="begin"/>
      </w:r>
      <w:r w:rsidR="004C4B88">
        <w:rPr>
          <w:color w:val="31849B" w:themeColor="accent5" w:themeShade="BF"/>
        </w:rPr>
        <w:instrText xml:space="preserve"> REF _Ref17460175 \r \h </w:instrText>
      </w:r>
      <w:r w:rsidR="004C4B88">
        <w:rPr>
          <w:color w:val="31849B" w:themeColor="accent5" w:themeShade="BF"/>
        </w:rPr>
      </w:r>
      <w:r w:rsidR="004C4B88">
        <w:rPr>
          <w:color w:val="31849B" w:themeColor="accent5" w:themeShade="BF"/>
        </w:rPr>
        <w:fldChar w:fldCharType="separate"/>
      </w:r>
      <w:r w:rsidR="004C4B88">
        <w:rPr>
          <w:color w:val="31849B" w:themeColor="accent5" w:themeShade="BF"/>
        </w:rPr>
        <w:t>P03</w:t>
      </w:r>
      <w:r w:rsidR="004C4B88">
        <w:rPr>
          <w:color w:val="31849B" w:themeColor="accent5" w:themeShade="BF"/>
        </w:rPr>
        <w:fldChar w:fldCharType="end"/>
      </w:r>
      <w:r w:rsidR="0067428A" w:rsidRPr="003D4B4C">
        <w:rPr>
          <w:color w:val="31849B" w:themeColor="accent5" w:themeShade="BF"/>
        </w:rPr>
        <w:t>]</w:t>
      </w:r>
    </w:p>
    <w:p w14:paraId="2ECFC530" w14:textId="77777777" w:rsidR="0067428A" w:rsidRPr="003D4B4C" w:rsidRDefault="0067428A" w:rsidP="0067428A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09E32FDC" w14:textId="4BC2D021" w:rsidR="00AA2B3D" w:rsidRPr="003D4B4C" w:rsidRDefault="00AA2B3D" w:rsidP="00A47D04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3D4B4C">
        <w:rPr>
          <w:color w:val="auto"/>
        </w:rPr>
        <w:t>O sistema deve permitir alterar os dados a qualquer momento</w:t>
      </w:r>
      <w:r w:rsidR="0067428A" w:rsidRPr="003D4B4C">
        <w:rPr>
          <w:color w:val="auto"/>
        </w:rPr>
        <w:t>;</w:t>
      </w:r>
    </w:p>
    <w:p w14:paraId="0BB7638C" w14:textId="77777777" w:rsidR="0067428A" w:rsidRPr="003D4B4C" w:rsidRDefault="0067428A" w:rsidP="0067428A">
      <w:pPr>
        <w:pStyle w:val="PargrafodaLista"/>
        <w:rPr>
          <w:color w:val="000000" w:themeColor="text1"/>
        </w:rPr>
      </w:pPr>
    </w:p>
    <w:p w14:paraId="6BAFB807" w14:textId="7CE70340" w:rsidR="00AA2B3D" w:rsidRPr="003D4B4C" w:rsidRDefault="008F0028" w:rsidP="00A47D04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3D4B4C">
        <w:rPr>
          <w:color w:val="auto"/>
        </w:rPr>
        <w:t>A</w:t>
      </w:r>
      <w:r w:rsidR="00AA2B3D" w:rsidRPr="003D4B4C">
        <w:rPr>
          <w:color w:val="auto"/>
        </w:rPr>
        <w:t xml:space="preserve">o </w:t>
      </w:r>
      <w:r w:rsidRPr="003D4B4C">
        <w:rPr>
          <w:b/>
          <w:color w:val="auto"/>
        </w:rPr>
        <w:t>A</w:t>
      </w:r>
      <w:r w:rsidR="00AA2B3D" w:rsidRPr="003D4B4C">
        <w:rPr>
          <w:b/>
          <w:color w:val="auto"/>
        </w:rPr>
        <w:t>lterar</w:t>
      </w:r>
      <w:r w:rsidR="00AA2B3D" w:rsidRPr="003D4B4C">
        <w:rPr>
          <w:color w:val="auto"/>
        </w:rPr>
        <w:t xml:space="preserve"> qualquer </w:t>
      </w:r>
      <w:r w:rsidRPr="003D4B4C">
        <w:rPr>
          <w:color w:val="auto"/>
        </w:rPr>
        <w:t xml:space="preserve">os </w:t>
      </w:r>
      <w:r w:rsidR="00AA2B3D" w:rsidRPr="003D4B4C">
        <w:rPr>
          <w:color w:val="auto"/>
        </w:rPr>
        <w:t>dado</w:t>
      </w:r>
      <w:r w:rsidRPr="003D4B4C">
        <w:rPr>
          <w:color w:val="auto"/>
        </w:rPr>
        <w:t>s d</w:t>
      </w:r>
      <w:r w:rsidR="00DF658B">
        <w:rPr>
          <w:color w:val="auto"/>
        </w:rPr>
        <w:t>a Declaração</w:t>
      </w:r>
      <w:r w:rsidR="00AA2B3D" w:rsidRPr="003D4B4C">
        <w:rPr>
          <w:color w:val="auto"/>
        </w:rPr>
        <w:t xml:space="preserve"> e acionar a opção “</w:t>
      </w:r>
      <w:r w:rsidR="00DF658B" w:rsidRPr="00DF658B">
        <w:rPr>
          <w:b/>
          <w:color w:val="auto"/>
        </w:rPr>
        <w:t>Salvar</w:t>
      </w:r>
      <w:r w:rsidR="00AA2B3D" w:rsidRPr="003D4B4C">
        <w:rPr>
          <w:color w:val="auto"/>
        </w:rPr>
        <w:t>”, o sistema deve exibir a mensagem</w:t>
      </w:r>
      <w:r w:rsidR="00D3212D" w:rsidRPr="003D4B4C">
        <w:rPr>
          <w:color w:val="auto"/>
        </w:rPr>
        <w:t>;</w:t>
      </w:r>
      <w:r w:rsidR="00AA2B3D" w:rsidRPr="003D4B4C">
        <w:rPr>
          <w:color w:val="auto"/>
        </w:rPr>
        <w:t xml:space="preserve"> </w:t>
      </w:r>
      <w:r w:rsidR="00AA2B3D" w:rsidRPr="003D4B4C">
        <w:rPr>
          <w:color w:val="31849B" w:themeColor="accent5" w:themeShade="BF"/>
        </w:rPr>
        <w:t>[</w:t>
      </w:r>
      <w:r w:rsidR="00D3212D" w:rsidRPr="003D4B4C">
        <w:rPr>
          <w:color w:val="31849B" w:themeColor="accent5" w:themeShade="BF"/>
        </w:rPr>
        <w:fldChar w:fldCharType="begin"/>
      </w:r>
      <w:r w:rsidR="00D3212D" w:rsidRPr="003D4B4C">
        <w:rPr>
          <w:color w:val="31849B" w:themeColor="accent5" w:themeShade="BF"/>
        </w:rPr>
        <w:instrText xml:space="preserve"> REF _Ref17473269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="00D3212D" w:rsidRPr="003D4B4C">
        <w:rPr>
          <w:color w:val="31849B" w:themeColor="accent5" w:themeShade="BF"/>
        </w:rPr>
      </w:r>
      <w:r w:rsidR="00D3212D" w:rsidRPr="003D4B4C">
        <w:rPr>
          <w:color w:val="31849B" w:themeColor="accent5" w:themeShade="BF"/>
        </w:rPr>
        <w:fldChar w:fldCharType="separate"/>
      </w:r>
      <w:r w:rsidR="00D3212D" w:rsidRPr="003D4B4C">
        <w:rPr>
          <w:color w:val="31849B" w:themeColor="accent5" w:themeShade="BF"/>
        </w:rPr>
        <w:t>ME09</w:t>
      </w:r>
      <w:r w:rsidR="00D3212D" w:rsidRPr="003D4B4C">
        <w:rPr>
          <w:color w:val="31849B" w:themeColor="accent5" w:themeShade="BF"/>
        </w:rPr>
        <w:fldChar w:fldCharType="end"/>
      </w:r>
      <w:r w:rsidR="00AA2B3D" w:rsidRPr="003D4B4C">
        <w:rPr>
          <w:color w:val="31849B" w:themeColor="accent5" w:themeShade="BF"/>
        </w:rPr>
        <w:t>]</w:t>
      </w:r>
    </w:p>
    <w:p w14:paraId="1439515D" w14:textId="77777777" w:rsidR="00DF03B4" w:rsidRPr="003D4B4C" w:rsidRDefault="00DF03B4" w:rsidP="00DF03B4">
      <w:pPr>
        <w:pStyle w:val="PargrafodaLista"/>
        <w:rPr>
          <w:color w:val="000000" w:themeColor="text1"/>
        </w:rPr>
      </w:pPr>
    </w:p>
    <w:p w14:paraId="6FDFBF41" w14:textId="2000349A" w:rsidR="00DF03B4" w:rsidRPr="003D4B4C" w:rsidRDefault="00DF03B4" w:rsidP="00A47D04">
      <w:pPr>
        <w:pStyle w:val="PargrafodaLista"/>
        <w:widowControl/>
        <w:numPr>
          <w:ilvl w:val="0"/>
          <w:numId w:val="29"/>
        </w:numPr>
        <w:autoSpaceDE/>
        <w:adjustRightInd/>
        <w:spacing w:after="200" w:line="276" w:lineRule="auto"/>
        <w:ind w:left="1276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>Caso o ator selecione a Opção “</w:t>
      </w:r>
      <w:r w:rsidRPr="003D4B4C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SIM”</w:t>
      </w: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mensagem, </w:t>
      </w:r>
      <w:r w:rsidRPr="003D4B4C">
        <w:t>o sistema deve armazenar as informações incluídas pelo ator</w:t>
      </w: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>. O sistema deve exibir mensagem</w:t>
      </w:r>
      <w:r w:rsidRPr="003D4B4C">
        <w:rPr>
          <w:color w:val="auto"/>
        </w:rPr>
        <w:t xml:space="preserve"> </w:t>
      </w:r>
      <w:r w:rsidRPr="003D4B4C">
        <w:rPr>
          <w:color w:val="31849B" w:themeColor="accent5" w:themeShade="BF"/>
        </w:rPr>
        <w:t>[</w:t>
      </w:r>
      <w:r w:rsidR="00DF658B">
        <w:rPr>
          <w:color w:val="31849B" w:themeColor="accent5" w:themeShade="BF"/>
        </w:rPr>
        <w:fldChar w:fldCharType="begin"/>
      </w:r>
      <w:r w:rsidR="00DF658B">
        <w:rPr>
          <w:color w:val="31849B" w:themeColor="accent5" w:themeShade="BF"/>
        </w:rPr>
        <w:instrText xml:space="preserve"> REF _Ref17789887 \r \h </w:instrText>
      </w:r>
      <w:r w:rsidR="00DF658B">
        <w:rPr>
          <w:color w:val="31849B" w:themeColor="accent5" w:themeShade="BF"/>
        </w:rPr>
      </w:r>
      <w:r w:rsidR="00DF658B">
        <w:rPr>
          <w:color w:val="31849B" w:themeColor="accent5" w:themeShade="BF"/>
        </w:rPr>
        <w:fldChar w:fldCharType="separate"/>
      </w:r>
      <w:r w:rsidR="00DF658B">
        <w:rPr>
          <w:color w:val="31849B" w:themeColor="accent5" w:themeShade="BF"/>
        </w:rPr>
        <w:t>ME011</w:t>
      </w:r>
      <w:r w:rsidR="00DF658B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</w:p>
    <w:p w14:paraId="75B909BC" w14:textId="77777777" w:rsidR="00DF03B4" w:rsidRPr="003D4B4C" w:rsidRDefault="00DF03B4" w:rsidP="00DF03B4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56B76B81" w14:textId="77777777" w:rsidR="00DF03B4" w:rsidRPr="003D4B4C" w:rsidRDefault="00DF03B4" w:rsidP="00A47D04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3D4B4C">
        <w:t>Caso o ator seleciona a opção de “</w:t>
      </w:r>
      <w:r w:rsidRPr="00DF658B">
        <w:rPr>
          <w:u w:val="single"/>
        </w:rPr>
        <w:t>NÃO</w:t>
      </w:r>
      <w:r w:rsidRPr="003D4B4C">
        <w:t>” da mensagem, o sistema cancela a solicitação e permanece na mesma tela.</w:t>
      </w:r>
    </w:p>
    <w:p w14:paraId="7884A84C" w14:textId="77777777" w:rsidR="00DF03B4" w:rsidRPr="003D4B4C" w:rsidRDefault="00DF03B4" w:rsidP="00DF03B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22C2AA90" w14:textId="60A69713" w:rsidR="00837C77" w:rsidRPr="003D4B4C" w:rsidRDefault="00837C77" w:rsidP="00A47D04">
      <w:pPr>
        <w:pStyle w:val="PargrafodaLista"/>
        <w:numPr>
          <w:ilvl w:val="0"/>
          <w:numId w:val="21"/>
        </w:numPr>
        <w:spacing w:before="60" w:after="60"/>
        <w:ind w:left="567"/>
        <w:jc w:val="both"/>
      </w:pPr>
      <w:r w:rsidRPr="003D4B4C">
        <w:t xml:space="preserve">As regras de preenchimento devem ser obedecidas, conforme informações estabelecidas na regra de inclusão </w:t>
      </w:r>
      <w:r w:rsidRPr="003D4B4C">
        <w:rPr>
          <w:color w:val="31849B" w:themeColor="accent5" w:themeShade="BF"/>
        </w:rPr>
        <w:t>[</w:t>
      </w:r>
      <w:r w:rsidRPr="003D4B4C">
        <w:rPr>
          <w:color w:val="31849B" w:themeColor="accent5" w:themeShade="BF"/>
        </w:rPr>
        <w:fldChar w:fldCharType="begin"/>
      </w:r>
      <w:r w:rsidRPr="003D4B4C">
        <w:rPr>
          <w:color w:val="31849B" w:themeColor="accent5" w:themeShade="BF"/>
        </w:rPr>
        <w:instrText xml:space="preserve"> REF _Ref17461581 \r \h </w:instrText>
      </w:r>
      <w:r w:rsidR="003D4B4C">
        <w:rPr>
          <w:color w:val="31849B" w:themeColor="accent5" w:themeShade="BF"/>
        </w:rPr>
        <w:instrText xml:space="preserve"> \* MERGEFORMAT </w:instrText>
      </w:r>
      <w:r w:rsidRPr="003D4B4C">
        <w:rPr>
          <w:color w:val="31849B" w:themeColor="accent5" w:themeShade="BF"/>
        </w:rPr>
      </w:r>
      <w:r w:rsidRPr="003D4B4C">
        <w:rPr>
          <w:color w:val="31849B" w:themeColor="accent5" w:themeShade="BF"/>
        </w:rPr>
        <w:fldChar w:fldCharType="separate"/>
      </w:r>
      <w:r w:rsidRPr="003D4B4C">
        <w:rPr>
          <w:color w:val="31849B" w:themeColor="accent5" w:themeShade="BF"/>
        </w:rPr>
        <w:t>2.2</w:t>
      </w:r>
      <w:r w:rsidRPr="003D4B4C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</w:p>
    <w:p w14:paraId="211608E4" w14:textId="77777777" w:rsidR="00837C77" w:rsidRPr="003D4B4C" w:rsidRDefault="00837C77" w:rsidP="00837C77">
      <w:pPr>
        <w:pStyle w:val="PargrafodaLista"/>
      </w:pPr>
    </w:p>
    <w:p w14:paraId="678E3A96" w14:textId="74E40542" w:rsidR="00AA2B3D" w:rsidRPr="003D4B4C" w:rsidRDefault="00AA2B3D" w:rsidP="00A47D04">
      <w:pPr>
        <w:pStyle w:val="PargrafodaLista"/>
        <w:numPr>
          <w:ilvl w:val="0"/>
          <w:numId w:val="21"/>
        </w:numPr>
        <w:spacing w:before="60" w:after="60"/>
        <w:ind w:left="567"/>
        <w:jc w:val="both"/>
      </w:pPr>
      <w:r w:rsidRPr="003D4B4C">
        <w:t>O sistema deve registrar uma trilha de auditoria contendo a ação executada (incluir, alterar</w:t>
      </w:r>
      <w:r w:rsidR="00040855" w:rsidRPr="003D4B4C">
        <w:t>)</w:t>
      </w:r>
      <w:r w:rsidRPr="003D4B4C">
        <w:t>, a identificação da funcionalidade, a data e hora da ocorrência e a identificação do ator; permitindo assim que todas as informações estarão disponíveis para a consulta através da aba Histórico.</w:t>
      </w:r>
    </w:p>
    <w:p w14:paraId="1FFED44F" w14:textId="77777777" w:rsidR="003A242C" w:rsidRPr="003D4B4C" w:rsidRDefault="003A242C" w:rsidP="003A242C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F2CFE0F" w14:textId="77777777" w:rsidR="0032720B" w:rsidRPr="003D4B4C" w:rsidRDefault="0032720B" w:rsidP="0032720B">
      <w:pPr>
        <w:pStyle w:val="PargrafodaLista"/>
      </w:pPr>
    </w:p>
    <w:p w14:paraId="459C588C" w14:textId="77777777" w:rsidR="0032720B" w:rsidRPr="003D4B4C" w:rsidRDefault="0032720B" w:rsidP="0032720B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19FDDFE2" w14:textId="3B3A7A61" w:rsidR="0032720B" w:rsidRPr="003D4B4C" w:rsidRDefault="0032720B" w:rsidP="0032720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1" w:name="_Ref17792658"/>
      <w:r w:rsidRPr="003D4B4C">
        <w:rPr>
          <w:b/>
          <w:u w:val="single"/>
        </w:rPr>
        <w:t>Opção VOLTAR</w:t>
      </w:r>
      <w:r w:rsidRPr="003D4B4C">
        <w:rPr>
          <w:b/>
        </w:rPr>
        <w:t>:</w:t>
      </w:r>
      <w:bookmarkEnd w:id="41"/>
      <w:r w:rsidRPr="003D4B4C">
        <w:rPr>
          <w:b/>
        </w:rPr>
        <w:t xml:space="preserve"> </w:t>
      </w:r>
    </w:p>
    <w:p w14:paraId="00EB28FB" w14:textId="434D7A53" w:rsidR="00BD2630" w:rsidRPr="003D4B4C" w:rsidRDefault="00BD2630" w:rsidP="00A47D04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Ao acionar a opção </w:t>
      </w:r>
      <w:r w:rsidRPr="003D4B4C">
        <w:rPr>
          <w:b/>
          <w14:textFill>
            <w14:solidFill>
              <w14:srgbClr w14:val="000000">
                <w14:lumMod w14:val="75000"/>
              </w14:srgbClr>
            </w14:solidFill>
          </w14:textFill>
        </w:rPr>
        <w:t>Voltar</w:t>
      </w: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>, o sistema deve voltar para a interface que o acionou;</w:t>
      </w:r>
    </w:p>
    <w:p w14:paraId="588FE8FE" w14:textId="77777777" w:rsidR="00BD2630" w:rsidRPr="003D4B4C" w:rsidRDefault="00BD2630" w:rsidP="00BD2630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23EA40E0" w14:textId="487D4A33" w:rsidR="00BD2630" w:rsidRPr="003D4B4C" w:rsidRDefault="00BD2630" w:rsidP="00A47D04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D4B4C">
        <w:rPr>
          <w:color w:val="auto"/>
        </w:rPr>
        <w:t>Ao acionar a opção “</w:t>
      </w:r>
      <w:r w:rsidRPr="003D4B4C">
        <w:rPr>
          <w:b/>
          <w:color w:val="auto"/>
        </w:rPr>
        <w:t>Voltar</w:t>
      </w:r>
      <w:r w:rsidRPr="003D4B4C">
        <w:rPr>
          <w:color w:val="auto"/>
        </w:rPr>
        <w:t xml:space="preserve">”, o sistema deve validar se existe campos preenchidos/alterados, sem ter sido salvos, caso exista o sistema deve exibir mensagem; </w:t>
      </w:r>
      <w:r w:rsidRPr="003D4B4C">
        <w:rPr>
          <w:color w:val="31849B" w:themeColor="accent5" w:themeShade="BF"/>
        </w:rPr>
        <w:t>[</w:t>
      </w:r>
      <w:r w:rsidR="00410B9D">
        <w:rPr>
          <w:color w:val="31849B" w:themeColor="accent5" w:themeShade="BF"/>
        </w:rPr>
        <w:fldChar w:fldCharType="begin"/>
      </w:r>
      <w:r w:rsidR="00410B9D">
        <w:rPr>
          <w:color w:val="31849B" w:themeColor="accent5" w:themeShade="BF"/>
        </w:rPr>
        <w:instrText xml:space="preserve"> REF _Ref13659352 \r \h </w:instrText>
      </w:r>
      <w:r w:rsidR="00410B9D">
        <w:rPr>
          <w:color w:val="31849B" w:themeColor="accent5" w:themeShade="BF"/>
        </w:rPr>
      </w:r>
      <w:r w:rsidR="00410B9D">
        <w:rPr>
          <w:color w:val="31849B" w:themeColor="accent5" w:themeShade="BF"/>
        </w:rPr>
        <w:fldChar w:fldCharType="separate"/>
      </w:r>
      <w:r w:rsidR="00410B9D">
        <w:rPr>
          <w:color w:val="31849B" w:themeColor="accent5" w:themeShade="BF"/>
        </w:rPr>
        <w:t>ME04</w:t>
      </w:r>
      <w:r w:rsidR="00410B9D">
        <w:rPr>
          <w:color w:val="31849B" w:themeColor="accent5" w:themeShade="BF"/>
        </w:rPr>
        <w:fldChar w:fldCharType="end"/>
      </w:r>
      <w:r w:rsidRPr="003D4B4C">
        <w:rPr>
          <w:color w:val="31849B" w:themeColor="accent5" w:themeShade="BF"/>
        </w:rPr>
        <w:t>]</w:t>
      </w:r>
    </w:p>
    <w:p w14:paraId="6CC7A631" w14:textId="77777777" w:rsidR="00BD2630" w:rsidRPr="003D4B4C" w:rsidRDefault="00BD2630" w:rsidP="00BD2630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423F9751" w14:textId="77777777" w:rsidR="00BD2630" w:rsidRPr="009A028B" w:rsidRDefault="00BD2630" w:rsidP="00A47D04">
      <w:pPr>
        <w:pStyle w:val="PargrafodaLista"/>
        <w:widowControl/>
        <w:numPr>
          <w:ilvl w:val="0"/>
          <w:numId w:val="25"/>
        </w:numPr>
        <w:autoSpaceDE/>
        <w:adjustRightInd/>
        <w:spacing w:after="200" w:line="276" w:lineRule="auto"/>
        <w:ind w:left="1276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>Caso o ator selecione a Opção “</w:t>
      </w:r>
      <w:r w:rsidRPr="003D4B4C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SIM”</w:t>
      </w: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mensagem, o sistema </w:t>
      </w:r>
      <w:r w:rsidRPr="003D4B4C">
        <w:rPr>
          <w:color w:val="auto"/>
          <w:u w:val="single"/>
        </w:rPr>
        <w:t>NÃO</w:t>
      </w:r>
      <w:r w:rsidRPr="003D4B4C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3D4B4C">
        <w:rPr>
          <w:color w:val="auto"/>
        </w:rPr>
        <w:t>os dados alterados, caso</w:t>
      </w:r>
      <w:r w:rsidRPr="000F3059">
        <w:rPr>
          <w:color w:val="auto"/>
        </w:rPr>
        <w:t xml:space="preserve"> exista</w:t>
      </w:r>
      <w:r>
        <w:rPr>
          <w:color w:val="auto"/>
        </w:rPr>
        <w:t>;</w:t>
      </w:r>
    </w:p>
    <w:p w14:paraId="1C9CDF76" w14:textId="77777777" w:rsidR="00BD2630" w:rsidRPr="009A028B" w:rsidRDefault="00BD2630" w:rsidP="00BD2630">
      <w:pPr>
        <w:pStyle w:val="PargrafodaLista"/>
        <w:ind w:left="1276"/>
        <w:rPr>
          <w:color w:val="auto"/>
        </w:rPr>
      </w:pPr>
    </w:p>
    <w:p w14:paraId="49356DF6" w14:textId="77777777" w:rsidR="00BD2630" w:rsidRDefault="00BD2630" w:rsidP="00A47D04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0F3059">
        <w:t>Caso o ator seleciona a opção de “NÃO” da mensagem, o sistema cancela a solicitação e permanece na mesma tela.</w:t>
      </w:r>
    </w:p>
    <w:p w14:paraId="21C843C5" w14:textId="77777777" w:rsidR="00BD2630" w:rsidRDefault="00BD2630" w:rsidP="00BD2630">
      <w:pPr>
        <w:pStyle w:val="PargrafodaLista"/>
      </w:pPr>
    </w:p>
    <w:p w14:paraId="1ADCA865" w14:textId="7E7EB915" w:rsidR="00BD2630" w:rsidRPr="000F3059" w:rsidRDefault="00BD2630" w:rsidP="00A47D04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>
        <w:t xml:space="preserve">Na interface </w:t>
      </w:r>
      <w:r w:rsidRPr="000320C8">
        <w:rPr>
          <w:color w:val="31849B" w:themeColor="accent5" w:themeShade="BF"/>
        </w:rPr>
        <w:t>[</w:t>
      </w:r>
      <w:r w:rsidR="00801120">
        <w:rPr>
          <w:color w:val="31849B" w:themeColor="accent5" w:themeShade="BF"/>
        </w:rPr>
        <w:fldChar w:fldCharType="begin"/>
      </w:r>
      <w:r w:rsidR="00801120">
        <w:rPr>
          <w:color w:val="31849B" w:themeColor="accent5" w:themeShade="BF"/>
        </w:rPr>
        <w:instrText xml:space="preserve"> REF _Ref17469671 \r \h </w:instrText>
      </w:r>
      <w:r w:rsidR="00801120">
        <w:rPr>
          <w:color w:val="31849B" w:themeColor="accent5" w:themeShade="BF"/>
        </w:rPr>
      </w:r>
      <w:r w:rsidR="00801120">
        <w:rPr>
          <w:color w:val="31849B" w:themeColor="accent5" w:themeShade="BF"/>
        </w:rPr>
        <w:fldChar w:fldCharType="separate"/>
      </w:r>
      <w:r w:rsidR="00801120">
        <w:rPr>
          <w:color w:val="31849B" w:themeColor="accent5" w:themeShade="BF"/>
        </w:rPr>
        <w:t>P04</w:t>
      </w:r>
      <w:r w:rsidR="00801120">
        <w:rPr>
          <w:color w:val="31849B" w:themeColor="accent5" w:themeShade="BF"/>
        </w:rPr>
        <w:fldChar w:fldCharType="end"/>
      </w:r>
      <w:r w:rsidRPr="000320C8">
        <w:rPr>
          <w:color w:val="31849B" w:themeColor="accent5" w:themeShade="BF"/>
        </w:rPr>
        <w:t>]</w:t>
      </w:r>
      <w:r>
        <w:t xml:space="preserve">, ao acionar a opção </w:t>
      </w:r>
      <w:r w:rsidRPr="000320C8">
        <w:rPr>
          <w:b/>
        </w:rPr>
        <w:t>Voltar</w:t>
      </w:r>
      <w:r>
        <w:t xml:space="preserve">, o sistema deve ter o comportamento descrito na regra </w:t>
      </w:r>
      <w:r w:rsidRPr="000320C8">
        <w:rPr>
          <w:color w:val="31849B" w:themeColor="accent5" w:themeShade="BF"/>
        </w:rPr>
        <w:t>[</w:t>
      </w:r>
      <w:r w:rsidRPr="000320C8">
        <w:rPr>
          <w:color w:val="31849B" w:themeColor="accent5" w:themeShade="BF"/>
        </w:rPr>
        <w:fldChar w:fldCharType="begin"/>
      </w:r>
      <w:r w:rsidRPr="000320C8">
        <w:rPr>
          <w:color w:val="31849B" w:themeColor="accent5" w:themeShade="BF"/>
        </w:rPr>
        <w:instrText xml:space="preserve"> REF _Ref17461581 \r \h </w:instrText>
      </w:r>
      <w:r w:rsidRPr="000320C8">
        <w:rPr>
          <w:color w:val="31849B" w:themeColor="accent5" w:themeShade="BF"/>
        </w:rPr>
      </w:r>
      <w:r w:rsidRPr="000320C8">
        <w:rPr>
          <w:color w:val="31849B" w:themeColor="accent5" w:themeShade="BF"/>
        </w:rPr>
        <w:fldChar w:fldCharType="separate"/>
      </w:r>
      <w:r w:rsidRPr="000320C8">
        <w:rPr>
          <w:color w:val="31849B" w:themeColor="accent5" w:themeShade="BF"/>
        </w:rPr>
        <w:t>2.2</w:t>
      </w:r>
      <w:r w:rsidRPr="000320C8">
        <w:rPr>
          <w:color w:val="31849B" w:themeColor="accent5" w:themeShade="BF"/>
        </w:rPr>
        <w:fldChar w:fldCharType="end"/>
      </w:r>
      <w:r w:rsidRPr="000320C8">
        <w:rPr>
          <w:color w:val="31849B" w:themeColor="accent5" w:themeShade="BF"/>
        </w:rPr>
        <w:t>]</w:t>
      </w:r>
    </w:p>
    <w:p w14:paraId="4A9808F4" w14:textId="77777777" w:rsidR="0032720B" w:rsidRDefault="0032720B" w:rsidP="0032720B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2DC7B6A" w14:textId="77777777" w:rsidR="00814126" w:rsidRDefault="00814126" w:rsidP="002E7E4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88F5028" w14:textId="77777777" w:rsidR="004C7131" w:rsidRPr="003D4B4C" w:rsidRDefault="004C7131" w:rsidP="004C7131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0D02EA9F" w14:textId="0ADC1678" w:rsidR="004C7131" w:rsidRPr="003D4B4C" w:rsidRDefault="004C7131" w:rsidP="004C71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2" w:name="_Ref19188698"/>
      <w:r>
        <w:rPr>
          <w:b/>
          <w:u w:val="single"/>
        </w:rPr>
        <w:t>Mensagem</w:t>
      </w:r>
      <w:r w:rsidRPr="003D4B4C">
        <w:rPr>
          <w:b/>
        </w:rPr>
        <w:t>:</w:t>
      </w:r>
      <w:bookmarkEnd w:id="42"/>
      <w:r w:rsidRPr="003D4B4C">
        <w:rPr>
          <w:b/>
        </w:rPr>
        <w:t xml:space="preserve"> </w:t>
      </w:r>
    </w:p>
    <w:p w14:paraId="55F5FA47" w14:textId="77777777" w:rsidR="004C7131" w:rsidRDefault="004C7131" w:rsidP="002E7E4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7D17B16" w14:textId="2CF61081" w:rsidR="00EE30B5" w:rsidRPr="00D425D3" w:rsidRDefault="00EE30B5" w:rsidP="00A47D04">
      <w:pPr>
        <w:pStyle w:val="PargrafodaLista"/>
        <w:numPr>
          <w:ilvl w:val="0"/>
          <w:numId w:val="13"/>
        </w:numPr>
        <w:ind w:left="426"/>
      </w:pPr>
      <w:r w:rsidRPr="00D425D3">
        <w:t xml:space="preserve">As mensagens </w:t>
      </w:r>
      <w:r w:rsidR="006E5559" w:rsidRPr="00D425D3">
        <w:t xml:space="preserve">de </w:t>
      </w:r>
      <w:r w:rsidR="006E5559" w:rsidRPr="00D425D3">
        <w:rPr>
          <w:u w:val="single"/>
        </w:rPr>
        <w:t>Sucesso, Alerta e Erro</w:t>
      </w:r>
      <w:r w:rsidR="006E5559" w:rsidRPr="00D425D3">
        <w:t xml:space="preserve">, </w:t>
      </w:r>
      <w:r w:rsidRPr="00D425D3">
        <w:t>devem ser exibidas</w:t>
      </w:r>
      <w:r w:rsidR="006E5559" w:rsidRPr="00D425D3">
        <w:t xml:space="preserve"> no canto superior </w:t>
      </w:r>
      <w:r w:rsidR="004C7131" w:rsidRPr="00D425D3">
        <w:t xml:space="preserve">direito </w:t>
      </w:r>
      <w:r w:rsidR="006E5559" w:rsidRPr="00D425D3">
        <w:t xml:space="preserve">da tela, </w:t>
      </w:r>
      <w:r w:rsidRPr="00D425D3">
        <w:t>com o seguinte padrão:</w:t>
      </w:r>
    </w:p>
    <w:p w14:paraId="3A6C02EA" w14:textId="77777777" w:rsidR="00EE30B5" w:rsidRPr="00EC175D" w:rsidRDefault="00EE30B5" w:rsidP="00EE30B5">
      <w:pPr>
        <w:rPr>
          <w:u w:val="single"/>
        </w:rPr>
      </w:pPr>
      <w:r w:rsidRPr="00D425D3">
        <w:rPr>
          <w:sz w:val="20"/>
          <w:u w:val="single"/>
        </w:rPr>
        <w:t>Mensagem de Sucesso:</w:t>
      </w:r>
      <w:r w:rsidRPr="00EC175D">
        <w:rPr>
          <w:u w:val="single"/>
        </w:rPr>
        <w:t xml:space="preserve"> </w:t>
      </w:r>
    </w:p>
    <w:p w14:paraId="4769E07E" w14:textId="77777777" w:rsidR="00EE30B5" w:rsidRPr="00EC175D" w:rsidRDefault="00EE30B5" w:rsidP="00A47D04">
      <w:pPr>
        <w:pStyle w:val="PargrafodaLista"/>
        <w:numPr>
          <w:ilvl w:val="0"/>
          <w:numId w:val="13"/>
        </w:numPr>
        <w:ind w:left="426"/>
      </w:pPr>
      <w:r w:rsidRPr="00EC175D">
        <w:t>O sistema deve ter um temporizador de 5 segundos para cada mensagem exibida.</w:t>
      </w:r>
    </w:p>
    <w:p w14:paraId="43D6261A" w14:textId="77777777" w:rsidR="00EE30B5" w:rsidRPr="00EC175D" w:rsidRDefault="00EE30B5" w:rsidP="00A47D04">
      <w:pPr>
        <w:pStyle w:val="PargrafodaLista"/>
        <w:numPr>
          <w:ilvl w:val="0"/>
          <w:numId w:val="13"/>
        </w:numPr>
        <w:ind w:left="426"/>
      </w:pPr>
      <w:r w:rsidRPr="00EC175D">
        <w:lastRenderedPageBreak/>
        <w:t>Ao final dos 5 segundos, o sistema deve fechar a caixa de mensagem e não exibi-la na tela.</w:t>
      </w:r>
    </w:p>
    <w:p w14:paraId="60CEF1D2" w14:textId="7C9C2D44" w:rsidR="00004F8B" w:rsidRDefault="00004F8B" w:rsidP="00A47D04">
      <w:pPr>
        <w:pStyle w:val="PargrafodaLista"/>
        <w:numPr>
          <w:ilvl w:val="0"/>
          <w:numId w:val="13"/>
        </w:numPr>
        <w:ind w:left="426"/>
      </w:pPr>
      <w:r w:rsidRPr="00EC175D">
        <w:t xml:space="preserve">Caso surja uma nova mensagem, o sistema deve </w:t>
      </w:r>
      <w:r w:rsidR="0013080E" w:rsidRPr="00EC175D">
        <w:t>exibi-la</w:t>
      </w:r>
      <w:r w:rsidRPr="00EC175D">
        <w:t xml:space="preserve"> logo abaixo daquela que foi anteriormente criada.</w:t>
      </w:r>
    </w:p>
    <w:p w14:paraId="7C3132A6" w14:textId="77777777" w:rsidR="009D5099" w:rsidRDefault="009D5099" w:rsidP="00A47D04">
      <w:pPr>
        <w:pStyle w:val="PargrafodaLista"/>
        <w:numPr>
          <w:ilvl w:val="0"/>
          <w:numId w:val="13"/>
        </w:numPr>
        <w:ind w:left="426"/>
      </w:pPr>
      <w:r w:rsidRPr="006F2A9C">
        <w:t xml:space="preserve">Para as mensagens de </w:t>
      </w:r>
      <w:r w:rsidRPr="006F2A9C">
        <w:rPr>
          <w:u w:val="single"/>
        </w:rPr>
        <w:t>confirmação</w:t>
      </w:r>
      <w:r w:rsidRPr="006F2A9C">
        <w:t xml:space="preserve"> o sistema </w:t>
      </w:r>
      <w:r w:rsidRPr="006F2A9C">
        <w:rPr>
          <w:u w:val="single"/>
        </w:rPr>
        <w:t>não</w:t>
      </w:r>
      <w:r w:rsidRPr="006F2A9C">
        <w:t xml:space="preserve"> deve disponibilizar o temporizador. </w:t>
      </w:r>
    </w:p>
    <w:p w14:paraId="339237D7" w14:textId="77777777" w:rsidR="00FE407D" w:rsidRPr="00EC175D" w:rsidRDefault="00FE407D" w:rsidP="00FE407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EC175D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EC175D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EC175D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Ações</w:t>
            </w:r>
          </w:p>
        </w:tc>
      </w:tr>
      <w:tr w:rsidR="00FB3C8F" w:rsidRPr="00EC175D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EC175D" w:rsidRDefault="00FB3C8F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12023348"/>
          </w:p>
        </w:tc>
        <w:bookmarkEnd w:id="43"/>
        <w:tc>
          <w:tcPr>
            <w:tcW w:w="6276" w:type="dxa"/>
          </w:tcPr>
          <w:p w14:paraId="19465BB6" w14:textId="7B788B2C" w:rsidR="00596253" w:rsidRPr="003D039F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3D039F">
              <w:rPr>
                <w:rFonts w:cs="Arial"/>
                <w:sz w:val="18"/>
                <w:szCs w:val="18"/>
              </w:rPr>
              <w:t>c</w:t>
            </w:r>
            <w:r w:rsidRPr="003D039F">
              <w:rPr>
                <w:rFonts w:cs="Arial"/>
                <w:sz w:val="18"/>
                <w:szCs w:val="18"/>
              </w:rPr>
              <w:t>omunicação</w:t>
            </w:r>
            <w:r w:rsidR="007303C6" w:rsidRPr="003D039F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3D039F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EC175D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Erro</w:t>
            </w:r>
          </w:p>
        </w:tc>
      </w:tr>
      <w:tr w:rsidR="00B219F6" w:rsidRPr="00EC175D" w14:paraId="21C1062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77777777" w:rsidR="00B219F6" w:rsidRPr="00EC175D" w:rsidRDefault="00B219F6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13647479"/>
          </w:p>
        </w:tc>
        <w:bookmarkEnd w:id="44"/>
        <w:tc>
          <w:tcPr>
            <w:tcW w:w="6276" w:type="dxa"/>
          </w:tcPr>
          <w:p w14:paraId="7E7B920E" w14:textId="35664665" w:rsidR="00B219F6" w:rsidRPr="003D039F" w:rsidRDefault="00B219F6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>Nenhum registro encontrado</w:t>
            </w:r>
            <w:r w:rsidR="00EE30B5" w:rsidRPr="003D039F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659F0CF5" w14:textId="485B8A5A" w:rsidR="00B219F6" w:rsidRPr="00EC175D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Alerta</w:t>
            </w:r>
          </w:p>
        </w:tc>
      </w:tr>
      <w:tr w:rsidR="00474268" w:rsidRPr="00EC175D" w14:paraId="21E2C00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C73C23F" w14:textId="69C98697" w:rsidR="00474268" w:rsidRPr="00EC175D" w:rsidRDefault="00474268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17462071"/>
          </w:p>
        </w:tc>
        <w:bookmarkEnd w:id="45"/>
        <w:tc>
          <w:tcPr>
            <w:tcW w:w="6276" w:type="dxa"/>
          </w:tcPr>
          <w:p w14:paraId="3FEFB225" w14:textId="3E2B72FC" w:rsidR="00474268" w:rsidRPr="003D039F" w:rsidRDefault="00F62645" w:rsidP="00987EC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>Campo de preenchimento obrigatório</w:t>
            </w:r>
          </w:p>
        </w:tc>
        <w:tc>
          <w:tcPr>
            <w:tcW w:w="1555" w:type="dxa"/>
          </w:tcPr>
          <w:p w14:paraId="69920550" w14:textId="2488B8F3" w:rsidR="00474268" w:rsidRPr="00EC175D" w:rsidRDefault="00987EC1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8C7E84" w:rsidRPr="00EC175D" w14:paraId="0FC0C5A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DDD5B20" w14:textId="77777777" w:rsidR="008C7E84" w:rsidRPr="00EC175D" w:rsidRDefault="008C7E84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13659352"/>
          </w:p>
        </w:tc>
        <w:bookmarkEnd w:id="46"/>
        <w:tc>
          <w:tcPr>
            <w:tcW w:w="6276" w:type="dxa"/>
          </w:tcPr>
          <w:p w14:paraId="63788814" w14:textId="77777777" w:rsidR="00FA52C7" w:rsidRPr="003D039F" w:rsidRDefault="00FA52C7" w:rsidP="00FA52C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>Deseja realmente voltar? Dados não salvos serão perdidos!</w:t>
            </w:r>
          </w:p>
          <w:p w14:paraId="6FFDBC8E" w14:textId="220964EC" w:rsidR="003F3D3D" w:rsidRPr="003D039F" w:rsidRDefault="00FA52C7" w:rsidP="00FA52C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74377CEF" w14:textId="11A362DF" w:rsidR="008C7E84" w:rsidRPr="00EC175D" w:rsidRDefault="00A05801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BB7D77" w:rsidRPr="00EC175D" w14:paraId="490E900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4F7CA04" w14:textId="77777777" w:rsidR="00BB7D77" w:rsidRPr="00EC175D" w:rsidRDefault="00BB7D77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7" w:name="_Ref13834599"/>
          </w:p>
        </w:tc>
        <w:bookmarkEnd w:id="47"/>
        <w:tc>
          <w:tcPr>
            <w:tcW w:w="6276" w:type="dxa"/>
          </w:tcPr>
          <w:p w14:paraId="710DC4A8" w14:textId="12506FD6" w:rsidR="00BB7D77" w:rsidRPr="003D039F" w:rsidRDefault="005224A2" w:rsidP="009D2824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>Nome da Declaração informado já existe para o módulo selecionado!</w:t>
            </w:r>
          </w:p>
        </w:tc>
        <w:tc>
          <w:tcPr>
            <w:tcW w:w="1555" w:type="dxa"/>
          </w:tcPr>
          <w:p w14:paraId="383E4CA1" w14:textId="2E5C9CF6" w:rsidR="00BB7D77" w:rsidRPr="00EC175D" w:rsidRDefault="009D2824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6E2521" w:rsidRPr="00EC175D" w14:paraId="78B132BE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0A688C3" w14:textId="77777777" w:rsidR="006E2521" w:rsidRPr="00EC175D" w:rsidRDefault="006E2521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8" w:name="_Ref17467043"/>
          </w:p>
        </w:tc>
        <w:bookmarkEnd w:id="48"/>
        <w:tc>
          <w:tcPr>
            <w:tcW w:w="6276" w:type="dxa"/>
          </w:tcPr>
          <w:p w14:paraId="28228FC6" w14:textId="417409CB" w:rsidR="00BF44A5" w:rsidRPr="003D039F" w:rsidRDefault="00BF44A5" w:rsidP="00BF44A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>Deseja realmente fechar? Dados não salvos serão perdidos!</w:t>
            </w:r>
          </w:p>
          <w:p w14:paraId="5FD9487A" w14:textId="50F26ECD" w:rsidR="006E2521" w:rsidRPr="003D039F" w:rsidRDefault="00BF44A5" w:rsidP="00BF44A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2DBE4D88" w14:textId="53C5E342" w:rsidR="006E2521" w:rsidRDefault="00A05801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6E2521" w:rsidRPr="00EC175D" w14:paraId="126C5E77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6AA67D1" w14:textId="77777777" w:rsidR="006E2521" w:rsidRPr="00EC175D" w:rsidRDefault="006E2521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9" w:name="_Ref17467047"/>
          </w:p>
        </w:tc>
        <w:bookmarkEnd w:id="49"/>
        <w:tc>
          <w:tcPr>
            <w:tcW w:w="6276" w:type="dxa"/>
          </w:tcPr>
          <w:p w14:paraId="018C54D9" w14:textId="6AE75030" w:rsidR="00A05801" w:rsidRPr="003D039F" w:rsidRDefault="00A05801" w:rsidP="00A0580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>Deseja realmente excluir registro?</w:t>
            </w:r>
          </w:p>
          <w:p w14:paraId="125D8EC0" w14:textId="7F9FAF44" w:rsidR="006E2521" w:rsidRPr="003D039F" w:rsidRDefault="00A05801" w:rsidP="00A0580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2A3A1CB7" w14:textId="495FC213" w:rsidR="006E2521" w:rsidRDefault="00A05801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2D21B7" w:rsidRPr="00EC175D" w14:paraId="4AF7933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9AFE5FF" w14:textId="77777777" w:rsidR="002D21B7" w:rsidRPr="00EC175D" w:rsidRDefault="002D21B7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0" w:name="_Ref17467703"/>
          </w:p>
        </w:tc>
        <w:bookmarkEnd w:id="50"/>
        <w:tc>
          <w:tcPr>
            <w:tcW w:w="6276" w:type="dxa"/>
          </w:tcPr>
          <w:p w14:paraId="1C1754F6" w14:textId="69C89E9C" w:rsidR="002D21B7" w:rsidRPr="003D039F" w:rsidRDefault="00EC0D7F" w:rsidP="00EC0D7F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Declaração</w:t>
            </w:r>
            <w:r w:rsidR="002D21B7" w:rsidRPr="003D039F">
              <w:rPr>
                <w:rFonts w:cs="Arial"/>
                <w:sz w:val="18"/>
                <w:szCs w:val="18"/>
              </w:rPr>
              <w:t xml:space="preserve"> </w:t>
            </w:r>
            <w:r w:rsidR="00A12AA3" w:rsidRPr="003D039F">
              <w:rPr>
                <w:rFonts w:cs="Arial"/>
                <w:sz w:val="18"/>
                <w:szCs w:val="18"/>
              </w:rPr>
              <w:t>cadastrad</w:t>
            </w:r>
            <w:r>
              <w:rPr>
                <w:rFonts w:cs="Arial"/>
                <w:sz w:val="18"/>
                <w:szCs w:val="18"/>
              </w:rPr>
              <w:t>a</w:t>
            </w:r>
            <w:r w:rsidR="00A12AA3" w:rsidRPr="003D039F">
              <w:rPr>
                <w:rFonts w:cs="Arial"/>
                <w:sz w:val="18"/>
                <w:szCs w:val="18"/>
              </w:rPr>
              <w:t>s</w:t>
            </w:r>
            <w:r w:rsidR="002D21B7" w:rsidRPr="003D039F">
              <w:rPr>
                <w:rFonts w:cs="Arial"/>
                <w:sz w:val="18"/>
                <w:szCs w:val="18"/>
              </w:rPr>
              <w:t xml:space="preserve"> com sucesso!</w:t>
            </w:r>
          </w:p>
        </w:tc>
        <w:tc>
          <w:tcPr>
            <w:tcW w:w="1555" w:type="dxa"/>
          </w:tcPr>
          <w:p w14:paraId="4623155E" w14:textId="75C11E9F" w:rsidR="002D21B7" w:rsidRDefault="002D21B7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Sucesso</w:t>
            </w:r>
          </w:p>
        </w:tc>
      </w:tr>
      <w:tr w:rsidR="008F0028" w:rsidRPr="00EC175D" w14:paraId="7A8E687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879E27D" w14:textId="77777777" w:rsidR="008F0028" w:rsidRPr="00EC175D" w:rsidRDefault="008F0028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1" w:name="_Ref17473269"/>
          </w:p>
        </w:tc>
        <w:bookmarkEnd w:id="51"/>
        <w:tc>
          <w:tcPr>
            <w:tcW w:w="6276" w:type="dxa"/>
          </w:tcPr>
          <w:p w14:paraId="735E9378" w14:textId="77777777" w:rsidR="00A6595F" w:rsidRPr="003D039F" w:rsidRDefault="00A6595F" w:rsidP="00A6595F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>Deseja realmente alterar os dados?</w:t>
            </w:r>
          </w:p>
          <w:p w14:paraId="06F2AAE8" w14:textId="0E4C4E6B" w:rsidR="008F0028" w:rsidRPr="003D039F" w:rsidRDefault="00A6595F" w:rsidP="00A6595F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2693436D" w14:textId="5B596227" w:rsidR="008F0028" w:rsidRDefault="00A6595F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6B132D" w:rsidRPr="00EC175D" w14:paraId="32309442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CB61A32" w14:textId="77777777" w:rsidR="006B132D" w:rsidRPr="00EC175D" w:rsidRDefault="006B132D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2" w:name="_Ref17789885"/>
          </w:p>
        </w:tc>
        <w:bookmarkEnd w:id="52"/>
        <w:tc>
          <w:tcPr>
            <w:tcW w:w="6276" w:type="dxa"/>
          </w:tcPr>
          <w:p w14:paraId="479D5A7C" w14:textId="60A961C2" w:rsidR="00225616" w:rsidRPr="003D039F" w:rsidRDefault="00E251A6" w:rsidP="0022561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 xml:space="preserve">A Declaração &lt;nome da declaração&gt; está sendo utilizada, deseja realmente desativar?  </w:t>
            </w:r>
          </w:p>
          <w:p w14:paraId="05A7BB10" w14:textId="0EC0103C" w:rsidR="00E251A6" w:rsidRPr="003D039F" w:rsidRDefault="00E251A6" w:rsidP="0022561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>[Sim]  [Não]</w:t>
            </w:r>
          </w:p>
          <w:p w14:paraId="2117EC8C" w14:textId="06B92896" w:rsidR="00CA4A99" w:rsidRPr="003D039F" w:rsidRDefault="00CA4A99" w:rsidP="00225616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1555" w:type="dxa"/>
          </w:tcPr>
          <w:p w14:paraId="2DDA7E6B" w14:textId="7F4C5129" w:rsidR="006B132D" w:rsidRDefault="00225616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225616" w:rsidRPr="00EC175D" w14:paraId="26D3F53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00AE45F" w14:textId="77777777" w:rsidR="00225616" w:rsidRPr="00EC175D" w:rsidRDefault="00225616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3" w:name="_Ref17789887"/>
          </w:p>
        </w:tc>
        <w:bookmarkEnd w:id="53"/>
        <w:tc>
          <w:tcPr>
            <w:tcW w:w="6276" w:type="dxa"/>
          </w:tcPr>
          <w:p w14:paraId="0CE7BBF9" w14:textId="41F86E36" w:rsidR="00225616" w:rsidRPr="003D039F" w:rsidRDefault="00DF658B" w:rsidP="00CF3B22">
            <w:pPr>
              <w:tabs>
                <w:tab w:val="left" w:pos="4207"/>
              </w:tabs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3D039F">
              <w:rPr>
                <w:rFonts w:cs="Arial"/>
                <w:sz w:val="18"/>
                <w:szCs w:val="18"/>
              </w:rPr>
              <w:t xml:space="preserve">Dados alterados com </w:t>
            </w:r>
            <w:r w:rsidR="00CF3B22" w:rsidRPr="003D039F">
              <w:rPr>
                <w:rFonts w:cs="Arial"/>
                <w:sz w:val="18"/>
                <w:szCs w:val="18"/>
              </w:rPr>
              <w:t>sucesso!</w:t>
            </w:r>
            <w:r w:rsidR="00CF3B22">
              <w:rPr>
                <w:rFonts w:cs="Arial"/>
                <w:sz w:val="18"/>
                <w:szCs w:val="18"/>
              </w:rPr>
              <w:t xml:space="preserve"> </w:t>
            </w:r>
            <w:r w:rsidR="00CF3B22">
              <w:rPr>
                <w:rFonts w:cs="Arial"/>
                <w:sz w:val="18"/>
                <w:szCs w:val="18"/>
              </w:rPr>
              <w:tab/>
            </w:r>
          </w:p>
        </w:tc>
        <w:tc>
          <w:tcPr>
            <w:tcW w:w="1555" w:type="dxa"/>
          </w:tcPr>
          <w:p w14:paraId="3123006C" w14:textId="1F917FD7" w:rsidR="00225616" w:rsidRDefault="00DF658B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Sucesso</w:t>
            </w:r>
          </w:p>
        </w:tc>
      </w:tr>
      <w:tr w:rsidR="00CF3B22" w:rsidRPr="00EC175D" w14:paraId="62C75D6E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2999DCD" w14:textId="77777777" w:rsidR="00CF3B22" w:rsidRPr="00EC175D" w:rsidRDefault="00CF3B22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4" w:name="_Ref20743557"/>
          </w:p>
        </w:tc>
        <w:bookmarkEnd w:id="54"/>
        <w:tc>
          <w:tcPr>
            <w:tcW w:w="6276" w:type="dxa"/>
          </w:tcPr>
          <w:p w14:paraId="0A47C101" w14:textId="15582E17" w:rsidR="00CF3B22" w:rsidRPr="003D039F" w:rsidRDefault="00CF3B22" w:rsidP="00CF3B22">
            <w:pPr>
              <w:tabs>
                <w:tab w:val="left" w:pos="4207"/>
              </w:tabs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Por gentileza, habilite a opção de extensão de arquivo desejada!</w:t>
            </w:r>
          </w:p>
        </w:tc>
        <w:tc>
          <w:tcPr>
            <w:tcW w:w="1555" w:type="dxa"/>
          </w:tcPr>
          <w:p w14:paraId="7DC3FCD4" w14:textId="1CBB976A" w:rsidR="00CF3B22" w:rsidRDefault="00CF3B22" w:rsidP="006E252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EC175D" w:rsidRDefault="00FC6098" w:rsidP="002B1554">
      <w:pPr>
        <w:pStyle w:val="Dica"/>
      </w:pPr>
    </w:p>
    <w:p w14:paraId="63F33EE0" w14:textId="77777777" w:rsidR="00BC778D" w:rsidRPr="00EC175D" w:rsidRDefault="00BC778D" w:rsidP="00BC778D">
      <w:pPr>
        <w:pStyle w:val="Ttulo2"/>
        <w:numPr>
          <w:ilvl w:val="0"/>
          <w:numId w:val="0"/>
        </w:numPr>
        <w:spacing w:before="240"/>
      </w:pPr>
      <w:bookmarkStart w:id="55" w:name="_Toc20743580"/>
      <w:r w:rsidRPr="00EC175D">
        <w:t>INFORMAÇÕES COMPLEMENTARES</w:t>
      </w:r>
      <w:bookmarkEnd w:id="55"/>
    </w:p>
    <w:p w14:paraId="62D7BC18" w14:textId="08866AFC" w:rsidR="00654E1A" w:rsidRPr="00EC175D" w:rsidRDefault="00654E1A" w:rsidP="00654E1A">
      <w:pPr>
        <w:rPr>
          <w:b/>
        </w:rPr>
      </w:pPr>
      <w:r w:rsidRPr="00EC175D">
        <w:rPr>
          <w:b/>
        </w:rPr>
        <w:t>Histórias relacionadas:</w:t>
      </w:r>
    </w:p>
    <w:p w14:paraId="0EF10987" w14:textId="253F2316" w:rsidR="00ED7607" w:rsidRDefault="00694462">
      <w:pPr>
        <w:pStyle w:val="Dica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Estórias que chamem a HST014, dos módulos </w:t>
      </w:r>
      <w:r w:rsidRPr="00694462">
        <w:rPr>
          <w:color w:val="31849B" w:themeColor="accent5" w:themeShade="BF"/>
          <w:sz w:val="20"/>
          <w:szCs w:val="20"/>
        </w:rPr>
        <w:t>[</w:t>
      </w:r>
      <w:r>
        <w:rPr>
          <w:color w:val="31849B" w:themeColor="accent5" w:themeShade="BF"/>
          <w:sz w:val="20"/>
          <w:szCs w:val="20"/>
        </w:rPr>
        <w:fldChar w:fldCharType="begin"/>
      </w:r>
      <w:r>
        <w:rPr>
          <w:color w:val="31849B" w:themeColor="accent5" w:themeShade="BF"/>
          <w:sz w:val="20"/>
          <w:szCs w:val="20"/>
        </w:rPr>
        <w:instrText xml:space="preserve"> REF _Ref17641422 \r \h </w:instrText>
      </w:r>
      <w:r>
        <w:rPr>
          <w:color w:val="31849B" w:themeColor="accent5" w:themeShade="BF"/>
          <w:sz w:val="20"/>
          <w:szCs w:val="20"/>
        </w:rPr>
      </w:r>
      <w:r>
        <w:rPr>
          <w:color w:val="31849B" w:themeColor="accent5" w:themeShade="BF"/>
          <w:sz w:val="20"/>
          <w:szCs w:val="20"/>
        </w:rPr>
        <w:fldChar w:fldCharType="separate"/>
      </w:r>
      <w:r>
        <w:rPr>
          <w:color w:val="31849B" w:themeColor="accent5" w:themeShade="BF"/>
          <w:sz w:val="20"/>
          <w:szCs w:val="20"/>
        </w:rPr>
        <w:t>2.1.1</w:t>
      </w:r>
      <w:r>
        <w:rPr>
          <w:color w:val="31849B" w:themeColor="accent5" w:themeShade="BF"/>
          <w:sz w:val="20"/>
          <w:szCs w:val="20"/>
        </w:rPr>
        <w:fldChar w:fldCharType="end"/>
      </w:r>
      <w:r w:rsidRPr="00694462">
        <w:rPr>
          <w:color w:val="31849B" w:themeColor="accent5" w:themeShade="BF"/>
          <w:sz w:val="20"/>
          <w:szCs w:val="20"/>
        </w:rPr>
        <w:t>]</w:t>
      </w:r>
    </w:p>
    <w:sectPr w:rsidR="00ED7607" w:rsidSect="00757A62">
      <w:headerReference w:type="even" r:id="rId37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F7DF08" w14:textId="77777777" w:rsidR="00A05B2A" w:rsidRDefault="00A05B2A">
      <w:r>
        <w:separator/>
      </w:r>
    </w:p>
    <w:p w14:paraId="173409AE" w14:textId="77777777" w:rsidR="00A05B2A" w:rsidRDefault="00A05B2A"/>
  </w:endnote>
  <w:endnote w:type="continuationSeparator" w:id="0">
    <w:p w14:paraId="138E6BB3" w14:textId="77777777" w:rsidR="00A05B2A" w:rsidRDefault="00A05B2A">
      <w:r>
        <w:continuationSeparator/>
      </w:r>
    </w:p>
    <w:p w14:paraId="59C661E8" w14:textId="77777777" w:rsidR="00A05B2A" w:rsidRDefault="00A05B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F940F6" w:rsidRDefault="00F940F6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F940F6" w:rsidRPr="003D59E6" w14:paraId="2B97DD6D" w14:textId="77777777">
      <w:tc>
        <w:tcPr>
          <w:tcW w:w="4605" w:type="dxa"/>
          <w:vAlign w:val="center"/>
        </w:tcPr>
        <w:p w14:paraId="0297AE86" w14:textId="77777777" w:rsidR="00F940F6" w:rsidRPr="003D59E6" w:rsidRDefault="00F940F6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F940F6" w:rsidRPr="0017543C" w:rsidRDefault="00F940F6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BC73C2">
            <w:rPr>
              <w:rStyle w:val="Nmerodepgina"/>
              <w:rFonts w:ascii="Verdana" w:hAnsi="Verdana" w:cs="Arial"/>
              <w:b/>
              <w:noProof/>
            </w:rPr>
            <w:t>28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F940F6" w:rsidRPr="0057652B" w:rsidRDefault="00F940F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C3737D" w14:textId="77777777" w:rsidR="00A05B2A" w:rsidRDefault="00A05B2A">
      <w:r>
        <w:separator/>
      </w:r>
    </w:p>
    <w:p w14:paraId="7A323895" w14:textId="77777777" w:rsidR="00A05B2A" w:rsidRDefault="00A05B2A"/>
  </w:footnote>
  <w:footnote w:type="continuationSeparator" w:id="0">
    <w:p w14:paraId="7E4D5751" w14:textId="77777777" w:rsidR="00A05B2A" w:rsidRDefault="00A05B2A">
      <w:r>
        <w:continuationSeparator/>
      </w:r>
    </w:p>
    <w:p w14:paraId="781BA826" w14:textId="77777777" w:rsidR="00A05B2A" w:rsidRDefault="00A05B2A"/>
  </w:footnote>
  <w:footnote w:id="1">
    <w:p w14:paraId="28F33A54" w14:textId="705F8CE1" w:rsidR="00F940F6" w:rsidRDefault="00F940F6">
      <w:pPr>
        <w:pStyle w:val="Textodenotaderodap"/>
      </w:pPr>
      <w:r>
        <w:rPr>
          <w:rStyle w:val="Refdenotaderodap"/>
        </w:rPr>
        <w:footnoteRef/>
      </w:r>
      <w:r>
        <w:t xml:space="preserve"> Detalhamento da informações, serão elaboradas nas estórias que chamarem a </w:t>
      </w:r>
      <w:r w:rsidRPr="002E0C50">
        <w:t>HST014_Parametrizar Declaração</w:t>
      </w:r>
      <w:r>
        <w:t>.</w:t>
      </w:r>
    </w:p>
  </w:footnote>
  <w:footnote w:id="2">
    <w:p w14:paraId="325DEBD8" w14:textId="77777777" w:rsidR="00F940F6" w:rsidRDefault="00F940F6" w:rsidP="00A7260C">
      <w:pPr>
        <w:pStyle w:val="Textodenotaderodap"/>
      </w:pPr>
      <w:r>
        <w:rPr>
          <w:rStyle w:val="Refdenotaderodap"/>
        </w:rPr>
        <w:footnoteRef/>
      </w:r>
      <w:r>
        <w:t xml:space="preserve"> Detalhamento da informações, serão contidas nas estória que chamarem a </w:t>
      </w:r>
      <w:r w:rsidRPr="002E0C50">
        <w:t>HST014_Parametrizar Declaração</w:t>
      </w:r>
      <w:r>
        <w:t>.</w:t>
      </w:r>
    </w:p>
  </w:footnote>
  <w:footnote w:id="3">
    <w:p w14:paraId="7F817624" w14:textId="77777777" w:rsidR="00F940F6" w:rsidRDefault="00F940F6" w:rsidP="009A3374">
      <w:pPr>
        <w:pStyle w:val="Textodenotaderodap"/>
      </w:pPr>
      <w:r>
        <w:rPr>
          <w:rStyle w:val="Refdenotaderodap"/>
        </w:rPr>
        <w:footnoteRef/>
      </w:r>
      <w:r>
        <w:t xml:space="preserve"> Detalhamento da informações, serão contidas nas estória que chamarem a </w:t>
      </w:r>
      <w:r w:rsidRPr="002E0C50">
        <w:t>HST014_Parametrizar Declaração</w:t>
      </w:r>
      <w:r>
        <w:t>.</w:t>
      </w:r>
    </w:p>
  </w:footnote>
  <w:footnote w:id="4">
    <w:p w14:paraId="74BED0FE" w14:textId="77777777" w:rsidR="00F940F6" w:rsidRDefault="00F940F6" w:rsidP="009A3374">
      <w:pPr>
        <w:pStyle w:val="Textodenotaderodap"/>
      </w:pPr>
      <w:r>
        <w:rPr>
          <w:rStyle w:val="Refdenotaderodap"/>
        </w:rPr>
        <w:footnoteRef/>
      </w:r>
      <w:r>
        <w:t xml:space="preserve"> Detalhamento da informações, serão contidas nas estória que chamarem a </w:t>
      </w:r>
      <w:r w:rsidRPr="002E0C50">
        <w:t>HST014_Parametrizar Declaração</w:t>
      </w:r>
      <w: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F940F6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F940F6" w:rsidRPr="0017543C" w:rsidRDefault="00F940F6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pt;height:41.25pt" o:ole="">
                <v:imagedata r:id="rId1" o:title=""/>
              </v:shape>
              <o:OLEObject Type="Embed" ProgID="PBrush" ShapeID="_x0000_i1025" DrawAspect="Content" ObjectID="_1631516400" r:id="rId2"/>
            </w:object>
          </w:r>
        </w:p>
      </w:tc>
      <w:tc>
        <w:tcPr>
          <w:tcW w:w="4111" w:type="dxa"/>
          <w:vAlign w:val="center"/>
        </w:tcPr>
        <w:p w14:paraId="2CC77D67" w14:textId="1E9B5FF0" w:rsidR="00F940F6" w:rsidRPr="00C6532E" w:rsidRDefault="00F940F6" w:rsidP="00EA0D85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014 – Parametrizar Declaração</w:t>
          </w:r>
        </w:p>
      </w:tc>
      <w:tc>
        <w:tcPr>
          <w:tcW w:w="3260" w:type="dxa"/>
          <w:vAlign w:val="center"/>
        </w:tcPr>
        <w:p w14:paraId="7C22B301" w14:textId="6B6D790E" w:rsidR="00F940F6" w:rsidRPr="004A2AAB" w:rsidRDefault="00F940F6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F940F6" w:rsidRPr="004A2AAB" w:rsidRDefault="00F940F6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F940F6" w:rsidRDefault="00F940F6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F940F6" w:rsidRDefault="00F940F6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F940F6" w:rsidRDefault="00F940F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58D26E7"/>
    <w:multiLevelType w:val="multilevel"/>
    <w:tmpl w:val="5BFC5D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72077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5">
    <w:nsid w:val="135F5AE3"/>
    <w:multiLevelType w:val="multilevel"/>
    <w:tmpl w:val="941469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4244D3D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0377AB"/>
    <w:multiLevelType w:val="multilevel"/>
    <w:tmpl w:val="DD8E0B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C34024E"/>
    <w:multiLevelType w:val="hybridMultilevel"/>
    <w:tmpl w:val="0F7085D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0">
    <w:nsid w:val="322E51CC"/>
    <w:multiLevelType w:val="hybridMultilevel"/>
    <w:tmpl w:val="213C7EC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27F7FF6"/>
    <w:multiLevelType w:val="hybridMultilevel"/>
    <w:tmpl w:val="F3BCF8FE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>
    <w:nsid w:val="37ED494A"/>
    <w:multiLevelType w:val="hybridMultilevel"/>
    <w:tmpl w:val="A84E56E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4">
    <w:nsid w:val="39C57B46"/>
    <w:multiLevelType w:val="multilevel"/>
    <w:tmpl w:val="0CDCA1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B0328C5"/>
    <w:multiLevelType w:val="hybridMultilevel"/>
    <w:tmpl w:val="234C65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CD226B"/>
    <w:multiLevelType w:val="hybridMultilevel"/>
    <w:tmpl w:val="58F05FD4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>
    <w:nsid w:val="40DA2DD1"/>
    <w:multiLevelType w:val="multilevel"/>
    <w:tmpl w:val="D95A110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4CB6B9A"/>
    <w:multiLevelType w:val="hybridMultilevel"/>
    <w:tmpl w:val="5F56BA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1">
    <w:nsid w:val="4CF51E6B"/>
    <w:multiLevelType w:val="multilevel"/>
    <w:tmpl w:val="3C3C49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4DFD244D"/>
    <w:multiLevelType w:val="hybridMultilevel"/>
    <w:tmpl w:val="9DD69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B83F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5">
    <w:nsid w:val="50AC20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7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560B2BDF"/>
    <w:multiLevelType w:val="hybridMultilevel"/>
    <w:tmpl w:val="E73A4E6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67505C8"/>
    <w:multiLevelType w:val="multilevel"/>
    <w:tmpl w:val="75220D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581C047C"/>
    <w:multiLevelType w:val="hybridMultilevel"/>
    <w:tmpl w:val="5D12F66E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1">
    <w:nsid w:val="5CE92D89"/>
    <w:multiLevelType w:val="multilevel"/>
    <w:tmpl w:val="1940FC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4">
    <w:nsid w:val="6B74048C"/>
    <w:multiLevelType w:val="hybridMultilevel"/>
    <w:tmpl w:val="581805B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6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7">
    <w:nsid w:val="7C7B55B4"/>
    <w:multiLevelType w:val="hybridMultilevel"/>
    <w:tmpl w:val="2DE056B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7CF46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6"/>
  </w:num>
  <w:num w:numId="2">
    <w:abstractNumId w:val="27"/>
  </w:num>
  <w:num w:numId="3">
    <w:abstractNumId w:val="8"/>
  </w:num>
  <w:num w:numId="4">
    <w:abstractNumId w:val="40"/>
  </w:num>
  <w:num w:numId="5">
    <w:abstractNumId w:val="6"/>
  </w:num>
  <w:num w:numId="6">
    <w:abstractNumId w:val="39"/>
  </w:num>
  <w:num w:numId="7">
    <w:abstractNumId w:val="15"/>
  </w:num>
  <w:num w:numId="8">
    <w:abstractNumId w:val="7"/>
  </w:num>
  <w:num w:numId="9">
    <w:abstractNumId w:val="5"/>
  </w:num>
  <w:num w:numId="10">
    <w:abstractNumId w:val="30"/>
  </w:num>
  <w:num w:numId="11">
    <w:abstractNumId w:val="21"/>
  </w:num>
  <w:num w:numId="12">
    <w:abstractNumId w:val="29"/>
  </w:num>
  <w:num w:numId="13">
    <w:abstractNumId w:val="19"/>
  </w:num>
  <w:num w:numId="14">
    <w:abstractNumId w:val="10"/>
  </w:num>
  <w:num w:numId="15">
    <w:abstractNumId w:val="34"/>
  </w:num>
  <w:num w:numId="16">
    <w:abstractNumId w:val="9"/>
  </w:num>
  <w:num w:numId="17">
    <w:abstractNumId w:val="11"/>
  </w:num>
  <w:num w:numId="18">
    <w:abstractNumId w:val="16"/>
  </w:num>
  <w:num w:numId="19">
    <w:abstractNumId w:val="22"/>
  </w:num>
  <w:num w:numId="20">
    <w:abstractNumId w:val="37"/>
  </w:num>
  <w:num w:numId="21">
    <w:abstractNumId w:val="2"/>
  </w:num>
  <w:num w:numId="22">
    <w:abstractNumId w:val="12"/>
  </w:num>
  <w:num w:numId="23">
    <w:abstractNumId w:val="38"/>
  </w:num>
  <w:num w:numId="24">
    <w:abstractNumId w:val="25"/>
  </w:num>
  <w:num w:numId="25">
    <w:abstractNumId w:val="17"/>
  </w:num>
  <w:num w:numId="26">
    <w:abstractNumId w:val="32"/>
  </w:num>
  <w:num w:numId="27">
    <w:abstractNumId w:val="3"/>
  </w:num>
  <w:num w:numId="28">
    <w:abstractNumId w:val="23"/>
  </w:num>
  <w:num w:numId="29">
    <w:abstractNumId w:val="31"/>
  </w:num>
  <w:num w:numId="30">
    <w:abstractNumId w:val="14"/>
  </w:num>
  <w:num w:numId="31">
    <w:abstractNumId w:val="18"/>
  </w:num>
  <w:num w:numId="32">
    <w:abstractNumId w:val="2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4B51"/>
    <w:rsid w:val="00004F8B"/>
    <w:rsid w:val="00006075"/>
    <w:rsid w:val="0000651D"/>
    <w:rsid w:val="00006AFC"/>
    <w:rsid w:val="0001114E"/>
    <w:rsid w:val="0001571F"/>
    <w:rsid w:val="000171C6"/>
    <w:rsid w:val="000205C3"/>
    <w:rsid w:val="000215DC"/>
    <w:rsid w:val="00022F50"/>
    <w:rsid w:val="00025925"/>
    <w:rsid w:val="000263F7"/>
    <w:rsid w:val="00030781"/>
    <w:rsid w:val="00032841"/>
    <w:rsid w:val="00040855"/>
    <w:rsid w:val="00040BF4"/>
    <w:rsid w:val="00042373"/>
    <w:rsid w:val="00043858"/>
    <w:rsid w:val="0005064B"/>
    <w:rsid w:val="000514D4"/>
    <w:rsid w:val="00051F92"/>
    <w:rsid w:val="00052B79"/>
    <w:rsid w:val="0006016B"/>
    <w:rsid w:val="000610FE"/>
    <w:rsid w:val="00061F5D"/>
    <w:rsid w:val="000628DE"/>
    <w:rsid w:val="00063883"/>
    <w:rsid w:val="0006486D"/>
    <w:rsid w:val="000656C5"/>
    <w:rsid w:val="00065C98"/>
    <w:rsid w:val="00066182"/>
    <w:rsid w:val="00072269"/>
    <w:rsid w:val="00072F72"/>
    <w:rsid w:val="00076318"/>
    <w:rsid w:val="0007671A"/>
    <w:rsid w:val="000772BC"/>
    <w:rsid w:val="00080AD9"/>
    <w:rsid w:val="000825ED"/>
    <w:rsid w:val="000832FE"/>
    <w:rsid w:val="00084624"/>
    <w:rsid w:val="00090304"/>
    <w:rsid w:val="000926DE"/>
    <w:rsid w:val="0009796C"/>
    <w:rsid w:val="00097BF2"/>
    <w:rsid w:val="000A00D4"/>
    <w:rsid w:val="000A01B5"/>
    <w:rsid w:val="000A054B"/>
    <w:rsid w:val="000A0B1F"/>
    <w:rsid w:val="000A1227"/>
    <w:rsid w:val="000A3B11"/>
    <w:rsid w:val="000A43F8"/>
    <w:rsid w:val="000A5B48"/>
    <w:rsid w:val="000B038B"/>
    <w:rsid w:val="000B19AD"/>
    <w:rsid w:val="000B2C14"/>
    <w:rsid w:val="000B4B76"/>
    <w:rsid w:val="000B5692"/>
    <w:rsid w:val="000B624B"/>
    <w:rsid w:val="000C03AE"/>
    <w:rsid w:val="000C0B01"/>
    <w:rsid w:val="000C3B7B"/>
    <w:rsid w:val="000C6128"/>
    <w:rsid w:val="000D2F33"/>
    <w:rsid w:val="000D367A"/>
    <w:rsid w:val="000D6620"/>
    <w:rsid w:val="000E0D1E"/>
    <w:rsid w:val="000E10A0"/>
    <w:rsid w:val="000E4445"/>
    <w:rsid w:val="000E489E"/>
    <w:rsid w:val="000E5674"/>
    <w:rsid w:val="000E5F1F"/>
    <w:rsid w:val="000E660D"/>
    <w:rsid w:val="000E7293"/>
    <w:rsid w:val="000F02BA"/>
    <w:rsid w:val="000F1575"/>
    <w:rsid w:val="000F56D8"/>
    <w:rsid w:val="000F6540"/>
    <w:rsid w:val="000F7E2D"/>
    <w:rsid w:val="00100368"/>
    <w:rsid w:val="00100695"/>
    <w:rsid w:val="0010280B"/>
    <w:rsid w:val="00102F91"/>
    <w:rsid w:val="00103E9E"/>
    <w:rsid w:val="001070F4"/>
    <w:rsid w:val="0010717B"/>
    <w:rsid w:val="001079A7"/>
    <w:rsid w:val="00107BA0"/>
    <w:rsid w:val="00110BB0"/>
    <w:rsid w:val="00111CDD"/>
    <w:rsid w:val="00112035"/>
    <w:rsid w:val="00115D45"/>
    <w:rsid w:val="00120056"/>
    <w:rsid w:val="00121D77"/>
    <w:rsid w:val="001227F3"/>
    <w:rsid w:val="00122F06"/>
    <w:rsid w:val="00125048"/>
    <w:rsid w:val="001254C2"/>
    <w:rsid w:val="0013080E"/>
    <w:rsid w:val="001316B2"/>
    <w:rsid w:val="00132D20"/>
    <w:rsid w:val="00134450"/>
    <w:rsid w:val="001346CA"/>
    <w:rsid w:val="001348D6"/>
    <w:rsid w:val="00135D31"/>
    <w:rsid w:val="00136C1B"/>
    <w:rsid w:val="001418E1"/>
    <w:rsid w:val="00142655"/>
    <w:rsid w:val="001431C6"/>
    <w:rsid w:val="00143AE0"/>
    <w:rsid w:val="00143D94"/>
    <w:rsid w:val="0014544C"/>
    <w:rsid w:val="00145CE1"/>
    <w:rsid w:val="0014605A"/>
    <w:rsid w:val="00146CA7"/>
    <w:rsid w:val="001528CA"/>
    <w:rsid w:val="00157E00"/>
    <w:rsid w:val="00157E66"/>
    <w:rsid w:val="00161ABA"/>
    <w:rsid w:val="001635FE"/>
    <w:rsid w:val="001653E6"/>
    <w:rsid w:val="00165A72"/>
    <w:rsid w:val="00165B69"/>
    <w:rsid w:val="001701BE"/>
    <w:rsid w:val="0017331A"/>
    <w:rsid w:val="001738CF"/>
    <w:rsid w:val="001742A0"/>
    <w:rsid w:val="00174B5F"/>
    <w:rsid w:val="0017696D"/>
    <w:rsid w:val="001825D0"/>
    <w:rsid w:val="00182ECD"/>
    <w:rsid w:val="00184B03"/>
    <w:rsid w:val="00185C82"/>
    <w:rsid w:val="0019233D"/>
    <w:rsid w:val="001927C0"/>
    <w:rsid w:val="00193996"/>
    <w:rsid w:val="0019459B"/>
    <w:rsid w:val="0019465F"/>
    <w:rsid w:val="001A16A7"/>
    <w:rsid w:val="001A2545"/>
    <w:rsid w:val="001A309F"/>
    <w:rsid w:val="001A6675"/>
    <w:rsid w:val="001A69FC"/>
    <w:rsid w:val="001A73BB"/>
    <w:rsid w:val="001A75F1"/>
    <w:rsid w:val="001A77F8"/>
    <w:rsid w:val="001B07B4"/>
    <w:rsid w:val="001B39E3"/>
    <w:rsid w:val="001B3A10"/>
    <w:rsid w:val="001B5C4E"/>
    <w:rsid w:val="001C15FC"/>
    <w:rsid w:val="001C2642"/>
    <w:rsid w:val="001C2717"/>
    <w:rsid w:val="001C604A"/>
    <w:rsid w:val="001D0F14"/>
    <w:rsid w:val="001D1AD9"/>
    <w:rsid w:val="001D202C"/>
    <w:rsid w:val="001D3F75"/>
    <w:rsid w:val="001D466A"/>
    <w:rsid w:val="001D4B34"/>
    <w:rsid w:val="001D510C"/>
    <w:rsid w:val="001D6958"/>
    <w:rsid w:val="001D7362"/>
    <w:rsid w:val="001D7782"/>
    <w:rsid w:val="001E33E8"/>
    <w:rsid w:val="001E5A61"/>
    <w:rsid w:val="001E5FCB"/>
    <w:rsid w:val="001F079D"/>
    <w:rsid w:val="001F083F"/>
    <w:rsid w:val="001F0D2C"/>
    <w:rsid w:val="001F1269"/>
    <w:rsid w:val="001F1623"/>
    <w:rsid w:val="001F1A4C"/>
    <w:rsid w:val="001F1C16"/>
    <w:rsid w:val="001F3225"/>
    <w:rsid w:val="001F3BFC"/>
    <w:rsid w:val="001F430F"/>
    <w:rsid w:val="001F52B7"/>
    <w:rsid w:val="001F6169"/>
    <w:rsid w:val="001F6C31"/>
    <w:rsid w:val="00200473"/>
    <w:rsid w:val="002019C4"/>
    <w:rsid w:val="002028D7"/>
    <w:rsid w:val="00205203"/>
    <w:rsid w:val="002126C5"/>
    <w:rsid w:val="00213558"/>
    <w:rsid w:val="0021720D"/>
    <w:rsid w:val="0021764A"/>
    <w:rsid w:val="00220632"/>
    <w:rsid w:val="00221EAB"/>
    <w:rsid w:val="00225616"/>
    <w:rsid w:val="002264A6"/>
    <w:rsid w:val="0023318E"/>
    <w:rsid w:val="00234A5B"/>
    <w:rsid w:val="0023598C"/>
    <w:rsid w:val="002359C8"/>
    <w:rsid w:val="00236123"/>
    <w:rsid w:val="00237FE8"/>
    <w:rsid w:val="002417DF"/>
    <w:rsid w:val="0024203F"/>
    <w:rsid w:val="00242E02"/>
    <w:rsid w:val="002440C9"/>
    <w:rsid w:val="002446C3"/>
    <w:rsid w:val="002518C9"/>
    <w:rsid w:val="00251AF0"/>
    <w:rsid w:val="0025482F"/>
    <w:rsid w:val="00255006"/>
    <w:rsid w:val="002554E4"/>
    <w:rsid w:val="00257C46"/>
    <w:rsid w:val="00257F1E"/>
    <w:rsid w:val="002614BA"/>
    <w:rsid w:val="0026183F"/>
    <w:rsid w:val="0026623D"/>
    <w:rsid w:val="00266BFA"/>
    <w:rsid w:val="00267DC7"/>
    <w:rsid w:val="002712B3"/>
    <w:rsid w:val="00280149"/>
    <w:rsid w:val="00282745"/>
    <w:rsid w:val="00282A5C"/>
    <w:rsid w:val="002863AB"/>
    <w:rsid w:val="00287290"/>
    <w:rsid w:val="00287B79"/>
    <w:rsid w:val="00287BE3"/>
    <w:rsid w:val="00290B40"/>
    <w:rsid w:val="00291229"/>
    <w:rsid w:val="00292E97"/>
    <w:rsid w:val="002948E9"/>
    <w:rsid w:val="00294C89"/>
    <w:rsid w:val="002979C1"/>
    <w:rsid w:val="002A0B69"/>
    <w:rsid w:val="002A31DE"/>
    <w:rsid w:val="002A4A24"/>
    <w:rsid w:val="002A5998"/>
    <w:rsid w:val="002A775A"/>
    <w:rsid w:val="002A7E96"/>
    <w:rsid w:val="002A7F44"/>
    <w:rsid w:val="002B0227"/>
    <w:rsid w:val="002B0CA1"/>
    <w:rsid w:val="002B110B"/>
    <w:rsid w:val="002B1554"/>
    <w:rsid w:val="002B1BA9"/>
    <w:rsid w:val="002B1BFB"/>
    <w:rsid w:val="002B4DE5"/>
    <w:rsid w:val="002B5490"/>
    <w:rsid w:val="002B70C3"/>
    <w:rsid w:val="002B7762"/>
    <w:rsid w:val="002C32C2"/>
    <w:rsid w:val="002C702F"/>
    <w:rsid w:val="002D1CAA"/>
    <w:rsid w:val="002D21B7"/>
    <w:rsid w:val="002D44DB"/>
    <w:rsid w:val="002E0C50"/>
    <w:rsid w:val="002E25BC"/>
    <w:rsid w:val="002E2C2B"/>
    <w:rsid w:val="002E6E41"/>
    <w:rsid w:val="002E7E4E"/>
    <w:rsid w:val="002F0D4C"/>
    <w:rsid w:val="002F3B17"/>
    <w:rsid w:val="002F3F8F"/>
    <w:rsid w:val="002F435D"/>
    <w:rsid w:val="002F54B7"/>
    <w:rsid w:val="002F6C9A"/>
    <w:rsid w:val="002F7992"/>
    <w:rsid w:val="003004EA"/>
    <w:rsid w:val="00301505"/>
    <w:rsid w:val="0030370F"/>
    <w:rsid w:val="0030499E"/>
    <w:rsid w:val="00304EBC"/>
    <w:rsid w:val="003053E1"/>
    <w:rsid w:val="00312012"/>
    <w:rsid w:val="0031576C"/>
    <w:rsid w:val="0031793E"/>
    <w:rsid w:val="00317BA1"/>
    <w:rsid w:val="0032022F"/>
    <w:rsid w:val="00322EBD"/>
    <w:rsid w:val="00326FC1"/>
    <w:rsid w:val="0032720B"/>
    <w:rsid w:val="00327733"/>
    <w:rsid w:val="00330CA7"/>
    <w:rsid w:val="00331AEC"/>
    <w:rsid w:val="00332B3F"/>
    <w:rsid w:val="00332D08"/>
    <w:rsid w:val="00333F4A"/>
    <w:rsid w:val="00334710"/>
    <w:rsid w:val="0033587E"/>
    <w:rsid w:val="003364C3"/>
    <w:rsid w:val="00337531"/>
    <w:rsid w:val="0033793F"/>
    <w:rsid w:val="003419D8"/>
    <w:rsid w:val="00341AD3"/>
    <w:rsid w:val="00342AFD"/>
    <w:rsid w:val="00344F6E"/>
    <w:rsid w:val="003465F9"/>
    <w:rsid w:val="00347052"/>
    <w:rsid w:val="0035123B"/>
    <w:rsid w:val="00353104"/>
    <w:rsid w:val="00353CEF"/>
    <w:rsid w:val="003562D2"/>
    <w:rsid w:val="0035649F"/>
    <w:rsid w:val="00360940"/>
    <w:rsid w:val="00362959"/>
    <w:rsid w:val="0036721C"/>
    <w:rsid w:val="00370754"/>
    <w:rsid w:val="003716C2"/>
    <w:rsid w:val="00371728"/>
    <w:rsid w:val="003722A4"/>
    <w:rsid w:val="00372BD4"/>
    <w:rsid w:val="003733A1"/>
    <w:rsid w:val="00375A22"/>
    <w:rsid w:val="003769A3"/>
    <w:rsid w:val="00380B3E"/>
    <w:rsid w:val="00382B08"/>
    <w:rsid w:val="00383088"/>
    <w:rsid w:val="003833F0"/>
    <w:rsid w:val="003834B2"/>
    <w:rsid w:val="00392629"/>
    <w:rsid w:val="003934FC"/>
    <w:rsid w:val="003950CD"/>
    <w:rsid w:val="00397E0F"/>
    <w:rsid w:val="00397E54"/>
    <w:rsid w:val="003A2211"/>
    <w:rsid w:val="003A2340"/>
    <w:rsid w:val="003A242C"/>
    <w:rsid w:val="003A25BB"/>
    <w:rsid w:val="003A35A9"/>
    <w:rsid w:val="003A39DE"/>
    <w:rsid w:val="003A650B"/>
    <w:rsid w:val="003B0E06"/>
    <w:rsid w:val="003B3DCC"/>
    <w:rsid w:val="003B3F51"/>
    <w:rsid w:val="003B5BFD"/>
    <w:rsid w:val="003B6291"/>
    <w:rsid w:val="003B6994"/>
    <w:rsid w:val="003B7941"/>
    <w:rsid w:val="003C0C12"/>
    <w:rsid w:val="003C5192"/>
    <w:rsid w:val="003C6605"/>
    <w:rsid w:val="003D039F"/>
    <w:rsid w:val="003D2DF1"/>
    <w:rsid w:val="003D4B4C"/>
    <w:rsid w:val="003D5767"/>
    <w:rsid w:val="003D5FFF"/>
    <w:rsid w:val="003D6F6E"/>
    <w:rsid w:val="003D7575"/>
    <w:rsid w:val="003E16B7"/>
    <w:rsid w:val="003E32A4"/>
    <w:rsid w:val="003E353E"/>
    <w:rsid w:val="003E4921"/>
    <w:rsid w:val="003E504A"/>
    <w:rsid w:val="003E5072"/>
    <w:rsid w:val="003E5E5E"/>
    <w:rsid w:val="003E75D7"/>
    <w:rsid w:val="003E76FB"/>
    <w:rsid w:val="003F01E8"/>
    <w:rsid w:val="003F2380"/>
    <w:rsid w:val="003F3D3D"/>
    <w:rsid w:val="003F4800"/>
    <w:rsid w:val="003F629D"/>
    <w:rsid w:val="003F78ED"/>
    <w:rsid w:val="00402755"/>
    <w:rsid w:val="00402FB3"/>
    <w:rsid w:val="00403D68"/>
    <w:rsid w:val="004047DB"/>
    <w:rsid w:val="00410B9D"/>
    <w:rsid w:val="00413205"/>
    <w:rsid w:val="004166D4"/>
    <w:rsid w:val="004170F9"/>
    <w:rsid w:val="0042152C"/>
    <w:rsid w:val="00423475"/>
    <w:rsid w:val="00425BC6"/>
    <w:rsid w:val="0042629D"/>
    <w:rsid w:val="00427294"/>
    <w:rsid w:val="00430463"/>
    <w:rsid w:val="004308BB"/>
    <w:rsid w:val="00430A25"/>
    <w:rsid w:val="00430B46"/>
    <w:rsid w:val="004310AF"/>
    <w:rsid w:val="00431294"/>
    <w:rsid w:val="0043136A"/>
    <w:rsid w:val="00433728"/>
    <w:rsid w:val="0043456A"/>
    <w:rsid w:val="00437565"/>
    <w:rsid w:val="00441F6B"/>
    <w:rsid w:val="00445457"/>
    <w:rsid w:val="00450818"/>
    <w:rsid w:val="004513D3"/>
    <w:rsid w:val="004542A3"/>
    <w:rsid w:val="004548EB"/>
    <w:rsid w:val="00455881"/>
    <w:rsid w:val="0046238A"/>
    <w:rsid w:val="0046482F"/>
    <w:rsid w:val="00466C18"/>
    <w:rsid w:val="004672D2"/>
    <w:rsid w:val="00467605"/>
    <w:rsid w:val="00470564"/>
    <w:rsid w:val="00473232"/>
    <w:rsid w:val="00474268"/>
    <w:rsid w:val="00476E64"/>
    <w:rsid w:val="00477865"/>
    <w:rsid w:val="00480B53"/>
    <w:rsid w:val="0048296C"/>
    <w:rsid w:val="00484037"/>
    <w:rsid w:val="004919A9"/>
    <w:rsid w:val="00491E8C"/>
    <w:rsid w:val="00494B6D"/>
    <w:rsid w:val="004A1DAD"/>
    <w:rsid w:val="004A1FBA"/>
    <w:rsid w:val="004A464E"/>
    <w:rsid w:val="004A4D97"/>
    <w:rsid w:val="004A6B65"/>
    <w:rsid w:val="004A6CD5"/>
    <w:rsid w:val="004B4B85"/>
    <w:rsid w:val="004B5945"/>
    <w:rsid w:val="004B6D67"/>
    <w:rsid w:val="004B6E5C"/>
    <w:rsid w:val="004C00BD"/>
    <w:rsid w:val="004C0512"/>
    <w:rsid w:val="004C3E38"/>
    <w:rsid w:val="004C4B88"/>
    <w:rsid w:val="004C7131"/>
    <w:rsid w:val="004C76D1"/>
    <w:rsid w:val="004D0731"/>
    <w:rsid w:val="004D7401"/>
    <w:rsid w:val="004E004A"/>
    <w:rsid w:val="004E173F"/>
    <w:rsid w:val="004E22F7"/>
    <w:rsid w:val="004E4592"/>
    <w:rsid w:val="004E55E7"/>
    <w:rsid w:val="004E6355"/>
    <w:rsid w:val="004F094C"/>
    <w:rsid w:val="004F39B7"/>
    <w:rsid w:val="004F5F85"/>
    <w:rsid w:val="00500D40"/>
    <w:rsid w:val="00500ED2"/>
    <w:rsid w:val="005012F9"/>
    <w:rsid w:val="005015CA"/>
    <w:rsid w:val="00501603"/>
    <w:rsid w:val="00501B1F"/>
    <w:rsid w:val="00506FCD"/>
    <w:rsid w:val="005079D4"/>
    <w:rsid w:val="0051057B"/>
    <w:rsid w:val="005142DA"/>
    <w:rsid w:val="0051492F"/>
    <w:rsid w:val="00514C38"/>
    <w:rsid w:val="00515552"/>
    <w:rsid w:val="00515FBB"/>
    <w:rsid w:val="005205D9"/>
    <w:rsid w:val="00520803"/>
    <w:rsid w:val="0052229A"/>
    <w:rsid w:val="005224A2"/>
    <w:rsid w:val="00525A01"/>
    <w:rsid w:val="005271AF"/>
    <w:rsid w:val="00527F6D"/>
    <w:rsid w:val="00532649"/>
    <w:rsid w:val="00532CB9"/>
    <w:rsid w:val="00540F6D"/>
    <w:rsid w:val="005412D5"/>
    <w:rsid w:val="005426C1"/>
    <w:rsid w:val="0054422A"/>
    <w:rsid w:val="00545ACA"/>
    <w:rsid w:val="00546407"/>
    <w:rsid w:val="0054724C"/>
    <w:rsid w:val="00552B0C"/>
    <w:rsid w:val="00552E0B"/>
    <w:rsid w:val="00554E1D"/>
    <w:rsid w:val="0056045C"/>
    <w:rsid w:val="00563F98"/>
    <w:rsid w:val="00564768"/>
    <w:rsid w:val="00565E21"/>
    <w:rsid w:val="00566743"/>
    <w:rsid w:val="00567041"/>
    <w:rsid w:val="0056747B"/>
    <w:rsid w:val="005711B6"/>
    <w:rsid w:val="00572518"/>
    <w:rsid w:val="0057279B"/>
    <w:rsid w:val="005764C6"/>
    <w:rsid w:val="005835CE"/>
    <w:rsid w:val="00586708"/>
    <w:rsid w:val="00586C0A"/>
    <w:rsid w:val="00591EE6"/>
    <w:rsid w:val="005932D4"/>
    <w:rsid w:val="00596253"/>
    <w:rsid w:val="005A0224"/>
    <w:rsid w:val="005A1A0E"/>
    <w:rsid w:val="005A3929"/>
    <w:rsid w:val="005A4527"/>
    <w:rsid w:val="005A6505"/>
    <w:rsid w:val="005A7493"/>
    <w:rsid w:val="005B419F"/>
    <w:rsid w:val="005B660B"/>
    <w:rsid w:val="005B77D4"/>
    <w:rsid w:val="005C7951"/>
    <w:rsid w:val="005C7DE1"/>
    <w:rsid w:val="005D1DA6"/>
    <w:rsid w:val="005D4539"/>
    <w:rsid w:val="005D5EC3"/>
    <w:rsid w:val="005E057C"/>
    <w:rsid w:val="005E1A06"/>
    <w:rsid w:val="005E4A27"/>
    <w:rsid w:val="005E4DAD"/>
    <w:rsid w:val="005E4E8D"/>
    <w:rsid w:val="005E77FA"/>
    <w:rsid w:val="005F3223"/>
    <w:rsid w:val="005F6896"/>
    <w:rsid w:val="00600A3E"/>
    <w:rsid w:val="0060176A"/>
    <w:rsid w:val="0060299B"/>
    <w:rsid w:val="006059B9"/>
    <w:rsid w:val="00605E8A"/>
    <w:rsid w:val="0060628F"/>
    <w:rsid w:val="00607DD9"/>
    <w:rsid w:val="006148E4"/>
    <w:rsid w:val="00614C81"/>
    <w:rsid w:val="00617E79"/>
    <w:rsid w:val="00621C83"/>
    <w:rsid w:val="006271D7"/>
    <w:rsid w:val="00641E9F"/>
    <w:rsid w:val="006454A2"/>
    <w:rsid w:val="00646444"/>
    <w:rsid w:val="006468DC"/>
    <w:rsid w:val="00647C03"/>
    <w:rsid w:val="006507A2"/>
    <w:rsid w:val="00650F2A"/>
    <w:rsid w:val="00651E69"/>
    <w:rsid w:val="0065342B"/>
    <w:rsid w:val="00654E1A"/>
    <w:rsid w:val="00655218"/>
    <w:rsid w:val="00655914"/>
    <w:rsid w:val="00655E52"/>
    <w:rsid w:val="006571F2"/>
    <w:rsid w:val="006661A7"/>
    <w:rsid w:val="00666304"/>
    <w:rsid w:val="00666B54"/>
    <w:rsid w:val="006713A9"/>
    <w:rsid w:val="00671715"/>
    <w:rsid w:val="00672128"/>
    <w:rsid w:val="00672623"/>
    <w:rsid w:val="0067428A"/>
    <w:rsid w:val="00675004"/>
    <w:rsid w:val="00676811"/>
    <w:rsid w:val="00677A54"/>
    <w:rsid w:val="0068084B"/>
    <w:rsid w:val="0068246E"/>
    <w:rsid w:val="00683268"/>
    <w:rsid w:val="00684905"/>
    <w:rsid w:val="006850FA"/>
    <w:rsid w:val="0068572C"/>
    <w:rsid w:val="00687599"/>
    <w:rsid w:val="00690084"/>
    <w:rsid w:val="00691541"/>
    <w:rsid w:val="00691BDE"/>
    <w:rsid w:val="006935BD"/>
    <w:rsid w:val="00694462"/>
    <w:rsid w:val="006959CB"/>
    <w:rsid w:val="006B132D"/>
    <w:rsid w:val="006B1FB8"/>
    <w:rsid w:val="006B3090"/>
    <w:rsid w:val="006B5A95"/>
    <w:rsid w:val="006B6098"/>
    <w:rsid w:val="006B7A75"/>
    <w:rsid w:val="006C6B04"/>
    <w:rsid w:val="006C7F0F"/>
    <w:rsid w:val="006D13B8"/>
    <w:rsid w:val="006D220C"/>
    <w:rsid w:val="006D7627"/>
    <w:rsid w:val="006D7B16"/>
    <w:rsid w:val="006E047E"/>
    <w:rsid w:val="006E2521"/>
    <w:rsid w:val="006E3414"/>
    <w:rsid w:val="006E5559"/>
    <w:rsid w:val="006E721D"/>
    <w:rsid w:val="006F2551"/>
    <w:rsid w:val="006F2B59"/>
    <w:rsid w:val="006F2D64"/>
    <w:rsid w:val="006F352F"/>
    <w:rsid w:val="006F5804"/>
    <w:rsid w:val="006F6A5E"/>
    <w:rsid w:val="007011EB"/>
    <w:rsid w:val="00710361"/>
    <w:rsid w:val="0071116C"/>
    <w:rsid w:val="007112FF"/>
    <w:rsid w:val="00714E49"/>
    <w:rsid w:val="00715EB8"/>
    <w:rsid w:val="00716230"/>
    <w:rsid w:val="00722B2E"/>
    <w:rsid w:val="00723790"/>
    <w:rsid w:val="007262FA"/>
    <w:rsid w:val="0072666C"/>
    <w:rsid w:val="00726C31"/>
    <w:rsid w:val="007270C1"/>
    <w:rsid w:val="00727873"/>
    <w:rsid w:val="007303C6"/>
    <w:rsid w:val="00735FFA"/>
    <w:rsid w:val="00737F56"/>
    <w:rsid w:val="0074070B"/>
    <w:rsid w:val="007467A1"/>
    <w:rsid w:val="0075008C"/>
    <w:rsid w:val="007511C0"/>
    <w:rsid w:val="0075136C"/>
    <w:rsid w:val="00751510"/>
    <w:rsid w:val="00751B19"/>
    <w:rsid w:val="00755612"/>
    <w:rsid w:val="007565DE"/>
    <w:rsid w:val="007569F0"/>
    <w:rsid w:val="00756E52"/>
    <w:rsid w:val="00757A62"/>
    <w:rsid w:val="00763AAB"/>
    <w:rsid w:val="0076485A"/>
    <w:rsid w:val="00764E8A"/>
    <w:rsid w:val="00765709"/>
    <w:rsid w:val="00765F5E"/>
    <w:rsid w:val="00766202"/>
    <w:rsid w:val="00766665"/>
    <w:rsid w:val="00771810"/>
    <w:rsid w:val="00771B74"/>
    <w:rsid w:val="00773231"/>
    <w:rsid w:val="007749F3"/>
    <w:rsid w:val="007811DE"/>
    <w:rsid w:val="0078170B"/>
    <w:rsid w:val="00782404"/>
    <w:rsid w:val="00783888"/>
    <w:rsid w:val="00785945"/>
    <w:rsid w:val="00786011"/>
    <w:rsid w:val="00786174"/>
    <w:rsid w:val="007867B5"/>
    <w:rsid w:val="00787D9E"/>
    <w:rsid w:val="007908CF"/>
    <w:rsid w:val="0079091B"/>
    <w:rsid w:val="00790F8E"/>
    <w:rsid w:val="0079149E"/>
    <w:rsid w:val="00791B63"/>
    <w:rsid w:val="0079627D"/>
    <w:rsid w:val="00796BB2"/>
    <w:rsid w:val="007A1EDD"/>
    <w:rsid w:val="007A27C8"/>
    <w:rsid w:val="007A3A8D"/>
    <w:rsid w:val="007A6C37"/>
    <w:rsid w:val="007B204E"/>
    <w:rsid w:val="007B2CA7"/>
    <w:rsid w:val="007B4EBC"/>
    <w:rsid w:val="007B4F93"/>
    <w:rsid w:val="007C11D5"/>
    <w:rsid w:val="007C3BFF"/>
    <w:rsid w:val="007C49AB"/>
    <w:rsid w:val="007C54BF"/>
    <w:rsid w:val="007D05E5"/>
    <w:rsid w:val="007D0C25"/>
    <w:rsid w:val="007D1733"/>
    <w:rsid w:val="007D749D"/>
    <w:rsid w:val="007D781B"/>
    <w:rsid w:val="007E3A74"/>
    <w:rsid w:val="007E4A57"/>
    <w:rsid w:val="007E5A67"/>
    <w:rsid w:val="007F1C5D"/>
    <w:rsid w:val="007F645D"/>
    <w:rsid w:val="007F7CB9"/>
    <w:rsid w:val="00801120"/>
    <w:rsid w:val="008015AC"/>
    <w:rsid w:val="00802D45"/>
    <w:rsid w:val="0080522D"/>
    <w:rsid w:val="00805658"/>
    <w:rsid w:val="00810D6A"/>
    <w:rsid w:val="008113DF"/>
    <w:rsid w:val="00811F5E"/>
    <w:rsid w:val="00814126"/>
    <w:rsid w:val="00814297"/>
    <w:rsid w:val="00815D06"/>
    <w:rsid w:val="0082141D"/>
    <w:rsid w:val="00821BC9"/>
    <w:rsid w:val="008239EF"/>
    <w:rsid w:val="008246F8"/>
    <w:rsid w:val="00825E22"/>
    <w:rsid w:val="00825EAC"/>
    <w:rsid w:val="00825F00"/>
    <w:rsid w:val="0082606B"/>
    <w:rsid w:val="00826D9C"/>
    <w:rsid w:val="00830DA8"/>
    <w:rsid w:val="00833861"/>
    <w:rsid w:val="00833D51"/>
    <w:rsid w:val="00836B62"/>
    <w:rsid w:val="00837C77"/>
    <w:rsid w:val="00844595"/>
    <w:rsid w:val="00847353"/>
    <w:rsid w:val="0084794D"/>
    <w:rsid w:val="008545DB"/>
    <w:rsid w:val="00857156"/>
    <w:rsid w:val="008578BC"/>
    <w:rsid w:val="00860582"/>
    <w:rsid w:val="0086171E"/>
    <w:rsid w:val="00861BE6"/>
    <w:rsid w:val="00861FDF"/>
    <w:rsid w:val="008624C9"/>
    <w:rsid w:val="00862736"/>
    <w:rsid w:val="00863587"/>
    <w:rsid w:val="00863636"/>
    <w:rsid w:val="00871164"/>
    <w:rsid w:val="008730CD"/>
    <w:rsid w:val="008737BC"/>
    <w:rsid w:val="00874558"/>
    <w:rsid w:val="00874A9D"/>
    <w:rsid w:val="00875D62"/>
    <w:rsid w:val="008767B4"/>
    <w:rsid w:val="00877364"/>
    <w:rsid w:val="008800A5"/>
    <w:rsid w:val="0088554D"/>
    <w:rsid w:val="008863D5"/>
    <w:rsid w:val="008912FB"/>
    <w:rsid w:val="00892364"/>
    <w:rsid w:val="00892E5E"/>
    <w:rsid w:val="008A08DC"/>
    <w:rsid w:val="008A4A85"/>
    <w:rsid w:val="008A4BE8"/>
    <w:rsid w:val="008A5457"/>
    <w:rsid w:val="008A5EF7"/>
    <w:rsid w:val="008A6D46"/>
    <w:rsid w:val="008A77EA"/>
    <w:rsid w:val="008C2137"/>
    <w:rsid w:val="008C3CCF"/>
    <w:rsid w:val="008C66DD"/>
    <w:rsid w:val="008C7E84"/>
    <w:rsid w:val="008D1039"/>
    <w:rsid w:val="008D2309"/>
    <w:rsid w:val="008D281F"/>
    <w:rsid w:val="008D2E4C"/>
    <w:rsid w:val="008D3E34"/>
    <w:rsid w:val="008D4ACA"/>
    <w:rsid w:val="008D4D32"/>
    <w:rsid w:val="008D5A8E"/>
    <w:rsid w:val="008D6137"/>
    <w:rsid w:val="008D6202"/>
    <w:rsid w:val="008D7460"/>
    <w:rsid w:val="008D74E8"/>
    <w:rsid w:val="008E0ACB"/>
    <w:rsid w:val="008E139D"/>
    <w:rsid w:val="008E2E51"/>
    <w:rsid w:val="008E3881"/>
    <w:rsid w:val="008E3F63"/>
    <w:rsid w:val="008E46DB"/>
    <w:rsid w:val="008E47C1"/>
    <w:rsid w:val="008E58E3"/>
    <w:rsid w:val="008E7E87"/>
    <w:rsid w:val="008F0028"/>
    <w:rsid w:val="008F2F36"/>
    <w:rsid w:val="008F3793"/>
    <w:rsid w:val="00901138"/>
    <w:rsid w:val="00901ADE"/>
    <w:rsid w:val="009029FB"/>
    <w:rsid w:val="0090315A"/>
    <w:rsid w:val="009038BE"/>
    <w:rsid w:val="00905944"/>
    <w:rsid w:val="009075ED"/>
    <w:rsid w:val="00911FAA"/>
    <w:rsid w:val="0091757F"/>
    <w:rsid w:val="009250A2"/>
    <w:rsid w:val="00925335"/>
    <w:rsid w:val="00926C1B"/>
    <w:rsid w:val="00931E9D"/>
    <w:rsid w:val="0093416A"/>
    <w:rsid w:val="00934E1B"/>
    <w:rsid w:val="009356E8"/>
    <w:rsid w:val="00940F9F"/>
    <w:rsid w:val="00942957"/>
    <w:rsid w:val="00945F27"/>
    <w:rsid w:val="009507A1"/>
    <w:rsid w:val="00953602"/>
    <w:rsid w:val="009538E4"/>
    <w:rsid w:val="00955527"/>
    <w:rsid w:val="00957A91"/>
    <w:rsid w:val="009612DF"/>
    <w:rsid w:val="00961667"/>
    <w:rsid w:val="0096413D"/>
    <w:rsid w:val="009642C3"/>
    <w:rsid w:val="00964E33"/>
    <w:rsid w:val="009654C6"/>
    <w:rsid w:val="00965F6F"/>
    <w:rsid w:val="0096643D"/>
    <w:rsid w:val="0097010A"/>
    <w:rsid w:val="00973B98"/>
    <w:rsid w:val="00977771"/>
    <w:rsid w:val="0098035C"/>
    <w:rsid w:val="00982219"/>
    <w:rsid w:val="00985CF0"/>
    <w:rsid w:val="00986AAA"/>
    <w:rsid w:val="00987EC1"/>
    <w:rsid w:val="00990A38"/>
    <w:rsid w:val="009916F3"/>
    <w:rsid w:val="009919E0"/>
    <w:rsid w:val="00992983"/>
    <w:rsid w:val="0099498B"/>
    <w:rsid w:val="009965D1"/>
    <w:rsid w:val="009970EB"/>
    <w:rsid w:val="009A028B"/>
    <w:rsid w:val="009A22EF"/>
    <w:rsid w:val="009A3374"/>
    <w:rsid w:val="009A4412"/>
    <w:rsid w:val="009A5965"/>
    <w:rsid w:val="009A6DF7"/>
    <w:rsid w:val="009A7A9F"/>
    <w:rsid w:val="009B0174"/>
    <w:rsid w:val="009B1AB4"/>
    <w:rsid w:val="009B42E9"/>
    <w:rsid w:val="009B5314"/>
    <w:rsid w:val="009B6228"/>
    <w:rsid w:val="009B6EB5"/>
    <w:rsid w:val="009C1FA4"/>
    <w:rsid w:val="009C52E9"/>
    <w:rsid w:val="009C631F"/>
    <w:rsid w:val="009D2824"/>
    <w:rsid w:val="009D28D4"/>
    <w:rsid w:val="009D5099"/>
    <w:rsid w:val="009D68F9"/>
    <w:rsid w:val="009D6B86"/>
    <w:rsid w:val="009D6BBF"/>
    <w:rsid w:val="009E1D13"/>
    <w:rsid w:val="009F0D48"/>
    <w:rsid w:val="009F1056"/>
    <w:rsid w:val="009F3E3A"/>
    <w:rsid w:val="009F4BAD"/>
    <w:rsid w:val="00A00778"/>
    <w:rsid w:val="00A02BA9"/>
    <w:rsid w:val="00A03772"/>
    <w:rsid w:val="00A051B4"/>
    <w:rsid w:val="00A05379"/>
    <w:rsid w:val="00A05801"/>
    <w:rsid w:val="00A05B2A"/>
    <w:rsid w:val="00A06C65"/>
    <w:rsid w:val="00A07BAD"/>
    <w:rsid w:val="00A12AA3"/>
    <w:rsid w:val="00A13764"/>
    <w:rsid w:val="00A13AD0"/>
    <w:rsid w:val="00A13B01"/>
    <w:rsid w:val="00A145B5"/>
    <w:rsid w:val="00A159CD"/>
    <w:rsid w:val="00A17159"/>
    <w:rsid w:val="00A22BF1"/>
    <w:rsid w:val="00A23FD7"/>
    <w:rsid w:val="00A24EFF"/>
    <w:rsid w:val="00A267C3"/>
    <w:rsid w:val="00A2686D"/>
    <w:rsid w:val="00A268A9"/>
    <w:rsid w:val="00A30DC4"/>
    <w:rsid w:val="00A31336"/>
    <w:rsid w:val="00A35A6B"/>
    <w:rsid w:val="00A36E1E"/>
    <w:rsid w:val="00A418C5"/>
    <w:rsid w:val="00A41999"/>
    <w:rsid w:val="00A4247F"/>
    <w:rsid w:val="00A42683"/>
    <w:rsid w:val="00A44225"/>
    <w:rsid w:val="00A455EC"/>
    <w:rsid w:val="00A46E54"/>
    <w:rsid w:val="00A47D04"/>
    <w:rsid w:val="00A500D4"/>
    <w:rsid w:val="00A52615"/>
    <w:rsid w:val="00A60C1F"/>
    <w:rsid w:val="00A61F41"/>
    <w:rsid w:val="00A63E91"/>
    <w:rsid w:val="00A6595F"/>
    <w:rsid w:val="00A67B79"/>
    <w:rsid w:val="00A71D3B"/>
    <w:rsid w:val="00A7260C"/>
    <w:rsid w:val="00A735A5"/>
    <w:rsid w:val="00A7541F"/>
    <w:rsid w:val="00A7617C"/>
    <w:rsid w:val="00A763D4"/>
    <w:rsid w:val="00A7720C"/>
    <w:rsid w:val="00A77C61"/>
    <w:rsid w:val="00A80390"/>
    <w:rsid w:val="00A8269A"/>
    <w:rsid w:val="00A84BE6"/>
    <w:rsid w:val="00A865C7"/>
    <w:rsid w:val="00A907D0"/>
    <w:rsid w:val="00A9241D"/>
    <w:rsid w:val="00A93271"/>
    <w:rsid w:val="00A95A7B"/>
    <w:rsid w:val="00A975D2"/>
    <w:rsid w:val="00A97A60"/>
    <w:rsid w:val="00AA0275"/>
    <w:rsid w:val="00AA2B3D"/>
    <w:rsid w:val="00AA2D5D"/>
    <w:rsid w:val="00AA33C4"/>
    <w:rsid w:val="00AA3B1E"/>
    <w:rsid w:val="00AA55F2"/>
    <w:rsid w:val="00AA5D0E"/>
    <w:rsid w:val="00AB1061"/>
    <w:rsid w:val="00AB1445"/>
    <w:rsid w:val="00AB426F"/>
    <w:rsid w:val="00AB5401"/>
    <w:rsid w:val="00AC3A5D"/>
    <w:rsid w:val="00AD0D8B"/>
    <w:rsid w:val="00AD25A6"/>
    <w:rsid w:val="00AD6364"/>
    <w:rsid w:val="00AD739E"/>
    <w:rsid w:val="00AD77D6"/>
    <w:rsid w:val="00AD7E95"/>
    <w:rsid w:val="00AE0FC6"/>
    <w:rsid w:val="00AE2C48"/>
    <w:rsid w:val="00AE69DC"/>
    <w:rsid w:val="00AE7AA6"/>
    <w:rsid w:val="00AF2B52"/>
    <w:rsid w:val="00AF2FEC"/>
    <w:rsid w:val="00AF6497"/>
    <w:rsid w:val="00AF6B78"/>
    <w:rsid w:val="00B00B8B"/>
    <w:rsid w:val="00B01AC2"/>
    <w:rsid w:val="00B05578"/>
    <w:rsid w:val="00B11DA2"/>
    <w:rsid w:val="00B13656"/>
    <w:rsid w:val="00B14C7E"/>
    <w:rsid w:val="00B20794"/>
    <w:rsid w:val="00B20A22"/>
    <w:rsid w:val="00B219F6"/>
    <w:rsid w:val="00B27441"/>
    <w:rsid w:val="00B327E0"/>
    <w:rsid w:val="00B36D0A"/>
    <w:rsid w:val="00B378D2"/>
    <w:rsid w:val="00B40589"/>
    <w:rsid w:val="00B409B5"/>
    <w:rsid w:val="00B410F5"/>
    <w:rsid w:val="00B42391"/>
    <w:rsid w:val="00B437B6"/>
    <w:rsid w:val="00B45665"/>
    <w:rsid w:val="00B45FC6"/>
    <w:rsid w:val="00B50A34"/>
    <w:rsid w:val="00B5420E"/>
    <w:rsid w:val="00B54D97"/>
    <w:rsid w:val="00B56950"/>
    <w:rsid w:val="00B5738D"/>
    <w:rsid w:val="00B57A2F"/>
    <w:rsid w:val="00B63F96"/>
    <w:rsid w:val="00B64E53"/>
    <w:rsid w:val="00B64FF2"/>
    <w:rsid w:val="00B652B6"/>
    <w:rsid w:val="00B70EE6"/>
    <w:rsid w:val="00B71DF7"/>
    <w:rsid w:val="00B7328E"/>
    <w:rsid w:val="00B73C92"/>
    <w:rsid w:val="00B76B19"/>
    <w:rsid w:val="00B8005C"/>
    <w:rsid w:val="00B80987"/>
    <w:rsid w:val="00B814F2"/>
    <w:rsid w:val="00B85206"/>
    <w:rsid w:val="00B8571A"/>
    <w:rsid w:val="00B85F60"/>
    <w:rsid w:val="00B875F6"/>
    <w:rsid w:val="00B90034"/>
    <w:rsid w:val="00B900C0"/>
    <w:rsid w:val="00B9122A"/>
    <w:rsid w:val="00B9228A"/>
    <w:rsid w:val="00B92F7C"/>
    <w:rsid w:val="00B941F5"/>
    <w:rsid w:val="00B94BC8"/>
    <w:rsid w:val="00B958FE"/>
    <w:rsid w:val="00BA1F8B"/>
    <w:rsid w:val="00BA3777"/>
    <w:rsid w:val="00BA39E5"/>
    <w:rsid w:val="00BA73B8"/>
    <w:rsid w:val="00BB2540"/>
    <w:rsid w:val="00BB55C4"/>
    <w:rsid w:val="00BB60F8"/>
    <w:rsid w:val="00BB7D77"/>
    <w:rsid w:val="00BB7F49"/>
    <w:rsid w:val="00BC1700"/>
    <w:rsid w:val="00BC1C77"/>
    <w:rsid w:val="00BC1D49"/>
    <w:rsid w:val="00BC212E"/>
    <w:rsid w:val="00BC221B"/>
    <w:rsid w:val="00BC3674"/>
    <w:rsid w:val="00BC4D95"/>
    <w:rsid w:val="00BC5056"/>
    <w:rsid w:val="00BC73C2"/>
    <w:rsid w:val="00BC778D"/>
    <w:rsid w:val="00BC77BD"/>
    <w:rsid w:val="00BD1161"/>
    <w:rsid w:val="00BD1574"/>
    <w:rsid w:val="00BD2630"/>
    <w:rsid w:val="00BD389E"/>
    <w:rsid w:val="00BD3D8E"/>
    <w:rsid w:val="00BD5535"/>
    <w:rsid w:val="00BD5E65"/>
    <w:rsid w:val="00BD635D"/>
    <w:rsid w:val="00BE06C6"/>
    <w:rsid w:val="00BE33F0"/>
    <w:rsid w:val="00BF0F39"/>
    <w:rsid w:val="00BF3BE2"/>
    <w:rsid w:val="00BF44A5"/>
    <w:rsid w:val="00BF6256"/>
    <w:rsid w:val="00BF63F3"/>
    <w:rsid w:val="00C00DE1"/>
    <w:rsid w:val="00C0330B"/>
    <w:rsid w:val="00C03F98"/>
    <w:rsid w:val="00C0600C"/>
    <w:rsid w:val="00C0776E"/>
    <w:rsid w:val="00C100FA"/>
    <w:rsid w:val="00C11A1A"/>
    <w:rsid w:val="00C1528E"/>
    <w:rsid w:val="00C15CBD"/>
    <w:rsid w:val="00C17004"/>
    <w:rsid w:val="00C2096D"/>
    <w:rsid w:val="00C20CD2"/>
    <w:rsid w:val="00C21931"/>
    <w:rsid w:val="00C26758"/>
    <w:rsid w:val="00C304F3"/>
    <w:rsid w:val="00C3100A"/>
    <w:rsid w:val="00C3388A"/>
    <w:rsid w:val="00C33D6A"/>
    <w:rsid w:val="00C33EA1"/>
    <w:rsid w:val="00C34037"/>
    <w:rsid w:val="00C34170"/>
    <w:rsid w:val="00C351D6"/>
    <w:rsid w:val="00C35735"/>
    <w:rsid w:val="00C36191"/>
    <w:rsid w:val="00C409F6"/>
    <w:rsid w:val="00C40B0C"/>
    <w:rsid w:val="00C42292"/>
    <w:rsid w:val="00C42837"/>
    <w:rsid w:val="00C42947"/>
    <w:rsid w:val="00C43C26"/>
    <w:rsid w:val="00C44D90"/>
    <w:rsid w:val="00C45F31"/>
    <w:rsid w:val="00C505C0"/>
    <w:rsid w:val="00C52CCC"/>
    <w:rsid w:val="00C53226"/>
    <w:rsid w:val="00C542D6"/>
    <w:rsid w:val="00C56715"/>
    <w:rsid w:val="00C56B52"/>
    <w:rsid w:val="00C5729F"/>
    <w:rsid w:val="00C57FD9"/>
    <w:rsid w:val="00C62ABC"/>
    <w:rsid w:val="00C64B05"/>
    <w:rsid w:val="00C6532E"/>
    <w:rsid w:val="00C6572B"/>
    <w:rsid w:val="00C678F7"/>
    <w:rsid w:val="00C67CD8"/>
    <w:rsid w:val="00C7173E"/>
    <w:rsid w:val="00C73CE4"/>
    <w:rsid w:val="00C7479E"/>
    <w:rsid w:val="00C7546C"/>
    <w:rsid w:val="00C8013A"/>
    <w:rsid w:val="00C818F1"/>
    <w:rsid w:val="00C83A7F"/>
    <w:rsid w:val="00C8791A"/>
    <w:rsid w:val="00C87FBF"/>
    <w:rsid w:val="00C901B0"/>
    <w:rsid w:val="00C9045A"/>
    <w:rsid w:val="00C90C74"/>
    <w:rsid w:val="00C91ABF"/>
    <w:rsid w:val="00C92AC3"/>
    <w:rsid w:val="00C92D58"/>
    <w:rsid w:val="00C944EA"/>
    <w:rsid w:val="00C94CFC"/>
    <w:rsid w:val="00C95095"/>
    <w:rsid w:val="00C95217"/>
    <w:rsid w:val="00C95E12"/>
    <w:rsid w:val="00CA1BE6"/>
    <w:rsid w:val="00CA2BEF"/>
    <w:rsid w:val="00CA4805"/>
    <w:rsid w:val="00CA4A99"/>
    <w:rsid w:val="00CA65A7"/>
    <w:rsid w:val="00CB2563"/>
    <w:rsid w:val="00CB36F4"/>
    <w:rsid w:val="00CB3F69"/>
    <w:rsid w:val="00CB45A5"/>
    <w:rsid w:val="00CB5BEA"/>
    <w:rsid w:val="00CB71FD"/>
    <w:rsid w:val="00CC08CC"/>
    <w:rsid w:val="00CC7748"/>
    <w:rsid w:val="00CD531D"/>
    <w:rsid w:val="00CD65B0"/>
    <w:rsid w:val="00CE176F"/>
    <w:rsid w:val="00CE260A"/>
    <w:rsid w:val="00CE33FB"/>
    <w:rsid w:val="00CE3C16"/>
    <w:rsid w:val="00CE52B7"/>
    <w:rsid w:val="00CE5FEF"/>
    <w:rsid w:val="00CE7EF0"/>
    <w:rsid w:val="00CF0247"/>
    <w:rsid w:val="00CF0CD3"/>
    <w:rsid w:val="00CF195F"/>
    <w:rsid w:val="00CF2771"/>
    <w:rsid w:val="00CF373C"/>
    <w:rsid w:val="00CF3B22"/>
    <w:rsid w:val="00D00F47"/>
    <w:rsid w:val="00D01EEF"/>
    <w:rsid w:val="00D049C7"/>
    <w:rsid w:val="00D04F1D"/>
    <w:rsid w:val="00D10622"/>
    <w:rsid w:val="00D10626"/>
    <w:rsid w:val="00D1372C"/>
    <w:rsid w:val="00D15404"/>
    <w:rsid w:val="00D158EE"/>
    <w:rsid w:val="00D21CBE"/>
    <w:rsid w:val="00D21F1F"/>
    <w:rsid w:val="00D22157"/>
    <w:rsid w:val="00D245A1"/>
    <w:rsid w:val="00D25590"/>
    <w:rsid w:val="00D2577C"/>
    <w:rsid w:val="00D25B2B"/>
    <w:rsid w:val="00D2624A"/>
    <w:rsid w:val="00D3212D"/>
    <w:rsid w:val="00D32E1C"/>
    <w:rsid w:val="00D33257"/>
    <w:rsid w:val="00D36378"/>
    <w:rsid w:val="00D36EB3"/>
    <w:rsid w:val="00D41AAE"/>
    <w:rsid w:val="00D420D5"/>
    <w:rsid w:val="00D425D3"/>
    <w:rsid w:val="00D43605"/>
    <w:rsid w:val="00D45825"/>
    <w:rsid w:val="00D471A9"/>
    <w:rsid w:val="00D50450"/>
    <w:rsid w:val="00D51740"/>
    <w:rsid w:val="00D51856"/>
    <w:rsid w:val="00D52B20"/>
    <w:rsid w:val="00D554DA"/>
    <w:rsid w:val="00D57DA7"/>
    <w:rsid w:val="00D72924"/>
    <w:rsid w:val="00D72D12"/>
    <w:rsid w:val="00D73BC6"/>
    <w:rsid w:val="00D748A8"/>
    <w:rsid w:val="00D76191"/>
    <w:rsid w:val="00D762A3"/>
    <w:rsid w:val="00D80A4F"/>
    <w:rsid w:val="00D81C66"/>
    <w:rsid w:val="00D829EF"/>
    <w:rsid w:val="00D83D15"/>
    <w:rsid w:val="00D854C9"/>
    <w:rsid w:val="00D86514"/>
    <w:rsid w:val="00D90031"/>
    <w:rsid w:val="00D908D1"/>
    <w:rsid w:val="00D919F8"/>
    <w:rsid w:val="00D92312"/>
    <w:rsid w:val="00D9255C"/>
    <w:rsid w:val="00D92E34"/>
    <w:rsid w:val="00D92FAB"/>
    <w:rsid w:val="00D9364D"/>
    <w:rsid w:val="00D95F22"/>
    <w:rsid w:val="00D97A0A"/>
    <w:rsid w:val="00DA1FBD"/>
    <w:rsid w:val="00DA4348"/>
    <w:rsid w:val="00DB1F34"/>
    <w:rsid w:val="00DB36DE"/>
    <w:rsid w:val="00DB3BDF"/>
    <w:rsid w:val="00DB4193"/>
    <w:rsid w:val="00DB41CA"/>
    <w:rsid w:val="00DB4711"/>
    <w:rsid w:val="00DB4D11"/>
    <w:rsid w:val="00DB6BB1"/>
    <w:rsid w:val="00DB79A8"/>
    <w:rsid w:val="00DC2D8A"/>
    <w:rsid w:val="00DC3966"/>
    <w:rsid w:val="00DD3340"/>
    <w:rsid w:val="00DD3752"/>
    <w:rsid w:val="00DD4B0C"/>
    <w:rsid w:val="00DD620E"/>
    <w:rsid w:val="00DD75B0"/>
    <w:rsid w:val="00DD75C3"/>
    <w:rsid w:val="00DE0C01"/>
    <w:rsid w:val="00DE2AB3"/>
    <w:rsid w:val="00DE4035"/>
    <w:rsid w:val="00DE40C2"/>
    <w:rsid w:val="00DE7BA6"/>
    <w:rsid w:val="00DF03B4"/>
    <w:rsid w:val="00DF2836"/>
    <w:rsid w:val="00DF3810"/>
    <w:rsid w:val="00DF3B9A"/>
    <w:rsid w:val="00DF43B9"/>
    <w:rsid w:val="00DF4931"/>
    <w:rsid w:val="00DF59AC"/>
    <w:rsid w:val="00DF5B9C"/>
    <w:rsid w:val="00DF658B"/>
    <w:rsid w:val="00E012BC"/>
    <w:rsid w:val="00E0189C"/>
    <w:rsid w:val="00E0515C"/>
    <w:rsid w:val="00E054B7"/>
    <w:rsid w:val="00E07217"/>
    <w:rsid w:val="00E07B93"/>
    <w:rsid w:val="00E10117"/>
    <w:rsid w:val="00E10729"/>
    <w:rsid w:val="00E10CC6"/>
    <w:rsid w:val="00E10D24"/>
    <w:rsid w:val="00E12C65"/>
    <w:rsid w:val="00E14C2C"/>
    <w:rsid w:val="00E166C3"/>
    <w:rsid w:val="00E178B6"/>
    <w:rsid w:val="00E17CF9"/>
    <w:rsid w:val="00E20144"/>
    <w:rsid w:val="00E2082F"/>
    <w:rsid w:val="00E214F0"/>
    <w:rsid w:val="00E216CC"/>
    <w:rsid w:val="00E21E52"/>
    <w:rsid w:val="00E24622"/>
    <w:rsid w:val="00E251A6"/>
    <w:rsid w:val="00E25943"/>
    <w:rsid w:val="00E25CD3"/>
    <w:rsid w:val="00E27160"/>
    <w:rsid w:val="00E27DEC"/>
    <w:rsid w:val="00E27FC1"/>
    <w:rsid w:val="00E3057F"/>
    <w:rsid w:val="00E309E0"/>
    <w:rsid w:val="00E30E01"/>
    <w:rsid w:val="00E336D0"/>
    <w:rsid w:val="00E37982"/>
    <w:rsid w:val="00E4117B"/>
    <w:rsid w:val="00E411F6"/>
    <w:rsid w:val="00E4145A"/>
    <w:rsid w:val="00E41C2B"/>
    <w:rsid w:val="00E466B7"/>
    <w:rsid w:val="00E4773B"/>
    <w:rsid w:val="00E5283B"/>
    <w:rsid w:val="00E54D1A"/>
    <w:rsid w:val="00E61288"/>
    <w:rsid w:val="00E61D79"/>
    <w:rsid w:val="00E67BB7"/>
    <w:rsid w:val="00E735A7"/>
    <w:rsid w:val="00E7430B"/>
    <w:rsid w:val="00E75886"/>
    <w:rsid w:val="00E75A3A"/>
    <w:rsid w:val="00E76CD8"/>
    <w:rsid w:val="00E807A3"/>
    <w:rsid w:val="00E8733F"/>
    <w:rsid w:val="00E90129"/>
    <w:rsid w:val="00E94302"/>
    <w:rsid w:val="00E9563E"/>
    <w:rsid w:val="00E968D3"/>
    <w:rsid w:val="00E976B5"/>
    <w:rsid w:val="00EA0D85"/>
    <w:rsid w:val="00EA2D61"/>
    <w:rsid w:val="00EA37B8"/>
    <w:rsid w:val="00EA3E1D"/>
    <w:rsid w:val="00EA3F9B"/>
    <w:rsid w:val="00EA4B7E"/>
    <w:rsid w:val="00EA5055"/>
    <w:rsid w:val="00EA6B84"/>
    <w:rsid w:val="00EA6C18"/>
    <w:rsid w:val="00EA705F"/>
    <w:rsid w:val="00EB17A1"/>
    <w:rsid w:val="00EB2106"/>
    <w:rsid w:val="00EB530B"/>
    <w:rsid w:val="00EB5A96"/>
    <w:rsid w:val="00EC0D7F"/>
    <w:rsid w:val="00EC175D"/>
    <w:rsid w:val="00EC4E0E"/>
    <w:rsid w:val="00EC693E"/>
    <w:rsid w:val="00ED0567"/>
    <w:rsid w:val="00ED0569"/>
    <w:rsid w:val="00ED259F"/>
    <w:rsid w:val="00ED5347"/>
    <w:rsid w:val="00ED6587"/>
    <w:rsid w:val="00ED7607"/>
    <w:rsid w:val="00ED77CE"/>
    <w:rsid w:val="00ED7B42"/>
    <w:rsid w:val="00EE007C"/>
    <w:rsid w:val="00EE245A"/>
    <w:rsid w:val="00EE30B5"/>
    <w:rsid w:val="00EE51F3"/>
    <w:rsid w:val="00EF11E3"/>
    <w:rsid w:val="00EF1FEB"/>
    <w:rsid w:val="00EF23C8"/>
    <w:rsid w:val="00EF279C"/>
    <w:rsid w:val="00EF4113"/>
    <w:rsid w:val="00EF63F2"/>
    <w:rsid w:val="00EF6432"/>
    <w:rsid w:val="00EF6935"/>
    <w:rsid w:val="00EF6B22"/>
    <w:rsid w:val="00F001B3"/>
    <w:rsid w:val="00F00E55"/>
    <w:rsid w:val="00F018BC"/>
    <w:rsid w:val="00F025DD"/>
    <w:rsid w:val="00F052A6"/>
    <w:rsid w:val="00F06185"/>
    <w:rsid w:val="00F1354F"/>
    <w:rsid w:val="00F13C9A"/>
    <w:rsid w:val="00F1683E"/>
    <w:rsid w:val="00F20BE8"/>
    <w:rsid w:val="00F22E6E"/>
    <w:rsid w:val="00F32A73"/>
    <w:rsid w:val="00F331F9"/>
    <w:rsid w:val="00F33C3F"/>
    <w:rsid w:val="00F434F3"/>
    <w:rsid w:val="00F46D1D"/>
    <w:rsid w:val="00F50392"/>
    <w:rsid w:val="00F53D8E"/>
    <w:rsid w:val="00F5457B"/>
    <w:rsid w:val="00F548E8"/>
    <w:rsid w:val="00F56DC8"/>
    <w:rsid w:val="00F60666"/>
    <w:rsid w:val="00F62645"/>
    <w:rsid w:val="00F63E13"/>
    <w:rsid w:val="00F64C80"/>
    <w:rsid w:val="00F66BB2"/>
    <w:rsid w:val="00F66E71"/>
    <w:rsid w:val="00F702AD"/>
    <w:rsid w:val="00F72553"/>
    <w:rsid w:val="00F72E90"/>
    <w:rsid w:val="00F7407F"/>
    <w:rsid w:val="00F75310"/>
    <w:rsid w:val="00F75852"/>
    <w:rsid w:val="00F75959"/>
    <w:rsid w:val="00F81400"/>
    <w:rsid w:val="00F8342F"/>
    <w:rsid w:val="00F8551F"/>
    <w:rsid w:val="00F85D44"/>
    <w:rsid w:val="00F86480"/>
    <w:rsid w:val="00F86A6F"/>
    <w:rsid w:val="00F86CB9"/>
    <w:rsid w:val="00F912B0"/>
    <w:rsid w:val="00F92105"/>
    <w:rsid w:val="00F924E5"/>
    <w:rsid w:val="00F92D91"/>
    <w:rsid w:val="00F9320B"/>
    <w:rsid w:val="00F940F6"/>
    <w:rsid w:val="00F955F0"/>
    <w:rsid w:val="00F95790"/>
    <w:rsid w:val="00F97C0B"/>
    <w:rsid w:val="00FA012E"/>
    <w:rsid w:val="00FA0C73"/>
    <w:rsid w:val="00FA39CF"/>
    <w:rsid w:val="00FA5096"/>
    <w:rsid w:val="00FA52C7"/>
    <w:rsid w:val="00FA598A"/>
    <w:rsid w:val="00FA5BDD"/>
    <w:rsid w:val="00FA62A8"/>
    <w:rsid w:val="00FB177D"/>
    <w:rsid w:val="00FB3C8F"/>
    <w:rsid w:val="00FB4E0E"/>
    <w:rsid w:val="00FB5814"/>
    <w:rsid w:val="00FB6C89"/>
    <w:rsid w:val="00FC08C1"/>
    <w:rsid w:val="00FC55E9"/>
    <w:rsid w:val="00FC5988"/>
    <w:rsid w:val="00FC6098"/>
    <w:rsid w:val="00FD07B9"/>
    <w:rsid w:val="00FD25BD"/>
    <w:rsid w:val="00FD4D6F"/>
    <w:rsid w:val="00FD76D3"/>
    <w:rsid w:val="00FE046D"/>
    <w:rsid w:val="00FE26C4"/>
    <w:rsid w:val="00FE31D4"/>
    <w:rsid w:val="00FE3B04"/>
    <w:rsid w:val="00FE407D"/>
    <w:rsid w:val="00FE48C8"/>
    <w:rsid w:val="00FE5FAE"/>
    <w:rsid w:val="00FF3DCD"/>
    <w:rsid w:val="00FF53E2"/>
    <w:rsid w:val="00FF63CA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A7260C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A7260C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A7260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796902-294C-4E0B-AA60-F9DE62D67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97</TotalTime>
  <Pages>30</Pages>
  <Words>4285</Words>
  <Characters>23139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27370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7</cp:revision>
  <cp:lastPrinted>2006-08-08T20:14:00Z</cp:lastPrinted>
  <dcterms:created xsi:type="dcterms:W3CDTF">2019-09-30T16:56:00Z</dcterms:created>
  <dcterms:modified xsi:type="dcterms:W3CDTF">2019-10-02T13:13:00Z</dcterms:modified>
</cp:coreProperties>
</file>