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D5CFC4" w14:textId="77777777" w:rsidR="00E21221" w:rsidRDefault="00E21221">
      <w:pPr>
        <w:pStyle w:val="TituloDocumento"/>
        <w:rPr>
          <w:sz w:val="52"/>
          <w:szCs w:val="52"/>
        </w:rPr>
      </w:pPr>
    </w:p>
    <w:p w14:paraId="27CD1EDD" w14:textId="08FE9413" w:rsidR="00A735A5" w:rsidRPr="004079C8" w:rsidRDefault="00825F00">
      <w:pPr>
        <w:pStyle w:val="TituloDocumento"/>
        <w:rPr>
          <w:sz w:val="52"/>
          <w:szCs w:val="52"/>
        </w:rPr>
      </w:pPr>
      <w:r w:rsidRPr="004079C8">
        <w:rPr>
          <w:sz w:val="52"/>
          <w:szCs w:val="52"/>
        </w:rPr>
        <w:fldChar w:fldCharType="begin"/>
      </w:r>
      <w:r w:rsidR="00C03F98" w:rsidRPr="004079C8">
        <w:rPr>
          <w:sz w:val="52"/>
          <w:szCs w:val="52"/>
        </w:rPr>
        <w:instrText xml:space="preserve"> ASK  NomeCasoUso "Inserir a identificaç</w:instrText>
      </w:r>
      <w:r w:rsidR="00C03F98" w:rsidRPr="004079C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4079C8">
        <w:rPr>
          <w:sz w:val="52"/>
          <w:szCs w:val="52"/>
        </w:rPr>
        <w:fldChar w:fldCharType="separate"/>
      </w:r>
      <w:bookmarkStart w:id="0" w:name="NomeCasoUso"/>
      <w:r w:rsidR="00C03F98" w:rsidRPr="004079C8">
        <w:rPr>
          <w:sz w:val="52"/>
          <w:szCs w:val="52"/>
        </w:rPr>
        <w:t>### - Nome do Caso de Uso</w:t>
      </w:r>
      <w:bookmarkEnd w:id="0"/>
      <w:r w:rsidRPr="004079C8">
        <w:rPr>
          <w:sz w:val="52"/>
          <w:szCs w:val="52"/>
        </w:rPr>
        <w:fldChar w:fldCharType="end"/>
      </w:r>
      <w:r w:rsidR="00E20144" w:rsidRPr="004079C8">
        <w:rPr>
          <w:sz w:val="52"/>
          <w:szCs w:val="52"/>
        </w:rPr>
        <w:fldChar w:fldCharType="begin"/>
      </w:r>
      <w:r w:rsidR="00E20144" w:rsidRPr="004079C8">
        <w:rPr>
          <w:sz w:val="52"/>
          <w:szCs w:val="52"/>
        </w:rPr>
        <w:instrText xml:space="preserve"> Ref NomeCasoUso \*MERGEFORMAT </w:instrText>
      </w:r>
      <w:r w:rsidR="00E20144" w:rsidRPr="004079C8">
        <w:rPr>
          <w:sz w:val="52"/>
          <w:szCs w:val="52"/>
        </w:rPr>
        <w:fldChar w:fldCharType="separate"/>
      </w:r>
      <w:r w:rsidR="00076318" w:rsidRPr="004079C8">
        <w:rPr>
          <w:sz w:val="52"/>
          <w:szCs w:val="52"/>
        </w:rPr>
        <w:t>HST</w:t>
      </w:r>
      <w:r w:rsidR="00AF2B52" w:rsidRPr="004079C8">
        <w:rPr>
          <w:sz w:val="52"/>
          <w:szCs w:val="52"/>
        </w:rPr>
        <w:t>0</w:t>
      </w:r>
      <w:r w:rsidR="0068337B" w:rsidRPr="004079C8">
        <w:rPr>
          <w:sz w:val="52"/>
          <w:szCs w:val="52"/>
        </w:rPr>
        <w:t>2</w:t>
      </w:r>
      <w:r w:rsidR="005445E7" w:rsidRPr="004079C8">
        <w:rPr>
          <w:sz w:val="52"/>
          <w:szCs w:val="52"/>
        </w:rPr>
        <w:t>1</w:t>
      </w:r>
      <w:r w:rsidR="00C03F98" w:rsidRPr="004079C8">
        <w:rPr>
          <w:sz w:val="52"/>
          <w:szCs w:val="52"/>
        </w:rPr>
        <w:t>-</w:t>
      </w:r>
      <w:r w:rsidR="00E20144" w:rsidRPr="004079C8">
        <w:rPr>
          <w:sz w:val="52"/>
          <w:szCs w:val="52"/>
        </w:rPr>
        <w:fldChar w:fldCharType="end"/>
      </w:r>
      <w:r w:rsidR="008E139D" w:rsidRPr="004079C8">
        <w:rPr>
          <w:sz w:val="52"/>
          <w:szCs w:val="52"/>
        </w:rPr>
        <w:t>Manter C</w:t>
      </w:r>
      <w:r w:rsidR="005445E7" w:rsidRPr="004079C8">
        <w:rPr>
          <w:sz w:val="52"/>
          <w:szCs w:val="52"/>
        </w:rPr>
        <w:t>hapa</w:t>
      </w:r>
      <w:r w:rsidR="0068337B" w:rsidRPr="004079C8">
        <w:rPr>
          <w:sz w:val="52"/>
          <w:szCs w:val="52"/>
        </w:rPr>
        <w:t xml:space="preserve"> – </w:t>
      </w:r>
      <w:r w:rsidR="005445E7" w:rsidRPr="004079C8">
        <w:rPr>
          <w:sz w:val="52"/>
          <w:szCs w:val="52"/>
        </w:rPr>
        <w:t>UF e IES</w:t>
      </w:r>
    </w:p>
    <w:p w14:paraId="5ECACC84" w14:textId="0710FF88" w:rsidR="00AF2B52" w:rsidRPr="004079C8" w:rsidRDefault="00825F00" w:rsidP="00AF2B52">
      <w:pPr>
        <w:pStyle w:val="NomeProjeto"/>
      </w:pPr>
      <w:r w:rsidRPr="004079C8">
        <w:fldChar w:fldCharType="begin"/>
      </w:r>
      <w:r w:rsidR="00A735A5" w:rsidRPr="004079C8">
        <w:instrText xml:space="preserve"> ASK  NomePr</w:instrText>
      </w:r>
      <w:r w:rsidR="00C03F98" w:rsidRPr="004079C8">
        <w:instrText>oduto</w:instrText>
      </w:r>
      <w:r w:rsidR="00A735A5" w:rsidRPr="004079C8">
        <w:instrText xml:space="preserve"> "Informe o nome do </w:instrText>
      </w:r>
      <w:r w:rsidR="00C03F98" w:rsidRPr="004079C8">
        <w:instrText>produto</w:instrText>
      </w:r>
      <w:r w:rsidR="00A735A5" w:rsidRPr="004079C8">
        <w:instrText xml:space="preserve">"  \* MERGEFORMAT </w:instrText>
      </w:r>
      <w:r w:rsidRPr="004079C8">
        <w:fldChar w:fldCharType="separate"/>
      </w:r>
      <w:bookmarkStart w:id="1" w:name="NomeProduto"/>
      <w:bookmarkStart w:id="2" w:name="NomeProjeto"/>
      <w:r w:rsidR="00C03F98" w:rsidRPr="004079C8">
        <w:t>&lt;Nome do Produto&gt;</w:t>
      </w:r>
      <w:bookmarkEnd w:id="1"/>
      <w:bookmarkEnd w:id="2"/>
      <w:r w:rsidRPr="004079C8">
        <w:fldChar w:fldCharType="end"/>
      </w:r>
      <w:r w:rsidR="008E139D" w:rsidRPr="004079C8">
        <w:t xml:space="preserve">Sistema </w:t>
      </w:r>
      <w:r w:rsidR="00675004" w:rsidRPr="004079C8">
        <w:t>Processo Eleitoral</w:t>
      </w:r>
    </w:p>
    <w:p w14:paraId="5A8E73EC" w14:textId="4281A4C5" w:rsidR="00A735A5" w:rsidRPr="004079C8" w:rsidRDefault="00825F00">
      <w:pPr>
        <w:pStyle w:val="NomeCliente"/>
      </w:pPr>
      <w:r w:rsidRPr="004079C8">
        <w:fldChar w:fldCharType="begin"/>
      </w:r>
      <w:r w:rsidR="00A735A5" w:rsidRPr="004079C8">
        <w:instrText xml:space="preserve"> ASK  NomeCliente "Informe o nome do cliente"  \* MERGEFORMAT </w:instrText>
      </w:r>
      <w:r w:rsidRPr="004079C8">
        <w:fldChar w:fldCharType="separate"/>
      </w:r>
      <w:bookmarkStart w:id="3" w:name="NomeCliente"/>
      <w:r w:rsidR="00C03F98" w:rsidRPr="004079C8">
        <w:t>&lt;Nome do cliente&gt;</w:t>
      </w:r>
      <w:bookmarkEnd w:id="3"/>
      <w:r w:rsidRPr="004079C8">
        <w:fldChar w:fldCharType="end"/>
      </w:r>
      <w:r w:rsidRPr="004079C8">
        <w:fldChar w:fldCharType="begin"/>
      </w:r>
      <w:r w:rsidR="00C42947" w:rsidRPr="004079C8">
        <w:instrText xml:space="preserve"> REF NomeCliente </w:instrText>
      </w:r>
      <w:r w:rsidR="004079C8">
        <w:instrText xml:space="preserve"> \* MERGEFORMAT </w:instrText>
      </w:r>
      <w:r w:rsidRPr="004079C8">
        <w:fldChar w:fldCharType="separate"/>
      </w:r>
      <w:r w:rsidR="00076318" w:rsidRPr="004079C8">
        <w:t>CAU</w:t>
      </w:r>
      <w:r w:rsidRPr="004079C8">
        <w:fldChar w:fldCharType="end"/>
      </w:r>
    </w:p>
    <w:p w14:paraId="26020D1D" w14:textId="77777777" w:rsidR="00A735A5" w:rsidRPr="004079C8" w:rsidRDefault="00A735A5">
      <w:pPr>
        <w:pStyle w:val="NomeCliente"/>
        <w:sectPr w:rsidR="00A735A5" w:rsidRPr="004079C8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4079C8" w:rsidRDefault="00E25943" w:rsidP="00E25943">
      <w:pPr>
        <w:pStyle w:val="Dica"/>
        <w:spacing w:after="0"/>
      </w:pPr>
    </w:p>
    <w:p w14:paraId="09D3AC62" w14:textId="77777777" w:rsidR="00A735A5" w:rsidRPr="004079C8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4079C8">
        <w:br w:type="page"/>
      </w:r>
      <w:r w:rsidRPr="004079C8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4079C8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4079C8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Observações</w:t>
            </w:r>
          </w:p>
        </w:tc>
      </w:tr>
      <w:tr w:rsidR="00D45825" w:rsidRPr="004079C8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508C771C" w:rsidR="00A735A5" w:rsidRPr="004079C8" w:rsidRDefault="00076318" w:rsidP="004313E9">
            <w:pPr>
              <w:jc w:val="center"/>
            </w:pPr>
            <w:r w:rsidRPr="004079C8">
              <w:t>1.</w:t>
            </w:r>
            <w:r w:rsidR="004313E9" w:rsidRPr="004079C8">
              <w:t>1</w:t>
            </w:r>
          </w:p>
        </w:tc>
        <w:tc>
          <w:tcPr>
            <w:tcW w:w="1425" w:type="dxa"/>
            <w:vAlign w:val="bottom"/>
          </w:tcPr>
          <w:p w14:paraId="3828512A" w14:textId="086E5191" w:rsidR="00A735A5" w:rsidRPr="004079C8" w:rsidRDefault="004313E9" w:rsidP="004313E9">
            <w:pPr>
              <w:jc w:val="center"/>
            </w:pPr>
            <w:r w:rsidRPr="004079C8">
              <w:t>15</w:t>
            </w:r>
            <w:r w:rsidR="00B01AC2" w:rsidRPr="004079C8">
              <w:t>/</w:t>
            </w:r>
            <w:r w:rsidRPr="004079C8">
              <w:t>10</w:t>
            </w:r>
            <w:r w:rsidR="00076318" w:rsidRPr="004079C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4079C8" w:rsidRDefault="00675004" w:rsidP="00675004">
            <w:pPr>
              <w:ind w:left="169"/>
              <w:jc w:val="left"/>
            </w:pPr>
            <w:r w:rsidRPr="004079C8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4079C8" w:rsidRDefault="00076318">
            <w:pPr>
              <w:ind w:left="174"/>
              <w:jc w:val="left"/>
            </w:pPr>
            <w:r w:rsidRPr="004079C8">
              <w:t>Criação da história.</w:t>
            </w:r>
          </w:p>
        </w:tc>
      </w:tr>
      <w:tr w:rsidR="006E77B4" w:rsidRPr="004079C8" w14:paraId="36D321ED" w14:textId="77777777" w:rsidTr="00C03F98">
        <w:trPr>
          <w:cantSplit/>
          <w:jc w:val="center"/>
        </w:trPr>
        <w:tc>
          <w:tcPr>
            <w:tcW w:w="1589" w:type="dxa"/>
          </w:tcPr>
          <w:p w14:paraId="1A2B0A66" w14:textId="5CC94C2D" w:rsidR="006E77B4" w:rsidRPr="004079C8" w:rsidRDefault="006E77B4" w:rsidP="004313E9">
            <w:pPr>
              <w:jc w:val="center"/>
            </w:pPr>
            <w:r w:rsidRPr="004079C8">
              <w:t>1.2</w:t>
            </w:r>
          </w:p>
        </w:tc>
        <w:tc>
          <w:tcPr>
            <w:tcW w:w="1425" w:type="dxa"/>
            <w:vAlign w:val="bottom"/>
          </w:tcPr>
          <w:p w14:paraId="003ABBD5" w14:textId="317C3456" w:rsidR="006E77B4" w:rsidRPr="004079C8" w:rsidRDefault="006E77B4" w:rsidP="004313E9">
            <w:pPr>
              <w:jc w:val="center"/>
            </w:pPr>
            <w:r w:rsidRPr="004079C8">
              <w:t>07/11/2019</w:t>
            </w:r>
          </w:p>
        </w:tc>
        <w:tc>
          <w:tcPr>
            <w:tcW w:w="2405" w:type="dxa"/>
            <w:vAlign w:val="center"/>
          </w:tcPr>
          <w:p w14:paraId="68448682" w14:textId="1D180B42" w:rsidR="006E77B4" w:rsidRPr="004079C8" w:rsidRDefault="006E77B4" w:rsidP="00675004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43CF5471" w14:textId="77777777" w:rsidR="006E77B4" w:rsidRPr="004079C8" w:rsidRDefault="006E77B4">
            <w:pPr>
              <w:ind w:left="174"/>
              <w:jc w:val="left"/>
            </w:pPr>
            <w:r w:rsidRPr="004079C8">
              <w:t>Alteração dos protótipos: na barra de progresso de Chapa Sem Pendencia para Chapa Concluída;</w:t>
            </w:r>
          </w:p>
          <w:p w14:paraId="58EB561D" w14:textId="77777777" w:rsidR="006E77B4" w:rsidRPr="004079C8" w:rsidRDefault="006E77B4">
            <w:pPr>
              <w:ind w:left="174"/>
              <w:jc w:val="left"/>
            </w:pPr>
          </w:p>
          <w:p w14:paraId="27E928E8" w14:textId="0BBB2281" w:rsidR="006E77B4" w:rsidRPr="004079C8" w:rsidRDefault="006E77B4">
            <w:pPr>
              <w:ind w:left="174"/>
              <w:jc w:val="left"/>
            </w:pPr>
            <w:r w:rsidRPr="004079C8">
              <w:t>Alteração nas regras</w:t>
            </w:r>
            <w:r w:rsidRPr="004079C8">
              <w:rPr>
                <w:color w:val="215868" w:themeColor="accent5" w:themeShade="80"/>
              </w:rPr>
              <w:t>:[</w:t>
            </w:r>
            <w:r w:rsidRPr="004079C8">
              <w:rPr>
                <w:color w:val="215868" w:themeColor="accent5" w:themeShade="80"/>
              </w:rPr>
              <w:fldChar w:fldCharType="begin"/>
            </w:r>
            <w:r w:rsidRPr="004079C8">
              <w:rPr>
                <w:color w:val="215868" w:themeColor="accent5" w:themeShade="80"/>
              </w:rPr>
              <w:instrText xml:space="preserve"> REF _Ref22220498 \r \h </w:instrText>
            </w:r>
            <w:r w:rsidR="004079C8">
              <w:rPr>
                <w:color w:val="215868" w:themeColor="accent5" w:themeShade="80"/>
              </w:rPr>
              <w:instrText xml:space="preserve"> \* MERGEFORMAT </w:instrText>
            </w:r>
            <w:r w:rsidRPr="004079C8">
              <w:rPr>
                <w:color w:val="215868" w:themeColor="accent5" w:themeShade="80"/>
              </w:rPr>
            </w:r>
            <w:r w:rsidRPr="004079C8">
              <w:rPr>
                <w:color w:val="215868" w:themeColor="accent5" w:themeShade="80"/>
              </w:rPr>
              <w:fldChar w:fldCharType="separate"/>
            </w:r>
            <w:r w:rsidRPr="004079C8">
              <w:rPr>
                <w:color w:val="215868" w:themeColor="accent5" w:themeShade="80"/>
              </w:rPr>
              <w:t>2.6</w:t>
            </w:r>
            <w:r w:rsidRPr="004079C8">
              <w:rPr>
                <w:color w:val="215868" w:themeColor="accent5" w:themeShade="80"/>
              </w:rPr>
              <w:fldChar w:fldCharType="end"/>
            </w:r>
            <w:r w:rsidRPr="004079C8">
              <w:rPr>
                <w:color w:val="215868" w:themeColor="accent5" w:themeShade="80"/>
              </w:rPr>
              <w:t>] [</w:t>
            </w:r>
            <w:r w:rsidRPr="004079C8">
              <w:rPr>
                <w:color w:val="215868" w:themeColor="accent5" w:themeShade="80"/>
              </w:rPr>
              <w:fldChar w:fldCharType="begin"/>
            </w:r>
            <w:r w:rsidRPr="004079C8">
              <w:rPr>
                <w:color w:val="215868" w:themeColor="accent5" w:themeShade="80"/>
              </w:rPr>
              <w:instrText xml:space="preserve"> REF _Ref24017274 \r \h </w:instrText>
            </w:r>
            <w:r w:rsidR="004079C8">
              <w:rPr>
                <w:color w:val="215868" w:themeColor="accent5" w:themeShade="80"/>
              </w:rPr>
              <w:instrText xml:space="preserve"> \* MERGEFORMAT </w:instrText>
            </w:r>
            <w:r w:rsidRPr="004079C8">
              <w:rPr>
                <w:color w:val="215868" w:themeColor="accent5" w:themeShade="80"/>
              </w:rPr>
            </w:r>
            <w:r w:rsidRPr="004079C8">
              <w:rPr>
                <w:color w:val="215868" w:themeColor="accent5" w:themeShade="80"/>
              </w:rPr>
              <w:fldChar w:fldCharType="separate"/>
            </w:r>
            <w:r w:rsidRPr="004079C8">
              <w:rPr>
                <w:color w:val="215868" w:themeColor="accent5" w:themeShade="80"/>
              </w:rPr>
              <w:t>2.7</w:t>
            </w:r>
            <w:r w:rsidRPr="004079C8">
              <w:rPr>
                <w:color w:val="215868" w:themeColor="accent5" w:themeShade="80"/>
              </w:rPr>
              <w:fldChar w:fldCharType="end"/>
            </w:r>
            <w:r w:rsidRPr="004079C8">
              <w:rPr>
                <w:color w:val="215868" w:themeColor="accent5" w:themeShade="80"/>
              </w:rPr>
              <w:t xml:space="preserve">] </w:t>
            </w:r>
          </w:p>
        </w:tc>
      </w:tr>
      <w:tr w:rsidR="00B05D7E" w:rsidRPr="004079C8" w14:paraId="7B674169" w14:textId="77777777" w:rsidTr="00C03F98">
        <w:trPr>
          <w:cantSplit/>
          <w:jc w:val="center"/>
        </w:trPr>
        <w:tc>
          <w:tcPr>
            <w:tcW w:w="1589" w:type="dxa"/>
          </w:tcPr>
          <w:p w14:paraId="167AB675" w14:textId="4345457E" w:rsidR="00B05D7E" w:rsidRPr="004079C8" w:rsidRDefault="00B05D7E" w:rsidP="00B05D7E">
            <w:pPr>
              <w:jc w:val="center"/>
            </w:pPr>
            <w:r w:rsidRPr="004079C8">
              <w:t>1.3</w:t>
            </w:r>
          </w:p>
        </w:tc>
        <w:tc>
          <w:tcPr>
            <w:tcW w:w="1425" w:type="dxa"/>
            <w:vAlign w:val="bottom"/>
          </w:tcPr>
          <w:p w14:paraId="7CB67600" w14:textId="5387BF6D" w:rsidR="00B05D7E" w:rsidRPr="004079C8" w:rsidRDefault="00B05D7E" w:rsidP="00B05D7E">
            <w:pPr>
              <w:jc w:val="center"/>
            </w:pPr>
            <w:r w:rsidRPr="004079C8">
              <w:t>27/11/2019</w:t>
            </w:r>
          </w:p>
        </w:tc>
        <w:tc>
          <w:tcPr>
            <w:tcW w:w="2405" w:type="dxa"/>
            <w:vAlign w:val="center"/>
          </w:tcPr>
          <w:p w14:paraId="7ED9D37C" w14:textId="4DB7EA35" w:rsidR="00B05D7E" w:rsidRPr="004079C8" w:rsidRDefault="00B05D7E" w:rsidP="00B05D7E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23A0C6F3" w14:textId="2527547B" w:rsidR="00B05D7E" w:rsidRPr="004079C8" w:rsidRDefault="00B05D7E" w:rsidP="00B05D7E">
            <w:pPr>
              <w:ind w:left="174"/>
              <w:jc w:val="left"/>
              <w:rPr>
                <w:color w:val="215868" w:themeColor="accent5" w:themeShade="80"/>
              </w:rPr>
            </w:pPr>
            <w:r w:rsidRPr="004079C8">
              <w:t xml:space="preserve">Alteração na regra referente ao status da chapa </w:t>
            </w:r>
            <w:r w:rsidRPr="004079C8">
              <w:rPr>
                <w:color w:val="31849B" w:themeColor="accent5" w:themeShade="BF"/>
              </w:rPr>
              <w:t>[</w:t>
            </w:r>
            <w:r w:rsidRPr="004079C8">
              <w:rPr>
                <w:color w:val="31849B" w:themeColor="accent5" w:themeShade="BF"/>
              </w:rPr>
              <w:fldChar w:fldCharType="begin"/>
            </w:r>
            <w:r w:rsidRPr="004079C8">
              <w:rPr>
                <w:color w:val="31849B" w:themeColor="accent5" w:themeShade="BF"/>
              </w:rPr>
              <w:instrText xml:space="preserve"> REF _Ref24017274 \r \h </w:instrText>
            </w:r>
            <w:r w:rsidR="004079C8">
              <w:rPr>
                <w:color w:val="31849B" w:themeColor="accent5" w:themeShade="BF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</w:rPr>
            </w:r>
            <w:r w:rsidRPr="004079C8">
              <w:rPr>
                <w:color w:val="31849B" w:themeColor="accent5" w:themeShade="BF"/>
              </w:rPr>
              <w:fldChar w:fldCharType="separate"/>
            </w:r>
            <w:r w:rsidRPr="004079C8">
              <w:rPr>
                <w:color w:val="31849B" w:themeColor="accent5" w:themeShade="BF"/>
              </w:rPr>
              <w:t>2.7</w:t>
            </w:r>
            <w:r w:rsidRPr="004079C8">
              <w:rPr>
                <w:color w:val="31849B" w:themeColor="accent5" w:themeShade="BF"/>
              </w:rPr>
              <w:fldChar w:fldCharType="end"/>
            </w:r>
            <w:r w:rsidRPr="004079C8">
              <w:rPr>
                <w:color w:val="31849B" w:themeColor="accent5" w:themeShade="BF"/>
              </w:rPr>
              <w:t>]</w:t>
            </w:r>
          </w:p>
          <w:p w14:paraId="0593350F" w14:textId="44E24C71" w:rsidR="00B05D7E" w:rsidRPr="004079C8" w:rsidRDefault="00B05D7E" w:rsidP="00B05D7E">
            <w:pPr>
              <w:ind w:left="174"/>
              <w:jc w:val="left"/>
            </w:pPr>
            <w:r w:rsidRPr="004079C8">
              <w:rPr>
                <w:color w:val="215868" w:themeColor="accent5" w:themeShade="80"/>
              </w:rPr>
              <w:t xml:space="preserve"> </w:t>
            </w:r>
          </w:p>
        </w:tc>
      </w:tr>
      <w:tr w:rsidR="004079C8" w:rsidRPr="004079C8" w14:paraId="64021FE1" w14:textId="77777777" w:rsidTr="00C03F98">
        <w:trPr>
          <w:cantSplit/>
          <w:jc w:val="center"/>
        </w:trPr>
        <w:tc>
          <w:tcPr>
            <w:tcW w:w="1589" w:type="dxa"/>
          </w:tcPr>
          <w:p w14:paraId="3CFAF8B4" w14:textId="408DDBB2" w:rsidR="004079C8" w:rsidRPr="004079C8" w:rsidRDefault="004079C8" w:rsidP="004079C8">
            <w:pPr>
              <w:jc w:val="center"/>
            </w:pPr>
            <w:r w:rsidRPr="004079C8">
              <w:t>1.4</w:t>
            </w:r>
          </w:p>
        </w:tc>
        <w:tc>
          <w:tcPr>
            <w:tcW w:w="1425" w:type="dxa"/>
            <w:vAlign w:val="bottom"/>
          </w:tcPr>
          <w:p w14:paraId="0323DE59" w14:textId="57EFEBA3" w:rsidR="004079C8" w:rsidRPr="004079C8" w:rsidRDefault="004079C8" w:rsidP="004079C8">
            <w:pPr>
              <w:jc w:val="center"/>
            </w:pPr>
            <w:r w:rsidRPr="004079C8">
              <w:t>17/12/2019</w:t>
            </w:r>
          </w:p>
        </w:tc>
        <w:tc>
          <w:tcPr>
            <w:tcW w:w="2405" w:type="dxa"/>
            <w:vAlign w:val="center"/>
          </w:tcPr>
          <w:p w14:paraId="12159E5A" w14:textId="0785FF20" w:rsidR="004079C8" w:rsidRPr="004079C8" w:rsidRDefault="004079C8" w:rsidP="004079C8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6268A801" w14:textId="50884559" w:rsidR="004079C8" w:rsidRPr="004079C8" w:rsidRDefault="004079C8" w:rsidP="004079C8">
            <w:pPr>
              <w:ind w:left="174"/>
              <w:jc w:val="left"/>
            </w:pPr>
            <w:r w:rsidRPr="004079C8">
              <w:t xml:space="preserve">Refinamento da regra quanto a inclusão de apenas 1 membro (titular ou suplente) </w:t>
            </w:r>
            <w:r w:rsidR="00BD0AD1" w:rsidRPr="00BD0AD1">
              <w:rPr>
                <w:color w:val="31849B" w:themeColor="accent5" w:themeShade="BF"/>
              </w:rPr>
              <w:t>[</w:t>
            </w:r>
            <w:r w:rsidR="00BD0AD1" w:rsidRPr="00BD0AD1">
              <w:rPr>
                <w:color w:val="31849B" w:themeColor="accent5" w:themeShade="BF"/>
              </w:rPr>
              <w:fldChar w:fldCharType="begin"/>
            </w:r>
            <w:r w:rsidR="00BD0AD1" w:rsidRPr="00BD0AD1">
              <w:rPr>
                <w:color w:val="31849B" w:themeColor="accent5" w:themeShade="BF"/>
              </w:rPr>
              <w:instrText xml:space="preserve"> REF _Ref22731975 \r \h </w:instrText>
            </w:r>
            <w:r w:rsidR="00BD0AD1" w:rsidRPr="00BD0AD1">
              <w:rPr>
                <w:color w:val="31849B" w:themeColor="accent5" w:themeShade="BF"/>
              </w:rPr>
            </w:r>
            <w:r w:rsidR="00BD0AD1" w:rsidRPr="00BD0AD1">
              <w:rPr>
                <w:color w:val="31849B" w:themeColor="accent5" w:themeShade="BF"/>
              </w:rPr>
              <w:fldChar w:fldCharType="separate"/>
            </w:r>
            <w:r w:rsidR="00BD0AD1" w:rsidRPr="00BD0AD1">
              <w:rPr>
                <w:color w:val="31849B" w:themeColor="accent5" w:themeShade="BF"/>
              </w:rPr>
              <w:t>2.3</w:t>
            </w:r>
            <w:r w:rsidR="00BD0AD1" w:rsidRPr="00BD0AD1">
              <w:rPr>
                <w:color w:val="31849B" w:themeColor="accent5" w:themeShade="BF"/>
              </w:rPr>
              <w:fldChar w:fldCharType="end"/>
            </w:r>
            <w:r w:rsidR="00BD0AD1" w:rsidRPr="00BD0AD1">
              <w:rPr>
                <w:color w:val="31849B" w:themeColor="accent5" w:themeShade="BF"/>
              </w:rPr>
              <w:t>]</w:t>
            </w:r>
          </w:p>
        </w:tc>
      </w:tr>
      <w:tr w:rsidR="008B4B47" w:rsidRPr="004079C8" w14:paraId="45ABF329" w14:textId="77777777" w:rsidTr="00C03F98">
        <w:trPr>
          <w:cantSplit/>
          <w:jc w:val="center"/>
        </w:trPr>
        <w:tc>
          <w:tcPr>
            <w:tcW w:w="1589" w:type="dxa"/>
          </w:tcPr>
          <w:p w14:paraId="76E7BCBD" w14:textId="669FF4A6" w:rsidR="008B4B47" w:rsidRPr="004079C8" w:rsidRDefault="008B4B47" w:rsidP="008B4B47">
            <w:pPr>
              <w:jc w:val="center"/>
            </w:pPr>
            <w:r w:rsidRPr="004079C8">
              <w:t>1.4</w:t>
            </w:r>
          </w:p>
        </w:tc>
        <w:tc>
          <w:tcPr>
            <w:tcW w:w="1425" w:type="dxa"/>
            <w:vAlign w:val="bottom"/>
          </w:tcPr>
          <w:p w14:paraId="3340A30F" w14:textId="21797932" w:rsidR="008B4B47" w:rsidRPr="004079C8" w:rsidRDefault="008B4B47" w:rsidP="008B4B47">
            <w:pPr>
              <w:jc w:val="center"/>
            </w:pPr>
            <w:r w:rsidRPr="004079C8">
              <w:t>17/12/2019</w:t>
            </w:r>
          </w:p>
        </w:tc>
        <w:tc>
          <w:tcPr>
            <w:tcW w:w="2405" w:type="dxa"/>
            <w:vAlign w:val="center"/>
          </w:tcPr>
          <w:p w14:paraId="51BC4ECA" w14:textId="4C2B346D" w:rsidR="008B4B47" w:rsidRPr="004079C8" w:rsidRDefault="008B4B47" w:rsidP="008B4B47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40277B24" w14:textId="65900AA0" w:rsidR="008B4B47" w:rsidRPr="004079C8" w:rsidRDefault="008B4B47" w:rsidP="008B4B47">
            <w:pPr>
              <w:ind w:left="174"/>
              <w:jc w:val="left"/>
            </w:pPr>
            <w:r>
              <w:t>Inclusão da mensagem para pendencias quando o Data do registro for expirada, conforme art.18</w:t>
            </w:r>
          </w:p>
        </w:tc>
      </w:tr>
    </w:tbl>
    <w:p w14:paraId="7FCD6DB3" w14:textId="03E73BBC" w:rsidR="00A735A5" w:rsidRPr="004079C8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4079C8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4079C8" w:rsidRDefault="00A4247F" w:rsidP="00A4247F">
      <w:pPr>
        <w:rPr>
          <w:rFonts w:cs="Arial"/>
          <w:szCs w:val="22"/>
        </w:rPr>
      </w:pPr>
    </w:p>
    <w:p w14:paraId="7AE1C47C" w14:textId="77777777" w:rsidR="00A4247F" w:rsidRPr="004079C8" w:rsidRDefault="00A4247F" w:rsidP="00A4247F">
      <w:pPr>
        <w:rPr>
          <w:rFonts w:cs="Arial"/>
          <w:szCs w:val="22"/>
        </w:rPr>
      </w:pPr>
    </w:p>
    <w:p w14:paraId="423BB385" w14:textId="77777777" w:rsidR="00A4247F" w:rsidRPr="004079C8" w:rsidRDefault="00A4247F" w:rsidP="00A4247F">
      <w:pPr>
        <w:rPr>
          <w:rFonts w:cs="Arial"/>
          <w:szCs w:val="22"/>
        </w:rPr>
      </w:pPr>
    </w:p>
    <w:p w14:paraId="0762D381" w14:textId="77777777" w:rsidR="00A4247F" w:rsidRPr="004079C8" w:rsidRDefault="00A4247F" w:rsidP="00A4247F">
      <w:pPr>
        <w:rPr>
          <w:rFonts w:cs="Arial"/>
          <w:szCs w:val="22"/>
        </w:rPr>
      </w:pPr>
    </w:p>
    <w:p w14:paraId="7558BBB3" w14:textId="77777777" w:rsidR="00A4247F" w:rsidRPr="004079C8" w:rsidRDefault="00A4247F" w:rsidP="00A4247F">
      <w:pPr>
        <w:rPr>
          <w:rFonts w:cs="Arial"/>
          <w:szCs w:val="22"/>
        </w:rPr>
      </w:pPr>
    </w:p>
    <w:p w14:paraId="6825B8F0" w14:textId="77777777" w:rsidR="00A4247F" w:rsidRPr="004079C8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4079C8" w:rsidRDefault="00A4247F" w:rsidP="00A4247F">
      <w:pPr>
        <w:tabs>
          <w:tab w:val="left" w:pos="420"/>
        </w:tabs>
        <w:rPr>
          <w:rFonts w:cs="Arial"/>
          <w:szCs w:val="22"/>
        </w:rPr>
      </w:pPr>
      <w:r w:rsidRPr="004079C8">
        <w:rPr>
          <w:rFonts w:cs="Arial"/>
          <w:szCs w:val="22"/>
        </w:rPr>
        <w:tab/>
      </w:r>
    </w:p>
    <w:p w14:paraId="22CC31A1" w14:textId="77777777" w:rsidR="00A735A5" w:rsidRPr="004079C8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4079C8">
        <w:rPr>
          <w:rFonts w:cs="Arial"/>
          <w:szCs w:val="22"/>
        </w:rPr>
        <w:br w:type="page"/>
      </w:r>
      <w:r w:rsidRPr="004079C8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4079C8" w:rsidRDefault="00A735A5">
      <w:pPr>
        <w:jc w:val="center"/>
        <w:rPr>
          <w:rFonts w:cs="Arial"/>
          <w:b/>
          <w:szCs w:val="22"/>
        </w:rPr>
      </w:pPr>
    </w:p>
    <w:p w14:paraId="4B725D8C" w14:textId="77777777" w:rsidR="008C6F5D" w:rsidRPr="004079C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4079C8">
        <w:fldChar w:fldCharType="begin"/>
      </w:r>
      <w:r w:rsidR="00A735A5" w:rsidRPr="004079C8">
        <w:instrText xml:space="preserve"> TOC \o "1-2" \h \z \u </w:instrText>
      </w:r>
      <w:r w:rsidRPr="004079C8">
        <w:fldChar w:fldCharType="separate"/>
      </w:r>
      <w:hyperlink w:anchor="_Toc23320757" w:history="1">
        <w:r w:rsidR="008C6F5D" w:rsidRPr="004079C8">
          <w:rPr>
            <w:rStyle w:val="Hyperlink"/>
            <w:noProof/>
          </w:rPr>
          <w:t>HST-021 – Manter Chapas – UF e IES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_Toc23320757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7D7BA02B" w14:textId="77777777" w:rsidR="008C6F5D" w:rsidRPr="004079C8" w:rsidRDefault="00975F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58" w:history="1">
        <w:r w:rsidR="008C6F5D" w:rsidRPr="004079C8">
          <w:rPr>
            <w:rStyle w:val="Hyperlink"/>
            <w:noProof/>
          </w:rPr>
          <w:t>COMO Profissional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_Toc23320758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0ABC896F" w14:textId="77777777" w:rsidR="008C6F5D" w:rsidRPr="004079C8" w:rsidRDefault="00975F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59" w:history="1">
        <w:r w:rsidR="008C6F5D" w:rsidRPr="004079C8">
          <w:rPr>
            <w:rStyle w:val="Hyperlink"/>
            <w:noProof/>
          </w:rPr>
          <w:t>QUERO acessar a tela de Manter Chapa – UF e IES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_Toc23320759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7DF12BE1" w14:textId="77777777" w:rsidR="008C6F5D" w:rsidRPr="004079C8" w:rsidRDefault="00975F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0" w:history="1">
        <w:r w:rsidR="008C6F5D" w:rsidRPr="004079C8">
          <w:rPr>
            <w:rStyle w:val="Hyperlink"/>
            <w:noProof/>
          </w:rPr>
          <w:t>PARA criar uma chapa eleitoral.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_Toc23320760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282D5EA9" w14:textId="77777777" w:rsidR="008C6F5D" w:rsidRPr="004079C8" w:rsidRDefault="00975F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1" w:history="1">
        <w:r w:rsidR="008C6F5D" w:rsidRPr="004079C8">
          <w:rPr>
            <w:rStyle w:val="Hyperlink"/>
            <w:noProof/>
          </w:rPr>
          <w:t>PROTÓTIPO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_Toc23320761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6F95400D" w14:textId="77777777" w:rsidR="008C6F5D" w:rsidRPr="004079C8" w:rsidRDefault="00975F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2" w:history="1">
        <w:r w:rsidR="008C6F5D" w:rsidRPr="004079C8">
          <w:rPr>
            <w:rStyle w:val="Hyperlink"/>
            <w:noProof/>
          </w:rPr>
          <w:t>CRITÉRIOS DE ACEITE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_Toc23320762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24</w:t>
        </w:r>
        <w:r w:rsidR="008C6F5D" w:rsidRPr="004079C8">
          <w:rPr>
            <w:noProof/>
            <w:webHidden/>
          </w:rPr>
          <w:fldChar w:fldCharType="end"/>
        </w:r>
      </w:hyperlink>
    </w:p>
    <w:p w14:paraId="4BC71793" w14:textId="77777777" w:rsidR="008C6F5D" w:rsidRPr="004079C8" w:rsidRDefault="00975F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3" w:history="1">
        <w:r w:rsidR="008C6F5D" w:rsidRPr="004079C8">
          <w:rPr>
            <w:rStyle w:val="Hyperlink"/>
            <w:noProof/>
          </w:rPr>
          <w:t>INFORMAÇÕES COMPLEMENTARES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_Toc23320763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49</w:t>
        </w:r>
        <w:r w:rsidR="008C6F5D" w:rsidRPr="004079C8">
          <w:rPr>
            <w:noProof/>
            <w:webHidden/>
          </w:rPr>
          <w:fldChar w:fldCharType="end"/>
        </w:r>
      </w:hyperlink>
    </w:p>
    <w:p w14:paraId="46621B27" w14:textId="77777777" w:rsidR="00A735A5" w:rsidRPr="004079C8" w:rsidRDefault="00825F00">
      <w:r w:rsidRPr="004079C8">
        <w:fldChar w:fldCharType="end"/>
      </w:r>
    </w:p>
    <w:p w14:paraId="3CB87937" w14:textId="77777777" w:rsidR="00A735A5" w:rsidRPr="004079C8" w:rsidRDefault="00A735A5">
      <w:pPr>
        <w:pStyle w:val="Dica"/>
      </w:pPr>
    </w:p>
    <w:p w14:paraId="0C0F08DA" w14:textId="2757FD7D" w:rsidR="00A735A5" w:rsidRPr="004079C8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4079C8">
        <w:br w:type="page"/>
      </w:r>
      <w:bookmarkStart w:id="4" w:name="_Toc23320757"/>
      <w:r w:rsidR="00CE176F" w:rsidRPr="004079C8">
        <w:lastRenderedPageBreak/>
        <w:t>HST</w:t>
      </w:r>
      <w:r w:rsidR="00C03F98" w:rsidRPr="004079C8">
        <w:t>-</w:t>
      </w:r>
      <w:r w:rsidR="00AF2B52" w:rsidRPr="004079C8">
        <w:t>0</w:t>
      </w:r>
      <w:r w:rsidR="0068337B" w:rsidRPr="004079C8">
        <w:t>2</w:t>
      </w:r>
      <w:r w:rsidR="004313E9" w:rsidRPr="004079C8">
        <w:t>1</w:t>
      </w:r>
      <w:r w:rsidR="0035649F" w:rsidRPr="004079C8">
        <w:t xml:space="preserve"> – </w:t>
      </w:r>
      <w:r w:rsidR="004313E9" w:rsidRPr="004079C8">
        <w:t>Manter Chapas – UF e IES</w:t>
      </w:r>
      <w:bookmarkEnd w:id="4"/>
    </w:p>
    <w:p w14:paraId="37D34CD1" w14:textId="6D8E666C" w:rsidR="002B1554" w:rsidRPr="004079C8" w:rsidRDefault="00CE176F" w:rsidP="00C64B05">
      <w:pPr>
        <w:pStyle w:val="Ttulo2"/>
        <w:numPr>
          <w:ilvl w:val="0"/>
          <w:numId w:val="0"/>
        </w:numPr>
      </w:pPr>
      <w:bookmarkStart w:id="5" w:name="_Toc23320758"/>
      <w:r w:rsidRPr="004079C8">
        <w:t>COMO</w:t>
      </w:r>
      <w:r w:rsidR="00C64B05" w:rsidRPr="004079C8">
        <w:t xml:space="preserve"> </w:t>
      </w:r>
      <w:r w:rsidR="004313E9" w:rsidRPr="004079C8">
        <w:rPr>
          <w:b w:val="0"/>
        </w:rPr>
        <w:t>Profissional</w:t>
      </w:r>
      <w:bookmarkEnd w:id="5"/>
    </w:p>
    <w:p w14:paraId="4036BB8D" w14:textId="0DE92933" w:rsidR="00CE176F" w:rsidRPr="004079C8" w:rsidRDefault="00CE176F" w:rsidP="005A4527">
      <w:pPr>
        <w:pStyle w:val="Ttulo2"/>
        <w:numPr>
          <w:ilvl w:val="0"/>
          <w:numId w:val="0"/>
        </w:numPr>
      </w:pPr>
      <w:bookmarkStart w:id="6" w:name="_Toc23320759"/>
      <w:r w:rsidRPr="004079C8">
        <w:t>QUERO</w:t>
      </w:r>
      <w:r w:rsidR="005A4527" w:rsidRPr="004079C8">
        <w:t xml:space="preserve"> </w:t>
      </w:r>
      <w:r w:rsidR="003F78ED" w:rsidRPr="004079C8">
        <w:rPr>
          <w:b w:val="0"/>
        </w:rPr>
        <w:t xml:space="preserve">acessar a tela de </w:t>
      </w:r>
      <w:r w:rsidR="004313E9" w:rsidRPr="004079C8">
        <w:rPr>
          <w:b w:val="0"/>
        </w:rPr>
        <w:t>Manter Chapa – UF e IES</w:t>
      </w:r>
      <w:bookmarkEnd w:id="6"/>
    </w:p>
    <w:p w14:paraId="38E7497A" w14:textId="4CCF430B" w:rsidR="00A735A5" w:rsidRPr="004079C8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3320760"/>
      <w:r w:rsidRPr="004079C8">
        <w:t>PARA</w:t>
      </w:r>
      <w:r w:rsidR="005A4527" w:rsidRPr="004079C8">
        <w:t xml:space="preserve"> </w:t>
      </w:r>
      <w:r w:rsidR="004313E9" w:rsidRPr="004079C8">
        <w:rPr>
          <w:b w:val="0"/>
        </w:rPr>
        <w:t>criar uma chapa eleitoral</w:t>
      </w:r>
      <w:r w:rsidR="0068337B" w:rsidRPr="004079C8">
        <w:rPr>
          <w:b w:val="0"/>
        </w:rPr>
        <w:t>.</w:t>
      </w:r>
      <w:bookmarkEnd w:id="7"/>
    </w:p>
    <w:p w14:paraId="3F8EBB06" w14:textId="77777777" w:rsidR="00EF4113" w:rsidRPr="004079C8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4079C8" w:rsidRDefault="007569F0" w:rsidP="007569F0">
      <w:pPr>
        <w:pStyle w:val="Ttulo2"/>
        <w:numPr>
          <w:ilvl w:val="0"/>
          <w:numId w:val="0"/>
        </w:numPr>
      </w:pPr>
      <w:bookmarkStart w:id="9" w:name="_Toc23320761"/>
      <w:r w:rsidRPr="004079C8">
        <w:t>PROTÓTIPO</w:t>
      </w:r>
      <w:bookmarkEnd w:id="8"/>
      <w:bookmarkEnd w:id="9"/>
    </w:p>
    <w:p w14:paraId="4AD30F2F" w14:textId="258229F3" w:rsidR="00D471A9" w:rsidRPr="004079C8" w:rsidRDefault="004313E9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 w:rsidRPr="004079C8">
        <w:t>Definir Tipo de Candidatura</w:t>
      </w:r>
      <w:bookmarkEnd w:id="10"/>
      <w:r w:rsidRPr="004079C8">
        <w:t xml:space="preserve"> – UF ou IES</w:t>
      </w:r>
      <w:r w:rsidR="001D510C" w:rsidRPr="004079C8">
        <w:t>:</w:t>
      </w:r>
      <w:bookmarkEnd w:id="11"/>
    </w:p>
    <w:p w14:paraId="24D4D677" w14:textId="77777777" w:rsidR="0056045C" w:rsidRPr="004079C8" w:rsidRDefault="0056045C" w:rsidP="00FF65AE">
      <w:pPr>
        <w:pStyle w:val="EstiloPrototipo3"/>
        <w:jc w:val="center"/>
        <w:rPr>
          <w:noProof/>
        </w:rPr>
      </w:pPr>
    </w:p>
    <w:p w14:paraId="3CF88B76" w14:textId="36BF867B" w:rsidR="002C3EBF" w:rsidRPr="004079C8" w:rsidRDefault="002C3EBF" w:rsidP="00FF65AE">
      <w:pPr>
        <w:pStyle w:val="EstiloPrototipo3"/>
        <w:jc w:val="center"/>
        <w:rPr>
          <w:noProof/>
        </w:rPr>
      </w:pPr>
      <w:r w:rsidRPr="004079C8">
        <w:rPr>
          <w:noProof/>
        </w:rPr>
        <w:drawing>
          <wp:inline distT="0" distB="0" distL="0" distR="0" wp14:anchorId="6C96F4DF" wp14:editId="16B3D9DA">
            <wp:extent cx="5760085" cy="38385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clui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653" w14:textId="60166C18" w:rsidR="00EF4113" w:rsidRPr="004079C8" w:rsidRDefault="00EF4113" w:rsidP="00EF4113">
      <w:pPr>
        <w:pStyle w:val="EstiloPrototipo3"/>
      </w:pPr>
    </w:p>
    <w:p w14:paraId="15B781BE" w14:textId="77777777" w:rsidR="00F77858" w:rsidRPr="004079C8" w:rsidRDefault="00F77858" w:rsidP="00EF4113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8937A5" w:rsidRPr="004079C8" w14:paraId="22BA74E1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D647A73" w14:textId="77777777" w:rsidR="008937A5" w:rsidRPr="004079C8" w:rsidRDefault="008937A5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8937A5" w:rsidRPr="004079C8" w14:paraId="5C40C493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622B32D" w14:textId="77777777" w:rsidR="008937A5" w:rsidRPr="004079C8" w:rsidRDefault="008937A5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Definição Tipo de Candidatura</w:t>
            </w:r>
          </w:p>
        </w:tc>
      </w:tr>
      <w:tr w:rsidR="008937A5" w:rsidRPr="004079C8" w14:paraId="5C344B2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BC22594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2286101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21E2CB9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AA66203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C0AFEC2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CDC3803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775D9544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8937A5" w:rsidRPr="004079C8" w14:paraId="5C1CEA73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344EAA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BAC9BE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4F41E5F2" wp14:editId="2E1F5EF0">
                  <wp:extent cx="228600" cy="20955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ADA4CC6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13C01E1A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C4F7A93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01E3CE9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3137283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937A5" w:rsidRPr="004079C8" w14:paraId="30051A5E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5B15F7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669CEB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549EA455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Apresenta o título do pop-up </w:t>
            </w:r>
          </w:p>
        </w:tc>
        <w:tc>
          <w:tcPr>
            <w:tcW w:w="1246" w:type="dxa"/>
          </w:tcPr>
          <w:p w14:paraId="65133D39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</w:t>
            </w:r>
          </w:p>
          <w:p w14:paraId="2E20A693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Label</w:t>
            </w:r>
            <w:proofErr w:type="spellEnd"/>
          </w:p>
          <w:p w14:paraId="35A31A56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4D363347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926" w:type="dxa"/>
          </w:tcPr>
          <w:p w14:paraId="335A030F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342F3E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937A5" w:rsidRPr="004079C8" w14:paraId="35F469E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D14E81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BD9A35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sz w:val="18"/>
                <w:szCs w:val="18"/>
              </w:rPr>
              <w:t>Texto do Pop-up</w:t>
            </w:r>
          </w:p>
        </w:tc>
        <w:tc>
          <w:tcPr>
            <w:tcW w:w="1306" w:type="dxa"/>
            <w:gridSpan w:val="2"/>
          </w:tcPr>
          <w:p w14:paraId="5AD1B9F2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 informativo sobre o convite para criação da chapa eleitoral.</w:t>
            </w:r>
          </w:p>
        </w:tc>
        <w:tc>
          <w:tcPr>
            <w:tcW w:w="1246" w:type="dxa"/>
          </w:tcPr>
          <w:p w14:paraId="3AD758D3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72775D4F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843848D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14101F3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937A5" w:rsidRPr="004079C8" w14:paraId="0CE55BE0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8F4CE2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085657A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Conselheiro UF-BR</w:t>
            </w:r>
          </w:p>
        </w:tc>
        <w:tc>
          <w:tcPr>
            <w:tcW w:w="1306" w:type="dxa"/>
            <w:gridSpan w:val="2"/>
          </w:tcPr>
          <w:p w14:paraId="3892B809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escolher a opção de cadastro da chapa UF.</w:t>
            </w:r>
          </w:p>
        </w:tc>
        <w:tc>
          <w:tcPr>
            <w:tcW w:w="1246" w:type="dxa"/>
          </w:tcPr>
          <w:p w14:paraId="6FAB0C61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006E0A6" w14:textId="77777777" w:rsidR="008937A5" w:rsidRPr="004079C8" w:rsidRDefault="008937A5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2E4FA12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5A8677" w14:textId="77777777" w:rsidR="008937A5" w:rsidRPr="004079C8" w:rsidRDefault="008937A5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8937A5" w:rsidRPr="004079C8" w14:paraId="14451FF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024F47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A84BC2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IES</w:t>
            </w:r>
          </w:p>
        </w:tc>
        <w:tc>
          <w:tcPr>
            <w:tcW w:w="1306" w:type="dxa"/>
            <w:gridSpan w:val="2"/>
          </w:tcPr>
          <w:p w14:paraId="206F19B6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escolher a opção de cadastro da chapa representante IES.</w:t>
            </w:r>
          </w:p>
        </w:tc>
        <w:tc>
          <w:tcPr>
            <w:tcW w:w="1246" w:type="dxa"/>
          </w:tcPr>
          <w:p w14:paraId="613A127D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BE4282B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AE5BC88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A7E8F1C" w14:textId="77777777" w:rsidR="008937A5" w:rsidRPr="004079C8" w:rsidRDefault="008937A5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8937A5" w:rsidRPr="004079C8" w14:paraId="0B88FD20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AE8AEDC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8937A5" w:rsidRPr="004079C8" w14:paraId="25DC7824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16367E1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D94DF80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534F3D9D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21FBA3A7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4DC1FB8F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8937A5" w:rsidRPr="004079C8" w14:paraId="5549249F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15F9B2BB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74A6582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Conselheiro UF</w:t>
            </w:r>
          </w:p>
        </w:tc>
        <w:tc>
          <w:tcPr>
            <w:tcW w:w="2976" w:type="dxa"/>
            <w:gridSpan w:val="3"/>
          </w:tcPr>
          <w:p w14:paraId="6C250131" w14:textId="70E0C432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 xml:space="preserve">Botão que apresenta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_Ref22112677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4079C8">
              <w:rPr>
                <w:sz w:val="18"/>
                <w:szCs w:val="18"/>
              </w:rPr>
              <w:t>para cadastramento da plataforma eleitoral e redes sociais da UF</w:t>
            </w:r>
          </w:p>
        </w:tc>
        <w:tc>
          <w:tcPr>
            <w:tcW w:w="1134" w:type="dxa"/>
            <w:gridSpan w:val="3"/>
          </w:tcPr>
          <w:p w14:paraId="62ABB441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02EFA67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8937A5" w:rsidRPr="004079C8" w14:paraId="4720C56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20ED47B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DFA6207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IES</w:t>
            </w:r>
          </w:p>
        </w:tc>
        <w:tc>
          <w:tcPr>
            <w:tcW w:w="2976" w:type="dxa"/>
            <w:gridSpan w:val="3"/>
          </w:tcPr>
          <w:p w14:paraId="498F7D62" w14:textId="79D394BB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Botão que apresenta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_Ref22112677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4079C8">
              <w:rPr>
                <w:sz w:val="18"/>
                <w:szCs w:val="18"/>
              </w:rPr>
              <w:t>para cadastramento da plataforma eleitoral e redes sociais da IES</w:t>
            </w:r>
          </w:p>
        </w:tc>
        <w:tc>
          <w:tcPr>
            <w:tcW w:w="1134" w:type="dxa"/>
            <w:gridSpan w:val="3"/>
          </w:tcPr>
          <w:p w14:paraId="20CA0673" w14:textId="77777777" w:rsidR="008937A5" w:rsidRPr="004079C8" w:rsidRDefault="008937A5" w:rsidP="00516799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1662832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394747E1" w14:textId="058744DF" w:rsidR="00085B8A" w:rsidRPr="004079C8" w:rsidRDefault="00823050" w:rsidP="00AC7F9F">
      <w:pPr>
        <w:pStyle w:val="EstiloPrototipo3"/>
        <w:numPr>
          <w:ilvl w:val="0"/>
          <w:numId w:val="5"/>
        </w:numPr>
      </w:pPr>
      <w:bookmarkStart w:id="12" w:name="_Ref22027238"/>
      <w:bookmarkStart w:id="13" w:name="_Ref22125505"/>
      <w:bookmarkStart w:id="14" w:name="_Ref13579649"/>
      <w:r w:rsidRPr="004079C8">
        <w:lastRenderedPageBreak/>
        <w:t>Pop-Up informativa da</w:t>
      </w:r>
      <w:r w:rsidR="00085B8A" w:rsidRPr="004079C8">
        <w:t xml:space="preserve"> Plataforma Eleitoral/Redes Sociais</w:t>
      </w:r>
      <w:bookmarkEnd w:id="12"/>
      <w:r w:rsidR="00F771A2" w:rsidRPr="004079C8">
        <w:t xml:space="preserve"> </w:t>
      </w:r>
      <w:bookmarkEnd w:id="13"/>
    </w:p>
    <w:p w14:paraId="12AD9F60" w14:textId="48C5A096" w:rsidR="00282B8E" w:rsidRPr="004079C8" w:rsidRDefault="00FF24AD" w:rsidP="003801D9">
      <w:pPr>
        <w:pStyle w:val="EstiloPrototipo3"/>
      </w:pPr>
      <w:r w:rsidRPr="004079C8">
        <w:rPr>
          <w:noProof/>
        </w:rPr>
        <w:drawing>
          <wp:inline distT="0" distB="0" distL="0" distR="0" wp14:anchorId="60AE6F89" wp14:editId="0F72DC49">
            <wp:extent cx="5760085" cy="58362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clui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8C7B" w14:textId="77777777" w:rsidR="003801D9" w:rsidRPr="004079C8" w:rsidRDefault="003801D9" w:rsidP="00282B8E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3801D9" w:rsidRPr="004079C8" w14:paraId="46985A35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E14FF71" w14:textId="77777777" w:rsidR="003801D9" w:rsidRPr="004079C8" w:rsidRDefault="003801D9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3801D9" w:rsidRPr="004079C8" w14:paraId="155AF8B2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DC97A05" w14:textId="77777777" w:rsidR="003801D9" w:rsidRPr="004079C8" w:rsidRDefault="003801D9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POP-UP Informativo da Eleição / Chapa Eleitoral</w:t>
            </w:r>
          </w:p>
        </w:tc>
      </w:tr>
      <w:tr w:rsidR="003801D9" w:rsidRPr="004079C8" w14:paraId="679DC9C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E038733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86694C1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265992A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EB1AD10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148F941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78F2688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69C5E2E1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3801D9" w:rsidRPr="004079C8" w14:paraId="0DAA4D08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528A52" w14:textId="77777777" w:rsidR="003801D9" w:rsidRPr="004079C8" w:rsidRDefault="003801D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8913A04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sz w:val="18"/>
                <w:szCs w:val="18"/>
              </w:rPr>
              <w:t>Texto do Pop-up</w:t>
            </w:r>
          </w:p>
        </w:tc>
        <w:tc>
          <w:tcPr>
            <w:tcW w:w="1306" w:type="dxa"/>
            <w:gridSpan w:val="2"/>
          </w:tcPr>
          <w:p w14:paraId="166B7735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Pop-up informativo sobre a chapa e a </w:t>
            </w:r>
            <w:r w:rsidRPr="004079C8">
              <w:rPr>
                <w:sz w:val="18"/>
                <w:szCs w:val="18"/>
              </w:rPr>
              <w:lastRenderedPageBreak/>
              <w:t>eleição que o usuário vai participar</w:t>
            </w:r>
          </w:p>
        </w:tc>
        <w:tc>
          <w:tcPr>
            <w:tcW w:w="1246" w:type="dxa"/>
          </w:tcPr>
          <w:p w14:paraId="33C8F83B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Texto</w:t>
            </w:r>
          </w:p>
        </w:tc>
        <w:tc>
          <w:tcPr>
            <w:tcW w:w="1034" w:type="dxa"/>
            <w:gridSpan w:val="2"/>
          </w:tcPr>
          <w:p w14:paraId="3FE7D051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B2F87F2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97F248F" w14:textId="77777777" w:rsidR="003801D9" w:rsidRPr="004079C8" w:rsidRDefault="003801D9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3801D9" w:rsidRPr="004079C8" w14:paraId="635E184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59DF88" w14:textId="77777777" w:rsidR="003801D9" w:rsidRPr="004079C8" w:rsidRDefault="003801D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7E14403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  <w:gridSpan w:val="2"/>
          </w:tcPr>
          <w:p w14:paraId="47FB1E9A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contendo um link para realização do download da resolução mais atual referente a eleição e chapa que o usuário está participando</w:t>
            </w:r>
          </w:p>
        </w:tc>
        <w:tc>
          <w:tcPr>
            <w:tcW w:w="1246" w:type="dxa"/>
          </w:tcPr>
          <w:p w14:paraId="07D1C8EC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1615CA72" w14:textId="77777777" w:rsidR="003801D9" w:rsidRPr="004079C8" w:rsidRDefault="003801D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04408B" w14:textId="77777777" w:rsidR="003801D9" w:rsidRPr="004079C8" w:rsidRDefault="003801D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2CF921" w14:textId="77777777" w:rsidR="003801D9" w:rsidRPr="004079C8" w:rsidRDefault="003801D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801D9" w:rsidRPr="004079C8" w14:paraId="6810307A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2BD6BCA8" w14:textId="77777777" w:rsidR="003801D9" w:rsidRPr="004079C8" w:rsidRDefault="003801D9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3801D9" w:rsidRPr="004079C8" w14:paraId="2C66C934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020A20B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0EF56527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773644E2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77FD8962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48C7B66" w14:textId="77777777" w:rsidR="003801D9" w:rsidRPr="004079C8" w:rsidRDefault="003801D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3801D9" w:rsidRPr="004079C8" w14:paraId="5245D5E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E419EDD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6786F5C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 “OK”</w:t>
            </w:r>
          </w:p>
        </w:tc>
        <w:tc>
          <w:tcPr>
            <w:tcW w:w="2976" w:type="dxa"/>
            <w:gridSpan w:val="3"/>
          </w:tcPr>
          <w:p w14:paraId="4554E5A0" w14:textId="44FDB502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 xml:space="preserve">Botão que apresenta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_Ref22045700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4079C8">
              <w:rPr>
                <w:sz w:val="18"/>
                <w:szCs w:val="18"/>
              </w:rPr>
              <w:t>para cadastramento da plataforma eleitoral e redes sociais da UF ou IES</w:t>
            </w:r>
          </w:p>
        </w:tc>
        <w:tc>
          <w:tcPr>
            <w:tcW w:w="1134" w:type="dxa"/>
            <w:gridSpan w:val="3"/>
          </w:tcPr>
          <w:p w14:paraId="64FA16B8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69468AC0" w14:textId="77777777" w:rsidR="003801D9" w:rsidRPr="004079C8" w:rsidRDefault="003801D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6CF037C4" w14:textId="13DED66B" w:rsidR="00282B8E" w:rsidRPr="004079C8" w:rsidRDefault="00282B8E" w:rsidP="00282B8E">
      <w:pPr>
        <w:pStyle w:val="EstiloPrototipo3"/>
        <w:numPr>
          <w:ilvl w:val="0"/>
          <w:numId w:val="5"/>
        </w:numPr>
      </w:pPr>
      <w:bookmarkStart w:id="15" w:name="_Ref23352497"/>
      <w:bookmarkStart w:id="16" w:name="_Ref22045700"/>
      <w:r w:rsidRPr="004079C8">
        <w:lastRenderedPageBreak/>
        <w:t>Incluir Cadastrar Plataforma Eleitoral/Redes Sociais</w:t>
      </w:r>
      <w:bookmarkEnd w:id="15"/>
      <w:r w:rsidRPr="004079C8">
        <w:t xml:space="preserve"> </w:t>
      </w:r>
      <w:bookmarkEnd w:id="16"/>
    </w:p>
    <w:p w14:paraId="341D2E6C" w14:textId="425A6AA9" w:rsidR="00085B8A" w:rsidRPr="004079C8" w:rsidRDefault="00FF24AD" w:rsidP="007D40A5">
      <w:pPr>
        <w:pStyle w:val="EstiloPrototipo3"/>
        <w:tabs>
          <w:tab w:val="clear" w:pos="425"/>
          <w:tab w:val="left" w:pos="284"/>
        </w:tabs>
        <w:ind w:left="426"/>
      </w:pPr>
      <w:r w:rsidRPr="004079C8">
        <w:rPr>
          <w:noProof/>
        </w:rPr>
        <w:drawing>
          <wp:inline distT="0" distB="0" distL="0" distR="0" wp14:anchorId="21BAB84D" wp14:editId="253F704F">
            <wp:extent cx="5760085" cy="58496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cluid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093" w14:textId="77777777" w:rsidR="00085B8A" w:rsidRPr="004079C8" w:rsidRDefault="00085B8A" w:rsidP="00085B8A">
      <w:pPr>
        <w:pStyle w:val="EstiloPrototipo3"/>
        <w:ind w:left="720"/>
      </w:pPr>
    </w:p>
    <w:p w14:paraId="63ED3C85" w14:textId="3E1E5089" w:rsidR="00085B8A" w:rsidRPr="004079C8" w:rsidRDefault="00FF24AD" w:rsidP="00FF24AD">
      <w:pPr>
        <w:pStyle w:val="EstiloPrototipo3"/>
        <w:ind w:left="426"/>
      </w:pPr>
      <w:r w:rsidRPr="004079C8">
        <w:rPr>
          <w:noProof/>
        </w:rPr>
        <w:lastRenderedPageBreak/>
        <w:drawing>
          <wp:inline distT="0" distB="0" distL="0" distR="0" wp14:anchorId="2C046506" wp14:editId="7484B194">
            <wp:extent cx="5760085" cy="58724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clui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E93" w14:textId="77777777" w:rsidR="00085B8A" w:rsidRPr="004079C8" w:rsidRDefault="00085B8A" w:rsidP="00085B8A">
      <w:pPr>
        <w:pStyle w:val="EstiloPrototipo3"/>
        <w:ind w:left="720"/>
      </w:pPr>
    </w:p>
    <w:p w14:paraId="33CB223A" w14:textId="33F58A6A" w:rsidR="00085B8A" w:rsidRPr="004079C8" w:rsidRDefault="00085B8A" w:rsidP="00764486">
      <w:pPr>
        <w:pStyle w:val="EstiloPrototipo3"/>
      </w:pPr>
    </w:p>
    <w:p w14:paraId="0E0A2E2D" w14:textId="77777777" w:rsidR="006D3247" w:rsidRPr="004079C8" w:rsidRDefault="006D3247" w:rsidP="00764486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764486" w:rsidRPr="004079C8" w14:paraId="78734A4F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EE453E4" w14:textId="77777777" w:rsidR="00764486" w:rsidRPr="004079C8" w:rsidRDefault="00764486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764486" w:rsidRPr="004079C8" w14:paraId="0993427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9F6BBE5" w14:textId="77777777" w:rsidR="00764486" w:rsidRPr="004079C8" w:rsidRDefault="00764486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Cadastrar Plataforma eleitoral / Redes Sociais</w:t>
            </w:r>
          </w:p>
        </w:tc>
      </w:tr>
      <w:tr w:rsidR="00764486" w:rsidRPr="004079C8" w14:paraId="561DD118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16AB0D0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50E21FC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A3A954B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47E226F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15FBBB0B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54349BE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3170F96E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764486" w:rsidRPr="004079C8" w14:paraId="0CA4AE5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EB6148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0FFDFA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711145C0" wp14:editId="3EADC831">
                  <wp:extent cx="228600" cy="209550"/>
                  <wp:effectExtent l="0" t="0" r="0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333AAA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1026060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DC334E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4D2733D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89BD0C3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764486" w:rsidRPr="004079C8" w14:paraId="0F01993E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C22AC9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7F0244E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Plataforma eleitoral</w:t>
            </w:r>
          </w:p>
        </w:tc>
        <w:tc>
          <w:tcPr>
            <w:tcW w:w="1306" w:type="dxa"/>
            <w:gridSpan w:val="2"/>
          </w:tcPr>
          <w:p w14:paraId="62ADA28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de texto para informar a plataforma eleitoral da chapa UF ou IES quando for o caso</w:t>
            </w:r>
          </w:p>
        </w:tc>
        <w:tc>
          <w:tcPr>
            <w:tcW w:w="1246" w:type="dxa"/>
          </w:tcPr>
          <w:p w14:paraId="3A40AE8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E73F4DD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185A63E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4757D7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2EB6A3C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609399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0B37A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Meios Oficiais de propagandas</w:t>
            </w:r>
          </w:p>
        </w:tc>
        <w:tc>
          <w:tcPr>
            <w:tcW w:w="1306" w:type="dxa"/>
            <w:gridSpan w:val="2"/>
          </w:tcPr>
          <w:p w14:paraId="706246F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informar links das redes sociais / outros.</w:t>
            </w:r>
          </w:p>
        </w:tc>
        <w:tc>
          <w:tcPr>
            <w:tcW w:w="1246" w:type="dxa"/>
          </w:tcPr>
          <w:p w14:paraId="054A9C3A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A580CA7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EEA2342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57647B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42BD5716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B665CF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36C7F7C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2BE5D9F1" wp14:editId="2BE6B9BC">
                  <wp:extent cx="228600" cy="161925"/>
                  <wp:effectExtent l="0" t="0" r="0" b="9525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4635DE2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habilitar os campos de redes sociais ou outros</w:t>
            </w:r>
          </w:p>
        </w:tc>
        <w:tc>
          <w:tcPr>
            <w:tcW w:w="1246" w:type="dxa"/>
          </w:tcPr>
          <w:p w14:paraId="23159CE4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F309EFD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7500050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328E3F1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37A7C35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C2CC38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0216964" w14:textId="77777777" w:rsidR="00764486" w:rsidRPr="004079C8" w:rsidRDefault="00764486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4D702A34" wp14:editId="630FDC9D">
                  <wp:extent cx="209550" cy="180975"/>
                  <wp:effectExtent l="0" t="0" r="0" b="952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CD514A4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desabilitar os campos de redes sociais ou outros</w:t>
            </w:r>
          </w:p>
        </w:tc>
        <w:tc>
          <w:tcPr>
            <w:tcW w:w="1246" w:type="dxa"/>
          </w:tcPr>
          <w:p w14:paraId="2585C666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8190356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A1AA46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F0E0377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1ADF3506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9FEF6DE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55176F2" w14:textId="77777777" w:rsidR="00764486" w:rsidRPr="004079C8" w:rsidRDefault="00764486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728F5710" wp14:editId="000BED76">
                  <wp:extent cx="152400" cy="295275"/>
                  <wp:effectExtent l="0" t="0" r="0" b="952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14CE2A8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adicionar um novo campo de links “outros”</w:t>
            </w:r>
          </w:p>
        </w:tc>
        <w:tc>
          <w:tcPr>
            <w:tcW w:w="1246" w:type="dxa"/>
          </w:tcPr>
          <w:p w14:paraId="1D9FF81D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CFE230A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C92FA71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D9EA9A7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79B352EC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001FA5B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EE19FF" w14:textId="77777777" w:rsidR="00764486" w:rsidRPr="004079C8" w:rsidRDefault="00764486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64A18A07" wp14:editId="2439174C">
                  <wp:extent cx="200025" cy="219075"/>
                  <wp:effectExtent l="0" t="0" r="9525" b="952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7683A88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excluir um link do campo “outros”</w:t>
            </w:r>
          </w:p>
        </w:tc>
        <w:tc>
          <w:tcPr>
            <w:tcW w:w="1246" w:type="dxa"/>
          </w:tcPr>
          <w:p w14:paraId="549A548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FA90F04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3B1D5BB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861597F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463F927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F811640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764486" w:rsidRPr="004079C8" w14:paraId="422C671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FE25A10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9A5DD31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6B23A8A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209A7EB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77BC473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764486" w:rsidRPr="004079C8" w14:paraId="37E79574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C7AB13F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9EE8EF5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5FEF3B5F" w14:textId="77777777" w:rsidR="00764486" w:rsidRPr="004079C8" w:rsidRDefault="00764486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77C59AB4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2CCDA82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764486" w:rsidRPr="004079C8" w14:paraId="7D3ED35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A5D5017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78D67119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55BDB7C1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Ao clicar nesse botão, o sistema redireciona o usuário para página principal.</w:t>
            </w:r>
          </w:p>
        </w:tc>
        <w:tc>
          <w:tcPr>
            <w:tcW w:w="1134" w:type="dxa"/>
            <w:gridSpan w:val="3"/>
          </w:tcPr>
          <w:p w14:paraId="6A3F41B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7C86106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764486" w:rsidRPr="004079C8" w14:paraId="43A376CC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E3F4264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BE2EBB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</w:tcPr>
          <w:p w14:paraId="1B7AA3C7" w14:textId="64E3540E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caso o usuário esteja cadastrando dados da chapa UF, o sistema redireciona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_Ref22115461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sz w:val="18"/>
                <w:szCs w:val="18"/>
              </w:rPr>
              <w:t xml:space="preserve">, caso contrário o sistema redireciona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_Ref22052720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P05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134" w:type="dxa"/>
            <w:gridSpan w:val="3"/>
          </w:tcPr>
          <w:p w14:paraId="4AE9D54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7A798F4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412435C6" w14:textId="6F4D482D" w:rsidR="00085B8A" w:rsidRPr="004079C8" w:rsidRDefault="00085B8A" w:rsidP="00AC7F9F">
      <w:pPr>
        <w:pStyle w:val="EstiloPrototipo3"/>
        <w:numPr>
          <w:ilvl w:val="0"/>
          <w:numId w:val="5"/>
        </w:numPr>
      </w:pPr>
      <w:bookmarkStart w:id="17" w:name="_Ref22050463"/>
      <w:bookmarkStart w:id="18" w:name="_Ref22124335"/>
      <w:r w:rsidRPr="004079C8">
        <w:lastRenderedPageBreak/>
        <w:t>Incluir os Membros da Chapa</w:t>
      </w:r>
      <w:bookmarkEnd w:id="17"/>
      <w:r w:rsidRPr="004079C8">
        <w:t xml:space="preserve"> </w:t>
      </w:r>
      <w:r w:rsidR="001338A7" w:rsidRPr="004079C8">
        <w:t>UF</w:t>
      </w:r>
      <w:bookmarkEnd w:id="18"/>
    </w:p>
    <w:p w14:paraId="60AA78AA" w14:textId="19A279D6" w:rsidR="00085B8A" w:rsidRPr="004079C8" w:rsidRDefault="007D40A5" w:rsidP="003D0225">
      <w:pPr>
        <w:pStyle w:val="EstiloPrototipo3"/>
      </w:pPr>
      <w:r w:rsidRPr="004079C8">
        <w:rPr>
          <w:noProof/>
        </w:rPr>
        <w:drawing>
          <wp:inline distT="0" distB="0" distL="0" distR="0" wp14:anchorId="0928C66F" wp14:editId="0B33AFC0">
            <wp:extent cx="5760085" cy="7600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clui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381C" w14:textId="77777777" w:rsidR="0007313D" w:rsidRPr="004079C8" w:rsidRDefault="0007313D" w:rsidP="00085B8A">
      <w:pPr>
        <w:pStyle w:val="EstiloPrototipo3"/>
        <w:ind w:left="720"/>
      </w:pPr>
    </w:p>
    <w:p w14:paraId="3CE9910B" w14:textId="656910E4" w:rsidR="00416C99" w:rsidRPr="004079C8" w:rsidRDefault="007D40A5" w:rsidP="003D0225">
      <w:pPr>
        <w:pStyle w:val="EstiloPrototipo3"/>
      </w:pPr>
      <w:r w:rsidRPr="004079C8">
        <w:rPr>
          <w:noProof/>
        </w:rPr>
        <w:lastRenderedPageBreak/>
        <w:drawing>
          <wp:inline distT="0" distB="0" distL="0" distR="0" wp14:anchorId="0AB9D678" wp14:editId="560C7FCE">
            <wp:extent cx="5760085" cy="733869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clui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416C99" w:rsidRPr="004079C8" w14:paraId="066D99EE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76E1D79" w14:textId="77777777" w:rsidR="00416C99" w:rsidRPr="004079C8" w:rsidRDefault="00416C99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416C99" w:rsidRPr="004079C8" w14:paraId="46A1123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5B6F350" w14:textId="77777777" w:rsidR="00416C99" w:rsidRPr="004079C8" w:rsidRDefault="00416C99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Cadastrar Membros da Chapa UF</w:t>
            </w:r>
          </w:p>
        </w:tc>
      </w:tr>
      <w:tr w:rsidR="00416C99" w:rsidRPr="004079C8" w14:paraId="2CDC25E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C448CC4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CD90B4D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D93697C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B426BB9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E2B8274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6388BDD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125A4A2C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416C99" w:rsidRPr="004079C8" w14:paraId="6CD6E27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4A6869B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86959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3E2DEDFD" wp14:editId="030FCCF1">
                  <wp:extent cx="228600" cy="20955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D24AA6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32AAEDC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2704DD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96748EA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A64ECA2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416C99" w:rsidRPr="004079C8" w14:paraId="33B35A81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ABA9A05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>Conselheiro Federal / Conselheiro Estadual</w:t>
            </w:r>
          </w:p>
        </w:tc>
      </w:tr>
      <w:tr w:rsidR="00416C99" w:rsidRPr="004079C8" w14:paraId="5A08C3FC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A3D28C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1D0E38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  <w:gridSpan w:val="2"/>
          </w:tcPr>
          <w:p w14:paraId="25B4B0D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nome do usuário que deve ser buscado de acordo com a base do SICCAU</w:t>
            </w:r>
          </w:p>
        </w:tc>
        <w:tc>
          <w:tcPr>
            <w:tcW w:w="1246" w:type="dxa"/>
          </w:tcPr>
          <w:p w14:paraId="1FF21FC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6BAA536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160C2C3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1C8AE1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6F52A3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538A1E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E66622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29E8F9E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CPF do usuário que deve ser buscado de acordo com a base do SICCAU</w:t>
            </w:r>
          </w:p>
        </w:tc>
        <w:tc>
          <w:tcPr>
            <w:tcW w:w="1246" w:type="dxa"/>
          </w:tcPr>
          <w:p w14:paraId="69C7B455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D5E2188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F393387" w14:textId="0387B58F" w:rsidR="00416C99" w:rsidRPr="004079C8" w:rsidRDefault="00442310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07A82B5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017792E4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61D00E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>Resultado</w:t>
            </w:r>
          </w:p>
        </w:tc>
      </w:tr>
      <w:tr w:rsidR="00416C99" w:rsidRPr="004079C8" w14:paraId="640CFD31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4AD439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BC6CAB" w14:textId="77777777" w:rsidR="00416C99" w:rsidRPr="004079C8" w:rsidRDefault="00416C99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7FA1B8E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7A3E8AF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C672AD5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CE31143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E19EFB0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BBEDF8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5A1ADD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C576D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2A6DC95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visualizar ou alterar o membro da chapa caso seja necessário</w:t>
            </w:r>
          </w:p>
        </w:tc>
        <w:tc>
          <w:tcPr>
            <w:tcW w:w="1246" w:type="dxa"/>
          </w:tcPr>
          <w:p w14:paraId="50D0D16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75FE90B1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01D78D" w14:textId="0A352EA6" w:rsidR="00416C99" w:rsidRPr="004079C8" w:rsidRDefault="00442310" w:rsidP="0051679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BB722CC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EE60382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49100DA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DA6C62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5B7CC67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que retorna o tipo de participação do membro</w:t>
            </w:r>
          </w:p>
        </w:tc>
        <w:tc>
          <w:tcPr>
            <w:tcW w:w="1246" w:type="dxa"/>
          </w:tcPr>
          <w:p w14:paraId="5CD78FE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00DBE1E" w14:textId="60E7CEF2" w:rsidR="00416C99" w:rsidRPr="004079C8" w:rsidRDefault="00E51190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Titular </w:t>
            </w:r>
          </w:p>
          <w:p w14:paraId="0A436350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  <w:p w14:paraId="5645A271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4875B399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77D9A9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66D990F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216744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83A22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1EF7A5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nome do usuário conforme base do SICCAU</w:t>
            </w:r>
          </w:p>
        </w:tc>
        <w:tc>
          <w:tcPr>
            <w:tcW w:w="1246" w:type="dxa"/>
          </w:tcPr>
          <w:p w14:paraId="5B3652B2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E0F5BBE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E3F7A24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43D830F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41BBDB7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39B4E9D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23B2A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4C8A884A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Retorna o registro do usuário </w:t>
            </w:r>
            <w:r w:rsidRPr="004079C8">
              <w:rPr>
                <w:sz w:val="18"/>
                <w:szCs w:val="18"/>
              </w:rPr>
              <w:lastRenderedPageBreak/>
              <w:t>conforme base do SICCAU</w:t>
            </w:r>
          </w:p>
        </w:tc>
        <w:tc>
          <w:tcPr>
            <w:tcW w:w="1246" w:type="dxa"/>
          </w:tcPr>
          <w:p w14:paraId="799B58D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57AD429E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CE19EE9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9A1F9E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4D73E27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EDF7A16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5B829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57AEE56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e-mail do usuário conforme base do SICCAU.</w:t>
            </w:r>
          </w:p>
        </w:tc>
        <w:tc>
          <w:tcPr>
            <w:tcW w:w="1246" w:type="dxa"/>
          </w:tcPr>
          <w:p w14:paraId="6BA4745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1117F6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DD0FBBA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555F3BA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2D8AD69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C2C18B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87F00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Status validação </w:t>
            </w:r>
          </w:p>
          <w:p w14:paraId="1510F49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1035FEB6" wp14:editId="027958B3">
                  <wp:extent cx="257175" cy="247650"/>
                  <wp:effectExtent l="0" t="0" r="9525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6853FB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00E9518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  <w:p w14:paraId="11E974E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437432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1717DDBD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9A25E0D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4FEC9A7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65668F2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5777A2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09569B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validação</w:t>
            </w:r>
          </w:p>
          <w:p w14:paraId="6F04EEC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044C8793" wp14:editId="06F9BCE5">
                  <wp:extent cx="228600" cy="314325"/>
                  <wp:effectExtent l="0" t="0" r="0" b="9525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B499167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405BE3FA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  <w:p w14:paraId="2045B335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CF8B36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5C06296A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36FA28B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BBA2F0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273A4822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8EAD53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9C210B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Responsável </w:t>
            </w:r>
          </w:p>
          <w:p w14:paraId="06AC7F5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35D040EC" wp14:editId="115780F9">
                  <wp:extent cx="247650" cy="285750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29CCB2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742A354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24B3279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9DC16A9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B5E2EE8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7FAF9039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EE0FA1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4DA4DB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Responsável </w:t>
            </w:r>
          </w:p>
          <w:p w14:paraId="65E3F7C3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64FB77DE" wp14:editId="1E326E52">
                  <wp:extent cx="200025" cy="238125"/>
                  <wp:effectExtent l="0" t="0" r="9525" b="9525"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5A4F0F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53BD40F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E725312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2E99F60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793E470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842E4B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3CDE82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330E82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0FBEFE22" wp14:editId="2D2816A0">
                  <wp:extent cx="238125" cy="285750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6482D7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0A03FDE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6313793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92DF15F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291A3BA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7A7139B9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4D51FD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4F4D60" w14:textId="77777777" w:rsidR="00416C99" w:rsidRPr="004079C8" w:rsidRDefault="00416C99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75F8BB68" wp14:editId="623A8954">
                  <wp:extent cx="266700" cy="247650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B581605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que retorna um </w:t>
            </w: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com alguns avisos sobre essa tela de cadastro de chapa</w:t>
            </w:r>
          </w:p>
        </w:tc>
        <w:tc>
          <w:tcPr>
            <w:tcW w:w="1246" w:type="dxa"/>
          </w:tcPr>
          <w:p w14:paraId="6D5195DB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informativo</w:t>
            </w:r>
          </w:p>
        </w:tc>
        <w:tc>
          <w:tcPr>
            <w:tcW w:w="1034" w:type="dxa"/>
            <w:gridSpan w:val="2"/>
          </w:tcPr>
          <w:p w14:paraId="6DEEDCCE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F99BA8D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796ACD5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37EA39C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79CFE752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416C99" w:rsidRPr="004079C8" w14:paraId="6A4CE1D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FB7BDBF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6F7072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DDB2B6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1C1DEBE3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42EF1D89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416C99" w:rsidRPr="004079C8" w14:paraId="7E84DF68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280E37A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5A38827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2DAB08ED" w14:textId="77777777" w:rsidR="00416C99" w:rsidRPr="004079C8" w:rsidRDefault="00416C99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15822DE3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3E272360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416C99" w:rsidRPr="004079C8" w14:paraId="3CB7D9CC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A7B8833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024EA4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233BEF19" w14:textId="63D97C6B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o usuário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_Ref22112677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sz w:val="18"/>
                <w:szCs w:val="18"/>
              </w:rPr>
              <w:t xml:space="preserve"> ou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_Ref22045700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4D5054F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DD9845E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416C99" w:rsidRPr="004079C8" w14:paraId="31BD1727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42B442B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AE3166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</w:tcPr>
          <w:p w14:paraId="34DEBC0B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para a interface </w:t>
            </w:r>
            <w:r w:rsidRPr="004079C8">
              <w:rPr>
                <w:color w:val="FF0000"/>
                <w:sz w:val="18"/>
                <w:szCs w:val="18"/>
              </w:rPr>
              <w:t>00</w:t>
            </w:r>
          </w:p>
        </w:tc>
        <w:tc>
          <w:tcPr>
            <w:tcW w:w="1134" w:type="dxa"/>
            <w:gridSpan w:val="3"/>
          </w:tcPr>
          <w:p w14:paraId="5FE0B0E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49F0B0D7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5D726399" w14:textId="0CB466F2" w:rsidR="001338A7" w:rsidRPr="004079C8" w:rsidRDefault="001338A7" w:rsidP="001338A7">
      <w:pPr>
        <w:pStyle w:val="EstiloPrototipo3"/>
        <w:numPr>
          <w:ilvl w:val="0"/>
          <w:numId w:val="5"/>
        </w:numPr>
      </w:pPr>
      <w:bookmarkStart w:id="19" w:name="_Ref22052720"/>
      <w:bookmarkStart w:id="20" w:name="_Ref22048625"/>
      <w:r w:rsidRPr="004079C8">
        <w:t>Incluir os Membros da Chapa IES</w:t>
      </w:r>
      <w:bookmarkEnd w:id="19"/>
    </w:p>
    <w:p w14:paraId="6AE77068" w14:textId="7F8CC0A6" w:rsidR="0020629F" w:rsidRPr="004079C8" w:rsidRDefault="007D40A5" w:rsidP="0020629F">
      <w:pPr>
        <w:pStyle w:val="EstiloPrototipo3"/>
      </w:pPr>
      <w:r w:rsidRPr="004079C8">
        <w:rPr>
          <w:noProof/>
        </w:rPr>
        <w:drawing>
          <wp:inline distT="0" distB="0" distL="0" distR="0" wp14:anchorId="55C79A96" wp14:editId="57122E1F">
            <wp:extent cx="5760085" cy="398970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onclui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8F52" w14:textId="77777777" w:rsidR="0020629F" w:rsidRPr="004079C8" w:rsidRDefault="0020629F" w:rsidP="0020629F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20629F" w:rsidRPr="004079C8" w14:paraId="46E452EC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55DB48D" w14:textId="77777777" w:rsidR="0020629F" w:rsidRPr="004079C8" w:rsidRDefault="0020629F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20629F" w:rsidRPr="004079C8" w14:paraId="0DB2FE2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04E0F6F" w14:textId="77777777" w:rsidR="0020629F" w:rsidRPr="004079C8" w:rsidRDefault="0020629F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Cadastrar Membros da Chapa IES</w:t>
            </w:r>
          </w:p>
        </w:tc>
      </w:tr>
      <w:tr w:rsidR="0020629F" w:rsidRPr="004079C8" w14:paraId="498C2567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6CCD611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1B3D10FC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10C15FFA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58BB7C9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C167C2D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45A6A23D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4AADA79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20629F" w:rsidRPr="004079C8" w14:paraId="49ABFC2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83CB45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19CA4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134EF937" wp14:editId="57BB609C">
                  <wp:extent cx="228600" cy="209550"/>
                  <wp:effectExtent l="0" t="0" r="0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77269E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6B548CE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5AEE55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1A1300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FBBFB7E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20629F" w:rsidRPr="004079C8" w14:paraId="02857590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5F4FC71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 xml:space="preserve">Representante IES / Suplente </w:t>
            </w:r>
          </w:p>
        </w:tc>
      </w:tr>
      <w:tr w:rsidR="0020629F" w:rsidRPr="004079C8" w14:paraId="73A323F1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FBC81D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38E03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  <w:gridSpan w:val="2"/>
          </w:tcPr>
          <w:p w14:paraId="52FEB376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nome do usuário que deve ser buscado de acordo com a base do SICCAU</w:t>
            </w:r>
          </w:p>
        </w:tc>
        <w:tc>
          <w:tcPr>
            <w:tcW w:w="1246" w:type="dxa"/>
          </w:tcPr>
          <w:p w14:paraId="10379E0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0B5EBBA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E21041B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3A748DC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4192DA3D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A6D6DA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8D3E3E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08998A3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CPF do usuário que deve ser buscado de acordo com a base do SICCAU</w:t>
            </w:r>
          </w:p>
        </w:tc>
        <w:tc>
          <w:tcPr>
            <w:tcW w:w="1246" w:type="dxa"/>
          </w:tcPr>
          <w:p w14:paraId="05585AF1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9A585CD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E0AD06E" w14:textId="2756ECEE" w:rsidR="0020629F" w:rsidRPr="004079C8" w:rsidRDefault="00442310" w:rsidP="0051679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FEAE654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4459120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CB3911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>Resultado</w:t>
            </w:r>
          </w:p>
        </w:tc>
      </w:tr>
      <w:tr w:rsidR="0020629F" w:rsidRPr="004079C8" w14:paraId="6A453DF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1549A5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B7142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318C4A5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visualizar ou alterar o membro da chapa caso seja necessário</w:t>
            </w:r>
          </w:p>
        </w:tc>
        <w:tc>
          <w:tcPr>
            <w:tcW w:w="1246" w:type="dxa"/>
          </w:tcPr>
          <w:p w14:paraId="6E0D04AE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4798AF0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5D3D940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B4251B3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0AE2025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67AD0F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67015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43AB988F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que retorna o tipo de participação do membro</w:t>
            </w:r>
          </w:p>
        </w:tc>
        <w:tc>
          <w:tcPr>
            <w:tcW w:w="1246" w:type="dxa"/>
          </w:tcPr>
          <w:p w14:paraId="29088F0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862BFCD" w14:textId="27954973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Titular </w:t>
            </w:r>
          </w:p>
          <w:p w14:paraId="0F64FC49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  <w:p w14:paraId="302F23B5" w14:textId="252F90F4" w:rsidR="0020629F" w:rsidRPr="004079C8" w:rsidRDefault="0020629F" w:rsidP="00E51190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Suplente </w:t>
            </w:r>
          </w:p>
        </w:tc>
        <w:tc>
          <w:tcPr>
            <w:tcW w:w="926" w:type="dxa"/>
          </w:tcPr>
          <w:p w14:paraId="1B79B085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675A906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1E7231E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801E5E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D19CB6D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19DCED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nome do usuário conforme base do SICCAU</w:t>
            </w:r>
          </w:p>
        </w:tc>
        <w:tc>
          <w:tcPr>
            <w:tcW w:w="1246" w:type="dxa"/>
          </w:tcPr>
          <w:p w14:paraId="1E1406F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15AE4F5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70E39B9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7C93E92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3F48E25D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F0E347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4BE067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22EC9F7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registro do usuário conforme base do SICCAU</w:t>
            </w:r>
          </w:p>
        </w:tc>
        <w:tc>
          <w:tcPr>
            <w:tcW w:w="1246" w:type="dxa"/>
          </w:tcPr>
          <w:p w14:paraId="6AAD8B96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ED0FC05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2610F53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095D63D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7A4A0593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20DB88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92D0C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605FB94E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e-mail do usuário conforme base do SICCAU.</w:t>
            </w:r>
          </w:p>
        </w:tc>
        <w:tc>
          <w:tcPr>
            <w:tcW w:w="1246" w:type="dxa"/>
          </w:tcPr>
          <w:p w14:paraId="5354D7D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8E8A878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093F63D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75A3258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5C964D1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4C4CDAB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12D6F1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Status validação </w:t>
            </w:r>
          </w:p>
          <w:p w14:paraId="26CC896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4A763243" wp14:editId="33731C44">
                  <wp:extent cx="257175" cy="247650"/>
                  <wp:effectExtent l="0" t="0" r="9525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FC03AE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Status que apresenta que o membro está com todos os dados validados e </w:t>
            </w:r>
            <w:r w:rsidRPr="004079C8">
              <w:rPr>
                <w:sz w:val="18"/>
                <w:szCs w:val="18"/>
              </w:rPr>
              <w:lastRenderedPageBreak/>
              <w:t>pode ser cadastrado</w:t>
            </w:r>
          </w:p>
        </w:tc>
        <w:tc>
          <w:tcPr>
            <w:tcW w:w="1246" w:type="dxa"/>
          </w:tcPr>
          <w:p w14:paraId="5CA0FE9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Alfanumérico</w:t>
            </w:r>
          </w:p>
          <w:p w14:paraId="2752FF8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621CBBD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4991E880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D916457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DC368BF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6B099EDC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174B50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B0F02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validação</w:t>
            </w:r>
          </w:p>
          <w:p w14:paraId="0BF951C6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62103411" wp14:editId="22AA6870">
                  <wp:extent cx="228600" cy="314325"/>
                  <wp:effectExtent l="0" t="0" r="0" b="9525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6C2D15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2AE63AE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  <w:p w14:paraId="5D6F1F5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B112704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2C128DF6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EDCD11C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4F0898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2A0CE44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20507C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BC9AE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Responsável </w:t>
            </w:r>
          </w:p>
          <w:p w14:paraId="4B8FABD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7E75589D" wp14:editId="76D58D9F">
                  <wp:extent cx="247650" cy="285750"/>
                  <wp:effectExtent l="0" t="0" r="0" b="0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1C0571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2AD9A3C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A6C2F3A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35CB789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F9D92A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1B50EEF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9EE863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A46015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79A70013" wp14:editId="16BAC7B9">
                  <wp:extent cx="238125" cy="285750"/>
                  <wp:effectExtent l="0" t="0" r="9525" b="0"/>
                  <wp:docPr id="94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AAD7B1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4C57BBB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CC9CC60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4B257BD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8DCD7D6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425247B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ECDC8B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BD56D4E" w14:textId="77777777" w:rsidR="0020629F" w:rsidRPr="004079C8" w:rsidRDefault="0020629F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168CD090" wp14:editId="3329DB50">
                  <wp:extent cx="266700" cy="247650"/>
                  <wp:effectExtent l="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5CF14A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que retorna um </w:t>
            </w: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com alguns avisos sobre essa tela de cadastro de chapa</w:t>
            </w:r>
          </w:p>
        </w:tc>
        <w:tc>
          <w:tcPr>
            <w:tcW w:w="1246" w:type="dxa"/>
          </w:tcPr>
          <w:p w14:paraId="7457A01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informativo</w:t>
            </w:r>
          </w:p>
        </w:tc>
        <w:tc>
          <w:tcPr>
            <w:tcW w:w="1034" w:type="dxa"/>
            <w:gridSpan w:val="2"/>
          </w:tcPr>
          <w:p w14:paraId="60A6256A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0F64C37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3D6CBB8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3008BF63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995B9E0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20629F" w:rsidRPr="004079C8" w14:paraId="7122A95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AA2F9DA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958059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00DAA90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F93361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D8F6501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20629F" w:rsidRPr="004079C8" w14:paraId="73529D7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9C71724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5CFA442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49DD4C32" w14:textId="77777777" w:rsidR="0020629F" w:rsidRPr="004079C8" w:rsidRDefault="0020629F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49C0FA4C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B4F112D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20629F" w:rsidRPr="004079C8" w14:paraId="10197813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37018A7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E6E958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336A8A13" w14:textId="2986EF2A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o usuário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_Ref22045700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193FB95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3CB53E07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20629F" w:rsidRPr="004079C8" w14:paraId="4DF035D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C202919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8D586C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</w:tcPr>
          <w:p w14:paraId="729FC92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para a interface </w:t>
            </w:r>
            <w:r w:rsidRPr="004079C8">
              <w:rPr>
                <w:color w:val="FF0000"/>
                <w:sz w:val="18"/>
                <w:szCs w:val="18"/>
              </w:rPr>
              <w:t>00</w:t>
            </w:r>
          </w:p>
        </w:tc>
        <w:tc>
          <w:tcPr>
            <w:tcW w:w="1134" w:type="dxa"/>
            <w:gridSpan w:val="3"/>
          </w:tcPr>
          <w:p w14:paraId="76F47644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B6A0937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0C47BE50" w14:textId="46220D04" w:rsidR="00BC7E1D" w:rsidRPr="004079C8" w:rsidRDefault="00BC7E1D" w:rsidP="00AC7F9F">
      <w:pPr>
        <w:pStyle w:val="EstiloPrototipo3"/>
        <w:numPr>
          <w:ilvl w:val="0"/>
          <w:numId w:val="5"/>
        </w:numPr>
      </w:pPr>
      <w:bookmarkStart w:id="21" w:name="_Ref22126918"/>
      <w:r w:rsidRPr="004079C8">
        <w:lastRenderedPageBreak/>
        <w:t>Declaração</w:t>
      </w:r>
      <w:bookmarkEnd w:id="21"/>
    </w:p>
    <w:p w14:paraId="41174AF4" w14:textId="47492E19" w:rsidR="0020629F" w:rsidRPr="004079C8" w:rsidRDefault="00CE2F74" w:rsidP="0020629F">
      <w:pPr>
        <w:pStyle w:val="EstiloPrototipo3"/>
      </w:pPr>
      <w:r w:rsidRPr="004079C8">
        <w:rPr>
          <w:noProof/>
        </w:rPr>
        <w:drawing>
          <wp:inline distT="0" distB="0" distL="0" distR="0" wp14:anchorId="5D7A5BE2" wp14:editId="15213C35">
            <wp:extent cx="5760085" cy="4453890"/>
            <wp:effectExtent l="0" t="0" r="0" b="381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onclui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F38B" w14:textId="77777777" w:rsidR="0020629F" w:rsidRPr="004079C8" w:rsidRDefault="0020629F" w:rsidP="0020629F">
      <w:pPr>
        <w:pStyle w:val="EstiloPrototipo3"/>
      </w:pPr>
    </w:p>
    <w:p w14:paraId="3A59772A" w14:textId="199E2566" w:rsidR="0020629F" w:rsidRPr="004079C8" w:rsidRDefault="008B3BC1" w:rsidP="0020629F">
      <w:pPr>
        <w:pStyle w:val="EstiloPrototipo3"/>
      </w:pPr>
      <w:r w:rsidRPr="004079C8">
        <w:rPr>
          <w:noProof/>
        </w:rPr>
        <w:lastRenderedPageBreak/>
        <w:drawing>
          <wp:inline distT="0" distB="0" distL="0" distR="0" wp14:anchorId="630D7BD7" wp14:editId="0C5D2236">
            <wp:extent cx="5760085" cy="44704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clui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A71" w14:textId="77777777" w:rsidR="00A73DFE" w:rsidRPr="004079C8" w:rsidRDefault="00A73DFE" w:rsidP="00A73DFE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F466B9" w:rsidRPr="004079C8" w14:paraId="41265279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C603035" w14:textId="77777777" w:rsidR="00F466B9" w:rsidRPr="004079C8" w:rsidRDefault="00F466B9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F466B9" w:rsidRPr="004079C8" w14:paraId="2B35987A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36B11D" w14:textId="77777777" w:rsidR="00F466B9" w:rsidRPr="004079C8" w:rsidRDefault="00F466B9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Preencher Declaração</w:t>
            </w:r>
          </w:p>
        </w:tc>
      </w:tr>
      <w:tr w:rsidR="00F466B9" w:rsidRPr="004079C8" w14:paraId="24D9C74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2274C5F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8A9C05C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345802F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C53612B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5C37D25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7A4DC12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A9B5A09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F466B9" w:rsidRPr="004079C8" w14:paraId="1EB2378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1BF2851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7A7B60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43934014" wp14:editId="030E1A75">
                  <wp:extent cx="228600" cy="209550"/>
                  <wp:effectExtent l="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EDBE472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64D7C9B2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5619B2A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8A6A8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524C54E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466B9" w:rsidRPr="004079C8" w14:paraId="07D0234E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07EE36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94A56BF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Titulo</w:t>
            </w:r>
          </w:p>
        </w:tc>
        <w:tc>
          <w:tcPr>
            <w:tcW w:w="1306" w:type="dxa"/>
            <w:gridSpan w:val="2"/>
          </w:tcPr>
          <w:p w14:paraId="63EEC203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título da declaração</w:t>
            </w:r>
          </w:p>
          <w:p w14:paraId="5995EB1E" w14:textId="4CF3387A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Conforme parametrização </w:t>
            </w:r>
          </w:p>
        </w:tc>
        <w:tc>
          <w:tcPr>
            <w:tcW w:w="1246" w:type="dxa"/>
          </w:tcPr>
          <w:p w14:paraId="6769CBAB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0B73CEE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0A9602F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CDBD03B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2945D251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E71FD5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BD069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1DB1E0DD" w14:textId="29CA7BA9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Retorna o texto informativo da declaração conforme </w:t>
            </w:r>
            <w:r w:rsidRPr="004079C8">
              <w:rPr>
                <w:sz w:val="18"/>
                <w:szCs w:val="18"/>
              </w:rPr>
              <w:lastRenderedPageBreak/>
              <w:t xml:space="preserve">parametrização </w:t>
            </w:r>
          </w:p>
        </w:tc>
        <w:tc>
          <w:tcPr>
            <w:tcW w:w="1246" w:type="dxa"/>
          </w:tcPr>
          <w:p w14:paraId="4C0C3F3F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0CE3403D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5240A4D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2ABF0E8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4F5B1581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6A245B0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A587017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Declarações</w:t>
            </w:r>
          </w:p>
        </w:tc>
        <w:tc>
          <w:tcPr>
            <w:tcW w:w="1306" w:type="dxa"/>
            <w:gridSpan w:val="2"/>
          </w:tcPr>
          <w:p w14:paraId="3DD105A3" w14:textId="57F6C5FB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Retorna o texto das declarações definidas conforme parametrização </w:t>
            </w:r>
          </w:p>
        </w:tc>
        <w:tc>
          <w:tcPr>
            <w:tcW w:w="1246" w:type="dxa"/>
          </w:tcPr>
          <w:p w14:paraId="16D20B8B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311985C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50EB221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FD45203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44F34F21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54DC96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9F67D1" w14:textId="77777777" w:rsidR="00F466B9" w:rsidRPr="004079C8" w:rsidRDefault="00F466B9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4F19B027" wp14:editId="2787A41C">
                  <wp:extent cx="219075" cy="209550"/>
                  <wp:effectExtent l="0" t="0" r="9525" b="0"/>
                  <wp:docPr id="97" name="Imagem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C5EAA8B" w14:textId="311601E1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para o membro selecionar os termos retornados conforme parametrização </w:t>
            </w:r>
          </w:p>
        </w:tc>
        <w:tc>
          <w:tcPr>
            <w:tcW w:w="1246" w:type="dxa"/>
          </w:tcPr>
          <w:p w14:paraId="36C18CCF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Check</w:t>
            </w:r>
            <w:proofErr w:type="spellEnd"/>
            <w:r w:rsidRPr="004079C8">
              <w:rPr>
                <w:sz w:val="18"/>
                <w:szCs w:val="18"/>
              </w:rPr>
              <w:t xml:space="preserve"> box para seleção</w:t>
            </w:r>
          </w:p>
        </w:tc>
        <w:tc>
          <w:tcPr>
            <w:tcW w:w="1034" w:type="dxa"/>
            <w:gridSpan w:val="2"/>
          </w:tcPr>
          <w:p w14:paraId="3A43B3C5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2546CD9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BE0AA56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47781B56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452F6D12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F466B9" w:rsidRPr="004079C8" w14:paraId="0F75EA0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5BD9D3D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64615B0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9BAC353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CE41E7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670C657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F466B9" w:rsidRPr="004079C8" w14:paraId="43514F0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99FA9AB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D3CD585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61D82555" w14:textId="77777777" w:rsidR="00F466B9" w:rsidRPr="004079C8" w:rsidRDefault="00F466B9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3C1D1BCD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43C04CDB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F466B9" w:rsidRPr="004079C8" w14:paraId="330870F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152188A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5841ACE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18054547" w14:textId="0FEB440A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o usuário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_Ref22115461 \r \h </w:instrText>
            </w:r>
            <w:r w:rsidR="00A03796" w:rsidRP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sz w:val="18"/>
                <w:szCs w:val="18"/>
              </w:rPr>
              <w:t xml:space="preserve"> ou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_Ref22052720 \r \h </w:instrText>
            </w:r>
            <w:r w:rsidR="00A03796" w:rsidRP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P05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1D3F729C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261C9EE5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F466B9" w:rsidRPr="004079C8" w14:paraId="0FF94FC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5E268ED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9E04AF4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Confirmar</w:t>
            </w:r>
          </w:p>
        </w:tc>
        <w:tc>
          <w:tcPr>
            <w:tcW w:w="2976" w:type="dxa"/>
            <w:gridSpan w:val="3"/>
          </w:tcPr>
          <w:p w14:paraId="6CA839F8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Ao clicar nesse botão, o sistema apresenta um pop-up de confirmação da criação da chapa</w:t>
            </w:r>
          </w:p>
        </w:tc>
        <w:tc>
          <w:tcPr>
            <w:tcW w:w="1134" w:type="dxa"/>
            <w:gridSpan w:val="3"/>
          </w:tcPr>
          <w:p w14:paraId="0CC4DC4D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7443D87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F466B9" w:rsidRPr="004079C8" w14:paraId="634E07E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A76DA03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C9698ED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Fechar</w:t>
            </w:r>
          </w:p>
        </w:tc>
        <w:tc>
          <w:tcPr>
            <w:tcW w:w="2976" w:type="dxa"/>
            <w:gridSpan w:val="3"/>
          </w:tcPr>
          <w:p w14:paraId="6875B541" w14:textId="7679E56A" w:rsidR="00F466B9" w:rsidRPr="004079C8" w:rsidRDefault="00F466B9" w:rsidP="008558A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no botão fechar do pop-up, o sistema redireciona para a interface </w:t>
            </w:r>
            <w:r w:rsidR="008558AA" w:rsidRPr="004079C8">
              <w:rPr>
                <w:sz w:val="18"/>
                <w:szCs w:val="18"/>
              </w:rPr>
              <w:t>P01 da estória HST022</w:t>
            </w:r>
            <w:r w:rsidRPr="004079C8">
              <w:rPr>
                <w:color w:val="FF0000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06B773E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46E53C7B" w14:textId="3891DB66" w:rsidR="00F466B9" w:rsidRPr="004079C8" w:rsidRDefault="00D63F0E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_Ref22138126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7CE806F7" w14:textId="77777777" w:rsidR="00F466B9" w:rsidRPr="004079C8" w:rsidRDefault="00F466B9" w:rsidP="00A73DFE">
      <w:pPr>
        <w:pStyle w:val="EstiloPrototipo3"/>
        <w:ind w:left="720"/>
      </w:pPr>
    </w:p>
    <w:p w14:paraId="27CEED62" w14:textId="77777777" w:rsidR="00AC7F9F" w:rsidRPr="004079C8" w:rsidRDefault="00AC7F9F" w:rsidP="00AC7F9F">
      <w:pPr>
        <w:pStyle w:val="EstiloPrototipo3"/>
        <w:numPr>
          <w:ilvl w:val="0"/>
          <w:numId w:val="5"/>
        </w:numPr>
      </w:pPr>
      <w:bookmarkStart w:id="22" w:name="_Ref22118955"/>
      <w:r w:rsidRPr="004079C8">
        <w:t>Tela Inicial:</w:t>
      </w:r>
      <w:bookmarkEnd w:id="14"/>
      <w:bookmarkEnd w:id="20"/>
      <w:bookmarkEnd w:id="22"/>
    </w:p>
    <w:p w14:paraId="62366E1F" w14:textId="2DAD48E1" w:rsidR="00AC7F9F" w:rsidRPr="004079C8" w:rsidRDefault="009A3DE7" w:rsidP="00AC7F9F">
      <w:pPr>
        <w:pStyle w:val="EstiloPrototipo3"/>
        <w:tabs>
          <w:tab w:val="clear" w:pos="425"/>
          <w:tab w:val="left" w:pos="0"/>
        </w:tabs>
        <w:ind w:left="426" w:hanging="426"/>
      </w:pPr>
      <w:r w:rsidRPr="004079C8">
        <w:rPr>
          <w:noProof/>
        </w:rPr>
        <w:drawing>
          <wp:inline distT="0" distB="0" distL="0" distR="0" wp14:anchorId="6BD1990E" wp14:editId="17DD837E">
            <wp:extent cx="5760085" cy="43332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ublicar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67CDB164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91B329A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03711FA8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25D81E1D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6F080D35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22EF9FD2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DD2EE9D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0018E723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137B83F1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04817F1C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76F5FE61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667E4FB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3F68FA4" w14:textId="77777777" w:rsidR="000514D4" w:rsidRPr="004079C8" w:rsidRDefault="00CE176F" w:rsidP="0030370F">
      <w:pPr>
        <w:pStyle w:val="Ttulo2"/>
        <w:numPr>
          <w:ilvl w:val="0"/>
          <w:numId w:val="0"/>
        </w:numPr>
        <w:spacing w:before="240"/>
      </w:pPr>
      <w:bookmarkStart w:id="23" w:name="_Toc23320762"/>
      <w:r w:rsidRPr="004079C8">
        <w:lastRenderedPageBreak/>
        <w:t>CRITÉRIOS DE ACEITE</w:t>
      </w:r>
      <w:bookmarkEnd w:id="23"/>
    </w:p>
    <w:p w14:paraId="34F179F8" w14:textId="77777777" w:rsidR="0030370F" w:rsidRPr="004079C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4079C8">
        <w:rPr>
          <w:b/>
          <w:color w:val="auto"/>
        </w:rPr>
        <w:t xml:space="preserve">Premissa: </w:t>
      </w:r>
    </w:p>
    <w:p w14:paraId="2BA75331" w14:textId="762C89C0" w:rsidR="00790F8E" w:rsidRPr="004079C8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t>Esta história deve ser executada quando o usuário acessa</w:t>
      </w:r>
      <w:r w:rsidR="0056045C" w:rsidRPr="004079C8">
        <w:t>r</w:t>
      </w:r>
      <w:r w:rsidRPr="004079C8">
        <w:t xml:space="preserve"> </w:t>
      </w:r>
      <w:r w:rsidR="00085B8A" w:rsidRPr="004079C8">
        <w:t xml:space="preserve">no módulo profissional </w:t>
      </w:r>
      <w:r w:rsidRPr="004079C8">
        <w:t>a opção “</w:t>
      </w:r>
      <w:r w:rsidR="00B00B8B" w:rsidRPr="004079C8">
        <w:t>Menu&gt;&gt;</w:t>
      </w:r>
      <w:r w:rsidR="00A4707A">
        <w:t>Chapa</w:t>
      </w:r>
      <w:r w:rsidR="00C0073D" w:rsidRPr="004079C8">
        <w:t>&gt;&gt;</w:t>
      </w:r>
      <w:r w:rsidR="00085B8A" w:rsidRPr="004079C8">
        <w:rPr>
          <w:color w:val="31849B" w:themeColor="accent5" w:themeShade="BF"/>
        </w:rPr>
        <w:t>Cadastrar Chapa</w:t>
      </w:r>
      <w:r w:rsidRPr="004079C8">
        <w:t>.</w:t>
      </w:r>
      <w:r w:rsidR="00B00B8B" w:rsidRPr="004079C8">
        <w:t xml:space="preserve"> </w:t>
      </w:r>
      <w:r w:rsidR="00B00B8B" w:rsidRPr="004079C8">
        <w:rPr>
          <w:color w:val="31849B" w:themeColor="accent5" w:themeShade="BF"/>
        </w:rPr>
        <w:t>[</w:t>
      </w:r>
      <w:r w:rsidR="00C0073D" w:rsidRPr="004079C8">
        <w:rPr>
          <w:color w:val="31849B" w:themeColor="accent5" w:themeShade="BF"/>
        </w:rPr>
        <w:fldChar w:fldCharType="begin"/>
      </w:r>
      <w:r w:rsidR="00C0073D" w:rsidRPr="004079C8">
        <w:rPr>
          <w:color w:val="31849B" w:themeColor="accent5" w:themeShade="BF"/>
        </w:rPr>
        <w:instrText xml:space="preserve"> REF _Ref13579930 \r \h </w:instrText>
      </w:r>
      <w:r w:rsidR="00082F92" w:rsidRPr="004079C8">
        <w:rPr>
          <w:color w:val="31849B" w:themeColor="accent5" w:themeShade="BF"/>
        </w:rPr>
        <w:instrText xml:space="preserve"> \* MERGEFORMAT </w:instrText>
      </w:r>
      <w:r w:rsidR="00C0073D" w:rsidRPr="004079C8">
        <w:rPr>
          <w:color w:val="31849B" w:themeColor="accent5" w:themeShade="BF"/>
        </w:rPr>
      </w:r>
      <w:r w:rsidR="00C0073D" w:rsidRPr="004079C8">
        <w:rPr>
          <w:color w:val="31849B" w:themeColor="accent5" w:themeShade="BF"/>
        </w:rPr>
        <w:fldChar w:fldCharType="separate"/>
      </w:r>
      <w:r w:rsidR="00C0073D" w:rsidRPr="004079C8">
        <w:rPr>
          <w:color w:val="31849B" w:themeColor="accent5" w:themeShade="BF"/>
        </w:rPr>
        <w:t>P01</w:t>
      </w:r>
      <w:r w:rsidR="00C0073D" w:rsidRPr="004079C8">
        <w:rPr>
          <w:color w:val="31849B" w:themeColor="accent5" w:themeShade="BF"/>
        </w:rPr>
        <w:fldChar w:fldCharType="end"/>
      </w:r>
      <w:r w:rsidR="00B00B8B" w:rsidRPr="004079C8">
        <w:rPr>
          <w:color w:val="31849B" w:themeColor="accent5" w:themeShade="BF"/>
        </w:rPr>
        <w:t>]</w:t>
      </w:r>
      <w:r w:rsidR="00BA1F8B" w:rsidRPr="004079C8">
        <w:rPr>
          <w:color w:val="31849B" w:themeColor="accent5" w:themeShade="BF"/>
        </w:rPr>
        <w:t xml:space="preserve"> </w:t>
      </w:r>
    </w:p>
    <w:p w14:paraId="146C798C" w14:textId="12BC93A9" w:rsidR="00BC4858" w:rsidRPr="004079C8" w:rsidRDefault="00BC4858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rPr>
          <w:color w:val="auto"/>
        </w:rPr>
        <w:t xml:space="preserve">Após a Data Fim da 2.1Atividade Secundaria, o nome do sub menu deve ser alterado de Cadastrar Chapa para </w:t>
      </w:r>
      <w:r w:rsidRPr="004079C8">
        <w:rPr>
          <w:color w:val="31849B" w:themeColor="accent5" w:themeShade="BF"/>
        </w:rPr>
        <w:t>Visualizar Chapa.</w:t>
      </w:r>
    </w:p>
    <w:p w14:paraId="7AE2BD3C" w14:textId="08B0BB29" w:rsidR="00C60F2E" w:rsidRPr="004079C8" w:rsidRDefault="00C60F2E" w:rsidP="00F174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t xml:space="preserve">O usuário (Profissional) deve estar autenticado no sistema eleitoral e deve ter as permissões conforme descritas nas regras </w:t>
      </w:r>
      <w:r w:rsidR="00E05204" w:rsidRPr="004079C8">
        <w:t>desta estória</w:t>
      </w:r>
      <w:r w:rsidRPr="004079C8">
        <w:t>;</w:t>
      </w:r>
    </w:p>
    <w:p w14:paraId="3DC6F7B3" w14:textId="77777777" w:rsidR="004976BF" w:rsidRPr="004079C8" w:rsidRDefault="004976BF" w:rsidP="004976B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4079C8">
        <w:t xml:space="preserve">A declaração é definida na história </w:t>
      </w:r>
      <w:r w:rsidRPr="004079C8">
        <w:rPr>
          <w:b/>
        </w:rPr>
        <w:t>HST05</w:t>
      </w:r>
      <w:r w:rsidRPr="004079C8">
        <w:t xml:space="preserve">_Parametrizar Declaração da </w:t>
      </w:r>
      <w:r w:rsidRPr="004079C8">
        <w:rPr>
          <w:b/>
        </w:rPr>
        <w:t>OS 979</w:t>
      </w:r>
      <w:r w:rsidRPr="004079C8">
        <w:t>, devendo esta história utilizar essa base como referência;</w:t>
      </w:r>
    </w:p>
    <w:p w14:paraId="22700044" w14:textId="77777777" w:rsidR="004976BF" w:rsidRPr="004079C8" w:rsidRDefault="004976BF" w:rsidP="004976B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225AD4F" w14:textId="77777777" w:rsidR="005347DF" w:rsidRPr="004079C8" w:rsidRDefault="005347DF" w:rsidP="005347D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65F158B" w14:textId="77777777" w:rsidR="00B00B8B" w:rsidRPr="004079C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4079C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12024542"/>
      <w:r w:rsidRPr="004079C8">
        <w:rPr>
          <w:b/>
        </w:rPr>
        <w:t>Regras Gerais:</w:t>
      </w:r>
      <w:bookmarkEnd w:id="24"/>
    </w:p>
    <w:p w14:paraId="6641AAAE" w14:textId="301726BD" w:rsidR="004561F1" w:rsidRPr="004079C8" w:rsidRDefault="004561F1" w:rsidP="005D08CF">
      <w:pPr>
        <w:pStyle w:val="PargrafodaLista"/>
        <w:numPr>
          <w:ilvl w:val="0"/>
          <w:numId w:val="21"/>
        </w:numPr>
        <w:spacing w:after="200" w:line="276" w:lineRule="auto"/>
        <w:contextualSpacing/>
        <w:rPr>
          <w:b/>
        </w:rPr>
      </w:pPr>
      <w:r w:rsidRPr="004079C8">
        <w:rPr>
          <w:b/>
        </w:rPr>
        <w:t>CONSULTAR</w:t>
      </w:r>
      <w:r w:rsidRPr="004079C8">
        <w:t>: O sistema deve realizar a consulta automaticamente, conforme regras abaixo:</w:t>
      </w:r>
    </w:p>
    <w:p w14:paraId="116D8A43" w14:textId="77777777" w:rsidR="004561F1" w:rsidRPr="004079C8" w:rsidRDefault="004561F1" w:rsidP="004561F1">
      <w:pPr>
        <w:pStyle w:val="PargrafodaLista"/>
        <w:widowControl/>
        <w:autoSpaceDE/>
        <w:adjustRightInd/>
        <w:spacing w:after="200" w:line="276" w:lineRule="auto"/>
        <w:ind w:left="426"/>
        <w:contextualSpacing/>
        <w:jc w:val="both"/>
        <w:rPr>
          <w:color w:val="auto"/>
        </w:rPr>
      </w:pPr>
    </w:p>
    <w:p w14:paraId="2B919B8B" w14:textId="7C795A71" w:rsidR="00DB69A2" w:rsidRPr="004079C8" w:rsidRDefault="00DB69A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4079C8">
        <w:t xml:space="preserve">O sistema </w:t>
      </w:r>
      <w:r w:rsidRPr="004079C8">
        <w:rPr>
          <w:color w:val="auto"/>
        </w:rPr>
        <w:t>deve validar</w:t>
      </w:r>
      <w:r w:rsidR="004561F1" w:rsidRPr="004079C8">
        <w:rPr>
          <w:color w:val="auto"/>
        </w:rPr>
        <w:t>/ consultar</w:t>
      </w:r>
      <w:r w:rsidRPr="004079C8">
        <w:rPr>
          <w:color w:val="auto"/>
        </w:rPr>
        <w:t xml:space="preserve"> a eleição </w:t>
      </w:r>
      <w:r w:rsidRPr="004079C8">
        <w:rPr>
          <w:b/>
          <w:color w:val="auto"/>
        </w:rPr>
        <w:t xml:space="preserve">ATIVA </w:t>
      </w:r>
      <w:r w:rsidRPr="004079C8">
        <w:rPr>
          <w:color w:val="auto"/>
        </w:rPr>
        <w:t>e com período de vigência aberto, conforme inclusão na HST02.</w:t>
      </w:r>
    </w:p>
    <w:p w14:paraId="1BBB6202" w14:textId="77777777" w:rsidR="00DB69A2" w:rsidRPr="004079C8" w:rsidRDefault="00DB69A2" w:rsidP="004561F1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53D4278F" w14:textId="61F8860B" w:rsidR="00DB69A2" w:rsidRPr="004079C8" w:rsidRDefault="00DB69A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E deve apresentar/exibir apenas a eleição, a qual a </w:t>
      </w:r>
      <w:r w:rsidRPr="004079C8">
        <w:rPr>
          <w:b/>
          <w:color w:val="auto"/>
        </w:rPr>
        <w:t>2.1 Atividade Secundária</w:t>
      </w:r>
      <w:r w:rsidRPr="004079C8">
        <w:rPr>
          <w:color w:val="auto"/>
        </w:rPr>
        <w:t xml:space="preserve"> esteja com período vigente aberto. E deve exibir apenas essa eleição na HST021.</w:t>
      </w:r>
    </w:p>
    <w:p w14:paraId="18D08A62" w14:textId="77777777" w:rsidR="00DB69A2" w:rsidRPr="004079C8" w:rsidRDefault="00DB69A2" w:rsidP="004561F1">
      <w:pPr>
        <w:pStyle w:val="PargrafodaLista"/>
        <w:ind w:left="851"/>
        <w:rPr>
          <w:color w:val="auto"/>
        </w:rPr>
      </w:pPr>
    </w:p>
    <w:p w14:paraId="5737F576" w14:textId="4A11B4BF" w:rsidR="00DB69A2" w:rsidRPr="004079C8" w:rsidRDefault="00DB69A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4079C8">
        <w:rPr>
          <w:color w:val="auto"/>
        </w:rPr>
        <w:t>As eleições que tiverem com a 2.1 Atividade Secundária com o período fechado, ou seja, fora da Data Início e Data Fim, NÃO devem ser apresentadas/exibidas.</w:t>
      </w:r>
    </w:p>
    <w:p w14:paraId="0CFE75F0" w14:textId="77777777" w:rsidR="00DB69A2" w:rsidRPr="004079C8" w:rsidRDefault="00DB69A2" w:rsidP="00DB69A2">
      <w:pPr>
        <w:pStyle w:val="PargrafodaLista"/>
        <w:ind w:left="426"/>
        <w:rPr>
          <w:color w:val="auto"/>
        </w:rPr>
      </w:pPr>
    </w:p>
    <w:p w14:paraId="18FF3BA0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4079C8">
        <w:rPr>
          <w:color w:val="auto"/>
        </w:rPr>
        <w:t>Ex</w:t>
      </w:r>
      <w:proofErr w:type="spellEnd"/>
      <w:r w:rsidRPr="004079C8">
        <w:rPr>
          <w:color w:val="auto"/>
        </w:rPr>
        <w:t>:  O ator criou para o ano de 2019, duas eleições (</w:t>
      </w:r>
      <w:r w:rsidRPr="004079C8">
        <w:rPr>
          <w:b/>
          <w:color w:val="auto"/>
        </w:rPr>
        <w:t>2019/001</w:t>
      </w:r>
      <w:r w:rsidRPr="004079C8">
        <w:rPr>
          <w:color w:val="auto"/>
        </w:rPr>
        <w:t xml:space="preserve"> e </w:t>
      </w:r>
      <w:r w:rsidRPr="004079C8">
        <w:rPr>
          <w:b/>
          <w:color w:val="auto"/>
        </w:rPr>
        <w:t>2019/002</w:t>
      </w:r>
      <w:r w:rsidRPr="004079C8">
        <w:rPr>
          <w:color w:val="auto"/>
        </w:rPr>
        <w:t>) na HST02.</w:t>
      </w:r>
    </w:p>
    <w:p w14:paraId="129F2EE3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Sendo que para eleição </w:t>
      </w:r>
      <w:r w:rsidRPr="004079C8">
        <w:rPr>
          <w:b/>
          <w:color w:val="auto"/>
        </w:rPr>
        <w:t>2019/001</w:t>
      </w:r>
      <w:r w:rsidRPr="004079C8">
        <w:rPr>
          <w:color w:val="auto"/>
        </w:rPr>
        <w:t xml:space="preserve"> foi incluído pelo ator o período da 2.1 Atividade Secundária entre </w:t>
      </w:r>
      <w:r w:rsidRPr="004079C8">
        <w:rPr>
          <w:b/>
          <w:color w:val="auto"/>
        </w:rPr>
        <w:t>15/10/2019</w:t>
      </w:r>
      <w:r w:rsidRPr="004079C8">
        <w:rPr>
          <w:color w:val="auto"/>
        </w:rPr>
        <w:t xml:space="preserve"> a </w:t>
      </w:r>
      <w:r w:rsidRPr="004079C8">
        <w:rPr>
          <w:b/>
          <w:color w:val="auto"/>
        </w:rPr>
        <w:t>15/11/2019</w:t>
      </w:r>
      <w:r w:rsidRPr="004079C8">
        <w:rPr>
          <w:color w:val="auto"/>
        </w:rPr>
        <w:t xml:space="preserve">. </w:t>
      </w:r>
    </w:p>
    <w:p w14:paraId="7FD6720F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60E2A11C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E para a eleição </w:t>
      </w:r>
      <w:r w:rsidRPr="004079C8">
        <w:rPr>
          <w:b/>
          <w:color w:val="auto"/>
        </w:rPr>
        <w:t>2019/002</w:t>
      </w:r>
      <w:r w:rsidRPr="004079C8">
        <w:rPr>
          <w:color w:val="auto"/>
        </w:rPr>
        <w:t xml:space="preserve">, o período da 2.1 Atividade Secundária entre </w:t>
      </w:r>
      <w:r w:rsidRPr="004079C8">
        <w:rPr>
          <w:b/>
          <w:color w:val="auto"/>
        </w:rPr>
        <w:t>20/11/2019</w:t>
      </w:r>
      <w:r w:rsidRPr="004079C8">
        <w:rPr>
          <w:color w:val="auto"/>
        </w:rPr>
        <w:t xml:space="preserve"> a </w:t>
      </w:r>
      <w:r w:rsidRPr="004079C8">
        <w:rPr>
          <w:b/>
          <w:color w:val="auto"/>
        </w:rPr>
        <w:t>20/12/2019</w:t>
      </w:r>
      <w:r w:rsidRPr="004079C8">
        <w:rPr>
          <w:color w:val="auto"/>
        </w:rPr>
        <w:t>.</w:t>
      </w:r>
    </w:p>
    <w:p w14:paraId="714B8C28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44FD3DD" w14:textId="0E36A70B" w:rsidR="00CF1BE8" w:rsidRPr="004079C8" w:rsidRDefault="00CF1BE8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dia 15/10/2019, o sistema deve habilitar a criação de chapa </w:t>
      </w:r>
      <w:r w:rsidR="00252664" w:rsidRPr="004079C8">
        <w:rPr>
          <w:color w:val="auto"/>
        </w:rPr>
        <w:t xml:space="preserve">APENAS </w:t>
      </w:r>
      <w:r w:rsidRPr="004079C8">
        <w:rPr>
          <w:color w:val="auto"/>
        </w:rPr>
        <w:t xml:space="preserve">para a eleição </w:t>
      </w:r>
      <w:r w:rsidRPr="004079C8">
        <w:rPr>
          <w:b/>
          <w:color w:val="auto"/>
        </w:rPr>
        <w:t>2019/001</w:t>
      </w:r>
      <w:r w:rsidR="00252664" w:rsidRPr="004079C8">
        <w:rPr>
          <w:color w:val="auto"/>
        </w:rPr>
        <w:t>. A zero hora do dia 16/10/2019, o sistema deve fechar a possibilidade de criação de chapa.</w:t>
      </w:r>
    </w:p>
    <w:p w14:paraId="61B30751" w14:textId="77777777" w:rsidR="00252664" w:rsidRPr="004079C8" w:rsidRDefault="00252664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C2CA2B7" w14:textId="794AA840" w:rsidR="00252664" w:rsidRPr="004079C8" w:rsidRDefault="00252664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 zero hora do dia 20/11/2019, o sistema deve habilitar novamente a criação de chapa, porém agora será APENAS para eleição </w:t>
      </w:r>
      <w:r w:rsidRPr="004079C8">
        <w:rPr>
          <w:b/>
          <w:color w:val="auto"/>
        </w:rPr>
        <w:t>2019/002</w:t>
      </w:r>
      <w:r w:rsidRPr="004079C8">
        <w:rPr>
          <w:color w:val="auto"/>
        </w:rPr>
        <w:t xml:space="preserve">. </w:t>
      </w:r>
    </w:p>
    <w:p w14:paraId="3EA9A185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426"/>
        <w:contextualSpacing/>
        <w:jc w:val="both"/>
        <w:rPr>
          <w:color w:val="auto"/>
        </w:rPr>
      </w:pPr>
    </w:p>
    <w:p w14:paraId="2FFD44F4" w14:textId="3BC699CB" w:rsidR="00DB69A2" w:rsidRPr="004079C8" w:rsidRDefault="00252664" w:rsidP="005D08CF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t>Ao acionar o menu “</w:t>
      </w:r>
      <w:r w:rsidRPr="004079C8">
        <w:rPr>
          <w:b/>
        </w:rPr>
        <w:t>Cadastrar Chapa</w:t>
      </w:r>
      <w:r w:rsidRPr="004079C8">
        <w:t xml:space="preserve">”, o sistema deve validar se existe período aberto para a 2.1 Atividade Secundária, caso exista, o sistema exibe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].</w:t>
      </w:r>
    </w:p>
    <w:p w14:paraId="68277F4A" w14:textId="77777777" w:rsidR="00252664" w:rsidRPr="004079C8" w:rsidRDefault="00252664" w:rsidP="00252664">
      <w:pPr>
        <w:pStyle w:val="PargrafodaLista"/>
        <w:widowControl/>
        <w:autoSpaceDE/>
        <w:autoSpaceDN/>
        <w:adjustRightInd/>
        <w:spacing w:after="200" w:line="276" w:lineRule="auto"/>
        <w:ind w:left="426"/>
        <w:contextualSpacing/>
        <w:jc w:val="both"/>
      </w:pPr>
    </w:p>
    <w:p w14:paraId="25E6CCFB" w14:textId="5F3E07C5" w:rsidR="00252664" w:rsidRPr="004079C8" w:rsidRDefault="00252664" w:rsidP="005D08CF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rPr>
          <w:color w:val="000000" w:themeColor="text1"/>
        </w:rPr>
        <w:lastRenderedPageBreak/>
        <w:t>Caso não exista período aberto, o sistema deve exibir a mensagem</w:t>
      </w:r>
      <w:r w:rsidRPr="004079C8">
        <w:rPr>
          <w:color w:val="31849B" w:themeColor="accent5" w:themeShade="BF"/>
        </w:rPr>
        <w:t xml:space="preserve">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_Ref13581850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6543E9" w:rsidRPr="004079C8">
        <w:rPr>
          <w:rStyle w:val="Refdenotaderodap"/>
          <w:color w:val="31849B" w:themeColor="accent5" w:themeShade="BF"/>
        </w:rPr>
        <w:footnoteReference w:id="1"/>
      </w:r>
    </w:p>
    <w:p w14:paraId="6288D3D7" w14:textId="77777777" w:rsidR="00252664" w:rsidRPr="004079C8" w:rsidRDefault="00252664" w:rsidP="004561F1">
      <w:pPr>
        <w:pStyle w:val="PargrafodaLista"/>
        <w:ind w:left="851"/>
      </w:pPr>
    </w:p>
    <w:p w14:paraId="587A2FCE" w14:textId="35410089" w:rsidR="00252664" w:rsidRPr="004079C8" w:rsidRDefault="00252664" w:rsidP="005D08CF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t xml:space="preserve">O sistema deve validar também as UF que estão inclusas na eleição em questão. Caso um ator de uma UF que </w:t>
      </w:r>
      <w:r w:rsidR="000A2707" w:rsidRPr="004079C8">
        <w:t>NÃO</w:t>
      </w:r>
      <w:r w:rsidRPr="004079C8">
        <w:t xml:space="preserve"> esteja participando da eleição acione o menu </w:t>
      </w:r>
      <w:r w:rsidR="000A2707" w:rsidRPr="004079C8">
        <w:t>“</w:t>
      </w:r>
      <w:r w:rsidR="000D37BA" w:rsidRPr="004079C8">
        <w:rPr>
          <w:b/>
        </w:rPr>
        <w:t>Visualizar</w:t>
      </w:r>
      <w:r w:rsidRPr="004079C8">
        <w:rPr>
          <w:b/>
        </w:rPr>
        <w:t xml:space="preserve"> Chapa</w:t>
      </w:r>
      <w:r w:rsidR="000A2707" w:rsidRPr="004079C8">
        <w:rPr>
          <w:b/>
        </w:rPr>
        <w:t>”</w:t>
      </w:r>
      <w:r w:rsidR="000A2707" w:rsidRPr="004079C8">
        <w:t xml:space="preserve">, o sistema deve exibir mensagem </w:t>
      </w:r>
      <w:r w:rsidR="000A2707" w:rsidRPr="004079C8">
        <w:rPr>
          <w:color w:val="31849B" w:themeColor="accent5" w:themeShade="BF"/>
        </w:rPr>
        <w:t>[</w:t>
      </w:r>
      <w:r w:rsidR="000A2707" w:rsidRPr="004079C8">
        <w:rPr>
          <w:color w:val="31849B" w:themeColor="accent5" w:themeShade="BF"/>
        </w:rPr>
        <w:fldChar w:fldCharType="begin"/>
      </w:r>
      <w:r w:rsidR="000A2707" w:rsidRPr="004079C8">
        <w:rPr>
          <w:color w:val="31849B" w:themeColor="accent5" w:themeShade="BF"/>
        </w:rPr>
        <w:instrText xml:space="preserve"> REF _Ref13647479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0A2707" w:rsidRPr="004079C8">
        <w:rPr>
          <w:color w:val="31849B" w:themeColor="accent5" w:themeShade="BF"/>
        </w:rPr>
      </w:r>
      <w:r w:rsidR="000A2707" w:rsidRPr="004079C8">
        <w:rPr>
          <w:color w:val="31849B" w:themeColor="accent5" w:themeShade="BF"/>
        </w:rPr>
        <w:fldChar w:fldCharType="separate"/>
      </w:r>
      <w:r w:rsidR="000A2707" w:rsidRPr="004079C8">
        <w:rPr>
          <w:color w:val="31849B" w:themeColor="accent5" w:themeShade="BF"/>
        </w:rPr>
        <w:t>ME03</w:t>
      </w:r>
      <w:r w:rsidR="000A2707" w:rsidRPr="004079C8">
        <w:rPr>
          <w:color w:val="31849B" w:themeColor="accent5" w:themeShade="BF"/>
        </w:rPr>
        <w:fldChar w:fldCharType="end"/>
      </w:r>
      <w:r w:rsidR="000A2707" w:rsidRPr="004079C8">
        <w:rPr>
          <w:color w:val="31849B" w:themeColor="accent5" w:themeShade="BF"/>
        </w:rPr>
        <w:t>].</w:t>
      </w:r>
    </w:p>
    <w:p w14:paraId="10F1DF2B" w14:textId="77777777" w:rsidR="000A2707" w:rsidRPr="004079C8" w:rsidRDefault="000A2707" w:rsidP="000A2707">
      <w:pPr>
        <w:pStyle w:val="PargrafodaLista"/>
        <w:ind w:left="993" w:hanging="285"/>
      </w:pPr>
    </w:p>
    <w:p w14:paraId="632B5893" w14:textId="2330626E" w:rsidR="000A2707" w:rsidRPr="004079C8" w:rsidRDefault="000A2707" w:rsidP="000A270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proofErr w:type="spellStart"/>
      <w:r w:rsidRPr="004079C8">
        <w:rPr>
          <w:b/>
        </w:rPr>
        <w:t>Ex</w:t>
      </w:r>
      <w:proofErr w:type="spellEnd"/>
      <w:r w:rsidRPr="004079C8">
        <w:rPr>
          <w:b/>
        </w:rPr>
        <w:t>:</w:t>
      </w:r>
      <w:r w:rsidRPr="004079C8">
        <w:t xml:space="preserve"> A eleição 2019/001 foi criada apenas para RJ e SP, caso um ator de MG acione o menu, o sistema deve a mensagem acima citada.</w:t>
      </w:r>
    </w:p>
    <w:p w14:paraId="2DD6F289" w14:textId="77777777" w:rsidR="00A03077" w:rsidRPr="004079C8" w:rsidRDefault="00A03077" w:rsidP="000A270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A234E4F" w14:textId="55052BF4" w:rsidR="00A03077" w:rsidRPr="004079C8" w:rsidRDefault="00A03077" w:rsidP="00A03077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t>O sistema deve validar se o ator já criou alguma chapa anteriormente, caso tenha criado o sistema deve exibir a</w:t>
      </w:r>
      <w:r w:rsidR="003C6E51" w:rsidRPr="004079C8">
        <w:t>(s)</w:t>
      </w:r>
      <w:r w:rsidRPr="004079C8">
        <w:t xml:space="preserve"> interface</w:t>
      </w:r>
      <w:r w:rsidR="003C6E51" w:rsidRPr="004079C8">
        <w:t>(s)</w:t>
      </w:r>
      <w:r w:rsidRPr="004079C8">
        <w:t xml:space="preserve"> a qual</w:t>
      </w:r>
      <w:r w:rsidR="003C6E51" w:rsidRPr="004079C8">
        <w:t>(ais)</w:t>
      </w:r>
      <w:r w:rsidRPr="004079C8">
        <w:t xml:space="preserve"> o ator preencheu </w:t>
      </w:r>
      <w:r w:rsidR="003C6E51" w:rsidRPr="004079C8">
        <w:t>e</w:t>
      </w:r>
      <w:r w:rsidRPr="004079C8">
        <w:t xml:space="preserve"> salvou. O sistema não deve possibilitar que o ator crie mais de uma chapa.</w:t>
      </w:r>
    </w:p>
    <w:p w14:paraId="17DDA7CB" w14:textId="77777777" w:rsidR="00252664" w:rsidRPr="004079C8" w:rsidRDefault="00252664" w:rsidP="00252664">
      <w:pPr>
        <w:spacing w:after="200" w:line="276" w:lineRule="auto"/>
        <w:contextualSpacing/>
      </w:pPr>
    </w:p>
    <w:p w14:paraId="7B161ECC" w14:textId="63BF24DC" w:rsidR="00607DD9" w:rsidRPr="004079C8" w:rsidRDefault="00705FC6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5" w:name="_Ref15023791"/>
      <w:bookmarkStart w:id="26" w:name="_Ref22215017"/>
      <w:r w:rsidRPr="004079C8">
        <w:rPr>
          <w:b/>
          <w:u w:val="single"/>
        </w:rPr>
        <w:t>Definir Tipo de Candidatura</w:t>
      </w:r>
      <w:r w:rsidR="002B4DE5" w:rsidRPr="004079C8">
        <w:rPr>
          <w:b/>
        </w:rPr>
        <w:t>:</w:t>
      </w:r>
      <w:bookmarkEnd w:id="25"/>
      <w:r w:rsidR="001B3A10" w:rsidRPr="004079C8">
        <w:rPr>
          <w:b/>
        </w:rPr>
        <w:t xml:space="preserve"> </w:t>
      </w:r>
      <w:r w:rsidR="00955E00" w:rsidRPr="004079C8">
        <w:rPr>
          <w:color w:val="31849B" w:themeColor="accent5" w:themeShade="BF"/>
        </w:rPr>
        <w:t>[</w:t>
      </w:r>
      <w:r w:rsidR="00955E00" w:rsidRPr="004079C8">
        <w:rPr>
          <w:color w:val="31849B" w:themeColor="accent5" w:themeShade="BF"/>
        </w:rPr>
        <w:fldChar w:fldCharType="begin"/>
      </w:r>
      <w:r w:rsidR="00955E00"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955E00" w:rsidRPr="004079C8">
        <w:rPr>
          <w:color w:val="31849B" w:themeColor="accent5" w:themeShade="BF"/>
        </w:rPr>
      </w:r>
      <w:r w:rsidR="00955E00" w:rsidRPr="004079C8">
        <w:rPr>
          <w:color w:val="31849B" w:themeColor="accent5" w:themeShade="BF"/>
        </w:rPr>
        <w:fldChar w:fldCharType="separate"/>
      </w:r>
      <w:r w:rsidR="00955E00" w:rsidRPr="004079C8">
        <w:rPr>
          <w:color w:val="31849B" w:themeColor="accent5" w:themeShade="BF"/>
        </w:rPr>
        <w:t>P01</w:t>
      </w:r>
      <w:r w:rsidR="00955E00" w:rsidRPr="004079C8">
        <w:rPr>
          <w:color w:val="31849B" w:themeColor="accent5" w:themeShade="BF"/>
        </w:rPr>
        <w:fldChar w:fldCharType="end"/>
      </w:r>
      <w:r w:rsidR="00955E00" w:rsidRPr="004079C8">
        <w:rPr>
          <w:color w:val="31849B" w:themeColor="accent5" w:themeShade="BF"/>
        </w:rPr>
        <w:t>]</w:t>
      </w:r>
      <w:bookmarkEnd w:id="26"/>
    </w:p>
    <w:p w14:paraId="594A3E4F" w14:textId="36F5F62C" w:rsidR="006B4AC3" w:rsidRPr="004079C8" w:rsidRDefault="006B4AC3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4079C8">
        <w:t xml:space="preserve">Conforme acima informado, caso exista eleição ativa com </w:t>
      </w:r>
      <w:r w:rsidRPr="004079C8">
        <w:rPr>
          <w:b/>
        </w:rPr>
        <w:t>período aberto</w:t>
      </w:r>
      <w:r w:rsidRPr="004079C8">
        <w:t xml:space="preserve"> da 2.1 Atividade Secundária, </w:t>
      </w:r>
      <w:r w:rsidR="00FF6434" w:rsidRPr="004079C8">
        <w:t xml:space="preserve">ao acionar o menu Cadastrar Chapa, o sistema exibe a interface </w:t>
      </w:r>
      <w:r w:rsidR="00FF6434" w:rsidRPr="004079C8">
        <w:rPr>
          <w:color w:val="31849B" w:themeColor="accent5" w:themeShade="BF"/>
        </w:rPr>
        <w:t>[</w:t>
      </w:r>
      <w:r w:rsidR="00FF6434" w:rsidRPr="004079C8">
        <w:rPr>
          <w:color w:val="31849B" w:themeColor="accent5" w:themeShade="BF"/>
        </w:rPr>
        <w:fldChar w:fldCharType="begin"/>
      </w:r>
      <w:r w:rsidR="00FF6434"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FF6434" w:rsidRPr="004079C8">
        <w:rPr>
          <w:color w:val="31849B" w:themeColor="accent5" w:themeShade="BF"/>
        </w:rPr>
      </w:r>
      <w:r w:rsidR="00FF6434" w:rsidRPr="004079C8">
        <w:rPr>
          <w:color w:val="31849B" w:themeColor="accent5" w:themeShade="BF"/>
        </w:rPr>
        <w:fldChar w:fldCharType="separate"/>
      </w:r>
      <w:r w:rsidR="00FF6434" w:rsidRPr="004079C8">
        <w:rPr>
          <w:color w:val="31849B" w:themeColor="accent5" w:themeShade="BF"/>
        </w:rPr>
        <w:t>P01</w:t>
      </w:r>
      <w:r w:rsidR="00FF6434" w:rsidRPr="004079C8">
        <w:rPr>
          <w:color w:val="31849B" w:themeColor="accent5" w:themeShade="BF"/>
        </w:rPr>
        <w:fldChar w:fldCharType="end"/>
      </w:r>
      <w:r w:rsidR="00FF6434" w:rsidRPr="004079C8">
        <w:rPr>
          <w:color w:val="31849B" w:themeColor="accent5" w:themeShade="BF"/>
        </w:rPr>
        <w:t>].</w:t>
      </w:r>
    </w:p>
    <w:p w14:paraId="5C090D70" w14:textId="77777777" w:rsidR="00705FC6" w:rsidRPr="004079C8" w:rsidRDefault="00705FC6" w:rsidP="00705FC6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625560B2" w14:textId="505FEAA2" w:rsidR="00705FC6" w:rsidRPr="004079C8" w:rsidRDefault="00705FC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exibe a interface com a seguinte informação: “</w:t>
      </w:r>
      <w:r w:rsidRPr="004079C8">
        <w:rPr>
          <w:b/>
          <w:color w:val="auto"/>
        </w:rPr>
        <w:t>Prezado(a) Arquiteto(a) e Urbanista, para registro de candidatura de chapa de conselheiros e respectivos suplentes, por favor selecione a representação à qual deseja registrar sua chapa</w:t>
      </w:r>
      <w:r w:rsidRPr="004079C8">
        <w:rPr>
          <w:color w:val="auto"/>
        </w:rPr>
        <w:t xml:space="preserve">.” </w:t>
      </w:r>
    </w:p>
    <w:p w14:paraId="39ECCB9B" w14:textId="77777777" w:rsidR="003E421C" w:rsidRPr="004079C8" w:rsidRDefault="003E421C" w:rsidP="003E421C">
      <w:pPr>
        <w:pStyle w:val="PargrafodaLista"/>
        <w:rPr>
          <w:color w:val="auto"/>
        </w:rPr>
      </w:pPr>
    </w:p>
    <w:p w14:paraId="57384578" w14:textId="410D9336" w:rsidR="00D97A0A" w:rsidRPr="004079C8" w:rsidRDefault="00D97A0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</w:t>
      </w:r>
      <w:r w:rsidR="00564B68" w:rsidRPr="004079C8">
        <w:rPr>
          <w:color w:val="auto"/>
        </w:rPr>
        <w:t>validar a eleiç</w:t>
      </w:r>
      <w:r w:rsidR="00BF013A" w:rsidRPr="004079C8">
        <w:rPr>
          <w:color w:val="auto"/>
        </w:rPr>
        <w:t>ão</w:t>
      </w:r>
      <w:r w:rsidR="00564B68" w:rsidRPr="004079C8">
        <w:rPr>
          <w:color w:val="auto"/>
        </w:rPr>
        <w:t xml:space="preserve"> ATIVA do ano corrente, e deve validar </w:t>
      </w:r>
      <w:r w:rsidR="00BF013A" w:rsidRPr="004079C8">
        <w:rPr>
          <w:color w:val="auto"/>
        </w:rPr>
        <w:t xml:space="preserve">se </w:t>
      </w:r>
      <w:r w:rsidR="00564B68" w:rsidRPr="004079C8">
        <w:rPr>
          <w:color w:val="auto"/>
        </w:rPr>
        <w:t>a eleição possui representação UF e/ou IES</w:t>
      </w:r>
      <w:r w:rsidR="00BC64FB" w:rsidRPr="004079C8">
        <w:rPr>
          <w:color w:val="auto"/>
        </w:rPr>
        <w:t>. Devendo apresentar apenas as opções de escolha conforme criação realizada na HST02.</w:t>
      </w:r>
    </w:p>
    <w:p w14:paraId="05259350" w14:textId="77777777" w:rsidR="00BC64FB" w:rsidRPr="004079C8" w:rsidRDefault="00BC64FB" w:rsidP="00BC64FB">
      <w:pPr>
        <w:pStyle w:val="PargrafodaLista"/>
        <w:rPr>
          <w:color w:val="auto"/>
        </w:rPr>
      </w:pPr>
    </w:p>
    <w:p w14:paraId="565A9749" w14:textId="5BA502FA" w:rsidR="00564B68" w:rsidRPr="004079C8" w:rsidRDefault="00564B68" w:rsidP="00BC64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b/>
          <w:color w:val="auto"/>
        </w:rPr>
        <w:t>Ex</w:t>
      </w:r>
      <w:r w:rsidR="00BC64FB" w:rsidRPr="004079C8">
        <w:rPr>
          <w:b/>
          <w:color w:val="auto"/>
        </w:rPr>
        <w:t>1</w:t>
      </w:r>
      <w:r w:rsidRPr="004079C8">
        <w:rPr>
          <w:color w:val="auto"/>
        </w:rPr>
        <w:t xml:space="preserve">: </w:t>
      </w:r>
      <w:r w:rsidR="00BC64FB" w:rsidRPr="004079C8">
        <w:rPr>
          <w:color w:val="auto"/>
        </w:rPr>
        <w:t>P</w:t>
      </w:r>
      <w:r w:rsidRPr="004079C8">
        <w:rPr>
          <w:color w:val="auto"/>
        </w:rPr>
        <w:t xml:space="preserve">ara eleição 2019/001 foi incluída na HST02: </w:t>
      </w:r>
      <w:r w:rsidR="00310732" w:rsidRPr="004079C8">
        <w:rPr>
          <w:color w:val="auto"/>
        </w:rPr>
        <w:t xml:space="preserve"> no campo Tipo de Processo o valor igual a </w:t>
      </w:r>
      <w:r w:rsidR="00245150" w:rsidRPr="004079C8">
        <w:rPr>
          <w:b/>
          <w:color w:val="auto"/>
        </w:rPr>
        <w:t>Ordinário</w:t>
      </w:r>
      <w:r w:rsidR="00310732" w:rsidRPr="004079C8">
        <w:rPr>
          <w:color w:val="auto"/>
        </w:rPr>
        <w:t>; E n</w:t>
      </w:r>
      <w:r w:rsidRPr="004079C8">
        <w:rPr>
          <w:color w:val="auto"/>
        </w:rPr>
        <w:t xml:space="preserve">o campo IES o valor igual a </w:t>
      </w:r>
      <w:r w:rsidR="00BC64FB" w:rsidRPr="004079C8">
        <w:rPr>
          <w:b/>
          <w:color w:val="auto"/>
        </w:rPr>
        <w:t>Sim</w:t>
      </w:r>
      <w:r w:rsidR="00310732" w:rsidRPr="004079C8">
        <w:rPr>
          <w:b/>
          <w:color w:val="auto"/>
        </w:rPr>
        <w:t>.</w:t>
      </w:r>
      <w:r w:rsidRPr="004079C8">
        <w:rPr>
          <w:color w:val="auto"/>
        </w:rPr>
        <w:t xml:space="preserve"> </w:t>
      </w:r>
    </w:p>
    <w:p w14:paraId="35264E28" w14:textId="14F1BF31" w:rsidR="00BC64FB" w:rsidRPr="004079C8" w:rsidRDefault="00BC64FB" w:rsidP="00BC64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exibir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], </w:t>
      </w:r>
      <w:r w:rsidRPr="004079C8">
        <w:rPr>
          <w:color w:val="000000" w:themeColor="text1"/>
        </w:rPr>
        <w:t>as duas opções de seleção:</w:t>
      </w:r>
      <w:r w:rsidRPr="004079C8">
        <w:rPr>
          <w:noProof/>
        </w:rPr>
        <w:t xml:space="preserve"> </w:t>
      </w:r>
      <w:r w:rsidRPr="004079C8">
        <w:rPr>
          <w:noProof/>
        </w:rPr>
        <w:drawing>
          <wp:inline distT="0" distB="0" distL="0" distR="0" wp14:anchorId="66EC4BAE" wp14:editId="4B556535">
            <wp:extent cx="1373501" cy="12341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7060" cy="1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8E52" w14:textId="77777777" w:rsidR="00310732" w:rsidRPr="004079C8" w:rsidRDefault="00310732" w:rsidP="00564B68">
      <w:pPr>
        <w:pStyle w:val="PargrafodaLista"/>
        <w:rPr>
          <w:color w:val="auto"/>
        </w:rPr>
      </w:pPr>
    </w:p>
    <w:p w14:paraId="600B54F9" w14:textId="5BAB3A4A" w:rsidR="00BC64FB" w:rsidRPr="004079C8" w:rsidRDefault="00BC64FB" w:rsidP="00BC64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b/>
          <w:color w:val="auto"/>
        </w:rPr>
        <w:t>Ex2</w:t>
      </w:r>
      <w:r w:rsidRPr="004079C8">
        <w:rPr>
          <w:color w:val="auto"/>
        </w:rPr>
        <w:t xml:space="preserve">: Para eleição 2019/002 foi incluída na HST02: </w:t>
      </w:r>
      <w:r w:rsidR="00310732" w:rsidRPr="004079C8">
        <w:rPr>
          <w:color w:val="auto"/>
        </w:rPr>
        <w:t xml:space="preserve">no campo Tipo de Processo o valor igual a </w:t>
      </w:r>
      <w:r w:rsidR="00310732" w:rsidRPr="004079C8">
        <w:rPr>
          <w:b/>
          <w:color w:val="auto"/>
        </w:rPr>
        <w:t>Extraordinário</w:t>
      </w:r>
      <w:r w:rsidR="00310732" w:rsidRPr="004079C8">
        <w:rPr>
          <w:color w:val="auto"/>
        </w:rPr>
        <w:t>; E n</w:t>
      </w:r>
      <w:r w:rsidRPr="004079C8">
        <w:rPr>
          <w:color w:val="auto"/>
        </w:rPr>
        <w:t xml:space="preserve">o campo IES o valor igual a </w:t>
      </w:r>
      <w:r w:rsidRPr="004079C8">
        <w:rPr>
          <w:b/>
          <w:color w:val="auto"/>
        </w:rPr>
        <w:t>Não</w:t>
      </w:r>
      <w:r w:rsidR="00310732" w:rsidRPr="004079C8">
        <w:rPr>
          <w:b/>
          <w:color w:val="auto"/>
        </w:rPr>
        <w:t>.</w:t>
      </w:r>
      <w:r w:rsidRPr="004079C8">
        <w:rPr>
          <w:color w:val="auto"/>
        </w:rPr>
        <w:t xml:space="preserve"> </w:t>
      </w:r>
    </w:p>
    <w:p w14:paraId="59D0C926" w14:textId="1940800A" w:rsidR="00BC64FB" w:rsidRPr="004079C8" w:rsidRDefault="00BC64FB" w:rsidP="00BC64FB">
      <w:pPr>
        <w:pStyle w:val="PargrafodaLista"/>
        <w:rPr>
          <w:color w:val="000000" w:themeColor="text1"/>
        </w:rPr>
      </w:pPr>
      <w:r w:rsidRPr="004079C8">
        <w:rPr>
          <w:color w:val="auto"/>
        </w:rPr>
        <w:t xml:space="preserve">     O sistema deve exibir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apenas a opção de seleção: </w:t>
      </w:r>
      <w:r w:rsidRPr="004079C8">
        <w:rPr>
          <w:noProof/>
        </w:rPr>
        <w:drawing>
          <wp:inline distT="0" distB="0" distL="0" distR="0" wp14:anchorId="566F9FED" wp14:editId="2A770E38">
            <wp:extent cx="582695" cy="112196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080" cy="1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4189" w14:textId="77777777" w:rsidR="00310732" w:rsidRPr="004079C8" w:rsidRDefault="00310732" w:rsidP="00BC64FB">
      <w:pPr>
        <w:pStyle w:val="PargrafodaLista"/>
        <w:rPr>
          <w:color w:val="auto"/>
        </w:rPr>
      </w:pPr>
    </w:p>
    <w:p w14:paraId="5AE2B52E" w14:textId="4436F409" w:rsidR="005C4C6E" w:rsidRPr="004079C8" w:rsidRDefault="005C4C6E" w:rsidP="005C4C6E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b/>
          <w:color w:val="auto"/>
        </w:rPr>
        <w:t>Ex3</w:t>
      </w:r>
      <w:r w:rsidRPr="004079C8">
        <w:rPr>
          <w:color w:val="auto"/>
        </w:rPr>
        <w:t xml:space="preserve">: Para eleição 2019/003 foi incluída na HST02: </w:t>
      </w:r>
      <w:r w:rsidR="00310732" w:rsidRPr="004079C8">
        <w:rPr>
          <w:color w:val="auto"/>
        </w:rPr>
        <w:t xml:space="preserve">no campo Tipo de Processo o valor igual a </w:t>
      </w:r>
      <w:r w:rsidR="00245150" w:rsidRPr="004079C8">
        <w:rPr>
          <w:b/>
          <w:color w:val="auto"/>
        </w:rPr>
        <w:t>Extraordinário</w:t>
      </w:r>
      <w:r w:rsidR="00310732" w:rsidRPr="004079C8">
        <w:rPr>
          <w:color w:val="auto"/>
        </w:rPr>
        <w:t xml:space="preserve">; E </w:t>
      </w:r>
      <w:r w:rsidRPr="004079C8">
        <w:rPr>
          <w:color w:val="auto"/>
        </w:rPr>
        <w:t xml:space="preserve">no campo IES o valor igual a </w:t>
      </w:r>
      <w:r w:rsidRPr="004079C8">
        <w:rPr>
          <w:b/>
          <w:color w:val="auto"/>
        </w:rPr>
        <w:t>Sim</w:t>
      </w:r>
      <w:r w:rsidR="00310732" w:rsidRPr="004079C8">
        <w:rPr>
          <w:color w:val="auto"/>
        </w:rPr>
        <w:t>.</w:t>
      </w:r>
      <w:r w:rsidRPr="004079C8">
        <w:rPr>
          <w:color w:val="auto"/>
        </w:rPr>
        <w:t xml:space="preserve"> </w:t>
      </w:r>
    </w:p>
    <w:p w14:paraId="3C2F18A5" w14:textId="5A7CACD0" w:rsidR="005C4C6E" w:rsidRPr="004079C8" w:rsidRDefault="005C4C6E" w:rsidP="005C4C6E">
      <w:pPr>
        <w:pStyle w:val="PargrafodaLista"/>
        <w:rPr>
          <w:color w:val="auto"/>
        </w:rPr>
      </w:pPr>
      <w:r w:rsidRPr="004079C8">
        <w:rPr>
          <w:color w:val="auto"/>
        </w:rPr>
        <w:t xml:space="preserve">     O sistema deve exibir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apenas a opção de seleção: </w:t>
      </w:r>
      <w:r w:rsidRPr="004079C8">
        <w:rPr>
          <w:noProof/>
        </w:rPr>
        <w:drawing>
          <wp:inline distT="0" distB="0" distL="0" distR="0" wp14:anchorId="692FF716" wp14:editId="3989BCEE">
            <wp:extent cx="593767" cy="11432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577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C7C" w14:textId="77777777" w:rsidR="00BC64FB" w:rsidRPr="004079C8" w:rsidRDefault="00BC64FB" w:rsidP="00564B68">
      <w:pPr>
        <w:pStyle w:val="PargrafodaLista"/>
        <w:rPr>
          <w:color w:val="auto"/>
        </w:rPr>
      </w:pPr>
    </w:p>
    <w:p w14:paraId="11F2F62A" w14:textId="7BFE95B4" w:rsidR="00F6759F" w:rsidRPr="004079C8" w:rsidRDefault="008C7E8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ator </w:t>
      </w:r>
      <w:r w:rsidR="00F771A2" w:rsidRPr="004079C8">
        <w:rPr>
          <w:color w:val="auto"/>
        </w:rPr>
        <w:t xml:space="preserve">aciona a opção desejada, o sistema exibe a interface </w:t>
      </w:r>
      <w:r w:rsidR="00F771A2" w:rsidRPr="004079C8">
        <w:rPr>
          <w:color w:val="31849B" w:themeColor="accent5" w:themeShade="BF"/>
        </w:rPr>
        <w:t>[</w:t>
      </w:r>
      <w:r w:rsidR="00F771A2" w:rsidRPr="004079C8">
        <w:rPr>
          <w:color w:val="31849B" w:themeColor="accent5" w:themeShade="BF"/>
        </w:rPr>
        <w:fldChar w:fldCharType="begin"/>
      </w:r>
      <w:r w:rsidR="00F771A2" w:rsidRPr="004079C8">
        <w:rPr>
          <w:color w:val="31849B" w:themeColor="accent5" w:themeShade="BF"/>
        </w:rPr>
        <w:instrText xml:space="preserve"> REF _Ref22027238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F771A2" w:rsidRPr="004079C8">
        <w:rPr>
          <w:color w:val="31849B" w:themeColor="accent5" w:themeShade="BF"/>
        </w:rPr>
      </w:r>
      <w:r w:rsidR="00F771A2" w:rsidRPr="004079C8">
        <w:rPr>
          <w:color w:val="31849B" w:themeColor="accent5" w:themeShade="BF"/>
        </w:rPr>
        <w:fldChar w:fldCharType="separate"/>
      </w:r>
      <w:r w:rsidR="00F771A2" w:rsidRPr="004079C8">
        <w:rPr>
          <w:color w:val="31849B" w:themeColor="accent5" w:themeShade="BF"/>
        </w:rPr>
        <w:t>P02</w:t>
      </w:r>
      <w:r w:rsidR="00F771A2" w:rsidRPr="004079C8">
        <w:rPr>
          <w:color w:val="31849B" w:themeColor="accent5" w:themeShade="BF"/>
        </w:rPr>
        <w:fldChar w:fldCharType="end"/>
      </w:r>
      <w:r w:rsidR="00F771A2" w:rsidRPr="004079C8">
        <w:rPr>
          <w:color w:val="31849B" w:themeColor="accent5" w:themeShade="BF"/>
        </w:rPr>
        <w:t xml:space="preserve">] </w:t>
      </w:r>
      <w:r w:rsidR="00960564" w:rsidRPr="004079C8">
        <w:rPr>
          <w:color w:val="000000" w:themeColor="text1"/>
        </w:rPr>
        <w:t xml:space="preserve">Aba Plataforma Eleitoral/Redes </w:t>
      </w:r>
      <w:r w:rsidR="009E50FB" w:rsidRPr="004079C8">
        <w:rPr>
          <w:color w:val="000000" w:themeColor="text1"/>
        </w:rPr>
        <w:t>Sociais, com</w:t>
      </w:r>
      <w:r w:rsidR="00F97A73" w:rsidRPr="004079C8">
        <w:rPr>
          <w:color w:val="000000" w:themeColor="text1"/>
        </w:rPr>
        <w:t xml:space="preserve"> uma pop-up com a seguinte informação: </w:t>
      </w:r>
    </w:p>
    <w:p w14:paraId="6FBF670C" w14:textId="52E16EDF" w:rsidR="007B5422" w:rsidRPr="004079C8" w:rsidRDefault="007B542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Para UF:</w:t>
      </w:r>
    </w:p>
    <w:p w14:paraId="76A71E1B" w14:textId="77777777" w:rsidR="007B5422" w:rsidRPr="004079C8" w:rsidRDefault="007B5422" w:rsidP="007B5422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4654F0C0" w14:textId="571C9A4B" w:rsidR="00F6759F" w:rsidRPr="004079C8" w:rsidRDefault="00F97A73" w:rsidP="00F6759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lastRenderedPageBreak/>
        <w:t>“</w:t>
      </w:r>
      <w:r w:rsidRPr="004079C8">
        <w:rPr>
          <w:b/>
          <w:color w:val="000000" w:themeColor="text1"/>
        </w:rPr>
        <w:t xml:space="preserve">Prezado(a) Arquiteto (a) e Urbanista, Você está participando como responsável pelo cadastramento da Chapa </w:t>
      </w:r>
      <w:r w:rsidR="00852D7A" w:rsidRPr="004079C8">
        <w:rPr>
          <w:b/>
          <w:color w:val="000000" w:themeColor="text1"/>
        </w:rPr>
        <w:t xml:space="preserve">do </w:t>
      </w:r>
      <w:r w:rsidRPr="004079C8">
        <w:rPr>
          <w:b/>
          <w:color w:val="000000" w:themeColor="text1"/>
        </w:rPr>
        <w:t>CAU/&lt;UF&gt; - &lt;ano da eleição&gt;, conforme resolução &lt;link da resolução&gt;</w:t>
      </w:r>
      <w:r w:rsidR="00F6759F" w:rsidRPr="004079C8">
        <w:rPr>
          <w:color w:val="000000" w:themeColor="text1"/>
        </w:rPr>
        <w:t>.</w:t>
      </w:r>
    </w:p>
    <w:p w14:paraId="43A4D12A" w14:textId="33A80C2E" w:rsidR="00F6759F" w:rsidRPr="004079C8" w:rsidRDefault="00F6759F" w:rsidP="00F6759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000000" w:themeColor="text1"/>
        </w:rPr>
        <w:t>Lembrando que durante o período de registro de candidatura de chapa, o senhor (a) poderá alterar a composição dos membros da sua chapa eleitoral. “</w:t>
      </w:r>
    </w:p>
    <w:p w14:paraId="2C8C0044" w14:textId="77777777" w:rsidR="00F6759F" w:rsidRPr="004079C8" w:rsidRDefault="00F6759F" w:rsidP="00F6759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914733D" w14:textId="77777777" w:rsidR="009E50FB" w:rsidRPr="004079C8" w:rsidRDefault="009E50FB" w:rsidP="009E50F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E363DBD" w14:textId="7F580E2D" w:rsidR="00F97A73" w:rsidRPr="004079C8" w:rsidRDefault="00F97A73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4079C8">
        <w:rPr>
          <w:b/>
          <w:color w:val="auto"/>
        </w:rPr>
        <w:t>Ex</w:t>
      </w:r>
      <w:proofErr w:type="spellEnd"/>
      <w:r w:rsidRPr="004079C8">
        <w:rPr>
          <w:b/>
          <w:color w:val="auto"/>
        </w:rPr>
        <w:t>:</w:t>
      </w:r>
      <w:r w:rsidRPr="004079C8">
        <w:rPr>
          <w:color w:val="auto"/>
        </w:rPr>
        <w:t xml:space="preserve"> Prezado(a) Arquiteto (a) e Urbanista, Você está participando como responsável pelo cadastramento da Chapa </w:t>
      </w:r>
      <w:r w:rsidR="00852D7A" w:rsidRPr="004079C8">
        <w:rPr>
          <w:color w:val="auto"/>
        </w:rPr>
        <w:t xml:space="preserve">do </w:t>
      </w:r>
      <w:r w:rsidRPr="004079C8">
        <w:rPr>
          <w:color w:val="auto"/>
        </w:rPr>
        <w:t xml:space="preserve">CAU/SP - 2019, conforme resolução </w:t>
      </w:r>
      <w:r w:rsidRPr="004079C8">
        <w:rPr>
          <w:b/>
          <w:color w:val="31849B" w:themeColor="accent5" w:themeShade="BF"/>
          <w:u w:val="single"/>
        </w:rPr>
        <w:t>RES001/2019</w:t>
      </w:r>
      <w:r w:rsidRPr="004079C8">
        <w:rPr>
          <w:color w:val="auto"/>
        </w:rPr>
        <w:t>.",</w:t>
      </w:r>
    </w:p>
    <w:p w14:paraId="40306B11" w14:textId="77777777" w:rsidR="00823050" w:rsidRPr="004079C8" w:rsidRDefault="00823050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687CBFF8" w14:textId="77777777" w:rsidR="00852D7A" w:rsidRPr="004079C8" w:rsidRDefault="00852D7A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512F4193" w14:textId="19403A24" w:rsidR="00852D7A" w:rsidRPr="004079C8" w:rsidRDefault="00852D7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Para IES:</w:t>
      </w:r>
    </w:p>
    <w:p w14:paraId="1CF37D32" w14:textId="77777777" w:rsidR="00852D7A" w:rsidRPr="004079C8" w:rsidRDefault="00852D7A" w:rsidP="00852D7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4416A402" w14:textId="3DA8899C" w:rsidR="00852D7A" w:rsidRPr="004079C8" w:rsidRDefault="00852D7A" w:rsidP="00852D7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Prezado(a) Arquiteto (a) e Urbanista, Você está participando como responsável pelo cadastramento da Chapa de IES/&lt;UF&gt; - &lt;ano da eleição&gt;, conforme resolução &lt;link da resolução&gt;</w:t>
      </w:r>
      <w:r w:rsidRPr="004079C8">
        <w:rPr>
          <w:color w:val="000000" w:themeColor="text1"/>
        </w:rPr>
        <w:t>.</w:t>
      </w:r>
    </w:p>
    <w:p w14:paraId="339EA716" w14:textId="77777777" w:rsidR="00852D7A" w:rsidRPr="004079C8" w:rsidRDefault="00852D7A" w:rsidP="00852D7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000000" w:themeColor="text1"/>
        </w:rPr>
        <w:t>Lembrando que durante o período de registro de candidatura de chapa, o senhor (a) poderá alterar a composição dos membros da sua chapa eleitoral. “</w:t>
      </w:r>
    </w:p>
    <w:p w14:paraId="2F46FB9B" w14:textId="77777777" w:rsidR="00852D7A" w:rsidRPr="004079C8" w:rsidRDefault="00852D7A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1C8834D5" w14:textId="253232B8" w:rsidR="00823050" w:rsidRPr="004079C8" w:rsidRDefault="0082305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acionar o link da resolução, o sistema deve realizar o download do arquivo incluído pelo ator na HST02</w:t>
      </w:r>
      <w:r w:rsidR="00B96CDC" w:rsidRPr="004079C8">
        <w:rPr>
          <w:color w:val="auto"/>
        </w:rPr>
        <w:t>;</w:t>
      </w:r>
    </w:p>
    <w:p w14:paraId="6EC5EE88" w14:textId="77777777" w:rsidR="00823050" w:rsidRPr="004079C8" w:rsidRDefault="00823050" w:rsidP="0082305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BB68992" w14:textId="0DF5C4BE" w:rsidR="00823050" w:rsidRPr="004079C8" w:rsidRDefault="0082305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rPr>
          <w:color w:val="auto"/>
        </w:rPr>
        <w:t xml:space="preserve">Caso </w:t>
      </w:r>
      <w:r w:rsidRPr="004079C8">
        <w:t>seja incluída mais de uma resolução na HST02, o sistema deve exibir a última, ou seja, a mais recente;</w:t>
      </w:r>
    </w:p>
    <w:p w14:paraId="2DD4D06E" w14:textId="0CF314CD" w:rsidR="00823050" w:rsidRPr="004079C8" w:rsidRDefault="00823050" w:rsidP="0082305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C9D1237" w14:textId="61944A30" w:rsidR="00823050" w:rsidRPr="004079C8" w:rsidRDefault="0082305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</w:t>
      </w:r>
      <w:proofErr w:type="gramStart"/>
      <w:r w:rsidRPr="004079C8">
        <w:rPr>
          <w:color w:val="auto"/>
        </w:rPr>
        <w:t xml:space="preserve">opção </w:t>
      </w:r>
      <w:r w:rsidRPr="004079C8">
        <w:rPr>
          <w:noProof/>
        </w:rPr>
        <w:drawing>
          <wp:inline distT="0" distB="0" distL="0" distR="0" wp14:anchorId="5901C101" wp14:editId="38A9FE70">
            <wp:extent cx="469075" cy="113225"/>
            <wp:effectExtent l="0" t="0" r="7620" b="127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01" cy="1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proofErr w:type="gramEnd"/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_Ref22027238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o sistema deve fechar a pop-up e deve exibir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P03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7B3FED47" w14:textId="77777777" w:rsidR="0084762E" w:rsidRPr="004079C8" w:rsidRDefault="0084762E" w:rsidP="0084762E">
      <w:pPr>
        <w:pStyle w:val="PargrafodaLista"/>
        <w:rPr>
          <w:color w:val="auto"/>
        </w:rPr>
      </w:pPr>
    </w:p>
    <w:p w14:paraId="1893DADC" w14:textId="1828A834" w:rsidR="0084762E" w:rsidRPr="004079C8" w:rsidRDefault="0084762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deve exibir as Abas gradativamente, conforme ação realizada pelo ator, as informações detalhadas serão descritas na regras abaixo.</w:t>
      </w:r>
    </w:p>
    <w:p w14:paraId="1281D0E5" w14:textId="77777777" w:rsidR="002451EF" w:rsidRPr="004079C8" w:rsidRDefault="002451EF" w:rsidP="002451EF">
      <w:pPr>
        <w:pStyle w:val="PargrafodaLista"/>
        <w:rPr>
          <w:color w:val="auto"/>
        </w:rPr>
      </w:pPr>
    </w:p>
    <w:p w14:paraId="0AFA48F6" w14:textId="77777777" w:rsidR="00042B71" w:rsidRPr="004079C8" w:rsidRDefault="00042B7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iniciar a criação de uma chapa, o</w:t>
      </w:r>
      <w:r w:rsidR="002451EF" w:rsidRPr="004079C8">
        <w:rPr>
          <w:color w:val="auto"/>
        </w:rPr>
        <w:t xml:space="preserve"> sistema deve validar</w:t>
      </w:r>
      <w:r w:rsidRPr="004079C8">
        <w:rPr>
          <w:color w:val="auto"/>
        </w:rPr>
        <w:t>:</w:t>
      </w:r>
    </w:p>
    <w:p w14:paraId="748C8FE6" w14:textId="77777777" w:rsidR="00042B71" w:rsidRPr="004079C8" w:rsidRDefault="00042B71" w:rsidP="00042B71">
      <w:pPr>
        <w:pStyle w:val="PargrafodaLista"/>
        <w:rPr>
          <w:color w:val="auto"/>
        </w:rPr>
      </w:pPr>
    </w:p>
    <w:p w14:paraId="54030273" w14:textId="10EF0183" w:rsidR="002451EF" w:rsidRPr="004079C8" w:rsidRDefault="00042B7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Se o ator </w:t>
      </w:r>
      <w:proofErr w:type="spellStart"/>
      <w:r w:rsidRPr="004079C8">
        <w:rPr>
          <w:color w:val="auto"/>
        </w:rPr>
        <w:t>logado</w:t>
      </w:r>
      <w:proofErr w:type="spellEnd"/>
      <w:r w:rsidRPr="004079C8">
        <w:rPr>
          <w:color w:val="auto"/>
        </w:rPr>
        <w:t xml:space="preserve"> já confirmou participação em outra chapa. Caso já tenha confirmado, o sistema deve exibir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_Ref13823996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A1455D" w:rsidRPr="004079C8">
        <w:rPr>
          <w:color w:val="31849B" w:themeColor="accent5" w:themeShade="BF"/>
        </w:rPr>
        <w:t>;</w:t>
      </w:r>
    </w:p>
    <w:p w14:paraId="3FDA727B" w14:textId="77777777" w:rsidR="00A1455D" w:rsidRPr="004079C8" w:rsidRDefault="00A1455D" w:rsidP="00A1455D">
      <w:pPr>
        <w:pStyle w:val="PargrafodaLista"/>
        <w:rPr>
          <w:color w:val="auto"/>
        </w:rPr>
      </w:pPr>
    </w:p>
    <w:p w14:paraId="14B16D10" w14:textId="3C19AB8C" w:rsidR="00A1455D" w:rsidRPr="004079C8" w:rsidRDefault="00A1455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Se o ator </w:t>
      </w:r>
      <w:proofErr w:type="spellStart"/>
      <w:r w:rsidRPr="004079C8">
        <w:rPr>
          <w:color w:val="auto"/>
        </w:rPr>
        <w:t>logado</w:t>
      </w:r>
      <w:proofErr w:type="spellEnd"/>
      <w:r w:rsidRPr="004079C8">
        <w:rPr>
          <w:color w:val="auto"/>
        </w:rPr>
        <w:t xml:space="preserve"> já foi indicado para integrar a uma Chapa. Caso já tenha sido indicado/incluído </w:t>
      </w:r>
      <w:r w:rsidR="00E2202D" w:rsidRPr="004079C8">
        <w:rPr>
          <w:color w:val="auto"/>
        </w:rPr>
        <w:t xml:space="preserve">o </w:t>
      </w:r>
      <w:r w:rsidRPr="004079C8">
        <w:rPr>
          <w:color w:val="auto"/>
        </w:rPr>
        <w:t xml:space="preserve">seu CPF no cadastro de alguma chapa, o sistema deve exibir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_Ref13828418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;</w:t>
      </w:r>
      <w:r w:rsidR="00E2202D" w:rsidRPr="004079C8">
        <w:rPr>
          <w:color w:val="auto"/>
        </w:rPr>
        <w:t xml:space="preserve"> Essa mensagem impeditiva deve ser exibida mesmo nos casos que o ator </w:t>
      </w:r>
      <w:proofErr w:type="spellStart"/>
      <w:r w:rsidR="00E2202D" w:rsidRPr="004079C8">
        <w:rPr>
          <w:color w:val="auto"/>
        </w:rPr>
        <w:t>logado</w:t>
      </w:r>
      <w:proofErr w:type="spellEnd"/>
      <w:r w:rsidR="00E2202D" w:rsidRPr="004079C8">
        <w:rPr>
          <w:color w:val="auto"/>
        </w:rPr>
        <w:t xml:space="preserve"> não tenha aceitado o convite, ou seja, tenha sido indicado em outra chapa. Primeiramente o ator deve REJEITAR o convite da chapa, para posteriormente CRIAR uma nova Chapa.</w:t>
      </w:r>
    </w:p>
    <w:p w14:paraId="40C14984" w14:textId="77777777" w:rsidR="00960564" w:rsidRPr="004079C8" w:rsidRDefault="00960564" w:rsidP="0096056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00DB7E8" w14:textId="77777777" w:rsidR="00960564" w:rsidRPr="004079C8" w:rsidRDefault="00960564" w:rsidP="0096056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8F61D16" w14:textId="3FD6F319" w:rsidR="00960564" w:rsidRPr="004079C8" w:rsidRDefault="00960564" w:rsidP="0096056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4079C8">
        <w:rPr>
          <w:b/>
          <w:u w:val="single"/>
        </w:rPr>
        <w:t>Aba Plataforma Eleitoral</w:t>
      </w:r>
      <w:r w:rsidRPr="004079C8">
        <w:rPr>
          <w:b/>
        </w:rPr>
        <w:t xml:space="preserve">: </w:t>
      </w:r>
      <w:r w:rsidR="00955E00" w:rsidRPr="004079C8">
        <w:rPr>
          <w:color w:val="31849B" w:themeColor="accent5" w:themeShade="BF"/>
        </w:rPr>
        <w:t>[</w:t>
      </w:r>
      <w:r w:rsidR="00823050" w:rsidRPr="004079C8">
        <w:rPr>
          <w:color w:val="31849B" w:themeColor="accent5" w:themeShade="BF"/>
        </w:rPr>
        <w:fldChar w:fldCharType="begin"/>
      </w:r>
      <w:r w:rsidR="00823050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823050" w:rsidRPr="004079C8">
        <w:rPr>
          <w:color w:val="31849B" w:themeColor="accent5" w:themeShade="BF"/>
        </w:rPr>
      </w:r>
      <w:r w:rsidR="00823050" w:rsidRPr="004079C8">
        <w:rPr>
          <w:color w:val="31849B" w:themeColor="accent5" w:themeShade="BF"/>
        </w:rPr>
        <w:fldChar w:fldCharType="separate"/>
      </w:r>
      <w:r w:rsidR="00823050" w:rsidRPr="004079C8">
        <w:rPr>
          <w:color w:val="31849B" w:themeColor="accent5" w:themeShade="BF"/>
        </w:rPr>
        <w:t>P03</w:t>
      </w:r>
      <w:r w:rsidR="00823050" w:rsidRPr="004079C8">
        <w:rPr>
          <w:color w:val="31849B" w:themeColor="accent5" w:themeShade="BF"/>
        </w:rPr>
        <w:fldChar w:fldCharType="end"/>
      </w:r>
      <w:r w:rsidR="00955E00" w:rsidRPr="004079C8">
        <w:rPr>
          <w:color w:val="31849B" w:themeColor="accent5" w:themeShade="BF"/>
        </w:rPr>
        <w:t>]</w:t>
      </w:r>
    </w:p>
    <w:p w14:paraId="6AC984A4" w14:textId="60AFDFB7" w:rsidR="0084762E" w:rsidRPr="004079C8" w:rsidRDefault="0084762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4079C8">
        <w:t>Primeiramente o sistema deve exibir APENAS a Aba Plataforma Eleitoral;</w:t>
      </w:r>
    </w:p>
    <w:p w14:paraId="03B2D841" w14:textId="77777777" w:rsidR="0084762E" w:rsidRPr="004079C8" w:rsidRDefault="0084762E" w:rsidP="0084762E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5309A388" w14:textId="77777777" w:rsidR="00960564" w:rsidRPr="004079C8" w:rsidRDefault="0096056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4079C8">
        <w:t>O sistema deve validar a opção selecionada pelo ator:</w:t>
      </w:r>
    </w:p>
    <w:p w14:paraId="062C3AC6" w14:textId="1550FAF1" w:rsidR="00AD3A80" w:rsidRPr="004079C8" w:rsidRDefault="0096056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rPr>
          <w:color w:val="auto"/>
        </w:rPr>
      </w:pPr>
      <w:r w:rsidRPr="004079C8">
        <w:lastRenderedPageBreak/>
        <w:t xml:space="preserve">Caso o ator tenha selecionado a opção </w:t>
      </w:r>
      <w:r w:rsidRPr="004079C8">
        <w:rPr>
          <w:noProof/>
        </w:rPr>
        <w:drawing>
          <wp:inline distT="0" distB="0" distL="0" distR="0" wp14:anchorId="590A7116" wp14:editId="00A14D83">
            <wp:extent cx="582695" cy="112196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080" cy="1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, o sistema deve exibir a informação: </w:t>
      </w:r>
      <w:r w:rsidRPr="004079C8">
        <w:rPr>
          <w:b/>
        </w:rPr>
        <w:t>Ca</w:t>
      </w:r>
      <w:r w:rsidR="008E23C2" w:rsidRPr="004079C8">
        <w:rPr>
          <w:b/>
        </w:rPr>
        <w:t>dastrar Plataforma Eleitoral UF</w:t>
      </w:r>
      <w:r w:rsidR="008E23C2" w:rsidRPr="004079C8">
        <w:t>,</w:t>
      </w:r>
      <w:r w:rsidRPr="004079C8">
        <w:t xml:space="preserve"> </w:t>
      </w:r>
      <w:r w:rsidR="008E23C2" w:rsidRPr="004079C8">
        <w:rPr>
          <w:color w:val="auto"/>
        </w:rPr>
        <w:t xml:space="preserve">conforme </w:t>
      </w:r>
      <w:r w:rsidR="00F97A73" w:rsidRPr="004079C8">
        <w:rPr>
          <w:color w:val="auto"/>
        </w:rPr>
        <w:t>Fig1</w:t>
      </w:r>
      <w:r w:rsidR="008E23C2" w:rsidRPr="004079C8">
        <w:rPr>
          <w:color w:val="auto"/>
        </w:rPr>
        <w:t xml:space="preserve"> abaixo;</w:t>
      </w:r>
    </w:p>
    <w:p w14:paraId="297FD44C" w14:textId="77777777" w:rsidR="00AD3A80" w:rsidRPr="004079C8" w:rsidRDefault="00AD3A80" w:rsidP="00AD3A80">
      <w:pPr>
        <w:pStyle w:val="PargrafodaLista"/>
        <w:widowControl/>
        <w:autoSpaceDE/>
        <w:adjustRightInd/>
        <w:spacing w:after="200" w:line="276" w:lineRule="auto"/>
        <w:ind w:left="1276"/>
        <w:contextualSpacing/>
      </w:pPr>
    </w:p>
    <w:p w14:paraId="48ECF313" w14:textId="7505716E" w:rsidR="00F97A73" w:rsidRPr="004079C8" w:rsidRDefault="0096056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</w:pPr>
      <w:r w:rsidRPr="004079C8">
        <w:t xml:space="preserve">Caso o ator tenha selecionado a opção </w:t>
      </w:r>
      <w:r w:rsidRPr="004079C8">
        <w:rPr>
          <w:noProof/>
        </w:rPr>
        <w:drawing>
          <wp:inline distT="0" distB="0" distL="0" distR="0" wp14:anchorId="18804977" wp14:editId="1CCD3687">
            <wp:extent cx="582695" cy="112196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168" cy="1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, o sistema deve exibir a informação: </w:t>
      </w:r>
      <w:r w:rsidRPr="004079C8">
        <w:rPr>
          <w:b/>
        </w:rPr>
        <w:t xml:space="preserve">Cadastrar Plataforma Eleitoral </w:t>
      </w:r>
      <w:r w:rsidR="00AD3A80" w:rsidRPr="004079C8">
        <w:rPr>
          <w:b/>
        </w:rPr>
        <w:t>IES</w:t>
      </w:r>
      <w:r w:rsidRPr="004079C8">
        <w:t xml:space="preserve">; </w:t>
      </w:r>
      <w:r w:rsidR="00D852F2" w:rsidRPr="004079C8">
        <w:t xml:space="preserve"> </w:t>
      </w:r>
      <w:r w:rsidR="00F97A73" w:rsidRPr="004079C8">
        <w:t>Fig1:</w:t>
      </w:r>
    </w:p>
    <w:p w14:paraId="7ADE01D0" w14:textId="4A0D20CE" w:rsidR="00DA5A50" w:rsidRPr="004079C8" w:rsidRDefault="008E23C2" w:rsidP="00A87D3B">
      <w:pPr>
        <w:pStyle w:val="PargrafodaLista"/>
        <w:widowControl/>
        <w:autoSpaceDE/>
        <w:adjustRightInd/>
        <w:spacing w:after="200" w:line="276" w:lineRule="auto"/>
        <w:ind w:left="1701"/>
        <w:contextualSpacing/>
      </w:pPr>
      <w:r w:rsidRPr="004079C8">
        <w:rPr>
          <w:noProof/>
        </w:rPr>
        <w:drawing>
          <wp:inline distT="0" distB="0" distL="0" distR="0" wp14:anchorId="53C98E61" wp14:editId="3E1E2A48">
            <wp:extent cx="3912761" cy="4037990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30" cy="413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7A79" w14:textId="77777777" w:rsidR="00577BDE" w:rsidRPr="004079C8" w:rsidRDefault="00577BDE" w:rsidP="00577BDE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096397DF" w14:textId="21575A1F" w:rsidR="00ED0ECA" w:rsidRPr="004079C8" w:rsidRDefault="00ED0ECA" w:rsidP="005D08CF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contextualSpacing/>
        <w:jc w:val="both"/>
        <w:rPr>
          <w:b/>
        </w:rPr>
      </w:pPr>
      <w:r w:rsidRPr="004079C8">
        <w:rPr>
          <w:b/>
        </w:rPr>
        <w:t>INCLUIR PLATAFORMA ELEITORAL/ REDES SOCIAIS</w:t>
      </w:r>
      <w:r w:rsidRPr="004079C8">
        <w:t>:</w:t>
      </w:r>
    </w:p>
    <w:p w14:paraId="2D7E2E74" w14:textId="77777777" w:rsidR="00ED0ECA" w:rsidRPr="004079C8" w:rsidRDefault="00ED0ECA" w:rsidP="00ED0EC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74C6AA55" w14:textId="4A099CFD" w:rsidR="00960564" w:rsidRPr="004079C8" w:rsidRDefault="00577BD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No campo </w:t>
      </w:r>
      <w:r w:rsidRPr="004079C8">
        <w:rPr>
          <w:b/>
        </w:rPr>
        <w:t>Cadastrar Plataforma Eleitoral</w:t>
      </w:r>
      <w:r w:rsidRPr="004079C8">
        <w:t xml:space="preserve"> &lt;</w:t>
      </w:r>
      <w:r w:rsidR="00ED0ECA" w:rsidRPr="004079C8">
        <w:t>representação</w:t>
      </w:r>
      <w:r w:rsidRPr="004079C8">
        <w:t>&gt;</w:t>
      </w:r>
      <w:r w:rsidR="00DD6A88" w:rsidRPr="004079C8">
        <w:t xml:space="preserve">, o sistema deve disponibilizar um componente para inclusão das informações referente a chapa criada. </w:t>
      </w:r>
    </w:p>
    <w:p w14:paraId="3650A051" w14:textId="77777777" w:rsidR="00DD6A88" w:rsidRPr="004079C8" w:rsidRDefault="00DD6A88" w:rsidP="008F3C6F">
      <w:pPr>
        <w:pStyle w:val="PargrafodaLista"/>
        <w:ind w:left="1134"/>
      </w:pPr>
    </w:p>
    <w:p w14:paraId="1C0CE8EE" w14:textId="4E06782A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>O sistema deve possibilitar que o ator possa customizar o texto, incluir tabela e figura (</w:t>
      </w:r>
      <w:proofErr w:type="spellStart"/>
      <w:r w:rsidRPr="004079C8">
        <w:t>CKeditor</w:t>
      </w:r>
      <w:proofErr w:type="spellEnd"/>
      <w:r w:rsidRPr="004079C8">
        <w:t>)</w:t>
      </w:r>
      <w:r w:rsidR="000B6045" w:rsidRPr="004079C8">
        <w:t xml:space="preserve">. Neste campo, o sistema deve exibir um </w:t>
      </w:r>
      <w:proofErr w:type="spellStart"/>
      <w:r w:rsidR="000B6045" w:rsidRPr="004079C8">
        <w:t>Hint</w:t>
      </w:r>
      <w:proofErr w:type="spellEnd"/>
      <w:r w:rsidR="000B6045" w:rsidRPr="004079C8">
        <w:t xml:space="preserve">, com a seguinte informação: </w:t>
      </w:r>
      <w:r w:rsidR="000B6045" w:rsidRPr="004079C8">
        <w:rPr>
          <w:b/>
        </w:rPr>
        <w:t xml:space="preserve">Permitido a Inclusão de até </w:t>
      </w:r>
      <w:r w:rsidR="00C5346E" w:rsidRPr="004079C8">
        <w:rPr>
          <w:b/>
        </w:rPr>
        <w:t>2</w:t>
      </w:r>
      <w:r w:rsidR="000B6045" w:rsidRPr="004079C8">
        <w:rPr>
          <w:b/>
        </w:rPr>
        <w:t>000 caracteres</w:t>
      </w:r>
      <w:r w:rsidR="000B6045" w:rsidRPr="004079C8">
        <w:t>.</w:t>
      </w:r>
    </w:p>
    <w:p w14:paraId="432D0176" w14:textId="77777777" w:rsidR="00347A2F" w:rsidRPr="004079C8" w:rsidRDefault="00347A2F" w:rsidP="00347A2F">
      <w:pPr>
        <w:pStyle w:val="PargrafodaLista"/>
      </w:pPr>
    </w:p>
    <w:p w14:paraId="3137C27D" w14:textId="3438ECBC" w:rsidR="00347A2F" w:rsidRPr="004079C8" w:rsidRDefault="00347A2F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O preenchimento deste campo é obrigatório, Após acionar a opção Avançar, caso o ator não preencha o campo, o sistema deve exibir a mensagem </w:t>
      </w:r>
      <w:r w:rsidR="009F2B98" w:rsidRPr="004079C8">
        <w:rPr>
          <w:color w:val="31849B" w:themeColor="accent5" w:themeShade="BF"/>
        </w:rPr>
        <w:t>[</w:t>
      </w:r>
      <w:r w:rsidR="009F2B98" w:rsidRPr="004079C8">
        <w:rPr>
          <w:color w:val="31849B" w:themeColor="accent5" w:themeShade="BF"/>
        </w:rPr>
        <w:fldChar w:fldCharType="begin"/>
      </w:r>
      <w:r w:rsidR="009F2B98" w:rsidRPr="004079C8">
        <w:rPr>
          <w:color w:val="31849B" w:themeColor="accent5" w:themeShade="BF"/>
        </w:rPr>
        <w:instrText xml:space="preserve"> REF _Ref13663392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9F2B98" w:rsidRPr="004079C8">
        <w:rPr>
          <w:color w:val="31849B" w:themeColor="accent5" w:themeShade="BF"/>
        </w:rPr>
      </w:r>
      <w:r w:rsidR="009F2B98" w:rsidRPr="004079C8">
        <w:rPr>
          <w:color w:val="31849B" w:themeColor="accent5" w:themeShade="BF"/>
        </w:rPr>
        <w:fldChar w:fldCharType="separate"/>
      </w:r>
      <w:r w:rsidR="009F2B98" w:rsidRPr="004079C8">
        <w:rPr>
          <w:color w:val="31849B" w:themeColor="accent5" w:themeShade="BF"/>
        </w:rPr>
        <w:t>ME07</w:t>
      </w:r>
      <w:r w:rsidR="009F2B98" w:rsidRPr="004079C8">
        <w:rPr>
          <w:color w:val="31849B" w:themeColor="accent5" w:themeShade="BF"/>
        </w:rPr>
        <w:fldChar w:fldCharType="end"/>
      </w:r>
      <w:r w:rsidR="009F2B98" w:rsidRPr="004079C8">
        <w:rPr>
          <w:color w:val="31849B" w:themeColor="accent5" w:themeShade="BF"/>
        </w:rPr>
        <w:t xml:space="preserve">] </w:t>
      </w:r>
      <w:r w:rsidR="009F2B98" w:rsidRPr="004079C8">
        <w:t>destacada</w:t>
      </w:r>
      <w:r w:rsidRPr="004079C8">
        <w:t xml:space="preserve"> de </w:t>
      </w:r>
      <w:r w:rsidR="009F2B98" w:rsidRPr="004079C8">
        <w:t>vermelho.</w:t>
      </w:r>
    </w:p>
    <w:p w14:paraId="61B0DC09" w14:textId="77777777" w:rsidR="00960564" w:rsidRPr="004079C8" w:rsidRDefault="00960564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560E2883" w14:textId="7DB53650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campo </w:t>
      </w:r>
      <w:r w:rsidRPr="004079C8">
        <w:rPr>
          <w:b/>
          <w:color w:val="auto"/>
        </w:rPr>
        <w:t>Cadastrar Meios Oficiais de Propaganda</w:t>
      </w:r>
      <w:r w:rsidRPr="004079C8">
        <w:rPr>
          <w:color w:val="auto"/>
        </w:rPr>
        <w:t>, o sistema deve exibir os seguintes campos</w:t>
      </w:r>
      <w:r w:rsidR="009E50FB" w:rsidRPr="004079C8">
        <w:rPr>
          <w:color w:val="auto"/>
        </w:rPr>
        <w:t>:</w:t>
      </w:r>
    </w:p>
    <w:p w14:paraId="1801A72C" w14:textId="3615FD55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04F236B6" wp14:editId="74B43868">
            <wp:extent cx="142504" cy="14250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8520" cy="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</w:t>
      </w:r>
    </w:p>
    <w:p w14:paraId="40E4E07F" w14:textId="1B0372F3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6E5D8CC5" wp14:editId="6196701E">
            <wp:extent cx="148442" cy="148442"/>
            <wp:effectExtent l="0" t="0" r="4445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332" cy="1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21D6" w14:textId="0320E576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200F8D33" wp14:editId="4CBB2134">
            <wp:extent cx="148442" cy="148442"/>
            <wp:effectExtent l="0" t="0" r="4445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17" cy="1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A686" w14:textId="164AB8B0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lastRenderedPageBreak/>
        <w:drawing>
          <wp:inline distT="0" distB="0" distL="0" distR="0" wp14:anchorId="4B9BE784" wp14:editId="7772B573">
            <wp:extent cx="178130" cy="1781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753" cy="1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2C2" w14:textId="1D17BB5D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Outros</w:t>
      </w:r>
    </w:p>
    <w:p w14:paraId="0EA92658" w14:textId="77777777" w:rsidR="00C42D39" w:rsidRPr="004079C8" w:rsidRDefault="00C42D39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56713D57" w14:textId="0D98AB2A" w:rsidR="009F2B98" w:rsidRPr="004079C8" w:rsidRDefault="009F2B9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O preenchimento deste campo não é obrigatório, ou seja, o sistema não deve criticar o seu preenchimento.</w:t>
      </w:r>
    </w:p>
    <w:p w14:paraId="514B06AD" w14:textId="77777777" w:rsidR="009F2B98" w:rsidRPr="004079C8" w:rsidRDefault="009F2B98" w:rsidP="009F2B98">
      <w:pPr>
        <w:pStyle w:val="PargrafodaLista"/>
        <w:rPr>
          <w:color w:val="auto"/>
        </w:rPr>
      </w:pPr>
    </w:p>
    <w:p w14:paraId="0A30B3D9" w14:textId="556EB209" w:rsidR="00C42D39" w:rsidRPr="004079C8" w:rsidRDefault="00C42D3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Os campos devem ser exibidos </w:t>
      </w:r>
      <w:r w:rsidR="00A05E78" w:rsidRPr="004079C8">
        <w:rPr>
          <w:color w:val="auto"/>
        </w:rPr>
        <w:t xml:space="preserve">desabilitados </w:t>
      </w:r>
      <w:r w:rsidRPr="004079C8">
        <w:rPr>
          <w:color w:val="auto"/>
        </w:rPr>
        <w:t>como default</w:t>
      </w:r>
      <w:r w:rsidR="00A05E78" w:rsidRPr="004079C8">
        <w:rPr>
          <w:color w:val="auto"/>
        </w:rPr>
        <w:t xml:space="preserve"> </w:t>
      </w:r>
      <w:r w:rsidR="00A05E78" w:rsidRPr="004079C8">
        <w:rPr>
          <w:noProof/>
        </w:rPr>
        <w:drawing>
          <wp:inline distT="0" distB="0" distL="0" distR="0" wp14:anchorId="16EA3EF4" wp14:editId="647BBA23">
            <wp:extent cx="166254" cy="91726"/>
            <wp:effectExtent l="0" t="0" r="5715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184" cy="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;</w:t>
      </w:r>
    </w:p>
    <w:p w14:paraId="4463E956" w14:textId="77777777" w:rsidR="00C42D39" w:rsidRPr="004079C8" w:rsidRDefault="00C42D39" w:rsidP="00C42D39">
      <w:pPr>
        <w:pStyle w:val="PargrafodaLista"/>
        <w:rPr>
          <w:color w:val="auto"/>
        </w:rPr>
      </w:pPr>
    </w:p>
    <w:p w14:paraId="23844DC9" w14:textId="4410AF84" w:rsidR="00C42D39" w:rsidRPr="004079C8" w:rsidRDefault="00C42D3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</w:t>
      </w:r>
      <w:r w:rsidR="00A05E78" w:rsidRPr="004079C8">
        <w:rPr>
          <w:color w:val="auto"/>
        </w:rPr>
        <w:t>habilite</w:t>
      </w:r>
      <w:r w:rsidRPr="004079C8">
        <w:rPr>
          <w:color w:val="auto"/>
        </w:rPr>
        <w:t xml:space="preserve"> a opção</w:t>
      </w:r>
      <w:r w:rsidR="00A05E78" w:rsidRPr="004079C8">
        <w:rPr>
          <w:color w:val="auto"/>
        </w:rPr>
        <w:t xml:space="preserve"> </w:t>
      </w:r>
      <w:r w:rsidR="00A05E78" w:rsidRPr="004079C8">
        <w:rPr>
          <w:noProof/>
        </w:rPr>
        <w:drawing>
          <wp:inline distT="0" distB="0" distL="0" distR="0" wp14:anchorId="53A163D0" wp14:editId="717EFF9F">
            <wp:extent cx="161430" cy="89065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492" cy="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78" w:rsidRPr="004079C8">
        <w:rPr>
          <w:color w:val="auto"/>
        </w:rPr>
        <w:t>,</w:t>
      </w:r>
      <w:r w:rsidRPr="004079C8">
        <w:rPr>
          <w:color w:val="auto"/>
        </w:rPr>
        <w:t xml:space="preserve"> o sistema deve </w:t>
      </w:r>
      <w:r w:rsidR="00A05E78" w:rsidRPr="004079C8">
        <w:rPr>
          <w:color w:val="auto"/>
        </w:rPr>
        <w:t xml:space="preserve">exibir </w:t>
      </w:r>
      <w:r w:rsidRPr="004079C8">
        <w:rPr>
          <w:color w:val="auto"/>
        </w:rPr>
        <w:t xml:space="preserve">o componente </w:t>
      </w:r>
      <w:proofErr w:type="spellStart"/>
      <w:r w:rsidRPr="004079C8">
        <w:rPr>
          <w:color w:val="auto"/>
        </w:rPr>
        <w:t>text</w:t>
      </w:r>
      <w:proofErr w:type="spellEnd"/>
      <w:r w:rsidRPr="004079C8">
        <w:rPr>
          <w:color w:val="auto"/>
        </w:rPr>
        <w:t xml:space="preserve"> área, </w:t>
      </w:r>
      <w:r w:rsidR="00A05E78" w:rsidRPr="004079C8">
        <w:rPr>
          <w:color w:val="auto"/>
        </w:rPr>
        <w:t>no registro selecionado</w:t>
      </w:r>
      <w:r w:rsidRPr="004079C8">
        <w:rPr>
          <w:color w:val="auto"/>
        </w:rPr>
        <w:t>.</w:t>
      </w:r>
    </w:p>
    <w:p w14:paraId="3C22B2E3" w14:textId="77777777" w:rsidR="00C42D39" w:rsidRPr="004079C8" w:rsidRDefault="00C42D39" w:rsidP="008F3C6F">
      <w:pPr>
        <w:pStyle w:val="PargrafodaLista"/>
        <w:ind w:left="1134"/>
        <w:rPr>
          <w:color w:val="auto"/>
        </w:rPr>
      </w:pPr>
    </w:p>
    <w:p w14:paraId="079D15D6" w14:textId="4F2A2E0C" w:rsidR="00C42D39" w:rsidRPr="004079C8" w:rsidRDefault="00C42D39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proofErr w:type="spellStart"/>
      <w:r w:rsidRPr="004079C8">
        <w:rPr>
          <w:color w:val="auto"/>
        </w:rPr>
        <w:t>Ex</w:t>
      </w:r>
      <w:proofErr w:type="spellEnd"/>
      <w:r w:rsidRPr="004079C8">
        <w:rPr>
          <w:color w:val="auto"/>
        </w:rPr>
        <w:t xml:space="preserve">: </w:t>
      </w:r>
    </w:p>
    <w:p w14:paraId="17EF0482" w14:textId="58EF2E97" w:rsidR="00C42D39" w:rsidRPr="004079C8" w:rsidRDefault="00677763" w:rsidP="008F3C6F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1A03BD78" wp14:editId="7DF02732">
            <wp:extent cx="3395980" cy="1390958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22" cy="14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420D" w14:textId="487134DF" w:rsidR="00677763" w:rsidRPr="004079C8" w:rsidRDefault="00C42D3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N</w:t>
      </w:r>
      <w:r w:rsidR="001A55B5" w:rsidRPr="004079C8">
        <w:rPr>
          <w:color w:val="auto"/>
        </w:rPr>
        <w:t>o campo</w:t>
      </w:r>
      <w:r w:rsidRPr="004079C8">
        <w:rPr>
          <w:color w:val="auto"/>
        </w:rPr>
        <w:t xml:space="preserve"> </w:t>
      </w:r>
      <w:r w:rsidRPr="004079C8">
        <w:rPr>
          <w:b/>
          <w:color w:val="auto"/>
        </w:rPr>
        <w:t>Outros</w:t>
      </w:r>
      <w:r w:rsidRPr="004079C8">
        <w:rPr>
          <w:color w:val="auto"/>
        </w:rPr>
        <w:t xml:space="preserve">, </w:t>
      </w:r>
      <w:r w:rsidR="00955E00" w:rsidRPr="004079C8">
        <w:rPr>
          <w:color w:val="auto"/>
        </w:rPr>
        <w:t xml:space="preserve">ao habilitar a opção, </w:t>
      </w:r>
      <w:r w:rsidRPr="004079C8">
        <w:rPr>
          <w:color w:val="auto"/>
        </w:rPr>
        <w:t xml:space="preserve">o sistema deve exibir apenas </w:t>
      </w:r>
      <w:r w:rsidR="00955E00" w:rsidRPr="004079C8">
        <w:rPr>
          <w:color w:val="auto"/>
        </w:rPr>
        <w:t xml:space="preserve">o primeiro </w:t>
      </w:r>
      <w:r w:rsidRPr="004079C8">
        <w:rPr>
          <w:color w:val="auto"/>
        </w:rPr>
        <w:t>registro. Caso o ator queira adicionar mais um registro, o sistema deve disponibilizar uma opção para inclusão de novos registro, bem como uma opção de exclusão deste registro.</w:t>
      </w:r>
    </w:p>
    <w:p w14:paraId="15343837" w14:textId="0F24CA5D" w:rsidR="00B80A3D" w:rsidRPr="004079C8" w:rsidRDefault="00B80A3D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Caso o ator acione a opção de incluir registro, o sistema deve exibi-lo logo abaixo do registro que o criou.</w:t>
      </w:r>
    </w:p>
    <w:p w14:paraId="62BD90AE" w14:textId="2A0C1FD0" w:rsidR="00AB7E09" w:rsidRPr="004079C8" w:rsidRDefault="00AB7E09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Ao acionar a opção excluir, o sistema exclui o registro selecionado.</w:t>
      </w:r>
    </w:p>
    <w:p w14:paraId="3DF226D4" w14:textId="51416F72" w:rsidR="00C42D39" w:rsidRPr="004079C8" w:rsidRDefault="00677763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 opção de exclusão não deve ser exibida no primeiro registro, a partir do segundo registro o sistema deve </w:t>
      </w:r>
      <w:r w:rsidR="00955E00" w:rsidRPr="004079C8">
        <w:rPr>
          <w:color w:val="auto"/>
        </w:rPr>
        <w:t>exibi-la</w:t>
      </w:r>
      <w:r w:rsidRPr="004079C8">
        <w:rPr>
          <w:color w:val="auto"/>
        </w:rPr>
        <w:t>.</w:t>
      </w:r>
      <w:r w:rsidR="00C42D39" w:rsidRPr="004079C8">
        <w:rPr>
          <w:color w:val="auto"/>
        </w:rPr>
        <w:t xml:space="preserve"> </w:t>
      </w:r>
    </w:p>
    <w:p w14:paraId="167EE25D" w14:textId="51B0531A" w:rsidR="00955E00" w:rsidRPr="004079C8" w:rsidRDefault="005113E8" w:rsidP="00AD3EE8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7470F052" wp14:editId="2BC07EDD">
            <wp:extent cx="3396549" cy="1518021"/>
            <wp:effectExtent l="0" t="0" r="0" b="635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80" cy="15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391" w14:textId="77777777" w:rsidR="005113E8" w:rsidRPr="004079C8" w:rsidRDefault="005113E8" w:rsidP="00955E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467BE32" w14:textId="032A62F6" w:rsidR="005113E8" w:rsidRPr="004079C8" w:rsidRDefault="005113E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Caso o ator desabilite um campo, o sistema deve permanecer com as informações incluídas pelo ator</w:t>
      </w:r>
      <w:r w:rsidR="0079412A" w:rsidRPr="004079C8">
        <w:rPr>
          <w:color w:val="auto"/>
        </w:rPr>
        <w:t>,</w:t>
      </w:r>
      <w:r w:rsidRPr="004079C8">
        <w:rPr>
          <w:color w:val="auto"/>
        </w:rPr>
        <w:t xml:space="preserve"> porém desabilitadas</w:t>
      </w:r>
      <w:r w:rsidR="0079412A" w:rsidRPr="004079C8">
        <w:rPr>
          <w:color w:val="auto"/>
        </w:rPr>
        <w:t xml:space="preserve"> e na cor cinza</w:t>
      </w:r>
      <w:r w:rsidRPr="004079C8">
        <w:rPr>
          <w:color w:val="auto"/>
        </w:rPr>
        <w:t>. No campo Outros, ao desabilitar o sistema deve desabilitar todos os registros criados pelo ator.</w:t>
      </w:r>
    </w:p>
    <w:p w14:paraId="12CFAE8B" w14:textId="77777777" w:rsidR="005113E8" w:rsidRPr="004079C8" w:rsidRDefault="005113E8" w:rsidP="00955E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65D3776" w14:textId="7FF1A18B" w:rsidR="00955E00" w:rsidRPr="004079C8" w:rsidRDefault="00955E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Na </w:t>
      </w:r>
      <w:r w:rsidRPr="004079C8">
        <w:rPr>
          <w:color w:val="auto"/>
          <w:u w:val="single"/>
        </w:rPr>
        <w:t>Aba Plataforma Eleitoral</w:t>
      </w:r>
      <w:r w:rsidRPr="004079C8">
        <w:rPr>
          <w:color w:val="auto"/>
        </w:rPr>
        <w:t xml:space="preserve">, o sistema deve exibir opções de Ação: </w:t>
      </w:r>
      <w:r w:rsidRPr="004079C8">
        <w:rPr>
          <w:noProof/>
        </w:rPr>
        <w:drawing>
          <wp:inline distT="0" distB="0" distL="0" distR="0" wp14:anchorId="402D667B" wp14:editId="2719156D">
            <wp:extent cx="1478478" cy="103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7480" cy="1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B10B" w14:textId="77777777" w:rsidR="00955E00" w:rsidRPr="004079C8" w:rsidRDefault="00955E00" w:rsidP="00AD3EE8">
      <w:pPr>
        <w:pStyle w:val="PargrafodaLista"/>
        <w:ind w:left="1134"/>
        <w:rPr>
          <w:color w:val="auto"/>
        </w:rPr>
      </w:pPr>
    </w:p>
    <w:p w14:paraId="699140DD" w14:textId="06DEBC4C" w:rsidR="00955E00" w:rsidRPr="004079C8" w:rsidRDefault="00955E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</w:t>
      </w:r>
      <w:proofErr w:type="gramStart"/>
      <w:r w:rsidRPr="004079C8">
        <w:rPr>
          <w:color w:val="auto"/>
        </w:rPr>
        <w:t xml:space="preserve">o </w:t>
      </w:r>
      <w:r w:rsidR="009A3DE7" w:rsidRPr="004079C8">
        <w:rPr>
          <w:noProof/>
        </w:rPr>
        <w:drawing>
          <wp:inline distT="0" distB="0" distL="0" distR="0" wp14:anchorId="5DA79537" wp14:editId="1A6E54BA">
            <wp:extent cx="546265" cy="131857"/>
            <wp:effectExtent l="0" t="0" r="6350" b="190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455" cy="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</w:t>
      </w:r>
      <w:proofErr w:type="gramEnd"/>
      <w:r w:rsidRPr="004079C8">
        <w:rPr>
          <w:color w:val="auto"/>
        </w:rPr>
        <w:t xml:space="preserve"> o sistema deve </w:t>
      </w:r>
      <w:r w:rsidR="008E23C2" w:rsidRPr="004079C8">
        <w:rPr>
          <w:color w:val="auto"/>
        </w:rPr>
        <w:t>exibir a</w:t>
      </w:r>
      <w:r w:rsidRPr="004079C8">
        <w:rPr>
          <w:color w:val="auto"/>
        </w:rPr>
        <w:t xml:space="preserve"> mensagem</w:t>
      </w:r>
      <w:r w:rsidR="0079412A" w:rsidRPr="004079C8">
        <w:rPr>
          <w:color w:val="31849B" w:themeColor="accent5" w:themeShade="BF"/>
        </w:rPr>
        <w:t xml:space="preserve"> [</w:t>
      </w:r>
      <w:r w:rsidR="0079412A" w:rsidRPr="004079C8">
        <w:rPr>
          <w:color w:val="31849B" w:themeColor="accent5" w:themeShade="BF"/>
        </w:rPr>
        <w:fldChar w:fldCharType="begin"/>
      </w:r>
      <w:r w:rsidR="0079412A" w:rsidRPr="004079C8">
        <w:rPr>
          <w:color w:val="31849B" w:themeColor="accent5" w:themeShade="BF"/>
        </w:rPr>
        <w:instrText xml:space="preserve"> REF _Ref13662663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79412A" w:rsidRPr="004079C8">
        <w:rPr>
          <w:color w:val="31849B" w:themeColor="accent5" w:themeShade="BF"/>
        </w:rPr>
      </w:r>
      <w:r w:rsidR="0079412A" w:rsidRPr="004079C8">
        <w:rPr>
          <w:color w:val="31849B" w:themeColor="accent5" w:themeShade="BF"/>
        </w:rPr>
        <w:fldChar w:fldCharType="separate"/>
      </w:r>
      <w:r w:rsidR="0079412A" w:rsidRPr="004079C8">
        <w:rPr>
          <w:color w:val="31849B" w:themeColor="accent5" w:themeShade="BF"/>
        </w:rPr>
        <w:t>ME05</w:t>
      </w:r>
      <w:r w:rsidR="0079412A" w:rsidRPr="004079C8">
        <w:rPr>
          <w:color w:val="31849B" w:themeColor="accent5" w:themeShade="BF"/>
        </w:rPr>
        <w:fldChar w:fldCharType="end"/>
      </w:r>
      <w:r w:rsidR="0079412A" w:rsidRPr="004079C8">
        <w:rPr>
          <w:color w:val="31849B" w:themeColor="accent5" w:themeShade="BF"/>
        </w:rPr>
        <w:t>]</w:t>
      </w:r>
    </w:p>
    <w:p w14:paraId="5FFAADCD" w14:textId="29EA547A" w:rsidR="00955E00" w:rsidRPr="004079C8" w:rsidRDefault="00955E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lastRenderedPageBreak/>
        <w:t xml:space="preserve">Caso o ator acione a opção </w:t>
      </w:r>
      <w:r w:rsidRPr="004079C8">
        <w:rPr>
          <w:b/>
          <w:color w:val="auto"/>
        </w:rPr>
        <w:t>Sim</w:t>
      </w:r>
      <w:r w:rsidR="0079412A" w:rsidRPr="004079C8">
        <w:rPr>
          <w:b/>
          <w:color w:val="auto"/>
        </w:rPr>
        <w:t xml:space="preserve"> </w:t>
      </w:r>
      <w:r w:rsidR="0079412A" w:rsidRPr="004079C8">
        <w:rPr>
          <w:color w:val="auto"/>
        </w:rPr>
        <w:t>da mensagem</w:t>
      </w:r>
      <w:r w:rsidRPr="004079C8">
        <w:rPr>
          <w:color w:val="auto"/>
        </w:rPr>
        <w:t xml:space="preserve">, o sistema </w:t>
      </w:r>
      <w:r w:rsidR="0079412A" w:rsidRPr="004079C8">
        <w:rPr>
          <w:color w:val="auto"/>
        </w:rPr>
        <w:t xml:space="preserve">deve </w:t>
      </w:r>
      <w:r w:rsidRPr="004079C8">
        <w:rPr>
          <w:color w:val="auto"/>
        </w:rPr>
        <w:t>cancela</w:t>
      </w:r>
      <w:r w:rsidR="00CA76E1" w:rsidRPr="004079C8">
        <w:rPr>
          <w:color w:val="auto"/>
        </w:rPr>
        <w:t>/</w:t>
      </w:r>
      <w:r w:rsidR="002B51C2" w:rsidRPr="004079C8">
        <w:rPr>
          <w:color w:val="auto"/>
        </w:rPr>
        <w:t>excluir a</w:t>
      </w:r>
      <w:r w:rsidRPr="004079C8">
        <w:rPr>
          <w:color w:val="auto"/>
        </w:rPr>
        <w:t xml:space="preserve"> criação da chapa </w:t>
      </w:r>
      <w:r w:rsidR="008E23C2" w:rsidRPr="004079C8">
        <w:rPr>
          <w:color w:val="auto"/>
        </w:rPr>
        <w:t xml:space="preserve">e exibe a interface </w:t>
      </w:r>
      <w:r w:rsidR="003D2970" w:rsidRPr="004079C8">
        <w:rPr>
          <w:color w:val="31849B" w:themeColor="accent5" w:themeShade="BF"/>
        </w:rPr>
        <w:t>[</w:t>
      </w:r>
      <w:r w:rsidR="002B51C2" w:rsidRPr="004079C8">
        <w:rPr>
          <w:color w:val="31849B" w:themeColor="accent5" w:themeShade="BF"/>
        </w:rPr>
        <w:fldChar w:fldCharType="begin"/>
      </w:r>
      <w:r w:rsidR="002B51C2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2B51C2" w:rsidRPr="004079C8">
        <w:rPr>
          <w:color w:val="31849B" w:themeColor="accent5" w:themeShade="BF"/>
        </w:rPr>
      </w:r>
      <w:r w:rsidR="002B51C2" w:rsidRPr="004079C8">
        <w:rPr>
          <w:color w:val="31849B" w:themeColor="accent5" w:themeShade="BF"/>
        </w:rPr>
        <w:fldChar w:fldCharType="separate"/>
      </w:r>
      <w:r w:rsidR="002B51C2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2B51C2" w:rsidRPr="004079C8">
        <w:rPr>
          <w:color w:val="31849B" w:themeColor="accent5" w:themeShade="BF"/>
        </w:rPr>
        <w:fldChar w:fldCharType="end"/>
      </w:r>
      <w:r w:rsidR="003D2970" w:rsidRPr="004079C8">
        <w:rPr>
          <w:color w:val="31849B" w:themeColor="accent5" w:themeShade="BF"/>
        </w:rPr>
        <w:t>]</w:t>
      </w:r>
    </w:p>
    <w:p w14:paraId="44CBE0CA" w14:textId="77777777" w:rsidR="0079412A" w:rsidRPr="004079C8" w:rsidRDefault="0079412A" w:rsidP="00AD3EE8">
      <w:pPr>
        <w:pStyle w:val="PargrafodaLista"/>
        <w:ind w:left="1701"/>
        <w:rPr>
          <w:color w:val="auto"/>
        </w:rPr>
      </w:pPr>
    </w:p>
    <w:p w14:paraId="0C55708F" w14:textId="1DB78DE3" w:rsidR="0079412A" w:rsidRPr="004079C8" w:rsidRDefault="0079412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="00AB7E09" w:rsidRPr="004079C8">
        <w:rPr>
          <w:color w:val="auto"/>
        </w:rPr>
        <w:t xml:space="preserve"> da mensagem, o sistema não cancela o registro e permanece na mesma </w:t>
      </w:r>
      <w:proofErr w:type="gramStart"/>
      <w:r w:rsidR="00AB7E09" w:rsidRPr="004079C8">
        <w:rPr>
          <w:color w:val="auto"/>
        </w:rPr>
        <w:t>interface.</w:t>
      </w:r>
      <w:r w:rsidR="00E971B0" w:rsidRPr="004079C8">
        <w:rPr>
          <w:color w:val="31849B" w:themeColor="accent5" w:themeShade="BF"/>
        </w:rPr>
        <w:t>[</w:t>
      </w:r>
      <w:proofErr w:type="gramEnd"/>
      <w:r w:rsidR="00E971B0" w:rsidRPr="004079C8">
        <w:rPr>
          <w:color w:val="31849B" w:themeColor="accent5" w:themeShade="BF"/>
        </w:rPr>
        <w:fldChar w:fldCharType="begin"/>
      </w:r>
      <w:r w:rsidR="00E971B0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E971B0" w:rsidRPr="004079C8">
        <w:rPr>
          <w:color w:val="31849B" w:themeColor="accent5" w:themeShade="BF"/>
        </w:rPr>
      </w:r>
      <w:r w:rsidR="00E971B0" w:rsidRPr="004079C8">
        <w:rPr>
          <w:color w:val="31849B" w:themeColor="accent5" w:themeShade="BF"/>
        </w:rPr>
        <w:fldChar w:fldCharType="separate"/>
      </w:r>
      <w:r w:rsidR="00E971B0" w:rsidRPr="004079C8">
        <w:rPr>
          <w:color w:val="31849B" w:themeColor="accent5" w:themeShade="BF"/>
        </w:rPr>
        <w:t>P03</w:t>
      </w:r>
      <w:r w:rsidR="00E971B0" w:rsidRPr="004079C8">
        <w:rPr>
          <w:color w:val="31849B" w:themeColor="accent5" w:themeShade="BF"/>
        </w:rPr>
        <w:fldChar w:fldCharType="end"/>
      </w:r>
      <w:r w:rsidR="00E971B0" w:rsidRPr="004079C8">
        <w:rPr>
          <w:color w:val="31849B" w:themeColor="accent5" w:themeShade="BF"/>
        </w:rPr>
        <w:t>]</w:t>
      </w:r>
    </w:p>
    <w:p w14:paraId="1FF1FB6A" w14:textId="77777777" w:rsidR="00955E00" w:rsidRPr="004079C8" w:rsidRDefault="00955E00" w:rsidP="00955E00">
      <w:pPr>
        <w:spacing w:after="200" w:line="276" w:lineRule="auto"/>
        <w:contextualSpacing/>
      </w:pPr>
    </w:p>
    <w:p w14:paraId="15B52D61" w14:textId="25CAEE78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</w:t>
      </w:r>
      <w:proofErr w:type="gramStart"/>
      <w:r w:rsidRPr="004079C8">
        <w:rPr>
          <w:color w:val="auto"/>
        </w:rPr>
        <w:t xml:space="preserve">opção </w:t>
      </w:r>
      <w:r w:rsidRPr="004079C8">
        <w:rPr>
          <w:noProof/>
        </w:rPr>
        <w:drawing>
          <wp:inline distT="0" distB="0" distL="0" distR="0" wp14:anchorId="56A7B9C4" wp14:editId="58184BE0">
            <wp:extent cx="546264" cy="131857"/>
            <wp:effectExtent l="0" t="0" r="6350" b="190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04" cy="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</w:t>
      </w:r>
      <w:proofErr w:type="gramEnd"/>
      <w:r w:rsidRPr="004079C8">
        <w:rPr>
          <w:color w:val="auto"/>
        </w:rPr>
        <w:t xml:space="preserve"> o sistema deve exibir a interface </w:t>
      </w:r>
      <w:r w:rsidR="003D2970" w:rsidRPr="004079C8">
        <w:rPr>
          <w:color w:val="auto"/>
        </w:rPr>
        <w:t>anterior</w:t>
      </w:r>
      <w:r w:rsidR="00E971B0" w:rsidRPr="004079C8">
        <w:rPr>
          <w:color w:val="auto"/>
        </w:rPr>
        <w:t xml:space="preserve"> </w:t>
      </w:r>
      <w:r w:rsidR="00E971B0" w:rsidRPr="004079C8">
        <w:rPr>
          <w:color w:val="31849B" w:themeColor="accent5" w:themeShade="BF"/>
        </w:rPr>
        <w:t>[</w:t>
      </w:r>
      <w:r w:rsidR="00E971B0" w:rsidRPr="004079C8">
        <w:rPr>
          <w:color w:val="31849B" w:themeColor="accent5" w:themeShade="BF"/>
        </w:rPr>
        <w:fldChar w:fldCharType="begin"/>
      </w:r>
      <w:r w:rsidR="00E971B0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E971B0" w:rsidRPr="004079C8">
        <w:rPr>
          <w:color w:val="31849B" w:themeColor="accent5" w:themeShade="BF"/>
        </w:rPr>
      </w:r>
      <w:r w:rsidR="00E971B0" w:rsidRPr="004079C8">
        <w:rPr>
          <w:color w:val="31849B" w:themeColor="accent5" w:themeShade="BF"/>
        </w:rPr>
        <w:fldChar w:fldCharType="separate"/>
      </w:r>
      <w:r w:rsidR="00E971B0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E971B0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2C0805A0" w14:textId="2FD932D3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color w:val="auto"/>
        </w:rPr>
        <w:t>O sistema deve validar se possui informações incluída pelo ator na interface</w:t>
      </w:r>
      <w:r w:rsidR="000E78B5" w:rsidRPr="004079C8">
        <w:rPr>
          <w:color w:val="auto"/>
        </w:rPr>
        <w:t xml:space="preserve"> </w:t>
      </w:r>
      <w:r w:rsidR="000E78B5" w:rsidRPr="004079C8">
        <w:rPr>
          <w:color w:val="31849B" w:themeColor="accent5" w:themeShade="BF"/>
        </w:rPr>
        <w:t>[</w:t>
      </w:r>
      <w:r w:rsidR="000E78B5" w:rsidRPr="004079C8">
        <w:rPr>
          <w:color w:val="31849B" w:themeColor="accent5" w:themeShade="BF"/>
        </w:rPr>
        <w:fldChar w:fldCharType="begin"/>
      </w:r>
      <w:r w:rsidR="000E78B5" w:rsidRPr="004079C8">
        <w:rPr>
          <w:color w:val="31849B" w:themeColor="accent5" w:themeShade="BF"/>
        </w:rPr>
        <w:instrText xml:space="preserve"> REF _Ref22045700 \r \h </w:instrText>
      </w:r>
      <w:r w:rsidR="00E971B0" w:rsidRPr="004079C8">
        <w:rPr>
          <w:color w:val="31849B" w:themeColor="accent5" w:themeShade="BF"/>
        </w:rPr>
        <w:instrText xml:space="preserve"> \* MERGEFORMAT </w:instrText>
      </w:r>
      <w:r w:rsidR="000E78B5" w:rsidRPr="004079C8">
        <w:rPr>
          <w:color w:val="31849B" w:themeColor="accent5" w:themeShade="BF"/>
        </w:rPr>
      </w:r>
      <w:r w:rsidR="000E78B5" w:rsidRPr="004079C8">
        <w:rPr>
          <w:color w:val="31849B" w:themeColor="accent5" w:themeShade="BF"/>
        </w:rPr>
        <w:fldChar w:fldCharType="separate"/>
      </w:r>
      <w:r w:rsidR="000E78B5" w:rsidRPr="004079C8">
        <w:rPr>
          <w:color w:val="31849B" w:themeColor="accent5" w:themeShade="BF"/>
        </w:rPr>
        <w:t>P03</w:t>
      </w:r>
      <w:r w:rsidR="000E78B5" w:rsidRPr="004079C8">
        <w:rPr>
          <w:color w:val="31849B" w:themeColor="accent5" w:themeShade="BF"/>
        </w:rPr>
        <w:fldChar w:fldCharType="end"/>
      </w:r>
      <w:r w:rsidR="000E78B5" w:rsidRPr="004079C8">
        <w:rPr>
          <w:color w:val="31849B" w:themeColor="accent5" w:themeShade="BF"/>
        </w:rPr>
        <w:t>]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auto"/>
        </w:rPr>
        <w:t xml:space="preserve">e não Salvas, caso exista o sistema deve exibir a mensagem </w:t>
      </w:r>
      <w:r w:rsidRPr="004079C8">
        <w:rPr>
          <w:color w:val="31849B" w:themeColor="accent5" w:themeShade="BF"/>
        </w:rPr>
        <w:t>[</w:t>
      </w:r>
      <w:r w:rsidR="00334B02" w:rsidRPr="004079C8">
        <w:rPr>
          <w:color w:val="31849B" w:themeColor="accent5" w:themeShade="BF"/>
        </w:rPr>
        <w:fldChar w:fldCharType="begin"/>
      </w:r>
      <w:r w:rsidR="00334B02" w:rsidRPr="004079C8">
        <w:rPr>
          <w:color w:val="31849B" w:themeColor="accent5" w:themeShade="BF"/>
        </w:rPr>
        <w:instrText xml:space="preserve"> REF _Ref13662990 \r \h  \* MERGEFORMAT </w:instrText>
      </w:r>
      <w:r w:rsidR="00334B02" w:rsidRPr="004079C8">
        <w:rPr>
          <w:color w:val="31849B" w:themeColor="accent5" w:themeShade="BF"/>
        </w:rPr>
      </w:r>
      <w:r w:rsidR="00334B02" w:rsidRPr="004079C8">
        <w:rPr>
          <w:color w:val="31849B" w:themeColor="accent5" w:themeShade="BF"/>
        </w:rPr>
        <w:fldChar w:fldCharType="separate"/>
      </w:r>
      <w:r w:rsidR="00334B02" w:rsidRPr="004079C8">
        <w:rPr>
          <w:color w:val="31849B" w:themeColor="accent5" w:themeShade="BF"/>
        </w:rPr>
        <w:t>ME06</w:t>
      </w:r>
      <w:r w:rsidR="00334B02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78B252CD" w14:textId="752B437D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 xml:space="preserve">da mensagem, o sistema deve </w:t>
      </w:r>
      <w:r w:rsidR="003D2970" w:rsidRPr="004079C8">
        <w:rPr>
          <w:color w:val="auto"/>
        </w:rPr>
        <w:t>voltar para interface anterior</w:t>
      </w:r>
      <w:r w:rsidRPr="004079C8">
        <w:rPr>
          <w:color w:val="auto"/>
        </w:rPr>
        <w:t xml:space="preserve"> </w:t>
      </w:r>
      <w:r w:rsidR="003D2970" w:rsidRPr="004079C8">
        <w:rPr>
          <w:color w:val="31849B" w:themeColor="accent5" w:themeShade="BF"/>
        </w:rPr>
        <w:t>[</w:t>
      </w:r>
      <w:r w:rsidR="00A5109F" w:rsidRPr="004079C8">
        <w:rPr>
          <w:color w:val="31849B" w:themeColor="accent5" w:themeShade="BF"/>
        </w:rPr>
        <w:fldChar w:fldCharType="begin"/>
      </w:r>
      <w:r w:rsidR="00A5109F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A5109F" w:rsidRPr="004079C8">
        <w:rPr>
          <w:color w:val="31849B" w:themeColor="accent5" w:themeShade="BF"/>
        </w:rPr>
      </w:r>
      <w:r w:rsidR="00A5109F" w:rsidRPr="004079C8">
        <w:rPr>
          <w:color w:val="31849B" w:themeColor="accent5" w:themeShade="BF"/>
        </w:rPr>
        <w:fldChar w:fldCharType="separate"/>
      </w:r>
      <w:r w:rsidR="00A5109F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A5109F" w:rsidRPr="004079C8">
        <w:rPr>
          <w:color w:val="31849B" w:themeColor="accent5" w:themeShade="BF"/>
        </w:rPr>
        <w:fldChar w:fldCharType="end"/>
      </w:r>
      <w:r w:rsidR="003D2970" w:rsidRPr="004079C8">
        <w:rPr>
          <w:color w:val="31849B" w:themeColor="accent5" w:themeShade="BF"/>
        </w:rPr>
        <w:t xml:space="preserve">] </w:t>
      </w:r>
      <w:r w:rsidR="003D2970" w:rsidRPr="004079C8">
        <w:rPr>
          <w:color w:val="auto"/>
        </w:rPr>
        <w:t>sem salvar os dados incluídos</w:t>
      </w:r>
      <w:r w:rsidR="00A87D3B" w:rsidRPr="004079C8">
        <w:rPr>
          <w:color w:val="auto"/>
        </w:rPr>
        <w:t>;</w:t>
      </w:r>
    </w:p>
    <w:p w14:paraId="6C1F8944" w14:textId="77777777" w:rsidR="009A3DE7" w:rsidRPr="004079C8" w:rsidRDefault="009A3DE7" w:rsidP="003D2970">
      <w:pPr>
        <w:pStyle w:val="PargrafodaLista"/>
        <w:ind w:left="1985"/>
        <w:rPr>
          <w:color w:val="auto"/>
        </w:rPr>
      </w:pPr>
    </w:p>
    <w:p w14:paraId="10E1ED38" w14:textId="614F23E5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</w:t>
      </w:r>
      <w:r w:rsidR="003D2970" w:rsidRPr="004079C8">
        <w:rPr>
          <w:color w:val="auto"/>
        </w:rPr>
        <w:t>permanece na mesma interface.</w:t>
      </w:r>
      <w:r w:rsidR="00A87D3B" w:rsidRPr="004079C8">
        <w:rPr>
          <w:color w:val="auto"/>
        </w:rPr>
        <w:t>;</w:t>
      </w:r>
    </w:p>
    <w:p w14:paraId="6EF8E018" w14:textId="77777777" w:rsidR="00E971B0" w:rsidRPr="004079C8" w:rsidRDefault="00E971B0" w:rsidP="00E971B0">
      <w:pPr>
        <w:pStyle w:val="PargrafodaLista"/>
        <w:rPr>
          <w:color w:val="auto"/>
        </w:rPr>
      </w:pPr>
    </w:p>
    <w:p w14:paraId="0EDEB4EF" w14:textId="30A9DB49" w:rsidR="003A1F15" w:rsidRPr="004079C8" w:rsidRDefault="00E2122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>
        <w:rPr>
          <w:color w:val="auto"/>
        </w:rPr>
        <w:t xml:space="preserve">Caso o ator salve os dados na P03 e </w:t>
      </w:r>
      <w:r w:rsidR="003A1F15" w:rsidRPr="004079C8">
        <w:rPr>
          <w:color w:val="auto"/>
        </w:rPr>
        <w:t>acion</w:t>
      </w:r>
      <w:r w:rsidR="00070B61">
        <w:rPr>
          <w:color w:val="auto"/>
        </w:rPr>
        <w:t>e</w:t>
      </w:r>
      <w:r w:rsidR="003A1F15" w:rsidRPr="004079C8">
        <w:rPr>
          <w:color w:val="auto"/>
        </w:rPr>
        <w:t xml:space="preserve"> a opção </w:t>
      </w:r>
      <w:r w:rsidR="003A1F15" w:rsidRPr="004079C8">
        <w:rPr>
          <w:b/>
          <w:color w:val="auto"/>
        </w:rPr>
        <w:t>Anterior</w:t>
      </w:r>
      <w:r w:rsidR="003A1F15" w:rsidRPr="004079C8">
        <w:rPr>
          <w:color w:val="auto"/>
        </w:rPr>
        <w:t xml:space="preserve">, e </w:t>
      </w:r>
      <w:r w:rsidR="0002070D" w:rsidRPr="004079C8">
        <w:rPr>
          <w:color w:val="auto"/>
        </w:rPr>
        <w:t xml:space="preserve">futuramente </w:t>
      </w:r>
      <w:r w:rsidR="003A1F15" w:rsidRPr="004079C8">
        <w:rPr>
          <w:color w:val="auto"/>
        </w:rPr>
        <w:t xml:space="preserve">volte a acionar o menu </w:t>
      </w:r>
      <w:r w:rsidR="003A1F15" w:rsidRPr="004079C8">
        <w:rPr>
          <w:b/>
          <w:color w:val="auto"/>
        </w:rPr>
        <w:t>Cadastrar Chapa</w:t>
      </w:r>
      <w:r w:rsidR="003A1F15" w:rsidRPr="004079C8">
        <w:rPr>
          <w:color w:val="auto"/>
        </w:rPr>
        <w:t xml:space="preserve">, o sistema deve exibir a interface </w:t>
      </w:r>
      <w:r w:rsidR="003A1F15" w:rsidRPr="004079C8">
        <w:rPr>
          <w:color w:val="31849B" w:themeColor="accent5" w:themeShade="BF"/>
        </w:rPr>
        <w:t>[</w:t>
      </w:r>
      <w:r w:rsidR="003A1F15" w:rsidRPr="004079C8">
        <w:rPr>
          <w:color w:val="31849B" w:themeColor="accent5" w:themeShade="BF"/>
        </w:rPr>
        <w:fldChar w:fldCharType="begin"/>
      </w:r>
      <w:r w:rsidR="003A1F15" w:rsidRPr="004079C8">
        <w:rPr>
          <w:color w:val="31849B" w:themeColor="accent5" w:themeShade="BF"/>
        </w:rPr>
        <w:instrText xml:space="preserve"> REF _Ref22045700 \r \h  \* MERGEFORMAT </w:instrText>
      </w:r>
      <w:r w:rsidR="003A1F15" w:rsidRPr="004079C8">
        <w:rPr>
          <w:color w:val="31849B" w:themeColor="accent5" w:themeShade="BF"/>
        </w:rPr>
      </w:r>
      <w:r w:rsidR="003A1F15" w:rsidRPr="004079C8">
        <w:rPr>
          <w:color w:val="31849B" w:themeColor="accent5" w:themeShade="BF"/>
        </w:rPr>
        <w:fldChar w:fldCharType="separate"/>
      </w:r>
      <w:r w:rsidR="003A1F15" w:rsidRPr="004079C8">
        <w:rPr>
          <w:color w:val="31849B" w:themeColor="accent5" w:themeShade="BF"/>
        </w:rPr>
        <w:t>P03</w:t>
      </w:r>
      <w:r w:rsidR="003A1F15" w:rsidRPr="004079C8">
        <w:rPr>
          <w:color w:val="31849B" w:themeColor="accent5" w:themeShade="BF"/>
        </w:rPr>
        <w:fldChar w:fldCharType="end"/>
      </w:r>
      <w:r w:rsidR="003A1F15" w:rsidRPr="004079C8">
        <w:rPr>
          <w:color w:val="31849B" w:themeColor="accent5" w:themeShade="BF"/>
        </w:rPr>
        <w:t>]</w:t>
      </w:r>
      <w:r w:rsidR="003A1F15" w:rsidRPr="004079C8">
        <w:rPr>
          <w:color w:val="000000" w:themeColor="text1"/>
        </w:rPr>
        <w:t xml:space="preserve">. Visto que, o ator já </w:t>
      </w:r>
      <w:r w:rsidR="001D536E" w:rsidRPr="004079C8">
        <w:rPr>
          <w:color w:val="000000" w:themeColor="text1"/>
        </w:rPr>
        <w:t xml:space="preserve">passou </w:t>
      </w:r>
      <w:r w:rsidR="00F03872" w:rsidRPr="004079C8">
        <w:rPr>
          <w:color w:val="000000" w:themeColor="text1"/>
        </w:rPr>
        <w:t>e já</w:t>
      </w:r>
      <w:r w:rsidR="001D536E" w:rsidRPr="004079C8">
        <w:rPr>
          <w:color w:val="000000" w:themeColor="text1"/>
        </w:rPr>
        <w:t xml:space="preserve"> </w:t>
      </w:r>
      <w:r w:rsidR="003A1F15" w:rsidRPr="004079C8">
        <w:rPr>
          <w:color w:val="000000" w:themeColor="text1"/>
        </w:rPr>
        <w:t>selecion</w:t>
      </w:r>
      <w:r w:rsidR="001D536E" w:rsidRPr="004079C8">
        <w:rPr>
          <w:color w:val="000000" w:themeColor="text1"/>
        </w:rPr>
        <w:t xml:space="preserve">ou </w:t>
      </w:r>
      <w:r w:rsidR="003A1F15" w:rsidRPr="004079C8">
        <w:rPr>
          <w:color w:val="000000" w:themeColor="text1"/>
        </w:rPr>
        <w:t xml:space="preserve">as opções das interfaces </w:t>
      </w:r>
      <w:r w:rsidR="003A1F15" w:rsidRPr="004079C8">
        <w:rPr>
          <w:color w:val="31849B" w:themeColor="accent5" w:themeShade="BF"/>
        </w:rPr>
        <w:t>[</w:t>
      </w:r>
      <w:r w:rsidR="003A1F15" w:rsidRPr="004079C8">
        <w:rPr>
          <w:color w:val="31849B" w:themeColor="accent5" w:themeShade="BF"/>
        </w:rPr>
        <w:fldChar w:fldCharType="begin"/>
      </w:r>
      <w:r w:rsidR="003A1F15"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3A1F15" w:rsidRPr="004079C8">
        <w:rPr>
          <w:color w:val="31849B" w:themeColor="accent5" w:themeShade="BF"/>
        </w:rPr>
      </w:r>
      <w:r w:rsidR="003A1F15" w:rsidRPr="004079C8">
        <w:rPr>
          <w:color w:val="31849B" w:themeColor="accent5" w:themeShade="BF"/>
        </w:rPr>
        <w:fldChar w:fldCharType="separate"/>
      </w:r>
      <w:r w:rsidR="003A1F15" w:rsidRPr="004079C8">
        <w:rPr>
          <w:color w:val="31849B" w:themeColor="accent5" w:themeShade="BF"/>
        </w:rPr>
        <w:t>P01</w:t>
      </w:r>
      <w:r w:rsidR="003A1F15" w:rsidRPr="004079C8">
        <w:rPr>
          <w:color w:val="31849B" w:themeColor="accent5" w:themeShade="BF"/>
        </w:rPr>
        <w:fldChar w:fldCharType="end"/>
      </w:r>
      <w:r w:rsidR="003A1F15" w:rsidRPr="004079C8">
        <w:rPr>
          <w:color w:val="31849B" w:themeColor="accent5" w:themeShade="BF"/>
        </w:rPr>
        <w:t>] [</w:t>
      </w:r>
      <w:r w:rsidR="003A1F15" w:rsidRPr="004079C8">
        <w:rPr>
          <w:color w:val="31849B" w:themeColor="accent5" w:themeShade="BF"/>
        </w:rPr>
        <w:fldChar w:fldCharType="begin"/>
      </w:r>
      <w:r w:rsidR="003A1F15" w:rsidRPr="004079C8">
        <w:rPr>
          <w:color w:val="31849B" w:themeColor="accent5" w:themeShade="BF"/>
        </w:rPr>
        <w:instrText xml:space="preserve"> REF _Ref22125505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3A1F15" w:rsidRPr="004079C8">
        <w:rPr>
          <w:color w:val="31849B" w:themeColor="accent5" w:themeShade="BF"/>
        </w:rPr>
      </w:r>
      <w:r w:rsidR="003A1F15" w:rsidRPr="004079C8">
        <w:rPr>
          <w:color w:val="31849B" w:themeColor="accent5" w:themeShade="BF"/>
        </w:rPr>
        <w:fldChar w:fldCharType="separate"/>
      </w:r>
      <w:r w:rsidR="003A1F15" w:rsidRPr="004079C8">
        <w:rPr>
          <w:color w:val="31849B" w:themeColor="accent5" w:themeShade="BF"/>
        </w:rPr>
        <w:t>P02</w:t>
      </w:r>
      <w:r w:rsidR="003A1F15" w:rsidRPr="004079C8">
        <w:rPr>
          <w:color w:val="31849B" w:themeColor="accent5" w:themeShade="BF"/>
        </w:rPr>
        <w:fldChar w:fldCharType="end"/>
      </w:r>
      <w:r w:rsidR="003A1F15" w:rsidRPr="004079C8">
        <w:rPr>
          <w:color w:val="31849B" w:themeColor="accent5" w:themeShade="BF"/>
        </w:rPr>
        <w:t>]</w:t>
      </w:r>
      <w:r w:rsidR="00A87D3B" w:rsidRPr="004079C8">
        <w:rPr>
          <w:color w:val="31849B" w:themeColor="accent5" w:themeShade="BF"/>
        </w:rPr>
        <w:t>;</w:t>
      </w:r>
    </w:p>
    <w:p w14:paraId="568F4F17" w14:textId="77777777" w:rsidR="00A87D3B" w:rsidRPr="004079C8" w:rsidRDefault="00A87D3B" w:rsidP="00A87D3B">
      <w:pPr>
        <w:pStyle w:val="PargrafodaLista"/>
        <w:rPr>
          <w:color w:val="auto"/>
        </w:rPr>
      </w:pPr>
    </w:p>
    <w:p w14:paraId="7CC8BCCE" w14:textId="77777777" w:rsidR="009A3DE7" w:rsidRPr="004079C8" w:rsidRDefault="009A3DE7" w:rsidP="009A3DE7">
      <w:pPr>
        <w:pStyle w:val="PargrafodaLista"/>
        <w:rPr>
          <w:color w:val="auto"/>
        </w:rPr>
      </w:pPr>
    </w:p>
    <w:p w14:paraId="20FBF3E8" w14:textId="75D83746" w:rsidR="009A3DE7" w:rsidRPr="004079C8" w:rsidRDefault="000E78B5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5B769FE0" wp14:editId="2EFCF1C8">
            <wp:extent cx="491979" cy="118753"/>
            <wp:effectExtent l="0" t="0" r="381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549" cy="1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 o sistema deve validar se o campo obrigatório</w:t>
      </w:r>
      <w:r w:rsidR="0002070D" w:rsidRPr="004079C8">
        <w:rPr>
          <w:color w:val="auto"/>
        </w:rPr>
        <w:t xml:space="preserve"> </w:t>
      </w:r>
      <w:r w:rsidRPr="004079C8">
        <w:rPr>
          <w:color w:val="auto"/>
        </w:rPr>
        <w:t xml:space="preserve">  “</w:t>
      </w:r>
      <w:r w:rsidRPr="004079C8">
        <w:rPr>
          <w:b/>
          <w:color w:val="auto"/>
        </w:rPr>
        <w:t>Cadastrar Plataforma Eleitoral</w:t>
      </w:r>
      <w:r w:rsidRPr="004079C8">
        <w:rPr>
          <w:color w:val="auto"/>
        </w:rPr>
        <w:t xml:space="preserve">”, foi preenchido pelo ator. Caso tenha sido preenchido, o sistema deve salvar os dados </w:t>
      </w:r>
      <w:r w:rsidR="00B53918" w:rsidRPr="004079C8">
        <w:rPr>
          <w:color w:val="auto"/>
        </w:rPr>
        <w:t xml:space="preserve">da Aba </w:t>
      </w:r>
      <w:r w:rsidR="00B53918" w:rsidRPr="004079C8">
        <w:rPr>
          <w:b/>
          <w:color w:val="auto"/>
        </w:rPr>
        <w:t>Plataforma Eleitoral</w:t>
      </w:r>
      <w:r w:rsidR="00B53918" w:rsidRPr="004079C8">
        <w:rPr>
          <w:color w:val="auto"/>
        </w:rPr>
        <w:t>, n</w:t>
      </w:r>
      <w:r w:rsidRPr="004079C8">
        <w:rPr>
          <w:color w:val="auto"/>
        </w:rPr>
        <w:t xml:space="preserve">a base de dados e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_Ref13659352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A87D3B" w:rsidRPr="004079C8">
        <w:rPr>
          <w:color w:val="31849B" w:themeColor="accent5" w:themeShade="BF"/>
        </w:rPr>
        <w:t>;</w:t>
      </w:r>
      <w:r w:rsidR="0002070D" w:rsidRPr="004079C8">
        <w:rPr>
          <w:color w:val="000000" w:themeColor="text1"/>
        </w:rPr>
        <w:t xml:space="preserve"> </w:t>
      </w:r>
    </w:p>
    <w:p w14:paraId="1286C3D3" w14:textId="77777777" w:rsidR="0002070D" w:rsidRPr="004079C8" w:rsidRDefault="0002070D" w:rsidP="0002070D">
      <w:pPr>
        <w:pStyle w:val="PargrafodaLista"/>
        <w:rPr>
          <w:color w:val="auto"/>
        </w:rPr>
      </w:pPr>
    </w:p>
    <w:p w14:paraId="57C70D82" w14:textId="55363C23" w:rsidR="0002070D" w:rsidRPr="004079C8" w:rsidRDefault="0002070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Após salvar com sucesso os dados, o sistema deve exibir a SEGUNDA Aba:  </w:t>
      </w:r>
      <w:r w:rsidRPr="004079C8">
        <w:rPr>
          <w:b/>
          <w:color w:val="auto"/>
        </w:rPr>
        <w:t xml:space="preserve">Membros da Chapa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_Ref22050463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b/>
          <w:color w:val="auto"/>
        </w:rPr>
        <w:t>,</w:t>
      </w:r>
      <w:r w:rsidRPr="004079C8">
        <w:rPr>
          <w:color w:val="auto"/>
        </w:rPr>
        <w:t xml:space="preserve"> habilitada para o preenchimento</w:t>
      </w:r>
      <w:r w:rsidR="00A87D3B" w:rsidRPr="004079C8">
        <w:rPr>
          <w:color w:val="auto"/>
        </w:rPr>
        <w:t>;</w:t>
      </w:r>
    </w:p>
    <w:p w14:paraId="67AE0627" w14:textId="77777777" w:rsidR="000E78B5" w:rsidRPr="004079C8" w:rsidRDefault="000E78B5" w:rsidP="000E78B5">
      <w:pPr>
        <w:pStyle w:val="PargrafodaLista"/>
        <w:rPr>
          <w:color w:val="auto"/>
        </w:rPr>
      </w:pPr>
    </w:p>
    <w:p w14:paraId="0A187786" w14:textId="02CD6036" w:rsidR="000E78B5" w:rsidRPr="004079C8" w:rsidRDefault="000E78B5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campo </w:t>
      </w:r>
      <w:r w:rsidR="00B53918" w:rsidRPr="004079C8">
        <w:rPr>
          <w:color w:val="auto"/>
        </w:rPr>
        <w:t>obrigatório não tenha sido preenchido, o sistema deve exibir mensagem</w:t>
      </w:r>
      <w:r w:rsidR="00B53918" w:rsidRPr="004079C8">
        <w:rPr>
          <w:color w:val="31849B" w:themeColor="accent5" w:themeShade="BF"/>
        </w:rPr>
        <w:t xml:space="preserve"> [</w:t>
      </w:r>
      <w:r w:rsidR="00B53918" w:rsidRPr="004079C8">
        <w:rPr>
          <w:color w:val="31849B" w:themeColor="accent5" w:themeShade="BF"/>
        </w:rPr>
        <w:fldChar w:fldCharType="begin"/>
      </w:r>
      <w:r w:rsidR="00B53918" w:rsidRPr="004079C8">
        <w:rPr>
          <w:color w:val="31849B" w:themeColor="accent5" w:themeShade="BF"/>
        </w:rPr>
        <w:instrText xml:space="preserve"> REF _Ref13663392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B53918" w:rsidRPr="004079C8">
        <w:rPr>
          <w:color w:val="31849B" w:themeColor="accent5" w:themeShade="BF"/>
        </w:rPr>
      </w:r>
      <w:r w:rsidR="00B53918" w:rsidRPr="004079C8">
        <w:rPr>
          <w:color w:val="31849B" w:themeColor="accent5" w:themeShade="BF"/>
        </w:rPr>
        <w:fldChar w:fldCharType="separate"/>
      </w:r>
      <w:r w:rsidR="00B53918" w:rsidRPr="004079C8">
        <w:rPr>
          <w:color w:val="31849B" w:themeColor="accent5" w:themeShade="BF"/>
        </w:rPr>
        <w:t>ME07</w:t>
      </w:r>
      <w:r w:rsidR="00B53918" w:rsidRPr="004079C8">
        <w:rPr>
          <w:color w:val="31849B" w:themeColor="accent5" w:themeShade="BF"/>
        </w:rPr>
        <w:fldChar w:fldCharType="end"/>
      </w:r>
      <w:r w:rsidR="00B53918" w:rsidRPr="004079C8">
        <w:rPr>
          <w:color w:val="31849B" w:themeColor="accent5" w:themeShade="BF"/>
        </w:rPr>
        <w:t xml:space="preserve">] </w:t>
      </w:r>
      <w:r w:rsidR="00B53918" w:rsidRPr="004079C8">
        <w:rPr>
          <w:color w:val="000000" w:themeColor="text1"/>
        </w:rPr>
        <w:t>destaca em vermelho.</w:t>
      </w:r>
    </w:p>
    <w:p w14:paraId="6719FCD7" w14:textId="77777777" w:rsidR="00B53918" w:rsidRPr="004079C8" w:rsidRDefault="00B53918" w:rsidP="00BE71C0">
      <w:pPr>
        <w:pStyle w:val="PargrafodaLista"/>
        <w:ind w:left="1134"/>
        <w:rPr>
          <w:color w:val="auto"/>
        </w:rPr>
      </w:pPr>
    </w:p>
    <w:p w14:paraId="25E7CE44" w14:textId="77777777" w:rsidR="002E3726" w:rsidRPr="004079C8" w:rsidRDefault="002E3726" w:rsidP="00D773E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3CB806B" w14:textId="77777777" w:rsidR="002E3726" w:rsidRPr="004079C8" w:rsidRDefault="002E3726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610A8134" w14:textId="6F149F42" w:rsidR="002E3726" w:rsidRPr="004079C8" w:rsidRDefault="002E3726" w:rsidP="005D08CF">
      <w:pPr>
        <w:pStyle w:val="PargrafodaLista"/>
        <w:numPr>
          <w:ilvl w:val="0"/>
          <w:numId w:val="19"/>
        </w:numPr>
        <w:spacing w:after="200" w:line="276" w:lineRule="auto"/>
        <w:contextualSpacing/>
        <w:rPr>
          <w:b/>
        </w:rPr>
      </w:pPr>
      <w:r w:rsidRPr="004079C8">
        <w:rPr>
          <w:b/>
        </w:rPr>
        <w:t>ALTERAR PLATAFORMA ELEITORAL/ REDES SOCIAIS</w:t>
      </w:r>
      <w:r w:rsidRPr="004079C8">
        <w:t>:</w:t>
      </w:r>
    </w:p>
    <w:p w14:paraId="6B0B9D4D" w14:textId="77777777" w:rsidR="002E3726" w:rsidRPr="004079C8" w:rsidRDefault="002E3726" w:rsidP="002E3726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3F389D11" w14:textId="11B13521" w:rsidR="002343E1" w:rsidRPr="004079C8" w:rsidRDefault="002343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O Sistema deve permitir alterar </w:t>
      </w:r>
      <w:r w:rsidR="002C56B6" w:rsidRPr="004079C8">
        <w:t>os dados da Aba Plataforma Eleitoral/ Redes Sociais</w:t>
      </w:r>
      <w:r w:rsidR="0007313D" w:rsidRPr="004079C8">
        <w:t>;</w:t>
      </w:r>
      <w:r w:rsidR="006E7BD3" w:rsidRPr="004079C8">
        <w:t xml:space="preserve"> </w:t>
      </w:r>
      <w:r w:rsidR="003670C7" w:rsidRPr="004079C8">
        <w:t>conforme informações abaixo:</w:t>
      </w:r>
      <w:r w:rsidR="006E7BD3" w:rsidRPr="004079C8">
        <w:t xml:space="preserve"> </w:t>
      </w:r>
    </w:p>
    <w:p w14:paraId="79EE5E61" w14:textId="77777777" w:rsidR="002343E1" w:rsidRPr="004079C8" w:rsidRDefault="002343E1" w:rsidP="002343E1">
      <w:pPr>
        <w:pStyle w:val="PargrafodaLista"/>
      </w:pPr>
    </w:p>
    <w:p w14:paraId="379E8504" w14:textId="1BF09AC3" w:rsidR="002E3726" w:rsidRPr="004079C8" w:rsidRDefault="002E372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No </w:t>
      </w:r>
      <w:r w:rsidR="006D1B24" w:rsidRPr="004079C8">
        <w:t xml:space="preserve">campo </w:t>
      </w:r>
      <w:r w:rsidR="006D1B24" w:rsidRPr="004079C8">
        <w:rPr>
          <w:b/>
        </w:rPr>
        <w:t>Cadastrar Plataforma Eleitoral</w:t>
      </w:r>
      <w:r w:rsidR="006D1B24" w:rsidRPr="004079C8">
        <w:t xml:space="preserve">, o ator poderá alterar os dados até o momento que o ator </w:t>
      </w:r>
      <w:r w:rsidR="008F373E" w:rsidRPr="004079C8">
        <w:t>NÃO</w:t>
      </w:r>
      <w:r w:rsidR="006D1B24" w:rsidRPr="004079C8">
        <w:t xml:space="preserve"> acionar a opção </w:t>
      </w:r>
      <w:r w:rsidR="006D1B24" w:rsidRPr="004079C8">
        <w:rPr>
          <w:b/>
        </w:rPr>
        <w:t>Confirmar</w:t>
      </w:r>
      <w:r w:rsidR="006D1B24" w:rsidRPr="004079C8">
        <w:t xml:space="preserve"> a criação da chapa. Essa opção de Confirmar estará disponível na </w:t>
      </w:r>
      <w:r w:rsidR="006D1B24" w:rsidRPr="004079C8">
        <w:rPr>
          <w:b/>
        </w:rPr>
        <w:t>Aba Declaração</w:t>
      </w:r>
      <w:r w:rsidR="008F373E" w:rsidRPr="004079C8">
        <w:rPr>
          <w:b/>
        </w:rPr>
        <w:t xml:space="preserve"> </w:t>
      </w:r>
      <w:r w:rsidR="008F373E" w:rsidRPr="004079C8">
        <w:rPr>
          <w:color w:val="31849B" w:themeColor="accent5" w:themeShade="BF"/>
        </w:rPr>
        <w:t>[</w:t>
      </w:r>
      <w:r w:rsidR="008F373E" w:rsidRPr="004079C8">
        <w:rPr>
          <w:color w:val="31849B" w:themeColor="accent5" w:themeShade="BF"/>
        </w:rPr>
        <w:fldChar w:fldCharType="begin"/>
      </w:r>
      <w:r w:rsidR="008F373E" w:rsidRPr="004079C8">
        <w:rPr>
          <w:color w:val="31849B" w:themeColor="accent5" w:themeShade="BF"/>
        </w:rPr>
        <w:instrText xml:space="preserve"> REF _Ref22126918 \r \h  \* MERGEFORMAT </w:instrText>
      </w:r>
      <w:r w:rsidR="008F373E" w:rsidRPr="004079C8">
        <w:rPr>
          <w:color w:val="31849B" w:themeColor="accent5" w:themeShade="BF"/>
        </w:rPr>
      </w:r>
      <w:r w:rsidR="008F373E" w:rsidRPr="004079C8">
        <w:rPr>
          <w:color w:val="31849B" w:themeColor="accent5" w:themeShade="BF"/>
        </w:rPr>
        <w:fldChar w:fldCharType="separate"/>
      </w:r>
      <w:r w:rsidR="008F373E" w:rsidRPr="004079C8">
        <w:rPr>
          <w:color w:val="31849B" w:themeColor="accent5" w:themeShade="BF"/>
        </w:rPr>
        <w:t>P06</w:t>
      </w:r>
      <w:r w:rsidR="008F373E" w:rsidRPr="004079C8">
        <w:rPr>
          <w:color w:val="31849B" w:themeColor="accent5" w:themeShade="BF"/>
        </w:rPr>
        <w:fldChar w:fldCharType="end"/>
      </w:r>
      <w:r w:rsidR="008F373E" w:rsidRPr="004079C8">
        <w:rPr>
          <w:color w:val="31849B" w:themeColor="accent5" w:themeShade="BF"/>
        </w:rPr>
        <w:t>]</w:t>
      </w:r>
      <w:r w:rsidR="00CC5A51" w:rsidRPr="004079C8">
        <w:rPr>
          <w:color w:val="31849B" w:themeColor="accent5" w:themeShade="BF"/>
        </w:rPr>
        <w:t xml:space="preserve"> [</w:t>
      </w:r>
      <w:r w:rsidR="00CC5A51" w:rsidRPr="004079C8">
        <w:rPr>
          <w:color w:val="31849B" w:themeColor="accent5" w:themeShade="BF"/>
        </w:rPr>
        <w:fldChar w:fldCharType="begin"/>
      </w:r>
      <w:r w:rsidR="00CC5A51" w:rsidRPr="004079C8">
        <w:rPr>
          <w:color w:val="31849B" w:themeColor="accent5" w:themeShade="BF"/>
        </w:rPr>
        <w:instrText xml:space="preserve"> REF _Ref22138126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CC5A51" w:rsidRPr="004079C8">
        <w:rPr>
          <w:color w:val="31849B" w:themeColor="accent5" w:themeShade="BF"/>
        </w:rPr>
      </w:r>
      <w:r w:rsidR="00CC5A51" w:rsidRPr="004079C8">
        <w:rPr>
          <w:color w:val="31849B" w:themeColor="accent5" w:themeShade="BF"/>
        </w:rPr>
        <w:fldChar w:fldCharType="separate"/>
      </w:r>
      <w:r w:rsidR="00CC5A51" w:rsidRPr="004079C8">
        <w:rPr>
          <w:color w:val="31849B" w:themeColor="accent5" w:themeShade="BF"/>
        </w:rPr>
        <w:t>2.4</w:t>
      </w:r>
      <w:r w:rsidR="00CC5A51" w:rsidRPr="004079C8">
        <w:rPr>
          <w:color w:val="31849B" w:themeColor="accent5" w:themeShade="BF"/>
        </w:rPr>
        <w:fldChar w:fldCharType="end"/>
      </w:r>
      <w:r w:rsidR="00CC5A51" w:rsidRPr="004079C8">
        <w:rPr>
          <w:color w:val="31849B" w:themeColor="accent5" w:themeShade="BF"/>
        </w:rPr>
        <w:t>]</w:t>
      </w:r>
      <w:r w:rsidRPr="004079C8">
        <w:t xml:space="preserve">. </w:t>
      </w:r>
      <w:r w:rsidR="006D1B24" w:rsidRPr="004079C8">
        <w:t xml:space="preserve">Ou seja, assim que o ator acionar a opção </w:t>
      </w:r>
      <w:r w:rsidR="00A73DFE" w:rsidRPr="004079C8">
        <w:rPr>
          <w:noProof/>
        </w:rPr>
        <w:drawing>
          <wp:inline distT="0" distB="0" distL="0" distR="0" wp14:anchorId="1677FE12" wp14:editId="3B7E8E66">
            <wp:extent cx="512064" cy="129558"/>
            <wp:effectExtent l="0" t="0" r="254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005" cy="1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B24" w:rsidRPr="004079C8">
        <w:t xml:space="preserve">, o sistema não deve permitir alterar os dados do campo </w:t>
      </w:r>
      <w:r w:rsidR="006D1B24" w:rsidRPr="004079C8">
        <w:rPr>
          <w:b/>
        </w:rPr>
        <w:t>Cadastrar Plataforma Eleitoral;</w:t>
      </w:r>
    </w:p>
    <w:p w14:paraId="5DA62D7C" w14:textId="77777777" w:rsidR="006D1B24" w:rsidRPr="004079C8" w:rsidRDefault="006D1B24" w:rsidP="006D1B24">
      <w:pPr>
        <w:pStyle w:val="PargrafodaLista"/>
      </w:pPr>
    </w:p>
    <w:p w14:paraId="78A80A91" w14:textId="08FB625E" w:rsidR="006D1B24" w:rsidRPr="004079C8" w:rsidRDefault="006D1B2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No campo </w:t>
      </w:r>
      <w:r w:rsidRPr="004079C8">
        <w:rPr>
          <w:b/>
        </w:rPr>
        <w:t>Cadastrar Meios Oficiais de Propaganda</w:t>
      </w:r>
      <w:r w:rsidRPr="004079C8">
        <w:t xml:space="preserve">, o ator poderá alterar os dados até o momento que o ator não acionar a opção Confirmar a criação da chapa. Essa opção de Confirmar estará disponível na Aba Declaração. Ou seja, assim que o ator acionar a opção </w:t>
      </w:r>
      <w:r w:rsidRPr="004079C8">
        <w:lastRenderedPageBreak/>
        <w:t xml:space="preserve">Confirmar, o sistema não deve permitir alterar os dados do campo </w:t>
      </w:r>
      <w:r w:rsidRPr="004079C8">
        <w:rPr>
          <w:b/>
        </w:rPr>
        <w:t>Cadastrar Meios Oficiais de Propaganda</w:t>
      </w:r>
      <w:r w:rsidR="008F373E" w:rsidRPr="004079C8">
        <w:rPr>
          <w:b/>
        </w:rPr>
        <w:t>;</w:t>
      </w:r>
    </w:p>
    <w:p w14:paraId="2EF9699F" w14:textId="77777777" w:rsidR="008F373E" w:rsidRPr="004079C8" w:rsidRDefault="008F373E" w:rsidP="008F373E">
      <w:pPr>
        <w:pStyle w:val="PargrafodaLista"/>
      </w:pPr>
    </w:p>
    <w:p w14:paraId="06E136AE" w14:textId="440D0F8A" w:rsidR="008F373E" w:rsidRPr="004079C8" w:rsidRDefault="008F373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Porém na opção Outros, o sistema deve permitir a inclusão de novos registros até a </w:t>
      </w:r>
      <w:r w:rsidRPr="004079C8">
        <w:rPr>
          <w:b/>
        </w:rPr>
        <w:t>Data Fim</w:t>
      </w:r>
      <w:r w:rsidRPr="004079C8">
        <w:t xml:space="preserve"> da </w:t>
      </w:r>
      <w:r w:rsidRPr="004079C8">
        <w:rPr>
          <w:b/>
        </w:rPr>
        <w:t>2.1 Atividade Secundária;</w:t>
      </w:r>
      <w:r w:rsidRPr="004079C8">
        <w:t xml:space="preserve">   </w:t>
      </w:r>
    </w:p>
    <w:p w14:paraId="48E0D155" w14:textId="77777777" w:rsidR="002E3726" w:rsidRPr="004079C8" w:rsidRDefault="002E3726" w:rsidP="00D773E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D280AA6" w14:textId="77777777" w:rsidR="00212798" w:rsidRPr="004079C8" w:rsidRDefault="00212798" w:rsidP="00D773E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29A927E" w14:textId="77777777" w:rsidR="009A3DE7" w:rsidRPr="004079C8" w:rsidRDefault="009A3DE7" w:rsidP="009A3DE7">
      <w:pPr>
        <w:pStyle w:val="PargrafodaLista"/>
        <w:rPr>
          <w:color w:val="auto"/>
        </w:rPr>
      </w:pPr>
    </w:p>
    <w:p w14:paraId="6CBFB2A4" w14:textId="2546ED32" w:rsidR="003953EC" w:rsidRPr="004079C8" w:rsidRDefault="003953EC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7" w:name="_Ref22731975"/>
      <w:r w:rsidRPr="004079C8">
        <w:rPr>
          <w:b/>
          <w:u w:val="single"/>
        </w:rPr>
        <w:t>Aba Membros da Chapa</w:t>
      </w:r>
      <w:r w:rsidRPr="004079C8">
        <w:rPr>
          <w:b/>
        </w:rPr>
        <w:t xml:space="preserve">: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_Ref22050463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bookmarkEnd w:id="27"/>
    </w:p>
    <w:p w14:paraId="2D065E92" w14:textId="0E4548B2" w:rsidR="003953EC" w:rsidRPr="004079C8" w:rsidRDefault="003953E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4079C8">
        <w:t>Conforme acima informado, o sistema deve exibir a segunda Aba “</w:t>
      </w:r>
      <w:r w:rsidRPr="004079C8">
        <w:rPr>
          <w:b/>
        </w:rPr>
        <w:t>Membros da Chapa</w:t>
      </w:r>
      <w:r w:rsidRPr="004079C8">
        <w:t>”, após ação do ator de preencher e salvar a aba anterior “Plataforma Eleitoral”;</w:t>
      </w:r>
    </w:p>
    <w:p w14:paraId="5CAFBD3F" w14:textId="77777777" w:rsidR="009B6C18" w:rsidRPr="004079C8" w:rsidRDefault="009B6C18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584E415D" w14:textId="786DE595" w:rsidR="00716CF6" w:rsidRPr="004079C8" w:rsidRDefault="00716CF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validar a opção selecionada pelo ator na interface </w:t>
      </w:r>
      <w:r w:rsidR="001338A7" w:rsidRPr="004079C8">
        <w:rPr>
          <w:color w:val="31849B" w:themeColor="accent5" w:themeShade="BF"/>
        </w:rPr>
        <w:t>[</w:t>
      </w:r>
      <w:r w:rsidR="001338A7" w:rsidRPr="004079C8">
        <w:rPr>
          <w:color w:val="31849B" w:themeColor="accent5" w:themeShade="BF"/>
        </w:rPr>
        <w:fldChar w:fldCharType="begin"/>
      </w:r>
      <w:r w:rsidR="001338A7" w:rsidRPr="004079C8">
        <w:rPr>
          <w:color w:val="31849B" w:themeColor="accent5" w:themeShade="BF"/>
        </w:rPr>
        <w:instrText xml:space="preserve"> REF _Ref13579930 \r \h  \* MERGEFORMAT </w:instrText>
      </w:r>
      <w:r w:rsidR="001338A7" w:rsidRPr="004079C8">
        <w:rPr>
          <w:color w:val="31849B" w:themeColor="accent5" w:themeShade="BF"/>
        </w:rPr>
      </w:r>
      <w:r w:rsidR="001338A7" w:rsidRPr="004079C8">
        <w:rPr>
          <w:color w:val="31849B" w:themeColor="accent5" w:themeShade="BF"/>
        </w:rPr>
        <w:fldChar w:fldCharType="separate"/>
      </w:r>
      <w:r w:rsidR="001338A7" w:rsidRPr="004079C8">
        <w:rPr>
          <w:color w:val="31849B" w:themeColor="accent5" w:themeShade="BF"/>
        </w:rPr>
        <w:t>P01</w:t>
      </w:r>
      <w:r w:rsidR="001338A7" w:rsidRPr="004079C8">
        <w:rPr>
          <w:color w:val="31849B" w:themeColor="accent5" w:themeShade="BF"/>
        </w:rPr>
        <w:fldChar w:fldCharType="end"/>
      </w:r>
      <w:r w:rsidR="001338A7" w:rsidRPr="004079C8">
        <w:rPr>
          <w:color w:val="31849B" w:themeColor="accent5" w:themeShade="BF"/>
        </w:rPr>
        <w:t>]</w:t>
      </w:r>
      <w:r w:rsidR="001338A7" w:rsidRPr="004079C8">
        <w:rPr>
          <w:color w:val="auto"/>
        </w:rPr>
        <w:t xml:space="preserve">; caso tenha selecionado a </w:t>
      </w:r>
      <w:proofErr w:type="gramStart"/>
      <w:r w:rsidR="001338A7" w:rsidRPr="004079C8">
        <w:rPr>
          <w:color w:val="auto"/>
        </w:rPr>
        <w:t xml:space="preserve">opção </w:t>
      </w:r>
      <w:r w:rsidR="001338A7" w:rsidRPr="004079C8">
        <w:rPr>
          <w:noProof/>
        </w:rPr>
        <w:drawing>
          <wp:inline distT="0" distB="0" distL="0" distR="0" wp14:anchorId="723DFC2E" wp14:editId="3E281DE2">
            <wp:extent cx="616749" cy="118753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344" cy="1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8A7" w:rsidRPr="004079C8">
        <w:rPr>
          <w:color w:val="auto"/>
        </w:rPr>
        <w:t>,</w:t>
      </w:r>
      <w:proofErr w:type="gramEnd"/>
      <w:r w:rsidR="001338A7" w:rsidRPr="004079C8">
        <w:rPr>
          <w:color w:val="auto"/>
        </w:rPr>
        <w:t xml:space="preserve"> o sistema deve exibir a interface </w:t>
      </w:r>
      <w:r w:rsidR="001338A7" w:rsidRPr="004079C8">
        <w:rPr>
          <w:color w:val="31849B" w:themeColor="accent5" w:themeShade="BF"/>
        </w:rPr>
        <w:t>[</w:t>
      </w:r>
      <w:r w:rsidR="001338A7" w:rsidRPr="004079C8">
        <w:rPr>
          <w:color w:val="31849B" w:themeColor="accent5" w:themeShade="BF"/>
        </w:rPr>
        <w:fldChar w:fldCharType="begin"/>
      </w:r>
      <w:r w:rsidR="001338A7" w:rsidRPr="004079C8">
        <w:rPr>
          <w:color w:val="31849B" w:themeColor="accent5" w:themeShade="BF"/>
        </w:rPr>
        <w:instrText xml:space="preserve"> REF _Ref22050463 \r \h  \* MERGEFORMAT </w:instrText>
      </w:r>
      <w:r w:rsidR="001338A7" w:rsidRPr="004079C8">
        <w:rPr>
          <w:color w:val="31849B" w:themeColor="accent5" w:themeShade="BF"/>
        </w:rPr>
      </w:r>
      <w:r w:rsidR="001338A7" w:rsidRPr="004079C8">
        <w:rPr>
          <w:color w:val="31849B" w:themeColor="accent5" w:themeShade="BF"/>
        </w:rPr>
        <w:fldChar w:fldCharType="separate"/>
      </w:r>
      <w:r w:rsidR="001338A7" w:rsidRPr="004079C8">
        <w:rPr>
          <w:color w:val="31849B" w:themeColor="accent5" w:themeShade="BF"/>
        </w:rPr>
        <w:t>P04</w:t>
      </w:r>
      <w:r w:rsidR="001338A7" w:rsidRPr="004079C8">
        <w:rPr>
          <w:color w:val="31849B" w:themeColor="accent5" w:themeShade="BF"/>
        </w:rPr>
        <w:fldChar w:fldCharType="end"/>
      </w:r>
      <w:r w:rsidR="001338A7" w:rsidRPr="004079C8">
        <w:rPr>
          <w:color w:val="31849B" w:themeColor="accent5" w:themeShade="BF"/>
        </w:rPr>
        <w:t>]</w:t>
      </w:r>
      <w:r w:rsidR="001338A7" w:rsidRPr="004079C8">
        <w:rPr>
          <w:color w:val="000000" w:themeColor="text1"/>
        </w:rPr>
        <w:t xml:space="preserve">; Caso tenha selecionado a opção </w:t>
      </w:r>
      <w:r w:rsidR="001338A7" w:rsidRPr="004079C8">
        <w:rPr>
          <w:noProof/>
        </w:rPr>
        <w:drawing>
          <wp:inline distT="0" distB="0" distL="0" distR="0" wp14:anchorId="6D1F0AE7" wp14:editId="00C361A8">
            <wp:extent cx="555076" cy="106878"/>
            <wp:effectExtent l="0" t="0" r="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57" cy="1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8A7" w:rsidRPr="004079C8">
        <w:rPr>
          <w:color w:val="000000" w:themeColor="text1"/>
        </w:rPr>
        <w:t xml:space="preserve">, o sistema deve exibir a interface </w:t>
      </w:r>
      <w:r w:rsidR="001338A7" w:rsidRPr="004079C8">
        <w:rPr>
          <w:color w:val="31849B" w:themeColor="accent5" w:themeShade="BF"/>
        </w:rPr>
        <w:t>[</w:t>
      </w:r>
      <w:r w:rsidR="001338A7" w:rsidRPr="004079C8">
        <w:rPr>
          <w:color w:val="31849B" w:themeColor="accent5" w:themeShade="BF"/>
        </w:rPr>
        <w:fldChar w:fldCharType="begin"/>
      </w:r>
      <w:r w:rsidR="001338A7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1338A7" w:rsidRPr="004079C8">
        <w:rPr>
          <w:color w:val="31849B" w:themeColor="accent5" w:themeShade="BF"/>
        </w:rPr>
      </w:r>
      <w:r w:rsidR="001338A7" w:rsidRPr="004079C8">
        <w:rPr>
          <w:color w:val="31849B" w:themeColor="accent5" w:themeShade="BF"/>
        </w:rPr>
        <w:fldChar w:fldCharType="separate"/>
      </w:r>
      <w:r w:rsidR="001338A7" w:rsidRPr="004079C8">
        <w:rPr>
          <w:color w:val="31849B" w:themeColor="accent5" w:themeShade="BF"/>
        </w:rPr>
        <w:t>P05</w:t>
      </w:r>
      <w:r w:rsidR="001338A7" w:rsidRPr="004079C8">
        <w:rPr>
          <w:color w:val="31849B" w:themeColor="accent5" w:themeShade="BF"/>
        </w:rPr>
        <w:fldChar w:fldCharType="end"/>
      </w:r>
      <w:r w:rsidR="001338A7" w:rsidRPr="004079C8">
        <w:rPr>
          <w:color w:val="31849B" w:themeColor="accent5" w:themeShade="BF"/>
        </w:rPr>
        <w:t>]</w:t>
      </w:r>
      <w:r w:rsidR="001338A7" w:rsidRPr="004079C8">
        <w:rPr>
          <w:color w:val="000000" w:themeColor="text1"/>
        </w:rPr>
        <w:t>;</w:t>
      </w:r>
    </w:p>
    <w:p w14:paraId="4D2E5F95" w14:textId="77777777" w:rsidR="00716CF6" w:rsidRPr="004079C8" w:rsidRDefault="00716CF6" w:rsidP="00716CF6">
      <w:pPr>
        <w:pStyle w:val="PargrafodaLista"/>
        <w:rPr>
          <w:color w:val="auto"/>
        </w:rPr>
      </w:pPr>
    </w:p>
    <w:p w14:paraId="6247A918" w14:textId="0CC96747" w:rsidR="003953EC" w:rsidRPr="004079C8" w:rsidRDefault="002C7FA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</w:t>
      </w:r>
      <w:r w:rsidR="008755F7" w:rsidRPr="004079C8">
        <w:rPr>
          <w:b/>
          <w:color w:val="auto"/>
        </w:rPr>
        <w:t>C</w:t>
      </w:r>
      <w:r w:rsidRPr="004079C8">
        <w:rPr>
          <w:b/>
          <w:color w:val="auto"/>
        </w:rPr>
        <w:t>onselheiro UF</w:t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_Ref22050463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</w:t>
      </w:r>
      <w:r w:rsidR="008755F7" w:rsidRPr="004079C8">
        <w:rPr>
          <w:color w:val="auto"/>
        </w:rPr>
        <w:t>o sistema</w:t>
      </w:r>
      <w:r w:rsidR="003953EC" w:rsidRPr="004079C8">
        <w:rPr>
          <w:color w:val="auto"/>
        </w:rPr>
        <w:t xml:space="preserve"> deve validar na estória HST018 </w:t>
      </w:r>
      <w:r w:rsidR="00273A27" w:rsidRPr="004079C8">
        <w:rPr>
          <w:color w:val="auto"/>
        </w:rPr>
        <w:t xml:space="preserve">e HST019, </w:t>
      </w:r>
      <w:r w:rsidR="003953EC" w:rsidRPr="004079C8">
        <w:rPr>
          <w:color w:val="auto"/>
        </w:rPr>
        <w:t xml:space="preserve">a proporção definida para a UF em questão, e deve exibir a interface </w:t>
      </w:r>
      <w:r w:rsidR="003953EC" w:rsidRPr="004079C8">
        <w:rPr>
          <w:color w:val="31849B" w:themeColor="accent5" w:themeShade="BF"/>
        </w:rPr>
        <w:t>[</w:t>
      </w:r>
      <w:r w:rsidR="003953EC" w:rsidRPr="004079C8">
        <w:rPr>
          <w:color w:val="31849B" w:themeColor="accent5" w:themeShade="BF"/>
        </w:rPr>
        <w:fldChar w:fldCharType="begin"/>
      </w:r>
      <w:r w:rsidR="003953EC" w:rsidRPr="004079C8">
        <w:rPr>
          <w:color w:val="31849B" w:themeColor="accent5" w:themeShade="BF"/>
        </w:rPr>
        <w:instrText xml:space="preserve"> REF _Ref22050463 \r \h  \* MERGEFORMAT </w:instrText>
      </w:r>
      <w:r w:rsidR="003953EC" w:rsidRPr="004079C8">
        <w:rPr>
          <w:color w:val="31849B" w:themeColor="accent5" w:themeShade="BF"/>
        </w:rPr>
      </w:r>
      <w:r w:rsidR="003953EC" w:rsidRPr="004079C8">
        <w:rPr>
          <w:color w:val="31849B" w:themeColor="accent5" w:themeShade="BF"/>
        </w:rPr>
        <w:fldChar w:fldCharType="separate"/>
      </w:r>
      <w:r w:rsidR="003953EC" w:rsidRPr="004079C8">
        <w:rPr>
          <w:color w:val="31849B" w:themeColor="accent5" w:themeShade="BF"/>
        </w:rPr>
        <w:t>P04</w:t>
      </w:r>
      <w:r w:rsidR="003953EC" w:rsidRPr="004079C8">
        <w:rPr>
          <w:color w:val="31849B" w:themeColor="accent5" w:themeShade="BF"/>
        </w:rPr>
        <w:fldChar w:fldCharType="end"/>
      </w:r>
      <w:r w:rsidR="003953EC" w:rsidRPr="004079C8">
        <w:rPr>
          <w:color w:val="31849B" w:themeColor="accent5" w:themeShade="BF"/>
        </w:rPr>
        <w:t>]</w:t>
      </w:r>
      <w:r w:rsidR="003953EC" w:rsidRPr="004079C8">
        <w:rPr>
          <w:color w:val="auto"/>
        </w:rPr>
        <w:t xml:space="preserve"> com a quantidade de registro, conforme descrição abaixo:</w:t>
      </w:r>
    </w:p>
    <w:p w14:paraId="183E93B3" w14:textId="77777777" w:rsidR="003953EC" w:rsidRPr="004079C8" w:rsidRDefault="003953EC" w:rsidP="003953EC">
      <w:pPr>
        <w:pStyle w:val="PargrafodaLista"/>
        <w:rPr>
          <w:color w:val="auto"/>
        </w:rPr>
      </w:pPr>
    </w:p>
    <w:p w14:paraId="2F66FFE9" w14:textId="781B949A" w:rsidR="003953EC" w:rsidRPr="004079C8" w:rsidRDefault="003953E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exibir a proporção de conselheiros, definido na HST018 + 1 </w:t>
      </w:r>
      <w:r w:rsidR="00FC32C1" w:rsidRPr="004079C8">
        <w:rPr>
          <w:color w:val="auto"/>
        </w:rPr>
        <w:t>conselheiro Federal</w:t>
      </w:r>
      <w:r w:rsidRPr="004079C8">
        <w:rPr>
          <w:color w:val="auto"/>
        </w:rPr>
        <w:t xml:space="preserve"> e seu suplente;</w:t>
      </w:r>
    </w:p>
    <w:p w14:paraId="166AC972" w14:textId="77777777" w:rsidR="003953EC" w:rsidRPr="004079C8" w:rsidRDefault="003953EC" w:rsidP="003953EC">
      <w:pPr>
        <w:pStyle w:val="PargrafodaLista"/>
        <w:rPr>
          <w:color w:val="auto"/>
        </w:rPr>
      </w:pPr>
    </w:p>
    <w:p w14:paraId="05E4091F" w14:textId="2A9570E7" w:rsidR="003953EC" w:rsidRPr="004079C8" w:rsidRDefault="003953EC" w:rsidP="003953EC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proofErr w:type="spellStart"/>
      <w:r w:rsidRPr="004079C8">
        <w:rPr>
          <w:color w:val="auto"/>
        </w:rPr>
        <w:t>Ex</w:t>
      </w:r>
      <w:proofErr w:type="spellEnd"/>
      <w:r w:rsidRPr="004079C8">
        <w:rPr>
          <w:color w:val="auto"/>
        </w:rPr>
        <w:t>:  Na HST 018 para a UF: “AP” a proporção é de 7 conselheiros</w:t>
      </w:r>
      <w:r w:rsidR="00FC32C1" w:rsidRPr="004079C8">
        <w:rPr>
          <w:color w:val="auto"/>
        </w:rPr>
        <w:t xml:space="preserve">. Na HST021 o sistema deve exibir 8 registro, ou seja, número de proporção +1 conselheiro federal </w:t>
      </w:r>
      <w:r w:rsidR="00FC32C1" w:rsidRPr="004079C8">
        <w:rPr>
          <w:color w:val="31849B" w:themeColor="accent5" w:themeShade="BF"/>
        </w:rPr>
        <w:t>[</w:t>
      </w:r>
      <w:r w:rsidR="00FC32C1" w:rsidRPr="004079C8">
        <w:rPr>
          <w:color w:val="31849B" w:themeColor="accent5" w:themeShade="BF"/>
        </w:rPr>
        <w:fldChar w:fldCharType="begin"/>
      </w:r>
      <w:r w:rsidR="00FC32C1" w:rsidRPr="004079C8">
        <w:rPr>
          <w:color w:val="31849B" w:themeColor="accent5" w:themeShade="BF"/>
        </w:rPr>
        <w:instrText xml:space="preserve"> REF _Ref22050463 \r \h  \* MERGEFORMAT </w:instrText>
      </w:r>
      <w:r w:rsidR="00FC32C1" w:rsidRPr="004079C8">
        <w:rPr>
          <w:color w:val="31849B" w:themeColor="accent5" w:themeShade="BF"/>
        </w:rPr>
      </w:r>
      <w:r w:rsidR="00FC32C1" w:rsidRPr="004079C8">
        <w:rPr>
          <w:color w:val="31849B" w:themeColor="accent5" w:themeShade="BF"/>
        </w:rPr>
        <w:fldChar w:fldCharType="separate"/>
      </w:r>
      <w:r w:rsidR="00FC32C1" w:rsidRPr="004079C8">
        <w:rPr>
          <w:color w:val="31849B" w:themeColor="accent5" w:themeShade="BF"/>
        </w:rPr>
        <w:t>P04</w:t>
      </w:r>
      <w:r w:rsidR="00FC32C1" w:rsidRPr="004079C8">
        <w:rPr>
          <w:color w:val="31849B" w:themeColor="accent5" w:themeShade="BF"/>
        </w:rPr>
        <w:fldChar w:fldCharType="end"/>
      </w:r>
      <w:r w:rsidR="00FC32C1" w:rsidRPr="004079C8">
        <w:rPr>
          <w:color w:val="31849B" w:themeColor="accent5" w:themeShade="BF"/>
        </w:rPr>
        <w:t>].</w:t>
      </w:r>
    </w:p>
    <w:p w14:paraId="0D68F416" w14:textId="77777777" w:rsidR="003953EC" w:rsidRPr="004079C8" w:rsidRDefault="003953EC" w:rsidP="003953EC">
      <w:pPr>
        <w:pStyle w:val="PargrafodaLista"/>
        <w:rPr>
          <w:color w:val="auto"/>
        </w:rPr>
      </w:pPr>
    </w:p>
    <w:p w14:paraId="10591822" w14:textId="39BB423D" w:rsidR="00FC32C1" w:rsidRPr="004079C8" w:rsidRDefault="00FC32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registro do conselheiro federal deverá ser sempre o primeiro registro apresentada, ou seja, o registro zero (0).</w:t>
      </w:r>
    </w:p>
    <w:p w14:paraId="2CBCDF65" w14:textId="77777777" w:rsidR="00FC32C1" w:rsidRPr="004079C8" w:rsidRDefault="00FC32C1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222BD0B" w14:textId="45BE3325" w:rsidR="00FC32C1" w:rsidRPr="004079C8" w:rsidRDefault="00FC32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Abaixo o sistema deve exibir os demais registros, conforme a proporção determinada na HST021.</w:t>
      </w:r>
    </w:p>
    <w:p w14:paraId="0B041437" w14:textId="77777777" w:rsidR="00FC32C1" w:rsidRPr="004079C8" w:rsidRDefault="00FC32C1" w:rsidP="00FC32C1">
      <w:pPr>
        <w:pStyle w:val="PargrafodaLista"/>
        <w:rPr>
          <w:color w:val="auto"/>
        </w:rPr>
      </w:pPr>
    </w:p>
    <w:p w14:paraId="64D2EE12" w14:textId="5640EB3A" w:rsidR="00FC32C1" w:rsidRPr="004079C8" w:rsidRDefault="00FC32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exibir a última proporção atualizada e gerado o extrato, mesmo que na base de dados estejam mais atualizados, o que deve ser computado será a informação congelada ao gerar o </w:t>
      </w:r>
      <w:proofErr w:type="spellStart"/>
      <w:r w:rsidRPr="004079C8">
        <w:rPr>
          <w:color w:val="auto"/>
        </w:rPr>
        <w:t>ultimo</w:t>
      </w:r>
      <w:proofErr w:type="spellEnd"/>
      <w:r w:rsidRPr="004079C8">
        <w:rPr>
          <w:color w:val="auto"/>
        </w:rPr>
        <w:t xml:space="preserve"> extrato através da HST021.</w:t>
      </w:r>
    </w:p>
    <w:p w14:paraId="69F69B2F" w14:textId="77777777" w:rsidR="00B462B0" w:rsidRPr="004079C8" w:rsidRDefault="00B462B0" w:rsidP="00B462B0">
      <w:pPr>
        <w:pStyle w:val="PargrafodaLista"/>
        <w:rPr>
          <w:color w:val="auto"/>
        </w:rPr>
      </w:pPr>
    </w:p>
    <w:p w14:paraId="5429FDB3" w14:textId="3CA69C05" w:rsidR="00B462B0" w:rsidRPr="004079C8" w:rsidRDefault="00B462B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campo Conselheiro Federal, o sistema deve exibir as colunas: </w:t>
      </w:r>
      <w:bookmarkStart w:id="28" w:name="_GoBack"/>
      <w:r w:rsidRPr="004079C8">
        <w:rPr>
          <w:color w:val="auto"/>
        </w:rPr>
        <w:t>CPF</w:t>
      </w:r>
      <w:bookmarkEnd w:id="28"/>
      <w:r w:rsidRPr="004079C8">
        <w:rPr>
          <w:color w:val="auto"/>
        </w:rPr>
        <w:t xml:space="preserve"> do Profissional, Tipo de </w:t>
      </w:r>
      <w:r w:rsidR="005C3F1B" w:rsidRPr="004079C8">
        <w:rPr>
          <w:color w:val="auto"/>
        </w:rPr>
        <w:t>Participação,</w:t>
      </w:r>
      <w:r w:rsidRPr="004079C8">
        <w:rPr>
          <w:color w:val="auto"/>
        </w:rPr>
        <w:t xml:space="preserve"> Nome, Registro e E-mail</w:t>
      </w:r>
      <w:r w:rsidR="005C3F1B" w:rsidRPr="004079C8">
        <w:rPr>
          <w:color w:val="auto"/>
        </w:rPr>
        <w:t>;</w:t>
      </w:r>
    </w:p>
    <w:p w14:paraId="418D5FD1" w14:textId="77777777" w:rsidR="005C3F1B" w:rsidRPr="004079C8" w:rsidRDefault="005C3F1B" w:rsidP="005C3F1B">
      <w:pPr>
        <w:pStyle w:val="PargrafodaLista"/>
        <w:rPr>
          <w:color w:val="auto"/>
        </w:rPr>
      </w:pPr>
    </w:p>
    <w:p w14:paraId="75C0C71C" w14:textId="6E7BD974" w:rsidR="005C3F1B" w:rsidRPr="004079C8" w:rsidRDefault="005C3F1B" w:rsidP="005C3F1B">
      <w:pPr>
        <w:pStyle w:val="PargrafodaLista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4B9EC890" wp14:editId="5269CB22">
            <wp:extent cx="3764478" cy="848479"/>
            <wp:effectExtent l="0" t="0" r="7620" b="88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420" cy="85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01A4" w14:textId="77777777" w:rsidR="00B32ABC" w:rsidRPr="004079C8" w:rsidRDefault="00B32ABC" w:rsidP="005C3F1B">
      <w:pPr>
        <w:pStyle w:val="PargrafodaLista"/>
        <w:rPr>
          <w:color w:val="auto"/>
        </w:rPr>
      </w:pPr>
    </w:p>
    <w:p w14:paraId="57925BA3" w14:textId="1420B31C" w:rsidR="00B32ABC" w:rsidRPr="004079C8" w:rsidRDefault="00B32AB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</w:t>
      </w:r>
      <w:r w:rsidRPr="004079C8">
        <w:rPr>
          <w:b/>
          <w:color w:val="auto"/>
        </w:rPr>
        <w:t>Representante IES</w:t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o sistema deve exibir dois (2) registros: um para o Titular IES e um para o Suplente IES. </w:t>
      </w:r>
    </w:p>
    <w:p w14:paraId="7CCCCAF0" w14:textId="77777777" w:rsidR="00B32ABC" w:rsidRPr="004079C8" w:rsidRDefault="00B32ABC" w:rsidP="005C3F1B">
      <w:pPr>
        <w:pStyle w:val="PargrafodaLista"/>
        <w:rPr>
          <w:color w:val="auto"/>
        </w:rPr>
      </w:pPr>
    </w:p>
    <w:p w14:paraId="0960B29D" w14:textId="1D87E757" w:rsidR="009B6C18" w:rsidRPr="004079C8" w:rsidRDefault="00B32ABC" w:rsidP="005C3F1B">
      <w:pPr>
        <w:pStyle w:val="PargrafodaLista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25ECF194" wp14:editId="7B270DC0">
            <wp:extent cx="3752850" cy="8077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58" cy="81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F478" w14:textId="77777777" w:rsidR="009B6C18" w:rsidRPr="004079C8" w:rsidRDefault="009B6C18" w:rsidP="005C3F1B">
      <w:pPr>
        <w:pStyle w:val="PargrafodaLista"/>
        <w:rPr>
          <w:color w:val="auto"/>
        </w:rPr>
      </w:pPr>
    </w:p>
    <w:p w14:paraId="742D3DCB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06A89D7E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0DAEB149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01D3EE14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5CFC0422" w14:textId="183A7FD3" w:rsidR="009B6C18" w:rsidRPr="004079C8" w:rsidRDefault="009B6C1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>INCLUSÃO DOS MEMBROS DA CHAPA:</w:t>
      </w:r>
    </w:p>
    <w:p w14:paraId="17469221" w14:textId="77777777" w:rsidR="009B6C18" w:rsidRPr="004079C8" w:rsidRDefault="009B6C18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768262E" w14:textId="5587D45F" w:rsidR="005C3F1B" w:rsidRPr="004079C8" w:rsidRDefault="005C3F1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Primeiramente, o sistema deve exibir dois (2) componentes para inclusão e pesquisa do </w:t>
      </w:r>
      <w:r w:rsidRPr="004079C8">
        <w:rPr>
          <w:b/>
          <w:color w:val="auto"/>
        </w:rPr>
        <w:t>CPF</w:t>
      </w:r>
      <w:r w:rsidRPr="004079C8">
        <w:rPr>
          <w:color w:val="auto"/>
        </w:rPr>
        <w:t xml:space="preserve"> </w:t>
      </w:r>
      <w:r w:rsidR="00D75106" w:rsidRPr="004079C8">
        <w:rPr>
          <w:color w:val="auto"/>
        </w:rPr>
        <w:t>ou</w:t>
      </w:r>
      <w:r w:rsidRPr="004079C8">
        <w:rPr>
          <w:color w:val="auto"/>
        </w:rPr>
        <w:t xml:space="preserve"> </w:t>
      </w:r>
      <w:r w:rsidRPr="004079C8">
        <w:rPr>
          <w:b/>
          <w:color w:val="auto"/>
        </w:rPr>
        <w:t>Nome</w:t>
      </w:r>
      <w:r w:rsidRPr="004079C8">
        <w:rPr>
          <w:color w:val="auto"/>
        </w:rPr>
        <w:t xml:space="preserve"> do conselheiro. O primeiro sempre será do </w:t>
      </w:r>
      <w:r w:rsidRPr="004079C8">
        <w:rPr>
          <w:b/>
          <w:color w:val="auto"/>
        </w:rPr>
        <w:t>Conselheiro Federal</w:t>
      </w:r>
      <w:r w:rsidRPr="004079C8">
        <w:rPr>
          <w:color w:val="auto"/>
        </w:rPr>
        <w:t xml:space="preserve"> e o segund</w:t>
      </w:r>
      <w:r w:rsidR="00D75106" w:rsidRPr="004079C8">
        <w:rPr>
          <w:color w:val="auto"/>
        </w:rPr>
        <w:t>o</w:t>
      </w:r>
      <w:r w:rsidRPr="004079C8">
        <w:rPr>
          <w:color w:val="auto"/>
        </w:rPr>
        <w:t xml:space="preserve"> sempre será do seu </w:t>
      </w:r>
      <w:r w:rsidRPr="004079C8">
        <w:rPr>
          <w:b/>
          <w:color w:val="auto"/>
        </w:rPr>
        <w:t>Suplente</w:t>
      </w:r>
      <w:r w:rsidR="005D3B6E" w:rsidRPr="004079C8">
        <w:rPr>
          <w:color w:val="auto"/>
        </w:rPr>
        <w:t>, conforme figura acima</w:t>
      </w:r>
      <w:r w:rsidR="00A87D3B" w:rsidRPr="004079C8">
        <w:rPr>
          <w:color w:val="auto"/>
        </w:rPr>
        <w:t>;</w:t>
      </w:r>
    </w:p>
    <w:p w14:paraId="367D47CB" w14:textId="77777777" w:rsidR="005C3F1B" w:rsidRPr="004079C8" w:rsidRDefault="005C3F1B" w:rsidP="005C3F1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A133BE7" w14:textId="13C66739" w:rsidR="005C3F1B" w:rsidRPr="004079C8" w:rsidRDefault="005C3F1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incluir o número do CPF e acionar a opção “</w:t>
      </w:r>
      <w:proofErr w:type="spellStart"/>
      <w:r w:rsidRPr="004079C8">
        <w:rPr>
          <w:b/>
          <w:color w:val="auto"/>
        </w:rPr>
        <w:t>enter</w:t>
      </w:r>
      <w:proofErr w:type="spellEnd"/>
      <w:r w:rsidRPr="004079C8">
        <w:rPr>
          <w:color w:val="auto"/>
        </w:rPr>
        <w:t>“ do teclado, o sistema deve buscar o CPF informado na base de dados, e deve preencher as demais colunas com as informações buscada na base de dados</w:t>
      </w:r>
      <w:r w:rsidR="00A87D3B" w:rsidRPr="004079C8">
        <w:rPr>
          <w:color w:val="auto"/>
        </w:rPr>
        <w:t>;</w:t>
      </w:r>
    </w:p>
    <w:p w14:paraId="24BE9DB8" w14:textId="77777777" w:rsidR="005C3F1B" w:rsidRPr="004079C8" w:rsidRDefault="005C3F1B" w:rsidP="005C3F1B">
      <w:pPr>
        <w:pStyle w:val="PargrafodaLista"/>
        <w:rPr>
          <w:color w:val="auto"/>
        </w:rPr>
      </w:pPr>
    </w:p>
    <w:p w14:paraId="1565914D" w14:textId="2B0D858F" w:rsidR="005C3F1B" w:rsidRPr="004079C8" w:rsidRDefault="005C3F1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sistema não encontre nenhum CPF, conforme informação incluída pelo ator, o sistema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_Ref13675230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ME08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1C344DE0" w14:textId="77777777" w:rsidR="00FC32C1" w:rsidRPr="004079C8" w:rsidRDefault="00FC32C1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EB69D6C" w14:textId="76BC749C" w:rsidR="008755F7" w:rsidRPr="004079C8" w:rsidRDefault="008755F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incluir o nome do conselheiro e acionar a opção “</w:t>
      </w:r>
      <w:proofErr w:type="spellStart"/>
      <w:r w:rsidRPr="004079C8">
        <w:rPr>
          <w:b/>
          <w:color w:val="auto"/>
        </w:rPr>
        <w:t>enter</w:t>
      </w:r>
      <w:proofErr w:type="spellEnd"/>
      <w:r w:rsidRPr="004079C8">
        <w:rPr>
          <w:color w:val="auto"/>
        </w:rPr>
        <w:t>“ do teclado, o sistema deve buscar o nome informado na base de dados, e deve preencher as demais colunas com as informações buscada na base de dados.</w:t>
      </w:r>
      <w:r w:rsidR="00D75106" w:rsidRPr="004079C8">
        <w:rPr>
          <w:color w:val="auto"/>
        </w:rPr>
        <w:t xml:space="preserve"> Caso o sistema encontre mais de um registro com o mesmo nome, o sistema deverá exibir um componente para que o </w:t>
      </w:r>
      <w:r w:rsidR="00B94DBD" w:rsidRPr="004079C8">
        <w:rPr>
          <w:color w:val="auto"/>
        </w:rPr>
        <w:t>ator possa</w:t>
      </w:r>
      <w:r w:rsidR="0075366A" w:rsidRPr="004079C8">
        <w:rPr>
          <w:color w:val="auto"/>
        </w:rPr>
        <w:t xml:space="preserve"> </w:t>
      </w:r>
      <w:r w:rsidR="00D75106" w:rsidRPr="004079C8">
        <w:rPr>
          <w:color w:val="auto"/>
        </w:rPr>
        <w:t>selecion</w:t>
      </w:r>
      <w:r w:rsidR="0075366A" w:rsidRPr="004079C8">
        <w:rPr>
          <w:color w:val="auto"/>
        </w:rPr>
        <w:t>ar</w:t>
      </w:r>
      <w:r w:rsidR="00D75106" w:rsidRPr="004079C8">
        <w:rPr>
          <w:color w:val="auto"/>
        </w:rPr>
        <w:t xml:space="preserve"> a opção desejada</w:t>
      </w:r>
      <w:r w:rsidR="00A87D3B" w:rsidRPr="004079C8">
        <w:rPr>
          <w:color w:val="auto"/>
        </w:rPr>
        <w:t>;</w:t>
      </w:r>
    </w:p>
    <w:p w14:paraId="1BD05B29" w14:textId="77777777" w:rsidR="008755F7" w:rsidRPr="004079C8" w:rsidRDefault="008755F7" w:rsidP="008755F7">
      <w:pPr>
        <w:pStyle w:val="PargrafodaLista"/>
        <w:rPr>
          <w:color w:val="auto"/>
        </w:rPr>
      </w:pPr>
    </w:p>
    <w:p w14:paraId="43C6B091" w14:textId="2E403586" w:rsidR="008755F7" w:rsidRPr="004079C8" w:rsidRDefault="008755F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sistema não encontre nenhum nome, conforme informação incluída pelo ator, o sistema deve exibir a mensagem </w:t>
      </w:r>
      <w:r w:rsidRPr="004079C8">
        <w:rPr>
          <w:color w:val="31849B" w:themeColor="accent5" w:themeShade="BF"/>
        </w:rPr>
        <w:t>[</w:t>
      </w:r>
      <w:r w:rsidR="00CF1043" w:rsidRPr="004079C8">
        <w:rPr>
          <w:color w:val="31849B" w:themeColor="accent5" w:themeShade="BF"/>
        </w:rPr>
        <w:fldChar w:fldCharType="begin"/>
      </w:r>
      <w:r w:rsidR="00CF1043" w:rsidRPr="004079C8">
        <w:rPr>
          <w:color w:val="31849B" w:themeColor="accent5" w:themeShade="BF"/>
        </w:rPr>
        <w:instrText xml:space="preserve"> REF _Ref13675232 \r \h </w:instrText>
      </w:r>
      <w:r w:rsidR="00B94DBD" w:rsidRPr="004079C8">
        <w:rPr>
          <w:color w:val="31849B" w:themeColor="accent5" w:themeShade="BF"/>
        </w:rPr>
        <w:instrText xml:space="preserve"> \* MERGEFORMAT </w:instrText>
      </w:r>
      <w:r w:rsidR="00CF1043" w:rsidRPr="004079C8">
        <w:rPr>
          <w:color w:val="31849B" w:themeColor="accent5" w:themeShade="BF"/>
        </w:rPr>
      </w:r>
      <w:r w:rsidR="00CF1043" w:rsidRPr="004079C8">
        <w:rPr>
          <w:color w:val="31849B" w:themeColor="accent5" w:themeShade="BF"/>
        </w:rPr>
        <w:fldChar w:fldCharType="separate"/>
      </w:r>
      <w:r w:rsidR="00CF1043" w:rsidRPr="004079C8">
        <w:rPr>
          <w:color w:val="31849B" w:themeColor="accent5" w:themeShade="BF"/>
        </w:rPr>
        <w:t>ME09</w:t>
      </w:r>
      <w:r w:rsidR="00CF1043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7F0251E6" w14:textId="77777777" w:rsidR="00756F1C" w:rsidRPr="004079C8" w:rsidRDefault="00756F1C" w:rsidP="00756F1C">
      <w:pPr>
        <w:pStyle w:val="PargrafodaLista"/>
        <w:rPr>
          <w:color w:val="auto"/>
        </w:rPr>
      </w:pPr>
    </w:p>
    <w:p w14:paraId="19DD2E06" w14:textId="425D986F" w:rsidR="00B94DBD" w:rsidRPr="004079C8" w:rsidRDefault="00B94DB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acionar o opção “</w:t>
      </w:r>
      <w:proofErr w:type="spellStart"/>
      <w:r w:rsidRPr="004079C8">
        <w:rPr>
          <w:b/>
          <w:color w:val="auto"/>
        </w:rPr>
        <w:t>enter</w:t>
      </w:r>
      <w:proofErr w:type="spellEnd"/>
      <w:r w:rsidRPr="004079C8">
        <w:rPr>
          <w:b/>
          <w:color w:val="auto"/>
        </w:rPr>
        <w:t>”</w:t>
      </w:r>
      <w:r w:rsidRPr="004079C8">
        <w:rPr>
          <w:color w:val="auto"/>
        </w:rPr>
        <w:t xml:space="preserve"> do teclado, o sistema deve automaticamente salvar na base de dados as informações incluídas para cada membro (membros= conselheiros, suplente e membros). O sistema deve salvar apenas se a validação do CPF ou nome informados estejam de acordo com a base de dados. Ou seja, a cada </w:t>
      </w:r>
      <w:r w:rsidR="00ED4739" w:rsidRPr="004079C8">
        <w:rPr>
          <w:color w:val="auto"/>
        </w:rPr>
        <w:t>“</w:t>
      </w:r>
      <w:proofErr w:type="spellStart"/>
      <w:r w:rsidRPr="004079C8">
        <w:rPr>
          <w:color w:val="auto"/>
        </w:rPr>
        <w:t>enter</w:t>
      </w:r>
      <w:proofErr w:type="spellEnd"/>
      <w:r w:rsidR="00ED4739" w:rsidRPr="004079C8">
        <w:rPr>
          <w:color w:val="auto"/>
        </w:rPr>
        <w:t>”</w:t>
      </w:r>
      <w:r w:rsidRPr="004079C8">
        <w:rPr>
          <w:color w:val="auto"/>
        </w:rPr>
        <w:t>, a cada inclusão de um membro, o sistema deve salvar automaticamente os dados incluídos</w:t>
      </w:r>
      <w:r w:rsidR="00A87D3B" w:rsidRPr="004079C8">
        <w:rPr>
          <w:color w:val="auto"/>
        </w:rPr>
        <w:t>;</w:t>
      </w:r>
    </w:p>
    <w:p w14:paraId="559FEDB4" w14:textId="77777777" w:rsidR="00B94DBD" w:rsidRPr="004079C8" w:rsidRDefault="00B94DBD" w:rsidP="00B94DBD">
      <w:pPr>
        <w:pStyle w:val="PargrafodaLista"/>
        <w:rPr>
          <w:color w:val="auto"/>
        </w:rPr>
      </w:pPr>
    </w:p>
    <w:p w14:paraId="040BD967" w14:textId="71A923A5" w:rsidR="00B94DBD" w:rsidRPr="004079C8" w:rsidRDefault="00B94DB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="00ED4739" w:rsidRPr="004079C8">
        <w:rPr>
          <w:color w:val="auto"/>
        </w:rPr>
        <w:t>“</w:t>
      </w:r>
      <w:proofErr w:type="spellStart"/>
      <w:r w:rsidRPr="004079C8">
        <w:rPr>
          <w:b/>
          <w:color w:val="auto"/>
        </w:rPr>
        <w:t>enter</w:t>
      </w:r>
      <w:proofErr w:type="spellEnd"/>
      <w:r w:rsidR="00ED4739" w:rsidRPr="004079C8">
        <w:rPr>
          <w:b/>
          <w:color w:val="auto"/>
        </w:rPr>
        <w:t>”</w:t>
      </w:r>
      <w:r w:rsidRPr="004079C8">
        <w:rPr>
          <w:color w:val="auto"/>
        </w:rPr>
        <w:t xml:space="preserve"> do teclado, o sistema deverá também realizar a validação e apresentar o resultado na coluna </w:t>
      </w:r>
      <w:r w:rsidRPr="004079C8">
        <w:rPr>
          <w:b/>
          <w:color w:val="auto"/>
        </w:rPr>
        <w:t xml:space="preserve">Status da </w:t>
      </w:r>
      <w:r w:rsidR="00ED4739" w:rsidRPr="004079C8">
        <w:rPr>
          <w:b/>
          <w:color w:val="auto"/>
        </w:rPr>
        <w:t>V</w:t>
      </w:r>
      <w:r w:rsidRPr="004079C8">
        <w:rPr>
          <w:b/>
          <w:color w:val="auto"/>
        </w:rPr>
        <w:t>alidação</w:t>
      </w:r>
      <w:r w:rsidRPr="004079C8">
        <w:rPr>
          <w:color w:val="auto"/>
        </w:rPr>
        <w:t>, conforme regra citada</w:t>
      </w:r>
      <w:r w:rsidR="0068490C" w:rsidRPr="004079C8">
        <w:rPr>
          <w:color w:val="auto"/>
        </w:rPr>
        <w:t xml:space="preserve"> sobre os status da validação</w:t>
      </w:r>
      <w:r w:rsidR="00A87D3B" w:rsidRPr="004079C8">
        <w:rPr>
          <w:color w:val="auto"/>
        </w:rPr>
        <w:t>;</w:t>
      </w:r>
    </w:p>
    <w:p w14:paraId="7E9F325E" w14:textId="77777777" w:rsidR="0068490C" w:rsidRPr="004079C8" w:rsidRDefault="0068490C" w:rsidP="0068490C">
      <w:pPr>
        <w:pStyle w:val="PargrafodaLista"/>
        <w:rPr>
          <w:color w:val="auto"/>
        </w:rPr>
      </w:pPr>
    </w:p>
    <w:p w14:paraId="2DB7C8CD" w14:textId="40C97F50" w:rsidR="0068490C" w:rsidRPr="004079C8" w:rsidRDefault="0068490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Quando o ator incluir um membro na chapa, o sistema deve validar se o CPF do membro indicado já </w:t>
      </w:r>
      <w:r w:rsidRPr="004079C8">
        <w:rPr>
          <w:b/>
          <w:color w:val="auto"/>
        </w:rPr>
        <w:t>ACEITOU</w:t>
      </w:r>
      <w:r w:rsidRPr="004079C8">
        <w:rPr>
          <w:color w:val="auto"/>
        </w:rPr>
        <w:t xml:space="preserve"> algum convite para ser integrante de outra Chapa</w:t>
      </w:r>
      <w:r w:rsidR="00B47D9B" w:rsidRPr="004079C8">
        <w:rPr>
          <w:color w:val="auto"/>
        </w:rPr>
        <w:t xml:space="preserve"> (HST02</w:t>
      </w:r>
      <w:r w:rsidR="00A7015B" w:rsidRPr="004079C8">
        <w:rPr>
          <w:color w:val="auto"/>
        </w:rPr>
        <w:t>4</w:t>
      </w:r>
      <w:r w:rsidR="00B47D9B" w:rsidRPr="004079C8">
        <w:rPr>
          <w:color w:val="auto"/>
        </w:rPr>
        <w:t>). Caso já tenha aceitado</w:t>
      </w:r>
      <w:r w:rsidR="00192FDC" w:rsidRPr="004079C8">
        <w:rPr>
          <w:color w:val="auto"/>
        </w:rPr>
        <w:t>,</w:t>
      </w:r>
      <w:r w:rsidR="00B47D9B" w:rsidRPr="004079C8">
        <w:rPr>
          <w:color w:val="auto"/>
        </w:rPr>
        <w:t xml:space="preserve"> o sistema </w:t>
      </w:r>
      <w:r w:rsidR="00192FDC" w:rsidRPr="004079C8">
        <w:rPr>
          <w:b/>
          <w:color w:val="auto"/>
        </w:rPr>
        <w:t>NÃO</w:t>
      </w:r>
      <w:r w:rsidR="00192FDC" w:rsidRPr="004079C8">
        <w:rPr>
          <w:color w:val="auto"/>
        </w:rPr>
        <w:t xml:space="preserve"> deve permitir a inclusão deste CPF, e </w:t>
      </w:r>
      <w:r w:rsidR="00B47D9B" w:rsidRPr="004079C8">
        <w:rPr>
          <w:color w:val="auto"/>
        </w:rPr>
        <w:t xml:space="preserve">deve exibir mensagem impeditiva </w:t>
      </w:r>
      <w:r w:rsidR="00B47D9B" w:rsidRPr="004079C8">
        <w:rPr>
          <w:color w:val="31849B" w:themeColor="accent5" w:themeShade="BF"/>
        </w:rPr>
        <w:t>[</w:t>
      </w:r>
      <w:r w:rsidR="00B47D9B" w:rsidRPr="004079C8">
        <w:rPr>
          <w:color w:val="31849B" w:themeColor="accent5" w:themeShade="BF"/>
        </w:rPr>
        <w:fldChar w:fldCharType="begin"/>
      </w:r>
      <w:r w:rsidR="00B47D9B" w:rsidRPr="004079C8">
        <w:rPr>
          <w:color w:val="31849B" w:themeColor="accent5" w:themeShade="BF"/>
        </w:rPr>
        <w:instrText xml:space="preserve"> REF _Ref13816296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B47D9B" w:rsidRPr="004079C8">
        <w:rPr>
          <w:color w:val="31849B" w:themeColor="accent5" w:themeShade="BF"/>
        </w:rPr>
      </w:r>
      <w:r w:rsidR="00B47D9B" w:rsidRPr="004079C8">
        <w:rPr>
          <w:color w:val="31849B" w:themeColor="accent5" w:themeShade="BF"/>
        </w:rPr>
        <w:fldChar w:fldCharType="separate"/>
      </w:r>
      <w:r w:rsidR="00B47D9B" w:rsidRPr="004079C8">
        <w:rPr>
          <w:color w:val="31849B" w:themeColor="accent5" w:themeShade="BF"/>
        </w:rPr>
        <w:t>ME013</w:t>
      </w:r>
      <w:r w:rsidR="00B47D9B" w:rsidRPr="004079C8">
        <w:rPr>
          <w:color w:val="31849B" w:themeColor="accent5" w:themeShade="BF"/>
        </w:rPr>
        <w:fldChar w:fldCharType="end"/>
      </w:r>
      <w:r w:rsidR="00B47D9B" w:rsidRPr="004079C8">
        <w:rPr>
          <w:color w:val="31849B" w:themeColor="accent5" w:themeShade="BF"/>
        </w:rPr>
        <w:t>];</w:t>
      </w:r>
    </w:p>
    <w:p w14:paraId="55762651" w14:textId="77777777" w:rsidR="00192FDC" w:rsidRPr="004079C8" w:rsidRDefault="00192FDC" w:rsidP="00192FDC">
      <w:pPr>
        <w:pStyle w:val="PargrafodaLista"/>
        <w:rPr>
          <w:color w:val="auto"/>
        </w:rPr>
      </w:pPr>
    </w:p>
    <w:p w14:paraId="482BDAD0" w14:textId="52F44A2A" w:rsidR="00192FDC" w:rsidRPr="004079C8" w:rsidRDefault="00192FD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membro indicado não tenha </w:t>
      </w:r>
      <w:r w:rsidRPr="004079C8">
        <w:rPr>
          <w:b/>
          <w:color w:val="auto"/>
        </w:rPr>
        <w:t>ACEITADO</w:t>
      </w:r>
      <w:r w:rsidRPr="004079C8">
        <w:rPr>
          <w:color w:val="auto"/>
        </w:rPr>
        <w:t xml:space="preserve"> nenhum convite na (HST02</w:t>
      </w:r>
      <w:r w:rsidR="00A7015B" w:rsidRPr="004079C8">
        <w:rPr>
          <w:color w:val="auto"/>
        </w:rPr>
        <w:t>4</w:t>
      </w:r>
      <w:r w:rsidRPr="004079C8">
        <w:rPr>
          <w:color w:val="auto"/>
        </w:rPr>
        <w:t>), o sistema deve permitir a inclusão do CPF, na chapa em questão. Na estória (HST02</w:t>
      </w:r>
      <w:r w:rsidR="00A7015B" w:rsidRPr="004079C8">
        <w:rPr>
          <w:color w:val="auto"/>
        </w:rPr>
        <w:t>4</w:t>
      </w:r>
      <w:r w:rsidRPr="004079C8">
        <w:rPr>
          <w:color w:val="auto"/>
        </w:rPr>
        <w:t>) o ator deverá escolher em qual chapa ele quer integrar para ser um membro;</w:t>
      </w:r>
    </w:p>
    <w:p w14:paraId="6A7F686C" w14:textId="77777777" w:rsidR="00756F1C" w:rsidRPr="004079C8" w:rsidRDefault="00756F1C" w:rsidP="00756F1C">
      <w:pPr>
        <w:pStyle w:val="PargrafodaLista"/>
        <w:rPr>
          <w:color w:val="auto"/>
        </w:rPr>
      </w:pPr>
    </w:p>
    <w:p w14:paraId="366B03BD" w14:textId="0D25FB07" w:rsidR="00FA40DE" w:rsidRPr="004079C8" w:rsidRDefault="00FA40D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</w:t>
      </w:r>
      <w:r w:rsidRPr="004079C8">
        <w:rPr>
          <w:b/>
          <w:color w:val="auto"/>
        </w:rPr>
        <w:t>Representante IES</w:t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o sistema deve exibir apenas um (1) registro com o </w:t>
      </w:r>
      <w:r w:rsidRPr="004079C8">
        <w:rPr>
          <w:b/>
          <w:color w:val="auto"/>
        </w:rPr>
        <w:t>Titular IES</w:t>
      </w:r>
      <w:r w:rsidRPr="004079C8">
        <w:rPr>
          <w:color w:val="auto"/>
        </w:rPr>
        <w:t xml:space="preserve"> e seu </w:t>
      </w:r>
      <w:r w:rsidRPr="004079C8">
        <w:rPr>
          <w:b/>
          <w:color w:val="auto"/>
        </w:rPr>
        <w:t>Suplente</w:t>
      </w:r>
      <w:r w:rsidRPr="004079C8">
        <w:rPr>
          <w:color w:val="auto"/>
        </w:rPr>
        <w:t xml:space="preserve">, com as colunas: </w:t>
      </w:r>
      <w:r w:rsidR="0096571F" w:rsidRPr="004079C8">
        <w:rPr>
          <w:color w:val="auto"/>
        </w:rPr>
        <w:t>CPF do Profissional, Tipo de Participação, Nome, Registro e E-mail;</w:t>
      </w:r>
    </w:p>
    <w:p w14:paraId="0C3E49AB" w14:textId="77777777" w:rsidR="00FA40DE" w:rsidRPr="004079C8" w:rsidRDefault="00FA40DE" w:rsidP="00FA40DE">
      <w:pPr>
        <w:pStyle w:val="PargrafodaLista"/>
        <w:rPr>
          <w:color w:val="auto"/>
        </w:rPr>
      </w:pPr>
    </w:p>
    <w:p w14:paraId="305B23BB" w14:textId="6FF42F2B" w:rsidR="00FA40DE" w:rsidRPr="004079C8" w:rsidRDefault="0096571F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incluir o CPF ou Nome, e for preenchido com sucesso os registros e suas colunas, o sistema deve alterar o componente de busca, por um que busque apenas o CPF; E deve exibir também as novas colunas </w:t>
      </w:r>
      <w:r w:rsidRPr="004079C8">
        <w:rPr>
          <w:b/>
          <w:color w:val="auto"/>
        </w:rPr>
        <w:t>Status Validação</w:t>
      </w:r>
      <w:r w:rsidRPr="004079C8">
        <w:rPr>
          <w:color w:val="auto"/>
        </w:rPr>
        <w:t xml:space="preserve"> e </w:t>
      </w:r>
      <w:r w:rsidRPr="004079C8">
        <w:rPr>
          <w:b/>
          <w:color w:val="auto"/>
        </w:rPr>
        <w:t>Responsável</w:t>
      </w:r>
      <w:r w:rsidRPr="004079C8">
        <w:rPr>
          <w:color w:val="auto"/>
        </w:rPr>
        <w:t xml:space="preserve">; </w:t>
      </w:r>
    </w:p>
    <w:p w14:paraId="09648E91" w14:textId="77777777" w:rsidR="00F56D8C" w:rsidRPr="004079C8" w:rsidRDefault="00F56D8C" w:rsidP="00F56D8C">
      <w:pPr>
        <w:pStyle w:val="PargrafodaLista"/>
        <w:rPr>
          <w:color w:val="auto"/>
        </w:rPr>
      </w:pPr>
    </w:p>
    <w:p w14:paraId="75884FA6" w14:textId="7C6222DF" w:rsidR="00F56D8C" w:rsidRPr="004079C8" w:rsidRDefault="00F56D8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os </w:t>
      </w:r>
      <w:r w:rsidRPr="004079C8">
        <w:rPr>
          <w:b/>
          <w:color w:val="auto"/>
        </w:rPr>
        <w:t>Conselheiros Estaduais</w:t>
      </w:r>
      <w:r w:rsidRPr="004079C8">
        <w:rPr>
          <w:color w:val="auto"/>
        </w:rPr>
        <w:t xml:space="preserve">, sistema deve exibir além da colunas cima citadas, deve exibir também a coluna </w:t>
      </w:r>
      <w:r w:rsidRPr="004079C8">
        <w:rPr>
          <w:b/>
          <w:color w:val="auto"/>
        </w:rPr>
        <w:t>Nº</w:t>
      </w:r>
      <w:r w:rsidRPr="004079C8">
        <w:rPr>
          <w:color w:val="auto"/>
        </w:rPr>
        <w:t>;</w:t>
      </w:r>
      <w:r w:rsidR="00212798" w:rsidRPr="004079C8">
        <w:rPr>
          <w:color w:val="auto"/>
        </w:rPr>
        <w:t xml:space="preserve"> </w:t>
      </w:r>
    </w:p>
    <w:p w14:paraId="3D26B423" w14:textId="758E1E12" w:rsidR="008E269E" w:rsidRPr="004079C8" w:rsidRDefault="008E269E" w:rsidP="008E269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>UF</w:t>
      </w:r>
    </w:p>
    <w:p w14:paraId="41F39CB6" w14:textId="77777777" w:rsidR="00212798" w:rsidRPr="004079C8" w:rsidRDefault="00212798" w:rsidP="008755F7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A94716E" w14:textId="0A0D8FC5" w:rsidR="008755F7" w:rsidRPr="004079C8" w:rsidRDefault="00212798" w:rsidP="00886D62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4551236D" wp14:editId="2C4691FF">
            <wp:extent cx="4525801" cy="5903849"/>
            <wp:effectExtent l="0" t="0" r="8255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1045" cy="59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E69F" w14:textId="77777777" w:rsidR="00212798" w:rsidRPr="004079C8" w:rsidRDefault="00212798" w:rsidP="008755F7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2032BDD" w14:textId="68249871" w:rsidR="008755F7" w:rsidRPr="004079C8" w:rsidRDefault="008E269E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>IES</w:t>
      </w:r>
    </w:p>
    <w:p w14:paraId="5EF90349" w14:textId="23E7D065" w:rsidR="008E269E" w:rsidRPr="004079C8" w:rsidRDefault="008E269E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0F32668C" wp14:editId="3EBDA0A4">
            <wp:extent cx="4207492" cy="2895289"/>
            <wp:effectExtent l="0" t="0" r="3175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ublicar_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176" cy="29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94E1" w14:textId="77777777" w:rsidR="00FC32C1" w:rsidRPr="004079C8" w:rsidRDefault="00FC32C1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D36F834" w14:textId="13B249AA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Preenchimento das colunas:</w:t>
      </w:r>
    </w:p>
    <w:p w14:paraId="39C0C99D" w14:textId="1EC49A32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CPF do Profissional</w:t>
      </w:r>
      <w:r w:rsidRPr="004079C8">
        <w:rPr>
          <w:color w:val="auto"/>
        </w:rPr>
        <w:t>: o sistema deve buscar na base de dados e exibir o CPF do conselheiro;</w:t>
      </w:r>
    </w:p>
    <w:p w14:paraId="4E0D297A" w14:textId="77777777" w:rsidR="00346AF0" w:rsidRPr="004079C8" w:rsidRDefault="00346AF0" w:rsidP="00346AF0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42B46CF4" w14:textId="58179668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Tipo de Participação</w:t>
      </w:r>
      <w:r w:rsidRPr="004079C8">
        <w:rPr>
          <w:color w:val="auto"/>
        </w:rPr>
        <w:t xml:space="preserve">: o sistema deve exibir a </w:t>
      </w:r>
      <w:r w:rsidR="00212798" w:rsidRPr="004079C8">
        <w:rPr>
          <w:color w:val="auto"/>
        </w:rPr>
        <w:t>informação:</w:t>
      </w:r>
    </w:p>
    <w:p w14:paraId="1984FC34" w14:textId="24AA8360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registro do Conselheiro Federal, o sistema deve exibir na coluna Tipo de Participação as informações: </w:t>
      </w:r>
      <w:r w:rsidR="00964A01" w:rsidRPr="004079C8">
        <w:rPr>
          <w:b/>
          <w:color w:val="auto"/>
        </w:rPr>
        <w:t>Titular</w:t>
      </w:r>
      <w:r w:rsidRPr="004079C8">
        <w:rPr>
          <w:color w:val="auto"/>
        </w:rPr>
        <w:t xml:space="preserve"> e abaixo dele o seu </w:t>
      </w:r>
      <w:r w:rsidRPr="004079C8">
        <w:rPr>
          <w:b/>
          <w:color w:val="auto"/>
        </w:rPr>
        <w:t>Suplente;</w:t>
      </w:r>
    </w:p>
    <w:p w14:paraId="3878CE73" w14:textId="77777777" w:rsidR="00555DC1" w:rsidRPr="004079C8" w:rsidRDefault="00555DC1" w:rsidP="00555DC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791A9F38" w14:textId="0AA44511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registro do Conselheiro Estadual, o sistema deve exibir na coluna Tipo de Participação as informações: </w:t>
      </w:r>
      <w:r w:rsidR="008C0C0B" w:rsidRPr="004079C8">
        <w:rPr>
          <w:b/>
          <w:color w:val="auto"/>
        </w:rPr>
        <w:t>Titular</w:t>
      </w:r>
      <w:r w:rsidRPr="004079C8">
        <w:rPr>
          <w:color w:val="auto"/>
        </w:rPr>
        <w:t xml:space="preserve"> e abaixo dele o seu </w:t>
      </w:r>
      <w:r w:rsidRPr="004079C8">
        <w:rPr>
          <w:b/>
          <w:color w:val="auto"/>
        </w:rPr>
        <w:t>Suplente</w:t>
      </w:r>
      <w:r w:rsidRPr="004079C8">
        <w:rPr>
          <w:color w:val="auto"/>
        </w:rPr>
        <w:t xml:space="preserve">; </w:t>
      </w:r>
    </w:p>
    <w:p w14:paraId="2AA991D7" w14:textId="77777777" w:rsidR="00346AF0" w:rsidRPr="004079C8" w:rsidRDefault="00346AF0" w:rsidP="00346AF0">
      <w:pPr>
        <w:pStyle w:val="PargrafodaLista"/>
        <w:rPr>
          <w:color w:val="auto"/>
        </w:rPr>
      </w:pPr>
    </w:p>
    <w:p w14:paraId="7DF65665" w14:textId="11BD59D2" w:rsidR="00555DC1" w:rsidRPr="004079C8" w:rsidRDefault="00346AF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Nome</w:t>
      </w:r>
      <w:r w:rsidRPr="004079C8">
        <w:rPr>
          <w:color w:val="auto"/>
        </w:rPr>
        <w:t>: o sistema deve buscar na base de dados e exibir o Nome do conselheiro;</w:t>
      </w:r>
    </w:p>
    <w:p w14:paraId="19D462F4" w14:textId="77777777" w:rsidR="00346AF0" w:rsidRPr="004079C8" w:rsidRDefault="00346AF0" w:rsidP="00346AF0">
      <w:pPr>
        <w:pStyle w:val="PargrafodaLista"/>
        <w:rPr>
          <w:color w:val="auto"/>
        </w:rPr>
      </w:pPr>
    </w:p>
    <w:p w14:paraId="36F616C5" w14:textId="262FB13C" w:rsidR="00346AF0" w:rsidRPr="004079C8" w:rsidRDefault="00346AF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Registro</w:t>
      </w:r>
      <w:r w:rsidRPr="004079C8">
        <w:rPr>
          <w:color w:val="auto"/>
        </w:rPr>
        <w:t>: o sistema deve buscar na base de dados e exibir o registro do CAU do conselheiro em questão;</w:t>
      </w:r>
    </w:p>
    <w:p w14:paraId="0EAF1714" w14:textId="77777777" w:rsidR="00346AF0" w:rsidRPr="004079C8" w:rsidRDefault="00346AF0" w:rsidP="00346AF0">
      <w:pPr>
        <w:pStyle w:val="PargrafodaLista"/>
        <w:rPr>
          <w:color w:val="auto"/>
        </w:rPr>
      </w:pPr>
    </w:p>
    <w:p w14:paraId="67439172" w14:textId="57952700" w:rsidR="00346AF0" w:rsidRPr="004079C8" w:rsidRDefault="00346AF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E-mail</w:t>
      </w:r>
      <w:r w:rsidRPr="004079C8">
        <w:rPr>
          <w:color w:val="auto"/>
        </w:rPr>
        <w:t>: o sistema deve buscar na base de dados e exibir o E-mail do conselheiro em questão;</w:t>
      </w:r>
    </w:p>
    <w:p w14:paraId="1CDF418C" w14:textId="77777777" w:rsidR="002E6707" w:rsidRPr="004079C8" w:rsidRDefault="002E6707" w:rsidP="002E6707">
      <w:pPr>
        <w:pStyle w:val="PargrafodaLista"/>
        <w:rPr>
          <w:color w:val="auto"/>
        </w:rPr>
      </w:pPr>
    </w:p>
    <w:p w14:paraId="388336EF" w14:textId="35B717FE" w:rsidR="002E6707" w:rsidRPr="004079C8" w:rsidRDefault="002E670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Status da Validação</w:t>
      </w:r>
      <w:r w:rsidRPr="004079C8">
        <w:rPr>
          <w:color w:val="auto"/>
        </w:rPr>
        <w:t xml:space="preserve">: </w:t>
      </w:r>
      <w:r w:rsidR="001927B2" w:rsidRPr="004079C8">
        <w:rPr>
          <w:color w:val="auto"/>
        </w:rPr>
        <w:t>o sistema deve validar na base de dados, as seguinte informações:</w:t>
      </w:r>
    </w:p>
    <w:p w14:paraId="0F08A47F" w14:textId="77777777" w:rsidR="009A3099" w:rsidRPr="004079C8" w:rsidRDefault="009A3099" w:rsidP="009A3099">
      <w:pPr>
        <w:spacing w:after="0"/>
        <w:ind w:left="2160"/>
        <w:rPr>
          <w:rFonts w:cs="Arial"/>
          <w:sz w:val="20"/>
        </w:rPr>
      </w:pPr>
    </w:p>
    <w:p w14:paraId="599B4592" w14:textId="77777777" w:rsidR="009A3099" w:rsidRPr="004079C8" w:rsidRDefault="009A3099" w:rsidP="005D08CF">
      <w:pPr>
        <w:numPr>
          <w:ilvl w:val="3"/>
          <w:numId w:val="15"/>
        </w:numPr>
        <w:spacing w:after="0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do </w:t>
      </w:r>
      <w:r w:rsidRPr="004079C8">
        <w:rPr>
          <w:rFonts w:cs="Arial"/>
          <w:b/>
          <w:sz w:val="20"/>
        </w:rPr>
        <w:t>CAU/UF-BR</w:t>
      </w:r>
      <w:r w:rsidRPr="004079C8">
        <w:rPr>
          <w:rFonts w:cs="Arial"/>
          <w:sz w:val="20"/>
        </w:rPr>
        <w:t xml:space="preserve"> {</w:t>
      </w:r>
      <w:r w:rsidRPr="004079C8">
        <w:rPr>
          <w:rFonts w:cs="Arial"/>
          <w:b/>
          <w:sz w:val="20"/>
        </w:rPr>
        <w:t>art. 18</w:t>
      </w:r>
      <w:r w:rsidRPr="004079C8">
        <w:rPr>
          <w:rFonts w:cs="Arial"/>
          <w:sz w:val="20"/>
        </w:rPr>
        <w:t>}</w:t>
      </w:r>
    </w:p>
    <w:p w14:paraId="34C8DD0A" w14:textId="65718E22" w:rsidR="009A3099" w:rsidRPr="004079C8" w:rsidRDefault="009A3099" w:rsidP="005D08CF">
      <w:pPr>
        <w:numPr>
          <w:ilvl w:val="4"/>
          <w:numId w:val="26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Possuir registro definitivo, ativo</w:t>
      </w:r>
    </w:p>
    <w:p w14:paraId="2894F4F1" w14:textId="77777777" w:rsidR="00462558" w:rsidRPr="004079C8" w:rsidRDefault="0046255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>O sistema deve Validar a situação do registro do profissional que está sendo incluído pelo ator.</w:t>
      </w:r>
    </w:p>
    <w:p w14:paraId="384FBC23" w14:textId="0E95F434" w:rsidR="00462558" w:rsidRPr="004079C8" w:rsidRDefault="0046255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Os CPF com a situação diferente de </w:t>
      </w:r>
      <w:r w:rsidRPr="004079C8">
        <w:rPr>
          <w:b/>
          <w:color w:val="auto"/>
        </w:rPr>
        <w:t>ATIVO</w:t>
      </w:r>
      <w:r w:rsidRPr="004079C8">
        <w:rPr>
          <w:color w:val="auto"/>
        </w:rPr>
        <w:t xml:space="preserve">, o sistema deve permitir a inclusão, porém será uma </w:t>
      </w:r>
      <w:r w:rsidRPr="004079C8">
        <w:rPr>
          <w:color w:val="auto"/>
        </w:rPr>
        <w:lastRenderedPageBreak/>
        <w:t xml:space="preserve">pendencias a qual o sistema deve alertar com o símbolo  </w:t>
      </w:r>
      <w:r w:rsidRPr="004079C8">
        <w:rPr>
          <w:noProof/>
        </w:rPr>
        <w:drawing>
          <wp:inline distT="0" distB="0" distL="0" distR="0" wp14:anchorId="1401C848" wp14:editId="236D2FD3">
            <wp:extent cx="148442" cy="148442"/>
            <wp:effectExtent l="0" t="0" r="444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.</w:t>
      </w:r>
      <w:r w:rsidRPr="004079C8">
        <w:rPr>
          <w:color w:val="31849B" w:themeColor="accent5" w:themeShade="BF"/>
        </w:rPr>
        <w:t xml:space="preserve"> </w:t>
      </w:r>
    </w:p>
    <w:p w14:paraId="364D8AB3" w14:textId="77777777" w:rsidR="00462558" w:rsidRPr="004079C8" w:rsidRDefault="00462558" w:rsidP="00462558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583F6A12" w14:textId="308C2E57" w:rsidR="00462558" w:rsidRPr="00BE2284" w:rsidRDefault="0046255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000000" w:themeColor="text1"/>
        </w:rPr>
        <w:t xml:space="preserve">O sistema deve validar se a Data Fim do registro do profissional está vigente, caso a Data Fim esteja menor que a data atual, o sistema deve </w:t>
      </w:r>
      <w:r w:rsidR="00173039" w:rsidRPr="004079C8">
        <w:rPr>
          <w:color w:val="000000" w:themeColor="text1"/>
        </w:rPr>
        <w:t xml:space="preserve">alertar com o símbolo </w:t>
      </w:r>
      <w:r w:rsidR="00173039" w:rsidRPr="004079C8">
        <w:rPr>
          <w:noProof/>
        </w:rPr>
        <w:drawing>
          <wp:inline distT="0" distB="0" distL="0" distR="0" wp14:anchorId="6070C3D8" wp14:editId="6116148D">
            <wp:extent cx="148442" cy="148442"/>
            <wp:effectExtent l="0" t="0" r="444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039" w:rsidRPr="004079C8">
        <w:rPr>
          <w:color w:val="000000" w:themeColor="text1"/>
        </w:rPr>
        <w:t xml:space="preserve">. </w:t>
      </w:r>
    </w:p>
    <w:p w14:paraId="60734FBB" w14:textId="77777777" w:rsidR="00BE2284" w:rsidRPr="00BE2284" w:rsidRDefault="00BE2284" w:rsidP="00BE2284">
      <w:pPr>
        <w:pStyle w:val="PargrafodaLista"/>
        <w:rPr>
          <w:color w:val="auto"/>
        </w:rPr>
      </w:pPr>
    </w:p>
    <w:p w14:paraId="50F2A269" w14:textId="77777777" w:rsidR="0012760A" w:rsidRPr="0012760A" w:rsidRDefault="0012760A" w:rsidP="0012760A">
      <w:pPr>
        <w:pStyle w:val="PargrafodaLista"/>
        <w:rPr>
          <w:color w:val="auto"/>
        </w:rPr>
      </w:pPr>
    </w:p>
    <w:p w14:paraId="35FD4952" w14:textId="0B1BF3D2" w:rsidR="0012760A" w:rsidRPr="0079700A" w:rsidRDefault="0012760A" w:rsidP="00BE2284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000000" w:themeColor="text1"/>
        </w:rPr>
        <w:t xml:space="preserve">O sistema deve validar se o registro do CPF informado é Definitivo ou Provisório. Caso seja Provisório, </w:t>
      </w:r>
      <w:r>
        <w:rPr>
          <w:color w:val="000000" w:themeColor="text1"/>
        </w:rPr>
        <w:t>o</w:t>
      </w:r>
      <w:r w:rsidRPr="004079C8">
        <w:rPr>
          <w:color w:val="000000" w:themeColor="text1"/>
        </w:rPr>
        <w:t xml:space="preserve"> sistema deve alertar com o símbolo </w:t>
      </w:r>
      <w:r w:rsidRPr="004079C8">
        <w:rPr>
          <w:noProof/>
        </w:rPr>
        <w:drawing>
          <wp:inline distT="0" distB="0" distL="0" distR="0" wp14:anchorId="4A6576F6" wp14:editId="319193A2">
            <wp:extent cx="148442" cy="148442"/>
            <wp:effectExtent l="0" t="0" r="4445" b="44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.</w:t>
      </w:r>
    </w:p>
    <w:p w14:paraId="3F9A50E3" w14:textId="77777777" w:rsidR="0079700A" w:rsidRPr="0079700A" w:rsidRDefault="0079700A" w:rsidP="0079700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7E8C1E4C" w14:textId="77777777" w:rsidR="00BE2284" w:rsidRPr="004079C8" w:rsidRDefault="00BE2284" w:rsidP="00BE2284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29FD9B1C" w14:textId="77777777" w:rsidR="00D73E2C" w:rsidRPr="004079C8" w:rsidRDefault="00D73E2C" w:rsidP="00D73E2C">
      <w:pPr>
        <w:pStyle w:val="PargrafodaLista"/>
        <w:rPr>
          <w:color w:val="auto"/>
        </w:rPr>
      </w:pPr>
    </w:p>
    <w:p w14:paraId="50668E8F" w14:textId="1CCDA29B" w:rsidR="00D73E2C" w:rsidRPr="004079C8" w:rsidRDefault="00D73E2C" w:rsidP="005D08CF">
      <w:pPr>
        <w:numPr>
          <w:ilvl w:val="4"/>
          <w:numId w:val="26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(...) E estar adimplente com as anuidades do CAU até o término do prazo de pedido de registro de candidatura;</w:t>
      </w:r>
    </w:p>
    <w:p w14:paraId="15910403" w14:textId="34FC5539" w:rsidR="003C5530" w:rsidRPr="004079C8" w:rsidRDefault="003C5530" w:rsidP="005D08CF">
      <w:pPr>
        <w:pStyle w:val="PargrafodaLista"/>
        <w:numPr>
          <w:ilvl w:val="0"/>
          <w:numId w:val="33"/>
        </w:numPr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ator NÃO esteja adimplente com as anuidades do CAU, o sistema deve alertar com o símbolo </w:t>
      </w:r>
      <w:r w:rsidRPr="004079C8">
        <w:rPr>
          <w:noProof/>
        </w:rPr>
        <w:drawing>
          <wp:inline distT="0" distB="0" distL="0" distR="0" wp14:anchorId="6BEE62C8" wp14:editId="335091F6">
            <wp:extent cx="148442" cy="148442"/>
            <wp:effectExtent l="0" t="0" r="444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.</w:t>
      </w:r>
    </w:p>
    <w:p w14:paraId="1CED768D" w14:textId="77777777" w:rsidR="00D73E2C" w:rsidRPr="004079C8" w:rsidRDefault="00D73E2C" w:rsidP="00D73E2C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18D48ACC" w14:textId="10F98B4D" w:rsidR="009A3099" w:rsidRPr="004079C8" w:rsidRDefault="009A3099" w:rsidP="005D08CF">
      <w:pPr>
        <w:numPr>
          <w:ilvl w:val="4"/>
          <w:numId w:val="26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Pertencer ao colégio eleitoral da Unidade da Federação da qual esteja se candidatando</w:t>
      </w:r>
      <w:r w:rsidR="00CB2D9C" w:rsidRPr="004079C8">
        <w:rPr>
          <w:rFonts w:cs="Arial"/>
          <w:color w:val="000000" w:themeColor="text1"/>
          <w:sz w:val="20"/>
        </w:rPr>
        <w:t>;</w:t>
      </w:r>
      <w:r w:rsidRPr="004079C8">
        <w:rPr>
          <w:rFonts w:cs="Arial"/>
          <w:color w:val="000000" w:themeColor="text1"/>
          <w:sz w:val="20"/>
        </w:rPr>
        <w:t xml:space="preserve"> </w:t>
      </w:r>
    </w:p>
    <w:p w14:paraId="2134663B" w14:textId="7EA323AB" w:rsidR="0073592B" w:rsidRPr="004079C8" w:rsidRDefault="0073592B" w:rsidP="005D08CF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t xml:space="preserve">O sistema deve permitir APENAS o cadastramento de membros da mesma UF da chapa, ou seja, membros de outras </w:t>
      </w:r>
      <w:proofErr w:type="spellStart"/>
      <w:r w:rsidRPr="004079C8">
        <w:t>UFs</w:t>
      </w:r>
      <w:proofErr w:type="spellEnd"/>
      <w:r w:rsidRPr="004079C8">
        <w:t xml:space="preserve"> não poderão participar/integrar de uma chapa de UF diferente da qual está vinculado/cadastrado. Caso seja incluído CPF de um membro de UF diferente, o sistema deve exibir a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_Ref22650243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ME018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058B4540" w14:textId="77777777" w:rsidR="0073592B" w:rsidRPr="004079C8" w:rsidRDefault="0073592B" w:rsidP="008D6935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4717BD6E" w14:textId="77777777" w:rsidR="009A3099" w:rsidRPr="004079C8" w:rsidRDefault="009A3099" w:rsidP="005D08CF">
      <w:pPr>
        <w:numPr>
          <w:ilvl w:val="3"/>
          <w:numId w:val="15"/>
        </w:numPr>
        <w:spacing w:after="0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</w:t>
      </w:r>
      <w:r w:rsidRPr="004079C8">
        <w:rPr>
          <w:rFonts w:cs="Arial"/>
          <w:b/>
          <w:sz w:val="20"/>
        </w:rPr>
        <w:t>IES</w:t>
      </w:r>
      <w:r w:rsidRPr="004079C8">
        <w:rPr>
          <w:rFonts w:cs="Arial"/>
          <w:sz w:val="20"/>
        </w:rPr>
        <w:t xml:space="preserve"> {</w:t>
      </w:r>
      <w:r w:rsidRPr="004079C8">
        <w:rPr>
          <w:rFonts w:cs="Arial"/>
          <w:b/>
          <w:sz w:val="20"/>
        </w:rPr>
        <w:t>art. 19</w:t>
      </w:r>
      <w:r w:rsidRPr="004079C8">
        <w:rPr>
          <w:rFonts w:cs="Arial"/>
          <w:sz w:val="20"/>
        </w:rPr>
        <w:t>}</w:t>
      </w:r>
    </w:p>
    <w:p w14:paraId="74CAEFE3" w14:textId="7D048D98" w:rsidR="009A3099" w:rsidRPr="004079C8" w:rsidRDefault="009A3099" w:rsidP="005D08CF">
      <w:pPr>
        <w:pStyle w:val="PargrafodaLista"/>
        <w:numPr>
          <w:ilvl w:val="0"/>
          <w:numId w:val="28"/>
        </w:numPr>
        <w:rPr>
          <w:color w:val="000000" w:themeColor="text1"/>
        </w:rPr>
      </w:pPr>
      <w:r w:rsidRPr="004079C8">
        <w:rPr>
          <w:color w:val="000000" w:themeColor="text1"/>
        </w:rPr>
        <w:t>Possuir registro definitivo, ativo</w:t>
      </w:r>
      <w:r w:rsidR="00AD675C" w:rsidRPr="004079C8">
        <w:rPr>
          <w:color w:val="000000" w:themeColor="text1"/>
        </w:rPr>
        <w:t>.</w:t>
      </w:r>
      <w:r w:rsidRPr="004079C8">
        <w:rPr>
          <w:color w:val="000000" w:themeColor="text1"/>
        </w:rPr>
        <w:t xml:space="preserve"> e estar adimplente com as anuidades do CAU até o término do prazo de pedido de registro de candidatura. </w:t>
      </w:r>
    </w:p>
    <w:p w14:paraId="48A8F074" w14:textId="77777777" w:rsidR="00CA1D63" w:rsidRPr="004079C8" w:rsidRDefault="00CA1D63" w:rsidP="005D08CF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>O sistema deve Validar a situação do registro do profissional que está sendo incluído pelo ator.</w:t>
      </w:r>
    </w:p>
    <w:p w14:paraId="4F829EB5" w14:textId="77777777" w:rsidR="00CA1D63" w:rsidRPr="004079C8" w:rsidRDefault="00CA1D63" w:rsidP="00CA1D63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141D696F" w14:textId="77777777" w:rsidR="00CA1D63" w:rsidRPr="004079C8" w:rsidRDefault="00CA1D63" w:rsidP="005D08CF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Os CPF com a situação diferente de </w:t>
      </w:r>
      <w:r w:rsidRPr="004079C8">
        <w:rPr>
          <w:b/>
          <w:color w:val="auto"/>
        </w:rPr>
        <w:t>ATIVO</w:t>
      </w:r>
      <w:r w:rsidRPr="004079C8">
        <w:rPr>
          <w:color w:val="auto"/>
        </w:rPr>
        <w:t xml:space="preserve">, o sistema deve permitir a inclusão, porém será uma pendencias a qual o sistema deve alertar com o símbolo  </w:t>
      </w:r>
      <w:r w:rsidRPr="004079C8">
        <w:rPr>
          <w:noProof/>
        </w:rPr>
        <w:drawing>
          <wp:inline distT="0" distB="0" distL="0" distR="0" wp14:anchorId="0ADAC89D" wp14:editId="064ED913">
            <wp:extent cx="148442" cy="148442"/>
            <wp:effectExtent l="0" t="0" r="4445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.</w:t>
      </w:r>
      <w:r w:rsidRPr="004079C8">
        <w:rPr>
          <w:color w:val="31849B" w:themeColor="accent5" w:themeShade="BF"/>
        </w:rPr>
        <w:t xml:space="preserve"> </w:t>
      </w:r>
    </w:p>
    <w:p w14:paraId="47629241" w14:textId="77777777" w:rsidR="00CA1D63" w:rsidRPr="004079C8" w:rsidRDefault="00CA1D63" w:rsidP="00CA1D63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2B9193AB" w14:textId="77777777" w:rsidR="00CA1D63" w:rsidRPr="004079C8" w:rsidRDefault="00CA1D63" w:rsidP="005D08CF">
      <w:pPr>
        <w:pStyle w:val="PargrafodaLista"/>
        <w:widowControl/>
        <w:numPr>
          <w:ilvl w:val="0"/>
          <w:numId w:val="29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000000" w:themeColor="text1"/>
        </w:rPr>
        <w:t xml:space="preserve">O sistema deve validar se a Data Fim do registro do profissional está vigente, caso a Data Fim esteja menor que a data atual, o sistema deve alertar com o símbolo </w:t>
      </w:r>
      <w:r w:rsidRPr="004079C8">
        <w:rPr>
          <w:noProof/>
        </w:rPr>
        <w:drawing>
          <wp:inline distT="0" distB="0" distL="0" distR="0" wp14:anchorId="19EA5D8F" wp14:editId="4F13FE81">
            <wp:extent cx="148442" cy="148442"/>
            <wp:effectExtent l="0" t="0" r="4445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 xml:space="preserve">. </w:t>
      </w:r>
    </w:p>
    <w:p w14:paraId="58AA2302" w14:textId="77777777" w:rsidR="00AD675C" w:rsidRPr="004079C8" w:rsidRDefault="00AD675C" w:rsidP="00AD675C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000000" w:themeColor="text1"/>
        </w:rPr>
      </w:pPr>
    </w:p>
    <w:p w14:paraId="38365E25" w14:textId="77777777" w:rsidR="00AD675C" w:rsidRPr="004079C8" w:rsidRDefault="00AD675C" w:rsidP="005D08CF">
      <w:pPr>
        <w:numPr>
          <w:ilvl w:val="0"/>
          <w:numId w:val="28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(...) E estar adimplente com as anuidades do CAU até o término do prazo de pedido de registro de candidatura;</w:t>
      </w:r>
    </w:p>
    <w:p w14:paraId="18C67029" w14:textId="77777777" w:rsidR="00AD675C" w:rsidRPr="004079C8" w:rsidRDefault="00AD675C" w:rsidP="005D08CF">
      <w:pPr>
        <w:pStyle w:val="PargrafodaLista"/>
        <w:numPr>
          <w:ilvl w:val="0"/>
          <w:numId w:val="33"/>
        </w:numPr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ator NÃO esteja adimplente com as anuidades do CAU, o sistema deve alertar com o símbolo </w:t>
      </w:r>
      <w:r w:rsidRPr="004079C8">
        <w:rPr>
          <w:noProof/>
        </w:rPr>
        <w:drawing>
          <wp:inline distT="0" distB="0" distL="0" distR="0" wp14:anchorId="0FC989A6" wp14:editId="41B253FC">
            <wp:extent cx="148442" cy="148442"/>
            <wp:effectExtent l="0" t="0" r="4445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.</w:t>
      </w:r>
    </w:p>
    <w:p w14:paraId="120DD879" w14:textId="77777777" w:rsidR="00AD675C" w:rsidRPr="004079C8" w:rsidRDefault="00AD675C" w:rsidP="00AD675C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4EE1D4AE" w14:textId="77777777" w:rsidR="00CA1D63" w:rsidRPr="004079C8" w:rsidRDefault="00CA1D63" w:rsidP="00CA1D63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43DBE520" w14:textId="77777777" w:rsidR="009A3099" w:rsidRPr="004079C8" w:rsidRDefault="009A3099" w:rsidP="005D08CF">
      <w:pPr>
        <w:numPr>
          <w:ilvl w:val="3"/>
          <w:numId w:val="15"/>
        </w:numPr>
        <w:spacing w:after="0"/>
        <w:rPr>
          <w:rFonts w:cs="Arial"/>
          <w:sz w:val="20"/>
        </w:rPr>
      </w:pPr>
      <w:r w:rsidRPr="004079C8">
        <w:rPr>
          <w:rFonts w:cs="Arial"/>
          <w:sz w:val="20"/>
        </w:rPr>
        <w:t>Por membro candidato à Conselheiro UF-BR e IES:  nenhum dos candidatos integrantes da chapa poderá incorrer em nenhum dos itens abaixo {</w:t>
      </w:r>
      <w:r w:rsidRPr="004079C8">
        <w:rPr>
          <w:rFonts w:cs="Arial"/>
          <w:b/>
          <w:sz w:val="20"/>
        </w:rPr>
        <w:t>art. 17; 20</w:t>
      </w:r>
      <w:r w:rsidRPr="004079C8">
        <w:rPr>
          <w:rFonts w:cs="Arial"/>
          <w:sz w:val="20"/>
        </w:rPr>
        <w:t>}</w:t>
      </w:r>
    </w:p>
    <w:p w14:paraId="65F1CE85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Integrar no mesmo pleito mais de uma chapa.</w:t>
      </w:r>
    </w:p>
    <w:p w14:paraId="2732A768" w14:textId="051C02A7" w:rsidR="00D83BD6" w:rsidRPr="004079C8" w:rsidRDefault="00D83BD6" w:rsidP="005D08CF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se o CPF incluído pelo ator, </w:t>
      </w:r>
      <w:r w:rsidRPr="004079C8">
        <w:rPr>
          <w:b/>
          <w:color w:val="000000" w:themeColor="text1"/>
        </w:rPr>
        <w:t>já aceitou</w:t>
      </w:r>
      <w:r w:rsidRPr="004079C8">
        <w:rPr>
          <w:color w:val="000000" w:themeColor="text1"/>
        </w:rPr>
        <w:t xml:space="preserve"> algum convite para participar de outra chapa eleitoral. Caso tenha aceitado o sistema deve exibir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_Ref13816296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ME013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4A19B683" w14:textId="5D4D1AD8" w:rsidR="00D83BD6" w:rsidRPr="004079C8" w:rsidRDefault="00D83BD6" w:rsidP="00D83BD6">
      <w:pPr>
        <w:pStyle w:val="PargrafodaLista"/>
        <w:ind w:left="4395"/>
        <w:rPr>
          <w:color w:val="000000" w:themeColor="text1"/>
        </w:rPr>
      </w:pPr>
      <w:r w:rsidRPr="004079C8">
        <w:rPr>
          <w:color w:val="31849B" w:themeColor="accent5" w:themeShade="BF"/>
        </w:rPr>
        <w:t xml:space="preserve"> </w:t>
      </w:r>
    </w:p>
    <w:p w14:paraId="43D73CBE" w14:textId="546E5152" w:rsidR="00D83BD6" w:rsidRPr="004079C8" w:rsidRDefault="00D83BD6" w:rsidP="005D08CF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>Caso a ator tenha sido indicado para mais de uma chapa, porém ainda não aceitou nenhum convite, o sistema deve permitir a inclusão deste CPF. Fica de responsabilidade do membros convidado, escolher qual a chapa que ele quer participar, e as demais chapas devem ser Rejeitas (HST024).</w:t>
      </w:r>
    </w:p>
    <w:p w14:paraId="2887CAFE" w14:textId="77777777" w:rsidR="007C6B27" w:rsidRPr="004079C8" w:rsidRDefault="007C6B27" w:rsidP="007C6B27">
      <w:pPr>
        <w:pStyle w:val="PargrafodaLista"/>
        <w:rPr>
          <w:color w:val="000000" w:themeColor="text1"/>
        </w:rPr>
      </w:pPr>
    </w:p>
    <w:p w14:paraId="524B299A" w14:textId="77777777" w:rsidR="007C6B27" w:rsidRPr="004079C8" w:rsidRDefault="007C6B27" w:rsidP="007C6B27">
      <w:pPr>
        <w:pStyle w:val="PargrafodaLista"/>
        <w:ind w:left="4395"/>
        <w:rPr>
          <w:color w:val="000000" w:themeColor="text1"/>
        </w:rPr>
      </w:pPr>
    </w:p>
    <w:p w14:paraId="088CB29D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Concorrer simultaneamente a mais de um dos cargos de conselheiro titular ou suplente.</w:t>
      </w:r>
    </w:p>
    <w:p w14:paraId="2DA52E04" w14:textId="23B63449" w:rsidR="007C6B27" w:rsidRPr="004079C8" w:rsidRDefault="007C6B27" w:rsidP="005D08CF">
      <w:pPr>
        <w:pStyle w:val="PargrafodaLista"/>
        <w:numPr>
          <w:ilvl w:val="0"/>
          <w:numId w:val="31"/>
        </w:numPr>
        <w:rPr>
          <w:color w:val="000000" w:themeColor="text1"/>
        </w:rPr>
      </w:pPr>
      <w:r w:rsidRPr="004079C8">
        <w:rPr>
          <w:color w:val="000000" w:themeColor="text1"/>
        </w:rPr>
        <w:t xml:space="preserve">O sistema deve permitir apenas a inclusão do CPF do membro uma única vez em cada chapa. Caso o ator tentei incluir o segundo registro com o mesmo CPF, o sistema deve exibir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_Ref22822022 \r \h </w:instrText>
      </w:r>
      <w:r w:rsidR="002737F3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08F7A142" w14:textId="77777777" w:rsidR="00B82643" w:rsidRPr="004079C8" w:rsidRDefault="00B82643" w:rsidP="00B82643">
      <w:pPr>
        <w:pStyle w:val="PargrafodaLista"/>
        <w:ind w:left="4320"/>
        <w:rPr>
          <w:color w:val="000000" w:themeColor="text1"/>
        </w:rPr>
      </w:pPr>
    </w:p>
    <w:p w14:paraId="1EF2126E" w14:textId="77777777" w:rsidR="00B82643" w:rsidRPr="004079C8" w:rsidRDefault="00B82643" w:rsidP="00B82643">
      <w:pPr>
        <w:pStyle w:val="PargrafodaLista"/>
        <w:ind w:left="4320"/>
        <w:rPr>
          <w:color w:val="000000" w:themeColor="text1"/>
        </w:rPr>
      </w:pPr>
    </w:p>
    <w:p w14:paraId="1BD519BD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For eleito conselheiro ou suplente de conselheiro do CAU/BR ou de CAU/UF e tenha sido reconduzido em mandato subsequente, ainda que tenha renunciado.</w:t>
      </w:r>
    </w:p>
    <w:p w14:paraId="33522079" w14:textId="1E9E829B" w:rsidR="00335393" w:rsidRPr="004079C8" w:rsidRDefault="00911A1E" w:rsidP="005D08CF">
      <w:pPr>
        <w:pStyle w:val="PargrafodaLista"/>
        <w:numPr>
          <w:ilvl w:val="0"/>
          <w:numId w:val="31"/>
        </w:numPr>
        <w:rPr>
          <w:color w:val="000000" w:themeColor="text1"/>
        </w:rPr>
      </w:pPr>
      <w:r w:rsidRPr="004079C8">
        <w:rPr>
          <w:color w:val="000000" w:themeColor="text1"/>
        </w:rPr>
        <w:t>O sistema</w:t>
      </w:r>
      <w:r w:rsidR="006C6178" w:rsidRPr="004079C8">
        <w:rPr>
          <w:color w:val="000000" w:themeColor="text1"/>
        </w:rPr>
        <w:t xml:space="preserve"> deve validar </w:t>
      </w:r>
      <w:r w:rsidR="00335393" w:rsidRPr="004079C8">
        <w:rPr>
          <w:color w:val="000000" w:themeColor="text1"/>
        </w:rPr>
        <w:t xml:space="preserve">se o CPF informado já foi eleito nas duas últimas eleições subsequente para o mesmo cargo a qual está sendo indicado. (Representação federal ou estadual). Caso o ator tentei incluir o segundo registro com o mesmo CPF, o sistema deve exibir mensagem impeditiva </w:t>
      </w:r>
      <w:r w:rsidR="00335393" w:rsidRPr="004079C8">
        <w:rPr>
          <w:color w:val="31849B" w:themeColor="accent5" w:themeShade="BF"/>
        </w:rPr>
        <w:t>[</w:t>
      </w:r>
      <w:r w:rsidR="00F82DEA" w:rsidRPr="004079C8">
        <w:rPr>
          <w:color w:val="31849B" w:themeColor="accent5" w:themeShade="BF"/>
        </w:rPr>
        <w:fldChar w:fldCharType="begin"/>
      </w:r>
      <w:r w:rsidR="00F82DEA" w:rsidRPr="004079C8">
        <w:rPr>
          <w:color w:val="31849B" w:themeColor="accent5" w:themeShade="BF"/>
        </w:rPr>
        <w:instrText xml:space="preserve"> REF _Ref22828448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F82DEA" w:rsidRPr="004079C8">
        <w:rPr>
          <w:color w:val="31849B" w:themeColor="accent5" w:themeShade="BF"/>
        </w:rPr>
      </w:r>
      <w:r w:rsidR="00F82DEA" w:rsidRPr="004079C8">
        <w:rPr>
          <w:color w:val="31849B" w:themeColor="accent5" w:themeShade="BF"/>
        </w:rPr>
        <w:fldChar w:fldCharType="separate"/>
      </w:r>
      <w:r w:rsidR="00F82DEA" w:rsidRPr="004079C8">
        <w:rPr>
          <w:color w:val="31849B" w:themeColor="accent5" w:themeShade="BF"/>
        </w:rPr>
        <w:t>ME027</w:t>
      </w:r>
      <w:r w:rsidR="00F82DEA" w:rsidRPr="004079C8">
        <w:rPr>
          <w:color w:val="31849B" w:themeColor="accent5" w:themeShade="BF"/>
        </w:rPr>
        <w:fldChar w:fldCharType="end"/>
      </w:r>
      <w:r w:rsidR="00335393" w:rsidRPr="004079C8">
        <w:rPr>
          <w:color w:val="31849B" w:themeColor="accent5" w:themeShade="BF"/>
        </w:rPr>
        <w:t>]</w:t>
      </w:r>
    </w:p>
    <w:p w14:paraId="24B96B47" w14:textId="77777777" w:rsidR="00335393" w:rsidRPr="004079C8" w:rsidRDefault="00335393" w:rsidP="00335393">
      <w:pPr>
        <w:pStyle w:val="PargrafodaLista"/>
        <w:ind w:left="4320"/>
        <w:jc w:val="both"/>
        <w:rPr>
          <w:color w:val="000000" w:themeColor="text1"/>
        </w:rPr>
      </w:pPr>
    </w:p>
    <w:p w14:paraId="1119856A" w14:textId="2A26E188" w:rsidR="00A10E16" w:rsidRPr="004079C8" w:rsidRDefault="00335393" w:rsidP="00335393">
      <w:pPr>
        <w:pStyle w:val="PargrafodaLista"/>
        <w:ind w:left="4320"/>
        <w:jc w:val="both"/>
        <w:rPr>
          <w:color w:val="000000" w:themeColor="text1"/>
        </w:rPr>
      </w:pPr>
      <w:proofErr w:type="spellStart"/>
      <w:r w:rsidRPr="004079C8">
        <w:rPr>
          <w:color w:val="000000" w:themeColor="text1"/>
        </w:rPr>
        <w:t>Ex</w:t>
      </w:r>
      <w:proofErr w:type="spellEnd"/>
      <w:r w:rsidRPr="004079C8">
        <w:rPr>
          <w:color w:val="000000" w:themeColor="text1"/>
        </w:rPr>
        <w:t xml:space="preserve">: o CPF 999.999.001-99 foi eleito para conselheiro FEDERAL nas eleições de 2014 e 2017, para a eleição de 2020 ele só poderá concorrer ao cargo de conselheiro Estadual. </w:t>
      </w:r>
    </w:p>
    <w:p w14:paraId="0B764934" w14:textId="77777777" w:rsidR="00F82DEA" w:rsidRPr="004079C8" w:rsidRDefault="00F82DEA" w:rsidP="00335393">
      <w:pPr>
        <w:pStyle w:val="PargrafodaLista"/>
        <w:ind w:left="4320"/>
        <w:jc w:val="both"/>
        <w:rPr>
          <w:color w:val="000000" w:themeColor="text1"/>
        </w:rPr>
      </w:pPr>
    </w:p>
    <w:p w14:paraId="53E318DF" w14:textId="187AD299" w:rsidR="00F82DEA" w:rsidRPr="004079C8" w:rsidRDefault="00F82DEA" w:rsidP="00335393">
      <w:pPr>
        <w:pStyle w:val="PargrafodaLista"/>
        <w:ind w:left="4320"/>
        <w:jc w:val="both"/>
        <w:rPr>
          <w:color w:val="000000" w:themeColor="text1"/>
        </w:rPr>
      </w:pPr>
      <w:r w:rsidRPr="004079C8">
        <w:rPr>
          <w:color w:val="000000" w:themeColor="text1"/>
        </w:rPr>
        <w:t>Caso o CPF esteja concorrendo a um cargo diferente o sistema não deve criticar.</w:t>
      </w:r>
    </w:p>
    <w:p w14:paraId="1B1FF419" w14:textId="77777777" w:rsidR="00A10E16" w:rsidRPr="004079C8" w:rsidRDefault="00A10E16" w:rsidP="00A10E16">
      <w:pPr>
        <w:pStyle w:val="PargrafodaLista"/>
        <w:ind w:left="4320"/>
        <w:rPr>
          <w:color w:val="000000" w:themeColor="text1"/>
        </w:rPr>
      </w:pPr>
    </w:p>
    <w:p w14:paraId="59493117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lastRenderedPageBreak/>
        <w:t>Perder o mandato de conselheiro do CAU/BR ou de CAU/UF, inclusive na condição de suplente, nos últimos 5 (cinco) anos que antecederem a eleição, nos termos do § 2°, art. 36 da Lei n° 12.378, de 2010.</w:t>
      </w:r>
    </w:p>
    <w:p w14:paraId="75ACCA19" w14:textId="42054827" w:rsidR="00AD675C" w:rsidRPr="004079C8" w:rsidRDefault="00A10E16" w:rsidP="005D08CF">
      <w:pPr>
        <w:pStyle w:val="PargrafodaLista"/>
        <w:numPr>
          <w:ilvl w:val="0"/>
          <w:numId w:val="32"/>
        </w:numPr>
        <w:jc w:val="both"/>
        <w:rPr>
          <w:color w:val="000000" w:themeColor="text1"/>
        </w:rPr>
      </w:pPr>
      <w:r w:rsidRPr="004079C8">
        <w:rPr>
          <w:color w:val="000000" w:themeColor="text1"/>
        </w:rPr>
        <w:t>C</w:t>
      </w:r>
      <w:r w:rsidR="00911A1E" w:rsidRPr="004079C8">
        <w:rPr>
          <w:color w:val="000000" w:themeColor="text1"/>
        </w:rPr>
        <w:t xml:space="preserve">aso </w:t>
      </w:r>
      <w:r w:rsidRPr="004079C8">
        <w:rPr>
          <w:color w:val="000000" w:themeColor="text1"/>
        </w:rPr>
        <w:t xml:space="preserve">o CPF informado </w:t>
      </w:r>
      <w:r w:rsidR="00911A1E" w:rsidRPr="004079C8">
        <w:rPr>
          <w:color w:val="000000" w:themeColor="text1"/>
        </w:rPr>
        <w:t>tenha perdido</w:t>
      </w:r>
      <w:r w:rsidRPr="004079C8">
        <w:rPr>
          <w:color w:val="000000" w:themeColor="text1"/>
        </w:rPr>
        <w:t xml:space="preserve"> o mandato</w:t>
      </w:r>
      <w:r w:rsidR="00911A1E" w:rsidRPr="004079C8">
        <w:rPr>
          <w:color w:val="000000" w:themeColor="text1"/>
        </w:rPr>
        <w:t xml:space="preserve">, o sistema deve validar a data que o mandato foi perdido. Para data igual ou menor que 5 anos, o sistema deve exibir mensagem </w:t>
      </w:r>
      <w:r w:rsidR="005459D5" w:rsidRPr="004079C8">
        <w:rPr>
          <w:color w:val="000000" w:themeColor="text1"/>
        </w:rPr>
        <w:t>impeditiva</w:t>
      </w:r>
      <w:r w:rsidR="005459D5" w:rsidRPr="004079C8">
        <w:rPr>
          <w:color w:val="31849B" w:themeColor="accent5" w:themeShade="BF"/>
        </w:rPr>
        <w:t xml:space="preserve"> </w:t>
      </w:r>
      <w:r w:rsidR="00911A1E" w:rsidRPr="004079C8">
        <w:rPr>
          <w:color w:val="31849B" w:themeColor="accent5" w:themeShade="BF"/>
        </w:rPr>
        <w:t>[</w:t>
      </w:r>
      <w:r w:rsidR="00D23AAC" w:rsidRPr="004079C8">
        <w:rPr>
          <w:color w:val="31849B" w:themeColor="accent5" w:themeShade="BF"/>
        </w:rPr>
        <w:fldChar w:fldCharType="begin"/>
      </w:r>
      <w:r w:rsidR="00D23AAC" w:rsidRPr="004079C8">
        <w:rPr>
          <w:color w:val="31849B" w:themeColor="accent5" w:themeShade="BF"/>
        </w:rPr>
        <w:instrText xml:space="preserve"> REF _Ref22826023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23AAC" w:rsidRPr="004079C8">
        <w:rPr>
          <w:color w:val="31849B" w:themeColor="accent5" w:themeShade="BF"/>
        </w:rPr>
      </w:r>
      <w:r w:rsidR="00D23AAC" w:rsidRPr="004079C8">
        <w:rPr>
          <w:color w:val="31849B" w:themeColor="accent5" w:themeShade="BF"/>
        </w:rPr>
        <w:fldChar w:fldCharType="separate"/>
      </w:r>
      <w:r w:rsidR="00D23AAC" w:rsidRPr="004079C8">
        <w:rPr>
          <w:color w:val="31849B" w:themeColor="accent5" w:themeShade="BF"/>
        </w:rPr>
        <w:t>ME023</w:t>
      </w:r>
      <w:r w:rsidR="00D23AAC" w:rsidRPr="004079C8">
        <w:rPr>
          <w:color w:val="31849B" w:themeColor="accent5" w:themeShade="BF"/>
        </w:rPr>
        <w:fldChar w:fldCharType="end"/>
      </w:r>
      <w:r w:rsidR="00911A1E" w:rsidRPr="004079C8">
        <w:rPr>
          <w:color w:val="31849B" w:themeColor="accent5" w:themeShade="BF"/>
        </w:rPr>
        <w:t>]</w:t>
      </w:r>
    </w:p>
    <w:p w14:paraId="33E42C96" w14:textId="77777777" w:rsidR="00A10E16" w:rsidRPr="004079C8" w:rsidRDefault="00A10E16" w:rsidP="00A10E16">
      <w:pPr>
        <w:pStyle w:val="PargrafodaLista"/>
        <w:ind w:left="4320"/>
        <w:jc w:val="both"/>
        <w:rPr>
          <w:color w:val="000000" w:themeColor="text1"/>
        </w:rPr>
      </w:pPr>
    </w:p>
    <w:p w14:paraId="538F5799" w14:textId="77777777" w:rsidR="00A10E16" w:rsidRPr="004079C8" w:rsidRDefault="00A10E16" w:rsidP="00A10E16">
      <w:pPr>
        <w:pStyle w:val="PargrafodaLista"/>
        <w:ind w:left="4320"/>
        <w:jc w:val="both"/>
        <w:rPr>
          <w:color w:val="000000" w:themeColor="text1"/>
        </w:rPr>
      </w:pPr>
    </w:p>
    <w:p w14:paraId="67ED197E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Possuir sanção ético-disciplinar aplicada por decisão transitada em julgado pendente de reabilitação.</w:t>
      </w:r>
    </w:p>
    <w:p w14:paraId="2A307E6A" w14:textId="5FADE3D2" w:rsidR="00A10E16" w:rsidRPr="004079C8" w:rsidRDefault="00A10E16" w:rsidP="005D08CF">
      <w:pPr>
        <w:pStyle w:val="PargrafodaLista"/>
        <w:numPr>
          <w:ilvl w:val="0"/>
          <w:numId w:val="30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>Caso o CPF informado possua sanção ético-disciplinar aplicada, o sistema deve exibir mensagem</w:t>
      </w:r>
      <w:r w:rsidR="005459D5" w:rsidRPr="004079C8">
        <w:rPr>
          <w:color w:val="000000" w:themeColor="text1"/>
        </w:rPr>
        <w:t xml:space="preserve"> impeditiva</w:t>
      </w:r>
      <w:r w:rsidRPr="004079C8">
        <w:rPr>
          <w:color w:val="000000" w:themeColor="text1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_Ref22826289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5AB41445" w14:textId="77777777" w:rsidR="00A10E16" w:rsidRPr="004079C8" w:rsidRDefault="00A10E16" w:rsidP="00A10E16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0DF7E452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Tenha sido sancionado por infração ético-disciplinar no CAU/UF ou no CAU/BR, desde a reabilitação da sanção até o transcurso do prazo de 3 (três) anos.</w:t>
      </w:r>
    </w:p>
    <w:p w14:paraId="137DA9DC" w14:textId="2D09DF75" w:rsidR="001217E5" w:rsidRPr="004079C8" w:rsidRDefault="001217E5" w:rsidP="005D08CF">
      <w:pPr>
        <w:pStyle w:val="PargrafodaLista"/>
        <w:numPr>
          <w:ilvl w:val="0"/>
          <w:numId w:val="30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CPF informado tenha sido sancionado por infração ético-disciplinar no CAU/UF ou no CAU/BR, o sistema deve exibir mensagem </w:t>
      </w:r>
      <w:r w:rsidR="005459D5" w:rsidRPr="004079C8">
        <w:rPr>
          <w:color w:val="000000" w:themeColor="text1"/>
        </w:rPr>
        <w:t>impeditiva</w:t>
      </w:r>
      <w:r w:rsidRPr="004079C8">
        <w:rPr>
          <w:color w:val="31849B" w:themeColor="accent5" w:themeShade="BF"/>
        </w:rPr>
        <w:t>[</w:t>
      </w:r>
      <w:r w:rsidR="005459D5" w:rsidRPr="004079C8">
        <w:rPr>
          <w:color w:val="31849B" w:themeColor="accent5" w:themeShade="BF"/>
        </w:rPr>
        <w:fldChar w:fldCharType="begin"/>
      </w:r>
      <w:r w:rsidR="005459D5" w:rsidRPr="004079C8">
        <w:rPr>
          <w:color w:val="31849B" w:themeColor="accent5" w:themeShade="BF"/>
        </w:rPr>
        <w:instrText xml:space="preserve"> REF _Ref22827662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5459D5" w:rsidRPr="004079C8">
        <w:rPr>
          <w:color w:val="31849B" w:themeColor="accent5" w:themeShade="BF"/>
        </w:rPr>
      </w:r>
      <w:r w:rsidR="005459D5" w:rsidRPr="004079C8">
        <w:rPr>
          <w:color w:val="31849B" w:themeColor="accent5" w:themeShade="BF"/>
        </w:rPr>
        <w:fldChar w:fldCharType="separate"/>
      </w:r>
      <w:r w:rsidR="005459D5" w:rsidRPr="004079C8">
        <w:rPr>
          <w:color w:val="31849B" w:themeColor="accent5" w:themeShade="BF"/>
        </w:rPr>
        <w:t>ME025</w:t>
      </w:r>
      <w:r w:rsidR="005459D5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>, caso o prazo do transcurso seja igual ou a menor que a data atual.</w:t>
      </w:r>
    </w:p>
    <w:p w14:paraId="3E68A9B8" w14:textId="77777777" w:rsidR="009646C5" w:rsidRPr="004079C8" w:rsidRDefault="009646C5" w:rsidP="009646C5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5FEE83FD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Seja devedor de multa referente a processo eleitoral do CAU.</w:t>
      </w:r>
    </w:p>
    <w:p w14:paraId="1A1D20D1" w14:textId="6ECE621E" w:rsidR="005459D5" w:rsidRPr="004079C8" w:rsidRDefault="005459D5" w:rsidP="005D08CF">
      <w:pPr>
        <w:pStyle w:val="PargrafodaLista"/>
        <w:numPr>
          <w:ilvl w:val="0"/>
          <w:numId w:val="30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CPF informado tenha um boleto não pago, referente ao código 12(Multa ausência eleição), este profissional ficará impedido, o sistema deve exibir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_Ref22827646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ME026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</w:t>
      </w:r>
    </w:p>
    <w:p w14:paraId="6D96E58D" w14:textId="77777777" w:rsidR="001927B2" w:rsidRDefault="001927B2" w:rsidP="001927B2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3B3FECA6" w14:textId="77777777" w:rsidR="00457DD1" w:rsidRPr="004079C8" w:rsidRDefault="00457DD1" w:rsidP="001927B2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4B47490E" w14:textId="58FD6C67" w:rsidR="00457DD1" w:rsidRPr="00457DD1" w:rsidRDefault="00457DD1" w:rsidP="00457DD1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  <w:highlight w:val="yellow"/>
        </w:rPr>
      </w:pPr>
      <w:r w:rsidRPr="00457DD1">
        <w:rPr>
          <w:color w:val="000000" w:themeColor="text1"/>
          <w:highlight w:val="yellow"/>
        </w:rPr>
        <w:t xml:space="preserve">O sistema deve validar se o Registro CAU do CPF informado está com o cadastro completo no SICCAU, caso esteja incompleto, este profissional ficará impedido, o sistema deve exibir mensagem impeditiva </w:t>
      </w:r>
      <w:r w:rsidRPr="00457DD1">
        <w:rPr>
          <w:color w:val="31849B" w:themeColor="accent5" w:themeShade="BF"/>
          <w:highlight w:val="yellow"/>
        </w:rPr>
        <w:t>[</w:t>
      </w:r>
      <w:r w:rsidRPr="00457DD1">
        <w:rPr>
          <w:color w:val="31849B" w:themeColor="accent5" w:themeShade="BF"/>
          <w:highlight w:val="yellow"/>
        </w:rPr>
        <w:fldChar w:fldCharType="begin"/>
      </w:r>
      <w:r w:rsidRPr="00457DD1">
        <w:rPr>
          <w:color w:val="31849B" w:themeColor="accent5" w:themeShade="BF"/>
          <w:highlight w:val="yellow"/>
        </w:rPr>
        <w:instrText xml:space="preserve"> REF _Ref32827481 \r \h </w:instrText>
      </w:r>
      <w:r>
        <w:rPr>
          <w:color w:val="31849B" w:themeColor="accent5" w:themeShade="BF"/>
          <w:highlight w:val="yellow"/>
        </w:rPr>
        <w:instrText xml:space="preserve"> \* MERGEFORMAT </w:instrText>
      </w:r>
      <w:r w:rsidRPr="00457DD1">
        <w:rPr>
          <w:color w:val="31849B" w:themeColor="accent5" w:themeShade="BF"/>
          <w:highlight w:val="yellow"/>
        </w:rPr>
      </w:r>
      <w:r w:rsidRPr="00457DD1">
        <w:rPr>
          <w:color w:val="31849B" w:themeColor="accent5" w:themeShade="BF"/>
          <w:highlight w:val="yellow"/>
        </w:rPr>
        <w:fldChar w:fldCharType="separate"/>
      </w:r>
      <w:r w:rsidRPr="00457DD1">
        <w:rPr>
          <w:color w:val="31849B" w:themeColor="accent5" w:themeShade="BF"/>
          <w:highlight w:val="yellow"/>
        </w:rPr>
        <w:t>ME033</w:t>
      </w:r>
      <w:r w:rsidRPr="00457DD1">
        <w:rPr>
          <w:color w:val="31849B" w:themeColor="accent5" w:themeShade="BF"/>
          <w:highlight w:val="yellow"/>
        </w:rPr>
        <w:fldChar w:fldCharType="end"/>
      </w:r>
      <w:r w:rsidRPr="00457DD1">
        <w:rPr>
          <w:color w:val="31849B" w:themeColor="accent5" w:themeShade="BF"/>
          <w:highlight w:val="yellow"/>
        </w:rPr>
        <w:t>]</w:t>
      </w:r>
    </w:p>
    <w:p w14:paraId="1D4716ED" w14:textId="77777777" w:rsidR="00457DD1" w:rsidRPr="00457DD1" w:rsidRDefault="00457DD1" w:rsidP="00457DD1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58844B16" w14:textId="65B618D3" w:rsidR="00DB6844" w:rsidRPr="004079C8" w:rsidRDefault="00044FE7" w:rsidP="005D08CF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4079C8">
        <w:t xml:space="preserve">Caso o membro esteja de acordo com todas as validações acima citadas, o sistema deve exibir o </w:t>
      </w:r>
      <w:proofErr w:type="gramStart"/>
      <w:r w:rsidRPr="004079C8">
        <w:t xml:space="preserve">status </w:t>
      </w:r>
      <w:r w:rsidRPr="004079C8">
        <w:rPr>
          <w:noProof/>
        </w:rPr>
        <w:drawing>
          <wp:inline distT="0" distB="0" distL="0" distR="0" wp14:anchorId="597F9000" wp14:editId="7ACD5F48">
            <wp:extent cx="160317" cy="160317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>;</w:t>
      </w:r>
      <w:proofErr w:type="gramEnd"/>
    </w:p>
    <w:p w14:paraId="4BBF7AA9" w14:textId="77777777" w:rsidR="00044FE7" w:rsidRPr="004079C8" w:rsidRDefault="00044FE7" w:rsidP="00044FE7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33CD4AAA" w14:textId="3E88BEF7" w:rsidR="00044FE7" w:rsidRPr="004079C8" w:rsidRDefault="00044FE7" w:rsidP="005D08CF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4079C8">
        <w:t xml:space="preserve">Caso o membro </w:t>
      </w:r>
      <w:r w:rsidRPr="004079C8">
        <w:rPr>
          <w:b/>
        </w:rPr>
        <w:t>NÃO</w:t>
      </w:r>
      <w:r w:rsidRPr="004079C8">
        <w:t xml:space="preserve"> esteja de acordo com todas as validações acima citadas, o sistema deve exibir o status </w:t>
      </w:r>
      <w:r w:rsidRPr="004079C8">
        <w:rPr>
          <w:noProof/>
        </w:rPr>
        <w:drawing>
          <wp:inline distT="0" distB="0" distL="0" distR="0" wp14:anchorId="49701758" wp14:editId="718CB856">
            <wp:extent cx="148442" cy="148442"/>
            <wp:effectExtent l="0" t="0" r="4445" b="444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>;</w:t>
      </w:r>
    </w:p>
    <w:p w14:paraId="7C1AB1DD" w14:textId="77777777" w:rsidR="00630C71" w:rsidRPr="004079C8" w:rsidRDefault="00630C71" w:rsidP="00630C71">
      <w:pPr>
        <w:pStyle w:val="PargrafodaLista"/>
        <w:rPr>
          <w:color w:val="auto"/>
        </w:rPr>
      </w:pPr>
    </w:p>
    <w:p w14:paraId="7BE0DA11" w14:textId="12942FB9" w:rsidR="00630C71" w:rsidRPr="004079C8" w:rsidRDefault="00630C71" w:rsidP="005D08CF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4079C8">
        <w:rPr>
          <w:color w:val="auto"/>
        </w:rPr>
        <w:t>Caso o CPF informado pelo ator, possuía mais de um impedimento</w:t>
      </w:r>
      <w:r w:rsidR="00AF6D5F" w:rsidRPr="004079C8">
        <w:rPr>
          <w:color w:val="auto"/>
        </w:rPr>
        <w:t xml:space="preserve"> acima citado</w:t>
      </w:r>
      <w:r w:rsidRPr="004079C8">
        <w:rPr>
          <w:color w:val="auto"/>
        </w:rPr>
        <w:t>, o sistema deve exibir as mensagens uma abaixo da outra.</w:t>
      </w:r>
    </w:p>
    <w:p w14:paraId="197B57E4" w14:textId="77777777" w:rsidR="001927B2" w:rsidRPr="004079C8" w:rsidRDefault="001927B2" w:rsidP="001927B2">
      <w:pPr>
        <w:pStyle w:val="PargrafodaLista"/>
        <w:rPr>
          <w:color w:val="auto"/>
        </w:rPr>
      </w:pPr>
    </w:p>
    <w:p w14:paraId="5061C716" w14:textId="77777777" w:rsidR="00CB2D9C" w:rsidRPr="004079C8" w:rsidRDefault="00CB2D9C" w:rsidP="001927B2">
      <w:pPr>
        <w:pStyle w:val="PargrafodaLista"/>
        <w:rPr>
          <w:color w:val="auto"/>
        </w:rPr>
      </w:pPr>
    </w:p>
    <w:p w14:paraId="646F3619" w14:textId="1634B063" w:rsidR="001927B2" w:rsidRPr="004079C8" w:rsidRDefault="00DB684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Responsável</w:t>
      </w:r>
      <w:r w:rsidRPr="004079C8">
        <w:rPr>
          <w:color w:val="auto"/>
        </w:rPr>
        <w:t xml:space="preserve">, o sistema deve exibir uma opção para que o ator selecione os responsáveis pela chapa. O sistema </w:t>
      </w:r>
      <w:r w:rsidR="000F5CDB" w:rsidRPr="004079C8">
        <w:rPr>
          <w:color w:val="auto"/>
        </w:rPr>
        <w:t>deve permitir incluir</w:t>
      </w:r>
      <w:r w:rsidR="006C5AA1" w:rsidRPr="004079C8">
        <w:rPr>
          <w:color w:val="auto"/>
        </w:rPr>
        <w:t xml:space="preserve"> </w:t>
      </w:r>
      <w:r w:rsidR="00A45596" w:rsidRPr="004079C8">
        <w:rPr>
          <w:color w:val="auto"/>
        </w:rPr>
        <w:t>até 3</w:t>
      </w:r>
      <w:r w:rsidR="000F5CDB" w:rsidRPr="004079C8">
        <w:rPr>
          <w:color w:val="auto"/>
        </w:rPr>
        <w:t xml:space="preserve"> membros</w:t>
      </w:r>
      <w:r w:rsidR="006C5AA1" w:rsidRPr="004079C8">
        <w:rPr>
          <w:color w:val="auto"/>
        </w:rPr>
        <w:t xml:space="preserve"> por Chapa</w:t>
      </w:r>
      <w:r w:rsidR="000F5CDB" w:rsidRPr="004079C8">
        <w:rPr>
          <w:color w:val="auto"/>
        </w:rPr>
        <w:t xml:space="preserve">, </w:t>
      </w:r>
      <w:r w:rsidR="000F5CDB" w:rsidRPr="004079C8">
        <w:rPr>
          <w:color w:val="auto"/>
        </w:rPr>
        <w:lastRenderedPageBreak/>
        <w:t>sendo que um deles obrigatoriamente deverá ser o ator que está incluindo a chapa no sistema eleitoral.</w:t>
      </w:r>
      <w:r w:rsidR="00E8714E" w:rsidRPr="004079C8">
        <w:rPr>
          <w:color w:val="auto"/>
        </w:rPr>
        <w:t xml:space="preserve"> Os outros 2 responsáveis serão facultativos.</w:t>
      </w:r>
    </w:p>
    <w:p w14:paraId="3D703F2F" w14:textId="77777777" w:rsidR="00E8714E" w:rsidRPr="004079C8" w:rsidRDefault="00E8714E" w:rsidP="00E8714E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4E565AE" w14:textId="05884DBF" w:rsidR="00A45596" w:rsidRPr="004079C8" w:rsidRDefault="00A4559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Como default, ao incluir o CPF do ator </w:t>
      </w:r>
      <w:proofErr w:type="spellStart"/>
      <w:r w:rsidRPr="004079C8">
        <w:rPr>
          <w:color w:val="auto"/>
        </w:rPr>
        <w:t>logado</w:t>
      </w:r>
      <w:proofErr w:type="spellEnd"/>
      <w:r w:rsidRPr="004079C8">
        <w:rPr>
          <w:color w:val="auto"/>
        </w:rPr>
        <w:t xml:space="preserve">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, o sistema já deve seleciona-lo como responsável, o sistema não deve permitir que o ator retire a seleção para este CPF (campo desabilitado)</w:t>
      </w:r>
      <w:r w:rsidR="00CB2D9C" w:rsidRPr="004079C8">
        <w:rPr>
          <w:color w:val="auto"/>
        </w:rPr>
        <w:t>;</w:t>
      </w:r>
      <w:r w:rsidRPr="004079C8">
        <w:rPr>
          <w:color w:val="auto"/>
        </w:rPr>
        <w:t xml:space="preserve">  </w:t>
      </w:r>
    </w:p>
    <w:p w14:paraId="57917838" w14:textId="0F277340" w:rsidR="00A45596" w:rsidRPr="004079C8" w:rsidRDefault="00A45596" w:rsidP="00A45596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109173E5" wp14:editId="29A946DD">
            <wp:extent cx="3657600" cy="46373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544" cy="48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5830" w14:textId="77777777" w:rsidR="00A45596" w:rsidRPr="004079C8" w:rsidRDefault="00A45596" w:rsidP="00A45596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7AA9ACC3" w14:textId="591B5D8B" w:rsidR="00A45596" w:rsidRPr="004079C8" w:rsidRDefault="00A4559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de </w:t>
      </w:r>
      <w:r w:rsidR="00E8714E" w:rsidRPr="004079C8">
        <w:rPr>
          <w:b/>
          <w:color w:val="auto"/>
        </w:rPr>
        <w:t>Avançar</w:t>
      </w:r>
      <w:r w:rsidR="00E8714E" w:rsidRPr="004079C8">
        <w:rPr>
          <w:color w:val="auto"/>
        </w:rPr>
        <w:t xml:space="preserve"> (salvar)</w:t>
      </w:r>
      <w:r w:rsidRPr="004079C8">
        <w:rPr>
          <w:color w:val="auto"/>
        </w:rPr>
        <w:t xml:space="preserve"> </w:t>
      </w:r>
      <w:r w:rsidR="00E8714E" w:rsidRPr="004079C8">
        <w:rPr>
          <w:color w:val="auto"/>
        </w:rPr>
        <w:t>d</w:t>
      </w:r>
      <w:r w:rsidRPr="004079C8">
        <w:rPr>
          <w:color w:val="auto"/>
        </w:rPr>
        <w:t xml:space="preserve">a Aba </w:t>
      </w:r>
      <w:r w:rsidRPr="004079C8">
        <w:rPr>
          <w:b/>
          <w:color w:val="auto"/>
        </w:rPr>
        <w:t>Membros da Chapa</w:t>
      </w:r>
      <w:r w:rsidRPr="004079C8">
        <w:rPr>
          <w:color w:val="auto"/>
        </w:rPr>
        <w:t xml:space="preserve">, o sistema deve validar, se o CFP do ator </w:t>
      </w:r>
      <w:proofErr w:type="spellStart"/>
      <w:r w:rsidRPr="004079C8">
        <w:rPr>
          <w:color w:val="auto"/>
        </w:rPr>
        <w:t>logado</w:t>
      </w:r>
      <w:proofErr w:type="spellEnd"/>
      <w:r w:rsidRPr="004079C8">
        <w:rPr>
          <w:color w:val="auto"/>
        </w:rPr>
        <w:t xml:space="preserve"> está presente entre os membros </w:t>
      </w:r>
      <w:r w:rsidR="005B0D57" w:rsidRPr="004079C8">
        <w:rPr>
          <w:color w:val="auto"/>
        </w:rPr>
        <w:t>que compõem a</w:t>
      </w:r>
      <w:r w:rsidRPr="004079C8">
        <w:rPr>
          <w:color w:val="auto"/>
        </w:rPr>
        <w:t xml:space="preserve"> Chapa a ser criada</w:t>
      </w:r>
      <w:r w:rsidR="00E8714E" w:rsidRPr="004079C8">
        <w:rPr>
          <w:color w:val="auto"/>
        </w:rPr>
        <w:t xml:space="preserve">. Caso não esteja, o sistema deve exibir mensagem impeditiva </w:t>
      </w:r>
      <w:r w:rsidR="00E8714E" w:rsidRPr="004079C8">
        <w:rPr>
          <w:color w:val="31849B" w:themeColor="accent5" w:themeShade="BF"/>
        </w:rPr>
        <w:t>[</w:t>
      </w:r>
      <w:r w:rsidR="00A40635" w:rsidRPr="004079C8">
        <w:rPr>
          <w:color w:val="31849B" w:themeColor="accent5" w:themeShade="BF"/>
        </w:rPr>
        <w:fldChar w:fldCharType="begin"/>
      </w:r>
      <w:r w:rsidR="00A40635" w:rsidRPr="004079C8">
        <w:rPr>
          <w:color w:val="31849B" w:themeColor="accent5" w:themeShade="BF"/>
        </w:rPr>
        <w:instrText xml:space="preserve"> REF _Ref13675659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A40635" w:rsidRPr="004079C8">
        <w:rPr>
          <w:color w:val="31849B" w:themeColor="accent5" w:themeShade="BF"/>
        </w:rPr>
      </w:r>
      <w:r w:rsidR="00A40635" w:rsidRPr="004079C8">
        <w:rPr>
          <w:color w:val="31849B" w:themeColor="accent5" w:themeShade="BF"/>
        </w:rPr>
        <w:fldChar w:fldCharType="separate"/>
      </w:r>
      <w:r w:rsidR="00A40635" w:rsidRPr="004079C8">
        <w:rPr>
          <w:color w:val="31849B" w:themeColor="accent5" w:themeShade="BF"/>
        </w:rPr>
        <w:t>ME011</w:t>
      </w:r>
      <w:r w:rsidR="00A40635" w:rsidRPr="004079C8">
        <w:rPr>
          <w:color w:val="31849B" w:themeColor="accent5" w:themeShade="BF"/>
        </w:rPr>
        <w:fldChar w:fldCharType="end"/>
      </w:r>
      <w:r w:rsidR="00E8714E" w:rsidRPr="004079C8">
        <w:rPr>
          <w:color w:val="31849B" w:themeColor="accent5" w:themeShade="BF"/>
        </w:rPr>
        <w:t>]</w:t>
      </w:r>
      <w:r w:rsidR="00E8714E" w:rsidRPr="004079C8">
        <w:rPr>
          <w:color w:val="auto"/>
        </w:rPr>
        <w:t>;</w:t>
      </w:r>
    </w:p>
    <w:p w14:paraId="336737B8" w14:textId="77777777" w:rsidR="001442B2" w:rsidRPr="004079C8" w:rsidRDefault="001442B2" w:rsidP="001442B2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2E131851" w14:textId="09E09071" w:rsidR="001442B2" w:rsidRPr="004079C8" w:rsidRDefault="001442B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>Caso o ator selecione mais de 3 responsáveis, o sistema deve exibir mensagem impeditiva</w:t>
      </w:r>
      <w:r w:rsidRPr="004079C8">
        <w:rPr>
          <w:color w:val="31849B" w:themeColor="accent5" w:themeShade="BF"/>
        </w:rPr>
        <w:t xml:space="preserve">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_Ref22477576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ME017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7E36D783" w14:textId="77777777" w:rsidR="004526BD" w:rsidRPr="004079C8" w:rsidRDefault="004526BD" w:rsidP="004526BD">
      <w:pPr>
        <w:pStyle w:val="PargrafodaLista"/>
        <w:widowControl/>
        <w:autoSpaceDE/>
        <w:adjustRightInd/>
        <w:spacing w:after="200" w:line="276" w:lineRule="auto"/>
        <w:ind w:left="2410"/>
        <w:contextualSpacing/>
        <w:jc w:val="both"/>
        <w:rPr>
          <w:color w:val="auto"/>
        </w:rPr>
      </w:pPr>
    </w:p>
    <w:p w14:paraId="31E836BD" w14:textId="58064249" w:rsidR="004526BD" w:rsidRPr="004079C8" w:rsidRDefault="004526B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Nº</w:t>
      </w:r>
      <w:r w:rsidRPr="004079C8">
        <w:rPr>
          <w:color w:val="auto"/>
        </w:rPr>
        <w:t>: O sistema deve exibir a numeração dos registros, essa numeração deverá estar de acordo com a proporção de conselheiros da sua UF.</w:t>
      </w:r>
      <w:r w:rsidR="00E125F8" w:rsidRPr="004079C8">
        <w:rPr>
          <w:color w:val="auto"/>
        </w:rPr>
        <w:t xml:space="preserve"> Essa coluna deverá ser exibida apenas para os Conselheiros Estaduais;</w:t>
      </w:r>
    </w:p>
    <w:p w14:paraId="09D9B8CA" w14:textId="77777777" w:rsidR="00E125F8" w:rsidRPr="004079C8" w:rsidRDefault="00E125F8" w:rsidP="00E125F8">
      <w:pPr>
        <w:pStyle w:val="PargrafodaLista"/>
        <w:rPr>
          <w:color w:val="auto"/>
        </w:rPr>
      </w:pPr>
    </w:p>
    <w:p w14:paraId="114E748B" w14:textId="0711E498" w:rsidR="00E125F8" w:rsidRPr="004079C8" w:rsidRDefault="00E125F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o </w:t>
      </w:r>
      <w:r w:rsidRPr="004079C8">
        <w:rPr>
          <w:b/>
          <w:color w:val="auto"/>
        </w:rPr>
        <w:t>Representante IES</w:t>
      </w:r>
      <w:r w:rsidRPr="004079C8">
        <w:rPr>
          <w:color w:val="auto"/>
        </w:rPr>
        <w:t xml:space="preserve">, o sistema não deverá exibir as colunas de </w:t>
      </w:r>
      <w:r w:rsidRPr="004079C8">
        <w:rPr>
          <w:b/>
          <w:color w:val="auto"/>
        </w:rPr>
        <w:t xml:space="preserve">ordenação </w:t>
      </w:r>
      <w:r w:rsidRPr="004079C8">
        <w:rPr>
          <w:color w:val="auto"/>
        </w:rPr>
        <w:t xml:space="preserve">e </w:t>
      </w:r>
      <w:r w:rsidRPr="004079C8">
        <w:rPr>
          <w:b/>
          <w:color w:val="auto"/>
        </w:rPr>
        <w:t>Nº;</w:t>
      </w:r>
      <w:r w:rsidR="00820F51" w:rsidRPr="004079C8">
        <w:rPr>
          <w:b/>
          <w:color w:val="auto"/>
        </w:rPr>
        <w:t xml:space="preserve"> </w:t>
      </w:r>
      <w:r w:rsidR="00820F51" w:rsidRPr="004079C8">
        <w:rPr>
          <w:color w:val="auto"/>
        </w:rPr>
        <w:t xml:space="preserve">E o criador deverá sempre ser o primeiro membro, ou seja, o </w:t>
      </w:r>
      <w:r w:rsidR="00820F51" w:rsidRPr="004079C8">
        <w:rPr>
          <w:b/>
          <w:color w:val="auto"/>
        </w:rPr>
        <w:t xml:space="preserve">Titular </w:t>
      </w:r>
      <w:r w:rsidR="00820F51" w:rsidRPr="004079C8">
        <w:rPr>
          <w:b/>
          <w:color w:val="31849B" w:themeColor="accent5" w:themeShade="BF"/>
        </w:rPr>
        <w:t>[</w:t>
      </w:r>
      <w:r w:rsidR="00820F51" w:rsidRPr="004079C8">
        <w:rPr>
          <w:b/>
          <w:color w:val="31849B" w:themeColor="accent5" w:themeShade="BF"/>
        </w:rPr>
        <w:fldChar w:fldCharType="begin"/>
      </w:r>
      <w:r w:rsidR="00820F51" w:rsidRPr="004079C8">
        <w:rPr>
          <w:b/>
          <w:color w:val="31849B" w:themeColor="accent5" w:themeShade="BF"/>
        </w:rPr>
        <w:instrText xml:space="preserve"> REF _Ref22052720 \r \h </w:instrText>
      </w:r>
      <w:r w:rsidR="00702429" w:rsidRPr="004079C8">
        <w:rPr>
          <w:b/>
          <w:color w:val="31849B" w:themeColor="accent5" w:themeShade="BF"/>
        </w:rPr>
        <w:instrText xml:space="preserve"> \* MERGEFORMAT </w:instrText>
      </w:r>
      <w:r w:rsidR="00820F51" w:rsidRPr="004079C8">
        <w:rPr>
          <w:b/>
          <w:color w:val="31849B" w:themeColor="accent5" w:themeShade="BF"/>
        </w:rPr>
      </w:r>
      <w:r w:rsidR="00820F51" w:rsidRPr="004079C8">
        <w:rPr>
          <w:b/>
          <w:color w:val="31849B" w:themeColor="accent5" w:themeShade="BF"/>
        </w:rPr>
        <w:fldChar w:fldCharType="separate"/>
      </w:r>
      <w:r w:rsidR="00820F51" w:rsidRPr="004079C8">
        <w:rPr>
          <w:b/>
          <w:color w:val="31849B" w:themeColor="accent5" w:themeShade="BF"/>
        </w:rPr>
        <w:t>P05</w:t>
      </w:r>
      <w:r w:rsidR="00820F51" w:rsidRPr="004079C8">
        <w:rPr>
          <w:b/>
          <w:color w:val="31849B" w:themeColor="accent5" w:themeShade="BF"/>
        </w:rPr>
        <w:fldChar w:fldCharType="end"/>
      </w:r>
      <w:r w:rsidR="00820F51" w:rsidRPr="004079C8">
        <w:rPr>
          <w:b/>
          <w:color w:val="31849B" w:themeColor="accent5" w:themeShade="BF"/>
        </w:rPr>
        <w:t>]</w:t>
      </w:r>
      <w:r w:rsidR="00820F51" w:rsidRPr="004079C8">
        <w:rPr>
          <w:color w:val="auto"/>
        </w:rPr>
        <w:t xml:space="preserve">. Caso o ator inclua o CPF do </w:t>
      </w:r>
      <w:proofErr w:type="gramStart"/>
      <w:r w:rsidR="00820F51" w:rsidRPr="004079C8">
        <w:rPr>
          <w:color w:val="auto"/>
        </w:rPr>
        <w:t xml:space="preserve">criador </w:t>
      </w:r>
      <w:r w:rsidR="000115EA" w:rsidRPr="004079C8">
        <w:rPr>
          <w:color w:val="auto"/>
        </w:rPr>
        <w:t xml:space="preserve"> da</w:t>
      </w:r>
      <w:proofErr w:type="gramEnd"/>
      <w:r w:rsidR="000115EA" w:rsidRPr="004079C8">
        <w:rPr>
          <w:color w:val="auto"/>
        </w:rPr>
        <w:t xml:space="preserve"> Chapa, </w:t>
      </w:r>
      <w:r w:rsidR="00820F51" w:rsidRPr="004079C8">
        <w:rPr>
          <w:color w:val="auto"/>
        </w:rPr>
        <w:t>na segunda posição do IES</w:t>
      </w:r>
      <w:r w:rsidR="000115EA" w:rsidRPr="004079C8">
        <w:rPr>
          <w:color w:val="auto"/>
        </w:rPr>
        <w:t xml:space="preserve"> (Suplente)</w:t>
      </w:r>
      <w:r w:rsidR="00820F51" w:rsidRPr="004079C8">
        <w:rPr>
          <w:color w:val="auto"/>
        </w:rPr>
        <w:t xml:space="preserve">, o sistema deve exibir mensagem impeditiva </w:t>
      </w:r>
      <w:r w:rsidR="00820F51" w:rsidRPr="004079C8">
        <w:rPr>
          <w:b/>
          <w:color w:val="31849B" w:themeColor="accent5" w:themeShade="BF"/>
        </w:rPr>
        <w:t>[</w:t>
      </w:r>
      <w:r w:rsidR="00820F51" w:rsidRPr="004079C8">
        <w:rPr>
          <w:b/>
          <w:color w:val="31849B" w:themeColor="accent5" w:themeShade="BF"/>
        </w:rPr>
        <w:fldChar w:fldCharType="begin"/>
      </w:r>
      <w:r w:rsidR="00820F51" w:rsidRPr="004079C8">
        <w:rPr>
          <w:b/>
          <w:color w:val="31849B" w:themeColor="accent5" w:themeShade="BF"/>
        </w:rPr>
        <w:instrText xml:space="preserve"> REF _Ref22668698 \r \h </w:instrText>
      </w:r>
      <w:r w:rsidR="00927686" w:rsidRPr="004079C8">
        <w:rPr>
          <w:b/>
          <w:color w:val="31849B" w:themeColor="accent5" w:themeShade="BF"/>
        </w:rPr>
        <w:instrText xml:space="preserve"> \* MERGEFORMAT </w:instrText>
      </w:r>
      <w:r w:rsidR="00820F51" w:rsidRPr="004079C8">
        <w:rPr>
          <w:b/>
          <w:color w:val="31849B" w:themeColor="accent5" w:themeShade="BF"/>
        </w:rPr>
      </w:r>
      <w:r w:rsidR="00820F51" w:rsidRPr="004079C8">
        <w:rPr>
          <w:b/>
          <w:color w:val="31849B" w:themeColor="accent5" w:themeShade="BF"/>
        </w:rPr>
        <w:fldChar w:fldCharType="separate"/>
      </w:r>
      <w:r w:rsidR="00820F51" w:rsidRPr="004079C8">
        <w:rPr>
          <w:b/>
          <w:color w:val="31849B" w:themeColor="accent5" w:themeShade="BF"/>
        </w:rPr>
        <w:t>ME019</w:t>
      </w:r>
      <w:r w:rsidR="00820F51" w:rsidRPr="004079C8">
        <w:rPr>
          <w:b/>
          <w:color w:val="31849B" w:themeColor="accent5" w:themeShade="BF"/>
        </w:rPr>
        <w:fldChar w:fldCharType="end"/>
      </w:r>
      <w:r w:rsidR="00820F51" w:rsidRPr="004079C8">
        <w:rPr>
          <w:b/>
          <w:color w:val="31849B" w:themeColor="accent5" w:themeShade="BF"/>
        </w:rPr>
        <w:t>].</w:t>
      </w:r>
    </w:p>
    <w:p w14:paraId="1C595FAB" w14:textId="77777777" w:rsidR="004526BD" w:rsidRPr="004079C8" w:rsidRDefault="004526BD" w:rsidP="004526BD">
      <w:pPr>
        <w:pStyle w:val="PargrafodaLista"/>
        <w:rPr>
          <w:color w:val="auto"/>
        </w:rPr>
      </w:pPr>
    </w:p>
    <w:p w14:paraId="5BB42433" w14:textId="77777777" w:rsidR="004526BD" w:rsidRPr="004079C8" w:rsidRDefault="004526BD" w:rsidP="004526BD">
      <w:pPr>
        <w:pStyle w:val="PargrafodaLista"/>
        <w:rPr>
          <w:color w:val="auto"/>
        </w:rPr>
      </w:pPr>
    </w:p>
    <w:p w14:paraId="50834C69" w14:textId="77777777" w:rsidR="00055BD3" w:rsidRPr="004079C8" w:rsidRDefault="00E125F8" w:rsidP="005D08CF">
      <w:pPr>
        <w:pStyle w:val="PargrafodaLista"/>
        <w:numPr>
          <w:ilvl w:val="0"/>
          <w:numId w:val="7"/>
        </w:numPr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campo </w:t>
      </w:r>
      <w:r w:rsidRPr="004079C8">
        <w:rPr>
          <w:b/>
          <w:color w:val="auto"/>
        </w:rPr>
        <w:t>Conselheiro Estaduais</w:t>
      </w:r>
      <w:r w:rsidRPr="004079C8">
        <w:rPr>
          <w:color w:val="auto"/>
        </w:rPr>
        <w:t xml:space="preserve">: o sistema deve exibir um </w:t>
      </w:r>
      <w:proofErr w:type="spellStart"/>
      <w:r w:rsidRPr="004079C8">
        <w:rPr>
          <w:b/>
          <w:color w:val="auto"/>
        </w:rPr>
        <w:t>Hint</w:t>
      </w:r>
      <w:proofErr w:type="spellEnd"/>
      <w:r w:rsidRPr="004079C8">
        <w:rPr>
          <w:color w:val="auto"/>
        </w:rPr>
        <w:t>, com a seguinte informação:</w:t>
      </w:r>
    </w:p>
    <w:p w14:paraId="43AE9E69" w14:textId="3FBD7569" w:rsidR="00055BD3" w:rsidRPr="004079C8" w:rsidRDefault="00055BD3" w:rsidP="00055BD3">
      <w:pPr>
        <w:pStyle w:val="PargrafodaLista"/>
        <w:spacing w:after="200" w:line="276" w:lineRule="auto"/>
        <w:ind w:left="1418"/>
        <w:contextualSpacing/>
        <w:rPr>
          <w:color w:val="auto"/>
        </w:rPr>
      </w:pPr>
      <w:r w:rsidRPr="004079C8">
        <w:rPr>
          <w:color w:val="auto"/>
        </w:rPr>
        <w:t xml:space="preserve"> Ao selecionar um membro para a chapa eleitoral, ele será salvo automaticamente pelo sistema, possibilitando a continuidade do cadastro em outro momento</w:t>
      </w:r>
      <w:r w:rsidR="00CB2D9C" w:rsidRPr="004079C8">
        <w:rPr>
          <w:color w:val="auto"/>
        </w:rPr>
        <w:t>.</w:t>
      </w:r>
      <w:r w:rsidRPr="004079C8">
        <w:rPr>
          <w:color w:val="auto"/>
        </w:rPr>
        <w:t xml:space="preserve"> </w:t>
      </w:r>
    </w:p>
    <w:p w14:paraId="1D00002F" w14:textId="77777777" w:rsidR="00055BD3" w:rsidRPr="004079C8" w:rsidRDefault="00055BD3" w:rsidP="00055BD3">
      <w:pPr>
        <w:pStyle w:val="PargrafodaLista"/>
        <w:spacing w:after="200" w:line="276" w:lineRule="auto"/>
        <w:ind w:left="1418"/>
        <w:contextualSpacing/>
        <w:rPr>
          <w:color w:val="auto"/>
        </w:rPr>
      </w:pPr>
    </w:p>
    <w:p w14:paraId="39EE7019" w14:textId="2413BCFA" w:rsidR="00E125F8" w:rsidRPr="004079C8" w:rsidRDefault="00055BD3" w:rsidP="00055BD3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079C8">
        <w:rPr>
          <w:color w:val="auto"/>
        </w:rPr>
        <w:t>Para salvar todas as ações realizadas nesta etapa, será necessário clicar no botão "Avançar" para continuidade do processo e conclusão do cadastro de chapa, após a inserção de todos membros, será necessário a conclusão do cadastro da chapa, clicando "avançar" nesta tela, realizando os próximos passos.</w:t>
      </w:r>
    </w:p>
    <w:p w14:paraId="24459B9D" w14:textId="77777777" w:rsidR="00055BD3" w:rsidRPr="004079C8" w:rsidRDefault="00055BD3" w:rsidP="00055BD3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8DDA480" w14:textId="77777777" w:rsidR="004526BD" w:rsidRPr="004079C8" w:rsidRDefault="004526BD" w:rsidP="004526BD">
      <w:pPr>
        <w:pStyle w:val="PargrafodaLista"/>
        <w:rPr>
          <w:color w:val="auto"/>
        </w:rPr>
      </w:pPr>
    </w:p>
    <w:p w14:paraId="173E9CFF" w14:textId="6ED39E5A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Na </w:t>
      </w:r>
      <w:r w:rsidRPr="004079C8">
        <w:rPr>
          <w:color w:val="auto"/>
          <w:u w:val="single"/>
        </w:rPr>
        <w:t xml:space="preserve">Aba </w:t>
      </w:r>
      <w:r w:rsidR="00BC7E1D" w:rsidRPr="004079C8">
        <w:rPr>
          <w:b/>
          <w:color w:val="auto"/>
          <w:u w:val="single"/>
        </w:rPr>
        <w:t>Membros da Chapa</w:t>
      </w:r>
      <w:r w:rsidRPr="004079C8">
        <w:rPr>
          <w:color w:val="auto"/>
        </w:rPr>
        <w:t xml:space="preserve">, o sistema deve exibir opções de Ação: </w:t>
      </w:r>
      <w:r w:rsidRPr="004079C8">
        <w:rPr>
          <w:noProof/>
        </w:rPr>
        <w:drawing>
          <wp:inline distT="0" distB="0" distL="0" distR="0" wp14:anchorId="1C5D23E4" wp14:editId="3C36AF88">
            <wp:extent cx="1478478" cy="103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7480" cy="1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7FC" w14:textId="77777777" w:rsidR="00CA76E1" w:rsidRPr="004079C8" w:rsidRDefault="00CA76E1" w:rsidP="00CA76E1">
      <w:pPr>
        <w:pStyle w:val="PargrafodaLista"/>
        <w:ind w:left="709"/>
        <w:rPr>
          <w:color w:val="auto"/>
        </w:rPr>
      </w:pPr>
    </w:p>
    <w:p w14:paraId="68E884F9" w14:textId="547B4EC5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</w:t>
      </w:r>
      <w:proofErr w:type="gramStart"/>
      <w:r w:rsidRPr="004079C8">
        <w:rPr>
          <w:color w:val="auto"/>
        </w:rPr>
        <w:t xml:space="preserve">o </w:t>
      </w:r>
      <w:r w:rsidRPr="004079C8">
        <w:rPr>
          <w:noProof/>
        </w:rPr>
        <w:drawing>
          <wp:inline distT="0" distB="0" distL="0" distR="0" wp14:anchorId="18F8B5BF" wp14:editId="186122DA">
            <wp:extent cx="546265" cy="131857"/>
            <wp:effectExtent l="0" t="0" r="635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455" cy="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</w:t>
      </w:r>
      <w:proofErr w:type="gramEnd"/>
      <w:r w:rsidRPr="004079C8">
        <w:rPr>
          <w:color w:val="auto"/>
        </w:rPr>
        <w:t xml:space="preserve"> o sistema deve exibir a mensagem</w:t>
      </w:r>
      <w:r w:rsidRPr="004079C8">
        <w:rPr>
          <w:color w:val="31849B" w:themeColor="accent5" w:themeShade="BF"/>
        </w:rPr>
        <w:t xml:space="preserve">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_Ref13662663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3B4229E9" w14:textId="1989B436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>da mensagem, o sistema deve cancela/</w:t>
      </w:r>
      <w:r w:rsidR="00BC7E1D" w:rsidRPr="004079C8">
        <w:rPr>
          <w:color w:val="auto"/>
        </w:rPr>
        <w:t>excluir a</w:t>
      </w:r>
      <w:r w:rsidRPr="004079C8">
        <w:rPr>
          <w:color w:val="auto"/>
        </w:rPr>
        <w:t xml:space="preserve"> criação da chapa e exibe a interface </w:t>
      </w:r>
      <w:r w:rsidRPr="004079C8">
        <w:rPr>
          <w:color w:val="31849B" w:themeColor="accent5" w:themeShade="BF"/>
        </w:rPr>
        <w:t>[</w:t>
      </w:r>
      <w:r w:rsidR="002B51C2" w:rsidRPr="004079C8">
        <w:rPr>
          <w:color w:val="31849B" w:themeColor="accent5" w:themeShade="BF"/>
        </w:rPr>
        <w:fldChar w:fldCharType="begin"/>
      </w:r>
      <w:r w:rsidR="002B51C2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2B51C2" w:rsidRPr="004079C8">
        <w:rPr>
          <w:color w:val="31849B" w:themeColor="accent5" w:themeShade="BF"/>
        </w:rPr>
      </w:r>
      <w:r w:rsidR="002B51C2" w:rsidRPr="004079C8">
        <w:rPr>
          <w:color w:val="31849B" w:themeColor="accent5" w:themeShade="BF"/>
        </w:rPr>
        <w:fldChar w:fldCharType="separate"/>
      </w:r>
      <w:r w:rsidR="002B51C2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2B51C2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CB2D9C" w:rsidRPr="004079C8">
        <w:rPr>
          <w:color w:val="31849B" w:themeColor="accent5" w:themeShade="BF"/>
        </w:rPr>
        <w:t>;</w:t>
      </w:r>
    </w:p>
    <w:p w14:paraId="744EA73C" w14:textId="77777777" w:rsidR="00CA76E1" w:rsidRPr="004079C8" w:rsidRDefault="00CA76E1" w:rsidP="00CA76E1">
      <w:pPr>
        <w:pStyle w:val="PargrafodaLista"/>
        <w:ind w:left="1701"/>
        <w:rPr>
          <w:color w:val="auto"/>
        </w:rPr>
      </w:pPr>
    </w:p>
    <w:p w14:paraId="08728F9A" w14:textId="77777777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não cancela o registro e permanece na mesma interface.</w:t>
      </w:r>
    </w:p>
    <w:p w14:paraId="2DFBC284" w14:textId="77777777" w:rsidR="00CA76E1" w:rsidRPr="004079C8" w:rsidRDefault="00CA76E1" w:rsidP="00CA76E1">
      <w:pPr>
        <w:spacing w:after="200" w:line="276" w:lineRule="auto"/>
        <w:contextualSpacing/>
      </w:pPr>
    </w:p>
    <w:p w14:paraId="2E6204F1" w14:textId="52D32A85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lastRenderedPageBreak/>
        <w:t xml:space="preserve">Ao acionar a </w:t>
      </w:r>
      <w:proofErr w:type="gramStart"/>
      <w:r w:rsidRPr="004079C8">
        <w:rPr>
          <w:color w:val="auto"/>
        </w:rPr>
        <w:t xml:space="preserve">opção </w:t>
      </w:r>
      <w:r w:rsidRPr="004079C8">
        <w:rPr>
          <w:noProof/>
        </w:rPr>
        <w:drawing>
          <wp:inline distT="0" distB="0" distL="0" distR="0" wp14:anchorId="6182BD17" wp14:editId="6F9D0886">
            <wp:extent cx="546264" cy="131857"/>
            <wp:effectExtent l="0" t="0" r="635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04" cy="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</w:t>
      </w:r>
      <w:proofErr w:type="gramEnd"/>
      <w:r w:rsidRPr="004079C8">
        <w:rPr>
          <w:color w:val="auto"/>
        </w:rPr>
        <w:t xml:space="preserve"> o sistema deve exibir a interface anterior </w:t>
      </w:r>
      <w:r w:rsidRPr="004079C8">
        <w:rPr>
          <w:color w:val="31849B" w:themeColor="accent5" w:themeShade="BF"/>
        </w:rPr>
        <w:t>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P03</w:t>
      </w:r>
      <w:r w:rsidR="00D9490D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016453DE" w14:textId="18B0CAB4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validar se possui informações incluída pelo ator na interface </w:t>
      </w:r>
      <w:r w:rsidRPr="004079C8">
        <w:rPr>
          <w:color w:val="31849B" w:themeColor="accent5" w:themeShade="BF"/>
        </w:rPr>
        <w:t>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P04</w:t>
      </w:r>
      <w:r w:rsidR="00D9490D" w:rsidRPr="004079C8">
        <w:rPr>
          <w:color w:val="31849B" w:themeColor="accent5" w:themeShade="BF"/>
        </w:rPr>
        <w:fldChar w:fldCharType="end"/>
      </w:r>
      <w:r w:rsidR="00D9490D" w:rsidRPr="004079C8">
        <w:rPr>
          <w:color w:val="31849B" w:themeColor="accent5" w:themeShade="BF"/>
        </w:rPr>
        <w:t>] 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P05</w:t>
      </w:r>
      <w:r w:rsidR="00D9490D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] </w:t>
      </w:r>
      <w:r w:rsidRPr="004079C8">
        <w:rPr>
          <w:color w:val="auto"/>
        </w:rPr>
        <w:t xml:space="preserve">e não Salvas, caso exista o sistema deve exibir a mensagem </w:t>
      </w:r>
      <w:r w:rsidRPr="004079C8">
        <w:rPr>
          <w:color w:val="31849B" w:themeColor="accent5" w:themeShade="BF"/>
        </w:rPr>
        <w:t>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_Ref13662990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ME06</w:t>
      </w:r>
      <w:r w:rsidR="00D9490D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00F2159D" w14:textId="7B663CED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 xml:space="preserve">da mensagem, o sistema deve voltar para interface anterior </w:t>
      </w:r>
      <w:r w:rsidR="00174CBA" w:rsidRPr="004079C8">
        <w:rPr>
          <w:color w:val="31849B" w:themeColor="accent5" w:themeShade="BF"/>
        </w:rPr>
        <w:t>[</w:t>
      </w:r>
      <w:r w:rsidR="00174CBA" w:rsidRPr="004079C8">
        <w:rPr>
          <w:color w:val="31849B" w:themeColor="accent5" w:themeShade="BF"/>
        </w:rPr>
        <w:fldChar w:fldCharType="begin"/>
      </w:r>
      <w:r w:rsidR="00174CBA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174CBA" w:rsidRPr="004079C8">
        <w:rPr>
          <w:color w:val="31849B" w:themeColor="accent5" w:themeShade="BF"/>
        </w:rPr>
      </w:r>
      <w:r w:rsidR="00174CBA" w:rsidRPr="004079C8">
        <w:rPr>
          <w:color w:val="31849B" w:themeColor="accent5" w:themeShade="BF"/>
        </w:rPr>
        <w:fldChar w:fldCharType="separate"/>
      </w:r>
      <w:r w:rsidR="00174CBA" w:rsidRPr="004079C8">
        <w:rPr>
          <w:color w:val="31849B" w:themeColor="accent5" w:themeShade="BF"/>
        </w:rPr>
        <w:t>P04</w:t>
      </w:r>
      <w:r w:rsidR="00174CBA" w:rsidRPr="004079C8">
        <w:rPr>
          <w:color w:val="31849B" w:themeColor="accent5" w:themeShade="BF"/>
        </w:rPr>
        <w:fldChar w:fldCharType="end"/>
      </w:r>
      <w:r w:rsidR="00174CBA" w:rsidRPr="004079C8">
        <w:rPr>
          <w:color w:val="31849B" w:themeColor="accent5" w:themeShade="BF"/>
        </w:rPr>
        <w:t>] [</w:t>
      </w:r>
      <w:r w:rsidR="00174CBA" w:rsidRPr="004079C8">
        <w:rPr>
          <w:color w:val="31849B" w:themeColor="accent5" w:themeShade="BF"/>
        </w:rPr>
        <w:fldChar w:fldCharType="begin"/>
      </w:r>
      <w:r w:rsidR="00174CBA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174CBA" w:rsidRPr="004079C8">
        <w:rPr>
          <w:color w:val="31849B" w:themeColor="accent5" w:themeShade="BF"/>
        </w:rPr>
      </w:r>
      <w:r w:rsidR="00174CBA" w:rsidRPr="004079C8">
        <w:rPr>
          <w:color w:val="31849B" w:themeColor="accent5" w:themeShade="BF"/>
        </w:rPr>
        <w:fldChar w:fldCharType="separate"/>
      </w:r>
      <w:r w:rsidR="00174CBA" w:rsidRPr="004079C8">
        <w:rPr>
          <w:color w:val="31849B" w:themeColor="accent5" w:themeShade="BF"/>
        </w:rPr>
        <w:t>P05</w:t>
      </w:r>
      <w:r w:rsidR="00174CBA" w:rsidRPr="004079C8">
        <w:rPr>
          <w:color w:val="31849B" w:themeColor="accent5" w:themeShade="BF"/>
        </w:rPr>
        <w:fldChar w:fldCharType="end"/>
      </w:r>
      <w:r w:rsidR="00174CBA" w:rsidRPr="004079C8">
        <w:rPr>
          <w:color w:val="31849B" w:themeColor="accent5" w:themeShade="BF"/>
        </w:rPr>
        <w:t>]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auto"/>
        </w:rPr>
        <w:t>sem salvar os dados incluídos.</w:t>
      </w:r>
    </w:p>
    <w:p w14:paraId="6233D0B8" w14:textId="77777777" w:rsidR="00CA76E1" w:rsidRPr="004079C8" w:rsidRDefault="00CA76E1" w:rsidP="00CA76E1">
      <w:pPr>
        <w:pStyle w:val="PargrafodaLista"/>
        <w:ind w:left="1701"/>
        <w:rPr>
          <w:color w:val="auto"/>
        </w:rPr>
      </w:pPr>
    </w:p>
    <w:p w14:paraId="78DB2061" w14:textId="77777777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permanece na mesma interface.</w:t>
      </w:r>
    </w:p>
    <w:p w14:paraId="097632A9" w14:textId="77777777" w:rsidR="00CA76E1" w:rsidRPr="004079C8" w:rsidRDefault="00CA76E1" w:rsidP="00CA76E1">
      <w:pPr>
        <w:pStyle w:val="PargrafodaLista"/>
        <w:rPr>
          <w:color w:val="auto"/>
        </w:rPr>
      </w:pPr>
    </w:p>
    <w:p w14:paraId="16F785A3" w14:textId="77777777" w:rsidR="00454C4E" w:rsidRPr="004079C8" w:rsidRDefault="00454C4E" w:rsidP="00CA76E1">
      <w:pPr>
        <w:pStyle w:val="PargrafodaLista"/>
        <w:rPr>
          <w:color w:val="auto"/>
        </w:rPr>
      </w:pPr>
    </w:p>
    <w:p w14:paraId="168235F8" w14:textId="0C616C0B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765CEF78" wp14:editId="665BB2EC">
            <wp:extent cx="491979" cy="118753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549" cy="1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, o sistema deve validar se </w:t>
      </w:r>
      <w:r w:rsidR="00F444FE" w:rsidRPr="004079C8">
        <w:rPr>
          <w:color w:val="auto"/>
        </w:rPr>
        <w:t xml:space="preserve">Todos </w:t>
      </w:r>
      <w:r w:rsidRPr="004079C8">
        <w:rPr>
          <w:color w:val="auto"/>
        </w:rPr>
        <w:t>o</w:t>
      </w:r>
      <w:r w:rsidR="00F444FE" w:rsidRPr="004079C8">
        <w:rPr>
          <w:color w:val="auto"/>
        </w:rPr>
        <w:t>s</w:t>
      </w:r>
      <w:r w:rsidRPr="004079C8">
        <w:rPr>
          <w:color w:val="auto"/>
        </w:rPr>
        <w:t xml:space="preserve"> campo</w:t>
      </w:r>
      <w:r w:rsidR="00F444FE" w:rsidRPr="004079C8">
        <w:rPr>
          <w:color w:val="auto"/>
        </w:rPr>
        <w:t>s</w:t>
      </w:r>
      <w:r w:rsidRPr="004079C8">
        <w:rPr>
          <w:color w:val="auto"/>
        </w:rPr>
        <w:t xml:space="preserve"> obrigatório</w:t>
      </w:r>
      <w:r w:rsidR="00F444FE" w:rsidRPr="004079C8">
        <w:rPr>
          <w:color w:val="auto"/>
        </w:rPr>
        <w:t>s foram preenchidos</w:t>
      </w:r>
      <w:r w:rsidRPr="004079C8">
        <w:rPr>
          <w:color w:val="auto"/>
        </w:rPr>
        <w:t xml:space="preserve">. Caso tenha sido preenchido, o sistema deve salvar os dados da Aba </w:t>
      </w:r>
      <w:r w:rsidR="00F444FE" w:rsidRPr="004079C8">
        <w:rPr>
          <w:b/>
          <w:color w:val="auto"/>
        </w:rPr>
        <w:t>Membros da Chapa</w:t>
      </w:r>
      <w:r w:rsidRPr="004079C8">
        <w:rPr>
          <w:color w:val="auto"/>
        </w:rPr>
        <w:t xml:space="preserve">, na base de dados e deve exibir a mensagem </w:t>
      </w:r>
      <w:r w:rsidRPr="004079C8">
        <w:rPr>
          <w:color w:val="31849B" w:themeColor="accent5" w:themeShade="BF"/>
        </w:rPr>
        <w:t>[</w:t>
      </w:r>
      <w:r w:rsidR="00F75DDA" w:rsidRPr="004079C8">
        <w:rPr>
          <w:color w:val="31849B" w:themeColor="accent5" w:themeShade="BF"/>
        </w:rPr>
        <w:fldChar w:fldCharType="begin"/>
      </w:r>
      <w:r w:rsidR="00F75DDA" w:rsidRPr="004079C8">
        <w:rPr>
          <w:color w:val="31849B" w:themeColor="accent5" w:themeShade="BF"/>
        </w:rPr>
        <w:instrText xml:space="preserve"> REF _Ref22721889 \r \h  \* MERGEFORMAT </w:instrText>
      </w:r>
      <w:r w:rsidR="00F75DDA" w:rsidRPr="004079C8">
        <w:rPr>
          <w:color w:val="31849B" w:themeColor="accent5" w:themeShade="BF"/>
        </w:rPr>
      </w:r>
      <w:r w:rsidR="00F75DDA" w:rsidRPr="004079C8">
        <w:rPr>
          <w:color w:val="31849B" w:themeColor="accent5" w:themeShade="BF"/>
        </w:rPr>
        <w:fldChar w:fldCharType="separate"/>
      </w:r>
      <w:r w:rsidR="00F75DDA" w:rsidRPr="004079C8">
        <w:rPr>
          <w:color w:val="31849B" w:themeColor="accent5" w:themeShade="BF"/>
        </w:rPr>
        <w:t>ME021</w:t>
      </w:r>
      <w:r w:rsidR="00F75DDA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>;</w:t>
      </w:r>
    </w:p>
    <w:p w14:paraId="4CE8B8DB" w14:textId="77777777" w:rsidR="00F444FE" w:rsidRPr="004079C8" w:rsidRDefault="00F444FE" w:rsidP="00F444FE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073CCA5C" w14:textId="1C3C582C" w:rsidR="00F444FE" w:rsidRPr="0020515F" w:rsidRDefault="00F444F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000000" w:themeColor="text1"/>
        </w:rPr>
        <w:t xml:space="preserve">Ao salvar com sucesso o sistema deve exibir a interface </w:t>
      </w:r>
      <w:r w:rsidRPr="0020515F">
        <w:rPr>
          <w:color w:val="31849B" w:themeColor="accent5" w:themeShade="BF"/>
        </w:rPr>
        <w:t>[</w:t>
      </w:r>
      <w:r w:rsidRPr="0020515F">
        <w:rPr>
          <w:color w:val="31849B" w:themeColor="accent5" w:themeShade="BF"/>
        </w:rPr>
        <w:fldChar w:fldCharType="begin"/>
      </w:r>
      <w:r w:rsidRPr="0020515F">
        <w:rPr>
          <w:color w:val="31849B" w:themeColor="accent5" w:themeShade="BF"/>
        </w:rPr>
        <w:instrText xml:space="preserve"> REF _Ref22126918 \r \h </w:instrText>
      </w:r>
      <w:r w:rsidR="00927686" w:rsidRPr="0020515F">
        <w:rPr>
          <w:color w:val="31849B" w:themeColor="accent5" w:themeShade="BF"/>
        </w:rPr>
        <w:instrText xml:space="preserve"> \* MERGEFORMAT </w:instrText>
      </w:r>
      <w:r w:rsidRPr="0020515F">
        <w:rPr>
          <w:color w:val="31849B" w:themeColor="accent5" w:themeShade="BF"/>
        </w:rPr>
      </w:r>
      <w:r w:rsidRPr="0020515F">
        <w:rPr>
          <w:color w:val="31849B" w:themeColor="accent5" w:themeShade="BF"/>
        </w:rPr>
        <w:fldChar w:fldCharType="separate"/>
      </w:r>
      <w:r w:rsidRPr="0020515F">
        <w:rPr>
          <w:color w:val="31849B" w:themeColor="accent5" w:themeShade="BF"/>
        </w:rPr>
        <w:t>P06</w:t>
      </w:r>
      <w:r w:rsidRPr="0020515F">
        <w:rPr>
          <w:color w:val="31849B" w:themeColor="accent5" w:themeShade="BF"/>
        </w:rPr>
        <w:fldChar w:fldCharType="end"/>
      </w:r>
      <w:r w:rsidRPr="0020515F">
        <w:rPr>
          <w:color w:val="31849B" w:themeColor="accent5" w:themeShade="BF"/>
        </w:rPr>
        <w:t>]</w:t>
      </w:r>
    </w:p>
    <w:p w14:paraId="1DDC4604" w14:textId="77777777" w:rsidR="00ED4739" w:rsidRPr="0020515F" w:rsidRDefault="00ED4739" w:rsidP="00ED4739">
      <w:pPr>
        <w:pStyle w:val="PargrafodaLista"/>
        <w:rPr>
          <w:color w:val="auto"/>
        </w:rPr>
      </w:pPr>
    </w:p>
    <w:p w14:paraId="3BA0AB66" w14:textId="179DB8E9" w:rsidR="00ED4739" w:rsidRPr="0020515F" w:rsidRDefault="002E79E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auto"/>
        </w:rPr>
        <w:t>Após a montagem automática do registro dos membros, conforme proporção de cada UF. O sistema deve permitir que o ator incluía a quantidade de membros que desejar (dentro da proporção já determinada)</w:t>
      </w:r>
      <w:r w:rsidR="00C47014" w:rsidRPr="0020515F">
        <w:rPr>
          <w:color w:val="auto"/>
        </w:rPr>
        <w:t>.</w:t>
      </w:r>
    </w:p>
    <w:p w14:paraId="6884F5D5" w14:textId="77777777" w:rsidR="00C47014" w:rsidRPr="0020515F" w:rsidRDefault="00C47014" w:rsidP="00C47014">
      <w:pPr>
        <w:pStyle w:val="PargrafodaLista"/>
        <w:rPr>
          <w:color w:val="auto"/>
        </w:rPr>
      </w:pPr>
    </w:p>
    <w:p w14:paraId="2CAB3AD1" w14:textId="165507B6" w:rsidR="002E79E0" w:rsidRPr="0020515F" w:rsidRDefault="00C47014" w:rsidP="0017392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20515F">
        <w:rPr>
          <w:color w:val="auto"/>
        </w:rPr>
        <w:t xml:space="preserve">Ex1: para uma determinada UF, a proporção de conselheiro é de 7 membros, ao preencher a Aba Membros da Chapa, o ator preencheu apenas 6 registros, ao acionar a opção Avançar o sistema </w:t>
      </w:r>
      <w:r w:rsidR="002E79E0" w:rsidRPr="0020515F">
        <w:rPr>
          <w:color w:val="auto"/>
        </w:rPr>
        <w:t xml:space="preserve">NÃO </w:t>
      </w:r>
      <w:r w:rsidRPr="0020515F">
        <w:rPr>
          <w:color w:val="auto"/>
        </w:rPr>
        <w:t>deve criticar o preenchimento</w:t>
      </w:r>
      <w:r w:rsidR="002E79E0" w:rsidRPr="0020515F">
        <w:rPr>
          <w:color w:val="auto"/>
        </w:rPr>
        <w:t>, deve salvar e deve</w:t>
      </w:r>
      <w:r w:rsidRPr="0020515F">
        <w:rPr>
          <w:color w:val="auto"/>
        </w:rPr>
        <w:t xml:space="preserve"> avançar para próxima Aba.</w:t>
      </w:r>
      <w:r w:rsidR="002E79E0" w:rsidRPr="0020515F">
        <w:rPr>
          <w:color w:val="auto"/>
        </w:rPr>
        <w:t xml:space="preserve"> </w:t>
      </w:r>
    </w:p>
    <w:p w14:paraId="1ED2D985" w14:textId="77777777" w:rsidR="002E79E0" w:rsidRPr="0020515F" w:rsidRDefault="002E79E0" w:rsidP="0017392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2A9D1D97" w14:textId="62667843" w:rsidR="00C47014" w:rsidRPr="0020515F" w:rsidRDefault="002E79E0" w:rsidP="005D08CF">
      <w:pPr>
        <w:pStyle w:val="PargrafodaLista"/>
        <w:widowControl/>
        <w:numPr>
          <w:ilvl w:val="0"/>
          <w:numId w:val="2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auto"/>
        </w:rPr>
        <w:t>O sistema deve permitir que o ator inclua apenas 1 membro, mesmo sem o suplente</w:t>
      </w:r>
      <w:r w:rsidR="00C839FF" w:rsidRPr="0020515F">
        <w:rPr>
          <w:color w:val="auto"/>
        </w:rPr>
        <w:t xml:space="preserve"> ou o titular</w:t>
      </w:r>
      <w:r w:rsidRPr="0020515F">
        <w:rPr>
          <w:color w:val="auto"/>
        </w:rPr>
        <w:t xml:space="preserve">. Caso o ator não incluía nenhum membro, o sistema deve exibir mensagem impeditiva </w:t>
      </w:r>
      <w:r w:rsidRPr="0020515F">
        <w:rPr>
          <w:color w:val="31849B" w:themeColor="accent5" w:themeShade="BF"/>
        </w:rPr>
        <w:t>[</w:t>
      </w:r>
      <w:r w:rsidRPr="0020515F">
        <w:rPr>
          <w:color w:val="31849B" w:themeColor="accent5" w:themeShade="BF"/>
        </w:rPr>
        <w:fldChar w:fldCharType="begin"/>
      </w:r>
      <w:r w:rsidRPr="0020515F">
        <w:rPr>
          <w:color w:val="31849B" w:themeColor="accent5" w:themeShade="BF"/>
        </w:rPr>
        <w:instrText xml:space="preserve"> REF _Ref22669479 \r \h </w:instrText>
      </w:r>
      <w:r w:rsidR="00927686" w:rsidRPr="0020515F">
        <w:rPr>
          <w:color w:val="31849B" w:themeColor="accent5" w:themeShade="BF"/>
        </w:rPr>
        <w:instrText xml:space="preserve"> \* MERGEFORMAT </w:instrText>
      </w:r>
      <w:r w:rsidRPr="0020515F">
        <w:rPr>
          <w:color w:val="31849B" w:themeColor="accent5" w:themeShade="BF"/>
        </w:rPr>
      </w:r>
      <w:r w:rsidRPr="0020515F">
        <w:rPr>
          <w:color w:val="31849B" w:themeColor="accent5" w:themeShade="BF"/>
        </w:rPr>
        <w:fldChar w:fldCharType="separate"/>
      </w:r>
      <w:r w:rsidRPr="0020515F">
        <w:rPr>
          <w:color w:val="31849B" w:themeColor="accent5" w:themeShade="BF"/>
        </w:rPr>
        <w:t>ME020</w:t>
      </w:r>
      <w:r w:rsidRPr="0020515F">
        <w:rPr>
          <w:color w:val="31849B" w:themeColor="accent5" w:themeShade="BF"/>
        </w:rPr>
        <w:fldChar w:fldCharType="end"/>
      </w:r>
      <w:r w:rsidRPr="0020515F">
        <w:rPr>
          <w:color w:val="31849B" w:themeColor="accent5" w:themeShade="BF"/>
        </w:rPr>
        <w:t>]</w:t>
      </w:r>
      <w:r w:rsidRPr="0020515F">
        <w:rPr>
          <w:color w:val="auto"/>
        </w:rPr>
        <w:t>.</w:t>
      </w:r>
    </w:p>
    <w:p w14:paraId="77D07E42" w14:textId="77777777" w:rsidR="00C47014" w:rsidRPr="0020515F" w:rsidRDefault="00C47014" w:rsidP="0017392B">
      <w:pPr>
        <w:pStyle w:val="PargrafodaLista"/>
        <w:ind w:left="1134"/>
        <w:rPr>
          <w:color w:val="auto"/>
        </w:rPr>
      </w:pPr>
    </w:p>
    <w:p w14:paraId="25E6C880" w14:textId="77777777" w:rsidR="00F22F84" w:rsidRPr="0020515F" w:rsidRDefault="00F22F84" w:rsidP="0017392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37F615DF" w14:textId="27DADA65" w:rsidR="00F22F84" w:rsidRPr="004079C8" w:rsidRDefault="00F22F84" w:rsidP="005D08CF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auto"/>
        </w:rPr>
        <w:t>Lembrando que o sistema deve salvar automaticamente cada membro incluído, caso o ator sai</w:t>
      </w:r>
      <w:r w:rsidR="008B39A3" w:rsidRPr="0020515F">
        <w:rPr>
          <w:color w:val="auto"/>
        </w:rPr>
        <w:t>a</w:t>
      </w:r>
      <w:r w:rsidRPr="0020515F">
        <w:rPr>
          <w:color w:val="auto"/>
        </w:rPr>
        <w:t xml:space="preserve"> da interface e futuramente volte</w:t>
      </w:r>
      <w:r w:rsidRPr="004079C8">
        <w:rPr>
          <w:color w:val="auto"/>
        </w:rPr>
        <w:t xml:space="preserve"> a acessa-la, o sistema deve exibir o registros do</w:t>
      </w:r>
      <w:r w:rsidR="008B39A3" w:rsidRPr="004079C8">
        <w:rPr>
          <w:color w:val="auto"/>
        </w:rPr>
        <w:t>s</w:t>
      </w:r>
      <w:r w:rsidRPr="004079C8">
        <w:rPr>
          <w:color w:val="auto"/>
        </w:rPr>
        <w:t xml:space="preserve"> membros anteriormente incluídos</w:t>
      </w:r>
      <w:r w:rsidR="008B39A3" w:rsidRPr="004079C8">
        <w:rPr>
          <w:color w:val="auto"/>
        </w:rPr>
        <w:t xml:space="preserve"> na interface </w:t>
      </w:r>
      <w:r w:rsidR="008B39A3" w:rsidRPr="004079C8">
        <w:rPr>
          <w:color w:val="31849B" w:themeColor="accent5" w:themeShade="BF"/>
        </w:rPr>
        <w:t>[</w:t>
      </w:r>
      <w:r w:rsidR="008B39A3" w:rsidRPr="004079C8">
        <w:rPr>
          <w:color w:val="31849B" w:themeColor="accent5" w:themeShade="BF"/>
        </w:rPr>
        <w:fldChar w:fldCharType="begin"/>
      </w:r>
      <w:r w:rsidR="008B39A3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8B39A3" w:rsidRPr="004079C8">
        <w:rPr>
          <w:color w:val="31849B" w:themeColor="accent5" w:themeShade="BF"/>
        </w:rPr>
      </w:r>
      <w:r w:rsidR="008B39A3" w:rsidRPr="004079C8">
        <w:rPr>
          <w:color w:val="31849B" w:themeColor="accent5" w:themeShade="BF"/>
        </w:rPr>
        <w:fldChar w:fldCharType="separate"/>
      </w:r>
      <w:r w:rsidR="008B39A3" w:rsidRPr="004079C8">
        <w:rPr>
          <w:color w:val="31849B" w:themeColor="accent5" w:themeShade="BF"/>
        </w:rPr>
        <w:t>P04</w:t>
      </w:r>
      <w:r w:rsidR="008B39A3" w:rsidRPr="004079C8">
        <w:rPr>
          <w:color w:val="31849B" w:themeColor="accent5" w:themeShade="BF"/>
        </w:rPr>
        <w:fldChar w:fldCharType="end"/>
      </w:r>
      <w:r w:rsidR="008B39A3" w:rsidRPr="004079C8">
        <w:rPr>
          <w:color w:val="31849B" w:themeColor="accent5" w:themeShade="BF"/>
        </w:rPr>
        <w:t>] [</w:t>
      </w:r>
      <w:r w:rsidR="008B39A3" w:rsidRPr="004079C8">
        <w:rPr>
          <w:color w:val="31849B" w:themeColor="accent5" w:themeShade="BF"/>
        </w:rPr>
        <w:fldChar w:fldCharType="begin"/>
      </w:r>
      <w:r w:rsidR="008B39A3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8B39A3" w:rsidRPr="004079C8">
        <w:rPr>
          <w:color w:val="31849B" w:themeColor="accent5" w:themeShade="BF"/>
        </w:rPr>
      </w:r>
      <w:r w:rsidR="008B39A3" w:rsidRPr="004079C8">
        <w:rPr>
          <w:color w:val="31849B" w:themeColor="accent5" w:themeShade="BF"/>
        </w:rPr>
        <w:fldChar w:fldCharType="separate"/>
      </w:r>
      <w:r w:rsidR="008B39A3" w:rsidRPr="004079C8">
        <w:rPr>
          <w:color w:val="31849B" w:themeColor="accent5" w:themeShade="BF"/>
        </w:rPr>
        <w:t>P05</w:t>
      </w:r>
      <w:r w:rsidR="008B39A3" w:rsidRPr="004079C8">
        <w:rPr>
          <w:color w:val="31849B" w:themeColor="accent5" w:themeShade="BF"/>
        </w:rPr>
        <w:fldChar w:fldCharType="end"/>
      </w:r>
      <w:r w:rsidR="008B39A3"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porém </w:t>
      </w:r>
      <w:r w:rsidR="008B39A3" w:rsidRPr="004079C8">
        <w:rPr>
          <w:color w:val="auto"/>
        </w:rPr>
        <w:t xml:space="preserve">o ator </w:t>
      </w:r>
      <w:r w:rsidRPr="004079C8">
        <w:rPr>
          <w:color w:val="auto"/>
        </w:rPr>
        <w:t>não poderá prosseguir para a próxima aba sem ter</w:t>
      </w:r>
      <w:r w:rsidR="005349C8" w:rsidRPr="004079C8">
        <w:rPr>
          <w:color w:val="auto"/>
        </w:rPr>
        <w:t xml:space="preserve"> acionado a opção </w:t>
      </w:r>
      <w:r w:rsidR="005349C8" w:rsidRPr="004079C8">
        <w:rPr>
          <w:b/>
          <w:color w:val="auto"/>
        </w:rPr>
        <w:t>Avançar</w:t>
      </w:r>
      <w:r w:rsidR="005349C8" w:rsidRPr="004079C8">
        <w:rPr>
          <w:color w:val="auto"/>
        </w:rPr>
        <w:t>.</w:t>
      </w:r>
      <w:r w:rsidRPr="004079C8">
        <w:rPr>
          <w:color w:val="auto"/>
        </w:rPr>
        <w:t xml:space="preserve"> </w:t>
      </w:r>
    </w:p>
    <w:p w14:paraId="297A4FC3" w14:textId="77777777" w:rsidR="00E813D0" w:rsidRPr="004079C8" w:rsidRDefault="00E813D0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AC63D09" w14:textId="11F92E4F" w:rsidR="00E813D0" w:rsidRPr="004079C8" w:rsidRDefault="00E813D0" w:rsidP="005D08CF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representação UF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o sistema deve exibir um componente, aonde o ator possa selecionar a quantidade de registro por página a ser </w:t>
      </w:r>
      <w:proofErr w:type="gramStart"/>
      <w:r w:rsidRPr="004079C8">
        <w:rPr>
          <w:color w:val="auto"/>
        </w:rPr>
        <w:t xml:space="preserve">exibido </w:t>
      </w:r>
      <w:r w:rsidRPr="004079C8">
        <w:rPr>
          <w:noProof/>
          <w:color w:val="auto"/>
        </w:rPr>
        <w:drawing>
          <wp:inline distT="0" distB="0" distL="0" distR="0" wp14:anchorId="6FD325C5" wp14:editId="6EA1CC53">
            <wp:extent cx="658370" cy="131674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4" cy="1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.</w:t>
      </w:r>
      <w:proofErr w:type="gramEnd"/>
      <w:r w:rsidRPr="004079C8">
        <w:rPr>
          <w:color w:val="auto"/>
        </w:rPr>
        <w:t xml:space="preserve"> Entende-se por registro cada conjunto de membro + suplente:</w:t>
      </w:r>
    </w:p>
    <w:p w14:paraId="0DF355ED" w14:textId="77777777" w:rsidR="00E813D0" w:rsidRPr="004079C8" w:rsidRDefault="00E813D0" w:rsidP="00E813D0">
      <w:pPr>
        <w:pStyle w:val="PargrafodaLista"/>
        <w:rPr>
          <w:color w:val="auto"/>
        </w:rPr>
      </w:pPr>
    </w:p>
    <w:p w14:paraId="1EA6BA83" w14:textId="09987245" w:rsidR="00E813D0" w:rsidRPr="004079C8" w:rsidRDefault="00E813D0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7DF83C7A" wp14:editId="353D0931">
            <wp:extent cx="2794406" cy="576286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35" cy="5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</w:t>
      </w:r>
    </w:p>
    <w:p w14:paraId="3CE7EF5F" w14:textId="77777777" w:rsidR="00E01496" w:rsidRPr="004079C8" w:rsidRDefault="00E01496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8D6D246" w14:textId="77777777" w:rsidR="00E01496" w:rsidRPr="004079C8" w:rsidRDefault="00E01496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544D9B33" w14:textId="3A1A1F26" w:rsidR="00E01496" w:rsidRPr="004079C8" w:rsidRDefault="00E01496" w:rsidP="00E0149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componente </w:t>
      </w:r>
      <w:r w:rsidRPr="004079C8">
        <w:rPr>
          <w:noProof/>
          <w:color w:val="auto"/>
        </w:rPr>
        <w:drawing>
          <wp:inline distT="0" distB="0" distL="0" distR="0" wp14:anchorId="1729BE89" wp14:editId="377F5D6B">
            <wp:extent cx="658370" cy="131674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4" cy="1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 deve ser exibido acima dos </w:t>
      </w:r>
      <w:proofErr w:type="spellStart"/>
      <w:r w:rsidRPr="004079C8">
        <w:rPr>
          <w:color w:val="auto"/>
        </w:rPr>
        <w:t>card</w:t>
      </w:r>
      <w:proofErr w:type="spellEnd"/>
      <w:r w:rsidRPr="004079C8">
        <w:rPr>
          <w:color w:val="auto"/>
        </w:rPr>
        <w:t xml:space="preserve"> dos Conselheiros Estaduais:</w:t>
      </w:r>
    </w:p>
    <w:p w14:paraId="357D976D" w14:textId="72F2298C" w:rsidR="00E01496" w:rsidRPr="004079C8" w:rsidRDefault="00E01496" w:rsidP="00E01496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297C24E8" wp14:editId="48AB6944">
            <wp:extent cx="5476875" cy="16573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8C6A" w14:textId="77777777" w:rsidR="00CA76E1" w:rsidRPr="004079C8" w:rsidRDefault="00CA76E1" w:rsidP="004526BD">
      <w:pPr>
        <w:pStyle w:val="PargrafodaLista"/>
        <w:rPr>
          <w:color w:val="auto"/>
        </w:rPr>
      </w:pPr>
    </w:p>
    <w:p w14:paraId="6705D66D" w14:textId="77777777" w:rsidR="00CB2D9C" w:rsidRDefault="00CB2D9C" w:rsidP="004526BD">
      <w:pPr>
        <w:pStyle w:val="PargrafodaLista"/>
        <w:rPr>
          <w:color w:val="auto"/>
        </w:rPr>
      </w:pPr>
    </w:p>
    <w:p w14:paraId="30D41C6D" w14:textId="77777777" w:rsidR="002B6F22" w:rsidRPr="004079C8" w:rsidRDefault="002B6F22" w:rsidP="004526BD">
      <w:pPr>
        <w:pStyle w:val="PargrafodaLista"/>
        <w:rPr>
          <w:color w:val="auto"/>
        </w:rPr>
      </w:pPr>
    </w:p>
    <w:p w14:paraId="457B0AC7" w14:textId="77777777" w:rsidR="004526BD" w:rsidRPr="004079C8" w:rsidRDefault="004526BD" w:rsidP="00ED473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6D86D02C" w14:textId="13591CBA" w:rsidR="00ED4739" w:rsidRPr="004079C8" w:rsidRDefault="00ED4739" w:rsidP="005D08CF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 xml:space="preserve">ALTERAR – </w:t>
      </w:r>
      <w:r w:rsidR="009B6C18" w:rsidRPr="004079C8">
        <w:rPr>
          <w:b/>
          <w:color w:val="auto"/>
        </w:rPr>
        <w:t>Etapa</w:t>
      </w:r>
      <w:r w:rsidRPr="004079C8">
        <w:rPr>
          <w:b/>
          <w:color w:val="auto"/>
        </w:rPr>
        <w:t xml:space="preserve"> 1</w:t>
      </w:r>
    </w:p>
    <w:p w14:paraId="4BE0B330" w14:textId="7301CEB0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permitir alterar os dados </w:t>
      </w:r>
      <w:r w:rsidR="0027558D" w:rsidRPr="004079C8">
        <w:rPr>
          <w:color w:val="auto"/>
        </w:rPr>
        <w:t xml:space="preserve">nas </w:t>
      </w:r>
      <w:r w:rsidRPr="004079C8">
        <w:rPr>
          <w:color w:val="auto"/>
        </w:rPr>
        <w:t xml:space="preserve">duas (2) Etapas: </w:t>
      </w:r>
    </w:p>
    <w:p w14:paraId="65FFF381" w14:textId="77777777" w:rsidR="00CB2D9C" w:rsidRPr="004079C8" w:rsidRDefault="00CB2D9C" w:rsidP="00CB2D9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2F220A8" w14:textId="5528D38F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>Ao incluir as informações</w:t>
      </w:r>
      <w:r w:rsidR="0027558D" w:rsidRPr="004079C8">
        <w:rPr>
          <w:color w:val="auto"/>
        </w:rPr>
        <w:t>, o ator poderá também realizar uma alteração dos membros</w:t>
      </w:r>
      <w:r w:rsidRPr="004079C8">
        <w:rPr>
          <w:color w:val="auto"/>
        </w:rPr>
        <w:t xml:space="preserve"> na </w:t>
      </w:r>
      <w:r w:rsidRPr="004079C8">
        <w:rPr>
          <w:color w:val="auto"/>
          <w:u w:val="single"/>
        </w:rPr>
        <w:t>Aba Membros da Chapa</w:t>
      </w:r>
      <w:r w:rsidRPr="004079C8">
        <w:rPr>
          <w:color w:val="auto"/>
        </w:rPr>
        <w:t xml:space="preserve"> – </w:t>
      </w:r>
      <w:r w:rsidRPr="004079C8">
        <w:rPr>
          <w:b/>
          <w:color w:val="auto"/>
        </w:rPr>
        <w:t>Etapa 1</w:t>
      </w:r>
    </w:p>
    <w:p w14:paraId="0B56BFD3" w14:textId="77777777" w:rsidR="00D55909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11F90A3B" w14:textId="50E79BEA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b/>
          <w:color w:val="auto"/>
        </w:rPr>
        <w:t>Alterar</w:t>
      </w:r>
      <w:r w:rsidRPr="004079C8">
        <w:rPr>
          <w:color w:val="auto"/>
        </w:rPr>
        <w:t xml:space="preserve"> na </w:t>
      </w:r>
      <w:r w:rsidRPr="004079C8">
        <w:rPr>
          <w:color w:val="auto"/>
          <w:u w:val="single"/>
        </w:rPr>
        <w:t>Aba Aguardando Conclusão</w:t>
      </w:r>
      <w:r w:rsidRPr="004079C8">
        <w:rPr>
          <w:color w:val="auto"/>
        </w:rPr>
        <w:t xml:space="preserve"> – </w:t>
      </w:r>
      <w:r w:rsidRPr="004079C8">
        <w:rPr>
          <w:b/>
          <w:color w:val="auto"/>
        </w:rPr>
        <w:t>Etapa 2</w:t>
      </w:r>
    </w:p>
    <w:p w14:paraId="53FED531" w14:textId="340CF7BB" w:rsidR="00CC1A00" w:rsidRPr="004079C8" w:rsidRDefault="00CC1A00" w:rsidP="00CC1A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 </w:t>
      </w:r>
    </w:p>
    <w:p w14:paraId="71231A3D" w14:textId="60ECE40E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Na Etapa 1, antes d</w:t>
      </w:r>
      <w:r w:rsidR="00A018D0" w:rsidRPr="004079C8">
        <w:rPr>
          <w:color w:val="auto"/>
        </w:rPr>
        <w:t xml:space="preserve">o ator </w:t>
      </w:r>
      <w:r w:rsidRPr="004079C8">
        <w:rPr>
          <w:color w:val="auto"/>
        </w:rPr>
        <w:t xml:space="preserve">criar a chapa, ou seja, o ator ainda não acionou a opção </w:t>
      </w:r>
      <w:r w:rsidRPr="004079C8">
        <w:rPr>
          <w:b/>
          <w:color w:val="auto"/>
        </w:rPr>
        <w:t>Confirmar</w:t>
      </w:r>
      <w:r w:rsidRPr="004079C8">
        <w:rPr>
          <w:color w:val="auto"/>
        </w:rPr>
        <w:t xml:space="preserve"> a </w:t>
      </w:r>
      <w:r w:rsidR="00A018D0" w:rsidRPr="004079C8">
        <w:rPr>
          <w:color w:val="auto"/>
        </w:rPr>
        <w:t>C</w:t>
      </w:r>
      <w:r w:rsidRPr="004079C8">
        <w:rPr>
          <w:color w:val="auto"/>
        </w:rPr>
        <w:t>riação da Chapa</w:t>
      </w:r>
      <w:r w:rsidR="00A018D0" w:rsidRPr="004079C8">
        <w:rPr>
          <w:color w:val="auto"/>
        </w:rPr>
        <w:t>,</w:t>
      </w:r>
      <w:r w:rsidRPr="004079C8">
        <w:rPr>
          <w:color w:val="auto"/>
        </w:rPr>
        <w:t xml:space="preserve"> na Aba Declaração</w:t>
      </w:r>
      <w:r w:rsidR="00AD25B0" w:rsidRPr="004079C8">
        <w:rPr>
          <w:color w:val="auto"/>
        </w:rPr>
        <w:t xml:space="preserve">. A alteração da Etapa 1 será realizada na </w:t>
      </w:r>
      <w:r w:rsidR="00AD25B0" w:rsidRPr="004079C8">
        <w:rPr>
          <w:b/>
          <w:color w:val="auto"/>
        </w:rPr>
        <w:t>Aba Membros da Chapa</w:t>
      </w:r>
      <w:r w:rsidR="00AD25B0" w:rsidRPr="004079C8">
        <w:rPr>
          <w:color w:val="auto"/>
        </w:rPr>
        <w:t>.</w:t>
      </w:r>
    </w:p>
    <w:p w14:paraId="01C0DAA8" w14:textId="77777777" w:rsidR="00A018D0" w:rsidRPr="004079C8" w:rsidRDefault="00A018D0" w:rsidP="00A018D0">
      <w:pPr>
        <w:pStyle w:val="PargrafodaLista"/>
        <w:rPr>
          <w:color w:val="auto"/>
        </w:rPr>
      </w:pPr>
    </w:p>
    <w:p w14:paraId="03E19FEC" w14:textId="2F6AA3D4" w:rsidR="00A018D0" w:rsidRPr="004079C8" w:rsidRDefault="00A018D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Na Etapa 2, após o ator criar chapa, porém a alteração será realizada na </w:t>
      </w:r>
      <w:r w:rsidRPr="004079C8">
        <w:rPr>
          <w:b/>
          <w:color w:val="auto"/>
        </w:rPr>
        <w:t>Aba Aguardando Conclusão.</w:t>
      </w:r>
    </w:p>
    <w:p w14:paraId="13A23464" w14:textId="77777777" w:rsidR="00A018D0" w:rsidRPr="004079C8" w:rsidRDefault="00A018D0" w:rsidP="00A018D0">
      <w:pPr>
        <w:pStyle w:val="PargrafodaLista"/>
        <w:rPr>
          <w:color w:val="auto"/>
        </w:rPr>
      </w:pPr>
    </w:p>
    <w:p w14:paraId="2FC780BA" w14:textId="3E460C07" w:rsidR="00A018D0" w:rsidRPr="004079C8" w:rsidRDefault="00AD25B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Nessa estória trataremos as alterações da Etapa 1. As alterações da Etapa 2 serão tratadas na estória HST022.</w:t>
      </w:r>
    </w:p>
    <w:p w14:paraId="43E9739F" w14:textId="77777777" w:rsidR="00CC1A00" w:rsidRPr="004079C8" w:rsidRDefault="00CC1A00" w:rsidP="00CC1A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DE3D1C2" w14:textId="6D60D171" w:rsidR="00CB2A8B" w:rsidRPr="004079C8" w:rsidRDefault="00CB2A8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Conforme regra </w:t>
      </w:r>
      <w:r w:rsidR="00D55909" w:rsidRPr="004079C8">
        <w:rPr>
          <w:color w:val="auto"/>
        </w:rPr>
        <w:t xml:space="preserve">de Inclusão dos dados da Aba Membros da Chapa, foi </w:t>
      </w:r>
      <w:r w:rsidRPr="004079C8">
        <w:rPr>
          <w:color w:val="auto"/>
        </w:rPr>
        <w:t>informad</w:t>
      </w:r>
      <w:r w:rsidR="00D55909" w:rsidRPr="004079C8">
        <w:rPr>
          <w:color w:val="auto"/>
        </w:rPr>
        <w:t>o que</w:t>
      </w:r>
      <w:r w:rsidRPr="004079C8">
        <w:rPr>
          <w:color w:val="auto"/>
        </w:rPr>
        <w:t>:</w:t>
      </w:r>
    </w:p>
    <w:p w14:paraId="7A4B6CCF" w14:textId="77777777" w:rsidR="00CB2A8B" w:rsidRPr="004079C8" w:rsidRDefault="00CB2A8B" w:rsidP="00CB2A8B">
      <w:pPr>
        <w:pStyle w:val="PargrafodaLista"/>
        <w:rPr>
          <w:color w:val="auto"/>
        </w:rPr>
      </w:pPr>
    </w:p>
    <w:p w14:paraId="5B22D0AA" w14:textId="7E793FFB" w:rsidR="00CB2A8B" w:rsidRPr="004079C8" w:rsidRDefault="00CB2A8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incluir o CPF ou Nome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D55909" w:rsidRPr="004079C8">
        <w:rPr>
          <w:color w:val="31849B" w:themeColor="accent5" w:themeShade="BF"/>
        </w:rPr>
        <w:t xml:space="preserve"> Fig1</w:t>
      </w:r>
      <w:r w:rsidRPr="004079C8">
        <w:rPr>
          <w:color w:val="auto"/>
        </w:rPr>
        <w:t xml:space="preserve">, e for preenchido com sucesso os registros e suas colunas, o sistema deve alterar o componente de busca, por um que busque apenas o CPF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D55909" w:rsidRPr="004079C8">
        <w:rPr>
          <w:color w:val="31849B" w:themeColor="accent5" w:themeShade="BF"/>
        </w:rPr>
        <w:t xml:space="preserve"> Fig2</w:t>
      </w:r>
      <w:r w:rsidRPr="004079C8">
        <w:rPr>
          <w:color w:val="auto"/>
        </w:rPr>
        <w:t xml:space="preserve">; </w:t>
      </w:r>
    </w:p>
    <w:p w14:paraId="20484A1A" w14:textId="1BE99E47" w:rsidR="00AD25B0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6C69D64B" wp14:editId="2F8B3B96">
            <wp:extent cx="3562502" cy="45156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licar_1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617" cy="45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0C1" w14:textId="77777777" w:rsidR="00D55909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104F8DF5" w14:textId="77777777" w:rsidR="00AD25B0" w:rsidRPr="004079C8" w:rsidRDefault="00AD25B0" w:rsidP="00AD25B0">
      <w:pPr>
        <w:pStyle w:val="PargrafodaLista"/>
        <w:rPr>
          <w:color w:val="auto"/>
        </w:rPr>
      </w:pPr>
    </w:p>
    <w:p w14:paraId="0B79BC97" w14:textId="47E3CC1B" w:rsidR="00D55909" w:rsidRPr="004079C8" w:rsidRDefault="00D5590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Após incluir um membro, o sistema deve permitir o ator alterar o membro por outro membro;</w:t>
      </w:r>
      <w:r w:rsidR="00CA56B5" w:rsidRPr="004079C8">
        <w:rPr>
          <w:color w:val="auto"/>
        </w:rPr>
        <w:t xml:space="preserve"> Essa permissão deve ser concedida até a Confirmação da Criação da Chapa, que será realizada na Aba Declaração ao acionar a opção </w:t>
      </w:r>
      <w:r w:rsidR="00CA56B5" w:rsidRPr="004079C8">
        <w:rPr>
          <w:b/>
          <w:color w:val="auto"/>
        </w:rPr>
        <w:t>Confirmar</w:t>
      </w:r>
      <w:r w:rsidR="00CA56B5" w:rsidRPr="004079C8">
        <w:rPr>
          <w:color w:val="auto"/>
        </w:rPr>
        <w:t xml:space="preserve">. Após confirmação do ator e criação da Chapa, o sistema não deve mais exibir a </w:t>
      </w:r>
      <w:r w:rsidR="00CA56B5" w:rsidRPr="004079C8">
        <w:rPr>
          <w:b/>
          <w:color w:val="auto"/>
        </w:rPr>
        <w:t>Aba Membros da Chapa</w:t>
      </w:r>
      <w:r w:rsidR="00CA56B5" w:rsidRPr="004079C8">
        <w:rPr>
          <w:color w:val="auto"/>
        </w:rPr>
        <w:t xml:space="preserve"> e deve exibir a NOVA </w:t>
      </w:r>
      <w:r w:rsidR="00CA56B5" w:rsidRPr="004079C8">
        <w:rPr>
          <w:b/>
          <w:color w:val="auto"/>
        </w:rPr>
        <w:t>Aba Aguardando Conclusão</w:t>
      </w:r>
      <w:r w:rsidR="00CA56B5" w:rsidRPr="004079C8">
        <w:rPr>
          <w:color w:val="auto"/>
        </w:rPr>
        <w:t xml:space="preserve"> (</w:t>
      </w:r>
      <w:r w:rsidR="00CA56B5" w:rsidRPr="004079C8">
        <w:rPr>
          <w:b/>
          <w:color w:val="auto"/>
        </w:rPr>
        <w:t>Etapa 2</w:t>
      </w:r>
      <w:r w:rsidR="00CA56B5" w:rsidRPr="004079C8">
        <w:rPr>
          <w:color w:val="auto"/>
        </w:rPr>
        <w:t>);</w:t>
      </w:r>
    </w:p>
    <w:p w14:paraId="742F51CF" w14:textId="77777777" w:rsidR="00D55909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A3E8515" w14:textId="7F36C132" w:rsidR="00CA56B5" w:rsidRPr="004079C8" w:rsidRDefault="00D5590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Na coluna CPF do Profissional</w:t>
      </w:r>
      <w:r w:rsidR="00CA56B5" w:rsidRPr="004079C8">
        <w:rPr>
          <w:color w:val="auto"/>
        </w:rPr>
        <w:t>, o sistema deve exibir um componente para alteração do membro. Ao incluir novo CPF, o sistema deve alterar o atual membro pelo NOVO membro do CPF incluído;</w:t>
      </w:r>
    </w:p>
    <w:p w14:paraId="36EE8F63" w14:textId="77777777" w:rsidR="00CA56B5" w:rsidRPr="004079C8" w:rsidRDefault="00CA56B5" w:rsidP="00CA56B5">
      <w:pPr>
        <w:pStyle w:val="PargrafodaLista"/>
        <w:rPr>
          <w:color w:val="auto"/>
        </w:rPr>
      </w:pPr>
    </w:p>
    <w:p w14:paraId="36DE2E3E" w14:textId="18E92AF5" w:rsidR="00CA56B5" w:rsidRPr="004079C8" w:rsidRDefault="00CA56B5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deve limpar o antigo registro do membro alterado: CPF, Nome, Registro, E-mail Status da validação</w:t>
      </w:r>
      <w:r w:rsidR="002D2CBB" w:rsidRPr="004079C8">
        <w:rPr>
          <w:color w:val="auto"/>
        </w:rPr>
        <w:t>,</w:t>
      </w:r>
      <w:r w:rsidRPr="004079C8">
        <w:rPr>
          <w:color w:val="auto"/>
        </w:rPr>
        <w:t xml:space="preserve"> e </w:t>
      </w:r>
      <w:r w:rsidR="002D2CBB" w:rsidRPr="004079C8">
        <w:rPr>
          <w:color w:val="auto"/>
        </w:rPr>
        <w:t xml:space="preserve">inclusive </w:t>
      </w:r>
      <w:r w:rsidRPr="004079C8">
        <w:rPr>
          <w:color w:val="auto"/>
        </w:rPr>
        <w:t>a coluna Responsável; E deve exibir os dados do novo membro incluído pelo ator</w:t>
      </w:r>
      <w:r w:rsidR="00CB2D9C" w:rsidRPr="004079C8">
        <w:rPr>
          <w:color w:val="auto"/>
        </w:rPr>
        <w:t>;</w:t>
      </w:r>
    </w:p>
    <w:p w14:paraId="6237B5D4" w14:textId="77777777" w:rsidR="002D2CBB" w:rsidRPr="004079C8" w:rsidRDefault="002D2CBB" w:rsidP="002D2CBB">
      <w:pPr>
        <w:pStyle w:val="PargrafodaLista"/>
        <w:rPr>
          <w:color w:val="auto"/>
        </w:rPr>
      </w:pPr>
    </w:p>
    <w:p w14:paraId="2430903E" w14:textId="77777777" w:rsidR="002D2CBB" w:rsidRPr="004079C8" w:rsidRDefault="002D2CB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realizar as mesmas validações informadas nas regras de inclusão de membros da chapa;  </w:t>
      </w:r>
    </w:p>
    <w:p w14:paraId="4C61E269" w14:textId="77777777" w:rsidR="002D2CBB" w:rsidRPr="004079C8" w:rsidRDefault="002D2CBB" w:rsidP="00732865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174F86A" w14:textId="0C9873A7" w:rsidR="00C32560" w:rsidRPr="004079C8" w:rsidRDefault="00C3256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Avançar, o sistema deve Validar os campos, Salvar os dados e Exibir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_Ref22126918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P06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;</w:t>
      </w:r>
    </w:p>
    <w:p w14:paraId="225FF520" w14:textId="77777777" w:rsidR="003A53C2" w:rsidRPr="004079C8" w:rsidRDefault="003A53C2" w:rsidP="003A53C2">
      <w:pPr>
        <w:pStyle w:val="PargrafodaLista"/>
        <w:rPr>
          <w:color w:val="auto"/>
        </w:rPr>
      </w:pPr>
    </w:p>
    <w:p w14:paraId="0BDC6D76" w14:textId="4E780010" w:rsidR="003A53C2" w:rsidRPr="007258F3" w:rsidRDefault="003A53C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7258F3">
        <w:rPr>
          <w:color w:val="auto"/>
        </w:rPr>
        <w:t xml:space="preserve">Mesmo que o ator acionar a opção </w:t>
      </w:r>
      <w:r w:rsidRPr="007258F3">
        <w:rPr>
          <w:b/>
          <w:color w:val="auto"/>
        </w:rPr>
        <w:t>Avançar</w:t>
      </w:r>
      <w:r w:rsidRPr="007258F3">
        <w:rPr>
          <w:color w:val="auto"/>
        </w:rPr>
        <w:t xml:space="preserve"> e </w:t>
      </w:r>
      <w:r w:rsidRPr="007258F3">
        <w:rPr>
          <w:b/>
          <w:color w:val="auto"/>
        </w:rPr>
        <w:t>NÃO</w:t>
      </w:r>
      <w:r w:rsidRPr="007258F3">
        <w:rPr>
          <w:color w:val="auto"/>
        </w:rPr>
        <w:t xml:space="preserve"> acionar a opção </w:t>
      </w:r>
      <w:r w:rsidRPr="007258F3">
        <w:rPr>
          <w:b/>
          <w:color w:val="auto"/>
        </w:rPr>
        <w:t>Concluir</w:t>
      </w:r>
      <w:r w:rsidRPr="007258F3">
        <w:rPr>
          <w:color w:val="auto"/>
        </w:rPr>
        <w:t xml:space="preserve">, o sistema deve permitir o ator, visualizar a interface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_Ref22124335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P04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 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_Ref22052720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P05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Pr="007258F3">
        <w:rPr>
          <w:color w:val="auto"/>
        </w:rPr>
        <w:t>, e deve permitir a alteração de membros.</w:t>
      </w:r>
    </w:p>
    <w:p w14:paraId="2A80B0DB" w14:textId="77777777" w:rsidR="001E78E8" w:rsidRPr="007258F3" w:rsidRDefault="001E78E8" w:rsidP="001E78E8">
      <w:pPr>
        <w:pStyle w:val="PargrafodaLista"/>
        <w:rPr>
          <w:color w:val="auto"/>
        </w:rPr>
      </w:pPr>
    </w:p>
    <w:p w14:paraId="5139FBB8" w14:textId="77777777" w:rsidR="004976BF" w:rsidRPr="007258F3" w:rsidRDefault="004976BF" w:rsidP="001E78E8">
      <w:pPr>
        <w:pStyle w:val="PargrafodaLista"/>
        <w:rPr>
          <w:color w:val="auto"/>
        </w:rPr>
      </w:pPr>
    </w:p>
    <w:p w14:paraId="260D80F3" w14:textId="6CA73CF4" w:rsidR="001E78E8" w:rsidRPr="007258F3" w:rsidRDefault="001E78E8" w:rsidP="001E78E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9" w:name="_Ref22138126"/>
      <w:r w:rsidRPr="007258F3">
        <w:rPr>
          <w:b/>
          <w:u w:val="single"/>
        </w:rPr>
        <w:t>Aba Declaração</w:t>
      </w:r>
      <w:r w:rsidRPr="007258F3">
        <w:rPr>
          <w:b/>
        </w:rPr>
        <w:t xml:space="preserve">: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_Ref22126918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P06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bookmarkEnd w:id="29"/>
    </w:p>
    <w:p w14:paraId="2AB2EEC8" w14:textId="5DD5EE14" w:rsidR="00CC5A51" w:rsidRPr="007258F3" w:rsidRDefault="00CC5A5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7258F3">
        <w:t xml:space="preserve">Ao acionar a opção de </w:t>
      </w:r>
      <w:r w:rsidRPr="007258F3">
        <w:rPr>
          <w:b/>
        </w:rPr>
        <w:t>Avançar</w:t>
      </w:r>
      <w:r w:rsidRPr="007258F3">
        <w:t xml:space="preserve"> na Aba Membros da Chapa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_Ref22124335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P04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 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_Ref22052720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P05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],</w:t>
      </w:r>
      <w:r w:rsidRPr="007258F3">
        <w:rPr>
          <w:color w:val="auto"/>
        </w:rPr>
        <w:t xml:space="preserve"> o sistema deve exibir a </w:t>
      </w:r>
      <w:r w:rsidRPr="007258F3">
        <w:rPr>
          <w:b/>
          <w:color w:val="auto"/>
        </w:rPr>
        <w:t>Aba Declaração;</w:t>
      </w:r>
    </w:p>
    <w:p w14:paraId="387A9F48" w14:textId="77777777" w:rsidR="004976BF" w:rsidRPr="007258F3" w:rsidRDefault="004976BF" w:rsidP="004976B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236BFED4" w14:textId="1B4EBBB8" w:rsidR="004976BF" w:rsidRPr="007258F3" w:rsidRDefault="00EC1E63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</w:pPr>
      <w:r w:rsidRPr="007258F3">
        <w:t>O sistema deve exibir a</w:t>
      </w:r>
      <w:r w:rsidR="004976BF" w:rsidRPr="007258F3">
        <w:t xml:space="preserve"> declaração</w:t>
      </w:r>
      <w:r w:rsidRPr="007258F3">
        <w:t>, que foi</w:t>
      </w:r>
      <w:r w:rsidR="004976BF" w:rsidRPr="007258F3">
        <w:t xml:space="preserve"> </w:t>
      </w:r>
      <w:r w:rsidRPr="007258F3">
        <w:t xml:space="preserve">selecionada na HST020_Definir </w:t>
      </w:r>
      <w:r w:rsidR="003E284B" w:rsidRPr="007258F3">
        <w:t>Declaração E-mail,</w:t>
      </w:r>
      <w:r w:rsidRPr="007258F3">
        <w:t xml:space="preserve"> e teor parametrizado </w:t>
      </w:r>
      <w:r w:rsidR="004976BF" w:rsidRPr="007258F3">
        <w:t xml:space="preserve">na história </w:t>
      </w:r>
      <w:r w:rsidR="004976BF" w:rsidRPr="007258F3">
        <w:rPr>
          <w:b/>
        </w:rPr>
        <w:t>HST05</w:t>
      </w:r>
      <w:r w:rsidR="004976BF" w:rsidRPr="007258F3">
        <w:t xml:space="preserve">_Parametrizar Declaração da </w:t>
      </w:r>
      <w:r w:rsidR="004976BF" w:rsidRPr="007258F3">
        <w:rPr>
          <w:b/>
        </w:rPr>
        <w:t>OS 979</w:t>
      </w:r>
      <w:r w:rsidR="004976BF" w:rsidRPr="007258F3">
        <w:t>, devendo esta história utilizar essa</w:t>
      </w:r>
      <w:r w:rsidRPr="007258F3">
        <w:t>s</w:t>
      </w:r>
      <w:r w:rsidR="004976BF" w:rsidRPr="007258F3">
        <w:t xml:space="preserve"> base</w:t>
      </w:r>
      <w:r w:rsidRPr="007258F3">
        <w:t>s</w:t>
      </w:r>
      <w:r w:rsidR="004976BF" w:rsidRPr="007258F3">
        <w:t xml:space="preserve"> como referência;</w:t>
      </w:r>
    </w:p>
    <w:p w14:paraId="340AF100" w14:textId="158DF92F" w:rsidR="005D5609" w:rsidRPr="007258F3" w:rsidRDefault="005D560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Caso o ator selecione na HST05 da OS 979, a permissão de Upload, o sistema deve exibir a opção de upload de arquivos na HST021. </w:t>
      </w:r>
    </w:p>
    <w:p w14:paraId="4421BF36" w14:textId="77777777" w:rsidR="00CB2D9C" w:rsidRPr="007258F3" w:rsidRDefault="00CB2D9C" w:rsidP="00CB2D9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</w:pPr>
    </w:p>
    <w:p w14:paraId="6E4CF0C8" w14:textId="0EADA116" w:rsidR="00015AB0" w:rsidRPr="007258F3" w:rsidRDefault="00015AB0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O sistema deve permitir incluir apenas dois (2) </w:t>
      </w:r>
      <w:r w:rsidR="004B036E" w:rsidRPr="007258F3">
        <w:t xml:space="preserve">arquivos </w:t>
      </w:r>
      <w:r w:rsidRPr="007258F3">
        <w:t xml:space="preserve">por chapa, caso o ator inclua mais que dois arquivos, o sistema deve exibir mensagem impeditiva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_Ref14685373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ME016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Pr="007258F3">
        <w:rPr>
          <w:color w:val="auto"/>
        </w:rPr>
        <w:t>;</w:t>
      </w:r>
    </w:p>
    <w:p w14:paraId="70A8B00A" w14:textId="77777777" w:rsidR="00475CFF" w:rsidRPr="007258F3" w:rsidRDefault="00475CFF" w:rsidP="00475CFF">
      <w:pPr>
        <w:pStyle w:val="PargrafodaLista"/>
      </w:pPr>
    </w:p>
    <w:p w14:paraId="5EE41FE6" w14:textId="4C758C33" w:rsidR="00475CFF" w:rsidRPr="007258F3" w:rsidRDefault="00475CFF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O sistema de permitir incluir arquivo de 10 MB; caso o ator ultrapasse o tamanho o sistema deve exibir a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_Ref30509986 \r \h </w:instrText>
      </w:r>
      <w:r w:rsidR="00765191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ME029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Pr="007258F3">
        <w:t>;</w:t>
      </w:r>
    </w:p>
    <w:p w14:paraId="20A451C3" w14:textId="77777777" w:rsidR="00166E30" w:rsidRPr="007258F3" w:rsidRDefault="00166E30" w:rsidP="00166E30">
      <w:pPr>
        <w:pStyle w:val="PargrafodaLista"/>
      </w:pPr>
    </w:p>
    <w:p w14:paraId="7333ADED" w14:textId="4A943712" w:rsidR="00166E30" w:rsidRPr="007258F3" w:rsidRDefault="00166E30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O sistema deve validar na HST05 da OS 979, quais os formatos que o ator parametrizou para realização do upload. Caso seja um arquivo diferente do parametrizado, o sistema deve exibir a mensagem conforme cenário </w:t>
      </w:r>
      <w:r w:rsidRPr="007258F3">
        <w:rPr>
          <w:color w:val="31849B" w:themeColor="accent5" w:themeShade="BF"/>
        </w:rPr>
        <w:t xml:space="preserve">[030 ou 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_Ref30510863 \r \h </w:instrText>
      </w:r>
      <w:r w:rsid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ME031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 xml:space="preserve"> ou 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_Ref30510865 \r \h </w:instrText>
      </w:r>
      <w:r w:rsid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ME032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</w:p>
    <w:p w14:paraId="25A55182" w14:textId="77777777" w:rsidR="004B036E" w:rsidRPr="007258F3" w:rsidRDefault="004B036E" w:rsidP="004B036E">
      <w:pPr>
        <w:pStyle w:val="PargrafodaLista"/>
      </w:pPr>
    </w:p>
    <w:p w14:paraId="7E0C51FF" w14:textId="1F278300" w:rsidR="00AC75C1" w:rsidRPr="00765191" w:rsidRDefault="00AC75C1" w:rsidP="004B036E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7258F3">
        <w:t xml:space="preserve">Caso o ator realize alguma alteração na HST05 (OS979) ou na HST20 (OS251), o sistema deve exibir a declaração atualizada na interface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_Ref22126918 \r \h 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P06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 xml:space="preserve">]; </w:t>
      </w:r>
      <w:r w:rsidR="00162D75" w:rsidRPr="007258F3">
        <w:rPr>
          <w:color w:val="000000" w:themeColor="text1"/>
        </w:rPr>
        <w:t>Porém, caso</w:t>
      </w:r>
      <w:r w:rsidRPr="007258F3">
        <w:rPr>
          <w:color w:val="000000" w:themeColor="text1"/>
        </w:rPr>
        <w:t xml:space="preserve"> já exista declarações preenchidas com o antigo teor parametrizado, o sistema NÃO deve realizar alterações nas declaração de criar </w:t>
      </w:r>
      <w:r w:rsidR="00162D75" w:rsidRPr="007258F3">
        <w:rPr>
          <w:color w:val="000000" w:themeColor="text1"/>
        </w:rPr>
        <w:t>chapa, já</w:t>
      </w:r>
      <w:r w:rsidRPr="00765191">
        <w:rPr>
          <w:color w:val="000000" w:themeColor="text1"/>
        </w:rPr>
        <w:t xml:space="preserve"> preenchidas.</w:t>
      </w:r>
    </w:p>
    <w:p w14:paraId="39B2A736" w14:textId="77777777" w:rsidR="00AC75C1" w:rsidRPr="00765191" w:rsidRDefault="00AC75C1" w:rsidP="00AC75C1">
      <w:pPr>
        <w:pStyle w:val="PargrafodaLista"/>
      </w:pPr>
    </w:p>
    <w:p w14:paraId="360980F7" w14:textId="11B1C982" w:rsidR="004B036E" w:rsidRPr="00765191" w:rsidRDefault="004B036E" w:rsidP="004B036E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765191">
        <w:t xml:space="preserve">O sistema deve validar se a chapa criada é para </w:t>
      </w:r>
      <w:r w:rsidRPr="00765191">
        <w:rPr>
          <w:b/>
        </w:rPr>
        <w:t>UF</w:t>
      </w:r>
      <w:r w:rsidRPr="00765191">
        <w:t xml:space="preserve"> ou </w:t>
      </w:r>
      <w:r w:rsidRPr="00765191">
        <w:rPr>
          <w:b/>
        </w:rPr>
        <w:t>IES</w:t>
      </w:r>
      <w:r w:rsidRPr="00765191">
        <w:t xml:space="preserve">; caso seja </w:t>
      </w:r>
      <w:r w:rsidRPr="00765191">
        <w:rPr>
          <w:b/>
          <w:color w:val="auto"/>
        </w:rPr>
        <w:t>UF</w:t>
      </w:r>
      <w:r w:rsidRPr="00765191">
        <w:t xml:space="preserve"> o sistema deve exibir a declaração do </w:t>
      </w:r>
      <w:r w:rsidRPr="00765191">
        <w:rPr>
          <w:b/>
        </w:rPr>
        <w:t>registro 1</w:t>
      </w:r>
      <w:r w:rsidRPr="00765191">
        <w:t xml:space="preserve"> conforme definição da HST020; Caso seja </w:t>
      </w:r>
      <w:r w:rsidRPr="00765191">
        <w:rPr>
          <w:b/>
        </w:rPr>
        <w:t>IES</w:t>
      </w:r>
      <w:r w:rsidRPr="00765191">
        <w:t xml:space="preserve"> o sistema deve exibir a declaração </w:t>
      </w:r>
      <w:r w:rsidRPr="00765191">
        <w:rPr>
          <w:b/>
        </w:rPr>
        <w:t>do registro 2</w:t>
      </w:r>
      <w:r w:rsidRPr="00765191">
        <w:t xml:space="preserve"> conforme definição da HST020;</w:t>
      </w:r>
    </w:p>
    <w:p w14:paraId="7824311C" w14:textId="77777777" w:rsidR="00CB2D9C" w:rsidRPr="00765191" w:rsidRDefault="00CB2D9C" w:rsidP="00CB2D9C">
      <w:pPr>
        <w:pStyle w:val="PargrafodaLista"/>
      </w:pPr>
    </w:p>
    <w:p w14:paraId="17B97814" w14:textId="0AE6E5D7" w:rsidR="00F96048" w:rsidRPr="00765191" w:rsidRDefault="00F96048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765191">
        <w:t>O sistema deve exibir as opç</w:t>
      </w:r>
      <w:r w:rsidR="007D4340" w:rsidRPr="00765191">
        <w:t>ões</w:t>
      </w:r>
      <w:r w:rsidR="00FB45BE" w:rsidRPr="00765191">
        <w:t>:</w:t>
      </w:r>
      <w:r w:rsidRPr="00765191">
        <w:t xml:space="preserve"> </w:t>
      </w:r>
      <w:r w:rsidR="00FB45BE" w:rsidRPr="00765191">
        <w:rPr>
          <w:noProof/>
        </w:rPr>
        <w:drawing>
          <wp:inline distT="0" distB="0" distL="0" distR="0" wp14:anchorId="1EAD1E4F" wp14:editId="2FBEC96D">
            <wp:extent cx="1504841" cy="109728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0130" cy="1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5BE" w:rsidRPr="00765191">
        <w:t xml:space="preserve"> ;</w:t>
      </w:r>
    </w:p>
    <w:p w14:paraId="50AD667C" w14:textId="77777777" w:rsidR="00FB45BE" w:rsidRPr="00765191" w:rsidRDefault="00FB45BE" w:rsidP="00FB45BE">
      <w:pPr>
        <w:pStyle w:val="PargrafodaLista"/>
        <w:rPr>
          <w:color w:val="000000" w:themeColor="text1"/>
        </w:rPr>
      </w:pPr>
    </w:p>
    <w:p w14:paraId="7355F94A" w14:textId="7DCA0188" w:rsidR="00FB45BE" w:rsidRPr="00765191" w:rsidRDefault="00FB45BE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765191">
        <w:rPr>
          <w:color w:val="000000" w:themeColor="text1"/>
        </w:rPr>
        <w:t xml:space="preserve">Ao acionar a </w:t>
      </w:r>
      <w:proofErr w:type="gramStart"/>
      <w:r w:rsidRPr="00765191">
        <w:rPr>
          <w:color w:val="000000" w:themeColor="text1"/>
        </w:rPr>
        <w:t xml:space="preserve">opção </w:t>
      </w:r>
      <w:r w:rsidRPr="00765191">
        <w:rPr>
          <w:noProof/>
        </w:rPr>
        <w:drawing>
          <wp:inline distT="0" distB="0" distL="0" distR="0" wp14:anchorId="3F3130F4" wp14:editId="5D2FCE57">
            <wp:extent cx="468173" cy="118453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448" cy="1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191">
        <w:rPr>
          <w:color w:val="000000" w:themeColor="text1"/>
        </w:rPr>
        <w:t>,</w:t>
      </w:r>
      <w:proofErr w:type="gramEnd"/>
      <w:r w:rsidRPr="00765191">
        <w:rPr>
          <w:color w:val="000000" w:themeColor="text1"/>
        </w:rPr>
        <w:t xml:space="preserve"> o sistema deve seguir as informações da regra </w:t>
      </w:r>
      <w:r w:rsidRPr="00765191">
        <w:rPr>
          <w:color w:val="31849B" w:themeColor="accent5" w:themeShade="BF"/>
        </w:rPr>
        <w:t>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_Ref22210011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2.5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</w:t>
      </w:r>
      <w:r w:rsidRPr="00765191">
        <w:rPr>
          <w:color w:val="000000" w:themeColor="text1"/>
        </w:rPr>
        <w:t>;</w:t>
      </w:r>
    </w:p>
    <w:p w14:paraId="74E9E428" w14:textId="77777777" w:rsidR="00FB45BE" w:rsidRPr="00765191" w:rsidRDefault="00FB45BE" w:rsidP="00FB45BE">
      <w:pPr>
        <w:pStyle w:val="PargrafodaLista"/>
        <w:rPr>
          <w:color w:val="000000" w:themeColor="text1"/>
        </w:rPr>
      </w:pPr>
    </w:p>
    <w:p w14:paraId="663B0FB1" w14:textId="0FFC78AE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8"/>
        <w:contextualSpacing/>
        <w:jc w:val="both"/>
        <w:rPr>
          <w:color w:val="auto"/>
        </w:rPr>
      </w:pPr>
      <w:r w:rsidRPr="00765191">
        <w:rPr>
          <w:color w:val="auto"/>
        </w:rPr>
        <w:t xml:space="preserve">Ao acionar a </w:t>
      </w:r>
      <w:proofErr w:type="gramStart"/>
      <w:r w:rsidRPr="00765191">
        <w:rPr>
          <w:color w:val="auto"/>
        </w:rPr>
        <w:t xml:space="preserve">opção </w:t>
      </w:r>
      <w:r w:rsidRPr="00765191">
        <w:rPr>
          <w:noProof/>
        </w:rPr>
        <w:drawing>
          <wp:inline distT="0" distB="0" distL="0" distR="0" wp14:anchorId="1374D47E" wp14:editId="040896A1">
            <wp:extent cx="546264" cy="131857"/>
            <wp:effectExtent l="0" t="0" r="635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04" cy="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191">
        <w:rPr>
          <w:color w:val="auto"/>
        </w:rPr>
        <w:t>,</w:t>
      </w:r>
      <w:proofErr w:type="gramEnd"/>
      <w:r w:rsidRPr="00765191">
        <w:rPr>
          <w:color w:val="auto"/>
        </w:rPr>
        <w:t xml:space="preserve"> o sistema deve exibir a interface anterior </w:t>
      </w:r>
      <w:r w:rsidRPr="00765191">
        <w:rPr>
          <w:color w:val="31849B" w:themeColor="accent5" w:themeShade="BF"/>
        </w:rPr>
        <w:t>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_Ref22124335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P04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 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_Ref22052720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P05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</w:t>
      </w:r>
      <w:r w:rsidR="00EC2FEC" w:rsidRPr="00765191">
        <w:rPr>
          <w:color w:val="000000" w:themeColor="text1"/>
        </w:rPr>
        <w:t>:</w:t>
      </w:r>
    </w:p>
    <w:p w14:paraId="02D5D9AA" w14:textId="63AE6D72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765191">
        <w:rPr>
          <w:color w:val="auto"/>
        </w:rPr>
        <w:t>O sistema deve validar se possui informações incluída pelo ator na interface</w:t>
      </w:r>
      <w:r w:rsidR="00EC2FEC" w:rsidRPr="00765191">
        <w:rPr>
          <w:b/>
        </w:rPr>
        <w:t xml:space="preserve"> </w:t>
      </w:r>
      <w:r w:rsidR="00EC2FEC" w:rsidRPr="00765191">
        <w:rPr>
          <w:color w:val="31849B" w:themeColor="accent5" w:themeShade="BF"/>
        </w:rPr>
        <w:t>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_Ref22126918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P06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</w:t>
      </w:r>
      <w:r w:rsidRPr="00765191">
        <w:rPr>
          <w:color w:val="31849B" w:themeColor="accent5" w:themeShade="BF"/>
        </w:rPr>
        <w:t xml:space="preserve"> </w:t>
      </w:r>
      <w:r w:rsidRPr="00765191">
        <w:rPr>
          <w:color w:val="auto"/>
        </w:rPr>
        <w:t xml:space="preserve">e não Salvas, caso exista o sistema deve exibir a mensagem </w:t>
      </w:r>
      <w:r w:rsidRPr="00765191">
        <w:rPr>
          <w:color w:val="31849B" w:themeColor="accent5" w:themeShade="BF"/>
        </w:rPr>
        <w:t>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_Ref13662990 \r \h 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ME06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</w:t>
      </w:r>
      <w:r w:rsidR="00EC2FEC" w:rsidRPr="00765191">
        <w:rPr>
          <w:color w:val="000000" w:themeColor="text1"/>
        </w:rPr>
        <w:t>;</w:t>
      </w:r>
    </w:p>
    <w:p w14:paraId="647D1DF9" w14:textId="77777777" w:rsidR="00CB2D9C" w:rsidRPr="00765191" w:rsidRDefault="00CB2D9C" w:rsidP="00CB2D9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10BF27F" w14:textId="47245186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765191">
        <w:rPr>
          <w:color w:val="auto"/>
        </w:rPr>
        <w:t xml:space="preserve">Caso o ator acione a opção </w:t>
      </w:r>
      <w:r w:rsidRPr="00765191">
        <w:rPr>
          <w:b/>
          <w:color w:val="auto"/>
        </w:rPr>
        <w:t xml:space="preserve">Sim </w:t>
      </w:r>
      <w:r w:rsidRPr="00765191">
        <w:rPr>
          <w:color w:val="auto"/>
        </w:rPr>
        <w:t xml:space="preserve">da mensagem, o sistema deve voltar para interface anterior </w:t>
      </w:r>
      <w:r w:rsidR="00EC2FEC" w:rsidRPr="00765191">
        <w:rPr>
          <w:color w:val="31849B" w:themeColor="accent5" w:themeShade="BF"/>
        </w:rPr>
        <w:t>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_Ref22124335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P04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 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_Ref22052720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P05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</w:t>
      </w:r>
      <w:r w:rsidRPr="00765191">
        <w:rPr>
          <w:color w:val="31849B" w:themeColor="accent5" w:themeShade="BF"/>
        </w:rPr>
        <w:t xml:space="preserve"> </w:t>
      </w:r>
      <w:r w:rsidRPr="00765191">
        <w:rPr>
          <w:color w:val="auto"/>
        </w:rPr>
        <w:t>sem salvar os dados incluídos</w:t>
      </w:r>
      <w:r w:rsidR="00EC2FEC" w:rsidRPr="00765191">
        <w:rPr>
          <w:color w:val="auto"/>
        </w:rPr>
        <w:t>;</w:t>
      </w:r>
    </w:p>
    <w:p w14:paraId="2262E4A2" w14:textId="77777777" w:rsidR="008632F4" w:rsidRPr="00765191" w:rsidRDefault="008632F4" w:rsidP="008632F4">
      <w:pPr>
        <w:pStyle w:val="PargrafodaLista"/>
        <w:ind w:left="1985"/>
        <w:rPr>
          <w:color w:val="auto"/>
        </w:rPr>
      </w:pPr>
    </w:p>
    <w:p w14:paraId="46E9D3F2" w14:textId="57584CFB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765191">
        <w:rPr>
          <w:color w:val="auto"/>
        </w:rPr>
        <w:t xml:space="preserve">Caso o ator acione a opção </w:t>
      </w:r>
      <w:r w:rsidRPr="00765191">
        <w:rPr>
          <w:b/>
          <w:color w:val="auto"/>
        </w:rPr>
        <w:t>Não</w:t>
      </w:r>
      <w:r w:rsidRPr="00765191">
        <w:rPr>
          <w:color w:val="auto"/>
        </w:rPr>
        <w:t xml:space="preserve"> da mensagem, o sistema permanece na mesma interface</w:t>
      </w:r>
      <w:r w:rsidR="00EC2FEC" w:rsidRPr="00765191">
        <w:rPr>
          <w:color w:val="auto"/>
        </w:rPr>
        <w:t xml:space="preserve"> </w:t>
      </w:r>
      <w:r w:rsidR="00EC2FEC" w:rsidRPr="00765191">
        <w:rPr>
          <w:color w:val="31849B" w:themeColor="accent5" w:themeShade="BF"/>
        </w:rPr>
        <w:t>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_Ref22126918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P06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</w:t>
      </w:r>
      <w:r w:rsidR="00EC2FEC" w:rsidRPr="00765191">
        <w:rPr>
          <w:color w:val="auto"/>
        </w:rPr>
        <w:t>;</w:t>
      </w:r>
    </w:p>
    <w:p w14:paraId="3EC01552" w14:textId="77777777" w:rsidR="00CC0859" w:rsidRPr="00765191" w:rsidRDefault="00CC0859" w:rsidP="00CC0859">
      <w:pPr>
        <w:pStyle w:val="PargrafodaLista"/>
        <w:rPr>
          <w:color w:val="auto"/>
        </w:rPr>
      </w:pPr>
    </w:p>
    <w:p w14:paraId="2EF3C967" w14:textId="77777777" w:rsidR="00CB2D9C" w:rsidRPr="00765191" w:rsidRDefault="00CB2D9C" w:rsidP="00CC0859">
      <w:pPr>
        <w:pStyle w:val="PargrafodaLista"/>
        <w:rPr>
          <w:color w:val="auto"/>
        </w:rPr>
      </w:pPr>
    </w:p>
    <w:p w14:paraId="76CCED8E" w14:textId="77777777" w:rsidR="00CC0859" w:rsidRPr="0020515F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765191">
        <w:rPr>
          <w:color w:val="000000" w:themeColor="text1"/>
        </w:rPr>
        <w:t>A</w:t>
      </w:r>
      <w:r w:rsidRPr="0020515F">
        <w:rPr>
          <w:color w:val="000000" w:themeColor="text1"/>
        </w:rPr>
        <w:t xml:space="preserve">o acionar a opção </w:t>
      </w:r>
      <w:r w:rsidRPr="0020515F">
        <w:rPr>
          <w:noProof/>
        </w:rPr>
        <w:drawing>
          <wp:inline distT="0" distB="0" distL="0" distR="0" wp14:anchorId="138448D2" wp14:editId="7F2731FA">
            <wp:extent cx="453365" cy="114707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5F">
        <w:rPr>
          <w:color w:val="000000" w:themeColor="text1"/>
        </w:rPr>
        <w:t>, o sistema deve:</w:t>
      </w:r>
    </w:p>
    <w:p w14:paraId="4AE529D8" w14:textId="7679D6C4" w:rsidR="00733AE6" w:rsidRPr="0020515F" w:rsidRDefault="00733AE6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20515F">
        <w:rPr>
          <w:color w:val="000000" w:themeColor="text1"/>
        </w:rPr>
        <w:t xml:space="preserve">Caso a declaração seja composta de múltipla escolha, o sistema deve validar se todas as opções foram selecionadas/preenchidas. Caso alguma opção de múltipla escolhas não tenha sido selecionada, o sistema deve criticar o preenchimento, exibindo a mensagem </w:t>
      </w:r>
      <w:r w:rsidRPr="0020515F">
        <w:rPr>
          <w:color w:val="31849B" w:themeColor="accent5" w:themeShade="BF"/>
        </w:rPr>
        <w:t>[</w:t>
      </w:r>
      <w:r w:rsidRPr="0020515F">
        <w:rPr>
          <w:color w:val="31849B" w:themeColor="accent5" w:themeShade="BF"/>
        </w:rPr>
        <w:fldChar w:fldCharType="begin"/>
      </w:r>
      <w:r w:rsidRPr="0020515F">
        <w:rPr>
          <w:color w:val="31849B" w:themeColor="accent5" w:themeShade="BF"/>
        </w:rPr>
        <w:instrText xml:space="preserve"> REF _Ref13663392 \r \h </w:instrText>
      </w:r>
      <w:r w:rsidR="00A64B3F" w:rsidRPr="0020515F">
        <w:rPr>
          <w:color w:val="31849B" w:themeColor="accent5" w:themeShade="BF"/>
        </w:rPr>
        <w:instrText xml:space="preserve"> \* MERGEFORMAT </w:instrText>
      </w:r>
      <w:r w:rsidRPr="0020515F">
        <w:rPr>
          <w:color w:val="31849B" w:themeColor="accent5" w:themeShade="BF"/>
        </w:rPr>
      </w:r>
      <w:r w:rsidRPr="0020515F">
        <w:rPr>
          <w:color w:val="31849B" w:themeColor="accent5" w:themeShade="BF"/>
        </w:rPr>
        <w:fldChar w:fldCharType="separate"/>
      </w:r>
      <w:r w:rsidRPr="0020515F">
        <w:rPr>
          <w:color w:val="31849B" w:themeColor="accent5" w:themeShade="BF"/>
        </w:rPr>
        <w:t>ME07</w:t>
      </w:r>
      <w:r w:rsidRPr="0020515F">
        <w:rPr>
          <w:color w:val="31849B" w:themeColor="accent5" w:themeShade="BF"/>
        </w:rPr>
        <w:fldChar w:fldCharType="end"/>
      </w:r>
      <w:r w:rsidRPr="0020515F">
        <w:rPr>
          <w:color w:val="31849B" w:themeColor="accent5" w:themeShade="BF"/>
        </w:rPr>
        <w:t>]</w:t>
      </w:r>
    </w:p>
    <w:p w14:paraId="4BAB4420" w14:textId="77777777" w:rsidR="00733AE6" w:rsidRPr="0020515F" w:rsidRDefault="00733AE6" w:rsidP="00733AE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38992FC4" w14:textId="77777777" w:rsidR="00CC0859" w:rsidRPr="0020515F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20515F">
        <w:rPr>
          <w:color w:val="000000" w:themeColor="text1"/>
        </w:rPr>
        <w:t>Salva os dados na Base de Dados;</w:t>
      </w:r>
    </w:p>
    <w:p w14:paraId="52F46049" w14:textId="77777777" w:rsidR="00CC0859" w:rsidRPr="0020515F" w:rsidRDefault="00CC0859" w:rsidP="00095D4D">
      <w:pPr>
        <w:pStyle w:val="PargrafodaLista"/>
        <w:ind w:left="1418"/>
        <w:rPr>
          <w:color w:val="000000" w:themeColor="text1"/>
        </w:rPr>
      </w:pPr>
    </w:p>
    <w:p w14:paraId="2F6EF49B" w14:textId="65595E79" w:rsidR="008632F4" w:rsidRPr="004079C8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20515F">
        <w:rPr>
          <w:color w:val="000000" w:themeColor="text1"/>
        </w:rPr>
        <w:t>Consolida de fato a criação da Chapa, ou seja, uma Chapa só é de fato criada quando o ator acionar a opção</w:t>
      </w:r>
      <w:r w:rsidRPr="004079C8">
        <w:rPr>
          <w:color w:val="000000" w:themeColor="text1"/>
        </w:rPr>
        <w:t xml:space="preserve"> </w:t>
      </w:r>
      <w:r w:rsidRPr="004079C8">
        <w:rPr>
          <w:noProof/>
        </w:rPr>
        <w:drawing>
          <wp:inline distT="0" distB="0" distL="0" distR="0" wp14:anchorId="207C51C7" wp14:editId="5C59FF94">
            <wp:extent cx="453365" cy="114707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;</w:t>
      </w:r>
      <w:r w:rsidR="009A46C9" w:rsidRPr="004079C8">
        <w:rPr>
          <w:color w:val="000000" w:themeColor="text1"/>
        </w:rPr>
        <w:t xml:space="preserve"> O sistema deve criar a chapa para a UF, que o ator é vinculado, conforme cadastro no SICCAU;</w:t>
      </w:r>
    </w:p>
    <w:p w14:paraId="5498987A" w14:textId="77777777" w:rsidR="00CC0859" w:rsidRPr="004079C8" w:rsidRDefault="00CC0859" w:rsidP="00CC0859">
      <w:pPr>
        <w:pStyle w:val="PargrafodaLista"/>
        <w:rPr>
          <w:color w:val="000000" w:themeColor="text1"/>
        </w:rPr>
      </w:pPr>
    </w:p>
    <w:p w14:paraId="17C292CD" w14:textId="238D8DDC" w:rsidR="005E69E7" w:rsidRPr="004079C8" w:rsidRDefault="005E69E7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>Exibir uma pop-up com a seguinte informação:</w:t>
      </w:r>
    </w:p>
    <w:p w14:paraId="12E057CF" w14:textId="77777777" w:rsidR="005E69E7" w:rsidRPr="004079C8" w:rsidRDefault="005E69E7" w:rsidP="005E69E7">
      <w:pPr>
        <w:pStyle w:val="PargrafodaLista"/>
        <w:rPr>
          <w:color w:val="000000" w:themeColor="text1"/>
        </w:rPr>
      </w:pPr>
    </w:p>
    <w:p w14:paraId="6BB17B9E" w14:textId="5F73278C" w:rsidR="005E69E7" w:rsidRPr="004079C8" w:rsidRDefault="007D4340" w:rsidP="00CB2D9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4079C8">
        <w:rPr>
          <w:noProof/>
          <w:color w:val="000000" w:themeColor="text1"/>
        </w:rPr>
        <w:drawing>
          <wp:inline distT="0" distB="0" distL="0" distR="0" wp14:anchorId="745D8172" wp14:editId="287D069B">
            <wp:extent cx="4763135" cy="38963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7F9E" w14:textId="77777777" w:rsidR="005E69E7" w:rsidRPr="004079C8" w:rsidRDefault="005E69E7" w:rsidP="005E69E7">
      <w:pPr>
        <w:pStyle w:val="PargrafodaLista"/>
        <w:rPr>
          <w:color w:val="000000" w:themeColor="text1"/>
        </w:rPr>
      </w:pPr>
    </w:p>
    <w:p w14:paraId="1F28AAA4" w14:textId="0E4429E2" w:rsidR="00CC0859" w:rsidRPr="004079C8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Ocultar a exibição das Abas: </w:t>
      </w:r>
      <w:r w:rsidR="00AA4BBB" w:rsidRPr="004079C8">
        <w:rPr>
          <w:b/>
          <w:color w:val="000000" w:themeColor="text1"/>
        </w:rPr>
        <w:t>Membros</w:t>
      </w:r>
      <w:r w:rsidRPr="004079C8">
        <w:rPr>
          <w:b/>
          <w:color w:val="000000" w:themeColor="text1"/>
        </w:rPr>
        <w:t xml:space="preserve"> da Chapa</w:t>
      </w:r>
      <w:r w:rsidR="00AA4BBB" w:rsidRPr="004079C8">
        <w:rPr>
          <w:b/>
          <w:color w:val="000000" w:themeColor="text1"/>
        </w:rPr>
        <w:t xml:space="preserve"> </w:t>
      </w:r>
      <w:r w:rsidR="00AA4BBB" w:rsidRPr="004079C8">
        <w:rPr>
          <w:color w:val="000000" w:themeColor="text1"/>
        </w:rPr>
        <w:t xml:space="preserve">e </w:t>
      </w:r>
      <w:r w:rsidR="00AA4BBB" w:rsidRPr="004079C8">
        <w:rPr>
          <w:b/>
          <w:color w:val="000000" w:themeColor="text1"/>
        </w:rPr>
        <w:t>Declaração</w:t>
      </w:r>
      <w:r w:rsidRPr="004079C8">
        <w:rPr>
          <w:color w:val="000000" w:themeColor="text1"/>
        </w:rPr>
        <w:t>;</w:t>
      </w:r>
    </w:p>
    <w:p w14:paraId="5C42026A" w14:textId="77777777" w:rsidR="00CC0859" w:rsidRPr="004079C8" w:rsidRDefault="00CC0859" w:rsidP="00AA4BBB">
      <w:pPr>
        <w:pStyle w:val="PargrafodaLista"/>
        <w:ind w:left="1418"/>
        <w:rPr>
          <w:color w:val="000000" w:themeColor="text1"/>
        </w:rPr>
      </w:pPr>
    </w:p>
    <w:p w14:paraId="5117BF71" w14:textId="75081B64" w:rsidR="00AA4BBB" w:rsidRPr="004079C8" w:rsidRDefault="00AA4BBB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exibir a Aba </w:t>
      </w:r>
      <w:r w:rsidRPr="004079C8">
        <w:rPr>
          <w:b/>
          <w:color w:val="000000" w:themeColor="text1"/>
        </w:rPr>
        <w:t xml:space="preserve">Aguardando Conclusão </w:t>
      </w:r>
      <w:r w:rsidRPr="004079C8">
        <w:rPr>
          <w:color w:val="000000" w:themeColor="text1"/>
        </w:rPr>
        <w:t>(HST</w:t>
      </w:r>
      <w:r w:rsidR="00E8225D" w:rsidRPr="004079C8">
        <w:rPr>
          <w:color w:val="000000" w:themeColor="text1"/>
        </w:rPr>
        <w:t>0</w:t>
      </w:r>
      <w:r w:rsidRPr="004079C8">
        <w:rPr>
          <w:color w:val="000000" w:themeColor="text1"/>
        </w:rPr>
        <w:t>22)</w:t>
      </w:r>
      <w:r w:rsidR="0080215C" w:rsidRPr="004079C8">
        <w:rPr>
          <w:color w:val="000000" w:themeColor="text1"/>
        </w:rPr>
        <w:t>;</w:t>
      </w:r>
    </w:p>
    <w:p w14:paraId="171826F3" w14:textId="77777777" w:rsidR="00AA4BBB" w:rsidRPr="004079C8" w:rsidRDefault="00AA4BBB" w:rsidP="00AA4BBB">
      <w:pPr>
        <w:pStyle w:val="PargrafodaLista"/>
        <w:rPr>
          <w:color w:val="000000" w:themeColor="text1"/>
        </w:rPr>
      </w:pPr>
    </w:p>
    <w:p w14:paraId="6807832A" w14:textId="6722C07B" w:rsidR="006650CF" w:rsidRPr="004079C8" w:rsidRDefault="006650CF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disponibilizar </w:t>
      </w:r>
      <w:r w:rsidR="00BB4558" w:rsidRPr="004079C8">
        <w:rPr>
          <w:color w:val="000000" w:themeColor="text1"/>
        </w:rPr>
        <w:t xml:space="preserve">na interface do sistema Eleitoral, </w:t>
      </w:r>
      <w:r w:rsidR="003939BB" w:rsidRPr="004079C8">
        <w:rPr>
          <w:color w:val="000000" w:themeColor="text1"/>
        </w:rPr>
        <w:t xml:space="preserve">o convite de participação na chapa, para que os membros possam aceitar ou Rejeitar o convite. Este convite ficará disponível na </w:t>
      </w:r>
      <w:r w:rsidRPr="004079C8">
        <w:rPr>
          <w:color w:val="000000" w:themeColor="text1"/>
        </w:rPr>
        <w:t xml:space="preserve">estória HST024 Confirmar </w:t>
      </w:r>
      <w:r w:rsidR="003939BB" w:rsidRPr="004079C8">
        <w:rPr>
          <w:color w:val="000000" w:themeColor="text1"/>
        </w:rPr>
        <w:t>Participação na Chapa Eleitoral, Apenas para os membros convidados.</w:t>
      </w:r>
    </w:p>
    <w:p w14:paraId="54F4E6D5" w14:textId="77777777" w:rsidR="003939BB" w:rsidRPr="004079C8" w:rsidRDefault="003939BB" w:rsidP="003939BB">
      <w:pPr>
        <w:pStyle w:val="PargrafodaLista"/>
        <w:rPr>
          <w:color w:val="000000" w:themeColor="text1"/>
        </w:rPr>
      </w:pPr>
    </w:p>
    <w:p w14:paraId="033FC7B7" w14:textId="77777777" w:rsidR="006650CF" w:rsidRPr="004079C8" w:rsidRDefault="006650CF" w:rsidP="006650CF">
      <w:pPr>
        <w:pStyle w:val="PargrafodaLista"/>
        <w:rPr>
          <w:color w:val="000000" w:themeColor="text1"/>
        </w:rPr>
      </w:pPr>
    </w:p>
    <w:p w14:paraId="2E1F965E" w14:textId="66597092" w:rsidR="00781540" w:rsidRPr="004079C8" w:rsidRDefault="00781540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disparar um e-mail informativo para a Comissão Eleitoral (CEN/BR e para CE/&lt;UF em questão&gt;). 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01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040438FC" w14:textId="77777777" w:rsidR="00781540" w:rsidRPr="004079C8" w:rsidRDefault="00781540" w:rsidP="0078154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1619BFD5" w14:textId="77777777" w:rsidR="00781540" w:rsidRPr="004079C8" w:rsidRDefault="00781540" w:rsidP="00781540">
      <w:pPr>
        <w:pStyle w:val="PargrafodaLista"/>
        <w:rPr>
          <w:color w:val="000000" w:themeColor="text1"/>
        </w:rPr>
      </w:pPr>
    </w:p>
    <w:p w14:paraId="5A0D1C0B" w14:textId="16D5C907" w:rsidR="00CC0859" w:rsidRPr="007258F3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7258F3">
        <w:rPr>
          <w:color w:val="000000" w:themeColor="text1"/>
        </w:rPr>
        <w:t xml:space="preserve">Deve disparar um e-mail informativo para os membros incluídos na Chapa. O teor deste e-mail será parametrizado na HST012 e Definido na HST020, sendo o </w:t>
      </w:r>
      <w:r w:rsidRPr="007258F3">
        <w:rPr>
          <w:b/>
          <w:color w:val="31849B" w:themeColor="accent5" w:themeShade="BF"/>
        </w:rPr>
        <w:t>registro 0</w:t>
      </w:r>
      <w:r w:rsidR="00781540" w:rsidRPr="007258F3">
        <w:rPr>
          <w:b/>
          <w:color w:val="31849B" w:themeColor="accent5" w:themeShade="BF"/>
        </w:rPr>
        <w:t>2</w:t>
      </w:r>
      <w:r w:rsidRPr="007258F3">
        <w:rPr>
          <w:color w:val="31849B" w:themeColor="accent5" w:themeShade="BF"/>
        </w:rPr>
        <w:t xml:space="preserve"> </w:t>
      </w:r>
      <w:r w:rsidRPr="007258F3">
        <w:rPr>
          <w:color w:val="000000" w:themeColor="text1"/>
        </w:rPr>
        <w:t>do campo “Selecione E-Mail” (HST020);</w:t>
      </w:r>
    </w:p>
    <w:p w14:paraId="6E766C17" w14:textId="77777777" w:rsidR="003E3376" w:rsidRPr="007258F3" w:rsidRDefault="003E3376" w:rsidP="0078154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2C385155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7258F3">
        <w:rPr>
          <w:color w:val="auto"/>
        </w:rPr>
        <w:t xml:space="preserve">O sistema deve ter o seguinte comportamento: o cabeçalho, corpo do e-mail e rodapé deve buscar na HST012, porém deve </w:t>
      </w:r>
      <w:r w:rsidRPr="007258F3">
        <w:rPr>
          <w:b/>
          <w:color w:val="auto"/>
        </w:rPr>
        <w:t>acrescentar</w:t>
      </w:r>
      <w:r w:rsidRPr="007258F3">
        <w:rPr>
          <w:color w:val="auto"/>
        </w:rPr>
        <w:t xml:space="preserve"> as informação abaixo do Cabeçalho do E-Mail:</w:t>
      </w:r>
    </w:p>
    <w:p w14:paraId="0794EA3F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76EB277C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>Eleição &lt;ano da eleição&gt; do Conselho de Arquitetura e Urbanismo</w:t>
      </w:r>
    </w:p>
    <w:p w14:paraId="3656AD85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364B8954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 xml:space="preserve">Prezado (a) &lt;nome do membro&gt; </w:t>
      </w:r>
    </w:p>
    <w:p w14:paraId="0AE03655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5691140C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>Informamos que o (a) senhor (a) foi indicado (a) a concorrer como candidato nas Eleições &lt;ano&gt; do CAU, na seguinte condição:</w:t>
      </w:r>
    </w:p>
    <w:p w14:paraId="16BB00E8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1F1E7104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>Responsável pelo registro da chapa: &lt;nome do responsável pela chapa&gt;</w:t>
      </w:r>
    </w:p>
    <w:p w14:paraId="6DE26AC9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2279409" w14:textId="6B506F22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  <w:r w:rsidRPr="007258F3">
        <w:rPr>
          <w:color w:val="auto"/>
        </w:rPr>
        <w:t xml:space="preserve">Posição nº &lt;número que o membro está incluído lista de membros&gt;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_Ref13579930 \r \h </w:instrText>
      </w:r>
      <w:r w:rsidR="00AB70C8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P01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="00946FE5" w:rsidRPr="007258F3">
        <w:rPr>
          <w:color w:val="31849B" w:themeColor="accent5" w:themeShade="BF"/>
        </w:rPr>
        <w:t xml:space="preserve">. </w:t>
      </w:r>
      <w:r w:rsidR="00946FE5" w:rsidRPr="007258F3">
        <w:rPr>
          <w:color w:val="000000" w:themeColor="text1"/>
        </w:rPr>
        <w:t>Caso seja um Conselheiro Federal ou Chapa IES, o sistema deve ocultar este campo.</w:t>
      </w:r>
    </w:p>
    <w:p w14:paraId="6366F037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</w:p>
    <w:p w14:paraId="7F1A4ABD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7258F3">
        <w:rPr>
          <w:color w:val="000000" w:themeColor="text1"/>
        </w:rPr>
        <w:t xml:space="preserve">Conselheiro </w:t>
      </w:r>
      <w:proofErr w:type="spellStart"/>
      <w:r w:rsidRPr="007258F3">
        <w:rPr>
          <w:color w:val="000000" w:themeColor="text1"/>
        </w:rPr>
        <w:t>Títular</w:t>
      </w:r>
      <w:proofErr w:type="spellEnd"/>
      <w:r w:rsidRPr="007258F3">
        <w:rPr>
          <w:color w:val="000000" w:themeColor="text1"/>
        </w:rPr>
        <w:t xml:space="preserve"> Estadual: &lt;nome do titular &gt;</w:t>
      </w:r>
    </w:p>
    <w:p w14:paraId="2EB22FEB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04E51C92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7258F3">
        <w:rPr>
          <w:color w:val="000000" w:themeColor="text1"/>
        </w:rPr>
        <w:t xml:space="preserve">Conselheiro Suplente </w:t>
      </w:r>
      <w:proofErr w:type="spellStart"/>
      <w:r w:rsidRPr="007258F3">
        <w:rPr>
          <w:color w:val="000000" w:themeColor="text1"/>
        </w:rPr>
        <w:t>Estadua</w:t>
      </w:r>
      <w:proofErr w:type="spellEnd"/>
      <w:r w:rsidRPr="007258F3">
        <w:rPr>
          <w:color w:val="000000" w:themeColor="text1"/>
        </w:rPr>
        <w:t>: &lt;nome do suplente&gt;</w:t>
      </w:r>
    </w:p>
    <w:p w14:paraId="6485CA7A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7BB5A86C" w14:textId="77777777" w:rsidR="00781540" w:rsidRPr="004079C8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proofErr w:type="spellStart"/>
      <w:r w:rsidRPr="007258F3">
        <w:rPr>
          <w:color w:val="auto"/>
        </w:rPr>
        <w:t>Ex</w:t>
      </w:r>
      <w:proofErr w:type="spellEnd"/>
      <w:r w:rsidRPr="007258F3">
        <w:rPr>
          <w:color w:val="auto"/>
        </w:rPr>
        <w:t>:</w:t>
      </w:r>
    </w:p>
    <w:p w14:paraId="030B2BFA" w14:textId="77777777" w:rsidR="00781540" w:rsidRPr="004079C8" w:rsidRDefault="00781540" w:rsidP="00A64B3F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26113A49" wp14:editId="73EC85C5">
            <wp:extent cx="4077155" cy="3828459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88" cy="38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C94B" w14:textId="77777777" w:rsidR="00781540" w:rsidRPr="004079C8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  </w:t>
      </w:r>
    </w:p>
    <w:p w14:paraId="19A6B9F3" w14:textId="77777777" w:rsidR="00781540" w:rsidRPr="004079C8" w:rsidRDefault="00781540" w:rsidP="0078154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58DDF0D6" w14:textId="77777777" w:rsidR="00CC0859" w:rsidRPr="004079C8" w:rsidRDefault="00CC0859" w:rsidP="00AA4BBB">
      <w:pPr>
        <w:pStyle w:val="PargrafodaLista"/>
        <w:ind w:left="1418"/>
        <w:rPr>
          <w:color w:val="000000" w:themeColor="text1"/>
        </w:rPr>
      </w:pPr>
    </w:p>
    <w:p w14:paraId="6D6CF7C1" w14:textId="77777777" w:rsidR="00CC0859" w:rsidRPr="004079C8" w:rsidRDefault="00CC0859" w:rsidP="00AA4BBB">
      <w:pPr>
        <w:pStyle w:val="PargrafodaLista"/>
        <w:ind w:left="1418"/>
        <w:rPr>
          <w:color w:val="000000" w:themeColor="text1"/>
        </w:rPr>
      </w:pPr>
    </w:p>
    <w:p w14:paraId="3E6049B9" w14:textId="77777777" w:rsidR="00837B36" w:rsidRPr="004079C8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disparar um e-mail informativo para </w:t>
      </w:r>
      <w:r w:rsidR="00740135" w:rsidRPr="004079C8">
        <w:rPr>
          <w:color w:val="000000" w:themeColor="text1"/>
        </w:rPr>
        <w:t>o</w:t>
      </w:r>
      <w:r w:rsidR="003C1170" w:rsidRPr="004079C8">
        <w:rPr>
          <w:color w:val="000000" w:themeColor="text1"/>
        </w:rPr>
        <w:t>s</w:t>
      </w:r>
      <w:r w:rsidR="00740135" w:rsidRPr="004079C8">
        <w:rPr>
          <w:color w:val="000000" w:themeColor="text1"/>
        </w:rPr>
        <w:t xml:space="preserve"> responsáve</w:t>
      </w:r>
      <w:r w:rsidR="003C1170" w:rsidRPr="004079C8">
        <w:rPr>
          <w:color w:val="000000" w:themeColor="text1"/>
        </w:rPr>
        <w:t>is</w:t>
      </w:r>
      <w:r w:rsidR="00740135" w:rsidRPr="004079C8">
        <w:rPr>
          <w:color w:val="000000" w:themeColor="text1"/>
        </w:rPr>
        <w:t xml:space="preserve"> pela Chapa, informando que a Chapa foi criada</w:t>
      </w:r>
      <w:r w:rsidRPr="004079C8">
        <w:rPr>
          <w:color w:val="000000" w:themeColor="text1"/>
        </w:rPr>
        <w:t xml:space="preserve">. </w:t>
      </w:r>
    </w:p>
    <w:p w14:paraId="4A6A9A2F" w14:textId="0EF90BD6" w:rsidR="00CC0859" w:rsidRPr="004079C8" w:rsidRDefault="00CC0859" w:rsidP="00837B3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</w:t>
      </w:r>
      <w:r w:rsidR="003E3376" w:rsidRPr="004079C8">
        <w:rPr>
          <w:b/>
          <w:color w:val="31849B" w:themeColor="accent5" w:themeShade="BF"/>
        </w:rPr>
        <w:t>4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2D66AB87" w14:textId="75A45A82" w:rsidR="003C1170" w:rsidRPr="004079C8" w:rsidRDefault="003C1170" w:rsidP="003C117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os responsáveis pela chapa na coluna Responsável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, </w:t>
      </w:r>
      <w:r w:rsidRPr="004079C8">
        <w:rPr>
          <w:color w:val="auto"/>
        </w:rPr>
        <w:t>os CPF que estiver selecionados para responsáveis</w:t>
      </w:r>
      <w:r w:rsidR="00837B36" w:rsidRPr="004079C8">
        <w:rPr>
          <w:color w:val="auto"/>
        </w:rPr>
        <w:t>, que tenha aceitado o convite,</w:t>
      </w:r>
      <w:r w:rsidRPr="004079C8">
        <w:rPr>
          <w:color w:val="auto"/>
        </w:rPr>
        <w:t xml:space="preserve"> o sistema deve disparar o e-mail; </w:t>
      </w:r>
    </w:p>
    <w:p w14:paraId="19053B9D" w14:textId="77777777" w:rsidR="00596C92" w:rsidRPr="004079C8" w:rsidRDefault="00596C92" w:rsidP="00AA4BBB">
      <w:pPr>
        <w:pStyle w:val="PargrafodaLista"/>
        <w:ind w:left="1418"/>
        <w:rPr>
          <w:color w:val="000000" w:themeColor="text1"/>
        </w:rPr>
      </w:pPr>
    </w:p>
    <w:p w14:paraId="0D24A624" w14:textId="218933A4" w:rsidR="00D71DDC" w:rsidRPr="004079C8" w:rsidRDefault="00596C92" w:rsidP="00D71DD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a ação de </w:t>
      </w:r>
      <w:r w:rsidRPr="004079C8">
        <w:rPr>
          <w:noProof/>
        </w:rPr>
        <w:drawing>
          <wp:inline distT="0" distB="0" distL="0" distR="0" wp14:anchorId="21ACFEFB" wp14:editId="04BEA161">
            <wp:extent cx="453365" cy="114707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477" w:rsidRPr="004079C8">
        <w:rPr>
          <w:color w:val="000000" w:themeColor="text1"/>
        </w:rPr>
        <w:t xml:space="preserve"> da Aba Declaração</w:t>
      </w:r>
      <w:r w:rsidRPr="004079C8">
        <w:rPr>
          <w:color w:val="000000" w:themeColor="text1"/>
        </w:rPr>
        <w:t xml:space="preserve">, caso o ator não acione a opção </w:t>
      </w:r>
      <w:r w:rsidRPr="004079C8">
        <w:rPr>
          <w:noProof/>
        </w:rPr>
        <w:drawing>
          <wp:inline distT="0" distB="0" distL="0" distR="0" wp14:anchorId="3BE57406" wp14:editId="6CA0ED62">
            <wp:extent cx="453365" cy="114707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 xml:space="preserve">, faltando </w:t>
      </w:r>
      <w:r w:rsidRPr="004079C8">
        <w:rPr>
          <w:b/>
          <w:color w:val="000000" w:themeColor="text1"/>
        </w:rPr>
        <w:t>cinco (5) dias</w:t>
      </w:r>
      <w:r w:rsidRPr="004079C8">
        <w:rPr>
          <w:color w:val="000000" w:themeColor="text1"/>
        </w:rPr>
        <w:t xml:space="preserve"> antes da </w:t>
      </w:r>
      <w:r w:rsidRPr="004079C8">
        <w:rPr>
          <w:b/>
          <w:color w:val="000000" w:themeColor="text1"/>
        </w:rPr>
        <w:t>Data Fim</w:t>
      </w:r>
      <w:r w:rsidRPr="004079C8">
        <w:rPr>
          <w:color w:val="000000" w:themeColor="text1"/>
        </w:rPr>
        <w:t xml:space="preserve"> da </w:t>
      </w:r>
      <w:r w:rsidRPr="004079C8">
        <w:rPr>
          <w:b/>
          <w:color w:val="000000" w:themeColor="text1"/>
        </w:rPr>
        <w:t>2.1 Atividade Secundária</w:t>
      </w:r>
      <w:r w:rsidRPr="004079C8">
        <w:rPr>
          <w:color w:val="000000" w:themeColor="text1"/>
        </w:rPr>
        <w:t>, o sistema deve disparar e-mail informativo para o</w:t>
      </w:r>
      <w:r w:rsidR="00D71DDC" w:rsidRPr="004079C8">
        <w:rPr>
          <w:color w:val="000000" w:themeColor="text1"/>
        </w:rPr>
        <w:t>s responsáveis</w:t>
      </w:r>
      <w:r w:rsidRPr="004079C8">
        <w:rPr>
          <w:color w:val="000000" w:themeColor="text1"/>
        </w:rPr>
        <w:t xml:space="preserve"> da Chapa, informando que a Chapa ainda não foi Confirmada, ou seja, não foi Concluída a criação da Chapa</w:t>
      </w:r>
      <w:r w:rsidR="00800EB1" w:rsidRPr="004079C8">
        <w:rPr>
          <w:color w:val="000000" w:themeColor="text1"/>
        </w:rPr>
        <w:t>;</w:t>
      </w:r>
      <w:r w:rsidR="00D71DDC" w:rsidRPr="004079C8">
        <w:rPr>
          <w:color w:val="000000" w:themeColor="text1"/>
        </w:rPr>
        <w:t xml:space="preserve"> O sistema deve validar os responsáveis pela chapa na coluna Responsável </w:t>
      </w:r>
      <w:r w:rsidR="00D71DDC" w:rsidRPr="004079C8">
        <w:rPr>
          <w:color w:val="31849B" w:themeColor="accent5" w:themeShade="BF"/>
        </w:rPr>
        <w:fldChar w:fldCharType="begin"/>
      </w:r>
      <w:r w:rsidR="00D71DDC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71DDC" w:rsidRPr="004079C8">
        <w:rPr>
          <w:color w:val="31849B" w:themeColor="accent5" w:themeShade="BF"/>
        </w:rPr>
      </w:r>
      <w:r w:rsidR="00D71DDC" w:rsidRPr="004079C8">
        <w:rPr>
          <w:color w:val="31849B" w:themeColor="accent5" w:themeShade="BF"/>
        </w:rPr>
        <w:fldChar w:fldCharType="separate"/>
      </w:r>
      <w:r w:rsidR="00D71DDC" w:rsidRPr="004079C8">
        <w:rPr>
          <w:color w:val="31849B" w:themeColor="accent5" w:themeShade="BF"/>
        </w:rPr>
        <w:t>P04</w:t>
      </w:r>
      <w:r w:rsidR="00D71DDC" w:rsidRPr="004079C8">
        <w:rPr>
          <w:color w:val="31849B" w:themeColor="accent5" w:themeShade="BF"/>
        </w:rPr>
        <w:fldChar w:fldCharType="end"/>
      </w:r>
      <w:r w:rsidR="00D71DDC" w:rsidRPr="004079C8">
        <w:rPr>
          <w:color w:val="31849B" w:themeColor="accent5" w:themeShade="BF"/>
        </w:rPr>
        <w:t xml:space="preserve"> </w:t>
      </w:r>
      <w:r w:rsidR="00D71DDC" w:rsidRPr="004079C8">
        <w:rPr>
          <w:color w:val="31849B" w:themeColor="accent5" w:themeShade="BF"/>
        </w:rPr>
        <w:fldChar w:fldCharType="begin"/>
      </w:r>
      <w:r w:rsidR="00D71DDC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71DDC" w:rsidRPr="004079C8">
        <w:rPr>
          <w:color w:val="31849B" w:themeColor="accent5" w:themeShade="BF"/>
        </w:rPr>
      </w:r>
      <w:r w:rsidR="00D71DDC" w:rsidRPr="004079C8">
        <w:rPr>
          <w:color w:val="31849B" w:themeColor="accent5" w:themeShade="BF"/>
        </w:rPr>
        <w:fldChar w:fldCharType="separate"/>
      </w:r>
      <w:r w:rsidR="00D71DDC" w:rsidRPr="004079C8">
        <w:rPr>
          <w:color w:val="31849B" w:themeColor="accent5" w:themeShade="BF"/>
        </w:rPr>
        <w:t>P05</w:t>
      </w:r>
      <w:r w:rsidR="00D71DDC" w:rsidRPr="004079C8">
        <w:rPr>
          <w:color w:val="31849B" w:themeColor="accent5" w:themeShade="BF"/>
        </w:rPr>
        <w:fldChar w:fldCharType="end"/>
      </w:r>
      <w:r w:rsidR="00D71DDC" w:rsidRPr="004079C8">
        <w:rPr>
          <w:color w:val="31849B" w:themeColor="accent5" w:themeShade="BF"/>
        </w:rPr>
        <w:t xml:space="preserve">, </w:t>
      </w:r>
      <w:r w:rsidR="00D71DDC" w:rsidRPr="004079C8">
        <w:rPr>
          <w:color w:val="auto"/>
        </w:rPr>
        <w:t>os CPF que estiver selecionados para responsáveis</w:t>
      </w:r>
      <w:r w:rsidR="00837B36" w:rsidRPr="004079C8">
        <w:rPr>
          <w:color w:val="auto"/>
        </w:rPr>
        <w:t>, que aceitou o convite,</w:t>
      </w:r>
      <w:r w:rsidR="00D71DDC" w:rsidRPr="004079C8">
        <w:rPr>
          <w:color w:val="auto"/>
        </w:rPr>
        <w:t xml:space="preserve"> o sistema deve disparar o e-mail; </w:t>
      </w:r>
    </w:p>
    <w:p w14:paraId="32116D38" w14:textId="77777777" w:rsidR="00800EB1" w:rsidRPr="004079C8" w:rsidRDefault="00800EB1" w:rsidP="00800EB1">
      <w:pPr>
        <w:pStyle w:val="PargrafodaLista"/>
        <w:rPr>
          <w:color w:val="000000" w:themeColor="text1"/>
        </w:rPr>
      </w:pPr>
    </w:p>
    <w:p w14:paraId="0E8F83E0" w14:textId="04EFF7F3" w:rsidR="00C02E69" w:rsidRPr="004079C8" w:rsidRDefault="00C02E69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</w:t>
      </w:r>
      <w:r w:rsidR="003E3376" w:rsidRPr="004079C8">
        <w:rPr>
          <w:b/>
          <w:color w:val="31849B" w:themeColor="accent5" w:themeShade="BF"/>
        </w:rPr>
        <w:t>5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1832FFE0" w14:textId="77777777" w:rsidR="003E3376" w:rsidRPr="004079C8" w:rsidRDefault="003E3376" w:rsidP="003E3376">
      <w:pPr>
        <w:pStyle w:val="PargrafodaLista"/>
        <w:rPr>
          <w:color w:val="000000" w:themeColor="text1"/>
        </w:rPr>
      </w:pPr>
    </w:p>
    <w:p w14:paraId="5B193C1C" w14:textId="77777777" w:rsidR="003E3376" w:rsidRPr="004079C8" w:rsidRDefault="003E3376" w:rsidP="003E3376">
      <w:pPr>
        <w:pStyle w:val="PargrafodaLista"/>
        <w:rPr>
          <w:color w:val="000000" w:themeColor="text1"/>
        </w:rPr>
      </w:pPr>
    </w:p>
    <w:p w14:paraId="713DDA97" w14:textId="31B70749" w:rsidR="003E3376" w:rsidRPr="004079C8" w:rsidRDefault="003E3376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lastRenderedPageBreak/>
        <w:t xml:space="preserve">Após confirmar a criação da Chapa, o sistema deve validar as pendencias dos membros, conforme regra </w:t>
      </w:r>
      <w:r w:rsidR="00FC64B4" w:rsidRPr="004079C8">
        <w:rPr>
          <w:color w:val="31849B" w:themeColor="accent5" w:themeShade="BF"/>
        </w:rPr>
        <w:t>[</w:t>
      </w:r>
      <w:r w:rsidR="00FC64B4" w:rsidRPr="004079C8">
        <w:rPr>
          <w:color w:val="31849B" w:themeColor="accent5" w:themeShade="BF"/>
        </w:rPr>
        <w:fldChar w:fldCharType="begin"/>
      </w:r>
      <w:r w:rsidR="00FC64B4"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="00FC64B4" w:rsidRPr="004079C8">
        <w:rPr>
          <w:color w:val="31849B" w:themeColor="accent5" w:themeShade="BF"/>
        </w:rPr>
      </w:r>
      <w:r w:rsidR="00FC64B4" w:rsidRPr="004079C8">
        <w:rPr>
          <w:color w:val="31849B" w:themeColor="accent5" w:themeShade="BF"/>
        </w:rPr>
        <w:fldChar w:fldCharType="separate"/>
      </w:r>
      <w:r w:rsidR="00FC64B4" w:rsidRPr="004079C8">
        <w:rPr>
          <w:color w:val="31849B" w:themeColor="accent5" w:themeShade="BF"/>
        </w:rPr>
        <w:t>2.3</w:t>
      </w:r>
      <w:r w:rsidR="00FC64B4" w:rsidRPr="004079C8">
        <w:rPr>
          <w:color w:val="31849B" w:themeColor="accent5" w:themeShade="BF"/>
        </w:rPr>
        <w:fldChar w:fldCharType="end"/>
      </w:r>
      <w:r w:rsidR="00FC64B4" w:rsidRPr="004079C8">
        <w:rPr>
          <w:color w:val="31849B" w:themeColor="accent5" w:themeShade="BF"/>
        </w:rPr>
        <w:t xml:space="preserve"> – referente as informações do Status da Validação]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e/ou ainda não ter selecionado a opção de Aceitar ou Rejeitar o convite.</w:t>
      </w:r>
    </w:p>
    <w:p w14:paraId="1FC459AE" w14:textId="77777777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0507D2EA" w14:textId="7821325F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Cinco (5) dias antes da </w:t>
      </w:r>
      <w:r w:rsidRPr="004079C8">
        <w:rPr>
          <w:b/>
          <w:color w:val="000000" w:themeColor="text1"/>
        </w:rPr>
        <w:t>Data Fim</w:t>
      </w:r>
      <w:r w:rsidRPr="004079C8">
        <w:rPr>
          <w:color w:val="000000" w:themeColor="text1"/>
        </w:rPr>
        <w:t xml:space="preserve"> da </w:t>
      </w:r>
      <w:r w:rsidRPr="004079C8">
        <w:rPr>
          <w:b/>
          <w:color w:val="000000" w:themeColor="text1"/>
        </w:rPr>
        <w:t>2.1 Atividade Secundária</w:t>
      </w:r>
      <w:r w:rsidRPr="004079C8">
        <w:rPr>
          <w:color w:val="000000" w:themeColor="text1"/>
        </w:rPr>
        <w:t xml:space="preserve">, o sistema deve disparar e-mail informativo para o(s) membros(s) que possuírem pendências. </w:t>
      </w:r>
    </w:p>
    <w:p w14:paraId="6795264A" w14:textId="77777777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2CD0F6B4" w14:textId="4041D88A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03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3A22A5F1" w14:textId="77777777" w:rsidR="00867600" w:rsidRPr="004079C8" w:rsidRDefault="00867600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1D24DE8A" w14:textId="1A6CF3F4" w:rsidR="00096E01" w:rsidRPr="004079C8" w:rsidRDefault="00096E0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b/>
          <w:color w:val="000000" w:themeColor="text1"/>
        </w:rPr>
        <w:t>Pendências referente a regra</w:t>
      </w:r>
      <w:r w:rsidRPr="004079C8">
        <w:rPr>
          <w:color w:val="000000" w:themeColor="text1"/>
        </w:rPr>
        <w:t xml:space="preserve"> </w:t>
      </w:r>
      <w:r w:rsidR="00FC64B4" w:rsidRPr="004079C8">
        <w:rPr>
          <w:color w:val="31849B" w:themeColor="accent5" w:themeShade="BF"/>
        </w:rPr>
        <w:t>[</w:t>
      </w:r>
      <w:r w:rsidR="00FC64B4" w:rsidRPr="004079C8">
        <w:rPr>
          <w:color w:val="31849B" w:themeColor="accent5" w:themeShade="BF"/>
        </w:rPr>
        <w:fldChar w:fldCharType="begin"/>
      </w:r>
      <w:r w:rsidR="00FC64B4"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="00FC64B4" w:rsidRPr="004079C8">
        <w:rPr>
          <w:color w:val="31849B" w:themeColor="accent5" w:themeShade="BF"/>
        </w:rPr>
      </w:r>
      <w:r w:rsidR="00FC64B4" w:rsidRPr="004079C8">
        <w:rPr>
          <w:color w:val="31849B" w:themeColor="accent5" w:themeShade="BF"/>
        </w:rPr>
        <w:fldChar w:fldCharType="separate"/>
      </w:r>
      <w:r w:rsidR="00FC64B4" w:rsidRPr="004079C8">
        <w:rPr>
          <w:color w:val="31849B" w:themeColor="accent5" w:themeShade="BF"/>
        </w:rPr>
        <w:t>2.3</w:t>
      </w:r>
      <w:r w:rsidR="00FC64B4" w:rsidRPr="004079C8">
        <w:rPr>
          <w:color w:val="31849B" w:themeColor="accent5" w:themeShade="BF"/>
        </w:rPr>
        <w:fldChar w:fldCharType="end"/>
      </w:r>
      <w:r w:rsidR="00FC64B4" w:rsidRPr="004079C8">
        <w:rPr>
          <w:color w:val="31849B" w:themeColor="accent5" w:themeShade="BF"/>
        </w:rPr>
        <w:t xml:space="preserve"> – referente as informações do Status da Validação]</w:t>
      </w:r>
      <w:r w:rsidRPr="004079C8">
        <w:rPr>
          <w:color w:val="000000" w:themeColor="text1"/>
        </w:rPr>
        <w:t xml:space="preserve">, </w:t>
      </w:r>
      <w:r w:rsidR="00BE26EB" w:rsidRPr="004079C8">
        <w:rPr>
          <w:color w:val="000000" w:themeColor="text1"/>
        </w:rPr>
        <w:t>o</w:t>
      </w:r>
      <w:r w:rsidRPr="004079C8">
        <w:rPr>
          <w:color w:val="auto"/>
        </w:rPr>
        <w:t xml:space="preserve"> sistema deve ter o seguinte comportamento: o cabeçalho, corpo do e-mail e rodapé deve buscar na HST012, porém deve </w:t>
      </w:r>
      <w:r w:rsidRPr="004079C8">
        <w:rPr>
          <w:b/>
          <w:color w:val="auto"/>
        </w:rPr>
        <w:t>acrescentar</w:t>
      </w:r>
      <w:r w:rsidRPr="004079C8">
        <w:rPr>
          <w:color w:val="auto"/>
        </w:rPr>
        <w:t xml:space="preserve"> as informaç</w:t>
      </w:r>
      <w:r w:rsidR="00BE26EB" w:rsidRPr="004079C8">
        <w:rPr>
          <w:color w:val="auto"/>
        </w:rPr>
        <w:t>ões</w:t>
      </w:r>
      <w:r w:rsidRPr="004079C8">
        <w:rPr>
          <w:color w:val="auto"/>
        </w:rPr>
        <w:t xml:space="preserve"> das pendencia que o membro em questão possua. As pendencias devem ser exibidas abaixo do corpo do e-mail (caso exista corpo do e-mail)</w:t>
      </w:r>
      <w:r w:rsidR="00BE26EB" w:rsidRPr="004079C8">
        <w:rPr>
          <w:color w:val="auto"/>
        </w:rPr>
        <w:t>.</w:t>
      </w:r>
      <w:r w:rsidR="00E5690A" w:rsidRPr="004079C8">
        <w:rPr>
          <w:color w:val="auto"/>
        </w:rPr>
        <w:t xml:space="preserve"> Detalhamento das informações que devem compor o e-mail, </w:t>
      </w:r>
      <w:r w:rsidR="00DB255F" w:rsidRPr="004079C8">
        <w:rPr>
          <w:color w:val="auto"/>
        </w:rPr>
        <w:t xml:space="preserve">estão </w:t>
      </w:r>
      <w:r w:rsidR="00E5690A" w:rsidRPr="004079C8">
        <w:rPr>
          <w:color w:val="auto"/>
        </w:rPr>
        <w:t>descritas abaixo, no tópico 4</w:t>
      </w:r>
      <w:r w:rsidR="00DB255F" w:rsidRPr="004079C8">
        <w:rPr>
          <w:color w:val="auto"/>
        </w:rPr>
        <w:t xml:space="preserve"> e 5.</w:t>
      </w:r>
    </w:p>
    <w:p w14:paraId="7C3ED460" w14:textId="77777777" w:rsidR="00BE26EB" w:rsidRPr="004079C8" w:rsidRDefault="00BE26EB" w:rsidP="00BE26EB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505924DE" w14:textId="2CD78686" w:rsidR="00BE26EB" w:rsidRPr="004079C8" w:rsidRDefault="00BE26E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b/>
          <w:color w:val="000000" w:themeColor="text1"/>
        </w:rPr>
        <w:t>Pendência de aceite de convite</w:t>
      </w:r>
      <w:r w:rsidRPr="004079C8">
        <w:rPr>
          <w:color w:val="000000" w:themeColor="text1"/>
        </w:rPr>
        <w:t>, o</w:t>
      </w:r>
      <w:r w:rsidRPr="004079C8">
        <w:rPr>
          <w:color w:val="auto"/>
        </w:rPr>
        <w:t xml:space="preserve"> sistema deve ter o seguinte comportamento: o cabeçalho, corpo do e-mail e rodapé deve buscar na HST012, porém deve </w:t>
      </w:r>
      <w:r w:rsidR="00FC64B4" w:rsidRPr="004079C8">
        <w:rPr>
          <w:b/>
          <w:color w:val="auto"/>
        </w:rPr>
        <w:t>acrescentar</w:t>
      </w:r>
      <w:r w:rsidR="00FC64B4" w:rsidRPr="004079C8">
        <w:rPr>
          <w:color w:val="auto"/>
        </w:rPr>
        <w:t xml:space="preserve"> a</w:t>
      </w:r>
      <w:r w:rsidRPr="004079C8">
        <w:rPr>
          <w:color w:val="auto"/>
        </w:rPr>
        <w:t xml:space="preserve"> seguinte informação abaixo do corpo do e-mail (caso exista): No sistema Eleitoral Nacional – CAU, existe convite pendente de aceite.</w:t>
      </w:r>
    </w:p>
    <w:p w14:paraId="381044B2" w14:textId="77777777" w:rsidR="00BE26EB" w:rsidRPr="004079C8" w:rsidRDefault="00BE26EB" w:rsidP="00BE26EB">
      <w:pPr>
        <w:pStyle w:val="PargrafodaLista"/>
        <w:rPr>
          <w:color w:val="auto"/>
        </w:rPr>
      </w:pPr>
    </w:p>
    <w:p w14:paraId="1166637C" w14:textId="5919A471" w:rsidR="00BE26EB" w:rsidRPr="004079C8" w:rsidRDefault="00BE26E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Nos casos de existir as duas pendências para o mesmo membro, o sistema deve exibir primeiramente a informação da pendência do Aceite e logo abaixo as pendências da regra </w:t>
      </w:r>
      <w:r w:rsidR="00FC64B4" w:rsidRPr="004079C8">
        <w:rPr>
          <w:color w:val="31849B" w:themeColor="accent5" w:themeShade="BF"/>
        </w:rPr>
        <w:t>[</w:t>
      </w:r>
      <w:r w:rsidR="00FC64B4" w:rsidRPr="004079C8">
        <w:rPr>
          <w:color w:val="31849B" w:themeColor="accent5" w:themeShade="BF"/>
        </w:rPr>
        <w:fldChar w:fldCharType="begin"/>
      </w:r>
      <w:r w:rsidR="00FC64B4"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="00FC64B4" w:rsidRPr="004079C8">
        <w:rPr>
          <w:color w:val="31849B" w:themeColor="accent5" w:themeShade="BF"/>
        </w:rPr>
      </w:r>
      <w:r w:rsidR="00FC64B4" w:rsidRPr="004079C8">
        <w:rPr>
          <w:color w:val="31849B" w:themeColor="accent5" w:themeShade="BF"/>
        </w:rPr>
        <w:fldChar w:fldCharType="separate"/>
      </w:r>
      <w:r w:rsidR="00FC64B4" w:rsidRPr="004079C8">
        <w:rPr>
          <w:color w:val="31849B" w:themeColor="accent5" w:themeShade="BF"/>
        </w:rPr>
        <w:t>2.3</w:t>
      </w:r>
      <w:r w:rsidR="00FC64B4" w:rsidRPr="004079C8">
        <w:rPr>
          <w:color w:val="31849B" w:themeColor="accent5" w:themeShade="BF"/>
        </w:rPr>
        <w:fldChar w:fldCharType="end"/>
      </w:r>
      <w:r w:rsidR="00FC64B4" w:rsidRPr="004079C8">
        <w:rPr>
          <w:color w:val="31849B" w:themeColor="accent5" w:themeShade="BF"/>
        </w:rPr>
        <w:t xml:space="preserve"> – referente as informações do Status da Validação]</w:t>
      </w:r>
      <w:r w:rsidRPr="004079C8">
        <w:rPr>
          <w:color w:val="auto"/>
        </w:rPr>
        <w:t>. Ambos devem ser exibidos abaixo do Corpo do e-mail;</w:t>
      </w:r>
    </w:p>
    <w:p w14:paraId="4BA3395D" w14:textId="77777777" w:rsidR="00E5690A" w:rsidRPr="004079C8" w:rsidRDefault="00E5690A" w:rsidP="00E5690A">
      <w:pPr>
        <w:pStyle w:val="PargrafodaLista"/>
        <w:rPr>
          <w:color w:val="auto"/>
        </w:rPr>
      </w:pPr>
    </w:p>
    <w:p w14:paraId="42B961EE" w14:textId="2837BFA5" w:rsidR="00E5690A" w:rsidRPr="004079C8" w:rsidRDefault="00E5690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As informações das </w:t>
      </w:r>
      <w:r w:rsidRPr="004079C8">
        <w:rPr>
          <w:b/>
          <w:color w:val="auto"/>
        </w:rPr>
        <w:t>pendencias referente a regra 2.3</w:t>
      </w:r>
      <w:r w:rsidRPr="004079C8">
        <w:rPr>
          <w:color w:val="auto"/>
        </w:rPr>
        <w:t xml:space="preserve">, que devem ser enviadas por e-mail: </w:t>
      </w:r>
    </w:p>
    <w:p w14:paraId="4DE7EF2E" w14:textId="77777777" w:rsidR="00E5690A" w:rsidRPr="004079C8" w:rsidRDefault="00E5690A" w:rsidP="00E5690A">
      <w:pPr>
        <w:pStyle w:val="PargrafodaLista"/>
        <w:rPr>
          <w:color w:val="auto"/>
        </w:rPr>
      </w:pPr>
    </w:p>
    <w:p w14:paraId="319FED40" w14:textId="77777777" w:rsidR="00E5690A" w:rsidRPr="004079C8" w:rsidRDefault="00E5690A" w:rsidP="00E5690A">
      <w:pPr>
        <w:numPr>
          <w:ilvl w:val="3"/>
          <w:numId w:val="7"/>
        </w:numPr>
        <w:spacing w:after="0"/>
        <w:ind w:left="2127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do </w:t>
      </w:r>
      <w:r w:rsidRPr="004079C8">
        <w:rPr>
          <w:rFonts w:cs="Arial"/>
          <w:b/>
          <w:color w:val="31849B" w:themeColor="accent5" w:themeShade="BF"/>
          <w:sz w:val="20"/>
        </w:rPr>
        <w:t>CAU/UF</w:t>
      </w:r>
      <w:r w:rsidRPr="004079C8">
        <w:rPr>
          <w:rFonts w:cs="Arial"/>
          <w:b/>
          <w:sz w:val="20"/>
        </w:rPr>
        <w:t>-BR</w:t>
      </w:r>
      <w:r w:rsidRPr="004079C8">
        <w:rPr>
          <w:rFonts w:cs="Arial"/>
          <w:sz w:val="20"/>
        </w:rPr>
        <w:t xml:space="preserve"> {</w:t>
      </w:r>
      <w:r w:rsidRPr="004079C8">
        <w:rPr>
          <w:rFonts w:cs="Arial"/>
          <w:b/>
          <w:sz w:val="20"/>
        </w:rPr>
        <w:t>art. 18</w:t>
      </w:r>
      <w:r w:rsidRPr="004079C8">
        <w:rPr>
          <w:rFonts w:cs="Arial"/>
          <w:sz w:val="20"/>
        </w:rPr>
        <w:t>}</w:t>
      </w:r>
    </w:p>
    <w:p w14:paraId="5F5D8A63" w14:textId="77777777" w:rsidR="00E5690A" w:rsidRPr="0079700A" w:rsidRDefault="00E5690A" w:rsidP="00E5690A">
      <w:pPr>
        <w:numPr>
          <w:ilvl w:val="3"/>
          <w:numId w:val="3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79700A">
        <w:rPr>
          <w:rFonts w:cs="Arial"/>
          <w:color w:val="000000" w:themeColor="text1"/>
          <w:sz w:val="20"/>
        </w:rPr>
        <w:t>Possuir registro definitivo, ativo.</w:t>
      </w:r>
    </w:p>
    <w:p w14:paraId="77008D77" w14:textId="77777777" w:rsidR="00DB255F" w:rsidRPr="0079700A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79700A">
        <w:rPr>
          <w:color w:val="000000" w:themeColor="text1"/>
        </w:rPr>
        <w:t xml:space="preserve">O sistema deve exibir </w:t>
      </w:r>
      <w:r w:rsidR="00DB255F" w:rsidRPr="0079700A">
        <w:rPr>
          <w:color w:val="000000" w:themeColor="text1"/>
        </w:rPr>
        <w:t>a seguinte informação no e-mail para membros que NÃO estão ativo:</w:t>
      </w:r>
    </w:p>
    <w:p w14:paraId="2292E583" w14:textId="6B401181" w:rsidR="00E5690A" w:rsidRPr="0079700A" w:rsidRDefault="00E5690A" w:rsidP="00DB255F">
      <w:pPr>
        <w:pStyle w:val="PargrafodaLista"/>
        <w:ind w:left="3544"/>
        <w:rPr>
          <w:b/>
          <w:color w:val="000000" w:themeColor="text1"/>
        </w:rPr>
      </w:pPr>
      <w:r w:rsidRPr="0079700A">
        <w:rPr>
          <w:color w:val="000000" w:themeColor="text1"/>
        </w:rPr>
        <w:t xml:space="preserve"> “</w:t>
      </w:r>
      <w:r w:rsidRPr="0079700A">
        <w:rPr>
          <w:b/>
          <w:color w:val="000000" w:themeColor="text1"/>
        </w:rPr>
        <w:t>Registro consta como NÃO Ativo no SICCAU.”</w:t>
      </w:r>
    </w:p>
    <w:p w14:paraId="7ACAC759" w14:textId="77777777" w:rsidR="005F4857" w:rsidRPr="0079700A" w:rsidRDefault="005F4857" w:rsidP="005F4857">
      <w:pPr>
        <w:pStyle w:val="PargrafodaLista"/>
        <w:ind w:left="3544"/>
        <w:rPr>
          <w:b/>
          <w:color w:val="000000" w:themeColor="text1"/>
        </w:rPr>
      </w:pPr>
    </w:p>
    <w:p w14:paraId="72F9BD8D" w14:textId="700846E4" w:rsidR="005F4857" w:rsidRPr="0079700A" w:rsidRDefault="005F4857" w:rsidP="005F4857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3544"/>
        <w:contextualSpacing/>
        <w:jc w:val="both"/>
        <w:rPr>
          <w:color w:val="auto"/>
        </w:rPr>
      </w:pPr>
      <w:r w:rsidRPr="0079700A">
        <w:rPr>
          <w:color w:val="000000" w:themeColor="text1"/>
        </w:rPr>
        <w:t xml:space="preserve">O sistema deve validar se a Data Fim do registro do profissional está vigente, caso a Data Fim esteja menor que a data atual: </w:t>
      </w:r>
    </w:p>
    <w:p w14:paraId="43D186EB" w14:textId="375E4E22" w:rsidR="005F4857" w:rsidRPr="004079C8" w:rsidRDefault="005F4857" w:rsidP="005F4857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79700A">
        <w:rPr>
          <w:color w:val="000000" w:themeColor="text1"/>
        </w:rPr>
        <w:t>“</w:t>
      </w:r>
      <w:r w:rsidRPr="0079700A">
        <w:rPr>
          <w:b/>
          <w:color w:val="000000" w:themeColor="text1"/>
        </w:rPr>
        <w:t>Registro consta com a Data de validade expirada.”</w:t>
      </w:r>
    </w:p>
    <w:p w14:paraId="787B9B7E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390926DC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2F24A9F4" w14:textId="77777777" w:rsidR="00E5690A" w:rsidRPr="004079C8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2C98BBED" w14:textId="77777777" w:rsidR="00E5690A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Provisório no SICCAU.”</w:t>
      </w:r>
    </w:p>
    <w:p w14:paraId="2AFAB4D9" w14:textId="77777777" w:rsidR="0079700A" w:rsidRDefault="007970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70F84DFB" w14:textId="77777777" w:rsidR="00E5690A" w:rsidRPr="004079C8" w:rsidRDefault="00E5690A" w:rsidP="00E5690A">
      <w:pPr>
        <w:numPr>
          <w:ilvl w:val="3"/>
          <w:numId w:val="3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lastRenderedPageBreak/>
        <w:t>Estar adimplente com as anuidades do CAU até o término do prazo de pedido de registro de candidatura.</w:t>
      </w:r>
    </w:p>
    <w:p w14:paraId="00D49C16" w14:textId="77777777" w:rsidR="00E5690A" w:rsidRPr="004079C8" w:rsidRDefault="00E5690A" w:rsidP="00E5690A">
      <w:pPr>
        <w:pStyle w:val="PargrafodaLista"/>
        <w:numPr>
          <w:ilvl w:val="0"/>
          <w:numId w:val="39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Caso o ator está inadimplente no SICCAU, o sistema deve </w:t>
      </w:r>
      <w:proofErr w:type="spellStart"/>
      <w:r w:rsidRPr="004079C8">
        <w:rPr>
          <w:color w:val="000000" w:themeColor="text1"/>
        </w:rPr>
        <w:t>exbir</w:t>
      </w:r>
      <w:proofErr w:type="spellEnd"/>
      <w:r w:rsidRPr="004079C8">
        <w:rPr>
          <w:color w:val="000000" w:themeColor="text1"/>
        </w:rPr>
        <w:t xml:space="preserve"> na pop-up a seguinte informação:</w:t>
      </w:r>
    </w:p>
    <w:p w14:paraId="77749BE1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INADIMPLENTE no SICCAU.”</w:t>
      </w:r>
    </w:p>
    <w:p w14:paraId="4F8D072A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7058C85F" w14:textId="77777777" w:rsidR="00E5690A" w:rsidRPr="004079C8" w:rsidRDefault="00E5690A" w:rsidP="00E5690A">
      <w:pPr>
        <w:numPr>
          <w:ilvl w:val="3"/>
          <w:numId w:val="15"/>
        </w:numPr>
        <w:spacing w:after="0"/>
        <w:ind w:left="1985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</w:t>
      </w:r>
      <w:r w:rsidRPr="004079C8">
        <w:rPr>
          <w:rFonts w:cs="Arial"/>
          <w:b/>
          <w:color w:val="31849B" w:themeColor="accent5" w:themeShade="BF"/>
          <w:sz w:val="20"/>
        </w:rPr>
        <w:t>IES</w:t>
      </w:r>
      <w:r w:rsidRPr="004079C8">
        <w:rPr>
          <w:rFonts w:cs="Arial"/>
          <w:b/>
          <w:sz w:val="20"/>
        </w:rPr>
        <w:t xml:space="preserve"> </w:t>
      </w:r>
      <w:r w:rsidRPr="004079C8">
        <w:rPr>
          <w:rFonts w:cs="Arial"/>
          <w:sz w:val="20"/>
        </w:rPr>
        <w:t>{</w:t>
      </w:r>
      <w:r w:rsidRPr="004079C8">
        <w:rPr>
          <w:rFonts w:cs="Arial"/>
          <w:b/>
          <w:sz w:val="20"/>
        </w:rPr>
        <w:t>art. 19</w:t>
      </w:r>
      <w:r w:rsidRPr="004079C8">
        <w:rPr>
          <w:rFonts w:cs="Arial"/>
          <w:sz w:val="20"/>
        </w:rPr>
        <w:t>}</w:t>
      </w:r>
    </w:p>
    <w:p w14:paraId="190BD6DB" w14:textId="77777777" w:rsidR="00E5690A" w:rsidRPr="004079C8" w:rsidRDefault="00E5690A" w:rsidP="00E5690A">
      <w:pPr>
        <w:numPr>
          <w:ilvl w:val="4"/>
          <w:numId w:val="38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 xml:space="preserve">Possuir registro definitivo, ativo. </w:t>
      </w:r>
    </w:p>
    <w:p w14:paraId="763E4A39" w14:textId="77777777" w:rsidR="00E5690A" w:rsidRPr="004079C8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>O sistema deve exibir na pop-up a seguinte informação: “</w:t>
      </w:r>
      <w:r w:rsidRPr="004079C8">
        <w:rPr>
          <w:b/>
          <w:color w:val="000000" w:themeColor="text1"/>
        </w:rPr>
        <w:t>Registro consta como NÃO Ativo no SICCAU.”</w:t>
      </w:r>
    </w:p>
    <w:p w14:paraId="4EB27587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2F538998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32D265FC" w14:textId="77777777" w:rsidR="00E5690A" w:rsidRPr="004079C8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se o </w:t>
      </w:r>
      <w:proofErr w:type="spellStart"/>
      <w:r w:rsidRPr="004079C8">
        <w:rPr>
          <w:color w:val="000000" w:themeColor="text1"/>
        </w:rPr>
        <w:t>resgistro</w:t>
      </w:r>
      <w:proofErr w:type="spellEnd"/>
      <w:r w:rsidRPr="004079C8">
        <w:rPr>
          <w:color w:val="000000" w:themeColor="text1"/>
        </w:rPr>
        <w:t xml:space="preserve"> do CPF informado é Definitivo ou Provisório. Caso seja Provisório, o sistema deve alerta como um pendência: </w:t>
      </w:r>
    </w:p>
    <w:p w14:paraId="4C9F3F40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Provisório no SICCAU.”</w:t>
      </w:r>
    </w:p>
    <w:p w14:paraId="144A57C3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0315A1B2" w14:textId="77777777" w:rsidR="00E5690A" w:rsidRPr="004079C8" w:rsidRDefault="00E5690A" w:rsidP="00E5690A">
      <w:pPr>
        <w:numPr>
          <w:ilvl w:val="3"/>
          <w:numId w:val="3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6FE8D293" w14:textId="77777777" w:rsidR="00E5690A" w:rsidRPr="004079C8" w:rsidRDefault="00E5690A" w:rsidP="00E5690A">
      <w:pPr>
        <w:pStyle w:val="PargrafodaLista"/>
        <w:numPr>
          <w:ilvl w:val="0"/>
          <w:numId w:val="39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Caso o ator está inadimplente no SICCAU, o sistema deve </w:t>
      </w:r>
      <w:proofErr w:type="spellStart"/>
      <w:r w:rsidRPr="004079C8">
        <w:rPr>
          <w:color w:val="000000" w:themeColor="text1"/>
        </w:rPr>
        <w:t>exbir</w:t>
      </w:r>
      <w:proofErr w:type="spellEnd"/>
      <w:r w:rsidRPr="004079C8">
        <w:rPr>
          <w:color w:val="000000" w:themeColor="text1"/>
        </w:rPr>
        <w:t xml:space="preserve"> na pop-up a seguinte informação:</w:t>
      </w:r>
    </w:p>
    <w:p w14:paraId="51E331FD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INADIMPLENTE no SICCAU.”</w:t>
      </w:r>
    </w:p>
    <w:p w14:paraId="03EA4865" w14:textId="77777777" w:rsidR="00E5690A" w:rsidRPr="004079C8" w:rsidRDefault="00E5690A" w:rsidP="00E5690A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6E1EAB8D" w14:textId="77777777" w:rsidR="00E5690A" w:rsidRPr="004079C8" w:rsidRDefault="00E5690A" w:rsidP="00E5690A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29A83364" w14:textId="77777777" w:rsidR="00E5690A" w:rsidRPr="004079C8" w:rsidRDefault="00E5690A" w:rsidP="00E5690A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2709E61F" w14:textId="77777777" w:rsidR="00FC64B4" w:rsidRPr="004079C8" w:rsidRDefault="00FC64B4" w:rsidP="00096E01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000000" w:themeColor="text1"/>
        </w:rPr>
      </w:pPr>
    </w:p>
    <w:p w14:paraId="586EB6B4" w14:textId="47C67039" w:rsidR="00FC64B4" w:rsidRPr="004079C8" w:rsidRDefault="00FC64B4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Após confirmar a criação da Chapa, o sistema deve validar as pendencias dos membros, conforme regra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2.3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 – referente as informações do Status da Validação] </w:t>
      </w:r>
      <w:r w:rsidRPr="004079C8">
        <w:rPr>
          <w:color w:val="000000" w:themeColor="text1"/>
        </w:rPr>
        <w:t>e/ou ainda não ter selecionado a opção de Aceitar ou Rejeitar o convite.</w:t>
      </w:r>
    </w:p>
    <w:p w14:paraId="2A63EDDC" w14:textId="77777777" w:rsidR="00FC64B4" w:rsidRPr="004079C8" w:rsidRDefault="00FC64B4" w:rsidP="00FC64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761DE6A8" w14:textId="77777777" w:rsidR="00200174" w:rsidRPr="004079C8" w:rsidRDefault="00FC64B4" w:rsidP="0019326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Cinco (5) dias antes da </w:t>
      </w:r>
      <w:r w:rsidRPr="004079C8">
        <w:rPr>
          <w:b/>
          <w:color w:val="000000" w:themeColor="text1"/>
        </w:rPr>
        <w:t>Data Fim</w:t>
      </w:r>
      <w:r w:rsidRPr="004079C8">
        <w:rPr>
          <w:color w:val="000000" w:themeColor="text1"/>
        </w:rPr>
        <w:t xml:space="preserve"> da </w:t>
      </w:r>
      <w:r w:rsidRPr="004079C8">
        <w:rPr>
          <w:b/>
          <w:color w:val="000000" w:themeColor="text1"/>
        </w:rPr>
        <w:t>2.1 Atividade Secundária</w:t>
      </w:r>
      <w:r w:rsidRPr="004079C8">
        <w:rPr>
          <w:color w:val="000000" w:themeColor="text1"/>
        </w:rPr>
        <w:t>, o sistema deve disparar e-mail informativo para o</w:t>
      </w:r>
      <w:r w:rsidR="0019326C" w:rsidRPr="004079C8">
        <w:rPr>
          <w:color w:val="000000" w:themeColor="text1"/>
        </w:rPr>
        <w:t>s</w:t>
      </w:r>
      <w:r w:rsidR="00867600" w:rsidRPr="004079C8">
        <w:rPr>
          <w:color w:val="000000" w:themeColor="text1"/>
        </w:rPr>
        <w:t xml:space="preserve"> responsáve</w:t>
      </w:r>
      <w:r w:rsidR="0019326C" w:rsidRPr="004079C8">
        <w:rPr>
          <w:color w:val="000000" w:themeColor="text1"/>
        </w:rPr>
        <w:t>is</w:t>
      </w:r>
      <w:r w:rsidR="00867600" w:rsidRPr="004079C8">
        <w:rPr>
          <w:color w:val="000000" w:themeColor="text1"/>
        </w:rPr>
        <w:t xml:space="preserve"> da Chapa, informando que a Chapa possui pendências</w:t>
      </w:r>
      <w:r w:rsidRPr="004079C8">
        <w:rPr>
          <w:color w:val="000000" w:themeColor="text1"/>
        </w:rPr>
        <w:t xml:space="preserve">. </w:t>
      </w:r>
    </w:p>
    <w:p w14:paraId="294CB529" w14:textId="31C2245D" w:rsidR="0019326C" w:rsidRPr="004079C8" w:rsidRDefault="0019326C" w:rsidP="0019326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os responsáveis pela chapa na coluna Responsável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, </w:t>
      </w:r>
      <w:r w:rsidRPr="004079C8">
        <w:rPr>
          <w:color w:val="auto"/>
        </w:rPr>
        <w:t>os CPF que estiver selecionados para responsáveis</w:t>
      </w:r>
      <w:r w:rsidR="009F3439" w:rsidRPr="004079C8">
        <w:rPr>
          <w:color w:val="auto"/>
        </w:rPr>
        <w:t>, que aceitou o convite,</w:t>
      </w:r>
      <w:r w:rsidRPr="004079C8">
        <w:rPr>
          <w:color w:val="auto"/>
        </w:rPr>
        <w:t xml:space="preserve"> o sistema deve disparar o e-mail; </w:t>
      </w:r>
    </w:p>
    <w:p w14:paraId="56A8DBED" w14:textId="6A2BB1B1" w:rsidR="00FC64B4" w:rsidRPr="004079C8" w:rsidRDefault="00FC64B4" w:rsidP="00FC64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376DABF4" w14:textId="60A52253" w:rsidR="00867600" w:rsidRPr="004079C8" w:rsidRDefault="00867600" w:rsidP="0086760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06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731CEAEE" w14:textId="77777777" w:rsidR="00867600" w:rsidRPr="004079C8" w:rsidRDefault="00867600" w:rsidP="00FC64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01DC7C5E" w14:textId="2EBF7377" w:rsidR="00467490" w:rsidRPr="004079C8" w:rsidRDefault="00467490" w:rsidP="00467490">
      <w:pPr>
        <w:pStyle w:val="PargrafodaLista"/>
        <w:numPr>
          <w:ilvl w:val="0"/>
          <w:numId w:val="23"/>
        </w:numPr>
        <w:spacing w:before="60" w:after="60"/>
        <w:ind w:left="709"/>
        <w:jc w:val="both"/>
      </w:pPr>
      <w:r w:rsidRPr="004079C8">
        <w:t>O sistema deve registrar uma trilha de auditoria contendo a ação executada (</w:t>
      </w:r>
      <w:r w:rsidRPr="004079C8">
        <w:rPr>
          <w:b/>
        </w:rPr>
        <w:t xml:space="preserve">incluir </w:t>
      </w:r>
      <w:r w:rsidR="006C3066" w:rsidRPr="004079C8">
        <w:rPr>
          <w:b/>
        </w:rPr>
        <w:t>os dados da</w:t>
      </w:r>
      <w:r w:rsidR="007A537A" w:rsidRPr="004079C8">
        <w:rPr>
          <w:b/>
        </w:rPr>
        <w:t>s</w:t>
      </w:r>
      <w:r w:rsidR="006C3066" w:rsidRPr="004079C8">
        <w:rPr>
          <w:b/>
        </w:rPr>
        <w:t xml:space="preserve"> </w:t>
      </w:r>
      <w:r w:rsidRPr="004079C8">
        <w:rPr>
          <w:b/>
        </w:rPr>
        <w:t>aba</w:t>
      </w:r>
      <w:r w:rsidR="007A537A" w:rsidRPr="004079C8">
        <w:rPr>
          <w:b/>
        </w:rPr>
        <w:t>s e Confirmar Chapa Criada</w:t>
      </w:r>
      <w:r w:rsidRPr="004079C8">
        <w:t>), a identificação da funcionalidade, a data e hora da ocorrência e a identificação do ator; permitindo assim que todas as informações estarão disponíveis para a consulta através da aba Histórico.</w:t>
      </w:r>
    </w:p>
    <w:p w14:paraId="029BE0B8" w14:textId="77777777" w:rsidR="00467490" w:rsidRPr="004079C8" w:rsidRDefault="00467490" w:rsidP="00467490">
      <w:pPr>
        <w:pStyle w:val="PargrafodaLista"/>
        <w:numPr>
          <w:ilvl w:val="0"/>
          <w:numId w:val="23"/>
        </w:numPr>
        <w:spacing w:before="60" w:after="60"/>
      </w:pPr>
      <w:r w:rsidRPr="004079C8">
        <w:t>O sistema deve armazenar na base de dados, as seguintes informações:</w:t>
      </w:r>
    </w:p>
    <w:p w14:paraId="310899A9" w14:textId="77777777" w:rsidR="00467490" w:rsidRPr="004079C8" w:rsidRDefault="00467490" w:rsidP="00467490">
      <w:pPr>
        <w:pStyle w:val="PargrafodaLista"/>
      </w:pPr>
    </w:p>
    <w:p w14:paraId="31FBB651" w14:textId="5BA3EB01" w:rsidR="00467490" w:rsidRPr="004079C8" w:rsidRDefault="00467490" w:rsidP="00467490">
      <w:pPr>
        <w:pStyle w:val="PargrafodaLista"/>
        <w:numPr>
          <w:ilvl w:val="0"/>
          <w:numId w:val="23"/>
        </w:numPr>
        <w:spacing w:before="60" w:after="60"/>
      </w:pPr>
      <w:r w:rsidRPr="004079C8">
        <w:t>A identificação da funcionalidade:</w:t>
      </w:r>
    </w:p>
    <w:p w14:paraId="0509A4C7" w14:textId="1D15CEEB" w:rsidR="00467490" w:rsidRPr="004079C8" w:rsidRDefault="00467490" w:rsidP="007A537A">
      <w:pPr>
        <w:pStyle w:val="PargrafodaLista"/>
        <w:numPr>
          <w:ilvl w:val="0"/>
          <w:numId w:val="36"/>
        </w:numPr>
        <w:spacing w:before="60" w:after="60"/>
        <w:rPr>
          <w:b/>
        </w:rPr>
      </w:pPr>
      <w:r w:rsidRPr="004079C8">
        <w:rPr>
          <w:b/>
        </w:rPr>
        <w:t>Inclusão dos dados da aba &lt;nome da aba&gt;</w:t>
      </w:r>
    </w:p>
    <w:p w14:paraId="75D83539" w14:textId="68AFBFA6" w:rsidR="00A11E8B" w:rsidRPr="004079C8" w:rsidRDefault="00A11E8B" w:rsidP="007A537A">
      <w:pPr>
        <w:pStyle w:val="PargrafodaLista"/>
        <w:numPr>
          <w:ilvl w:val="0"/>
          <w:numId w:val="36"/>
        </w:numPr>
        <w:spacing w:before="60" w:after="60"/>
        <w:rPr>
          <w:b/>
        </w:rPr>
      </w:pPr>
      <w:r w:rsidRPr="004079C8">
        <w:rPr>
          <w:b/>
        </w:rPr>
        <w:lastRenderedPageBreak/>
        <w:t xml:space="preserve">Confirmação da Criação da Chapa, com a Plataforma Eleitoral. </w:t>
      </w:r>
    </w:p>
    <w:p w14:paraId="49A7CD98" w14:textId="77777777" w:rsidR="00F0352C" w:rsidRPr="004079C8" w:rsidRDefault="00F0352C" w:rsidP="00F44251">
      <w:pPr>
        <w:pStyle w:val="PargrafodaLista"/>
        <w:spacing w:before="60" w:after="60"/>
        <w:ind w:left="1080"/>
        <w:rPr>
          <w:b/>
        </w:rPr>
      </w:pPr>
    </w:p>
    <w:p w14:paraId="081D33D9" w14:textId="6C302C32" w:rsidR="00682AC7" w:rsidRPr="004079C8" w:rsidRDefault="00F0352C" w:rsidP="00F0352C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rPr>
          <w:color w:val="auto"/>
        </w:rPr>
        <w:t xml:space="preserve">Ao confirmar a criação da </w:t>
      </w:r>
      <w:r w:rsidR="00A458E3" w:rsidRPr="004079C8">
        <w:rPr>
          <w:color w:val="auto"/>
        </w:rPr>
        <w:t>chapa na</w:t>
      </w:r>
      <w:r w:rsidRPr="004079C8">
        <w:rPr>
          <w:color w:val="auto"/>
        </w:rPr>
        <w:t xml:space="preserve"> Aba Declaração, o sistema deve mudar o nome do sub menu de </w:t>
      </w:r>
      <w:r w:rsidRPr="004079C8">
        <w:rPr>
          <w:color w:val="31849B" w:themeColor="accent5" w:themeShade="BF"/>
        </w:rPr>
        <w:t>Cadastrar Chapa</w:t>
      </w:r>
      <w:r w:rsidRPr="004079C8">
        <w:rPr>
          <w:color w:val="auto"/>
        </w:rPr>
        <w:t xml:space="preserve"> para </w:t>
      </w:r>
      <w:r w:rsidRPr="004079C8">
        <w:rPr>
          <w:color w:val="31849B" w:themeColor="accent5" w:themeShade="BF"/>
        </w:rPr>
        <w:t>Visualizar Chapa</w:t>
      </w:r>
      <w:r w:rsidRPr="004079C8">
        <w:rPr>
          <w:color w:val="auto"/>
        </w:rPr>
        <w:t>.</w:t>
      </w:r>
      <w:r w:rsidR="00682AC7" w:rsidRPr="004079C8">
        <w:rPr>
          <w:color w:val="auto"/>
        </w:rPr>
        <w:t xml:space="preserve"> </w:t>
      </w:r>
    </w:p>
    <w:p w14:paraId="5959EE0C" w14:textId="77777777" w:rsidR="00682AC7" w:rsidRPr="004079C8" w:rsidRDefault="00682AC7" w:rsidP="00682AC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61BF589" w14:textId="1DD8DCEC" w:rsidR="001B3A05" w:rsidRPr="004079C8" w:rsidRDefault="00682AC7" w:rsidP="00F0352C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rPr>
          <w:color w:val="auto"/>
        </w:rPr>
        <w:t xml:space="preserve">Após a Data Fim da 2.1 Atividade Secundária, este menu ficará visível apenas para os membros que confirmaram participação em alguma chapa no território Nacional. Para os demais atores o sistema não deve </w:t>
      </w:r>
      <w:r w:rsidR="00C5346E" w:rsidRPr="004079C8">
        <w:rPr>
          <w:color w:val="auto"/>
        </w:rPr>
        <w:t xml:space="preserve">exibir </w:t>
      </w:r>
      <w:r w:rsidRPr="004079C8">
        <w:rPr>
          <w:color w:val="auto"/>
        </w:rPr>
        <w:t xml:space="preserve">o menu </w:t>
      </w:r>
      <w:r w:rsidRPr="004079C8">
        <w:rPr>
          <w:color w:val="31849B" w:themeColor="accent5" w:themeShade="BF"/>
        </w:rPr>
        <w:t>Visualizar Chapa.</w:t>
      </w:r>
    </w:p>
    <w:p w14:paraId="410D6024" w14:textId="77777777" w:rsidR="00A12305" w:rsidRPr="004079C8" w:rsidRDefault="00A12305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34F8785" w14:textId="52AE824E" w:rsidR="00DE31BF" w:rsidRPr="004079C8" w:rsidRDefault="00DE31BF" w:rsidP="00BC3D5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0" w:name="_Ref22210011"/>
      <w:r w:rsidRPr="004079C8">
        <w:rPr>
          <w:b/>
          <w:u w:val="single"/>
        </w:rPr>
        <w:t>Excluir Chapa</w:t>
      </w:r>
      <w:bookmarkEnd w:id="30"/>
    </w:p>
    <w:p w14:paraId="553B923F" w14:textId="76135641" w:rsidR="00DE31BF" w:rsidRPr="004079C8" w:rsidRDefault="00243213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O sistema deve permitir excluir/cancelar uma chapa, até o momento que o ator NÃO Confirmar a criação da Chapa, ou seja, ao acionar a opção </w:t>
      </w:r>
      <w:r w:rsidRPr="004079C8">
        <w:rPr>
          <w:noProof/>
        </w:rPr>
        <w:drawing>
          <wp:inline distT="0" distB="0" distL="0" distR="0" wp14:anchorId="11226B98" wp14:editId="2F157345">
            <wp:extent cx="482803" cy="1221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518" cy="1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B1" w:rsidRPr="004079C8">
        <w:t>, na Aba Declaração;</w:t>
      </w:r>
    </w:p>
    <w:p w14:paraId="4D23EBA1" w14:textId="77777777" w:rsidR="00800EB1" w:rsidRPr="004079C8" w:rsidRDefault="00800EB1" w:rsidP="00800EB1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</w:p>
    <w:p w14:paraId="298624B7" w14:textId="7FF9D6CD" w:rsidR="00243213" w:rsidRPr="004079C8" w:rsidRDefault="00243213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Ao acionar a </w:t>
      </w:r>
      <w:proofErr w:type="gramStart"/>
      <w:r w:rsidRPr="004079C8">
        <w:t xml:space="preserve">opção </w:t>
      </w:r>
      <w:r w:rsidRPr="004079C8">
        <w:rPr>
          <w:noProof/>
        </w:rPr>
        <w:drawing>
          <wp:inline distT="0" distB="0" distL="0" distR="0" wp14:anchorId="3D4B8405" wp14:editId="141A0635">
            <wp:extent cx="468173" cy="118453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448" cy="1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 nas</w:t>
      </w:r>
      <w:proofErr w:type="gramEnd"/>
      <w:r w:rsidRPr="004079C8">
        <w:t xml:space="preserve"> abas Plataforma Eleitoral/Redes Sociais, Membros da Chapa e Declaraç</w:t>
      </w:r>
      <w:r w:rsidR="00C81575" w:rsidRPr="004079C8">
        <w:t xml:space="preserve">ão, o sistema deve exibir mensagem </w:t>
      </w:r>
      <w:r w:rsidR="00C81575" w:rsidRPr="004079C8">
        <w:rPr>
          <w:color w:val="31849B" w:themeColor="accent5" w:themeShade="BF"/>
        </w:rPr>
        <w:t>[</w:t>
      </w:r>
      <w:r w:rsidR="00C81575" w:rsidRPr="004079C8">
        <w:rPr>
          <w:color w:val="31849B" w:themeColor="accent5" w:themeShade="BF"/>
        </w:rPr>
        <w:fldChar w:fldCharType="begin"/>
      </w:r>
      <w:r w:rsidR="00C81575" w:rsidRPr="004079C8">
        <w:rPr>
          <w:color w:val="31849B" w:themeColor="accent5" w:themeShade="BF"/>
        </w:rPr>
        <w:instrText xml:space="preserve"> REF _Ref13662663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C81575" w:rsidRPr="004079C8">
        <w:rPr>
          <w:color w:val="31849B" w:themeColor="accent5" w:themeShade="BF"/>
        </w:rPr>
      </w:r>
      <w:r w:rsidR="00C81575" w:rsidRPr="004079C8">
        <w:rPr>
          <w:color w:val="31849B" w:themeColor="accent5" w:themeShade="BF"/>
        </w:rPr>
        <w:fldChar w:fldCharType="separate"/>
      </w:r>
      <w:r w:rsidR="00C81575" w:rsidRPr="004079C8">
        <w:rPr>
          <w:color w:val="31849B" w:themeColor="accent5" w:themeShade="BF"/>
        </w:rPr>
        <w:t>ME05</w:t>
      </w:r>
      <w:r w:rsidR="00C81575" w:rsidRPr="004079C8">
        <w:rPr>
          <w:color w:val="31849B" w:themeColor="accent5" w:themeShade="BF"/>
        </w:rPr>
        <w:fldChar w:fldCharType="end"/>
      </w:r>
      <w:r w:rsidR="00C81575" w:rsidRPr="004079C8">
        <w:rPr>
          <w:color w:val="31849B" w:themeColor="accent5" w:themeShade="BF"/>
        </w:rPr>
        <w:t>]</w:t>
      </w:r>
      <w:r w:rsidR="00522268" w:rsidRPr="004079C8">
        <w:rPr>
          <w:color w:val="31849B" w:themeColor="accent5" w:themeShade="BF"/>
        </w:rPr>
        <w:t>:</w:t>
      </w:r>
    </w:p>
    <w:p w14:paraId="09CC3DA5" w14:textId="2EB28091" w:rsidR="00522268" w:rsidRPr="004079C8" w:rsidRDefault="00522268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>da mensagem, o sistema deve excluir</w:t>
      </w:r>
      <w:r w:rsidR="008A7AC9" w:rsidRPr="004079C8">
        <w:rPr>
          <w:color w:val="auto"/>
        </w:rPr>
        <w:t xml:space="preserve"> fisicamente</w:t>
      </w:r>
      <w:r w:rsidRPr="004079C8">
        <w:rPr>
          <w:color w:val="auto"/>
        </w:rPr>
        <w:t xml:space="preserve"> </w:t>
      </w:r>
      <w:r w:rsidR="008A7AC9" w:rsidRPr="004079C8">
        <w:rPr>
          <w:color w:val="auto"/>
        </w:rPr>
        <w:t>os dados d</w:t>
      </w:r>
      <w:r w:rsidRPr="004079C8">
        <w:rPr>
          <w:color w:val="auto"/>
        </w:rPr>
        <w:t>a criação da chapa</w:t>
      </w:r>
      <w:r w:rsidR="008A7AC9" w:rsidRPr="004079C8">
        <w:rPr>
          <w:color w:val="auto"/>
        </w:rPr>
        <w:t xml:space="preserve">, </w:t>
      </w:r>
      <w:r w:rsidRPr="004079C8">
        <w:rPr>
          <w:color w:val="auto"/>
        </w:rPr>
        <w:t xml:space="preserve">e </w:t>
      </w:r>
      <w:r w:rsidR="008A7AC9" w:rsidRPr="004079C8">
        <w:rPr>
          <w:color w:val="auto"/>
        </w:rPr>
        <w:t xml:space="preserve">deve </w:t>
      </w:r>
      <w:r w:rsidRPr="004079C8">
        <w:rPr>
          <w:color w:val="auto"/>
        </w:rPr>
        <w:t>exib</w:t>
      </w:r>
      <w:r w:rsidR="008A7AC9" w:rsidRPr="004079C8">
        <w:rPr>
          <w:color w:val="auto"/>
        </w:rPr>
        <w:t>ir</w:t>
      </w:r>
      <w:r w:rsidRPr="004079C8">
        <w:rPr>
          <w:color w:val="auto"/>
        </w:rPr>
        <w:t xml:space="preserve">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</w:t>
      </w:r>
      <w:r w:rsidR="00432AEB" w:rsidRPr="004079C8">
        <w:rPr>
          <w:color w:val="31849B" w:themeColor="accent5" w:themeShade="BF"/>
        </w:rPr>
        <w:t>7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8A7AC9" w:rsidRPr="004079C8">
        <w:rPr>
          <w:color w:val="31849B" w:themeColor="accent5" w:themeShade="BF"/>
        </w:rPr>
        <w:t>;</w:t>
      </w:r>
    </w:p>
    <w:p w14:paraId="7B6595F7" w14:textId="77777777" w:rsidR="00522268" w:rsidRPr="004079C8" w:rsidRDefault="00522268" w:rsidP="00522268">
      <w:pPr>
        <w:pStyle w:val="PargrafodaLista"/>
        <w:ind w:left="1418"/>
        <w:rPr>
          <w:color w:val="auto"/>
        </w:rPr>
      </w:pPr>
    </w:p>
    <w:p w14:paraId="03371953" w14:textId="0225E9CD" w:rsidR="00522268" w:rsidRPr="004079C8" w:rsidRDefault="00522268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não </w:t>
      </w:r>
      <w:r w:rsidR="008A7AC9" w:rsidRPr="004079C8">
        <w:rPr>
          <w:color w:val="auto"/>
        </w:rPr>
        <w:t>exclui</w:t>
      </w:r>
      <w:r w:rsidRPr="004079C8">
        <w:rPr>
          <w:color w:val="auto"/>
        </w:rPr>
        <w:t xml:space="preserve"> o registro e permanece na mesma interface</w:t>
      </w:r>
      <w:r w:rsidR="000B45D7" w:rsidRPr="004079C8">
        <w:rPr>
          <w:color w:val="auto"/>
        </w:rPr>
        <w:t>;</w:t>
      </w:r>
    </w:p>
    <w:p w14:paraId="6205ADD3" w14:textId="77777777" w:rsidR="00A024EA" w:rsidRPr="004079C8" w:rsidRDefault="00A024EA" w:rsidP="00A024EA">
      <w:pPr>
        <w:pStyle w:val="PargrafodaLista"/>
        <w:rPr>
          <w:color w:val="auto"/>
        </w:rPr>
      </w:pPr>
    </w:p>
    <w:p w14:paraId="21372C7A" w14:textId="3AF986FD" w:rsidR="000B45D7" w:rsidRPr="004079C8" w:rsidRDefault="000B45D7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>Caso o ator cancele a criação de uma chapa, o sistema deve permitir que o ator venha novamente solicitar uma nova criação, até a Data Fim da 2.1 Atividade Secundária;</w:t>
      </w:r>
    </w:p>
    <w:p w14:paraId="3492C6BA" w14:textId="77777777" w:rsidR="000B45D7" w:rsidRPr="004079C8" w:rsidRDefault="000B45D7" w:rsidP="000B45D7">
      <w:pPr>
        <w:pStyle w:val="PargrafodaLista"/>
      </w:pPr>
    </w:p>
    <w:p w14:paraId="325CD6C9" w14:textId="3B645099" w:rsidR="000B45D7" w:rsidRPr="004079C8" w:rsidRDefault="009A4530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Porém o sistema deve validar o CPF da pessoa que está criando a chapa, caso ele já tenha uma chapa que faça parte, ou seja, </w:t>
      </w:r>
      <w:r w:rsidR="0067604E" w:rsidRPr="004079C8">
        <w:t xml:space="preserve">o ator </w:t>
      </w:r>
      <w:r w:rsidRPr="004079C8">
        <w:t>já é um integrante de um</w:t>
      </w:r>
      <w:r w:rsidR="00FC53B2" w:rsidRPr="004079C8">
        <w:t>a</w:t>
      </w:r>
      <w:r w:rsidRPr="004079C8">
        <w:t xml:space="preserve"> chapa</w:t>
      </w:r>
      <w:r w:rsidR="002E58C3" w:rsidRPr="004079C8">
        <w:t>, o sistema deve exibir as seguinte mensagens</w:t>
      </w:r>
      <w:r w:rsidR="0067604E" w:rsidRPr="004079C8">
        <w:t xml:space="preserve"> </w:t>
      </w:r>
      <w:r w:rsidR="0067604E" w:rsidRPr="004079C8">
        <w:rPr>
          <w:color w:val="31849B" w:themeColor="accent5" w:themeShade="BF"/>
        </w:rPr>
        <w:t>[</w:t>
      </w:r>
      <w:r w:rsidR="0067604E" w:rsidRPr="004079C8">
        <w:rPr>
          <w:color w:val="31849B" w:themeColor="accent5" w:themeShade="BF"/>
        </w:rPr>
        <w:fldChar w:fldCharType="begin"/>
      </w:r>
      <w:r w:rsidR="0067604E" w:rsidRPr="004079C8">
        <w:rPr>
          <w:color w:val="31849B" w:themeColor="accent5" w:themeShade="BF"/>
        </w:rPr>
        <w:instrText xml:space="preserve"> REF _Ref13823996 \r \h </w:instrText>
      </w:r>
      <w:r w:rsidR="00230451" w:rsidRPr="004079C8">
        <w:rPr>
          <w:color w:val="31849B" w:themeColor="accent5" w:themeShade="BF"/>
        </w:rPr>
        <w:instrText xml:space="preserve"> \* MERGEFORMAT </w:instrText>
      </w:r>
      <w:r w:rsidR="0067604E" w:rsidRPr="004079C8">
        <w:rPr>
          <w:color w:val="31849B" w:themeColor="accent5" w:themeShade="BF"/>
        </w:rPr>
      </w:r>
      <w:r w:rsidR="0067604E" w:rsidRPr="004079C8">
        <w:rPr>
          <w:color w:val="31849B" w:themeColor="accent5" w:themeShade="BF"/>
        </w:rPr>
        <w:fldChar w:fldCharType="separate"/>
      </w:r>
      <w:r w:rsidR="0067604E" w:rsidRPr="004079C8">
        <w:rPr>
          <w:color w:val="31849B" w:themeColor="accent5" w:themeShade="BF"/>
        </w:rPr>
        <w:t>ME014</w:t>
      </w:r>
      <w:r w:rsidR="0067604E" w:rsidRPr="004079C8">
        <w:rPr>
          <w:color w:val="31849B" w:themeColor="accent5" w:themeShade="BF"/>
        </w:rPr>
        <w:fldChar w:fldCharType="end"/>
      </w:r>
      <w:r w:rsidR="0067604E" w:rsidRPr="004079C8">
        <w:rPr>
          <w:color w:val="31849B" w:themeColor="accent5" w:themeShade="BF"/>
        </w:rPr>
        <w:t>]</w:t>
      </w:r>
      <w:r w:rsidR="00FC53B2" w:rsidRPr="004079C8">
        <w:rPr>
          <w:color w:val="31849B" w:themeColor="accent5" w:themeShade="BF"/>
        </w:rPr>
        <w:t xml:space="preserve"> [</w:t>
      </w:r>
      <w:r w:rsidR="0067604E" w:rsidRPr="004079C8">
        <w:rPr>
          <w:color w:val="31849B" w:themeColor="accent5" w:themeShade="BF"/>
        </w:rPr>
        <w:fldChar w:fldCharType="begin"/>
      </w:r>
      <w:r w:rsidR="0067604E" w:rsidRPr="004079C8">
        <w:rPr>
          <w:color w:val="31849B" w:themeColor="accent5" w:themeShade="BF"/>
        </w:rPr>
        <w:instrText xml:space="preserve"> REF _Ref13828418 \r \h  \* MERGEFORMAT </w:instrText>
      </w:r>
      <w:r w:rsidR="0067604E" w:rsidRPr="004079C8">
        <w:rPr>
          <w:color w:val="31849B" w:themeColor="accent5" w:themeShade="BF"/>
        </w:rPr>
      </w:r>
      <w:r w:rsidR="0067604E" w:rsidRPr="004079C8">
        <w:rPr>
          <w:color w:val="31849B" w:themeColor="accent5" w:themeShade="BF"/>
        </w:rPr>
        <w:fldChar w:fldCharType="separate"/>
      </w:r>
      <w:r w:rsidR="0067604E" w:rsidRPr="004079C8">
        <w:rPr>
          <w:color w:val="31849B" w:themeColor="accent5" w:themeShade="BF"/>
        </w:rPr>
        <w:t>ME015</w:t>
      </w:r>
      <w:r w:rsidR="0067604E" w:rsidRPr="004079C8">
        <w:rPr>
          <w:color w:val="31849B" w:themeColor="accent5" w:themeShade="BF"/>
        </w:rPr>
        <w:fldChar w:fldCharType="end"/>
      </w:r>
      <w:r w:rsidR="0067604E" w:rsidRPr="004079C8">
        <w:rPr>
          <w:color w:val="31849B" w:themeColor="accent5" w:themeShade="BF"/>
        </w:rPr>
        <w:t>]</w:t>
      </w:r>
      <w:r w:rsidR="0067604E" w:rsidRPr="004079C8">
        <w:rPr>
          <w:color w:val="000000" w:themeColor="text1"/>
        </w:rPr>
        <w:t xml:space="preserve">, conforme descrito na regra </w:t>
      </w:r>
      <w:r w:rsidR="0067604E" w:rsidRPr="004079C8">
        <w:rPr>
          <w:color w:val="31849B" w:themeColor="accent5" w:themeShade="BF"/>
        </w:rPr>
        <w:t>[</w:t>
      </w:r>
      <w:r w:rsidR="0067604E" w:rsidRPr="004079C8">
        <w:rPr>
          <w:color w:val="31849B" w:themeColor="accent5" w:themeShade="BF"/>
        </w:rPr>
        <w:fldChar w:fldCharType="begin"/>
      </w:r>
      <w:r w:rsidR="0067604E" w:rsidRPr="004079C8">
        <w:rPr>
          <w:color w:val="31849B" w:themeColor="accent5" w:themeShade="BF"/>
        </w:rPr>
        <w:instrText xml:space="preserve"> REF _Ref22215017 \r \h </w:instrText>
      </w:r>
      <w:r w:rsidR="00230451" w:rsidRPr="004079C8">
        <w:rPr>
          <w:color w:val="31849B" w:themeColor="accent5" w:themeShade="BF"/>
        </w:rPr>
        <w:instrText xml:space="preserve"> \* MERGEFORMAT </w:instrText>
      </w:r>
      <w:r w:rsidR="0067604E" w:rsidRPr="004079C8">
        <w:rPr>
          <w:color w:val="31849B" w:themeColor="accent5" w:themeShade="BF"/>
        </w:rPr>
      </w:r>
      <w:r w:rsidR="0067604E" w:rsidRPr="004079C8">
        <w:rPr>
          <w:color w:val="31849B" w:themeColor="accent5" w:themeShade="BF"/>
        </w:rPr>
        <w:fldChar w:fldCharType="separate"/>
      </w:r>
      <w:r w:rsidR="0067604E" w:rsidRPr="004079C8">
        <w:rPr>
          <w:color w:val="31849B" w:themeColor="accent5" w:themeShade="BF"/>
        </w:rPr>
        <w:t>2.1</w:t>
      </w:r>
      <w:r w:rsidR="0067604E" w:rsidRPr="004079C8">
        <w:rPr>
          <w:color w:val="31849B" w:themeColor="accent5" w:themeShade="BF"/>
        </w:rPr>
        <w:fldChar w:fldCharType="end"/>
      </w:r>
      <w:r w:rsidR="0067604E" w:rsidRPr="004079C8">
        <w:rPr>
          <w:color w:val="31849B" w:themeColor="accent5" w:themeShade="BF"/>
        </w:rPr>
        <w:t>]</w:t>
      </w:r>
      <w:r w:rsidR="0067604E" w:rsidRPr="004079C8">
        <w:rPr>
          <w:color w:val="000000" w:themeColor="text1"/>
        </w:rPr>
        <w:t>;</w:t>
      </w:r>
    </w:p>
    <w:p w14:paraId="50662DBD" w14:textId="77777777" w:rsidR="004904A6" w:rsidRPr="004079C8" w:rsidRDefault="004904A6" w:rsidP="004904A6">
      <w:pPr>
        <w:pStyle w:val="PargrafodaLista"/>
      </w:pPr>
    </w:p>
    <w:p w14:paraId="12D3889C" w14:textId="77777777" w:rsidR="004904A6" w:rsidRPr="004079C8" w:rsidRDefault="004904A6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O sistema deve criar uma rotina para validar a chapa que foi iniciada a sua criação, porém não foi Concluída. </w:t>
      </w:r>
    </w:p>
    <w:p w14:paraId="75476E7A" w14:textId="27EB3F78" w:rsidR="004904A6" w:rsidRPr="004079C8" w:rsidRDefault="004904A6" w:rsidP="004904A6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Após a Data Fim </w:t>
      </w:r>
      <w:r w:rsidR="00A03796" w:rsidRPr="004079C8">
        <w:t>da Eleição (Período de Vigência – HST02)</w:t>
      </w:r>
      <w:r w:rsidRPr="004079C8">
        <w:t>, o sistema deve validar as chapas NÃO CONCLUIDAS pelo ator, e deve exclui-la fisicamente da base de dados. O sistema deve permanecer apenas com as chapas CONCLUIDAS</w:t>
      </w:r>
      <w:r w:rsidR="00A03796" w:rsidRPr="004079C8">
        <w:t>;</w:t>
      </w:r>
    </w:p>
    <w:p w14:paraId="2242615D" w14:textId="77777777" w:rsidR="00A12305" w:rsidRPr="004079C8" w:rsidRDefault="00A12305" w:rsidP="00A12305">
      <w:pPr>
        <w:pStyle w:val="PargrafodaLista"/>
      </w:pPr>
    </w:p>
    <w:p w14:paraId="4E9203F4" w14:textId="77777777" w:rsidR="00DE31BF" w:rsidRPr="004079C8" w:rsidRDefault="00DE31BF" w:rsidP="00DE31BF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5C5D95AF" w14:textId="2A72E964" w:rsidR="00BC3D5C" w:rsidRPr="004079C8" w:rsidRDefault="00BC3D5C" w:rsidP="00BC3D5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1" w:name="_Ref22220498"/>
      <w:r w:rsidRPr="004079C8">
        <w:rPr>
          <w:b/>
          <w:u w:val="single"/>
        </w:rPr>
        <w:t>Barra de Progresso</w:t>
      </w:r>
      <w:r w:rsidRPr="004079C8">
        <w:rPr>
          <w:b/>
        </w:rPr>
        <w:t>:</w:t>
      </w:r>
      <w:bookmarkEnd w:id="31"/>
      <w:r w:rsidRPr="004079C8">
        <w:rPr>
          <w:b/>
        </w:rPr>
        <w:t xml:space="preserve"> </w:t>
      </w:r>
    </w:p>
    <w:p w14:paraId="31BBD7AB" w14:textId="6CE5C2B7" w:rsidR="001B3A05" w:rsidRPr="004079C8" w:rsidRDefault="001B3A05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4079C8">
        <w:rPr>
          <w:color w:val="auto"/>
        </w:rPr>
        <w:t xml:space="preserve">O sistema deve exibir uma barra de processo, conforme as </w:t>
      </w:r>
      <w:r w:rsidR="005B5A62" w:rsidRPr="004079C8">
        <w:rPr>
          <w:color w:val="auto"/>
        </w:rPr>
        <w:t xml:space="preserve">cores, sequência e </w:t>
      </w:r>
      <w:r w:rsidRPr="004079C8">
        <w:rPr>
          <w:color w:val="auto"/>
        </w:rPr>
        <w:t>seguintes definições</w:t>
      </w:r>
      <w:r w:rsidR="005B5A62" w:rsidRPr="004079C8">
        <w:rPr>
          <w:color w:val="auto"/>
        </w:rPr>
        <w:t>:</w:t>
      </w:r>
    </w:p>
    <w:p w14:paraId="213285A6" w14:textId="77777777" w:rsidR="00967E86" w:rsidRPr="004079C8" w:rsidRDefault="00967E86" w:rsidP="00500ED2">
      <w:pPr>
        <w:pStyle w:val="PargrafodaLista"/>
      </w:pPr>
    </w:p>
    <w:p w14:paraId="3354E322" w14:textId="1274D2EE" w:rsidR="001B3A05" w:rsidRPr="004079C8" w:rsidRDefault="00412ABB" w:rsidP="005D08CF">
      <w:pPr>
        <w:pStyle w:val="PargrafodaLista"/>
        <w:numPr>
          <w:ilvl w:val="1"/>
          <w:numId w:val="13"/>
        </w:numPr>
        <w:ind w:left="1418"/>
        <w:jc w:val="both"/>
      </w:pPr>
      <w:r w:rsidRPr="004079C8">
        <w:t xml:space="preserve">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230451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t xml:space="preserve">, </w:t>
      </w:r>
      <w:r w:rsidR="00230451" w:rsidRPr="004079C8">
        <w:t xml:space="preserve">após </w:t>
      </w:r>
      <w:r w:rsidRPr="004079C8">
        <w:t>selecionar a representação desejada</w:t>
      </w:r>
      <w:r w:rsidRPr="004079C8">
        <w:rPr>
          <w:noProof/>
        </w:rPr>
        <w:drawing>
          <wp:inline distT="0" distB="0" distL="0" distR="0" wp14:anchorId="3292FAD9" wp14:editId="2DFB00D0">
            <wp:extent cx="621792" cy="119724"/>
            <wp:effectExtent l="0" t="0" r="698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4607" cy="1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 ou</w:t>
      </w:r>
      <w:r w:rsidRPr="004079C8">
        <w:rPr>
          <w:noProof/>
        </w:rPr>
        <w:drawing>
          <wp:inline distT="0" distB="0" distL="0" distR="0" wp14:anchorId="7F07AEAF" wp14:editId="4D83D94F">
            <wp:extent cx="672999" cy="129584"/>
            <wp:effectExtent l="0" t="0" r="0" b="381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1058" cy="1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451" w:rsidRPr="004079C8">
        <w:t>, o</w:t>
      </w:r>
      <w:r w:rsidR="00E73B24" w:rsidRPr="004079C8">
        <w:t xml:space="preserve"> sistema </w:t>
      </w:r>
      <w:r w:rsidR="001B3A05" w:rsidRPr="004079C8">
        <w:t xml:space="preserve">deve exibir a barra de progresso com a informação: </w:t>
      </w:r>
      <w:r w:rsidR="001B3A05" w:rsidRPr="004079C8">
        <w:rPr>
          <w:b/>
        </w:rPr>
        <w:t>C</w:t>
      </w:r>
      <w:r w:rsidR="00E73B24" w:rsidRPr="004079C8">
        <w:rPr>
          <w:b/>
        </w:rPr>
        <w:t>andidatura</w:t>
      </w:r>
      <w:r w:rsidR="00230451" w:rsidRPr="004079C8">
        <w:rPr>
          <w:b/>
        </w:rPr>
        <w:t>;</w:t>
      </w:r>
    </w:p>
    <w:p w14:paraId="1B8AD0EC" w14:textId="08B85B1C" w:rsidR="001B3A05" w:rsidRPr="004079C8" w:rsidRDefault="005F37EA" w:rsidP="001D3EF8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238BEE22" wp14:editId="2C1CA31F">
            <wp:extent cx="5760085" cy="89535"/>
            <wp:effectExtent l="0" t="0" r="0" b="571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170" w14:textId="77777777" w:rsidR="001B3A05" w:rsidRPr="004079C8" w:rsidRDefault="001B3A05" w:rsidP="00500ED2">
      <w:pPr>
        <w:pStyle w:val="PargrafodaLista"/>
      </w:pPr>
    </w:p>
    <w:p w14:paraId="462E58EC" w14:textId="77777777" w:rsidR="00A461F6" w:rsidRPr="004079C8" w:rsidRDefault="00A461F6" w:rsidP="00500ED2">
      <w:pPr>
        <w:pStyle w:val="PargrafodaLista"/>
      </w:pPr>
    </w:p>
    <w:p w14:paraId="5EE0E27D" w14:textId="77777777" w:rsidR="00800EB1" w:rsidRPr="004079C8" w:rsidRDefault="00800EB1" w:rsidP="00500ED2">
      <w:pPr>
        <w:pStyle w:val="PargrafodaLista"/>
      </w:pPr>
    </w:p>
    <w:p w14:paraId="44EE1F00" w14:textId="10FB0B87" w:rsidR="001B3A05" w:rsidRPr="004079C8" w:rsidRDefault="00230451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rPr>
          <w:color w:val="auto"/>
        </w:rPr>
        <w:t xml:space="preserve">Na interface </w:t>
      </w:r>
      <w:r w:rsidRPr="004079C8">
        <w:rPr>
          <w:color w:val="31849B" w:themeColor="accent5" w:themeShade="BF"/>
        </w:rPr>
        <w:t>[</w:t>
      </w:r>
      <w:r w:rsidR="00A461F6" w:rsidRPr="004079C8">
        <w:rPr>
          <w:color w:val="31849B" w:themeColor="accent5" w:themeShade="BF"/>
        </w:rPr>
        <w:fldChar w:fldCharType="begin"/>
      </w:r>
      <w:r w:rsidR="00A461F6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A461F6" w:rsidRPr="004079C8">
        <w:rPr>
          <w:color w:val="31849B" w:themeColor="accent5" w:themeShade="BF"/>
        </w:rPr>
      </w:r>
      <w:r w:rsidR="00A461F6" w:rsidRPr="004079C8">
        <w:rPr>
          <w:color w:val="31849B" w:themeColor="accent5" w:themeShade="BF"/>
        </w:rPr>
        <w:fldChar w:fldCharType="separate"/>
      </w:r>
      <w:r w:rsidR="00A461F6" w:rsidRPr="004079C8">
        <w:rPr>
          <w:color w:val="31849B" w:themeColor="accent5" w:themeShade="BF"/>
        </w:rPr>
        <w:t>P03</w:t>
      </w:r>
      <w:r w:rsidR="00A461F6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, ao acionar</w:t>
      </w:r>
      <w:r w:rsidR="00A461F6" w:rsidRPr="004079C8">
        <w:rPr>
          <w:color w:val="auto"/>
        </w:rPr>
        <w:t xml:space="preserve"> a </w:t>
      </w:r>
      <w:proofErr w:type="gramStart"/>
      <w:r w:rsidR="00A461F6" w:rsidRPr="004079C8">
        <w:rPr>
          <w:color w:val="auto"/>
        </w:rPr>
        <w:t xml:space="preserve">opção </w:t>
      </w:r>
      <w:r w:rsidRPr="004079C8">
        <w:rPr>
          <w:noProof/>
        </w:rPr>
        <w:drawing>
          <wp:inline distT="0" distB="0" distL="0" distR="0" wp14:anchorId="5CA6E872" wp14:editId="0E43AC50">
            <wp:extent cx="497434" cy="12007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196" cy="1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</w:t>
      </w:r>
      <w:proofErr w:type="gramEnd"/>
      <w:r w:rsidRPr="004079C8">
        <w:rPr>
          <w:color w:val="auto"/>
        </w:rPr>
        <w:t xml:space="preserve"> </w:t>
      </w:r>
      <w:r w:rsidR="001B3A05" w:rsidRPr="004079C8">
        <w:rPr>
          <w:color w:val="auto"/>
        </w:rPr>
        <w:t>o sistema deve exibir a barra de progresso com a informação:</w:t>
      </w:r>
      <w:r w:rsidRPr="004079C8">
        <w:rPr>
          <w:color w:val="auto"/>
        </w:rPr>
        <w:t xml:space="preserve"> </w:t>
      </w:r>
      <w:r w:rsidRPr="004079C8">
        <w:rPr>
          <w:b/>
          <w:color w:val="auto"/>
        </w:rPr>
        <w:t xml:space="preserve">Plataforma </w:t>
      </w:r>
      <w:r w:rsidR="00A461F6" w:rsidRPr="004079C8">
        <w:rPr>
          <w:b/>
          <w:color w:val="auto"/>
        </w:rPr>
        <w:t>Eleitoral/Redes Sociais;</w:t>
      </w:r>
    </w:p>
    <w:p w14:paraId="61AA9DD2" w14:textId="0EF18851" w:rsidR="005F37EA" w:rsidRPr="004079C8" w:rsidRDefault="005F37EA" w:rsidP="006F5196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63074917" wp14:editId="61600478">
            <wp:extent cx="5760085" cy="89535"/>
            <wp:effectExtent l="0" t="0" r="0" b="571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26F" w14:textId="77777777" w:rsidR="006F5196" w:rsidRPr="004079C8" w:rsidRDefault="006F5196" w:rsidP="006F5196">
      <w:pPr>
        <w:pStyle w:val="PargrafodaLista"/>
        <w:ind w:left="0"/>
      </w:pPr>
    </w:p>
    <w:p w14:paraId="7B163FE8" w14:textId="77777777" w:rsidR="00A461F6" w:rsidRPr="004079C8" w:rsidRDefault="00A461F6" w:rsidP="006F5196">
      <w:pPr>
        <w:pStyle w:val="PargrafodaLista"/>
        <w:ind w:left="0"/>
      </w:pPr>
    </w:p>
    <w:p w14:paraId="745DBE62" w14:textId="77777777" w:rsidR="00800EB1" w:rsidRPr="004079C8" w:rsidRDefault="00800EB1" w:rsidP="006F5196">
      <w:pPr>
        <w:pStyle w:val="PargrafodaLista"/>
        <w:ind w:left="0"/>
      </w:pPr>
    </w:p>
    <w:p w14:paraId="044B858F" w14:textId="44666563" w:rsidR="00A461F6" w:rsidRPr="004079C8" w:rsidRDefault="00A461F6" w:rsidP="005D08CF">
      <w:pPr>
        <w:pStyle w:val="PargrafodaLista"/>
        <w:numPr>
          <w:ilvl w:val="1"/>
          <w:numId w:val="13"/>
        </w:numPr>
        <w:ind w:left="1418"/>
      </w:pPr>
      <w:r w:rsidRPr="004079C8">
        <w:t xml:space="preserve">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ao acionar a </w:t>
      </w:r>
      <w:proofErr w:type="gramStart"/>
      <w:r w:rsidRPr="004079C8">
        <w:rPr>
          <w:color w:val="000000" w:themeColor="text1"/>
        </w:rPr>
        <w:t xml:space="preserve">opção </w:t>
      </w:r>
      <w:r w:rsidRPr="004079C8">
        <w:rPr>
          <w:noProof/>
        </w:rPr>
        <w:drawing>
          <wp:inline distT="0" distB="0" distL="0" distR="0" wp14:anchorId="4BA70DA8" wp14:editId="62C3D3B9">
            <wp:extent cx="497434" cy="12007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196" cy="1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,</w:t>
      </w:r>
      <w:proofErr w:type="gramEnd"/>
      <w:r w:rsidRPr="004079C8">
        <w:rPr>
          <w:color w:val="000000" w:themeColor="text1"/>
        </w:rPr>
        <w:t xml:space="preserve"> </w:t>
      </w:r>
      <w:r w:rsidRPr="004079C8">
        <w:rPr>
          <w:color w:val="auto"/>
        </w:rPr>
        <w:t xml:space="preserve">o sistema deve exibir a barra de progresso com a informação: </w:t>
      </w:r>
      <w:r w:rsidRPr="004079C8">
        <w:rPr>
          <w:b/>
          <w:color w:val="auto"/>
        </w:rPr>
        <w:t>Membros da Chapa;</w:t>
      </w:r>
    </w:p>
    <w:p w14:paraId="4B5DA1CC" w14:textId="1640276E" w:rsidR="00800EB1" w:rsidRPr="004079C8" w:rsidRDefault="005F37EA" w:rsidP="005F37EA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36355B60" wp14:editId="6943ED31">
            <wp:extent cx="5760085" cy="89535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F0CF" w14:textId="77777777" w:rsidR="00800EB1" w:rsidRPr="004079C8" w:rsidRDefault="00800EB1" w:rsidP="00500ED2">
      <w:pPr>
        <w:pStyle w:val="PargrafodaLista"/>
      </w:pPr>
    </w:p>
    <w:p w14:paraId="6214F409" w14:textId="77777777" w:rsidR="00800EB1" w:rsidRPr="004079C8" w:rsidRDefault="00800EB1" w:rsidP="00500ED2">
      <w:pPr>
        <w:pStyle w:val="PargrafodaLista"/>
      </w:pPr>
    </w:p>
    <w:p w14:paraId="1164FE13" w14:textId="09F5ED26" w:rsidR="000C5000" w:rsidRPr="004079C8" w:rsidRDefault="00A461F6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t xml:space="preserve">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_Ref22126918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P06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0C5000" w:rsidRPr="004079C8">
        <w:rPr>
          <w:color w:val="31849B" w:themeColor="accent5" w:themeShade="BF"/>
        </w:rPr>
        <w:t xml:space="preserve"> </w:t>
      </w:r>
      <w:r w:rsidR="000C5000" w:rsidRPr="004079C8">
        <w:rPr>
          <w:color w:val="auto"/>
        </w:rPr>
        <w:t>ao acionar a opção</w:t>
      </w:r>
      <w:r w:rsidR="000C5000" w:rsidRPr="004079C8">
        <w:rPr>
          <w:noProof/>
        </w:rPr>
        <w:drawing>
          <wp:inline distT="0" distB="0" distL="0" distR="0" wp14:anchorId="71C8C7B9" wp14:editId="2587DB7D">
            <wp:extent cx="475488" cy="120304"/>
            <wp:effectExtent l="0" t="0" r="127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235" cy="1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000" w:rsidRPr="004079C8">
        <w:rPr>
          <w:color w:val="auto"/>
        </w:rPr>
        <w:t xml:space="preserve">, o sistema deve exibir a barra de progresso com a informação: </w:t>
      </w:r>
      <w:r w:rsidR="000C5000" w:rsidRPr="004079C8">
        <w:rPr>
          <w:b/>
          <w:color w:val="auto"/>
        </w:rPr>
        <w:t>Termos da Declaração</w:t>
      </w:r>
      <w:r w:rsidR="00D17D93" w:rsidRPr="004079C8">
        <w:rPr>
          <w:b/>
          <w:color w:val="auto"/>
        </w:rPr>
        <w:t xml:space="preserve"> </w:t>
      </w:r>
      <w:r w:rsidR="00D17D93" w:rsidRPr="004079C8">
        <w:rPr>
          <w:color w:val="auto"/>
        </w:rPr>
        <w:t>e</w:t>
      </w:r>
      <w:r w:rsidR="00D17D93" w:rsidRPr="004079C8">
        <w:rPr>
          <w:b/>
          <w:color w:val="auto"/>
        </w:rPr>
        <w:t xml:space="preserve"> Aguardando Conclusão</w:t>
      </w:r>
      <w:r w:rsidR="000C5000" w:rsidRPr="004079C8">
        <w:rPr>
          <w:b/>
          <w:color w:val="auto"/>
        </w:rPr>
        <w:t>;</w:t>
      </w:r>
    </w:p>
    <w:p w14:paraId="45F289F2" w14:textId="3621F3F2" w:rsidR="00412ABB" w:rsidRPr="004079C8" w:rsidRDefault="00412ABB" w:rsidP="00412ABB">
      <w:pPr>
        <w:pStyle w:val="PargrafodaLista"/>
        <w:ind w:left="0"/>
      </w:pPr>
    </w:p>
    <w:p w14:paraId="72B20CB3" w14:textId="77777777" w:rsidR="00412ABB" w:rsidRPr="004079C8" w:rsidRDefault="00412ABB" w:rsidP="00412ABB">
      <w:pPr>
        <w:pStyle w:val="PargrafodaLista"/>
        <w:ind w:left="0"/>
      </w:pPr>
    </w:p>
    <w:p w14:paraId="1C896E87" w14:textId="63BA5011" w:rsidR="00D17D93" w:rsidRPr="004079C8" w:rsidRDefault="005F37EA" w:rsidP="00412ABB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7D9E7796" wp14:editId="0C26589B">
            <wp:extent cx="5760085" cy="89535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127D" w14:textId="77777777" w:rsidR="00800EB1" w:rsidRPr="004079C8" w:rsidRDefault="00800EB1" w:rsidP="00412ABB">
      <w:pPr>
        <w:pStyle w:val="PargrafodaLista"/>
        <w:ind w:left="0"/>
      </w:pPr>
    </w:p>
    <w:p w14:paraId="4AC7A5A2" w14:textId="7F181656" w:rsidR="00D17D93" w:rsidRPr="004079C8" w:rsidRDefault="00D17D93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t>Na interface da estória (HST022), quando todos os membros confirmarem o convite, E todos os membros não tiverem nenhum pendencia nas validações</w:t>
      </w:r>
      <w:r w:rsidR="00906E44" w:rsidRPr="004079C8">
        <w:t xml:space="preserve"> solicitadas</w:t>
      </w:r>
      <w:r w:rsidRPr="004079C8">
        <w:t>. O</w:t>
      </w:r>
      <w:r w:rsidRPr="004079C8">
        <w:rPr>
          <w:color w:val="auto"/>
        </w:rPr>
        <w:t xml:space="preserve"> sistema deve exibir a barra de progresso com a informação: </w:t>
      </w:r>
      <w:r w:rsidRPr="004079C8">
        <w:rPr>
          <w:b/>
          <w:color w:val="auto"/>
        </w:rPr>
        <w:t xml:space="preserve">Chapa </w:t>
      </w:r>
      <w:r w:rsidR="00A80602" w:rsidRPr="004079C8">
        <w:rPr>
          <w:b/>
          <w:color w:val="auto"/>
        </w:rPr>
        <w:t>Concluída</w:t>
      </w:r>
      <w:r w:rsidRPr="004079C8">
        <w:rPr>
          <w:b/>
          <w:color w:val="auto"/>
        </w:rPr>
        <w:t>;</w:t>
      </w:r>
    </w:p>
    <w:p w14:paraId="62FAFE5B" w14:textId="77777777" w:rsidR="00800EB1" w:rsidRPr="004079C8" w:rsidRDefault="00800EB1" w:rsidP="00800EB1">
      <w:pPr>
        <w:pStyle w:val="PargrafodaLista"/>
        <w:ind w:left="1418"/>
        <w:jc w:val="both"/>
        <w:rPr>
          <w:color w:val="auto"/>
        </w:rPr>
      </w:pPr>
    </w:p>
    <w:p w14:paraId="6A02B8A9" w14:textId="6A917FD0" w:rsidR="00D17D93" w:rsidRPr="004079C8" w:rsidRDefault="00D17D93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rPr>
          <w:color w:val="auto"/>
        </w:rPr>
        <w:t xml:space="preserve">As informações detalhadas da </w:t>
      </w:r>
      <w:r w:rsidRPr="004079C8">
        <w:rPr>
          <w:b/>
          <w:color w:val="auto"/>
        </w:rPr>
        <w:t xml:space="preserve">chapa </w:t>
      </w:r>
      <w:r w:rsidR="00A80602" w:rsidRPr="004079C8">
        <w:rPr>
          <w:b/>
          <w:color w:val="auto"/>
        </w:rPr>
        <w:t>concluída</w:t>
      </w:r>
      <w:r w:rsidRPr="004079C8">
        <w:rPr>
          <w:color w:val="auto"/>
        </w:rPr>
        <w:t xml:space="preserve"> serão descritas na estória (HST022)</w:t>
      </w:r>
    </w:p>
    <w:p w14:paraId="0BB7648B" w14:textId="68BE2956" w:rsidR="00412ABB" w:rsidRPr="004079C8" w:rsidRDefault="00412ABB" w:rsidP="00412ABB">
      <w:pPr>
        <w:pStyle w:val="PargrafodaLista"/>
        <w:ind w:left="0"/>
      </w:pPr>
    </w:p>
    <w:p w14:paraId="4F986940" w14:textId="08708CA7" w:rsidR="005F37EA" w:rsidRPr="004079C8" w:rsidRDefault="005F37EA" w:rsidP="00412ABB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60D0A880" wp14:editId="3E15E34F">
            <wp:extent cx="5760085" cy="89535"/>
            <wp:effectExtent l="0" t="0" r="0" b="571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7D1" w14:textId="77777777" w:rsidR="00412ABB" w:rsidRPr="004079C8" w:rsidRDefault="00412ABB" w:rsidP="00412ABB">
      <w:pPr>
        <w:pStyle w:val="PargrafodaLista"/>
        <w:ind w:left="1418"/>
      </w:pPr>
    </w:p>
    <w:p w14:paraId="0CDE328C" w14:textId="4329181C" w:rsidR="00B041AA" w:rsidRPr="004079C8" w:rsidRDefault="00B041AA" w:rsidP="00500ED2">
      <w:pPr>
        <w:pStyle w:val="PargrafodaLista"/>
      </w:pPr>
    </w:p>
    <w:p w14:paraId="27434148" w14:textId="77777777" w:rsidR="001B3A05" w:rsidRPr="004079C8" w:rsidRDefault="001B3A05" w:rsidP="00500ED2">
      <w:pPr>
        <w:pStyle w:val="PargrafodaLista"/>
      </w:pPr>
    </w:p>
    <w:p w14:paraId="1C7BEC21" w14:textId="126178A0" w:rsidR="00DE31BF" w:rsidRPr="004079C8" w:rsidRDefault="00DE31BF" w:rsidP="00B041A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hanging="574"/>
        <w:contextualSpacing/>
        <w:rPr>
          <w:b/>
          <w:u w:val="single"/>
        </w:rPr>
      </w:pPr>
      <w:bookmarkStart w:id="32" w:name="_Ref24017274"/>
      <w:r w:rsidRPr="004079C8">
        <w:rPr>
          <w:b/>
          <w:u w:val="single"/>
        </w:rPr>
        <w:t>Status</w:t>
      </w:r>
      <w:r w:rsidR="002D0277" w:rsidRPr="004079C8">
        <w:rPr>
          <w:b/>
          <w:u w:val="single"/>
        </w:rPr>
        <w:t xml:space="preserve"> da Chapa</w:t>
      </w:r>
      <w:r w:rsidRPr="004079C8">
        <w:rPr>
          <w:b/>
        </w:rPr>
        <w:t>:</w:t>
      </w:r>
      <w:bookmarkEnd w:id="32"/>
      <w:r w:rsidRPr="004079C8">
        <w:rPr>
          <w:b/>
        </w:rPr>
        <w:t xml:space="preserve"> </w:t>
      </w:r>
    </w:p>
    <w:p w14:paraId="448A6623" w14:textId="77777777" w:rsidR="004A3F80" w:rsidRPr="004079C8" w:rsidRDefault="00874C5C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</w:t>
      </w:r>
      <w:r w:rsidR="004A3F80" w:rsidRPr="004079C8">
        <w:rPr>
          <w:color w:val="auto"/>
        </w:rPr>
        <w:t xml:space="preserve">armazenar na base de dados os status das chapas para possíveis consultas futuras: </w:t>
      </w:r>
    </w:p>
    <w:p w14:paraId="65A0E401" w14:textId="77777777" w:rsidR="002F6FBA" w:rsidRPr="004079C8" w:rsidRDefault="002F6FBA" w:rsidP="002F6FBA">
      <w:pPr>
        <w:pStyle w:val="PargrafodaLista"/>
        <w:rPr>
          <w:color w:val="auto"/>
        </w:rPr>
      </w:pPr>
    </w:p>
    <w:p w14:paraId="5CAA3C87" w14:textId="77777777" w:rsidR="00193A77" w:rsidRPr="004079C8" w:rsidRDefault="002D0277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b/>
          <w:color w:val="auto"/>
        </w:rPr>
        <w:t>Chapa com Pendência:</w:t>
      </w:r>
      <w:r w:rsidR="004A3F80" w:rsidRPr="004079C8">
        <w:rPr>
          <w:b/>
          <w:color w:val="auto"/>
        </w:rPr>
        <w:t xml:space="preserve"> </w:t>
      </w:r>
      <w:r w:rsidRPr="004079C8">
        <w:rPr>
          <w:color w:val="auto"/>
        </w:rPr>
        <w:t xml:space="preserve">O sistema deve </w:t>
      </w:r>
      <w:r w:rsidR="0008783C" w:rsidRPr="004079C8">
        <w:rPr>
          <w:color w:val="auto"/>
        </w:rPr>
        <w:t xml:space="preserve">considerar uma chapa com pendência, quando TODOS </w:t>
      </w:r>
      <w:r w:rsidR="004A3F80" w:rsidRPr="004079C8">
        <w:rPr>
          <w:color w:val="auto"/>
        </w:rPr>
        <w:t>os membros</w:t>
      </w:r>
      <w:r w:rsidRPr="004079C8">
        <w:rPr>
          <w:color w:val="auto"/>
        </w:rPr>
        <w:t xml:space="preserve"> </w:t>
      </w:r>
      <w:r w:rsidR="004A3F80" w:rsidRPr="004079C8">
        <w:rPr>
          <w:color w:val="auto"/>
        </w:rPr>
        <w:t xml:space="preserve">ainda </w:t>
      </w:r>
      <w:r w:rsidR="0008783C" w:rsidRPr="004079C8">
        <w:rPr>
          <w:color w:val="auto"/>
        </w:rPr>
        <w:t>NÃO</w:t>
      </w:r>
      <w:r w:rsidR="004A3F80" w:rsidRPr="004079C8">
        <w:rPr>
          <w:color w:val="auto"/>
        </w:rPr>
        <w:t xml:space="preserve"> confirmar</w:t>
      </w:r>
      <w:r w:rsidR="00991777" w:rsidRPr="004079C8">
        <w:rPr>
          <w:color w:val="auto"/>
        </w:rPr>
        <w:t>am</w:t>
      </w:r>
      <w:r w:rsidR="004A3F80" w:rsidRPr="004079C8">
        <w:rPr>
          <w:color w:val="auto"/>
        </w:rPr>
        <w:t xml:space="preserve"> o convite para participar da chapa em quest</w:t>
      </w:r>
      <w:r w:rsidR="002F6FBA" w:rsidRPr="004079C8">
        <w:rPr>
          <w:color w:val="auto"/>
        </w:rPr>
        <w:t>ão;</w:t>
      </w:r>
      <w:r w:rsidR="0008783C" w:rsidRPr="004079C8">
        <w:rPr>
          <w:color w:val="auto"/>
        </w:rPr>
        <w:t xml:space="preserve"> ou seja, quando houver ao menos um membros que não aceitou o convite, a chapa continua pendente;</w:t>
      </w:r>
    </w:p>
    <w:p w14:paraId="517B5F84" w14:textId="16A94844" w:rsidR="002D0277" w:rsidRPr="004079C8" w:rsidRDefault="00193A77" w:rsidP="00193A77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validar também se todos os </w:t>
      </w:r>
      <w:proofErr w:type="spellStart"/>
      <w:r w:rsidRPr="004079C8">
        <w:rPr>
          <w:color w:val="auto"/>
        </w:rPr>
        <w:t>card</w:t>
      </w:r>
      <w:proofErr w:type="spellEnd"/>
      <w:r w:rsidRPr="004079C8">
        <w:rPr>
          <w:color w:val="auto"/>
        </w:rPr>
        <w:t xml:space="preserve"> dos membros, foram preenchidos e confirmados os convites; caso um dos </w:t>
      </w:r>
      <w:proofErr w:type="spellStart"/>
      <w:r w:rsidRPr="004079C8">
        <w:rPr>
          <w:color w:val="auto"/>
        </w:rPr>
        <w:t>cards</w:t>
      </w:r>
      <w:proofErr w:type="spellEnd"/>
      <w:r w:rsidRPr="004079C8">
        <w:rPr>
          <w:color w:val="auto"/>
        </w:rPr>
        <w:t xml:space="preserve"> não tenha sido preenchido a chapa deve ser considerada pendente;</w:t>
      </w:r>
    </w:p>
    <w:p w14:paraId="21C62C2B" w14:textId="77777777" w:rsidR="002F6FBA" w:rsidRPr="004079C8" w:rsidRDefault="002F6FBA" w:rsidP="002F6FBA">
      <w:pPr>
        <w:pStyle w:val="PargrafodaLista"/>
        <w:rPr>
          <w:color w:val="auto"/>
        </w:rPr>
      </w:pPr>
    </w:p>
    <w:p w14:paraId="10229964" w14:textId="1CAB943A" w:rsidR="004A3F80" w:rsidRPr="004079C8" w:rsidRDefault="004A3F80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b/>
          <w:color w:val="auto"/>
        </w:rPr>
        <w:t xml:space="preserve">Chapa </w:t>
      </w:r>
      <w:r w:rsidR="006E77B4" w:rsidRPr="004079C8">
        <w:rPr>
          <w:b/>
          <w:color w:val="auto"/>
        </w:rPr>
        <w:t>Concluída</w:t>
      </w:r>
      <w:r w:rsidR="00906E44" w:rsidRPr="004079C8">
        <w:rPr>
          <w:b/>
          <w:color w:val="auto"/>
        </w:rPr>
        <w:t xml:space="preserve">: </w:t>
      </w:r>
      <w:r w:rsidR="002D0277" w:rsidRPr="004079C8">
        <w:rPr>
          <w:color w:val="auto"/>
        </w:rPr>
        <w:t>Q</w:t>
      </w:r>
      <w:r w:rsidR="00906E44" w:rsidRPr="004079C8">
        <w:t xml:space="preserve">uando </w:t>
      </w:r>
      <w:r w:rsidR="0008783C" w:rsidRPr="004079C8">
        <w:rPr>
          <w:b/>
        </w:rPr>
        <w:t>TODOS</w:t>
      </w:r>
      <w:r w:rsidR="00906E44" w:rsidRPr="004079C8">
        <w:t xml:space="preserve"> os membros confirmarem o convite</w:t>
      </w:r>
      <w:r w:rsidR="002D0277" w:rsidRPr="004079C8">
        <w:t xml:space="preserve"> para participar da chapa</w:t>
      </w:r>
      <w:r w:rsidR="00906E44" w:rsidRPr="004079C8">
        <w:t>,</w:t>
      </w:r>
      <w:r w:rsidR="006E77B4" w:rsidRPr="004079C8">
        <w:t xml:space="preserve"> </w:t>
      </w:r>
      <w:r w:rsidR="006E77B4" w:rsidRPr="004079C8">
        <w:rPr>
          <w:b/>
        </w:rPr>
        <w:t>OU</w:t>
      </w:r>
      <w:r w:rsidR="006E77B4" w:rsidRPr="004079C8">
        <w:t xml:space="preserve"> o assessor CEN/BR alterar o status da Chapa</w:t>
      </w:r>
      <w:r w:rsidR="002D0277" w:rsidRPr="004079C8">
        <w:t xml:space="preserve"> para Concluída</w:t>
      </w:r>
      <w:r w:rsidR="006E77B4" w:rsidRPr="004079C8">
        <w:t xml:space="preserve"> na estória HST023;</w:t>
      </w:r>
    </w:p>
    <w:p w14:paraId="0141B217" w14:textId="0B25AB3C" w:rsidR="00874C5C" w:rsidRPr="004079C8" w:rsidRDefault="00874C5C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12144C6D" w14:textId="77777777" w:rsidR="00176DFB" w:rsidRPr="004079C8" w:rsidRDefault="00176DFB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D8E4AB3" w14:textId="1EE07C39" w:rsidR="00DE31BF" w:rsidRPr="004079C8" w:rsidRDefault="00DE31BF" w:rsidP="00DE31B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4079C8">
        <w:rPr>
          <w:b/>
          <w:u w:val="single"/>
        </w:rPr>
        <w:t>Voltar</w:t>
      </w:r>
      <w:r w:rsidRPr="004079C8">
        <w:rPr>
          <w:b/>
        </w:rPr>
        <w:t xml:space="preserve">: </w:t>
      </w:r>
    </w:p>
    <w:p w14:paraId="23A1CD1C" w14:textId="77777777" w:rsidR="00D44DFB" w:rsidRPr="004079C8" w:rsidRDefault="0095379F" w:rsidP="005D08CF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:color w:val="auto"/>
        </w:rPr>
        <w:t xml:space="preserve">O ator acione a opção “Voltar”, o sistema deve validar se existe campos preenchidos/alterados, sem ter sido salvos, caso exista o sistema deve exibir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_Ref13815766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D44DFB" w:rsidRPr="004079C8">
        <w:rPr>
          <w:color w:val="31849B" w:themeColor="accent5" w:themeShade="BF"/>
        </w:rPr>
        <w:t>;</w:t>
      </w:r>
    </w:p>
    <w:p w14:paraId="43DACB4F" w14:textId="1146816B" w:rsidR="0095379F" w:rsidRPr="004079C8" w:rsidRDefault="0095379F" w:rsidP="00D44D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:color w:val="31849B" w:themeColor="accent5" w:themeShade="BF"/>
        </w:rPr>
        <w:t xml:space="preserve"> </w:t>
      </w:r>
    </w:p>
    <w:p w14:paraId="3BB66E57" w14:textId="4622B96F" w:rsidR="0095379F" w:rsidRPr="004079C8" w:rsidRDefault="0095379F" w:rsidP="005D08CF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="00F41C76"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>“</w:t>
      </w:r>
      <w:r w:rsidRPr="004079C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F41C76" w:rsidRPr="004079C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”</w:t>
      </w:r>
      <w:r w:rsidR="00F41C76"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4079C8">
        <w:rPr>
          <w:color w:val="auto"/>
          <w:u w:val="single"/>
        </w:rPr>
        <w:t>NÃO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="00D44DFB" w:rsidRPr="004079C8">
        <w:rPr>
          <w:color w:val="auto"/>
        </w:rPr>
        <w:t>os dados alterados, caso exista;</w:t>
      </w:r>
    </w:p>
    <w:p w14:paraId="3D30C159" w14:textId="77777777" w:rsidR="00D44DFB" w:rsidRPr="004079C8" w:rsidRDefault="00D44DFB" w:rsidP="00D44DFB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068925A" w14:textId="302E46D7" w:rsidR="00874C5C" w:rsidRPr="004079C8" w:rsidRDefault="00874C5C" w:rsidP="005D08C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4079C8">
        <w:t>Caso o ator seleciona a opção de “</w:t>
      </w:r>
      <w:r w:rsidR="00115EA2" w:rsidRPr="004079C8">
        <w:t>N</w:t>
      </w:r>
      <w:r w:rsidR="0095379F" w:rsidRPr="004079C8">
        <w:t>ÃO</w:t>
      </w:r>
      <w:r w:rsidRPr="004079C8">
        <w:t>” da mensagem, o sistema cancela a solicitação e permanece na mesma tela.</w:t>
      </w:r>
    </w:p>
    <w:p w14:paraId="49177AC4" w14:textId="77777777" w:rsidR="00EC6B89" w:rsidRPr="004079C8" w:rsidRDefault="00EC6B89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E50EB9B" w14:textId="77777777" w:rsidR="00233009" w:rsidRPr="004079C8" w:rsidRDefault="00233009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16B8848" w14:textId="4D2EDF8B" w:rsidR="00233009" w:rsidRPr="004079C8" w:rsidRDefault="00233009" w:rsidP="0023300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4079C8">
        <w:rPr>
          <w:b/>
          <w:u w:val="single"/>
        </w:rPr>
        <w:t>Mudar de Aba</w:t>
      </w:r>
      <w:r w:rsidRPr="004079C8">
        <w:rPr>
          <w:b/>
        </w:rPr>
        <w:t xml:space="preserve">: </w:t>
      </w:r>
    </w:p>
    <w:p w14:paraId="1B9A0E6D" w14:textId="279D33A6" w:rsidR="00233009" w:rsidRPr="004079C8" w:rsidRDefault="00233009" w:rsidP="005D08CF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:color w:val="auto"/>
        </w:rPr>
        <w:t xml:space="preserve">Caso o ator acione a outra Aba, o sistema deve validar se existe campos preenchidos/alterados, sem ter sido salvos, caso exista o sistema deve exibir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_Ref13815766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].</w:t>
      </w:r>
    </w:p>
    <w:p w14:paraId="00283A94" w14:textId="28E47DB2" w:rsidR="00233009" w:rsidRPr="004079C8" w:rsidRDefault="00233009" w:rsidP="005D08CF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1418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4079C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4079C8">
        <w:rPr>
          <w:color w:val="auto"/>
          <w:u w:val="single"/>
        </w:rPr>
        <w:t>NÃO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4079C8">
        <w:rPr>
          <w:color w:val="auto"/>
        </w:rPr>
        <w:t xml:space="preserve">os dados. </w:t>
      </w:r>
    </w:p>
    <w:p w14:paraId="225BDE1D" w14:textId="77777777" w:rsidR="00233009" w:rsidRPr="004079C8" w:rsidRDefault="00233009" w:rsidP="005D08CF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4079C8">
        <w:t>Caso o ator seleciona a opção de “NÃO” da mensagem, o sistema cancela a solicitação e permanece na mesma tela.</w:t>
      </w:r>
    </w:p>
    <w:p w14:paraId="26869EF2" w14:textId="77777777" w:rsidR="00233009" w:rsidRPr="004079C8" w:rsidRDefault="00233009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4057F07" w14:textId="77777777" w:rsidR="000F0724" w:rsidRPr="004079C8" w:rsidRDefault="000F0724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7747B0A1" w14:textId="6C3D88FF" w:rsidR="00A94D1D" w:rsidRPr="004079C8" w:rsidRDefault="00DE31BF" w:rsidP="00D1062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rPr>
          <w:b/>
          <w:u w:val="single"/>
        </w:rPr>
        <w:t>Visão Geral</w:t>
      </w:r>
      <w:r w:rsidR="00D97A0A" w:rsidRPr="004079C8">
        <w:rPr>
          <w:b/>
        </w:rPr>
        <w:t xml:space="preserve">: </w:t>
      </w:r>
    </w:p>
    <w:p w14:paraId="589AAD63" w14:textId="54D329EA" w:rsidR="00E81FC8" w:rsidRPr="004079C8" w:rsidRDefault="00E81FC8" w:rsidP="005D08CF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Ao acionar a </w:t>
      </w:r>
      <w:proofErr w:type="gramStart"/>
      <w:r w:rsidRPr="004079C8">
        <w:t xml:space="preserve">opção </w:t>
      </w:r>
      <w:r w:rsidRPr="004079C8">
        <w:rPr>
          <w:noProof/>
        </w:rPr>
        <w:drawing>
          <wp:inline distT="0" distB="0" distL="0" distR="0" wp14:anchorId="181467FA" wp14:editId="61E5A03C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 ,</w:t>
      </w:r>
      <w:proofErr w:type="gramEnd"/>
      <w:r w:rsidRPr="004079C8">
        <w:t xml:space="preserve"> ou selecionar a Aba </w:t>
      </w:r>
      <w:r w:rsidRPr="004079C8">
        <w:rPr>
          <w:b/>
        </w:rPr>
        <w:t>Visão Geral</w:t>
      </w:r>
      <w:r w:rsidRPr="004079C8">
        <w:t xml:space="preserve">, o sistema deve exibir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</w:t>
      </w:r>
      <w:r w:rsidR="005008EC" w:rsidRPr="004079C8">
        <w:rPr>
          <w:color w:val="31849B" w:themeColor="accent5" w:themeShade="BF"/>
        </w:rPr>
        <w:t>7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190D6F82" w14:textId="77777777" w:rsidR="00FD717E" w:rsidRPr="004079C8" w:rsidRDefault="00FD717E" w:rsidP="00FD717E">
      <w:pPr>
        <w:pStyle w:val="PargrafodaLista"/>
        <w:spacing w:before="60" w:after="60"/>
        <w:ind w:left="567"/>
        <w:jc w:val="both"/>
      </w:pPr>
    </w:p>
    <w:p w14:paraId="1DAEF982" w14:textId="77777777" w:rsidR="000F0724" w:rsidRPr="004079C8" w:rsidRDefault="000F0724" w:rsidP="00FD717E">
      <w:pPr>
        <w:pStyle w:val="PargrafodaLista"/>
        <w:spacing w:before="60" w:after="60"/>
        <w:ind w:left="567"/>
        <w:jc w:val="both"/>
      </w:pPr>
    </w:p>
    <w:p w14:paraId="38B8B6C1" w14:textId="3F3E127C" w:rsidR="000F0724" w:rsidRPr="004079C8" w:rsidRDefault="000F0724" w:rsidP="000F07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rPr>
          <w:b/>
          <w:u w:val="single"/>
        </w:rPr>
        <w:t>URL</w:t>
      </w:r>
      <w:r w:rsidRPr="004079C8">
        <w:rPr>
          <w:b/>
        </w:rPr>
        <w:t xml:space="preserve">: </w:t>
      </w:r>
    </w:p>
    <w:p w14:paraId="1F8CD1D3" w14:textId="370FCBA7" w:rsidR="000F0724" w:rsidRPr="004079C8" w:rsidRDefault="000F0724" w:rsidP="000F0724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Caso o ator copie e cole a URL desta estória, o sistema deve validar primeiramente se o ator está </w:t>
      </w:r>
      <w:proofErr w:type="spellStart"/>
      <w:r w:rsidRPr="004079C8">
        <w:t>logado</w:t>
      </w:r>
      <w:proofErr w:type="spellEnd"/>
      <w:r w:rsidRPr="004079C8">
        <w:t xml:space="preserve"> no sistema eleitoral:</w:t>
      </w:r>
    </w:p>
    <w:p w14:paraId="2C742DFD" w14:textId="18773883" w:rsidR="000F0724" w:rsidRPr="004079C8" w:rsidRDefault="000F0724" w:rsidP="000F0724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>Caso não esteja</w:t>
      </w:r>
      <w:r w:rsidR="0057195D" w:rsidRPr="004079C8">
        <w:t xml:space="preserve"> </w:t>
      </w:r>
      <w:proofErr w:type="spellStart"/>
      <w:r w:rsidR="0057195D" w:rsidRPr="004079C8">
        <w:t>logado</w:t>
      </w:r>
      <w:proofErr w:type="spellEnd"/>
      <w:r w:rsidRPr="004079C8">
        <w:t xml:space="preserve">, o sistema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_Ref23352182 \r \h </w:instrText>
      </w:r>
      <w:r w:rsidR="00C75AEE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ME028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5EC93FAC" w14:textId="77777777" w:rsidR="0057195D" w:rsidRPr="004079C8" w:rsidRDefault="0057195D" w:rsidP="0057195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99CA125" w14:textId="30BFBC47" w:rsidR="0057195D" w:rsidRPr="004079C8" w:rsidRDefault="0057195D" w:rsidP="004359A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Caso esteja </w:t>
      </w:r>
      <w:proofErr w:type="spellStart"/>
      <w:r w:rsidRPr="004079C8">
        <w:t>logado</w:t>
      </w:r>
      <w:proofErr w:type="spellEnd"/>
      <w:r w:rsidRPr="004079C8">
        <w:t xml:space="preserve">, o sistema deve validar se a Data Fim da 2.1 Atividade Secundária está vigente, caso esteja vigente o sistema direciona para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C75AEE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t>, para novos cadastros de chapa; Para atores que já tenha cadastrada uma chapa o sistema deve direcionar para a interface que o ator realizou a última ação.</w:t>
      </w:r>
    </w:p>
    <w:p w14:paraId="1EF25B04" w14:textId="77777777" w:rsidR="0057195D" w:rsidRPr="004079C8" w:rsidRDefault="0057195D" w:rsidP="0057195D">
      <w:pPr>
        <w:pStyle w:val="PargrafodaLista"/>
      </w:pPr>
    </w:p>
    <w:p w14:paraId="1C6D0F58" w14:textId="46A6BC98" w:rsidR="0057195D" w:rsidRPr="004079C8" w:rsidRDefault="0057195D" w:rsidP="004359A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Caso o ator esteja </w:t>
      </w:r>
      <w:proofErr w:type="spellStart"/>
      <w:r w:rsidRPr="004079C8">
        <w:t>logado</w:t>
      </w:r>
      <w:proofErr w:type="spellEnd"/>
      <w:r w:rsidRPr="004079C8">
        <w:t xml:space="preserve">, o a Data Fim da 2.1 tenha sido finalizada, o sistema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_Ref13581850 \r \h </w:instrText>
      </w:r>
      <w:r w:rsidR="00C75AEE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21E71260" w14:textId="77777777" w:rsidR="000F0724" w:rsidRPr="004079C8" w:rsidRDefault="000F0724" w:rsidP="00FD717E">
      <w:pPr>
        <w:pStyle w:val="PargrafodaLista"/>
        <w:spacing w:before="60" w:after="60"/>
        <w:ind w:left="567"/>
        <w:jc w:val="both"/>
      </w:pPr>
    </w:p>
    <w:p w14:paraId="066C0B97" w14:textId="77777777" w:rsidR="008A5942" w:rsidRPr="004079C8" w:rsidRDefault="008A5942" w:rsidP="00FD717E">
      <w:pPr>
        <w:pStyle w:val="PargrafodaLista"/>
        <w:spacing w:before="60" w:after="60"/>
        <w:ind w:left="567"/>
        <w:jc w:val="both"/>
      </w:pPr>
    </w:p>
    <w:p w14:paraId="39E4AF58" w14:textId="3CEF2DEC" w:rsidR="008A5942" w:rsidRPr="004079C8" w:rsidRDefault="008A5942" w:rsidP="008A594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33" w:name="_Ref18931610"/>
      <w:r w:rsidRPr="004079C8">
        <w:rPr>
          <w:b/>
          <w:u w:val="single"/>
        </w:rPr>
        <w:t>Mensagem</w:t>
      </w:r>
      <w:r w:rsidRPr="004079C8">
        <w:rPr>
          <w:b/>
        </w:rPr>
        <w:t>:</w:t>
      </w:r>
      <w:bookmarkEnd w:id="33"/>
      <w:r w:rsidRPr="004079C8">
        <w:rPr>
          <w:b/>
        </w:rPr>
        <w:t xml:space="preserve"> </w:t>
      </w:r>
    </w:p>
    <w:p w14:paraId="7A0556ED" w14:textId="77777777" w:rsidR="008A5942" w:rsidRPr="004079C8" w:rsidRDefault="008A5942" w:rsidP="00FD717E">
      <w:pPr>
        <w:pStyle w:val="PargrafodaLista"/>
        <w:spacing w:before="60" w:after="60"/>
        <w:ind w:left="567"/>
        <w:jc w:val="both"/>
      </w:pPr>
    </w:p>
    <w:p w14:paraId="10E4631F" w14:textId="52AFAE92" w:rsidR="0002596A" w:rsidRPr="004079C8" w:rsidRDefault="006F216D" w:rsidP="005D08CF">
      <w:pPr>
        <w:pStyle w:val="PargrafodaLista"/>
        <w:numPr>
          <w:ilvl w:val="0"/>
          <w:numId w:val="12"/>
        </w:numPr>
        <w:ind w:left="426"/>
      </w:pPr>
      <w:r w:rsidRPr="004079C8">
        <w:t xml:space="preserve">As mensagens de </w:t>
      </w:r>
      <w:r w:rsidRPr="004079C8">
        <w:rPr>
          <w:u w:val="single"/>
        </w:rPr>
        <w:t>Sucesso, Alerta e Erro</w:t>
      </w:r>
      <w:r w:rsidRPr="004079C8">
        <w:t xml:space="preserve">, devem ser exibidas no canto superior </w:t>
      </w:r>
      <w:r w:rsidR="008A5942" w:rsidRPr="004079C8">
        <w:t xml:space="preserve">direito </w:t>
      </w:r>
      <w:r w:rsidRPr="004079C8">
        <w:t>da tela</w:t>
      </w:r>
    </w:p>
    <w:p w14:paraId="7041DB9D" w14:textId="1D40EFBD" w:rsidR="00613F8F" w:rsidRPr="004079C8" w:rsidRDefault="0002596A" w:rsidP="00E10375">
      <w:pPr>
        <w:rPr>
          <w:sz w:val="20"/>
        </w:rPr>
      </w:pPr>
      <w:r w:rsidRPr="004079C8">
        <w:rPr>
          <w:sz w:val="20"/>
        </w:rPr>
        <w:t xml:space="preserve"> </w:t>
      </w:r>
    </w:p>
    <w:p w14:paraId="6BB053CE" w14:textId="34D4C0F4" w:rsidR="006F216D" w:rsidRPr="004079C8" w:rsidRDefault="006F216D" w:rsidP="005D08CF">
      <w:pPr>
        <w:pStyle w:val="PargrafodaLista"/>
        <w:numPr>
          <w:ilvl w:val="0"/>
          <w:numId w:val="12"/>
        </w:numPr>
        <w:ind w:left="426"/>
      </w:pPr>
      <w:r w:rsidRPr="004079C8">
        <w:t xml:space="preserve">As mensagens de </w:t>
      </w:r>
      <w:r w:rsidRPr="004079C8">
        <w:rPr>
          <w:u w:val="single"/>
        </w:rPr>
        <w:t>Confirmação</w:t>
      </w:r>
      <w:r w:rsidRPr="004079C8">
        <w:t xml:space="preserve">, devem ser exibidas acima do registro </w:t>
      </w:r>
      <w:r w:rsidR="00714C52" w:rsidRPr="004079C8">
        <w:t>em questão</w:t>
      </w:r>
      <w:r w:rsidRPr="004079C8">
        <w:t>, com o seguinte padrão:</w:t>
      </w:r>
    </w:p>
    <w:p w14:paraId="24ED3E17" w14:textId="77777777" w:rsidR="006F216D" w:rsidRPr="004079C8" w:rsidRDefault="006F216D" w:rsidP="006F216D">
      <w:pPr>
        <w:pStyle w:val="PargrafodaLista"/>
        <w:ind w:left="426"/>
      </w:pPr>
    </w:p>
    <w:p w14:paraId="6A2AD23F" w14:textId="0ADB80D5" w:rsidR="005F7CDF" w:rsidRPr="004079C8" w:rsidRDefault="005F7CDF" w:rsidP="005D08CF">
      <w:pPr>
        <w:pStyle w:val="PargrafodaLista"/>
        <w:numPr>
          <w:ilvl w:val="0"/>
          <w:numId w:val="12"/>
        </w:numPr>
        <w:ind w:left="426"/>
      </w:pPr>
      <w:r w:rsidRPr="004079C8">
        <w:t>O sistema deve ter um temporizador de 5 segundos para cada mensagem exibida.</w:t>
      </w:r>
    </w:p>
    <w:p w14:paraId="02F0BE60" w14:textId="4ED949C4" w:rsidR="005F7CDF" w:rsidRPr="004079C8" w:rsidRDefault="005F7CDF" w:rsidP="005D08CF">
      <w:pPr>
        <w:pStyle w:val="PargrafodaLista"/>
        <w:numPr>
          <w:ilvl w:val="0"/>
          <w:numId w:val="12"/>
        </w:numPr>
        <w:ind w:left="426"/>
      </w:pPr>
      <w:r w:rsidRPr="004079C8">
        <w:t>Ao final dos 5 segundos, o sistema deve fechar a caixa de mensagem e não exibi-la na tela.</w:t>
      </w:r>
    </w:p>
    <w:p w14:paraId="7FF2802A" w14:textId="77777777" w:rsidR="00BB4BD5" w:rsidRPr="004079C8" w:rsidRDefault="00BB4BD5" w:rsidP="005D08CF">
      <w:pPr>
        <w:pStyle w:val="PargrafodaLista"/>
        <w:numPr>
          <w:ilvl w:val="0"/>
          <w:numId w:val="12"/>
        </w:numPr>
        <w:ind w:left="426"/>
      </w:pPr>
      <w:r w:rsidRPr="004079C8">
        <w:t>Caso surja uma nova mensagem, o sistema deverá cadastrá-la logo abaixo daquela que foi anteriormente criada.</w:t>
      </w:r>
    </w:p>
    <w:p w14:paraId="5E821C84" w14:textId="700B4F45" w:rsidR="00D075C0" w:rsidRPr="004079C8" w:rsidRDefault="00BB4BD5" w:rsidP="005D08CF">
      <w:pPr>
        <w:pStyle w:val="PargrafodaLista"/>
        <w:numPr>
          <w:ilvl w:val="0"/>
          <w:numId w:val="12"/>
        </w:numPr>
        <w:ind w:left="426"/>
      </w:pPr>
      <w:r w:rsidRPr="004079C8">
        <w:t xml:space="preserve">Para as mensagens de </w:t>
      </w:r>
      <w:r w:rsidRPr="004079C8">
        <w:rPr>
          <w:u w:val="single"/>
        </w:rPr>
        <w:t>confirmação</w:t>
      </w:r>
      <w:r w:rsidRPr="004079C8">
        <w:t xml:space="preserve"> o sistema </w:t>
      </w:r>
      <w:r w:rsidRPr="004079C8">
        <w:rPr>
          <w:u w:val="single"/>
        </w:rPr>
        <w:t>não</w:t>
      </w:r>
      <w:r w:rsidRPr="004079C8">
        <w:t xml:space="preserve"> deve disponibilizar o temporizador. </w:t>
      </w:r>
    </w:p>
    <w:p w14:paraId="361DE8A8" w14:textId="77777777" w:rsidR="00886972" w:rsidRPr="004079C8" w:rsidRDefault="00886972" w:rsidP="00886972">
      <w:pPr>
        <w:pStyle w:val="PargrafodaLista"/>
        <w:ind w:left="426"/>
      </w:pPr>
    </w:p>
    <w:p w14:paraId="7CECF9EE" w14:textId="77777777" w:rsidR="006F216D" w:rsidRPr="004079C8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4079C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4079C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4079C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4079C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4079C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4079C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Ações</w:t>
            </w:r>
          </w:p>
        </w:tc>
      </w:tr>
      <w:tr w:rsidR="00FB3C8F" w:rsidRPr="004079C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4079C8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12023348"/>
          </w:p>
        </w:tc>
        <w:bookmarkEnd w:id="34"/>
        <w:tc>
          <w:tcPr>
            <w:tcW w:w="6276" w:type="dxa"/>
          </w:tcPr>
          <w:p w14:paraId="19465BB6" w14:textId="76DAD920" w:rsidR="00C17F68" w:rsidRPr="004079C8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Erro de Comunicação</w:t>
            </w:r>
            <w:r w:rsidR="00C17F68" w:rsidRPr="004079C8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4079C8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Erro</w:t>
            </w:r>
          </w:p>
        </w:tc>
      </w:tr>
      <w:tr w:rsidR="0001114E" w:rsidRPr="004079C8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4079C8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13581850"/>
          </w:p>
        </w:tc>
        <w:bookmarkEnd w:id="35"/>
        <w:tc>
          <w:tcPr>
            <w:tcW w:w="6276" w:type="dxa"/>
          </w:tcPr>
          <w:p w14:paraId="5E7B3C6E" w14:textId="4852B16B" w:rsidR="00D9519F" w:rsidRPr="004079C8" w:rsidRDefault="00252664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Não existe período vigente para cadastro de chapa.</w:t>
            </w:r>
          </w:p>
        </w:tc>
        <w:tc>
          <w:tcPr>
            <w:tcW w:w="1555" w:type="dxa"/>
          </w:tcPr>
          <w:p w14:paraId="38CA1E95" w14:textId="6A7C8BDF" w:rsidR="0001114E" w:rsidRPr="004079C8" w:rsidRDefault="00252664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B219F6" w:rsidRPr="004079C8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4079C8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3647479"/>
          </w:p>
        </w:tc>
        <w:bookmarkEnd w:id="36"/>
        <w:tc>
          <w:tcPr>
            <w:tcW w:w="6276" w:type="dxa"/>
          </w:tcPr>
          <w:p w14:paraId="7E7B920E" w14:textId="47CADFDD" w:rsidR="00B219F6" w:rsidRPr="004079C8" w:rsidRDefault="000A2707" w:rsidP="000A270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A sua UF não possui eleição Ativa, no exato momento!</w:t>
            </w:r>
          </w:p>
        </w:tc>
        <w:tc>
          <w:tcPr>
            <w:tcW w:w="1555" w:type="dxa"/>
          </w:tcPr>
          <w:p w14:paraId="659F0CF5" w14:textId="2E6605F8" w:rsidR="00B219F6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8C7E84" w:rsidRPr="004079C8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4079C8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13659352"/>
          </w:p>
        </w:tc>
        <w:bookmarkEnd w:id="37"/>
        <w:tc>
          <w:tcPr>
            <w:tcW w:w="6276" w:type="dxa"/>
          </w:tcPr>
          <w:p w14:paraId="0205ED96" w14:textId="77777777" w:rsidR="008C7E84" w:rsidRPr="004079C8" w:rsidRDefault="008C7E84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Dados </w:t>
            </w:r>
            <w:r w:rsidR="00F75DDA" w:rsidRPr="004079C8">
              <w:rPr>
                <w:rFonts w:cs="Arial"/>
                <w:sz w:val="18"/>
                <w:szCs w:val="18"/>
              </w:rPr>
              <w:t xml:space="preserve">da Plataforma Eleitoral </w:t>
            </w:r>
            <w:r w:rsidRPr="004079C8">
              <w:rPr>
                <w:rFonts w:cs="Arial"/>
                <w:sz w:val="18"/>
                <w:szCs w:val="18"/>
              </w:rPr>
              <w:t>incluído</w:t>
            </w:r>
            <w:r w:rsidR="000F2CA4" w:rsidRPr="004079C8">
              <w:rPr>
                <w:rFonts w:cs="Arial"/>
                <w:sz w:val="18"/>
                <w:szCs w:val="18"/>
              </w:rPr>
              <w:t>s</w:t>
            </w:r>
            <w:r w:rsidRPr="004079C8">
              <w:rPr>
                <w:rFonts w:cs="Arial"/>
                <w:sz w:val="18"/>
                <w:szCs w:val="18"/>
              </w:rPr>
              <w:t xml:space="preserve"> com sucesso</w:t>
            </w:r>
            <w:r w:rsidR="00116C9C" w:rsidRPr="004079C8">
              <w:rPr>
                <w:rFonts w:cs="Arial"/>
                <w:sz w:val="18"/>
                <w:szCs w:val="18"/>
              </w:rPr>
              <w:t>!</w:t>
            </w:r>
            <w:r w:rsidRPr="004079C8">
              <w:rPr>
                <w:rFonts w:cs="Arial"/>
                <w:sz w:val="18"/>
                <w:szCs w:val="18"/>
              </w:rPr>
              <w:t xml:space="preserve"> </w:t>
            </w:r>
          </w:p>
          <w:p w14:paraId="6FFDBC8E" w14:textId="7401EEF1" w:rsidR="00F75DDA" w:rsidRPr="004079C8" w:rsidRDefault="00F75DDA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O sr.(a) ainda necessita Confirmar a criação da Chapa, nas próximas etapas. </w:t>
            </w:r>
          </w:p>
        </w:tc>
        <w:tc>
          <w:tcPr>
            <w:tcW w:w="1555" w:type="dxa"/>
          </w:tcPr>
          <w:p w14:paraId="74377CEF" w14:textId="1AFFBE28" w:rsidR="008C7E84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Sucesso</w:t>
            </w:r>
          </w:p>
        </w:tc>
      </w:tr>
      <w:tr w:rsidR="00B941F5" w:rsidRPr="004079C8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4079C8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3662663"/>
          </w:p>
        </w:tc>
        <w:bookmarkEnd w:id="38"/>
        <w:tc>
          <w:tcPr>
            <w:tcW w:w="6276" w:type="dxa"/>
          </w:tcPr>
          <w:p w14:paraId="79FF9148" w14:textId="77777777" w:rsidR="00F75DDA" w:rsidRPr="004079C8" w:rsidRDefault="0079412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Deseja realmente cancelar? </w:t>
            </w:r>
          </w:p>
          <w:p w14:paraId="7DBE833E" w14:textId="42D70C9D" w:rsidR="0079412A" w:rsidRPr="004079C8" w:rsidRDefault="00F75DD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Todos os dados preenchidos na(s) etapa(s) anterior(es) será(</w:t>
            </w:r>
            <w:proofErr w:type="spellStart"/>
            <w:r w:rsidRPr="004079C8">
              <w:rPr>
                <w:rFonts w:cs="Arial"/>
                <w:sz w:val="18"/>
                <w:szCs w:val="18"/>
              </w:rPr>
              <w:t>ão</w:t>
            </w:r>
            <w:proofErr w:type="spellEnd"/>
            <w:r w:rsidRPr="004079C8">
              <w:rPr>
                <w:rFonts w:cs="Arial"/>
                <w:sz w:val="18"/>
                <w:szCs w:val="18"/>
              </w:rPr>
              <w:t>) excluído</w:t>
            </w:r>
            <w:r w:rsidR="00212798" w:rsidRPr="004079C8">
              <w:rPr>
                <w:rFonts w:cs="Arial"/>
                <w:sz w:val="18"/>
                <w:szCs w:val="18"/>
              </w:rPr>
              <w:t>(s)</w:t>
            </w:r>
            <w:r w:rsidRPr="004079C8">
              <w:rPr>
                <w:rFonts w:cs="Arial"/>
                <w:sz w:val="18"/>
                <w:szCs w:val="18"/>
              </w:rPr>
              <w:t xml:space="preserve"> perman</w:t>
            </w:r>
            <w:r w:rsidR="00EE50B0" w:rsidRPr="004079C8">
              <w:rPr>
                <w:rFonts w:cs="Arial"/>
                <w:sz w:val="18"/>
                <w:szCs w:val="18"/>
              </w:rPr>
              <w:t>entemente do Sistema Eleitoral.</w:t>
            </w:r>
          </w:p>
          <w:p w14:paraId="529C8A15" w14:textId="468A0326" w:rsidR="0079412A" w:rsidRPr="004079C8" w:rsidRDefault="0079412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5A6A3A45" w14:textId="50FF527B" w:rsidR="00B941F5" w:rsidRPr="004079C8" w:rsidRDefault="0079412A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8A77EA" w:rsidRPr="004079C8" w14:paraId="67B4F16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3AABE9F" w14:textId="77777777" w:rsidR="008A77EA" w:rsidRPr="004079C8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13662990"/>
          </w:p>
        </w:tc>
        <w:bookmarkEnd w:id="39"/>
        <w:tc>
          <w:tcPr>
            <w:tcW w:w="6276" w:type="dxa"/>
          </w:tcPr>
          <w:p w14:paraId="32C5366D" w14:textId="474A8E68" w:rsidR="009A3DE7" w:rsidRPr="004079C8" w:rsidRDefault="009A3DE7" w:rsidP="009A3DE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Deseja realmente voltar? Dados não </w:t>
            </w:r>
            <w:r w:rsidR="00933B7F" w:rsidRPr="004079C8">
              <w:rPr>
                <w:rFonts w:cs="Arial"/>
                <w:sz w:val="18"/>
                <w:szCs w:val="18"/>
              </w:rPr>
              <w:t>salvos</w:t>
            </w:r>
            <w:r w:rsidRPr="004079C8">
              <w:rPr>
                <w:rFonts w:cs="Arial"/>
                <w:sz w:val="18"/>
                <w:szCs w:val="18"/>
              </w:rPr>
              <w:t xml:space="preserve"> serão perdidos!</w:t>
            </w:r>
          </w:p>
          <w:p w14:paraId="185FA6DE" w14:textId="52C5BE4D" w:rsidR="008A77EA" w:rsidRPr="004079C8" w:rsidRDefault="009A3DE7" w:rsidP="009A3DE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891429B" w14:textId="748F2698" w:rsidR="008A77EA" w:rsidRPr="004079C8" w:rsidRDefault="009A3DE7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8A77EA" w:rsidRPr="004079C8" w14:paraId="4CA4AE0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A531808" w14:textId="77777777" w:rsidR="008A77EA" w:rsidRPr="004079C8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3663392"/>
          </w:p>
        </w:tc>
        <w:bookmarkEnd w:id="40"/>
        <w:tc>
          <w:tcPr>
            <w:tcW w:w="6276" w:type="dxa"/>
          </w:tcPr>
          <w:p w14:paraId="00CD9A1E" w14:textId="18BFA48E" w:rsidR="008A77EA" w:rsidRPr="004079C8" w:rsidRDefault="00593B8B" w:rsidP="00593B8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Campo de preenchimento</w:t>
            </w:r>
            <w:r w:rsidR="00B56950" w:rsidRPr="004079C8">
              <w:rPr>
                <w:rFonts w:cs="Arial"/>
                <w:sz w:val="18"/>
                <w:szCs w:val="18"/>
              </w:rPr>
              <w:t xml:space="preserve"> obrigatório</w:t>
            </w:r>
            <w:r w:rsidR="006A2673" w:rsidRPr="004079C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A9E0EA5" w14:textId="05E4DEA2" w:rsidR="008A77EA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C45F31" w:rsidRPr="004079C8" w14:paraId="33FA79E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0BFC944" w14:textId="77777777" w:rsidR="00C45F31" w:rsidRPr="004079C8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3675230"/>
          </w:p>
        </w:tc>
        <w:bookmarkEnd w:id="41"/>
        <w:tc>
          <w:tcPr>
            <w:tcW w:w="6276" w:type="dxa"/>
          </w:tcPr>
          <w:p w14:paraId="08993742" w14:textId="6D8AA9E5" w:rsidR="00C45F31" w:rsidRPr="004079C8" w:rsidRDefault="005C3F1B" w:rsidP="00B5695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</w:t>
            </w:r>
            <w:r w:rsidR="00DF6AF0">
              <w:rPr>
                <w:rFonts w:cs="Arial"/>
                <w:sz w:val="18"/>
                <w:szCs w:val="18"/>
              </w:rPr>
              <w:t xml:space="preserve"> ou Nome informado,</w:t>
            </w:r>
            <w:r w:rsidRPr="004079C8">
              <w:rPr>
                <w:rFonts w:cs="Arial"/>
                <w:sz w:val="18"/>
                <w:szCs w:val="18"/>
              </w:rPr>
              <w:t xml:space="preserve"> não </w:t>
            </w:r>
            <w:r w:rsidR="00DF6AF0">
              <w:rPr>
                <w:rFonts w:cs="Arial"/>
                <w:sz w:val="18"/>
                <w:szCs w:val="18"/>
              </w:rPr>
              <w:t xml:space="preserve">foi </w:t>
            </w:r>
            <w:r w:rsidRPr="004079C8">
              <w:rPr>
                <w:rFonts w:cs="Arial"/>
                <w:sz w:val="18"/>
                <w:szCs w:val="18"/>
              </w:rPr>
              <w:t>encontrado na Base de Dados</w:t>
            </w:r>
            <w:r w:rsidR="00212798" w:rsidRPr="004079C8">
              <w:rPr>
                <w:rFonts w:cs="Arial"/>
                <w:sz w:val="18"/>
                <w:szCs w:val="18"/>
              </w:rPr>
              <w:t xml:space="preserve"> do SICCAU</w:t>
            </w:r>
            <w:r w:rsidRPr="004079C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78E994B2" w14:textId="383D8EA5" w:rsidR="00C45F31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C45F31" w:rsidRPr="004079C8" w14:paraId="5FE0947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FF99196" w14:textId="77777777" w:rsidR="00C45F31" w:rsidRPr="004079C8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13675232"/>
          </w:p>
        </w:tc>
        <w:bookmarkEnd w:id="42"/>
        <w:tc>
          <w:tcPr>
            <w:tcW w:w="6276" w:type="dxa"/>
          </w:tcPr>
          <w:p w14:paraId="34531A36" w14:textId="4EE96D63" w:rsidR="00C45F31" w:rsidRPr="004079C8" w:rsidRDefault="00DF6AF0" w:rsidP="00D65EC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</w:t>
            </w:r>
            <w:r>
              <w:rPr>
                <w:rFonts w:cs="Arial"/>
                <w:sz w:val="18"/>
                <w:szCs w:val="18"/>
              </w:rPr>
              <w:t xml:space="preserve"> ou Nome informado,</w:t>
            </w:r>
            <w:r w:rsidRPr="004079C8">
              <w:rPr>
                <w:rFonts w:cs="Arial"/>
                <w:sz w:val="18"/>
                <w:szCs w:val="18"/>
              </w:rPr>
              <w:t xml:space="preserve"> não </w:t>
            </w:r>
            <w:r>
              <w:rPr>
                <w:rFonts w:cs="Arial"/>
                <w:sz w:val="18"/>
                <w:szCs w:val="18"/>
              </w:rPr>
              <w:t xml:space="preserve">foi </w:t>
            </w:r>
            <w:r w:rsidRPr="004079C8">
              <w:rPr>
                <w:rFonts w:cs="Arial"/>
                <w:sz w:val="18"/>
                <w:szCs w:val="18"/>
              </w:rPr>
              <w:t>encontrado na Base de Dados do SICCAU!</w:t>
            </w:r>
          </w:p>
        </w:tc>
        <w:tc>
          <w:tcPr>
            <w:tcW w:w="1555" w:type="dxa"/>
          </w:tcPr>
          <w:p w14:paraId="73214EFF" w14:textId="2C9626B6" w:rsidR="00C45F31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A418C5" w:rsidRPr="004079C8" w14:paraId="1824681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D46D46E" w14:textId="77777777" w:rsidR="00A418C5" w:rsidRPr="004079C8" w:rsidRDefault="00A418C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3675657"/>
          </w:p>
        </w:tc>
        <w:bookmarkEnd w:id="43"/>
        <w:tc>
          <w:tcPr>
            <w:tcW w:w="6276" w:type="dxa"/>
          </w:tcPr>
          <w:p w14:paraId="4141BE3A" w14:textId="77777777" w:rsidR="006E5562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715038D4" w14:textId="122B7E2E" w:rsidR="00A418C5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DA1180D" w14:textId="6DC109AB" w:rsidR="00A418C5" w:rsidRPr="004079C8" w:rsidRDefault="006E556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A418C5" w:rsidRPr="004079C8" w14:paraId="74D93854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ABAC80C" w14:textId="77777777" w:rsidR="00A418C5" w:rsidRPr="004079C8" w:rsidRDefault="00A418C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675659"/>
          </w:p>
        </w:tc>
        <w:bookmarkEnd w:id="44"/>
        <w:tc>
          <w:tcPr>
            <w:tcW w:w="6276" w:type="dxa"/>
          </w:tcPr>
          <w:p w14:paraId="3A991DF2" w14:textId="1F5ED806" w:rsidR="008F72B1" w:rsidRPr="004079C8" w:rsidRDefault="00A40635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Prezado(a) Arquiteto(a), ao criar uma Chapa, o </w:t>
            </w:r>
            <w:r w:rsidR="00163219" w:rsidRPr="004079C8">
              <w:rPr>
                <w:rFonts w:cs="Arial"/>
                <w:sz w:val="18"/>
                <w:szCs w:val="18"/>
              </w:rPr>
              <w:t>sr. (</w:t>
            </w:r>
            <w:r w:rsidRPr="004079C8">
              <w:rPr>
                <w:rFonts w:cs="Arial"/>
                <w:sz w:val="18"/>
                <w:szCs w:val="18"/>
              </w:rPr>
              <w:t>a) deverá obrigatoriamente ser um dos membros! Por gentileza, incluir o seu CPF na lista de membros!</w:t>
            </w:r>
          </w:p>
        </w:tc>
        <w:tc>
          <w:tcPr>
            <w:tcW w:w="1555" w:type="dxa"/>
          </w:tcPr>
          <w:p w14:paraId="1F1E9F7D" w14:textId="4CD420A1" w:rsidR="00A418C5" w:rsidRPr="004079C8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B05B0E" w:rsidRPr="004079C8" w14:paraId="7C8224E6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C82B453" w14:textId="77777777" w:rsidR="00B05B0E" w:rsidRPr="004079C8" w:rsidRDefault="00B05B0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815766"/>
          </w:p>
        </w:tc>
        <w:bookmarkEnd w:id="45"/>
        <w:tc>
          <w:tcPr>
            <w:tcW w:w="6276" w:type="dxa"/>
          </w:tcPr>
          <w:p w14:paraId="3B66DDDE" w14:textId="77777777" w:rsidR="006E5562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Deseja realmente mudar de Aba? Dados não salvos serão perdidos!</w:t>
            </w:r>
          </w:p>
          <w:p w14:paraId="5D4C9856" w14:textId="745A592C" w:rsidR="00B05B0E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5E7D0052" w14:textId="76ECDD9B" w:rsidR="00B05B0E" w:rsidRPr="004079C8" w:rsidRDefault="00C6311D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512D2A" w:rsidRPr="004079C8" w14:paraId="1535397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EAAF77" w14:textId="77777777" w:rsidR="00512D2A" w:rsidRPr="004079C8" w:rsidRDefault="00512D2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816296"/>
          </w:p>
        </w:tc>
        <w:bookmarkEnd w:id="46"/>
        <w:tc>
          <w:tcPr>
            <w:tcW w:w="6276" w:type="dxa"/>
          </w:tcPr>
          <w:p w14:paraId="7A5A45F6" w14:textId="773EB751" w:rsidR="00512D2A" w:rsidRPr="004079C8" w:rsidRDefault="00B47D9B" w:rsidP="00B47D9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 informado já aceitou participação em outra chapa!</w:t>
            </w:r>
          </w:p>
        </w:tc>
        <w:tc>
          <w:tcPr>
            <w:tcW w:w="1555" w:type="dxa"/>
          </w:tcPr>
          <w:p w14:paraId="743AF77C" w14:textId="220EAAAC" w:rsidR="00512D2A" w:rsidRPr="004079C8" w:rsidRDefault="00B47D9B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E40DBD" w:rsidRPr="004079C8" w14:paraId="74E8C6B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AEFF8E8" w14:textId="77777777" w:rsidR="00E40DBD" w:rsidRPr="004079C8" w:rsidRDefault="00E40DB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823996"/>
          </w:p>
        </w:tc>
        <w:bookmarkEnd w:id="47"/>
        <w:tc>
          <w:tcPr>
            <w:tcW w:w="6276" w:type="dxa"/>
          </w:tcPr>
          <w:p w14:paraId="232CA557" w14:textId="660FB0B0" w:rsidR="00E40DBD" w:rsidRPr="004079C8" w:rsidRDefault="00A1455D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Prezado(a) Arquiteto(a), o sr. (a) já confirmou participação em outra Chapa, entre em contato com o responsável pela Chapa, para que sua participação possa ser retirada!</w:t>
            </w:r>
          </w:p>
        </w:tc>
        <w:tc>
          <w:tcPr>
            <w:tcW w:w="1555" w:type="dxa"/>
          </w:tcPr>
          <w:p w14:paraId="02CFB1E8" w14:textId="554E383E" w:rsidR="00E40DBD" w:rsidRPr="004079C8" w:rsidRDefault="00A1455D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116C9C" w:rsidRPr="004079C8" w14:paraId="0CCAE70A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03EB33" w14:textId="77777777" w:rsidR="00116C9C" w:rsidRPr="004079C8" w:rsidRDefault="00116C9C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3828418"/>
          </w:p>
        </w:tc>
        <w:bookmarkEnd w:id="48"/>
        <w:tc>
          <w:tcPr>
            <w:tcW w:w="6276" w:type="dxa"/>
          </w:tcPr>
          <w:p w14:paraId="0B62B8CE" w14:textId="59CF8D88" w:rsidR="00116C9C" w:rsidRPr="004079C8" w:rsidRDefault="00A1455D" w:rsidP="00A1455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Prezado(a) Arquiteto(a), o sr. (a) já foi indicado para participação em uma outra Chapa. Por gentileza, recusar o convite para possibilitar a criação de um nova Chapa!</w:t>
            </w:r>
          </w:p>
        </w:tc>
        <w:tc>
          <w:tcPr>
            <w:tcW w:w="1555" w:type="dxa"/>
          </w:tcPr>
          <w:p w14:paraId="65586FEE" w14:textId="714E9BE2" w:rsidR="00116C9C" w:rsidRPr="004079C8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Sucesso</w:t>
            </w:r>
          </w:p>
        </w:tc>
      </w:tr>
      <w:tr w:rsidR="00D70D4A" w:rsidRPr="004079C8" w14:paraId="7B538EB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5C20A7" w14:textId="77777777" w:rsidR="00D70D4A" w:rsidRPr="004079C8" w:rsidRDefault="00D70D4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4685373"/>
          </w:p>
        </w:tc>
        <w:bookmarkEnd w:id="49"/>
        <w:tc>
          <w:tcPr>
            <w:tcW w:w="6276" w:type="dxa"/>
          </w:tcPr>
          <w:p w14:paraId="595D72F2" w14:textId="6EE4F22E" w:rsidR="00D70D4A" w:rsidRPr="004079C8" w:rsidRDefault="006E5562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Permissão de Upload: dois (2) arquivos!</w:t>
            </w:r>
          </w:p>
        </w:tc>
        <w:tc>
          <w:tcPr>
            <w:tcW w:w="1555" w:type="dxa"/>
          </w:tcPr>
          <w:p w14:paraId="710F844E" w14:textId="1305E065" w:rsidR="00D70D4A" w:rsidRPr="004079C8" w:rsidRDefault="00E66D5C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1442B2" w:rsidRPr="004079C8" w14:paraId="784B8E1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6986464" w14:textId="77777777" w:rsidR="001442B2" w:rsidRPr="004079C8" w:rsidRDefault="001442B2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22477576"/>
          </w:p>
        </w:tc>
        <w:bookmarkEnd w:id="50"/>
        <w:tc>
          <w:tcPr>
            <w:tcW w:w="6276" w:type="dxa"/>
          </w:tcPr>
          <w:p w14:paraId="1F5013EA" w14:textId="42CB7D62" w:rsidR="001442B2" w:rsidRPr="004079C8" w:rsidRDefault="001442B2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Só é permitido a inclusão de até 3 responsáveis!</w:t>
            </w:r>
          </w:p>
        </w:tc>
        <w:tc>
          <w:tcPr>
            <w:tcW w:w="1555" w:type="dxa"/>
          </w:tcPr>
          <w:p w14:paraId="5E18CBB4" w14:textId="78778242" w:rsidR="001442B2" w:rsidRPr="004079C8" w:rsidRDefault="001442B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A137E3" w:rsidRPr="004079C8" w14:paraId="2E2D103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0CF4498" w14:textId="77777777" w:rsidR="00A137E3" w:rsidRPr="004079C8" w:rsidRDefault="00A137E3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22650243"/>
          </w:p>
        </w:tc>
        <w:bookmarkEnd w:id="51"/>
        <w:tc>
          <w:tcPr>
            <w:tcW w:w="6276" w:type="dxa"/>
          </w:tcPr>
          <w:p w14:paraId="4D3DCA8C" w14:textId="77777777" w:rsidR="00A137E3" w:rsidRPr="004079C8" w:rsidRDefault="00A137E3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 informado pertence a um membro de UF diferente da chapa!</w:t>
            </w:r>
          </w:p>
          <w:p w14:paraId="3A87555C" w14:textId="639D9CA0" w:rsidR="00A137E3" w:rsidRPr="004079C8" w:rsidRDefault="00A137E3" w:rsidP="00603B8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Só será aceito membro pertencente a mesma UF da chapa criada.</w:t>
            </w:r>
          </w:p>
        </w:tc>
        <w:tc>
          <w:tcPr>
            <w:tcW w:w="1555" w:type="dxa"/>
          </w:tcPr>
          <w:p w14:paraId="74E2719A" w14:textId="4615CBF2" w:rsidR="00A137E3" w:rsidRPr="004079C8" w:rsidRDefault="00A137E3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820F51" w:rsidRPr="004079C8" w14:paraId="4D5A7E64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A1BB0DC" w14:textId="77777777" w:rsidR="00820F51" w:rsidRPr="004079C8" w:rsidRDefault="00820F5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22668698"/>
          </w:p>
        </w:tc>
        <w:bookmarkEnd w:id="52"/>
        <w:tc>
          <w:tcPr>
            <w:tcW w:w="6276" w:type="dxa"/>
          </w:tcPr>
          <w:p w14:paraId="23CBEB84" w14:textId="4A3A31B8" w:rsidR="00820F51" w:rsidRPr="004079C8" w:rsidRDefault="00820F51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O criador da Chapa IES deve obrigatoriamente ser o Titular.</w:t>
            </w:r>
          </w:p>
          <w:p w14:paraId="535CC9B4" w14:textId="427F2086" w:rsidR="00820F51" w:rsidRPr="004079C8" w:rsidRDefault="00820F51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Por gentileza, incluir o seu CPF como titular da Chapa!</w:t>
            </w:r>
          </w:p>
        </w:tc>
        <w:tc>
          <w:tcPr>
            <w:tcW w:w="1555" w:type="dxa"/>
          </w:tcPr>
          <w:p w14:paraId="29B2D9CE" w14:textId="484842E4" w:rsidR="00820F51" w:rsidRPr="004079C8" w:rsidRDefault="00820F51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2E79E0" w:rsidRPr="004079C8" w14:paraId="6F75099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33D2151" w14:textId="77777777" w:rsidR="002E79E0" w:rsidRPr="004079C8" w:rsidRDefault="002E79E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22669479"/>
          </w:p>
        </w:tc>
        <w:bookmarkEnd w:id="53"/>
        <w:tc>
          <w:tcPr>
            <w:tcW w:w="6276" w:type="dxa"/>
          </w:tcPr>
          <w:p w14:paraId="2B33ED01" w14:textId="017B71C8" w:rsidR="002E79E0" w:rsidRPr="004079C8" w:rsidRDefault="002E79E0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Para criação de uma chapa, obrigatoriamente terá que ter ao menos um (1) membro para compor a chapa!</w:t>
            </w:r>
          </w:p>
        </w:tc>
        <w:tc>
          <w:tcPr>
            <w:tcW w:w="1555" w:type="dxa"/>
          </w:tcPr>
          <w:p w14:paraId="02180B45" w14:textId="695C5711" w:rsidR="002E79E0" w:rsidRPr="004079C8" w:rsidRDefault="002E79E0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F75DDA" w:rsidRPr="004079C8" w14:paraId="7B775BE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058328B" w14:textId="77777777" w:rsidR="00F75DDA" w:rsidRPr="004079C8" w:rsidRDefault="00F75DD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22721889"/>
          </w:p>
        </w:tc>
        <w:bookmarkEnd w:id="54"/>
        <w:tc>
          <w:tcPr>
            <w:tcW w:w="6276" w:type="dxa"/>
          </w:tcPr>
          <w:p w14:paraId="2D0CF3E6" w14:textId="46BEB14C" w:rsidR="00F75DDA" w:rsidRPr="004079C8" w:rsidRDefault="00F75DDA" w:rsidP="00F75DD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Dados dos Membros da Chapa incluídos com sucesso! </w:t>
            </w:r>
          </w:p>
          <w:p w14:paraId="6297E3A6" w14:textId="3C8F1CEF" w:rsidR="00F75DDA" w:rsidRPr="004079C8" w:rsidRDefault="00F75DDA" w:rsidP="00F75DD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O </w:t>
            </w:r>
            <w:r w:rsidR="00163219" w:rsidRPr="004079C8">
              <w:rPr>
                <w:rFonts w:cs="Arial"/>
                <w:sz w:val="18"/>
                <w:szCs w:val="18"/>
              </w:rPr>
              <w:t>sr. (</w:t>
            </w:r>
            <w:r w:rsidRPr="004079C8">
              <w:rPr>
                <w:rFonts w:cs="Arial"/>
                <w:sz w:val="18"/>
                <w:szCs w:val="18"/>
              </w:rPr>
              <w:t>a) ainda necessita Confirmar a criação da Chapa, nas próxima etapa.</w:t>
            </w:r>
          </w:p>
        </w:tc>
        <w:tc>
          <w:tcPr>
            <w:tcW w:w="1555" w:type="dxa"/>
          </w:tcPr>
          <w:p w14:paraId="78053962" w14:textId="6C5E5F7F" w:rsidR="00F75DDA" w:rsidRPr="004079C8" w:rsidRDefault="00F75DDA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Sucesso</w:t>
            </w:r>
          </w:p>
        </w:tc>
      </w:tr>
      <w:tr w:rsidR="007C6B27" w:rsidRPr="004079C8" w14:paraId="037DB17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C5938A1" w14:textId="77777777" w:rsidR="007C6B27" w:rsidRPr="004079C8" w:rsidRDefault="007C6B2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22822022"/>
          </w:p>
        </w:tc>
        <w:bookmarkEnd w:id="55"/>
        <w:tc>
          <w:tcPr>
            <w:tcW w:w="6276" w:type="dxa"/>
          </w:tcPr>
          <w:p w14:paraId="55DE2FA2" w14:textId="1CC38281" w:rsidR="007C6B27" w:rsidRPr="004079C8" w:rsidRDefault="007C6B27" w:rsidP="00F75DD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O CPF informado já foi incluído nessa Chapa!</w:t>
            </w:r>
          </w:p>
        </w:tc>
        <w:tc>
          <w:tcPr>
            <w:tcW w:w="1555" w:type="dxa"/>
          </w:tcPr>
          <w:p w14:paraId="47D64E11" w14:textId="25A38486" w:rsidR="007C6B27" w:rsidRPr="004079C8" w:rsidRDefault="007C6B27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911A1E" w:rsidRPr="004079C8" w14:paraId="3331E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2F9154F" w14:textId="77777777" w:rsidR="00911A1E" w:rsidRPr="004079C8" w:rsidRDefault="00911A1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22826023"/>
          </w:p>
        </w:tc>
        <w:bookmarkEnd w:id="56"/>
        <w:tc>
          <w:tcPr>
            <w:tcW w:w="6276" w:type="dxa"/>
          </w:tcPr>
          <w:p w14:paraId="28B31B71" w14:textId="70542184" w:rsidR="00911A1E" w:rsidRPr="004079C8" w:rsidRDefault="00911A1E" w:rsidP="00D23AA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O CPF informado </w:t>
            </w:r>
            <w:r w:rsidR="00D23AAC" w:rsidRPr="004079C8">
              <w:rPr>
                <w:rFonts w:cs="Arial"/>
                <w:sz w:val="18"/>
                <w:szCs w:val="18"/>
              </w:rPr>
              <w:t>p</w:t>
            </w: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erde</w:t>
            </w:r>
            <w:r w:rsidR="00D23AAC" w:rsidRPr="004079C8">
              <w:rPr>
                <w:rFonts w:cs="Arial"/>
                <w:color w:val="000000" w:themeColor="text1"/>
                <w:sz w:val="18"/>
                <w:szCs w:val="18"/>
              </w:rPr>
              <w:t>u</w:t>
            </w: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 o mandato de conselheiro do CAU/BR ou de CAU/UF, inclusive na condição de suplente, nos últimos 5 (cinco) anos</w:t>
            </w:r>
            <w:r w:rsidR="00D23AAC" w:rsidRPr="004079C8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7A308A2D" w14:textId="404F1055" w:rsidR="00911A1E" w:rsidRPr="004079C8" w:rsidRDefault="00D23AAC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A10E16" w:rsidRPr="004079C8" w14:paraId="399B70F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28D5EDF" w14:textId="77777777" w:rsidR="00A10E16" w:rsidRPr="004079C8" w:rsidRDefault="00A10E1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22826289"/>
          </w:p>
        </w:tc>
        <w:bookmarkEnd w:id="57"/>
        <w:tc>
          <w:tcPr>
            <w:tcW w:w="6276" w:type="dxa"/>
          </w:tcPr>
          <w:p w14:paraId="747D636E" w14:textId="2FD736C3" w:rsidR="00A10E16" w:rsidRPr="004079C8" w:rsidRDefault="00A10E16" w:rsidP="00A10E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O CPF informado possui sanção ético-disciplinar aplicada por decisão transitada em julgado pendente de reabilitação!</w:t>
            </w:r>
          </w:p>
        </w:tc>
        <w:tc>
          <w:tcPr>
            <w:tcW w:w="1555" w:type="dxa"/>
          </w:tcPr>
          <w:p w14:paraId="095C6BAD" w14:textId="5DDE4744" w:rsidR="00A10E16" w:rsidRPr="004079C8" w:rsidRDefault="00A10E16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1217E5" w:rsidRPr="004079C8" w14:paraId="2A64037A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74706A7" w14:textId="77777777" w:rsidR="001217E5" w:rsidRPr="004079C8" w:rsidRDefault="001217E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22827662"/>
          </w:p>
        </w:tc>
        <w:bookmarkEnd w:id="58"/>
        <w:tc>
          <w:tcPr>
            <w:tcW w:w="6276" w:type="dxa"/>
          </w:tcPr>
          <w:p w14:paraId="4AD6F15C" w14:textId="10DA2C70" w:rsidR="001217E5" w:rsidRPr="004079C8" w:rsidRDefault="001217E5" w:rsidP="005459D5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O CPF informado foi sancionado por infração ético-disciplinar no CAU/UF ou no CAU/BR, desde a reabilitação da sanção até o transcurso do prazo de 3 (três) anos.</w:t>
            </w:r>
          </w:p>
        </w:tc>
        <w:tc>
          <w:tcPr>
            <w:tcW w:w="1555" w:type="dxa"/>
          </w:tcPr>
          <w:p w14:paraId="32F63535" w14:textId="6321F654" w:rsidR="001217E5" w:rsidRPr="004079C8" w:rsidRDefault="001217E5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5459D5" w:rsidRPr="004079C8" w14:paraId="0320384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E58E95D" w14:textId="77777777" w:rsidR="005459D5" w:rsidRPr="004079C8" w:rsidRDefault="005459D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22827646"/>
          </w:p>
        </w:tc>
        <w:bookmarkEnd w:id="59"/>
        <w:tc>
          <w:tcPr>
            <w:tcW w:w="6276" w:type="dxa"/>
          </w:tcPr>
          <w:p w14:paraId="03FD5FB8" w14:textId="0A1B118C" w:rsidR="005459D5" w:rsidRPr="004079C8" w:rsidRDefault="005459D5" w:rsidP="005459D5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O CPF informado é devedor de multa referente a processo eleitoral do CAU!</w:t>
            </w:r>
          </w:p>
        </w:tc>
        <w:tc>
          <w:tcPr>
            <w:tcW w:w="1555" w:type="dxa"/>
          </w:tcPr>
          <w:p w14:paraId="2A4DBB89" w14:textId="55C538A6" w:rsidR="005459D5" w:rsidRPr="004079C8" w:rsidRDefault="005459D5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F82DEA" w:rsidRPr="004079C8" w14:paraId="2EF2E58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8DF07E" w14:textId="77777777" w:rsidR="00F82DEA" w:rsidRPr="004079C8" w:rsidRDefault="00F82D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0" w:name="_Ref22828448"/>
          </w:p>
        </w:tc>
        <w:bookmarkEnd w:id="60"/>
        <w:tc>
          <w:tcPr>
            <w:tcW w:w="6276" w:type="dxa"/>
          </w:tcPr>
          <w:p w14:paraId="504FD7AF" w14:textId="24260DFC" w:rsidR="00F82DEA" w:rsidRPr="004079C8" w:rsidRDefault="00F82DEA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O CPF informado já </w:t>
            </w:r>
            <w:r w:rsidR="00163219" w:rsidRPr="004079C8">
              <w:rPr>
                <w:rFonts w:cs="Arial"/>
                <w:color w:val="000000" w:themeColor="text1"/>
                <w:sz w:val="18"/>
                <w:szCs w:val="18"/>
              </w:rPr>
              <w:t>foi eleito</w:t>
            </w: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 conselheiro ou suplente de conselheiro do CAU/BR ou de CAU/UF em mandato </w:t>
            </w:r>
            <w:r w:rsidR="00163219" w:rsidRPr="004079C8">
              <w:rPr>
                <w:rFonts w:cs="Arial"/>
                <w:color w:val="000000" w:themeColor="text1"/>
                <w:sz w:val="18"/>
                <w:szCs w:val="18"/>
              </w:rPr>
              <w:t>subsequente!</w:t>
            </w:r>
          </w:p>
        </w:tc>
        <w:tc>
          <w:tcPr>
            <w:tcW w:w="1555" w:type="dxa"/>
          </w:tcPr>
          <w:p w14:paraId="2212311D" w14:textId="03F3445A" w:rsidR="00F82DEA" w:rsidRPr="004079C8" w:rsidRDefault="00F82DEA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0F0724" w:rsidRPr="004079C8" w14:paraId="232B033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1E29C8" w14:textId="77777777" w:rsidR="000F0724" w:rsidRPr="004079C8" w:rsidRDefault="000F072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1" w:name="_Ref23352182"/>
          </w:p>
        </w:tc>
        <w:bookmarkEnd w:id="61"/>
        <w:tc>
          <w:tcPr>
            <w:tcW w:w="6276" w:type="dxa"/>
          </w:tcPr>
          <w:p w14:paraId="1C3B465F" w14:textId="77777777" w:rsidR="000F0724" w:rsidRPr="004079C8" w:rsidRDefault="000F0724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proofErr w:type="spellStart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sr</w:t>
            </w:r>
            <w:proofErr w:type="spellEnd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(a), você não está </w:t>
            </w:r>
            <w:proofErr w:type="spellStart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5435A3DD" w14:textId="635D6C0F" w:rsidR="000F0724" w:rsidRPr="004079C8" w:rsidRDefault="000F0724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28DC36B2" w14:textId="3FBB99E8" w:rsidR="000F0724" w:rsidRPr="004079C8" w:rsidRDefault="000F0724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475CFF" w:rsidRPr="004079C8" w14:paraId="124A468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36950C5" w14:textId="77777777" w:rsidR="00475CFF" w:rsidRPr="004079C8" w:rsidRDefault="00475CF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2" w:name="_Ref30509986"/>
          </w:p>
        </w:tc>
        <w:bookmarkEnd w:id="62"/>
        <w:tc>
          <w:tcPr>
            <w:tcW w:w="6276" w:type="dxa"/>
          </w:tcPr>
          <w:p w14:paraId="0A4C7434" w14:textId="4680B59C" w:rsidR="00475CFF" w:rsidRPr="004079C8" w:rsidRDefault="00475CFF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</w:t>
            </w:r>
            <w:r w:rsidRPr="00982254">
              <w:rPr>
                <w:rFonts w:cs="Arial"/>
                <w:sz w:val="18"/>
                <w:szCs w:val="18"/>
              </w:rPr>
              <w:t xml:space="preserve"> tamanho máximo permitido </w:t>
            </w:r>
            <w:r>
              <w:rPr>
                <w:rFonts w:cs="Arial"/>
                <w:sz w:val="18"/>
                <w:szCs w:val="18"/>
              </w:rPr>
              <w:t xml:space="preserve">para cada arquivo </w:t>
            </w:r>
            <w:r w:rsidRPr="00982254">
              <w:rPr>
                <w:rFonts w:cs="Arial"/>
                <w:sz w:val="18"/>
                <w:szCs w:val="18"/>
              </w:rPr>
              <w:t>é de 10 MB.</w:t>
            </w:r>
          </w:p>
        </w:tc>
        <w:tc>
          <w:tcPr>
            <w:tcW w:w="1555" w:type="dxa"/>
          </w:tcPr>
          <w:p w14:paraId="3212B22D" w14:textId="4230324C" w:rsidR="00475CFF" w:rsidRPr="004079C8" w:rsidRDefault="00475CFF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166E30" w:rsidRPr="004079C8" w14:paraId="5C65792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8FFEEC9" w14:textId="77777777" w:rsidR="00166E30" w:rsidRPr="004079C8" w:rsidRDefault="00166E3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3" w:name="_Ref30510861"/>
          </w:p>
        </w:tc>
        <w:bookmarkEnd w:id="63"/>
        <w:tc>
          <w:tcPr>
            <w:tcW w:w="6276" w:type="dxa"/>
          </w:tcPr>
          <w:p w14:paraId="4D7869B0" w14:textId="13696607" w:rsidR="00166E30" w:rsidRDefault="00166E30" w:rsidP="00F82DEA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Formato do arquivo inválido. Somente serão aceitos arquivos no formato de PDF</w:t>
            </w:r>
            <w:r>
              <w:rPr>
                <w:rFonts w:cs="Arial"/>
                <w:sz w:val="18"/>
                <w:szCs w:val="18"/>
              </w:rPr>
              <w:t xml:space="preserve"> e DOC</w:t>
            </w:r>
            <w:r w:rsidR="00ED27C7">
              <w:rPr>
                <w:rFonts w:cs="Arial"/>
                <w:sz w:val="18"/>
                <w:szCs w:val="18"/>
              </w:rPr>
              <w:t>/DOCX</w:t>
            </w:r>
            <w:r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F7B6885" w14:textId="06E5E36B" w:rsidR="00166E30" w:rsidRDefault="00166E30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166E30" w:rsidRPr="004079C8" w14:paraId="2403952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AD7105" w14:textId="77777777" w:rsidR="00166E30" w:rsidRPr="004079C8" w:rsidRDefault="00166E3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4" w:name="_Ref30510863"/>
          </w:p>
        </w:tc>
        <w:bookmarkEnd w:id="64"/>
        <w:tc>
          <w:tcPr>
            <w:tcW w:w="6276" w:type="dxa"/>
          </w:tcPr>
          <w:p w14:paraId="18D5852A" w14:textId="387DEE5B" w:rsidR="00166E30" w:rsidRPr="00F81208" w:rsidRDefault="00166E30" w:rsidP="00F82DEA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Formato do arquivo inválido. Somente serão aceitos arquivos no formato de PDF!</w:t>
            </w:r>
          </w:p>
        </w:tc>
        <w:tc>
          <w:tcPr>
            <w:tcW w:w="1555" w:type="dxa"/>
          </w:tcPr>
          <w:p w14:paraId="52626683" w14:textId="3C522197" w:rsidR="00166E30" w:rsidRDefault="00166E30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166E30" w:rsidRPr="004079C8" w14:paraId="28B9A781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3867303" w14:textId="77777777" w:rsidR="00166E30" w:rsidRPr="004079C8" w:rsidRDefault="00166E3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5" w:name="_Ref30510865"/>
          </w:p>
        </w:tc>
        <w:bookmarkEnd w:id="65"/>
        <w:tc>
          <w:tcPr>
            <w:tcW w:w="6276" w:type="dxa"/>
          </w:tcPr>
          <w:p w14:paraId="37F72AB5" w14:textId="02392F14" w:rsidR="00166E30" w:rsidRPr="00F81208" w:rsidRDefault="00166E30" w:rsidP="00166E30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 xml:space="preserve">Formato do arquivo inválido. Somente serão aceitos arquivos no formato de </w:t>
            </w:r>
            <w:r>
              <w:rPr>
                <w:rFonts w:cs="Arial"/>
                <w:sz w:val="18"/>
                <w:szCs w:val="18"/>
              </w:rPr>
              <w:t>DOC</w:t>
            </w:r>
            <w:r w:rsidR="000E7A48">
              <w:rPr>
                <w:rFonts w:cs="Arial"/>
                <w:sz w:val="18"/>
                <w:szCs w:val="18"/>
              </w:rPr>
              <w:t>/DOCX</w:t>
            </w:r>
            <w:r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202E3BD2" w14:textId="35DF6DA8" w:rsidR="00166E30" w:rsidRDefault="00166E30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57DD1" w:rsidRPr="004079C8" w14:paraId="3B3627A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C2EEC3C" w14:textId="77777777" w:rsidR="00457DD1" w:rsidRPr="004079C8" w:rsidRDefault="00457DD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6" w:name="_Ref32827481"/>
          </w:p>
        </w:tc>
        <w:bookmarkEnd w:id="66"/>
        <w:tc>
          <w:tcPr>
            <w:tcW w:w="6276" w:type="dxa"/>
          </w:tcPr>
          <w:p w14:paraId="2F29A8EB" w14:textId="1F6B027A" w:rsidR="00457DD1" w:rsidRPr="00F81208" w:rsidRDefault="00457DD1" w:rsidP="00457DD1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O CPF informado possui registro CAU incompleto no SICCAU!</w:t>
            </w:r>
          </w:p>
        </w:tc>
        <w:tc>
          <w:tcPr>
            <w:tcW w:w="1555" w:type="dxa"/>
          </w:tcPr>
          <w:p w14:paraId="1386E644" w14:textId="77777777" w:rsidR="00457DD1" w:rsidRDefault="00457DD1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  <w:p w14:paraId="6C42013B" w14:textId="39FBFF88" w:rsidR="00457DD1" w:rsidRDefault="00457DD1" w:rsidP="00A418C5">
            <w:pPr>
              <w:spacing w:before="60" w:after="60"/>
              <w:rPr>
                <w:sz w:val="18"/>
                <w:szCs w:val="18"/>
              </w:rPr>
            </w:pPr>
          </w:p>
        </w:tc>
      </w:tr>
    </w:tbl>
    <w:p w14:paraId="0FE87593" w14:textId="4BD86BE8" w:rsidR="00DB4711" w:rsidRPr="004079C8" w:rsidRDefault="00DB4711" w:rsidP="002B1554">
      <w:pPr>
        <w:pStyle w:val="Dica"/>
      </w:pPr>
    </w:p>
    <w:p w14:paraId="63F33EE0" w14:textId="77777777" w:rsidR="00BC778D" w:rsidRPr="004079C8" w:rsidRDefault="00BC778D" w:rsidP="00BC778D">
      <w:pPr>
        <w:pStyle w:val="Ttulo2"/>
        <w:numPr>
          <w:ilvl w:val="0"/>
          <w:numId w:val="0"/>
        </w:numPr>
        <w:spacing w:before="240"/>
      </w:pPr>
      <w:bookmarkStart w:id="67" w:name="_Toc23320763"/>
      <w:r w:rsidRPr="004079C8">
        <w:t>INFORMAÇÕES COMPLEMENTARES</w:t>
      </w:r>
      <w:bookmarkEnd w:id="67"/>
    </w:p>
    <w:p w14:paraId="62D7BC18" w14:textId="08866AFC" w:rsidR="00654E1A" w:rsidRPr="004079C8" w:rsidRDefault="00654E1A" w:rsidP="00654E1A">
      <w:pPr>
        <w:rPr>
          <w:b/>
        </w:rPr>
      </w:pPr>
      <w:r w:rsidRPr="004079C8">
        <w:rPr>
          <w:b/>
        </w:rPr>
        <w:t>Histórias relacionadas:</w:t>
      </w:r>
    </w:p>
    <w:p w14:paraId="03493BEC" w14:textId="52FB5635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Eleitoral_HST02_Manter_Calendario_Eleitoral_AbaPeriodo_Incluir_Alterar</w:t>
      </w:r>
    </w:p>
    <w:p w14:paraId="38A48C26" w14:textId="0622E70C" w:rsidR="008642C5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Eleitoral_HST05_Consultar_Eleicao</w:t>
      </w:r>
    </w:p>
    <w:p w14:paraId="0F2703B4" w14:textId="525C9A78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Eleitoral_HST018_Informacao_Numero_Conselheiro</w:t>
      </w:r>
    </w:p>
    <w:p w14:paraId="459ED0B9" w14:textId="0DF9D661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 xml:space="preserve">Eleitoral_HST019_Extrato e </w:t>
      </w:r>
      <w:r w:rsidR="00A03796" w:rsidRPr="004079C8">
        <w:rPr>
          <w:color w:val="auto"/>
          <w:sz w:val="20"/>
          <w:szCs w:val="20"/>
        </w:rPr>
        <w:t>Histórico</w:t>
      </w:r>
      <w:r w:rsidRPr="004079C8">
        <w:rPr>
          <w:color w:val="auto"/>
          <w:sz w:val="20"/>
          <w:szCs w:val="20"/>
        </w:rPr>
        <w:t xml:space="preserve"> </w:t>
      </w:r>
      <w:r w:rsidR="00A03796" w:rsidRPr="004079C8">
        <w:rPr>
          <w:color w:val="auto"/>
          <w:sz w:val="20"/>
          <w:szCs w:val="20"/>
        </w:rPr>
        <w:t>Número</w:t>
      </w:r>
      <w:r w:rsidRPr="004079C8">
        <w:rPr>
          <w:color w:val="auto"/>
          <w:sz w:val="20"/>
          <w:szCs w:val="20"/>
        </w:rPr>
        <w:t xml:space="preserve"> de Conselheiros</w:t>
      </w:r>
    </w:p>
    <w:p w14:paraId="1C7DFAF3" w14:textId="703A6458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Eleitoral_HST020_Definir_Declaração_E-Mail_ Manter Chapa</w:t>
      </w:r>
    </w:p>
    <w:p w14:paraId="0B286B13" w14:textId="1C505954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Eleitoral_HST022_Manter_Chapa_Fase2</w:t>
      </w:r>
    </w:p>
    <w:p w14:paraId="7F06A2A5" w14:textId="7D4900DA" w:rsidR="00273A27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</w:t>
      </w:r>
      <w:r w:rsidR="00A7015B" w:rsidRPr="004079C8">
        <w:rPr>
          <w:color w:val="auto"/>
          <w:sz w:val="20"/>
          <w:szCs w:val="20"/>
        </w:rPr>
        <w:t>4</w:t>
      </w:r>
      <w:r w:rsidRPr="004079C8">
        <w:rPr>
          <w:color w:val="auto"/>
          <w:sz w:val="20"/>
          <w:szCs w:val="20"/>
        </w:rPr>
        <w:t>_Confirmar_Participação_ChapaEleitoral</w:t>
      </w:r>
    </w:p>
    <w:p w14:paraId="04065DCD" w14:textId="77777777" w:rsidR="00273A27" w:rsidRDefault="00273A27">
      <w:pPr>
        <w:pStyle w:val="Dica"/>
        <w:rPr>
          <w:color w:val="auto"/>
          <w:sz w:val="20"/>
          <w:szCs w:val="20"/>
        </w:rPr>
      </w:pPr>
    </w:p>
    <w:sectPr w:rsidR="00273A27" w:rsidSect="00757A62">
      <w:headerReference w:type="even" r:id="rId72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8BE508" w14:textId="77777777" w:rsidR="00975F2A" w:rsidRDefault="00975F2A">
      <w:r>
        <w:separator/>
      </w:r>
    </w:p>
    <w:p w14:paraId="28DE1B34" w14:textId="77777777" w:rsidR="00975F2A" w:rsidRDefault="00975F2A"/>
  </w:endnote>
  <w:endnote w:type="continuationSeparator" w:id="0">
    <w:p w14:paraId="379D5B3E" w14:textId="77777777" w:rsidR="00975F2A" w:rsidRDefault="00975F2A">
      <w:r>
        <w:continuationSeparator/>
      </w:r>
    </w:p>
    <w:p w14:paraId="2AC23ADB" w14:textId="77777777" w:rsidR="00975F2A" w:rsidRDefault="00975F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79700A" w:rsidRDefault="0079700A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79700A" w:rsidRPr="003D59E6" w14:paraId="2B97DD6D" w14:textId="77777777">
      <w:tc>
        <w:tcPr>
          <w:tcW w:w="4605" w:type="dxa"/>
          <w:vAlign w:val="center"/>
        </w:tcPr>
        <w:p w14:paraId="0297AE86" w14:textId="77777777" w:rsidR="0079700A" w:rsidRPr="003D59E6" w:rsidRDefault="0079700A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79700A" w:rsidRPr="0017543C" w:rsidRDefault="0079700A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442310">
            <w:rPr>
              <w:rStyle w:val="Nmerodepgina"/>
              <w:rFonts w:ascii="Verdana" w:hAnsi="Verdana" w:cs="Arial"/>
              <w:b/>
              <w:noProof/>
            </w:rPr>
            <w:t>37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79700A" w:rsidRPr="0057652B" w:rsidRDefault="0079700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B3B16E" w14:textId="77777777" w:rsidR="00975F2A" w:rsidRDefault="00975F2A">
      <w:r>
        <w:separator/>
      </w:r>
    </w:p>
    <w:p w14:paraId="33AA91CB" w14:textId="77777777" w:rsidR="00975F2A" w:rsidRDefault="00975F2A"/>
  </w:footnote>
  <w:footnote w:type="continuationSeparator" w:id="0">
    <w:p w14:paraId="1082D3A7" w14:textId="77777777" w:rsidR="00975F2A" w:rsidRDefault="00975F2A">
      <w:r>
        <w:continuationSeparator/>
      </w:r>
    </w:p>
    <w:p w14:paraId="05FE7394" w14:textId="77777777" w:rsidR="00975F2A" w:rsidRDefault="00975F2A"/>
  </w:footnote>
  <w:footnote w:id="1">
    <w:p w14:paraId="69BCEAED" w14:textId="0A6423CB" w:rsidR="0079700A" w:rsidRDefault="0079700A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após a Data </w:t>
      </w:r>
      <w:proofErr w:type="gramStart"/>
      <w:r>
        <w:t>Fim  da</w:t>
      </w:r>
      <w:proofErr w:type="gramEnd"/>
      <w:r>
        <w:t xml:space="preserve"> 2.1 Atividade Secundária.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79700A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79700A" w:rsidRPr="0017543C" w:rsidRDefault="0079700A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85pt;height:41.85pt" o:ole="">
                <v:imagedata r:id="rId1" o:title=""/>
              </v:shape>
              <o:OLEObject Type="Embed" ProgID="PBrush" ShapeID="_x0000_i1025" DrawAspect="Content" ObjectID="_1643454004" r:id="rId2"/>
            </w:object>
          </w:r>
        </w:p>
      </w:tc>
      <w:tc>
        <w:tcPr>
          <w:tcW w:w="4111" w:type="dxa"/>
          <w:vAlign w:val="center"/>
        </w:tcPr>
        <w:p w14:paraId="2CC77D67" w14:textId="27A76950" w:rsidR="0079700A" w:rsidRPr="00C6532E" w:rsidRDefault="0079700A" w:rsidP="004E5E91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020 – Manter Chapa – Fase 1</w:t>
          </w:r>
        </w:p>
      </w:tc>
      <w:tc>
        <w:tcPr>
          <w:tcW w:w="3260" w:type="dxa"/>
          <w:vAlign w:val="center"/>
        </w:tcPr>
        <w:p w14:paraId="7C22B301" w14:textId="6B6D790E" w:rsidR="0079700A" w:rsidRPr="004A2AAB" w:rsidRDefault="0079700A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79700A" w:rsidRPr="004A2AAB" w:rsidRDefault="0079700A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79700A" w:rsidRDefault="0079700A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79700A" w:rsidRDefault="0079700A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79700A" w:rsidRDefault="0079700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5C342D7"/>
    <w:multiLevelType w:val="hybridMultilevel"/>
    <w:tmpl w:val="59FC8ADE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>
    <w:nsid w:val="06E53A50"/>
    <w:multiLevelType w:val="hybridMultilevel"/>
    <w:tmpl w:val="3AA078C8"/>
    <w:lvl w:ilvl="0" w:tplc="5B9032E8">
      <w:start w:val="1"/>
      <w:numFmt w:val="upperRoman"/>
      <w:lvlText w:val="%1."/>
      <w:lvlJc w:val="righ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0BBD0C50"/>
    <w:multiLevelType w:val="hybridMultilevel"/>
    <w:tmpl w:val="B3429470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6">
    <w:nsid w:val="12656A2B"/>
    <w:multiLevelType w:val="hybridMultilevel"/>
    <w:tmpl w:val="C63A143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3B7C19"/>
    <w:multiLevelType w:val="hybridMultilevel"/>
    <w:tmpl w:val="244A873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D12727A"/>
    <w:multiLevelType w:val="hybridMultilevel"/>
    <w:tmpl w:val="2A7A13F2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1D447C98"/>
    <w:multiLevelType w:val="hybridMultilevel"/>
    <w:tmpl w:val="44946E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2AB374D"/>
    <w:multiLevelType w:val="hybridMultilevel"/>
    <w:tmpl w:val="7CD0B3A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26233BD3"/>
    <w:multiLevelType w:val="hybridMultilevel"/>
    <w:tmpl w:val="F412195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7F71A7"/>
    <w:multiLevelType w:val="hybridMultilevel"/>
    <w:tmpl w:val="C0422A0E"/>
    <w:lvl w:ilvl="0" w:tplc="0416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2A466B64"/>
    <w:multiLevelType w:val="hybridMultilevel"/>
    <w:tmpl w:val="414693E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2D2E6F72"/>
    <w:multiLevelType w:val="hybridMultilevel"/>
    <w:tmpl w:val="8F9CD3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606990"/>
    <w:multiLevelType w:val="hybridMultilevel"/>
    <w:tmpl w:val="63CAC2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FC132BA"/>
    <w:multiLevelType w:val="hybridMultilevel"/>
    <w:tmpl w:val="78F8569A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21FB9"/>
    <w:multiLevelType w:val="hybridMultilevel"/>
    <w:tmpl w:val="7F1CC5A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>
    <w:nsid w:val="495B6B20"/>
    <w:multiLevelType w:val="hybridMultilevel"/>
    <w:tmpl w:val="1082C6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4DFD244D"/>
    <w:multiLevelType w:val="hybridMultilevel"/>
    <w:tmpl w:val="54F252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7">
    <w:nsid w:val="52CE6165"/>
    <w:multiLevelType w:val="hybridMultilevel"/>
    <w:tmpl w:val="6BE24BD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58322C98"/>
    <w:multiLevelType w:val="hybridMultilevel"/>
    <w:tmpl w:val="1CE4AFAC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0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A37EFD"/>
    <w:multiLevelType w:val="hybridMultilevel"/>
    <w:tmpl w:val="286C2AAE"/>
    <w:lvl w:ilvl="0" w:tplc="0416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abstractNum w:abstractNumId="32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B1792A"/>
    <w:multiLevelType w:val="hybridMultilevel"/>
    <w:tmpl w:val="1F960626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D21043D"/>
    <w:multiLevelType w:val="hybridMultilevel"/>
    <w:tmpl w:val="87925D40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5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7">
    <w:nsid w:val="65507683"/>
    <w:multiLevelType w:val="hybridMultilevel"/>
    <w:tmpl w:val="9C06179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1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3">
    <w:nsid w:val="778E4844"/>
    <w:multiLevelType w:val="hybridMultilevel"/>
    <w:tmpl w:val="205E0C9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4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6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28"/>
  </w:num>
  <w:num w:numId="3">
    <w:abstractNumId w:val="11"/>
  </w:num>
  <w:num w:numId="4">
    <w:abstractNumId w:val="48"/>
  </w:num>
  <w:num w:numId="5">
    <w:abstractNumId w:val="7"/>
  </w:num>
  <w:num w:numId="6">
    <w:abstractNumId w:val="47"/>
  </w:num>
  <w:num w:numId="7">
    <w:abstractNumId w:val="24"/>
  </w:num>
  <w:num w:numId="8">
    <w:abstractNumId w:val="46"/>
  </w:num>
  <w:num w:numId="9">
    <w:abstractNumId w:val="15"/>
  </w:num>
  <w:num w:numId="10">
    <w:abstractNumId w:val="39"/>
  </w:num>
  <w:num w:numId="11">
    <w:abstractNumId w:val="45"/>
  </w:num>
  <w:num w:numId="12">
    <w:abstractNumId w:val="21"/>
  </w:num>
  <w:num w:numId="13">
    <w:abstractNumId w:val="38"/>
  </w:num>
  <w:num w:numId="14">
    <w:abstractNumId w:val="10"/>
  </w:num>
  <w:num w:numId="15">
    <w:abstractNumId w:val="32"/>
  </w:num>
  <w:num w:numId="16">
    <w:abstractNumId w:val="43"/>
  </w:num>
  <w:num w:numId="17">
    <w:abstractNumId w:val="12"/>
  </w:num>
  <w:num w:numId="18">
    <w:abstractNumId w:val="16"/>
  </w:num>
  <w:num w:numId="19">
    <w:abstractNumId w:val="37"/>
  </w:num>
  <w:num w:numId="20">
    <w:abstractNumId w:val="27"/>
  </w:num>
  <w:num w:numId="21">
    <w:abstractNumId w:val="9"/>
  </w:num>
  <w:num w:numId="22">
    <w:abstractNumId w:val="19"/>
  </w:num>
  <w:num w:numId="23">
    <w:abstractNumId w:val="17"/>
  </w:num>
  <w:num w:numId="24">
    <w:abstractNumId w:val="23"/>
  </w:num>
  <w:num w:numId="25">
    <w:abstractNumId w:val="13"/>
  </w:num>
  <w:num w:numId="26">
    <w:abstractNumId w:val="4"/>
  </w:num>
  <w:num w:numId="27">
    <w:abstractNumId w:val="18"/>
  </w:num>
  <w:num w:numId="28">
    <w:abstractNumId w:val="3"/>
  </w:num>
  <w:num w:numId="29">
    <w:abstractNumId w:val="30"/>
  </w:num>
  <w:num w:numId="30">
    <w:abstractNumId w:val="6"/>
  </w:num>
  <w:num w:numId="31">
    <w:abstractNumId w:val="2"/>
  </w:num>
  <w:num w:numId="32">
    <w:abstractNumId w:val="29"/>
  </w:num>
  <w:num w:numId="33">
    <w:abstractNumId w:val="34"/>
  </w:num>
  <w:num w:numId="34">
    <w:abstractNumId w:val="14"/>
  </w:num>
  <w:num w:numId="35">
    <w:abstractNumId w:val="8"/>
  </w:num>
  <w:num w:numId="36">
    <w:abstractNumId w:val="33"/>
  </w:num>
  <w:num w:numId="37">
    <w:abstractNumId w:val="44"/>
  </w:num>
  <w:num w:numId="38">
    <w:abstractNumId w:val="35"/>
  </w:num>
  <w:num w:numId="39">
    <w:abstractNumId w:val="41"/>
  </w:num>
  <w:num w:numId="40">
    <w:abstractNumId w:val="3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2BF0"/>
    <w:rsid w:val="000066E8"/>
    <w:rsid w:val="0001114E"/>
    <w:rsid w:val="000115EA"/>
    <w:rsid w:val="00015AB0"/>
    <w:rsid w:val="0002070D"/>
    <w:rsid w:val="000238A5"/>
    <w:rsid w:val="000246E9"/>
    <w:rsid w:val="0002596A"/>
    <w:rsid w:val="000263F7"/>
    <w:rsid w:val="00026E51"/>
    <w:rsid w:val="00033DDE"/>
    <w:rsid w:val="00042B71"/>
    <w:rsid w:val="00044FE7"/>
    <w:rsid w:val="000514D4"/>
    <w:rsid w:val="00052B79"/>
    <w:rsid w:val="00055BD3"/>
    <w:rsid w:val="0006016B"/>
    <w:rsid w:val="000610FE"/>
    <w:rsid w:val="000628DE"/>
    <w:rsid w:val="0006486D"/>
    <w:rsid w:val="000656C5"/>
    <w:rsid w:val="00065C98"/>
    <w:rsid w:val="00070083"/>
    <w:rsid w:val="00070B61"/>
    <w:rsid w:val="0007313D"/>
    <w:rsid w:val="00076318"/>
    <w:rsid w:val="00080AD9"/>
    <w:rsid w:val="000825ED"/>
    <w:rsid w:val="00082F92"/>
    <w:rsid w:val="00085B8A"/>
    <w:rsid w:val="0008783C"/>
    <w:rsid w:val="00090FF2"/>
    <w:rsid w:val="00095D4D"/>
    <w:rsid w:val="00096E01"/>
    <w:rsid w:val="0009796C"/>
    <w:rsid w:val="000A01B5"/>
    <w:rsid w:val="000A054B"/>
    <w:rsid w:val="000A0B1F"/>
    <w:rsid w:val="000A1227"/>
    <w:rsid w:val="000A2707"/>
    <w:rsid w:val="000A3B11"/>
    <w:rsid w:val="000A562E"/>
    <w:rsid w:val="000B038B"/>
    <w:rsid w:val="000B45D7"/>
    <w:rsid w:val="000B57EC"/>
    <w:rsid w:val="000B6045"/>
    <w:rsid w:val="000B624B"/>
    <w:rsid w:val="000C03AE"/>
    <w:rsid w:val="000C0B01"/>
    <w:rsid w:val="000C1A69"/>
    <w:rsid w:val="000C3F89"/>
    <w:rsid w:val="000C5000"/>
    <w:rsid w:val="000D10E1"/>
    <w:rsid w:val="000D37BA"/>
    <w:rsid w:val="000D6620"/>
    <w:rsid w:val="000E10A0"/>
    <w:rsid w:val="000E4445"/>
    <w:rsid w:val="000E5674"/>
    <w:rsid w:val="000E5F1F"/>
    <w:rsid w:val="000E78B5"/>
    <w:rsid w:val="000E7A48"/>
    <w:rsid w:val="000F0724"/>
    <w:rsid w:val="000F21A4"/>
    <w:rsid w:val="000F2CA4"/>
    <w:rsid w:val="000F3059"/>
    <w:rsid w:val="000F5CDB"/>
    <w:rsid w:val="000F6540"/>
    <w:rsid w:val="000F6B78"/>
    <w:rsid w:val="000F7E2D"/>
    <w:rsid w:val="0010280B"/>
    <w:rsid w:val="00102F91"/>
    <w:rsid w:val="00103E9E"/>
    <w:rsid w:val="0010717B"/>
    <w:rsid w:val="00110BB0"/>
    <w:rsid w:val="00111420"/>
    <w:rsid w:val="00112035"/>
    <w:rsid w:val="00115EA2"/>
    <w:rsid w:val="00116C9C"/>
    <w:rsid w:val="00117F07"/>
    <w:rsid w:val="00120056"/>
    <w:rsid w:val="001217E5"/>
    <w:rsid w:val="00121D77"/>
    <w:rsid w:val="00125048"/>
    <w:rsid w:val="0012760A"/>
    <w:rsid w:val="001329C4"/>
    <w:rsid w:val="001338A7"/>
    <w:rsid w:val="00134450"/>
    <w:rsid w:val="001346CA"/>
    <w:rsid w:val="00135D31"/>
    <w:rsid w:val="00136913"/>
    <w:rsid w:val="001418E1"/>
    <w:rsid w:val="00142655"/>
    <w:rsid w:val="00143AE0"/>
    <w:rsid w:val="001442B2"/>
    <w:rsid w:val="0014605A"/>
    <w:rsid w:val="001478A7"/>
    <w:rsid w:val="00157E00"/>
    <w:rsid w:val="00157E66"/>
    <w:rsid w:val="00162D75"/>
    <w:rsid w:val="00163219"/>
    <w:rsid w:val="00163CDA"/>
    <w:rsid w:val="00165A72"/>
    <w:rsid w:val="00165B69"/>
    <w:rsid w:val="00166E30"/>
    <w:rsid w:val="00166EAE"/>
    <w:rsid w:val="001701BE"/>
    <w:rsid w:val="0017027F"/>
    <w:rsid w:val="001728E7"/>
    <w:rsid w:val="00173039"/>
    <w:rsid w:val="001738CF"/>
    <w:rsid w:val="0017392B"/>
    <w:rsid w:val="00174A74"/>
    <w:rsid w:val="00174CBA"/>
    <w:rsid w:val="0017696D"/>
    <w:rsid w:val="00176DFB"/>
    <w:rsid w:val="001778C7"/>
    <w:rsid w:val="001807BD"/>
    <w:rsid w:val="0018257F"/>
    <w:rsid w:val="00182ECD"/>
    <w:rsid w:val="00184407"/>
    <w:rsid w:val="00185426"/>
    <w:rsid w:val="0018628B"/>
    <w:rsid w:val="001876DB"/>
    <w:rsid w:val="001927B2"/>
    <w:rsid w:val="00192FDC"/>
    <w:rsid w:val="0019326C"/>
    <w:rsid w:val="00193A77"/>
    <w:rsid w:val="00194531"/>
    <w:rsid w:val="0019459B"/>
    <w:rsid w:val="00197314"/>
    <w:rsid w:val="001A2288"/>
    <w:rsid w:val="001A55B5"/>
    <w:rsid w:val="001A69FC"/>
    <w:rsid w:val="001B3A05"/>
    <w:rsid w:val="001B3A10"/>
    <w:rsid w:val="001B6D47"/>
    <w:rsid w:val="001B727F"/>
    <w:rsid w:val="001B7692"/>
    <w:rsid w:val="001C15FC"/>
    <w:rsid w:val="001C1ABB"/>
    <w:rsid w:val="001C2642"/>
    <w:rsid w:val="001C2717"/>
    <w:rsid w:val="001C604A"/>
    <w:rsid w:val="001D0F14"/>
    <w:rsid w:val="001D202C"/>
    <w:rsid w:val="001D3EF8"/>
    <w:rsid w:val="001D466A"/>
    <w:rsid w:val="001D510C"/>
    <w:rsid w:val="001D536E"/>
    <w:rsid w:val="001D6958"/>
    <w:rsid w:val="001D7362"/>
    <w:rsid w:val="001D7A51"/>
    <w:rsid w:val="001D7C44"/>
    <w:rsid w:val="001E0DDA"/>
    <w:rsid w:val="001E16D7"/>
    <w:rsid w:val="001E2AD6"/>
    <w:rsid w:val="001E3BA2"/>
    <w:rsid w:val="001E5A61"/>
    <w:rsid w:val="001E5FCB"/>
    <w:rsid w:val="001E78E8"/>
    <w:rsid w:val="001E7F22"/>
    <w:rsid w:val="001F1269"/>
    <w:rsid w:val="001F1623"/>
    <w:rsid w:val="001F1A4C"/>
    <w:rsid w:val="001F1A67"/>
    <w:rsid w:val="001F1EB0"/>
    <w:rsid w:val="001F6C31"/>
    <w:rsid w:val="00200174"/>
    <w:rsid w:val="002028D7"/>
    <w:rsid w:val="0020515F"/>
    <w:rsid w:val="00205203"/>
    <w:rsid w:val="0020629F"/>
    <w:rsid w:val="00210B53"/>
    <w:rsid w:val="00212708"/>
    <w:rsid w:val="00212798"/>
    <w:rsid w:val="00213558"/>
    <w:rsid w:val="00223DF4"/>
    <w:rsid w:val="002264A6"/>
    <w:rsid w:val="00230451"/>
    <w:rsid w:val="00233009"/>
    <w:rsid w:val="0023318E"/>
    <w:rsid w:val="002343E1"/>
    <w:rsid w:val="002359C8"/>
    <w:rsid w:val="00236344"/>
    <w:rsid w:val="00237FAC"/>
    <w:rsid w:val="00240E70"/>
    <w:rsid w:val="00241807"/>
    <w:rsid w:val="0024203F"/>
    <w:rsid w:val="00243213"/>
    <w:rsid w:val="002446C3"/>
    <w:rsid w:val="00245150"/>
    <w:rsid w:val="002451EF"/>
    <w:rsid w:val="00252664"/>
    <w:rsid w:val="00256729"/>
    <w:rsid w:val="00257FC4"/>
    <w:rsid w:val="002602AD"/>
    <w:rsid w:val="00262E85"/>
    <w:rsid w:val="00266BFA"/>
    <w:rsid w:val="00267A02"/>
    <w:rsid w:val="00267DC7"/>
    <w:rsid w:val="002712B3"/>
    <w:rsid w:val="00272EF6"/>
    <w:rsid w:val="002737F3"/>
    <w:rsid w:val="00273A27"/>
    <w:rsid w:val="002750DF"/>
    <w:rsid w:val="0027558D"/>
    <w:rsid w:val="002763DC"/>
    <w:rsid w:val="00280149"/>
    <w:rsid w:val="00282745"/>
    <w:rsid w:val="00282B8E"/>
    <w:rsid w:val="00290564"/>
    <w:rsid w:val="00290B40"/>
    <w:rsid w:val="00294C89"/>
    <w:rsid w:val="002960E6"/>
    <w:rsid w:val="002A0B69"/>
    <w:rsid w:val="002A35B7"/>
    <w:rsid w:val="002A4A24"/>
    <w:rsid w:val="002A6238"/>
    <w:rsid w:val="002B0FF6"/>
    <w:rsid w:val="002B110B"/>
    <w:rsid w:val="002B1554"/>
    <w:rsid w:val="002B3B6D"/>
    <w:rsid w:val="002B4DE5"/>
    <w:rsid w:val="002B51C2"/>
    <w:rsid w:val="002B6F22"/>
    <w:rsid w:val="002B7762"/>
    <w:rsid w:val="002C3EBF"/>
    <w:rsid w:val="002C56B6"/>
    <w:rsid w:val="002C57EA"/>
    <w:rsid w:val="002C7FAC"/>
    <w:rsid w:val="002D0277"/>
    <w:rsid w:val="002D1CAA"/>
    <w:rsid w:val="002D1E07"/>
    <w:rsid w:val="002D26CC"/>
    <w:rsid w:val="002D2CBB"/>
    <w:rsid w:val="002D3A9B"/>
    <w:rsid w:val="002E192A"/>
    <w:rsid w:val="002E2C2B"/>
    <w:rsid w:val="002E3726"/>
    <w:rsid w:val="002E58C3"/>
    <w:rsid w:val="002E6342"/>
    <w:rsid w:val="002E6707"/>
    <w:rsid w:val="002E7527"/>
    <w:rsid w:val="002E79E0"/>
    <w:rsid w:val="002F0D4C"/>
    <w:rsid w:val="002F3E6F"/>
    <w:rsid w:val="002F53A9"/>
    <w:rsid w:val="002F5EEE"/>
    <w:rsid w:val="002F6C9A"/>
    <w:rsid w:val="002F6FBA"/>
    <w:rsid w:val="002F7992"/>
    <w:rsid w:val="003004EA"/>
    <w:rsid w:val="00301505"/>
    <w:rsid w:val="003017D5"/>
    <w:rsid w:val="00301EB2"/>
    <w:rsid w:val="003029E4"/>
    <w:rsid w:val="0030370F"/>
    <w:rsid w:val="003053E1"/>
    <w:rsid w:val="00306309"/>
    <w:rsid w:val="00310732"/>
    <w:rsid w:val="00312012"/>
    <w:rsid w:val="00316A30"/>
    <w:rsid w:val="00317072"/>
    <w:rsid w:val="003204A7"/>
    <w:rsid w:val="00321386"/>
    <w:rsid w:val="00322EBD"/>
    <w:rsid w:val="00332B3F"/>
    <w:rsid w:val="00333F4A"/>
    <w:rsid w:val="00334B02"/>
    <w:rsid w:val="00335393"/>
    <w:rsid w:val="0033587E"/>
    <w:rsid w:val="00335886"/>
    <w:rsid w:val="003364C3"/>
    <w:rsid w:val="003419D8"/>
    <w:rsid w:val="00342AFD"/>
    <w:rsid w:val="00344F6E"/>
    <w:rsid w:val="00346AF0"/>
    <w:rsid w:val="00347052"/>
    <w:rsid w:val="00347A2F"/>
    <w:rsid w:val="0035123B"/>
    <w:rsid w:val="00353CEF"/>
    <w:rsid w:val="003562D2"/>
    <w:rsid w:val="0035649F"/>
    <w:rsid w:val="00361EE9"/>
    <w:rsid w:val="00362959"/>
    <w:rsid w:val="00363092"/>
    <w:rsid w:val="00365D1B"/>
    <w:rsid w:val="00365E29"/>
    <w:rsid w:val="003670C7"/>
    <w:rsid w:val="00370426"/>
    <w:rsid w:val="00370DEA"/>
    <w:rsid w:val="003716C2"/>
    <w:rsid w:val="003722A4"/>
    <w:rsid w:val="003733A1"/>
    <w:rsid w:val="00373BFA"/>
    <w:rsid w:val="00375A22"/>
    <w:rsid w:val="003801D9"/>
    <w:rsid w:val="00382B08"/>
    <w:rsid w:val="00383088"/>
    <w:rsid w:val="003833F0"/>
    <w:rsid w:val="00386778"/>
    <w:rsid w:val="00393391"/>
    <w:rsid w:val="003934FC"/>
    <w:rsid w:val="003939BB"/>
    <w:rsid w:val="003953EC"/>
    <w:rsid w:val="00397E0F"/>
    <w:rsid w:val="003A1F15"/>
    <w:rsid w:val="003A242C"/>
    <w:rsid w:val="003A2C2A"/>
    <w:rsid w:val="003A53C2"/>
    <w:rsid w:val="003A6374"/>
    <w:rsid w:val="003B0E06"/>
    <w:rsid w:val="003B2858"/>
    <w:rsid w:val="003C0C12"/>
    <w:rsid w:val="003C1170"/>
    <w:rsid w:val="003C2FBF"/>
    <w:rsid w:val="003C3273"/>
    <w:rsid w:val="003C5530"/>
    <w:rsid w:val="003C6605"/>
    <w:rsid w:val="003C6BB1"/>
    <w:rsid w:val="003C6E51"/>
    <w:rsid w:val="003D0225"/>
    <w:rsid w:val="003D0E61"/>
    <w:rsid w:val="003D2796"/>
    <w:rsid w:val="003D2970"/>
    <w:rsid w:val="003D2B42"/>
    <w:rsid w:val="003D5708"/>
    <w:rsid w:val="003D5767"/>
    <w:rsid w:val="003D5A0D"/>
    <w:rsid w:val="003D5B59"/>
    <w:rsid w:val="003D7575"/>
    <w:rsid w:val="003D7951"/>
    <w:rsid w:val="003D7A15"/>
    <w:rsid w:val="003D7CBA"/>
    <w:rsid w:val="003E16B7"/>
    <w:rsid w:val="003E284B"/>
    <w:rsid w:val="003E2E58"/>
    <w:rsid w:val="003E3376"/>
    <w:rsid w:val="003E353E"/>
    <w:rsid w:val="003E421C"/>
    <w:rsid w:val="003E4921"/>
    <w:rsid w:val="003E5072"/>
    <w:rsid w:val="003F01E8"/>
    <w:rsid w:val="003F2380"/>
    <w:rsid w:val="003F629D"/>
    <w:rsid w:val="003F67E6"/>
    <w:rsid w:val="003F78ED"/>
    <w:rsid w:val="00401683"/>
    <w:rsid w:val="00401BD3"/>
    <w:rsid w:val="00402755"/>
    <w:rsid w:val="00402FB3"/>
    <w:rsid w:val="0040327C"/>
    <w:rsid w:val="004079C8"/>
    <w:rsid w:val="004128A5"/>
    <w:rsid w:val="00412ABB"/>
    <w:rsid w:val="00413205"/>
    <w:rsid w:val="004166D4"/>
    <w:rsid w:val="00416C99"/>
    <w:rsid w:val="0042242A"/>
    <w:rsid w:val="00423475"/>
    <w:rsid w:val="004250F1"/>
    <w:rsid w:val="00425BC6"/>
    <w:rsid w:val="00427294"/>
    <w:rsid w:val="0043136A"/>
    <w:rsid w:val="004313E9"/>
    <w:rsid w:val="00432AEB"/>
    <w:rsid w:val="00433C93"/>
    <w:rsid w:val="004359A7"/>
    <w:rsid w:val="00436671"/>
    <w:rsid w:val="004409CD"/>
    <w:rsid w:val="00441F6B"/>
    <w:rsid w:val="00442310"/>
    <w:rsid w:val="004442B4"/>
    <w:rsid w:val="004526BD"/>
    <w:rsid w:val="0045291B"/>
    <w:rsid w:val="00453467"/>
    <w:rsid w:val="00454C4E"/>
    <w:rsid w:val="00454E8C"/>
    <w:rsid w:val="004553F1"/>
    <w:rsid w:val="004561F1"/>
    <w:rsid w:val="00457DD1"/>
    <w:rsid w:val="00462558"/>
    <w:rsid w:val="0046482F"/>
    <w:rsid w:val="00466696"/>
    <w:rsid w:val="00467490"/>
    <w:rsid w:val="00467605"/>
    <w:rsid w:val="00471FDC"/>
    <w:rsid w:val="0047293F"/>
    <w:rsid w:val="00475CFF"/>
    <w:rsid w:val="00480B53"/>
    <w:rsid w:val="00481322"/>
    <w:rsid w:val="0048296C"/>
    <w:rsid w:val="00483032"/>
    <w:rsid w:val="004845A7"/>
    <w:rsid w:val="004858D2"/>
    <w:rsid w:val="004904A6"/>
    <w:rsid w:val="00491E8C"/>
    <w:rsid w:val="004976BF"/>
    <w:rsid w:val="004A1DAD"/>
    <w:rsid w:val="004A3F80"/>
    <w:rsid w:val="004A4D97"/>
    <w:rsid w:val="004A6B65"/>
    <w:rsid w:val="004B036E"/>
    <w:rsid w:val="004B21A3"/>
    <w:rsid w:val="004B306C"/>
    <w:rsid w:val="004C00BD"/>
    <w:rsid w:val="004C3E38"/>
    <w:rsid w:val="004C76D1"/>
    <w:rsid w:val="004D2322"/>
    <w:rsid w:val="004D2869"/>
    <w:rsid w:val="004D2D70"/>
    <w:rsid w:val="004D42B4"/>
    <w:rsid w:val="004D7401"/>
    <w:rsid w:val="004E004A"/>
    <w:rsid w:val="004E00E7"/>
    <w:rsid w:val="004E22F7"/>
    <w:rsid w:val="004E488B"/>
    <w:rsid w:val="004E5E91"/>
    <w:rsid w:val="004E6355"/>
    <w:rsid w:val="004F3602"/>
    <w:rsid w:val="004F3A8B"/>
    <w:rsid w:val="004F580B"/>
    <w:rsid w:val="004F5A09"/>
    <w:rsid w:val="004F5F85"/>
    <w:rsid w:val="004F63AC"/>
    <w:rsid w:val="005008EC"/>
    <w:rsid w:val="00500ED2"/>
    <w:rsid w:val="005012F9"/>
    <w:rsid w:val="00505392"/>
    <w:rsid w:val="00505A12"/>
    <w:rsid w:val="00506FCD"/>
    <w:rsid w:val="0051057B"/>
    <w:rsid w:val="005113E8"/>
    <w:rsid w:val="00512D2A"/>
    <w:rsid w:val="00514660"/>
    <w:rsid w:val="00514C38"/>
    <w:rsid w:val="00515FBB"/>
    <w:rsid w:val="00516799"/>
    <w:rsid w:val="00522268"/>
    <w:rsid w:val="005347DF"/>
    <w:rsid w:val="005349C8"/>
    <w:rsid w:val="00542559"/>
    <w:rsid w:val="00543DFA"/>
    <w:rsid w:val="0054422A"/>
    <w:rsid w:val="005445E7"/>
    <w:rsid w:val="00544A38"/>
    <w:rsid w:val="005459D5"/>
    <w:rsid w:val="00547487"/>
    <w:rsid w:val="0055074C"/>
    <w:rsid w:val="00551A74"/>
    <w:rsid w:val="00554E1D"/>
    <w:rsid w:val="00555DC1"/>
    <w:rsid w:val="0056045C"/>
    <w:rsid w:val="00561421"/>
    <w:rsid w:val="005638E8"/>
    <w:rsid w:val="00564768"/>
    <w:rsid w:val="00564B68"/>
    <w:rsid w:val="00566743"/>
    <w:rsid w:val="00567041"/>
    <w:rsid w:val="00567714"/>
    <w:rsid w:val="005711B6"/>
    <w:rsid w:val="0057195D"/>
    <w:rsid w:val="00571C6C"/>
    <w:rsid w:val="00572518"/>
    <w:rsid w:val="005729A1"/>
    <w:rsid w:val="00575AC6"/>
    <w:rsid w:val="00577BDE"/>
    <w:rsid w:val="005835CE"/>
    <w:rsid w:val="00583C95"/>
    <w:rsid w:val="00586C0A"/>
    <w:rsid w:val="00587419"/>
    <w:rsid w:val="00587462"/>
    <w:rsid w:val="00593B8B"/>
    <w:rsid w:val="00595C79"/>
    <w:rsid w:val="00596253"/>
    <w:rsid w:val="00596C92"/>
    <w:rsid w:val="00597530"/>
    <w:rsid w:val="005A0EF7"/>
    <w:rsid w:val="005A1A0E"/>
    <w:rsid w:val="005A4527"/>
    <w:rsid w:val="005A4F15"/>
    <w:rsid w:val="005A593B"/>
    <w:rsid w:val="005A6824"/>
    <w:rsid w:val="005B0D57"/>
    <w:rsid w:val="005B3A58"/>
    <w:rsid w:val="005B5A62"/>
    <w:rsid w:val="005B660B"/>
    <w:rsid w:val="005B77D4"/>
    <w:rsid w:val="005C3F1B"/>
    <w:rsid w:val="005C4C6E"/>
    <w:rsid w:val="005D08CF"/>
    <w:rsid w:val="005D1DA6"/>
    <w:rsid w:val="005D3091"/>
    <w:rsid w:val="005D3B6E"/>
    <w:rsid w:val="005D4539"/>
    <w:rsid w:val="005D55E0"/>
    <w:rsid w:val="005D5609"/>
    <w:rsid w:val="005E2E49"/>
    <w:rsid w:val="005E3F9D"/>
    <w:rsid w:val="005E69E7"/>
    <w:rsid w:val="005E77FA"/>
    <w:rsid w:val="005F37EA"/>
    <w:rsid w:val="005F4857"/>
    <w:rsid w:val="005F633D"/>
    <w:rsid w:val="005F6896"/>
    <w:rsid w:val="005F7CDF"/>
    <w:rsid w:val="0060176A"/>
    <w:rsid w:val="0060299B"/>
    <w:rsid w:val="00603B7B"/>
    <w:rsid w:val="00603B8B"/>
    <w:rsid w:val="00604DDE"/>
    <w:rsid w:val="00607DD9"/>
    <w:rsid w:val="0061386B"/>
    <w:rsid w:val="00613F8F"/>
    <w:rsid w:val="00621798"/>
    <w:rsid w:val="00621F72"/>
    <w:rsid w:val="00625490"/>
    <w:rsid w:val="00625F8F"/>
    <w:rsid w:val="006268C3"/>
    <w:rsid w:val="006271D7"/>
    <w:rsid w:val="00630C71"/>
    <w:rsid w:val="00632D45"/>
    <w:rsid w:val="00634E77"/>
    <w:rsid w:val="00640EF0"/>
    <w:rsid w:val="00641E9F"/>
    <w:rsid w:val="00643197"/>
    <w:rsid w:val="0064628B"/>
    <w:rsid w:val="00647162"/>
    <w:rsid w:val="00647AFE"/>
    <w:rsid w:val="00647C03"/>
    <w:rsid w:val="006507A2"/>
    <w:rsid w:val="00650F2A"/>
    <w:rsid w:val="006543E9"/>
    <w:rsid w:val="00654E1A"/>
    <w:rsid w:val="00655914"/>
    <w:rsid w:val="00655E52"/>
    <w:rsid w:val="006650CF"/>
    <w:rsid w:val="006661A7"/>
    <w:rsid w:val="00666CF8"/>
    <w:rsid w:val="00667FC7"/>
    <w:rsid w:val="006735DC"/>
    <w:rsid w:val="00675004"/>
    <w:rsid w:val="0067604E"/>
    <w:rsid w:val="00677763"/>
    <w:rsid w:val="00677A54"/>
    <w:rsid w:val="00682AC7"/>
    <w:rsid w:val="00682DC6"/>
    <w:rsid w:val="0068337B"/>
    <w:rsid w:val="0068490C"/>
    <w:rsid w:val="0068769A"/>
    <w:rsid w:val="00687DDC"/>
    <w:rsid w:val="00691260"/>
    <w:rsid w:val="00691541"/>
    <w:rsid w:val="00691C43"/>
    <w:rsid w:val="006935BD"/>
    <w:rsid w:val="006959CB"/>
    <w:rsid w:val="006964C7"/>
    <w:rsid w:val="006A2673"/>
    <w:rsid w:val="006A663E"/>
    <w:rsid w:val="006A74F5"/>
    <w:rsid w:val="006B067D"/>
    <w:rsid w:val="006B1FB8"/>
    <w:rsid w:val="006B3090"/>
    <w:rsid w:val="006B4AC3"/>
    <w:rsid w:val="006B6098"/>
    <w:rsid w:val="006C3066"/>
    <w:rsid w:val="006C35D8"/>
    <w:rsid w:val="006C4FB8"/>
    <w:rsid w:val="006C5AA1"/>
    <w:rsid w:val="006C6178"/>
    <w:rsid w:val="006C6B04"/>
    <w:rsid w:val="006D0426"/>
    <w:rsid w:val="006D1B24"/>
    <w:rsid w:val="006D3247"/>
    <w:rsid w:val="006D7627"/>
    <w:rsid w:val="006E29B0"/>
    <w:rsid w:val="006E3414"/>
    <w:rsid w:val="006E5562"/>
    <w:rsid w:val="006E6380"/>
    <w:rsid w:val="006E6A29"/>
    <w:rsid w:val="006E721D"/>
    <w:rsid w:val="006E7347"/>
    <w:rsid w:val="006E77B4"/>
    <w:rsid w:val="006E7BD3"/>
    <w:rsid w:val="006F216D"/>
    <w:rsid w:val="006F2A9C"/>
    <w:rsid w:val="006F5196"/>
    <w:rsid w:val="007011EB"/>
    <w:rsid w:val="00702429"/>
    <w:rsid w:val="0070497E"/>
    <w:rsid w:val="007059DC"/>
    <w:rsid w:val="00705FC6"/>
    <w:rsid w:val="0071116C"/>
    <w:rsid w:val="00712D5B"/>
    <w:rsid w:val="00713D01"/>
    <w:rsid w:val="00714C52"/>
    <w:rsid w:val="00714E49"/>
    <w:rsid w:val="00716230"/>
    <w:rsid w:val="00716CF6"/>
    <w:rsid w:val="00717074"/>
    <w:rsid w:val="00720FD8"/>
    <w:rsid w:val="0072167D"/>
    <w:rsid w:val="00725038"/>
    <w:rsid w:val="007258F3"/>
    <w:rsid w:val="007262FA"/>
    <w:rsid w:val="00727873"/>
    <w:rsid w:val="00732865"/>
    <w:rsid w:val="007332CC"/>
    <w:rsid w:val="00733AE6"/>
    <w:rsid w:val="0073592B"/>
    <w:rsid w:val="00737F56"/>
    <w:rsid w:val="00740135"/>
    <w:rsid w:val="0074070B"/>
    <w:rsid w:val="0075008C"/>
    <w:rsid w:val="007511A4"/>
    <w:rsid w:val="007511C0"/>
    <w:rsid w:val="00753406"/>
    <w:rsid w:val="0075366A"/>
    <w:rsid w:val="00755612"/>
    <w:rsid w:val="007565DE"/>
    <w:rsid w:val="007569F0"/>
    <w:rsid w:val="00756F1C"/>
    <w:rsid w:val="00757A62"/>
    <w:rsid w:val="007613DE"/>
    <w:rsid w:val="00764486"/>
    <w:rsid w:val="00765191"/>
    <w:rsid w:val="00771810"/>
    <w:rsid w:val="00773231"/>
    <w:rsid w:val="007742F8"/>
    <w:rsid w:val="007749F3"/>
    <w:rsid w:val="00780B4C"/>
    <w:rsid w:val="007811DE"/>
    <w:rsid w:val="00781540"/>
    <w:rsid w:val="00782404"/>
    <w:rsid w:val="0078411D"/>
    <w:rsid w:val="00785945"/>
    <w:rsid w:val="00786174"/>
    <w:rsid w:val="007867B5"/>
    <w:rsid w:val="00787D4A"/>
    <w:rsid w:val="00790F8E"/>
    <w:rsid w:val="0079149E"/>
    <w:rsid w:val="007914FD"/>
    <w:rsid w:val="0079412A"/>
    <w:rsid w:val="0079700A"/>
    <w:rsid w:val="0079779F"/>
    <w:rsid w:val="007A1EDD"/>
    <w:rsid w:val="007A27C8"/>
    <w:rsid w:val="007A2A80"/>
    <w:rsid w:val="007A537A"/>
    <w:rsid w:val="007A6ECE"/>
    <w:rsid w:val="007B018F"/>
    <w:rsid w:val="007B21F8"/>
    <w:rsid w:val="007B5422"/>
    <w:rsid w:val="007C3BFF"/>
    <w:rsid w:val="007C49AB"/>
    <w:rsid w:val="007C54BF"/>
    <w:rsid w:val="007C6B27"/>
    <w:rsid w:val="007C7816"/>
    <w:rsid w:val="007D0C25"/>
    <w:rsid w:val="007D1733"/>
    <w:rsid w:val="007D30CC"/>
    <w:rsid w:val="007D40A5"/>
    <w:rsid w:val="007D4340"/>
    <w:rsid w:val="007D781B"/>
    <w:rsid w:val="007E1B20"/>
    <w:rsid w:val="007E2E62"/>
    <w:rsid w:val="007E3F83"/>
    <w:rsid w:val="007E507D"/>
    <w:rsid w:val="007F07BA"/>
    <w:rsid w:val="007F1C5D"/>
    <w:rsid w:val="007F211A"/>
    <w:rsid w:val="007F645D"/>
    <w:rsid w:val="007F7CB9"/>
    <w:rsid w:val="00800EB1"/>
    <w:rsid w:val="00801597"/>
    <w:rsid w:val="00801896"/>
    <w:rsid w:val="0080215C"/>
    <w:rsid w:val="00802387"/>
    <w:rsid w:val="00802D45"/>
    <w:rsid w:val="00803860"/>
    <w:rsid w:val="008038A7"/>
    <w:rsid w:val="00803B44"/>
    <w:rsid w:val="00806DEB"/>
    <w:rsid w:val="00811F5E"/>
    <w:rsid w:val="00814220"/>
    <w:rsid w:val="00814761"/>
    <w:rsid w:val="00815905"/>
    <w:rsid w:val="00816A88"/>
    <w:rsid w:val="00820F51"/>
    <w:rsid w:val="0082141D"/>
    <w:rsid w:val="00823050"/>
    <w:rsid w:val="008239EF"/>
    <w:rsid w:val="00825F00"/>
    <w:rsid w:val="0082606B"/>
    <w:rsid w:val="00827794"/>
    <w:rsid w:val="00827AE2"/>
    <w:rsid w:val="0083096E"/>
    <w:rsid w:val="00833861"/>
    <w:rsid w:val="00837B36"/>
    <w:rsid w:val="00841E90"/>
    <w:rsid w:val="00847353"/>
    <w:rsid w:val="0084762E"/>
    <w:rsid w:val="0084794D"/>
    <w:rsid w:val="00852D7A"/>
    <w:rsid w:val="0085409E"/>
    <w:rsid w:val="008545DB"/>
    <w:rsid w:val="008558AA"/>
    <w:rsid w:val="00860582"/>
    <w:rsid w:val="0086171E"/>
    <w:rsid w:val="00862F0A"/>
    <w:rsid w:val="008632F4"/>
    <w:rsid w:val="00863636"/>
    <w:rsid w:val="008642C5"/>
    <w:rsid w:val="00866850"/>
    <w:rsid w:val="00867600"/>
    <w:rsid w:val="00874558"/>
    <w:rsid w:val="00874C5C"/>
    <w:rsid w:val="008755F7"/>
    <w:rsid w:val="008767B4"/>
    <w:rsid w:val="00877364"/>
    <w:rsid w:val="008800A5"/>
    <w:rsid w:val="00883FD1"/>
    <w:rsid w:val="0088554D"/>
    <w:rsid w:val="00886972"/>
    <w:rsid w:val="00886D62"/>
    <w:rsid w:val="008937A5"/>
    <w:rsid w:val="00895655"/>
    <w:rsid w:val="00895D60"/>
    <w:rsid w:val="00897594"/>
    <w:rsid w:val="008A1F0E"/>
    <w:rsid w:val="008A4581"/>
    <w:rsid w:val="008A5457"/>
    <w:rsid w:val="008A5942"/>
    <w:rsid w:val="008A77EA"/>
    <w:rsid w:val="008A7AC9"/>
    <w:rsid w:val="008B14D7"/>
    <w:rsid w:val="008B2CDC"/>
    <w:rsid w:val="008B39A3"/>
    <w:rsid w:val="008B3BC1"/>
    <w:rsid w:val="008B4B47"/>
    <w:rsid w:val="008B529A"/>
    <w:rsid w:val="008B6D74"/>
    <w:rsid w:val="008C0C0B"/>
    <w:rsid w:val="008C2C55"/>
    <w:rsid w:val="008C39FF"/>
    <w:rsid w:val="008C3CCF"/>
    <w:rsid w:val="008C6F5D"/>
    <w:rsid w:val="008C7E84"/>
    <w:rsid w:val="008D1ADC"/>
    <w:rsid w:val="008D2309"/>
    <w:rsid w:val="008D27D6"/>
    <w:rsid w:val="008D4ACA"/>
    <w:rsid w:val="008D6202"/>
    <w:rsid w:val="008D6935"/>
    <w:rsid w:val="008E139D"/>
    <w:rsid w:val="008E23C2"/>
    <w:rsid w:val="008E269E"/>
    <w:rsid w:val="008E3881"/>
    <w:rsid w:val="008E58E3"/>
    <w:rsid w:val="008F0514"/>
    <w:rsid w:val="008F373E"/>
    <w:rsid w:val="008F3793"/>
    <w:rsid w:val="008F3C6F"/>
    <w:rsid w:val="008F72B1"/>
    <w:rsid w:val="0090293C"/>
    <w:rsid w:val="00905944"/>
    <w:rsid w:val="00906D6B"/>
    <w:rsid w:val="00906E44"/>
    <w:rsid w:val="00911A1E"/>
    <w:rsid w:val="00914680"/>
    <w:rsid w:val="00917AF6"/>
    <w:rsid w:val="009208C2"/>
    <w:rsid w:val="009239D4"/>
    <w:rsid w:val="009239DD"/>
    <w:rsid w:val="00927686"/>
    <w:rsid w:val="00933B7F"/>
    <w:rsid w:val="0093416A"/>
    <w:rsid w:val="00935EA8"/>
    <w:rsid w:val="00940F9F"/>
    <w:rsid w:val="00942CFE"/>
    <w:rsid w:val="0094301C"/>
    <w:rsid w:val="00946FE5"/>
    <w:rsid w:val="00950A03"/>
    <w:rsid w:val="00950B29"/>
    <w:rsid w:val="00952289"/>
    <w:rsid w:val="0095379F"/>
    <w:rsid w:val="009538E4"/>
    <w:rsid w:val="00954477"/>
    <w:rsid w:val="009546D0"/>
    <w:rsid w:val="00955E00"/>
    <w:rsid w:val="00957A91"/>
    <w:rsid w:val="00960564"/>
    <w:rsid w:val="0096413D"/>
    <w:rsid w:val="009642C3"/>
    <w:rsid w:val="009646C5"/>
    <w:rsid w:val="00964A01"/>
    <w:rsid w:val="00964E33"/>
    <w:rsid w:val="0096571F"/>
    <w:rsid w:val="009659B8"/>
    <w:rsid w:val="00965F6F"/>
    <w:rsid w:val="0096643D"/>
    <w:rsid w:val="009670D3"/>
    <w:rsid w:val="00967E86"/>
    <w:rsid w:val="00972460"/>
    <w:rsid w:val="00973B98"/>
    <w:rsid w:val="0097472B"/>
    <w:rsid w:val="00975F2A"/>
    <w:rsid w:val="00980870"/>
    <w:rsid w:val="009811D4"/>
    <w:rsid w:val="00991777"/>
    <w:rsid w:val="009919E0"/>
    <w:rsid w:val="0099498B"/>
    <w:rsid w:val="009A3099"/>
    <w:rsid w:val="009A3DE7"/>
    <w:rsid w:val="009A4530"/>
    <w:rsid w:val="009A46C9"/>
    <w:rsid w:val="009A6DF7"/>
    <w:rsid w:val="009A7A9F"/>
    <w:rsid w:val="009B42E9"/>
    <w:rsid w:val="009B5314"/>
    <w:rsid w:val="009B6C18"/>
    <w:rsid w:val="009C1FA4"/>
    <w:rsid w:val="009C3A07"/>
    <w:rsid w:val="009D02F5"/>
    <w:rsid w:val="009D5CAB"/>
    <w:rsid w:val="009D68F9"/>
    <w:rsid w:val="009E50FB"/>
    <w:rsid w:val="009F0BFB"/>
    <w:rsid w:val="009F0D48"/>
    <w:rsid w:val="009F1056"/>
    <w:rsid w:val="009F12EA"/>
    <w:rsid w:val="009F2B98"/>
    <w:rsid w:val="009F3439"/>
    <w:rsid w:val="009F3E3A"/>
    <w:rsid w:val="009F4BAD"/>
    <w:rsid w:val="009F704D"/>
    <w:rsid w:val="00A018D0"/>
    <w:rsid w:val="00A024EA"/>
    <w:rsid w:val="00A03077"/>
    <w:rsid w:val="00A03772"/>
    <w:rsid w:val="00A03796"/>
    <w:rsid w:val="00A0483C"/>
    <w:rsid w:val="00A0503D"/>
    <w:rsid w:val="00A05379"/>
    <w:rsid w:val="00A05E78"/>
    <w:rsid w:val="00A06C65"/>
    <w:rsid w:val="00A10E16"/>
    <w:rsid w:val="00A11E8B"/>
    <w:rsid w:val="00A12305"/>
    <w:rsid w:val="00A137E3"/>
    <w:rsid w:val="00A13AD0"/>
    <w:rsid w:val="00A13B01"/>
    <w:rsid w:val="00A1455D"/>
    <w:rsid w:val="00A159C6"/>
    <w:rsid w:val="00A17159"/>
    <w:rsid w:val="00A20D98"/>
    <w:rsid w:val="00A24A5D"/>
    <w:rsid w:val="00A268A3"/>
    <w:rsid w:val="00A268A9"/>
    <w:rsid w:val="00A31336"/>
    <w:rsid w:val="00A35A6B"/>
    <w:rsid w:val="00A40635"/>
    <w:rsid w:val="00A418C5"/>
    <w:rsid w:val="00A4247F"/>
    <w:rsid w:val="00A45596"/>
    <w:rsid w:val="00A455EC"/>
    <w:rsid w:val="00A458E3"/>
    <w:rsid w:val="00A461F6"/>
    <w:rsid w:val="00A4707A"/>
    <w:rsid w:val="00A4783F"/>
    <w:rsid w:val="00A500D4"/>
    <w:rsid w:val="00A51047"/>
    <w:rsid w:val="00A5109F"/>
    <w:rsid w:val="00A512DA"/>
    <w:rsid w:val="00A5169F"/>
    <w:rsid w:val="00A5430B"/>
    <w:rsid w:val="00A60C1F"/>
    <w:rsid w:val="00A62B7C"/>
    <w:rsid w:val="00A64B3F"/>
    <w:rsid w:val="00A7015B"/>
    <w:rsid w:val="00A735A5"/>
    <w:rsid w:val="00A73DFE"/>
    <w:rsid w:val="00A74FE2"/>
    <w:rsid w:val="00A75648"/>
    <w:rsid w:val="00A75E40"/>
    <w:rsid w:val="00A7720C"/>
    <w:rsid w:val="00A77C61"/>
    <w:rsid w:val="00A80602"/>
    <w:rsid w:val="00A86088"/>
    <w:rsid w:val="00A865C7"/>
    <w:rsid w:val="00A87722"/>
    <w:rsid w:val="00A87D3B"/>
    <w:rsid w:val="00A9241D"/>
    <w:rsid w:val="00A94D1D"/>
    <w:rsid w:val="00A95A7B"/>
    <w:rsid w:val="00A97A60"/>
    <w:rsid w:val="00AA0825"/>
    <w:rsid w:val="00AA3B1E"/>
    <w:rsid w:val="00AA4BBB"/>
    <w:rsid w:val="00AA5D0E"/>
    <w:rsid w:val="00AB0025"/>
    <w:rsid w:val="00AB057B"/>
    <w:rsid w:val="00AB0FF3"/>
    <w:rsid w:val="00AB1061"/>
    <w:rsid w:val="00AB1445"/>
    <w:rsid w:val="00AB70C8"/>
    <w:rsid w:val="00AB7E09"/>
    <w:rsid w:val="00AC4C3E"/>
    <w:rsid w:val="00AC5403"/>
    <w:rsid w:val="00AC75C1"/>
    <w:rsid w:val="00AC7F9F"/>
    <w:rsid w:val="00AD25B0"/>
    <w:rsid w:val="00AD3A80"/>
    <w:rsid w:val="00AD3EE8"/>
    <w:rsid w:val="00AD675C"/>
    <w:rsid w:val="00AD7498"/>
    <w:rsid w:val="00AE0577"/>
    <w:rsid w:val="00AE2C48"/>
    <w:rsid w:val="00AE4740"/>
    <w:rsid w:val="00AE7AA6"/>
    <w:rsid w:val="00AF0C7B"/>
    <w:rsid w:val="00AF2B52"/>
    <w:rsid w:val="00AF2CEB"/>
    <w:rsid w:val="00AF6D5F"/>
    <w:rsid w:val="00B00B8B"/>
    <w:rsid w:val="00B01AC2"/>
    <w:rsid w:val="00B0260C"/>
    <w:rsid w:val="00B041AA"/>
    <w:rsid w:val="00B055D1"/>
    <w:rsid w:val="00B055ED"/>
    <w:rsid w:val="00B05B0E"/>
    <w:rsid w:val="00B05D7E"/>
    <w:rsid w:val="00B13656"/>
    <w:rsid w:val="00B167D4"/>
    <w:rsid w:val="00B20794"/>
    <w:rsid w:val="00B20A22"/>
    <w:rsid w:val="00B219F6"/>
    <w:rsid w:val="00B270DB"/>
    <w:rsid w:val="00B327E0"/>
    <w:rsid w:val="00B32ABC"/>
    <w:rsid w:val="00B378D2"/>
    <w:rsid w:val="00B410F5"/>
    <w:rsid w:val="00B42391"/>
    <w:rsid w:val="00B42E10"/>
    <w:rsid w:val="00B4353E"/>
    <w:rsid w:val="00B462B0"/>
    <w:rsid w:val="00B46DA1"/>
    <w:rsid w:val="00B47D9B"/>
    <w:rsid w:val="00B53918"/>
    <w:rsid w:val="00B56950"/>
    <w:rsid w:val="00B57A2F"/>
    <w:rsid w:val="00B60A32"/>
    <w:rsid w:val="00B62E4B"/>
    <w:rsid w:val="00B64E53"/>
    <w:rsid w:val="00B652B6"/>
    <w:rsid w:val="00B80987"/>
    <w:rsid w:val="00B80A3D"/>
    <w:rsid w:val="00B8158C"/>
    <w:rsid w:val="00B82643"/>
    <w:rsid w:val="00B85F60"/>
    <w:rsid w:val="00B875F6"/>
    <w:rsid w:val="00B90034"/>
    <w:rsid w:val="00B900C0"/>
    <w:rsid w:val="00B90D57"/>
    <w:rsid w:val="00B9228A"/>
    <w:rsid w:val="00B941F5"/>
    <w:rsid w:val="00B94DBD"/>
    <w:rsid w:val="00B96CDC"/>
    <w:rsid w:val="00B96DE1"/>
    <w:rsid w:val="00BA1F8B"/>
    <w:rsid w:val="00BA39E5"/>
    <w:rsid w:val="00BA4D5D"/>
    <w:rsid w:val="00BB4449"/>
    <w:rsid w:val="00BB4558"/>
    <w:rsid w:val="00BB4BD5"/>
    <w:rsid w:val="00BC0795"/>
    <w:rsid w:val="00BC1700"/>
    <w:rsid w:val="00BC1D49"/>
    <w:rsid w:val="00BC1E4F"/>
    <w:rsid w:val="00BC221B"/>
    <w:rsid w:val="00BC3674"/>
    <w:rsid w:val="00BC3834"/>
    <w:rsid w:val="00BC3D5C"/>
    <w:rsid w:val="00BC4858"/>
    <w:rsid w:val="00BC5056"/>
    <w:rsid w:val="00BC64FB"/>
    <w:rsid w:val="00BC778D"/>
    <w:rsid w:val="00BC77BD"/>
    <w:rsid w:val="00BC7E1D"/>
    <w:rsid w:val="00BD0AD1"/>
    <w:rsid w:val="00BD1161"/>
    <w:rsid w:val="00BD5829"/>
    <w:rsid w:val="00BD5E65"/>
    <w:rsid w:val="00BE110B"/>
    <w:rsid w:val="00BE1E92"/>
    <w:rsid w:val="00BE2284"/>
    <w:rsid w:val="00BE26EB"/>
    <w:rsid w:val="00BE45DD"/>
    <w:rsid w:val="00BE71C0"/>
    <w:rsid w:val="00BF013A"/>
    <w:rsid w:val="00BF0F39"/>
    <w:rsid w:val="00BF4345"/>
    <w:rsid w:val="00BF5BE2"/>
    <w:rsid w:val="00C0073D"/>
    <w:rsid w:val="00C00D87"/>
    <w:rsid w:val="00C01F7A"/>
    <w:rsid w:val="00C01F7E"/>
    <w:rsid w:val="00C02E69"/>
    <w:rsid w:val="00C03F98"/>
    <w:rsid w:val="00C05ED6"/>
    <w:rsid w:val="00C0600C"/>
    <w:rsid w:val="00C11A1A"/>
    <w:rsid w:val="00C1528E"/>
    <w:rsid w:val="00C17004"/>
    <w:rsid w:val="00C17F68"/>
    <w:rsid w:val="00C21340"/>
    <w:rsid w:val="00C21931"/>
    <w:rsid w:val="00C304F3"/>
    <w:rsid w:val="00C32560"/>
    <w:rsid w:val="00C329EB"/>
    <w:rsid w:val="00C33D6A"/>
    <w:rsid w:val="00C33EA1"/>
    <w:rsid w:val="00C35D76"/>
    <w:rsid w:val="00C37D7C"/>
    <w:rsid w:val="00C42292"/>
    <w:rsid w:val="00C42947"/>
    <w:rsid w:val="00C42D39"/>
    <w:rsid w:val="00C447CC"/>
    <w:rsid w:val="00C44ACA"/>
    <w:rsid w:val="00C44D90"/>
    <w:rsid w:val="00C45F31"/>
    <w:rsid w:val="00C47014"/>
    <w:rsid w:val="00C47648"/>
    <w:rsid w:val="00C47740"/>
    <w:rsid w:val="00C5166B"/>
    <w:rsid w:val="00C52CCC"/>
    <w:rsid w:val="00C53226"/>
    <w:rsid w:val="00C5346E"/>
    <w:rsid w:val="00C55A7C"/>
    <w:rsid w:val="00C56715"/>
    <w:rsid w:val="00C56B52"/>
    <w:rsid w:val="00C5729F"/>
    <w:rsid w:val="00C57FD9"/>
    <w:rsid w:val="00C60F2E"/>
    <w:rsid w:val="00C62512"/>
    <w:rsid w:val="00C6311D"/>
    <w:rsid w:val="00C64394"/>
    <w:rsid w:val="00C64B05"/>
    <w:rsid w:val="00C6532E"/>
    <w:rsid w:val="00C6572B"/>
    <w:rsid w:val="00C67CD8"/>
    <w:rsid w:val="00C7173E"/>
    <w:rsid w:val="00C74206"/>
    <w:rsid w:val="00C75AEE"/>
    <w:rsid w:val="00C8124B"/>
    <w:rsid w:val="00C81575"/>
    <w:rsid w:val="00C839FF"/>
    <w:rsid w:val="00C87FBF"/>
    <w:rsid w:val="00C901B0"/>
    <w:rsid w:val="00C9045A"/>
    <w:rsid w:val="00C92063"/>
    <w:rsid w:val="00C92AC3"/>
    <w:rsid w:val="00C954DB"/>
    <w:rsid w:val="00C97C44"/>
    <w:rsid w:val="00CA1BE6"/>
    <w:rsid w:val="00CA1D63"/>
    <w:rsid w:val="00CA2712"/>
    <w:rsid w:val="00CA2BEF"/>
    <w:rsid w:val="00CA4008"/>
    <w:rsid w:val="00CA4805"/>
    <w:rsid w:val="00CA56B5"/>
    <w:rsid w:val="00CA76E1"/>
    <w:rsid w:val="00CB0679"/>
    <w:rsid w:val="00CB1725"/>
    <w:rsid w:val="00CB29A1"/>
    <w:rsid w:val="00CB2A8B"/>
    <w:rsid w:val="00CB2D9C"/>
    <w:rsid w:val="00CB45A5"/>
    <w:rsid w:val="00CB4705"/>
    <w:rsid w:val="00CB71FD"/>
    <w:rsid w:val="00CB77E1"/>
    <w:rsid w:val="00CB7E2A"/>
    <w:rsid w:val="00CC0859"/>
    <w:rsid w:val="00CC1A00"/>
    <w:rsid w:val="00CC5A51"/>
    <w:rsid w:val="00CC7748"/>
    <w:rsid w:val="00CD05B4"/>
    <w:rsid w:val="00CD6811"/>
    <w:rsid w:val="00CE176F"/>
    <w:rsid w:val="00CE2F74"/>
    <w:rsid w:val="00CE3DA7"/>
    <w:rsid w:val="00CE5FEF"/>
    <w:rsid w:val="00CE659D"/>
    <w:rsid w:val="00CE7EF0"/>
    <w:rsid w:val="00CF0247"/>
    <w:rsid w:val="00CF0718"/>
    <w:rsid w:val="00CF1043"/>
    <w:rsid w:val="00CF1BE8"/>
    <w:rsid w:val="00CF2771"/>
    <w:rsid w:val="00CF4BAF"/>
    <w:rsid w:val="00D00486"/>
    <w:rsid w:val="00D00F47"/>
    <w:rsid w:val="00D04567"/>
    <w:rsid w:val="00D04F1D"/>
    <w:rsid w:val="00D075C0"/>
    <w:rsid w:val="00D10622"/>
    <w:rsid w:val="00D15404"/>
    <w:rsid w:val="00D158EE"/>
    <w:rsid w:val="00D17D93"/>
    <w:rsid w:val="00D21F1F"/>
    <w:rsid w:val="00D221E6"/>
    <w:rsid w:val="00D23AAC"/>
    <w:rsid w:val="00D245A1"/>
    <w:rsid w:val="00D33257"/>
    <w:rsid w:val="00D35C2C"/>
    <w:rsid w:val="00D36EB3"/>
    <w:rsid w:val="00D41AAE"/>
    <w:rsid w:val="00D420D5"/>
    <w:rsid w:val="00D43605"/>
    <w:rsid w:val="00D436FF"/>
    <w:rsid w:val="00D44DFB"/>
    <w:rsid w:val="00D45825"/>
    <w:rsid w:val="00D471A9"/>
    <w:rsid w:val="00D50372"/>
    <w:rsid w:val="00D50450"/>
    <w:rsid w:val="00D51740"/>
    <w:rsid w:val="00D519BE"/>
    <w:rsid w:val="00D52B20"/>
    <w:rsid w:val="00D52E62"/>
    <w:rsid w:val="00D5430F"/>
    <w:rsid w:val="00D554DA"/>
    <w:rsid w:val="00D55909"/>
    <w:rsid w:val="00D63274"/>
    <w:rsid w:val="00D63E7F"/>
    <w:rsid w:val="00D63F0E"/>
    <w:rsid w:val="00D65E81"/>
    <w:rsid w:val="00D65EC8"/>
    <w:rsid w:val="00D70D4A"/>
    <w:rsid w:val="00D70FB2"/>
    <w:rsid w:val="00D71DDC"/>
    <w:rsid w:val="00D72924"/>
    <w:rsid w:val="00D73E2C"/>
    <w:rsid w:val="00D75106"/>
    <w:rsid w:val="00D76191"/>
    <w:rsid w:val="00D773EC"/>
    <w:rsid w:val="00D81508"/>
    <w:rsid w:val="00D83BD6"/>
    <w:rsid w:val="00D84D60"/>
    <w:rsid w:val="00D852F2"/>
    <w:rsid w:val="00D86514"/>
    <w:rsid w:val="00D87684"/>
    <w:rsid w:val="00D90031"/>
    <w:rsid w:val="00D908D1"/>
    <w:rsid w:val="00D919F8"/>
    <w:rsid w:val="00D921F8"/>
    <w:rsid w:val="00D9255C"/>
    <w:rsid w:val="00D9364D"/>
    <w:rsid w:val="00D93934"/>
    <w:rsid w:val="00D94487"/>
    <w:rsid w:val="00D9490D"/>
    <w:rsid w:val="00D9519F"/>
    <w:rsid w:val="00D95F22"/>
    <w:rsid w:val="00D97A0A"/>
    <w:rsid w:val="00DA0453"/>
    <w:rsid w:val="00DA0AB4"/>
    <w:rsid w:val="00DA4348"/>
    <w:rsid w:val="00DA4E64"/>
    <w:rsid w:val="00DA5A50"/>
    <w:rsid w:val="00DB17B1"/>
    <w:rsid w:val="00DB255F"/>
    <w:rsid w:val="00DB36DE"/>
    <w:rsid w:val="00DB4711"/>
    <w:rsid w:val="00DB6844"/>
    <w:rsid w:val="00DB69A2"/>
    <w:rsid w:val="00DB79A8"/>
    <w:rsid w:val="00DC4A00"/>
    <w:rsid w:val="00DC5501"/>
    <w:rsid w:val="00DD1145"/>
    <w:rsid w:val="00DD3752"/>
    <w:rsid w:val="00DD5AD3"/>
    <w:rsid w:val="00DD6A88"/>
    <w:rsid w:val="00DE0C01"/>
    <w:rsid w:val="00DE2AB3"/>
    <w:rsid w:val="00DE31BF"/>
    <w:rsid w:val="00DE40C2"/>
    <w:rsid w:val="00DE7BA6"/>
    <w:rsid w:val="00DF3810"/>
    <w:rsid w:val="00DF3B9A"/>
    <w:rsid w:val="00DF43B9"/>
    <w:rsid w:val="00DF6AF0"/>
    <w:rsid w:val="00E01496"/>
    <w:rsid w:val="00E01A2A"/>
    <w:rsid w:val="00E024B9"/>
    <w:rsid w:val="00E03C07"/>
    <w:rsid w:val="00E05204"/>
    <w:rsid w:val="00E05C32"/>
    <w:rsid w:val="00E07DA6"/>
    <w:rsid w:val="00E10375"/>
    <w:rsid w:val="00E10729"/>
    <w:rsid w:val="00E125F8"/>
    <w:rsid w:val="00E13A8D"/>
    <w:rsid w:val="00E14352"/>
    <w:rsid w:val="00E14C2C"/>
    <w:rsid w:val="00E178B6"/>
    <w:rsid w:val="00E17CF9"/>
    <w:rsid w:val="00E20144"/>
    <w:rsid w:val="00E21221"/>
    <w:rsid w:val="00E214F0"/>
    <w:rsid w:val="00E21E52"/>
    <w:rsid w:val="00E2202D"/>
    <w:rsid w:val="00E2327D"/>
    <w:rsid w:val="00E25943"/>
    <w:rsid w:val="00E25CD3"/>
    <w:rsid w:val="00E3057F"/>
    <w:rsid w:val="00E309E0"/>
    <w:rsid w:val="00E35688"/>
    <w:rsid w:val="00E37982"/>
    <w:rsid w:val="00E40DBD"/>
    <w:rsid w:val="00E411F6"/>
    <w:rsid w:val="00E42F36"/>
    <w:rsid w:val="00E466B7"/>
    <w:rsid w:val="00E51190"/>
    <w:rsid w:val="00E51B89"/>
    <w:rsid w:val="00E5325B"/>
    <w:rsid w:val="00E53987"/>
    <w:rsid w:val="00E54D1A"/>
    <w:rsid w:val="00E5690A"/>
    <w:rsid w:val="00E56C14"/>
    <w:rsid w:val="00E6133B"/>
    <w:rsid w:val="00E64210"/>
    <w:rsid w:val="00E664D2"/>
    <w:rsid w:val="00E66D5C"/>
    <w:rsid w:val="00E67BB7"/>
    <w:rsid w:val="00E73B24"/>
    <w:rsid w:val="00E76CD8"/>
    <w:rsid w:val="00E807A3"/>
    <w:rsid w:val="00E813D0"/>
    <w:rsid w:val="00E81FC8"/>
    <w:rsid w:val="00E8225D"/>
    <w:rsid w:val="00E847C4"/>
    <w:rsid w:val="00E8514D"/>
    <w:rsid w:val="00E8714E"/>
    <w:rsid w:val="00E90E2C"/>
    <w:rsid w:val="00E91B7A"/>
    <w:rsid w:val="00E92CC7"/>
    <w:rsid w:val="00E9359A"/>
    <w:rsid w:val="00E93C4A"/>
    <w:rsid w:val="00E952D7"/>
    <w:rsid w:val="00E9563E"/>
    <w:rsid w:val="00E971B0"/>
    <w:rsid w:val="00E976B5"/>
    <w:rsid w:val="00E97B5E"/>
    <w:rsid w:val="00EB0905"/>
    <w:rsid w:val="00EB17A1"/>
    <w:rsid w:val="00EB249C"/>
    <w:rsid w:val="00EB33A4"/>
    <w:rsid w:val="00EB3C1A"/>
    <w:rsid w:val="00EB7882"/>
    <w:rsid w:val="00EC1E63"/>
    <w:rsid w:val="00EC2FEC"/>
    <w:rsid w:val="00EC54CB"/>
    <w:rsid w:val="00EC5FAC"/>
    <w:rsid w:val="00EC6B89"/>
    <w:rsid w:val="00EC6FD1"/>
    <w:rsid w:val="00ED0567"/>
    <w:rsid w:val="00ED0569"/>
    <w:rsid w:val="00ED05CE"/>
    <w:rsid w:val="00ED0ECA"/>
    <w:rsid w:val="00ED27C7"/>
    <w:rsid w:val="00ED2BA0"/>
    <w:rsid w:val="00ED454F"/>
    <w:rsid w:val="00ED4739"/>
    <w:rsid w:val="00ED5347"/>
    <w:rsid w:val="00ED77CE"/>
    <w:rsid w:val="00EE0773"/>
    <w:rsid w:val="00EE276F"/>
    <w:rsid w:val="00EE4907"/>
    <w:rsid w:val="00EE50B0"/>
    <w:rsid w:val="00EF11E3"/>
    <w:rsid w:val="00EF30AB"/>
    <w:rsid w:val="00EF3A34"/>
    <w:rsid w:val="00EF4113"/>
    <w:rsid w:val="00EF6935"/>
    <w:rsid w:val="00EF6B22"/>
    <w:rsid w:val="00F001B3"/>
    <w:rsid w:val="00F00E55"/>
    <w:rsid w:val="00F018DB"/>
    <w:rsid w:val="00F0352C"/>
    <w:rsid w:val="00F03872"/>
    <w:rsid w:val="00F06185"/>
    <w:rsid w:val="00F1121E"/>
    <w:rsid w:val="00F1354F"/>
    <w:rsid w:val="00F13C9A"/>
    <w:rsid w:val="00F1683E"/>
    <w:rsid w:val="00F16C2A"/>
    <w:rsid w:val="00F17431"/>
    <w:rsid w:val="00F22F84"/>
    <w:rsid w:val="00F31ACB"/>
    <w:rsid w:val="00F32929"/>
    <w:rsid w:val="00F32A73"/>
    <w:rsid w:val="00F331F9"/>
    <w:rsid w:val="00F33C3F"/>
    <w:rsid w:val="00F3671B"/>
    <w:rsid w:val="00F36CFA"/>
    <w:rsid w:val="00F41C76"/>
    <w:rsid w:val="00F42ED7"/>
    <w:rsid w:val="00F44251"/>
    <w:rsid w:val="00F444FE"/>
    <w:rsid w:val="00F466B9"/>
    <w:rsid w:val="00F46D1D"/>
    <w:rsid w:val="00F50392"/>
    <w:rsid w:val="00F56D8C"/>
    <w:rsid w:val="00F6333F"/>
    <w:rsid w:val="00F664C3"/>
    <w:rsid w:val="00F66E71"/>
    <w:rsid w:val="00F6759F"/>
    <w:rsid w:val="00F70A48"/>
    <w:rsid w:val="00F70D07"/>
    <w:rsid w:val="00F72340"/>
    <w:rsid w:val="00F72E90"/>
    <w:rsid w:val="00F75852"/>
    <w:rsid w:val="00F75DDA"/>
    <w:rsid w:val="00F771A2"/>
    <w:rsid w:val="00F77858"/>
    <w:rsid w:val="00F81208"/>
    <w:rsid w:val="00F82DEA"/>
    <w:rsid w:val="00F8342F"/>
    <w:rsid w:val="00F83DEC"/>
    <w:rsid w:val="00F85E97"/>
    <w:rsid w:val="00F86A6F"/>
    <w:rsid w:val="00F912B0"/>
    <w:rsid w:val="00F93DF2"/>
    <w:rsid w:val="00F955F0"/>
    <w:rsid w:val="00F96048"/>
    <w:rsid w:val="00F97A73"/>
    <w:rsid w:val="00FA012E"/>
    <w:rsid w:val="00FA40DE"/>
    <w:rsid w:val="00FA5BDD"/>
    <w:rsid w:val="00FA60DB"/>
    <w:rsid w:val="00FA62A8"/>
    <w:rsid w:val="00FB1817"/>
    <w:rsid w:val="00FB3C8F"/>
    <w:rsid w:val="00FB45BE"/>
    <w:rsid w:val="00FB4E0E"/>
    <w:rsid w:val="00FB4FC1"/>
    <w:rsid w:val="00FB5814"/>
    <w:rsid w:val="00FC32C1"/>
    <w:rsid w:val="00FC53B2"/>
    <w:rsid w:val="00FC64B4"/>
    <w:rsid w:val="00FC6626"/>
    <w:rsid w:val="00FD02F3"/>
    <w:rsid w:val="00FD25BD"/>
    <w:rsid w:val="00FD717E"/>
    <w:rsid w:val="00FD76D3"/>
    <w:rsid w:val="00FE046D"/>
    <w:rsid w:val="00FE26C4"/>
    <w:rsid w:val="00FE31D4"/>
    <w:rsid w:val="00FE37EC"/>
    <w:rsid w:val="00FE39C7"/>
    <w:rsid w:val="00FE4648"/>
    <w:rsid w:val="00FE5FAE"/>
    <w:rsid w:val="00FE6CD1"/>
    <w:rsid w:val="00FE7EEA"/>
    <w:rsid w:val="00FF0053"/>
    <w:rsid w:val="00FF088A"/>
    <w:rsid w:val="00FF24AD"/>
    <w:rsid w:val="00FF3338"/>
    <w:rsid w:val="00FF5F13"/>
    <w:rsid w:val="00FF6434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character" w:customStyle="1" w:styleId="lt-line-clampline">
    <w:name w:val="lt-line-clamp__line"/>
    <w:basedOn w:val="Fontepargpadro"/>
    <w:rsid w:val="004313E9"/>
  </w:style>
  <w:style w:type="paragraph" w:styleId="Textodenotaderodap">
    <w:name w:val="footnote text"/>
    <w:basedOn w:val="Normal"/>
    <w:link w:val="TextodenotaderodapChar"/>
    <w:semiHidden/>
    <w:unhideWhenUsed/>
    <w:rsid w:val="006543E9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543E9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6543E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52514-6D4A-4A73-9280-1300341BA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3052</TotalTime>
  <Pages>49</Pages>
  <Words>9685</Words>
  <Characters>52302</Characters>
  <Application>Microsoft Office Word</Application>
  <DocSecurity>0</DocSecurity>
  <Lines>435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61864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364</cp:revision>
  <cp:lastPrinted>2006-08-08T20:14:00Z</cp:lastPrinted>
  <dcterms:created xsi:type="dcterms:W3CDTF">2019-10-15T12:19:00Z</dcterms:created>
  <dcterms:modified xsi:type="dcterms:W3CDTF">2020-02-17T17:14:00Z</dcterms:modified>
</cp:coreProperties>
</file>