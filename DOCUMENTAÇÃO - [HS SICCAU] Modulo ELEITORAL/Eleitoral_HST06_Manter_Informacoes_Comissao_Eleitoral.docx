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083CB62A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AF2B52">
        <w:rPr>
          <w:sz w:val="52"/>
          <w:szCs w:val="52"/>
        </w:rPr>
        <w:t>0</w:t>
      </w:r>
      <w:r w:rsidR="00FA78AC">
        <w:rPr>
          <w:sz w:val="52"/>
          <w:szCs w:val="52"/>
        </w:rPr>
        <w:t>6</w:t>
      </w:r>
      <w:r w:rsidR="00C03F98" w:rsidRPr="00C03F98">
        <w:rPr>
          <w:sz w:val="52"/>
          <w:szCs w:val="52"/>
        </w:rPr>
        <w:t xml:space="preserve">- </w:t>
      </w:r>
      <w:r w:rsidR="00E20144">
        <w:rPr>
          <w:sz w:val="52"/>
          <w:szCs w:val="52"/>
        </w:rPr>
        <w:fldChar w:fldCharType="end"/>
      </w:r>
      <w:r w:rsidR="008E139D">
        <w:rPr>
          <w:sz w:val="52"/>
          <w:szCs w:val="52"/>
        </w:rPr>
        <w:t xml:space="preserve">Manter </w:t>
      </w:r>
      <w:r w:rsidR="00FA78AC">
        <w:rPr>
          <w:sz w:val="52"/>
          <w:szCs w:val="52"/>
        </w:rPr>
        <w:t>Informações Comissão Eleitoral</w:t>
      </w:r>
      <w:r w:rsidR="0068337B">
        <w:rPr>
          <w:sz w:val="52"/>
          <w:szCs w:val="52"/>
        </w:rPr>
        <w:t xml:space="preserve"> (Incluir/Alterar</w:t>
      </w:r>
      <w:r w:rsidR="00FA78AC">
        <w:rPr>
          <w:sz w:val="52"/>
          <w:szCs w:val="52"/>
        </w:rPr>
        <w:t>/Visualizar</w:t>
      </w:r>
      <w:r w:rsidR="0068337B">
        <w:rPr>
          <w:sz w:val="52"/>
          <w:szCs w:val="52"/>
        </w:rPr>
        <w:t>)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4C1BA8F3" w:rsidR="00A735A5" w:rsidRPr="00BA5059" w:rsidRDefault="00FA78AC" w:rsidP="00FA78AC">
            <w:pPr>
              <w:jc w:val="center"/>
            </w:pPr>
            <w:r>
              <w:t>13</w:t>
            </w:r>
            <w:r w:rsidR="00B01AC2">
              <w:t>/0</w:t>
            </w:r>
            <w:r>
              <w:t>8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272EF6" w14:paraId="113A2C98" w14:textId="77777777" w:rsidTr="00C03F98">
        <w:trPr>
          <w:cantSplit/>
          <w:jc w:val="center"/>
        </w:trPr>
        <w:tc>
          <w:tcPr>
            <w:tcW w:w="1589" w:type="dxa"/>
          </w:tcPr>
          <w:p w14:paraId="61818872" w14:textId="002105B1" w:rsidR="00272EF6" w:rsidRDefault="00236FD8" w:rsidP="00272EF6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415C6ABC" w14:textId="0DE41977" w:rsidR="00272EF6" w:rsidRDefault="00236FD8" w:rsidP="00272EF6">
            <w:pPr>
              <w:jc w:val="center"/>
            </w:pPr>
            <w:r>
              <w:t>22/08/2019</w:t>
            </w:r>
          </w:p>
        </w:tc>
        <w:tc>
          <w:tcPr>
            <w:tcW w:w="2405" w:type="dxa"/>
            <w:vAlign w:val="center"/>
          </w:tcPr>
          <w:p w14:paraId="117788AA" w14:textId="4899F81E" w:rsidR="00272EF6" w:rsidRDefault="00236FD8" w:rsidP="00272EF6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3198D7AE" w14:textId="6779FFFE" w:rsidR="00454DE1" w:rsidRDefault="00454DE1" w:rsidP="00272EF6">
            <w:r>
              <w:t xml:space="preserve">Alteração da regra </w:t>
            </w:r>
            <w:r w:rsidRPr="00454DE1">
              <w:rPr>
                <w:color w:val="31849B" w:themeColor="accent5" w:themeShade="BF"/>
              </w:rPr>
              <w:t>[</w:t>
            </w:r>
            <w:r w:rsidRPr="00454DE1">
              <w:rPr>
                <w:color w:val="31849B" w:themeColor="accent5" w:themeShade="BF"/>
              </w:rPr>
              <w:fldChar w:fldCharType="begin"/>
            </w:r>
            <w:r w:rsidRPr="00454DE1">
              <w:rPr>
                <w:color w:val="31849B" w:themeColor="accent5" w:themeShade="BF"/>
              </w:rPr>
              <w:instrText xml:space="preserve"> REF _Ref17389711 \r \h </w:instrText>
            </w:r>
            <w:r w:rsidRPr="00454DE1">
              <w:rPr>
                <w:color w:val="31849B" w:themeColor="accent5" w:themeShade="BF"/>
              </w:rPr>
            </w:r>
            <w:r w:rsidRPr="00454DE1">
              <w:rPr>
                <w:color w:val="31849B" w:themeColor="accent5" w:themeShade="BF"/>
              </w:rPr>
              <w:fldChar w:fldCharType="separate"/>
            </w:r>
            <w:r w:rsidRPr="00454DE1">
              <w:rPr>
                <w:color w:val="31849B" w:themeColor="accent5" w:themeShade="BF"/>
              </w:rPr>
              <w:t>2.2</w:t>
            </w:r>
            <w:r w:rsidRPr="00454DE1">
              <w:rPr>
                <w:color w:val="31849B" w:themeColor="accent5" w:themeShade="BF"/>
              </w:rPr>
              <w:fldChar w:fldCharType="end"/>
            </w:r>
            <w:r w:rsidRPr="00454DE1">
              <w:rPr>
                <w:color w:val="31849B" w:themeColor="accent5" w:themeShade="BF"/>
              </w:rPr>
              <w:t>]</w:t>
            </w:r>
            <w:r w:rsidR="004F7922">
              <w:rPr>
                <w:color w:val="31849B" w:themeColor="accent5" w:themeShade="BF"/>
              </w:rPr>
              <w:t xml:space="preserve"> E-mail</w:t>
            </w:r>
          </w:p>
          <w:p w14:paraId="31C2977C" w14:textId="65C0D42E" w:rsidR="00272EF6" w:rsidRDefault="00236FD8" w:rsidP="00272EF6">
            <w:r>
              <w:t xml:space="preserve">Inclusão da regra </w:t>
            </w:r>
            <w:r w:rsidRPr="00236FD8">
              <w:rPr>
                <w:color w:val="31849B" w:themeColor="accent5" w:themeShade="BF"/>
              </w:rPr>
              <w:t>[</w:t>
            </w:r>
            <w:r w:rsidRPr="00236FD8">
              <w:rPr>
                <w:color w:val="31849B" w:themeColor="accent5" w:themeShade="BF"/>
              </w:rPr>
              <w:fldChar w:fldCharType="begin"/>
            </w:r>
            <w:r w:rsidRPr="00236FD8">
              <w:rPr>
                <w:color w:val="31849B" w:themeColor="accent5" w:themeShade="BF"/>
              </w:rPr>
              <w:instrText xml:space="preserve"> REF _Ref17386975 \r \h </w:instrText>
            </w:r>
            <w:r w:rsidRPr="00236FD8">
              <w:rPr>
                <w:color w:val="31849B" w:themeColor="accent5" w:themeShade="BF"/>
              </w:rPr>
            </w:r>
            <w:r w:rsidRPr="00236FD8">
              <w:rPr>
                <w:color w:val="31849B" w:themeColor="accent5" w:themeShade="BF"/>
              </w:rPr>
              <w:fldChar w:fldCharType="separate"/>
            </w:r>
            <w:r w:rsidRPr="00236FD8">
              <w:rPr>
                <w:color w:val="31849B" w:themeColor="accent5" w:themeShade="BF"/>
              </w:rPr>
              <w:t>2.2.8</w:t>
            </w:r>
            <w:r w:rsidRPr="00236FD8">
              <w:rPr>
                <w:color w:val="31849B" w:themeColor="accent5" w:themeShade="BF"/>
              </w:rPr>
              <w:fldChar w:fldCharType="end"/>
            </w:r>
            <w:r w:rsidRPr="00236FD8">
              <w:rPr>
                <w:color w:val="31849B" w:themeColor="accent5" w:themeShade="BF"/>
              </w:rPr>
              <w:t>]</w:t>
            </w:r>
          </w:p>
        </w:tc>
      </w:tr>
      <w:tr w:rsidR="00CA743B" w14:paraId="631B7B88" w14:textId="77777777" w:rsidTr="00C03F98">
        <w:trPr>
          <w:cantSplit/>
          <w:jc w:val="center"/>
        </w:trPr>
        <w:tc>
          <w:tcPr>
            <w:tcW w:w="1589" w:type="dxa"/>
          </w:tcPr>
          <w:p w14:paraId="476B1F8C" w14:textId="632501EC" w:rsidR="00CA743B" w:rsidRDefault="00CA743B" w:rsidP="00CA743B">
            <w:pPr>
              <w:jc w:val="center"/>
            </w:pPr>
            <w:r>
              <w:t>1.2</w:t>
            </w:r>
          </w:p>
        </w:tc>
        <w:tc>
          <w:tcPr>
            <w:tcW w:w="1425" w:type="dxa"/>
            <w:vAlign w:val="bottom"/>
          </w:tcPr>
          <w:p w14:paraId="73A61E24" w14:textId="5E1E19EF" w:rsidR="00CA743B" w:rsidRDefault="00CA743B" w:rsidP="00CA743B">
            <w:pPr>
              <w:jc w:val="center"/>
            </w:pPr>
            <w:r>
              <w:t>10/09/2019</w:t>
            </w:r>
          </w:p>
        </w:tc>
        <w:tc>
          <w:tcPr>
            <w:tcW w:w="2405" w:type="dxa"/>
            <w:vAlign w:val="center"/>
          </w:tcPr>
          <w:p w14:paraId="46DF3494" w14:textId="689B695D" w:rsidR="00CA743B" w:rsidRDefault="00CA743B" w:rsidP="00CA743B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2D25F96A" w14:textId="385E9C45" w:rsidR="00CA743B" w:rsidRDefault="00CA743B" w:rsidP="00CA743B">
            <w:pPr>
              <w:rPr>
                <w:color w:val="31849B" w:themeColor="accent5" w:themeShade="BF"/>
              </w:rPr>
            </w:pPr>
            <w:r>
              <w:t xml:space="preserve">Alteração da regra </w:t>
            </w:r>
            <w:r w:rsidR="0034072C">
              <w:t xml:space="preserve">referente ao local de exibição das mensagens </w:t>
            </w:r>
            <w:r w:rsidR="0034072C" w:rsidRPr="0034072C">
              <w:rPr>
                <w:color w:val="31849B" w:themeColor="accent5" w:themeShade="BF"/>
              </w:rPr>
              <w:t>[</w:t>
            </w:r>
            <w:r w:rsidR="0034072C" w:rsidRPr="0034072C">
              <w:rPr>
                <w:color w:val="31849B" w:themeColor="accent5" w:themeShade="BF"/>
              </w:rPr>
              <w:fldChar w:fldCharType="begin"/>
            </w:r>
            <w:r w:rsidR="0034072C" w:rsidRPr="0034072C">
              <w:rPr>
                <w:color w:val="31849B" w:themeColor="accent5" w:themeShade="BF"/>
              </w:rPr>
              <w:instrText xml:space="preserve"> REF _Ref19013517 \r \h </w:instrText>
            </w:r>
            <w:r w:rsidR="0034072C" w:rsidRPr="0034072C">
              <w:rPr>
                <w:color w:val="31849B" w:themeColor="accent5" w:themeShade="BF"/>
              </w:rPr>
            </w:r>
            <w:r w:rsidR="0034072C" w:rsidRPr="0034072C">
              <w:rPr>
                <w:color w:val="31849B" w:themeColor="accent5" w:themeShade="BF"/>
              </w:rPr>
              <w:fldChar w:fldCharType="separate"/>
            </w:r>
            <w:r w:rsidR="0034072C" w:rsidRPr="0034072C">
              <w:rPr>
                <w:color w:val="31849B" w:themeColor="accent5" w:themeShade="BF"/>
              </w:rPr>
              <w:t>2.5</w:t>
            </w:r>
            <w:r w:rsidR="0034072C" w:rsidRPr="0034072C">
              <w:rPr>
                <w:color w:val="31849B" w:themeColor="accent5" w:themeShade="BF"/>
              </w:rPr>
              <w:fldChar w:fldCharType="end"/>
            </w:r>
            <w:r w:rsidR="0034072C" w:rsidRPr="0034072C">
              <w:rPr>
                <w:color w:val="31849B" w:themeColor="accent5" w:themeShade="BF"/>
              </w:rPr>
              <w:t>]</w:t>
            </w:r>
          </w:p>
          <w:p w14:paraId="7F839BDF" w14:textId="2CC68AF1" w:rsidR="00801FF3" w:rsidRDefault="00801FF3" w:rsidP="00CA743B">
            <w:pPr>
              <w:rPr>
                <w:color w:val="31849B" w:themeColor="accent5" w:themeShade="BF"/>
              </w:rPr>
            </w:pPr>
            <w:r w:rsidRPr="00801FF3">
              <w:t>Alteração da regra</w:t>
            </w:r>
            <w:r>
              <w:t xml:space="preserve"> referente a conclusão</w:t>
            </w:r>
            <w:r w:rsidRPr="00801FF3">
              <w:t xml:space="preserve">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_Ref13847081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2.2.12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62F45E73" w14:textId="47F70DE1" w:rsidR="00E27BE5" w:rsidRDefault="00E27BE5" w:rsidP="00CA743B">
            <w:pPr>
              <w:rPr>
                <w:color w:val="31849B" w:themeColor="accent5" w:themeShade="BF"/>
              </w:rPr>
            </w:pPr>
            <w:r w:rsidRPr="00E27BE5">
              <w:rPr>
                <w:color w:val="000000" w:themeColor="text1"/>
              </w:rPr>
              <w:t xml:space="preserve">Alteração da regra referente a opção voltar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_Ref16698849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2.2.13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5B4141F9" w14:textId="04C759C0" w:rsidR="00770B3F" w:rsidRDefault="00770B3F" w:rsidP="00CA743B">
            <w:pPr>
              <w:rPr>
                <w:color w:val="31849B" w:themeColor="accent5" w:themeShade="BF"/>
              </w:rPr>
            </w:pPr>
            <w:r w:rsidRPr="00770B3F">
              <w:t xml:space="preserve">Alteração da regra ao Salvar e concluir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_Ref13847081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2.2.12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 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_Ref17389711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1D5769F5" w14:textId="77777777" w:rsidR="00CA743B" w:rsidRDefault="008966C1" w:rsidP="00DF60B5">
            <w:pPr>
              <w:rPr>
                <w:color w:val="31849B" w:themeColor="accent5" w:themeShade="BF"/>
              </w:rPr>
            </w:pPr>
            <w:r w:rsidRPr="008966C1">
              <w:rPr>
                <w:color w:val="000000" w:themeColor="text1"/>
              </w:rPr>
              <w:t xml:space="preserve">Alteração da regra referente ao Hint ao acionar o componente no Painel Visual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_Ref17389711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09BD03FB" w14:textId="77777777" w:rsidR="008525C5" w:rsidRDefault="008525C5" w:rsidP="00DF60B5">
            <w:pPr>
              <w:rPr>
                <w:color w:val="31849B" w:themeColor="accent5" w:themeShade="BF"/>
              </w:rPr>
            </w:pPr>
            <w:r w:rsidRPr="008525C5">
              <w:t xml:space="preserve">Alteração da regra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_Ref17386975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2.2.8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5E3CB44D" w14:textId="77777777" w:rsidR="00C1068A" w:rsidRDefault="00C1068A" w:rsidP="00DF60B5">
            <w:pPr>
              <w:rPr>
                <w:color w:val="31849B" w:themeColor="accent5" w:themeShade="BF"/>
              </w:rPr>
            </w:pPr>
            <w:r w:rsidRPr="00C1068A">
              <w:t xml:space="preserve">Alteração do posicionamento da tabela Quantidade de Membros na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_Ref16688494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P02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7BF0E203" w14:textId="4945B4F0" w:rsidR="00555771" w:rsidRDefault="00555771" w:rsidP="00DF60B5"/>
        </w:tc>
      </w:tr>
      <w:tr w:rsidR="000846AE" w14:paraId="1702B30C" w14:textId="77777777" w:rsidTr="00C03F98">
        <w:trPr>
          <w:cantSplit/>
          <w:jc w:val="center"/>
        </w:trPr>
        <w:tc>
          <w:tcPr>
            <w:tcW w:w="1589" w:type="dxa"/>
          </w:tcPr>
          <w:p w14:paraId="316070E5" w14:textId="2AFD3B20" w:rsidR="000846AE" w:rsidRDefault="000846AE" w:rsidP="000846AE">
            <w:pPr>
              <w:jc w:val="center"/>
            </w:pPr>
            <w:r>
              <w:t>1.3</w:t>
            </w:r>
          </w:p>
        </w:tc>
        <w:tc>
          <w:tcPr>
            <w:tcW w:w="1425" w:type="dxa"/>
            <w:vAlign w:val="bottom"/>
          </w:tcPr>
          <w:p w14:paraId="5BD7C4C7" w14:textId="7570D44C" w:rsidR="000846AE" w:rsidRDefault="000846AE" w:rsidP="000846AE">
            <w:pPr>
              <w:jc w:val="center"/>
            </w:pPr>
            <w:r>
              <w:t>01/10/2019</w:t>
            </w:r>
          </w:p>
        </w:tc>
        <w:tc>
          <w:tcPr>
            <w:tcW w:w="2405" w:type="dxa"/>
            <w:vAlign w:val="center"/>
          </w:tcPr>
          <w:p w14:paraId="7FA4F0FD" w14:textId="14EB9219" w:rsidR="000846AE" w:rsidRDefault="000846AE" w:rsidP="000846AE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7AD3A569" w14:textId="6C9DA1FC" w:rsidR="000846AE" w:rsidRPr="000846AE" w:rsidRDefault="000846AE" w:rsidP="000846AE">
            <w:pPr>
              <w:rPr>
                <w:color w:val="000000" w:themeColor="text1"/>
              </w:rPr>
            </w:pPr>
            <w:r>
              <w:t xml:space="preserve">Alteração do protótipo </w:t>
            </w:r>
            <w:r w:rsidRPr="000846AE">
              <w:rPr>
                <w:color w:val="31849B" w:themeColor="accent5" w:themeShade="BF"/>
              </w:rPr>
              <w:fldChar w:fldCharType="begin"/>
            </w:r>
            <w:r w:rsidRPr="000846AE">
              <w:rPr>
                <w:color w:val="31849B" w:themeColor="accent5" w:themeShade="BF"/>
              </w:rPr>
              <w:instrText xml:space="preserve"> REF _Ref13579930 \r \h </w:instrText>
            </w:r>
            <w:r w:rsidRPr="000846AE">
              <w:rPr>
                <w:color w:val="31849B" w:themeColor="accent5" w:themeShade="BF"/>
              </w:rPr>
            </w:r>
            <w:r w:rsidRPr="000846AE">
              <w:rPr>
                <w:color w:val="31849B" w:themeColor="accent5" w:themeShade="BF"/>
              </w:rPr>
              <w:fldChar w:fldCharType="separate"/>
            </w:r>
            <w:r w:rsidRPr="000846AE">
              <w:rPr>
                <w:color w:val="31849B" w:themeColor="accent5" w:themeShade="BF"/>
              </w:rPr>
              <w:t>P01</w:t>
            </w:r>
            <w:r w:rsidRPr="000846AE"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 xml:space="preserve"> </w:t>
            </w:r>
            <w:r w:rsidRPr="000846AE">
              <w:rPr>
                <w:color w:val="000000" w:themeColor="text1"/>
              </w:rPr>
              <w:t xml:space="preserve">coluna corpo do E-Mail </w:t>
            </w:r>
          </w:p>
          <w:p w14:paraId="5D2D2A86" w14:textId="40125F31" w:rsidR="00051D99" w:rsidRPr="00051D99" w:rsidRDefault="000846AE" w:rsidP="00051D99">
            <w:pPr>
              <w:pStyle w:val="PargrafodaLista"/>
              <w:spacing w:before="60" w:after="60"/>
              <w:ind w:left="0"/>
              <w:rPr>
                <w:color w:val="31849B" w:themeColor="accent5" w:themeShade="BF"/>
                <w:sz w:val="22"/>
                <w:szCs w:val="22"/>
              </w:rPr>
            </w:pPr>
            <w:r w:rsidRPr="00051D99">
              <w:rPr>
                <w:color w:val="000000" w:themeColor="text1"/>
                <w:sz w:val="22"/>
                <w:szCs w:val="22"/>
              </w:rPr>
              <w:t>Alteração da regra do corpo do E-Mail</w:t>
            </w:r>
            <w:r w:rsidR="00051D99" w:rsidRPr="00051D99">
              <w:rPr>
                <w:color w:val="000000" w:themeColor="text1"/>
                <w:sz w:val="22"/>
                <w:szCs w:val="22"/>
              </w:rPr>
              <w:t xml:space="preserve"> </w:t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t>[</w:t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instrText xml:space="preserve"> REF _Ref17386975 \r \h  \* MERGEFORMAT </w:instrText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t>2.2.8</w:t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="00051D99" w:rsidRPr="00051D99">
              <w:rPr>
                <w:color w:val="31849B" w:themeColor="accent5" w:themeShade="BF"/>
                <w:sz w:val="22"/>
                <w:szCs w:val="22"/>
              </w:rPr>
              <w:t>]</w:t>
            </w:r>
          </w:p>
          <w:p w14:paraId="75BE0CEC" w14:textId="45D6D16D" w:rsidR="000846AE" w:rsidRDefault="000846AE" w:rsidP="000846AE"/>
        </w:tc>
      </w:tr>
      <w:tr w:rsidR="00EA64F9" w14:paraId="14145CF6" w14:textId="77777777" w:rsidTr="00C03F98">
        <w:trPr>
          <w:cantSplit/>
          <w:jc w:val="center"/>
        </w:trPr>
        <w:tc>
          <w:tcPr>
            <w:tcW w:w="1589" w:type="dxa"/>
          </w:tcPr>
          <w:p w14:paraId="26CBA6E4" w14:textId="6C3F072E" w:rsidR="00EA64F9" w:rsidRDefault="00EA64F9" w:rsidP="00EA64F9">
            <w:pPr>
              <w:jc w:val="center"/>
            </w:pPr>
            <w:r>
              <w:t xml:space="preserve">1.4 </w:t>
            </w:r>
          </w:p>
        </w:tc>
        <w:tc>
          <w:tcPr>
            <w:tcW w:w="1425" w:type="dxa"/>
            <w:vAlign w:val="bottom"/>
          </w:tcPr>
          <w:p w14:paraId="6DCE513E" w14:textId="7ECE452E" w:rsidR="00EA64F9" w:rsidRDefault="00EA64F9" w:rsidP="00EA64F9">
            <w:pPr>
              <w:jc w:val="center"/>
            </w:pPr>
            <w:r>
              <w:t>01/10/2019</w:t>
            </w:r>
          </w:p>
        </w:tc>
        <w:tc>
          <w:tcPr>
            <w:tcW w:w="2405" w:type="dxa"/>
            <w:vAlign w:val="center"/>
          </w:tcPr>
          <w:p w14:paraId="1F0F9E41" w14:textId="4A40FC82" w:rsidR="00EA64F9" w:rsidRDefault="00EA64F9" w:rsidP="00EA64F9">
            <w:pPr>
              <w:jc w:val="left"/>
            </w:pPr>
            <w:r>
              <w:t xml:space="preserve">   Cláudia Ávila</w:t>
            </w:r>
          </w:p>
        </w:tc>
        <w:tc>
          <w:tcPr>
            <w:tcW w:w="4203" w:type="dxa"/>
          </w:tcPr>
          <w:p w14:paraId="0C30A9DA" w14:textId="74FFE9B2" w:rsidR="00EA64F9" w:rsidRPr="00051D99" w:rsidRDefault="00EA64F9" w:rsidP="00EA64F9">
            <w:pPr>
              <w:pStyle w:val="PargrafodaLista"/>
              <w:spacing w:before="60" w:after="60"/>
              <w:ind w:left="0"/>
              <w:rPr>
                <w:color w:val="31849B" w:themeColor="accent5" w:themeShade="BF"/>
                <w:sz w:val="22"/>
                <w:szCs w:val="22"/>
              </w:rPr>
            </w:pPr>
            <w:r w:rsidRPr="00051D99">
              <w:rPr>
                <w:color w:val="000000" w:themeColor="text1"/>
                <w:sz w:val="22"/>
                <w:szCs w:val="22"/>
              </w:rPr>
              <w:t>Alteração da regra d</w:t>
            </w:r>
            <w:r>
              <w:rPr>
                <w:color w:val="000000" w:themeColor="text1"/>
                <w:sz w:val="22"/>
                <w:szCs w:val="22"/>
              </w:rPr>
              <w:t>e salvar da aba Informações Iniciais</w:t>
            </w:r>
            <w:r w:rsidRPr="00051D99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051D99">
              <w:rPr>
                <w:color w:val="31849B" w:themeColor="accent5" w:themeShade="BF"/>
                <w:sz w:val="22"/>
                <w:szCs w:val="22"/>
              </w:rPr>
              <w:t>[</w:t>
            </w:r>
            <w:r w:rsidRPr="00051D99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Pr="00051D99">
              <w:rPr>
                <w:color w:val="31849B" w:themeColor="accent5" w:themeShade="BF"/>
                <w:sz w:val="22"/>
                <w:szCs w:val="22"/>
              </w:rPr>
              <w:instrText xml:space="preserve"> REF _Ref17386975 \r \h  \* MERGEFORMAT </w:instrText>
            </w:r>
            <w:r w:rsidRPr="00051D99">
              <w:rPr>
                <w:color w:val="31849B" w:themeColor="accent5" w:themeShade="BF"/>
                <w:sz w:val="22"/>
                <w:szCs w:val="22"/>
              </w:rPr>
            </w:r>
            <w:r w:rsidRPr="00051D99"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 w:rsidRPr="00051D99">
              <w:rPr>
                <w:color w:val="31849B" w:themeColor="accent5" w:themeShade="BF"/>
                <w:sz w:val="22"/>
                <w:szCs w:val="22"/>
              </w:rPr>
              <w:t>2.2.8</w:t>
            </w:r>
            <w:r w:rsidRPr="00051D99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051D99">
              <w:rPr>
                <w:color w:val="31849B" w:themeColor="accent5" w:themeShade="BF"/>
                <w:sz w:val="22"/>
                <w:szCs w:val="22"/>
              </w:rPr>
              <w:t>]</w:t>
            </w:r>
          </w:p>
          <w:p w14:paraId="3536D84A" w14:textId="77777777" w:rsidR="00EA64F9" w:rsidRDefault="00EA64F9" w:rsidP="00EA64F9"/>
        </w:tc>
      </w:tr>
      <w:tr w:rsidR="00064143" w14:paraId="3868EDAC" w14:textId="77777777" w:rsidTr="00C03F98">
        <w:trPr>
          <w:cantSplit/>
          <w:jc w:val="center"/>
        </w:trPr>
        <w:tc>
          <w:tcPr>
            <w:tcW w:w="1589" w:type="dxa"/>
          </w:tcPr>
          <w:p w14:paraId="285AD5E2" w14:textId="2C72B2A8" w:rsidR="00064143" w:rsidRDefault="00064143" w:rsidP="00EA64F9">
            <w:pPr>
              <w:jc w:val="center"/>
            </w:pPr>
            <w:r>
              <w:t>1.5</w:t>
            </w:r>
          </w:p>
        </w:tc>
        <w:tc>
          <w:tcPr>
            <w:tcW w:w="1425" w:type="dxa"/>
            <w:vAlign w:val="bottom"/>
          </w:tcPr>
          <w:p w14:paraId="3FCC17F8" w14:textId="473CA256" w:rsidR="00064143" w:rsidRDefault="00064143" w:rsidP="00EA64F9">
            <w:pPr>
              <w:jc w:val="center"/>
            </w:pPr>
            <w:r>
              <w:t>09/10/2019</w:t>
            </w:r>
          </w:p>
        </w:tc>
        <w:tc>
          <w:tcPr>
            <w:tcW w:w="2405" w:type="dxa"/>
            <w:vAlign w:val="center"/>
          </w:tcPr>
          <w:p w14:paraId="13C048E8" w14:textId="5314D02D" w:rsidR="00064143" w:rsidRDefault="00064143" w:rsidP="00EA64F9">
            <w:pPr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52B9AE84" w14:textId="2BAA34CB" w:rsidR="00064143" w:rsidRPr="00051D99" w:rsidRDefault="00064143" w:rsidP="00EA64F9">
            <w:pPr>
              <w:pStyle w:val="PargrafodaLista"/>
              <w:spacing w:before="60" w:after="60"/>
              <w:ind w:left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Alteração da regra </w:t>
            </w:r>
            <w:r w:rsidRPr="00064143">
              <w:rPr>
                <w:color w:val="31849B" w:themeColor="accent5" w:themeShade="BF"/>
                <w:sz w:val="22"/>
                <w:szCs w:val="22"/>
              </w:rPr>
              <w:t>[</w:t>
            </w:r>
            <w:r w:rsidRPr="00064143"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 w:rsidRPr="00064143">
              <w:rPr>
                <w:color w:val="31849B" w:themeColor="accent5" w:themeShade="BF"/>
                <w:sz w:val="22"/>
                <w:szCs w:val="22"/>
              </w:rPr>
              <w:instrText xml:space="preserve"> REF _Ref17389711 \r \h </w:instrText>
            </w:r>
            <w:r w:rsidRPr="00064143">
              <w:rPr>
                <w:color w:val="31849B" w:themeColor="accent5" w:themeShade="BF"/>
                <w:sz w:val="22"/>
                <w:szCs w:val="22"/>
              </w:rPr>
            </w:r>
            <w:r w:rsidRPr="00064143"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 w:rsidRPr="00064143">
              <w:rPr>
                <w:color w:val="31849B" w:themeColor="accent5" w:themeShade="BF"/>
                <w:sz w:val="22"/>
                <w:szCs w:val="22"/>
              </w:rPr>
              <w:t>2.2</w:t>
            </w:r>
            <w:r w:rsidRPr="00064143"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064143">
              <w:rPr>
                <w:color w:val="31849B" w:themeColor="accent5" w:themeShade="BF"/>
                <w:sz w:val="22"/>
                <w:szCs w:val="22"/>
              </w:rPr>
              <w:t>]</w:t>
            </w:r>
            <w:r>
              <w:rPr>
                <w:color w:val="31849B" w:themeColor="accent5" w:themeShade="BF"/>
                <w:sz w:val="22"/>
                <w:szCs w:val="22"/>
              </w:rPr>
              <w:t xml:space="preserve"> </w:t>
            </w:r>
            <w:r w:rsidRPr="00064143">
              <w:rPr>
                <w:color w:val="000000" w:themeColor="text1"/>
                <w:sz w:val="22"/>
                <w:szCs w:val="22"/>
              </w:rPr>
              <w:t xml:space="preserve">referente as informações da </w:t>
            </w:r>
            <w:r>
              <w:rPr>
                <w:color w:val="000000" w:themeColor="text1"/>
                <w:sz w:val="22"/>
                <w:szCs w:val="22"/>
              </w:rPr>
              <w:t xml:space="preserve">trilha de </w:t>
            </w:r>
            <w:r w:rsidRPr="00064143">
              <w:rPr>
                <w:color w:val="000000" w:themeColor="text1"/>
                <w:sz w:val="22"/>
                <w:szCs w:val="22"/>
              </w:rPr>
              <w:t>auditoria.</w:t>
            </w:r>
          </w:p>
        </w:tc>
      </w:tr>
      <w:tr w:rsidR="00BB70B3" w14:paraId="1AF7E7DB" w14:textId="77777777" w:rsidTr="00C03F98">
        <w:trPr>
          <w:cantSplit/>
          <w:jc w:val="center"/>
        </w:trPr>
        <w:tc>
          <w:tcPr>
            <w:tcW w:w="1589" w:type="dxa"/>
          </w:tcPr>
          <w:p w14:paraId="573CF556" w14:textId="3F414596" w:rsidR="00BB70B3" w:rsidRDefault="00BB70B3" w:rsidP="00BB70B3">
            <w:pPr>
              <w:jc w:val="center"/>
            </w:pPr>
            <w:r>
              <w:t>1.6</w:t>
            </w:r>
          </w:p>
        </w:tc>
        <w:tc>
          <w:tcPr>
            <w:tcW w:w="1425" w:type="dxa"/>
            <w:vAlign w:val="bottom"/>
          </w:tcPr>
          <w:p w14:paraId="589CD4EF" w14:textId="48279CD1" w:rsidR="00BB70B3" w:rsidRDefault="00BB70B3" w:rsidP="00BB70B3">
            <w:pPr>
              <w:jc w:val="center"/>
            </w:pPr>
            <w:r>
              <w:t>14/10/2019</w:t>
            </w:r>
          </w:p>
        </w:tc>
        <w:tc>
          <w:tcPr>
            <w:tcW w:w="2405" w:type="dxa"/>
            <w:vAlign w:val="center"/>
          </w:tcPr>
          <w:p w14:paraId="13A1B5DC" w14:textId="36CAE0A6" w:rsidR="00BB70B3" w:rsidRDefault="00BB70B3" w:rsidP="00BB70B3">
            <w:pPr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3DCA7504" w14:textId="4FDFCA73" w:rsidR="00BB70B3" w:rsidRDefault="00BB70B3" w:rsidP="00BB70B3">
            <w:pPr>
              <w:pStyle w:val="PargrafodaLista"/>
              <w:spacing w:before="60" w:after="60"/>
              <w:ind w:left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Alteração da regra </w:t>
            </w:r>
            <w:r w:rsidRPr="00064143">
              <w:rPr>
                <w:color w:val="31849B" w:themeColor="accent5" w:themeShade="BF"/>
                <w:sz w:val="22"/>
                <w:szCs w:val="22"/>
              </w:rPr>
              <w:t>[</w:t>
            </w:r>
            <w:r>
              <w:rPr>
                <w:color w:val="31849B" w:themeColor="accent5" w:themeShade="BF"/>
                <w:sz w:val="22"/>
                <w:szCs w:val="22"/>
              </w:rPr>
              <w:fldChar w:fldCharType="begin"/>
            </w:r>
            <w:r>
              <w:rPr>
                <w:color w:val="31849B" w:themeColor="accent5" w:themeShade="BF"/>
                <w:sz w:val="22"/>
                <w:szCs w:val="22"/>
              </w:rPr>
              <w:instrText xml:space="preserve"> REF _Ref17386975 \r \h </w:instrText>
            </w:r>
            <w:r>
              <w:rPr>
                <w:color w:val="31849B" w:themeColor="accent5" w:themeShade="BF"/>
                <w:sz w:val="22"/>
                <w:szCs w:val="22"/>
              </w:rPr>
            </w:r>
            <w:r>
              <w:rPr>
                <w:color w:val="31849B" w:themeColor="accent5" w:themeShade="BF"/>
                <w:sz w:val="22"/>
                <w:szCs w:val="22"/>
              </w:rPr>
              <w:fldChar w:fldCharType="separate"/>
            </w:r>
            <w:r>
              <w:rPr>
                <w:color w:val="31849B" w:themeColor="accent5" w:themeShade="BF"/>
                <w:sz w:val="22"/>
                <w:szCs w:val="22"/>
              </w:rPr>
              <w:t>2.2</w:t>
            </w:r>
            <w:r>
              <w:rPr>
                <w:color w:val="31849B" w:themeColor="accent5" w:themeShade="BF"/>
                <w:sz w:val="22"/>
                <w:szCs w:val="22"/>
              </w:rPr>
              <w:t>.</w:t>
            </w:r>
            <w:r>
              <w:rPr>
                <w:color w:val="31849B" w:themeColor="accent5" w:themeShade="BF"/>
                <w:sz w:val="22"/>
                <w:szCs w:val="22"/>
              </w:rPr>
              <w:t>8</w:t>
            </w:r>
            <w:r>
              <w:rPr>
                <w:color w:val="31849B" w:themeColor="accent5" w:themeShade="BF"/>
                <w:sz w:val="22"/>
                <w:szCs w:val="22"/>
              </w:rPr>
              <w:fldChar w:fldCharType="end"/>
            </w:r>
            <w:r w:rsidRPr="00064143">
              <w:rPr>
                <w:color w:val="31849B" w:themeColor="accent5" w:themeShade="BF"/>
                <w:sz w:val="22"/>
                <w:szCs w:val="22"/>
              </w:rPr>
              <w:t>]</w:t>
            </w:r>
            <w:r>
              <w:rPr>
                <w:color w:val="31849B" w:themeColor="accent5" w:themeShade="BF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 xml:space="preserve">exclusão do valor </w:t>
            </w:r>
            <w:r w:rsidR="00653BA3">
              <w:rPr>
                <w:color w:val="000000" w:themeColor="text1"/>
                <w:sz w:val="22"/>
                <w:szCs w:val="22"/>
              </w:rPr>
              <w:t>“</w:t>
            </w:r>
            <w:r>
              <w:rPr>
                <w:color w:val="000000" w:themeColor="text1"/>
                <w:sz w:val="22"/>
                <w:szCs w:val="22"/>
              </w:rPr>
              <w:t>Selecione</w:t>
            </w:r>
            <w:r w:rsidR="00653BA3">
              <w:rPr>
                <w:color w:val="000000" w:themeColor="text1"/>
                <w:sz w:val="22"/>
                <w:szCs w:val="22"/>
              </w:rPr>
              <w:t>”</w:t>
            </w:r>
            <w:r>
              <w:rPr>
                <w:color w:val="000000" w:themeColor="text1"/>
                <w:sz w:val="22"/>
                <w:szCs w:val="22"/>
              </w:rPr>
              <w:t xml:space="preserve"> na </w:t>
            </w:r>
            <w:proofErr w:type="spellStart"/>
            <w:r>
              <w:rPr>
                <w:color w:val="000000" w:themeColor="text1"/>
                <w:sz w:val="22"/>
                <w:szCs w:val="22"/>
              </w:rPr>
              <w:t>combobox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“Selecione E-Mail”.</w:t>
            </w:r>
          </w:p>
        </w:tc>
      </w:tr>
    </w:tbl>
    <w:p w14:paraId="7FCD6DB3" w14:textId="247DA3FC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442E7A86" w14:textId="77777777" w:rsidR="00C1068A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19029428" w:history="1">
        <w:r w:rsidR="00C1068A" w:rsidRPr="007A2A9F">
          <w:rPr>
            <w:rStyle w:val="Hyperlink"/>
            <w:noProof/>
          </w:rPr>
          <w:t>HST-06 – Informação Comissão Eleitoral (Incluir/ Alterar/ Visualizar)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_Toc19029428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4</w:t>
        </w:r>
        <w:r w:rsidR="00C1068A">
          <w:rPr>
            <w:noProof/>
            <w:webHidden/>
          </w:rPr>
          <w:fldChar w:fldCharType="end"/>
        </w:r>
      </w:hyperlink>
    </w:p>
    <w:p w14:paraId="461F4A2F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29" w:history="1">
        <w:r w:rsidR="00C1068A" w:rsidRPr="007A2A9F">
          <w:rPr>
            <w:rStyle w:val="Hyperlink"/>
            <w:noProof/>
          </w:rPr>
          <w:t>COMO Corporativo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_Toc19029429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4</w:t>
        </w:r>
        <w:r w:rsidR="00C1068A">
          <w:rPr>
            <w:noProof/>
            <w:webHidden/>
          </w:rPr>
          <w:fldChar w:fldCharType="end"/>
        </w:r>
      </w:hyperlink>
    </w:p>
    <w:p w14:paraId="396DCF4E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30" w:history="1">
        <w:r w:rsidR="00C1068A" w:rsidRPr="007A2A9F">
          <w:rPr>
            <w:rStyle w:val="Hyperlink"/>
            <w:noProof/>
          </w:rPr>
          <w:t>QUERO acessar a tela de Informação Comissão Eleitoral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_Toc19029430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4</w:t>
        </w:r>
        <w:r w:rsidR="00C1068A">
          <w:rPr>
            <w:noProof/>
            <w:webHidden/>
          </w:rPr>
          <w:fldChar w:fldCharType="end"/>
        </w:r>
      </w:hyperlink>
    </w:p>
    <w:p w14:paraId="44B6C232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31" w:history="1">
        <w:r w:rsidR="00C1068A" w:rsidRPr="007A2A9F">
          <w:rPr>
            <w:rStyle w:val="Hyperlink"/>
            <w:noProof/>
          </w:rPr>
          <w:t>PARA incluir, alterar e Visualizar as informações do comissão eleitoral.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_Toc19029431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4</w:t>
        </w:r>
        <w:r w:rsidR="00C1068A">
          <w:rPr>
            <w:noProof/>
            <w:webHidden/>
          </w:rPr>
          <w:fldChar w:fldCharType="end"/>
        </w:r>
      </w:hyperlink>
    </w:p>
    <w:p w14:paraId="3244D05B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32" w:history="1">
        <w:r w:rsidR="00C1068A" w:rsidRPr="007A2A9F">
          <w:rPr>
            <w:rStyle w:val="Hyperlink"/>
            <w:noProof/>
          </w:rPr>
          <w:t>PROTÓTIPO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_Toc19029432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4</w:t>
        </w:r>
        <w:r w:rsidR="00C1068A">
          <w:rPr>
            <w:noProof/>
            <w:webHidden/>
          </w:rPr>
          <w:fldChar w:fldCharType="end"/>
        </w:r>
      </w:hyperlink>
    </w:p>
    <w:p w14:paraId="14FA04E2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33" w:history="1">
        <w:r w:rsidR="00C1068A" w:rsidRPr="007A2A9F">
          <w:rPr>
            <w:rStyle w:val="Hyperlink"/>
            <w:noProof/>
          </w:rPr>
          <w:t>CRITÉRIOS DE ACEITE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_Toc19029433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13</w:t>
        </w:r>
        <w:r w:rsidR="00C1068A">
          <w:rPr>
            <w:noProof/>
            <w:webHidden/>
          </w:rPr>
          <w:fldChar w:fldCharType="end"/>
        </w:r>
      </w:hyperlink>
    </w:p>
    <w:p w14:paraId="569A1310" w14:textId="77777777" w:rsidR="00C1068A" w:rsidRDefault="00FC7B5A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9029434" w:history="1">
        <w:r w:rsidR="00C1068A" w:rsidRPr="007A2A9F">
          <w:rPr>
            <w:rStyle w:val="Hyperlink"/>
            <w:noProof/>
          </w:rPr>
          <w:t>INFORMAÇÕES COMPLEMENTARES</w:t>
        </w:r>
        <w:r w:rsidR="00C1068A">
          <w:rPr>
            <w:noProof/>
            <w:webHidden/>
          </w:rPr>
          <w:tab/>
        </w:r>
        <w:r w:rsidR="00C1068A">
          <w:rPr>
            <w:noProof/>
            <w:webHidden/>
          </w:rPr>
          <w:fldChar w:fldCharType="begin"/>
        </w:r>
        <w:r w:rsidR="00C1068A">
          <w:rPr>
            <w:noProof/>
            <w:webHidden/>
          </w:rPr>
          <w:instrText xml:space="preserve"> PAGEREF _Toc19029434 \h </w:instrText>
        </w:r>
        <w:r w:rsidR="00C1068A">
          <w:rPr>
            <w:noProof/>
            <w:webHidden/>
          </w:rPr>
        </w:r>
        <w:r w:rsidR="00C1068A">
          <w:rPr>
            <w:noProof/>
            <w:webHidden/>
          </w:rPr>
          <w:fldChar w:fldCharType="separate"/>
        </w:r>
        <w:r w:rsidR="00C1068A">
          <w:rPr>
            <w:noProof/>
            <w:webHidden/>
          </w:rPr>
          <w:t>26</w:t>
        </w:r>
        <w:r w:rsidR="00C1068A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40D6110D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19029428"/>
      <w:r w:rsidR="00CE176F">
        <w:lastRenderedPageBreak/>
        <w:t>HST</w:t>
      </w:r>
      <w:r w:rsidR="00C03F98">
        <w:t>-</w:t>
      </w:r>
      <w:r w:rsidR="00AF2B52">
        <w:t>0</w:t>
      </w:r>
      <w:r w:rsidR="001E6C8D">
        <w:t>6</w:t>
      </w:r>
      <w:r w:rsidR="0035649F">
        <w:t xml:space="preserve"> – </w:t>
      </w:r>
      <w:r w:rsidR="001E6C8D">
        <w:t>Informação Comissão Eleitoral</w:t>
      </w:r>
      <w:r w:rsidR="0068337B">
        <w:t xml:space="preserve"> (Incluir/</w:t>
      </w:r>
      <w:r w:rsidR="001E6C8D">
        <w:t xml:space="preserve"> </w:t>
      </w:r>
      <w:r w:rsidR="0068337B">
        <w:t>Alterar</w:t>
      </w:r>
      <w:r w:rsidR="001E6C8D">
        <w:t>/ Visualizar</w:t>
      </w:r>
      <w:r w:rsidR="0068337B">
        <w:t>)</w:t>
      </w:r>
      <w:bookmarkEnd w:id="4"/>
    </w:p>
    <w:p w14:paraId="37D34CD1" w14:textId="13106CC5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19029429"/>
      <w:r w:rsidRPr="000628DE">
        <w:t>COMO</w:t>
      </w:r>
      <w:r w:rsidR="00C64B05" w:rsidRPr="000628DE">
        <w:t xml:space="preserve"> </w:t>
      </w:r>
      <w:r w:rsidR="001D510C">
        <w:rPr>
          <w:b w:val="0"/>
        </w:rPr>
        <w:t>Corporativo</w:t>
      </w:r>
      <w:bookmarkEnd w:id="5"/>
    </w:p>
    <w:p w14:paraId="4036BB8D" w14:textId="2E6752AC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19029430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tela de </w:t>
      </w:r>
      <w:r w:rsidR="001E6C8D">
        <w:rPr>
          <w:b w:val="0"/>
        </w:rPr>
        <w:t>Informação Comissão Eleitoral</w:t>
      </w:r>
      <w:bookmarkEnd w:id="6"/>
    </w:p>
    <w:p w14:paraId="38E7497A" w14:textId="6CBD0955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9029431"/>
      <w:r w:rsidRPr="000628DE">
        <w:t>PARA</w:t>
      </w:r>
      <w:r w:rsidR="005A4527" w:rsidRPr="000628DE">
        <w:t xml:space="preserve"> </w:t>
      </w:r>
      <w:r w:rsidR="0068337B">
        <w:rPr>
          <w:b w:val="0"/>
        </w:rPr>
        <w:t>incluir</w:t>
      </w:r>
      <w:r w:rsidR="001E6C8D">
        <w:rPr>
          <w:b w:val="0"/>
        </w:rPr>
        <w:t>,</w:t>
      </w:r>
      <w:r w:rsidR="0068337B">
        <w:rPr>
          <w:b w:val="0"/>
        </w:rPr>
        <w:t xml:space="preserve"> alterar</w:t>
      </w:r>
      <w:r w:rsidR="001E6C8D">
        <w:rPr>
          <w:b w:val="0"/>
        </w:rPr>
        <w:t xml:space="preserve"> e Visualizar</w:t>
      </w:r>
      <w:r w:rsidR="0068337B">
        <w:rPr>
          <w:b w:val="0"/>
        </w:rPr>
        <w:t xml:space="preserve"> </w:t>
      </w:r>
      <w:r w:rsidR="001D510C">
        <w:rPr>
          <w:b w:val="0"/>
        </w:rPr>
        <w:t>as informações do c</w:t>
      </w:r>
      <w:r w:rsidR="001E6C8D">
        <w:rPr>
          <w:b w:val="0"/>
        </w:rPr>
        <w:t>omissão</w:t>
      </w:r>
      <w:r w:rsidR="001D510C">
        <w:rPr>
          <w:b w:val="0"/>
        </w:rPr>
        <w:t xml:space="preserve"> eleitoral</w:t>
      </w:r>
      <w:r w:rsidR="0068337B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19029432"/>
      <w:r>
        <w:t>PROTÓTIPO</w:t>
      </w:r>
      <w:bookmarkEnd w:id="8"/>
      <w:bookmarkEnd w:id="9"/>
    </w:p>
    <w:p w14:paraId="4AD30F2F" w14:textId="4DE6BD84" w:rsidR="00D471A9" w:rsidRDefault="0044513C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>
        <w:t>Parametriza/</w:t>
      </w:r>
      <w:r w:rsidR="005347DF">
        <w:t>Incluir</w:t>
      </w:r>
      <w:bookmarkEnd w:id="10"/>
      <w:r>
        <w:t xml:space="preserve"> Informação </w:t>
      </w:r>
      <w:r w:rsidR="00E5405F">
        <w:t>Comissão</w:t>
      </w:r>
      <w:r w:rsidR="005347DF">
        <w:t xml:space="preserve"> Eleitoral</w:t>
      </w:r>
      <w:r w:rsidR="001D510C">
        <w:t>:</w:t>
      </w:r>
      <w:bookmarkEnd w:id="11"/>
    </w:p>
    <w:p w14:paraId="24D4D677" w14:textId="77876A29" w:rsidR="0056045C" w:rsidRDefault="00AB6C33" w:rsidP="00FF65AE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21008CCD" wp14:editId="5DB50FEA">
            <wp:extent cx="5760085" cy="38188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blicar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8653" w14:textId="4B7998A6" w:rsidR="00EF4113" w:rsidRDefault="00EF4113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912B33" w:rsidRPr="005D2A67" w14:paraId="2526759B" w14:textId="77777777" w:rsidTr="00E51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D6775FF" w14:textId="77777777" w:rsidR="00912B33" w:rsidRPr="00E976B5" w:rsidRDefault="00912B33" w:rsidP="00E51560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t>Campos</w:t>
            </w:r>
          </w:p>
        </w:tc>
      </w:tr>
      <w:tr w:rsidR="00912B33" w:rsidRPr="005D2A67" w14:paraId="2837F857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F7A771A" w14:textId="11B335F5" w:rsidR="00912B33" w:rsidRDefault="00912B33" w:rsidP="00D24C8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D24C89">
              <w:rPr>
                <w:sz w:val="24"/>
                <w:szCs w:val="24"/>
              </w:rPr>
              <w:t xml:space="preserve">Aba </w:t>
            </w:r>
            <w:r w:rsidR="00D24C89" w:rsidRPr="00D24C89">
              <w:rPr>
                <w:sz w:val="24"/>
                <w:szCs w:val="24"/>
              </w:rPr>
              <w:t>Informações Iniciais</w:t>
            </w:r>
          </w:p>
        </w:tc>
      </w:tr>
      <w:tr w:rsidR="00912B33" w:rsidRPr="00FD775E" w14:paraId="555E790E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63ED78F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33E03409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B3901C1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50523B4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01377B06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4877455C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2ACAC66" w14:textId="77777777" w:rsidR="00912B33" w:rsidRPr="005D2A67" w:rsidRDefault="00912B33" w:rsidP="00E51560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912B33" w:rsidRPr="000126F0" w14:paraId="67F341A9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56EA2D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5627CE4" w14:textId="1417CA45" w:rsidR="00912B33" w:rsidRPr="00995BC1" w:rsidRDefault="00912B33" w:rsidP="00995BC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995BC1">
              <w:rPr>
                <w:sz w:val="18"/>
                <w:szCs w:val="18"/>
                <w:highlight w:val="yellow"/>
              </w:rPr>
              <w:t>Cadastro</w:t>
            </w:r>
            <w:r w:rsidR="00A13F90" w:rsidRPr="00995BC1">
              <w:rPr>
                <w:sz w:val="18"/>
                <w:szCs w:val="18"/>
                <w:highlight w:val="yellow"/>
              </w:rPr>
              <w:t xml:space="preserve"> </w:t>
            </w:r>
            <w:r w:rsidR="00995BC1" w:rsidRPr="00995BC1">
              <w:rPr>
                <w:sz w:val="18"/>
                <w:szCs w:val="18"/>
                <w:highlight w:val="yellow"/>
              </w:rPr>
              <w:t xml:space="preserve">das </w:t>
            </w:r>
            <w:r w:rsidR="00A13F90" w:rsidRPr="00995BC1">
              <w:rPr>
                <w:sz w:val="18"/>
                <w:szCs w:val="18"/>
                <w:highlight w:val="yellow"/>
              </w:rPr>
              <w:t xml:space="preserve">Informações </w:t>
            </w:r>
            <w:r w:rsidR="00995BC1" w:rsidRPr="00995BC1">
              <w:rPr>
                <w:sz w:val="18"/>
                <w:szCs w:val="18"/>
                <w:highlight w:val="yellow"/>
              </w:rPr>
              <w:t xml:space="preserve">da Quantidade de Membros </w:t>
            </w:r>
            <w:r w:rsidR="00995BC1" w:rsidRPr="00995BC1">
              <w:rPr>
                <w:sz w:val="18"/>
                <w:szCs w:val="18"/>
                <w:highlight w:val="yellow"/>
              </w:rPr>
              <w:lastRenderedPageBreak/>
              <w:t>da Comissão Eleitoral</w:t>
            </w:r>
          </w:p>
        </w:tc>
        <w:tc>
          <w:tcPr>
            <w:tcW w:w="1306" w:type="dxa"/>
          </w:tcPr>
          <w:p w14:paraId="1E5E07AE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Descrição da tela </w:t>
            </w:r>
          </w:p>
        </w:tc>
        <w:tc>
          <w:tcPr>
            <w:tcW w:w="1246" w:type="dxa"/>
          </w:tcPr>
          <w:p w14:paraId="18595151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35913F42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  <w:p w14:paraId="20348E9C" w14:textId="77777777" w:rsidR="00912B33" w:rsidRPr="00FE31D4" w:rsidRDefault="00912B33" w:rsidP="00E51560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</w:tcPr>
          <w:p w14:paraId="1B4FC307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926" w:type="dxa"/>
          </w:tcPr>
          <w:p w14:paraId="5DF99A8A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BAA8669" w14:textId="77777777" w:rsidR="00912B33" w:rsidRDefault="00912B33" w:rsidP="00E51560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912B33" w:rsidRPr="000126F0" w14:paraId="538DD7FD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2AD039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783271F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735136" wp14:editId="44FF6EA4">
                  <wp:extent cx="266667" cy="1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5D80B962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2E54DEBC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08F1AEFD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AD2C779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3B4333" w14:textId="1D26C1D1" w:rsidR="00912B33" w:rsidRPr="00650F2A" w:rsidRDefault="008D4B6F" w:rsidP="00995BC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t>[</w:t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begin"/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REF _Ref16698849 \r \h </w:instrText>
            </w:r>
            <w:r w:rsidR="00995BC1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\* MERGEFORMAT </w:instrText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separate"/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t>2.2.1</w:t>
            </w:r>
            <w:r w:rsidR="00995BC1"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t>3</w:t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end"/>
            </w:r>
            <w:r w:rsidRPr="00995BC1">
              <w:rPr>
                <w:color w:val="31849B" w:themeColor="accent5" w:themeShade="BF"/>
                <w:sz w:val="18"/>
                <w:szCs w:val="18"/>
                <w:highlight w:val="yellow"/>
              </w:rPr>
              <w:t>]</w:t>
            </w:r>
          </w:p>
        </w:tc>
      </w:tr>
      <w:tr w:rsidR="00912B33" w:rsidRPr="000126F0" w14:paraId="741C2C50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344727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89A90CA" w14:textId="580DF899" w:rsidR="00912B33" w:rsidRDefault="00912B33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Ano </w:t>
            </w:r>
          </w:p>
        </w:tc>
        <w:tc>
          <w:tcPr>
            <w:tcW w:w="1306" w:type="dxa"/>
          </w:tcPr>
          <w:p w14:paraId="7CB16541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 da eleição desejada</w:t>
            </w:r>
          </w:p>
        </w:tc>
        <w:tc>
          <w:tcPr>
            <w:tcW w:w="1246" w:type="dxa"/>
          </w:tcPr>
          <w:p w14:paraId="28890A34" w14:textId="74C348A5" w:rsidR="00912B33" w:rsidRDefault="008D4B6F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Ano,</w:t>
            </w:r>
          </w:p>
          <w:p w14:paraId="0A33F240" w14:textId="507E146B" w:rsidR="008D4B6F" w:rsidRDefault="008D4B6F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Preenchido automaticamente pelo sistema</w:t>
            </w:r>
          </w:p>
        </w:tc>
        <w:tc>
          <w:tcPr>
            <w:tcW w:w="1034" w:type="dxa"/>
          </w:tcPr>
          <w:p w14:paraId="05E1249F" w14:textId="06CD623A" w:rsidR="00912B33" w:rsidRPr="009642C3" w:rsidRDefault="008D4B6F" w:rsidP="00E515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 selecionasse pelo ator</w:t>
            </w:r>
            <w:r w:rsidR="00912B33" w:rsidRPr="009642C3">
              <w:rPr>
                <w:sz w:val="18"/>
                <w:szCs w:val="18"/>
              </w:rPr>
              <w:t xml:space="preserve"> </w:t>
            </w:r>
          </w:p>
        </w:tc>
        <w:tc>
          <w:tcPr>
            <w:tcW w:w="926" w:type="dxa"/>
          </w:tcPr>
          <w:p w14:paraId="2946910D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1337566C" w14:textId="3260E355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[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begin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REF _Ref13842975 \r \h </w:instrText>
            </w:r>
            <w:r w:rsid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\* MERGEFORMAT </w:instrTex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separate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2.</w:t>
            </w:r>
            <w:r w:rsidR="008D4B6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.</w:t>
            </w:r>
            <w:r w:rsidR="00E327D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3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end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]</w:t>
            </w:r>
          </w:p>
          <w:p w14:paraId="4CFB37A3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5C925037" w14:textId="4948C9AC" w:rsidR="00912B33" w:rsidRPr="00CB29A1" w:rsidRDefault="008D4B6F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Apenas visualização (desabilitado)</w:t>
            </w:r>
          </w:p>
        </w:tc>
      </w:tr>
      <w:tr w:rsidR="00912B33" w:rsidRPr="000126F0" w14:paraId="67200526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DCED33" w14:textId="2C592D41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184AC58" w14:textId="5C7B3D85" w:rsidR="00912B33" w:rsidRDefault="008D4B6F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</w:tcPr>
          <w:p w14:paraId="09D49EB0" w14:textId="3038691B" w:rsidR="00912B33" w:rsidRDefault="00912B33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</w:t>
            </w:r>
            <w:r w:rsidR="008D4B6F">
              <w:rPr>
                <w:sz w:val="18"/>
                <w:szCs w:val="18"/>
              </w:rPr>
              <w:t>o número dea eleição gerado na HST02</w:t>
            </w:r>
          </w:p>
        </w:tc>
        <w:tc>
          <w:tcPr>
            <w:tcW w:w="1246" w:type="dxa"/>
          </w:tcPr>
          <w:p w14:paraId="4E4B8CB6" w14:textId="5C79D485" w:rsidR="008D4B6F" w:rsidRDefault="008D4B6F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Eleição,</w:t>
            </w:r>
          </w:p>
          <w:p w14:paraId="5840A2F9" w14:textId="4361F4FD" w:rsidR="00912B33" w:rsidRDefault="008D4B6F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Preenchido automaticamente pelo sistema</w:t>
            </w:r>
          </w:p>
        </w:tc>
        <w:tc>
          <w:tcPr>
            <w:tcW w:w="1034" w:type="dxa"/>
          </w:tcPr>
          <w:p w14:paraId="4DEF7467" w14:textId="7EECE925" w:rsidR="00912B33" w:rsidRDefault="008D4B6F" w:rsidP="008D4B6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Eleição selecionasse pelo ator</w:t>
            </w:r>
          </w:p>
        </w:tc>
        <w:tc>
          <w:tcPr>
            <w:tcW w:w="926" w:type="dxa"/>
          </w:tcPr>
          <w:p w14:paraId="765175F2" w14:textId="1AD0A191" w:rsidR="00912B33" w:rsidRDefault="008D4B6F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9999/000</w:t>
            </w:r>
          </w:p>
        </w:tc>
        <w:tc>
          <w:tcPr>
            <w:tcW w:w="2855" w:type="dxa"/>
            <w:shd w:val="clear" w:color="auto" w:fill="FFFFFF" w:themeFill="background1"/>
          </w:tcPr>
          <w:p w14:paraId="2E26BFA6" w14:textId="4AA77D24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[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begin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REF _Ref13842983 \r \h </w:instrText>
            </w:r>
            <w:r w:rsid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\* MERGEFORMAT </w:instrTex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separate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2.</w:t>
            </w:r>
            <w:r w:rsidR="008D4B6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.</w:t>
            </w:r>
            <w:r w:rsidR="00E327D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4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end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]</w:t>
            </w:r>
          </w:p>
          <w:p w14:paraId="0D479448" w14:textId="77777777" w:rsidR="008D4B6F" w:rsidRDefault="008D4B6F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1F930B2A" w14:textId="7917488F" w:rsidR="00912B33" w:rsidRPr="00CB29A1" w:rsidRDefault="008D4B6F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Apenas visualização (desabilitado)</w:t>
            </w:r>
          </w:p>
        </w:tc>
      </w:tr>
      <w:tr w:rsidR="00912B33" w:rsidRPr="000126F0" w14:paraId="51EB6D3A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2727A2A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CC584AA" w14:textId="10EBA670" w:rsidR="00912B33" w:rsidRDefault="000210A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Majoritário</w:t>
            </w:r>
          </w:p>
        </w:tc>
        <w:tc>
          <w:tcPr>
            <w:tcW w:w="1306" w:type="dxa"/>
          </w:tcPr>
          <w:p w14:paraId="107F1459" w14:textId="4526CE58" w:rsidR="00912B33" w:rsidRDefault="000210A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se será Majoritário ou Não</w:t>
            </w:r>
          </w:p>
        </w:tc>
        <w:tc>
          <w:tcPr>
            <w:tcW w:w="1246" w:type="dxa"/>
          </w:tcPr>
          <w:p w14:paraId="05A3CBCB" w14:textId="75952493" w:rsidR="00912B33" w:rsidRDefault="000210A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A9250B" wp14:editId="74FF0AC2">
                  <wp:extent cx="257143" cy="133333"/>
                  <wp:effectExtent l="0" t="0" r="0" b="63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77CDDEF8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2FEFC116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1BCF3F89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8C53CBD" w14:textId="4FA28C55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[</w:t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begin"/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REF _Ref16699289 \r \h </w:instrText>
            </w:r>
            <w:r w:rsid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\* MERGEFORMAT </w:instrText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separate"/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2.2.</w:t>
            </w:r>
            <w:r w:rsidR="00E327D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5</w:t>
            </w:r>
            <w:r w:rsidR="000210A1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end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]</w:t>
            </w:r>
          </w:p>
          <w:p w14:paraId="41B813EC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4DE128EA" w14:textId="77777777" w:rsidR="00912B33" w:rsidRPr="00CB29A1" w:rsidRDefault="00912B33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12B33" w:rsidRPr="000126F0" w14:paraId="0753D00F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FCA2A34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9C1E875" w14:textId="3635639B" w:rsidR="00912B33" w:rsidRPr="00A865C7" w:rsidRDefault="00EA1926" w:rsidP="00EA192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Coordenador e Coordenador Adjunto: Não Conselheiro</w:t>
            </w:r>
          </w:p>
        </w:tc>
        <w:tc>
          <w:tcPr>
            <w:tcW w:w="1306" w:type="dxa"/>
          </w:tcPr>
          <w:p w14:paraId="3EFF82A2" w14:textId="511AA28D" w:rsidR="00912B33" w:rsidRDefault="00EA1926" w:rsidP="00EA192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informar se será Conselheiro ou Não</w:t>
            </w:r>
          </w:p>
        </w:tc>
        <w:tc>
          <w:tcPr>
            <w:tcW w:w="1246" w:type="dxa"/>
          </w:tcPr>
          <w:p w14:paraId="0F3509EB" w14:textId="3D5F8055" w:rsidR="00912B33" w:rsidRDefault="00EA1926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CB10E0" wp14:editId="70532C9A">
                  <wp:extent cx="257143" cy="133333"/>
                  <wp:effectExtent l="0" t="0" r="0" b="63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0DAF8473" w14:textId="77777777" w:rsidR="00EA1926" w:rsidRDefault="00EA1926" w:rsidP="00EA192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1B852DF4" w14:textId="2178D9BD" w:rsidR="00912B33" w:rsidRDefault="00EA1926" w:rsidP="00EA192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5F40B4A4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05EF0F6" w14:textId="4522CBDF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EA1926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EA1926">
              <w:rPr>
                <w:color w:val="31849B" w:themeColor="accent5" w:themeShade="BF"/>
                <w:sz w:val="18"/>
                <w:szCs w:val="18"/>
              </w:rPr>
              <w:instrText xml:space="preserve"> REF _Ref16699437 \r \h </w:instrText>
            </w:r>
            <w:r w:rsidR="00EA1926">
              <w:rPr>
                <w:color w:val="31849B" w:themeColor="accent5" w:themeShade="BF"/>
                <w:sz w:val="18"/>
                <w:szCs w:val="18"/>
              </w:rPr>
            </w:r>
            <w:r w:rsidR="00EA1926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EA1926">
              <w:rPr>
                <w:color w:val="31849B" w:themeColor="accent5" w:themeShade="BF"/>
                <w:sz w:val="18"/>
                <w:szCs w:val="18"/>
              </w:rPr>
              <w:t>2.2.5</w:t>
            </w:r>
            <w:r w:rsidR="00EA1926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54EF118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20841CDB" w14:textId="77777777" w:rsidR="00912B33" w:rsidRPr="00CB29A1" w:rsidRDefault="00912B33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12B33" w:rsidRPr="000126F0" w14:paraId="205C65E7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618267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D470AC" w14:textId="2EDE4C81" w:rsidR="00912B33" w:rsidRDefault="000662F1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 Opções </w:t>
            </w:r>
          </w:p>
        </w:tc>
        <w:tc>
          <w:tcPr>
            <w:tcW w:w="1306" w:type="dxa"/>
          </w:tcPr>
          <w:p w14:paraId="08F36CBA" w14:textId="6B4FDC53" w:rsidR="00912B33" w:rsidRDefault="00DE68E4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informar duas opções</w:t>
            </w:r>
          </w:p>
        </w:tc>
        <w:tc>
          <w:tcPr>
            <w:tcW w:w="1246" w:type="dxa"/>
          </w:tcPr>
          <w:p w14:paraId="7D9EC0F5" w14:textId="7FD9BA26" w:rsidR="00912B33" w:rsidRPr="000126F0" w:rsidRDefault="00DE68E4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</w:t>
            </w:r>
          </w:p>
        </w:tc>
        <w:tc>
          <w:tcPr>
            <w:tcW w:w="1034" w:type="dxa"/>
          </w:tcPr>
          <w:p w14:paraId="4E5D6958" w14:textId="77777777" w:rsidR="00912B33" w:rsidRPr="000126F0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09F3600" w14:textId="77777777" w:rsidR="00912B33" w:rsidRPr="000126F0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6E78075" w14:textId="0897CB84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0662F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0662F1">
              <w:rPr>
                <w:color w:val="31849B" w:themeColor="accent5" w:themeShade="BF"/>
                <w:sz w:val="18"/>
                <w:szCs w:val="18"/>
              </w:rPr>
              <w:instrText xml:space="preserve"> REF _Ref16699804 \r \h </w:instrText>
            </w:r>
            <w:r w:rsidR="000662F1">
              <w:rPr>
                <w:color w:val="31849B" w:themeColor="accent5" w:themeShade="BF"/>
                <w:sz w:val="18"/>
                <w:szCs w:val="18"/>
              </w:rPr>
            </w:r>
            <w:r w:rsidR="000662F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0662F1">
              <w:rPr>
                <w:color w:val="31849B" w:themeColor="accent5" w:themeShade="BF"/>
                <w:sz w:val="18"/>
                <w:szCs w:val="18"/>
              </w:rPr>
              <w:t>2.2.</w:t>
            </w:r>
            <w:r w:rsidR="003E0F69">
              <w:rPr>
                <w:color w:val="31849B" w:themeColor="accent5" w:themeShade="BF"/>
                <w:sz w:val="18"/>
                <w:szCs w:val="18"/>
              </w:rPr>
              <w:t>7</w:t>
            </w:r>
            <w:r w:rsidR="000662F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A37D60F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6B1BB0D9" w14:textId="77777777" w:rsidR="00912B33" w:rsidRPr="00CB29A1" w:rsidRDefault="00912B33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12B33" w:rsidRPr="000126F0" w14:paraId="6A880BDC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BE0625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BFE67E5" w14:textId="05210BF8" w:rsidR="00912B33" w:rsidRDefault="000662F1" w:rsidP="000662F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Várias Opções</w:t>
            </w:r>
          </w:p>
        </w:tc>
        <w:tc>
          <w:tcPr>
            <w:tcW w:w="1306" w:type="dxa"/>
          </w:tcPr>
          <w:p w14:paraId="69E4ADB5" w14:textId="29FE12EF" w:rsidR="00912B33" w:rsidRDefault="00DE68E4" w:rsidP="003E0F69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Opção para informar </w:t>
            </w:r>
            <w:r w:rsidR="003E0F69" w:rsidRPr="005923E2">
              <w:rPr>
                <w:sz w:val="18"/>
                <w:szCs w:val="18"/>
              </w:rPr>
              <w:t>várias</w:t>
            </w:r>
            <w:r w:rsidRPr="005923E2">
              <w:rPr>
                <w:sz w:val="18"/>
                <w:szCs w:val="18"/>
              </w:rPr>
              <w:t xml:space="preserve"> opções</w:t>
            </w:r>
          </w:p>
        </w:tc>
        <w:tc>
          <w:tcPr>
            <w:tcW w:w="1246" w:type="dxa"/>
          </w:tcPr>
          <w:p w14:paraId="04E8D9CA" w14:textId="0629DA91" w:rsidR="00912B33" w:rsidRDefault="00DE68E4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Radio Button</w:t>
            </w:r>
          </w:p>
        </w:tc>
        <w:tc>
          <w:tcPr>
            <w:tcW w:w="1034" w:type="dxa"/>
          </w:tcPr>
          <w:p w14:paraId="73F7D679" w14:textId="77777777" w:rsidR="00912B33" w:rsidRPr="00454E8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54E8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5EBD3BA" w14:textId="26EB710A" w:rsidR="00912B33" w:rsidRPr="00454E8C" w:rsidRDefault="00DE68E4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54E8C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262C1C" w14:textId="07A013C5" w:rsidR="00912B33" w:rsidRDefault="000662F1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_Ref16699804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E327DF">
              <w:rPr>
                <w:color w:val="31849B" w:themeColor="accent5" w:themeShade="BF"/>
                <w:sz w:val="18"/>
                <w:szCs w:val="18"/>
              </w:rPr>
              <w:t>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12B33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A770816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337E0CA2" w14:textId="77777777" w:rsidR="00912B33" w:rsidRPr="002960E6" w:rsidRDefault="00912B33" w:rsidP="00E51560">
            <w:pPr>
              <w:pStyle w:val="PargrafodaLista"/>
              <w:spacing w:before="60" w:after="60"/>
              <w:ind w:left="720"/>
              <w:rPr>
                <w:color w:val="000000" w:themeColor="text1"/>
                <w:sz w:val="18"/>
                <w:szCs w:val="18"/>
              </w:rPr>
            </w:pPr>
          </w:p>
          <w:p w14:paraId="05B77820" w14:textId="77777777" w:rsidR="00912B33" w:rsidRPr="00CB29A1" w:rsidRDefault="00912B33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12B33" w:rsidRPr="000126F0" w14:paraId="042F6F31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03BE585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E0D6B1" w14:textId="35E4449E" w:rsidR="00912B33" w:rsidRDefault="002505FE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Qtd Mínima Membros</w:t>
            </w:r>
          </w:p>
        </w:tc>
        <w:tc>
          <w:tcPr>
            <w:tcW w:w="1306" w:type="dxa"/>
          </w:tcPr>
          <w:p w14:paraId="109900B3" w14:textId="63C1639A" w:rsidR="00912B33" w:rsidRDefault="00912B33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informa a </w:t>
            </w:r>
            <w:r w:rsidR="002505FE">
              <w:rPr>
                <w:sz w:val="18"/>
                <w:szCs w:val="18"/>
              </w:rPr>
              <w:t>quantidade mínima</w:t>
            </w:r>
            <w:r>
              <w:rPr>
                <w:sz w:val="18"/>
                <w:szCs w:val="18"/>
              </w:rPr>
              <w:t xml:space="preserve"> </w:t>
            </w:r>
            <w:r w:rsidR="002505FE">
              <w:rPr>
                <w:sz w:val="18"/>
                <w:szCs w:val="18"/>
              </w:rPr>
              <w:t>de membros</w:t>
            </w:r>
          </w:p>
        </w:tc>
        <w:tc>
          <w:tcPr>
            <w:tcW w:w="1246" w:type="dxa"/>
          </w:tcPr>
          <w:p w14:paraId="58BC7DF1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2386B4F" w14:textId="77777777" w:rsidR="00912B33" w:rsidRPr="00454E8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54E8C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979A32B" w14:textId="77777777" w:rsidR="00912B33" w:rsidRPr="00454E8C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54E8C">
              <w:rPr>
                <w:sz w:val="18"/>
                <w:szCs w:val="18"/>
              </w:rPr>
              <w:t>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3598A690" w14:textId="6F0CF1D4" w:rsidR="002505FE" w:rsidRDefault="002505FE" w:rsidP="002505F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_Ref16699804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768C0">
              <w:rPr>
                <w:color w:val="31849B" w:themeColor="accent5" w:themeShade="BF"/>
                <w:sz w:val="18"/>
                <w:szCs w:val="18"/>
              </w:rPr>
              <w:t>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B458193" w14:textId="77777777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3488EE6C" w14:textId="77777777" w:rsidR="00912B33" w:rsidRPr="00650F2A" w:rsidRDefault="00912B33" w:rsidP="00EB1311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912B33" w:rsidRPr="000126F0" w14:paraId="03E60050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C968FE" w14:textId="77777777" w:rsidR="00912B33" w:rsidRPr="009B42E9" w:rsidRDefault="00912B33" w:rsidP="00E51560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BCDA8FA" w14:textId="3F7D3A1C" w:rsidR="00912B33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Qtd Máxima Membros</w:t>
            </w:r>
          </w:p>
        </w:tc>
        <w:tc>
          <w:tcPr>
            <w:tcW w:w="1306" w:type="dxa"/>
          </w:tcPr>
          <w:p w14:paraId="6BD823FB" w14:textId="2D8B356B" w:rsidR="00912B33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informa a quantidade máxima de membros</w:t>
            </w:r>
          </w:p>
        </w:tc>
        <w:tc>
          <w:tcPr>
            <w:tcW w:w="1246" w:type="dxa"/>
          </w:tcPr>
          <w:p w14:paraId="5DE957FB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BE12581" w14:textId="77777777" w:rsidR="00912B33" w:rsidRDefault="00912B33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768A03A" w14:textId="4251608D" w:rsidR="00912B33" w:rsidRDefault="002505FE" w:rsidP="00E5156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54E8C">
              <w:rPr>
                <w:sz w:val="18"/>
                <w:szCs w:val="18"/>
              </w:rPr>
              <w:t>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3C3ABB67" w14:textId="4AFB7CFB" w:rsidR="002505FE" w:rsidRDefault="002505FE" w:rsidP="002505F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[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begin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REF _Ref16699804 \r \h </w:instrText>
            </w:r>
            <w:r w:rsidR="00E327DF">
              <w:rPr>
                <w:color w:val="31849B" w:themeColor="accent5" w:themeShade="BF"/>
                <w:sz w:val="18"/>
                <w:szCs w:val="18"/>
                <w:highlight w:val="yellow"/>
              </w:rPr>
              <w:instrText xml:space="preserve"> \* MERGEFORMAT </w:instrTex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separate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2.2.</w:t>
            </w:r>
            <w:r w:rsidR="00E327DF"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7</w:t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fldChar w:fldCharType="end"/>
            </w:r>
            <w:r w:rsidRPr="00E327DF">
              <w:rPr>
                <w:color w:val="31849B" w:themeColor="accent5" w:themeShade="BF"/>
                <w:sz w:val="18"/>
                <w:szCs w:val="18"/>
                <w:highlight w:val="yellow"/>
              </w:rPr>
              <w:t>]</w:t>
            </w:r>
          </w:p>
          <w:p w14:paraId="741ABA6F" w14:textId="77777777" w:rsidR="00912B33" w:rsidRDefault="00912B33" w:rsidP="00E51560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406F2B89" w14:textId="77777777" w:rsidR="00912B33" w:rsidRPr="00650F2A" w:rsidRDefault="00912B33" w:rsidP="00EB1311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 w:rsidRPr="002960E6">
              <w:rPr>
                <w:color w:val="000000" w:themeColor="text1"/>
                <w:sz w:val="18"/>
                <w:szCs w:val="18"/>
              </w:rPr>
              <w:t>Preenchimento obrigatório</w:t>
            </w:r>
          </w:p>
        </w:tc>
      </w:tr>
      <w:tr w:rsidR="0076437A" w:rsidRPr="000126F0" w14:paraId="18EF29A4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8E584D" w14:textId="77777777" w:rsidR="0076437A" w:rsidRPr="009B42E9" w:rsidRDefault="0076437A" w:rsidP="002505F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BDE69FA" w14:textId="2204B651" w:rsidR="0076437A" w:rsidRDefault="0076437A" w:rsidP="0076437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Selecionar E-Mail</w:t>
            </w:r>
          </w:p>
        </w:tc>
        <w:tc>
          <w:tcPr>
            <w:tcW w:w="1306" w:type="dxa"/>
          </w:tcPr>
          <w:p w14:paraId="6E945F41" w14:textId="29D2FAF9" w:rsidR="0076437A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1246" w:type="dxa"/>
          </w:tcPr>
          <w:p w14:paraId="4D172CBC" w14:textId="775B552C" w:rsidR="0076437A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0D1C0656" w14:textId="05DF7E49" w:rsidR="0076437A" w:rsidRPr="000F563D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72BC326" w14:textId="69FC6F63" w:rsidR="0076437A" w:rsidRPr="000F563D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4EA3B3C" w14:textId="77777777" w:rsidR="0076437A" w:rsidRDefault="0076437A" w:rsidP="002505F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76437A" w:rsidRPr="000126F0" w14:paraId="293BAB21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40042C8" w14:textId="77777777" w:rsidR="0076437A" w:rsidRPr="009B42E9" w:rsidRDefault="0076437A" w:rsidP="002505F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0EAC80" w14:textId="467CC40A" w:rsidR="0076437A" w:rsidRDefault="0076437A" w:rsidP="0076437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Qtd  E-Mail</w:t>
            </w:r>
          </w:p>
        </w:tc>
        <w:tc>
          <w:tcPr>
            <w:tcW w:w="1306" w:type="dxa"/>
          </w:tcPr>
          <w:p w14:paraId="02FC8D09" w14:textId="36A5E78E" w:rsidR="0076437A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Coluna que informar a quantidade de e-mail que Hst 06</w:t>
            </w:r>
            <w:r w:rsidR="008F5AA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possui</w:t>
            </w:r>
          </w:p>
        </w:tc>
        <w:tc>
          <w:tcPr>
            <w:tcW w:w="1246" w:type="dxa"/>
          </w:tcPr>
          <w:p w14:paraId="2DBB4047" w14:textId="45E5DDA5" w:rsidR="0076437A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Numérica</w:t>
            </w:r>
          </w:p>
        </w:tc>
        <w:tc>
          <w:tcPr>
            <w:tcW w:w="1034" w:type="dxa"/>
          </w:tcPr>
          <w:p w14:paraId="039DAB81" w14:textId="61F3044E" w:rsidR="0076437A" w:rsidRPr="000F563D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2C937D3" w14:textId="2BAB6D80" w:rsidR="0076437A" w:rsidRPr="000F563D" w:rsidRDefault="0076437A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99</w:t>
            </w:r>
          </w:p>
        </w:tc>
        <w:tc>
          <w:tcPr>
            <w:tcW w:w="2855" w:type="dxa"/>
            <w:shd w:val="clear" w:color="auto" w:fill="FFFFFF" w:themeFill="background1"/>
          </w:tcPr>
          <w:p w14:paraId="08B191DD" w14:textId="77777777" w:rsidR="0076437A" w:rsidRDefault="00236FD8" w:rsidP="002505F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36FD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36FD8">
              <w:rPr>
                <w:color w:val="31849B" w:themeColor="accent5" w:themeShade="BF"/>
                <w:sz w:val="18"/>
                <w:szCs w:val="18"/>
              </w:rPr>
              <w:instrText xml:space="preserve"> REF _Ref17386975 \r \h </w:instrText>
            </w:r>
            <w:r w:rsidRPr="00236FD8">
              <w:rPr>
                <w:color w:val="31849B" w:themeColor="accent5" w:themeShade="BF"/>
                <w:sz w:val="18"/>
                <w:szCs w:val="18"/>
              </w:rPr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834760B" w14:textId="77777777" w:rsidR="00236FD8" w:rsidRDefault="00236FD8" w:rsidP="002505F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0C6F69D4" w14:textId="364154E3" w:rsidR="00236FD8" w:rsidRDefault="00236FD8" w:rsidP="00EB1311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Apenas Visualização</w:t>
            </w:r>
          </w:p>
        </w:tc>
      </w:tr>
      <w:tr w:rsidR="008F5AA6" w:rsidRPr="000126F0" w14:paraId="468DC4B3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F0A5E9" w14:textId="77777777" w:rsidR="008F5AA6" w:rsidRPr="009B42E9" w:rsidRDefault="008F5AA6" w:rsidP="008F5AA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C19D627" w14:textId="2150DFC9" w:rsidR="008F5AA6" w:rsidRDefault="008F5AA6" w:rsidP="008F5AA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</w:tcPr>
          <w:p w14:paraId="66396F55" w14:textId="0B687450" w:rsidR="008F5AA6" w:rsidRDefault="008F5AA6" w:rsidP="008F5AA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 Corpo do E-mail </w:t>
            </w:r>
            <w:r>
              <w:rPr>
                <w:sz w:val="18"/>
                <w:szCs w:val="18"/>
              </w:rPr>
              <w:lastRenderedPageBreak/>
              <w:t>parametrizado na HST011</w:t>
            </w:r>
          </w:p>
        </w:tc>
        <w:tc>
          <w:tcPr>
            <w:tcW w:w="1246" w:type="dxa"/>
          </w:tcPr>
          <w:p w14:paraId="4470EF90" w14:textId="1E36ADA9" w:rsidR="008F5AA6" w:rsidRDefault="008F5AA6" w:rsidP="008F5AA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Alfanumérica</w:t>
            </w:r>
          </w:p>
        </w:tc>
        <w:tc>
          <w:tcPr>
            <w:tcW w:w="1034" w:type="dxa"/>
          </w:tcPr>
          <w:p w14:paraId="3BA33F6E" w14:textId="4127ACD7" w:rsidR="008F5AA6" w:rsidRDefault="008F5AA6" w:rsidP="008F5A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C529D2" w14:textId="2A1E86AE" w:rsidR="008F5AA6" w:rsidRDefault="008F5AA6" w:rsidP="008F5A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64EFAB8" w14:textId="77777777" w:rsidR="008F5AA6" w:rsidRDefault="008F5AA6" w:rsidP="008F5AA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36FD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36FD8">
              <w:rPr>
                <w:color w:val="31849B" w:themeColor="accent5" w:themeShade="BF"/>
                <w:sz w:val="18"/>
                <w:szCs w:val="18"/>
              </w:rPr>
              <w:instrText xml:space="preserve"> REF _Ref17386975 \r \h </w:instrText>
            </w:r>
            <w:r w:rsidRPr="00236FD8">
              <w:rPr>
                <w:color w:val="31849B" w:themeColor="accent5" w:themeShade="BF"/>
                <w:sz w:val="18"/>
                <w:szCs w:val="18"/>
              </w:rPr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EF5273C" w14:textId="77777777" w:rsidR="008F5AA6" w:rsidRDefault="008F5AA6" w:rsidP="008F5AA6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26E1FC03" w14:textId="3DEED9BA" w:rsidR="008F5AA6" w:rsidRPr="00236FD8" w:rsidRDefault="008F5AA6" w:rsidP="00EB1311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lastRenderedPageBreak/>
              <w:t>Apenas Visualização</w:t>
            </w:r>
          </w:p>
        </w:tc>
      </w:tr>
      <w:tr w:rsidR="00236FD8" w:rsidRPr="000126F0" w14:paraId="19A1F15E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D86AED" w14:textId="77777777" w:rsidR="00236FD8" w:rsidRPr="009B42E9" w:rsidRDefault="00236FD8" w:rsidP="00236FD8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28AB65B" w14:textId="74B56682" w:rsidR="00236FD8" w:rsidRDefault="00236FD8" w:rsidP="00236FD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Regra de Envio</w:t>
            </w:r>
          </w:p>
        </w:tc>
        <w:tc>
          <w:tcPr>
            <w:tcW w:w="1306" w:type="dxa"/>
          </w:tcPr>
          <w:p w14:paraId="6E8273A2" w14:textId="6CD96178" w:rsidR="00236FD8" w:rsidRDefault="00236FD8" w:rsidP="00236FD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Exibi a regra para qual o e-mail será disparado</w:t>
            </w:r>
          </w:p>
        </w:tc>
        <w:tc>
          <w:tcPr>
            <w:tcW w:w="1246" w:type="dxa"/>
          </w:tcPr>
          <w:p w14:paraId="1D9AFEFF" w14:textId="55111BAA" w:rsidR="00236FD8" w:rsidRDefault="007C7D0B" w:rsidP="00236FD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E353AE7" w14:textId="15EB686A" w:rsidR="00236FD8" w:rsidRPr="000F563D" w:rsidRDefault="00236FD8" w:rsidP="00236FD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B218796" w14:textId="031169E7" w:rsidR="00236FD8" w:rsidRPr="000F563D" w:rsidRDefault="00236FD8" w:rsidP="00236FD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E6DC9F3" w14:textId="77777777" w:rsidR="00236FD8" w:rsidRDefault="00236FD8" w:rsidP="00236FD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36FD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36FD8">
              <w:rPr>
                <w:color w:val="31849B" w:themeColor="accent5" w:themeShade="BF"/>
                <w:sz w:val="18"/>
                <w:szCs w:val="18"/>
              </w:rPr>
              <w:instrText xml:space="preserve"> REF _Ref17386975 \r \h </w:instrText>
            </w:r>
            <w:r w:rsidRPr="00236FD8">
              <w:rPr>
                <w:color w:val="31849B" w:themeColor="accent5" w:themeShade="BF"/>
                <w:sz w:val="18"/>
                <w:szCs w:val="18"/>
              </w:rPr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05B4CE7" w14:textId="24E93A22" w:rsidR="00236FD8" w:rsidRDefault="00236FD8" w:rsidP="00236FD8">
            <w:pPr>
              <w:pStyle w:val="PargrafodaLista"/>
              <w:numPr>
                <w:ilvl w:val="0"/>
                <w:numId w:val="32"/>
              </w:numPr>
              <w:spacing w:before="60" w:after="60"/>
              <w:ind w:left="483"/>
              <w:rPr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Apenas Visualização</w:t>
            </w:r>
          </w:p>
        </w:tc>
      </w:tr>
      <w:tr w:rsidR="007C7D0B" w:rsidRPr="000126F0" w14:paraId="2CEA08FD" w14:textId="77777777" w:rsidTr="00E51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47D14C" w14:textId="77777777" w:rsidR="007C7D0B" w:rsidRPr="009B42E9" w:rsidRDefault="007C7D0B" w:rsidP="007C7D0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D350176" w14:textId="331D6048" w:rsidR="007C7D0B" w:rsidRDefault="007C7D0B" w:rsidP="007C7D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Selecione E-Mail </w:t>
            </w:r>
          </w:p>
        </w:tc>
        <w:tc>
          <w:tcPr>
            <w:tcW w:w="1306" w:type="dxa"/>
          </w:tcPr>
          <w:p w14:paraId="5585F630" w14:textId="5D6D417D" w:rsidR="007C7D0B" w:rsidRDefault="007C7D0B" w:rsidP="009F19A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combobox para seleção do E-Mail, cabeçalho e rodapé</w:t>
            </w:r>
          </w:p>
        </w:tc>
        <w:tc>
          <w:tcPr>
            <w:tcW w:w="1246" w:type="dxa"/>
          </w:tcPr>
          <w:p w14:paraId="0F4285FA" w14:textId="5E734EF9" w:rsidR="007C7D0B" w:rsidRDefault="007C7D0B" w:rsidP="007C7D0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61A88F0" w14:textId="41F03F15" w:rsidR="007C7D0B" w:rsidRPr="000F563D" w:rsidRDefault="007C7D0B" w:rsidP="007C7D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FC273FA" w14:textId="77777777" w:rsidR="00F45B83" w:rsidRPr="00F45B83" w:rsidRDefault="00F45B83" w:rsidP="007C7D0B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45B83">
              <w:rPr>
                <w:sz w:val="16"/>
                <w:szCs w:val="16"/>
              </w:rPr>
              <w:t xml:space="preserve">Selecione </w:t>
            </w:r>
          </w:p>
          <w:p w14:paraId="243BCDF7" w14:textId="77777777" w:rsidR="00F45B83" w:rsidRPr="00F45B83" w:rsidRDefault="00F45B83" w:rsidP="007C7D0B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25594304" w14:textId="77777777" w:rsidR="00F45B83" w:rsidRPr="00F45B83" w:rsidRDefault="00F45B83" w:rsidP="007C7D0B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F45B83">
              <w:rPr>
                <w:sz w:val="16"/>
                <w:szCs w:val="16"/>
              </w:rPr>
              <w:t>Nenhum</w:t>
            </w:r>
          </w:p>
          <w:p w14:paraId="21075A0C" w14:textId="77777777" w:rsidR="00F45B83" w:rsidRPr="00F45B83" w:rsidRDefault="00F45B83" w:rsidP="007C7D0B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43040CBE" w14:textId="67E3BC4E" w:rsidR="007C7D0B" w:rsidRPr="000F563D" w:rsidRDefault="00E95AC4" w:rsidP="007C7D0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45B83">
              <w:rPr>
                <w:sz w:val="16"/>
                <w:szCs w:val="16"/>
              </w:rPr>
              <w:t>Todos os e-mail parametrizados para a 1.1 Atividade Secundária</w:t>
            </w:r>
          </w:p>
        </w:tc>
        <w:tc>
          <w:tcPr>
            <w:tcW w:w="2855" w:type="dxa"/>
            <w:shd w:val="clear" w:color="auto" w:fill="FFFFFF" w:themeFill="background1"/>
          </w:tcPr>
          <w:p w14:paraId="673C2FB8" w14:textId="77777777" w:rsidR="007C7D0B" w:rsidRDefault="007C7D0B" w:rsidP="007C7D0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36FD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36FD8">
              <w:rPr>
                <w:color w:val="31849B" w:themeColor="accent5" w:themeShade="BF"/>
                <w:sz w:val="18"/>
                <w:szCs w:val="18"/>
              </w:rPr>
              <w:instrText xml:space="preserve"> REF _Ref17386975 \r \h </w:instrText>
            </w:r>
            <w:r w:rsidRPr="00236FD8">
              <w:rPr>
                <w:color w:val="31849B" w:themeColor="accent5" w:themeShade="BF"/>
                <w:sz w:val="18"/>
                <w:szCs w:val="18"/>
              </w:rPr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236FD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36FD8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BF45869" w14:textId="77777777" w:rsidR="00054EA7" w:rsidRDefault="00054EA7" w:rsidP="007C7D0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4D927022" w14:textId="77777777" w:rsidR="00054EA7" w:rsidRDefault="00054EA7" w:rsidP="007C7D0B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  <w:p w14:paraId="05E4B1C8" w14:textId="587A5854" w:rsidR="00054EA7" w:rsidRDefault="00054EA7" w:rsidP="00EB1311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Campo Obrigatório</w:t>
            </w:r>
          </w:p>
          <w:p w14:paraId="7A7F12AB" w14:textId="77777777" w:rsidR="00054EA7" w:rsidRDefault="00054EA7" w:rsidP="00054EA7">
            <w:pPr>
              <w:pStyle w:val="PargrafodaLista"/>
              <w:spacing w:before="60" w:after="60"/>
              <w:ind w:left="1440"/>
              <w:rPr>
                <w:color w:val="31849B" w:themeColor="accent5" w:themeShade="BF"/>
                <w:sz w:val="18"/>
                <w:szCs w:val="18"/>
              </w:rPr>
            </w:pPr>
          </w:p>
          <w:p w14:paraId="0D69BFA6" w14:textId="26BBD9ED" w:rsidR="007C7D0B" w:rsidRDefault="007C7D0B" w:rsidP="007C7D0B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2505FE" w:rsidRPr="000126F0" w14:paraId="72370CC8" w14:textId="77777777" w:rsidTr="00E51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CAA06FA" w14:textId="6C6CB276" w:rsidR="002505FE" w:rsidRPr="009B42E9" w:rsidRDefault="002505FE" w:rsidP="002505F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1DA5EF6" w14:textId="44F240B4" w:rsidR="002505FE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1306" w:type="dxa"/>
          </w:tcPr>
          <w:p w14:paraId="617A01C5" w14:textId="27E55123" w:rsidR="002505FE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Salvar os dados da Aba Informações Iniciais</w:t>
            </w:r>
          </w:p>
        </w:tc>
        <w:tc>
          <w:tcPr>
            <w:tcW w:w="1246" w:type="dxa"/>
          </w:tcPr>
          <w:p w14:paraId="20A2CCE4" w14:textId="6EBAADFE" w:rsidR="002505FE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209B1701" w14:textId="767324C4" w:rsidR="002505FE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8CE4279" w14:textId="3A565F8D" w:rsidR="002505FE" w:rsidRPr="00454E8C" w:rsidRDefault="002505FE" w:rsidP="002505F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BD9163E" w14:textId="1E9C70E0" w:rsidR="002505FE" w:rsidRDefault="002505FE" w:rsidP="002505F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</w:tbl>
    <w:p w14:paraId="17270EF5" w14:textId="285B6C7F" w:rsidR="00912B33" w:rsidRPr="00D92D95" w:rsidRDefault="00912B33" w:rsidP="00912B33">
      <w:pPr>
        <w:pStyle w:val="EstiloPrototipo3"/>
        <w:numPr>
          <w:ilvl w:val="0"/>
          <w:numId w:val="5"/>
        </w:numPr>
      </w:pPr>
      <w:bookmarkStart w:id="12" w:name="_Ref16688494"/>
      <w:r w:rsidRPr="00D92D95">
        <w:lastRenderedPageBreak/>
        <w:t>Parametriza/Incluir Documentos:</w:t>
      </w:r>
      <w:bookmarkEnd w:id="12"/>
    </w:p>
    <w:p w14:paraId="1B71755A" w14:textId="3AB4F727" w:rsidR="00B35DB1" w:rsidRDefault="00DE74E5" w:rsidP="00B35DB1">
      <w:pPr>
        <w:pStyle w:val="EstiloPrototipo3"/>
        <w:ind w:left="720"/>
      </w:pPr>
      <w:r>
        <w:rPr>
          <w:noProof/>
        </w:rPr>
        <w:drawing>
          <wp:inline distT="0" distB="0" distL="0" distR="0" wp14:anchorId="4B7A5EC6" wp14:editId="565D92E6">
            <wp:extent cx="4056708" cy="7615555"/>
            <wp:effectExtent l="0" t="0" r="1270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ublicar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90" cy="76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0DA4" w14:textId="77777777" w:rsidR="009364E2" w:rsidRDefault="009364E2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F470B8" w:rsidRPr="005D2A67" w14:paraId="1AA9626A" w14:textId="77777777" w:rsidTr="001308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6E6431D" w14:textId="77777777" w:rsidR="00F470B8" w:rsidRPr="00E976B5" w:rsidRDefault="00F470B8" w:rsidP="00130852">
            <w:pPr>
              <w:pStyle w:val="EstiloPrototipo3"/>
              <w:jc w:val="center"/>
            </w:pPr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F470B8" w:rsidRPr="005D2A67" w14:paraId="4EF6321A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F313CCB" w14:textId="50091F45" w:rsidR="00F470B8" w:rsidRDefault="00F470B8" w:rsidP="00F470B8">
            <w:pPr>
              <w:pStyle w:val="EstiloPrototipo3"/>
              <w:jc w:val="center"/>
              <w:rPr>
                <w:sz w:val="24"/>
                <w:szCs w:val="24"/>
              </w:rPr>
            </w:pPr>
            <w:r w:rsidRPr="00D24C89">
              <w:rPr>
                <w:sz w:val="24"/>
                <w:szCs w:val="24"/>
              </w:rPr>
              <w:t xml:space="preserve">Aba </w:t>
            </w:r>
            <w:r>
              <w:rPr>
                <w:sz w:val="24"/>
                <w:szCs w:val="24"/>
              </w:rPr>
              <w:t>Documento</w:t>
            </w:r>
          </w:p>
        </w:tc>
      </w:tr>
      <w:tr w:rsidR="00F470B8" w:rsidRPr="00FD775E" w14:paraId="0E91CBF3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5ED011C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0507E12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2B01256C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6057281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7A06B805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6ECE8D00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5043C81" w14:textId="77777777" w:rsidR="00F470B8" w:rsidRPr="005D2A67" w:rsidRDefault="00F470B8" w:rsidP="00130852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F470B8" w:rsidRPr="000126F0" w14:paraId="613306D5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A49EDC4" w14:textId="77777777" w:rsidR="00F470B8" w:rsidRPr="009B42E9" w:rsidRDefault="00F470B8" w:rsidP="0013085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1332C6D" w14:textId="620B61FC" w:rsidR="00F470B8" w:rsidRDefault="009364E2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da Quantidade de Membros da Comissão Eleitoral</w:t>
            </w:r>
          </w:p>
        </w:tc>
        <w:tc>
          <w:tcPr>
            <w:tcW w:w="1306" w:type="dxa"/>
          </w:tcPr>
          <w:p w14:paraId="333C4297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Descrição da tela </w:t>
            </w:r>
          </w:p>
        </w:tc>
        <w:tc>
          <w:tcPr>
            <w:tcW w:w="1246" w:type="dxa"/>
          </w:tcPr>
          <w:p w14:paraId="29D37166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  <w:p w14:paraId="2FB22807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  <w:p w14:paraId="60B66371" w14:textId="77777777" w:rsidR="00F470B8" w:rsidRPr="00FE31D4" w:rsidRDefault="00F470B8" w:rsidP="00130852">
            <w:pPr>
              <w:tabs>
                <w:tab w:val="left" w:pos="930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ab/>
            </w:r>
          </w:p>
        </w:tc>
        <w:tc>
          <w:tcPr>
            <w:tcW w:w="1034" w:type="dxa"/>
          </w:tcPr>
          <w:p w14:paraId="5011CA28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Label</w:t>
            </w:r>
          </w:p>
        </w:tc>
        <w:tc>
          <w:tcPr>
            <w:tcW w:w="926" w:type="dxa"/>
          </w:tcPr>
          <w:p w14:paraId="55852DC8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13A35E8" w14:textId="77777777" w:rsidR="00F470B8" w:rsidRDefault="00F470B8" w:rsidP="0013085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F470B8" w:rsidRPr="000126F0" w14:paraId="0975ACB2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99F576" w14:textId="77777777" w:rsidR="00F470B8" w:rsidRPr="009B42E9" w:rsidRDefault="00F470B8" w:rsidP="0013085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66AB924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FF6AFE" wp14:editId="17B86A2B">
                  <wp:extent cx="266667" cy="190476"/>
                  <wp:effectExtent l="0" t="0" r="635" b="63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174D4491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0A4C21C8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25B8A47D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78B170B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DFFCD58" w14:textId="0B728ECE" w:rsidR="00F470B8" w:rsidRPr="00650F2A" w:rsidRDefault="00F470B8" w:rsidP="0029745E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632D45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_Ref16698849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2.2.1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32D45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29745E" w:rsidRPr="000126F0" w14:paraId="5862F4DC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FC6546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CC5EFEC" w14:textId="7CC061A6" w:rsidR="0029745E" w:rsidRDefault="0029745E" w:rsidP="0029745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F0CCB" wp14:editId="6E4AD2BC">
                  <wp:extent cx="95238" cy="47619"/>
                  <wp:effectExtent l="0" t="0" r="635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2091DAC5" w14:textId="47837467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ocultar e exibir </w:t>
            </w:r>
          </w:p>
        </w:tc>
        <w:tc>
          <w:tcPr>
            <w:tcW w:w="1246" w:type="dxa"/>
          </w:tcPr>
          <w:p w14:paraId="16828D96" w14:textId="191561DF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297E7B0D" w14:textId="6458624E" w:rsidR="0029745E" w:rsidRPr="005D25C6" w:rsidRDefault="0029745E" w:rsidP="0029745E">
            <w:pPr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43671A" w14:textId="2DC03051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10A4F12" w14:textId="571AA2E5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8D7584A" w14:textId="77777777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9745E" w:rsidRPr="000126F0" w14:paraId="32B5A405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587DED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E3DD6A" w14:textId="43882F7E" w:rsidR="0029745E" w:rsidRDefault="0029745E" w:rsidP="0029745E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</w:tcPr>
          <w:p w14:paraId="68B2100F" w14:textId="5A92D953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a edição do Texto Inicial</w:t>
            </w:r>
          </w:p>
        </w:tc>
        <w:tc>
          <w:tcPr>
            <w:tcW w:w="1246" w:type="dxa"/>
          </w:tcPr>
          <w:p w14:paraId="121F0683" w14:textId="4EA83C36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1AD583" wp14:editId="4B7DB9A9">
                  <wp:extent cx="257143" cy="133333"/>
                  <wp:effectExtent l="0" t="0" r="0" b="63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4B499B1E" w14:textId="314875A4" w:rsidR="0029745E" w:rsidRPr="005D25C6" w:rsidRDefault="0029745E" w:rsidP="0029745E">
            <w:pPr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D0AB55" w14:textId="43D5E7F9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0311BAB" w14:textId="26FC8F21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D49C920" w14:textId="77777777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9745E" w:rsidRPr="000126F0" w14:paraId="5FAF718E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623405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B72ACB6" w14:textId="36F94D40" w:rsidR="0029745E" w:rsidRDefault="0029745E" w:rsidP="0029745E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Parametrizar Cabeçalho</w:t>
            </w:r>
          </w:p>
        </w:tc>
        <w:tc>
          <w:tcPr>
            <w:tcW w:w="1306" w:type="dxa"/>
          </w:tcPr>
          <w:p w14:paraId="39589690" w14:textId="4FA2097E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para parametrizar o cabeçalho</w:t>
            </w:r>
          </w:p>
        </w:tc>
        <w:tc>
          <w:tcPr>
            <w:tcW w:w="1246" w:type="dxa"/>
          </w:tcPr>
          <w:p w14:paraId="65C0B5B4" w14:textId="77777777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CKeditor</w:t>
            </w:r>
          </w:p>
          <w:p w14:paraId="1694E0FD" w14:textId="2D07AF48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888191B" w14:textId="1ADC1E6C" w:rsidR="0029745E" w:rsidRPr="005D25C6" w:rsidRDefault="0029745E" w:rsidP="0029745E">
            <w:pPr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83820C9" w14:textId="0987D0BB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A5F51F4" w14:textId="084B8439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C4EA227" w14:textId="75D7C412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B1311">
              <w:rPr>
                <w:color w:val="000000" w:themeColor="text1"/>
                <w:sz w:val="18"/>
                <w:szCs w:val="18"/>
              </w:rPr>
              <w:t>Preenchimento obrigatório, caso a opção ativar esteja habilitada</w:t>
            </w:r>
          </w:p>
        </w:tc>
      </w:tr>
      <w:tr w:rsidR="0040108F" w:rsidRPr="000126F0" w14:paraId="45F08A07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6EE8BB" w14:textId="77777777" w:rsidR="0040108F" w:rsidRPr="009B42E9" w:rsidRDefault="0040108F" w:rsidP="0040108F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3E30D05" w14:textId="5AC49EFF" w:rsidR="0040108F" w:rsidRDefault="0040108F" w:rsidP="0040108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414889C" wp14:editId="62C998B2">
                  <wp:extent cx="95238" cy="47619"/>
                  <wp:effectExtent l="0" t="0" r="63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687776C5" w14:textId="23D4AD0E" w:rsidR="0040108F" w:rsidRDefault="0040108F" w:rsidP="0040108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ocultar e exibir </w:t>
            </w:r>
          </w:p>
        </w:tc>
        <w:tc>
          <w:tcPr>
            <w:tcW w:w="1246" w:type="dxa"/>
          </w:tcPr>
          <w:p w14:paraId="0AE85261" w14:textId="478AEF5E" w:rsidR="0040108F" w:rsidRDefault="0040108F" w:rsidP="004010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0DAD170D" w14:textId="035191D6" w:rsidR="0040108F" w:rsidRPr="009642C3" w:rsidRDefault="0040108F" w:rsidP="0040108F">
            <w:pPr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45A0FF6" w14:textId="20F3C86D" w:rsidR="0040108F" w:rsidRDefault="0040108F" w:rsidP="0040108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E2319B9" w14:textId="5626049F" w:rsidR="0040108F" w:rsidRDefault="0040108F" w:rsidP="0040108F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A1D18A" w14:textId="75D82928" w:rsidR="0040108F" w:rsidRPr="00CB29A1" w:rsidRDefault="0040108F" w:rsidP="0040108F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F3B67" w:rsidRPr="000126F0" w14:paraId="41D3EACA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35E998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74F3414" w14:textId="79E32FD4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</w:tcPr>
          <w:p w14:paraId="048D9E2A" w14:textId="652079D0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a edição do Texto Inicial</w:t>
            </w:r>
          </w:p>
        </w:tc>
        <w:tc>
          <w:tcPr>
            <w:tcW w:w="1246" w:type="dxa"/>
          </w:tcPr>
          <w:p w14:paraId="47F95BE4" w14:textId="25D0A694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934066" wp14:editId="3C1A7195">
                  <wp:extent cx="257143" cy="133333"/>
                  <wp:effectExtent l="0" t="0" r="0" b="63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4447213B" w14:textId="55D194E3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7D2A162" w14:textId="6449BCE7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6C8FB81" w14:textId="18CF8FAF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6861B58" w14:textId="77777777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F3B67" w:rsidRPr="000126F0" w14:paraId="3200D57E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EC01CA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40D74A7" w14:textId="34BA2503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Texto Inicial</w:t>
            </w:r>
          </w:p>
        </w:tc>
        <w:tc>
          <w:tcPr>
            <w:tcW w:w="1306" w:type="dxa"/>
          </w:tcPr>
          <w:p w14:paraId="43411571" w14:textId="36BDDB5E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para parametrizar o texto inicial</w:t>
            </w:r>
          </w:p>
        </w:tc>
        <w:tc>
          <w:tcPr>
            <w:tcW w:w="1246" w:type="dxa"/>
          </w:tcPr>
          <w:p w14:paraId="26968E6B" w14:textId="77777777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CKeditor</w:t>
            </w:r>
          </w:p>
          <w:p w14:paraId="655F6C1A" w14:textId="3B873E4D" w:rsidR="005F3B67" w:rsidRDefault="00301A34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8C319DC" w14:textId="211F0C20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FC3BC6E" w14:textId="6B513CCE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F78FADF" w14:textId="2C3FFED2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09512D9" w14:textId="231E5239" w:rsidR="005F3B67" w:rsidRPr="00CB29A1" w:rsidRDefault="005F3B67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EB1311">
              <w:rPr>
                <w:color w:val="000000" w:themeColor="text1"/>
                <w:sz w:val="18"/>
                <w:szCs w:val="18"/>
              </w:rPr>
              <w:t>Preenchimento obrigatório, caso a opção ativar esteja habilitada</w:t>
            </w:r>
          </w:p>
        </w:tc>
      </w:tr>
      <w:tr w:rsidR="005F3B67" w:rsidRPr="000126F0" w14:paraId="2E62E6BB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0B0143" w14:textId="77777777" w:rsidR="005F3B67" w:rsidRPr="0029745E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23C53E8" w14:textId="35095E4C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noProof/>
              </w:rPr>
              <w:drawing>
                <wp:inline distT="0" distB="0" distL="0" distR="0" wp14:anchorId="43735284" wp14:editId="3A3161AD">
                  <wp:extent cx="95238" cy="47619"/>
                  <wp:effectExtent l="0" t="0" r="63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0F6BF30E" w14:textId="3F8A3705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 xml:space="preserve">Componente para ocultar e exibir </w:t>
            </w:r>
          </w:p>
        </w:tc>
        <w:tc>
          <w:tcPr>
            <w:tcW w:w="1246" w:type="dxa"/>
          </w:tcPr>
          <w:p w14:paraId="3B5818A8" w14:textId="346DA331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27915981" w14:textId="29528B92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E236B34" w14:textId="33805950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79CFAD2" w14:textId="2458E7B7" w:rsidR="005F3B67" w:rsidRPr="0029745E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9745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9745E"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 w:rsidR="00995BC1" w:rsidRPr="0029745E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29745E">
              <w:rPr>
                <w:color w:val="31849B" w:themeColor="accent5" w:themeShade="BF"/>
                <w:sz w:val="18"/>
                <w:szCs w:val="18"/>
              </w:rPr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9745E"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 w:rsidRPr="0029745E">
              <w:rPr>
                <w:color w:val="31849B" w:themeColor="accent5" w:themeShade="BF"/>
                <w:sz w:val="18"/>
                <w:szCs w:val="18"/>
              </w:rPr>
              <w:t>9</w:t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9745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2A4FBF7" w14:textId="5DEF1246" w:rsidR="005F3B67" w:rsidRPr="0029745E" w:rsidRDefault="005F3B67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F3B67" w:rsidRPr="000126F0" w14:paraId="5E813E59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D90A7C" w14:textId="77777777" w:rsidR="005F3B67" w:rsidRPr="0029745E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4742006" w14:textId="690A47E5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Quantidade de Membros</w:t>
            </w:r>
          </w:p>
        </w:tc>
        <w:tc>
          <w:tcPr>
            <w:tcW w:w="1306" w:type="dxa"/>
          </w:tcPr>
          <w:p w14:paraId="15FD4C04" w14:textId="0CF9A981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Exibe a tabela com a quantidade de membros de cada UF+DF+CAU/BR</w:t>
            </w:r>
          </w:p>
        </w:tc>
        <w:tc>
          <w:tcPr>
            <w:tcW w:w="1246" w:type="dxa"/>
          </w:tcPr>
          <w:p w14:paraId="3159F405" w14:textId="5201D9E5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Grid</w:t>
            </w:r>
          </w:p>
        </w:tc>
        <w:tc>
          <w:tcPr>
            <w:tcW w:w="1034" w:type="dxa"/>
          </w:tcPr>
          <w:p w14:paraId="62F330FE" w14:textId="753B479B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6AB5D90" w14:textId="1C82AAE1" w:rsidR="005F3B67" w:rsidRPr="0029745E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974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FFB9C80" w14:textId="01BE2CD4" w:rsidR="005F3B67" w:rsidRPr="0029745E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29745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29745E"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 w:rsidR="0029745E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29745E">
              <w:rPr>
                <w:color w:val="31849B" w:themeColor="accent5" w:themeShade="BF"/>
                <w:sz w:val="18"/>
                <w:szCs w:val="18"/>
              </w:rPr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29745E"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 w:rsidRPr="0029745E">
              <w:rPr>
                <w:color w:val="31849B" w:themeColor="accent5" w:themeShade="BF"/>
                <w:sz w:val="18"/>
                <w:szCs w:val="18"/>
              </w:rPr>
              <w:t>9</w:t>
            </w:r>
            <w:r w:rsidRPr="0029745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29745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F8A0F7F" w14:textId="3ED02AF7" w:rsidR="005F3B67" w:rsidRPr="0029745E" w:rsidRDefault="005F3B67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  <w:r w:rsidRPr="00EB1311">
              <w:rPr>
                <w:color w:val="000000" w:themeColor="text1"/>
                <w:sz w:val="18"/>
                <w:szCs w:val="18"/>
              </w:rPr>
              <w:t>Só visu</w:t>
            </w:r>
            <w:r w:rsidR="001C06F2" w:rsidRPr="00EB1311">
              <w:rPr>
                <w:color w:val="000000" w:themeColor="text1"/>
                <w:sz w:val="18"/>
                <w:szCs w:val="18"/>
              </w:rPr>
              <w:t>alização</w:t>
            </w:r>
          </w:p>
        </w:tc>
      </w:tr>
      <w:tr w:rsidR="005F3B67" w:rsidRPr="000126F0" w14:paraId="3EE4058F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F41B38D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691EC2F" w14:textId="60AAFD29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ABEE4F7" wp14:editId="28628DC1">
                  <wp:extent cx="95238" cy="47619"/>
                  <wp:effectExtent l="0" t="0" r="63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171E9740" w14:textId="56DF0AC5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ocultar e exibir </w:t>
            </w:r>
          </w:p>
        </w:tc>
        <w:tc>
          <w:tcPr>
            <w:tcW w:w="1246" w:type="dxa"/>
          </w:tcPr>
          <w:p w14:paraId="0B9D335E" w14:textId="1946E284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28C84AB5" w14:textId="15D835AD" w:rsidR="005F3B67" w:rsidRPr="00454E8C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6E6C604" w14:textId="063C8DE3" w:rsidR="005F3B67" w:rsidRPr="00454E8C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67B84C9" w14:textId="6AB34F9F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F385364" w14:textId="5C1BEDB8" w:rsidR="005F3B67" w:rsidRPr="00CB29A1" w:rsidRDefault="005F3B67" w:rsidP="00EB1311">
            <w:pPr>
              <w:pStyle w:val="PargrafodaLista"/>
              <w:spacing w:before="60" w:after="60"/>
              <w:ind w:left="342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5F3B67" w:rsidRPr="000126F0" w14:paraId="0B92DFDA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B61DCF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1A26665" w14:textId="4BC6BF96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</w:tcPr>
          <w:p w14:paraId="4E3EDC26" w14:textId="73CBC323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a edição do Texto Inicial</w:t>
            </w:r>
          </w:p>
        </w:tc>
        <w:tc>
          <w:tcPr>
            <w:tcW w:w="1246" w:type="dxa"/>
          </w:tcPr>
          <w:p w14:paraId="5C908521" w14:textId="7D7344A1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A1CCA80" wp14:editId="4D916DA3">
                  <wp:extent cx="257143" cy="133333"/>
                  <wp:effectExtent l="0" t="0" r="0" b="63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2F503ACD" w14:textId="16867960" w:rsidR="005F3B67" w:rsidRPr="00454E8C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3EC8EF5" w14:textId="37DA24F6" w:rsidR="005F3B67" w:rsidRPr="00454E8C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031218A" w14:textId="2F529192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25A760" w14:textId="46C8CB6E" w:rsidR="005F3B67" w:rsidRPr="00650F2A" w:rsidRDefault="005F3B67" w:rsidP="00EB1311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  <w:tr w:rsidR="005F3B67" w:rsidRPr="000126F0" w14:paraId="66105F9E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A256BC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AE6280A" w14:textId="71834211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Texto Final</w:t>
            </w:r>
          </w:p>
        </w:tc>
        <w:tc>
          <w:tcPr>
            <w:tcW w:w="1306" w:type="dxa"/>
          </w:tcPr>
          <w:p w14:paraId="0A9AD4E3" w14:textId="140F30DB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para parametrizar o texto Final</w:t>
            </w:r>
          </w:p>
        </w:tc>
        <w:tc>
          <w:tcPr>
            <w:tcW w:w="1246" w:type="dxa"/>
          </w:tcPr>
          <w:p w14:paraId="17CD3A87" w14:textId="77777777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CKeditor</w:t>
            </w:r>
          </w:p>
          <w:p w14:paraId="70E5C65A" w14:textId="693F8747" w:rsidR="005F3B67" w:rsidRDefault="00301A34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9F76C3F" w14:textId="6C3A677B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40088F9" w14:textId="101E934A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0DC1842" w14:textId="1BA268D0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9B09351" w14:textId="769B85C6" w:rsidR="005F3B67" w:rsidRPr="00650F2A" w:rsidRDefault="005F3B67" w:rsidP="00EB1311">
            <w:pPr>
              <w:pStyle w:val="PargrafodaLista"/>
              <w:spacing w:before="60" w:after="60"/>
              <w:ind w:left="483"/>
              <w:rPr>
                <w:sz w:val="18"/>
                <w:szCs w:val="18"/>
              </w:rPr>
            </w:pPr>
            <w:r w:rsidRPr="00EB1311">
              <w:rPr>
                <w:color w:val="000000" w:themeColor="text1"/>
                <w:sz w:val="18"/>
                <w:szCs w:val="18"/>
              </w:rPr>
              <w:t>Preenchimento obrigatório, caso a opção ativar esteja habilitada</w:t>
            </w:r>
          </w:p>
        </w:tc>
      </w:tr>
      <w:tr w:rsidR="0029745E" w:rsidRPr="000126F0" w14:paraId="041AE8A6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1B6E88A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103D07F" w14:textId="775B1457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C2839A6" wp14:editId="2E3892D0">
                  <wp:extent cx="95238" cy="47619"/>
                  <wp:effectExtent l="0" t="0" r="635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" cy="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1A62743A" w14:textId="4B64F2A1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Componente para ocultar e exibir </w:t>
            </w:r>
          </w:p>
        </w:tc>
        <w:tc>
          <w:tcPr>
            <w:tcW w:w="1246" w:type="dxa"/>
          </w:tcPr>
          <w:p w14:paraId="4E11919D" w14:textId="7ABCE5BF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</w:tcPr>
          <w:p w14:paraId="130C04E3" w14:textId="3BC6D9BB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242B91" w14:textId="569BB2D3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E2824F7" w14:textId="10E0CBE4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9A82EDF" w14:textId="77777777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9745E" w:rsidRPr="000126F0" w14:paraId="424656A7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5BCE4C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05F09C" w14:textId="551EE92D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Ativar</w:t>
            </w:r>
          </w:p>
        </w:tc>
        <w:tc>
          <w:tcPr>
            <w:tcW w:w="1306" w:type="dxa"/>
          </w:tcPr>
          <w:p w14:paraId="56EC5096" w14:textId="1DE44E33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de Ativar ou desativar a edição do Texto Inicial</w:t>
            </w:r>
          </w:p>
        </w:tc>
        <w:tc>
          <w:tcPr>
            <w:tcW w:w="1246" w:type="dxa"/>
          </w:tcPr>
          <w:p w14:paraId="42DC6202" w14:textId="5A98AEC0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74ECBE" wp14:editId="56AB0B91">
                  <wp:extent cx="257143" cy="133333"/>
                  <wp:effectExtent l="0" t="0" r="0" b="635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43" cy="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</w:tcPr>
          <w:p w14:paraId="1BA8C690" w14:textId="7AE78BA5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4D64201" w14:textId="1FE52E35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62A6512" w14:textId="511197DB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AAEE2FA" w14:textId="77777777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29745E" w:rsidRPr="000126F0" w14:paraId="292FC4B1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F772999" w14:textId="77777777" w:rsidR="0029745E" w:rsidRPr="009B42E9" w:rsidRDefault="0029745E" w:rsidP="0029745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839FC2" w14:textId="103FD103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Parametrizar Rodapé</w:t>
            </w:r>
          </w:p>
        </w:tc>
        <w:tc>
          <w:tcPr>
            <w:tcW w:w="1306" w:type="dxa"/>
          </w:tcPr>
          <w:p w14:paraId="0994B2C4" w14:textId="2CCB0B96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 opção para parametrizar o rodapé</w:t>
            </w:r>
          </w:p>
        </w:tc>
        <w:tc>
          <w:tcPr>
            <w:tcW w:w="1246" w:type="dxa"/>
          </w:tcPr>
          <w:p w14:paraId="4F27553C" w14:textId="77777777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CKeditor</w:t>
            </w:r>
          </w:p>
          <w:p w14:paraId="289AC226" w14:textId="32FDB770" w:rsidR="0029745E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4170771" w14:textId="4A7318F5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2855983" w14:textId="3C913D9B" w:rsidR="0029745E" w:rsidRPr="005D25C6" w:rsidRDefault="0029745E" w:rsidP="0029745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5D25C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AF52B8B" w14:textId="7D229359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_Ref16751772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0C7B9CE" w14:textId="1A942ADF" w:rsidR="0029745E" w:rsidRDefault="0029745E" w:rsidP="0029745E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EB1311">
              <w:rPr>
                <w:color w:val="000000" w:themeColor="text1"/>
                <w:sz w:val="18"/>
                <w:szCs w:val="18"/>
              </w:rPr>
              <w:t>Preenchimento obrigatório, caso a opção ativar esteja habilitada</w:t>
            </w:r>
          </w:p>
        </w:tc>
      </w:tr>
      <w:tr w:rsidR="00F470B8" w:rsidRPr="000126F0" w14:paraId="1D53B2CF" w14:textId="77777777" w:rsidTr="001308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311E65" w14:textId="77777777" w:rsidR="00F470B8" w:rsidRPr="009B42E9" w:rsidRDefault="00F470B8" w:rsidP="00130852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067D50C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1306" w:type="dxa"/>
          </w:tcPr>
          <w:p w14:paraId="2A64E45C" w14:textId="21749FF9" w:rsidR="00F470B8" w:rsidRDefault="00F470B8" w:rsidP="00721CE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Opção para Salvar os dados da Aba </w:t>
            </w:r>
            <w:r w:rsidR="00721CE6">
              <w:rPr>
                <w:sz w:val="18"/>
                <w:szCs w:val="18"/>
              </w:rPr>
              <w:t>Documento</w:t>
            </w:r>
          </w:p>
        </w:tc>
        <w:tc>
          <w:tcPr>
            <w:tcW w:w="1246" w:type="dxa"/>
          </w:tcPr>
          <w:p w14:paraId="7B995D55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459E9225" w14:textId="77777777" w:rsidR="00F470B8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F59707A" w14:textId="77777777" w:rsidR="00F470B8" w:rsidRPr="00454E8C" w:rsidRDefault="00F470B8" w:rsidP="00130852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53CECC2" w14:textId="77777777" w:rsidR="00F470B8" w:rsidRDefault="00F470B8" w:rsidP="00130852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</w:tr>
      <w:tr w:rsidR="005F3B67" w:rsidRPr="000126F0" w14:paraId="2B96E30E" w14:textId="77777777" w:rsidTr="0013085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30E3D0" w14:textId="77777777" w:rsidR="005F3B67" w:rsidRPr="009B42E9" w:rsidRDefault="005F3B67" w:rsidP="005F3B67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5A08C96" w14:textId="25D1F63C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Concluir</w:t>
            </w:r>
          </w:p>
        </w:tc>
        <w:tc>
          <w:tcPr>
            <w:tcW w:w="1306" w:type="dxa"/>
          </w:tcPr>
          <w:p w14:paraId="6B3E313A" w14:textId="31E61006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Opção para concluir as Abas Informações Iniciais e Documento</w:t>
            </w:r>
          </w:p>
        </w:tc>
        <w:tc>
          <w:tcPr>
            <w:tcW w:w="1246" w:type="dxa"/>
          </w:tcPr>
          <w:p w14:paraId="4BF37D00" w14:textId="0BF21027" w:rsidR="005F3B67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570F3773" w14:textId="60625ABE" w:rsidR="005F3B67" w:rsidRPr="000F563D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DCF176E" w14:textId="38401C2A" w:rsidR="005F3B67" w:rsidRPr="000F563D" w:rsidRDefault="005F3B67" w:rsidP="005F3B6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F563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D1D2B64" w14:textId="05AC7C7C" w:rsidR="005F3B67" w:rsidRDefault="005F3B67" w:rsidP="005F3B67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_Ref13847081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2.2.1</w:t>
            </w:r>
            <w:r w:rsidR="0029745E">
              <w:rPr>
                <w:color w:val="31849B" w:themeColor="accent5" w:themeShade="BF"/>
                <w:sz w:val="18"/>
                <w:szCs w:val="18"/>
              </w:rPr>
              <w:t>2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CC2E34E" w14:textId="77777777" w:rsidR="005F3B67" w:rsidRDefault="005F3B67" w:rsidP="005F3B6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</w:tbl>
    <w:p w14:paraId="0F8F3A44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27CEED62" w14:textId="77777777" w:rsidR="00AC7F9F" w:rsidRDefault="00AC7F9F" w:rsidP="00912B33">
      <w:pPr>
        <w:pStyle w:val="EstiloPrototipo3"/>
        <w:numPr>
          <w:ilvl w:val="0"/>
          <w:numId w:val="5"/>
        </w:numPr>
      </w:pPr>
      <w:bookmarkStart w:id="13" w:name="_Ref13579649"/>
      <w:r>
        <w:t>Tela Inicial:</w:t>
      </w:r>
      <w:bookmarkEnd w:id="13"/>
    </w:p>
    <w:p w14:paraId="48759733" w14:textId="77777777" w:rsidR="00AC7F9F" w:rsidRDefault="00AC7F9F" w:rsidP="00AC7F9F">
      <w:pPr>
        <w:pStyle w:val="EstiloPrototipo3"/>
        <w:numPr>
          <w:ilvl w:val="2"/>
          <w:numId w:val="27"/>
        </w:numPr>
      </w:pPr>
      <w:bookmarkStart w:id="14" w:name="_Ref13749926"/>
      <w:bookmarkStart w:id="15" w:name="_Ref13657061"/>
      <w:r>
        <w:t>Tela Inicial</w:t>
      </w:r>
      <w:bookmarkEnd w:id="14"/>
    </w:p>
    <w:bookmarkEnd w:id="15"/>
    <w:p w14:paraId="62366E1F" w14:textId="77777777" w:rsidR="00AC7F9F" w:rsidRDefault="00AC7F9F" w:rsidP="00AC7F9F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6328410C" wp14:editId="6202C9D7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67CDB164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47A99967" w14:textId="77777777" w:rsidR="003A50D7" w:rsidRDefault="003A50D7" w:rsidP="00AC7F9F">
      <w:pPr>
        <w:pStyle w:val="EstiloPrototipo3"/>
        <w:jc w:val="center"/>
        <w:rPr>
          <w:noProof/>
        </w:rPr>
      </w:pPr>
    </w:p>
    <w:p w14:paraId="228AED1C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46B70A43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771183EE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75FF2842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58B87445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4AAD884A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7E524E4E" w14:textId="77777777" w:rsidR="00CB12AC" w:rsidRDefault="00CB12AC" w:rsidP="00AC7F9F">
      <w:pPr>
        <w:pStyle w:val="EstiloPrototipo3"/>
        <w:jc w:val="center"/>
        <w:rPr>
          <w:noProof/>
        </w:rPr>
      </w:pPr>
    </w:p>
    <w:p w14:paraId="3EC84C67" w14:textId="4C013163" w:rsidR="00CB12AC" w:rsidRDefault="00CB12AC" w:rsidP="00CB12AC">
      <w:pPr>
        <w:pStyle w:val="EstiloPrototipo3"/>
        <w:numPr>
          <w:ilvl w:val="2"/>
          <w:numId w:val="36"/>
        </w:numPr>
      </w:pPr>
      <w:bookmarkStart w:id="16" w:name="_Ref16587736"/>
      <w:r>
        <w:lastRenderedPageBreak/>
        <w:t>Tela Inicial</w:t>
      </w:r>
      <w:r w:rsidR="00B44A87">
        <w:t xml:space="preserve"> - Menu</w:t>
      </w:r>
      <w:bookmarkEnd w:id="16"/>
    </w:p>
    <w:p w14:paraId="3692F4DB" w14:textId="77777777" w:rsidR="00CB12AC" w:rsidRDefault="00CB12AC" w:rsidP="00CB12AC">
      <w:pPr>
        <w:pStyle w:val="EstiloPrototipo3"/>
        <w:jc w:val="left"/>
        <w:rPr>
          <w:noProof/>
        </w:rPr>
      </w:pPr>
    </w:p>
    <w:p w14:paraId="24D8779D" w14:textId="24608DD9" w:rsidR="00AC7F9F" w:rsidRDefault="003A50D7" w:rsidP="00AC7F9F">
      <w:pPr>
        <w:pStyle w:val="EstiloPrototipo3"/>
        <w:jc w:val="center"/>
        <w:rPr>
          <w:noProof/>
        </w:rPr>
      </w:pPr>
      <w:r>
        <w:rPr>
          <w:noProof/>
        </w:rPr>
        <w:drawing>
          <wp:inline distT="0" distB="0" distL="0" distR="0" wp14:anchorId="272E714F" wp14:editId="71A4C1FF">
            <wp:extent cx="5760085" cy="48304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32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1C845F05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1D3E0D26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708B2579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2529756A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428A310F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4A88E637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00F496B0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42459516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02753AD9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665F4B34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37C04598" w14:textId="77777777" w:rsidR="001B3C71" w:rsidRDefault="001B3C71" w:rsidP="00AC7F9F">
      <w:pPr>
        <w:pStyle w:val="EstiloPrototipo3"/>
        <w:jc w:val="center"/>
        <w:rPr>
          <w:noProof/>
        </w:rPr>
      </w:pPr>
    </w:p>
    <w:p w14:paraId="2CC66B05" w14:textId="01B32451" w:rsidR="001B3C71" w:rsidRDefault="00BE0C27" w:rsidP="001B3C71">
      <w:pPr>
        <w:pStyle w:val="EstiloPrototipo3"/>
        <w:numPr>
          <w:ilvl w:val="0"/>
          <w:numId w:val="5"/>
        </w:numPr>
      </w:pPr>
      <w:bookmarkStart w:id="17" w:name="_Ref16586897"/>
      <w:bookmarkStart w:id="18" w:name="_Ref16610603"/>
      <w:r>
        <w:t>Configurar Eleição</w:t>
      </w:r>
      <w:r w:rsidR="001B3C71">
        <w:t>:</w:t>
      </w:r>
      <w:bookmarkEnd w:id="17"/>
      <w:r>
        <w:t xml:space="preserve"> (HST05)</w:t>
      </w:r>
      <w:bookmarkEnd w:id="18"/>
    </w:p>
    <w:p w14:paraId="5CFB8322" w14:textId="0984E52A" w:rsidR="00BE0C27" w:rsidRDefault="00BE0C27" w:rsidP="00BE0C27">
      <w:pPr>
        <w:pStyle w:val="EstiloPrototipo3"/>
        <w:ind w:left="142"/>
      </w:pPr>
      <w:r>
        <w:rPr>
          <w:noProof/>
        </w:rPr>
        <w:drawing>
          <wp:inline distT="0" distB="0" distL="0" distR="0" wp14:anchorId="4A583979" wp14:editId="03E5C4A3">
            <wp:extent cx="5760085" cy="26142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7318" w14:textId="77777777" w:rsidR="00BE0C27" w:rsidRDefault="00BE0C27" w:rsidP="00BE0C27">
      <w:pPr>
        <w:pStyle w:val="EstiloPrototipo3"/>
        <w:ind w:left="142"/>
      </w:pPr>
    </w:p>
    <w:p w14:paraId="586C6EAD" w14:textId="77777777" w:rsidR="00BE0C27" w:rsidRDefault="00BE0C27" w:rsidP="00BE0C27">
      <w:pPr>
        <w:pStyle w:val="EstiloPrototipo3"/>
        <w:ind w:left="142"/>
      </w:pPr>
    </w:p>
    <w:p w14:paraId="0D434833" w14:textId="5084DD0A" w:rsidR="00BE0C27" w:rsidRDefault="00BE0C27" w:rsidP="00BE0C27">
      <w:pPr>
        <w:pStyle w:val="EstiloPrototipo3"/>
        <w:numPr>
          <w:ilvl w:val="0"/>
          <w:numId w:val="5"/>
        </w:numPr>
      </w:pPr>
      <w:bookmarkStart w:id="19" w:name="_Ref16588120"/>
      <w:r>
        <w:t>Painel Visual: (HST05)</w:t>
      </w:r>
      <w:bookmarkEnd w:id="19"/>
    </w:p>
    <w:p w14:paraId="19A86D59" w14:textId="3D219638" w:rsidR="001B3C71" w:rsidRDefault="00770B3F" w:rsidP="00D51740">
      <w:pPr>
        <w:pStyle w:val="EstiloPrototipo3"/>
      </w:pPr>
      <w:r>
        <w:rPr>
          <w:noProof/>
        </w:rPr>
        <w:drawing>
          <wp:inline distT="0" distB="0" distL="0" distR="0" wp14:anchorId="4C8CB930" wp14:editId="2FB361A2">
            <wp:extent cx="5760085" cy="240474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blicar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C8AF" w14:textId="77777777" w:rsidR="00645FBF" w:rsidRDefault="00645FBF" w:rsidP="00D51740">
      <w:pPr>
        <w:pStyle w:val="EstiloPrototipo3"/>
      </w:pPr>
    </w:p>
    <w:p w14:paraId="506ED39E" w14:textId="77777777" w:rsidR="003A50D7" w:rsidRDefault="003A50D7" w:rsidP="006661A7">
      <w:pPr>
        <w:pStyle w:val="EstiloPrototipo3"/>
        <w:jc w:val="center"/>
      </w:pPr>
    </w:p>
    <w:p w14:paraId="33B59BCA" w14:textId="77777777" w:rsidR="008E318D" w:rsidRDefault="008E318D" w:rsidP="006661A7">
      <w:pPr>
        <w:pStyle w:val="EstiloPrototipo3"/>
        <w:jc w:val="center"/>
      </w:pPr>
    </w:p>
    <w:p w14:paraId="59265352" w14:textId="77777777" w:rsidR="008E318D" w:rsidRDefault="008E318D" w:rsidP="006661A7">
      <w:pPr>
        <w:pStyle w:val="EstiloPrototipo3"/>
        <w:jc w:val="center"/>
      </w:pPr>
    </w:p>
    <w:p w14:paraId="2E5760CF" w14:textId="77777777" w:rsidR="008E318D" w:rsidRDefault="008E318D" w:rsidP="006661A7">
      <w:pPr>
        <w:pStyle w:val="EstiloPrototipo3"/>
        <w:jc w:val="center"/>
      </w:pPr>
    </w:p>
    <w:p w14:paraId="6929ADE1" w14:textId="77777777" w:rsidR="008E318D" w:rsidRDefault="008E318D" w:rsidP="006661A7">
      <w:pPr>
        <w:pStyle w:val="EstiloPrototipo3"/>
        <w:jc w:val="center"/>
      </w:pPr>
    </w:p>
    <w:p w14:paraId="7F0071EB" w14:textId="77777777" w:rsidR="008E318D" w:rsidRPr="00182ECD" w:rsidRDefault="008E318D" w:rsidP="006661A7">
      <w:pPr>
        <w:pStyle w:val="EstiloPrototipo3"/>
        <w:jc w:val="center"/>
      </w:pPr>
    </w:p>
    <w:p w14:paraId="53F68FA4" w14:textId="77777777" w:rsidR="000514D4" w:rsidRPr="003D7A15" w:rsidRDefault="00CE176F" w:rsidP="0030370F">
      <w:pPr>
        <w:pStyle w:val="Ttulo2"/>
        <w:numPr>
          <w:ilvl w:val="0"/>
          <w:numId w:val="0"/>
        </w:numPr>
        <w:spacing w:before="240"/>
      </w:pPr>
      <w:bookmarkStart w:id="20" w:name="_Toc19029433"/>
      <w:r w:rsidRPr="003D7A15">
        <w:lastRenderedPageBreak/>
        <w:t>CRITÉRIOS DE ACEITE</w:t>
      </w:r>
      <w:bookmarkEnd w:id="20"/>
    </w:p>
    <w:p w14:paraId="34F179F8" w14:textId="77777777" w:rsidR="0030370F" w:rsidRPr="003D7A15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3D7A15">
        <w:rPr>
          <w:b/>
          <w:color w:val="auto"/>
        </w:rPr>
        <w:t xml:space="preserve">Premissa: </w:t>
      </w:r>
    </w:p>
    <w:p w14:paraId="1210B167" w14:textId="77777777" w:rsidR="00F84368" w:rsidRPr="00F824E5" w:rsidRDefault="00833861" w:rsidP="00F8436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3D7A15">
        <w:t xml:space="preserve">Esta história deve ser </w:t>
      </w:r>
      <w:r w:rsidRPr="00F824E5">
        <w:t xml:space="preserve">executada quando o usuário </w:t>
      </w:r>
      <w:r w:rsidR="00F84368" w:rsidRPr="00F824E5">
        <w:t>seguir o seguintes passos:</w:t>
      </w:r>
    </w:p>
    <w:p w14:paraId="0775CB4C" w14:textId="3274B599" w:rsidR="00F84368" w:rsidRPr="00F824E5" w:rsidRDefault="00F84368" w:rsidP="00F84368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993"/>
        <w:contextualSpacing/>
      </w:pPr>
      <w:r w:rsidRPr="00F824E5">
        <w:t>A</w:t>
      </w:r>
      <w:r w:rsidR="00833861" w:rsidRPr="00F824E5">
        <w:t>cessa</w:t>
      </w:r>
      <w:r w:rsidR="0056045C" w:rsidRPr="00F824E5">
        <w:t>r</w:t>
      </w:r>
      <w:r w:rsidR="00833861" w:rsidRPr="00F824E5">
        <w:t xml:space="preserve"> a opção “</w:t>
      </w:r>
      <w:r w:rsidR="00B00B8B" w:rsidRPr="00F824E5">
        <w:t>Menu&gt;&gt;</w:t>
      </w:r>
      <w:r w:rsidR="00D44BDE" w:rsidRPr="00F824E5">
        <w:t>Parametrização&gt;&gt;</w:t>
      </w:r>
      <w:r w:rsidR="003D3EF4" w:rsidRPr="00F824E5">
        <w:t>Configurar Eleição</w:t>
      </w:r>
      <w:r w:rsidR="003A50D7" w:rsidRPr="00F824E5">
        <w:rPr>
          <w:color w:val="31849B" w:themeColor="accent5" w:themeShade="BF"/>
        </w:rPr>
        <w:t>[</w:t>
      </w:r>
      <w:r w:rsidR="003A50D7" w:rsidRPr="00F824E5">
        <w:rPr>
          <w:color w:val="31849B" w:themeColor="accent5" w:themeShade="BF"/>
        </w:rPr>
        <w:fldChar w:fldCharType="begin"/>
      </w:r>
      <w:r w:rsidR="003A50D7" w:rsidRPr="00F824E5">
        <w:rPr>
          <w:color w:val="31849B" w:themeColor="accent5" w:themeShade="BF"/>
        </w:rPr>
        <w:instrText xml:space="preserve"> REF _Ref13579649 \r \h  \* MERGEFORMAT </w:instrText>
      </w:r>
      <w:r w:rsidR="003A50D7" w:rsidRPr="00F824E5">
        <w:rPr>
          <w:color w:val="31849B" w:themeColor="accent5" w:themeShade="BF"/>
        </w:rPr>
      </w:r>
      <w:r w:rsidR="003A50D7" w:rsidRPr="00F824E5">
        <w:rPr>
          <w:color w:val="31849B" w:themeColor="accent5" w:themeShade="BF"/>
        </w:rPr>
        <w:fldChar w:fldCharType="separate"/>
      </w:r>
      <w:r w:rsidR="003A50D7" w:rsidRPr="00F824E5">
        <w:rPr>
          <w:color w:val="31849B" w:themeColor="accent5" w:themeShade="BF"/>
        </w:rPr>
        <w:t>P0</w:t>
      </w:r>
      <w:r w:rsidR="00CB12AC" w:rsidRPr="00F824E5">
        <w:rPr>
          <w:color w:val="31849B" w:themeColor="accent5" w:themeShade="BF"/>
        </w:rPr>
        <w:t>3</w:t>
      </w:r>
      <w:r w:rsidR="003A50D7" w:rsidRPr="00F824E5">
        <w:rPr>
          <w:color w:val="31849B" w:themeColor="accent5" w:themeShade="BF"/>
        </w:rPr>
        <w:fldChar w:fldCharType="end"/>
      </w:r>
      <w:r w:rsidR="003A50D7" w:rsidRPr="00F824E5">
        <w:rPr>
          <w:color w:val="31849B" w:themeColor="accent5" w:themeShade="BF"/>
        </w:rPr>
        <w:t>] [</w:t>
      </w:r>
      <w:r w:rsidR="00B44A87" w:rsidRPr="00F824E5">
        <w:rPr>
          <w:color w:val="31849B" w:themeColor="accent5" w:themeShade="BF"/>
        </w:rPr>
        <w:fldChar w:fldCharType="begin"/>
      </w:r>
      <w:r w:rsidR="00B44A87" w:rsidRPr="00F824E5">
        <w:rPr>
          <w:color w:val="31849B" w:themeColor="accent5" w:themeShade="BF"/>
        </w:rPr>
        <w:instrText xml:space="preserve"> REF _Ref13749926 \r \h </w:instrText>
      </w:r>
      <w:r w:rsidR="00F824E5">
        <w:rPr>
          <w:color w:val="31849B" w:themeColor="accent5" w:themeShade="BF"/>
        </w:rPr>
        <w:instrText xml:space="preserve"> \* MERGEFORMAT </w:instrText>
      </w:r>
      <w:r w:rsidR="00B44A87" w:rsidRPr="00F824E5">
        <w:rPr>
          <w:color w:val="31849B" w:themeColor="accent5" w:themeShade="BF"/>
        </w:rPr>
      </w:r>
      <w:r w:rsidR="00B44A87" w:rsidRPr="00F824E5">
        <w:rPr>
          <w:color w:val="31849B" w:themeColor="accent5" w:themeShade="BF"/>
        </w:rPr>
        <w:fldChar w:fldCharType="separate"/>
      </w:r>
      <w:r w:rsidR="00B44A87" w:rsidRPr="00F824E5">
        <w:rPr>
          <w:color w:val="31849B" w:themeColor="accent5" w:themeShade="BF"/>
        </w:rPr>
        <w:t>3.1</w:t>
      </w:r>
      <w:r w:rsidR="00B44A87" w:rsidRPr="00F824E5">
        <w:rPr>
          <w:color w:val="31849B" w:themeColor="accent5" w:themeShade="BF"/>
        </w:rPr>
        <w:fldChar w:fldCharType="end"/>
      </w:r>
      <w:r w:rsidR="00B44A87" w:rsidRPr="00F824E5">
        <w:rPr>
          <w:color w:val="31849B" w:themeColor="accent5" w:themeShade="BF"/>
        </w:rPr>
        <w:t>] [</w:t>
      </w:r>
      <w:r w:rsidR="00B44A87" w:rsidRPr="00F824E5">
        <w:rPr>
          <w:color w:val="31849B" w:themeColor="accent5" w:themeShade="BF"/>
        </w:rPr>
        <w:fldChar w:fldCharType="begin"/>
      </w:r>
      <w:r w:rsidR="00B44A87" w:rsidRPr="00F824E5">
        <w:rPr>
          <w:color w:val="31849B" w:themeColor="accent5" w:themeShade="BF"/>
        </w:rPr>
        <w:instrText xml:space="preserve"> REF _Ref16587736 \r \h </w:instrText>
      </w:r>
      <w:r w:rsidR="00F824E5">
        <w:rPr>
          <w:color w:val="31849B" w:themeColor="accent5" w:themeShade="BF"/>
        </w:rPr>
        <w:instrText xml:space="preserve"> \* MERGEFORMAT </w:instrText>
      </w:r>
      <w:r w:rsidR="00B44A87" w:rsidRPr="00F824E5">
        <w:rPr>
          <w:color w:val="31849B" w:themeColor="accent5" w:themeShade="BF"/>
        </w:rPr>
      </w:r>
      <w:r w:rsidR="00B44A87" w:rsidRPr="00F824E5">
        <w:rPr>
          <w:color w:val="31849B" w:themeColor="accent5" w:themeShade="BF"/>
        </w:rPr>
        <w:fldChar w:fldCharType="separate"/>
      </w:r>
      <w:r w:rsidR="00B44A87" w:rsidRPr="00F824E5">
        <w:rPr>
          <w:color w:val="31849B" w:themeColor="accent5" w:themeShade="BF"/>
        </w:rPr>
        <w:t>3.2</w:t>
      </w:r>
      <w:r w:rsidR="00B44A87" w:rsidRPr="00F824E5">
        <w:rPr>
          <w:color w:val="31849B" w:themeColor="accent5" w:themeShade="BF"/>
        </w:rPr>
        <w:fldChar w:fldCharType="end"/>
      </w:r>
      <w:r w:rsidR="003A50D7" w:rsidRPr="00F824E5">
        <w:rPr>
          <w:color w:val="31849B" w:themeColor="accent5" w:themeShade="BF"/>
        </w:rPr>
        <w:fldChar w:fldCharType="begin"/>
      </w:r>
      <w:r w:rsidR="003A50D7" w:rsidRPr="00F824E5">
        <w:rPr>
          <w:color w:val="31849B" w:themeColor="accent5" w:themeShade="BF"/>
        </w:rPr>
        <w:instrText xml:space="preserve"> REF _Ref13749928 \r \h  \* MERGEFORMAT </w:instrText>
      </w:r>
      <w:r w:rsidR="003A50D7" w:rsidRPr="00F824E5">
        <w:rPr>
          <w:color w:val="31849B" w:themeColor="accent5" w:themeShade="BF"/>
        </w:rPr>
      </w:r>
      <w:r w:rsidR="003A50D7" w:rsidRPr="00F824E5">
        <w:rPr>
          <w:color w:val="31849B" w:themeColor="accent5" w:themeShade="BF"/>
        </w:rPr>
        <w:fldChar w:fldCharType="end"/>
      </w:r>
      <w:r w:rsidR="003A50D7" w:rsidRPr="00F824E5">
        <w:rPr>
          <w:color w:val="31849B" w:themeColor="accent5" w:themeShade="BF"/>
        </w:rPr>
        <w:t>]</w:t>
      </w:r>
      <w:r w:rsidRPr="00F824E5">
        <w:t>;</w:t>
      </w:r>
    </w:p>
    <w:p w14:paraId="7982887A" w14:textId="42679010" w:rsidR="00F84368" w:rsidRPr="00F824E5" w:rsidRDefault="0049386A" w:rsidP="00F84368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993"/>
        <w:contextualSpacing/>
      </w:pPr>
      <w:r w:rsidRPr="00F824E5">
        <w:t>O sis</w:t>
      </w:r>
      <w:r w:rsidR="00F84368" w:rsidRPr="00F824E5">
        <w:t xml:space="preserve">tema exibe a tela de Configuração Eleição- HST05 </w:t>
      </w:r>
      <w:r w:rsidR="00F84368" w:rsidRPr="00F824E5">
        <w:rPr>
          <w:color w:val="31849B" w:themeColor="accent5" w:themeShade="BF"/>
        </w:rPr>
        <w:t>[</w:t>
      </w:r>
      <w:r w:rsidR="00F84368" w:rsidRPr="00F824E5">
        <w:rPr>
          <w:color w:val="31849B" w:themeColor="accent5" w:themeShade="BF"/>
        </w:rPr>
        <w:fldChar w:fldCharType="begin"/>
      </w:r>
      <w:r w:rsidR="00F84368" w:rsidRPr="00F824E5">
        <w:rPr>
          <w:color w:val="31849B" w:themeColor="accent5" w:themeShade="BF"/>
        </w:rPr>
        <w:instrText xml:space="preserve"> REF _Ref16586897 \r \h </w:instrText>
      </w:r>
      <w:r w:rsidR="00F824E5">
        <w:rPr>
          <w:color w:val="31849B" w:themeColor="accent5" w:themeShade="BF"/>
        </w:rPr>
        <w:instrText xml:space="preserve"> \* MERGEFORMAT </w:instrText>
      </w:r>
      <w:r w:rsidR="00F84368" w:rsidRPr="00F824E5">
        <w:rPr>
          <w:color w:val="31849B" w:themeColor="accent5" w:themeShade="BF"/>
        </w:rPr>
      </w:r>
      <w:r w:rsidR="00F84368" w:rsidRPr="00F824E5">
        <w:rPr>
          <w:color w:val="31849B" w:themeColor="accent5" w:themeShade="BF"/>
        </w:rPr>
        <w:fldChar w:fldCharType="separate"/>
      </w:r>
      <w:r w:rsidR="00F84368" w:rsidRPr="00F824E5">
        <w:rPr>
          <w:color w:val="31849B" w:themeColor="accent5" w:themeShade="BF"/>
        </w:rPr>
        <w:t>P04</w:t>
      </w:r>
      <w:r w:rsidR="00F84368" w:rsidRPr="00F824E5">
        <w:rPr>
          <w:color w:val="31849B" w:themeColor="accent5" w:themeShade="BF"/>
        </w:rPr>
        <w:fldChar w:fldCharType="end"/>
      </w:r>
      <w:r w:rsidR="00F84368" w:rsidRPr="00F824E5">
        <w:rPr>
          <w:color w:val="31849B" w:themeColor="accent5" w:themeShade="BF"/>
        </w:rPr>
        <w:t>];</w:t>
      </w:r>
    </w:p>
    <w:p w14:paraId="61F70AE8" w14:textId="42430DCC" w:rsidR="00F84368" w:rsidRDefault="00F84368" w:rsidP="00F84368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993"/>
        <w:contextualSpacing/>
      </w:pPr>
      <w:r w:rsidRPr="00F824E5">
        <w:t>Na eleição desejada, o ator aciona</w:t>
      </w:r>
      <w:r>
        <w:t xml:space="preserve"> </w:t>
      </w:r>
      <w:r w:rsidR="002E1A0F">
        <w:t>a</w:t>
      </w:r>
      <w:r>
        <w:t xml:space="preserve"> ação</w:t>
      </w:r>
      <w:r w:rsidR="002E1A0F">
        <w:t xml:space="preserve"> “Visualizar”;</w:t>
      </w:r>
      <w:r w:rsidR="00FA4BF2">
        <w:t xml:space="preserve"> </w:t>
      </w:r>
    </w:p>
    <w:p w14:paraId="7564FFBF" w14:textId="383592EB" w:rsidR="00F84368" w:rsidRDefault="002E1A0F" w:rsidP="00F84368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993"/>
        <w:contextualSpacing/>
      </w:pPr>
      <w:r>
        <w:t xml:space="preserve">O sistema exibe a tela do Painel Visual (Dashboard – HST05) </w:t>
      </w:r>
      <w:r w:rsidRPr="00D603EF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_Ref16588120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>
        <w:t>;</w:t>
      </w:r>
    </w:p>
    <w:p w14:paraId="1E22AE5A" w14:textId="10030417" w:rsidR="002E1A0F" w:rsidRPr="00203FDA" w:rsidRDefault="002E1A0F" w:rsidP="00F84368">
      <w:pPr>
        <w:pStyle w:val="PargrafodaLista"/>
        <w:widowControl/>
        <w:numPr>
          <w:ilvl w:val="0"/>
          <w:numId w:val="27"/>
        </w:numPr>
        <w:autoSpaceDE/>
        <w:adjustRightInd/>
        <w:spacing w:after="200" w:line="276" w:lineRule="auto"/>
        <w:ind w:left="993"/>
        <w:contextualSpacing/>
      </w:pPr>
      <w:r>
        <w:t>Na 1.1 Atividade Secundária, o ator aciona a ação desejada.</w:t>
      </w:r>
      <w:r w:rsidRPr="002E1A0F">
        <w:rPr>
          <w:color w:val="31849B" w:themeColor="accent5" w:themeShade="BF"/>
        </w:rPr>
        <w:t xml:space="preserve"> </w:t>
      </w:r>
      <w:r w:rsidRPr="00D603EF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_Ref16588120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 [</w:t>
      </w:r>
      <w:r w:rsidR="004416E3">
        <w:rPr>
          <w:color w:val="31849B" w:themeColor="accent5" w:themeShade="BF"/>
        </w:rPr>
        <w:fldChar w:fldCharType="begin"/>
      </w:r>
      <w:r w:rsidR="004416E3">
        <w:rPr>
          <w:color w:val="31849B" w:themeColor="accent5" w:themeShade="BF"/>
        </w:rPr>
        <w:instrText xml:space="preserve"> REF _Ref16598369 \r \h </w:instrText>
      </w:r>
      <w:r w:rsidR="004416E3">
        <w:rPr>
          <w:color w:val="31849B" w:themeColor="accent5" w:themeShade="BF"/>
        </w:rPr>
      </w:r>
      <w:r w:rsidR="004416E3">
        <w:rPr>
          <w:color w:val="31849B" w:themeColor="accent5" w:themeShade="BF"/>
        </w:rPr>
        <w:fldChar w:fldCharType="separate"/>
      </w:r>
      <w:r w:rsidR="004416E3">
        <w:rPr>
          <w:color w:val="31849B" w:themeColor="accent5" w:themeShade="BF"/>
        </w:rPr>
        <w:t>2.1</w:t>
      </w:r>
      <w:r w:rsidR="004416E3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</w:p>
    <w:p w14:paraId="4DFCBC67" w14:textId="77777777" w:rsidR="00203FDA" w:rsidRDefault="00203FDA" w:rsidP="00203FDA">
      <w:pPr>
        <w:pStyle w:val="PargrafodaLista"/>
        <w:widowControl/>
        <w:autoSpaceDE/>
        <w:adjustRightInd/>
        <w:spacing w:after="200" w:line="276" w:lineRule="auto"/>
        <w:ind w:left="993"/>
        <w:contextualSpacing/>
      </w:pPr>
    </w:p>
    <w:p w14:paraId="4770875D" w14:textId="4474F8EA" w:rsidR="00F17431" w:rsidRDefault="00F17431" w:rsidP="00F1743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3D7A15">
        <w:t>O usuário deve ter permissão de acesso ao menu “Parametrização”, conforme cadastro no SICCAU Corporativ</w:t>
      </w:r>
      <w:r w:rsidR="00203FDA">
        <w:t>o, vinculado ao usuário logado;</w:t>
      </w:r>
    </w:p>
    <w:p w14:paraId="3E57AC2C" w14:textId="77777777" w:rsidR="00203FDA" w:rsidRPr="003D7A15" w:rsidRDefault="00203FDA" w:rsidP="00203FDA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A766319" w14:textId="2F4D61AE" w:rsidR="005347DF" w:rsidRPr="003D7A15" w:rsidRDefault="005347DF" w:rsidP="005347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3D7A15">
        <w:t xml:space="preserve">Para os usuários sem permissão de acesso, o sistema </w:t>
      </w:r>
      <w:r w:rsidR="007306DB" w:rsidRPr="007306DB">
        <w:rPr>
          <w:b/>
        </w:rPr>
        <w:t>NÃO</w:t>
      </w:r>
      <w:r w:rsidRPr="003D7A15">
        <w:t xml:space="preserve"> deve exibir o menu “Parametrização”.</w:t>
      </w:r>
    </w:p>
    <w:p w14:paraId="665F158B" w14:textId="77777777" w:rsidR="00B00B8B" w:rsidRPr="003D7A15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3D7A15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12024542"/>
      <w:r w:rsidRPr="003D7A15">
        <w:rPr>
          <w:b/>
        </w:rPr>
        <w:t>Regras Gerais:</w:t>
      </w:r>
      <w:bookmarkEnd w:id="21"/>
    </w:p>
    <w:p w14:paraId="4616E1F2" w14:textId="5D17968D" w:rsidR="004416E3" w:rsidRPr="004416E3" w:rsidRDefault="004416E3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bookmarkStart w:id="22" w:name="_Ref16598369"/>
      <w:bookmarkStart w:id="23" w:name="_Ref15023791"/>
      <w:r w:rsidRPr="004416E3">
        <w:t xml:space="preserve">Na </w:t>
      </w:r>
      <w:r w:rsidR="00E27BE5">
        <w:t>tela</w:t>
      </w:r>
      <w:r w:rsidRPr="004416E3">
        <w:t xml:space="preserve"> do Painel Visual (HST05)</w:t>
      </w:r>
      <w:r>
        <w:t xml:space="preserve">, na coluna “Ação”, o sistema </w:t>
      </w:r>
      <w:r w:rsidRPr="00FE65C4">
        <w:t>deve exibir o componente</w:t>
      </w:r>
      <w:r>
        <w:t xml:space="preserve"> </w:t>
      </w:r>
      <w:r>
        <w:rPr>
          <w:noProof/>
        </w:rPr>
        <w:drawing>
          <wp:inline distT="0" distB="0" distL="0" distR="0" wp14:anchorId="1C7BD6BC" wp14:editId="55E9A1BE">
            <wp:extent cx="45719" cy="1828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5C4">
        <w:t>, com as opçõ</w:t>
      </w:r>
      <w:r>
        <w:t xml:space="preserve">es </w:t>
      </w:r>
      <w:r w:rsidRPr="00332203">
        <w:rPr>
          <w:u w:val="single"/>
        </w:rPr>
        <w:t>Alterar,</w:t>
      </w:r>
      <w:r>
        <w:t xml:space="preserve"> </w:t>
      </w:r>
      <w:r w:rsidRPr="00DC4207">
        <w:rPr>
          <w:u w:val="single"/>
        </w:rPr>
        <w:t>Parametrizar</w:t>
      </w:r>
      <w:r>
        <w:t xml:space="preserve"> e </w:t>
      </w:r>
      <w:r w:rsidRPr="00DC4207">
        <w:rPr>
          <w:u w:val="single"/>
        </w:rPr>
        <w:t>Visualizar</w:t>
      </w:r>
      <w:r>
        <w:rPr>
          <w:u w:val="single"/>
        </w:rPr>
        <w:t xml:space="preserve">. </w:t>
      </w:r>
      <w:r w:rsidRPr="00D603EF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_Ref16588120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bookmarkEnd w:id="22"/>
    </w:p>
    <w:p w14:paraId="52CD1B22" w14:textId="77777777" w:rsidR="004416E3" w:rsidRPr="004416E3" w:rsidRDefault="004416E3" w:rsidP="004416E3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B161ECC" w14:textId="7D6AA85C" w:rsidR="00607DD9" w:rsidRPr="003D7A15" w:rsidRDefault="00D26C7B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4" w:name="_Ref17389711"/>
      <w:r>
        <w:rPr>
          <w:b/>
          <w:u w:val="single"/>
        </w:rPr>
        <w:t xml:space="preserve">Parametrizar/ </w:t>
      </w:r>
      <w:r w:rsidR="002B4DE5" w:rsidRPr="003D7A15">
        <w:rPr>
          <w:b/>
          <w:u w:val="single"/>
        </w:rPr>
        <w:t>Incluir</w:t>
      </w:r>
      <w:r w:rsidR="002B4DE5" w:rsidRPr="003D7A15">
        <w:rPr>
          <w:b/>
        </w:rPr>
        <w:t>:</w:t>
      </w:r>
      <w:bookmarkEnd w:id="23"/>
      <w:bookmarkEnd w:id="24"/>
      <w:r w:rsidR="001B3A10" w:rsidRPr="003D7A15">
        <w:rPr>
          <w:b/>
        </w:rPr>
        <w:t xml:space="preserve"> </w:t>
      </w:r>
    </w:p>
    <w:p w14:paraId="6524A869" w14:textId="29569B6E" w:rsidR="00EC2B5B" w:rsidRDefault="00EC2B5B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</w:pPr>
      <w:r w:rsidRPr="00EC2B5B">
        <w:t>O sistema deve permitir incluir/parametrizar</w:t>
      </w:r>
      <w:r>
        <w:t xml:space="preserve"> Informações das </w:t>
      </w:r>
      <w:r w:rsidR="003125DE">
        <w:t>C</w:t>
      </w:r>
      <w:r>
        <w:t xml:space="preserve">omissão </w:t>
      </w:r>
      <w:r w:rsidR="00E41920">
        <w:t>Eleitoral</w:t>
      </w:r>
      <w:r w:rsidR="003125DE">
        <w:t xml:space="preserve"> (Abas Informações Iniciais e Documentos)</w:t>
      </w:r>
      <w:r w:rsidR="00E41920">
        <w:t>,</w:t>
      </w:r>
      <w:r>
        <w:t xml:space="preserve"> para calendários com status igual a “Calendário Concluído”</w:t>
      </w:r>
      <w:r w:rsidR="0082776C">
        <w:t>;</w:t>
      </w:r>
    </w:p>
    <w:p w14:paraId="567DF62F" w14:textId="77777777" w:rsidR="00203FDA" w:rsidRDefault="00203FDA" w:rsidP="00203FD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</w:pPr>
    </w:p>
    <w:p w14:paraId="020701F8" w14:textId="48CFC945" w:rsidR="00EC2B5B" w:rsidRDefault="00EC2B5B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</w:pPr>
      <w:r>
        <w:t xml:space="preserve">O sistema deve permitir apenas incluir uma (1) Comissão Eleitoral para cada Eleição/Calendário Eleitoral. </w:t>
      </w:r>
      <w:r w:rsidR="00714CAB">
        <w:t>Após a inclusão, o sistema deve permitir apenas a alteração dos dados</w:t>
      </w:r>
      <w:r w:rsidR="008257C7">
        <w:t>, conforme regra abaixo</w:t>
      </w:r>
      <w:r w:rsidR="00714CAB">
        <w:t>:</w:t>
      </w:r>
    </w:p>
    <w:p w14:paraId="32D6F4B1" w14:textId="77777777" w:rsidR="005F3F7C" w:rsidRDefault="005F3F7C" w:rsidP="005F3F7C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B75F440" w14:textId="729BB794" w:rsidR="005F3F7C" w:rsidRDefault="00714CAB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Na  </w:t>
      </w:r>
      <w:r w:rsidR="00E27BE5">
        <w:rPr>
          <w:color w:val="auto"/>
        </w:rPr>
        <w:t>tela</w:t>
      </w:r>
      <w:r>
        <w:rPr>
          <w:color w:val="auto"/>
        </w:rPr>
        <w:t xml:space="preserve"> do Painel Visual (HST05), p</w:t>
      </w:r>
      <w:r w:rsidR="005F3F7C">
        <w:rPr>
          <w:color w:val="auto"/>
        </w:rPr>
        <w:t>rimeiramente o sistema deve exibir apenas a opção Parametrizar:</w:t>
      </w:r>
    </w:p>
    <w:p w14:paraId="574A16BB" w14:textId="77777777" w:rsidR="00203FDA" w:rsidRPr="00203FDA" w:rsidRDefault="00203FDA" w:rsidP="00203FDA">
      <w:pPr>
        <w:pStyle w:val="PargrafodaLista"/>
        <w:rPr>
          <w:color w:val="auto"/>
        </w:rPr>
      </w:pPr>
    </w:p>
    <w:p w14:paraId="7728462A" w14:textId="4FE45797" w:rsidR="005F3F7C" w:rsidRDefault="005F3F7C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D727FC">
        <w:rPr>
          <w:b/>
          <w:color w:val="auto"/>
          <w:u w:val="single"/>
        </w:rPr>
        <w:t>Parametrizar</w:t>
      </w:r>
      <w:r w:rsidRPr="005056B6">
        <w:rPr>
          <w:color w:val="auto"/>
        </w:rPr>
        <w:t xml:space="preserve">: </w:t>
      </w:r>
      <w:r w:rsidRPr="005056B6">
        <w:t>Na tela do Painel Visual, no componente</w:t>
      </w:r>
      <w:r w:rsidRPr="005056B6">
        <w:rPr>
          <w:noProof/>
        </w:rPr>
        <w:drawing>
          <wp:inline distT="0" distB="0" distL="0" distR="0" wp14:anchorId="00B7D3B0" wp14:editId="2740BF23">
            <wp:extent cx="45719" cy="1828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6B6">
        <w:t xml:space="preserve">, ao acionar a opção de “Parametrizar”, o sistema </w:t>
      </w:r>
      <w:r w:rsidRPr="005056B6">
        <w:rPr>
          <w:color w:val="auto"/>
        </w:rPr>
        <w:t>deve apresentar o formulário com as Abas “</w:t>
      </w:r>
      <w:r>
        <w:rPr>
          <w:color w:val="auto"/>
        </w:rPr>
        <w:t>Informações Iniciais</w:t>
      </w:r>
      <w:r w:rsidRPr="005056B6">
        <w:rPr>
          <w:color w:val="auto"/>
        </w:rPr>
        <w:t>” d</w:t>
      </w:r>
      <w:r>
        <w:rPr>
          <w:color w:val="auto"/>
        </w:rPr>
        <w:t xml:space="preserve">as </w:t>
      </w:r>
      <w:r w:rsidRPr="00526699">
        <w:rPr>
          <w:color w:val="auto"/>
          <w:u w:val="single"/>
        </w:rPr>
        <w:t>informações da quantidade de</w:t>
      </w:r>
      <w:r w:rsidRPr="005056B6">
        <w:rPr>
          <w:color w:val="auto"/>
          <w:u w:val="single"/>
        </w:rPr>
        <w:t xml:space="preserve"> membros da comissão eleitoral</w:t>
      </w:r>
      <w:r w:rsidRPr="005056B6">
        <w:rPr>
          <w:color w:val="auto"/>
        </w:rPr>
        <w:t xml:space="preserve"> aberta, e com os campos das abas “</w:t>
      </w:r>
      <w:r>
        <w:rPr>
          <w:color w:val="auto"/>
        </w:rPr>
        <w:t>Informações Iniciais</w:t>
      </w:r>
      <w:r w:rsidRPr="005056B6">
        <w:rPr>
          <w:color w:val="auto"/>
        </w:rPr>
        <w:t xml:space="preserve"> e Documentos” habilitados para o preenchimento (inclusão dos dados</w:t>
      </w:r>
      <w:r>
        <w:rPr>
          <w:color w:val="auto"/>
        </w:rPr>
        <w:t>).</w:t>
      </w:r>
    </w:p>
    <w:p w14:paraId="5F18B078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5136C522" w14:textId="77777777" w:rsidR="005F3F7C" w:rsidRDefault="005F3F7C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D727FC">
        <w:rPr>
          <w:color w:val="auto"/>
        </w:rPr>
        <w:t>Ao parametrizar/incluir os dados e acionar a opção Salvar, o sistema deve exibir a opç</w:t>
      </w:r>
      <w:r>
        <w:rPr>
          <w:color w:val="auto"/>
        </w:rPr>
        <w:t>ão</w:t>
      </w:r>
      <w:r w:rsidRPr="00D727FC">
        <w:rPr>
          <w:color w:val="auto"/>
        </w:rPr>
        <w:t xml:space="preserve"> </w:t>
      </w:r>
      <w:r w:rsidRPr="00526699">
        <w:rPr>
          <w:b/>
          <w:color w:val="auto"/>
        </w:rPr>
        <w:t>Alterar</w:t>
      </w:r>
      <w:r w:rsidRPr="00526699">
        <w:rPr>
          <w:color w:val="auto"/>
        </w:rPr>
        <w:t xml:space="preserve"> </w:t>
      </w:r>
      <w:r w:rsidRPr="00D727FC">
        <w:rPr>
          <w:color w:val="auto"/>
        </w:rPr>
        <w:t xml:space="preserve">no componente </w:t>
      </w:r>
      <w:r w:rsidRPr="00D727FC">
        <w:rPr>
          <w:noProof/>
        </w:rPr>
        <w:drawing>
          <wp:inline distT="0" distB="0" distL="0" distR="0" wp14:anchorId="79F15E08" wp14:editId="3BB146B7">
            <wp:extent cx="45719" cy="182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., e deve </w:t>
      </w:r>
      <w:r w:rsidRPr="00DF4B20">
        <w:rPr>
          <w:color w:val="auto"/>
          <w:u w:val="single"/>
        </w:rPr>
        <w:t>ocultando</w:t>
      </w:r>
      <w:r>
        <w:rPr>
          <w:color w:val="auto"/>
        </w:rPr>
        <w:t xml:space="preserve"> a opção </w:t>
      </w:r>
      <w:r w:rsidRPr="00DF4B20">
        <w:rPr>
          <w:b/>
          <w:color w:val="auto"/>
        </w:rPr>
        <w:t>Parametrizar</w:t>
      </w:r>
      <w:r>
        <w:rPr>
          <w:color w:val="auto"/>
        </w:rPr>
        <w:t>;</w:t>
      </w:r>
    </w:p>
    <w:p w14:paraId="6C985A97" w14:textId="77777777" w:rsidR="00714CAB" w:rsidRPr="00714CAB" w:rsidRDefault="00714CAB" w:rsidP="00714CAB">
      <w:pPr>
        <w:pStyle w:val="PargrafodaLista"/>
        <w:rPr>
          <w:color w:val="auto"/>
        </w:rPr>
      </w:pPr>
    </w:p>
    <w:p w14:paraId="7E6B11D7" w14:textId="5848E5F8" w:rsidR="00714CAB" w:rsidRDefault="00714CAB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O sistema deve salvar apenas os dados da Aba Informações Iniciais </w:t>
      </w:r>
      <w:r w:rsidRPr="00714CAB">
        <w:rPr>
          <w:color w:val="31849B" w:themeColor="accent5" w:themeShade="BF"/>
        </w:rPr>
        <w:t>[</w:t>
      </w:r>
      <w:r w:rsidRPr="00714CAB">
        <w:rPr>
          <w:color w:val="31849B" w:themeColor="accent5" w:themeShade="BF"/>
        </w:rPr>
        <w:fldChar w:fldCharType="begin"/>
      </w:r>
      <w:r w:rsidRPr="00714CAB">
        <w:rPr>
          <w:color w:val="31849B" w:themeColor="accent5" w:themeShade="BF"/>
        </w:rPr>
        <w:instrText xml:space="preserve"> REF _Ref13579930 \r \h </w:instrText>
      </w:r>
      <w:r w:rsidRPr="00714CAB">
        <w:rPr>
          <w:color w:val="31849B" w:themeColor="accent5" w:themeShade="BF"/>
        </w:rPr>
      </w:r>
      <w:r w:rsidRPr="00714CAB">
        <w:rPr>
          <w:color w:val="31849B" w:themeColor="accent5" w:themeShade="BF"/>
        </w:rPr>
        <w:fldChar w:fldCharType="separate"/>
      </w:r>
      <w:r w:rsidRPr="00714CAB">
        <w:rPr>
          <w:color w:val="31849B" w:themeColor="accent5" w:themeShade="BF"/>
        </w:rPr>
        <w:t>P01</w:t>
      </w:r>
      <w:r w:rsidRPr="00714CAB">
        <w:rPr>
          <w:color w:val="31849B" w:themeColor="accent5" w:themeShade="BF"/>
        </w:rPr>
        <w:fldChar w:fldCharType="end"/>
      </w:r>
      <w:r w:rsidRPr="00714CAB">
        <w:rPr>
          <w:color w:val="31849B" w:themeColor="accent5" w:themeShade="BF"/>
        </w:rPr>
        <w:t>]</w:t>
      </w:r>
      <w:r>
        <w:rPr>
          <w:color w:val="auto"/>
        </w:rPr>
        <w:t xml:space="preserve">, e não deve criticar o preenchimento da Aba Documento </w:t>
      </w:r>
      <w:r w:rsidRPr="00714CAB">
        <w:rPr>
          <w:color w:val="31849B" w:themeColor="accent5" w:themeShade="BF"/>
        </w:rPr>
        <w:t>[</w:t>
      </w:r>
      <w:r w:rsidRPr="00714CAB">
        <w:rPr>
          <w:color w:val="31849B" w:themeColor="accent5" w:themeShade="BF"/>
        </w:rPr>
        <w:fldChar w:fldCharType="begin"/>
      </w:r>
      <w:r w:rsidRPr="00714CAB">
        <w:rPr>
          <w:color w:val="31849B" w:themeColor="accent5" w:themeShade="BF"/>
        </w:rPr>
        <w:instrText xml:space="preserve"> REF _Ref16688494 \r \h </w:instrText>
      </w:r>
      <w:r w:rsidRPr="00714CAB">
        <w:rPr>
          <w:color w:val="31849B" w:themeColor="accent5" w:themeShade="BF"/>
        </w:rPr>
      </w:r>
      <w:r w:rsidRPr="00714CAB">
        <w:rPr>
          <w:color w:val="31849B" w:themeColor="accent5" w:themeShade="BF"/>
        </w:rPr>
        <w:fldChar w:fldCharType="separate"/>
      </w:r>
      <w:r w:rsidRPr="00714CAB">
        <w:rPr>
          <w:color w:val="31849B" w:themeColor="accent5" w:themeShade="BF"/>
        </w:rPr>
        <w:t>P02</w:t>
      </w:r>
      <w:r w:rsidRPr="00714CAB">
        <w:rPr>
          <w:color w:val="31849B" w:themeColor="accent5" w:themeShade="BF"/>
        </w:rPr>
        <w:fldChar w:fldCharType="end"/>
      </w:r>
      <w:r w:rsidRPr="00714CAB">
        <w:rPr>
          <w:color w:val="31849B" w:themeColor="accent5" w:themeShade="BF"/>
        </w:rPr>
        <w:t>]</w:t>
      </w:r>
      <w:r>
        <w:rPr>
          <w:color w:val="auto"/>
        </w:rPr>
        <w:t>.</w:t>
      </w:r>
    </w:p>
    <w:p w14:paraId="3D358584" w14:textId="77777777" w:rsidR="005F3F7C" w:rsidRPr="00526699" w:rsidRDefault="005F3F7C" w:rsidP="005F3F7C">
      <w:pPr>
        <w:pStyle w:val="PargrafodaLista"/>
        <w:rPr>
          <w:color w:val="auto"/>
        </w:rPr>
      </w:pPr>
    </w:p>
    <w:p w14:paraId="494FDC77" w14:textId="77777777" w:rsidR="005F3F7C" w:rsidRDefault="005F3F7C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19362F">
        <w:rPr>
          <w:b/>
          <w:color w:val="auto"/>
          <w:u w:val="single"/>
        </w:rPr>
        <w:t>Alterar</w:t>
      </w:r>
      <w:r w:rsidRPr="005056B6">
        <w:rPr>
          <w:color w:val="auto"/>
        </w:rPr>
        <w:t xml:space="preserve">: </w:t>
      </w:r>
      <w:r w:rsidRPr="005056B6">
        <w:t>Na tela do Painel Visual, no componente</w:t>
      </w:r>
      <w:r w:rsidRPr="005056B6">
        <w:rPr>
          <w:noProof/>
        </w:rPr>
        <w:drawing>
          <wp:inline distT="0" distB="0" distL="0" distR="0" wp14:anchorId="1AF2A8A2" wp14:editId="6A3C13A2">
            <wp:extent cx="45719" cy="1828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6B6">
        <w:t xml:space="preserve">, ao acionar a opção de “Alterar”, o sistema </w:t>
      </w:r>
      <w:r w:rsidRPr="005056B6">
        <w:rPr>
          <w:color w:val="auto"/>
        </w:rPr>
        <w:t>deve apresentar o formulário com as Abas “</w:t>
      </w:r>
      <w:r>
        <w:rPr>
          <w:color w:val="auto"/>
        </w:rPr>
        <w:t>Informações Iniciais</w:t>
      </w:r>
      <w:r w:rsidRPr="005056B6">
        <w:rPr>
          <w:color w:val="auto"/>
        </w:rPr>
        <w:t xml:space="preserve">” aberta, e </w:t>
      </w:r>
      <w:r w:rsidRPr="005056B6">
        <w:rPr>
          <w:color w:val="auto"/>
        </w:rPr>
        <w:lastRenderedPageBreak/>
        <w:t>com os campos das abas “</w:t>
      </w:r>
      <w:r>
        <w:rPr>
          <w:color w:val="auto"/>
        </w:rPr>
        <w:t>Informações Iniciais</w:t>
      </w:r>
      <w:r w:rsidRPr="005056B6">
        <w:rPr>
          <w:color w:val="auto"/>
        </w:rPr>
        <w:t xml:space="preserve"> e Documento” habilitados para alteração</w:t>
      </w:r>
      <w:r>
        <w:rPr>
          <w:color w:val="auto"/>
        </w:rPr>
        <w:t>;</w:t>
      </w:r>
      <w:r w:rsidRPr="005056B6">
        <w:rPr>
          <w:color w:val="auto"/>
        </w:rPr>
        <w:t xml:space="preserve"> (HST06)</w:t>
      </w:r>
    </w:p>
    <w:p w14:paraId="17C98DF6" w14:textId="77777777" w:rsidR="005F3F7C" w:rsidRPr="005E5BAE" w:rsidRDefault="005F3F7C" w:rsidP="005F3F7C">
      <w:pPr>
        <w:pStyle w:val="PargrafodaLista"/>
        <w:rPr>
          <w:color w:val="auto"/>
        </w:rPr>
      </w:pPr>
    </w:p>
    <w:p w14:paraId="2A57C9D8" w14:textId="77777777" w:rsidR="005F3F7C" w:rsidRDefault="005F3F7C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O sistema deve validar a Data Fim da 1.1 Atividade Secundária, ao final da data o sistema não deve exibir a opção </w:t>
      </w:r>
      <w:r w:rsidRPr="00796E8B">
        <w:rPr>
          <w:b/>
          <w:color w:val="auto"/>
        </w:rPr>
        <w:t>Alterar</w:t>
      </w:r>
      <w:r>
        <w:rPr>
          <w:color w:val="auto"/>
        </w:rPr>
        <w:t xml:space="preserve">. O sistema deve exibir a apenas a opção </w:t>
      </w:r>
      <w:r w:rsidRPr="00796E8B">
        <w:rPr>
          <w:b/>
          <w:color w:val="auto"/>
        </w:rPr>
        <w:t>Visualizar</w:t>
      </w:r>
      <w:r>
        <w:rPr>
          <w:color w:val="auto"/>
        </w:rPr>
        <w:t>;</w:t>
      </w:r>
    </w:p>
    <w:p w14:paraId="04E73525" w14:textId="77777777" w:rsidR="005F3F7C" w:rsidRPr="00796E8B" w:rsidRDefault="005F3F7C" w:rsidP="005F3F7C">
      <w:pPr>
        <w:pStyle w:val="PargrafodaLista"/>
        <w:rPr>
          <w:color w:val="auto"/>
        </w:rPr>
      </w:pPr>
    </w:p>
    <w:p w14:paraId="34EE7F78" w14:textId="77777777" w:rsidR="005F3F7C" w:rsidRDefault="005F3F7C" w:rsidP="005F3F7C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Caso a ator altere a data da 1.1 Atividade Secundaria (HST02), o sistema deve exibir novamente a opção </w:t>
      </w:r>
      <w:r w:rsidRPr="003109B7">
        <w:rPr>
          <w:b/>
          <w:color w:val="auto"/>
        </w:rPr>
        <w:t>Alterar</w:t>
      </w:r>
      <w:r>
        <w:rPr>
          <w:color w:val="auto"/>
        </w:rPr>
        <w:t>, caso a nova data seja igual ou posterior a data atual;</w:t>
      </w:r>
    </w:p>
    <w:p w14:paraId="3C9CECD2" w14:textId="77777777" w:rsidR="005F3F7C" w:rsidRPr="003109B7" w:rsidRDefault="005F3F7C" w:rsidP="005F3F7C">
      <w:pPr>
        <w:pStyle w:val="PargrafodaLista"/>
        <w:rPr>
          <w:color w:val="auto"/>
        </w:rPr>
      </w:pPr>
    </w:p>
    <w:p w14:paraId="6B36000A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>Ex: Na HST02 o ator informou:</w:t>
      </w:r>
    </w:p>
    <w:p w14:paraId="11AC71FA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 Data Inicial: </w:t>
      </w:r>
      <w:r w:rsidRPr="00F35F1E">
        <w:rPr>
          <w:b/>
          <w:color w:val="auto"/>
        </w:rPr>
        <w:t>01/08/2019</w:t>
      </w:r>
      <w:r>
        <w:rPr>
          <w:color w:val="auto"/>
        </w:rPr>
        <w:t xml:space="preserve">   Data Fim: </w:t>
      </w:r>
      <w:r w:rsidRPr="00F35F1E">
        <w:rPr>
          <w:b/>
          <w:color w:val="auto"/>
        </w:rPr>
        <w:t>10/08/2019</w:t>
      </w:r>
    </w:p>
    <w:p w14:paraId="1F9D3E7E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 xml:space="preserve"> Até as 23:59 hs do dia 10, o sistema deve exibir a opção Alterar, após esse horário/data o sistema oculta a opção </w:t>
      </w:r>
      <w:r w:rsidRPr="009074EA">
        <w:rPr>
          <w:b/>
          <w:color w:val="auto"/>
        </w:rPr>
        <w:t>Alterar</w:t>
      </w:r>
      <w:r>
        <w:rPr>
          <w:color w:val="auto"/>
        </w:rPr>
        <w:t xml:space="preserve"> e exibe a opção </w:t>
      </w:r>
      <w:r w:rsidRPr="009074EA">
        <w:rPr>
          <w:b/>
          <w:color w:val="auto"/>
        </w:rPr>
        <w:t>Visualizar</w:t>
      </w:r>
      <w:r>
        <w:rPr>
          <w:color w:val="auto"/>
        </w:rPr>
        <w:t>.</w:t>
      </w:r>
    </w:p>
    <w:p w14:paraId="6E7323DD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color w:val="auto"/>
        </w:rPr>
        <w:t>No dia 12/08, o ator alterou na HST02, a data fim para 15/08. O sistema deve reconhecer a alteração da nova parametrização realizada, e deve novamente exibir a opção Alterar e deve ocultar a opção Visualizar.</w:t>
      </w:r>
    </w:p>
    <w:p w14:paraId="5233C90C" w14:textId="77777777" w:rsidR="005F3F7C" w:rsidRPr="005E5BAE" w:rsidRDefault="005F3F7C" w:rsidP="005F3F7C">
      <w:pPr>
        <w:pStyle w:val="PargrafodaLista"/>
        <w:rPr>
          <w:color w:val="auto"/>
        </w:rPr>
      </w:pPr>
    </w:p>
    <w:p w14:paraId="27B4C3A0" w14:textId="77777777" w:rsidR="005F3F7C" w:rsidRDefault="005F3F7C" w:rsidP="005F3F7C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19362F">
        <w:rPr>
          <w:b/>
          <w:u w:val="single"/>
        </w:rPr>
        <w:t>Visualizar</w:t>
      </w:r>
      <w:r w:rsidRPr="005056B6">
        <w:t>: Na tela do painel Visual, no componente</w:t>
      </w:r>
      <w:r w:rsidRPr="005056B6">
        <w:rPr>
          <w:noProof/>
        </w:rPr>
        <w:drawing>
          <wp:inline distT="0" distB="0" distL="0" distR="0" wp14:anchorId="1DCA2451" wp14:editId="6EDFF191">
            <wp:extent cx="45719" cy="1828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4799" cy="2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6B6">
        <w:t>, ao acionar a opção de “Visualizar “, o sistema deve apresentar o formulário com a aba “</w:t>
      </w:r>
      <w:r>
        <w:t>Informações Iniciais</w:t>
      </w:r>
      <w:r w:rsidRPr="005056B6">
        <w:t>” aberta, e deve recupera todos os dados d</w:t>
      </w:r>
      <w:r>
        <w:t xml:space="preserve">as </w:t>
      </w:r>
      <w:r w:rsidRPr="00D10F35">
        <w:rPr>
          <w:u w:val="single"/>
        </w:rPr>
        <w:t>informações da quantidade de</w:t>
      </w:r>
      <w:r w:rsidRPr="00D10F35">
        <w:rPr>
          <w:color w:val="auto"/>
          <w:u w:val="single"/>
        </w:rPr>
        <w:t xml:space="preserve"> membros</w:t>
      </w:r>
      <w:r w:rsidRPr="005056B6">
        <w:rPr>
          <w:color w:val="auto"/>
          <w:u w:val="single"/>
        </w:rPr>
        <w:t xml:space="preserve"> da comissão eleitoral </w:t>
      </w:r>
      <w:r w:rsidRPr="005056B6">
        <w:t xml:space="preserve">selecionada, preenchido e salvo, e exibe a as Abas </w:t>
      </w:r>
      <w:r w:rsidRPr="005056B6">
        <w:rPr>
          <w:color w:val="auto"/>
        </w:rPr>
        <w:t>“</w:t>
      </w:r>
      <w:r>
        <w:rPr>
          <w:color w:val="auto"/>
        </w:rPr>
        <w:t>Informações Iniciais</w:t>
      </w:r>
      <w:r w:rsidRPr="005056B6">
        <w:rPr>
          <w:color w:val="auto"/>
        </w:rPr>
        <w:t xml:space="preserve"> e Documento” </w:t>
      </w:r>
      <w:r w:rsidRPr="005056B6">
        <w:t xml:space="preserve">para visualização dos dados </w:t>
      </w:r>
      <w:r w:rsidRPr="005056B6">
        <w:rPr>
          <w:b/>
        </w:rPr>
        <w:t>Desabilitados</w:t>
      </w:r>
      <w:r>
        <w:rPr>
          <w:b/>
        </w:rPr>
        <w:t>;</w:t>
      </w:r>
      <w:r w:rsidRPr="005056B6">
        <w:rPr>
          <w:color w:val="auto"/>
        </w:rPr>
        <w:t xml:space="preserve"> (HST06)</w:t>
      </w:r>
    </w:p>
    <w:p w14:paraId="5CC1AB0A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0CCB7747" w14:textId="77777777" w:rsidR="005F3F7C" w:rsidRPr="005C78F1" w:rsidRDefault="005F3F7C" w:rsidP="005F3F7C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t>Quando o prazo da 1.1 Atividade for finalizado, o sistema não deve exibir as opções Parametrizar e Alterar:</w:t>
      </w:r>
    </w:p>
    <w:p w14:paraId="74AB8DB2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>
        <w:t>Ex1: Na HST02, o ator informou que o prazo da 1.1Atividade era:</w:t>
      </w:r>
    </w:p>
    <w:p w14:paraId="7467DAA0" w14:textId="31B22A96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>
        <w:t xml:space="preserve">Data Inicio: 13/08/2019 </w:t>
      </w:r>
      <w:r w:rsidR="007A61AD">
        <w:t>e Data</w:t>
      </w:r>
      <w:r>
        <w:t xml:space="preserve"> Fim 31/08/2019.</w:t>
      </w:r>
    </w:p>
    <w:p w14:paraId="4F3B1ACB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  <w:r>
        <w:t xml:space="preserve">No dia 01/09/2019 o sistema não deve exibir as opções Parametrizar e Alterar. O ator só poderá </w:t>
      </w:r>
      <w:r w:rsidRPr="007A61AD">
        <w:rPr>
          <w:b/>
        </w:rPr>
        <w:t>visualizar</w:t>
      </w:r>
      <w:r>
        <w:t xml:space="preserve"> os dados desabilitados das Abas “Informações Iniciais e Documentos”;</w:t>
      </w:r>
    </w:p>
    <w:p w14:paraId="297FC287" w14:textId="77777777" w:rsidR="005F3F7C" w:rsidRDefault="005F3F7C" w:rsidP="005F3F7C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</w:pPr>
    </w:p>
    <w:p w14:paraId="25567449" w14:textId="09681828" w:rsidR="005F3F7C" w:rsidRPr="00714CAB" w:rsidRDefault="005F3F7C" w:rsidP="001C06F2">
      <w:pPr>
        <w:pStyle w:val="PargrafodaLista"/>
        <w:rPr>
          <w:color w:val="auto"/>
        </w:rPr>
      </w:pPr>
      <w:r w:rsidRPr="005056B6">
        <w:rPr>
          <w:color w:val="auto"/>
        </w:rPr>
        <w:t xml:space="preserve">Para as eleições com status igual a </w:t>
      </w:r>
      <w:r w:rsidR="001C06F2" w:rsidRPr="001C06F2">
        <w:rPr>
          <w:b/>
          <w:color w:val="auto"/>
        </w:rPr>
        <w:t>Finalizada</w:t>
      </w:r>
      <w:r w:rsidRPr="007A61AD">
        <w:rPr>
          <w:b/>
          <w:color w:val="auto"/>
        </w:rPr>
        <w:t xml:space="preserve"> e Inativada</w:t>
      </w:r>
      <w:r w:rsidRPr="005056B6">
        <w:rPr>
          <w:color w:val="auto"/>
          <w:u w:val="single"/>
        </w:rPr>
        <w:t>,</w:t>
      </w:r>
      <w:r w:rsidRPr="005056B6">
        <w:rPr>
          <w:color w:val="auto"/>
        </w:rPr>
        <w:t xml:space="preserve"> o sistema não deve exibir a</w:t>
      </w:r>
      <w:r>
        <w:rPr>
          <w:color w:val="auto"/>
        </w:rPr>
        <w:t xml:space="preserve">s opções Parametrizar e Alterar; </w:t>
      </w:r>
      <w:r w:rsidRPr="00534A93">
        <w:rPr>
          <w:color w:val="31849B" w:themeColor="accent5" w:themeShade="BF"/>
        </w:rPr>
        <w:t>[</w:t>
      </w:r>
      <w:r w:rsidRPr="00534A93">
        <w:rPr>
          <w:color w:val="31849B" w:themeColor="accent5" w:themeShade="BF"/>
        </w:rPr>
        <w:fldChar w:fldCharType="begin"/>
      </w:r>
      <w:r w:rsidRPr="00534A93">
        <w:rPr>
          <w:color w:val="31849B" w:themeColor="accent5" w:themeShade="BF"/>
        </w:rPr>
        <w:instrText xml:space="preserve"> REF _Ref16522163 \r \h </w:instrText>
      </w:r>
      <w:r w:rsidRPr="00534A93">
        <w:rPr>
          <w:color w:val="31849B" w:themeColor="accent5" w:themeShade="BF"/>
        </w:rPr>
      </w:r>
      <w:r w:rsidRPr="00534A93">
        <w:rPr>
          <w:color w:val="31849B" w:themeColor="accent5" w:themeShade="BF"/>
        </w:rPr>
        <w:fldChar w:fldCharType="separate"/>
      </w:r>
      <w:r w:rsidRPr="00534A93">
        <w:rPr>
          <w:color w:val="31849B" w:themeColor="accent5" w:themeShade="BF"/>
        </w:rPr>
        <w:t>2.1</w:t>
      </w:r>
      <w:r w:rsidRPr="00534A93">
        <w:rPr>
          <w:color w:val="31849B" w:themeColor="accent5" w:themeShade="BF"/>
        </w:rPr>
        <w:fldChar w:fldCharType="end"/>
      </w:r>
      <w:r w:rsidRPr="00534A93">
        <w:rPr>
          <w:color w:val="31849B" w:themeColor="accent5" w:themeShade="BF"/>
        </w:rPr>
        <w:t>]</w:t>
      </w:r>
    </w:p>
    <w:p w14:paraId="7E0AFFAC" w14:textId="77777777" w:rsidR="00714CAB" w:rsidRPr="005056B6" w:rsidRDefault="00714CAB" w:rsidP="00714CAB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4BF108F" w14:textId="6A519B47" w:rsidR="001738CF" w:rsidRPr="00203FDA" w:rsidRDefault="001B3A10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b/>
          <w:u w:val="single"/>
        </w:rPr>
      </w:pPr>
      <w:r w:rsidRPr="003D7A15">
        <w:t xml:space="preserve">O ator aciona a opção que permite </w:t>
      </w:r>
      <w:r w:rsidR="00D26C7B">
        <w:t>parametrizar/</w:t>
      </w:r>
      <w:r w:rsidRPr="003D7A15">
        <w:t>incluir um cadastro d</w:t>
      </w:r>
      <w:r w:rsidR="00D26C7B">
        <w:t>as informações das comissões eleitoral de uma determinada eleição</w:t>
      </w:r>
      <w:r w:rsidR="00EC2B5B">
        <w:t xml:space="preserve"> (HST05)</w:t>
      </w:r>
      <w:r w:rsidRPr="003D7A15">
        <w:t xml:space="preserve">, o sistema exibe a </w:t>
      </w:r>
      <w:r w:rsidR="00E27BE5">
        <w:t>tela</w:t>
      </w:r>
      <w:r w:rsidRPr="003D7A15">
        <w:t xml:space="preserve"> </w:t>
      </w:r>
      <w:r w:rsidRPr="003D7A15">
        <w:rPr>
          <w:color w:val="31849B" w:themeColor="accent5" w:themeShade="BF"/>
        </w:rPr>
        <w:t>[</w:t>
      </w:r>
      <w:r w:rsidR="005347DF" w:rsidRPr="003D7A15">
        <w:rPr>
          <w:color w:val="31849B" w:themeColor="accent5" w:themeShade="BF"/>
        </w:rPr>
        <w:fldChar w:fldCharType="begin"/>
      </w:r>
      <w:r w:rsidR="005347DF" w:rsidRPr="003D7A15">
        <w:rPr>
          <w:color w:val="31849B" w:themeColor="accent5" w:themeShade="BF"/>
        </w:rPr>
        <w:instrText xml:space="preserve"> REF _Ref13579930 \r \h </w:instrText>
      </w:r>
      <w:r w:rsidR="003D7A15">
        <w:rPr>
          <w:color w:val="31849B" w:themeColor="accent5" w:themeShade="BF"/>
        </w:rPr>
        <w:instrText xml:space="preserve"> \* MERGEFORMAT </w:instrText>
      </w:r>
      <w:r w:rsidR="005347DF" w:rsidRPr="003D7A15">
        <w:rPr>
          <w:color w:val="31849B" w:themeColor="accent5" w:themeShade="BF"/>
        </w:rPr>
      </w:r>
      <w:r w:rsidR="005347DF" w:rsidRPr="003D7A15">
        <w:rPr>
          <w:color w:val="31849B" w:themeColor="accent5" w:themeShade="BF"/>
        </w:rPr>
        <w:fldChar w:fldCharType="separate"/>
      </w:r>
      <w:r w:rsidR="005347DF" w:rsidRPr="003D7A15">
        <w:rPr>
          <w:color w:val="31849B" w:themeColor="accent5" w:themeShade="BF"/>
        </w:rPr>
        <w:t>P01</w:t>
      </w:r>
      <w:r w:rsidR="005347DF" w:rsidRPr="003D7A15">
        <w:rPr>
          <w:color w:val="31849B" w:themeColor="accent5" w:themeShade="BF"/>
        </w:rPr>
        <w:fldChar w:fldCharType="end"/>
      </w:r>
      <w:proofErr w:type="gramStart"/>
      <w:r w:rsidR="005347DF" w:rsidRPr="003D7A15">
        <w:rPr>
          <w:color w:val="31849B" w:themeColor="accent5" w:themeShade="BF"/>
        </w:rPr>
        <w:t>]</w:t>
      </w:r>
      <w:r w:rsidR="005347DF" w:rsidRPr="00203FDA">
        <w:rPr>
          <w:color w:val="auto"/>
        </w:rPr>
        <w:t xml:space="preserve"> </w:t>
      </w:r>
      <w:r w:rsidR="00203FDA" w:rsidRPr="00203FDA">
        <w:rPr>
          <w:color w:val="auto"/>
        </w:rPr>
        <w:t>;</w:t>
      </w:r>
      <w:proofErr w:type="gramEnd"/>
      <w:r w:rsidR="008C7E84" w:rsidRPr="00203FDA">
        <w:rPr>
          <w:color w:val="auto"/>
        </w:rPr>
        <w:t xml:space="preserve"> </w:t>
      </w:r>
    </w:p>
    <w:p w14:paraId="516BFA2C" w14:textId="77777777" w:rsidR="00203FDA" w:rsidRPr="00203FDA" w:rsidRDefault="00203FDA" w:rsidP="00203FDA">
      <w:pPr>
        <w:pStyle w:val="PargrafodaLista"/>
        <w:rPr>
          <w:b/>
          <w:u w:val="single"/>
        </w:rPr>
      </w:pPr>
    </w:p>
    <w:p w14:paraId="3FD1EF56" w14:textId="0F21197F" w:rsidR="005C642F" w:rsidRDefault="002F2369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O sistema deve validar o período da atividade em questão “Data início e Data Fim”</w:t>
      </w:r>
      <w:r w:rsidR="006B3B19">
        <w:rPr>
          <w:color w:val="auto"/>
        </w:rPr>
        <w:t>, o ator poderá incluir</w:t>
      </w:r>
      <w:r w:rsidR="005C642F">
        <w:rPr>
          <w:color w:val="auto"/>
        </w:rPr>
        <w:t xml:space="preserve"> os dados referente ao quantidade de membros e o </w:t>
      </w:r>
      <w:r w:rsidR="00E41920">
        <w:rPr>
          <w:color w:val="auto"/>
        </w:rPr>
        <w:t xml:space="preserve">documento, </w:t>
      </w:r>
      <w:r w:rsidR="00E41920" w:rsidRPr="00E41920">
        <w:rPr>
          <w:color w:val="auto"/>
          <w:u w:val="single"/>
        </w:rPr>
        <w:t>antes</w:t>
      </w:r>
      <w:r w:rsidR="006B3B19">
        <w:rPr>
          <w:color w:val="auto"/>
        </w:rPr>
        <w:t xml:space="preserve"> </w:t>
      </w:r>
      <w:r w:rsidR="005C642F">
        <w:rPr>
          <w:color w:val="auto"/>
        </w:rPr>
        <w:t xml:space="preserve">ou </w:t>
      </w:r>
      <w:r w:rsidR="005C642F" w:rsidRPr="00E41920">
        <w:rPr>
          <w:color w:val="auto"/>
          <w:u w:val="single"/>
        </w:rPr>
        <w:t>durante</w:t>
      </w:r>
      <w:r w:rsidR="005C642F">
        <w:rPr>
          <w:color w:val="auto"/>
        </w:rPr>
        <w:t xml:space="preserve"> o período </w:t>
      </w:r>
      <w:r w:rsidR="006B3B19">
        <w:rPr>
          <w:color w:val="auto"/>
        </w:rPr>
        <w:t xml:space="preserve">da </w:t>
      </w:r>
      <w:r w:rsidR="005C642F">
        <w:rPr>
          <w:color w:val="auto"/>
        </w:rPr>
        <w:t>D</w:t>
      </w:r>
      <w:r w:rsidR="006B3B19">
        <w:rPr>
          <w:color w:val="auto"/>
        </w:rPr>
        <w:t xml:space="preserve">ata de </w:t>
      </w:r>
      <w:r w:rsidR="005C642F">
        <w:rPr>
          <w:color w:val="auto"/>
        </w:rPr>
        <w:t>I</w:t>
      </w:r>
      <w:r w:rsidR="006B3B19">
        <w:rPr>
          <w:color w:val="auto"/>
        </w:rPr>
        <w:t>nício</w:t>
      </w:r>
      <w:r w:rsidR="005C642F">
        <w:rPr>
          <w:color w:val="auto"/>
        </w:rPr>
        <w:t xml:space="preserve"> e </w:t>
      </w:r>
      <w:r w:rsidR="00E41920">
        <w:rPr>
          <w:color w:val="auto"/>
        </w:rPr>
        <w:t>Fim,</w:t>
      </w:r>
      <w:r w:rsidR="006B3B19">
        <w:rPr>
          <w:color w:val="auto"/>
        </w:rPr>
        <w:t xml:space="preserve"> determinada </w:t>
      </w:r>
      <w:r w:rsidR="005C642F">
        <w:rPr>
          <w:color w:val="auto"/>
        </w:rPr>
        <w:t xml:space="preserve">pelo ator </w:t>
      </w:r>
      <w:r w:rsidR="006B3B19">
        <w:rPr>
          <w:color w:val="auto"/>
        </w:rPr>
        <w:t>na HST02</w:t>
      </w:r>
      <w:r w:rsidR="005C642F">
        <w:rPr>
          <w:color w:val="auto"/>
        </w:rPr>
        <w:t>;</w:t>
      </w:r>
    </w:p>
    <w:p w14:paraId="706E53AA" w14:textId="77777777" w:rsidR="00203FDA" w:rsidRPr="00203FDA" w:rsidRDefault="00203FDA" w:rsidP="00203FDA">
      <w:pPr>
        <w:pStyle w:val="PargrafodaLista"/>
        <w:rPr>
          <w:color w:val="auto"/>
        </w:rPr>
      </w:pPr>
    </w:p>
    <w:p w14:paraId="638D31D7" w14:textId="6082FC6B" w:rsidR="002F2369" w:rsidRDefault="005C642F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>O sistema deve validar o período da atividade, caso o ator não tenha parametrizado/incluído as Informações Iniciais</w:t>
      </w:r>
      <w:r w:rsidR="00857719">
        <w:rPr>
          <w:color w:val="auto"/>
        </w:rPr>
        <w:t xml:space="preserve">, o sistema deve enviar um </w:t>
      </w:r>
      <w:r w:rsidR="00857719" w:rsidRPr="00E41920">
        <w:rPr>
          <w:b/>
          <w:color w:val="auto"/>
        </w:rPr>
        <w:t>e-mail</w:t>
      </w:r>
      <w:r w:rsidR="00857719">
        <w:rPr>
          <w:color w:val="auto"/>
        </w:rPr>
        <w:t xml:space="preserve"> de alerta, </w:t>
      </w:r>
      <w:r>
        <w:rPr>
          <w:color w:val="auto"/>
        </w:rPr>
        <w:t xml:space="preserve">quando tiver faltando </w:t>
      </w:r>
      <w:r w:rsidRPr="00E41920">
        <w:rPr>
          <w:b/>
          <w:color w:val="auto"/>
        </w:rPr>
        <w:t>dois dias</w:t>
      </w:r>
      <w:r>
        <w:rPr>
          <w:color w:val="auto"/>
        </w:rPr>
        <w:t xml:space="preserve"> para a </w:t>
      </w:r>
      <w:r w:rsidRPr="00E41920">
        <w:rPr>
          <w:b/>
          <w:color w:val="auto"/>
        </w:rPr>
        <w:t>Data Fim</w:t>
      </w:r>
      <w:r w:rsidR="00E41920">
        <w:rPr>
          <w:color w:val="auto"/>
        </w:rPr>
        <w:t>,</w:t>
      </w:r>
      <w:r w:rsidR="00857719">
        <w:rPr>
          <w:color w:val="auto"/>
        </w:rPr>
        <w:t xml:space="preserve"> da atividade em questão</w:t>
      </w:r>
      <w:r w:rsidR="00203FDA">
        <w:rPr>
          <w:color w:val="auto"/>
        </w:rPr>
        <w:t>;</w:t>
      </w:r>
    </w:p>
    <w:p w14:paraId="2D5CA780" w14:textId="77777777" w:rsidR="00840FC1" w:rsidRPr="00840FC1" w:rsidRDefault="00840FC1" w:rsidP="00840FC1">
      <w:pPr>
        <w:pStyle w:val="PargrafodaLista"/>
        <w:rPr>
          <w:color w:val="auto"/>
        </w:rPr>
      </w:pPr>
    </w:p>
    <w:p w14:paraId="5AD388B8" w14:textId="77777777" w:rsidR="00743354" w:rsidRDefault="00743354" w:rsidP="00C42ED2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0030D656" w14:textId="77777777" w:rsidR="00743354" w:rsidRPr="00743354" w:rsidRDefault="00743354" w:rsidP="00743354">
      <w:pPr>
        <w:pStyle w:val="PargrafodaLista"/>
        <w:rPr>
          <w:color w:val="auto"/>
        </w:rPr>
      </w:pPr>
    </w:p>
    <w:p w14:paraId="1C835E1B" w14:textId="77777777" w:rsidR="0017598E" w:rsidRPr="00770B3F" w:rsidRDefault="00743354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770B3F">
        <w:rPr>
          <w:color w:val="auto"/>
        </w:rPr>
        <w:lastRenderedPageBreak/>
        <w:t>Para exibição</w:t>
      </w:r>
      <w:r w:rsidR="0017598E" w:rsidRPr="00770B3F">
        <w:rPr>
          <w:color w:val="auto"/>
        </w:rPr>
        <w:t xml:space="preserve"> do e-mail escolhido pelo ator, o sistema deve:</w:t>
      </w:r>
    </w:p>
    <w:p w14:paraId="70CB491F" w14:textId="0A38A559" w:rsidR="0017598E" w:rsidRPr="00770B3F" w:rsidRDefault="0017598E" w:rsidP="0017598E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770B3F">
        <w:rPr>
          <w:color w:val="auto"/>
        </w:rPr>
        <w:t xml:space="preserve"> Validar n</w:t>
      </w:r>
      <w:r w:rsidR="00EE0BE4" w:rsidRPr="00770B3F">
        <w:rPr>
          <w:color w:val="auto"/>
        </w:rPr>
        <w:t xml:space="preserve">o campo </w:t>
      </w:r>
      <w:r w:rsidR="00EE0BE4" w:rsidRPr="00770B3F">
        <w:rPr>
          <w:b/>
          <w:color w:val="auto"/>
        </w:rPr>
        <w:t>Selecionar E-Mail</w:t>
      </w:r>
      <w:r w:rsidRPr="00770B3F">
        <w:rPr>
          <w:color w:val="auto"/>
        </w:rPr>
        <w:t xml:space="preserve">, qual </w:t>
      </w:r>
      <w:r w:rsidR="00EE0BE4" w:rsidRPr="00770B3F">
        <w:rPr>
          <w:color w:val="auto"/>
        </w:rPr>
        <w:t xml:space="preserve">foi </w:t>
      </w:r>
      <w:r w:rsidRPr="00770B3F">
        <w:rPr>
          <w:color w:val="auto"/>
        </w:rPr>
        <w:t xml:space="preserve">o E-Mail </w:t>
      </w:r>
      <w:r w:rsidR="004629F7" w:rsidRPr="00770B3F">
        <w:rPr>
          <w:color w:val="auto"/>
        </w:rPr>
        <w:t xml:space="preserve">selecionado </w:t>
      </w:r>
      <w:r w:rsidRPr="00770B3F">
        <w:rPr>
          <w:color w:val="auto"/>
        </w:rPr>
        <w:t>pelo ator, para a 1.1 Atividade Secundária</w:t>
      </w:r>
      <w:r w:rsidR="00B32DF3">
        <w:rPr>
          <w:color w:val="auto"/>
        </w:rPr>
        <w:t xml:space="preserve">, no </w:t>
      </w:r>
      <w:r w:rsidR="00B32DF3" w:rsidRPr="00B32DF3">
        <w:rPr>
          <w:b/>
          <w:color w:val="auto"/>
        </w:rPr>
        <w:t>registo 1</w:t>
      </w:r>
      <w:r w:rsidR="00B32DF3">
        <w:rPr>
          <w:color w:val="auto"/>
        </w:rPr>
        <w:t xml:space="preserve"> da </w:t>
      </w:r>
      <w:r w:rsidR="00B32DF3" w:rsidRPr="00B32DF3">
        <w:rPr>
          <w:color w:val="31849B" w:themeColor="accent5" w:themeShade="BF"/>
        </w:rPr>
        <w:t>[</w:t>
      </w:r>
      <w:r w:rsidR="003D0F06" w:rsidRPr="00B32DF3">
        <w:rPr>
          <w:color w:val="31849B" w:themeColor="accent5" w:themeShade="BF"/>
        </w:rPr>
        <w:fldChar w:fldCharType="begin"/>
      </w:r>
      <w:r w:rsidR="003D0F06" w:rsidRPr="00B32DF3">
        <w:rPr>
          <w:color w:val="31849B" w:themeColor="accent5" w:themeShade="BF"/>
        </w:rPr>
        <w:instrText xml:space="preserve"> REF _Ref13579930 \r \h  \* MERGEFORMAT </w:instrText>
      </w:r>
      <w:r w:rsidR="003D0F06" w:rsidRPr="00B32DF3">
        <w:rPr>
          <w:color w:val="31849B" w:themeColor="accent5" w:themeShade="BF"/>
        </w:rPr>
      </w:r>
      <w:r w:rsidR="003D0F06" w:rsidRPr="00B32DF3">
        <w:rPr>
          <w:color w:val="31849B" w:themeColor="accent5" w:themeShade="BF"/>
        </w:rPr>
        <w:fldChar w:fldCharType="separate"/>
      </w:r>
      <w:r w:rsidR="003D0F06" w:rsidRPr="00B32DF3">
        <w:rPr>
          <w:color w:val="31849B" w:themeColor="accent5" w:themeShade="BF"/>
        </w:rPr>
        <w:t>P01</w:t>
      </w:r>
      <w:r w:rsidR="003D0F06" w:rsidRPr="00B32DF3">
        <w:rPr>
          <w:color w:val="31849B" w:themeColor="accent5" w:themeShade="BF"/>
        </w:rPr>
        <w:fldChar w:fldCharType="end"/>
      </w:r>
      <w:r w:rsidR="003D0F06" w:rsidRPr="00770B3F">
        <w:rPr>
          <w:color w:val="31849B" w:themeColor="accent5" w:themeShade="BF"/>
        </w:rPr>
        <w:t>] [</w:t>
      </w:r>
      <w:r w:rsidR="003D0F06" w:rsidRPr="00770B3F">
        <w:rPr>
          <w:color w:val="31849B" w:themeColor="accent5" w:themeShade="BF"/>
        </w:rPr>
        <w:fldChar w:fldCharType="begin"/>
      </w:r>
      <w:r w:rsidR="003D0F06" w:rsidRPr="00770B3F">
        <w:rPr>
          <w:color w:val="31849B" w:themeColor="accent5" w:themeShade="BF"/>
        </w:rPr>
        <w:instrText xml:space="preserve"> REF _Ref17386975 \r \h  \* MERGEFORMAT </w:instrText>
      </w:r>
      <w:r w:rsidR="003D0F06" w:rsidRPr="00770B3F">
        <w:rPr>
          <w:color w:val="31849B" w:themeColor="accent5" w:themeShade="BF"/>
        </w:rPr>
      </w:r>
      <w:r w:rsidR="003D0F06" w:rsidRPr="00770B3F">
        <w:rPr>
          <w:color w:val="31849B" w:themeColor="accent5" w:themeShade="BF"/>
        </w:rPr>
        <w:fldChar w:fldCharType="separate"/>
      </w:r>
      <w:r w:rsidR="003D0F06" w:rsidRPr="00770B3F">
        <w:rPr>
          <w:color w:val="31849B" w:themeColor="accent5" w:themeShade="BF"/>
        </w:rPr>
        <w:t>2.2.8</w:t>
      </w:r>
      <w:r w:rsidR="003D0F06" w:rsidRPr="00770B3F">
        <w:rPr>
          <w:color w:val="31849B" w:themeColor="accent5" w:themeShade="BF"/>
        </w:rPr>
        <w:fldChar w:fldCharType="end"/>
      </w:r>
      <w:r w:rsidR="003D0F06" w:rsidRPr="00770B3F">
        <w:rPr>
          <w:color w:val="31849B" w:themeColor="accent5" w:themeShade="BF"/>
        </w:rPr>
        <w:t>]</w:t>
      </w:r>
    </w:p>
    <w:p w14:paraId="27999A0D" w14:textId="17441981" w:rsidR="004629F7" w:rsidRPr="00770B3F" w:rsidRDefault="004629F7" w:rsidP="0017598E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770B3F">
        <w:rPr>
          <w:color w:val="auto"/>
        </w:rPr>
        <w:t>Este E-Mail será parametrizado (corpo, cabeçalho e rodapé) na HST01</w:t>
      </w:r>
      <w:r w:rsidR="00C11CE3">
        <w:rPr>
          <w:color w:val="auto"/>
        </w:rPr>
        <w:t>2</w:t>
      </w:r>
      <w:r w:rsidRPr="00770B3F">
        <w:rPr>
          <w:color w:val="auto"/>
        </w:rPr>
        <w:t>;</w:t>
      </w:r>
    </w:p>
    <w:p w14:paraId="24207593" w14:textId="75E1C1BC" w:rsidR="0017598E" w:rsidRPr="00770B3F" w:rsidRDefault="0017598E" w:rsidP="0017598E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770B3F">
        <w:rPr>
          <w:color w:val="auto"/>
        </w:rPr>
        <w:t xml:space="preserve">Mediante validação da seleção escolhida, o sistema deve buscar o </w:t>
      </w:r>
      <w:r w:rsidRPr="00770B3F">
        <w:rPr>
          <w:b/>
          <w:color w:val="auto"/>
        </w:rPr>
        <w:t>corpo</w:t>
      </w:r>
      <w:r w:rsidR="00840FC1" w:rsidRPr="00770B3F">
        <w:rPr>
          <w:color w:val="auto"/>
        </w:rPr>
        <w:t xml:space="preserve"> do </w:t>
      </w:r>
      <w:r w:rsidR="000B2A45" w:rsidRPr="00770B3F">
        <w:rPr>
          <w:color w:val="auto"/>
        </w:rPr>
        <w:t>e-mail,</w:t>
      </w:r>
      <w:r w:rsidR="00840FC1" w:rsidRPr="00770B3F">
        <w:rPr>
          <w:color w:val="auto"/>
        </w:rPr>
        <w:t xml:space="preserve"> bem como </w:t>
      </w:r>
      <w:r w:rsidRPr="00770B3F">
        <w:rPr>
          <w:color w:val="auto"/>
        </w:rPr>
        <w:t xml:space="preserve">o </w:t>
      </w:r>
      <w:r w:rsidR="00840FC1" w:rsidRPr="00770B3F">
        <w:rPr>
          <w:b/>
          <w:color w:val="auto"/>
        </w:rPr>
        <w:t>cabeçalho</w:t>
      </w:r>
      <w:r w:rsidR="00840FC1" w:rsidRPr="00770B3F">
        <w:rPr>
          <w:color w:val="auto"/>
        </w:rPr>
        <w:t xml:space="preserve"> e </w:t>
      </w:r>
      <w:r w:rsidR="00840FC1" w:rsidRPr="00770B3F">
        <w:rPr>
          <w:b/>
          <w:color w:val="auto"/>
        </w:rPr>
        <w:t>rodapé</w:t>
      </w:r>
      <w:r w:rsidR="00840FC1" w:rsidRPr="00770B3F">
        <w:rPr>
          <w:color w:val="auto"/>
        </w:rPr>
        <w:t xml:space="preserve">, </w:t>
      </w:r>
      <w:r w:rsidRPr="00770B3F">
        <w:rPr>
          <w:color w:val="auto"/>
        </w:rPr>
        <w:t xml:space="preserve">na </w:t>
      </w:r>
      <w:r w:rsidRPr="00770B3F">
        <w:rPr>
          <w:b/>
          <w:color w:val="auto"/>
        </w:rPr>
        <w:t>HST01</w:t>
      </w:r>
      <w:r w:rsidR="00C11CE3">
        <w:rPr>
          <w:b/>
          <w:color w:val="auto"/>
        </w:rPr>
        <w:t>2</w:t>
      </w:r>
      <w:r w:rsidR="00A17338" w:rsidRPr="00770B3F">
        <w:rPr>
          <w:b/>
          <w:color w:val="auto"/>
        </w:rPr>
        <w:t xml:space="preserve">, </w:t>
      </w:r>
      <w:r w:rsidR="00A17338" w:rsidRPr="00770B3F">
        <w:rPr>
          <w:color w:val="auto"/>
        </w:rPr>
        <w:t>conforme seleção feita pelo ator na HST0</w:t>
      </w:r>
      <w:r w:rsidR="004629F7" w:rsidRPr="00770B3F">
        <w:rPr>
          <w:color w:val="auto"/>
        </w:rPr>
        <w:t>6</w:t>
      </w:r>
      <w:r w:rsidRPr="00770B3F">
        <w:rPr>
          <w:color w:val="auto"/>
        </w:rPr>
        <w:t>.</w:t>
      </w:r>
      <w:r w:rsidR="004629F7" w:rsidRPr="00770B3F">
        <w:rPr>
          <w:color w:val="31849B" w:themeColor="accent5" w:themeShade="BF"/>
        </w:rPr>
        <w:t xml:space="preserve"> [</w:t>
      </w:r>
      <w:r w:rsidR="004629F7" w:rsidRPr="00770B3F">
        <w:rPr>
          <w:color w:val="31849B" w:themeColor="accent5" w:themeShade="BF"/>
        </w:rPr>
        <w:fldChar w:fldCharType="begin"/>
      </w:r>
      <w:r w:rsidR="004629F7" w:rsidRPr="00770B3F">
        <w:rPr>
          <w:color w:val="31849B" w:themeColor="accent5" w:themeShade="BF"/>
        </w:rPr>
        <w:instrText xml:space="preserve"> REF _Ref13579930 \r \h  \* MERGEFORMAT </w:instrText>
      </w:r>
      <w:r w:rsidR="004629F7" w:rsidRPr="00770B3F">
        <w:rPr>
          <w:color w:val="31849B" w:themeColor="accent5" w:themeShade="BF"/>
        </w:rPr>
      </w:r>
      <w:r w:rsidR="004629F7" w:rsidRPr="00770B3F">
        <w:rPr>
          <w:color w:val="31849B" w:themeColor="accent5" w:themeShade="BF"/>
        </w:rPr>
        <w:fldChar w:fldCharType="separate"/>
      </w:r>
      <w:r w:rsidR="004629F7" w:rsidRPr="00770B3F">
        <w:rPr>
          <w:color w:val="31849B" w:themeColor="accent5" w:themeShade="BF"/>
        </w:rPr>
        <w:t>P01</w:t>
      </w:r>
      <w:r w:rsidR="004629F7" w:rsidRPr="00770B3F">
        <w:rPr>
          <w:color w:val="31849B" w:themeColor="accent5" w:themeShade="BF"/>
        </w:rPr>
        <w:fldChar w:fldCharType="end"/>
      </w:r>
      <w:r w:rsidR="004629F7" w:rsidRPr="00770B3F">
        <w:rPr>
          <w:color w:val="31849B" w:themeColor="accent5" w:themeShade="BF"/>
        </w:rPr>
        <w:t>]</w:t>
      </w:r>
    </w:p>
    <w:p w14:paraId="1906D84A" w14:textId="77777777" w:rsidR="00857719" w:rsidRDefault="00857719" w:rsidP="0085771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5020EDAB" w14:textId="77777777" w:rsidR="00B32DF3" w:rsidRDefault="00B32DF3" w:rsidP="00B32DF3">
      <w:pPr>
        <w:pStyle w:val="PargrafodaLista"/>
        <w:ind w:left="1560"/>
        <w:rPr>
          <w:color w:val="auto"/>
        </w:rPr>
      </w:pPr>
      <w:r w:rsidRPr="00B32DF3">
        <w:rPr>
          <w:color w:val="31849B" w:themeColor="accent5" w:themeShade="BF"/>
        </w:rPr>
        <w:t>[</w:t>
      </w:r>
      <w:r w:rsidRPr="00B32DF3">
        <w:rPr>
          <w:color w:val="31849B" w:themeColor="accent5" w:themeShade="BF"/>
        </w:rPr>
        <w:fldChar w:fldCharType="begin"/>
      </w:r>
      <w:r w:rsidRPr="00B32DF3">
        <w:rPr>
          <w:color w:val="31849B" w:themeColor="accent5" w:themeShade="BF"/>
        </w:rPr>
        <w:instrText xml:space="preserve"> REF _Ref13579930 \r \h  \* MERGEFORMAT </w:instrText>
      </w:r>
      <w:r w:rsidRPr="00B32DF3">
        <w:rPr>
          <w:color w:val="31849B" w:themeColor="accent5" w:themeShade="BF"/>
        </w:rPr>
      </w:r>
      <w:r w:rsidRPr="00B32DF3">
        <w:rPr>
          <w:color w:val="31849B" w:themeColor="accent5" w:themeShade="BF"/>
        </w:rPr>
        <w:fldChar w:fldCharType="separate"/>
      </w:r>
      <w:r w:rsidRPr="00B32DF3">
        <w:rPr>
          <w:color w:val="31849B" w:themeColor="accent5" w:themeShade="BF"/>
        </w:rPr>
        <w:t>P01</w:t>
      </w:r>
      <w:r w:rsidRPr="00B32DF3">
        <w:rPr>
          <w:color w:val="31849B" w:themeColor="accent5" w:themeShade="BF"/>
        </w:rPr>
        <w:fldChar w:fldCharType="end"/>
      </w:r>
      <w:r w:rsidRPr="00B32DF3">
        <w:rPr>
          <w:color w:val="31849B" w:themeColor="accent5" w:themeShade="BF"/>
        </w:rPr>
        <w:t>]</w:t>
      </w:r>
    </w:p>
    <w:p w14:paraId="1A4A8733" w14:textId="770C6DD0" w:rsidR="00B32DF3" w:rsidRDefault="00283930" w:rsidP="00B32DF3">
      <w:pPr>
        <w:pStyle w:val="PargrafodaLista"/>
        <w:ind w:left="156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EE774D5" wp14:editId="63992A4B">
            <wp:extent cx="4001262" cy="93565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52" cy="9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36AB" w14:textId="77777777" w:rsidR="00B32DF3" w:rsidRDefault="00B32DF3" w:rsidP="0085771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EA19707" w14:textId="77777777" w:rsidR="00B32DF3" w:rsidRPr="00770B3F" w:rsidRDefault="00B32DF3" w:rsidP="00857719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7F551F3" w14:textId="0C580393" w:rsidR="008A6EF4" w:rsidRPr="00770B3F" w:rsidRDefault="008A6EF4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770B3F">
        <w:rPr>
          <w:color w:val="auto"/>
        </w:rPr>
        <w:t>Caso o ator tenha parametrizado</w:t>
      </w:r>
      <w:r w:rsidR="00396E16" w:rsidRPr="00770B3F">
        <w:rPr>
          <w:color w:val="auto"/>
        </w:rPr>
        <w:t xml:space="preserve"> na HST06</w:t>
      </w:r>
      <w:r w:rsidRPr="00770B3F">
        <w:rPr>
          <w:color w:val="auto"/>
        </w:rPr>
        <w:t xml:space="preserve">, o sistema não deve enviar </w:t>
      </w:r>
      <w:r w:rsidR="00286A59" w:rsidRPr="00770B3F">
        <w:rPr>
          <w:color w:val="auto"/>
        </w:rPr>
        <w:t>E</w:t>
      </w:r>
      <w:r w:rsidRPr="00770B3F">
        <w:rPr>
          <w:color w:val="auto"/>
        </w:rPr>
        <w:t>-</w:t>
      </w:r>
      <w:r w:rsidR="00286A59" w:rsidRPr="00770B3F">
        <w:rPr>
          <w:color w:val="auto"/>
        </w:rPr>
        <w:t>M</w:t>
      </w:r>
      <w:r w:rsidRPr="00770B3F">
        <w:rPr>
          <w:color w:val="auto"/>
        </w:rPr>
        <w:t>ail</w:t>
      </w:r>
      <w:r w:rsidR="00396E16" w:rsidRPr="00770B3F">
        <w:rPr>
          <w:color w:val="auto"/>
        </w:rPr>
        <w:t>;</w:t>
      </w:r>
    </w:p>
    <w:p w14:paraId="319DB309" w14:textId="77777777" w:rsidR="00396E16" w:rsidRPr="00770B3F" w:rsidRDefault="00396E16" w:rsidP="00396E16">
      <w:pPr>
        <w:pStyle w:val="PargrafodaLista"/>
        <w:rPr>
          <w:color w:val="auto"/>
        </w:rPr>
      </w:pPr>
    </w:p>
    <w:p w14:paraId="6D88BBE8" w14:textId="4C8AAA02" w:rsidR="00396E16" w:rsidRPr="00770B3F" w:rsidRDefault="00396E16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770B3F">
        <w:rPr>
          <w:color w:val="auto"/>
        </w:rPr>
        <w:t xml:space="preserve">Caso o e-mail selecionado pelo ator, esteja </w:t>
      </w:r>
      <w:r w:rsidRPr="00770B3F">
        <w:rPr>
          <w:b/>
          <w:color w:val="auto"/>
        </w:rPr>
        <w:t>desativado</w:t>
      </w:r>
      <w:r w:rsidRPr="00770B3F">
        <w:rPr>
          <w:color w:val="auto"/>
        </w:rPr>
        <w:t xml:space="preserve"> na HST012, o sistema não deve enviar o </w:t>
      </w:r>
      <w:r w:rsidR="00286A59" w:rsidRPr="00770B3F">
        <w:rPr>
          <w:color w:val="auto"/>
        </w:rPr>
        <w:t>E</w:t>
      </w:r>
      <w:r w:rsidRPr="00770B3F">
        <w:rPr>
          <w:color w:val="auto"/>
        </w:rPr>
        <w:t>-</w:t>
      </w:r>
      <w:r w:rsidR="00286A59" w:rsidRPr="00770B3F">
        <w:rPr>
          <w:color w:val="auto"/>
        </w:rPr>
        <w:t>M</w:t>
      </w:r>
      <w:r w:rsidRPr="00770B3F">
        <w:rPr>
          <w:color w:val="auto"/>
        </w:rPr>
        <w:t>ail;</w:t>
      </w:r>
    </w:p>
    <w:p w14:paraId="2955B5EA" w14:textId="77777777" w:rsidR="008A6EF4" w:rsidRPr="008A6EF4" w:rsidRDefault="008A6EF4" w:rsidP="008A6EF4">
      <w:pPr>
        <w:pStyle w:val="PargrafodaLista"/>
        <w:rPr>
          <w:color w:val="auto"/>
        </w:rPr>
      </w:pPr>
    </w:p>
    <w:p w14:paraId="64CCF384" w14:textId="7338B331" w:rsidR="00675AA6" w:rsidRPr="00051D99" w:rsidRDefault="00675AA6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>
        <w:rPr>
          <w:color w:val="auto"/>
        </w:rPr>
        <w:t xml:space="preserve">O </w:t>
      </w:r>
      <w:r w:rsidRPr="00051D99">
        <w:rPr>
          <w:color w:val="auto"/>
        </w:rPr>
        <w:t xml:space="preserve">sistema deve enviar e-mail </w:t>
      </w:r>
      <w:r w:rsidR="007E763A" w:rsidRPr="00051D99">
        <w:rPr>
          <w:color w:val="auto"/>
        </w:rPr>
        <w:t xml:space="preserve">acima citado, </w:t>
      </w:r>
      <w:r w:rsidRPr="00051D99">
        <w:rPr>
          <w:color w:val="auto"/>
        </w:rPr>
        <w:t>para o</w:t>
      </w:r>
      <w:r w:rsidR="00203FDA" w:rsidRPr="00051D99">
        <w:rPr>
          <w:color w:val="auto"/>
        </w:rPr>
        <w:t xml:space="preserve"> assessor CEN</w:t>
      </w:r>
      <w:r w:rsidRPr="00051D99">
        <w:rPr>
          <w:color w:val="auto"/>
        </w:rPr>
        <w:t xml:space="preserve"> logado, </w:t>
      </w:r>
      <w:r w:rsidR="00203FDA" w:rsidRPr="00051D99">
        <w:rPr>
          <w:color w:val="auto"/>
        </w:rPr>
        <w:t xml:space="preserve">o qual </w:t>
      </w:r>
      <w:r w:rsidR="007E763A" w:rsidRPr="00051D99">
        <w:rPr>
          <w:color w:val="auto"/>
        </w:rPr>
        <w:t>c</w:t>
      </w:r>
      <w:r w:rsidRPr="00051D99">
        <w:rPr>
          <w:color w:val="auto"/>
        </w:rPr>
        <w:t>oncluiu a HST02</w:t>
      </w:r>
      <w:r w:rsidR="007E763A" w:rsidRPr="00051D99">
        <w:rPr>
          <w:color w:val="auto"/>
        </w:rPr>
        <w:t xml:space="preserve"> e HST03. </w:t>
      </w:r>
      <w:r w:rsidR="00203FDA" w:rsidRPr="00051D99">
        <w:rPr>
          <w:color w:val="auto"/>
        </w:rPr>
        <w:t xml:space="preserve">O </w:t>
      </w:r>
      <w:r w:rsidR="007E763A" w:rsidRPr="00051D99">
        <w:rPr>
          <w:color w:val="auto"/>
        </w:rPr>
        <w:t>e-mail</w:t>
      </w:r>
      <w:r w:rsidR="00203FDA" w:rsidRPr="00051D99">
        <w:rPr>
          <w:color w:val="auto"/>
        </w:rPr>
        <w:t xml:space="preserve"> deste assessor</w:t>
      </w:r>
      <w:r w:rsidR="007E763A" w:rsidRPr="00051D99">
        <w:rPr>
          <w:color w:val="auto"/>
        </w:rPr>
        <w:t xml:space="preserve"> será adquirido no</w:t>
      </w:r>
      <w:r w:rsidR="00203FDA" w:rsidRPr="00051D99">
        <w:rPr>
          <w:color w:val="auto"/>
        </w:rPr>
        <w:t xml:space="preserve"> sistema de autenticação do CAU;</w:t>
      </w:r>
    </w:p>
    <w:p w14:paraId="613F48E6" w14:textId="77777777" w:rsidR="00203FDA" w:rsidRPr="00051D99" w:rsidRDefault="00203FDA" w:rsidP="00203FD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4D54DBEA" w14:textId="3A984DB5" w:rsidR="00203FDA" w:rsidRPr="00051D99" w:rsidRDefault="00820EDE" w:rsidP="00283930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51D99">
        <w:rPr>
          <w:color w:val="auto"/>
        </w:rPr>
        <w:t>Caso o ator não parametrize até a Data Fim, o</w:t>
      </w:r>
      <w:r w:rsidR="00857719" w:rsidRPr="00051D99">
        <w:rPr>
          <w:color w:val="auto"/>
        </w:rPr>
        <w:t xml:space="preserve"> sistema </w:t>
      </w:r>
      <w:r w:rsidR="00E41920" w:rsidRPr="00051D99">
        <w:rPr>
          <w:b/>
          <w:color w:val="auto"/>
        </w:rPr>
        <w:t>NÃO</w:t>
      </w:r>
      <w:r w:rsidR="00857719" w:rsidRPr="00051D99">
        <w:rPr>
          <w:color w:val="auto"/>
        </w:rPr>
        <w:t xml:space="preserve"> deve permitir parametrizar/incluir dados após da </w:t>
      </w:r>
      <w:r w:rsidR="00857719" w:rsidRPr="00051D99">
        <w:rPr>
          <w:b/>
          <w:color w:val="auto"/>
        </w:rPr>
        <w:t>Data Fim</w:t>
      </w:r>
      <w:r w:rsidR="00857719" w:rsidRPr="00051D99">
        <w:rPr>
          <w:color w:val="auto"/>
        </w:rPr>
        <w:t xml:space="preserve"> estabelecida pelo ator na HST02. Caso o ator tente parametrizar/i</w:t>
      </w:r>
      <w:r w:rsidR="008966C1" w:rsidRPr="00051D99">
        <w:rPr>
          <w:color w:val="auto"/>
        </w:rPr>
        <w:t xml:space="preserve">ncluir, acionando o componente no painel visual </w:t>
      </w:r>
      <w:r w:rsidR="008966C1" w:rsidRPr="00051D99">
        <w:rPr>
          <w:color w:val="31849B" w:themeColor="accent5" w:themeShade="BF"/>
        </w:rPr>
        <w:t>[</w:t>
      </w:r>
      <w:r w:rsidR="008966C1" w:rsidRPr="00051D99">
        <w:rPr>
          <w:color w:val="31849B" w:themeColor="accent5" w:themeShade="BF"/>
        </w:rPr>
        <w:fldChar w:fldCharType="begin"/>
      </w:r>
      <w:r w:rsidR="008966C1" w:rsidRPr="00051D99">
        <w:rPr>
          <w:color w:val="31849B" w:themeColor="accent5" w:themeShade="BF"/>
        </w:rPr>
        <w:instrText xml:space="preserve"> REF _Ref16588120 \r \h  \* MERGEFORMAT </w:instrText>
      </w:r>
      <w:r w:rsidR="008966C1" w:rsidRPr="00051D99">
        <w:rPr>
          <w:color w:val="31849B" w:themeColor="accent5" w:themeShade="BF"/>
        </w:rPr>
      </w:r>
      <w:r w:rsidR="008966C1" w:rsidRPr="00051D99">
        <w:rPr>
          <w:color w:val="31849B" w:themeColor="accent5" w:themeShade="BF"/>
        </w:rPr>
        <w:fldChar w:fldCharType="separate"/>
      </w:r>
      <w:r w:rsidR="008966C1" w:rsidRPr="00051D99">
        <w:rPr>
          <w:color w:val="31849B" w:themeColor="accent5" w:themeShade="BF"/>
        </w:rPr>
        <w:t>P05</w:t>
      </w:r>
      <w:r w:rsidR="008966C1" w:rsidRPr="00051D99">
        <w:rPr>
          <w:color w:val="31849B" w:themeColor="accent5" w:themeShade="BF"/>
        </w:rPr>
        <w:fldChar w:fldCharType="end"/>
      </w:r>
      <w:r w:rsidR="008966C1" w:rsidRPr="00051D99">
        <w:rPr>
          <w:color w:val="31849B" w:themeColor="accent5" w:themeShade="BF"/>
        </w:rPr>
        <w:t>]</w:t>
      </w:r>
      <w:r w:rsidR="008966C1" w:rsidRPr="00051D99">
        <w:rPr>
          <w:color w:val="auto"/>
        </w:rPr>
        <w:t xml:space="preserve">, o sistema deve exibir um Hint com a </w:t>
      </w:r>
      <w:r w:rsidR="00F94796" w:rsidRPr="00051D99">
        <w:rPr>
          <w:color w:val="auto"/>
        </w:rPr>
        <w:t>mensagem [</w:t>
      </w:r>
      <w:r w:rsidR="00E41920" w:rsidRPr="00051D99">
        <w:rPr>
          <w:color w:val="31849B" w:themeColor="accent5" w:themeShade="BF"/>
        </w:rPr>
        <w:fldChar w:fldCharType="begin"/>
      </w:r>
      <w:r w:rsidR="00E41920" w:rsidRPr="00051D99">
        <w:rPr>
          <w:color w:val="31849B" w:themeColor="accent5" w:themeShade="BF"/>
        </w:rPr>
        <w:instrText xml:space="preserve"> REF _Ref13647479 \r \h </w:instrText>
      </w:r>
      <w:r w:rsidR="00F070B0" w:rsidRPr="00051D99">
        <w:rPr>
          <w:color w:val="31849B" w:themeColor="accent5" w:themeShade="BF"/>
        </w:rPr>
        <w:instrText xml:space="preserve"> \* MERGEFORMAT </w:instrText>
      </w:r>
      <w:r w:rsidR="00E41920" w:rsidRPr="00051D99">
        <w:rPr>
          <w:color w:val="31849B" w:themeColor="accent5" w:themeShade="BF"/>
        </w:rPr>
      </w:r>
      <w:r w:rsidR="00E41920" w:rsidRPr="00051D99">
        <w:rPr>
          <w:color w:val="31849B" w:themeColor="accent5" w:themeShade="BF"/>
        </w:rPr>
        <w:fldChar w:fldCharType="separate"/>
      </w:r>
      <w:r w:rsidR="00E41920" w:rsidRPr="00051D99">
        <w:rPr>
          <w:color w:val="31849B" w:themeColor="accent5" w:themeShade="BF"/>
        </w:rPr>
        <w:t>ME03</w:t>
      </w:r>
      <w:r w:rsidR="00E41920" w:rsidRPr="00051D99">
        <w:rPr>
          <w:color w:val="31849B" w:themeColor="accent5" w:themeShade="BF"/>
        </w:rPr>
        <w:fldChar w:fldCharType="end"/>
      </w:r>
      <w:r w:rsidR="00E41920" w:rsidRPr="00051D99">
        <w:rPr>
          <w:color w:val="31849B" w:themeColor="accent5" w:themeShade="BF"/>
        </w:rPr>
        <w:t>]</w:t>
      </w:r>
      <w:r w:rsidR="00661314" w:rsidRPr="00051D99">
        <w:rPr>
          <w:color w:val="31849B" w:themeColor="accent5" w:themeShade="BF"/>
        </w:rPr>
        <w:t>;</w:t>
      </w:r>
      <w:r w:rsidR="00F070B0" w:rsidRPr="00051D99">
        <w:rPr>
          <w:color w:val="31849B" w:themeColor="accent5" w:themeShade="BF"/>
        </w:rPr>
        <w:t xml:space="preserve"> </w:t>
      </w:r>
    </w:p>
    <w:p w14:paraId="358F0A30" w14:textId="77777777" w:rsidR="00A853D4" w:rsidRPr="00051D99" w:rsidRDefault="00A853D4" w:rsidP="00A853D4">
      <w:pPr>
        <w:pStyle w:val="PargrafodaLista"/>
        <w:rPr>
          <w:color w:val="auto"/>
        </w:rPr>
      </w:pPr>
    </w:p>
    <w:p w14:paraId="57384578" w14:textId="5D966367" w:rsidR="00D97A0A" w:rsidRPr="00051D99" w:rsidRDefault="00D97A0A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51D99">
        <w:rPr>
          <w:color w:val="auto"/>
        </w:rPr>
        <w:t xml:space="preserve">O sistema deve apresentar o formulário com a </w:t>
      </w:r>
      <w:r w:rsidR="00C9186F" w:rsidRPr="00051D99">
        <w:rPr>
          <w:color w:val="auto"/>
        </w:rPr>
        <w:t>A</w:t>
      </w:r>
      <w:r w:rsidRPr="00051D99">
        <w:rPr>
          <w:color w:val="auto"/>
        </w:rPr>
        <w:t xml:space="preserve">ba </w:t>
      </w:r>
      <w:r w:rsidR="00AE4740" w:rsidRPr="00051D99">
        <w:rPr>
          <w:color w:val="auto"/>
        </w:rPr>
        <w:t>“</w:t>
      </w:r>
      <w:r w:rsidR="004416E3" w:rsidRPr="00051D99">
        <w:rPr>
          <w:color w:val="auto"/>
        </w:rPr>
        <w:t>Informações Iniciais</w:t>
      </w:r>
      <w:r w:rsidR="00AE4740" w:rsidRPr="00051D99">
        <w:rPr>
          <w:color w:val="auto"/>
        </w:rPr>
        <w:t>”</w:t>
      </w:r>
      <w:r w:rsidRPr="00051D99">
        <w:rPr>
          <w:color w:val="auto"/>
        </w:rPr>
        <w:t xml:space="preserve"> aberta</w:t>
      </w:r>
      <w:r w:rsidR="005347DF" w:rsidRPr="00051D99">
        <w:rPr>
          <w:color w:val="auto"/>
        </w:rPr>
        <w:t>, e</w:t>
      </w:r>
      <w:r w:rsidRPr="00051D99">
        <w:rPr>
          <w:color w:val="auto"/>
        </w:rPr>
        <w:t xml:space="preserve"> com os campos </w:t>
      </w:r>
      <w:r w:rsidR="00EC2B5B" w:rsidRPr="00051D99">
        <w:rPr>
          <w:color w:val="auto"/>
        </w:rPr>
        <w:t xml:space="preserve">das Abas “Informações Iniciais e Documentos”, </w:t>
      </w:r>
      <w:r w:rsidRPr="00051D99">
        <w:rPr>
          <w:color w:val="auto"/>
        </w:rPr>
        <w:t>habilitados para preenchimento</w:t>
      </w:r>
      <w:r w:rsidR="0082776C" w:rsidRPr="00051D99">
        <w:rPr>
          <w:color w:val="auto"/>
        </w:rPr>
        <w:t>;</w:t>
      </w:r>
      <w:r w:rsidR="008C7E84" w:rsidRPr="00051D99">
        <w:rPr>
          <w:color w:val="auto"/>
        </w:rPr>
        <w:t xml:space="preserve">  </w:t>
      </w:r>
    </w:p>
    <w:p w14:paraId="06FD8FCB" w14:textId="77777777" w:rsidR="00203FDA" w:rsidRPr="00051D99" w:rsidRDefault="00203FDA" w:rsidP="00203FDA">
      <w:pPr>
        <w:pStyle w:val="PargrafodaLista"/>
        <w:rPr>
          <w:color w:val="auto"/>
        </w:rPr>
      </w:pPr>
    </w:p>
    <w:p w14:paraId="7F83C91C" w14:textId="2B954E72" w:rsidR="00EC5FAC" w:rsidRPr="00051D99" w:rsidRDefault="008C7E84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51D99">
        <w:rPr>
          <w:color w:val="auto"/>
        </w:rPr>
        <w:t xml:space="preserve">O ator preenche os campos e aciona a opção “Salvar”, o sistema exibe mensagem </w:t>
      </w:r>
      <w:r w:rsidRPr="00051D99">
        <w:rPr>
          <w:color w:val="31849B" w:themeColor="accent5" w:themeShade="BF"/>
        </w:rPr>
        <w:t>[</w:t>
      </w:r>
      <w:r w:rsidRPr="00051D99">
        <w:rPr>
          <w:color w:val="31849B" w:themeColor="accent5" w:themeShade="BF"/>
        </w:rPr>
        <w:fldChar w:fldCharType="begin"/>
      </w:r>
      <w:r w:rsidRPr="00051D99">
        <w:rPr>
          <w:color w:val="31849B" w:themeColor="accent5" w:themeShade="BF"/>
        </w:rPr>
        <w:instrText xml:space="preserve"> REF _Ref13659352 \r \h </w:instrText>
      </w:r>
      <w:r w:rsidR="00332B3F" w:rsidRPr="00051D99">
        <w:rPr>
          <w:color w:val="31849B" w:themeColor="accent5" w:themeShade="BF"/>
        </w:rPr>
        <w:instrText xml:space="preserve"> \* MERGEFORMAT </w:instrText>
      </w:r>
      <w:r w:rsidRPr="00051D99">
        <w:rPr>
          <w:color w:val="31849B" w:themeColor="accent5" w:themeShade="BF"/>
        </w:rPr>
      </w:r>
      <w:r w:rsidRPr="00051D99">
        <w:rPr>
          <w:color w:val="31849B" w:themeColor="accent5" w:themeShade="BF"/>
        </w:rPr>
        <w:fldChar w:fldCharType="separate"/>
      </w:r>
      <w:r w:rsidRPr="00051D99">
        <w:rPr>
          <w:color w:val="31849B" w:themeColor="accent5" w:themeShade="BF"/>
        </w:rPr>
        <w:t>ME04</w:t>
      </w:r>
      <w:r w:rsidRPr="00051D99">
        <w:rPr>
          <w:color w:val="31849B" w:themeColor="accent5" w:themeShade="BF"/>
        </w:rPr>
        <w:fldChar w:fldCharType="end"/>
      </w:r>
      <w:r w:rsidRPr="00051D99">
        <w:rPr>
          <w:color w:val="31849B" w:themeColor="accent5" w:themeShade="BF"/>
        </w:rPr>
        <w:t>]</w:t>
      </w:r>
      <w:r w:rsidR="004416E3" w:rsidRPr="00051D99">
        <w:rPr>
          <w:color w:val="31849B" w:themeColor="accent5" w:themeShade="BF"/>
        </w:rPr>
        <w:t>.</w:t>
      </w:r>
      <w:r w:rsidRPr="00051D99">
        <w:rPr>
          <w:color w:val="auto"/>
        </w:rPr>
        <w:t xml:space="preserve"> </w:t>
      </w:r>
    </w:p>
    <w:p w14:paraId="52BB17C8" w14:textId="77777777" w:rsidR="00203FDA" w:rsidRPr="00051D99" w:rsidRDefault="00203FDA" w:rsidP="00203FDA">
      <w:pPr>
        <w:pStyle w:val="PargrafodaLista"/>
        <w:rPr>
          <w:color w:val="auto"/>
        </w:rPr>
      </w:pPr>
    </w:p>
    <w:p w14:paraId="0BAA0698" w14:textId="07FEC2E6" w:rsidR="00BC7DA1" w:rsidRPr="00051D99" w:rsidRDefault="00EC5FAC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51D99">
        <w:rPr>
          <w:color w:val="auto"/>
        </w:rPr>
        <w:t xml:space="preserve">Ao acionar a opção de “Salvar”, o sistema deve </w:t>
      </w:r>
      <w:r w:rsidR="00BC7DA1" w:rsidRPr="00051D99">
        <w:rPr>
          <w:b/>
          <w:color w:val="auto"/>
        </w:rPr>
        <w:t>vincular</w:t>
      </w:r>
      <w:r w:rsidR="00BC7DA1" w:rsidRPr="00051D99">
        <w:rPr>
          <w:color w:val="auto"/>
        </w:rPr>
        <w:t xml:space="preserve"> os dados das Informações da Comissão Eleitoral </w:t>
      </w:r>
      <w:r w:rsidR="00914A5C" w:rsidRPr="00051D99">
        <w:rPr>
          <w:color w:val="auto"/>
        </w:rPr>
        <w:t xml:space="preserve">(HST06) </w:t>
      </w:r>
      <w:r w:rsidR="00BC7DA1" w:rsidRPr="00051D99">
        <w:rPr>
          <w:color w:val="auto"/>
        </w:rPr>
        <w:t>com a Eleição/Ano selecionada</w:t>
      </w:r>
      <w:r w:rsidR="00914A5C" w:rsidRPr="00051D99">
        <w:rPr>
          <w:color w:val="auto"/>
        </w:rPr>
        <w:t xml:space="preserve"> (HST02 e HST03)</w:t>
      </w:r>
      <w:r w:rsidR="0082776C" w:rsidRPr="00051D99">
        <w:rPr>
          <w:color w:val="auto"/>
        </w:rPr>
        <w:t>;</w:t>
      </w:r>
      <w:r w:rsidR="00BC7DA1" w:rsidRPr="00051D99">
        <w:rPr>
          <w:color w:val="auto"/>
        </w:rPr>
        <w:t xml:space="preserve"> </w:t>
      </w:r>
    </w:p>
    <w:p w14:paraId="568D9601" w14:textId="77777777" w:rsidR="00770B3F" w:rsidRPr="00051D99" w:rsidRDefault="00770B3F" w:rsidP="00770B3F">
      <w:pPr>
        <w:pStyle w:val="PargrafodaLista"/>
        <w:rPr>
          <w:color w:val="auto"/>
        </w:rPr>
      </w:pPr>
    </w:p>
    <w:p w14:paraId="46160A15" w14:textId="4F901242" w:rsidR="00770B3F" w:rsidRPr="00051D99" w:rsidRDefault="00770B3F" w:rsidP="004416E3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51D99">
        <w:rPr>
          <w:color w:val="auto"/>
        </w:rPr>
        <w:t>Ao acionar a opção de “</w:t>
      </w:r>
      <w:r w:rsidRPr="00051D99">
        <w:rPr>
          <w:b/>
          <w:color w:val="auto"/>
        </w:rPr>
        <w:t>Salvar”</w:t>
      </w:r>
      <w:r w:rsidRPr="00051D99">
        <w:rPr>
          <w:color w:val="auto"/>
        </w:rPr>
        <w:t xml:space="preserve">, na aba Informações Iniciais, o sistema deve permanecer a mesma tela </w:t>
      </w:r>
      <w:r w:rsidRPr="00051D99">
        <w:rPr>
          <w:color w:val="31849B" w:themeColor="accent5" w:themeShade="BF"/>
        </w:rPr>
        <w:t>[</w:t>
      </w:r>
      <w:r w:rsidRPr="00051D99">
        <w:rPr>
          <w:color w:val="31849B" w:themeColor="accent5" w:themeShade="BF"/>
        </w:rPr>
        <w:fldChar w:fldCharType="begin"/>
      </w:r>
      <w:r w:rsidRPr="00051D99">
        <w:rPr>
          <w:color w:val="31849B" w:themeColor="accent5" w:themeShade="BF"/>
        </w:rPr>
        <w:instrText xml:space="preserve"> REF _Ref13579930 \r \h  \* MERGEFORMAT </w:instrText>
      </w:r>
      <w:r w:rsidRPr="00051D99">
        <w:rPr>
          <w:color w:val="31849B" w:themeColor="accent5" w:themeShade="BF"/>
        </w:rPr>
      </w:r>
      <w:r w:rsidRPr="00051D99">
        <w:rPr>
          <w:color w:val="31849B" w:themeColor="accent5" w:themeShade="BF"/>
        </w:rPr>
        <w:fldChar w:fldCharType="separate"/>
      </w:r>
      <w:r w:rsidRPr="00051D99">
        <w:rPr>
          <w:color w:val="31849B" w:themeColor="accent5" w:themeShade="BF"/>
        </w:rPr>
        <w:t>P01</w:t>
      </w:r>
      <w:r w:rsidRPr="00051D99">
        <w:rPr>
          <w:color w:val="31849B" w:themeColor="accent5" w:themeShade="BF"/>
        </w:rPr>
        <w:fldChar w:fldCharType="end"/>
      </w:r>
      <w:r w:rsidRPr="00051D99">
        <w:rPr>
          <w:color w:val="31849B" w:themeColor="accent5" w:themeShade="BF"/>
        </w:rPr>
        <w:t xml:space="preserve">] </w:t>
      </w:r>
    </w:p>
    <w:p w14:paraId="65D22B8C" w14:textId="77777777" w:rsidR="00203FDA" w:rsidRPr="00203FDA" w:rsidRDefault="00203FDA" w:rsidP="00203FDA">
      <w:pPr>
        <w:pStyle w:val="PargrafodaLista"/>
        <w:rPr>
          <w:color w:val="auto"/>
        </w:rPr>
      </w:pPr>
    </w:p>
    <w:p w14:paraId="029C9320" w14:textId="4F9C12A8" w:rsidR="00877364" w:rsidRPr="00203FDA" w:rsidRDefault="00877364" w:rsidP="00B167D4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78411D">
        <w:rPr>
          <w:color w:val="auto"/>
        </w:rPr>
        <w:t>O sistem</w:t>
      </w:r>
      <w:r w:rsidR="00B56950" w:rsidRPr="0078411D">
        <w:rPr>
          <w:color w:val="auto"/>
        </w:rPr>
        <w:t>a</w:t>
      </w:r>
      <w:r w:rsidRPr="0078411D">
        <w:rPr>
          <w:color w:val="auto"/>
        </w:rPr>
        <w:t xml:space="preserve"> identifica que o</w:t>
      </w:r>
      <w:r w:rsidR="00FC00EF">
        <w:rPr>
          <w:color w:val="auto"/>
        </w:rPr>
        <w:t>(</w:t>
      </w:r>
      <w:r w:rsidRPr="0078411D">
        <w:rPr>
          <w:color w:val="auto"/>
        </w:rPr>
        <w:t>s</w:t>
      </w:r>
      <w:r w:rsidR="00FC00EF">
        <w:rPr>
          <w:color w:val="auto"/>
        </w:rPr>
        <w:t>)</w:t>
      </w:r>
      <w:r w:rsidRPr="0078411D">
        <w:rPr>
          <w:color w:val="auto"/>
        </w:rPr>
        <w:t xml:space="preserve"> campo</w:t>
      </w:r>
      <w:r w:rsidR="00FC00EF">
        <w:rPr>
          <w:color w:val="auto"/>
        </w:rPr>
        <w:t>(</w:t>
      </w:r>
      <w:r w:rsidRPr="0078411D">
        <w:rPr>
          <w:color w:val="auto"/>
        </w:rPr>
        <w:t>s</w:t>
      </w:r>
      <w:r w:rsidR="00FC00EF">
        <w:rPr>
          <w:color w:val="auto"/>
        </w:rPr>
        <w:t>)</w:t>
      </w:r>
      <w:r w:rsidRPr="0078411D">
        <w:rPr>
          <w:color w:val="auto"/>
        </w:rPr>
        <w:t xml:space="preserve"> obrigatório</w:t>
      </w:r>
      <w:r w:rsidR="00FC00EF">
        <w:rPr>
          <w:color w:val="auto"/>
        </w:rPr>
        <w:t>(</w:t>
      </w:r>
      <w:r w:rsidRPr="0078411D">
        <w:rPr>
          <w:color w:val="auto"/>
        </w:rPr>
        <w:t>s</w:t>
      </w:r>
      <w:r w:rsidR="00FC00EF">
        <w:rPr>
          <w:color w:val="auto"/>
        </w:rPr>
        <w:t>)</w:t>
      </w:r>
      <w:r w:rsidRPr="0078411D">
        <w:rPr>
          <w:color w:val="auto"/>
        </w:rPr>
        <w:t xml:space="preserve"> não fo</w:t>
      </w:r>
      <w:r w:rsidR="00FC00EF">
        <w:rPr>
          <w:color w:val="auto"/>
        </w:rPr>
        <w:t>i(</w:t>
      </w:r>
      <w:r w:rsidRPr="0078411D">
        <w:rPr>
          <w:color w:val="auto"/>
        </w:rPr>
        <w:t>ram</w:t>
      </w:r>
      <w:r w:rsidR="00FC00EF">
        <w:rPr>
          <w:color w:val="auto"/>
        </w:rPr>
        <w:t>)</w:t>
      </w:r>
      <w:r w:rsidRPr="0078411D">
        <w:rPr>
          <w:color w:val="auto"/>
        </w:rPr>
        <w:t xml:space="preserve"> informado</w:t>
      </w:r>
      <w:r w:rsidR="00FC00EF">
        <w:rPr>
          <w:color w:val="auto"/>
        </w:rPr>
        <w:t>(</w:t>
      </w:r>
      <w:r w:rsidRPr="0078411D">
        <w:rPr>
          <w:color w:val="auto"/>
        </w:rPr>
        <w:t>s</w:t>
      </w:r>
      <w:r w:rsidR="00FC00EF">
        <w:rPr>
          <w:color w:val="auto"/>
        </w:rPr>
        <w:t>)</w:t>
      </w:r>
      <w:r w:rsidRPr="0078411D">
        <w:rPr>
          <w:color w:val="auto"/>
        </w:rPr>
        <w:t xml:space="preserve">, o sistema destaca </w:t>
      </w:r>
      <w:r w:rsidR="00FE26C4" w:rsidRPr="0078411D">
        <w:rPr>
          <w:color w:val="auto"/>
        </w:rPr>
        <w:t xml:space="preserve">em vermelho </w:t>
      </w:r>
      <w:r w:rsidR="00335886" w:rsidRPr="0078411D">
        <w:rPr>
          <w:color w:val="auto"/>
        </w:rPr>
        <w:t>a borda d</w:t>
      </w:r>
      <w:r w:rsidRPr="0078411D">
        <w:rPr>
          <w:color w:val="auto"/>
        </w:rPr>
        <w:t xml:space="preserve">o campo obrigatório e apresenta mensagem </w:t>
      </w:r>
      <w:r w:rsidR="00B56950" w:rsidRPr="0078411D">
        <w:rPr>
          <w:color w:val="31849B" w:themeColor="accent5" w:themeShade="BF"/>
        </w:rPr>
        <w:t>[</w:t>
      </w:r>
      <w:r w:rsidR="00B56950" w:rsidRPr="0078411D">
        <w:rPr>
          <w:color w:val="31849B" w:themeColor="accent5" w:themeShade="BF"/>
        </w:rPr>
        <w:fldChar w:fldCharType="begin"/>
      </w:r>
      <w:r w:rsidR="00B56950" w:rsidRPr="0078411D">
        <w:rPr>
          <w:color w:val="31849B" w:themeColor="accent5" w:themeShade="BF"/>
        </w:rPr>
        <w:instrText xml:space="preserve"> REF _Ref13663392 \r \h </w:instrText>
      </w:r>
      <w:r w:rsidR="0078411D">
        <w:rPr>
          <w:color w:val="31849B" w:themeColor="accent5" w:themeShade="BF"/>
        </w:rPr>
        <w:instrText xml:space="preserve"> \* MERGEFORMAT </w:instrText>
      </w:r>
      <w:r w:rsidR="00B56950" w:rsidRPr="0078411D">
        <w:rPr>
          <w:color w:val="31849B" w:themeColor="accent5" w:themeShade="BF"/>
        </w:rPr>
      </w:r>
      <w:r w:rsidR="00B56950" w:rsidRPr="0078411D">
        <w:rPr>
          <w:color w:val="31849B" w:themeColor="accent5" w:themeShade="BF"/>
        </w:rPr>
        <w:fldChar w:fldCharType="separate"/>
      </w:r>
      <w:r w:rsidR="00B56950" w:rsidRPr="0078411D">
        <w:rPr>
          <w:color w:val="31849B" w:themeColor="accent5" w:themeShade="BF"/>
        </w:rPr>
        <w:t>ME07</w:t>
      </w:r>
      <w:r w:rsidR="00B56950" w:rsidRPr="0078411D">
        <w:rPr>
          <w:color w:val="31849B" w:themeColor="accent5" w:themeShade="BF"/>
        </w:rPr>
        <w:fldChar w:fldCharType="end"/>
      </w:r>
      <w:r w:rsidR="00B56950" w:rsidRPr="0078411D">
        <w:rPr>
          <w:color w:val="31849B" w:themeColor="accent5" w:themeShade="BF"/>
        </w:rPr>
        <w:t>]</w:t>
      </w:r>
      <w:r w:rsidR="0082776C" w:rsidRPr="0082776C">
        <w:rPr>
          <w:color w:val="000000" w:themeColor="text1"/>
        </w:rPr>
        <w:t>;</w:t>
      </w:r>
    </w:p>
    <w:p w14:paraId="738F0E74" w14:textId="77777777" w:rsidR="00203FDA" w:rsidRPr="00203FDA" w:rsidRDefault="00203FDA" w:rsidP="00203FDA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4AF592C" w14:textId="2601A972" w:rsidR="00AC4C3E" w:rsidRPr="00203FDA" w:rsidRDefault="00AC4C3E" w:rsidP="00AC4C3E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78411D">
        <w:rPr>
          <w:color w:val="auto"/>
        </w:rPr>
        <w:t xml:space="preserve">Caso o ator acione a Aba </w:t>
      </w:r>
      <w:r w:rsidR="0046147C">
        <w:rPr>
          <w:color w:val="auto"/>
        </w:rPr>
        <w:t>Documento</w:t>
      </w:r>
      <w:r w:rsidRPr="0078411D">
        <w:rPr>
          <w:color w:val="auto"/>
        </w:rPr>
        <w:t xml:space="preserve"> ou Voltar, o sistema deve validar se existe campos </w:t>
      </w:r>
      <w:r w:rsidRPr="0046147C">
        <w:rPr>
          <w:color w:val="auto"/>
        </w:rPr>
        <w:t xml:space="preserve">preenchidos/alterados, sem ter sido salvos, caso exista o sistema deve exibir mensagem </w:t>
      </w:r>
      <w:r w:rsidRPr="0046147C">
        <w:rPr>
          <w:color w:val="31849B" w:themeColor="accent5" w:themeShade="BF"/>
        </w:rPr>
        <w:t>[</w:t>
      </w:r>
      <w:r w:rsidR="00081D30">
        <w:rPr>
          <w:color w:val="31849B" w:themeColor="accent5" w:themeShade="BF"/>
        </w:rPr>
        <w:fldChar w:fldCharType="begin"/>
      </w:r>
      <w:r w:rsidR="00081D30">
        <w:rPr>
          <w:color w:val="31849B" w:themeColor="accent5" w:themeShade="BF"/>
        </w:rPr>
        <w:instrText xml:space="preserve"> REF _Ref13675232 \r \h </w:instrText>
      </w:r>
      <w:r w:rsidR="00081D30">
        <w:rPr>
          <w:color w:val="31849B" w:themeColor="accent5" w:themeShade="BF"/>
        </w:rPr>
      </w:r>
      <w:r w:rsidR="00081D30">
        <w:rPr>
          <w:color w:val="31849B" w:themeColor="accent5" w:themeShade="BF"/>
        </w:rPr>
        <w:fldChar w:fldCharType="separate"/>
      </w:r>
      <w:r w:rsidR="00081D30">
        <w:rPr>
          <w:color w:val="31849B" w:themeColor="accent5" w:themeShade="BF"/>
        </w:rPr>
        <w:t>ME09</w:t>
      </w:r>
      <w:r w:rsidR="00081D30">
        <w:rPr>
          <w:color w:val="31849B" w:themeColor="accent5" w:themeShade="BF"/>
        </w:rPr>
        <w:fldChar w:fldCharType="end"/>
      </w:r>
      <w:r w:rsidRPr="0046147C">
        <w:rPr>
          <w:color w:val="31849B" w:themeColor="accent5" w:themeShade="BF"/>
        </w:rPr>
        <w:t xml:space="preserve">] </w:t>
      </w:r>
      <w:r w:rsidR="00365D1B" w:rsidRPr="0046147C">
        <w:rPr>
          <w:color w:val="31849B" w:themeColor="accent5" w:themeShade="BF"/>
        </w:rPr>
        <w:t>[</w:t>
      </w:r>
      <w:r w:rsidR="003C3273" w:rsidRPr="0046147C">
        <w:rPr>
          <w:color w:val="31849B" w:themeColor="accent5" w:themeShade="BF"/>
        </w:rPr>
        <w:fldChar w:fldCharType="begin"/>
      </w:r>
      <w:r w:rsidR="003C3273" w:rsidRPr="0046147C">
        <w:rPr>
          <w:color w:val="31849B" w:themeColor="accent5" w:themeShade="BF"/>
        </w:rPr>
        <w:instrText xml:space="preserve"> REF _Ref15975287 \r \h </w:instrText>
      </w:r>
      <w:r w:rsidR="0046147C">
        <w:rPr>
          <w:color w:val="31849B" w:themeColor="accent5" w:themeShade="BF"/>
        </w:rPr>
        <w:instrText xml:space="preserve"> \* MERGEFORMAT </w:instrText>
      </w:r>
      <w:r w:rsidR="003C3273" w:rsidRPr="0046147C">
        <w:rPr>
          <w:color w:val="31849B" w:themeColor="accent5" w:themeShade="BF"/>
        </w:rPr>
      </w:r>
      <w:r w:rsidR="003C3273" w:rsidRPr="0046147C">
        <w:rPr>
          <w:color w:val="31849B" w:themeColor="accent5" w:themeShade="BF"/>
        </w:rPr>
        <w:fldChar w:fldCharType="separate"/>
      </w:r>
      <w:r w:rsidR="003C3273" w:rsidRPr="0046147C">
        <w:rPr>
          <w:color w:val="31849B" w:themeColor="accent5" w:themeShade="BF"/>
        </w:rPr>
        <w:t>ME0</w:t>
      </w:r>
      <w:r w:rsidR="00081D30">
        <w:rPr>
          <w:color w:val="31849B" w:themeColor="accent5" w:themeShade="BF"/>
        </w:rPr>
        <w:t>11</w:t>
      </w:r>
      <w:r w:rsidR="003C3273" w:rsidRPr="0046147C">
        <w:rPr>
          <w:color w:val="31849B" w:themeColor="accent5" w:themeShade="BF"/>
        </w:rPr>
        <w:fldChar w:fldCharType="end"/>
      </w:r>
      <w:r w:rsidR="00365D1B" w:rsidRPr="0046147C">
        <w:rPr>
          <w:color w:val="31849B" w:themeColor="accent5" w:themeShade="BF"/>
        </w:rPr>
        <w:t>]</w:t>
      </w:r>
      <w:r w:rsidR="0082776C" w:rsidRPr="0082776C">
        <w:rPr>
          <w:color w:val="000000" w:themeColor="text1"/>
        </w:rPr>
        <w:t>;</w:t>
      </w:r>
    </w:p>
    <w:p w14:paraId="42071D56" w14:textId="77777777" w:rsidR="00203FDA" w:rsidRPr="00203FDA" w:rsidRDefault="00203FDA" w:rsidP="00203FDA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05FCE70C" w14:textId="570AAC02" w:rsidR="00AC4C3E" w:rsidRPr="00323655" w:rsidRDefault="00AC4C3E" w:rsidP="00AC4C3E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lastRenderedPageBreak/>
        <w:t xml:space="preserve">Caso o ator selecione a Opção </w:t>
      </w:r>
      <w:r w:rsidR="0046147C"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</w:t>
      </w:r>
      <w:r w:rsidR="0046147C" w:rsidRPr="00323655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SIM </w:t>
      </w:r>
      <w:r w:rsidR="0046147C"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“da mensagem</w:t>
      </w: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323655">
        <w:rPr>
          <w:color w:val="auto"/>
          <w:u w:val="single"/>
        </w:rPr>
        <w:t>NÃO</w:t>
      </w: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323655">
        <w:rPr>
          <w:color w:val="auto"/>
        </w:rPr>
        <w:t>os dados alterados, caso exista</w:t>
      </w:r>
      <w:r w:rsidR="0082776C" w:rsidRPr="00323655">
        <w:rPr>
          <w:color w:val="auto"/>
        </w:rPr>
        <w:t>;</w:t>
      </w:r>
      <w:r w:rsidRPr="00323655">
        <w:rPr>
          <w:color w:val="auto"/>
        </w:rPr>
        <w:t xml:space="preserve"> </w:t>
      </w:r>
    </w:p>
    <w:p w14:paraId="2F004CA2" w14:textId="77777777" w:rsidR="00203FDA" w:rsidRPr="00323655" w:rsidRDefault="00203FDA" w:rsidP="00203FDA">
      <w:pPr>
        <w:pStyle w:val="PargrafodaLista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3BFFF82C" w14:textId="72D59936" w:rsidR="00B270DB" w:rsidRPr="00323655" w:rsidRDefault="00B270DB" w:rsidP="00B270DB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 w:rsidRPr="00323655">
        <w:t>Caso o ator seleciona a opção de “NÃO” da mensagem, o sistema cancela a solicitação e permanece na mesma tela</w:t>
      </w:r>
      <w:r w:rsidR="0082776C" w:rsidRPr="00323655">
        <w:t>;</w:t>
      </w:r>
    </w:p>
    <w:p w14:paraId="083FCD44" w14:textId="77777777" w:rsidR="00203FDA" w:rsidRPr="00323655" w:rsidRDefault="00203FDA" w:rsidP="00203FDA">
      <w:pPr>
        <w:pStyle w:val="PargrafodaLista"/>
      </w:pPr>
    </w:p>
    <w:p w14:paraId="6E113FBB" w14:textId="1DF425AB" w:rsidR="0046147C" w:rsidRPr="00323655" w:rsidRDefault="0046147C" w:rsidP="0046147C">
      <w:pPr>
        <w:pStyle w:val="PargrafodaLista"/>
        <w:numPr>
          <w:ilvl w:val="0"/>
          <w:numId w:val="13"/>
        </w:numPr>
        <w:spacing w:before="60" w:after="60"/>
        <w:ind w:left="709"/>
      </w:pPr>
      <w:r w:rsidRPr="00323655">
        <w:t>O sistema deve registrar uma trilha de auditoria contendo a ação executada (incluir</w:t>
      </w:r>
      <w:r w:rsidR="006B3BD6" w:rsidRPr="00323655">
        <w:t xml:space="preserve"> e</w:t>
      </w:r>
      <w:r w:rsidRPr="00323655">
        <w:t xml:space="preserve"> alterar), a identificação da funcionalidade</w:t>
      </w:r>
      <w:r w:rsidR="00EB1789" w:rsidRPr="00323655">
        <w:t xml:space="preserve"> e do campo</w:t>
      </w:r>
      <w:r w:rsidRPr="00323655">
        <w:t xml:space="preserve">, a data e hora da ocorrência e a identificação do </w:t>
      </w:r>
      <w:r w:rsidR="00C9186F" w:rsidRPr="00323655">
        <w:t>usuário</w:t>
      </w:r>
      <w:r w:rsidR="006B3BD6" w:rsidRPr="00323655">
        <w:t xml:space="preserve"> logado</w:t>
      </w:r>
      <w:r w:rsidR="0082776C" w:rsidRPr="00323655">
        <w:t>;</w:t>
      </w:r>
    </w:p>
    <w:p w14:paraId="0BE49F66" w14:textId="77777777" w:rsidR="00EB1789" w:rsidRPr="00323655" w:rsidRDefault="00EB1789" w:rsidP="00EB1789">
      <w:pPr>
        <w:pStyle w:val="PargrafodaLista"/>
      </w:pPr>
    </w:p>
    <w:p w14:paraId="3A55E2A5" w14:textId="5CA69640" w:rsidR="00EB1789" w:rsidRPr="00323655" w:rsidRDefault="00EB1789" w:rsidP="00EB1789">
      <w:pPr>
        <w:pStyle w:val="PargrafodaLista"/>
        <w:numPr>
          <w:ilvl w:val="0"/>
          <w:numId w:val="13"/>
        </w:numPr>
        <w:spacing w:before="60" w:after="60"/>
        <w:ind w:left="1418"/>
      </w:pPr>
      <w:r w:rsidRPr="00323655">
        <w:t xml:space="preserve">O sistema deve armazenar na base de </w:t>
      </w:r>
      <w:r w:rsidR="000A574E" w:rsidRPr="00323655">
        <w:t>dados, as seguintes informações:</w:t>
      </w:r>
    </w:p>
    <w:p w14:paraId="6ED17CA4" w14:textId="144B7DED" w:rsidR="000A574E" w:rsidRPr="00323655" w:rsidRDefault="000A574E" w:rsidP="000A574E">
      <w:pPr>
        <w:pStyle w:val="PargrafodaLista"/>
      </w:pPr>
    </w:p>
    <w:p w14:paraId="7DDEFE5F" w14:textId="42A39266" w:rsidR="000A574E" w:rsidRPr="00323655" w:rsidRDefault="000A574E" w:rsidP="00EB1789">
      <w:pPr>
        <w:pStyle w:val="PargrafodaLista"/>
        <w:numPr>
          <w:ilvl w:val="0"/>
          <w:numId w:val="13"/>
        </w:numPr>
        <w:spacing w:before="60" w:after="60"/>
        <w:ind w:left="1418"/>
      </w:pPr>
      <w:r w:rsidRPr="00323655">
        <w:t xml:space="preserve">A identificação da funcionalidade: Inclusão ou </w:t>
      </w:r>
      <w:r w:rsidR="00104E3E" w:rsidRPr="00323655">
        <w:t>Alteração +</w:t>
      </w:r>
      <w:r w:rsidRPr="00323655">
        <w:t xml:space="preserve"> a Identificação do campo que foi alterado ou incluído:</w:t>
      </w:r>
    </w:p>
    <w:p w14:paraId="65E8ED6E" w14:textId="77777777" w:rsidR="000A574E" w:rsidRPr="00323655" w:rsidRDefault="000A574E" w:rsidP="000A574E">
      <w:pPr>
        <w:pStyle w:val="PargrafodaLista"/>
        <w:spacing w:before="60" w:after="60"/>
        <w:ind w:left="1418"/>
      </w:pPr>
      <w:r w:rsidRPr="00323655">
        <w:t xml:space="preserve">Ex: </w:t>
      </w:r>
    </w:p>
    <w:p w14:paraId="0201AFA3" w14:textId="6DCA6382" w:rsidR="000A574E" w:rsidRPr="00323655" w:rsidRDefault="000A574E" w:rsidP="000A574E">
      <w:pPr>
        <w:pStyle w:val="PargrafodaLista"/>
        <w:numPr>
          <w:ilvl w:val="0"/>
          <w:numId w:val="13"/>
        </w:numPr>
        <w:spacing w:before="60" w:after="60"/>
        <w:ind w:left="1701"/>
      </w:pPr>
      <w:r w:rsidRPr="00323655">
        <w:rPr>
          <w:b/>
        </w:rPr>
        <w:t>Alteração</w:t>
      </w:r>
      <w:r w:rsidRPr="00323655">
        <w:t xml:space="preserve"> dos dados do campo </w:t>
      </w:r>
      <w:r w:rsidRPr="00323655">
        <w:rPr>
          <w:b/>
        </w:rPr>
        <w:t>Qtd Mínima Membros</w:t>
      </w:r>
      <w:r w:rsidRPr="00323655">
        <w:t xml:space="preserve">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_Ref13579930 \r \h </w:instrText>
      </w:r>
      <w:r w:rsidR="00064143" w:rsidRP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P01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619A4185" w14:textId="085866BE" w:rsidR="000A574E" w:rsidRPr="00323655" w:rsidRDefault="000A574E" w:rsidP="000A574E">
      <w:pPr>
        <w:pStyle w:val="PargrafodaLista"/>
        <w:numPr>
          <w:ilvl w:val="0"/>
          <w:numId w:val="13"/>
        </w:numPr>
        <w:spacing w:before="60" w:after="60"/>
        <w:ind w:left="1701"/>
      </w:pPr>
      <w:r w:rsidRPr="00323655">
        <w:rPr>
          <w:b/>
        </w:rPr>
        <w:t>Inclusão</w:t>
      </w:r>
      <w:r w:rsidRPr="00323655">
        <w:t xml:space="preserve"> dos dados do campo </w:t>
      </w:r>
      <w:r w:rsidRPr="00323655">
        <w:rPr>
          <w:b/>
        </w:rPr>
        <w:t>Parametrizar Cabeçalho</w:t>
      </w:r>
      <w:r w:rsidRPr="00323655">
        <w:t xml:space="preserve">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_Ref16688494 \r \h </w:instrText>
      </w:r>
      <w:r w:rsidR="00064143" w:rsidRP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 xml:space="preserve">] </w:t>
      </w:r>
    </w:p>
    <w:p w14:paraId="3829F099" w14:textId="77777777" w:rsidR="00B270DB" w:rsidRPr="00323655" w:rsidRDefault="00B270DB" w:rsidP="00B270D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6308186F" w14:textId="4E709A5B" w:rsidR="004A10E7" w:rsidRPr="00323655" w:rsidRDefault="004A10E7" w:rsidP="004A10E7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323655">
        <w:rPr>
          <w:color w:val="auto"/>
        </w:rPr>
        <w:t xml:space="preserve">Na tela do Painel Visual, no </w:t>
      </w:r>
      <w:r w:rsidR="00B5510F" w:rsidRPr="00323655">
        <w:rPr>
          <w:color w:val="auto"/>
        </w:rPr>
        <w:t>componente,</w:t>
      </w:r>
      <w:r w:rsidRPr="00323655">
        <w:rPr>
          <w:color w:val="auto"/>
        </w:rPr>
        <w:t xml:space="preserve"> ao acionar a opção Parametrizar, Alterar e Visualizar na opção o subMenu “</w:t>
      </w:r>
      <w:r w:rsidRPr="00323655">
        <w:t>Configurar Eleição</w:t>
      </w:r>
      <w:r w:rsidRPr="00323655">
        <w:rPr>
          <w:color w:val="auto"/>
        </w:rPr>
        <w:t>”, o sistema altera a label para “</w:t>
      </w:r>
      <w:r w:rsidRPr="00323655">
        <w:t>Configurar Eleição</w:t>
      </w:r>
      <w:r w:rsidRPr="00323655">
        <w:rPr>
          <w:color w:val="auto"/>
        </w:rPr>
        <w:t>” e limpa a label “Bem Vindo(a) &lt;nome do usuário que logado&gt;, caso esteja sendo exibido.</w:t>
      </w:r>
    </w:p>
    <w:p w14:paraId="024E1287" w14:textId="77777777" w:rsidR="0047637D" w:rsidRPr="00323655" w:rsidRDefault="0047637D" w:rsidP="0047637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89E4ACB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323655">
        <w:rPr>
          <w:color w:val="auto"/>
        </w:rPr>
        <w:t>Ex:</w:t>
      </w:r>
    </w:p>
    <w:p w14:paraId="0869EF25" w14:textId="388246E4" w:rsidR="004A10E7" w:rsidRPr="00323655" w:rsidRDefault="004A10E7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323655">
        <w:t xml:space="preserve">Na Tela do Painel Visual </w:t>
      </w:r>
      <w:r w:rsidRPr="00323655">
        <w:rPr>
          <w:color w:val="auto"/>
        </w:rPr>
        <w:t xml:space="preserve">no componente </w:t>
      </w:r>
      <w:r w:rsidRPr="00323655">
        <w:rPr>
          <w:noProof/>
        </w:rPr>
        <w:drawing>
          <wp:inline distT="0" distB="0" distL="0" distR="0" wp14:anchorId="3CB98650" wp14:editId="34627E62">
            <wp:extent cx="38095" cy="190476"/>
            <wp:effectExtent l="0" t="0" r="63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rPr>
          <w:color w:val="auto"/>
        </w:rPr>
        <w:t xml:space="preserve"> , ao acionar a opção </w:t>
      </w:r>
      <w:r w:rsidRPr="00323655">
        <w:rPr>
          <w:b/>
          <w:color w:val="auto"/>
        </w:rPr>
        <w:t>Parametrizar</w:t>
      </w:r>
      <w:r w:rsidRPr="00323655">
        <w:rPr>
          <w:color w:val="auto"/>
        </w:rPr>
        <w:t xml:space="preserve">, </w:t>
      </w:r>
      <w:r w:rsidRPr="00323655">
        <w:rPr>
          <w:b/>
          <w:color w:val="auto"/>
        </w:rPr>
        <w:t>Alterar</w:t>
      </w:r>
      <w:r w:rsidRPr="00323655">
        <w:rPr>
          <w:color w:val="auto"/>
        </w:rPr>
        <w:t xml:space="preserve"> e </w:t>
      </w:r>
      <w:r w:rsidRPr="00323655">
        <w:rPr>
          <w:b/>
          <w:color w:val="auto"/>
        </w:rPr>
        <w:t>Visualizar</w:t>
      </w:r>
      <w:r w:rsidRPr="00323655">
        <w:rPr>
          <w:color w:val="auto"/>
        </w:rPr>
        <w:t>, o sistema altera a label para “</w:t>
      </w:r>
      <w:r w:rsidRPr="00323655">
        <w:t>Comissão Eleitoral</w:t>
      </w:r>
      <w:r w:rsidRPr="00323655">
        <w:rPr>
          <w:color w:val="auto"/>
        </w:rPr>
        <w:t>”.</w:t>
      </w:r>
    </w:p>
    <w:p w14:paraId="691F345A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auto"/>
        </w:rPr>
      </w:pPr>
    </w:p>
    <w:p w14:paraId="6D285EDE" w14:textId="4D7E04FC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auto"/>
        </w:rPr>
      </w:pPr>
      <w:r w:rsidRPr="00323655">
        <w:rPr>
          <w:color w:val="auto"/>
        </w:rPr>
        <w:t>De</w:t>
      </w:r>
      <w:r w:rsidRPr="00323655">
        <w:rPr>
          <w:color w:val="31849B" w:themeColor="accent5" w:themeShade="BF"/>
        </w:rPr>
        <w:t xml:space="preserve">: </w:t>
      </w:r>
      <w:r w:rsidRPr="00323655">
        <w:rPr>
          <w:color w:val="000000" w:themeColor="text1"/>
        </w:rPr>
        <w:t>Painel Visual (HST05)</w:t>
      </w:r>
    </w:p>
    <w:p w14:paraId="40CC5EB6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auto"/>
        </w:rPr>
      </w:pPr>
      <w:r w:rsidRPr="00323655">
        <w:rPr>
          <w:noProof/>
          <w:color w:val="auto"/>
        </w:rPr>
        <w:drawing>
          <wp:inline distT="0" distB="0" distL="0" distR="0" wp14:anchorId="4FF94719" wp14:editId="39663401">
            <wp:extent cx="4083865" cy="524786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25" cy="54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419F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auto"/>
        </w:rPr>
      </w:pPr>
    </w:p>
    <w:p w14:paraId="6F4F4AE6" w14:textId="44C8900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auto"/>
        </w:rPr>
      </w:pPr>
      <w:r w:rsidRPr="00323655">
        <w:rPr>
          <w:color w:val="auto"/>
        </w:rPr>
        <w:t xml:space="preserve">Para: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_Ref13579930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P01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 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_Ref16688494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37CFC340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8E66E18" w14:textId="3D3F052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284"/>
        <w:contextualSpacing/>
        <w:jc w:val="both"/>
        <w:rPr>
          <w:color w:val="auto"/>
        </w:rPr>
      </w:pPr>
      <w:r w:rsidRPr="00323655">
        <w:rPr>
          <w:noProof/>
          <w:color w:val="auto"/>
        </w:rPr>
        <w:drawing>
          <wp:inline distT="0" distB="0" distL="0" distR="0" wp14:anchorId="734A988F" wp14:editId="686FCA8F">
            <wp:extent cx="4102873" cy="583797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26" cy="59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83AF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A07D470" w14:textId="77777777" w:rsidR="004A10E7" w:rsidRPr="00323655" w:rsidRDefault="004A10E7" w:rsidP="004A10E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ED602AB" w14:textId="3ED56577" w:rsidR="00AE4740" w:rsidRPr="00323655" w:rsidRDefault="004A10E7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5" w:name="_Ref21078081"/>
      <w:r w:rsidRPr="00323655">
        <w:t>O sistema</w:t>
      </w:r>
      <w:r w:rsidR="00AE4740" w:rsidRPr="00323655">
        <w:t xml:space="preserve"> identifica falta de comunicação e apresenta a mensagem </w:t>
      </w:r>
      <w:r w:rsidR="00AE4740" w:rsidRPr="00323655">
        <w:rPr>
          <w:color w:val="31849B" w:themeColor="accent5" w:themeShade="BF"/>
        </w:rPr>
        <w:t>[</w:t>
      </w:r>
      <w:r w:rsidR="00AE4740" w:rsidRPr="00323655">
        <w:rPr>
          <w:color w:val="31849B" w:themeColor="accent5" w:themeShade="BF"/>
        </w:rPr>
        <w:fldChar w:fldCharType="begin"/>
      </w:r>
      <w:r w:rsidR="00AE4740" w:rsidRPr="00323655">
        <w:rPr>
          <w:color w:val="31849B" w:themeColor="accent5" w:themeShade="BF"/>
        </w:rPr>
        <w:instrText xml:space="preserve"> REF _Ref12023348 \r \h  \* MERGEFORMAT </w:instrText>
      </w:r>
      <w:r w:rsidR="00AE4740" w:rsidRPr="00323655">
        <w:rPr>
          <w:color w:val="31849B" w:themeColor="accent5" w:themeShade="BF"/>
        </w:rPr>
      </w:r>
      <w:r w:rsidR="00AE4740" w:rsidRPr="00323655">
        <w:rPr>
          <w:color w:val="31849B" w:themeColor="accent5" w:themeShade="BF"/>
        </w:rPr>
        <w:fldChar w:fldCharType="separate"/>
      </w:r>
      <w:r w:rsidR="00AE4740" w:rsidRPr="00323655">
        <w:rPr>
          <w:color w:val="31849B" w:themeColor="accent5" w:themeShade="BF"/>
        </w:rPr>
        <w:t>ME01</w:t>
      </w:r>
      <w:r w:rsidR="00AE4740" w:rsidRPr="00323655">
        <w:rPr>
          <w:color w:val="31849B" w:themeColor="accent5" w:themeShade="BF"/>
        </w:rPr>
        <w:fldChar w:fldCharType="end"/>
      </w:r>
      <w:r w:rsidR="00AE4740" w:rsidRPr="00323655">
        <w:rPr>
          <w:color w:val="31849B" w:themeColor="accent5" w:themeShade="BF"/>
        </w:rPr>
        <w:t>]</w:t>
      </w:r>
      <w:r w:rsidR="0082776C" w:rsidRPr="00323655">
        <w:rPr>
          <w:color w:val="000000" w:themeColor="text1"/>
        </w:rPr>
        <w:t>;</w:t>
      </w:r>
      <w:bookmarkEnd w:id="25"/>
    </w:p>
    <w:p w14:paraId="50ECF162" w14:textId="2C967141" w:rsidR="00B60A32" w:rsidRPr="00323655" w:rsidRDefault="00B60A32" w:rsidP="00B60A3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30BD560" w14:textId="77777777" w:rsidR="001E33C4" w:rsidRPr="00323655" w:rsidRDefault="001E33C4" w:rsidP="00B60A3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776E3FD" w14:textId="70A9ED8F" w:rsidR="00AE4740" w:rsidRPr="00323655" w:rsidRDefault="00D97A0A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  <w:u w:val="single"/>
        </w:rPr>
      </w:pPr>
      <w:r w:rsidRPr="00323655">
        <w:t xml:space="preserve"> </w:t>
      </w:r>
      <w:bookmarkStart w:id="26" w:name="_Ref13842975"/>
      <w:bookmarkStart w:id="27" w:name="_Ref21078131"/>
      <w:r w:rsidR="00AE4740" w:rsidRPr="00323655">
        <w:t xml:space="preserve">Campo </w:t>
      </w:r>
      <w:r w:rsidR="00AE4740" w:rsidRPr="00323655">
        <w:rPr>
          <w:b/>
          <w:u w:val="single"/>
        </w:rPr>
        <w:t>“Ano</w:t>
      </w:r>
      <w:r w:rsidR="002176D6" w:rsidRPr="00323655">
        <w:rPr>
          <w:b/>
          <w:u w:val="single"/>
        </w:rPr>
        <w:t>”</w:t>
      </w:r>
      <w:r w:rsidR="003D27D3" w:rsidRPr="00323655">
        <w:t xml:space="preserve"> (Aba Informações Iniciais)</w:t>
      </w:r>
      <w:r w:rsidR="00AE4740" w:rsidRPr="00323655">
        <w:rPr>
          <w:b/>
        </w:rPr>
        <w:t>:</w:t>
      </w:r>
      <w:r w:rsidR="00FF088A" w:rsidRPr="00323655">
        <w:rPr>
          <w:b/>
        </w:rPr>
        <w:t xml:space="preserve"> </w:t>
      </w:r>
      <w:bookmarkEnd w:id="26"/>
      <w:r w:rsidR="00C06659" w:rsidRPr="00323655">
        <w:rPr>
          <w:color w:val="31849B" w:themeColor="accent5" w:themeShade="BF"/>
        </w:rPr>
        <w:t>[</w:t>
      </w:r>
      <w:r w:rsidR="00C06659" w:rsidRPr="00323655">
        <w:rPr>
          <w:color w:val="31849B" w:themeColor="accent5" w:themeShade="BF"/>
        </w:rPr>
        <w:fldChar w:fldCharType="begin"/>
      </w:r>
      <w:r w:rsidR="00C06659" w:rsidRPr="00323655">
        <w:rPr>
          <w:color w:val="31849B" w:themeColor="accent5" w:themeShade="BF"/>
        </w:rPr>
        <w:instrText xml:space="preserve"> REF _Ref13579930 \r \h  \* MERGEFORMAT </w:instrText>
      </w:r>
      <w:r w:rsidR="00C06659" w:rsidRPr="00323655">
        <w:rPr>
          <w:color w:val="31849B" w:themeColor="accent5" w:themeShade="BF"/>
        </w:rPr>
      </w:r>
      <w:r w:rsidR="00C06659" w:rsidRPr="00323655">
        <w:rPr>
          <w:color w:val="31849B" w:themeColor="accent5" w:themeShade="BF"/>
        </w:rPr>
        <w:fldChar w:fldCharType="separate"/>
      </w:r>
      <w:r w:rsidR="00C06659" w:rsidRPr="00323655">
        <w:rPr>
          <w:color w:val="31849B" w:themeColor="accent5" w:themeShade="BF"/>
        </w:rPr>
        <w:t>P01</w:t>
      </w:r>
      <w:r w:rsidR="00C06659" w:rsidRPr="00323655">
        <w:rPr>
          <w:color w:val="31849B" w:themeColor="accent5" w:themeShade="BF"/>
        </w:rPr>
        <w:fldChar w:fldCharType="end"/>
      </w:r>
      <w:r w:rsidR="00C06659" w:rsidRPr="00323655">
        <w:rPr>
          <w:color w:val="31849B" w:themeColor="accent5" w:themeShade="BF"/>
        </w:rPr>
        <w:t>]</w:t>
      </w:r>
      <w:bookmarkEnd w:id="27"/>
    </w:p>
    <w:p w14:paraId="59175DF8" w14:textId="5D4A3854" w:rsidR="00C06659" w:rsidRPr="00323655" w:rsidRDefault="00C06659" w:rsidP="00B167D4">
      <w:pPr>
        <w:pStyle w:val="PargrafodaLista"/>
        <w:numPr>
          <w:ilvl w:val="1"/>
          <w:numId w:val="17"/>
        </w:numPr>
        <w:ind w:left="993"/>
      </w:pPr>
      <w:r w:rsidRPr="00323655">
        <w:t>O sistema deve recuperar e exibir o ano que o ator selecionou na HST05</w:t>
      </w:r>
      <w:r w:rsidR="0082776C" w:rsidRPr="00323655">
        <w:t>;</w:t>
      </w:r>
      <w:r w:rsidR="006E79C5" w:rsidRPr="00323655">
        <w:rPr>
          <w:color w:val="31849B" w:themeColor="accent5" w:themeShade="BF"/>
        </w:rPr>
        <w:t xml:space="preserve">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_Ref16610603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P04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039C2F74" w14:textId="77777777" w:rsidR="00A7608B" w:rsidRPr="00323655" w:rsidRDefault="00A7608B" w:rsidP="00A7608B">
      <w:pPr>
        <w:pStyle w:val="PargrafodaLista"/>
        <w:ind w:left="993"/>
      </w:pPr>
    </w:p>
    <w:p w14:paraId="2A90FB49" w14:textId="030B26E0" w:rsidR="00AE4740" w:rsidRPr="00323655" w:rsidRDefault="00AE4740" w:rsidP="00B167D4">
      <w:pPr>
        <w:pStyle w:val="PargrafodaLista"/>
        <w:numPr>
          <w:ilvl w:val="1"/>
          <w:numId w:val="17"/>
        </w:numPr>
        <w:ind w:left="993"/>
      </w:pPr>
      <w:r w:rsidRPr="00323655">
        <w:t xml:space="preserve">O </w:t>
      </w:r>
      <w:r w:rsidR="00C06659" w:rsidRPr="00323655">
        <w:t>sistema deve exibir este campo desabilitado para edição</w:t>
      </w:r>
      <w:r w:rsidR="0082776C" w:rsidRPr="00323655">
        <w:t>;</w:t>
      </w:r>
    </w:p>
    <w:p w14:paraId="0E7D919D" w14:textId="77777777" w:rsidR="001F1A67" w:rsidRPr="00323655" w:rsidRDefault="001F1A67" w:rsidP="001F1A67">
      <w:pPr>
        <w:pStyle w:val="PargrafodaLista"/>
        <w:ind w:left="993"/>
      </w:pPr>
    </w:p>
    <w:p w14:paraId="0B30FCE5" w14:textId="77777777" w:rsidR="00AE4740" w:rsidRPr="00323655" w:rsidRDefault="00AE4740" w:rsidP="00AE4740">
      <w:pPr>
        <w:pStyle w:val="PargrafodaLista"/>
        <w:ind w:left="851"/>
      </w:pPr>
    </w:p>
    <w:p w14:paraId="4F326253" w14:textId="7688EB2E" w:rsidR="006E79C5" w:rsidRPr="00323655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8" w:name="_Ref13842983"/>
      <w:r w:rsidRPr="00323655">
        <w:t xml:space="preserve">Campo </w:t>
      </w:r>
      <w:r w:rsidR="006E79C5" w:rsidRPr="00323655">
        <w:rPr>
          <w:b/>
          <w:u w:val="single"/>
        </w:rPr>
        <w:t>“Eleição”</w:t>
      </w:r>
      <w:r w:rsidR="003D27D3" w:rsidRPr="00323655">
        <w:t xml:space="preserve"> (Aba Informações Iniciais)</w:t>
      </w:r>
      <w:r w:rsidR="00254B36" w:rsidRPr="00323655">
        <w:t xml:space="preserve">: </w:t>
      </w:r>
      <w:r w:rsidR="00254B36" w:rsidRPr="00323655">
        <w:rPr>
          <w:color w:val="31849B" w:themeColor="accent5" w:themeShade="BF"/>
        </w:rPr>
        <w:t>[</w:t>
      </w:r>
      <w:r w:rsidR="00254B36" w:rsidRPr="00323655">
        <w:rPr>
          <w:color w:val="31849B" w:themeColor="accent5" w:themeShade="BF"/>
        </w:rPr>
        <w:fldChar w:fldCharType="begin"/>
      </w:r>
      <w:r w:rsidR="00254B36" w:rsidRPr="00323655">
        <w:rPr>
          <w:color w:val="31849B" w:themeColor="accent5" w:themeShade="BF"/>
        </w:rPr>
        <w:instrText xml:space="preserve"> REF _Ref13579930 \r \h  \* MERGEFORMAT </w:instrText>
      </w:r>
      <w:r w:rsidR="00254B36" w:rsidRPr="00323655">
        <w:rPr>
          <w:color w:val="31849B" w:themeColor="accent5" w:themeShade="BF"/>
        </w:rPr>
      </w:r>
      <w:r w:rsidR="00254B36" w:rsidRPr="00323655">
        <w:rPr>
          <w:color w:val="31849B" w:themeColor="accent5" w:themeShade="BF"/>
        </w:rPr>
        <w:fldChar w:fldCharType="separate"/>
      </w:r>
      <w:r w:rsidR="00254B36" w:rsidRPr="00323655">
        <w:rPr>
          <w:color w:val="31849B" w:themeColor="accent5" w:themeShade="BF"/>
        </w:rPr>
        <w:t>P01</w:t>
      </w:r>
      <w:r w:rsidR="00254B36" w:rsidRPr="00323655">
        <w:rPr>
          <w:color w:val="31849B" w:themeColor="accent5" w:themeShade="BF"/>
        </w:rPr>
        <w:fldChar w:fldCharType="end"/>
      </w:r>
      <w:r w:rsidR="00254B36" w:rsidRPr="00323655">
        <w:rPr>
          <w:color w:val="31849B" w:themeColor="accent5" w:themeShade="BF"/>
        </w:rPr>
        <w:t>]</w:t>
      </w:r>
    </w:p>
    <w:p w14:paraId="13ECDBF0" w14:textId="035FDBEA" w:rsidR="006E79C5" w:rsidRPr="00323655" w:rsidRDefault="006E79C5" w:rsidP="006E79C5">
      <w:pPr>
        <w:pStyle w:val="PargrafodaLista"/>
        <w:numPr>
          <w:ilvl w:val="1"/>
          <w:numId w:val="38"/>
        </w:numPr>
        <w:ind w:left="993"/>
      </w:pPr>
      <w:r w:rsidRPr="00323655">
        <w:t>O sistema deve recuperar e exibir a eleição que o ator selecionou na HST05</w:t>
      </w:r>
      <w:r w:rsidR="0082776C" w:rsidRPr="00323655">
        <w:t>;</w:t>
      </w:r>
      <w:r w:rsidRPr="00323655">
        <w:rPr>
          <w:color w:val="31849B" w:themeColor="accent5" w:themeShade="BF"/>
        </w:rPr>
        <w:t xml:space="preserve"> 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_Ref16610603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P04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19D53A3A" w14:textId="77777777" w:rsidR="00A7608B" w:rsidRPr="00323655" w:rsidRDefault="00A7608B" w:rsidP="00A7608B">
      <w:pPr>
        <w:pStyle w:val="PargrafodaLista"/>
        <w:ind w:left="993"/>
      </w:pPr>
    </w:p>
    <w:p w14:paraId="00BE3FF6" w14:textId="2CDE39A4" w:rsidR="006E79C5" w:rsidRPr="00323655" w:rsidRDefault="006E79C5" w:rsidP="006E79C5">
      <w:pPr>
        <w:pStyle w:val="PargrafodaLista"/>
        <w:numPr>
          <w:ilvl w:val="1"/>
          <w:numId w:val="38"/>
        </w:numPr>
        <w:ind w:left="993"/>
      </w:pPr>
      <w:r w:rsidRPr="00323655">
        <w:t>O sistema deve exibir este campo desabilitado para edição</w:t>
      </w:r>
      <w:r w:rsidR="0082776C" w:rsidRPr="00323655">
        <w:t>;</w:t>
      </w:r>
    </w:p>
    <w:p w14:paraId="4B9F42A4" w14:textId="77777777" w:rsidR="006E79C5" w:rsidRPr="00323655" w:rsidRDefault="006E79C5" w:rsidP="006E79C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42788AE" w14:textId="77777777" w:rsidR="00A7608B" w:rsidRPr="00323655" w:rsidRDefault="00A7608B" w:rsidP="006E79C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F0E23AD" w14:textId="5EA09804" w:rsidR="00AE4740" w:rsidRPr="00323655" w:rsidRDefault="004929E4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9" w:name="_Ref16699289"/>
      <w:r w:rsidRPr="00323655">
        <w:t xml:space="preserve">Campo </w:t>
      </w:r>
      <w:r w:rsidR="00AE4740" w:rsidRPr="00323655">
        <w:t>“</w:t>
      </w:r>
      <w:r w:rsidRPr="00323655">
        <w:rPr>
          <w:b/>
          <w:u w:val="single"/>
        </w:rPr>
        <w:t>Majoritário</w:t>
      </w:r>
      <w:r w:rsidR="00AE4740" w:rsidRPr="00323655">
        <w:rPr>
          <w:b/>
          <w:u w:val="single"/>
        </w:rPr>
        <w:t>”</w:t>
      </w:r>
      <w:r w:rsidR="003D27D3" w:rsidRPr="00323655">
        <w:t xml:space="preserve"> (Aba Informações Iniciais)</w:t>
      </w:r>
      <w:r w:rsidR="00AE4740" w:rsidRPr="00323655">
        <w:t>:</w:t>
      </w:r>
      <w:r w:rsidR="00FF088A" w:rsidRPr="00323655">
        <w:t xml:space="preserve"> </w:t>
      </w:r>
      <w:bookmarkEnd w:id="28"/>
      <w:r w:rsidR="00254B36" w:rsidRPr="00323655">
        <w:rPr>
          <w:color w:val="31849B" w:themeColor="accent5" w:themeShade="BF"/>
        </w:rPr>
        <w:t>[</w:t>
      </w:r>
      <w:r w:rsidR="00254B36" w:rsidRPr="00323655">
        <w:rPr>
          <w:color w:val="31849B" w:themeColor="accent5" w:themeShade="BF"/>
        </w:rPr>
        <w:fldChar w:fldCharType="begin"/>
      </w:r>
      <w:r w:rsidR="00254B36" w:rsidRPr="00323655">
        <w:rPr>
          <w:color w:val="31849B" w:themeColor="accent5" w:themeShade="BF"/>
        </w:rPr>
        <w:instrText xml:space="preserve"> REF _Ref13579930 \r \h  \* MERGEFORMAT </w:instrText>
      </w:r>
      <w:r w:rsidR="00254B36" w:rsidRPr="00323655">
        <w:rPr>
          <w:color w:val="31849B" w:themeColor="accent5" w:themeShade="BF"/>
        </w:rPr>
      </w:r>
      <w:r w:rsidR="00254B36" w:rsidRPr="00323655">
        <w:rPr>
          <w:color w:val="31849B" w:themeColor="accent5" w:themeShade="BF"/>
        </w:rPr>
        <w:fldChar w:fldCharType="separate"/>
      </w:r>
      <w:r w:rsidR="00254B36" w:rsidRPr="00323655">
        <w:rPr>
          <w:color w:val="31849B" w:themeColor="accent5" w:themeShade="BF"/>
        </w:rPr>
        <w:t>P01</w:t>
      </w:r>
      <w:r w:rsidR="00254B36" w:rsidRPr="00323655">
        <w:rPr>
          <w:color w:val="31849B" w:themeColor="accent5" w:themeShade="BF"/>
        </w:rPr>
        <w:fldChar w:fldCharType="end"/>
      </w:r>
      <w:r w:rsidR="00254B36" w:rsidRPr="00323655">
        <w:rPr>
          <w:color w:val="31849B" w:themeColor="accent5" w:themeShade="BF"/>
        </w:rPr>
        <w:t>]</w:t>
      </w:r>
      <w:bookmarkEnd w:id="29"/>
    </w:p>
    <w:p w14:paraId="698264B9" w14:textId="505EE6F9" w:rsidR="004929E4" w:rsidRPr="00323655" w:rsidRDefault="004929E4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O sistema deve exibir o componente </w:t>
      </w:r>
      <w:r w:rsidRPr="00323655">
        <w:rPr>
          <w:noProof/>
        </w:rPr>
        <w:drawing>
          <wp:inline distT="0" distB="0" distL="0" distR="0" wp14:anchorId="2869F442" wp14:editId="03CC4951">
            <wp:extent cx="222637" cy="129273"/>
            <wp:effectExtent l="0" t="0" r="635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160" cy="1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 para habilitar ou desabilitar a opção </w:t>
      </w:r>
      <w:r w:rsidRPr="00323655">
        <w:rPr>
          <w:b/>
        </w:rPr>
        <w:t>Majoritário</w:t>
      </w:r>
      <w:r w:rsidR="00411D52" w:rsidRPr="00323655">
        <w:rPr>
          <w:b/>
        </w:rPr>
        <w:t>;</w:t>
      </w:r>
    </w:p>
    <w:p w14:paraId="4317BD67" w14:textId="77777777" w:rsidR="00A7608B" w:rsidRPr="00323655" w:rsidRDefault="00A7608B" w:rsidP="00A7608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3CFBDD7" w14:textId="16074D42" w:rsidR="00411D52" w:rsidRPr="00323655" w:rsidRDefault="00411D52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Caso a parametrização estabelecida seja </w:t>
      </w:r>
      <w:r w:rsidRPr="00323655">
        <w:rPr>
          <w:b/>
          <w:bCs/>
          <w:i/>
          <w:iCs/>
          <w:u w:val="single"/>
        </w:rPr>
        <w:t>majoritariamente</w:t>
      </w:r>
      <w:r w:rsidRPr="00323655">
        <w:t xml:space="preserve"> “</w:t>
      </w:r>
      <w:r w:rsidRPr="00323655">
        <w:rPr>
          <w:i/>
          <w:iCs/>
          <w:u w:val="single"/>
        </w:rPr>
        <w:t>Conselheiros</w:t>
      </w:r>
      <w:r w:rsidRPr="00323655">
        <w:t xml:space="preserve">”. O sistema deve estabelecer que </w:t>
      </w:r>
      <w:r w:rsidR="005441C9" w:rsidRPr="00323655">
        <w:t>51</w:t>
      </w:r>
      <w:r w:rsidRPr="00323655">
        <w:t>% d</w:t>
      </w:r>
      <w:r w:rsidR="005441C9" w:rsidRPr="00323655">
        <w:t>os membros sejam “Conselheiros”.</w:t>
      </w:r>
    </w:p>
    <w:p w14:paraId="25939DBF" w14:textId="77777777" w:rsidR="00A7608B" w:rsidRPr="00323655" w:rsidRDefault="00A7608B" w:rsidP="00A7608B">
      <w:pPr>
        <w:pStyle w:val="PargrafodaLista"/>
      </w:pPr>
    </w:p>
    <w:p w14:paraId="40B25F85" w14:textId="51F91AB8" w:rsidR="005441C9" w:rsidRPr="00323655" w:rsidRDefault="005441C9" w:rsidP="00B167D4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>Caso o número de conselheiros apresentem qualquer número fracionário, arredondar para cima.</w:t>
      </w:r>
    </w:p>
    <w:p w14:paraId="0F225ED7" w14:textId="4FCDAF2A" w:rsidR="00815BA8" w:rsidRPr="00323655" w:rsidRDefault="00815BA8" w:rsidP="00815BA8">
      <w:pPr>
        <w:pStyle w:val="PargrafodaLista"/>
        <w:spacing w:after="200" w:line="276" w:lineRule="auto"/>
        <w:ind w:left="1276"/>
        <w:contextualSpacing/>
        <w:jc w:val="both"/>
      </w:pPr>
      <w:r w:rsidRPr="00323655">
        <w:rPr>
          <w:b/>
          <w:bCs/>
        </w:rPr>
        <w:t>EX 1:</w:t>
      </w:r>
      <w:r w:rsidRPr="00323655">
        <w:t xml:space="preserve"> Se o número de membros escolhido for 5 e </w:t>
      </w:r>
      <w:r w:rsidR="008225D3" w:rsidRPr="00323655">
        <w:t xml:space="preserve">na </w:t>
      </w:r>
      <w:r w:rsidRPr="00323655">
        <w:t xml:space="preserve">parametrização for </w:t>
      </w:r>
      <w:r w:rsidR="008225D3" w:rsidRPr="00323655">
        <w:t xml:space="preserve">definido </w:t>
      </w:r>
      <w:r w:rsidRPr="00323655">
        <w:rPr>
          <w:b/>
          <w:bCs/>
          <w:i/>
          <w:iCs/>
          <w:u w:val="single"/>
        </w:rPr>
        <w:t>majoritariamente</w:t>
      </w:r>
      <w:r w:rsidRPr="00323655">
        <w:t xml:space="preserve"> “</w:t>
      </w:r>
      <w:r w:rsidRPr="00323655">
        <w:rPr>
          <w:i/>
          <w:iCs/>
          <w:u w:val="single"/>
        </w:rPr>
        <w:t>Conselheiros</w:t>
      </w:r>
      <w:r w:rsidRPr="00323655">
        <w:t>”</w:t>
      </w:r>
      <w:r w:rsidR="008225D3" w:rsidRPr="00323655">
        <w:t>, o cálculo seria, 5*51% = 2,55</w:t>
      </w:r>
      <w:r w:rsidR="005441C9" w:rsidRPr="00323655">
        <w:t xml:space="preserve">, </w:t>
      </w:r>
      <w:r w:rsidR="008225D3" w:rsidRPr="00323655">
        <w:t>l</w:t>
      </w:r>
      <w:r w:rsidRPr="00323655">
        <w:t xml:space="preserve">ogo o sistema deve </w:t>
      </w:r>
      <w:r w:rsidR="008225D3" w:rsidRPr="00323655">
        <w:t xml:space="preserve">considerar </w:t>
      </w:r>
      <w:r w:rsidRPr="00323655">
        <w:t>que 3 membros devem ser conselheiros;</w:t>
      </w:r>
    </w:p>
    <w:p w14:paraId="349D0957" w14:textId="77777777" w:rsidR="00815BA8" w:rsidRPr="00323655" w:rsidRDefault="00815BA8" w:rsidP="00815BA8">
      <w:pPr>
        <w:pStyle w:val="PargrafodaLista"/>
        <w:spacing w:after="200" w:line="276" w:lineRule="auto"/>
        <w:ind w:left="1276"/>
        <w:contextualSpacing/>
        <w:jc w:val="both"/>
      </w:pPr>
    </w:p>
    <w:p w14:paraId="56847446" w14:textId="1CE17AAA" w:rsidR="008225D3" w:rsidRPr="00323655" w:rsidRDefault="00815BA8" w:rsidP="008225D3">
      <w:pPr>
        <w:pStyle w:val="PargrafodaLista"/>
        <w:spacing w:after="200" w:line="276" w:lineRule="auto"/>
        <w:ind w:left="1276"/>
        <w:contextualSpacing/>
        <w:jc w:val="both"/>
      </w:pPr>
      <w:r w:rsidRPr="00323655">
        <w:rPr>
          <w:b/>
          <w:bCs/>
        </w:rPr>
        <w:t>EX 2:</w:t>
      </w:r>
      <w:r w:rsidRPr="00323655">
        <w:t xml:space="preserve"> </w:t>
      </w:r>
      <w:r w:rsidR="008225D3" w:rsidRPr="00323655">
        <w:t xml:space="preserve"> Se o número de membros escolhido for 4 e na parametrização for definido </w:t>
      </w:r>
      <w:r w:rsidR="008225D3" w:rsidRPr="00323655">
        <w:rPr>
          <w:b/>
          <w:bCs/>
          <w:i/>
          <w:iCs/>
          <w:u w:val="single"/>
        </w:rPr>
        <w:t>majoritariamente</w:t>
      </w:r>
      <w:r w:rsidR="008225D3" w:rsidRPr="00323655">
        <w:t xml:space="preserve"> “</w:t>
      </w:r>
      <w:r w:rsidR="008225D3" w:rsidRPr="00323655">
        <w:rPr>
          <w:i/>
          <w:iCs/>
          <w:u w:val="single"/>
        </w:rPr>
        <w:t>Conselheiros</w:t>
      </w:r>
      <w:r w:rsidR="008225D3" w:rsidRPr="00323655">
        <w:t>”, o cálculo seria, 4*51% = 2,04, logo o sistema deve considerar que 3 membros devem ser conselheiros;</w:t>
      </w:r>
    </w:p>
    <w:p w14:paraId="4E0A9446" w14:textId="77777777" w:rsidR="00A7608B" w:rsidRPr="00323655" w:rsidRDefault="00A7608B" w:rsidP="008225D3">
      <w:pPr>
        <w:pStyle w:val="PargrafodaLista"/>
        <w:spacing w:after="200" w:line="276" w:lineRule="auto"/>
        <w:ind w:left="1276"/>
        <w:contextualSpacing/>
        <w:jc w:val="both"/>
      </w:pPr>
    </w:p>
    <w:p w14:paraId="6C61A22D" w14:textId="5987F745" w:rsidR="00411D52" w:rsidRPr="00323655" w:rsidRDefault="00411D52" w:rsidP="00E51560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>Como default</w:t>
      </w:r>
      <w:r w:rsidR="0082776C" w:rsidRPr="00323655">
        <w:t>,</w:t>
      </w:r>
      <w:r w:rsidRPr="00323655">
        <w:t xml:space="preserve"> o sistema deve permanecer com a opção habilitada</w:t>
      </w:r>
      <w:r w:rsidR="0082776C" w:rsidRPr="00323655">
        <w:t>;</w:t>
      </w:r>
    </w:p>
    <w:p w14:paraId="29530749" w14:textId="0F845AFB" w:rsidR="004929E4" w:rsidRPr="00323655" w:rsidRDefault="004929E4" w:rsidP="00E51560">
      <w:pPr>
        <w:pStyle w:val="PargrafodaLista"/>
        <w:widowControl/>
        <w:numPr>
          <w:ilvl w:val="1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desabilitar a opção Majoritário, o sistema deve exibir a mensagem </w:t>
      </w:r>
      <w:r w:rsidRPr="00323655">
        <w:rPr>
          <w:color w:val="31849B" w:themeColor="accent5" w:themeShade="BF"/>
        </w:rPr>
        <w:t>[</w:t>
      </w:r>
      <w:r w:rsidR="00B029CC" w:rsidRPr="00323655">
        <w:rPr>
          <w:color w:val="31849B" w:themeColor="accent5" w:themeShade="BF"/>
        </w:rPr>
        <w:fldChar w:fldCharType="begin"/>
      </w:r>
      <w:r w:rsidR="00B029CC" w:rsidRPr="00323655">
        <w:rPr>
          <w:color w:val="31849B" w:themeColor="accent5" w:themeShade="BF"/>
        </w:rPr>
        <w:instrText xml:space="preserve"> REF _Ref13581850 \r \h </w:instrText>
      </w:r>
      <w:r w:rsidR="00B029CC"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="00B029CC" w:rsidRPr="00323655">
        <w:rPr>
          <w:color w:val="31849B" w:themeColor="accent5" w:themeShade="BF"/>
        </w:rPr>
        <w:fldChar w:fldCharType="separate"/>
      </w:r>
      <w:r w:rsidR="00B029CC" w:rsidRPr="00323655">
        <w:rPr>
          <w:color w:val="31849B" w:themeColor="accent5" w:themeShade="BF"/>
        </w:rPr>
        <w:t>ME02</w:t>
      </w:r>
      <w:r w:rsidR="00B029CC"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="0082776C" w:rsidRPr="00323655">
        <w:rPr>
          <w:color w:val="000000" w:themeColor="text1"/>
        </w:rPr>
        <w:t>;</w:t>
      </w:r>
    </w:p>
    <w:p w14:paraId="7E2482EC" w14:textId="77777777" w:rsidR="0082776C" w:rsidRPr="00323655" w:rsidRDefault="0082776C" w:rsidP="0082776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</w:p>
    <w:p w14:paraId="4EE540AC" w14:textId="77777777" w:rsidR="0082776C" w:rsidRPr="00323655" w:rsidRDefault="0082776C" w:rsidP="0082776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C0E05C9" w14:textId="3422597C" w:rsidR="00AE4740" w:rsidRPr="00323655" w:rsidRDefault="00AE4740" w:rsidP="00AE47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0" w:name="_Ref13842989"/>
      <w:bookmarkStart w:id="31" w:name="_Ref16699437"/>
      <w:r w:rsidRPr="00323655">
        <w:t>Campo “</w:t>
      </w:r>
      <w:r w:rsidR="0082776C" w:rsidRPr="00323655">
        <w:rPr>
          <w:b/>
          <w:u w:val="single"/>
        </w:rPr>
        <w:t>Coordenador e Coordenador Adjunto</w:t>
      </w:r>
      <w:r w:rsidRPr="00323655">
        <w:rPr>
          <w:b/>
          <w:u w:val="single"/>
        </w:rPr>
        <w:t>”</w:t>
      </w:r>
      <w:r w:rsidR="003D27D3" w:rsidRPr="00323655">
        <w:t xml:space="preserve"> (Aba Informações Iniciais)</w:t>
      </w:r>
      <w:r w:rsidRPr="00323655">
        <w:t>:</w:t>
      </w:r>
      <w:r w:rsidR="00FF088A" w:rsidRPr="00323655">
        <w:t xml:space="preserve"> </w:t>
      </w:r>
      <w:bookmarkEnd w:id="30"/>
      <w:r w:rsidR="00254B36" w:rsidRPr="00323655">
        <w:rPr>
          <w:color w:val="31849B" w:themeColor="accent5" w:themeShade="BF"/>
        </w:rPr>
        <w:t>[</w:t>
      </w:r>
      <w:r w:rsidR="00254B36" w:rsidRPr="00323655">
        <w:rPr>
          <w:color w:val="31849B" w:themeColor="accent5" w:themeShade="BF"/>
        </w:rPr>
        <w:fldChar w:fldCharType="begin"/>
      </w:r>
      <w:r w:rsidR="00254B36" w:rsidRPr="00323655">
        <w:rPr>
          <w:color w:val="31849B" w:themeColor="accent5" w:themeShade="BF"/>
        </w:rPr>
        <w:instrText xml:space="preserve"> REF _Ref13579930 \r \h  \* MERGEFORMAT </w:instrText>
      </w:r>
      <w:r w:rsidR="00254B36" w:rsidRPr="00323655">
        <w:rPr>
          <w:color w:val="31849B" w:themeColor="accent5" w:themeShade="BF"/>
        </w:rPr>
      </w:r>
      <w:r w:rsidR="00254B36" w:rsidRPr="00323655">
        <w:rPr>
          <w:color w:val="31849B" w:themeColor="accent5" w:themeShade="BF"/>
        </w:rPr>
        <w:fldChar w:fldCharType="separate"/>
      </w:r>
      <w:r w:rsidR="00254B36" w:rsidRPr="00323655">
        <w:rPr>
          <w:color w:val="31849B" w:themeColor="accent5" w:themeShade="BF"/>
        </w:rPr>
        <w:t>P01</w:t>
      </w:r>
      <w:r w:rsidR="00254B36" w:rsidRPr="00323655">
        <w:rPr>
          <w:color w:val="31849B" w:themeColor="accent5" w:themeShade="BF"/>
        </w:rPr>
        <w:fldChar w:fldCharType="end"/>
      </w:r>
      <w:r w:rsidR="00254B36" w:rsidRPr="00323655">
        <w:rPr>
          <w:color w:val="31849B" w:themeColor="accent5" w:themeShade="BF"/>
        </w:rPr>
        <w:t>]</w:t>
      </w:r>
      <w:bookmarkEnd w:id="31"/>
    </w:p>
    <w:p w14:paraId="1885799D" w14:textId="465B92D5" w:rsidR="0082776C" w:rsidRPr="00323655" w:rsidRDefault="0082776C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O sistema deve exibir o componente </w:t>
      </w:r>
      <w:r w:rsidRPr="00323655">
        <w:rPr>
          <w:noProof/>
        </w:rPr>
        <w:drawing>
          <wp:inline distT="0" distB="0" distL="0" distR="0" wp14:anchorId="6A90800D" wp14:editId="448D6C7B">
            <wp:extent cx="222637" cy="129273"/>
            <wp:effectExtent l="0" t="0" r="6350" b="444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160" cy="1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 para habilitar ou desabilitar a opção </w:t>
      </w:r>
      <w:r w:rsidRPr="00323655">
        <w:rPr>
          <w:b/>
        </w:rPr>
        <w:t>Coordenador e Coordenador Adjunto</w:t>
      </w:r>
      <w:r w:rsidR="00EA1926" w:rsidRPr="00323655">
        <w:rPr>
          <w:b/>
        </w:rPr>
        <w:t>: Não Conselheiro</w:t>
      </w:r>
      <w:r w:rsidRPr="00323655">
        <w:rPr>
          <w:b/>
        </w:rPr>
        <w:t>;</w:t>
      </w:r>
    </w:p>
    <w:p w14:paraId="06E70E76" w14:textId="77777777" w:rsidR="00A7608B" w:rsidRPr="00323655" w:rsidRDefault="00A7608B" w:rsidP="00A7608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5B2164D" w14:textId="351B94B4" w:rsidR="0082776C" w:rsidRPr="00323655" w:rsidRDefault="0082776C" w:rsidP="0082776C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Como default, o sistema deve permanecer com a opção </w:t>
      </w:r>
      <w:r w:rsidRPr="00323655">
        <w:rPr>
          <w:b/>
          <w:u w:val="single"/>
        </w:rPr>
        <w:t>Não Conselheiro</w:t>
      </w:r>
      <w:r w:rsidRPr="00323655">
        <w:t xml:space="preserve"> “habilitada”;</w:t>
      </w:r>
    </w:p>
    <w:p w14:paraId="68DD2BBE" w14:textId="77777777" w:rsidR="00A7608B" w:rsidRPr="00323655" w:rsidRDefault="00A7608B" w:rsidP="00A7608B">
      <w:pPr>
        <w:pStyle w:val="PargrafodaLista"/>
      </w:pPr>
    </w:p>
    <w:p w14:paraId="421CD42A" w14:textId="00378E44" w:rsidR="00EA1926" w:rsidRPr="00323655" w:rsidRDefault="00EA1926" w:rsidP="0082776C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ser </w:t>
      </w:r>
      <w:r w:rsidRPr="00323655">
        <w:rPr>
          <w:u w:val="single"/>
        </w:rPr>
        <w:t>desabilitada</w:t>
      </w:r>
      <w:r w:rsidRPr="00323655">
        <w:t xml:space="preserve"> o sistema deve considerar que </w:t>
      </w:r>
      <w:r w:rsidR="00E86EC7" w:rsidRPr="00323655">
        <w:t xml:space="preserve">o Majoritário será de </w:t>
      </w:r>
      <w:r w:rsidRPr="00323655">
        <w:rPr>
          <w:b/>
        </w:rPr>
        <w:t>Conselheiro.</w:t>
      </w:r>
    </w:p>
    <w:p w14:paraId="5100C789" w14:textId="3ECF3BBF" w:rsidR="00AE4740" w:rsidRPr="00323655" w:rsidRDefault="00AE4740" w:rsidP="0082776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6C38EE6" w14:textId="77777777" w:rsidR="00FF088A" w:rsidRPr="00323655" w:rsidRDefault="00FF088A" w:rsidP="00AE474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674DB976" w14:textId="4379035D" w:rsidR="00FF088A" w:rsidRPr="00323655" w:rsidRDefault="00FF088A" w:rsidP="00FF088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2" w:name="_Ref13843001"/>
      <w:bookmarkStart w:id="33" w:name="_Ref16699804"/>
      <w:proofErr w:type="gramStart"/>
      <w:r w:rsidRPr="00323655">
        <w:t>Campo“</w:t>
      </w:r>
      <w:proofErr w:type="gramEnd"/>
      <w:r w:rsidR="003A6754" w:rsidRPr="00323655">
        <w:rPr>
          <w:b/>
          <w:u w:val="single"/>
        </w:rPr>
        <w:t xml:space="preserve">Quantidade Mínima e Máxima de </w:t>
      </w:r>
      <w:r w:rsidR="002176D6" w:rsidRPr="00323655">
        <w:rPr>
          <w:b/>
          <w:u w:val="single"/>
        </w:rPr>
        <w:t>Membros</w:t>
      </w:r>
      <w:r w:rsidR="002176D6" w:rsidRPr="00323655">
        <w:rPr>
          <w:u w:val="single"/>
        </w:rPr>
        <w:t>”</w:t>
      </w:r>
      <w:r w:rsidR="002176D6" w:rsidRPr="00323655">
        <w:t xml:space="preserve"> (</w:t>
      </w:r>
      <w:r w:rsidR="003D27D3" w:rsidRPr="00323655">
        <w:t>Aba Informações Iniciais):</w:t>
      </w:r>
      <w:bookmarkEnd w:id="32"/>
      <w:r w:rsidR="003D27D3" w:rsidRPr="00323655">
        <w:rPr>
          <w:color w:val="31849B" w:themeColor="accent5" w:themeShade="BF"/>
        </w:rPr>
        <w:t xml:space="preserve"> [</w:t>
      </w:r>
      <w:r w:rsidR="003D27D3" w:rsidRPr="00323655">
        <w:rPr>
          <w:color w:val="31849B" w:themeColor="accent5" w:themeShade="BF"/>
        </w:rPr>
        <w:fldChar w:fldCharType="begin"/>
      </w:r>
      <w:r w:rsidR="003D27D3" w:rsidRPr="00323655">
        <w:rPr>
          <w:color w:val="31849B" w:themeColor="accent5" w:themeShade="BF"/>
        </w:rPr>
        <w:instrText xml:space="preserve"> REF _Ref13579930 \r \h  \* MERGEFORMAT </w:instrText>
      </w:r>
      <w:r w:rsidR="003D27D3" w:rsidRPr="00323655">
        <w:rPr>
          <w:color w:val="31849B" w:themeColor="accent5" w:themeShade="BF"/>
        </w:rPr>
      </w:r>
      <w:r w:rsidR="003D27D3" w:rsidRPr="00323655">
        <w:rPr>
          <w:color w:val="31849B" w:themeColor="accent5" w:themeShade="BF"/>
        </w:rPr>
        <w:fldChar w:fldCharType="separate"/>
      </w:r>
      <w:r w:rsidR="003D27D3" w:rsidRPr="00323655">
        <w:rPr>
          <w:color w:val="31849B" w:themeColor="accent5" w:themeShade="BF"/>
        </w:rPr>
        <w:t>P01</w:t>
      </w:r>
      <w:r w:rsidR="003D27D3" w:rsidRPr="00323655">
        <w:rPr>
          <w:color w:val="31849B" w:themeColor="accent5" w:themeShade="BF"/>
        </w:rPr>
        <w:fldChar w:fldCharType="end"/>
      </w:r>
      <w:r w:rsidR="003D27D3" w:rsidRPr="00323655">
        <w:rPr>
          <w:color w:val="31849B" w:themeColor="accent5" w:themeShade="BF"/>
        </w:rPr>
        <w:t>]</w:t>
      </w:r>
      <w:bookmarkEnd w:id="33"/>
    </w:p>
    <w:p w14:paraId="71B82502" w14:textId="79DECE58" w:rsidR="003A6754" w:rsidRPr="00323655" w:rsidRDefault="00FF088A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O sistema deve exibir </w:t>
      </w:r>
      <w:r w:rsidR="003A6754" w:rsidRPr="00323655">
        <w:t>duas opções de seleção:</w:t>
      </w:r>
    </w:p>
    <w:p w14:paraId="5A188623" w14:textId="00753A72" w:rsidR="003A6754" w:rsidRPr="00323655" w:rsidRDefault="003A6754" w:rsidP="002505FE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noProof/>
        </w:rPr>
      </w:pPr>
      <w:r w:rsidRPr="00323655">
        <w:t xml:space="preserve"> </w:t>
      </w:r>
      <w:r w:rsidRPr="00323655">
        <w:rPr>
          <w:noProof/>
        </w:rPr>
        <w:t xml:space="preserve">       </w:t>
      </w:r>
      <w:r w:rsidR="00EF3146" w:rsidRPr="00323655">
        <w:rPr>
          <w:noProof/>
        </w:rPr>
        <w:drawing>
          <wp:inline distT="0" distB="0" distL="0" distR="0" wp14:anchorId="479222E5" wp14:editId="0DD320FC">
            <wp:extent cx="1345997" cy="19234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711" cy="2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367F" w14:textId="77777777" w:rsidR="003A6754" w:rsidRPr="00323655" w:rsidRDefault="003A6754" w:rsidP="003A675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4C5E3DD" w14:textId="4E4968D9" w:rsidR="00FF088A" w:rsidRPr="00323655" w:rsidRDefault="003A6754" w:rsidP="00B167D4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Como default, o sistema deve exibir a opção </w:t>
      </w:r>
      <w:r w:rsidR="00EF3146" w:rsidRPr="00323655">
        <w:rPr>
          <w:noProof/>
        </w:rPr>
        <w:drawing>
          <wp:inline distT="0" distB="0" distL="0" distR="0" wp14:anchorId="1733E8C1" wp14:editId="455C7D7D">
            <wp:extent cx="480713" cy="16825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0" cy="18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655">
        <w:t>selecionada</w:t>
      </w:r>
      <w:r w:rsidR="007B299B" w:rsidRPr="00323655">
        <w:t xml:space="preserve">, com os campos preenchido com os valores </w:t>
      </w:r>
      <w:r w:rsidR="00AC5DC3" w:rsidRPr="00323655">
        <w:rPr>
          <w:b/>
        </w:rPr>
        <w:t>3</w:t>
      </w:r>
      <w:r w:rsidR="007B299B" w:rsidRPr="00323655">
        <w:t xml:space="preserve"> ou </w:t>
      </w:r>
      <w:r w:rsidR="007B299B" w:rsidRPr="00323655">
        <w:rPr>
          <w:b/>
        </w:rPr>
        <w:t>5</w:t>
      </w:r>
      <w:r w:rsidR="007B299B" w:rsidRPr="00323655">
        <w:t>.</w:t>
      </w:r>
    </w:p>
    <w:p w14:paraId="7F0579CB" w14:textId="77777777" w:rsidR="00AB1659" w:rsidRPr="00323655" w:rsidRDefault="00AB1659" w:rsidP="00AB1659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1D938B0" w14:textId="77777777" w:rsidR="00A33586" w:rsidRPr="00323655" w:rsidRDefault="00A33586" w:rsidP="00A33586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selecionar a opção  </w:t>
      </w:r>
      <w:r w:rsidRPr="00323655">
        <w:rPr>
          <w:noProof/>
        </w:rPr>
        <w:drawing>
          <wp:inline distT="0" distB="0" distL="0" distR="0" wp14:anchorId="667912C7" wp14:editId="4DD253CE">
            <wp:extent cx="438910" cy="15361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5" cy="16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655">
        <w:t xml:space="preserve">, o sistema deve exibir os campos Qtd Mínima Membros </w:t>
      </w:r>
      <w:r w:rsidRPr="00323655">
        <w:rPr>
          <w:b/>
        </w:rPr>
        <w:t>ou</w:t>
      </w:r>
      <w:r w:rsidRPr="00323655">
        <w:t xml:space="preserve"> Qts Máxima Membros:</w:t>
      </w:r>
    </w:p>
    <w:p w14:paraId="5F1F7204" w14:textId="43013818" w:rsidR="00A33586" w:rsidRPr="00323655" w:rsidRDefault="00DE6E7C" w:rsidP="00A3358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rPr>
          <w:noProof/>
        </w:rPr>
        <w:drawing>
          <wp:inline distT="0" distB="0" distL="0" distR="0" wp14:anchorId="25582039" wp14:editId="0C74D9A7">
            <wp:extent cx="1674806" cy="380390"/>
            <wp:effectExtent l="0" t="0" r="1905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67" cy="39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FFE0" w14:textId="77777777" w:rsidR="00A33586" w:rsidRPr="00323655" w:rsidRDefault="00A33586" w:rsidP="00A33586">
      <w:pPr>
        <w:pStyle w:val="PargrafodaLista"/>
      </w:pPr>
    </w:p>
    <w:p w14:paraId="0939926E" w14:textId="6B8DF06C" w:rsidR="00FF088A" w:rsidRPr="00323655" w:rsidRDefault="00196F04" w:rsidP="00483032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selecionar a opção  </w:t>
      </w:r>
      <w:r w:rsidR="00A33586" w:rsidRPr="00323655">
        <w:rPr>
          <w:noProof/>
        </w:rPr>
        <w:drawing>
          <wp:inline distT="0" distB="0" distL="0" distR="0" wp14:anchorId="336076F2" wp14:editId="43F61E27">
            <wp:extent cx="665683" cy="149465"/>
            <wp:effectExtent l="0" t="0" r="127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10" cy="15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655">
        <w:t>, o sistema</w:t>
      </w:r>
      <w:r w:rsidR="00FF088A" w:rsidRPr="00323655">
        <w:t xml:space="preserve"> </w:t>
      </w:r>
      <w:r w:rsidR="00AC0DA3" w:rsidRPr="00323655">
        <w:t>deve exibir os campos</w:t>
      </w:r>
      <w:r w:rsidRPr="00323655">
        <w:t xml:space="preserve"> Qtd Mínima Membros </w:t>
      </w:r>
      <w:r w:rsidRPr="00323655">
        <w:rPr>
          <w:b/>
        </w:rPr>
        <w:t>entre</w:t>
      </w:r>
      <w:r w:rsidRPr="00323655">
        <w:t xml:space="preserve"> Qts Máxima Membros</w:t>
      </w:r>
      <w:r w:rsidR="00AC0DA3" w:rsidRPr="00323655">
        <w:t>:</w:t>
      </w:r>
    </w:p>
    <w:p w14:paraId="302DC406" w14:textId="311C6451" w:rsidR="00AC0DA3" w:rsidRPr="00323655" w:rsidRDefault="00AC5DC3" w:rsidP="00AC0DA3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rPr>
          <w:noProof/>
        </w:rPr>
        <w:drawing>
          <wp:inline distT="0" distB="0" distL="0" distR="0" wp14:anchorId="27F4FF36" wp14:editId="4D3318FF">
            <wp:extent cx="1660550" cy="383204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288" cy="39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5CF1" w14:textId="77777777" w:rsidR="00AC0DA3" w:rsidRPr="00323655" w:rsidRDefault="00AC0DA3" w:rsidP="00AC0DA3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AE4EB86" w14:textId="77777777" w:rsidR="00766583" w:rsidRPr="00323655" w:rsidRDefault="00766583" w:rsidP="00AC0DA3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39322983" w14:textId="3A2FB31F" w:rsidR="002C1B40" w:rsidRPr="00323655" w:rsidRDefault="002C1B40" w:rsidP="002C1B4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4" w:name="_Ref17386975"/>
      <w:r w:rsidRPr="00323655">
        <w:t>Campo “</w:t>
      </w:r>
      <w:r w:rsidRPr="00323655">
        <w:rPr>
          <w:b/>
          <w:u w:val="single"/>
        </w:rPr>
        <w:t>Selecionar E-Mail</w:t>
      </w:r>
      <w:r w:rsidRPr="00323655">
        <w:rPr>
          <w:u w:val="single"/>
        </w:rPr>
        <w:t>”</w:t>
      </w:r>
      <w:r w:rsidRPr="00323655">
        <w:t xml:space="preserve"> (Aba Informações Iniciais):</w:t>
      </w:r>
      <w:r w:rsidRPr="00323655">
        <w:rPr>
          <w:color w:val="31849B" w:themeColor="accent5" w:themeShade="BF"/>
        </w:rPr>
        <w:t xml:space="preserve"> 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_Ref13579930 \r \h 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P01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bookmarkEnd w:id="34"/>
    </w:p>
    <w:p w14:paraId="115C3969" w14:textId="77777777" w:rsidR="002C1B40" w:rsidRPr="00323655" w:rsidRDefault="002C1B40" w:rsidP="002C1B40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323655">
        <w:t>O sistema deve exibir uma grid, com os campos:</w:t>
      </w:r>
    </w:p>
    <w:p w14:paraId="5BFC9387" w14:textId="4F966439" w:rsidR="00837E7F" w:rsidRPr="00323655" w:rsidRDefault="00282F97" w:rsidP="00282F97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noProof/>
        </w:rPr>
        <w:drawing>
          <wp:inline distT="0" distB="0" distL="0" distR="0" wp14:anchorId="0F4A951F" wp14:editId="48D331E9">
            <wp:extent cx="4244725" cy="914400"/>
            <wp:effectExtent l="0" t="0" r="381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28" cy="93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3863" w14:textId="77777777" w:rsidR="00766583" w:rsidRPr="00323655" w:rsidRDefault="00766583" w:rsidP="00837E7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7092A0A" w14:textId="7B5ABFC5" w:rsidR="002C1B40" w:rsidRPr="00323655" w:rsidRDefault="002C1B40" w:rsidP="002C1B40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560" w:hanging="426"/>
        <w:contextualSpacing/>
        <w:jc w:val="both"/>
        <w:rPr>
          <w:b/>
        </w:rPr>
      </w:pPr>
      <w:r w:rsidRPr="00323655">
        <w:rPr>
          <w:b/>
        </w:rPr>
        <w:t xml:space="preserve">Qtd E-Mail: </w:t>
      </w:r>
      <w:r w:rsidRPr="00323655">
        <w:t>o sistema deve exibir o valor fixo: “</w:t>
      </w:r>
      <w:r w:rsidRPr="00323655">
        <w:rPr>
          <w:b/>
        </w:rPr>
        <w:t>01</w:t>
      </w:r>
      <w:r w:rsidRPr="00323655">
        <w:t>”</w:t>
      </w:r>
    </w:p>
    <w:p w14:paraId="030DB185" w14:textId="77777777" w:rsidR="00766583" w:rsidRPr="00323655" w:rsidRDefault="00766583" w:rsidP="00766583">
      <w:pPr>
        <w:pStyle w:val="PargrafodaLista"/>
        <w:rPr>
          <w:b/>
        </w:rPr>
      </w:pPr>
    </w:p>
    <w:p w14:paraId="20310BB2" w14:textId="5D8B3972" w:rsidR="00DB6633" w:rsidRPr="00323655" w:rsidRDefault="002C1B40" w:rsidP="002C1B40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560" w:hanging="426"/>
        <w:contextualSpacing/>
        <w:jc w:val="both"/>
      </w:pPr>
      <w:r w:rsidRPr="00323655">
        <w:rPr>
          <w:b/>
        </w:rPr>
        <w:t>Selecion</w:t>
      </w:r>
      <w:r w:rsidR="00837E7F" w:rsidRPr="00323655">
        <w:rPr>
          <w:b/>
        </w:rPr>
        <w:t>e</w:t>
      </w:r>
      <w:r w:rsidRPr="00323655">
        <w:rPr>
          <w:b/>
        </w:rPr>
        <w:t xml:space="preserve"> E-Mail: </w:t>
      </w:r>
      <w:r w:rsidR="004A0E9E" w:rsidRPr="00323655">
        <w:rPr>
          <w:b/>
        </w:rPr>
        <w:t xml:space="preserve"> </w:t>
      </w:r>
      <w:r w:rsidR="004A0E9E" w:rsidRPr="00323655">
        <w:t>No registro 01,</w:t>
      </w:r>
      <w:r w:rsidR="004A0E9E" w:rsidRPr="00323655">
        <w:rPr>
          <w:b/>
        </w:rPr>
        <w:t xml:space="preserve"> </w:t>
      </w:r>
      <w:r w:rsidRPr="00323655">
        <w:t xml:space="preserve">o sistema deve exibir uma combobox, populada com </w:t>
      </w:r>
      <w:r w:rsidR="00DB6633" w:rsidRPr="00323655">
        <w:t>as opções:</w:t>
      </w:r>
    </w:p>
    <w:p w14:paraId="25535B1A" w14:textId="77777777" w:rsidR="00E24FFF" w:rsidRPr="00323655" w:rsidRDefault="00E24FFF" w:rsidP="00E24FFF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</w:p>
    <w:p w14:paraId="25714E83" w14:textId="63A300C9" w:rsidR="00E24FFF" w:rsidRPr="00323655" w:rsidRDefault="00DB6633" w:rsidP="0066757B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2127" w:hanging="426"/>
        <w:contextualSpacing/>
        <w:jc w:val="both"/>
      </w:pPr>
      <w:r w:rsidRPr="00323655">
        <w:t xml:space="preserve">Nenhum: ao ser selecionado o sistema não deve disparar o e-mail descrito na regra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_Ref17389711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2.2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="00F824E5" w:rsidRPr="00323655">
        <w:rPr>
          <w:color w:val="31849B" w:themeColor="accent5" w:themeShade="BF"/>
        </w:rPr>
        <w:t>.</w:t>
      </w:r>
      <w:r w:rsidR="004A0E9E" w:rsidRPr="00323655">
        <w:rPr>
          <w:color w:val="31849B" w:themeColor="accent5" w:themeShade="BF"/>
        </w:rPr>
        <w:t xml:space="preserve"> </w:t>
      </w:r>
    </w:p>
    <w:p w14:paraId="3C7C6098" w14:textId="3A2BD67B" w:rsidR="002C1B40" w:rsidRPr="00323655" w:rsidRDefault="00DB6633" w:rsidP="00DB6633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2127" w:hanging="426"/>
        <w:contextualSpacing/>
        <w:jc w:val="both"/>
      </w:pPr>
      <w:r w:rsidRPr="00323655">
        <w:t>T</w:t>
      </w:r>
      <w:r w:rsidR="002C1B40" w:rsidRPr="00323655">
        <w:t>odos os e-mail criado na HST01</w:t>
      </w:r>
      <w:r w:rsidR="00A042B0" w:rsidRPr="00323655">
        <w:t>2</w:t>
      </w:r>
      <w:r w:rsidR="002C1B40" w:rsidRPr="00323655">
        <w:t>_Parametrizar_</w:t>
      </w:r>
      <w:r w:rsidR="00A042B0" w:rsidRPr="00323655">
        <w:t>Corpo_</w:t>
      </w:r>
      <w:r w:rsidR="002C1B40" w:rsidRPr="00323655">
        <w:t xml:space="preserve">E-Mail, que forem criados/incluídos para a 1.1Atividade </w:t>
      </w:r>
      <w:r w:rsidR="00D54F0E" w:rsidRPr="00323655">
        <w:t>Secundaria.</w:t>
      </w:r>
      <w:r w:rsidR="002C1B40" w:rsidRPr="00323655">
        <w:t xml:space="preserve"> Os E-Mail criados para outras Atividade Secundárias não devem ser exibidos na nessa combobox.</w:t>
      </w:r>
    </w:p>
    <w:p w14:paraId="1FCFE52F" w14:textId="28D2DBC4" w:rsidR="002C1B40" w:rsidRPr="00323655" w:rsidRDefault="002C1B40" w:rsidP="00DB6633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rPr>
          <w:b/>
        </w:rPr>
        <w:t>Ex:</w:t>
      </w:r>
      <w:r w:rsidRPr="00323655">
        <w:t xml:space="preserve"> Na HST011, foi criado o e-mail</w:t>
      </w:r>
      <w:r w:rsidR="00A319FD" w:rsidRPr="00323655">
        <w:t xml:space="preserve">:  </w:t>
      </w:r>
      <w:r w:rsidRPr="00323655">
        <w:t xml:space="preserve">  1 para a 1.1 Atividade Secundaria;</w:t>
      </w:r>
    </w:p>
    <w:p w14:paraId="35645077" w14:textId="77777777" w:rsidR="002C1B40" w:rsidRPr="00323655" w:rsidRDefault="002C1B40" w:rsidP="00DB6633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t xml:space="preserve">                                                             2 para a 1.2 Atividade Secundária;</w:t>
      </w:r>
    </w:p>
    <w:p w14:paraId="3C45B1F0" w14:textId="77777777" w:rsidR="00A319FD" w:rsidRPr="00323655" w:rsidRDefault="002C1B40" w:rsidP="00DB6633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t xml:space="preserve">                                                             3 para a 1.3 Atividade Secundaria;  </w:t>
      </w:r>
    </w:p>
    <w:p w14:paraId="73418A22" w14:textId="18ECA252" w:rsidR="002C1B40" w:rsidRPr="00323655" w:rsidRDefault="0085690E" w:rsidP="00DB6633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t xml:space="preserve">       O</w:t>
      </w:r>
      <w:r w:rsidR="00A319FD" w:rsidRPr="00323655">
        <w:t xml:space="preserve"> sistema deve exibir apenas o e-mail 1.</w:t>
      </w:r>
      <w:r w:rsidR="002C1B40" w:rsidRPr="00323655">
        <w:t xml:space="preserve"> </w:t>
      </w:r>
    </w:p>
    <w:p w14:paraId="2A43C6F0" w14:textId="77777777" w:rsidR="0085690E" w:rsidRPr="00323655" w:rsidRDefault="0085690E" w:rsidP="00E24FFF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491BDC49" w14:textId="5BE82A29" w:rsidR="0085690E" w:rsidRPr="00323655" w:rsidRDefault="0085690E" w:rsidP="00E24FFF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 xml:space="preserve">O sistema </w:t>
      </w:r>
      <w:r w:rsidRPr="00323655">
        <w:rPr>
          <w:b/>
        </w:rPr>
        <w:t>NÃO</w:t>
      </w:r>
      <w:r w:rsidRPr="00323655">
        <w:t xml:space="preserve"> deve exibir na combobox, e-mails que esteja</w:t>
      </w:r>
      <w:r w:rsidR="003C4DC9" w:rsidRPr="00323655">
        <w:t>m</w:t>
      </w:r>
      <w:r w:rsidRPr="00323655">
        <w:t xml:space="preserve"> desativados na HST012.</w:t>
      </w:r>
    </w:p>
    <w:p w14:paraId="6EDA5950" w14:textId="77777777" w:rsidR="00E24FFF" w:rsidRPr="00323655" w:rsidRDefault="00E24FFF" w:rsidP="00E24FFF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78265332" w14:textId="7F62024C" w:rsidR="00E24FFF" w:rsidRPr="00323655" w:rsidRDefault="00E24FFF" w:rsidP="00E24FFF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 xml:space="preserve">Caso seja selecionado e posteriormente o E-Mail seja desabilitado na HST012, o sistema não deve enviar o E-Mail, descrito na regra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_Ref17389711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2.2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];</w:t>
      </w:r>
    </w:p>
    <w:p w14:paraId="50C85443" w14:textId="77777777" w:rsidR="00CA6ABF" w:rsidRPr="00323655" w:rsidRDefault="00CA6ABF" w:rsidP="00CA6ABF">
      <w:pPr>
        <w:pStyle w:val="PargrafodaLista"/>
      </w:pPr>
    </w:p>
    <w:p w14:paraId="08100C38" w14:textId="77777777" w:rsidR="007C1152" w:rsidRPr="00323655" w:rsidRDefault="00CA6ABF" w:rsidP="00E24FFF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 xml:space="preserve">Como default </w:t>
      </w:r>
      <w:r w:rsidR="007C1152" w:rsidRPr="00323655">
        <w:rPr>
          <w:u w:val="single"/>
        </w:rPr>
        <w:t>apenas</w:t>
      </w:r>
      <w:r w:rsidR="007C1152" w:rsidRPr="00323655">
        <w:t xml:space="preserve"> para o </w:t>
      </w:r>
      <w:r w:rsidR="007C1152" w:rsidRPr="00323655">
        <w:rPr>
          <w:b/>
        </w:rPr>
        <w:t>registro 01</w:t>
      </w:r>
      <w:r w:rsidR="007C1152" w:rsidRPr="00323655">
        <w:t xml:space="preserve">, </w:t>
      </w:r>
      <w:r w:rsidRPr="00323655">
        <w:t>o sistema deve exibir</w:t>
      </w:r>
      <w:r w:rsidR="00C20B3D" w:rsidRPr="00323655">
        <w:t>, o</w:t>
      </w:r>
      <w:r w:rsidRPr="00323655">
        <w:t xml:space="preserve"> e-mail 0001 </w:t>
      </w:r>
      <w:r w:rsidR="00C20B3D" w:rsidRPr="00323655">
        <w:t xml:space="preserve">da </w:t>
      </w:r>
      <w:r w:rsidRPr="00323655">
        <w:t>HST012</w:t>
      </w:r>
      <w:r w:rsidR="009D7635" w:rsidRPr="00323655">
        <w:t xml:space="preserve">. </w:t>
      </w:r>
    </w:p>
    <w:p w14:paraId="344AB5BF" w14:textId="77777777" w:rsidR="007C1152" w:rsidRPr="00323655" w:rsidRDefault="007C1152" w:rsidP="007C1152">
      <w:pPr>
        <w:pStyle w:val="PargrafodaLista"/>
      </w:pPr>
    </w:p>
    <w:p w14:paraId="7E0CEC0B" w14:textId="6AB1710B" w:rsidR="00CA6ABF" w:rsidRPr="00323655" w:rsidRDefault="009D7635" w:rsidP="00E24FFF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>Caso o ator selecione outra opção na combobox “Selecione E-Mail”</w:t>
      </w:r>
      <w:r w:rsidR="007C1152" w:rsidRPr="00323655">
        <w:t>,</w:t>
      </w:r>
      <w:r w:rsidRPr="00323655">
        <w:t xml:space="preserve"> O sistema deve considerar que o default sempre será o </w:t>
      </w:r>
      <w:r w:rsidR="00C20B3D" w:rsidRPr="00323655">
        <w:t>último</w:t>
      </w:r>
      <w:r w:rsidRPr="00323655">
        <w:t xml:space="preserve"> e-mail selecionado pelo ator na HST06</w:t>
      </w:r>
    </w:p>
    <w:p w14:paraId="530635C6" w14:textId="77777777" w:rsidR="009D7635" w:rsidRPr="00323655" w:rsidRDefault="009D7635" w:rsidP="009D7635">
      <w:pPr>
        <w:pStyle w:val="PargrafodaLista"/>
      </w:pPr>
    </w:p>
    <w:p w14:paraId="023C0130" w14:textId="22671CB0" w:rsidR="009D7635" w:rsidRPr="00323655" w:rsidRDefault="00F64592" w:rsidP="009D763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rPr>
          <w:noProof/>
        </w:rPr>
        <w:lastRenderedPageBreak/>
        <w:drawing>
          <wp:inline distT="0" distB="0" distL="0" distR="0" wp14:anchorId="69483252" wp14:editId="00AFE6E2">
            <wp:extent cx="4564215" cy="983224"/>
            <wp:effectExtent l="0" t="0" r="8255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04" cy="9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F8A9" w14:textId="77777777" w:rsidR="009D7635" w:rsidRPr="00323655" w:rsidRDefault="009D7635" w:rsidP="009D763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7AC8A525" w14:textId="5562FD2C" w:rsidR="009D7635" w:rsidRPr="00323655" w:rsidRDefault="009D7635" w:rsidP="009D763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>Ex:</w:t>
      </w:r>
    </w:p>
    <w:p w14:paraId="7E74796B" w14:textId="48FBA41A" w:rsidR="009D7635" w:rsidRPr="00323655" w:rsidRDefault="009D7635" w:rsidP="009D763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 xml:space="preserve">Em 2019 o ator não parametrizou a HST06, como default o sistema deve disparar o e-mail com o </w:t>
      </w:r>
      <w:r w:rsidR="00D04CAC" w:rsidRPr="00323655">
        <w:t>teor,</w:t>
      </w:r>
      <w:r w:rsidRPr="00323655">
        <w:t xml:space="preserve"> cabeçalho e rodapé conforme parametrização do e-mail 0001 da HST012.</w:t>
      </w:r>
    </w:p>
    <w:p w14:paraId="330C44E5" w14:textId="77777777" w:rsidR="009D7635" w:rsidRPr="00323655" w:rsidRDefault="009D7635" w:rsidP="009D763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51B922DC" w14:textId="66FA75BD" w:rsidR="00E732A5" w:rsidRPr="00323655" w:rsidRDefault="009D7635" w:rsidP="00E732A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 xml:space="preserve">Em 2020, o ator parametrizou a HST06, e alterou que o </w:t>
      </w:r>
      <w:r w:rsidR="0014413F" w:rsidRPr="00323655">
        <w:t>e-mail,</w:t>
      </w:r>
      <w:r w:rsidR="00D04CAC" w:rsidRPr="00323655">
        <w:t xml:space="preserve"> no</w:t>
      </w:r>
      <w:r w:rsidR="00C20B3D" w:rsidRPr="00323655">
        <w:t xml:space="preserve"> registro 01</w:t>
      </w:r>
      <w:r w:rsidR="00D04CAC" w:rsidRPr="00323655">
        <w:t>,</w:t>
      </w:r>
      <w:r w:rsidR="00C20B3D" w:rsidRPr="00323655">
        <w:t xml:space="preserve"> </w:t>
      </w:r>
      <w:r w:rsidR="00D04CAC" w:rsidRPr="00323655">
        <w:t xml:space="preserve">que o e-mail disparado será o </w:t>
      </w:r>
      <w:r w:rsidR="00C20B3D" w:rsidRPr="00323655">
        <w:t>0002 da HST012.</w:t>
      </w:r>
    </w:p>
    <w:p w14:paraId="67EAB90F" w14:textId="77777777" w:rsidR="00D04CAC" w:rsidRPr="00323655" w:rsidRDefault="00D04CAC" w:rsidP="00E732A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32CA72EE" w14:textId="7CF2A930" w:rsidR="00D04CAC" w:rsidRPr="00323655" w:rsidRDefault="00D04CAC" w:rsidP="00E732A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  <w:r w:rsidRPr="00323655">
        <w:t>Para as próximas eleições o sistema deve reconhecer que o valor default agora será o e-mail 0002 e não mais o antigo 0001.</w:t>
      </w:r>
    </w:p>
    <w:p w14:paraId="7F851CB6" w14:textId="77777777" w:rsidR="00C20B3D" w:rsidRPr="00323655" w:rsidRDefault="00C20B3D" w:rsidP="00E732A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4A5B5FF0" w14:textId="74934C7C" w:rsidR="00E732A5" w:rsidRPr="00323655" w:rsidRDefault="00E732A5" w:rsidP="00E732A5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560" w:hanging="426"/>
        <w:contextualSpacing/>
        <w:jc w:val="both"/>
        <w:rPr>
          <w:b/>
        </w:rPr>
      </w:pPr>
      <w:r w:rsidRPr="00323655">
        <w:rPr>
          <w:b/>
        </w:rPr>
        <w:t xml:space="preserve">Regra de Envio: </w:t>
      </w:r>
      <w:r w:rsidRPr="00323655">
        <w:t>o sistema deve exibir o valor fixo: “Caso esta atividade não esteja parametrizada, o sistema enviará o E-Mail ao lado, dois (2) dias antes da sua data fim.” O campo deve estar desabilitado para edição.</w:t>
      </w:r>
    </w:p>
    <w:p w14:paraId="13449D83" w14:textId="77777777" w:rsidR="00E732A5" w:rsidRPr="00323655" w:rsidRDefault="00E732A5" w:rsidP="00E732A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</w:pPr>
    </w:p>
    <w:p w14:paraId="4DB9A5D1" w14:textId="77777777" w:rsidR="002C1B40" w:rsidRPr="00323655" w:rsidRDefault="002C1B40" w:rsidP="002C1B4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8D7752C" w14:textId="36036B7C" w:rsidR="001851C8" w:rsidRPr="00323655" w:rsidRDefault="00837E7F" w:rsidP="001851C8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 xml:space="preserve">Corpo do E-Mail: </w:t>
      </w:r>
      <w:r w:rsidR="001851C8" w:rsidRPr="00323655">
        <w:t xml:space="preserve">Após escolha/seleção do e-mail, o sistema deve habilitar na coluna Corpo do E-Mail, a opção </w:t>
      </w:r>
      <w:r w:rsidR="001851C8" w:rsidRPr="00323655">
        <w:rPr>
          <w:b/>
        </w:rPr>
        <w:t>Visualizar</w:t>
      </w:r>
      <w:r w:rsidR="001851C8" w:rsidRPr="00323655">
        <w:t xml:space="preserve">. </w:t>
      </w:r>
    </w:p>
    <w:p w14:paraId="3E9A5C56" w14:textId="1A5289B3" w:rsidR="001851C8" w:rsidRPr="00323655" w:rsidRDefault="001851C8" w:rsidP="001851C8">
      <w:pPr>
        <w:pStyle w:val="PargrafodaLista"/>
        <w:widowControl/>
        <w:numPr>
          <w:ilvl w:val="0"/>
          <w:numId w:val="43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t xml:space="preserve">Ao acionar a opção </w:t>
      </w:r>
      <w:r w:rsidRPr="00323655">
        <w:rPr>
          <w:b/>
        </w:rPr>
        <w:t>Visualizar</w:t>
      </w:r>
      <w:r w:rsidRPr="00323655">
        <w:t xml:space="preserve">, o sistema deve exibir o E-Mail conforme seleção realizada na HST06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_Ref13579930 \r \h </w:instrText>
      </w:r>
      <w:r w:rsidR="000A57AB" w:rsidRP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P01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Pr="00323655">
        <w:t xml:space="preserve"> e parametrizada na HST012</w:t>
      </w:r>
      <w:r w:rsidR="000A57AB" w:rsidRPr="00323655">
        <w:rPr>
          <w:color w:val="31849B" w:themeColor="accent5" w:themeShade="BF"/>
        </w:rPr>
        <w:t>.</w:t>
      </w:r>
    </w:p>
    <w:p w14:paraId="23F8BE80" w14:textId="77777777" w:rsidR="000A57AB" w:rsidRPr="00323655" w:rsidRDefault="000A57AB" w:rsidP="000A57AB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</w:p>
    <w:p w14:paraId="5ACA6C26" w14:textId="46938240" w:rsidR="000A57AB" w:rsidRPr="00323655" w:rsidRDefault="000A57AB" w:rsidP="000A57AB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</w:rPr>
      </w:pPr>
      <w:r w:rsidRPr="00323655">
        <w:rPr>
          <w:color w:val="auto"/>
        </w:rPr>
        <w:t>Exemplo da tela de Visualizar E-Mail:</w:t>
      </w:r>
    </w:p>
    <w:p w14:paraId="7FD7F157" w14:textId="6B794B80" w:rsidR="000A57AB" w:rsidRPr="00323655" w:rsidRDefault="000A57AB" w:rsidP="000A57AB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rPr>
          <w:noProof/>
        </w:rPr>
        <w:lastRenderedPageBreak/>
        <w:drawing>
          <wp:inline distT="0" distB="0" distL="0" distR="0" wp14:anchorId="27526589" wp14:editId="1E0FAF72">
            <wp:extent cx="3559792" cy="3396146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ublicar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823" cy="34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997" w14:textId="77777777" w:rsidR="001851C8" w:rsidRPr="00323655" w:rsidRDefault="001851C8" w:rsidP="001851C8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6E975CFE" w14:textId="32EA837B" w:rsidR="00EA64F9" w:rsidRPr="00323655" w:rsidRDefault="00EA64F9" w:rsidP="00EA64F9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23655">
        <w:rPr>
          <w:color w:val="auto"/>
        </w:rPr>
        <w:t xml:space="preserve">Na </w:t>
      </w:r>
      <w:r w:rsidRPr="00323655">
        <w:rPr>
          <w:b/>
          <w:color w:val="auto"/>
        </w:rPr>
        <w:t>Aba Informações Iniciais</w:t>
      </w:r>
      <w:r w:rsidRPr="00323655">
        <w:rPr>
          <w:color w:val="auto"/>
        </w:rPr>
        <w:t xml:space="preserve"> o sistema deve validar se o ator salvou os dados </w:t>
      </w:r>
      <w:r w:rsidRPr="00323655">
        <w:rPr>
          <w:rStyle w:val="Refdenotaderodap"/>
          <w:color w:val="auto"/>
        </w:rPr>
        <w:footnoteReference w:id="1"/>
      </w:r>
      <w:r w:rsidRPr="00323655">
        <w:rPr>
          <w:color w:val="31849B" w:themeColor="accent5" w:themeShade="BF"/>
        </w:rPr>
        <w:t xml:space="preserve">. </w:t>
      </w:r>
      <w:r w:rsidRPr="00323655">
        <w:rPr>
          <w:color w:val="auto"/>
        </w:rPr>
        <w:t xml:space="preserve">Caso o ator acione a </w:t>
      </w:r>
      <w:r w:rsidRPr="00323655">
        <w:rPr>
          <w:b/>
          <w:color w:val="auto"/>
        </w:rPr>
        <w:t>Aba Documentos,</w:t>
      </w:r>
      <w:r w:rsidRPr="00323655">
        <w:rPr>
          <w:color w:val="auto"/>
        </w:rPr>
        <w:t xml:space="preserve"> e não tenha acionado a opção </w:t>
      </w:r>
      <w:r w:rsidRPr="00323655">
        <w:rPr>
          <w:b/>
          <w:color w:val="auto"/>
        </w:rPr>
        <w:t>Salvar</w:t>
      </w:r>
      <w:r w:rsidRPr="00323655">
        <w:rPr>
          <w:color w:val="auto"/>
        </w:rPr>
        <w:t xml:space="preserve"> na aba Informações Iniciais, o sistema NÃO deve permitir e deve exibir mensagem impeditiva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_Ref21077380 \r \h 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ME014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45F83B05" w14:textId="77777777" w:rsidR="00837E7F" w:rsidRPr="00323655" w:rsidRDefault="00837E7F" w:rsidP="002C1B4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FFED44F" w14:textId="77777777" w:rsidR="003A242C" w:rsidRPr="00323655" w:rsidRDefault="003A242C" w:rsidP="003A242C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F7CC88C" w14:textId="339F93FD" w:rsidR="006E6380" w:rsidRPr="00323655" w:rsidRDefault="003D27D3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b/>
        </w:rPr>
      </w:pPr>
      <w:bookmarkStart w:id="35" w:name="_Ref13843068"/>
      <w:bookmarkStart w:id="36" w:name="_Ref16751772"/>
      <w:r w:rsidRPr="00323655">
        <w:t xml:space="preserve">Aba </w:t>
      </w:r>
      <w:r w:rsidR="002176D6" w:rsidRPr="00323655">
        <w:t>“</w:t>
      </w:r>
      <w:r w:rsidR="002176D6" w:rsidRPr="00323655">
        <w:rPr>
          <w:b/>
          <w:u w:val="single"/>
        </w:rPr>
        <w:t>Documento</w:t>
      </w:r>
      <w:r w:rsidR="006E6380" w:rsidRPr="00323655">
        <w:rPr>
          <w:b/>
        </w:rPr>
        <w:t>”:</w:t>
      </w:r>
      <w:bookmarkEnd w:id="35"/>
      <w:r w:rsidR="00A16B56" w:rsidRPr="00323655">
        <w:rPr>
          <w:b/>
        </w:rPr>
        <w:t xml:space="preserve"> </w:t>
      </w:r>
      <w:r w:rsidR="00A16B56" w:rsidRPr="00323655">
        <w:rPr>
          <w:color w:val="31849B" w:themeColor="accent5" w:themeShade="BF"/>
        </w:rPr>
        <w:t>[</w:t>
      </w:r>
      <w:r w:rsidR="00A16B56" w:rsidRPr="00323655">
        <w:rPr>
          <w:color w:val="31849B" w:themeColor="accent5" w:themeShade="BF"/>
        </w:rPr>
        <w:fldChar w:fldCharType="begin"/>
      </w:r>
      <w:r w:rsidR="00A16B56" w:rsidRPr="00323655">
        <w:rPr>
          <w:color w:val="31849B" w:themeColor="accent5" w:themeShade="BF"/>
        </w:rPr>
        <w:instrText xml:space="preserve"> REF _Ref16688494 \r \h  \* MERGEFORMAT </w:instrText>
      </w:r>
      <w:r w:rsidR="00A16B56" w:rsidRPr="00323655">
        <w:rPr>
          <w:color w:val="31849B" w:themeColor="accent5" w:themeShade="BF"/>
        </w:rPr>
      </w:r>
      <w:r w:rsidR="00A16B56" w:rsidRPr="00323655">
        <w:rPr>
          <w:color w:val="31849B" w:themeColor="accent5" w:themeShade="BF"/>
        </w:rPr>
        <w:fldChar w:fldCharType="separate"/>
      </w:r>
      <w:r w:rsidR="00A16B56" w:rsidRPr="00323655">
        <w:rPr>
          <w:color w:val="31849B" w:themeColor="accent5" w:themeShade="BF"/>
        </w:rPr>
        <w:t>P02</w:t>
      </w:r>
      <w:r w:rsidR="00A16B56" w:rsidRPr="00323655">
        <w:rPr>
          <w:color w:val="31849B" w:themeColor="accent5" w:themeShade="BF"/>
        </w:rPr>
        <w:fldChar w:fldCharType="end"/>
      </w:r>
      <w:r w:rsidR="00A16B56" w:rsidRPr="00323655">
        <w:rPr>
          <w:color w:val="31849B" w:themeColor="accent5" w:themeShade="BF"/>
        </w:rPr>
        <w:t>]</w:t>
      </w:r>
      <w:bookmarkEnd w:id="36"/>
    </w:p>
    <w:p w14:paraId="488C792C" w14:textId="06F4776E" w:rsidR="006E6380" w:rsidRPr="00323655" w:rsidRDefault="006E6380" w:rsidP="00B167D4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O sistema deve exibir </w:t>
      </w:r>
      <w:r w:rsidR="002176D6" w:rsidRPr="00323655">
        <w:t>a Aba Documento</w:t>
      </w:r>
      <w:r w:rsidR="00794268" w:rsidRPr="00323655">
        <w:t>, com os campos abaixo:</w:t>
      </w:r>
    </w:p>
    <w:p w14:paraId="0E9030E2" w14:textId="3CE909C0" w:rsidR="00DE2235" w:rsidRPr="00323655" w:rsidRDefault="00DE2235" w:rsidP="00DE2235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>Parametrizar Cabeçalho</w:t>
      </w:r>
      <w:r w:rsidRPr="00323655">
        <w:t>: O sistema deve disponibilizar um componente que possibilite adicionar</w:t>
      </w:r>
      <w:r w:rsidR="00A01088" w:rsidRPr="00323655">
        <w:t xml:space="preserve"> texto, tabela e figura (ex:CKeditor);</w:t>
      </w:r>
    </w:p>
    <w:p w14:paraId="4CAFF956" w14:textId="310F46C5" w:rsidR="00DE2235" w:rsidRPr="00323655" w:rsidRDefault="00DE2235" w:rsidP="00DE223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 xml:space="preserve">O Sistema deve disponibilizar também a opção de “Ativar” </w:t>
      </w:r>
      <w:r w:rsidRPr="00323655">
        <w:rPr>
          <w:noProof/>
        </w:rPr>
        <w:drawing>
          <wp:inline distT="0" distB="0" distL="0" distR="0" wp14:anchorId="2C5A8E1B" wp14:editId="290A6D30">
            <wp:extent cx="214685" cy="111318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83" cy="1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>. Caso seja desabilitado o sistema não deve exibir o cabeçalho e não deve criticar o preenchimento ao salvar a Aba Documento.</w:t>
      </w:r>
    </w:p>
    <w:p w14:paraId="15FD2AAB" w14:textId="6DFF114C" w:rsidR="00DE2235" w:rsidRPr="00323655" w:rsidRDefault="00DE2235" w:rsidP="00DE223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323655">
        <w:t xml:space="preserve">Caso o ator tenha habilitado a opção </w:t>
      </w:r>
      <w:r w:rsidRPr="00323655">
        <w:rPr>
          <w:b/>
        </w:rPr>
        <w:t>Ativar</w:t>
      </w:r>
      <w:r w:rsidRPr="00323655">
        <w:t xml:space="preserve"> e NÃO tenha preenchido o campo “Texto Inicial”, ao acionar a opção “Salvar”, o sistema deve criticar e exibir mensagem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_Ref16967864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ME012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Pr="00323655">
        <w:rPr>
          <w:color w:val="auto"/>
        </w:rPr>
        <w:t>;</w:t>
      </w:r>
    </w:p>
    <w:p w14:paraId="0975FDA4" w14:textId="77777777" w:rsidR="00DE2235" w:rsidRPr="00323655" w:rsidRDefault="00DE2235" w:rsidP="00DE2235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493E278B" w14:textId="14DFD09F" w:rsidR="008B6D74" w:rsidRPr="00323655" w:rsidRDefault="00794268" w:rsidP="00794268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>Parametrizar Texto Inicial</w:t>
      </w:r>
      <w:r w:rsidRPr="00323655">
        <w:t>: O sistema deve disponibilizar um componente que possibilite adicionar texto</w:t>
      </w:r>
      <w:r w:rsidR="000D55B3" w:rsidRPr="00323655">
        <w:t>,</w:t>
      </w:r>
      <w:r w:rsidRPr="00323655">
        <w:t xml:space="preserve"> tabela</w:t>
      </w:r>
      <w:r w:rsidR="000D55B3" w:rsidRPr="00323655">
        <w:t xml:space="preserve"> e figura (ex:</w:t>
      </w:r>
      <w:r w:rsidR="00D64F33" w:rsidRPr="00323655">
        <w:t xml:space="preserve"> </w:t>
      </w:r>
      <w:r w:rsidR="00A01088" w:rsidRPr="00323655">
        <w:t>CKeditor)</w:t>
      </w:r>
      <w:r w:rsidR="00E51560" w:rsidRPr="00323655">
        <w:t>;</w:t>
      </w:r>
    </w:p>
    <w:p w14:paraId="024D46D8" w14:textId="388AB8A6" w:rsidR="00794268" w:rsidRPr="00323655" w:rsidRDefault="00794268" w:rsidP="00794268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 xml:space="preserve">O Sistema deve disponibilizar também a opção de “Ativar” </w:t>
      </w:r>
      <w:r w:rsidR="005F3B67" w:rsidRPr="00323655">
        <w:rPr>
          <w:noProof/>
        </w:rPr>
        <w:drawing>
          <wp:inline distT="0" distB="0" distL="0" distR="0" wp14:anchorId="727DB470" wp14:editId="4377DEA3">
            <wp:extent cx="214685" cy="111318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83" cy="1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. Caso seja desabilitado o sistema não deve exibir o texto inicial e não deve criticar o preenchimento ao salvar a </w:t>
      </w:r>
      <w:r w:rsidR="00DE3C3D" w:rsidRPr="00323655">
        <w:t>A</w:t>
      </w:r>
      <w:r w:rsidRPr="00323655">
        <w:t>ba Documento.</w:t>
      </w:r>
    </w:p>
    <w:p w14:paraId="72BC4DD7" w14:textId="6D477BD4" w:rsidR="00DE3C3D" w:rsidRPr="00323655" w:rsidRDefault="00DE3C3D" w:rsidP="00DE3C3D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323655">
        <w:lastRenderedPageBreak/>
        <w:t xml:space="preserve">Caso o ator tenha habilitado a opção </w:t>
      </w:r>
      <w:r w:rsidRPr="00323655">
        <w:rPr>
          <w:b/>
        </w:rPr>
        <w:t>Ativar</w:t>
      </w:r>
      <w:r w:rsidRPr="00323655">
        <w:t xml:space="preserve"> e NÃO tenha preenchido o campo “Texto Inicial”, ao acionar a opção “Salvar”, o sistema deve </w:t>
      </w:r>
      <w:r w:rsidR="004D4C7B" w:rsidRPr="00323655">
        <w:t xml:space="preserve">criticar e </w:t>
      </w:r>
      <w:r w:rsidRPr="00323655">
        <w:t xml:space="preserve">exibir mensagem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_Ref13662663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ME05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="00A50A23" w:rsidRPr="00323655">
        <w:rPr>
          <w:color w:val="auto"/>
        </w:rPr>
        <w:t>;</w:t>
      </w:r>
    </w:p>
    <w:p w14:paraId="09FC11AC" w14:textId="77777777" w:rsidR="006E6380" w:rsidRPr="00323655" w:rsidRDefault="006E6380" w:rsidP="006E638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</w:p>
    <w:p w14:paraId="404F67AD" w14:textId="2519B3C4" w:rsidR="00CD3194" w:rsidRPr="00323655" w:rsidRDefault="00794268" w:rsidP="00794268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>Número de Membros</w:t>
      </w:r>
      <w:r w:rsidRPr="00323655">
        <w:t xml:space="preserve">: O sistema deve disponibilizar uma tabela com as informações das UF </w:t>
      </w:r>
      <w:r w:rsidR="00CD3194" w:rsidRPr="00323655">
        <w:t xml:space="preserve">+ DF + CAU/BR, </w:t>
      </w:r>
      <w:r w:rsidR="00A16B56" w:rsidRPr="00323655">
        <w:t xml:space="preserve">com </w:t>
      </w:r>
      <w:r w:rsidR="00CD3194" w:rsidRPr="00323655">
        <w:t>suas quantidade de membros</w:t>
      </w:r>
      <w:r w:rsidR="00A16B56" w:rsidRPr="00323655">
        <w:t>;</w:t>
      </w:r>
    </w:p>
    <w:p w14:paraId="41C2B6B6" w14:textId="567E9529" w:rsidR="00BA6AC1" w:rsidRPr="00323655" w:rsidRDefault="00BA6AC1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 xml:space="preserve">O sistema deve disponibilizar os dados desabilitados, apenas para visualização. No caso de necessidade de alteração da quantidade, o ator deve acionar a HST07e HST08; </w:t>
      </w:r>
    </w:p>
    <w:p w14:paraId="79C2E1EE" w14:textId="6308211E" w:rsidR="00794268" w:rsidRPr="00323655" w:rsidRDefault="00CD3194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>A quantidade de membros</w:t>
      </w:r>
      <w:r w:rsidR="00A16B56" w:rsidRPr="00323655">
        <w:t xml:space="preserve">, o sistema deve </w:t>
      </w:r>
      <w:r w:rsidR="00E51560" w:rsidRPr="00323655">
        <w:t xml:space="preserve">ser </w:t>
      </w:r>
      <w:r w:rsidR="00A16B56" w:rsidRPr="00323655">
        <w:t>extrair/buscar</w:t>
      </w:r>
      <w:r w:rsidR="00686211" w:rsidRPr="00323655">
        <w:t>/Lida</w:t>
      </w:r>
      <w:r w:rsidR="00A16B56" w:rsidRPr="00323655">
        <w:t xml:space="preserve"> </w:t>
      </w:r>
      <w:r w:rsidRPr="00323655">
        <w:t>da HST07</w:t>
      </w:r>
      <w:r w:rsidR="00B65A75" w:rsidRPr="00323655">
        <w:t>(incluir) e HST08(alterar)</w:t>
      </w:r>
      <w:r w:rsidR="00A16B56" w:rsidRPr="00323655">
        <w:t>;</w:t>
      </w:r>
    </w:p>
    <w:p w14:paraId="5F6C5F00" w14:textId="21AAD5AE" w:rsidR="006E0A7C" w:rsidRPr="00323655" w:rsidRDefault="00B65A75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>O sistema deve exibir inicialmente a tabela com o campo “Quant”</w:t>
      </w:r>
      <w:r w:rsidR="00E51560" w:rsidRPr="00323655">
        <w:t>,</w:t>
      </w:r>
      <w:r w:rsidRPr="00323655">
        <w:t xml:space="preserve"> populada com o valor igual a </w:t>
      </w:r>
      <w:r w:rsidRPr="00323655">
        <w:rPr>
          <w:color w:val="C00000"/>
        </w:rPr>
        <w:t>N/A</w:t>
      </w:r>
      <w:r w:rsidR="006E0A7C" w:rsidRPr="00323655">
        <w:t>, destacado de vermelho;</w:t>
      </w:r>
    </w:p>
    <w:p w14:paraId="2AAE4315" w14:textId="77515922" w:rsidR="006E0A7C" w:rsidRPr="00323655" w:rsidRDefault="00CE2E6D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noProof/>
        </w:rPr>
        <w:drawing>
          <wp:inline distT="0" distB="0" distL="0" distR="0" wp14:anchorId="15447A37" wp14:editId="191D03A2">
            <wp:extent cx="3965956" cy="24964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2" cy="250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73D9" w14:textId="1E0CD0C5" w:rsidR="00B65A75" w:rsidRPr="00323655" w:rsidRDefault="006E0A7C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>A</w:t>
      </w:r>
      <w:r w:rsidR="00B65A75" w:rsidRPr="00323655">
        <w:t>o ser preenchido o valor na HS</w:t>
      </w:r>
      <w:r w:rsidR="00B31354" w:rsidRPr="00323655">
        <w:t>T</w:t>
      </w:r>
      <w:r w:rsidR="00B65A75" w:rsidRPr="00323655">
        <w:t xml:space="preserve">07 e HST08, o sistema deve alterar a informação </w:t>
      </w:r>
      <w:r w:rsidR="00B65A75" w:rsidRPr="00323655">
        <w:rPr>
          <w:color w:val="C00000"/>
        </w:rPr>
        <w:t xml:space="preserve">N/A </w:t>
      </w:r>
      <w:r w:rsidR="00B65A75" w:rsidRPr="00323655">
        <w:t>pelo valor incluído pelo ator.</w:t>
      </w:r>
    </w:p>
    <w:p w14:paraId="1E008A01" w14:textId="42A1E671" w:rsidR="006E0A7C" w:rsidRPr="00323655" w:rsidRDefault="00CE2E6D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noProof/>
        </w:rPr>
        <w:drawing>
          <wp:inline distT="0" distB="0" distL="0" distR="0" wp14:anchorId="4DB002D6" wp14:editId="26847EFC">
            <wp:extent cx="3998080" cy="2494280"/>
            <wp:effectExtent l="0" t="0" r="2540" b="127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35" cy="250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B1C4" w14:textId="65EE7231" w:rsidR="00B31354" w:rsidRPr="00323655" w:rsidRDefault="006069AE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>Caso o ator altere a quantidade na HS</w:t>
      </w:r>
      <w:r w:rsidR="00F10CD5" w:rsidRPr="00323655">
        <w:t>T</w:t>
      </w:r>
      <w:r w:rsidRPr="00323655">
        <w:t>0</w:t>
      </w:r>
      <w:r w:rsidR="00B31354" w:rsidRPr="00323655">
        <w:t xml:space="preserve">8, o sistema deve refletir </w:t>
      </w:r>
      <w:r w:rsidR="00686211" w:rsidRPr="00323655">
        <w:t xml:space="preserve">automaticamente </w:t>
      </w:r>
      <w:r w:rsidR="00B31354" w:rsidRPr="00323655">
        <w:t>a alteração na HST06, mesmo que esteja com o status igual a Parametrização Concluída.</w:t>
      </w:r>
    </w:p>
    <w:p w14:paraId="2494F150" w14:textId="77777777" w:rsidR="00B31354" w:rsidRPr="00323655" w:rsidRDefault="00B31354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3F6AB45C" w14:textId="76EB616A" w:rsidR="00E51560" w:rsidRPr="00323655" w:rsidRDefault="00E51560" w:rsidP="00CD3194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</w:p>
    <w:p w14:paraId="47B80EF5" w14:textId="69533189" w:rsidR="00E51560" w:rsidRPr="00323655" w:rsidRDefault="00E51560" w:rsidP="00E51560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>Parametrizar Texto Final</w:t>
      </w:r>
      <w:r w:rsidRPr="00323655">
        <w:t>: O sistema deve disponibilizar um componente que possibilite adicionar</w:t>
      </w:r>
      <w:r w:rsidR="00BF460F" w:rsidRPr="00323655">
        <w:t xml:space="preserve"> texto, tabela e figura (ex:</w:t>
      </w:r>
      <w:r w:rsidR="00D64F33" w:rsidRPr="00323655">
        <w:t xml:space="preserve"> </w:t>
      </w:r>
      <w:r w:rsidR="00BF460F" w:rsidRPr="00323655">
        <w:t>CKeditor);</w:t>
      </w:r>
    </w:p>
    <w:p w14:paraId="7B22A724" w14:textId="5527DE27" w:rsidR="00E51560" w:rsidRPr="00323655" w:rsidRDefault="00E51560" w:rsidP="00E5156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>O Sistema deve disponibilizar também a opção de “Ativar” texto</w:t>
      </w:r>
      <w:r w:rsidR="005F3B67" w:rsidRPr="00323655">
        <w:t xml:space="preserve"> </w:t>
      </w:r>
      <w:r w:rsidR="005F3B67" w:rsidRPr="00323655">
        <w:rPr>
          <w:noProof/>
        </w:rPr>
        <w:drawing>
          <wp:inline distT="0" distB="0" distL="0" distR="0" wp14:anchorId="758268B7" wp14:editId="26F81990">
            <wp:extent cx="214685" cy="111318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83" cy="1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>. Caso seja desabilitado o sistema não deve exibir o texto Final e não deve criticar o preenchimento ao salvar a aba Documento.</w:t>
      </w:r>
    </w:p>
    <w:p w14:paraId="209CDB5B" w14:textId="6A667185" w:rsidR="00E51560" w:rsidRPr="00323655" w:rsidRDefault="00E51560" w:rsidP="00E5156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31849B" w:themeColor="accent5" w:themeShade="BF"/>
        </w:rPr>
      </w:pPr>
      <w:r w:rsidRPr="00323655">
        <w:t xml:space="preserve">Caso o ator tenha habilitado a opção </w:t>
      </w:r>
      <w:r w:rsidRPr="00323655">
        <w:rPr>
          <w:b/>
        </w:rPr>
        <w:t>Ativar</w:t>
      </w:r>
      <w:r w:rsidRPr="00323655">
        <w:t xml:space="preserve"> e NÃO tenha preenchido o campo</w:t>
      </w:r>
      <w:r w:rsidR="00DE3C3D" w:rsidRPr="00323655">
        <w:t xml:space="preserve"> “</w:t>
      </w:r>
      <w:r w:rsidR="004D4C7B" w:rsidRPr="00323655">
        <w:t>T</w:t>
      </w:r>
      <w:r w:rsidR="00DE3C3D" w:rsidRPr="00323655">
        <w:t>exto Final”</w:t>
      </w:r>
      <w:r w:rsidRPr="00323655">
        <w:t xml:space="preserve">, ao acionar a opção “Salvar”, o sistema deve </w:t>
      </w:r>
      <w:r w:rsidR="004D4C7B" w:rsidRPr="00323655">
        <w:t xml:space="preserve">criticar e </w:t>
      </w:r>
      <w:r w:rsidRPr="00323655">
        <w:t>exibir mensagem</w:t>
      </w:r>
      <w:r w:rsidR="00DE3C3D" w:rsidRPr="00323655">
        <w:t xml:space="preserve"> </w:t>
      </w:r>
      <w:r w:rsidR="00DE3C3D" w:rsidRPr="00323655">
        <w:rPr>
          <w:color w:val="31849B" w:themeColor="accent5" w:themeShade="BF"/>
        </w:rPr>
        <w:t>[</w:t>
      </w:r>
      <w:r w:rsidR="00DE3C3D" w:rsidRPr="00323655">
        <w:rPr>
          <w:color w:val="31849B" w:themeColor="accent5" w:themeShade="BF"/>
        </w:rPr>
        <w:fldChar w:fldCharType="begin"/>
      </w:r>
      <w:r w:rsidR="00DE3C3D" w:rsidRPr="00323655">
        <w:rPr>
          <w:color w:val="31849B" w:themeColor="accent5" w:themeShade="BF"/>
        </w:rPr>
        <w:instrText xml:space="preserve"> REF _Ref13662990 \r \h </w:instrText>
      </w:r>
      <w:r w:rsidR="00DE3C3D"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="00DE3C3D" w:rsidRPr="00323655">
        <w:rPr>
          <w:color w:val="31849B" w:themeColor="accent5" w:themeShade="BF"/>
        </w:rPr>
        <w:fldChar w:fldCharType="separate"/>
      </w:r>
      <w:r w:rsidR="00DE3C3D" w:rsidRPr="00323655">
        <w:rPr>
          <w:color w:val="31849B" w:themeColor="accent5" w:themeShade="BF"/>
        </w:rPr>
        <w:t>ME06</w:t>
      </w:r>
      <w:r w:rsidR="00DE3C3D" w:rsidRPr="00323655">
        <w:rPr>
          <w:color w:val="31849B" w:themeColor="accent5" w:themeShade="BF"/>
        </w:rPr>
        <w:fldChar w:fldCharType="end"/>
      </w:r>
      <w:r w:rsidR="00DE3C3D" w:rsidRPr="00323655">
        <w:rPr>
          <w:color w:val="31849B" w:themeColor="accent5" w:themeShade="BF"/>
        </w:rPr>
        <w:t>]</w:t>
      </w:r>
      <w:r w:rsidR="006C450A" w:rsidRPr="00323655">
        <w:rPr>
          <w:color w:val="31849B" w:themeColor="accent5" w:themeShade="BF"/>
        </w:rPr>
        <w:t>;</w:t>
      </w:r>
    </w:p>
    <w:p w14:paraId="2B32890E" w14:textId="77777777" w:rsidR="009C69B9" w:rsidRPr="00323655" w:rsidRDefault="009C69B9" w:rsidP="00E5156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31849B" w:themeColor="accent5" w:themeShade="BF"/>
        </w:rPr>
      </w:pPr>
    </w:p>
    <w:p w14:paraId="148B7CBE" w14:textId="67F6536A" w:rsidR="009C69B9" w:rsidRPr="00323655" w:rsidRDefault="009C69B9" w:rsidP="009C69B9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rPr>
          <w:b/>
        </w:rPr>
        <w:t>Parametrizar Rodapé</w:t>
      </w:r>
      <w:r w:rsidRPr="00323655">
        <w:t>: O sistema deve disponibilizar um componente que possibilite adicionar</w:t>
      </w:r>
      <w:r w:rsidR="00D64F33" w:rsidRPr="00323655">
        <w:t xml:space="preserve"> texto, tabela e figura (ex: CKeditor)</w:t>
      </w:r>
      <w:r w:rsidR="00BF460F" w:rsidRPr="00323655">
        <w:t>;</w:t>
      </w:r>
    </w:p>
    <w:p w14:paraId="463D4C21" w14:textId="1AD0CA60" w:rsidR="009C69B9" w:rsidRPr="00323655" w:rsidRDefault="009C69B9" w:rsidP="009C69B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</w:pPr>
      <w:r w:rsidRPr="00323655">
        <w:t xml:space="preserve">O Sistema deve disponibilizar também a opção de “Ativar”  </w:t>
      </w:r>
      <w:r w:rsidRPr="00323655">
        <w:rPr>
          <w:noProof/>
        </w:rPr>
        <w:drawing>
          <wp:inline distT="0" distB="0" distL="0" distR="0" wp14:anchorId="322CC8BB" wp14:editId="7B1D6B39">
            <wp:extent cx="214685" cy="111318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83" cy="1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. Caso seja desabilitado o sistema não deve exibir o </w:t>
      </w:r>
      <w:r w:rsidR="00496BF4" w:rsidRPr="00323655">
        <w:t>rodapé</w:t>
      </w:r>
      <w:r w:rsidRPr="00323655">
        <w:t xml:space="preserve"> e não deve criticar o preenchimento ao salvar a Aba Documento.</w:t>
      </w:r>
    </w:p>
    <w:p w14:paraId="389E764A" w14:textId="771DDEBE" w:rsidR="009C69B9" w:rsidRPr="00323655" w:rsidRDefault="009C69B9" w:rsidP="009C69B9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323655">
        <w:t xml:space="preserve">Caso o ator tenha habilitado a opção </w:t>
      </w:r>
      <w:r w:rsidRPr="00323655">
        <w:rPr>
          <w:b/>
        </w:rPr>
        <w:t>Ativar</w:t>
      </w:r>
      <w:r w:rsidRPr="00323655">
        <w:t xml:space="preserve"> e NÃO tenha preenchido o campo “</w:t>
      </w:r>
      <w:r w:rsidR="00750400" w:rsidRPr="00323655">
        <w:t>Rodapé</w:t>
      </w:r>
      <w:r w:rsidRPr="00323655">
        <w:t xml:space="preserve">l”, ao acionar a opção “Salvar”, o sistema deve criticar e exibir mensagem </w:t>
      </w:r>
      <w:r w:rsidRPr="00323655">
        <w:rPr>
          <w:color w:val="31849B" w:themeColor="accent5" w:themeShade="BF"/>
        </w:rPr>
        <w:t>[</w:t>
      </w:r>
      <w:r w:rsidR="00435C72" w:rsidRPr="00323655">
        <w:rPr>
          <w:color w:val="31849B" w:themeColor="accent5" w:themeShade="BF"/>
        </w:rPr>
        <w:fldChar w:fldCharType="begin"/>
      </w:r>
      <w:r w:rsidR="00435C72" w:rsidRPr="00323655">
        <w:rPr>
          <w:color w:val="31849B" w:themeColor="accent5" w:themeShade="BF"/>
        </w:rPr>
        <w:instrText xml:space="preserve"> REF _Ref16968092 \r \h </w:instrText>
      </w:r>
      <w:r w:rsidR="00435C72"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="00435C72" w:rsidRPr="00323655">
        <w:rPr>
          <w:color w:val="31849B" w:themeColor="accent5" w:themeShade="BF"/>
        </w:rPr>
        <w:fldChar w:fldCharType="separate"/>
      </w:r>
      <w:r w:rsidR="00435C72" w:rsidRPr="00323655">
        <w:rPr>
          <w:color w:val="31849B" w:themeColor="accent5" w:themeShade="BF"/>
        </w:rPr>
        <w:t>ME013</w:t>
      </w:r>
      <w:r w:rsidR="00435C72"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Pr="00323655">
        <w:rPr>
          <w:color w:val="auto"/>
        </w:rPr>
        <w:t>;</w:t>
      </w:r>
    </w:p>
    <w:p w14:paraId="4CC09E73" w14:textId="77777777" w:rsidR="009C69B9" w:rsidRPr="00323655" w:rsidRDefault="009C69B9" w:rsidP="00E5156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31849B" w:themeColor="accent5" w:themeShade="BF"/>
        </w:rPr>
      </w:pPr>
    </w:p>
    <w:p w14:paraId="2712DAF3" w14:textId="77777777" w:rsidR="00042EF2" w:rsidRPr="00323655" w:rsidRDefault="00042EF2" w:rsidP="00E51560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31849B" w:themeColor="accent5" w:themeShade="BF"/>
        </w:rPr>
      </w:pPr>
    </w:p>
    <w:p w14:paraId="6F6F9C9E" w14:textId="77777777" w:rsidR="006C450A" w:rsidRPr="00323655" w:rsidRDefault="006C450A" w:rsidP="00A13420">
      <w:pPr>
        <w:pStyle w:val="PargrafodaLista"/>
        <w:widowControl/>
        <w:numPr>
          <w:ilvl w:val="0"/>
          <w:numId w:val="42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323655">
        <w:rPr>
          <w:color w:val="auto"/>
        </w:rPr>
        <w:t xml:space="preserve">O sistema deve disponibilizar um componente </w:t>
      </w:r>
      <w:r w:rsidRPr="00323655">
        <w:rPr>
          <w:color w:val="000000" w:themeColor="text1"/>
        </w:rPr>
        <w:t xml:space="preserve">para ocultar e exibir o texto Inicial, Número de Membros e Texto Final </w:t>
      </w:r>
      <w:r w:rsidRPr="00323655">
        <w:rPr>
          <w:noProof/>
        </w:rPr>
        <w:drawing>
          <wp:inline distT="0" distB="0" distL="0" distR="0" wp14:anchorId="057B10F4" wp14:editId="5D46214D">
            <wp:extent cx="190476" cy="161905"/>
            <wp:effectExtent l="0" t="0" r="63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rPr>
          <w:color w:val="000000" w:themeColor="text1"/>
        </w:rPr>
        <w:t>:</w:t>
      </w:r>
    </w:p>
    <w:p w14:paraId="27D844FF" w14:textId="77777777" w:rsidR="006C450A" w:rsidRPr="00323655" w:rsidRDefault="006C450A" w:rsidP="006C450A">
      <w:pPr>
        <w:pStyle w:val="PargrafodaLista"/>
        <w:widowControl/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</w:p>
    <w:p w14:paraId="2EDBBE2F" w14:textId="7389D171" w:rsidR="006C450A" w:rsidRPr="00323655" w:rsidRDefault="006C450A" w:rsidP="00A1342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000000" w:themeColor="text1"/>
        </w:rPr>
      </w:pPr>
      <w:r w:rsidRPr="00323655">
        <w:rPr>
          <w:color w:val="000000" w:themeColor="text1"/>
        </w:rPr>
        <w:t>Ex:</w:t>
      </w:r>
      <w:r w:rsidR="0029745E" w:rsidRPr="00323655">
        <w:rPr>
          <w:color w:val="000000" w:themeColor="text1"/>
        </w:rPr>
        <w:t xml:space="preserve"> Expandir</w:t>
      </w:r>
    </w:p>
    <w:p w14:paraId="3F1BD8DB" w14:textId="77777777" w:rsidR="006C450A" w:rsidRPr="00323655" w:rsidRDefault="006C450A" w:rsidP="00A1342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323655">
        <w:rPr>
          <w:noProof/>
          <w:color w:val="auto"/>
        </w:rPr>
        <w:drawing>
          <wp:inline distT="0" distB="0" distL="0" distR="0" wp14:anchorId="66787DCF" wp14:editId="377F4B30">
            <wp:extent cx="3323810" cy="112480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85" cy="113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7C5C" w14:textId="77777777" w:rsidR="0029745E" w:rsidRPr="00323655" w:rsidRDefault="0029745E" w:rsidP="00A1342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3D66E702" w14:textId="4244B18E" w:rsidR="007F7469" w:rsidRPr="00323655" w:rsidRDefault="0029745E" w:rsidP="00A1342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323655">
        <w:rPr>
          <w:color w:val="auto"/>
        </w:rPr>
        <w:t xml:space="preserve">    Ocultar</w:t>
      </w:r>
    </w:p>
    <w:p w14:paraId="2A5B23D9" w14:textId="73BE0D7E" w:rsidR="006C450A" w:rsidRPr="00323655" w:rsidRDefault="007F7469" w:rsidP="00A1342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323655">
        <w:rPr>
          <w:noProof/>
        </w:rPr>
        <w:drawing>
          <wp:inline distT="0" distB="0" distL="0" distR="0" wp14:anchorId="5D1890B6" wp14:editId="12746C5D">
            <wp:extent cx="3379470" cy="438742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68" cy="45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2923" w14:textId="121D081D" w:rsidR="00A13420" w:rsidRPr="00323655" w:rsidRDefault="00A13420" w:rsidP="00A13420">
      <w:pPr>
        <w:pStyle w:val="PargrafodaLista"/>
        <w:widowControl/>
        <w:numPr>
          <w:ilvl w:val="1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O sistema deve disponibilizar a opção </w:t>
      </w:r>
      <w:r w:rsidRPr="00323655">
        <w:rPr>
          <w:b/>
        </w:rPr>
        <w:t>Limpar</w:t>
      </w:r>
      <w:r w:rsidRPr="00323655">
        <w:t xml:space="preserve"> nos campos </w:t>
      </w:r>
      <w:r w:rsidRPr="00323655">
        <w:rPr>
          <w:u w:val="single"/>
        </w:rPr>
        <w:t>Texto Inicial</w:t>
      </w:r>
      <w:r w:rsidRPr="00323655">
        <w:t xml:space="preserve"> e </w:t>
      </w:r>
      <w:r w:rsidRPr="00323655">
        <w:rPr>
          <w:u w:val="single"/>
        </w:rPr>
        <w:t>Texto Final</w:t>
      </w:r>
      <w:r w:rsidRPr="00323655">
        <w:t xml:space="preserve">, ao ser acionado, o sistema deve limpar o dados informados do campo selecionado pelo ator. </w:t>
      </w:r>
    </w:p>
    <w:p w14:paraId="7FBC8435" w14:textId="77777777" w:rsidR="0066757B" w:rsidRPr="00323655" w:rsidRDefault="0066757B" w:rsidP="0066757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D7128AB" w14:textId="4FF720A6" w:rsidR="00081D30" w:rsidRPr="00323655" w:rsidRDefault="00081D30" w:rsidP="00081D30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23655">
        <w:rPr>
          <w:color w:val="auto"/>
        </w:rPr>
        <w:t xml:space="preserve">Caso o ator acione a Aba Informações Iniciais ou Voltar, o sistema deve validar se existe campos preenchidos/alterados, sem ter sido salvos, caso exista o sistema deve exibir mensagem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_Ref13675232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ME09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 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_Ref15975287 \r \h 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ME011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Pr="00323655">
        <w:rPr>
          <w:color w:val="000000" w:themeColor="text1"/>
        </w:rPr>
        <w:t>;</w:t>
      </w:r>
    </w:p>
    <w:p w14:paraId="5B067DFF" w14:textId="77777777" w:rsidR="0066757B" w:rsidRPr="00323655" w:rsidRDefault="0066757B" w:rsidP="0066757B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0F98368B" w14:textId="77777777" w:rsidR="00081D30" w:rsidRPr="00323655" w:rsidRDefault="00081D30" w:rsidP="00081D30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860CB73" w14:textId="77777777" w:rsidR="005D55E0" w:rsidRPr="00323655" w:rsidRDefault="005D55E0" w:rsidP="001B3A05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9A74982" w14:textId="698EB5D2" w:rsidR="001B3A05" w:rsidRPr="00323655" w:rsidRDefault="001B3A05" w:rsidP="001B3A05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323655">
        <w:rPr>
          <w:b/>
          <w:u w:val="single"/>
        </w:rPr>
        <w:t>“Barra de Progresso”</w:t>
      </w:r>
    </w:p>
    <w:p w14:paraId="31BBD7AB" w14:textId="56CDE19B" w:rsidR="001B3A05" w:rsidRPr="00323655" w:rsidRDefault="001B3A05" w:rsidP="001B3A05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rPr>
          <w:color w:val="auto"/>
        </w:rPr>
        <w:t>O sistema deve exibir uma barra de processo, conforme as seguintes definições:</w:t>
      </w:r>
    </w:p>
    <w:p w14:paraId="213285A6" w14:textId="77777777" w:rsidR="00967E86" w:rsidRPr="00323655" w:rsidRDefault="00967E86" w:rsidP="00500ED2">
      <w:pPr>
        <w:pStyle w:val="PargrafodaLista"/>
      </w:pPr>
    </w:p>
    <w:p w14:paraId="3354E322" w14:textId="3E3D2A1E" w:rsidR="001B3A05" w:rsidRPr="00323655" w:rsidRDefault="001B3A05" w:rsidP="001E16D7">
      <w:pPr>
        <w:pStyle w:val="PargrafodaLista"/>
        <w:numPr>
          <w:ilvl w:val="1"/>
          <w:numId w:val="29"/>
        </w:numPr>
        <w:ind w:left="1418"/>
      </w:pPr>
      <w:r w:rsidRPr="00323655">
        <w:lastRenderedPageBreak/>
        <w:t>Ao preencher os dados d</w:t>
      </w:r>
      <w:r w:rsidR="008F2C3C" w:rsidRPr="00323655">
        <w:t>a</w:t>
      </w:r>
      <w:r w:rsidR="00EC013E" w:rsidRPr="00323655">
        <w:t xml:space="preserve"> Aba</w:t>
      </w:r>
      <w:r w:rsidR="008F2C3C" w:rsidRPr="00323655">
        <w:t xml:space="preserve"> </w:t>
      </w:r>
      <w:r w:rsidR="00EC013E" w:rsidRPr="00323655">
        <w:t>“</w:t>
      </w:r>
      <w:r w:rsidR="008F2C3C" w:rsidRPr="00323655">
        <w:rPr>
          <w:b/>
        </w:rPr>
        <w:t>Informações Iniciais</w:t>
      </w:r>
      <w:r w:rsidR="00EC013E" w:rsidRPr="00323655">
        <w:t>”</w:t>
      </w:r>
      <w:r w:rsidRPr="00323655">
        <w:t xml:space="preserve"> e acionar a opção “</w:t>
      </w:r>
      <w:r w:rsidRPr="00323655">
        <w:rPr>
          <w:u w:val="single"/>
        </w:rPr>
        <w:t>Salvar</w:t>
      </w:r>
      <w:r w:rsidRPr="00323655">
        <w:t xml:space="preserve">”, o sistema deve exibir a barra de progresso com a informação: </w:t>
      </w:r>
      <w:r w:rsidR="008F2C3C" w:rsidRPr="00323655">
        <w:t xml:space="preserve">Informações Iniciais </w:t>
      </w:r>
      <w:r w:rsidR="00D045B1" w:rsidRPr="00323655">
        <w:t>Incluída;</w:t>
      </w:r>
      <w:r w:rsidR="00D045B1" w:rsidRPr="00323655">
        <w:rPr>
          <w:color w:val="31849B" w:themeColor="accent5" w:themeShade="BF"/>
        </w:rPr>
        <w:t xml:space="preserve"> </w:t>
      </w:r>
    </w:p>
    <w:p w14:paraId="41EFA171" w14:textId="77777777" w:rsidR="008A5F64" w:rsidRPr="00323655" w:rsidRDefault="008A5F64" w:rsidP="008A5F64">
      <w:pPr>
        <w:pStyle w:val="PargrafodaLista"/>
        <w:ind w:left="1418"/>
      </w:pPr>
    </w:p>
    <w:p w14:paraId="33182E62" w14:textId="4CB96CAD" w:rsidR="00D045B1" w:rsidRPr="00323655" w:rsidRDefault="003754D8" w:rsidP="00D045B1">
      <w:pPr>
        <w:pStyle w:val="PargrafodaLista"/>
        <w:ind w:left="709"/>
      </w:pPr>
      <w:r w:rsidRPr="00323655">
        <w:rPr>
          <w:noProof/>
        </w:rPr>
        <w:drawing>
          <wp:inline distT="0" distB="0" distL="0" distR="0" wp14:anchorId="008B059D" wp14:editId="3221CBDC">
            <wp:extent cx="5760085" cy="204470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170" w14:textId="77777777" w:rsidR="001B3A05" w:rsidRPr="00323655" w:rsidRDefault="001B3A05" w:rsidP="00500ED2">
      <w:pPr>
        <w:pStyle w:val="PargrafodaLista"/>
      </w:pPr>
    </w:p>
    <w:p w14:paraId="349D6518" w14:textId="4D75BAA8" w:rsidR="00505392" w:rsidRPr="00323655" w:rsidRDefault="00505392" w:rsidP="001E16D7">
      <w:pPr>
        <w:pStyle w:val="PargrafodaLista"/>
        <w:numPr>
          <w:ilvl w:val="1"/>
          <w:numId w:val="29"/>
        </w:numPr>
        <w:ind w:left="1418"/>
      </w:pPr>
      <w:r w:rsidRPr="00323655">
        <w:t xml:space="preserve">Ao preencher os dados da Aba </w:t>
      </w:r>
      <w:r w:rsidR="00EC013E" w:rsidRPr="00323655">
        <w:t>“</w:t>
      </w:r>
      <w:r w:rsidR="00EC013E" w:rsidRPr="00323655">
        <w:rPr>
          <w:b/>
        </w:rPr>
        <w:t>Documento</w:t>
      </w:r>
      <w:r w:rsidR="00EC013E" w:rsidRPr="00323655">
        <w:t>”</w:t>
      </w:r>
      <w:r w:rsidRPr="00323655">
        <w:t xml:space="preserve"> e acionar a opção “</w:t>
      </w:r>
      <w:r w:rsidRPr="00323655">
        <w:rPr>
          <w:u w:val="single"/>
        </w:rPr>
        <w:t>Salvar</w:t>
      </w:r>
      <w:r w:rsidRPr="00323655">
        <w:t xml:space="preserve">”, o sistema deve exibir a barra de progresso com a informação: </w:t>
      </w:r>
      <w:r w:rsidR="00EC013E" w:rsidRPr="00323655">
        <w:t>Documento Incluído;</w:t>
      </w:r>
    </w:p>
    <w:p w14:paraId="2111388E" w14:textId="77777777" w:rsidR="008A5F64" w:rsidRPr="00323655" w:rsidRDefault="008A5F64" w:rsidP="008A5F64">
      <w:pPr>
        <w:pStyle w:val="PargrafodaLista"/>
        <w:ind w:left="1418"/>
      </w:pPr>
    </w:p>
    <w:p w14:paraId="651F9A77" w14:textId="608BFC92" w:rsidR="00505392" w:rsidRPr="00323655" w:rsidRDefault="003754D8" w:rsidP="00505392">
      <w:pPr>
        <w:pStyle w:val="PargrafodaLista"/>
        <w:ind w:left="709"/>
      </w:pPr>
      <w:r w:rsidRPr="00323655">
        <w:rPr>
          <w:noProof/>
        </w:rPr>
        <w:drawing>
          <wp:inline distT="0" distB="0" distL="0" distR="0" wp14:anchorId="756555C9" wp14:editId="317587B6">
            <wp:extent cx="5760085" cy="204470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3201" w14:textId="77777777" w:rsidR="001B3A05" w:rsidRPr="00323655" w:rsidRDefault="001B3A05" w:rsidP="00500ED2">
      <w:pPr>
        <w:pStyle w:val="PargrafodaLista"/>
      </w:pPr>
    </w:p>
    <w:p w14:paraId="35125227" w14:textId="1C5D3795" w:rsidR="00505392" w:rsidRPr="00323655" w:rsidRDefault="00505392" w:rsidP="001E16D7">
      <w:pPr>
        <w:pStyle w:val="PargrafodaLista"/>
        <w:numPr>
          <w:ilvl w:val="1"/>
          <w:numId w:val="29"/>
        </w:numPr>
        <w:ind w:left="1418"/>
      </w:pPr>
      <w:r w:rsidRPr="00323655">
        <w:t>Ao acionar a opção “</w:t>
      </w:r>
      <w:r w:rsidRPr="00323655">
        <w:rPr>
          <w:u w:val="single"/>
        </w:rPr>
        <w:t>Concluir</w:t>
      </w:r>
      <w:r w:rsidRPr="00323655">
        <w:t xml:space="preserve">” na </w:t>
      </w:r>
      <w:r w:rsidR="00EC013E" w:rsidRPr="00323655">
        <w:t>Aba “</w:t>
      </w:r>
      <w:r w:rsidR="00EC013E" w:rsidRPr="00323655">
        <w:rPr>
          <w:b/>
        </w:rPr>
        <w:t>Documento</w:t>
      </w:r>
      <w:r w:rsidR="00EC013E" w:rsidRPr="00323655">
        <w:t>”</w:t>
      </w:r>
      <w:r w:rsidRPr="00323655">
        <w:t xml:space="preserve">, o sistema deve exibir a barra de progresso com a informação: </w:t>
      </w:r>
      <w:r w:rsidR="00EC013E" w:rsidRPr="00323655">
        <w:t>Calendário Concluído.</w:t>
      </w:r>
    </w:p>
    <w:p w14:paraId="2CB36485" w14:textId="77777777" w:rsidR="008A5F64" w:rsidRPr="00323655" w:rsidRDefault="008A5F64" w:rsidP="008A5F64">
      <w:pPr>
        <w:pStyle w:val="PargrafodaLista"/>
        <w:ind w:left="1418"/>
      </w:pPr>
    </w:p>
    <w:p w14:paraId="4F1A632C" w14:textId="356C20C8" w:rsidR="00505392" w:rsidRPr="00323655" w:rsidRDefault="003754D8" w:rsidP="006964C7">
      <w:pPr>
        <w:pStyle w:val="PargrafodaLista"/>
        <w:ind w:left="709"/>
      </w:pPr>
      <w:r w:rsidRPr="00323655">
        <w:rPr>
          <w:noProof/>
        </w:rPr>
        <w:drawing>
          <wp:inline distT="0" distB="0" distL="0" distR="0" wp14:anchorId="10326696" wp14:editId="7F14DD73">
            <wp:extent cx="5760085" cy="204470"/>
            <wp:effectExtent l="0" t="0" r="0" b="508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9F77" w14:textId="77777777" w:rsidR="00505392" w:rsidRPr="00323655" w:rsidRDefault="00505392" w:rsidP="00500ED2">
      <w:pPr>
        <w:pStyle w:val="PargrafodaLista"/>
      </w:pPr>
    </w:p>
    <w:p w14:paraId="4EEB63C8" w14:textId="77777777" w:rsidR="004D2D70" w:rsidRPr="00323655" w:rsidRDefault="004D2D70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059D560" w14:textId="77777777" w:rsidR="00874C5C" w:rsidRPr="00323655" w:rsidRDefault="00874C5C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323655">
        <w:rPr>
          <w:b/>
          <w:u w:val="single"/>
        </w:rPr>
        <w:t>“Status”</w:t>
      </w:r>
    </w:p>
    <w:p w14:paraId="17F81FEB" w14:textId="271C7AB7" w:rsidR="00874C5C" w:rsidRPr="00323655" w:rsidRDefault="00874C5C" w:rsidP="00B167D4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323655">
        <w:rPr>
          <w:color w:val="auto"/>
        </w:rPr>
        <w:t xml:space="preserve">O sistema deve exibir 3 (três) </w:t>
      </w:r>
      <w:r w:rsidR="00866850" w:rsidRPr="00323655">
        <w:rPr>
          <w:color w:val="auto"/>
        </w:rPr>
        <w:t xml:space="preserve">status: </w:t>
      </w:r>
      <w:r w:rsidR="003F7F1E" w:rsidRPr="00323655">
        <w:rPr>
          <w:b/>
          <w:color w:val="auto"/>
        </w:rPr>
        <w:t>Aguardando Parametrização</w:t>
      </w:r>
      <w:r w:rsidR="003F7F1E" w:rsidRPr="00323655">
        <w:rPr>
          <w:color w:val="auto"/>
        </w:rPr>
        <w:t xml:space="preserve">, </w:t>
      </w:r>
      <w:r w:rsidR="003F7F1E" w:rsidRPr="00323655">
        <w:rPr>
          <w:b/>
          <w:color w:val="auto"/>
        </w:rPr>
        <w:t>Aguardando Documento</w:t>
      </w:r>
      <w:r w:rsidR="003F7F1E" w:rsidRPr="00323655">
        <w:rPr>
          <w:color w:val="auto"/>
        </w:rPr>
        <w:t xml:space="preserve"> e </w:t>
      </w:r>
      <w:r w:rsidR="003F7F1E" w:rsidRPr="00323655">
        <w:rPr>
          <w:b/>
          <w:color w:val="auto"/>
        </w:rPr>
        <w:t>Parametrização Concluída</w:t>
      </w:r>
      <w:r w:rsidR="006D0426" w:rsidRPr="00323655">
        <w:rPr>
          <w:color w:val="auto"/>
        </w:rPr>
        <w:t>.</w:t>
      </w:r>
    </w:p>
    <w:p w14:paraId="2AD4325F" w14:textId="7E22E9D2" w:rsidR="003F7F1E" w:rsidRPr="00323655" w:rsidRDefault="003F7F1E" w:rsidP="003F7F1E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</w:pPr>
      <w:r w:rsidRPr="00323655">
        <w:rPr>
          <w:noProof/>
        </w:rPr>
        <w:drawing>
          <wp:inline distT="0" distB="0" distL="0" distR="0" wp14:anchorId="5614B9E6" wp14:editId="742C8066">
            <wp:extent cx="914400" cy="206061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26413" cy="2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: Para as calendários que ainda </w:t>
      </w:r>
      <w:r w:rsidR="00B35C6E" w:rsidRPr="00323655">
        <w:rPr>
          <w:b/>
        </w:rPr>
        <w:t>NÃO</w:t>
      </w:r>
      <w:r w:rsidRPr="00323655">
        <w:t xml:space="preserve"> possuem as informações </w:t>
      </w:r>
      <w:r w:rsidR="00970FC8" w:rsidRPr="00323655">
        <w:t xml:space="preserve">referente a quantidade </w:t>
      </w:r>
      <w:r w:rsidRPr="00323655">
        <w:t>de Membros da Comissão Eleitoral</w:t>
      </w:r>
      <w:r w:rsidR="00B35C6E" w:rsidRPr="00323655">
        <w:t>,</w:t>
      </w:r>
      <w:r w:rsidRPr="00323655">
        <w:t xml:space="preserve"> incluídas no sistema, ou seja, a Aba Informações Iniciais não foi preenchida</w:t>
      </w:r>
      <w:r w:rsidR="00B35C6E" w:rsidRPr="00323655">
        <w:t xml:space="preserve"> e</w:t>
      </w:r>
      <w:r w:rsidRPr="00323655">
        <w:t xml:space="preserve"> Salva. (HST06).</w:t>
      </w:r>
      <w:r w:rsidRPr="00323655">
        <w:rPr>
          <w:noProof/>
        </w:rPr>
        <w:t xml:space="preserve"> </w:t>
      </w:r>
    </w:p>
    <w:p w14:paraId="2196B3D6" w14:textId="77777777" w:rsidR="001C1CF2" w:rsidRPr="00323655" w:rsidRDefault="001C1CF2" w:rsidP="001C1CF2">
      <w:pPr>
        <w:pStyle w:val="PargrafodaLista"/>
        <w:widowControl/>
        <w:autoSpaceDE/>
        <w:autoSpaceDN/>
        <w:adjustRightInd/>
        <w:spacing w:after="200" w:line="276" w:lineRule="auto"/>
        <w:ind w:left="1287"/>
        <w:contextualSpacing/>
        <w:jc w:val="both"/>
      </w:pPr>
    </w:p>
    <w:p w14:paraId="299D417A" w14:textId="5B15753B" w:rsidR="003F7F1E" w:rsidRPr="00323655" w:rsidRDefault="003F7F1E" w:rsidP="003F7F1E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</w:pPr>
      <w:r w:rsidRPr="00323655">
        <w:rPr>
          <w:noProof/>
        </w:rPr>
        <w:drawing>
          <wp:inline distT="0" distB="0" distL="0" distR="0" wp14:anchorId="6A46ACB5" wp14:editId="345C8C13">
            <wp:extent cx="859385" cy="2115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0199" cy="2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: Para os calendários que já possuem as informações </w:t>
      </w:r>
      <w:r w:rsidR="00703C3F" w:rsidRPr="00323655">
        <w:t>referente a quantidade de Membros da Comissão Eleitoral,</w:t>
      </w:r>
      <w:r w:rsidRPr="00323655">
        <w:t xml:space="preserve"> incluído</w:t>
      </w:r>
      <w:r w:rsidR="00703C3F" w:rsidRPr="00323655">
        <w:t xml:space="preserve"> e salvas</w:t>
      </w:r>
      <w:r w:rsidRPr="00323655">
        <w:t xml:space="preserve"> no sistema, </w:t>
      </w:r>
      <w:r w:rsidRPr="00323655">
        <w:rPr>
          <w:u w:val="single"/>
        </w:rPr>
        <w:t>porém</w:t>
      </w:r>
      <w:r w:rsidRPr="00323655">
        <w:t xml:space="preserve"> a </w:t>
      </w:r>
      <w:r w:rsidR="00703C3F" w:rsidRPr="00323655">
        <w:t>A</w:t>
      </w:r>
      <w:r w:rsidRPr="00323655">
        <w:t xml:space="preserve">ba “Documento” ainda não foi concluída pelo ator (HST06). </w:t>
      </w:r>
    </w:p>
    <w:p w14:paraId="526E7FB5" w14:textId="77777777" w:rsidR="001C1CF2" w:rsidRPr="00323655" w:rsidRDefault="001C1CF2" w:rsidP="001C1CF2">
      <w:pPr>
        <w:pStyle w:val="PargrafodaLista"/>
      </w:pPr>
    </w:p>
    <w:p w14:paraId="2D7DE95E" w14:textId="77777777" w:rsidR="001C1CF2" w:rsidRPr="00323655" w:rsidRDefault="001C1CF2" w:rsidP="001C1CF2">
      <w:pPr>
        <w:pStyle w:val="PargrafodaLista"/>
        <w:widowControl/>
        <w:autoSpaceDE/>
        <w:autoSpaceDN/>
        <w:adjustRightInd/>
        <w:spacing w:after="200" w:line="276" w:lineRule="auto"/>
        <w:ind w:left="1287"/>
        <w:contextualSpacing/>
        <w:jc w:val="both"/>
      </w:pPr>
    </w:p>
    <w:p w14:paraId="10E5AC6E" w14:textId="38FB5DD2" w:rsidR="003F7F1E" w:rsidRPr="00323655" w:rsidRDefault="003F7F1E" w:rsidP="003F7F1E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contextualSpacing/>
        <w:jc w:val="both"/>
      </w:pPr>
      <w:r w:rsidRPr="00323655">
        <w:rPr>
          <w:noProof/>
        </w:rPr>
        <w:drawing>
          <wp:inline distT="0" distB="0" distL="0" distR="0" wp14:anchorId="5D767317" wp14:editId="242A306B">
            <wp:extent cx="898498" cy="21141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6312" cy="2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>: Para os calendários que possuem as Abas “Informações Inicial” e “Documentos” concluídas pelo ator (HST06)</w:t>
      </w:r>
      <w:r w:rsidR="0063269A" w:rsidRPr="00323655">
        <w:t>.</w:t>
      </w:r>
      <w:r w:rsidRPr="00323655">
        <w:t xml:space="preserve"> </w:t>
      </w:r>
    </w:p>
    <w:p w14:paraId="0141B217" w14:textId="0B25AB3C" w:rsidR="00874C5C" w:rsidRPr="00323655" w:rsidRDefault="00874C5C" w:rsidP="004D2D70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3DBC835" w14:textId="77777777" w:rsidR="003B7E42" w:rsidRPr="00323655" w:rsidRDefault="003B7E42" w:rsidP="003B7E4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  <w:u w:val="single"/>
        </w:rPr>
      </w:pPr>
      <w:bookmarkStart w:id="37" w:name="_Ref13836014"/>
    </w:p>
    <w:p w14:paraId="1B1F9B5C" w14:textId="77777777" w:rsidR="00FC00EF" w:rsidRPr="00323655" w:rsidRDefault="00FC00EF" w:rsidP="00FC00EF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8" w:name="_Ref13847081"/>
      <w:r w:rsidRPr="00323655">
        <w:t xml:space="preserve">Opção </w:t>
      </w:r>
      <w:r w:rsidRPr="00323655">
        <w:rPr>
          <w:b/>
          <w:u w:val="single"/>
        </w:rPr>
        <w:t>“Concluir”</w:t>
      </w:r>
      <w:bookmarkEnd w:id="38"/>
    </w:p>
    <w:p w14:paraId="61D3DA88" w14:textId="17736F32" w:rsidR="0016781D" w:rsidRPr="00323655" w:rsidRDefault="0016781D" w:rsidP="0016781D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acionar a opção “Concluir”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_Ref16688494 \r \h 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P02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Pr="00323655">
        <w:t xml:space="preserve">, o sistema deve validar se todos os campos das Abas </w:t>
      </w:r>
      <w:r w:rsidRPr="00323655">
        <w:rPr>
          <w:b/>
        </w:rPr>
        <w:t>Informações Iniciais</w:t>
      </w:r>
      <w:r w:rsidRPr="00323655">
        <w:t xml:space="preserve"> e </w:t>
      </w:r>
      <w:r w:rsidRPr="00323655">
        <w:rPr>
          <w:b/>
        </w:rPr>
        <w:t>Documento</w:t>
      </w:r>
      <w:r w:rsidRPr="00323655">
        <w:t xml:space="preserve"> foram preenchidos;</w:t>
      </w:r>
    </w:p>
    <w:p w14:paraId="30754E7C" w14:textId="6195B91D" w:rsidR="009467A9" w:rsidRPr="00323655" w:rsidRDefault="009467A9" w:rsidP="003D4EE2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2127"/>
        <w:contextualSpacing/>
        <w:jc w:val="both"/>
      </w:pPr>
      <w:r w:rsidRPr="00323655">
        <w:t xml:space="preserve">Caso não tenha sido preenchido, o sistema deve exibir a mensagem </w:t>
      </w:r>
      <w:r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_Ref13663392 \r \h </w:instrText>
      </w:r>
      <w:r w:rsidR="00B76013" w:rsidRP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ME07</w:t>
      </w:r>
      <w:r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="00892C47" w:rsidRPr="00323655">
        <w:rPr>
          <w:color w:val="31849B" w:themeColor="accent5" w:themeShade="BF"/>
        </w:rPr>
        <w:t xml:space="preserve"> </w:t>
      </w:r>
      <w:r w:rsidR="00892C47" w:rsidRPr="00323655">
        <w:rPr>
          <w:color w:val="000000" w:themeColor="text1"/>
        </w:rPr>
        <w:t>abaixo do campo</w:t>
      </w:r>
      <w:r w:rsidRPr="00323655">
        <w:rPr>
          <w:color w:val="auto"/>
        </w:rPr>
        <w:t>;</w:t>
      </w:r>
      <w:r w:rsidR="00E0103B" w:rsidRPr="00323655">
        <w:rPr>
          <w:color w:val="auto"/>
        </w:rPr>
        <w:t xml:space="preserve"> O sistema deve validar as duas (2) Abas;</w:t>
      </w:r>
    </w:p>
    <w:p w14:paraId="2548C04F" w14:textId="77777777" w:rsidR="003D4EE2" w:rsidRPr="00323655" w:rsidRDefault="003D4EE2" w:rsidP="003D4EE2">
      <w:pPr>
        <w:pStyle w:val="PargrafodaLista"/>
        <w:rPr>
          <w:color w:val="auto"/>
        </w:rPr>
      </w:pPr>
    </w:p>
    <w:p w14:paraId="7BD1D670" w14:textId="0FA43013" w:rsidR="00FC00EF" w:rsidRPr="00323655" w:rsidRDefault="00FC00EF" w:rsidP="00FC00EF">
      <w:pPr>
        <w:pStyle w:val="PargrafodaLista"/>
        <w:widowControl/>
        <w:numPr>
          <w:ilvl w:val="1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323655">
        <w:rPr>
          <w:color w:val="auto"/>
        </w:rPr>
        <w:t xml:space="preserve">Ao concluir </w:t>
      </w:r>
      <w:r w:rsidR="009467A9" w:rsidRPr="00323655">
        <w:rPr>
          <w:color w:val="auto"/>
        </w:rPr>
        <w:t>as Informações da Comissão Eleitoral (Abas Informações Iniciais e Documento)</w:t>
      </w:r>
      <w:r w:rsidRPr="00323655">
        <w:rPr>
          <w:color w:val="auto"/>
        </w:rPr>
        <w:t>, o sistema deve exibir mensagem;</w:t>
      </w:r>
      <w:r w:rsidRPr="00323655">
        <w:rPr>
          <w:color w:val="31849B" w:themeColor="accent5" w:themeShade="BF"/>
        </w:rPr>
        <w:t xml:space="preserve"> [</w:t>
      </w:r>
      <w:r w:rsidR="006827EC" w:rsidRPr="00323655">
        <w:rPr>
          <w:color w:val="31849B" w:themeColor="accent5" w:themeShade="BF"/>
        </w:rPr>
        <w:fldChar w:fldCharType="begin"/>
      </w:r>
      <w:r w:rsidR="006827EC" w:rsidRPr="00323655">
        <w:rPr>
          <w:color w:val="31849B" w:themeColor="accent5" w:themeShade="BF"/>
        </w:rPr>
        <w:instrText xml:space="preserve"> REF _Ref13675230 \r \h </w:instrText>
      </w:r>
      <w:r w:rsidR="00B76013" w:rsidRPr="00323655">
        <w:rPr>
          <w:color w:val="31849B" w:themeColor="accent5" w:themeShade="BF"/>
        </w:rPr>
        <w:instrText xml:space="preserve"> \* MERGEFORMAT </w:instrText>
      </w:r>
      <w:r w:rsidR="006827EC" w:rsidRPr="00323655">
        <w:rPr>
          <w:color w:val="31849B" w:themeColor="accent5" w:themeShade="BF"/>
        </w:rPr>
      </w:r>
      <w:r w:rsidR="006827EC" w:rsidRPr="00323655">
        <w:rPr>
          <w:color w:val="31849B" w:themeColor="accent5" w:themeShade="BF"/>
        </w:rPr>
        <w:fldChar w:fldCharType="separate"/>
      </w:r>
      <w:r w:rsidR="006827EC" w:rsidRPr="00323655">
        <w:rPr>
          <w:color w:val="31849B" w:themeColor="accent5" w:themeShade="BF"/>
        </w:rPr>
        <w:t>ME08</w:t>
      </w:r>
      <w:r w:rsidR="006827EC"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</w:p>
    <w:p w14:paraId="7F8A8878" w14:textId="77777777" w:rsidR="00E27BE5" w:rsidRPr="00323655" w:rsidRDefault="00E27BE5" w:rsidP="00E27BE5">
      <w:pPr>
        <w:pStyle w:val="PargrafodaLista"/>
        <w:rPr>
          <w:color w:val="auto"/>
        </w:rPr>
      </w:pPr>
    </w:p>
    <w:p w14:paraId="4EC7B71D" w14:textId="0FB5626A" w:rsidR="00770B3F" w:rsidRPr="00323655" w:rsidRDefault="00E27BE5" w:rsidP="00770B3F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rPr>
          <w:color w:val="auto"/>
        </w:rPr>
        <w:t xml:space="preserve">Na aba Documentos, ao acionar a opção </w:t>
      </w:r>
      <w:r w:rsidRPr="00323655">
        <w:rPr>
          <w:b/>
          <w:color w:val="auto"/>
        </w:rPr>
        <w:t>Salvar</w:t>
      </w:r>
      <w:r w:rsidRPr="00323655">
        <w:rPr>
          <w:color w:val="auto"/>
        </w:rPr>
        <w:t xml:space="preserve">, o sistema deve permanecer na mesma </w:t>
      </w:r>
      <w:r w:rsidR="00770B3F" w:rsidRPr="00323655">
        <w:rPr>
          <w:color w:val="auto"/>
        </w:rPr>
        <w:t xml:space="preserve">tela </w:t>
      </w:r>
      <w:r w:rsidR="00770B3F" w:rsidRPr="00323655">
        <w:rPr>
          <w:color w:val="31849B" w:themeColor="accent5" w:themeShade="BF"/>
        </w:rPr>
        <w:t>[</w:t>
      </w:r>
      <w:r w:rsidR="00770B3F" w:rsidRPr="00323655">
        <w:rPr>
          <w:color w:val="31849B" w:themeColor="accent5" w:themeShade="BF"/>
        </w:rPr>
        <w:fldChar w:fldCharType="begin"/>
      </w:r>
      <w:r w:rsidR="00770B3F" w:rsidRPr="00323655">
        <w:rPr>
          <w:color w:val="31849B" w:themeColor="accent5" w:themeShade="BF"/>
        </w:rPr>
        <w:instrText xml:space="preserve"> REF _Ref16688494 \r \h  \* MERGEFORMAT </w:instrText>
      </w:r>
      <w:r w:rsidR="00770B3F" w:rsidRPr="00323655">
        <w:rPr>
          <w:color w:val="31849B" w:themeColor="accent5" w:themeShade="BF"/>
        </w:rPr>
      </w:r>
      <w:r w:rsidR="00770B3F" w:rsidRPr="00323655">
        <w:rPr>
          <w:color w:val="31849B" w:themeColor="accent5" w:themeShade="BF"/>
        </w:rPr>
        <w:fldChar w:fldCharType="separate"/>
      </w:r>
      <w:r w:rsidR="00770B3F" w:rsidRPr="00323655">
        <w:rPr>
          <w:color w:val="31849B" w:themeColor="accent5" w:themeShade="BF"/>
        </w:rPr>
        <w:t>P02</w:t>
      </w:r>
      <w:r w:rsidR="00770B3F" w:rsidRPr="00323655">
        <w:rPr>
          <w:color w:val="31849B" w:themeColor="accent5" w:themeShade="BF"/>
        </w:rPr>
        <w:fldChar w:fldCharType="end"/>
      </w:r>
      <w:r w:rsidR="00770B3F" w:rsidRPr="00323655">
        <w:rPr>
          <w:color w:val="31849B" w:themeColor="accent5" w:themeShade="BF"/>
        </w:rPr>
        <w:t>]</w:t>
      </w:r>
      <w:r w:rsidR="00770B3F" w:rsidRPr="00323655">
        <w:rPr>
          <w:color w:val="000000" w:themeColor="text1"/>
        </w:rPr>
        <w:t xml:space="preserve">. Ao acionar a opção </w:t>
      </w:r>
      <w:r w:rsidR="00770B3F" w:rsidRPr="00323655">
        <w:rPr>
          <w:b/>
          <w:color w:val="000000" w:themeColor="text1"/>
        </w:rPr>
        <w:t>Concluir</w:t>
      </w:r>
      <w:r w:rsidR="00770B3F" w:rsidRPr="00323655">
        <w:rPr>
          <w:color w:val="000000" w:themeColor="text1"/>
        </w:rPr>
        <w:t xml:space="preserve">, o sistema deve exibir a tela do Painel Visual </w:t>
      </w:r>
      <w:r w:rsidR="00770B3F" w:rsidRPr="00323655">
        <w:rPr>
          <w:color w:val="31849B" w:themeColor="accent5" w:themeShade="BF"/>
        </w:rPr>
        <w:t>[</w:t>
      </w:r>
      <w:r w:rsidR="00770B3F" w:rsidRPr="00323655">
        <w:rPr>
          <w:color w:val="31849B" w:themeColor="accent5" w:themeShade="BF"/>
        </w:rPr>
        <w:fldChar w:fldCharType="begin"/>
      </w:r>
      <w:r w:rsidR="00770B3F" w:rsidRPr="00323655">
        <w:rPr>
          <w:color w:val="31849B" w:themeColor="accent5" w:themeShade="BF"/>
        </w:rPr>
        <w:instrText xml:space="preserve"> REF _Ref16588120 \r \h  \* MERGEFORMAT </w:instrText>
      </w:r>
      <w:r w:rsidR="00770B3F" w:rsidRPr="00323655">
        <w:rPr>
          <w:color w:val="31849B" w:themeColor="accent5" w:themeShade="BF"/>
        </w:rPr>
      </w:r>
      <w:r w:rsidR="00770B3F" w:rsidRPr="00323655">
        <w:rPr>
          <w:color w:val="31849B" w:themeColor="accent5" w:themeShade="BF"/>
        </w:rPr>
        <w:fldChar w:fldCharType="separate"/>
      </w:r>
      <w:r w:rsidR="00770B3F" w:rsidRPr="00323655">
        <w:rPr>
          <w:color w:val="31849B" w:themeColor="accent5" w:themeShade="BF"/>
        </w:rPr>
        <w:t>P05</w:t>
      </w:r>
      <w:r w:rsidR="00770B3F" w:rsidRPr="00323655">
        <w:rPr>
          <w:color w:val="31849B" w:themeColor="accent5" w:themeShade="BF"/>
        </w:rPr>
        <w:fldChar w:fldCharType="end"/>
      </w:r>
      <w:r w:rsidR="00770B3F" w:rsidRPr="00323655">
        <w:rPr>
          <w:color w:val="31849B" w:themeColor="accent5" w:themeShade="BF"/>
        </w:rPr>
        <w:t>]</w:t>
      </w:r>
      <w:r w:rsidR="00770B3F" w:rsidRPr="00323655">
        <w:t xml:space="preserve"> da eleição selecionada anteriormente na HST05.</w:t>
      </w:r>
    </w:p>
    <w:p w14:paraId="25EC912F" w14:textId="1CAAFE31" w:rsidR="00E27BE5" w:rsidRPr="00323655" w:rsidRDefault="00E27BE5" w:rsidP="00770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</w:p>
    <w:p w14:paraId="3595FF46" w14:textId="77777777" w:rsidR="008B1D33" w:rsidRPr="00323655" w:rsidRDefault="008B1D33" w:rsidP="003B7E4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F1F34C3" w14:textId="77777777" w:rsidR="008E318D" w:rsidRPr="00323655" w:rsidRDefault="008E318D" w:rsidP="003B7E42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22DBC19" w14:textId="77777777" w:rsidR="00874C5C" w:rsidRPr="00323655" w:rsidRDefault="00EC6B89" w:rsidP="00874C5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9" w:name="_Ref16698849"/>
      <w:r w:rsidRPr="00323655">
        <w:rPr>
          <w:b/>
          <w:u w:val="single"/>
        </w:rPr>
        <w:t>“</w:t>
      </w:r>
      <w:r w:rsidR="00874C5C" w:rsidRPr="00323655">
        <w:t xml:space="preserve">Opção </w:t>
      </w:r>
      <w:r w:rsidR="00874C5C" w:rsidRPr="00323655">
        <w:rPr>
          <w:b/>
          <w:u w:val="single"/>
        </w:rPr>
        <w:t>“Voltar”</w:t>
      </w:r>
      <w:bookmarkEnd w:id="37"/>
      <w:bookmarkEnd w:id="39"/>
    </w:p>
    <w:p w14:paraId="43DACB4F" w14:textId="56AC636F" w:rsidR="0095379F" w:rsidRPr="00323655" w:rsidRDefault="0095379F" w:rsidP="0095379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23655">
        <w:rPr>
          <w:color w:val="auto"/>
        </w:rPr>
        <w:t xml:space="preserve">O ator acione a opção “Voltar”, o sistema deve validar se existe campos preenchidos/alterados, sem ter sido salvos, caso exista o sistema deve exibir mensagem </w:t>
      </w:r>
      <w:r w:rsidRPr="00323655">
        <w:rPr>
          <w:color w:val="31849B" w:themeColor="accent5" w:themeShade="BF"/>
        </w:rPr>
        <w:t>[</w:t>
      </w:r>
      <w:r w:rsidR="00D83448" w:rsidRPr="00323655">
        <w:rPr>
          <w:color w:val="31849B" w:themeColor="accent5" w:themeShade="BF"/>
        </w:rPr>
        <w:fldChar w:fldCharType="begin"/>
      </w:r>
      <w:r w:rsidR="00D83448" w:rsidRPr="00323655">
        <w:rPr>
          <w:color w:val="31849B" w:themeColor="accent5" w:themeShade="BF"/>
        </w:rPr>
        <w:instrText xml:space="preserve"> REF _Ref13675232 \r \h </w:instrText>
      </w:r>
      <w:r w:rsidR="00D83448"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="00D83448" w:rsidRPr="00323655">
        <w:rPr>
          <w:color w:val="31849B" w:themeColor="accent5" w:themeShade="BF"/>
        </w:rPr>
        <w:fldChar w:fldCharType="separate"/>
      </w:r>
      <w:r w:rsidR="00D83448" w:rsidRPr="00323655">
        <w:rPr>
          <w:color w:val="31849B" w:themeColor="accent5" w:themeShade="BF"/>
        </w:rPr>
        <w:t>ME09</w:t>
      </w:r>
      <w:r w:rsidR="00D83448" w:rsidRPr="00323655">
        <w:rPr>
          <w:color w:val="31849B" w:themeColor="accent5" w:themeShade="BF"/>
        </w:rPr>
        <w:fldChar w:fldCharType="end"/>
      </w:r>
      <w:r w:rsidRPr="00323655">
        <w:rPr>
          <w:color w:val="31849B" w:themeColor="accent5" w:themeShade="BF"/>
        </w:rPr>
        <w:t>]</w:t>
      </w:r>
      <w:r w:rsidR="00E57C9B" w:rsidRPr="00323655">
        <w:rPr>
          <w:color w:val="auto"/>
        </w:rPr>
        <w:t>;</w:t>
      </w:r>
      <w:r w:rsidRPr="00323655">
        <w:rPr>
          <w:color w:val="auto"/>
        </w:rPr>
        <w:t xml:space="preserve"> </w:t>
      </w:r>
    </w:p>
    <w:p w14:paraId="01A0BB7F" w14:textId="77777777" w:rsidR="00FC33AF" w:rsidRPr="00323655" w:rsidRDefault="00FC33AF" w:rsidP="00FC33A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3BB66E57" w14:textId="7A4A9B89" w:rsidR="0095379F" w:rsidRPr="00323655" w:rsidRDefault="0095379F" w:rsidP="0095379F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="00F41C76"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>“</w:t>
      </w:r>
      <w:r w:rsidRPr="00323655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F41C76" w:rsidRPr="00323655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”</w:t>
      </w:r>
      <w:r w:rsidR="00F41C76"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, o sistema </w:t>
      </w:r>
      <w:r w:rsidRPr="00323655">
        <w:rPr>
          <w:color w:val="auto"/>
          <w:u w:val="single"/>
        </w:rPr>
        <w:t>NÃO</w:t>
      </w:r>
      <w:r w:rsidRPr="00323655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323655">
        <w:rPr>
          <w:color w:val="auto"/>
        </w:rPr>
        <w:t>os dados alterados, caso exista</w:t>
      </w:r>
      <w:r w:rsidR="00E57C9B" w:rsidRPr="00323655">
        <w:rPr>
          <w:color w:val="auto"/>
        </w:rPr>
        <w:t>;</w:t>
      </w:r>
      <w:r w:rsidRPr="00323655">
        <w:rPr>
          <w:color w:val="auto"/>
        </w:rPr>
        <w:t xml:space="preserve"> </w:t>
      </w:r>
    </w:p>
    <w:p w14:paraId="0E45B99A" w14:textId="77777777" w:rsidR="00FC33AF" w:rsidRPr="00323655" w:rsidRDefault="00FC33AF" w:rsidP="00FC33AF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5068925A" w14:textId="21EB202F" w:rsidR="00874C5C" w:rsidRPr="00323655" w:rsidRDefault="00874C5C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>Caso o ator seleciona a opção de “</w:t>
      </w:r>
      <w:r w:rsidR="00115EA2" w:rsidRPr="00323655">
        <w:t>N</w:t>
      </w:r>
      <w:r w:rsidR="0095379F" w:rsidRPr="00323655">
        <w:t>ÃO</w:t>
      </w:r>
      <w:r w:rsidRPr="00323655">
        <w:t>” da mensagem, o sistema cancela a solicitação e permanece na mesma tela</w:t>
      </w:r>
      <w:r w:rsidR="00E57C9B" w:rsidRPr="00323655">
        <w:t>;</w:t>
      </w:r>
    </w:p>
    <w:p w14:paraId="5C39B41F" w14:textId="77777777" w:rsidR="00FC33AF" w:rsidRPr="00323655" w:rsidRDefault="00FC33AF" w:rsidP="00FC33A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EB4AD03" w14:textId="2E6F7F14" w:rsidR="00D83448" w:rsidRPr="00323655" w:rsidRDefault="00D83448" w:rsidP="00B167D4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323655">
        <w:t xml:space="preserve">Ao acionar a opção voltar, o sistema deve </w:t>
      </w:r>
      <w:r w:rsidR="00C610E2" w:rsidRPr="00323655">
        <w:t xml:space="preserve">voltar para a tela </w:t>
      </w:r>
      <w:r w:rsidR="00801FF3" w:rsidRPr="00323655">
        <w:t xml:space="preserve">do Painel Visual </w:t>
      </w:r>
      <w:r w:rsidR="00801FF3" w:rsidRPr="00323655">
        <w:rPr>
          <w:color w:val="31849B" w:themeColor="accent5" w:themeShade="BF"/>
        </w:rPr>
        <w:t>[</w:t>
      </w:r>
      <w:r w:rsidR="00801FF3" w:rsidRPr="00323655">
        <w:rPr>
          <w:color w:val="31849B" w:themeColor="accent5" w:themeShade="BF"/>
        </w:rPr>
        <w:fldChar w:fldCharType="begin"/>
      </w:r>
      <w:r w:rsidR="00801FF3" w:rsidRPr="00323655">
        <w:rPr>
          <w:color w:val="31849B" w:themeColor="accent5" w:themeShade="BF"/>
        </w:rPr>
        <w:instrText xml:space="preserve"> REF _Ref16588120 \r \h </w:instrText>
      </w:r>
      <w:r w:rsidR="00801FF3"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="00801FF3" w:rsidRPr="00323655">
        <w:rPr>
          <w:color w:val="31849B" w:themeColor="accent5" w:themeShade="BF"/>
        </w:rPr>
        <w:fldChar w:fldCharType="separate"/>
      </w:r>
      <w:r w:rsidR="00801FF3" w:rsidRPr="00323655">
        <w:rPr>
          <w:color w:val="31849B" w:themeColor="accent5" w:themeShade="BF"/>
        </w:rPr>
        <w:t>P05</w:t>
      </w:r>
      <w:r w:rsidR="00801FF3" w:rsidRPr="00323655">
        <w:rPr>
          <w:color w:val="31849B" w:themeColor="accent5" w:themeShade="BF"/>
        </w:rPr>
        <w:fldChar w:fldCharType="end"/>
      </w:r>
      <w:r w:rsidR="00801FF3" w:rsidRPr="00323655">
        <w:rPr>
          <w:color w:val="31849B" w:themeColor="accent5" w:themeShade="BF"/>
        </w:rPr>
        <w:t>]</w:t>
      </w:r>
      <w:r w:rsidR="00801FF3" w:rsidRPr="00323655">
        <w:t xml:space="preserve"> da eleição selecionada anteriormente na HST05</w:t>
      </w:r>
      <w:r w:rsidR="00C610E2" w:rsidRPr="00323655">
        <w:t>.</w:t>
      </w:r>
    </w:p>
    <w:p w14:paraId="1C5C7589" w14:textId="77777777" w:rsidR="00C943C0" w:rsidRPr="00323655" w:rsidRDefault="00C943C0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09F4FD7" w14:textId="77777777" w:rsidR="008E318D" w:rsidRPr="00323655" w:rsidRDefault="008E318D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77777777" w:rsidR="00A94D1D" w:rsidRPr="00323655" w:rsidRDefault="00D97A0A" w:rsidP="00D1062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323655">
        <w:rPr>
          <w:b/>
          <w:u w:val="single"/>
        </w:rPr>
        <w:t>Alterar</w:t>
      </w:r>
      <w:r w:rsidRPr="00323655">
        <w:rPr>
          <w:b/>
        </w:rPr>
        <w:t xml:space="preserve">: </w:t>
      </w:r>
    </w:p>
    <w:p w14:paraId="44117CF1" w14:textId="67875357" w:rsidR="00AB0025" w:rsidRPr="00323655" w:rsidRDefault="00AB0025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323655">
        <w:t xml:space="preserve">O ator aciona a opção que permite “Alterar” </w:t>
      </w:r>
      <w:r w:rsidR="00CD1ED9" w:rsidRPr="00323655">
        <w:t xml:space="preserve">as Informações da Comissão Eleitoral (Abas </w:t>
      </w:r>
      <w:r w:rsidR="00CD1ED9" w:rsidRPr="00323655">
        <w:rPr>
          <w:color w:val="auto"/>
        </w:rPr>
        <w:t>Informações Iniciais e Documento)</w:t>
      </w:r>
      <w:r w:rsidRPr="00323655">
        <w:t>, o sistema recupera os dados e exibe a tela para alteração;</w:t>
      </w:r>
    </w:p>
    <w:p w14:paraId="77AFAD87" w14:textId="77777777" w:rsidR="001263FF" w:rsidRPr="00323655" w:rsidRDefault="001263FF" w:rsidP="001263F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51B74BC7" w14:textId="705AD416" w:rsidR="00116C9C" w:rsidRPr="00323655" w:rsidRDefault="00116C9C" w:rsidP="00B167D4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67"/>
        <w:contextualSpacing/>
      </w:pPr>
      <w:r w:rsidRPr="00323655">
        <w:t xml:space="preserve">Caso o usuário já tenha preenchido algum campo e ter acionado a ação que permite ‘Salvar’, o sistema deve </w:t>
      </w:r>
      <w:r w:rsidR="009239DD" w:rsidRPr="00323655">
        <w:t>armazenar</w:t>
      </w:r>
      <w:r w:rsidRPr="00323655">
        <w:t xml:space="preserve"> os valores que foram informados</w:t>
      </w:r>
      <w:r w:rsidR="00CD1ED9" w:rsidRPr="00323655">
        <w:t>;</w:t>
      </w:r>
    </w:p>
    <w:p w14:paraId="20484C9A" w14:textId="77777777" w:rsidR="001263FF" w:rsidRPr="00323655" w:rsidRDefault="001263FF" w:rsidP="001263FF">
      <w:pPr>
        <w:pStyle w:val="PargrafodaLista"/>
      </w:pPr>
    </w:p>
    <w:p w14:paraId="5B4ED43C" w14:textId="1D528F15" w:rsidR="00CD1ED9" w:rsidRPr="00323655" w:rsidRDefault="00A94D1D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23655">
        <w:rPr>
          <w:color w:val="auto"/>
        </w:rPr>
        <w:t>O sistema deve permitir alterar os dados</w:t>
      </w:r>
      <w:r w:rsidR="009B3818" w:rsidRPr="00323655">
        <w:rPr>
          <w:color w:val="auto"/>
        </w:rPr>
        <w:t xml:space="preserve"> da </w:t>
      </w:r>
      <w:r w:rsidR="009B3818" w:rsidRPr="00323655">
        <w:rPr>
          <w:b/>
          <w:color w:val="auto"/>
        </w:rPr>
        <w:t>Aba Informações Iniciais</w:t>
      </w:r>
      <w:r w:rsidR="009B3818" w:rsidRPr="00323655">
        <w:rPr>
          <w:color w:val="auto"/>
        </w:rPr>
        <w:t>,</w:t>
      </w:r>
      <w:r w:rsidRPr="00323655">
        <w:rPr>
          <w:color w:val="auto"/>
        </w:rPr>
        <w:t xml:space="preserve"> </w:t>
      </w:r>
      <w:r w:rsidR="00CD1ED9" w:rsidRPr="00323655">
        <w:rPr>
          <w:color w:val="auto"/>
        </w:rPr>
        <w:t>até a Data Fim (23:59 hrs) da 1.1 Atividade Secundaria, informada pelo ator na HST02;</w:t>
      </w:r>
      <w:r w:rsidR="009B3818" w:rsidRPr="00323655">
        <w:rPr>
          <w:color w:val="auto"/>
        </w:rPr>
        <w:t xml:space="preserve"> Após a data fim, os dados da aba informações iniciais devem ficar desabilitados;</w:t>
      </w:r>
    </w:p>
    <w:p w14:paraId="0347CBA9" w14:textId="77777777" w:rsidR="009B3818" w:rsidRPr="00323655" w:rsidRDefault="009B3818" w:rsidP="009B3818">
      <w:pPr>
        <w:pStyle w:val="PargrafodaLista"/>
        <w:rPr>
          <w:color w:val="000000" w:themeColor="text1"/>
        </w:rPr>
      </w:pPr>
    </w:p>
    <w:p w14:paraId="11A90C89" w14:textId="5945AD72" w:rsidR="009B3818" w:rsidRPr="00323655" w:rsidRDefault="009B3818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23655">
        <w:rPr>
          <w:color w:val="000000" w:themeColor="text1"/>
        </w:rPr>
        <w:t xml:space="preserve">O sistema deve permitir alterar os dados da </w:t>
      </w:r>
      <w:r w:rsidRPr="00323655">
        <w:rPr>
          <w:b/>
          <w:color w:val="000000" w:themeColor="text1"/>
        </w:rPr>
        <w:t>Aba Documento</w:t>
      </w:r>
      <w:r w:rsidRPr="00323655">
        <w:rPr>
          <w:color w:val="000000" w:themeColor="text1"/>
        </w:rPr>
        <w:t>, a qualquer momento</w:t>
      </w:r>
      <w:r w:rsidR="003445D4" w:rsidRPr="00323655">
        <w:rPr>
          <w:color w:val="000000" w:themeColor="text1"/>
        </w:rPr>
        <w:t>, mesmo após a data fim</w:t>
      </w:r>
      <w:r w:rsidRPr="00323655">
        <w:rPr>
          <w:color w:val="000000" w:themeColor="text1"/>
        </w:rPr>
        <w:t>.</w:t>
      </w:r>
      <w:r w:rsidR="003445D4" w:rsidRPr="00323655">
        <w:rPr>
          <w:color w:val="000000" w:themeColor="text1"/>
        </w:rPr>
        <w:t xml:space="preserve"> (Exceto a </w:t>
      </w:r>
      <w:r w:rsidR="005048D1" w:rsidRPr="00323655">
        <w:rPr>
          <w:color w:val="000000" w:themeColor="text1"/>
        </w:rPr>
        <w:t>tabela não</w:t>
      </w:r>
      <w:r w:rsidR="006643AA" w:rsidRPr="00323655">
        <w:rPr>
          <w:color w:val="000000" w:themeColor="text1"/>
        </w:rPr>
        <w:t xml:space="preserve"> editável, da</w:t>
      </w:r>
      <w:r w:rsidR="003445D4" w:rsidRPr="00323655">
        <w:rPr>
          <w:color w:val="000000" w:themeColor="text1"/>
        </w:rPr>
        <w:t xml:space="preserve"> quantidade de membros</w:t>
      </w:r>
      <w:r w:rsidR="005048D1" w:rsidRPr="00323655">
        <w:rPr>
          <w:color w:val="000000" w:themeColor="text1"/>
        </w:rPr>
        <w:t>, que é lida</w:t>
      </w:r>
      <w:r w:rsidR="00164742" w:rsidRPr="00323655">
        <w:rPr>
          <w:color w:val="000000" w:themeColor="text1"/>
        </w:rPr>
        <w:t>/buscada</w:t>
      </w:r>
      <w:r w:rsidR="005048D1" w:rsidRPr="00323655">
        <w:rPr>
          <w:color w:val="000000" w:themeColor="text1"/>
        </w:rPr>
        <w:t xml:space="preserve"> na</w:t>
      </w:r>
      <w:r w:rsidR="00164742" w:rsidRPr="00323655">
        <w:rPr>
          <w:color w:val="000000" w:themeColor="text1"/>
        </w:rPr>
        <w:t>s</w:t>
      </w:r>
      <w:r w:rsidR="005048D1" w:rsidRPr="00323655">
        <w:rPr>
          <w:color w:val="000000" w:themeColor="text1"/>
        </w:rPr>
        <w:t xml:space="preserve"> HST07 e HST08</w:t>
      </w:r>
      <w:r w:rsidR="003445D4" w:rsidRPr="00323655">
        <w:rPr>
          <w:color w:val="000000" w:themeColor="text1"/>
        </w:rPr>
        <w:t>).</w:t>
      </w:r>
    </w:p>
    <w:p w14:paraId="52676905" w14:textId="77777777" w:rsidR="001263FF" w:rsidRPr="00323655" w:rsidRDefault="001263FF" w:rsidP="001263FF">
      <w:pPr>
        <w:pStyle w:val="PargrafodaLista"/>
        <w:rPr>
          <w:color w:val="000000" w:themeColor="text1"/>
        </w:rPr>
      </w:pPr>
    </w:p>
    <w:p w14:paraId="7F910712" w14:textId="18AE18D1" w:rsidR="00D34EA0" w:rsidRPr="00323655" w:rsidRDefault="00D34EA0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23655">
        <w:rPr>
          <w:color w:val="auto"/>
        </w:rPr>
        <w:t xml:space="preserve">Após a Data Fim da 1.1 Atividade Secundaria, o sistema deve exibir a opção Alterar no componente </w:t>
      </w:r>
      <w:r w:rsidR="00740FA9" w:rsidRPr="00323655">
        <w:rPr>
          <w:noProof/>
        </w:rPr>
        <w:drawing>
          <wp:inline distT="0" distB="0" distL="0" distR="0" wp14:anchorId="3E8FDE08" wp14:editId="3045C0FC">
            <wp:extent cx="38095" cy="190476"/>
            <wp:effectExtent l="0" t="0" r="635" b="63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FA9" w:rsidRPr="00323655">
        <w:rPr>
          <w:color w:val="auto"/>
        </w:rPr>
        <w:t xml:space="preserve"> (HST05)</w:t>
      </w:r>
      <w:r w:rsidR="00416BC6" w:rsidRPr="00323655">
        <w:rPr>
          <w:color w:val="auto"/>
        </w:rPr>
        <w:t>;</w:t>
      </w:r>
      <w:r w:rsidR="00D7026E" w:rsidRPr="00323655">
        <w:rPr>
          <w:color w:val="auto"/>
        </w:rPr>
        <w:t xml:space="preserve"> porém apenas a aba Documento deve estar habilitada para alteração</w:t>
      </w:r>
      <w:r w:rsidR="00D77BCF" w:rsidRPr="00323655">
        <w:rPr>
          <w:color w:val="auto"/>
        </w:rPr>
        <w:t>;</w:t>
      </w:r>
    </w:p>
    <w:p w14:paraId="7C92D090" w14:textId="77777777" w:rsidR="001263FF" w:rsidRPr="00323655" w:rsidRDefault="001263FF" w:rsidP="001263FF">
      <w:pPr>
        <w:pStyle w:val="PargrafodaLista"/>
        <w:rPr>
          <w:color w:val="000000" w:themeColor="text1"/>
        </w:rPr>
      </w:pPr>
    </w:p>
    <w:p w14:paraId="09386B25" w14:textId="066AEF5F" w:rsidR="005E2E49" w:rsidRPr="00323655" w:rsidRDefault="00D34EA0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23655">
        <w:rPr>
          <w:color w:val="auto"/>
        </w:rPr>
        <w:t>A</w:t>
      </w:r>
      <w:r w:rsidR="00241807" w:rsidRPr="00323655">
        <w:rPr>
          <w:color w:val="auto"/>
        </w:rPr>
        <w:t>o</w:t>
      </w:r>
      <w:r w:rsidR="00E64210" w:rsidRPr="00323655">
        <w:rPr>
          <w:color w:val="auto"/>
        </w:rPr>
        <w:t xml:space="preserve"> alterar qualquer dado d</w:t>
      </w:r>
      <w:r w:rsidRPr="00323655">
        <w:rPr>
          <w:color w:val="auto"/>
        </w:rPr>
        <w:t>as</w:t>
      </w:r>
      <w:r w:rsidR="00E64210" w:rsidRPr="00323655">
        <w:rPr>
          <w:color w:val="auto"/>
        </w:rPr>
        <w:t xml:space="preserve"> </w:t>
      </w:r>
      <w:r w:rsidRPr="00323655">
        <w:t xml:space="preserve">Abas </w:t>
      </w:r>
      <w:r w:rsidRPr="00323655">
        <w:rPr>
          <w:color w:val="auto"/>
        </w:rPr>
        <w:t>Informações Iniciais e Documento</w:t>
      </w:r>
      <w:r w:rsidR="00E64210" w:rsidRPr="00323655">
        <w:rPr>
          <w:color w:val="auto"/>
        </w:rPr>
        <w:t xml:space="preserve"> e acionar a opção “Salvar”, o sistema deve exibir a mensagem</w:t>
      </w:r>
      <w:r w:rsidR="001263FF" w:rsidRPr="00323655">
        <w:rPr>
          <w:color w:val="auto"/>
        </w:rPr>
        <w:t>;</w:t>
      </w:r>
      <w:r w:rsidR="00E64210" w:rsidRPr="00323655">
        <w:rPr>
          <w:color w:val="auto"/>
        </w:rPr>
        <w:t xml:space="preserve"> </w:t>
      </w:r>
      <w:r w:rsidR="00E64210" w:rsidRPr="00323655">
        <w:rPr>
          <w:color w:val="31849B" w:themeColor="accent5" w:themeShade="BF"/>
        </w:rPr>
        <w:t>[</w:t>
      </w:r>
      <w:r w:rsidRPr="00323655">
        <w:rPr>
          <w:color w:val="31849B" w:themeColor="accent5" w:themeShade="BF"/>
        </w:rPr>
        <w:fldChar w:fldCharType="begin"/>
      </w:r>
      <w:r w:rsidRPr="00323655">
        <w:rPr>
          <w:color w:val="31849B" w:themeColor="accent5" w:themeShade="BF"/>
        </w:rPr>
        <w:instrText xml:space="preserve"> REF _Ref13675657 \r \h </w:instrText>
      </w:r>
      <w:r w:rsidRPr="00323655">
        <w:rPr>
          <w:color w:val="31849B" w:themeColor="accent5" w:themeShade="BF"/>
        </w:rPr>
      </w:r>
      <w:r w:rsidR="00323655">
        <w:rPr>
          <w:color w:val="31849B" w:themeColor="accent5" w:themeShade="BF"/>
        </w:rPr>
        <w:instrText xml:space="preserve"> \* MERGEFORMAT </w:instrText>
      </w:r>
      <w:r w:rsidRPr="00323655">
        <w:rPr>
          <w:color w:val="31849B" w:themeColor="accent5" w:themeShade="BF"/>
        </w:rPr>
        <w:fldChar w:fldCharType="separate"/>
      </w:r>
      <w:r w:rsidRPr="00323655">
        <w:rPr>
          <w:color w:val="31849B" w:themeColor="accent5" w:themeShade="BF"/>
        </w:rPr>
        <w:t>ME010</w:t>
      </w:r>
      <w:r w:rsidRPr="00323655">
        <w:rPr>
          <w:color w:val="31849B" w:themeColor="accent5" w:themeShade="BF"/>
        </w:rPr>
        <w:fldChar w:fldCharType="end"/>
      </w:r>
      <w:r w:rsidR="00E64210" w:rsidRPr="00323655">
        <w:rPr>
          <w:color w:val="31849B" w:themeColor="accent5" w:themeShade="BF"/>
        </w:rPr>
        <w:t>]</w:t>
      </w:r>
    </w:p>
    <w:p w14:paraId="7570DE15" w14:textId="77777777" w:rsidR="001263FF" w:rsidRPr="00323655" w:rsidRDefault="001263FF" w:rsidP="001263FF">
      <w:pPr>
        <w:pStyle w:val="PargrafodaLista"/>
        <w:rPr>
          <w:color w:val="000000" w:themeColor="text1"/>
        </w:rPr>
      </w:pPr>
    </w:p>
    <w:p w14:paraId="75130A82" w14:textId="569EA84B" w:rsidR="00CF0718" w:rsidRPr="00323655" w:rsidRDefault="00CF0718" w:rsidP="00B167D4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323655">
        <w:rPr>
          <w:color w:val="auto"/>
        </w:rPr>
        <w:t>Ao salvar a</w:t>
      </w:r>
      <w:r w:rsidR="00887437" w:rsidRPr="00323655">
        <w:rPr>
          <w:color w:val="auto"/>
        </w:rPr>
        <w:t xml:space="preserve">s alterações, </w:t>
      </w:r>
      <w:r w:rsidRPr="00323655">
        <w:rPr>
          <w:color w:val="auto"/>
        </w:rPr>
        <w:t>o sistema deve armazenar as informações</w:t>
      </w:r>
      <w:r w:rsidR="002F248A" w:rsidRPr="00323655">
        <w:rPr>
          <w:color w:val="auto"/>
        </w:rPr>
        <w:t xml:space="preserve"> na base de dados</w:t>
      </w:r>
      <w:r w:rsidR="001263FF" w:rsidRPr="00323655">
        <w:rPr>
          <w:color w:val="auto"/>
        </w:rPr>
        <w:t>;</w:t>
      </w:r>
      <w:r w:rsidRPr="00323655">
        <w:rPr>
          <w:color w:val="auto"/>
        </w:rPr>
        <w:t xml:space="preserve"> </w:t>
      </w:r>
    </w:p>
    <w:p w14:paraId="53AF2C17" w14:textId="77777777" w:rsidR="001263FF" w:rsidRPr="00323655" w:rsidRDefault="001263FF" w:rsidP="001263FF">
      <w:pPr>
        <w:pStyle w:val="PargrafodaLista"/>
      </w:pPr>
    </w:p>
    <w:p w14:paraId="324CE5CC" w14:textId="1130733A" w:rsidR="008C39FF" w:rsidRPr="00323655" w:rsidRDefault="008C39FF" w:rsidP="00B167D4">
      <w:pPr>
        <w:pStyle w:val="PargrafodaLista"/>
        <w:numPr>
          <w:ilvl w:val="0"/>
          <w:numId w:val="23"/>
        </w:numPr>
        <w:spacing w:before="60" w:after="60"/>
        <w:ind w:left="567"/>
        <w:jc w:val="both"/>
      </w:pPr>
      <w:r w:rsidRPr="00323655">
        <w:t>O sistema deve registrar uma trilha de auditoria contendo a ação executada (incluir</w:t>
      </w:r>
      <w:r w:rsidR="00887437" w:rsidRPr="00323655">
        <w:t xml:space="preserve"> e</w:t>
      </w:r>
      <w:r w:rsidRPr="00323655">
        <w:t xml:space="preserve"> alterar</w:t>
      </w:r>
      <w:r w:rsidR="00887437" w:rsidRPr="00323655">
        <w:t>)</w:t>
      </w:r>
      <w:r w:rsidRPr="00323655">
        <w:t>, a identificação da funcionalidade, a data e hora da ocorr</w:t>
      </w:r>
      <w:r w:rsidR="00211501" w:rsidRPr="00323655">
        <w:t>ência e a identificação do usuário logado;</w:t>
      </w:r>
    </w:p>
    <w:p w14:paraId="3161DFCC" w14:textId="77777777" w:rsidR="0044489C" w:rsidRPr="00323655" w:rsidRDefault="0044489C" w:rsidP="0044489C">
      <w:pPr>
        <w:spacing w:before="60" w:after="60"/>
      </w:pPr>
    </w:p>
    <w:p w14:paraId="69FAC4D1" w14:textId="77777777" w:rsidR="00D77BCF" w:rsidRPr="00323655" w:rsidRDefault="00D77BCF" w:rsidP="0044489C">
      <w:pPr>
        <w:spacing w:before="60" w:after="60"/>
      </w:pPr>
    </w:p>
    <w:p w14:paraId="71926F01" w14:textId="77777777" w:rsidR="0044489C" w:rsidRPr="00323655" w:rsidRDefault="0044489C" w:rsidP="0044489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0" w:name="_Ref14108141"/>
      <w:r w:rsidRPr="00323655">
        <w:rPr>
          <w:b/>
          <w:u w:val="single"/>
        </w:rPr>
        <w:t>Visualizar</w:t>
      </w:r>
      <w:r w:rsidRPr="00323655">
        <w:rPr>
          <w:b/>
        </w:rPr>
        <w:t>:</w:t>
      </w:r>
      <w:bookmarkEnd w:id="40"/>
      <w:r w:rsidRPr="00323655">
        <w:rPr>
          <w:b/>
        </w:rPr>
        <w:t xml:space="preserve"> </w:t>
      </w:r>
    </w:p>
    <w:p w14:paraId="19B95EAB" w14:textId="571A2685" w:rsidR="0044489C" w:rsidRPr="00323655" w:rsidRDefault="0044489C" w:rsidP="0044489C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ind w:left="567"/>
        <w:contextualSpacing/>
      </w:pPr>
      <w:r w:rsidRPr="00323655">
        <w:t xml:space="preserve">Ao acionar a opção de “visualizar“ na tela do Painel Visual </w:t>
      </w:r>
      <w:r w:rsidRPr="00323655">
        <w:rPr>
          <w:noProof/>
        </w:rPr>
        <w:drawing>
          <wp:inline distT="0" distB="0" distL="0" distR="0" wp14:anchorId="77718FC6" wp14:editId="5AA58DF9">
            <wp:extent cx="38095" cy="142857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655">
        <w:t xml:space="preserve">, o sistema recupera todos os dados  das Informações da Comissão Eleitoral selecionada, preenchido e salvo ou concluído, e </w:t>
      </w:r>
      <w:r w:rsidRPr="00323655">
        <w:lastRenderedPageBreak/>
        <w:t>exibe a tela para visualização</w:t>
      </w:r>
      <w:r w:rsidRPr="00323655">
        <w:rPr>
          <w:color w:val="31849B" w:themeColor="accent5" w:themeShade="BF"/>
        </w:rPr>
        <w:t xml:space="preserve"> </w:t>
      </w:r>
      <w:r w:rsidRPr="00323655">
        <w:rPr>
          <w:color w:val="auto"/>
        </w:rPr>
        <w:t xml:space="preserve">dos dados </w:t>
      </w:r>
      <w:r w:rsidRPr="00323655">
        <w:rPr>
          <w:b/>
          <w:color w:val="auto"/>
        </w:rPr>
        <w:t>Desabilitados</w:t>
      </w:r>
      <w:r w:rsidRPr="00323655">
        <w:rPr>
          <w:color w:val="auto"/>
        </w:rPr>
        <w:t xml:space="preserve">, </w:t>
      </w:r>
      <w:r w:rsidRPr="00323655">
        <w:rPr>
          <w:color w:val="000000" w:themeColor="text1"/>
        </w:rPr>
        <w:t xml:space="preserve">das Abas </w:t>
      </w:r>
      <w:r w:rsidRPr="00323655">
        <w:rPr>
          <w:color w:val="auto"/>
        </w:rPr>
        <w:t>Informações Iniciais e Documento</w:t>
      </w:r>
      <w:r w:rsidRPr="00323655">
        <w:rPr>
          <w:color w:val="000000" w:themeColor="text1"/>
        </w:rPr>
        <w:t>.</w:t>
      </w:r>
    </w:p>
    <w:p w14:paraId="46CBCCB0" w14:textId="28F6D78B" w:rsidR="004F1E7D" w:rsidRPr="00323655" w:rsidRDefault="004F1E7D" w:rsidP="0044489C">
      <w:pPr>
        <w:pStyle w:val="PargrafodaLista"/>
        <w:widowControl/>
        <w:numPr>
          <w:ilvl w:val="0"/>
          <w:numId w:val="41"/>
        </w:numPr>
        <w:autoSpaceDE/>
        <w:adjustRightInd/>
        <w:spacing w:after="200" w:line="276" w:lineRule="auto"/>
        <w:ind w:left="567"/>
        <w:contextualSpacing/>
      </w:pPr>
      <w:r w:rsidRPr="00323655">
        <w:rPr>
          <w:color w:val="000000" w:themeColor="text1"/>
        </w:rPr>
        <w:t>Após a Data Fim, da 1.1 Atividade Secundária, o sistema deve exibir apenas a opção “</w:t>
      </w:r>
      <w:r w:rsidR="00D77BCF" w:rsidRPr="00323655">
        <w:rPr>
          <w:color w:val="000000" w:themeColor="text1"/>
        </w:rPr>
        <w:t xml:space="preserve">Alterar e </w:t>
      </w:r>
      <w:r w:rsidRPr="00323655">
        <w:rPr>
          <w:color w:val="000000" w:themeColor="text1"/>
        </w:rPr>
        <w:t xml:space="preserve">Visualizar” no componente </w:t>
      </w:r>
      <w:r w:rsidRPr="00323655">
        <w:rPr>
          <w:noProof/>
        </w:rPr>
        <w:drawing>
          <wp:inline distT="0" distB="0" distL="0" distR="0" wp14:anchorId="737433F0" wp14:editId="4BF96AE8">
            <wp:extent cx="38095" cy="142857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3FF" w:rsidRPr="00323655">
        <w:rPr>
          <w:color w:val="000000" w:themeColor="text1"/>
        </w:rPr>
        <w:t>;</w:t>
      </w:r>
      <w:r w:rsidRPr="00323655">
        <w:rPr>
          <w:color w:val="000000" w:themeColor="text1"/>
        </w:rPr>
        <w:t>(HST05)</w:t>
      </w:r>
    </w:p>
    <w:p w14:paraId="1FAB32DE" w14:textId="77777777" w:rsidR="001263FF" w:rsidRPr="00323655" w:rsidRDefault="001263FF" w:rsidP="001263FF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37201D9E" w14:textId="77777777" w:rsidR="0034072C" w:rsidRPr="00323655" w:rsidRDefault="0034072C" w:rsidP="001263FF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3C8688D" w14:textId="19239FFB" w:rsidR="0034072C" w:rsidRPr="00323655" w:rsidRDefault="0034072C" w:rsidP="0034072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19013517"/>
      <w:r w:rsidRPr="00323655">
        <w:rPr>
          <w:b/>
          <w:u w:val="single"/>
        </w:rPr>
        <w:t>Mensagens</w:t>
      </w:r>
      <w:r w:rsidRPr="00323655">
        <w:rPr>
          <w:b/>
        </w:rPr>
        <w:t>:</w:t>
      </w:r>
      <w:bookmarkEnd w:id="41"/>
      <w:r w:rsidRPr="00323655">
        <w:rPr>
          <w:b/>
        </w:rPr>
        <w:t xml:space="preserve"> </w:t>
      </w:r>
    </w:p>
    <w:p w14:paraId="6BA54719" w14:textId="338F05FD" w:rsidR="006F216D" w:rsidRPr="00323655" w:rsidRDefault="006F216D" w:rsidP="006F216D">
      <w:pPr>
        <w:pStyle w:val="PargrafodaLista"/>
        <w:numPr>
          <w:ilvl w:val="0"/>
          <w:numId w:val="24"/>
        </w:numPr>
        <w:ind w:left="426"/>
      </w:pPr>
      <w:r w:rsidRPr="00323655">
        <w:t xml:space="preserve">As mensagens de </w:t>
      </w:r>
      <w:r w:rsidRPr="00323655">
        <w:rPr>
          <w:u w:val="single"/>
        </w:rPr>
        <w:t>Sucesso, Alerta e Erro</w:t>
      </w:r>
      <w:r w:rsidRPr="00323655">
        <w:t>, devem ser exibidas no canto superior</w:t>
      </w:r>
      <w:r w:rsidR="0034072C" w:rsidRPr="00323655">
        <w:t xml:space="preserve"> direito </w:t>
      </w:r>
      <w:r w:rsidRPr="00323655">
        <w:t xml:space="preserve">da </w:t>
      </w:r>
      <w:r w:rsidR="0034072C" w:rsidRPr="00323655">
        <w:t>tela, com</w:t>
      </w:r>
      <w:r w:rsidRPr="00323655">
        <w:t xml:space="preserve"> o seguinte padrão:</w:t>
      </w:r>
    </w:p>
    <w:p w14:paraId="10E4631F" w14:textId="6BE5903C" w:rsidR="0002596A" w:rsidRPr="00323655" w:rsidRDefault="0002596A" w:rsidP="006F216D">
      <w:pPr>
        <w:pStyle w:val="PargrafodaLista"/>
        <w:ind w:left="426"/>
      </w:pPr>
    </w:p>
    <w:p w14:paraId="01740D5E" w14:textId="77777777" w:rsidR="00D93934" w:rsidRPr="00323655" w:rsidRDefault="00A75648" w:rsidP="00E10375">
      <w:r w:rsidRPr="00323655">
        <w:rPr>
          <w:sz w:val="20"/>
        </w:rPr>
        <w:t>Mensagem de Sucesso:</w:t>
      </w:r>
      <w:r w:rsidRPr="00323655">
        <w:t xml:space="preserve"> </w:t>
      </w:r>
    </w:p>
    <w:p w14:paraId="28FD925B" w14:textId="5C316E2B" w:rsidR="00D075C0" w:rsidRPr="00323655" w:rsidRDefault="00D075C0" w:rsidP="00E10375">
      <w:r w:rsidRPr="00323655">
        <w:t xml:space="preserve">  </w:t>
      </w:r>
      <w:r w:rsidR="00D93934" w:rsidRPr="00323655">
        <w:rPr>
          <w:noProof/>
        </w:rPr>
        <w:drawing>
          <wp:inline distT="0" distB="0" distL="0" distR="0" wp14:anchorId="1A40C388" wp14:editId="4199F27A">
            <wp:extent cx="2704762" cy="400000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C295" w14:textId="77777777" w:rsidR="00D93934" w:rsidRPr="00323655" w:rsidRDefault="00A75648" w:rsidP="00E10375">
      <w:pPr>
        <w:rPr>
          <w:sz w:val="20"/>
        </w:rPr>
      </w:pPr>
      <w:r w:rsidRPr="00323655">
        <w:rPr>
          <w:sz w:val="20"/>
        </w:rPr>
        <w:t>Mensagem de Alerta:</w:t>
      </w:r>
      <w:r w:rsidR="0002596A" w:rsidRPr="00323655">
        <w:rPr>
          <w:sz w:val="20"/>
        </w:rPr>
        <w:t xml:space="preserve">   </w:t>
      </w:r>
      <w:r w:rsidR="00D93934" w:rsidRPr="00323655">
        <w:rPr>
          <w:sz w:val="20"/>
        </w:rPr>
        <w:t xml:space="preserve"> </w:t>
      </w:r>
    </w:p>
    <w:p w14:paraId="4A3D6D69" w14:textId="45C736A9" w:rsidR="00A75648" w:rsidRPr="00323655" w:rsidRDefault="00D93934" w:rsidP="00E10375">
      <w:pPr>
        <w:rPr>
          <w:sz w:val="20"/>
        </w:rPr>
      </w:pPr>
      <w:r w:rsidRPr="00323655">
        <w:rPr>
          <w:sz w:val="20"/>
        </w:rPr>
        <w:t xml:space="preserve">  </w:t>
      </w:r>
      <w:r w:rsidR="0005175B" w:rsidRPr="00323655">
        <w:rPr>
          <w:noProof/>
        </w:rPr>
        <w:drawing>
          <wp:inline distT="0" distB="0" distL="0" distR="0" wp14:anchorId="0688D713" wp14:editId="7FF34625">
            <wp:extent cx="2679590" cy="452889"/>
            <wp:effectExtent l="0" t="0" r="6985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4300" cy="4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491A" w14:textId="77777777" w:rsidR="00D93934" w:rsidRPr="00323655" w:rsidRDefault="00A75648" w:rsidP="00E10375">
      <w:pPr>
        <w:rPr>
          <w:sz w:val="20"/>
        </w:rPr>
      </w:pPr>
      <w:r w:rsidRPr="00323655">
        <w:rPr>
          <w:sz w:val="20"/>
        </w:rPr>
        <w:t>Mensagem de Erro:</w:t>
      </w:r>
      <w:r w:rsidR="0002596A" w:rsidRPr="00323655">
        <w:rPr>
          <w:sz w:val="20"/>
        </w:rPr>
        <w:t xml:space="preserve"> </w:t>
      </w:r>
    </w:p>
    <w:p w14:paraId="18792ACD" w14:textId="7C290799" w:rsidR="00A75648" w:rsidRPr="00323655" w:rsidRDefault="00D93934" w:rsidP="00E10375">
      <w:pPr>
        <w:rPr>
          <w:sz w:val="20"/>
        </w:rPr>
      </w:pPr>
      <w:r w:rsidRPr="00323655">
        <w:rPr>
          <w:sz w:val="20"/>
        </w:rPr>
        <w:t xml:space="preserve"> </w:t>
      </w:r>
      <w:r w:rsidR="0002596A" w:rsidRPr="00323655">
        <w:rPr>
          <w:sz w:val="20"/>
        </w:rPr>
        <w:t xml:space="preserve"> </w:t>
      </w:r>
      <w:r w:rsidRPr="00323655">
        <w:rPr>
          <w:noProof/>
        </w:rPr>
        <w:drawing>
          <wp:inline distT="0" distB="0" distL="0" distR="0" wp14:anchorId="2C210469" wp14:editId="09B30CC2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DB9D" w14:textId="77777777" w:rsidR="00613F8F" w:rsidRPr="00323655" w:rsidRDefault="00613F8F" w:rsidP="00E10375">
      <w:pPr>
        <w:rPr>
          <w:sz w:val="20"/>
        </w:rPr>
      </w:pPr>
    </w:p>
    <w:p w14:paraId="6BB053CE" w14:textId="34D4C0F4" w:rsidR="006F216D" w:rsidRPr="00323655" w:rsidRDefault="006F216D" w:rsidP="006F216D">
      <w:pPr>
        <w:pStyle w:val="PargrafodaLista"/>
        <w:numPr>
          <w:ilvl w:val="0"/>
          <w:numId w:val="24"/>
        </w:numPr>
        <w:ind w:left="426"/>
      </w:pPr>
      <w:r w:rsidRPr="00323655">
        <w:t xml:space="preserve">As mensagens de </w:t>
      </w:r>
      <w:r w:rsidRPr="00323655">
        <w:rPr>
          <w:u w:val="single"/>
        </w:rPr>
        <w:t>Confirmação</w:t>
      </w:r>
      <w:r w:rsidRPr="00323655">
        <w:t xml:space="preserve">, devem ser exibidas acima do registro </w:t>
      </w:r>
      <w:r w:rsidR="00714C52" w:rsidRPr="00323655">
        <w:t>em questão</w:t>
      </w:r>
      <w:r w:rsidRPr="00323655">
        <w:t>, com o seguinte padrão:</w:t>
      </w:r>
    </w:p>
    <w:p w14:paraId="24ED3E17" w14:textId="77777777" w:rsidR="006F216D" w:rsidRPr="00323655" w:rsidRDefault="006F216D" w:rsidP="006F216D">
      <w:pPr>
        <w:pStyle w:val="PargrafodaLista"/>
        <w:ind w:left="426"/>
      </w:pPr>
    </w:p>
    <w:p w14:paraId="3C73AF81" w14:textId="77777777" w:rsidR="006F216D" w:rsidRPr="00323655" w:rsidRDefault="006F216D" w:rsidP="006F216D">
      <w:pPr>
        <w:pStyle w:val="PargrafodaLista"/>
        <w:ind w:left="142"/>
        <w:rPr>
          <w:u w:val="single"/>
        </w:rPr>
      </w:pPr>
      <w:r w:rsidRPr="00323655">
        <w:rPr>
          <w:u w:val="single"/>
        </w:rPr>
        <w:t>Mensagem de confirmação:</w:t>
      </w:r>
    </w:p>
    <w:p w14:paraId="0B2FA9F2" w14:textId="63FF4E88" w:rsidR="00D93934" w:rsidRPr="00323655" w:rsidRDefault="007059DC" w:rsidP="00E10375">
      <w:pPr>
        <w:rPr>
          <w:sz w:val="20"/>
        </w:rPr>
      </w:pPr>
      <w:r w:rsidRPr="00323655">
        <w:rPr>
          <w:noProof/>
        </w:rPr>
        <w:drawing>
          <wp:inline distT="0" distB="0" distL="0" distR="0" wp14:anchorId="5474A5A0" wp14:editId="1A02CC62">
            <wp:extent cx="2704762" cy="914286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2" w:name="_GoBack"/>
      <w:bookmarkEnd w:id="42"/>
    </w:p>
    <w:p w14:paraId="32C8DAE4" w14:textId="77777777" w:rsidR="00D075C0" w:rsidRPr="00323655" w:rsidRDefault="00D075C0" w:rsidP="00E10375"/>
    <w:p w14:paraId="6A2AD23F" w14:textId="0ADB80D5" w:rsidR="005F7CDF" w:rsidRPr="00323655" w:rsidRDefault="005F7CDF" w:rsidP="00B167D4">
      <w:pPr>
        <w:pStyle w:val="PargrafodaLista"/>
        <w:numPr>
          <w:ilvl w:val="0"/>
          <w:numId w:val="24"/>
        </w:numPr>
        <w:ind w:left="426"/>
      </w:pPr>
      <w:r w:rsidRPr="00323655">
        <w:t>O sistema deve ter um temporizador de 5 segundos para cada mensagem exibida.</w:t>
      </w:r>
    </w:p>
    <w:p w14:paraId="02F0BE60" w14:textId="4ED949C4" w:rsidR="005F7CDF" w:rsidRPr="00323655" w:rsidRDefault="005F7CDF" w:rsidP="00B167D4">
      <w:pPr>
        <w:pStyle w:val="PargrafodaLista"/>
        <w:numPr>
          <w:ilvl w:val="0"/>
          <w:numId w:val="24"/>
        </w:numPr>
        <w:ind w:left="426"/>
      </w:pPr>
      <w:r w:rsidRPr="00323655">
        <w:t>Ao final dos 5 segundos, o sistema deve fechar a caixa de mensagem e não exibi-la na tela.</w:t>
      </w:r>
    </w:p>
    <w:p w14:paraId="7FF2802A" w14:textId="77777777" w:rsidR="00BB4BD5" w:rsidRPr="00323655" w:rsidRDefault="00BB4BD5" w:rsidP="00BB4BD5">
      <w:pPr>
        <w:pStyle w:val="PargrafodaLista"/>
        <w:numPr>
          <w:ilvl w:val="0"/>
          <w:numId w:val="24"/>
        </w:numPr>
        <w:ind w:left="426"/>
      </w:pPr>
      <w:r w:rsidRPr="00323655">
        <w:t>Caso surja uma nova mensagem, o sistema deverá cadastrá-la logo abaixo daquela que foi anteriormente criada.</w:t>
      </w:r>
    </w:p>
    <w:p w14:paraId="5E821C84" w14:textId="700B4F45" w:rsidR="00D075C0" w:rsidRPr="00323655" w:rsidRDefault="00BB4BD5" w:rsidP="007E507D">
      <w:pPr>
        <w:pStyle w:val="PargrafodaLista"/>
        <w:numPr>
          <w:ilvl w:val="0"/>
          <w:numId w:val="24"/>
        </w:numPr>
        <w:ind w:left="426"/>
      </w:pPr>
      <w:r w:rsidRPr="00323655">
        <w:t xml:space="preserve">Para as mensagens de </w:t>
      </w:r>
      <w:r w:rsidRPr="00323655">
        <w:rPr>
          <w:u w:val="single"/>
        </w:rPr>
        <w:t>confirmação</w:t>
      </w:r>
      <w:r w:rsidRPr="00323655">
        <w:t xml:space="preserve"> o sistema </w:t>
      </w:r>
      <w:r w:rsidRPr="00323655">
        <w:rPr>
          <w:u w:val="single"/>
        </w:rPr>
        <w:t>não</w:t>
      </w:r>
      <w:r w:rsidRPr="00323655">
        <w:t xml:space="preserve"> deve disponibilizar o temporizador. </w:t>
      </w:r>
    </w:p>
    <w:p w14:paraId="361DE8A8" w14:textId="77777777" w:rsidR="00886972" w:rsidRPr="006F2A9C" w:rsidRDefault="00886972" w:rsidP="00886972">
      <w:pPr>
        <w:pStyle w:val="PargrafodaLista"/>
        <w:ind w:left="426"/>
      </w:pPr>
    </w:p>
    <w:p w14:paraId="7CECF9EE" w14:textId="77777777" w:rsidR="006F216D" w:rsidRPr="00E10375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D775E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5D2A67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FD775E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5D2A67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5D2A67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5D2A67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Ações</w:t>
            </w:r>
          </w:p>
        </w:tc>
      </w:tr>
      <w:tr w:rsidR="00FB3C8F" w:rsidRPr="000126F0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D00F47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2023348"/>
          </w:p>
        </w:tc>
        <w:bookmarkEnd w:id="43"/>
        <w:tc>
          <w:tcPr>
            <w:tcW w:w="6276" w:type="dxa"/>
          </w:tcPr>
          <w:p w14:paraId="19465BB6" w14:textId="76DAD920" w:rsidR="00C17F68" w:rsidRPr="00081D30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Erro de Comunicação</w:t>
            </w:r>
            <w:r w:rsidR="00C17F68" w:rsidRPr="00081D30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0126F0" w:rsidRDefault="00A75648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</w:t>
            </w:r>
          </w:p>
        </w:tc>
      </w:tr>
      <w:tr w:rsidR="0001114E" w:rsidRPr="000126F0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3D5A0D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581850"/>
          </w:p>
        </w:tc>
        <w:bookmarkEnd w:id="44"/>
        <w:tc>
          <w:tcPr>
            <w:tcW w:w="6276" w:type="dxa"/>
          </w:tcPr>
          <w:p w14:paraId="0DEB1EF2" w14:textId="77A14E95" w:rsidR="004929E4" w:rsidRPr="00081D30" w:rsidRDefault="004929E4" w:rsidP="004929E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Deseja realmente desabilitar a opção Majoritário?</w:t>
            </w:r>
          </w:p>
          <w:p w14:paraId="5E7B3C6E" w14:textId="201AC542" w:rsidR="00D9519F" w:rsidRPr="00081D30" w:rsidRDefault="00495A1C" w:rsidP="004929E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 xml:space="preserve"> </w:t>
            </w:r>
            <w:r w:rsidR="004929E4" w:rsidRPr="00081D30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38CA1E95" w14:textId="43D6A822" w:rsidR="0001114E" w:rsidRPr="003D5A0D" w:rsidRDefault="00C6311D" w:rsidP="00FB5814">
            <w:pPr>
              <w:spacing w:before="60" w:after="60"/>
              <w:rPr>
                <w:sz w:val="18"/>
                <w:szCs w:val="18"/>
              </w:rPr>
            </w:pPr>
            <w:r w:rsidRPr="003D5A0D">
              <w:rPr>
                <w:sz w:val="18"/>
                <w:szCs w:val="18"/>
              </w:rPr>
              <w:t>Confirmação</w:t>
            </w:r>
          </w:p>
        </w:tc>
      </w:tr>
      <w:tr w:rsidR="00B219F6" w:rsidRPr="000126F0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D00F47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647479"/>
          </w:p>
        </w:tc>
        <w:bookmarkEnd w:id="45"/>
        <w:tc>
          <w:tcPr>
            <w:tcW w:w="6276" w:type="dxa"/>
          </w:tcPr>
          <w:p w14:paraId="7E7B920E" w14:textId="0A8B7A95" w:rsidR="00B219F6" w:rsidRPr="00081D30" w:rsidRDefault="00857719" w:rsidP="003873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A Data Fim da 1.1 Atividade Secundaria foi finalizada</w:t>
            </w:r>
            <w:r w:rsidR="0038736D" w:rsidRPr="00081D30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2E6605F8" w:rsidR="00B219F6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C7E84" w:rsidRPr="000126F0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D00F47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659352"/>
          </w:p>
        </w:tc>
        <w:bookmarkEnd w:id="46"/>
        <w:tc>
          <w:tcPr>
            <w:tcW w:w="6276" w:type="dxa"/>
          </w:tcPr>
          <w:p w14:paraId="6FFDBC8E" w14:textId="1502F832" w:rsidR="008C7E84" w:rsidRPr="00081D30" w:rsidRDefault="008C7E84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Dados incluído</w:t>
            </w:r>
            <w:r w:rsidR="000F2CA4" w:rsidRPr="00081D30">
              <w:rPr>
                <w:rFonts w:cs="Arial"/>
                <w:sz w:val="18"/>
                <w:szCs w:val="18"/>
              </w:rPr>
              <w:t>s</w:t>
            </w:r>
            <w:r w:rsidRPr="00081D30">
              <w:rPr>
                <w:rFonts w:cs="Arial"/>
                <w:sz w:val="18"/>
                <w:szCs w:val="18"/>
              </w:rPr>
              <w:t xml:space="preserve"> com sucesso</w:t>
            </w:r>
            <w:r w:rsidR="00116C9C" w:rsidRPr="00081D30">
              <w:rPr>
                <w:rFonts w:cs="Arial"/>
                <w:sz w:val="18"/>
                <w:szCs w:val="18"/>
              </w:rPr>
              <w:t>!</w:t>
            </w:r>
            <w:r w:rsidRPr="00081D30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5" w:type="dxa"/>
          </w:tcPr>
          <w:p w14:paraId="74377CEF" w14:textId="1AFFBE28" w:rsidR="008C7E84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Sucesso</w:t>
            </w:r>
          </w:p>
        </w:tc>
      </w:tr>
      <w:tr w:rsidR="00B941F5" w:rsidRPr="000126F0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D00F47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662663"/>
          </w:p>
        </w:tc>
        <w:bookmarkEnd w:id="47"/>
        <w:tc>
          <w:tcPr>
            <w:tcW w:w="6276" w:type="dxa"/>
          </w:tcPr>
          <w:p w14:paraId="2F64272D" w14:textId="77777777" w:rsidR="00B941F5" w:rsidRPr="00081D30" w:rsidRDefault="00E51560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Texto Inicial não foi preenchido!</w:t>
            </w:r>
          </w:p>
          <w:p w14:paraId="529C8A15" w14:textId="4A59F19F" w:rsidR="00E51560" w:rsidRPr="00081D30" w:rsidRDefault="00E51560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Caso não queira incluir o texto inicial, por gentileza, desabilite a opção “Ativar”</w:t>
            </w:r>
          </w:p>
        </w:tc>
        <w:tc>
          <w:tcPr>
            <w:tcW w:w="1555" w:type="dxa"/>
          </w:tcPr>
          <w:p w14:paraId="5A6A3A45" w14:textId="602ECDCF" w:rsidR="00B941F5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A77EA" w:rsidRPr="000126F0" w14:paraId="67B4F16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3AABE9F" w14:textId="77777777" w:rsidR="008A77EA" w:rsidRPr="00D00F47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13662990"/>
          </w:p>
        </w:tc>
        <w:bookmarkEnd w:id="48"/>
        <w:tc>
          <w:tcPr>
            <w:tcW w:w="6276" w:type="dxa"/>
          </w:tcPr>
          <w:p w14:paraId="4E61486C" w14:textId="4D069A13" w:rsidR="00E51560" w:rsidRPr="00081D30" w:rsidRDefault="00E51560" w:rsidP="00E5156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Texto Final não foi preenchido!</w:t>
            </w:r>
          </w:p>
          <w:p w14:paraId="185FA6DE" w14:textId="1DBD5126" w:rsidR="008A77EA" w:rsidRPr="00081D30" w:rsidRDefault="00E51560" w:rsidP="00E5156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Caso não queira incluir o texto final, por gentileza, desabilite a opção “Ativar”</w:t>
            </w:r>
          </w:p>
        </w:tc>
        <w:tc>
          <w:tcPr>
            <w:tcW w:w="1555" w:type="dxa"/>
          </w:tcPr>
          <w:p w14:paraId="2891429B" w14:textId="7E9A70C3" w:rsidR="008A77EA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8A77EA" w:rsidRPr="000126F0" w14:paraId="4CA4AE0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A531808" w14:textId="77777777" w:rsidR="008A77EA" w:rsidRPr="00D00F47" w:rsidRDefault="008A77EA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13663392"/>
          </w:p>
        </w:tc>
        <w:bookmarkEnd w:id="49"/>
        <w:tc>
          <w:tcPr>
            <w:tcW w:w="6276" w:type="dxa"/>
          </w:tcPr>
          <w:p w14:paraId="00CD9A1E" w14:textId="155C8712" w:rsidR="008A77EA" w:rsidRPr="00081D30" w:rsidRDefault="00892C47" w:rsidP="00892C4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Campo de preenchimento </w:t>
            </w:r>
            <w:r w:rsidR="00B56950" w:rsidRPr="00081D30">
              <w:rPr>
                <w:rFonts w:cs="Arial"/>
                <w:sz w:val="18"/>
                <w:szCs w:val="18"/>
              </w:rPr>
              <w:t>obrigatório</w:t>
            </w:r>
          </w:p>
        </w:tc>
        <w:tc>
          <w:tcPr>
            <w:tcW w:w="1555" w:type="dxa"/>
          </w:tcPr>
          <w:p w14:paraId="6A9E0EA5" w14:textId="05E4DEA2" w:rsidR="008A77EA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C45F31" w:rsidRPr="000126F0" w14:paraId="33FA79E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0BFC944" w14:textId="77777777" w:rsidR="00C45F31" w:rsidRPr="00D00F47" w:rsidRDefault="00C45F31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13675230"/>
          </w:p>
        </w:tc>
        <w:bookmarkEnd w:id="50"/>
        <w:tc>
          <w:tcPr>
            <w:tcW w:w="6276" w:type="dxa"/>
          </w:tcPr>
          <w:p w14:paraId="08993742" w14:textId="0EDEFA20" w:rsidR="00C45F31" w:rsidRPr="00081D30" w:rsidRDefault="009467A9" w:rsidP="006827E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Informações da Comiss</w:t>
            </w:r>
            <w:r w:rsidR="006827EC" w:rsidRPr="00081D30">
              <w:rPr>
                <w:rFonts w:cs="Arial"/>
                <w:sz w:val="18"/>
                <w:szCs w:val="18"/>
              </w:rPr>
              <w:t>ão</w:t>
            </w:r>
            <w:r w:rsidRPr="00081D30">
              <w:rPr>
                <w:rFonts w:cs="Arial"/>
                <w:sz w:val="18"/>
                <w:szCs w:val="18"/>
              </w:rPr>
              <w:t xml:space="preserve"> Eleitora</w:t>
            </w:r>
            <w:r w:rsidR="006827EC" w:rsidRPr="00081D30">
              <w:rPr>
                <w:rFonts w:cs="Arial"/>
                <w:sz w:val="18"/>
                <w:szCs w:val="18"/>
              </w:rPr>
              <w:t>l</w:t>
            </w:r>
            <w:r w:rsidRPr="00081D30">
              <w:rPr>
                <w:rFonts w:cs="Arial"/>
                <w:sz w:val="18"/>
                <w:szCs w:val="18"/>
              </w:rPr>
              <w:t xml:space="preserve"> concluída com sucesso!</w:t>
            </w:r>
          </w:p>
        </w:tc>
        <w:tc>
          <w:tcPr>
            <w:tcW w:w="1555" w:type="dxa"/>
          </w:tcPr>
          <w:p w14:paraId="78E994B2" w14:textId="383D8EA5" w:rsidR="00C45F31" w:rsidRPr="000126F0" w:rsidRDefault="00E2327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83448" w:rsidRPr="000126F0" w14:paraId="5FE0947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FF99196" w14:textId="77777777" w:rsidR="00D83448" w:rsidRPr="00D00F47" w:rsidRDefault="00D83448" w:rsidP="00D83448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13675232"/>
          </w:p>
        </w:tc>
        <w:bookmarkEnd w:id="51"/>
        <w:tc>
          <w:tcPr>
            <w:tcW w:w="6276" w:type="dxa"/>
          </w:tcPr>
          <w:p w14:paraId="5B93A9FA" w14:textId="77777777" w:rsidR="00D83448" w:rsidRPr="00081D30" w:rsidRDefault="00D83448" w:rsidP="00D8344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34531A36" w14:textId="4AECCC5D" w:rsidR="00D83448" w:rsidRPr="00081D30" w:rsidRDefault="00D83448" w:rsidP="00D8344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73214EFF" w14:textId="4AADC0BC" w:rsidR="00D83448" w:rsidRPr="000126F0" w:rsidRDefault="00D83448" w:rsidP="00D83448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D34EA0" w:rsidRPr="000126F0" w14:paraId="1824681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D46D46E" w14:textId="77777777" w:rsidR="00D34EA0" w:rsidRPr="00D00F47" w:rsidRDefault="00D34EA0" w:rsidP="00D34EA0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13675657"/>
          </w:p>
        </w:tc>
        <w:bookmarkEnd w:id="52"/>
        <w:tc>
          <w:tcPr>
            <w:tcW w:w="6276" w:type="dxa"/>
          </w:tcPr>
          <w:p w14:paraId="715038D4" w14:textId="04F0A835" w:rsidR="00D34EA0" w:rsidRPr="00081D30" w:rsidRDefault="00D34EA0" w:rsidP="00D34EA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 xml:space="preserve">Dados alterados com sucesso! </w:t>
            </w:r>
          </w:p>
        </w:tc>
        <w:tc>
          <w:tcPr>
            <w:tcW w:w="1555" w:type="dxa"/>
          </w:tcPr>
          <w:p w14:paraId="2DA1180D" w14:textId="684124FD" w:rsidR="00D34EA0" w:rsidRPr="000126F0" w:rsidRDefault="00D34EA0" w:rsidP="00D34EA0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Sucesso</w:t>
            </w:r>
          </w:p>
        </w:tc>
      </w:tr>
      <w:tr w:rsidR="001B6D47" w:rsidRPr="000126F0" w14:paraId="473617C1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30D751C" w14:textId="05C160E7" w:rsidR="001B6D47" w:rsidRPr="00714C52" w:rsidRDefault="001B6D4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15975287"/>
          </w:p>
        </w:tc>
        <w:bookmarkEnd w:id="53"/>
        <w:tc>
          <w:tcPr>
            <w:tcW w:w="6276" w:type="dxa"/>
          </w:tcPr>
          <w:p w14:paraId="305DF11F" w14:textId="4448FD3B" w:rsidR="001B6D47" w:rsidRPr="00081D30" w:rsidRDefault="001B6D47" w:rsidP="001B6D4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Deseja realmente mudar de Aba? Dados não salvos serão perdidos!</w:t>
            </w:r>
          </w:p>
          <w:p w14:paraId="76528B96" w14:textId="1EF80788" w:rsidR="001B6D47" w:rsidRPr="00081D30" w:rsidRDefault="001B6D47" w:rsidP="001B6D47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57C1F739" w14:textId="7210BA20" w:rsidR="001B6D47" w:rsidRPr="00714C52" w:rsidRDefault="001B6D47" w:rsidP="00A418C5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DE2235" w:rsidRPr="000126F0" w14:paraId="39EC5E3F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0DFFA69" w14:textId="77777777" w:rsidR="00DE2235" w:rsidRPr="00714C52" w:rsidRDefault="00DE2235" w:rsidP="00DE2235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16967864"/>
          </w:p>
        </w:tc>
        <w:bookmarkEnd w:id="54"/>
        <w:tc>
          <w:tcPr>
            <w:tcW w:w="6276" w:type="dxa"/>
          </w:tcPr>
          <w:p w14:paraId="19DA641D" w14:textId="4B75446B" w:rsidR="00DE2235" w:rsidRPr="00081D30" w:rsidRDefault="00DE2235" w:rsidP="00DE223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Cabeçalho</w:t>
            </w:r>
            <w:r w:rsidRPr="00081D30">
              <w:rPr>
                <w:rFonts w:cs="Arial"/>
                <w:sz w:val="18"/>
                <w:szCs w:val="18"/>
              </w:rPr>
              <w:t xml:space="preserve"> não foi preenchido!</w:t>
            </w:r>
          </w:p>
          <w:p w14:paraId="3B967D90" w14:textId="6D8579BC" w:rsidR="00DE2235" w:rsidRPr="00081D30" w:rsidRDefault="00DE2235" w:rsidP="00DE223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Caso não queira incluir o</w:t>
            </w:r>
            <w:r>
              <w:rPr>
                <w:rFonts w:cs="Arial"/>
                <w:sz w:val="18"/>
                <w:szCs w:val="18"/>
              </w:rPr>
              <w:t xml:space="preserve"> cabeçalho</w:t>
            </w:r>
            <w:r w:rsidRPr="00081D30">
              <w:rPr>
                <w:rFonts w:cs="Arial"/>
                <w:sz w:val="18"/>
                <w:szCs w:val="18"/>
              </w:rPr>
              <w:t>, por gentileza, desabilite a opção “Ativar”</w:t>
            </w:r>
          </w:p>
        </w:tc>
        <w:tc>
          <w:tcPr>
            <w:tcW w:w="1555" w:type="dxa"/>
          </w:tcPr>
          <w:p w14:paraId="175BDAFA" w14:textId="208074A8" w:rsidR="00DE2235" w:rsidRPr="00714C52" w:rsidRDefault="00DE2235" w:rsidP="00DE2235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750400" w:rsidRPr="000126F0" w14:paraId="7DE1421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0CEA4A8" w14:textId="77777777" w:rsidR="00750400" w:rsidRPr="00714C52" w:rsidRDefault="00750400" w:rsidP="00750400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16968092"/>
          </w:p>
        </w:tc>
        <w:bookmarkEnd w:id="55"/>
        <w:tc>
          <w:tcPr>
            <w:tcW w:w="6276" w:type="dxa"/>
          </w:tcPr>
          <w:p w14:paraId="13569349" w14:textId="4A3A472F" w:rsidR="00750400" w:rsidRPr="00081D30" w:rsidRDefault="00750400" w:rsidP="00750400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Rodapé</w:t>
            </w:r>
            <w:r w:rsidRPr="00081D30">
              <w:rPr>
                <w:rFonts w:cs="Arial"/>
                <w:sz w:val="18"/>
                <w:szCs w:val="18"/>
              </w:rPr>
              <w:t xml:space="preserve"> não foi preenchido!</w:t>
            </w:r>
          </w:p>
          <w:p w14:paraId="328F7EB3" w14:textId="577D7583" w:rsidR="00750400" w:rsidRDefault="00750400" w:rsidP="002A119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81D30">
              <w:rPr>
                <w:rFonts w:cs="Arial"/>
                <w:sz w:val="18"/>
                <w:szCs w:val="18"/>
              </w:rPr>
              <w:t>Caso não queira incluir o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="002A119E">
              <w:rPr>
                <w:rFonts w:cs="Arial"/>
                <w:sz w:val="18"/>
                <w:szCs w:val="18"/>
              </w:rPr>
              <w:t>rodapé</w:t>
            </w:r>
            <w:r w:rsidRPr="00081D30">
              <w:rPr>
                <w:rFonts w:cs="Arial"/>
                <w:sz w:val="18"/>
                <w:szCs w:val="18"/>
              </w:rPr>
              <w:t>, por gentileza, desabilite a opção “Ativar”</w:t>
            </w:r>
          </w:p>
        </w:tc>
        <w:tc>
          <w:tcPr>
            <w:tcW w:w="1555" w:type="dxa"/>
          </w:tcPr>
          <w:p w14:paraId="45FC5F4F" w14:textId="3BF464E1" w:rsidR="00750400" w:rsidRDefault="00750400" w:rsidP="0075040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EE7FD7" w:rsidRPr="000126F0" w14:paraId="106BA5E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83D7319" w14:textId="77777777" w:rsidR="00EE7FD7" w:rsidRPr="00714C52" w:rsidRDefault="00EE7FD7" w:rsidP="00750400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21077380"/>
          </w:p>
        </w:tc>
        <w:bookmarkEnd w:id="56"/>
        <w:tc>
          <w:tcPr>
            <w:tcW w:w="6276" w:type="dxa"/>
          </w:tcPr>
          <w:p w14:paraId="4875713B" w14:textId="69851485" w:rsidR="00EE7FD7" w:rsidRDefault="00EE7FD7" w:rsidP="00EA64F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Os dados da Aba Informações I</w:t>
            </w:r>
            <w:r w:rsidR="00EA64F9">
              <w:rPr>
                <w:rFonts w:cs="Arial"/>
                <w:sz w:val="18"/>
                <w:szCs w:val="18"/>
              </w:rPr>
              <w:t>niciais</w:t>
            </w:r>
            <w:r>
              <w:rPr>
                <w:rFonts w:cs="Arial"/>
                <w:sz w:val="18"/>
                <w:szCs w:val="18"/>
              </w:rPr>
              <w:t xml:space="preserve"> devem ser salvos. </w:t>
            </w:r>
          </w:p>
        </w:tc>
        <w:tc>
          <w:tcPr>
            <w:tcW w:w="1555" w:type="dxa"/>
          </w:tcPr>
          <w:p w14:paraId="5C85B488" w14:textId="70AC449D" w:rsidR="00EE7FD7" w:rsidRDefault="00EE7FD7" w:rsidP="0075040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0FE87593" w14:textId="4BD86BE8" w:rsidR="00DB4711" w:rsidRPr="00CE176F" w:rsidRDefault="00DB4711" w:rsidP="002B1554">
      <w:pPr>
        <w:pStyle w:val="Dica"/>
      </w:pPr>
    </w:p>
    <w:p w14:paraId="63F33EE0" w14:textId="77777777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57" w:name="_Toc19029434"/>
      <w:r>
        <w:t>INFORMAÇÕES COMPLEMENTARES</w:t>
      </w:r>
      <w:bookmarkEnd w:id="57"/>
    </w:p>
    <w:p w14:paraId="62D7BC18" w14:textId="08866AFC" w:rsidR="00654E1A" w:rsidRPr="00654E1A" w:rsidRDefault="00654E1A" w:rsidP="00654E1A">
      <w:pPr>
        <w:rPr>
          <w:b/>
        </w:rPr>
      </w:pPr>
      <w:r w:rsidRPr="00654E1A">
        <w:rPr>
          <w:b/>
        </w:rPr>
        <w:t>Histórias relacionadas:</w:t>
      </w:r>
    </w:p>
    <w:p w14:paraId="08E77589" w14:textId="77777777" w:rsidR="00152BF2" w:rsidRDefault="00152BF2" w:rsidP="00C17F68">
      <w:pPr>
        <w:pStyle w:val="Dica"/>
        <w:rPr>
          <w:color w:val="auto"/>
          <w:sz w:val="20"/>
          <w:szCs w:val="20"/>
        </w:rPr>
      </w:pPr>
      <w:r w:rsidRPr="00152BF2">
        <w:rPr>
          <w:color w:val="auto"/>
          <w:sz w:val="20"/>
          <w:szCs w:val="20"/>
        </w:rPr>
        <w:t>Eleitoral_HST02_Manter_Calendario_Eleitoral_AbaPeriodo_Incluir_Alterar</w:t>
      </w:r>
    </w:p>
    <w:p w14:paraId="056542B2" w14:textId="77777777" w:rsidR="00152BF2" w:rsidRDefault="00152BF2" w:rsidP="00C17F68">
      <w:pPr>
        <w:pStyle w:val="Dica"/>
        <w:rPr>
          <w:color w:val="auto"/>
          <w:sz w:val="20"/>
          <w:szCs w:val="20"/>
        </w:rPr>
      </w:pPr>
      <w:r w:rsidRPr="00152BF2">
        <w:rPr>
          <w:color w:val="auto"/>
          <w:sz w:val="20"/>
          <w:szCs w:val="20"/>
        </w:rPr>
        <w:t>Eleitoral_HST05_Consultar_Eleicao</w:t>
      </w:r>
    </w:p>
    <w:p w14:paraId="27C2F3A1" w14:textId="1EF4B3DA" w:rsidR="00654E1A" w:rsidRDefault="00152BF2">
      <w:pPr>
        <w:pStyle w:val="Dica"/>
        <w:rPr>
          <w:color w:val="auto"/>
          <w:sz w:val="20"/>
          <w:szCs w:val="20"/>
        </w:rPr>
      </w:pPr>
      <w:r w:rsidRPr="00152BF2">
        <w:rPr>
          <w:color w:val="auto"/>
          <w:sz w:val="20"/>
          <w:szCs w:val="20"/>
        </w:rPr>
        <w:t>Eleitoral_HST0</w:t>
      </w:r>
      <w:r>
        <w:rPr>
          <w:color w:val="auto"/>
          <w:sz w:val="20"/>
          <w:szCs w:val="20"/>
        </w:rPr>
        <w:t>7</w:t>
      </w:r>
      <w:r w:rsidRPr="00152BF2">
        <w:rPr>
          <w:color w:val="auto"/>
          <w:sz w:val="20"/>
          <w:szCs w:val="20"/>
        </w:rPr>
        <w:t>_</w:t>
      </w:r>
      <w:r>
        <w:rPr>
          <w:color w:val="auto"/>
          <w:sz w:val="20"/>
          <w:szCs w:val="20"/>
        </w:rPr>
        <w:t>Manter_Membros_Comissão_Consultar_Cadastrar</w:t>
      </w:r>
    </w:p>
    <w:p w14:paraId="0A043A32" w14:textId="7F7B8869" w:rsidR="00654E1A" w:rsidRPr="00654E1A" w:rsidRDefault="00152BF2">
      <w:pPr>
        <w:pStyle w:val="Dica"/>
        <w:rPr>
          <w:i w:val="0"/>
          <w:color w:val="auto"/>
          <w:sz w:val="20"/>
          <w:szCs w:val="20"/>
        </w:rPr>
      </w:pPr>
      <w:r w:rsidRPr="00152BF2">
        <w:rPr>
          <w:color w:val="auto"/>
          <w:sz w:val="20"/>
          <w:szCs w:val="20"/>
        </w:rPr>
        <w:t>Eleitoral_HST0</w:t>
      </w:r>
      <w:r>
        <w:rPr>
          <w:color w:val="auto"/>
          <w:sz w:val="20"/>
          <w:szCs w:val="20"/>
        </w:rPr>
        <w:t>8</w:t>
      </w:r>
      <w:r w:rsidRPr="00152BF2">
        <w:rPr>
          <w:color w:val="auto"/>
          <w:sz w:val="20"/>
          <w:szCs w:val="20"/>
        </w:rPr>
        <w:t xml:space="preserve">_ </w:t>
      </w:r>
      <w:r>
        <w:rPr>
          <w:color w:val="auto"/>
          <w:sz w:val="20"/>
          <w:szCs w:val="20"/>
        </w:rPr>
        <w:t>Manter_Membros_Comissão_Visualizar_Alterar</w:t>
      </w:r>
    </w:p>
    <w:sectPr w:rsidR="00654E1A" w:rsidRPr="00654E1A" w:rsidSect="00757A62">
      <w:headerReference w:type="even" r:id="rId49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4B1FC5" w14:textId="77777777" w:rsidR="00FC7B5A" w:rsidRDefault="00FC7B5A">
      <w:r>
        <w:separator/>
      </w:r>
    </w:p>
    <w:p w14:paraId="170E870F" w14:textId="77777777" w:rsidR="00FC7B5A" w:rsidRDefault="00FC7B5A"/>
  </w:endnote>
  <w:endnote w:type="continuationSeparator" w:id="0">
    <w:p w14:paraId="376BF571" w14:textId="77777777" w:rsidR="00FC7B5A" w:rsidRDefault="00FC7B5A">
      <w:r>
        <w:continuationSeparator/>
      </w:r>
    </w:p>
    <w:p w14:paraId="43B3C5EB" w14:textId="77777777" w:rsidR="00FC7B5A" w:rsidRDefault="00FC7B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EB1789" w:rsidRDefault="00EB1789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EB1789" w:rsidRPr="003D59E6" w14:paraId="2B97DD6D" w14:textId="77777777">
      <w:tc>
        <w:tcPr>
          <w:tcW w:w="4605" w:type="dxa"/>
          <w:vAlign w:val="center"/>
        </w:tcPr>
        <w:p w14:paraId="0297AE86" w14:textId="77777777" w:rsidR="00EB1789" w:rsidRPr="003D59E6" w:rsidRDefault="00EB1789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EB1789" w:rsidRPr="0017543C" w:rsidRDefault="00EB1789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323655">
            <w:rPr>
              <w:rStyle w:val="Nmerodepgina"/>
              <w:rFonts w:ascii="Verdana" w:hAnsi="Verdana" w:cs="Arial"/>
              <w:b/>
              <w:noProof/>
            </w:rPr>
            <w:t>27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EB1789" w:rsidRPr="0057652B" w:rsidRDefault="00EB178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A5BB1" w14:textId="77777777" w:rsidR="00FC7B5A" w:rsidRDefault="00FC7B5A">
      <w:r>
        <w:separator/>
      </w:r>
    </w:p>
    <w:p w14:paraId="78BC8B4F" w14:textId="77777777" w:rsidR="00FC7B5A" w:rsidRDefault="00FC7B5A"/>
  </w:footnote>
  <w:footnote w:type="continuationSeparator" w:id="0">
    <w:p w14:paraId="571FCAF9" w14:textId="77777777" w:rsidR="00FC7B5A" w:rsidRDefault="00FC7B5A">
      <w:r>
        <w:continuationSeparator/>
      </w:r>
    </w:p>
    <w:p w14:paraId="79BA9D60" w14:textId="77777777" w:rsidR="00FC7B5A" w:rsidRDefault="00FC7B5A"/>
  </w:footnote>
  <w:footnote w:id="1">
    <w:p w14:paraId="1E835F5A" w14:textId="5D46EB50" w:rsidR="00EB1789" w:rsidRDefault="00EB1789">
      <w:pPr>
        <w:pStyle w:val="Textodenotaderodap"/>
      </w:pPr>
      <w:r>
        <w:rPr>
          <w:rStyle w:val="Refdenotaderodap"/>
        </w:rPr>
        <w:footnoteRef/>
      </w:r>
      <w:r>
        <w:t xml:space="preserve"> Lembrete: Como Default os campos da Aba Informações iniciais devem ser preenchidos pelo sistema, conforme regras </w:t>
      </w:r>
      <w:r w:rsidRPr="00EA64F9">
        <w:rPr>
          <w:color w:val="31849B" w:themeColor="accent5" w:themeShade="BF"/>
        </w:rPr>
        <w:fldChar w:fldCharType="begin"/>
      </w:r>
      <w:r w:rsidRPr="00EA64F9">
        <w:rPr>
          <w:color w:val="31849B" w:themeColor="accent5" w:themeShade="BF"/>
        </w:rPr>
        <w:instrText xml:space="preserve"> REF _Ref21078131 \r \h </w:instrText>
      </w:r>
      <w:r w:rsidRPr="00EA64F9">
        <w:rPr>
          <w:color w:val="31849B" w:themeColor="accent5" w:themeShade="BF"/>
        </w:rPr>
      </w:r>
      <w:r w:rsidRPr="00EA64F9">
        <w:rPr>
          <w:color w:val="31849B" w:themeColor="accent5" w:themeShade="BF"/>
        </w:rPr>
        <w:fldChar w:fldCharType="separate"/>
      </w:r>
      <w:r w:rsidRPr="00EA64F9">
        <w:rPr>
          <w:color w:val="31849B" w:themeColor="accent5" w:themeShade="BF"/>
        </w:rPr>
        <w:t>2.2.3</w:t>
      </w:r>
      <w:r w:rsidRPr="00EA64F9">
        <w:rPr>
          <w:color w:val="31849B" w:themeColor="accent5" w:themeShade="BF"/>
        </w:rPr>
        <w:fldChar w:fldCharType="end"/>
      </w:r>
      <w:r>
        <w:t xml:space="preserve"> a </w:t>
      </w:r>
      <w:r w:rsidRPr="00EA64F9">
        <w:rPr>
          <w:color w:val="31849B" w:themeColor="accent5" w:themeShade="BF"/>
        </w:rPr>
        <w:fldChar w:fldCharType="begin"/>
      </w:r>
      <w:r w:rsidRPr="00EA64F9">
        <w:rPr>
          <w:color w:val="31849B" w:themeColor="accent5" w:themeShade="BF"/>
        </w:rPr>
        <w:instrText xml:space="preserve"> REF _Ref17386975 \r \h </w:instrText>
      </w:r>
      <w:r w:rsidRPr="00EA64F9">
        <w:rPr>
          <w:color w:val="31849B" w:themeColor="accent5" w:themeShade="BF"/>
        </w:rPr>
      </w:r>
      <w:r w:rsidRPr="00EA64F9">
        <w:rPr>
          <w:color w:val="31849B" w:themeColor="accent5" w:themeShade="BF"/>
        </w:rPr>
        <w:fldChar w:fldCharType="separate"/>
      </w:r>
      <w:r w:rsidRPr="00EA64F9">
        <w:rPr>
          <w:color w:val="31849B" w:themeColor="accent5" w:themeShade="BF"/>
        </w:rPr>
        <w:t>2.2.8</w:t>
      </w:r>
      <w:r w:rsidRPr="00EA64F9">
        <w:rPr>
          <w:color w:val="31849B" w:themeColor="accent5" w:themeShade="BF"/>
        </w:rPr>
        <w:fldChar w:fldCharType="end"/>
      </w:r>
      <w:r w:rsidRPr="00EA64F9">
        <w:rPr>
          <w:color w:val="31849B" w:themeColor="accent5" w:themeShade="BF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EB1789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EB1789" w:rsidRPr="0017543C" w:rsidRDefault="00EB1789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3pt;height:41.5pt" o:ole="">
                <v:imagedata r:id="rId1" o:title=""/>
              </v:shape>
              <o:OLEObject Type="Embed" ProgID="PBrush" ShapeID="_x0000_i1025" DrawAspect="Content" ObjectID="_1632558766" r:id="rId2"/>
            </w:object>
          </w:r>
        </w:p>
      </w:tc>
      <w:tc>
        <w:tcPr>
          <w:tcW w:w="4111" w:type="dxa"/>
          <w:vAlign w:val="center"/>
        </w:tcPr>
        <w:p w14:paraId="2CC77D67" w14:textId="643CA7ED" w:rsidR="00EB1789" w:rsidRPr="00C6532E" w:rsidRDefault="00EB1789" w:rsidP="001E6C8D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06 – Informação Comissão Eleitoral</w:t>
          </w:r>
        </w:p>
      </w:tc>
      <w:tc>
        <w:tcPr>
          <w:tcW w:w="3260" w:type="dxa"/>
          <w:vAlign w:val="center"/>
        </w:tcPr>
        <w:p w14:paraId="7C22B301" w14:textId="6B6D790E" w:rsidR="00EB1789" w:rsidRPr="004A2AAB" w:rsidRDefault="00EB178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EB1789" w:rsidRPr="004A2AAB" w:rsidRDefault="00EB178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EB1789" w:rsidRDefault="00EB1789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EB1789" w:rsidRDefault="00EB1789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EB1789" w:rsidRDefault="00EB178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9B50737"/>
    <w:multiLevelType w:val="hybridMultilevel"/>
    <w:tmpl w:val="E72C4AC8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>
    <w:nsid w:val="0C735562"/>
    <w:multiLevelType w:val="multilevel"/>
    <w:tmpl w:val="346805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3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">
    <w:nsid w:val="1191235B"/>
    <w:multiLevelType w:val="multilevel"/>
    <w:tmpl w:val="09625E5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4244D3D"/>
    <w:multiLevelType w:val="hybridMultilevel"/>
    <w:tmpl w:val="375A00DC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377AB"/>
    <w:multiLevelType w:val="multilevel"/>
    <w:tmpl w:val="D7128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3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D447C98"/>
    <w:multiLevelType w:val="hybridMultilevel"/>
    <w:tmpl w:val="845C31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4D3DB4"/>
    <w:multiLevelType w:val="hybridMultilevel"/>
    <w:tmpl w:val="A6E2DD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0C472F"/>
    <w:multiLevelType w:val="multilevel"/>
    <w:tmpl w:val="42F2B02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6C512BC"/>
    <w:multiLevelType w:val="hybridMultilevel"/>
    <w:tmpl w:val="1E46BF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75512F2"/>
    <w:multiLevelType w:val="hybridMultilevel"/>
    <w:tmpl w:val="18166680"/>
    <w:lvl w:ilvl="0" w:tplc="04160001">
      <w:start w:val="1"/>
      <w:numFmt w:val="bullet"/>
      <w:lvlText w:val=""/>
      <w:lvlJc w:val="left"/>
      <w:pPr>
        <w:ind w:left="22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30" w:hanging="360"/>
      </w:pPr>
      <w:rPr>
        <w:rFonts w:ascii="Wingdings" w:hAnsi="Wingdings" w:hint="default"/>
      </w:rPr>
    </w:lvl>
  </w:abstractNum>
  <w:abstractNum w:abstractNumId="15">
    <w:nsid w:val="2A466B64"/>
    <w:multiLevelType w:val="hybridMultilevel"/>
    <w:tmpl w:val="414693E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2A792D12"/>
    <w:multiLevelType w:val="multilevel"/>
    <w:tmpl w:val="88849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311A72C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3519326F"/>
    <w:multiLevelType w:val="multilevel"/>
    <w:tmpl w:val="D41A68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81A0739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3D4A01FC"/>
    <w:multiLevelType w:val="multilevel"/>
    <w:tmpl w:val="96D273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27718AA"/>
    <w:multiLevelType w:val="multilevel"/>
    <w:tmpl w:val="E938B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3.%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534FCA"/>
    <w:multiLevelType w:val="multilevel"/>
    <w:tmpl w:val="835253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3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473328E4"/>
    <w:multiLevelType w:val="multilevel"/>
    <w:tmpl w:val="1C96261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0">
    <w:nsid w:val="53036C55"/>
    <w:multiLevelType w:val="hybridMultilevel"/>
    <w:tmpl w:val="74F6931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58055F5"/>
    <w:multiLevelType w:val="hybridMultilevel"/>
    <w:tmpl w:val="C018E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3">
    <w:nsid w:val="56651E09"/>
    <w:multiLevelType w:val="multilevel"/>
    <w:tmpl w:val="F46A1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C2B18A9"/>
    <w:multiLevelType w:val="multilevel"/>
    <w:tmpl w:val="F8A68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864" w:hanging="1800"/>
      </w:pPr>
      <w:rPr>
        <w:rFonts w:hint="default"/>
      </w:rPr>
    </w:lvl>
  </w:abstractNum>
  <w:abstractNum w:abstractNumId="35">
    <w:nsid w:val="6143000A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7">
    <w:nsid w:val="65B05D44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>
    <w:nsid w:val="67B676F7"/>
    <w:multiLevelType w:val="hybridMultilevel"/>
    <w:tmpl w:val="5CC2D178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9">
    <w:nsid w:val="67CE1390"/>
    <w:multiLevelType w:val="hybridMultilevel"/>
    <w:tmpl w:val="20AA6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80542E1"/>
    <w:multiLevelType w:val="multilevel"/>
    <w:tmpl w:val="F8A68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1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6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37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864" w:hanging="1800"/>
      </w:pPr>
      <w:rPr>
        <w:rFonts w:hint="default"/>
      </w:rPr>
    </w:lvl>
  </w:abstractNum>
  <w:abstractNum w:abstractNumId="41">
    <w:nsid w:val="69344367"/>
    <w:multiLevelType w:val="hybridMultilevel"/>
    <w:tmpl w:val="9C74AFC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E13EC0"/>
    <w:multiLevelType w:val="hybridMultilevel"/>
    <w:tmpl w:val="1D8870A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6DBC11F4"/>
    <w:multiLevelType w:val="multilevel"/>
    <w:tmpl w:val="A9222E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4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5">
    <w:nsid w:val="6F00195C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7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8">
    <w:nsid w:val="7B177CA1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9">
    <w:nsid w:val="7C367237"/>
    <w:multiLevelType w:val="multilevel"/>
    <w:tmpl w:val="374CE3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3"/>
      <w:numFmt w:val="none"/>
      <w:lvlText w:val="1.5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0">
    <w:nsid w:val="7C7B55B4"/>
    <w:multiLevelType w:val="hybridMultilevel"/>
    <w:tmpl w:val="2DE056B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31"/>
  </w:num>
  <w:num w:numId="3">
    <w:abstractNumId w:val="11"/>
  </w:num>
  <w:num w:numId="4">
    <w:abstractNumId w:val="52"/>
  </w:num>
  <w:num w:numId="5">
    <w:abstractNumId w:val="7"/>
  </w:num>
  <w:num w:numId="6">
    <w:abstractNumId w:val="51"/>
  </w:num>
  <w:num w:numId="7">
    <w:abstractNumId w:val="22"/>
  </w:num>
  <w:num w:numId="8">
    <w:abstractNumId w:val="16"/>
  </w:num>
  <w:num w:numId="9">
    <w:abstractNumId w:val="3"/>
  </w:num>
  <w:num w:numId="10">
    <w:abstractNumId w:val="43"/>
  </w:num>
  <w:num w:numId="11">
    <w:abstractNumId w:val="21"/>
  </w:num>
  <w:num w:numId="12">
    <w:abstractNumId w:val="27"/>
  </w:num>
  <w:num w:numId="13">
    <w:abstractNumId w:val="50"/>
  </w:num>
  <w:num w:numId="14">
    <w:abstractNumId w:val="17"/>
  </w:num>
  <w:num w:numId="15">
    <w:abstractNumId w:val="45"/>
  </w:num>
  <w:num w:numId="16">
    <w:abstractNumId w:val="48"/>
  </w:num>
  <w:num w:numId="17">
    <w:abstractNumId w:val="18"/>
  </w:num>
  <w:num w:numId="18">
    <w:abstractNumId w:val="49"/>
  </w:num>
  <w:num w:numId="19">
    <w:abstractNumId w:val="26"/>
  </w:num>
  <w:num w:numId="20">
    <w:abstractNumId w:val="35"/>
  </w:num>
  <w:num w:numId="21">
    <w:abstractNumId w:val="15"/>
  </w:num>
  <w:num w:numId="22">
    <w:abstractNumId w:val="42"/>
  </w:num>
  <w:num w:numId="23">
    <w:abstractNumId w:val="47"/>
  </w:num>
  <w:num w:numId="24">
    <w:abstractNumId w:val="23"/>
  </w:num>
  <w:num w:numId="25">
    <w:abstractNumId w:val="40"/>
  </w:num>
  <w:num w:numId="26">
    <w:abstractNumId w:val="5"/>
  </w:num>
  <w:num w:numId="27">
    <w:abstractNumId w:val="8"/>
  </w:num>
  <w:num w:numId="28">
    <w:abstractNumId w:val="6"/>
  </w:num>
  <w:num w:numId="29">
    <w:abstractNumId w:val="37"/>
  </w:num>
  <w:num w:numId="30">
    <w:abstractNumId w:val="34"/>
  </w:num>
  <w:num w:numId="31">
    <w:abstractNumId w:val="14"/>
  </w:num>
  <w:num w:numId="32">
    <w:abstractNumId w:val="13"/>
  </w:num>
  <w:num w:numId="33">
    <w:abstractNumId w:val="9"/>
  </w:num>
  <w:num w:numId="34">
    <w:abstractNumId w:val="19"/>
  </w:num>
  <w:num w:numId="35">
    <w:abstractNumId w:val="30"/>
  </w:num>
  <w:num w:numId="36">
    <w:abstractNumId w:val="24"/>
  </w:num>
  <w:num w:numId="37">
    <w:abstractNumId w:val="41"/>
  </w:num>
  <w:num w:numId="38">
    <w:abstractNumId w:val="33"/>
  </w:num>
  <w:num w:numId="39">
    <w:abstractNumId w:val="39"/>
  </w:num>
  <w:num w:numId="40">
    <w:abstractNumId w:val="2"/>
  </w:num>
  <w:num w:numId="41">
    <w:abstractNumId w:val="10"/>
  </w:num>
  <w:num w:numId="42">
    <w:abstractNumId w:val="38"/>
  </w:num>
  <w:num w:numId="43">
    <w:abstractNumId w:val="32"/>
  </w:num>
  <w:num w:numId="44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66E8"/>
    <w:rsid w:val="0001114E"/>
    <w:rsid w:val="0001539D"/>
    <w:rsid w:val="000210A1"/>
    <w:rsid w:val="0002596A"/>
    <w:rsid w:val="000263F7"/>
    <w:rsid w:val="00026E51"/>
    <w:rsid w:val="000325D2"/>
    <w:rsid w:val="00034DDF"/>
    <w:rsid w:val="0003552C"/>
    <w:rsid w:val="00042EF2"/>
    <w:rsid w:val="000514D4"/>
    <w:rsid w:val="00051758"/>
    <w:rsid w:val="0005175B"/>
    <w:rsid w:val="00051D99"/>
    <w:rsid w:val="00052B79"/>
    <w:rsid w:val="000536B8"/>
    <w:rsid w:val="00054EA7"/>
    <w:rsid w:val="00056349"/>
    <w:rsid w:val="0006016B"/>
    <w:rsid w:val="000610FE"/>
    <w:rsid w:val="000628DE"/>
    <w:rsid w:val="00064143"/>
    <w:rsid w:val="0006486D"/>
    <w:rsid w:val="000656C5"/>
    <w:rsid w:val="00065C98"/>
    <w:rsid w:val="000662F1"/>
    <w:rsid w:val="00070083"/>
    <w:rsid w:val="00076318"/>
    <w:rsid w:val="00080AD9"/>
    <w:rsid w:val="00081D30"/>
    <w:rsid w:val="000825ED"/>
    <w:rsid w:val="0008419F"/>
    <w:rsid w:val="000846AE"/>
    <w:rsid w:val="00087A18"/>
    <w:rsid w:val="0009796C"/>
    <w:rsid w:val="000A01B5"/>
    <w:rsid w:val="000A054B"/>
    <w:rsid w:val="000A0B1F"/>
    <w:rsid w:val="000A1227"/>
    <w:rsid w:val="000A3B11"/>
    <w:rsid w:val="000A562E"/>
    <w:rsid w:val="000A574E"/>
    <w:rsid w:val="000A57AB"/>
    <w:rsid w:val="000B038B"/>
    <w:rsid w:val="000B1AF6"/>
    <w:rsid w:val="000B21AC"/>
    <w:rsid w:val="000B2A45"/>
    <w:rsid w:val="000B624B"/>
    <w:rsid w:val="000C03AE"/>
    <w:rsid w:val="000C0B01"/>
    <w:rsid w:val="000C1A69"/>
    <w:rsid w:val="000C29F8"/>
    <w:rsid w:val="000C3F89"/>
    <w:rsid w:val="000D33F5"/>
    <w:rsid w:val="000D55B3"/>
    <w:rsid w:val="000D6620"/>
    <w:rsid w:val="000E10A0"/>
    <w:rsid w:val="000E2300"/>
    <w:rsid w:val="000E4445"/>
    <w:rsid w:val="000E5674"/>
    <w:rsid w:val="000E5F1F"/>
    <w:rsid w:val="000F2CA4"/>
    <w:rsid w:val="000F3059"/>
    <w:rsid w:val="000F6540"/>
    <w:rsid w:val="000F6B78"/>
    <w:rsid w:val="000F7E2D"/>
    <w:rsid w:val="0010280B"/>
    <w:rsid w:val="00102F91"/>
    <w:rsid w:val="00103E9E"/>
    <w:rsid w:val="00104E3E"/>
    <w:rsid w:val="00105F25"/>
    <w:rsid w:val="0010717B"/>
    <w:rsid w:val="00110430"/>
    <w:rsid w:val="00110BB0"/>
    <w:rsid w:val="00111420"/>
    <w:rsid w:val="00111ACA"/>
    <w:rsid w:val="00112035"/>
    <w:rsid w:val="00115EA2"/>
    <w:rsid w:val="00116C9C"/>
    <w:rsid w:val="00117F07"/>
    <w:rsid w:val="00120056"/>
    <w:rsid w:val="00121D77"/>
    <w:rsid w:val="00125048"/>
    <w:rsid w:val="001263FF"/>
    <w:rsid w:val="00130852"/>
    <w:rsid w:val="00134450"/>
    <w:rsid w:val="001346CA"/>
    <w:rsid w:val="00135D31"/>
    <w:rsid w:val="00136812"/>
    <w:rsid w:val="001418E1"/>
    <w:rsid w:val="00142655"/>
    <w:rsid w:val="00143993"/>
    <w:rsid w:val="00143AE0"/>
    <w:rsid w:val="0014413F"/>
    <w:rsid w:val="0014605A"/>
    <w:rsid w:val="00152BF2"/>
    <w:rsid w:val="00157E00"/>
    <w:rsid w:val="00157E66"/>
    <w:rsid w:val="00163CDA"/>
    <w:rsid w:val="00163F3F"/>
    <w:rsid w:val="00164742"/>
    <w:rsid w:val="00165A72"/>
    <w:rsid w:val="00165B69"/>
    <w:rsid w:val="00166EAE"/>
    <w:rsid w:val="0016781D"/>
    <w:rsid w:val="0017012D"/>
    <w:rsid w:val="001701BE"/>
    <w:rsid w:val="0017027F"/>
    <w:rsid w:val="001728E7"/>
    <w:rsid w:val="001738CF"/>
    <w:rsid w:val="00174A74"/>
    <w:rsid w:val="0017598E"/>
    <w:rsid w:val="0017696D"/>
    <w:rsid w:val="001807BD"/>
    <w:rsid w:val="0018257F"/>
    <w:rsid w:val="00182ECD"/>
    <w:rsid w:val="00184407"/>
    <w:rsid w:val="001851C8"/>
    <w:rsid w:val="0018628B"/>
    <w:rsid w:val="00193120"/>
    <w:rsid w:val="0019459B"/>
    <w:rsid w:val="00195201"/>
    <w:rsid w:val="00196F04"/>
    <w:rsid w:val="00197314"/>
    <w:rsid w:val="001A2288"/>
    <w:rsid w:val="001A69FC"/>
    <w:rsid w:val="001B3A05"/>
    <w:rsid w:val="001B3A10"/>
    <w:rsid w:val="001B3C71"/>
    <w:rsid w:val="001B6D47"/>
    <w:rsid w:val="001B727F"/>
    <w:rsid w:val="001B7692"/>
    <w:rsid w:val="001C06F2"/>
    <w:rsid w:val="001C15FC"/>
    <w:rsid w:val="001C1CF2"/>
    <w:rsid w:val="001C2642"/>
    <w:rsid w:val="001C2717"/>
    <w:rsid w:val="001C604A"/>
    <w:rsid w:val="001D0F14"/>
    <w:rsid w:val="001D202C"/>
    <w:rsid w:val="001D466A"/>
    <w:rsid w:val="001D510C"/>
    <w:rsid w:val="001D6958"/>
    <w:rsid w:val="001D7362"/>
    <w:rsid w:val="001D7A51"/>
    <w:rsid w:val="001E0DDA"/>
    <w:rsid w:val="001E16D7"/>
    <w:rsid w:val="001E2AD6"/>
    <w:rsid w:val="001E33C4"/>
    <w:rsid w:val="001E3BA2"/>
    <w:rsid w:val="001E5A61"/>
    <w:rsid w:val="001E5E97"/>
    <w:rsid w:val="001E5FCB"/>
    <w:rsid w:val="001E6C8D"/>
    <w:rsid w:val="001E7F22"/>
    <w:rsid w:val="001F10B2"/>
    <w:rsid w:val="001F1269"/>
    <w:rsid w:val="001F1623"/>
    <w:rsid w:val="001F1A4C"/>
    <w:rsid w:val="001F1A67"/>
    <w:rsid w:val="001F1EB0"/>
    <w:rsid w:val="001F2F19"/>
    <w:rsid w:val="001F6C31"/>
    <w:rsid w:val="002028D7"/>
    <w:rsid w:val="00203FDA"/>
    <w:rsid w:val="00205203"/>
    <w:rsid w:val="00210B53"/>
    <w:rsid w:val="00211501"/>
    <w:rsid w:val="00212708"/>
    <w:rsid w:val="00213558"/>
    <w:rsid w:val="002176D6"/>
    <w:rsid w:val="002264A6"/>
    <w:rsid w:val="0023318E"/>
    <w:rsid w:val="002359C8"/>
    <w:rsid w:val="00236344"/>
    <w:rsid w:val="00236FD8"/>
    <w:rsid w:val="00240E70"/>
    <w:rsid w:val="00241807"/>
    <w:rsid w:val="0024203F"/>
    <w:rsid w:val="0024346E"/>
    <w:rsid w:val="002446C3"/>
    <w:rsid w:val="002454AA"/>
    <w:rsid w:val="002505FE"/>
    <w:rsid w:val="00254B36"/>
    <w:rsid w:val="0025733F"/>
    <w:rsid w:val="00257FC4"/>
    <w:rsid w:val="002602AD"/>
    <w:rsid w:val="00262E85"/>
    <w:rsid w:val="00263CAC"/>
    <w:rsid w:val="002649EC"/>
    <w:rsid w:val="00265133"/>
    <w:rsid w:val="00266BFA"/>
    <w:rsid w:val="00267DC7"/>
    <w:rsid w:val="002712B3"/>
    <w:rsid w:val="00272EF6"/>
    <w:rsid w:val="002750DF"/>
    <w:rsid w:val="002763DC"/>
    <w:rsid w:val="002768C0"/>
    <w:rsid w:val="00280149"/>
    <w:rsid w:val="00282745"/>
    <w:rsid w:val="00282F97"/>
    <w:rsid w:val="00283930"/>
    <w:rsid w:val="00286A59"/>
    <w:rsid w:val="00290564"/>
    <w:rsid w:val="00290B40"/>
    <w:rsid w:val="00294C89"/>
    <w:rsid w:val="002960E6"/>
    <w:rsid w:val="0029745E"/>
    <w:rsid w:val="002A0B69"/>
    <w:rsid w:val="002A119E"/>
    <w:rsid w:val="002A4A24"/>
    <w:rsid w:val="002B0189"/>
    <w:rsid w:val="002B110B"/>
    <w:rsid w:val="002B1554"/>
    <w:rsid w:val="002B3B6D"/>
    <w:rsid w:val="002B4DE5"/>
    <w:rsid w:val="002B7762"/>
    <w:rsid w:val="002C1B40"/>
    <w:rsid w:val="002C57EA"/>
    <w:rsid w:val="002D1CAA"/>
    <w:rsid w:val="002D1E07"/>
    <w:rsid w:val="002D26CC"/>
    <w:rsid w:val="002E192A"/>
    <w:rsid w:val="002E1A0F"/>
    <w:rsid w:val="002E2BD1"/>
    <w:rsid w:val="002E2C2B"/>
    <w:rsid w:val="002E7527"/>
    <w:rsid w:val="002F0D4C"/>
    <w:rsid w:val="002F2369"/>
    <w:rsid w:val="002F248A"/>
    <w:rsid w:val="002F3B53"/>
    <w:rsid w:val="002F3E6F"/>
    <w:rsid w:val="002F53A9"/>
    <w:rsid w:val="002F5EEE"/>
    <w:rsid w:val="002F6C9A"/>
    <w:rsid w:val="002F7992"/>
    <w:rsid w:val="003004EA"/>
    <w:rsid w:val="00301505"/>
    <w:rsid w:val="003017D5"/>
    <w:rsid w:val="00301A34"/>
    <w:rsid w:val="0030370F"/>
    <w:rsid w:val="003053E1"/>
    <w:rsid w:val="00306309"/>
    <w:rsid w:val="00312012"/>
    <w:rsid w:val="003125DE"/>
    <w:rsid w:val="00315766"/>
    <w:rsid w:val="00317072"/>
    <w:rsid w:val="003175D2"/>
    <w:rsid w:val="003204A7"/>
    <w:rsid w:val="00321386"/>
    <w:rsid w:val="00322EBD"/>
    <w:rsid w:val="00323655"/>
    <w:rsid w:val="00332B3F"/>
    <w:rsid w:val="00333F4A"/>
    <w:rsid w:val="00334010"/>
    <w:rsid w:val="0033587E"/>
    <w:rsid w:val="00335886"/>
    <w:rsid w:val="003364C3"/>
    <w:rsid w:val="0034072C"/>
    <w:rsid w:val="003419D8"/>
    <w:rsid w:val="00342AFD"/>
    <w:rsid w:val="003445D4"/>
    <w:rsid w:val="00344D1E"/>
    <w:rsid w:val="00344F6E"/>
    <w:rsid w:val="00344F8F"/>
    <w:rsid w:val="00347052"/>
    <w:rsid w:val="0035123B"/>
    <w:rsid w:val="003515F7"/>
    <w:rsid w:val="00353CEF"/>
    <w:rsid w:val="003562D2"/>
    <w:rsid w:val="0035649F"/>
    <w:rsid w:val="00357CE1"/>
    <w:rsid w:val="00362959"/>
    <w:rsid w:val="00365D1B"/>
    <w:rsid w:val="00365E29"/>
    <w:rsid w:val="00370426"/>
    <w:rsid w:val="00370DEA"/>
    <w:rsid w:val="003716C2"/>
    <w:rsid w:val="003722A4"/>
    <w:rsid w:val="003733A1"/>
    <w:rsid w:val="00373BFA"/>
    <w:rsid w:val="003754D8"/>
    <w:rsid w:val="00375A22"/>
    <w:rsid w:val="003806A2"/>
    <w:rsid w:val="00382B08"/>
    <w:rsid w:val="00383088"/>
    <w:rsid w:val="003833F0"/>
    <w:rsid w:val="0038736D"/>
    <w:rsid w:val="00391400"/>
    <w:rsid w:val="00391AA2"/>
    <w:rsid w:val="003934FC"/>
    <w:rsid w:val="00396E16"/>
    <w:rsid w:val="00397E0F"/>
    <w:rsid w:val="003A242C"/>
    <w:rsid w:val="003A2C2A"/>
    <w:rsid w:val="003A50D7"/>
    <w:rsid w:val="003A6754"/>
    <w:rsid w:val="003B0E06"/>
    <w:rsid w:val="003B2858"/>
    <w:rsid w:val="003B7E42"/>
    <w:rsid w:val="003C0C12"/>
    <w:rsid w:val="003C3273"/>
    <w:rsid w:val="003C4DC9"/>
    <w:rsid w:val="003C4E03"/>
    <w:rsid w:val="003C6605"/>
    <w:rsid w:val="003D0F06"/>
    <w:rsid w:val="003D27D3"/>
    <w:rsid w:val="003D2B42"/>
    <w:rsid w:val="003D3D70"/>
    <w:rsid w:val="003D3EF4"/>
    <w:rsid w:val="003D4EE2"/>
    <w:rsid w:val="003D5767"/>
    <w:rsid w:val="003D5A0D"/>
    <w:rsid w:val="003D7575"/>
    <w:rsid w:val="003D7951"/>
    <w:rsid w:val="003D7A15"/>
    <w:rsid w:val="003E0F69"/>
    <w:rsid w:val="003E16B7"/>
    <w:rsid w:val="003E353E"/>
    <w:rsid w:val="003E4921"/>
    <w:rsid w:val="003E5072"/>
    <w:rsid w:val="003F01E8"/>
    <w:rsid w:val="003F2380"/>
    <w:rsid w:val="003F4983"/>
    <w:rsid w:val="003F629D"/>
    <w:rsid w:val="003F67E6"/>
    <w:rsid w:val="003F78ED"/>
    <w:rsid w:val="003F7F1E"/>
    <w:rsid w:val="0040108F"/>
    <w:rsid w:val="00402755"/>
    <w:rsid w:val="00402FB3"/>
    <w:rsid w:val="00407732"/>
    <w:rsid w:val="00407E3F"/>
    <w:rsid w:val="00411D52"/>
    <w:rsid w:val="004128A5"/>
    <w:rsid w:val="00413205"/>
    <w:rsid w:val="00414825"/>
    <w:rsid w:val="004166D4"/>
    <w:rsid w:val="00416BC6"/>
    <w:rsid w:val="004218F8"/>
    <w:rsid w:val="0042242A"/>
    <w:rsid w:val="00423475"/>
    <w:rsid w:val="00425BC6"/>
    <w:rsid w:val="00427294"/>
    <w:rsid w:val="0043136A"/>
    <w:rsid w:val="00433C93"/>
    <w:rsid w:val="00435C72"/>
    <w:rsid w:val="00436671"/>
    <w:rsid w:val="004409CD"/>
    <w:rsid w:val="004416E3"/>
    <w:rsid w:val="00441F6B"/>
    <w:rsid w:val="004442B4"/>
    <w:rsid w:val="0044489C"/>
    <w:rsid w:val="0044513C"/>
    <w:rsid w:val="0045291B"/>
    <w:rsid w:val="00454DE1"/>
    <w:rsid w:val="00454E8C"/>
    <w:rsid w:val="004553F1"/>
    <w:rsid w:val="0046147C"/>
    <w:rsid w:val="00462058"/>
    <w:rsid w:val="004629F7"/>
    <w:rsid w:val="0046482F"/>
    <w:rsid w:val="00466696"/>
    <w:rsid w:val="00467605"/>
    <w:rsid w:val="00471FDC"/>
    <w:rsid w:val="0047293F"/>
    <w:rsid w:val="004744E0"/>
    <w:rsid w:val="00474C2F"/>
    <w:rsid w:val="0047637D"/>
    <w:rsid w:val="00480B53"/>
    <w:rsid w:val="00481322"/>
    <w:rsid w:val="0048296C"/>
    <w:rsid w:val="00483032"/>
    <w:rsid w:val="004858D2"/>
    <w:rsid w:val="00491E8C"/>
    <w:rsid w:val="004929E4"/>
    <w:rsid w:val="0049386A"/>
    <w:rsid w:val="00495A1C"/>
    <w:rsid w:val="00496BF4"/>
    <w:rsid w:val="004A0E9E"/>
    <w:rsid w:val="004A10E7"/>
    <w:rsid w:val="004A1DAD"/>
    <w:rsid w:val="004A4D97"/>
    <w:rsid w:val="004A6B65"/>
    <w:rsid w:val="004B21A3"/>
    <w:rsid w:val="004B228C"/>
    <w:rsid w:val="004C00BD"/>
    <w:rsid w:val="004C3E38"/>
    <w:rsid w:val="004C76D1"/>
    <w:rsid w:val="004D2D70"/>
    <w:rsid w:val="004D42B4"/>
    <w:rsid w:val="004D4C7B"/>
    <w:rsid w:val="004D7401"/>
    <w:rsid w:val="004E004A"/>
    <w:rsid w:val="004E22F7"/>
    <w:rsid w:val="004E632B"/>
    <w:rsid w:val="004E6355"/>
    <w:rsid w:val="004F094B"/>
    <w:rsid w:val="004F1E7D"/>
    <w:rsid w:val="004F3A8B"/>
    <w:rsid w:val="004F5A09"/>
    <w:rsid w:val="004F5F85"/>
    <w:rsid w:val="004F63AC"/>
    <w:rsid w:val="004F7922"/>
    <w:rsid w:val="00500ED2"/>
    <w:rsid w:val="005012F9"/>
    <w:rsid w:val="005048D1"/>
    <w:rsid w:val="00505392"/>
    <w:rsid w:val="00506FCD"/>
    <w:rsid w:val="0051057B"/>
    <w:rsid w:val="00511C4F"/>
    <w:rsid w:val="00512D2A"/>
    <w:rsid w:val="00513CF3"/>
    <w:rsid w:val="00514660"/>
    <w:rsid w:val="00514C38"/>
    <w:rsid w:val="00515FBB"/>
    <w:rsid w:val="005347DF"/>
    <w:rsid w:val="00542559"/>
    <w:rsid w:val="00543DFA"/>
    <w:rsid w:val="005441C9"/>
    <w:rsid w:val="0054422A"/>
    <w:rsid w:val="00547487"/>
    <w:rsid w:val="0055074C"/>
    <w:rsid w:val="00551A74"/>
    <w:rsid w:val="00554E1D"/>
    <w:rsid w:val="00555771"/>
    <w:rsid w:val="00556AEB"/>
    <w:rsid w:val="0056045C"/>
    <w:rsid w:val="005638E8"/>
    <w:rsid w:val="00564768"/>
    <w:rsid w:val="00566743"/>
    <w:rsid w:val="00567041"/>
    <w:rsid w:val="00567714"/>
    <w:rsid w:val="005711B6"/>
    <w:rsid w:val="00571C6C"/>
    <w:rsid w:val="00572518"/>
    <w:rsid w:val="005729A1"/>
    <w:rsid w:val="00575AC6"/>
    <w:rsid w:val="005835CE"/>
    <w:rsid w:val="00583C95"/>
    <w:rsid w:val="00586C0A"/>
    <w:rsid w:val="00587462"/>
    <w:rsid w:val="005923E2"/>
    <w:rsid w:val="00595C79"/>
    <w:rsid w:val="00596253"/>
    <w:rsid w:val="00597530"/>
    <w:rsid w:val="005A1A0E"/>
    <w:rsid w:val="005A4527"/>
    <w:rsid w:val="005A593B"/>
    <w:rsid w:val="005A6824"/>
    <w:rsid w:val="005B3A58"/>
    <w:rsid w:val="005B404E"/>
    <w:rsid w:val="005B660B"/>
    <w:rsid w:val="005B77D4"/>
    <w:rsid w:val="005C642F"/>
    <w:rsid w:val="005D1DA6"/>
    <w:rsid w:val="005D3091"/>
    <w:rsid w:val="005D4539"/>
    <w:rsid w:val="005D48DC"/>
    <w:rsid w:val="005D55E0"/>
    <w:rsid w:val="005D6D7D"/>
    <w:rsid w:val="005E2E49"/>
    <w:rsid w:val="005E3752"/>
    <w:rsid w:val="005E77FA"/>
    <w:rsid w:val="005F3B67"/>
    <w:rsid w:val="005F3F7C"/>
    <w:rsid w:val="005F633D"/>
    <w:rsid w:val="005F6896"/>
    <w:rsid w:val="005F7CDF"/>
    <w:rsid w:val="0060176A"/>
    <w:rsid w:val="0060299B"/>
    <w:rsid w:val="00603B7B"/>
    <w:rsid w:val="00604DDE"/>
    <w:rsid w:val="006069AE"/>
    <w:rsid w:val="00607DD9"/>
    <w:rsid w:val="00613714"/>
    <w:rsid w:val="0061386B"/>
    <w:rsid w:val="00613928"/>
    <w:rsid w:val="00613F8F"/>
    <w:rsid w:val="006156AF"/>
    <w:rsid w:val="00621798"/>
    <w:rsid w:val="00621F72"/>
    <w:rsid w:val="006268C3"/>
    <w:rsid w:val="006271D7"/>
    <w:rsid w:val="0063269A"/>
    <w:rsid w:val="00632A52"/>
    <w:rsid w:val="00632D45"/>
    <w:rsid w:val="00640EF0"/>
    <w:rsid w:val="00641E9F"/>
    <w:rsid w:val="00645FBF"/>
    <w:rsid w:val="0064628B"/>
    <w:rsid w:val="00647AFE"/>
    <w:rsid w:val="00647C03"/>
    <w:rsid w:val="006507A2"/>
    <w:rsid w:val="00650F2A"/>
    <w:rsid w:val="00653BA3"/>
    <w:rsid w:val="00654E1A"/>
    <w:rsid w:val="00655914"/>
    <w:rsid w:val="00655E52"/>
    <w:rsid w:val="00661314"/>
    <w:rsid w:val="006643AA"/>
    <w:rsid w:val="006661A7"/>
    <w:rsid w:val="0066757B"/>
    <w:rsid w:val="00667FC7"/>
    <w:rsid w:val="0067288F"/>
    <w:rsid w:val="006735DC"/>
    <w:rsid w:val="00675004"/>
    <w:rsid w:val="00675AA6"/>
    <w:rsid w:val="00677A54"/>
    <w:rsid w:val="00677D4B"/>
    <w:rsid w:val="00682149"/>
    <w:rsid w:val="006827EC"/>
    <w:rsid w:val="0068337B"/>
    <w:rsid w:val="00685139"/>
    <w:rsid w:val="00686211"/>
    <w:rsid w:val="0068769A"/>
    <w:rsid w:val="006877AB"/>
    <w:rsid w:val="00687DDC"/>
    <w:rsid w:val="00691260"/>
    <w:rsid w:val="00691541"/>
    <w:rsid w:val="00691C43"/>
    <w:rsid w:val="006935BD"/>
    <w:rsid w:val="006959CB"/>
    <w:rsid w:val="006964C7"/>
    <w:rsid w:val="006A663E"/>
    <w:rsid w:val="006B1FB8"/>
    <w:rsid w:val="006B3090"/>
    <w:rsid w:val="006B3B19"/>
    <w:rsid w:val="006B3BD6"/>
    <w:rsid w:val="006B6098"/>
    <w:rsid w:val="006C1D27"/>
    <w:rsid w:val="006C35D8"/>
    <w:rsid w:val="006C450A"/>
    <w:rsid w:val="006C4AC9"/>
    <w:rsid w:val="006C4FB8"/>
    <w:rsid w:val="006C6B04"/>
    <w:rsid w:val="006D0426"/>
    <w:rsid w:val="006D7627"/>
    <w:rsid w:val="006E0A7C"/>
    <w:rsid w:val="006E29B0"/>
    <w:rsid w:val="006E3414"/>
    <w:rsid w:val="006E6380"/>
    <w:rsid w:val="006E6A29"/>
    <w:rsid w:val="006E721D"/>
    <w:rsid w:val="006E79C5"/>
    <w:rsid w:val="006F216D"/>
    <w:rsid w:val="006F2A9C"/>
    <w:rsid w:val="007011EB"/>
    <w:rsid w:val="0070207A"/>
    <w:rsid w:val="00703C3F"/>
    <w:rsid w:val="007059DC"/>
    <w:rsid w:val="0071116C"/>
    <w:rsid w:val="00713D01"/>
    <w:rsid w:val="00714C52"/>
    <w:rsid w:val="00714CAB"/>
    <w:rsid w:val="00714E49"/>
    <w:rsid w:val="00716230"/>
    <w:rsid w:val="00717074"/>
    <w:rsid w:val="007204D7"/>
    <w:rsid w:val="00720FD8"/>
    <w:rsid w:val="0072167D"/>
    <w:rsid w:val="00721CE6"/>
    <w:rsid w:val="007262FA"/>
    <w:rsid w:val="00727873"/>
    <w:rsid w:val="007306DB"/>
    <w:rsid w:val="007332CC"/>
    <w:rsid w:val="00737F56"/>
    <w:rsid w:val="0074070B"/>
    <w:rsid w:val="00740FA9"/>
    <w:rsid w:val="00743354"/>
    <w:rsid w:val="0075008C"/>
    <w:rsid w:val="00750400"/>
    <w:rsid w:val="007511C0"/>
    <w:rsid w:val="00755612"/>
    <w:rsid w:val="007565DE"/>
    <w:rsid w:val="007569F0"/>
    <w:rsid w:val="00757A62"/>
    <w:rsid w:val="0076437A"/>
    <w:rsid w:val="00766583"/>
    <w:rsid w:val="00770B3F"/>
    <w:rsid w:val="00771810"/>
    <w:rsid w:val="00773231"/>
    <w:rsid w:val="007742F8"/>
    <w:rsid w:val="007749F3"/>
    <w:rsid w:val="007811DE"/>
    <w:rsid w:val="00782404"/>
    <w:rsid w:val="0078411D"/>
    <w:rsid w:val="00785945"/>
    <w:rsid w:val="00786174"/>
    <w:rsid w:val="007867B5"/>
    <w:rsid w:val="00787D4A"/>
    <w:rsid w:val="00790F8E"/>
    <w:rsid w:val="0079149E"/>
    <w:rsid w:val="007914FD"/>
    <w:rsid w:val="007932A1"/>
    <w:rsid w:val="00794268"/>
    <w:rsid w:val="0079779F"/>
    <w:rsid w:val="007977B3"/>
    <w:rsid w:val="007A1EDD"/>
    <w:rsid w:val="007A27C8"/>
    <w:rsid w:val="007A4104"/>
    <w:rsid w:val="007A61AD"/>
    <w:rsid w:val="007A6ECE"/>
    <w:rsid w:val="007B018F"/>
    <w:rsid w:val="007B299B"/>
    <w:rsid w:val="007C1152"/>
    <w:rsid w:val="007C1737"/>
    <w:rsid w:val="007C3BFF"/>
    <w:rsid w:val="007C49AB"/>
    <w:rsid w:val="007C54BF"/>
    <w:rsid w:val="007C69B2"/>
    <w:rsid w:val="007C7D0B"/>
    <w:rsid w:val="007D0C25"/>
    <w:rsid w:val="007D1733"/>
    <w:rsid w:val="007D30CC"/>
    <w:rsid w:val="007D781B"/>
    <w:rsid w:val="007E1B20"/>
    <w:rsid w:val="007E222A"/>
    <w:rsid w:val="007E2E62"/>
    <w:rsid w:val="007E3F83"/>
    <w:rsid w:val="007E507D"/>
    <w:rsid w:val="007E763A"/>
    <w:rsid w:val="007F07BA"/>
    <w:rsid w:val="007F1C5D"/>
    <w:rsid w:val="007F211A"/>
    <w:rsid w:val="007F645D"/>
    <w:rsid w:val="007F7469"/>
    <w:rsid w:val="007F7CB9"/>
    <w:rsid w:val="00801896"/>
    <w:rsid w:val="00801FF3"/>
    <w:rsid w:val="00802D45"/>
    <w:rsid w:val="008038A7"/>
    <w:rsid w:val="00811F5E"/>
    <w:rsid w:val="00814761"/>
    <w:rsid w:val="00815BA8"/>
    <w:rsid w:val="0081754B"/>
    <w:rsid w:val="00820EDE"/>
    <w:rsid w:val="0082141D"/>
    <w:rsid w:val="008225D3"/>
    <w:rsid w:val="008231B8"/>
    <w:rsid w:val="008239EF"/>
    <w:rsid w:val="008257C7"/>
    <w:rsid w:val="00825F00"/>
    <w:rsid w:val="0082606B"/>
    <w:rsid w:val="0082776C"/>
    <w:rsid w:val="00827794"/>
    <w:rsid w:val="00827AE2"/>
    <w:rsid w:val="00833861"/>
    <w:rsid w:val="008359D9"/>
    <w:rsid w:val="00837E7F"/>
    <w:rsid w:val="00840FC1"/>
    <w:rsid w:val="00846477"/>
    <w:rsid w:val="00847353"/>
    <w:rsid w:val="0084794D"/>
    <w:rsid w:val="008525C5"/>
    <w:rsid w:val="0085362C"/>
    <w:rsid w:val="0085409E"/>
    <w:rsid w:val="008545DB"/>
    <w:rsid w:val="0085690E"/>
    <w:rsid w:val="00857719"/>
    <w:rsid w:val="00860582"/>
    <w:rsid w:val="0086171E"/>
    <w:rsid w:val="00862F0A"/>
    <w:rsid w:val="00863636"/>
    <w:rsid w:val="00866850"/>
    <w:rsid w:val="00874558"/>
    <w:rsid w:val="00874AA9"/>
    <w:rsid w:val="00874C5C"/>
    <w:rsid w:val="008767B4"/>
    <w:rsid w:val="00877364"/>
    <w:rsid w:val="008800A5"/>
    <w:rsid w:val="00883FD1"/>
    <w:rsid w:val="0088554D"/>
    <w:rsid w:val="00886972"/>
    <w:rsid w:val="008873E2"/>
    <w:rsid w:val="00887437"/>
    <w:rsid w:val="008905C0"/>
    <w:rsid w:val="00892C47"/>
    <w:rsid w:val="008966C1"/>
    <w:rsid w:val="00897594"/>
    <w:rsid w:val="008A1F0E"/>
    <w:rsid w:val="008A4581"/>
    <w:rsid w:val="008A5457"/>
    <w:rsid w:val="008A5F64"/>
    <w:rsid w:val="008A6EF4"/>
    <w:rsid w:val="008A77EA"/>
    <w:rsid w:val="008B14D7"/>
    <w:rsid w:val="008B1D33"/>
    <w:rsid w:val="008B529A"/>
    <w:rsid w:val="008B6D74"/>
    <w:rsid w:val="008C2C55"/>
    <w:rsid w:val="008C39FF"/>
    <w:rsid w:val="008C3CCF"/>
    <w:rsid w:val="008C7E84"/>
    <w:rsid w:val="008D1ADC"/>
    <w:rsid w:val="008D2309"/>
    <w:rsid w:val="008D4ACA"/>
    <w:rsid w:val="008D4B6F"/>
    <w:rsid w:val="008D6202"/>
    <w:rsid w:val="008E139D"/>
    <w:rsid w:val="008E318D"/>
    <w:rsid w:val="008E3881"/>
    <w:rsid w:val="008E58E3"/>
    <w:rsid w:val="008F0514"/>
    <w:rsid w:val="008F2C3C"/>
    <w:rsid w:val="008F306B"/>
    <w:rsid w:val="008F3793"/>
    <w:rsid w:val="008F5AA6"/>
    <w:rsid w:val="0090293C"/>
    <w:rsid w:val="00905944"/>
    <w:rsid w:val="009078E2"/>
    <w:rsid w:val="00912B33"/>
    <w:rsid w:val="00914680"/>
    <w:rsid w:val="00914A5C"/>
    <w:rsid w:val="009208C2"/>
    <w:rsid w:val="009239D4"/>
    <w:rsid w:val="009239DD"/>
    <w:rsid w:val="0093416A"/>
    <w:rsid w:val="00935EA8"/>
    <w:rsid w:val="009364E2"/>
    <w:rsid w:val="00940F9F"/>
    <w:rsid w:val="00942CFE"/>
    <w:rsid w:val="0094301C"/>
    <w:rsid w:val="009467A9"/>
    <w:rsid w:val="00950A03"/>
    <w:rsid w:val="00950B29"/>
    <w:rsid w:val="00952289"/>
    <w:rsid w:val="0095379F"/>
    <w:rsid w:val="009538E4"/>
    <w:rsid w:val="009546D0"/>
    <w:rsid w:val="00957A91"/>
    <w:rsid w:val="0096413D"/>
    <w:rsid w:val="009642C3"/>
    <w:rsid w:val="00964E33"/>
    <w:rsid w:val="009659B8"/>
    <w:rsid w:val="00965F6F"/>
    <w:rsid w:val="0096643D"/>
    <w:rsid w:val="009670D3"/>
    <w:rsid w:val="00967E86"/>
    <w:rsid w:val="00970FC8"/>
    <w:rsid w:val="00972460"/>
    <w:rsid w:val="00973B98"/>
    <w:rsid w:val="00980870"/>
    <w:rsid w:val="009919E0"/>
    <w:rsid w:val="00992E79"/>
    <w:rsid w:val="0099498B"/>
    <w:rsid w:val="00995BC1"/>
    <w:rsid w:val="009A6BC4"/>
    <w:rsid w:val="009A6DF7"/>
    <w:rsid w:val="009A7A9F"/>
    <w:rsid w:val="009B3226"/>
    <w:rsid w:val="009B3818"/>
    <w:rsid w:val="009B42E9"/>
    <w:rsid w:val="009B5314"/>
    <w:rsid w:val="009C0EED"/>
    <w:rsid w:val="009C1FA4"/>
    <w:rsid w:val="009C3A07"/>
    <w:rsid w:val="009C69B9"/>
    <w:rsid w:val="009D02F5"/>
    <w:rsid w:val="009D5CAB"/>
    <w:rsid w:val="009D68F9"/>
    <w:rsid w:val="009D7635"/>
    <w:rsid w:val="009E2D15"/>
    <w:rsid w:val="009E597C"/>
    <w:rsid w:val="009F0D48"/>
    <w:rsid w:val="009F1056"/>
    <w:rsid w:val="009F12EA"/>
    <w:rsid w:val="009F19A4"/>
    <w:rsid w:val="009F3E3A"/>
    <w:rsid w:val="009F4BAD"/>
    <w:rsid w:val="009F704D"/>
    <w:rsid w:val="00A01088"/>
    <w:rsid w:val="00A01976"/>
    <w:rsid w:val="00A02422"/>
    <w:rsid w:val="00A03772"/>
    <w:rsid w:val="00A042B0"/>
    <w:rsid w:val="00A0503D"/>
    <w:rsid w:val="00A05379"/>
    <w:rsid w:val="00A06C65"/>
    <w:rsid w:val="00A13420"/>
    <w:rsid w:val="00A13AD0"/>
    <w:rsid w:val="00A13B01"/>
    <w:rsid w:val="00A13F90"/>
    <w:rsid w:val="00A148D7"/>
    <w:rsid w:val="00A159C6"/>
    <w:rsid w:val="00A16B56"/>
    <w:rsid w:val="00A17159"/>
    <w:rsid w:val="00A17338"/>
    <w:rsid w:val="00A24A5D"/>
    <w:rsid w:val="00A268A3"/>
    <w:rsid w:val="00A268A9"/>
    <w:rsid w:val="00A31336"/>
    <w:rsid w:val="00A319FD"/>
    <w:rsid w:val="00A33586"/>
    <w:rsid w:val="00A35A6B"/>
    <w:rsid w:val="00A4109A"/>
    <w:rsid w:val="00A418C5"/>
    <w:rsid w:val="00A4247F"/>
    <w:rsid w:val="00A455EC"/>
    <w:rsid w:val="00A4783F"/>
    <w:rsid w:val="00A500D4"/>
    <w:rsid w:val="00A50A23"/>
    <w:rsid w:val="00A51047"/>
    <w:rsid w:val="00A512DA"/>
    <w:rsid w:val="00A60C1F"/>
    <w:rsid w:val="00A72666"/>
    <w:rsid w:val="00A735A5"/>
    <w:rsid w:val="00A75648"/>
    <w:rsid w:val="00A7608B"/>
    <w:rsid w:val="00A7720C"/>
    <w:rsid w:val="00A77C61"/>
    <w:rsid w:val="00A853D4"/>
    <w:rsid w:val="00A865C7"/>
    <w:rsid w:val="00A9241D"/>
    <w:rsid w:val="00A94D1D"/>
    <w:rsid w:val="00A95A7B"/>
    <w:rsid w:val="00A97A60"/>
    <w:rsid w:val="00AA0825"/>
    <w:rsid w:val="00AA26F6"/>
    <w:rsid w:val="00AA3B1E"/>
    <w:rsid w:val="00AA5031"/>
    <w:rsid w:val="00AA5D0E"/>
    <w:rsid w:val="00AB0025"/>
    <w:rsid w:val="00AB057B"/>
    <w:rsid w:val="00AB0FF3"/>
    <w:rsid w:val="00AB1061"/>
    <w:rsid w:val="00AB1445"/>
    <w:rsid w:val="00AB1659"/>
    <w:rsid w:val="00AB26BE"/>
    <w:rsid w:val="00AB6C33"/>
    <w:rsid w:val="00AC0DA3"/>
    <w:rsid w:val="00AC4C3E"/>
    <w:rsid w:val="00AC5403"/>
    <w:rsid w:val="00AC5DC3"/>
    <w:rsid w:val="00AC7F9F"/>
    <w:rsid w:val="00AD50CD"/>
    <w:rsid w:val="00AD7498"/>
    <w:rsid w:val="00AE2C48"/>
    <w:rsid w:val="00AE4740"/>
    <w:rsid w:val="00AE7AA6"/>
    <w:rsid w:val="00AF0C7B"/>
    <w:rsid w:val="00AF2B52"/>
    <w:rsid w:val="00AF2CEB"/>
    <w:rsid w:val="00B00B8B"/>
    <w:rsid w:val="00B01AC2"/>
    <w:rsid w:val="00B0260C"/>
    <w:rsid w:val="00B029CC"/>
    <w:rsid w:val="00B05B0E"/>
    <w:rsid w:val="00B06793"/>
    <w:rsid w:val="00B12F02"/>
    <w:rsid w:val="00B13656"/>
    <w:rsid w:val="00B167D4"/>
    <w:rsid w:val="00B1769F"/>
    <w:rsid w:val="00B20794"/>
    <w:rsid w:val="00B20A22"/>
    <w:rsid w:val="00B219F6"/>
    <w:rsid w:val="00B270DB"/>
    <w:rsid w:val="00B31354"/>
    <w:rsid w:val="00B327E0"/>
    <w:rsid w:val="00B32DF3"/>
    <w:rsid w:val="00B34482"/>
    <w:rsid w:val="00B35C6E"/>
    <w:rsid w:val="00B35DB1"/>
    <w:rsid w:val="00B378D2"/>
    <w:rsid w:val="00B410F5"/>
    <w:rsid w:val="00B42391"/>
    <w:rsid w:val="00B4353E"/>
    <w:rsid w:val="00B44A87"/>
    <w:rsid w:val="00B44C15"/>
    <w:rsid w:val="00B46DA1"/>
    <w:rsid w:val="00B5510F"/>
    <w:rsid w:val="00B5515D"/>
    <w:rsid w:val="00B56950"/>
    <w:rsid w:val="00B57A2F"/>
    <w:rsid w:val="00B60A32"/>
    <w:rsid w:val="00B62E4B"/>
    <w:rsid w:val="00B64E53"/>
    <w:rsid w:val="00B652B6"/>
    <w:rsid w:val="00B65A75"/>
    <w:rsid w:val="00B72537"/>
    <w:rsid w:val="00B7474F"/>
    <w:rsid w:val="00B74945"/>
    <w:rsid w:val="00B75C75"/>
    <w:rsid w:val="00B75E4C"/>
    <w:rsid w:val="00B76013"/>
    <w:rsid w:val="00B77D9D"/>
    <w:rsid w:val="00B80987"/>
    <w:rsid w:val="00B8158C"/>
    <w:rsid w:val="00B85F60"/>
    <w:rsid w:val="00B875F6"/>
    <w:rsid w:val="00B90034"/>
    <w:rsid w:val="00B900C0"/>
    <w:rsid w:val="00B90D57"/>
    <w:rsid w:val="00B9228A"/>
    <w:rsid w:val="00B941F5"/>
    <w:rsid w:val="00B96DE1"/>
    <w:rsid w:val="00BA1F8B"/>
    <w:rsid w:val="00BA39E5"/>
    <w:rsid w:val="00BA4D5D"/>
    <w:rsid w:val="00BA6AC1"/>
    <w:rsid w:val="00BB4449"/>
    <w:rsid w:val="00BB4BD5"/>
    <w:rsid w:val="00BB6E86"/>
    <w:rsid w:val="00BB70B3"/>
    <w:rsid w:val="00BC1700"/>
    <w:rsid w:val="00BC1D49"/>
    <w:rsid w:val="00BC221B"/>
    <w:rsid w:val="00BC3674"/>
    <w:rsid w:val="00BC5056"/>
    <w:rsid w:val="00BC778D"/>
    <w:rsid w:val="00BC77BD"/>
    <w:rsid w:val="00BC7DA1"/>
    <w:rsid w:val="00BD1161"/>
    <w:rsid w:val="00BD5829"/>
    <w:rsid w:val="00BD5E65"/>
    <w:rsid w:val="00BE0C27"/>
    <w:rsid w:val="00BE110B"/>
    <w:rsid w:val="00BE2D6C"/>
    <w:rsid w:val="00BE45DD"/>
    <w:rsid w:val="00BF0F39"/>
    <w:rsid w:val="00BF460F"/>
    <w:rsid w:val="00BF5BE2"/>
    <w:rsid w:val="00C00D87"/>
    <w:rsid w:val="00C01F7E"/>
    <w:rsid w:val="00C03F98"/>
    <w:rsid w:val="00C0600C"/>
    <w:rsid w:val="00C06659"/>
    <w:rsid w:val="00C1068A"/>
    <w:rsid w:val="00C11A1A"/>
    <w:rsid w:val="00C11CE3"/>
    <w:rsid w:val="00C126A2"/>
    <w:rsid w:val="00C1528E"/>
    <w:rsid w:val="00C17004"/>
    <w:rsid w:val="00C17F68"/>
    <w:rsid w:val="00C20B3D"/>
    <w:rsid w:val="00C21931"/>
    <w:rsid w:val="00C304F3"/>
    <w:rsid w:val="00C33D6A"/>
    <w:rsid w:val="00C33EA1"/>
    <w:rsid w:val="00C42292"/>
    <w:rsid w:val="00C42947"/>
    <w:rsid w:val="00C42ED2"/>
    <w:rsid w:val="00C432E4"/>
    <w:rsid w:val="00C44ACA"/>
    <w:rsid w:val="00C44D90"/>
    <w:rsid w:val="00C45F31"/>
    <w:rsid w:val="00C463B2"/>
    <w:rsid w:val="00C47C7E"/>
    <w:rsid w:val="00C5166B"/>
    <w:rsid w:val="00C52CCC"/>
    <w:rsid w:val="00C53226"/>
    <w:rsid w:val="00C56715"/>
    <w:rsid w:val="00C56B52"/>
    <w:rsid w:val="00C5729F"/>
    <w:rsid w:val="00C57FD9"/>
    <w:rsid w:val="00C610E2"/>
    <w:rsid w:val="00C62512"/>
    <w:rsid w:val="00C62AAA"/>
    <w:rsid w:val="00C6311D"/>
    <w:rsid w:val="00C64394"/>
    <w:rsid w:val="00C64B05"/>
    <w:rsid w:val="00C6532E"/>
    <w:rsid w:val="00C6572B"/>
    <w:rsid w:val="00C67231"/>
    <w:rsid w:val="00C67CD8"/>
    <w:rsid w:val="00C7173E"/>
    <w:rsid w:val="00C74206"/>
    <w:rsid w:val="00C76BEB"/>
    <w:rsid w:val="00C87FBF"/>
    <w:rsid w:val="00C901B0"/>
    <w:rsid w:val="00C9045A"/>
    <w:rsid w:val="00C9186F"/>
    <w:rsid w:val="00C92AC3"/>
    <w:rsid w:val="00C943C0"/>
    <w:rsid w:val="00C95232"/>
    <w:rsid w:val="00C954DB"/>
    <w:rsid w:val="00CA1BE6"/>
    <w:rsid w:val="00CA2712"/>
    <w:rsid w:val="00CA2BEF"/>
    <w:rsid w:val="00CA42CC"/>
    <w:rsid w:val="00CA4805"/>
    <w:rsid w:val="00CA6ABF"/>
    <w:rsid w:val="00CA743B"/>
    <w:rsid w:val="00CB0679"/>
    <w:rsid w:val="00CB12AC"/>
    <w:rsid w:val="00CB1725"/>
    <w:rsid w:val="00CB29A1"/>
    <w:rsid w:val="00CB45A5"/>
    <w:rsid w:val="00CB4705"/>
    <w:rsid w:val="00CB71FD"/>
    <w:rsid w:val="00CB77E1"/>
    <w:rsid w:val="00CC7748"/>
    <w:rsid w:val="00CD05B4"/>
    <w:rsid w:val="00CD1ED9"/>
    <w:rsid w:val="00CD3194"/>
    <w:rsid w:val="00CD6811"/>
    <w:rsid w:val="00CE176F"/>
    <w:rsid w:val="00CE2E6D"/>
    <w:rsid w:val="00CE5FEF"/>
    <w:rsid w:val="00CE7EF0"/>
    <w:rsid w:val="00CF0247"/>
    <w:rsid w:val="00CF0718"/>
    <w:rsid w:val="00CF2771"/>
    <w:rsid w:val="00CF53FE"/>
    <w:rsid w:val="00D00F47"/>
    <w:rsid w:val="00D01C1E"/>
    <w:rsid w:val="00D03588"/>
    <w:rsid w:val="00D04567"/>
    <w:rsid w:val="00D045B1"/>
    <w:rsid w:val="00D04CAC"/>
    <w:rsid w:val="00D04F1D"/>
    <w:rsid w:val="00D0711F"/>
    <w:rsid w:val="00D075C0"/>
    <w:rsid w:val="00D105A5"/>
    <w:rsid w:val="00D10622"/>
    <w:rsid w:val="00D15404"/>
    <w:rsid w:val="00D158EE"/>
    <w:rsid w:val="00D21741"/>
    <w:rsid w:val="00D21F1F"/>
    <w:rsid w:val="00D221E6"/>
    <w:rsid w:val="00D245A1"/>
    <w:rsid w:val="00D24C89"/>
    <w:rsid w:val="00D26C7B"/>
    <w:rsid w:val="00D33257"/>
    <w:rsid w:val="00D34EA0"/>
    <w:rsid w:val="00D36EB3"/>
    <w:rsid w:val="00D41AAE"/>
    <w:rsid w:val="00D420D5"/>
    <w:rsid w:val="00D43605"/>
    <w:rsid w:val="00D44BDE"/>
    <w:rsid w:val="00D45825"/>
    <w:rsid w:val="00D471A9"/>
    <w:rsid w:val="00D50372"/>
    <w:rsid w:val="00D50450"/>
    <w:rsid w:val="00D51740"/>
    <w:rsid w:val="00D52B20"/>
    <w:rsid w:val="00D52E62"/>
    <w:rsid w:val="00D5430F"/>
    <w:rsid w:val="00D54F0E"/>
    <w:rsid w:val="00D554DA"/>
    <w:rsid w:val="00D603EF"/>
    <w:rsid w:val="00D63274"/>
    <w:rsid w:val="00D63E7F"/>
    <w:rsid w:val="00D64F33"/>
    <w:rsid w:val="00D65E81"/>
    <w:rsid w:val="00D65EC8"/>
    <w:rsid w:val="00D7026E"/>
    <w:rsid w:val="00D70D4A"/>
    <w:rsid w:val="00D70FB2"/>
    <w:rsid w:val="00D72924"/>
    <w:rsid w:val="00D76191"/>
    <w:rsid w:val="00D77BCF"/>
    <w:rsid w:val="00D806A8"/>
    <w:rsid w:val="00D83448"/>
    <w:rsid w:val="00D84D60"/>
    <w:rsid w:val="00D86514"/>
    <w:rsid w:val="00D876E2"/>
    <w:rsid w:val="00D90031"/>
    <w:rsid w:val="00D908D1"/>
    <w:rsid w:val="00D919F8"/>
    <w:rsid w:val="00D921F8"/>
    <w:rsid w:val="00D9255C"/>
    <w:rsid w:val="00D92D95"/>
    <w:rsid w:val="00D9364D"/>
    <w:rsid w:val="00D93934"/>
    <w:rsid w:val="00D9519F"/>
    <w:rsid w:val="00D95F22"/>
    <w:rsid w:val="00D97A0A"/>
    <w:rsid w:val="00DA0453"/>
    <w:rsid w:val="00DA0AB4"/>
    <w:rsid w:val="00DA22BA"/>
    <w:rsid w:val="00DA4348"/>
    <w:rsid w:val="00DB17B1"/>
    <w:rsid w:val="00DB36DE"/>
    <w:rsid w:val="00DB4711"/>
    <w:rsid w:val="00DB6633"/>
    <w:rsid w:val="00DB79A8"/>
    <w:rsid w:val="00DC4A00"/>
    <w:rsid w:val="00DC6771"/>
    <w:rsid w:val="00DD3752"/>
    <w:rsid w:val="00DD5AD3"/>
    <w:rsid w:val="00DE0C01"/>
    <w:rsid w:val="00DE1919"/>
    <w:rsid w:val="00DE2235"/>
    <w:rsid w:val="00DE2AB3"/>
    <w:rsid w:val="00DE2D74"/>
    <w:rsid w:val="00DE3C3D"/>
    <w:rsid w:val="00DE40C2"/>
    <w:rsid w:val="00DE6575"/>
    <w:rsid w:val="00DE68E4"/>
    <w:rsid w:val="00DE6E7C"/>
    <w:rsid w:val="00DE74E5"/>
    <w:rsid w:val="00DE7BA6"/>
    <w:rsid w:val="00DF04EA"/>
    <w:rsid w:val="00DF1B45"/>
    <w:rsid w:val="00DF3810"/>
    <w:rsid w:val="00DF3B9A"/>
    <w:rsid w:val="00DF43B9"/>
    <w:rsid w:val="00DF60B5"/>
    <w:rsid w:val="00E0103B"/>
    <w:rsid w:val="00E0197A"/>
    <w:rsid w:val="00E01A2A"/>
    <w:rsid w:val="00E03C07"/>
    <w:rsid w:val="00E05C32"/>
    <w:rsid w:val="00E10375"/>
    <w:rsid w:val="00E10729"/>
    <w:rsid w:val="00E13A8D"/>
    <w:rsid w:val="00E14C2C"/>
    <w:rsid w:val="00E150E5"/>
    <w:rsid w:val="00E178B6"/>
    <w:rsid w:val="00E17CF9"/>
    <w:rsid w:val="00E20144"/>
    <w:rsid w:val="00E214F0"/>
    <w:rsid w:val="00E21E52"/>
    <w:rsid w:val="00E2327D"/>
    <w:rsid w:val="00E24FFF"/>
    <w:rsid w:val="00E25943"/>
    <w:rsid w:val="00E25B80"/>
    <w:rsid w:val="00E25CD3"/>
    <w:rsid w:val="00E25FE5"/>
    <w:rsid w:val="00E27BE5"/>
    <w:rsid w:val="00E3057F"/>
    <w:rsid w:val="00E309E0"/>
    <w:rsid w:val="00E327DF"/>
    <w:rsid w:val="00E35688"/>
    <w:rsid w:val="00E37982"/>
    <w:rsid w:val="00E40DBD"/>
    <w:rsid w:val="00E411F6"/>
    <w:rsid w:val="00E41920"/>
    <w:rsid w:val="00E42F36"/>
    <w:rsid w:val="00E4359E"/>
    <w:rsid w:val="00E466B7"/>
    <w:rsid w:val="00E51560"/>
    <w:rsid w:val="00E53987"/>
    <w:rsid w:val="00E53ECA"/>
    <w:rsid w:val="00E5405F"/>
    <w:rsid w:val="00E54D1A"/>
    <w:rsid w:val="00E5610E"/>
    <w:rsid w:val="00E56C14"/>
    <w:rsid w:val="00E57C9B"/>
    <w:rsid w:val="00E6133B"/>
    <w:rsid w:val="00E64210"/>
    <w:rsid w:val="00E66D5C"/>
    <w:rsid w:val="00E674BD"/>
    <w:rsid w:val="00E67BB7"/>
    <w:rsid w:val="00E732A5"/>
    <w:rsid w:val="00E76CD8"/>
    <w:rsid w:val="00E807A3"/>
    <w:rsid w:val="00E847C4"/>
    <w:rsid w:val="00E86EC7"/>
    <w:rsid w:val="00E92CC7"/>
    <w:rsid w:val="00E93C4A"/>
    <w:rsid w:val="00E952D7"/>
    <w:rsid w:val="00E9563E"/>
    <w:rsid w:val="00E95AC4"/>
    <w:rsid w:val="00E976B5"/>
    <w:rsid w:val="00E97B5E"/>
    <w:rsid w:val="00EA1926"/>
    <w:rsid w:val="00EA3101"/>
    <w:rsid w:val="00EA64F9"/>
    <w:rsid w:val="00EA7E41"/>
    <w:rsid w:val="00EB1311"/>
    <w:rsid w:val="00EB1789"/>
    <w:rsid w:val="00EB17A1"/>
    <w:rsid w:val="00EB33A4"/>
    <w:rsid w:val="00EB7882"/>
    <w:rsid w:val="00EC013E"/>
    <w:rsid w:val="00EC021A"/>
    <w:rsid w:val="00EC2B5B"/>
    <w:rsid w:val="00EC5FAC"/>
    <w:rsid w:val="00EC6B89"/>
    <w:rsid w:val="00EC6FD1"/>
    <w:rsid w:val="00ED0567"/>
    <w:rsid w:val="00ED0569"/>
    <w:rsid w:val="00ED1405"/>
    <w:rsid w:val="00ED2BA0"/>
    <w:rsid w:val="00ED454F"/>
    <w:rsid w:val="00ED5347"/>
    <w:rsid w:val="00ED77CE"/>
    <w:rsid w:val="00EE0BE4"/>
    <w:rsid w:val="00EE4907"/>
    <w:rsid w:val="00EE7FD7"/>
    <w:rsid w:val="00EF11E3"/>
    <w:rsid w:val="00EF3146"/>
    <w:rsid w:val="00EF3A34"/>
    <w:rsid w:val="00EF4113"/>
    <w:rsid w:val="00EF43EA"/>
    <w:rsid w:val="00EF6935"/>
    <w:rsid w:val="00EF6B22"/>
    <w:rsid w:val="00F001B3"/>
    <w:rsid w:val="00F00E55"/>
    <w:rsid w:val="00F018DB"/>
    <w:rsid w:val="00F06185"/>
    <w:rsid w:val="00F070B0"/>
    <w:rsid w:val="00F10CD5"/>
    <w:rsid w:val="00F1121E"/>
    <w:rsid w:val="00F1354F"/>
    <w:rsid w:val="00F13C9A"/>
    <w:rsid w:val="00F1683E"/>
    <w:rsid w:val="00F16C2A"/>
    <w:rsid w:val="00F17431"/>
    <w:rsid w:val="00F31ACB"/>
    <w:rsid w:val="00F32929"/>
    <w:rsid w:val="00F32A73"/>
    <w:rsid w:val="00F331F9"/>
    <w:rsid w:val="00F33C3F"/>
    <w:rsid w:val="00F41C76"/>
    <w:rsid w:val="00F42ED7"/>
    <w:rsid w:val="00F45B83"/>
    <w:rsid w:val="00F46D1D"/>
    <w:rsid w:val="00F470B8"/>
    <w:rsid w:val="00F50392"/>
    <w:rsid w:val="00F63941"/>
    <w:rsid w:val="00F63B31"/>
    <w:rsid w:val="00F64592"/>
    <w:rsid w:val="00F66E71"/>
    <w:rsid w:val="00F72340"/>
    <w:rsid w:val="00F72E90"/>
    <w:rsid w:val="00F75852"/>
    <w:rsid w:val="00F77858"/>
    <w:rsid w:val="00F80536"/>
    <w:rsid w:val="00F824E5"/>
    <w:rsid w:val="00F8342F"/>
    <w:rsid w:val="00F83830"/>
    <w:rsid w:val="00F83DEC"/>
    <w:rsid w:val="00F84368"/>
    <w:rsid w:val="00F86A6F"/>
    <w:rsid w:val="00F912B0"/>
    <w:rsid w:val="00F93DF2"/>
    <w:rsid w:val="00F94796"/>
    <w:rsid w:val="00F955F0"/>
    <w:rsid w:val="00FA012E"/>
    <w:rsid w:val="00FA4BF2"/>
    <w:rsid w:val="00FA5BDD"/>
    <w:rsid w:val="00FA60DB"/>
    <w:rsid w:val="00FA62A8"/>
    <w:rsid w:val="00FA78AC"/>
    <w:rsid w:val="00FB3C8F"/>
    <w:rsid w:val="00FB4E0E"/>
    <w:rsid w:val="00FB4FC1"/>
    <w:rsid w:val="00FB5814"/>
    <w:rsid w:val="00FC00EF"/>
    <w:rsid w:val="00FC05C7"/>
    <w:rsid w:val="00FC33AF"/>
    <w:rsid w:val="00FC7B5A"/>
    <w:rsid w:val="00FD02F3"/>
    <w:rsid w:val="00FD25BD"/>
    <w:rsid w:val="00FD717E"/>
    <w:rsid w:val="00FD76D3"/>
    <w:rsid w:val="00FE046D"/>
    <w:rsid w:val="00FE26C4"/>
    <w:rsid w:val="00FE31D4"/>
    <w:rsid w:val="00FE39C7"/>
    <w:rsid w:val="00FE4648"/>
    <w:rsid w:val="00FE5FAE"/>
    <w:rsid w:val="00FE6CD1"/>
    <w:rsid w:val="00FE7EEA"/>
    <w:rsid w:val="00FF088A"/>
    <w:rsid w:val="00FF2C7C"/>
    <w:rsid w:val="00FF5F13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paragraph" w:styleId="Textodenotaderodap">
    <w:name w:val="footnote text"/>
    <w:basedOn w:val="Normal"/>
    <w:link w:val="TextodenotaderodapChar"/>
    <w:semiHidden/>
    <w:unhideWhenUsed/>
    <w:rsid w:val="000B2A45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0B2A45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0B2A4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477F0-6A28-40F2-B06F-574472912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133</TotalTime>
  <Pages>27</Pages>
  <Words>5092</Words>
  <Characters>27501</Characters>
  <Application>Microsoft Office Word</Application>
  <DocSecurity>0</DocSecurity>
  <Lines>229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32528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28</cp:revision>
  <cp:lastPrinted>2006-08-08T20:14:00Z</cp:lastPrinted>
  <dcterms:created xsi:type="dcterms:W3CDTF">2019-10-01T18:53:00Z</dcterms:created>
  <dcterms:modified xsi:type="dcterms:W3CDTF">2019-10-14T14:46:00Z</dcterms:modified>
</cp:coreProperties>
</file>