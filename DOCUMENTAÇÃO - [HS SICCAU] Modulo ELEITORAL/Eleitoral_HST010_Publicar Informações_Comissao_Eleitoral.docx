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3805B883" w:rsidR="00A735A5" w:rsidRPr="00590D9C" w:rsidRDefault="001C6DF5">
      <w:pPr>
        <w:pStyle w:val="TituloDocumento"/>
        <w:rPr>
          <w:sz w:val="52"/>
          <w:szCs w:val="52"/>
        </w:rPr>
      </w:pPr>
      <w:r w:rsidRPr="00590D9C">
        <w:rPr>
          <w:sz w:val="52"/>
          <w:szCs w:val="52"/>
        </w:rPr>
        <w:t>HST010</w:t>
      </w:r>
      <w:r w:rsidR="00825F00" w:rsidRPr="00590D9C">
        <w:rPr>
          <w:sz w:val="52"/>
          <w:szCs w:val="52"/>
        </w:rPr>
        <w:fldChar w:fldCharType="begin"/>
      </w:r>
      <w:r w:rsidR="00C03F98" w:rsidRPr="00590D9C">
        <w:rPr>
          <w:sz w:val="52"/>
          <w:szCs w:val="52"/>
        </w:rPr>
        <w:instrText xml:space="preserve"> ASK  NomeCasoUso "Inserir a identificaç</w:instrText>
      </w:r>
      <w:r w:rsidR="00C03F98" w:rsidRPr="00590D9C">
        <w:rPr>
          <w:sz w:val="52"/>
          <w:szCs w:val="52"/>
        </w:rPr>
        <w:br/>
        <w:instrText xml:space="preserve">ão do Caso de Uso no formato: Código - Nome do Caso de Uso"  \* MERGEFORMAT </w:instrText>
      </w:r>
      <w:r w:rsidR="00825F00" w:rsidRPr="00590D9C">
        <w:rPr>
          <w:sz w:val="52"/>
          <w:szCs w:val="52"/>
        </w:rPr>
        <w:fldChar w:fldCharType="separate"/>
      </w:r>
      <w:bookmarkStart w:id="0" w:name="NomeCasoUso"/>
      <w:r w:rsidR="00C03F98" w:rsidRPr="00590D9C">
        <w:rPr>
          <w:sz w:val="52"/>
          <w:szCs w:val="52"/>
        </w:rPr>
        <w:t>### - Nome do Caso de Uso</w:t>
      </w:r>
      <w:bookmarkEnd w:id="0"/>
      <w:r w:rsidR="00825F00" w:rsidRPr="00590D9C">
        <w:rPr>
          <w:sz w:val="52"/>
          <w:szCs w:val="52"/>
        </w:rPr>
        <w:fldChar w:fldCharType="end"/>
      </w:r>
      <w:r w:rsidRPr="00590D9C">
        <w:rPr>
          <w:sz w:val="52"/>
          <w:szCs w:val="52"/>
        </w:rPr>
        <w:t>-</w:t>
      </w:r>
      <w:r w:rsidR="0042054A" w:rsidRPr="00590D9C">
        <w:rPr>
          <w:sz w:val="52"/>
          <w:szCs w:val="52"/>
        </w:rPr>
        <w:t>Publicar</w:t>
      </w:r>
      <w:r w:rsidR="008E139D" w:rsidRPr="00590D9C">
        <w:rPr>
          <w:sz w:val="52"/>
          <w:szCs w:val="52"/>
        </w:rPr>
        <w:t xml:space="preserve"> </w:t>
      </w:r>
      <w:r w:rsidR="00FA78AC" w:rsidRPr="00590D9C">
        <w:rPr>
          <w:sz w:val="52"/>
          <w:szCs w:val="52"/>
        </w:rPr>
        <w:t>Informações Comissão Eleitoral</w:t>
      </w:r>
      <w:r w:rsidR="0068337B" w:rsidRPr="00590D9C">
        <w:rPr>
          <w:sz w:val="52"/>
          <w:szCs w:val="52"/>
        </w:rPr>
        <w:t xml:space="preserve"> </w:t>
      </w:r>
    </w:p>
    <w:p w14:paraId="5ECACC84" w14:textId="0710FF88" w:rsidR="00AF2B52" w:rsidRPr="00590D9C" w:rsidRDefault="00825F00" w:rsidP="00AF2B52">
      <w:pPr>
        <w:pStyle w:val="NomeProjeto"/>
      </w:pPr>
      <w:r w:rsidRPr="00590D9C">
        <w:fldChar w:fldCharType="begin"/>
      </w:r>
      <w:r w:rsidR="00A735A5" w:rsidRPr="00590D9C">
        <w:instrText xml:space="preserve"> ASK  NomePr</w:instrText>
      </w:r>
      <w:r w:rsidR="00C03F98" w:rsidRPr="00590D9C">
        <w:instrText>oduto</w:instrText>
      </w:r>
      <w:r w:rsidR="00A735A5" w:rsidRPr="00590D9C">
        <w:instrText xml:space="preserve"> "Informe o nome do </w:instrText>
      </w:r>
      <w:r w:rsidR="00C03F98" w:rsidRPr="00590D9C">
        <w:instrText>produto</w:instrText>
      </w:r>
      <w:r w:rsidR="00A735A5" w:rsidRPr="00590D9C">
        <w:instrText xml:space="preserve">"  \* MERGEFORMAT </w:instrText>
      </w:r>
      <w:r w:rsidRPr="00590D9C">
        <w:fldChar w:fldCharType="separate"/>
      </w:r>
      <w:bookmarkStart w:id="1" w:name="NomeProjeto"/>
      <w:bookmarkStart w:id="2" w:name="NomeProduto"/>
      <w:r w:rsidR="00C03F98" w:rsidRPr="00590D9C">
        <w:t>&lt;Nome do Produto&gt;</w:t>
      </w:r>
      <w:bookmarkEnd w:id="1"/>
      <w:bookmarkEnd w:id="2"/>
      <w:r w:rsidRPr="00590D9C">
        <w:fldChar w:fldCharType="end"/>
      </w:r>
      <w:r w:rsidR="008E139D" w:rsidRPr="00590D9C">
        <w:t xml:space="preserve">Sistema </w:t>
      </w:r>
      <w:r w:rsidR="00675004" w:rsidRPr="00590D9C">
        <w:t>Processo Eleitoral</w:t>
      </w:r>
    </w:p>
    <w:p w14:paraId="5A8E73EC" w14:textId="094BA3D5" w:rsidR="00A735A5" w:rsidRPr="00590D9C" w:rsidRDefault="00825F00">
      <w:pPr>
        <w:pStyle w:val="NomeCliente"/>
      </w:pPr>
      <w:r w:rsidRPr="00590D9C">
        <w:fldChar w:fldCharType="begin"/>
      </w:r>
      <w:r w:rsidR="00A735A5" w:rsidRPr="00590D9C">
        <w:instrText xml:space="preserve"> ASK  NomeCliente "Informe o nome do cliente"  \* MERGEFORMAT </w:instrText>
      </w:r>
      <w:r w:rsidRPr="00590D9C">
        <w:fldChar w:fldCharType="separate"/>
      </w:r>
      <w:bookmarkStart w:id="3" w:name="NomeCliente"/>
      <w:r w:rsidR="00C03F98" w:rsidRPr="00590D9C">
        <w:t>&lt;Nome do cliente&gt;</w:t>
      </w:r>
      <w:bookmarkEnd w:id="3"/>
      <w:r w:rsidRPr="00590D9C">
        <w:fldChar w:fldCharType="end"/>
      </w:r>
      <w:r w:rsidRPr="00590D9C">
        <w:fldChar w:fldCharType="begin"/>
      </w:r>
      <w:r w:rsidR="00C42947" w:rsidRPr="00590D9C">
        <w:instrText xml:space="preserve"> REF NomeCliente </w:instrText>
      </w:r>
      <w:r w:rsidR="00590D9C">
        <w:instrText xml:space="preserve"> \* MERGEFORMAT </w:instrText>
      </w:r>
      <w:r w:rsidRPr="00590D9C">
        <w:fldChar w:fldCharType="separate"/>
      </w:r>
      <w:r w:rsidR="001C6DF5" w:rsidRPr="00590D9C">
        <w:t>CAU</w:t>
      </w:r>
      <w:r w:rsidRPr="00590D9C">
        <w:fldChar w:fldCharType="end"/>
      </w:r>
    </w:p>
    <w:p w14:paraId="26020D1D" w14:textId="77777777" w:rsidR="00A735A5" w:rsidRPr="00590D9C" w:rsidRDefault="00A735A5">
      <w:pPr>
        <w:pStyle w:val="NomeCliente"/>
        <w:sectPr w:rsidR="00A735A5" w:rsidRPr="00590D9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590D9C" w:rsidRDefault="00E25943" w:rsidP="00E25943">
      <w:pPr>
        <w:pStyle w:val="Dica"/>
        <w:spacing w:after="0"/>
      </w:pPr>
    </w:p>
    <w:p w14:paraId="09D3AC62" w14:textId="77777777" w:rsidR="00A735A5" w:rsidRPr="00590D9C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590D9C">
        <w:br w:type="page"/>
      </w:r>
      <w:r w:rsidRPr="00590D9C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590D9C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590D9C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590D9C" w:rsidRDefault="00A735A5">
            <w:pPr>
              <w:jc w:val="center"/>
              <w:rPr>
                <w:b/>
                <w:bCs/>
              </w:rPr>
            </w:pPr>
            <w:r w:rsidRPr="00590D9C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590D9C" w:rsidRDefault="00A735A5">
            <w:pPr>
              <w:jc w:val="center"/>
              <w:rPr>
                <w:b/>
                <w:bCs/>
              </w:rPr>
            </w:pPr>
            <w:r w:rsidRPr="00590D9C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590D9C" w:rsidRDefault="00A735A5">
            <w:pPr>
              <w:jc w:val="center"/>
              <w:rPr>
                <w:b/>
                <w:bCs/>
              </w:rPr>
            </w:pPr>
            <w:r w:rsidRPr="00590D9C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590D9C" w:rsidRDefault="00A735A5">
            <w:pPr>
              <w:jc w:val="center"/>
              <w:rPr>
                <w:b/>
                <w:bCs/>
              </w:rPr>
            </w:pPr>
            <w:r w:rsidRPr="00590D9C">
              <w:rPr>
                <w:b/>
                <w:bCs/>
              </w:rPr>
              <w:t>Observações</w:t>
            </w:r>
          </w:p>
        </w:tc>
      </w:tr>
      <w:tr w:rsidR="00D45825" w:rsidRPr="00590D9C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590D9C" w:rsidRDefault="00076318">
            <w:pPr>
              <w:jc w:val="center"/>
            </w:pPr>
            <w:r w:rsidRPr="00590D9C">
              <w:t>1.0</w:t>
            </w:r>
          </w:p>
        </w:tc>
        <w:tc>
          <w:tcPr>
            <w:tcW w:w="1425" w:type="dxa"/>
            <w:vAlign w:val="bottom"/>
          </w:tcPr>
          <w:p w14:paraId="3828512A" w14:textId="5902AB3C" w:rsidR="00A735A5" w:rsidRPr="00590D9C" w:rsidRDefault="00FA78AC" w:rsidP="004E0B03">
            <w:pPr>
              <w:jc w:val="center"/>
            </w:pPr>
            <w:r w:rsidRPr="00590D9C">
              <w:t>1</w:t>
            </w:r>
            <w:r w:rsidR="004E0B03" w:rsidRPr="00590D9C">
              <w:t>6</w:t>
            </w:r>
            <w:r w:rsidR="00B01AC2" w:rsidRPr="00590D9C">
              <w:t>/0</w:t>
            </w:r>
            <w:r w:rsidRPr="00590D9C">
              <w:t>8</w:t>
            </w:r>
            <w:r w:rsidR="00076318" w:rsidRPr="00590D9C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590D9C" w:rsidRDefault="00675004" w:rsidP="00675004">
            <w:pPr>
              <w:ind w:left="169"/>
              <w:jc w:val="left"/>
            </w:pPr>
            <w:r w:rsidRPr="00590D9C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590D9C" w:rsidRDefault="00076318">
            <w:pPr>
              <w:ind w:left="174"/>
              <w:jc w:val="left"/>
              <w:rPr>
                <w:sz w:val="20"/>
              </w:rPr>
            </w:pPr>
            <w:r w:rsidRPr="00590D9C">
              <w:rPr>
                <w:sz w:val="20"/>
              </w:rPr>
              <w:t>Criação da história.</w:t>
            </w:r>
          </w:p>
        </w:tc>
      </w:tr>
      <w:tr w:rsidR="00B10FC8" w:rsidRPr="00590D9C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325812EE" w:rsidR="00B10FC8" w:rsidRPr="00590D9C" w:rsidRDefault="00B10FC8" w:rsidP="00B10FC8">
            <w:pPr>
              <w:jc w:val="center"/>
            </w:pPr>
            <w:r w:rsidRPr="00590D9C">
              <w:t>1.1</w:t>
            </w:r>
          </w:p>
        </w:tc>
        <w:tc>
          <w:tcPr>
            <w:tcW w:w="1425" w:type="dxa"/>
            <w:vAlign w:val="bottom"/>
          </w:tcPr>
          <w:p w14:paraId="415C6ABC" w14:textId="7B1078C7" w:rsidR="00B10FC8" w:rsidRPr="00590D9C" w:rsidRDefault="00B10FC8" w:rsidP="00B10FC8">
            <w:pPr>
              <w:jc w:val="center"/>
            </w:pPr>
            <w:r w:rsidRPr="00590D9C">
              <w:t>11/09/2019</w:t>
            </w:r>
          </w:p>
        </w:tc>
        <w:tc>
          <w:tcPr>
            <w:tcW w:w="2405" w:type="dxa"/>
            <w:vAlign w:val="center"/>
          </w:tcPr>
          <w:p w14:paraId="117788AA" w14:textId="7462DB9A" w:rsidR="00B10FC8" w:rsidRPr="00590D9C" w:rsidRDefault="00B10FC8" w:rsidP="00B10FC8">
            <w:pPr>
              <w:jc w:val="left"/>
            </w:pPr>
            <w:r w:rsidRPr="00590D9C">
              <w:t>Cláudia Ávila</w:t>
            </w:r>
          </w:p>
        </w:tc>
        <w:tc>
          <w:tcPr>
            <w:tcW w:w="4203" w:type="dxa"/>
          </w:tcPr>
          <w:p w14:paraId="57FDA806" w14:textId="35D8E823" w:rsidR="00B10FC8" w:rsidRPr="00590D9C" w:rsidRDefault="00B10FC8" w:rsidP="0076325F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t xml:space="preserve">Inclusão do número da Eleição na tela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_Ref16931824 \r \h  \* MERGEFORMAT </w:instrText>
            </w:r>
            <w:r w:rsidRPr="00590D9C">
              <w:rPr>
                <w:color w:val="31849B" w:themeColor="accent5" w:themeShade="BF"/>
              </w:rPr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P02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 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_Ref19093327 \r \h  \* MERGEFORMAT </w:instrText>
            </w:r>
            <w:r w:rsidRPr="00590D9C">
              <w:rPr>
                <w:color w:val="31849B" w:themeColor="accent5" w:themeShade="BF"/>
              </w:rPr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P03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  <w:r w:rsidR="003C41C2" w:rsidRPr="00590D9C">
              <w:rPr>
                <w:color w:val="31849B" w:themeColor="accent5" w:themeShade="BF"/>
              </w:rPr>
              <w:t xml:space="preserve"> [</w:t>
            </w:r>
            <w:r w:rsidR="003C41C2" w:rsidRPr="00590D9C">
              <w:rPr>
                <w:color w:val="31849B" w:themeColor="accent5" w:themeShade="BF"/>
              </w:rPr>
              <w:fldChar w:fldCharType="begin"/>
            </w:r>
            <w:r w:rsidR="003C41C2" w:rsidRPr="00590D9C">
              <w:rPr>
                <w:color w:val="31849B" w:themeColor="accent5" w:themeShade="BF"/>
              </w:rPr>
              <w:instrText xml:space="preserve"> REF _Ref17104686 \r \h </w:instrText>
            </w:r>
            <w:r w:rsidR="003C41C2"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="003C41C2" w:rsidRPr="00590D9C">
              <w:rPr>
                <w:color w:val="31849B" w:themeColor="accent5" w:themeShade="BF"/>
              </w:rPr>
              <w:fldChar w:fldCharType="separate"/>
            </w:r>
            <w:r w:rsidR="003C41C2" w:rsidRPr="00590D9C">
              <w:rPr>
                <w:color w:val="31849B" w:themeColor="accent5" w:themeShade="BF"/>
              </w:rPr>
              <w:t>2.3</w:t>
            </w:r>
            <w:r w:rsidR="003C41C2" w:rsidRPr="00590D9C">
              <w:rPr>
                <w:color w:val="31849B" w:themeColor="accent5" w:themeShade="BF"/>
              </w:rPr>
              <w:fldChar w:fldCharType="end"/>
            </w:r>
            <w:r w:rsidR="003C41C2" w:rsidRPr="00590D9C">
              <w:rPr>
                <w:color w:val="31849B" w:themeColor="accent5" w:themeShade="BF"/>
              </w:rPr>
              <w:t>]</w:t>
            </w:r>
            <w:r w:rsidRPr="00590D9C">
              <w:t>.</w:t>
            </w:r>
          </w:p>
          <w:p w14:paraId="3923CF5D" w14:textId="5D4E64AC" w:rsidR="00B10FC8" w:rsidRPr="00590D9C" w:rsidRDefault="00B10FC8" w:rsidP="00B10FC8">
            <w:pPr>
              <w:pStyle w:val="PargrafodaLista"/>
              <w:numPr>
                <w:ilvl w:val="0"/>
                <w:numId w:val="27"/>
              </w:numPr>
              <w:ind w:left="462"/>
              <w:rPr>
                <w:color w:val="auto"/>
              </w:rPr>
            </w:pPr>
            <w:r w:rsidRPr="00590D9C">
              <w:rPr>
                <w:color w:val="auto"/>
              </w:rPr>
              <w:t xml:space="preserve">Alteração da regra de ordenação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2.2.1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66660719" w14:textId="23791226" w:rsidR="00B10FC8" w:rsidRPr="00590D9C" w:rsidRDefault="00912AFC" w:rsidP="00912AF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t xml:space="preserve">Alteração do local da exibição das mensagens ME02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2.2.1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6A6A7F9B" w14:textId="76B9F259" w:rsidR="00A928DA" w:rsidRPr="00590D9C" w:rsidRDefault="00A928DA" w:rsidP="00912AF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rPr>
                <w:color w:val="auto"/>
              </w:rPr>
              <w:t>Alteração do local das demais mensagens</w:t>
            </w:r>
            <w:r w:rsidR="00F15031" w:rsidRPr="00590D9C">
              <w:rPr>
                <w:color w:val="auto"/>
              </w:rPr>
              <w:t xml:space="preserve"> </w:t>
            </w:r>
            <w:r w:rsidR="00F15031" w:rsidRPr="00590D9C">
              <w:rPr>
                <w:color w:val="31849B" w:themeColor="accent5" w:themeShade="BF"/>
              </w:rPr>
              <w:t>[</w:t>
            </w:r>
            <w:r w:rsidR="00F15031" w:rsidRPr="00590D9C">
              <w:rPr>
                <w:color w:val="31849B" w:themeColor="accent5" w:themeShade="BF"/>
              </w:rPr>
              <w:fldChar w:fldCharType="begin"/>
            </w:r>
            <w:r w:rsidR="00F15031" w:rsidRPr="00590D9C">
              <w:rPr>
                <w:color w:val="31849B" w:themeColor="accent5" w:themeShade="BF"/>
              </w:rPr>
              <w:instrText xml:space="preserve"> REF _Ref19094476 \r \h </w:instrText>
            </w:r>
            <w:r w:rsidR="00F15031"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="00F15031" w:rsidRPr="00590D9C">
              <w:rPr>
                <w:color w:val="31849B" w:themeColor="accent5" w:themeShade="BF"/>
              </w:rPr>
              <w:fldChar w:fldCharType="separate"/>
            </w:r>
            <w:r w:rsidR="00F15031" w:rsidRPr="00590D9C">
              <w:rPr>
                <w:color w:val="31849B" w:themeColor="accent5" w:themeShade="BF"/>
              </w:rPr>
              <w:t>2.8</w:t>
            </w:r>
            <w:r w:rsidR="00F15031" w:rsidRPr="00590D9C">
              <w:rPr>
                <w:color w:val="31849B" w:themeColor="accent5" w:themeShade="BF"/>
              </w:rPr>
              <w:fldChar w:fldCharType="end"/>
            </w:r>
            <w:r w:rsidR="00F15031" w:rsidRPr="00590D9C">
              <w:rPr>
                <w:color w:val="31849B" w:themeColor="accent5" w:themeShade="BF"/>
              </w:rPr>
              <w:t>]</w:t>
            </w:r>
          </w:p>
          <w:p w14:paraId="2681F60C" w14:textId="56934986" w:rsidR="003C41C2" w:rsidRPr="00590D9C" w:rsidRDefault="0028709E" w:rsidP="00912AF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t>Alteração da</w:t>
            </w:r>
            <w:r w:rsidR="00C96397" w:rsidRPr="00590D9C">
              <w:t xml:space="preserve"> regra do nome e número sequencial </w:t>
            </w:r>
            <w:r w:rsidRPr="00590D9C">
              <w:rPr>
                <w:color w:val="31849B" w:themeColor="accent5" w:themeShade="BF"/>
              </w:rPr>
              <w:t>[</w:t>
            </w:r>
            <w:r w:rsidR="00C96397" w:rsidRPr="00590D9C">
              <w:rPr>
                <w:color w:val="31849B" w:themeColor="accent5" w:themeShade="BF"/>
              </w:rPr>
              <w:fldChar w:fldCharType="begin"/>
            </w:r>
            <w:r w:rsidR="00C96397" w:rsidRPr="00590D9C">
              <w:rPr>
                <w:color w:val="31849B" w:themeColor="accent5" w:themeShade="BF"/>
              </w:rPr>
              <w:instrText xml:space="preserve"> REF _Ref17103603 \r \h </w:instrText>
            </w:r>
            <w:r w:rsidR="00C96397"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="00C96397" w:rsidRPr="00590D9C">
              <w:rPr>
                <w:color w:val="31849B" w:themeColor="accent5" w:themeShade="BF"/>
              </w:rPr>
              <w:fldChar w:fldCharType="separate"/>
            </w:r>
            <w:r w:rsidR="00C96397" w:rsidRPr="00590D9C">
              <w:rPr>
                <w:color w:val="31849B" w:themeColor="accent5" w:themeShade="BF"/>
              </w:rPr>
              <w:t>2.5</w:t>
            </w:r>
            <w:r w:rsidR="00C96397"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6729B03B" w14:textId="6B7889FF" w:rsidR="006836AC" w:rsidRPr="00590D9C" w:rsidRDefault="006836AC" w:rsidP="006836A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rPr>
                <w:color w:val="auto"/>
              </w:rPr>
              <w:t xml:space="preserve">Inclusão de um Hint no filtro Ano da Eleição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2.2.1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4046D56C" w14:textId="0A52E032" w:rsidR="00985CFD" w:rsidRPr="00590D9C" w:rsidRDefault="00985CFD" w:rsidP="006836A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rPr>
                <w:color w:val="auto"/>
              </w:rPr>
              <w:t>Alteração da regra referente a última versão do arquivo resolução.</w:t>
            </w:r>
            <w:r w:rsidRPr="00590D9C">
              <w:rPr>
                <w:color w:val="31849B" w:themeColor="accent5" w:themeShade="BF"/>
              </w:rPr>
              <w:t xml:space="preserve"> 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2.2.1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5BE99901" w14:textId="286F88A6" w:rsidR="00757DA2" w:rsidRPr="00590D9C" w:rsidRDefault="00757DA2" w:rsidP="006836AC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rPr>
                <w:color w:val="auto"/>
              </w:rPr>
              <w:t xml:space="preserve">Alteração da regra referente a publicar, o sistema retorna para a P01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2.5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</w:p>
          <w:p w14:paraId="31C2977C" w14:textId="59DA21C5" w:rsidR="00247874" w:rsidRPr="00590D9C" w:rsidRDefault="00247874" w:rsidP="00247874">
            <w:pPr>
              <w:pStyle w:val="PargrafodaLista"/>
              <w:numPr>
                <w:ilvl w:val="0"/>
                <w:numId w:val="27"/>
              </w:numPr>
              <w:ind w:left="462"/>
            </w:pPr>
            <w:r w:rsidRPr="00590D9C">
              <w:rPr>
                <w:color w:val="auto"/>
              </w:rPr>
              <w:t xml:space="preserve">Alteração da Regra </w:t>
            </w:r>
            <w:r w:rsidRPr="00590D9C">
              <w:rPr>
                <w:color w:val="31849B" w:themeColor="accent5" w:themeShade="BF"/>
              </w:rPr>
              <w:t>[</w:t>
            </w:r>
            <w:r w:rsidRPr="00590D9C">
              <w:rPr>
                <w:color w:val="31849B" w:themeColor="accent5" w:themeShade="BF"/>
              </w:rPr>
              <w:fldChar w:fldCharType="begin"/>
            </w:r>
            <w:r w:rsidRPr="00590D9C">
              <w:rPr>
                <w:color w:val="31849B" w:themeColor="accent5" w:themeShade="BF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</w:rPr>
            </w:r>
            <w:r w:rsidR="00590D9C">
              <w:rPr>
                <w:color w:val="31849B" w:themeColor="accent5" w:themeShade="BF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</w:rPr>
              <w:fldChar w:fldCharType="separate"/>
            </w:r>
            <w:r w:rsidRPr="00590D9C">
              <w:rPr>
                <w:color w:val="31849B" w:themeColor="accent5" w:themeShade="BF"/>
              </w:rPr>
              <w:t>2.3</w:t>
            </w:r>
            <w:r w:rsidRPr="00590D9C">
              <w:rPr>
                <w:color w:val="31849B" w:themeColor="accent5" w:themeShade="BF"/>
              </w:rPr>
              <w:fldChar w:fldCharType="end"/>
            </w:r>
            <w:r w:rsidRPr="00590D9C">
              <w:rPr>
                <w:color w:val="31849B" w:themeColor="accent5" w:themeShade="BF"/>
              </w:rPr>
              <w:t>]</w:t>
            </w:r>
            <w:r w:rsidRPr="00590D9C">
              <w:rPr>
                <w:color w:val="auto"/>
              </w:rPr>
              <w:t xml:space="preserve"> referente a leitura/Busca dos dados na HST06, HST07 e HST08</w:t>
            </w:r>
          </w:p>
        </w:tc>
      </w:tr>
    </w:tbl>
    <w:p w14:paraId="7FCD6DB3" w14:textId="77777777" w:rsidR="00A735A5" w:rsidRPr="00590D9C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590D9C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590D9C" w:rsidRDefault="00A4247F" w:rsidP="00A4247F">
      <w:pPr>
        <w:rPr>
          <w:rFonts w:cs="Arial"/>
          <w:szCs w:val="22"/>
        </w:rPr>
      </w:pPr>
    </w:p>
    <w:p w14:paraId="7AE1C47C" w14:textId="77777777" w:rsidR="00A4247F" w:rsidRPr="00590D9C" w:rsidRDefault="00A4247F" w:rsidP="00A4247F">
      <w:pPr>
        <w:rPr>
          <w:rFonts w:cs="Arial"/>
          <w:szCs w:val="22"/>
        </w:rPr>
      </w:pPr>
    </w:p>
    <w:p w14:paraId="423BB385" w14:textId="77777777" w:rsidR="00A4247F" w:rsidRPr="00590D9C" w:rsidRDefault="00A4247F" w:rsidP="00A4247F">
      <w:pPr>
        <w:rPr>
          <w:rFonts w:cs="Arial"/>
          <w:szCs w:val="22"/>
        </w:rPr>
      </w:pPr>
    </w:p>
    <w:p w14:paraId="0762D381" w14:textId="77777777" w:rsidR="00A4247F" w:rsidRPr="00590D9C" w:rsidRDefault="00A4247F" w:rsidP="00A4247F">
      <w:pPr>
        <w:rPr>
          <w:rFonts w:cs="Arial"/>
          <w:szCs w:val="22"/>
        </w:rPr>
      </w:pPr>
    </w:p>
    <w:p w14:paraId="7558BBB3" w14:textId="77777777" w:rsidR="00A4247F" w:rsidRPr="00590D9C" w:rsidRDefault="00A4247F" w:rsidP="00A4247F">
      <w:pPr>
        <w:rPr>
          <w:rFonts w:cs="Arial"/>
          <w:szCs w:val="22"/>
        </w:rPr>
      </w:pPr>
    </w:p>
    <w:p w14:paraId="6825B8F0" w14:textId="77777777" w:rsidR="00A4247F" w:rsidRPr="00590D9C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590D9C" w:rsidRDefault="00A4247F" w:rsidP="00A4247F">
      <w:pPr>
        <w:tabs>
          <w:tab w:val="left" w:pos="420"/>
        </w:tabs>
        <w:rPr>
          <w:rFonts w:cs="Arial"/>
          <w:szCs w:val="22"/>
        </w:rPr>
      </w:pPr>
      <w:r w:rsidRPr="00590D9C">
        <w:rPr>
          <w:rFonts w:cs="Arial"/>
          <w:szCs w:val="22"/>
        </w:rPr>
        <w:tab/>
      </w:r>
    </w:p>
    <w:p w14:paraId="22CC31A1" w14:textId="77777777" w:rsidR="00A735A5" w:rsidRPr="00590D9C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590D9C">
        <w:rPr>
          <w:rFonts w:cs="Arial"/>
          <w:szCs w:val="22"/>
        </w:rPr>
        <w:br w:type="page"/>
      </w:r>
      <w:r w:rsidRPr="00590D9C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590D9C" w:rsidRDefault="00A735A5">
      <w:pPr>
        <w:jc w:val="center"/>
        <w:rPr>
          <w:rFonts w:cs="Arial"/>
          <w:b/>
          <w:szCs w:val="22"/>
        </w:rPr>
      </w:pPr>
    </w:p>
    <w:p w14:paraId="534ECF22" w14:textId="77777777" w:rsidR="00F335F2" w:rsidRPr="00590D9C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590D9C">
        <w:fldChar w:fldCharType="begin"/>
      </w:r>
      <w:r w:rsidR="00A735A5" w:rsidRPr="00590D9C">
        <w:instrText xml:space="preserve"> TOC \o "1-2" \h \z \u </w:instrText>
      </w:r>
      <w:r w:rsidRPr="00590D9C">
        <w:fldChar w:fldCharType="separate"/>
      </w:r>
      <w:hyperlink w:anchor="_Toc17724235" w:history="1">
        <w:r w:rsidR="00F335F2" w:rsidRPr="00590D9C">
          <w:rPr>
            <w:rStyle w:val="Hyperlink"/>
            <w:noProof/>
          </w:rPr>
          <w:t>HST-010 – Publicar Informação Comissão Eleitoral (Consultar/ GerarPDF/ Publicar)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_Toc17724235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4</w:t>
        </w:r>
        <w:r w:rsidR="00F335F2" w:rsidRPr="00590D9C">
          <w:rPr>
            <w:noProof/>
            <w:webHidden/>
          </w:rPr>
          <w:fldChar w:fldCharType="end"/>
        </w:r>
      </w:hyperlink>
    </w:p>
    <w:p w14:paraId="116D256B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36" w:history="1">
        <w:r w:rsidR="00F335F2" w:rsidRPr="00590D9C">
          <w:rPr>
            <w:rStyle w:val="Hyperlink"/>
            <w:noProof/>
          </w:rPr>
          <w:t>COMO Corporativo;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_Toc17724236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4</w:t>
        </w:r>
        <w:r w:rsidR="00F335F2" w:rsidRPr="00590D9C">
          <w:rPr>
            <w:noProof/>
            <w:webHidden/>
          </w:rPr>
          <w:fldChar w:fldCharType="end"/>
        </w:r>
      </w:hyperlink>
    </w:p>
    <w:p w14:paraId="23413A16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37" w:history="1">
        <w:r w:rsidR="00F335F2" w:rsidRPr="00590D9C">
          <w:rPr>
            <w:rStyle w:val="Hyperlink"/>
            <w:noProof/>
          </w:rPr>
          <w:t>QUERO acessar a tela de Publicar as Informação Comissão Eleitoral;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_Toc17724237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4</w:t>
        </w:r>
        <w:r w:rsidR="00F335F2" w:rsidRPr="00590D9C">
          <w:rPr>
            <w:noProof/>
            <w:webHidden/>
          </w:rPr>
          <w:fldChar w:fldCharType="end"/>
        </w:r>
      </w:hyperlink>
    </w:p>
    <w:p w14:paraId="185E2B05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38" w:history="1">
        <w:r w:rsidR="00F335F2" w:rsidRPr="00590D9C">
          <w:rPr>
            <w:rStyle w:val="Hyperlink"/>
            <w:noProof/>
          </w:rPr>
          <w:t>PARA consultar, gerarPDF e publicar as informações do comissão eleitoral.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_Toc17724238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4</w:t>
        </w:r>
        <w:r w:rsidR="00F335F2" w:rsidRPr="00590D9C">
          <w:rPr>
            <w:noProof/>
            <w:webHidden/>
          </w:rPr>
          <w:fldChar w:fldCharType="end"/>
        </w:r>
      </w:hyperlink>
    </w:p>
    <w:p w14:paraId="6FA52E2A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39" w:history="1">
        <w:r w:rsidR="00F335F2" w:rsidRPr="00590D9C">
          <w:rPr>
            <w:rStyle w:val="Hyperlink"/>
            <w:noProof/>
          </w:rPr>
          <w:t>PROTÓTIPO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_Toc17724239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4</w:t>
        </w:r>
        <w:r w:rsidR="00F335F2" w:rsidRPr="00590D9C">
          <w:rPr>
            <w:noProof/>
            <w:webHidden/>
          </w:rPr>
          <w:fldChar w:fldCharType="end"/>
        </w:r>
      </w:hyperlink>
    </w:p>
    <w:p w14:paraId="2EE8E8CF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40" w:history="1">
        <w:r w:rsidR="00F335F2" w:rsidRPr="00590D9C">
          <w:rPr>
            <w:rStyle w:val="Hyperlink"/>
            <w:noProof/>
          </w:rPr>
          <w:t>CRITÉRIOS DE ACEITE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_Toc17724240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14</w:t>
        </w:r>
        <w:r w:rsidR="00F335F2" w:rsidRPr="00590D9C">
          <w:rPr>
            <w:noProof/>
            <w:webHidden/>
          </w:rPr>
          <w:fldChar w:fldCharType="end"/>
        </w:r>
      </w:hyperlink>
    </w:p>
    <w:p w14:paraId="3838283D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41" w:history="1">
        <w:r w:rsidR="00F335F2" w:rsidRPr="00590D9C">
          <w:rPr>
            <w:rStyle w:val="Hyperlink"/>
            <w:noProof/>
          </w:rPr>
          <w:t>MENSAGENS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_Toc17724241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22</w:t>
        </w:r>
        <w:r w:rsidR="00F335F2" w:rsidRPr="00590D9C">
          <w:rPr>
            <w:noProof/>
            <w:webHidden/>
          </w:rPr>
          <w:fldChar w:fldCharType="end"/>
        </w:r>
      </w:hyperlink>
    </w:p>
    <w:p w14:paraId="5D6C7A3C" w14:textId="77777777" w:rsidR="00F335F2" w:rsidRPr="00590D9C" w:rsidRDefault="00590D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724242" w:history="1">
        <w:r w:rsidR="00F335F2" w:rsidRPr="00590D9C">
          <w:rPr>
            <w:rStyle w:val="Hyperlink"/>
            <w:noProof/>
          </w:rPr>
          <w:t>INFORMAÇÕES COMPLEMENTARES</w:t>
        </w:r>
        <w:r w:rsidR="00F335F2" w:rsidRPr="00590D9C">
          <w:rPr>
            <w:noProof/>
            <w:webHidden/>
          </w:rPr>
          <w:tab/>
        </w:r>
        <w:r w:rsidR="00F335F2" w:rsidRPr="00590D9C">
          <w:rPr>
            <w:noProof/>
            <w:webHidden/>
          </w:rPr>
          <w:fldChar w:fldCharType="begin"/>
        </w:r>
        <w:r w:rsidR="00F335F2" w:rsidRPr="00590D9C">
          <w:rPr>
            <w:noProof/>
            <w:webHidden/>
          </w:rPr>
          <w:instrText xml:space="preserve"> PAGEREF _Toc17724242 \h </w:instrText>
        </w:r>
        <w:r w:rsidR="00F335F2" w:rsidRPr="00590D9C">
          <w:rPr>
            <w:noProof/>
            <w:webHidden/>
          </w:rPr>
        </w:r>
        <w:r w:rsidR="00F335F2" w:rsidRPr="00590D9C">
          <w:rPr>
            <w:noProof/>
            <w:webHidden/>
          </w:rPr>
          <w:fldChar w:fldCharType="separate"/>
        </w:r>
        <w:r w:rsidR="00F335F2" w:rsidRPr="00590D9C">
          <w:rPr>
            <w:noProof/>
            <w:webHidden/>
          </w:rPr>
          <w:t>23</w:t>
        </w:r>
        <w:r w:rsidR="00F335F2" w:rsidRPr="00590D9C">
          <w:rPr>
            <w:noProof/>
            <w:webHidden/>
          </w:rPr>
          <w:fldChar w:fldCharType="end"/>
        </w:r>
      </w:hyperlink>
    </w:p>
    <w:p w14:paraId="46621B27" w14:textId="77777777" w:rsidR="00A735A5" w:rsidRPr="00590D9C" w:rsidRDefault="00825F00">
      <w:r w:rsidRPr="00590D9C">
        <w:fldChar w:fldCharType="end"/>
      </w:r>
    </w:p>
    <w:p w14:paraId="3CB87937" w14:textId="77777777" w:rsidR="00A735A5" w:rsidRPr="00590D9C" w:rsidRDefault="00A735A5">
      <w:pPr>
        <w:pStyle w:val="Dica"/>
      </w:pPr>
    </w:p>
    <w:p w14:paraId="0C0F08DA" w14:textId="32A0F8D1" w:rsidR="00A735A5" w:rsidRPr="00590D9C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590D9C">
        <w:br w:type="page"/>
      </w:r>
      <w:bookmarkStart w:id="4" w:name="_Toc17724235"/>
      <w:r w:rsidR="00CE176F" w:rsidRPr="00590D9C">
        <w:lastRenderedPageBreak/>
        <w:t>HST</w:t>
      </w:r>
      <w:r w:rsidR="00C03F98" w:rsidRPr="00590D9C">
        <w:t>-</w:t>
      </w:r>
      <w:r w:rsidR="00AF2B52" w:rsidRPr="00590D9C">
        <w:t>0</w:t>
      </w:r>
      <w:r w:rsidR="004C21B4" w:rsidRPr="00590D9C">
        <w:t>10</w:t>
      </w:r>
      <w:r w:rsidR="0035649F" w:rsidRPr="00590D9C">
        <w:t xml:space="preserve"> – </w:t>
      </w:r>
      <w:r w:rsidR="004C21B4" w:rsidRPr="00590D9C">
        <w:t xml:space="preserve">Publicar </w:t>
      </w:r>
      <w:r w:rsidR="001E6C8D" w:rsidRPr="00590D9C">
        <w:t>Informação Comissão Eleitoral</w:t>
      </w:r>
      <w:r w:rsidR="0068337B" w:rsidRPr="00590D9C">
        <w:t xml:space="preserve"> (</w:t>
      </w:r>
      <w:r w:rsidR="004C21B4" w:rsidRPr="00590D9C">
        <w:t>Consultar</w:t>
      </w:r>
      <w:r w:rsidR="0068337B" w:rsidRPr="00590D9C">
        <w:t>/</w:t>
      </w:r>
      <w:r w:rsidR="001E6C8D" w:rsidRPr="00590D9C">
        <w:t xml:space="preserve"> </w:t>
      </w:r>
      <w:r w:rsidR="004C21B4" w:rsidRPr="00590D9C">
        <w:t>GerarPDF</w:t>
      </w:r>
      <w:r w:rsidR="001E6C8D" w:rsidRPr="00590D9C">
        <w:t xml:space="preserve">/ </w:t>
      </w:r>
      <w:r w:rsidR="004C21B4" w:rsidRPr="00590D9C">
        <w:t>Publicar</w:t>
      </w:r>
      <w:r w:rsidR="0068337B" w:rsidRPr="00590D9C">
        <w:t>)</w:t>
      </w:r>
      <w:bookmarkEnd w:id="4"/>
    </w:p>
    <w:p w14:paraId="37D34CD1" w14:textId="33EEA3C8" w:rsidR="002B1554" w:rsidRPr="00590D9C" w:rsidRDefault="00CE176F" w:rsidP="00C64B05">
      <w:pPr>
        <w:pStyle w:val="Ttulo2"/>
        <w:numPr>
          <w:ilvl w:val="0"/>
          <w:numId w:val="0"/>
        </w:numPr>
      </w:pPr>
      <w:bookmarkStart w:id="5" w:name="_Toc17724236"/>
      <w:r w:rsidRPr="00590D9C">
        <w:t>COMO</w:t>
      </w:r>
      <w:r w:rsidR="00C64B05" w:rsidRPr="00590D9C">
        <w:t xml:space="preserve"> </w:t>
      </w:r>
      <w:r w:rsidR="001D510C" w:rsidRPr="00590D9C">
        <w:rPr>
          <w:b w:val="0"/>
        </w:rPr>
        <w:t>Corporativo</w:t>
      </w:r>
      <w:r w:rsidR="00D77084" w:rsidRPr="00590D9C">
        <w:rPr>
          <w:b w:val="0"/>
        </w:rPr>
        <w:t>;</w:t>
      </w:r>
      <w:bookmarkEnd w:id="5"/>
    </w:p>
    <w:p w14:paraId="4036BB8D" w14:textId="44D17E7F" w:rsidR="00CE176F" w:rsidRPr="00590D9C" w:rsidRDefault="00CE176F" w:rsidP="005A4527">
      <w:pPr>
        <w:pStyle w:val="Ttulo2"/>
        <w:numPr>
          <w:ilvl w:val="0"/>
          <w:numId w:val="0"/>
        </w:numPr>
      </w:pPr>
      <w:bookmarkStart w:id="6" w:name="_Toc17724237"/>
      <w:r w:rsidRPr="00590D9C">
        <w:t>QUERO</w:t>
      </w:r>
      <w:r w:rsidR="005A4527" w:rsidRPr="00590D9C">
        <w:t xml:space="preserve"> </w:t>
      </w:r>
      <w:r w:rsidR="003F78ED" w:rsidRPr="00590D9C">
        <w:rPr>
          <w:b w:val="0"/>
        </w:rPr>
        <w:t xml:space="preserve">acessar a tela de </w:t>
      </w:r>
      <w:r w:rsidR="00D77084" w:rsidRPr="00590D9C">
        <w:rPr>
          <w:b w:val="0"/>
        </w:rPr>
        <w:t>Publicar as I</w:t>
      </w:r>
      <w:r w:rsidR="001E6C8D" w:rsidRPr="00590D9C">
        <w:rPr>
          <w:b w:val="0"/>
        </w:rPr>
        <w:t>nformação Comissão Eleitoral</w:t>
      </w:r>
      <w:r w:rsidR="00D77084" w:rsidRPr="00590D9C">
        <w:rPr>
          <w:b w:val="0"/>
        </w:rPr>
        <w:t>;</w:t>
      </w:r>
      <w:bookmarkEnd w:id="6"/>
    </w:p>
    <w:p w14:paraId="38E7497A" w14:textId="5E7F9F83" w:rsidR="00A735A5" w:rsidRPr="00590D9C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7724238"/>
      <w:r w:rsidRPr="00590D9C">
        <w:t>PARA</w:t>
      </w:r>
      <w:r w:rsidR="005A4527" w:rsidRPr="00590D9C">
        <w:t xml:space="preserve"> </w:t>
      </w:r>
      <w:r w:rsidR="00D77084" w:rsidRPr="00590D9C">
        <w:rPr>
          <w:b w:val="0"/>
        </w:rPr>
        <w:t>consultar</w:t>
      </w:r>
      <w:r w:rsidR="001E6C8D" w:rsidRPr="00590D9C">
        <w:rPr>
          <w:b w:val="0"/>
        </w:rPr>
        <w:t>,</w:t>
      </w:r>
      <w:r w:rsidR="0068337B" w:rsidRPr="00590D9C">
        <w:rPr>
          <w:b w:val="0"/>
        </w:rPr>
        <w:t xml:space="preserve"> </w:t>
      </w:r>
      <w:r w:rsidR="00D77084" w:rsidRPr="00590D9C">
        <w:rPr>
          <w:b w:val="0"/>
        </w:rPr>
        <w:t>gerarPDF</w:t>
      </w:r>
      <w:r w:rsidR="001E6C8D" w:rsidRPr="00590D9C">
        <w:rPr>
          <w:b w:val="0"/>
        </w:rPr>
        <w:t xml:space="preserve"> e </w:t>
      </w:r>
      <w:r w:rsidR="00D77084" w:rsidRPr="00590D9C">
        <w:rPr>
          <w:b w:val="0"/>
        </w:rPr>
        <w:t>publicar</w:t>
      </w:r>
      <w:r w:rsidR="0068337B" w:rsidRPr="00590D9C">
        <w:rPr>
          <w:b w:val="0"/>
        </w:rPr>
        <w:t xml:space="preserve"> </w:t>
      </w:r>
      <w:r w:rsidR="001D510C" w:rsidRPr="00590D9C">
        <w:rPr>
          <w:b w:val="0"/>
        </w:rPr>
        <w:t>as informações do c</w:t>
      </w:r>
      <w:r w:rsidR="001E6C8D" w:rsidRPr="00590D9C">
        <w:rPr>
          <w:b w:val="0"/>
        </w:rPr>
        <w:t>omissão</w:t>
      </w:r>
      <w:r w:rsidR="001D510C" w:rsidRPr="00590D9C">
        <w:rPr>
          <w:b w:val="0"/>
        </w:rPr>
        <w:t xml:space="preserve"> eleitoral</w:t>
      </w:r>
      <w:r w:rsidR="0068337B" w:rsidRPr="00590D9C">
        <w:rPr>
          <w:b w:val="0"/>
        </w:rPr>
        <w:t>.</w:t>
      </w:r>
      <w:bookmarkEnd w:id="7"/>
    </w:p>
    <w:p w14:paraId="3F8EBB06" w14:textId="77777777" w:rsidR="00EF4113" w:rsidRPr="00590D9C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590D9C" w:rsidRDefault="007569F0" w:rsidP="007569F0">
      <w:pPr>
        <w:pStyle w:val="Ttulo2"/>
        <w:numPr>
          <w:ilvl w:val="0"/>
          <w:numId w:val="0"/>
        </w:numPr>
      </w:pPr>
      <w:bookmarkStart w:id="9" w:name="_Toc17724239"/>
      <w:r w:rsidRPr="00590D9C">
        <w:t>PROTÓTIPO</w:t>
      </w:r>
      <w:bookmarkEnd w:id="8"/>
      <w:bookmarkEnd w:id="9"/>
    </w:p>
    <w:p w14:paraId="7E9A96BD" w14:textId="62F73BBC" w:rsidR="00146784" w:rsidRPr="00590D9C" w:rsidRDefault="006261EA" w:rsidP="00B167D4">
      <w:pPr>
        <w:pStyle w:val="EstiloPrototipo3"/>
        <w:numPr>
          <w:ilvl w:val="0"/>
          <w:numId w:val="5"/>
        </w:numPr>
      </w:pPr>
      <w:bookmarkStart w:id="10" w:name="_Ref16931606"/>
      <w:bookmarkStart w:id="11" w:name="_Ref12279787"/>
      <w:bookmarkStart w:id="12" w:name="_Ref13579930"/>
      <w:r w:rsidRPr="00590D9C">
        <w:t xml:space="preserve">Consultar </w:t>
      </w:r>
      <w:r w:rsidR="00AA6FA1" w:rsidRPr="00590D9C">
        <w:t>Publicação da Informações Comissão Eleitoral</w:t>
      </w:r>
      <w:bookmarkEnd w:id="10"/>
    </w:p>
    <w:p w14:paraId="77E28295" w14:textId="26941515" w:rsidR="00146784" w:rsidRPr="00590D9C" w:rsidRDefault="006836AC" w:rsidP="0097197F">
      <w:pPr>
        <w:pStyle w:val="EstiloPrototipo3"/>
        <w:tabs>
          <w:tab w:val="clear" w:pos="425"/>
          <w:tab w:val="clear" w:pos="851"/>
          <w:tab w:val="left" w:pos="0"/>
        </w:tabs>
      </w:pPr>
      <w:r w:rsidRPr="00590D9C">
        <w:rPr>
          <w:noProof/>
        </w:rPr>
        <w:drawing>
          <wp:inline distT="0" distB="0" distL="0" distR="0" wp14:anchorId="19F99DEC" wp14:editId="5030770D">
            <wp:extent cx="5760085" cy="253936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blicar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1D61" w14:textId="77777777" w:rsidR="00C80E55" w:rsidRPr="00590D9C" w:rsidRDefault="00C80E55" w:rsidP="0097197F">
      <w:pPr>
        <w:pStyle w:val="EstiloPrototipo3"/>
        <w:tabs>
          <w:tab w:val="clear" w:pos="425"/>
          <w:tab w:val="clear" w:pos="851"/>
          <w:tab w:val="left" w:pos="0"/>
        </w:tabs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23"/>
        <w:gridCol w:w="1275"/>
        <w:gridCol w:w="1306"/>
        <w:gridCol w:w="1246"/>
        <w:gridCol w:w="1034"/>
        <w:gridCol w:w="926"/>
        <w:gridCol w:w="2855"/>
      </w:tblGrid>
      <w:tr w:rsidR="00C80E55" w:rsidRPr="00590D9C" w14:paraId="4DF6A066" w14:textId="77777777" w:rsidTr="00806C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467D22B" w14:textId="77777777" w:rsidR="00C80E55" w:rsidRPr="00590D9C" w:rsidRDefault="00C80E55" w:rsidP="00806CC2">
            <w:pPr>
              <w:pStyle w:val="EstiloPrototipo3"/>
              <w:jc w:val="center"/>
            </w:pPr>
            <w:r w:rsidRPr="00590D9C">
              <w:rPr>
                <w:sz w:val="24"/>
                <w:szCs w:val="24"/>
              </w:rPr>
              <w:t>Campos</w:t>
            </w:r>
          </w:p>
        </w:tc>
      </w:tr>
      <w:tr w:rsidR="00C80E55" w:rsidRPr="00590D9C" w14:paraId="4DFD486E" w14:textId="77777777" w:rsidTr="00806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9744EBC" w14:textId="77777777" w:rsidR="00C80E55" w:rsidRPr="00590D9C" w:rsidRDefault="00C80E55" w:rsidP="00806CC2">
            <w:pPr>
              <w:pStyle w:val="EstiloPrototipo3"/>
              <w:jc w:val="center"/>
              <w:rPr>
                <w:sz w:val="24"/>
                <w:szCs w:val="24"/>
              </w:rPr>
            </w:pPr>
            <w:r w:rsidRPr="00590D9C">
              <w:rPr>
                <w:sz w:val="24"/>
                <w:szCs w:val="24"/>
              </w:rPr>
              <w:t>Pesquisar</w:t>
            </w:r>
          </w:p>
        </w:tc>
      </w:tr>
      <w:tr w:rsidR="00C80E55" w:rsidRPr="00590D9C" w14:paraId="418DF21C" w14:textId="77777777" w:rsidTr="00806C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8D07E67" w14:textId="77777777" w:rsidR="00C80E55" w:rsidRPr="00590D9C" w:rsidRDefault="00C80E55" w:rsidP="00806CC2">
            <w:pPr>
              <w:pStyle w:val="EstiloPrototipo3"/>
              <w:jc w:val="center"/>
              <w:rPr>
                <w:sz w:val="24"/>
                <w:szCs w:val="24"/>
              </w:rPr>
            </w:pPr>
            <w:r w:rsidRPr="00590D9C">
              <w:rPr>
                <w:sz w:val="24"/>
                <w:szCs w:val="24"/>
              </w:rPr>
              <w:t>Filtro</w:t>
            </w:r>
          </w:p>
        </w:tc>
      </w:tr>
      <w:tr w:rsidR="00C80E55" w:rsidRPr="00590D9C" w14:paraId="3A54276A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  <w:shd w:val="clear" w:color="auto" w:fill="B3B3B3"/>
          </w:tcPr>
          <w:p w14:paraId="7D8DFAF4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1275" w:type="dxa"/>
            <w:shd w:val="clear" w:color="auto" w:fill="B3B3B3"/>
          </w:tcPr>
          <w:p w14:paraId="4AE15A3A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424F3903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44B0F0A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7E8CE27F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DDA29AE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57DE8AE" w14:textId="77777777" w:rsidR="00C80E55" w:rsidRPr="00590D9C" w:rsidRDefault="00C80E55" w:rsidP="00806CC2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Regra</w:t>
            </w:r>
          </w:p>
        </w:tc>
      </w:tr>
      <w:tr w:rsidR="00C80E55" w:rsidRPr="00590D9C" w14:paraId="75CA557C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978DCEE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3CC084FB" w14:textId="20DE50DB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Ano da Eleição</w:t>
            </w:r>
            <w:r w:rsidR="006836AC" w:rsidRPr="00590D9C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40BA67F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4A32BC2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Numérico</w:t>
            </w:r>
          </w:p>
          <w:p w14:paraId="17690D12" w14:textId="77777777" w:rsidR="00C80E55" w:rsidRPr="00590D9C" w:rsidRDefault="00C80E55" w:rsidP="00806CC2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34272A68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Selecione </w:t>
            </w:r>
          </w:p>
          <w:p w14:paraId="5D929A7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[Anos criados]</w:t>
            </w:r>
          </w:p>
        </w:tc>
        <w:tc>
          <w:tcPr>
            <w:tcW w:w="926" w:type="dxa"/>
          </w:tcPr>
          <w:p w14:paraId="5C3CBA65" w14:textId="25F181BE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46E4C5AE" w14:textId="204E57C3" w:rsidR="005F169F" w:rsidRPr="00590D9C" w:rsidRDefault="005F169F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BD09616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Não Obrigatório</w:t>
            </w:r>
          </w:p>
          <w:p w14:paraId="23BF1D0E" w14:textId="22D5F43E" w:rsidR="006836AC" w:rsidRPr="00590D9C" w:rsidRDefault="006836AC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Campo deve exibir Hint</w:t>
            </w:r>
          </w:p>
        </w:tc>
      </w:tr>
      <w:tr w:rsidR="00C80E55" w:rsidRPr="00590D9C" w14:paraId="68596F32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E3E671C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6B06A11E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</w:tcPr>
          <w:p w14:paraId="785FF72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14998BBB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192427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Selecione </w:t>
            </w:r>
          </w:p>
          <w:p w14:paraId="430C147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[Eleições criadas]</w:t>
            </w:r>
          </w:p>
        </w:tc>
        <w:tc>
          <w:tcPr>
            <w:tcW w:w="926" w:type="dxa"/>
          </w:tcPr>
          <w:p w14:paraId="417AC9AA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9999/ 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6C4CEB38" w14:textId="78899B78" w:rsidR="005F169F" w:rsidRPr="00590D9C" w:rsidRDefault="005F169F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3756DE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t xml:space="preserve">Ano/Sequencial </w:t>
            </w:r>
          </w:p>
          <w:p w14:paraId="790C4FAC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Não Obrigatório</w:t>
            </w:r>
          </w:p>
        </w:tc>
      </w:tr>
      <w:tr w:rsidR="00C80E55" w:rsidRPr="00590D9C" w14:paraId="4ACB46A3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A0BB8CA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3EBCFF3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7398A98A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42ACFFEE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01E31D6A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Ordinário</w:t>
            </w:r>
          </w:p>
          <w:p w14:paraId="00EC17B8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 </w:t>
            </w:r>
          </w:p>
          <w:p w14:paraId="7C56A7C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Extraordinário</w:t>
            </w:r>
          </w:p>
        </w:tc>
        <w:tc>
          <w:tcPr>
            <w:tcW w:w="926" w:type="dxa"/>
          </w:tcPr>
          <w:p w14:paraId="236EE45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283878F" w14:textId="521E3D4F" w:rsidR="005F169F" w:rsidRPr="00590D9C" w:rsidRDefault="005F169F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1F3A345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Não Obrigatório</w:t>
            </w:r>
          </w:p>
        </w:tc>
      </w:tr>
      <w:tr w:rsidR="00DD7CF0" w:rsidRPr="00590D9C" w14:paraId="246657C8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8ED61D3" w14:textId="77777777" w:rsidR="00DD7CF0" w:rsidRPr="00590D9C" w:rsidRDefault="00DD7CF0" w:rsidP="00DD7CF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55CEB38B" w14:textId="05424A0F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Publicado</w:t>
            </w:r>
          </w:p>
        </w:tc>
        <w:tc>
          <w:tcPr>
            <w:tcW w:w="1306" w:type="dxa"/>
          </w:tcPr>
          <w:p w14:paraId="75CAB7CE" w14:textId="6E7AA24D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Seleciona os registros Publicado ou Não Publicados</w:t>
            </w:r>
          </w:p>
        </w:tc>
        <w:tc>
          <w:tcPr>
            <w:tcW w:w="1246" w:type="dxa"/>
          </w:tcPr>
          <w:p w14:paraId="7CFA51A5" w14:textId="3DCFDEEC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6AA7D8C7" w14:textId="77777777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Sim</w:t>
            </w:r>
          </w:p>
          <w:p w14:paraId="2049934B" w14:textId="77777777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A1B11DE" w14:textId="59308118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6B892CEA" w14:textId="0609D8B1" w:rsidR="00DD7CF0" w:rsidRPr="00590D9C" w:rsidRDefault="00DD7CF0" w:rsidP="00DD7CF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14BE8EE" w14:textId="6D22DD22" w:rsidR="00DD7CF0" w:rsidRPr="00590D9C" w:rsidRDefault="00DD7CF0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833B67F" w14:textId="69A2BCA5" w:rsidR="00DD7CF0" w:rsidRPr="00590D9C" w:rsidRDefault="00DD7CF0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t xml:space="preserve">Não Obrigatório </w:t>
            </w:r>
          </w:p>
          <w:p w14:paraId="088D00DA" w14:textId="232BFC1B" w:rsidR="00DD7CF0" w:rsidRPr="00590D9C" w:rsidRDefault="00DD7CF0" w:rsidP="00DD7CF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C80E55" w:rsidRPr="00590D9C" w14:paraId="0737C294" w14:textId="77777777" w:rsidTr="00806C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361BA5F" w14:textId="44342A5A" w:rsidR="00C80E55" w:rsidRPr="00590D9C" w:rsidRDefault="00C80E55" w:rsidP="00806CC2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590D9C">
              <w:rPr>
                <w:b/>
                <w:sz w:val="24"/>
                <w:szCs w:val="24"/>
              </w:rPr>
              <w:t>Resultado da Pesquisa</w:t>
            </w:r>
          </w:p>
        </w:tc>
      </w:tr>
      <w:tr w:rsidR="00DD7CF0" w:rsidRPr="00590D9C" w14:paraId="2D9B6980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0130692F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393FD324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Ano</w:t>
            </w:r>
          </w:p>
        </w:tc>
        <w:tc>
          <w:tcPr>
            <w:tcW w:w="1306" w:type="dxa"/>
          </w:tcPr>
          <w:p w14:paraId="6093E63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24F3C4FE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Numérico</w:t>
            </w:r>
          </w:p>
          <w:p w14:paraId="36D9052A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3EA7DB46" w14:textId="77777777" w:rsidR="00C80E55" w:rsidRPr="00590D9C" w:rsidRDefault="00C80E55" w:rsidP="00806CC2">
            <w:pPr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893DD0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B9426A5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Somente Leitura</w:t>
            </w:r>
          </w:p>
        </w:tc>
      </w:tr>
      <w:tr w:rsidR="00DD7CF0" w:rsidRPr="00590D9C" w14:paraId="3F923C1E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3E2B1A28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1697556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</w:tcPr>
          <w:p w14:paraId="46B37D2C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6ED5E26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E5AF544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27FEA93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056DE13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Somente Leitura</w:t>
            </w:r>
          </w:p>
        </w:tc>
      </w:tr>
      <w:tr w:rsidR="00DD7CF0" w:rsidRPr="00590D9C" w14:paraId="6563FD25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8193418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29F07DD2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0A17B9DC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4B41D4DC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378FCEA5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2F757C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5F00E5F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Somente Leitura</w:t>
            </w:r>
          </w:p>
        </w:tc>
      </w:tr>
      <w:tr w:rsidR="00DD7CF0" w:rsidRPr="00590D9C" w14:paraId="6B11165E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7F35BD8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5E173A6B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</w:tcPr>
          <w:p w14:paraId="3C29099E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Arquivo anexado na tela de cadastro </w:t>
            </w:r>
          </w:p>
        </w:tc>
        <w:tc>
          <w:tcPr>
            <w:tcW w:w="1246" w:type="dxa"/>
          </w:tcPr>
          <w:p w14:paraId="0D62B7B6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1F2E7545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4559BBA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344093B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nome do arquivo que o ator anexou na tela de cadastro do calendário no campo Resolução (Aba Período-  HST02)</w:t>
            </w:r>
          </w:p>
          <w:p w14:paraId="14231466" w14:textId="77777777" w:rsidR="00C80E55" w:rsidRPr="00590D9C" w:rsidRDefault="00C80E55" w:rsidP="00513A8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Disponibiliza acesso ao documento via link</w:t>
            </w:r>
          </w:p>
          <w:p w14:paraId="20D23931" w14:textId="77777777" w:rsidR="00C80E55" w:rsidRPr="00590D9C" w:rsidRDefault="00C80E55" w:rsidP="00806CC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(download do arquivo)</w:t>
            </w:r>
          </w:p>
          <w:p w14:paraId="476C13CF" w14:textId="6D8A4E98" w:rsidR="00992B8C" w:rsidRPr="00590D9C" w:rsidRDefault="00992B8C" w:rsidP="00992B8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FDB9884" w14:textId="77777777" w:rsidR="00992B8C" w:rsidRPr="00590D9C" w:rsidRDefault="00992B8C" w:rsidP="00806CC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BE8BFC1" w14:textId="07815B33" w:rsidR="00C80E55" w:rsidRPr="00590D9C" w:rsidRDefault="00C80E55" w:rsidP="00806CC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7094D" w:rsidRPr="00590D9C" w14:paraId="4C7D77C3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09940A64" w14:textId="77777777" w:rsidR="00C7094D" w:rsidRPr="00590D9C" w:rsidRDefault="00C7094D" w:rsidP="00C7094D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0F5F43B8" w14:textId="7777777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Status da Eleição</w:t>
            </w:r>
          </w:p>
        </w:tc>
        <w:tc>
          <w:tcPr>
            <w:tcW w:w="1306" w:type="dxa"/>
          </w:tcPr>
          <w:p w14:paraId="54B5B5D2" w14:textId="7777777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Exibe os status da </w:t>
            </w:r>
            <w:r w:rsidRPr="00590D9C">
              <w:rPr>
                <w:b/>
                <w:sz w:val="18"/>
                <w:szCs w:val="18"/>
              </w:rPr>
              <w:t>Eleição</w:t>
            </w:r>
            <w:r w:rsidRPr="00590D9C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5A0D1A2C" w14:textId="62ED8969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43B1DE81" w14:textId="2042A9C5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B1D082" w14:textId="3877B618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598D64E" w14:textId="77777777" w:rsidR="00C7094D" w:rsidRPr="00590D9C" w:rsidRDefault="00C7094D" w:rsidP="00513A8D">
            <w:pPr>
              <w:pStyle w:val="PargrafodaLista"/>
              <w:numPr>
                <w:ilvl w:val="0"/>
                <w:numId w:val="17"/>
              </w:numPr>
              <w:spacing w:before="60" w:after="60"/>
              <w:ind w:left="767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Somente Leitura</w:t>
            </w:r>
          </w:p>
          <w:p w14:paraId="63624853" w14:textId="429EB51F" w:rsidR="00C7094D" w:rsidRPr="00590D9C" w:rsidRDefault="00C7094D" w:rsidP="00C7094D">
            <w:pPr>
              <w:pStyle w:val="PargrafodaLista"/>
              <w:spacing w:before="60" w:after="60"/>
              <w:ind w:left="767"/>
              <w:rPr>
                <w:sz w:val="18"/>
                <w:szCs w:val="18"/>
              </w:rPr>
            </w:pPr>
          </w:p>
        </w:tc>
      </w:tr>
      <w:tr w:rsidR="00C7094D" w:rsidRPr="00590D9C" w14:paraId="0707C35B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3772227" w14:textId="77777777" w:rsidR="00C7094D" w:rsidRPr="00590D9C" w:rsidRDefault="00C7094D" w:rsidP="00C7094D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5C65E4AB" w14:textId="28EAE3A9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Publicado</w:t>
            </w:r>
          </w:p>
        </w:tc>
        <w:tc>
          <w:tcPr>
            <w:tcW w:w="1306" w:type="dxa"/>
          </w:tcPr>
          <w:p w14:paraId="4C025E4B" w14:textId="562C90E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Seleciona os registros Publicado ou Não Publicados</w:t>
            </w:r>
          </w:p>
        </w:tc>
        <w:tc>
          <w:tcPr>
            <w:tcW w:w="1246" w:type="dxa"/>
          </w:tcPr>
          <w:p w14:paraId="11E84BD9" w14:textId="06BFC4D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7B28D31" w14:textId="73E22A41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7DF3D9C" w14:textId="5304A2B0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B2BD44A" w14:textId="6DF61720" w:rsidR="00992B8C" w:rsidRPr="00590D9C" w:rsidRDefault="00992B8C" w:rsidP="00992B8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840CF68" w14:textId="14E214D9" w:rsidR="00992B8C" w:rsidRPr="00590D9C" w:rsidRDefault="00992B8C" w:rsidP="00992B8C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4B54FA" w14:textId="77777777" w:rsidR="00C7094D" w:rsidRPr="00590D9C" w:rsidRDefault="00C7094D" w:rsidP="00C7094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C7094D" w:rsidRPr="00590D9C" w14:paraId="185CE39A" w14:textId="77777777" w:rsidTr="00824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046844FE" w14:textId="77777777" w:rsidR="00C7094D" w:rsidRPr="00590D9C" w:rsidRDefault="00C7094D" w:rsidP="00C7094D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2F2B6CE3" w14:textId="7777777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</w:tcPr>
          <w:p w14:paraId="2FFD052D" w14:textId="7777777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Exibe as ações </w:t>
            </w:r>
          </w:p>
        </w:tc>
        <w:tc>
          <w:tcPr>
            <w:tcW w:w="1246" w:type="dxa"/>
          </w:tcPr>
          <w:p w14:paraId="18BC587B" w14:textId="4DBD7AE7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0C9B24F4" w14:textId="1C32959D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6E555F2" w14:textId="5BA26254" w:rsidR="00C7094D" w:rsidRPr="00590D9C" w:rsidRDefault="00C7094D" w:rsidP="00C7094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71EEC53" w14:textId="59599E1A" w:rsidR="00C7094D" w:rsidRPr="00590D9C" w:rsidRDefault="00821F55" w:rsidP="00C7094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_Ref17103251 \r \h 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D7CF0" w:rsidRPr="00590D9C" w14:paraId="74194E7E" w14:textId="77777777" w:rsidTr="00824A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3E944E4E" w14:textId="77777777" w:rsidR="00C80E55" w:rsidRPr="00590D9C" w:rsidRDefault="00C80E55" w:rsidP="00806CC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14:paraId="5A8CEB7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6B32FC7D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Campo de busca </w:t>
            </w:r>
          </w:p>
        </w:tc>
        <w:tc>
          <w:tcPr>
            <w:tcW w:w="1246" w:type="dxa"/>
          </w:tcPr>
          <w:p w14:paraId="1E0D3EB3" w14:textId="77777777" w:rsidR="00C80E55" w:rsidRPr="00590D9C" w:rsidRDefault="00C80E55" w:rsidP="00806CC2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590D9C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7D2B1318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8887727" w14:textId="77777777" w:rsidR="00C80E55" w:rsidRPr="00590D9C" w:rsidRDefault="00C80E55" w:rsidP="00806CC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65001B0" w14:textId="77777777" w:rsidR="00C80E55" w:rsidRPr="00590D9C" w:rsidRDefault="00C80E55" w:rsidP="00513A8D">
            <w:pPr>
              <w:pStyle w:val="PargrafodaLista"/>
              <w:numPr>
                <w:ilvl w:val="0"/>
                <w:numId w:val="18"/>
              </w:numPr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50 Caracteres</w:t>
            </w:r>
          </w:p>
          <w:p w14:paraId="665D93C7" w14:textId="77777777" w:rsidR="00C80E55" w:rsidRPr="00590D9C" w:rsidRDefault="00C80E55" w:rsidP="00513A8D">
            <w:pPr>
              <w:pStyle w:val="PargrafodaLista"/>
              <w:numPr>
                <w:ilvl w:val="0"/>
                <w:numId w:val="18"/>
              </w:numPr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Máscara para buscar dados de data: 99/99/9999</w:t>
            </w:r>
          </w:p>
          <w:p w14:paraId="2EFB2724" w14:textId="404683CD" w:rsidR="00C80E55" w:rsidRPr="00590D9C" w:rsidRDefault="008B249E" w:rsidP="008B249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_Ref16965592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81F7F" w:rsidRPr="00590D9C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75F1473E" w14:textId="77777777" w:rsidR="0097197F" w:rsidRPr="00590D9C" w:rsidRDefault="0097197F" w:rsidP="0097197F">
      <w:pPr>
        <w:pStyle w:val="EstiloPrototipo3"/>
        <w:tabs>
          <w:tab w:val="clear" w:pos="425"/>
          <w:tab w:val="clear" w:pos="851"/>
          <w:tab w:val="left" w:pos="0"/>
        </w:tabs>
      </w:pPr>
    </w:p>
    <w:p w14:paraId="4AD30F2F" w14:textId="7BD1378F" w:rsidR="00D471A9" w:rsidRPr="00590D9C" w:rsidRDefault="004B3A28" w:rsidP="00B167D4">
      <w:pPr>
        <w:pStyle w:val="EstiloPrototipo3"/>
        <w:numPr>
          <w:ilvl w:val="0"/>
          <w:numId w:val="5"/>
        </w:numPr>
      </w:pPr>
      <w:bookmarkStart w:id="13" w:name="_Ref16931824"/>
      <w:r w:rsidRPr="00590D9C">
        <w:t xml:space="preserve">Visualizar </w:t>
      </w:r>
      <w:bookmarkEnd w:id="11"/>
      <w:r w:rsidRPr="00590D9C">
        <w:t>Documento</w:t>
      </w:r>
      <w:r w:rsidR="00E13096" w:rsidRPr="00590D9C">
        <w:t xml:space="preserve"> para Publicação da Quantidade de Membros da Comissão Eleitoral</w:t>
      </w:r>
      <w:r w:rsidR="001D510C" w:rsidRPr="00590D9C">
        <w:t>:</w:t>
      </w:r>
      <w:bookmarkEnd w:id="12"/>
      <w:bookmarkEnd w:id="13"/>
    </w:p>
    <w:p w14:paraId="7BCB8653" w14:textId="60E35AF1" w:rsidR="00EF4113" w:rsidRPr="00590D9C" w:rsidRDefault="00025B83" w:rsidP="006261EA">
      <w:pPr>
        <w:pStyle w:val="EstiloPrototipo3"/>
        <w:ind w:left="426"/>
      </w:pPr>
      <w:r w:rsidRPr="00590D9C">
        <w:rPr>
          <w:noProof/>
        </w:rPr>
        <w:drawing>
          <wp:inline distT="0" distB="0" distL="0" distR="0" wp14:anchorId="0D24C6B1" wp14:editId="7992C6B0">
            <wp:extent cx="5760085" cy="64693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ublicar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499B" w14:textId="77777777" w:rsidR="009B7DB4" w:rsidRPr="00590D9C" w:rsidRDefault="009B7DB4" w:rsidP="006261EA">
      <w:pPr>
        <w:pStyle w:val="EstiloPrototipo3"/>
        <w:ind w:left="426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912B33" w:rsidRPr="00590D9C" w14:paraId="2526759B" w14:textId="77777777" w:rsidTr="00E51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6775FF" w14:textId="77777777" w:rsidR="00912B33" w:rsidRPr="00590D9C" w:rsidRDefault="00912B33" w:rsidP="00E51560">
            <w:pPr>
              <w:pStyle w:val="EstiloPrototipo3"/>
              <w:jc w:val="center"/>
            </w:pPr>
            <w:r w:rsidRPr="00590D9C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912B33" w:rsidRPr="00590D9C" w14:paraId="2837F857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F7A771A" w14:textId="11B335F5" w:rsidR="00912B33" w:rsidRPr="00590D9C" w:rsidRDefault="00912B33" w:rsidP="00D24C8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590D9C">
              <w:rPr>
                <w:sz w:val="24"/>
                <w:szCs w:val="24"/>
              </w:rPr>
              <w:t xml:space="preserve">Aba </w:t>
            </w:r>
            <w:r w:rsidR="00D24C89" w:rsidRPr="00590D9C">
              <w:rPr>
                <w:sz w:val="24"/>
                <w:szCs w:val="24"/>
              </w:rPr>
              <w:t>Informações Iniciais</w:t>
            </w:r>
          </w:p>
        </w:tc>
      </w:tr>
      <w:tr w:rsidR="00912B33" w:rsidRPr="00590D9C" w14:paraId="555E790E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63ED78F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3E03409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B3901C1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50523B4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1377B06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4877455C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2ACAC66" w14:textId="77777777" w:rsidR="00912B33" w:rsidRPr="00590D9C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Regra</w:t>
            </w:r>
          </w:p>
        </w:tc>
      </w:tr>
      <w:tr w:rsidR="00E81F7F" w:rsidRPr="00590D9C" w14:paraId="0AA15783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575028" w14:textId="77777777" w:rsidR="00E81F7F" w:rsidRPr="00590D9C" w:rsidRDefault="00E81F7F" w:rsidP="00E81F7F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0AAC095" w14:textId="046D4D44" w:rsidR="00E81F7F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noProof/>
              </w:rPr>
              <w:drawing>
                <wp:inline distT="0" distB="0" distL="0" distR="0" wp14:anchorId="7039DF29" wp14:editId="77332BF4">
                  <wp:extent cx="266667" cy="190476"/>
                  <wp:effectExtent l="0" t="0" r="635" b="63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1AAFADB" w14:textId="012A2236" w:rsidR="00E81F7F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57667E85" w14:textId="486F1AC1" w:rsidR="00E81F7F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210A1CA" w14:textId="69622D3D" w:rsidR="00E81F7F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31B8452" w14:textId="766E5B44" w:rsidR="00E81F7F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1B011A2" w14:textId="6C3B2770" w:rsidR="00E81F7F" w:rsidRPr="00590D9C" w:rsidRDefault="00E81F7F" w:rsidP="00E81F7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_Ref16974626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2.7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12B33" w:rsidRPr="00590D9C" w14:paraId="67F341A9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56EA2D" w14:textId="77777777" w:rsidR="00912B33" w:rsidRPr="00590D9C" w:rsidRDefault="00912B33" w:rsidP="00E81F7F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627CE4" w14:textId="0CD39F47" w:rsidR="00912B33" w:rsidRPr="00590D9C" w:rsidRDefault="00E81F7F" w:rsidP="00E81F7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Documento da Quantidade de Membros da Comissão Eleitoral</w:t>
            </w:r>
          </w:p>
        </w:tc>
        <w:tc>
          <w:tcPr>
            <w:tcW w:w="1306" w:type="dxa"/>
            <w:gridSpan w:val="2"/>
          </w:tcPr>
          <w:p w14:paraId="1E5E07AE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Descrição da tela </w:t>
            </w:r>
          </w:p>
        </w:tc>
        <w:tc>
          <w:tcPr>
            <w:tcW w:w="1246" w:type="dxa"/>
          </w:tcPr>
          <w:p w14:paraId="18595151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  <w:p w14:paraId="35913F42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Label</w:t>
            </w:r>
          </w:p>
          <w:p w14:paraId="20348E9C" w14:textId="77777777" w:rsidR="00912B33" w:rsidRPr="00590D9C" w:rsidRDefault="00912B33" w:rsidP="00E51560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1B4FC307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Label</w:t>
            </w:r>
          </w:p>
        </w:tc>
        <w:tc>
          <w:tcPr>
            <w:tcW w:w="926" w:type="dxa"/>
            <w:gridSpan w:val="2"/>
          </w:tcPr>
          <w:p w14:paraId="5DF99A8A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BAA8669" w14:textId="77777777" w:rsidR="00912B33" w:rsidRPr="00590D9C" w:rsidRDefault="00912B33" w:rsidP="00E5156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</w:tr>
      <w:tr w:rsidR="00912B33" w:rsidRPr="00590D9C" w14:paraId="741C2C50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344727" w14:textId="77777777" w:rsidR="00912B33" w:rsidRPr="00590D9C" w:rsidRDefault="00912B33" w:rsidP="00E81F7F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9A90CA" w14:textId="29A34499" w:rsidR="00912B33" w:rsidRPr="00590D9C" w:rsidRDefault="00937FA0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Cabeçalho</w:t>
            </w:r>
          </w:p>
        </w:tc>
        <w:tc>
          <w:tcPr>
            <w:tcW w:w="1306" w:type="dxa"/>
            <w:gridSpan w:val="2"/>
          </w:tcPr>
          <w:p w14:paraId="7CB16541" w14:textId="37D7CBC9" w:rsidR="00912B33" w:rsidRPr="00590D9C" w:rsidRDefault="00937FA0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cabeçalho parametrizado na HST06</w:t>
            </w:r>
          </w:p>
        </w:tc>
        <w:tc>
          <w:tcPr>
            <w:tcW w:w="1246" w:type="dxa"/>
          </w:tcPr>
          <w:p w14:paraId="0A33F240" w14:textId="59E79653" w:rsidR="008D4B6F" w:rsidRPr="00590D9C" w:rsidRDefault="00937FA0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5E1249F" w14:textId="4511A60C" w:rsidR="00912B33" w:rsidRPr="00590D9C" w:rsidRDefault="00937FA0" w:rsidP="00E51560">
            <w:pPr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946910D" w14:textId="382F1D4E" w:rsidR="00912B33" w:rsidRPr="00590D9C" w:rsidRDefault="00937FA0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53F12D6" w14:textId="0FC27F1A" w:rsidR="001C0A0B" w:rsidRPr="00590D9C" w:rsidRDefault="001C0A0B" w:rsidP="001C0A0B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44ED4924" w14:textId="3464D6F8" w:rsidR="00912B33" w:rsidRPr="00590D9C" w:rsidRDefault="00937FA0" w:rsidP="00937FA0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C925037" w14:textId="7292FF67" w:rsidR="001C0A0B" w:rsidRPr="00590D9C" w:rsidRDefault="001C0A0B" w:rsidP="001C0A0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C0A0B" w:rsidRPr="00590D9C" w14:paraId="67200526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DCED33" w14:textId="2C592D41" w:rsidR="001C0A0B" w:rsidRPr="00590D9C" w:rsidRDefault="001C0A0B" w:rsidP="001C0A0B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184AC58" w14:textId="09C7B47A" w:rsidR="001C0A0B" w:rsidRPr="00590D9C" w:rsidRDefault="001C0A0B" w:rsidP="001C0A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09D49EB0" w14:textId="78C1FBFE" w:rsidR="001C0A0B" w:rsidRPr="00590D9C" w:rsidRDefault="001C0A0B" w:rsidP="001C0A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Texto Inicial parametrizado na HST06</w:t>
            </w:r>
          </w:p>
        </w:tc>
        <w:tc>
          <w:tcPr>
            <w:tcW w:w="1246" w:type="dxa"/>
          </w:tcPr>
          <w:p w14:paraId="5840A2F9" w14:textId="3BA921CF" w:rsidR="001C0A0B" w:rsidRPr="00590D9C" w:rsidRDefault="001C0A0B" w:rsidP="001C0A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DEF7467" w14:textId="5020CA3D" w:rsidR="001C0A0B" w:rsidRPr="00590D9C" w:rsidRDefault="001C0A0B" w:rsidP="001C0A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65175F2" w14:textId="09120386" w:rsidR="001C0A0B" w:rsidRPr="00590D9C" w:rsidRDefault="001C0A0B" w:rsidP="001C0A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A961BD3" w14:textId="77777777" w:rsidR="001C0A0B" w:rsidRPr="00590D9C" w:rsidRDefault="001C0A0B" w:rsidP="001C0A0B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3BB6209B" w14:textId="1B97B57F" w:rsidR="001C0A0B" w:rsidRPr="00590D9C" w:rsidRDefault="001C0A0B" w:rsidP="001C0A0B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F930B2A" w14:textId="1DA2D36F" w:rsidR="001C0A0B" w:rsidRPr="00590D9C" w:rsidRDefault="001C0A0B" w:rsidP="001C0A0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B139C" w:rsidRPr="00590D9C" w14:paraId="51EB6D3A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2727A2A" w14:textId="77777777" w:rsidR="00DB139C" w:rsidRPr="00590D9C" w:rsidRDefault="00DB139C" w:rsidP="00DB139C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CC584AA" w14:textId="1C063642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Tabela com as UFs e as Quantidade de Membros</w:t>
            </w:r>
          </w:p>
        </w:tc>
        <w:tc>
          <w:tcPr>
            <w:tcW w:w="1306" w:type="dxa"/>
            <w:gridSpan w:val="2"/>
          </w:tcPr>
          <w:p w14:paraId="107F1459" w14:textId="593A58CD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a tabela com a quantidade de membros parametrizado na HST06 e HST07</w:t>
            </w:r>
          </w:p>
        </w:tc>
        <w:tc>
          <w:tcPr>
            <w:tcW w:w="1246" w:type="dxa"/>
          </w:tcPr>
          <w:p w14:paraId="05A3CBCB" w14:textId="22EFB488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FEFC116" w14:textId="55632CA5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BCF3F89" w14:textId="2292369B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F60950D" w14:textId="77777777" w:rsidR="00DB139C" w:rsidRPr="00590D9C" w:rsidRDefault="00DB139C" w:rsidP="00DB139C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2742E82B" w14:textId="261A94F7" w:rsidR="00DB139C" w:rsidRPr="00590D9C" w:rsidRDefault="00DB139C" w:rsidP="00DB139C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DE128EA" w14:textId="5E459B38" w:rsidR="00DB139C" w:rsidRPr="00590D9C" w:rsidRDefault="00DB139C" w:rsidP="00DB139C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B139C" w:rsidRPr="00590D9C" w14:paraId="0753D00F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CA2A34" w14:textId="77777777" w:rsidR="00DB139C" w:rsidRPr="00590D9C" w:rsidRDefault="00DB139C" w:rsidP="00DB139C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9C1E875" w14:textId="08C57590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 Final</w:t>
            </w:r>
          </w:p>
        </w:tc>
        <w:tc>
          <w:tcPr>
            <w:tcW w:w="1306" w:type="dxa"/>
            <w:gridSpan w:val="2"/>
          </w:tcPr>
          <w:p w14:paraId="3EFF82A2" w14:textId="1BE2B254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Texto Inicial parametrizado na HST06</w:t>
            </w:r>
          </w:p>
        </w:tc>
        <w:tc>
          <w:tcPr>
            <w:tcW w:w="1246" w:type="dxa"/>
          </w:tcPr>
          <w:p w14:paraId="0F3509EB" w14:textId="484C1EA8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B852DF4" w14:textId="73FFE1DD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F40B4A4" w14:textId="2D22D5B6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D2D48E0" w14:textId="77777777" w:rsidR="00DB139C" w:rsidRPr="00590D9C" w:rsidRDefault="00DB139C" w:rsidP="00DB139C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4D51AF76" w14:textId="64D19AAD" w:rsidR="00DB139C" w:rsidRPr="00590D9C" w:rsidRDefault="00DB139C" w:rsidP="00DB139C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0841CDB" w14:textId="2C6D6E4D" w:rsidR="00DB139C" w:rsidRPr="00590D9C" w:rsidRDefault="00DB139C" w:rsidP="00DB139C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B139C" w:rsidRPr="00590D9C" w14:paraId="205C65E7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618267" w14:textId="77777777" w:rsidR="00DB139C" w:rsidRPr="00590D9C" w:rsidRDefault="00DB139C" w:rsidP="00DB139C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D470AC" w14:textId="712C95A8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Rodapé</w:t>
            </w:r>
          </w:p>
        </w:tc>
        <w:tc>
          <w:tcPr>
            <w:tcW w:w="1306" w:type="dxa"/>
            <w:gridSpan w:val="2"/>
          </w:tcPr>
          <w:p w14:paraId="08F36CBA" w14:textId="1771A304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rodapé parametrizado na HST06</w:t>
            </w:r>
          </w:p>
        </w:tc>
        <w:tc>
          <w:tcPr>
            <w:tcW w:w="1246" w:type="dxa"/>
          </w:tcPr>
          <w:p w14:paraId="7D9EC0F5" w14:textId="2CC595EB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E5D6958" w14:textId="4D0C2C1E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09F3600" w14:textId="56173FB9" w:rsidR="00DB139C" w:rsidRPr="00590D9C" w:rsidRDefault="00DB139C" w:rsidP="00DB139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2DCEAF6" w14:textId="77777777" w:rsidR="00DB139C" w:rsidRPr="00590D9C" w:rsidRDefault="00DB139C" w:rsidP="00DB139C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302EB1DD" w14:textId="5827BB9C" w:rsidR="00DB139C" w:rsidRPr="00590D9C" w:rsidRDefault="00DB139C" w:rsidP="00DB139C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B1BB0D9" w14:textId="54F47FF0" w:rsidR="00DB139C" w:rsidRPr="00590D9C" w:rsidRDefault="00DB139C" w:rsidP="00DB139C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912B33" w:rsidRPr="00590D9C" w14:paraId="6A880BDC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BE0625" w14:textId="77777777" w:rsidR="00912B33" w:rsidRPr="00590D9C" w:rsidRDefault="00912B33" w:rsidP="00E81F7F">
            <w:pPr>
              <w:pStyle w:val="PargrafodaLista"/>
              <w:numPr>
                <w:ilvl w:val="0"/>
                <w:numId w:val="2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FE67E5" w14:textId="27408DC4" w:rsidR="00912B33" w:rsidRPr="00590D9C" w:rsidRDefault="00DB139C" w:rsidP="000662F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Paginação do documento</w:t>
            </w:r>
          </w:p>
        </w:tc>
        <w:tc>
          <w:tcPr>
            <w:tcW w:w="1306" w:type="dxa"/>
            <w:gridSpan w:val="2"/>
          </w:tcPr>
          <w:p w14:paraId="69E4ADB5" w14:textId="7328F515" w:rsidR="00912B33" w:rsidRPr="00590D9C" w:rsidRDefault="00574AC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número da página</w:t>
            </w:r>
          </w:p>
        </w:tc>
        <w:tc>
          <w:tcPr>
            <w:tcW w:w="1246" w:type="dxa"/>
          </w:tcPr>
          <w:p w14:paraId="04E8D9CA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3F7D679" w14:textId="77777777" w:rsidR="00912B33" w:rsidRPr="00590D9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5EBD3BA" w14:textId="7D5737B2" w:rsidR="00912B33" w:rsidRPr="00590D9C" w:rsidRDefault="00574AC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262C1C" w14:textId="30ED68DF" w:rsidR="00DB139C" w:rsidRPr="00590D9C" w:rsidRDefault="00DB139C" w:rsidP="00DB139C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51D27579" w14:textId="77777777" w:rsidR="00DB139C" w:rsidRPr="00590D9C" w:rsidRDefault="00DB139C" w:rsidP="00DB139C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11F17E13" w14:textId="07552492" w:rsidR="00DB139C" w:rsidRPr="00590D9C" w:rsidRDefault="00DB139C" w:rsidP="00DB139C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5B77820" w14:textId="7D878D71" w:rsidR="00912B33" w:rsidRPr="00590D9C" w:rsidRDefault="00912B33" w:rsidP="00DB139C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AC1B4B" w:rsidRPr="00590D9C" w14:paraId="3B1AE741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9D06762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bookmarkStart w:id="14" w:name="_Ref16688494"/>
            <w:r w:rsidRPr="00590D9C">
              <w:rPr>
                <w:b/>
                <w:sz w:val="24"/>
                <w:szCs w:val="24"/>
              </w:rPr>
              <w:t>Comandos</w:t>
            </w:r>
          </w:p>
        </w:tc>
      </w:tr>
      <w:tr w:rsidR="00AC1B4B" w:rsidRPr="00590D9C" w14:paraId="44819C19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12267B7D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695C19D6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0D582620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09BB4503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70533E15" w14:textId="77777777" w:rsidR="00AC1B4B" w:rsidRPr="00590D9C" w:rsidRDefault="00AC1B4B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Regras</w:t>
            </w:r>
          </w:p>
        </w:tc>
      </w:tr>
      <w:tr w:rsidR="00AC1B4B" w:rsidRPr="00590D9C" w14:paraId="0B238285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B4E3749" w14:textId="77777777" w:rsidR="00AC1B4B" w:rsidRPr="00590D9C" w:rsidRDefault="00AC1B4B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2ABBAF2" w14:textId="3BFAB92C" w:rsidR="00AC1B4B" w:rsidRPr="00590D9C" w:rsidRDefault="00AC1B4B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Gerar PDF</w:t>
            </w:r>
          </w:p>
        </w:tc>
        <w:tc>
          <w:tcPr>
            <w:tcW w:w="2417" w:type="dxa"/>
            <w:gridSpan w:val="3"/>
          </w:tcPr>
          <w:p w14:paraId="512F9E12" w14:textId="61D8A11D" w:rsidR="00AC1B4B" w:rsidRPr="00590D9C" w:rsidRDefault="00AC1B4B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 um arquivo com extensão PDF, com as informações parametrizadas pelo ator</w:t>
            </w:r>
            <w:r w:rsidR="002A30AC" w:rsidRPr="00590D9C">
              <w:rPr>
                <w:sz w:val="18"/>
                <w:szCs w:val="18"/>
              </w:rPr>
              <w:t>.</w:t>
            </w:r>
          </w:p>
        </w:tc>
        <w:tc>
          <w:tcPr>
            <w:tcW w:w="894" w:type="dxa"/>
            <w:gridSpan w:val="2"/>
          </w:tcPr>
          <w:p w14:paraId="2ACFEF4F" w14:textId="77777777" w:rsidR="00AC1B4B" w:rsidRPr="00590D9C" w:rsidRDefault="00AC1B4B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61C6A37" w14:textId="6868A0CC" w:rsidR="00AC1B4B" w:rsidRPr="00590D9C" w:rsidRDefault="00AC1B4B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_Ref17105959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C1B4B" w:rsidRPr="00590D9C" w14:paraId="71CA9DDD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C52E72E" w14:textId="77777777" w:rsidR="00AC1B4B" w:rsidRPr="00590D9C" w:rsidRDefault="00AC1B4B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37BB8C3" w14:textId="0411495F" w:rsidR="00AC1B4B" w:rsidRPr="00590D9C" w:rsidRDefault="00AC1B4B" w:rsidP="00AC1B4B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Gerar DOC</w:t>
            </w:r>
          </w:p>
        </w:tc>
        <w:tc>
          <w:tcPr>
            <w:tcW w:w="2417" w:type="dxa"/>
            <w:gridSpan w:val="3"/>
          </w:tcPr>
          <w:p w14:paraId="7C6BDDCA" w14:textId="02C65D5D" w:rsidR="00AC1B4B" w:rsidRPr="00590D9C" w:rsidRDefault="002A30AC" w:rsidP="002A30AC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 um arquivo com extensão DOC, com as informações parametrizadas pelo ator.</w:t>
            </w:r>
          </w:p>
        </w:tc>
        <w:tc>
          <w:tcPr>
            <w:tcW w:w="894" w:type="dxa"/>
            <w:gridSpan w:val="2"/>
          </w:tcPr>
          <w:p w14:paraId="51287D20" w14:textId="77777777" w:rsidR="00AC1B4B" w:rsidRPr="00590D9C" w:rsidRDefault="00AC1B4B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9552073" w14:textId="10ED8EF3" w:rsidR="00AC1B4B" w:rsidRPr="00590D9C" w:rsidRDefault="00AC1B4B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_Ref17105959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C1B4B" w:rsidRPr="00590D9C" w14:paraId="7FDF1458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EE061B1" w14:textId="77777777" w:rsidR="00AC1B4B" w:rsidRPr="00590D9C" w:rsidRDefault="00AC1B4B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1108EFB" w14:textId="1543C1CB" w:rsidR="00AC1B4B" w:rsidRPr="00590D9C" w:rsidRDefault="002A30AC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Publicar</w:t>
            </w:r>
          </w:p>
        </w:tc>
        <w:tc>
          <w:tcPr>
            <w:tcW w:w="2417" w:type="dxa"/>
            <w:gridSpan w:val="3"/>
          </w:tcPr>
          <w:p w14:paraId="1349F832" w14:textId="475D42FD" w:rsidR="00AC1B4B" w:rsidRPr="00590D9C" w:rsidRDefault="00FB2554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 de ação para publicar a informação comissão eleitoral</w:t>
            </w:r>
          </w:p>
        </w:tc>
        <w:tc>
          <w:tcPr>
            <w:tcW w:w="894" w:type="dxa"/>
            <w:gridSpan w:val="2"/>
          </w:tcPr>
          <w:p w14:paraId="17C354CF" w14:textId="77777777" w:rsidR="00AC1B4B" w:rsidRPr="00590D9C" w:rsidRDefault="00AC1B4B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9936FB" w14:textId="0491B5C8" w:rsidR="00AC1B4B" w:rsidRPr="00590D9C" w:rsidRDefault="00AC1B4B" w:rsidP="002A30A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="002A30AC"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_Ref14108152 \r \h 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17270EF5" w14:textId="501754D5" w:rsidR="00912B33" w:rsidRPr="00590D9C" w:rsidRDefault="009B7DB4" w:rsidP="00912B33">
      <w:pPr>
        <w:pStyle w:val="EstiloPrototipo3"/>
        <w:numPr>
          <w:ilvl w:val="0"/>
          <w:numId w:val="5"/>
        </w:numPr>
      </w:pPr>
      <w:bookmarkStart w:id="15" w:name="_Ref19093327"/>
      <w:r w:rsidRPr="00590D9C">
        <w:lastRenderedPageBreak/>
        <w:t>Arquivos Publicados</w:t>
      </w:r>
      <w:r w:rsidR="00912B33" w:rsidRPr="00590D9C">
        <w:t>:</w:t>
      </w:r>
      <w:bookmarkEnd w:id="14"/>
      <w:bookmarkEnd w:id="15"/>
    </w:p>
    <w:p w14:paraId="10A67D4D" w14:textId="1C7B1B7D" w:rsidR="00AC1B4B" w:rsidRPr="00590D9C" w:rsidRDefault="001A54B2" w:rsidP="001A54B2">
      <w:pPr>
        <w:pStyle w:val="EstiloPrototipo3"/>
        <w:tabs>
          <w:tab w:val="left" w:pos="4410"/>
        </w:tabs>
        <w:ind w:left="720"/>
      </w:pPr>
      <w:r w:rsidRPr="00590D9C">
        <w:tab/>
      </w:r>
      <w:r w:rsidR="00025B83" w:rsidRPr="00590D9C">
        <w:rPr>
          <w:noProof/>
        </w:rPr>
        <w:drawing>
          <wp:inline distT="0" distB="0" distL="0" distR="0" wp14:anchorId="39DA526B" wp14:editId="670A5BD3">
            <wp:extent cx="4981844" cy="712594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blicar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07" cy="71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D9C">
        <w:tab/>
      </w:r>
    </w:p>
    <w:p w14:paraId="1644643F" w14:textId="37FDCDB2" w:rsidR="00912B33" w:rsidRPr="00590D9C" w:rsidRDefault="00912B33" w:rsidP="00912B33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0D0D92" w:rsidRPr="00590D9C" w14:paraId="65047E26" w14:textId="77777777" w:rsidTr="00CC6C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4C2174B" w14:textId="77777777" w:rsidR="000D0D92" w:rsidRPr="00590D9C" w:rsidRDefault="000D0D92" w:rsidP="00CC6CEA">
            <w:pPr>
              <w:pStyle w:val="EstiloPrototipo3"/>
              <w:jc w:val="center"/>
            </w:pPr>
            <w:r w:rsidRPr="00590D9C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0D0D92" w:rsidRPr="00590D9C" w14:paraId="553EF68B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86852D7" w14:textId="77777777" w:rsidR="000D0D92" w:rsidRPr="00590D9C" w:rsidRDefault="000D0D92" w:rsidP="00CC6CE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590D9C">
              <w:rPr>
                <w:sz w:val="24"/>
                <w:szCs w:val="24"/>
              </w:rPr>
              <w:t>Aba Informações Iniciais</w:t>
            </w:r>
          </w:p>
        </w:tc>
      </w:tr>
      <w:tr w:rsidR="000D0D92" w:rsidRPr="00590D9C" w14:paraId="4FA8A8E0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B8516D3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BC97ECE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C12A33E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20D457B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22F7639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1D729D1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66C3136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Regra</w:t>
            </w:r>
          </w:p>
        </w:tc>
      </w:tr>
      <w:tr w:rsidR="000D0D92" w:rsidRPr="00590D9C" w14:paraId="64540E6F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463856D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02573A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noProof/>
              </w:rPr>
              <w:drawing>
                <wp:inline distT="0" distB="0" distL="0" distR="0" wp14:anchorId="498A4265" wp14:editId="5821F541">
                  <wp:extent cx="266667" cy="190476"/>
                  <wp:effectExtent l="0" t="0" r="635" b="63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9D9217C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19E694F3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DECEE57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580650F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9B1C80A" w14:textId="64F7614B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_Ref16974626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2.7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674F" w:rsidRPr="00590D9C" w14:paraId="31F932BC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BC30E2" w14:textId="77777777" w:rsidR="00F4674F" w:rsidRPr="00590D9C" w:rsidRDefault="00F4674F" w:rsidP="00F4674F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AC2219" w14:textId="23DEE57F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Publicar Quantidade de Membros da Comissão Eleitoral</w:t>
            </w:r>
            <w:r w:rsidR="00CE49BC" w:rsidRPr="00590D9C">
              <w:rPr>
                <w:sz w:val="18"/>
                <w:szCs w:val="18"/>
              </w:rPr>
              <w:t xml:space="preserve"> – Eleição&lt;número da Eleição&gt;</w:t>
            </w:r>
          </w:p>
        </w:tc>
        <w:tc>
          <w:tcPr>
            <w:tcW w:w="1306" w:type="dxa"/>
            <w:gridSpan w:val="2"/>
          </w:tcPr>
          <w:p w14:paraId="33A4E450" w14:textId="2A4E3BCB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Descrição da guia</w:t>
            </w:r>
          </w:p>
        </w:tc>
        <w:tc>
          <w:tcPr>
            <w:tcW w:w="1246" w:type="dxa"/>
          </w:tcPr>
          <w:p w14:paraId="0694A64C" w14:textId="77777777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  <w:p w14:paraId="57D792A0" w14:textId="49FA691A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0420DB7F" w14:textId="00450E0A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B9142AB" w14:textId="3AC7DDC0" w:rsidR="00F4674F" w:rsidRPr="00590D9C" w:rsidRDefault="00F4674F" w:rsidP="00F467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EB7886B" w14:textId="2092DC87" w:rsidR="00F4674F" w:rsidRPr="00590D9C" w:rsidRDefault="00F4674F" w:rsidP="00F4674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</w:tr>
      <w:tr w:rsidR="009002A8" w:rsidRPr="00590D9C" w14:paraId="42031195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01C232C" w14:textId="77777777" w:rsidR="009002A8" w:rsidRPr="00590D9C" w:rsidRDefault="009002A8" w:rsidP="009002A8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27E36C3" w14:textId="0324D5DA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Arquivo(s) Publicado(s)</w:t>
            </w:r>
          </w:p>
        </w:tc>
        <w:tc>
          <w:tcPr>
            <w:tcW w:w="1306" w:type="dxa"/>
            <w:gridSpan w:val="2"/>
          </w:tcPr>
          <w:p w14:paraId="0F07A046" w14:textId="32DD8338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Descrição da guia</w:t>
            </w:r>
          </w:p>
        </w:tc>
        <w:tc>
          <w:tcPr>
            <w:tcW w:w="1246" w:type="dxa"/>
          </w:tcPr>
          <w:p w14:paraId="76FFCAC4" w14:textId="77777777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  <w:p w14:paraId="329C5135" w14:textId="3DEC230D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31E42570" w14:textId="27097135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87D0298" w14:textId="3048BCAC" w:rsidR="009002A8" w:rsidRPr="00590D9C" w:rsidRDefault="009002A8" w:rsidP="009002A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ED950F2" w14:textId="015C5776" w:rsidR="009002A8" w:rsidRPr="00590D9C" w:rsidRDefault="003D05EF" w:rsidP="009002A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B0915" w:rsidRPr="00590D9C" w14:paraId="1F4CDED2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C6476A" w14:textId="77777777" w:rsidR="004B0915" w:rsidRPr="00590D9C" w:rsidRDefault="004B0915" w:rsidP="004B0915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3AE6F84" w14:textId="0FCC8BBD" w:rsidR="004B0915" w:rsidRPr="00590D9C" w:rsidRDefault="004B0915" w:rsidP="004B091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Grid</w:t>
            </w:r>
          </w:p>
        </w:tc>
        <w:tc>
          <w:tcPr>
            <w:tcW w:w="1306" w:type="dxa"/>
            <w:gridSpan w:val="2"/>
          </w:tcPr>
          <w:p w14:paraId="05F91C22" w14:textId="351989EF" w:rsidR="004B0915" w:rsidRPr="00590D9C" w:rsidRDefault="004B0915" w:rsidP="004B091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Grid com os arquivos anexados</w:t>
            </w:r>
          </w:p>
        </w:tc>
        <w:tc>
          <w:tcPr>
            <w:tcW w:w="1246" w:type="dxa"/>
          </w:tcPr>
          <w:p w14:paraId="40B8FD86" w14:textId="1BFD9D83" w:rsidR="004B0915" w:rsidRPr="00590D9C" w:rsidRDefault="004B0915" w:rsidP="004B091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3E2C7DD" w14:textId="0DFC924F" w:rsidR="004B0915" w:rsidRPr="00590D9C" w:rsidRDefault="004B0915" w:rsidP="004B091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1A1604" w14:textId="2D858A36" w:rsidR="004B0915" w:rsidRPr="00590D9C" w:rsidRDefault="004B0915" w:rsidP="004B091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9CB8227" w14:textId="4E93FBD8" w:rsidR="004B0915" w:rsidRPr="00590D9C" w:rsidRDefault="004B0915" w:rsidP="004B0915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0D92" w:rsidRPr="00590D9C" w14:paraId="1D08E688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7BA9A42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BC98F7" w14:textId="7C4D4C69" w:rsidR="000D0D92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Componente de paginação</w:t>
            </w:r>
          </w:p>
        </w:tc>
        <w:tc>
          <w:tcPr>
            <w:tcW w:w="1306" w:type="dxa"/>
            <w:gridSpan w:val="2"/>
          </w:tcPr>
          <w:p w14:paraId="0A44FE0C" w14:textId="5FEC938E" w:rsidR="000D0D92" w:rsidRPr="00590D9C" w:rsidRDefault="000D0D92" w:rsidP="0036562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Descrição da </w:t>
            </w:r>
            <w:r w:rsidR="0036562C" w:rsidRPr="00590D9C">
              <w:rPr>
                <w:sz w:val="18"/>
                <w:szCs w:val="18"/>
              </w:rPr>
              <w:t>guia</w:t>
            </w:r>
          </w:p>
        </w:tc>
        <w:tc>
          <w:tcPr>
            <w:tcW w:w="1246" w:type="dxa"/>
          </w:tcPr>
          <w:p w14:paraId="13D2BC52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  <w:p w14:paraId="161C57C9" w14:textId="77777777" w:rsidR="000D0D92" w:rsidRPr="00590D9C" w:rsidRDefault="000D0D92" w:rsidP="00CC6CEA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58607F07" w14:textId="2F118092" w:rsidR="000D0D92" w:rsidRPr="00590D9C" w:rsidRDefault="00F4674F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8F6148D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37F1301" w14:textId="1E316D3B" w:rsidR="000D0D92" w:rsidRPr="00590D9C" w:rsidRDefault="003D05EF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D05EF" w:rsidRPr="00590D9C" w14:paraId="1E24CC10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A029F6" w14:textId="77777777" w:rsidR="003D05EF" w:rsidRPr="00590D9C" w:rsidRDefault="003D05EF" w:rsidP="003D05EF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767B76" w14:textId="52F1D8E6" w:rsidR="003D05EF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Documento da Quantidade de Membros da Comissão Eleitoral</w:t>
            </w:r>
          </w:p>
        </w:tc>
        <w:tc>
          <w:tcPr>
            <w:tcW w:w="1306" w:type="dxa"/>
            <w:gridSpan w:val="2"/>
          </w:tcPr>
          <w:p w14:paraId="746B4771" w14:textId="231AC43A" w:rsidR="003D05EF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Descrição da tela </w:t>
            </w:r>
          </w:p>
        </w:tc>
        <w:tc>
          <w:tcPr>
            <w:tcW w:w="1246" w:type="dxa"/>
          </w:tcPr>
          <w:p w14:paraId="54E6A249" w14:textId="77777777" w:rsidR="003D05EF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</w:t>
            </w:r>
          </w:p>
          <w:p w14:paraId="52A09CE1" w14:textId="49B77495" w:rsidR="003D05EF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76AF540E" w14:textId="3F9F8630" w:rsidR="003D05EF" w:rsidRPr="00590D9C" w:rsidRDefault="003D05EF" w:rsidP="003D05EF">
            <w:pPr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F3881A4" w14:textId="0D248AF8" w:rsidR="003D05EF" w:rsidRPr="00590D9C" w:rsidRDefault="003D05EF" w:rsidP="003D05E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5D2416C" w14:textId="4DF3F873" w:rsidR="003D05EF" w:rsidRPr="00590D9C" w:rsidRDefault="003D05EF" w:rsidP="003D05EF">
            <w:pPr>
              <w:pStyle w:val="PargrafodaLista"/>
              <w:spacing w:before="60" w:after="60"/>
              <w:ind w:left="720"/>
              <w:rPr>
                <w:color w:val="auto"/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</w:tr>
      <w:tr w:rsidR="003D05EF" w:rsidRPr="00590D9C" w14:paraId="3918C400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80A8B9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D5BFAF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Cabeçalho</w:t>
            </w:r>
          </w:p>
        </w:tc>
        <w:tc>
          <w:tcPr>
            <w:tcW w:w="1306" w:type="dxa"/>
            <w:gridSpan w:val="2"/>
          </w:tcPr>
          <w:p w14:paraId="3E278DCB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cabeçalho parametrizado na HST06</w:t>
            </w:r>
          </w:p>
        </w:tc>
        <w:tc>
          <w:tcPr>
            <w:tcW w:w="1246" w:type="dxa"/>
          </w:tcPr>
          <w:p w14:paraId="0E7769D5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623D5FD" w14:textId="77777777" w:rsidR="000D0D92" w:rsidRPr="00590D9C" w:rsidRDefault="000D0D92" w:rsidP="00CC6CEA">
            <w:pPr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7D51AEE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5771C5D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0587F807" w14:textId="6938349E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42C8A8" w14:textId="77777777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D05EF" w:rsidRPr="00590D9C" w14:paraId="586849B3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240E38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422222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74243722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Texto Inicial parametrizado na HST06</w:t>
            </w:r>
          </w:p>
        </w:tc>
        <w:tc>
          <w:tcPr>
            <w:tcW w:w="1246" w:type="dxa"/>
          </w:tcPr>
          <w:p w14:paraId="2C6409D1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4D95126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00AD773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AF83CE7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504559EF" w14:textId="2C47767A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F9814F2" w14:textId="77777777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D05EF" w:rsidRPr="00590D9C" w14:paraId="0E78BAC5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E0444D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A90382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Tabela com as UFs e as Quantidade de Membros</w:t>
            </w:r>
          </w:p>
        </w:tc>
        <w:tc>
          <w:tcPr>
            <w:tcW w:w="1306" w:type="dxa"/>
            <w:gridSpan w:val="2"/>
          </w:tcPr>
          <w:p w14:paraId="17F85B49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a tabela com a quantidade de membros parametrizado na HST06 e HST07</w:t>
            </w:r>
          </w:p>
        </w:tc>
        <w:tc>
          <w:tcPr>
            <w:tcW w:w="1246" w:type="dxa"/>
          </w:tcPr>
          <w:p w14:paraId="2DD2B6D1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7BC4BB7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DB17283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B82ECEB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68C7F1B3" w14:textId="4C99016F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9904375" w14:textId="77777777" w:rsidR="000D0D92" w:rsidRPr="00590D9C" w:rsidRDefault="000D0D92" w:rsidP="00CC6CEA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D05EF" w:rsidRPr="00590D9C" w14:paraId="4125730C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A1D42F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355E6E5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Texto Final</w:t>
            </w:r>
          </w:p>
        </w:tc>
        <w:tc>
          <w:tcPr>
            <w:tcW w:w="1306" w:type="dxa"/>
            <w:gridSpan w:val="2"/>
          </w:tcPr>
          <w:p w14:paraId="11878E2D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Texto Inicial parametrizado na HST06</w:t>
            </w:r>
          </w:p>
        </w:tc>
        <w:tc>
          <w:tcPr>
            <w:tcW w:w="1246" w:type="dxa"/>
          </w:tcPr>
          <w:p w14:paraId="1866038E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CA322B3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976E4C6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1335F2A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4AD6A2ED" w14:textId="24D8D45F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73541AE" w14:textId="77777777" w:rsidR="000D0D92" w:rsidRPr="00590D9C" w:rsidRDefault="000D0D92" w:rsidP="00CC6CEA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D05EF" w:rsidRPr="00590D9C" w14:paraId="7DD85BA6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BB6E19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7B8DA6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Rodapé</w:t>
            </w:r>
          </w:p>
        </w:tc>
        <w:tc>
          <w:tcPr>
            <w:tcW w:w="1306" w:type="dxa"/>
            <w:gridSpan w:val="2"/>
          </w:tcPr>
          <w:p w14:paraId="5FF5E79A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Exibe o rodapé parametrizado na HST06</w:t>
            </w:r>
          </w:p>
        </w:tc>
        <w:tc>
          <w:tcPr>
            <w:tcW w:w="1246" w:type="dxa"/>
          </w:tcPr>
          <w:p w14:paraId="77C2F807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DB212C4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386A42D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F5503F3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5B85648E" w14:textId="2D57FA35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76F8F47" w14:textId="77777777" w:rsidR="000D0D92" w:rsidRPr="00590D9C" w:rsidRDefault="000D0D92" w:rsidP="00CC6CEA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D05EF" w:rsidRPr="00590D9C" w14:paraId="63768EAD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40ECBB" w14:textId="77777777" w:rsidR="000D0D92" w:rsidRPr="00590D9C" w:rsidRDefault="000D0D92" w:rsidP="000D0D92">
            <w:pPr>
              <w:pStyle w:val="PargrafodaLista"/>
              <w:numPr>
                <w:ilvl w:val="0"/>
                <w:numId w:val="2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5C6C4D6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Paginação do documento</w:t>
            </w:r>
          </w:p>
        </w:tc>
        <w:tc>
          <w:tcPr>
            <w:tcW w:w="1306" w:type="dxa"/>
            <w:gridSpan w:val="2"/>
          </w:tcPr>
          <w:p w14:paraId="357A05CF" w14:textId="13352D0E" w:rsidR="000D0D92" w:rsidRPr="00590D9C" w:rsidRDefault="001A3BE0" w:rsidP="001A3BE0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 xml:space="preserve">Exibe o número da página </w:t>
            </w:r>
          </w:p>
        </w:tc>
        <w:tc>
          <w:tcPr>
            <w:tcW w:w="1246" w:type="dxa"/>
          </w:tcPr>
          <w:p w14:paraId="253D954A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6950F79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F7F7BC2" w14:textId="0F5E5F9E" w:rsidR="000D0D92" w:rsidRPr="00590D9C" w:rsidRDefault="001A3BE0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8BBA369" w14:textId="77777777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1178B622" w14:textId="77777777" w:rsidR="000D0D92" w:rsidRPr="00590D9C" w:rsidRDefault="000D0D92" w:rsidP="00CC6C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color w:val="auto"/>
                <w:sz w:val="18"/>
                <w:szCs w:val="18"/>
              </w:rPr>
            </w:pPr>
            <w:r w:rsidRPr="00590D9C">
              <w:rPr>
                <w:color w:val="auto"/>
                <w:sz w:val="18"/>
                <w:szCs w:val="18"/>
              </w:rPr>
              <w:t>Só Visualização</w:t>
            </w:r>
          </w:p>
          <w:p w14:paraId="5EEFF8A9" w14:textId="232697DA" w:rsidR="000D0D92" w:rsidRPr="00590D9C" w:rsidRDefault="000D0D92" w:rsidP="00CC6CEA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_Ref17104686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7236215" w14:textId="77777777" w:rsidR="000D0D92" w:rsidRPr="00590D9C" w:rsidRDefault="000D0D92" w:rsidP="00CC6CEA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0D0D92" w:rsidRPr="00590D9C" w14:paraId="4E2D13D6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4C74E3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4"/>
                <w:szCs w:val="24"/>
              </w:rPr>
              <w:t>Comandos</w:t>
            </w:r>
          </w:p>
        </w:tc>
      </w:tr>
      <w:tr w:rsidR="000D0D92" w:rsidRPr="00590D9C" w14:paraId="182219CA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325EDDBF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7C6DBC87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18E68693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EC56EDF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73B4710" w14:textId="77777777" w:rsidR="000D0D92" w:rsidRPr="00590D9C" w:rsidRDefault="000D0D92" w:rsidP="00CC6CEA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Regras</w:t>
            </w:r>
          </w:p>
        </w:tc>
      </w:tr>
      <w:tr w:rsidR="003D05EF" w:rsidRPr="00590D9C" w14:paraId="6E3CB1F4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F442037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394C2E9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Gerar PDF</w:t>
            </w:r>
          </w:p>
        </w:tc>
        <w:tc>
          <w:tcPr>
            <w:tcW w:w="2417" w:type="dxa"/>
            <w:gridSpan w:val="3"/>
          </w:tcPr>
          <w:p w14:paraId="1D0631E6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 um arquivo com extensão PDF, com as informações parametrizadas pelo ator.</w:t>
            </w:r>
          </w:p>
        </w:tc>
        <w:tc>
          <w:tcPr>
            <w:tcW w:w="894" w:type="dxa"/>
            <w:gridSpan w:val="2"/>
          </w:tcPr>
          <w:p w14:paraId="11B50273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82BAA9A" w14:textId="1A9C3C72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_Ref17105959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D05EF" w:rsidRPr="00590D9C" w14:paraId="35FB1EB9" w14:textId="77777777" w:rsidTr="00CC6C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983DFF1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332F598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Gerar DOC</w:t>
            </w:r>
          </w:p>
        </w:tc>
        <w:tc>
          <w:tcPr>
            <w:tcW w:w="2417" w:type="dxa"/>
            <w:gridSpan w:val="3"/>
          </w:tcPr>
          <w:p w14:paraId="1504A848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Gera um arquivo com extensão DOC, com as informações parametrizadas pelo ator.</w:t>
            </w:r>
          </w:p>
        </w:tc>
        <w:tc>
          <w:tcPr>
            <w:tcW w:w="894" w:type="dxa"/>
            <w:gridSpan w:val="2"/>
          </w:tcPr>
          <w:p w14:paraId="6EB88062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7223294" w14:textId="76C7A85E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_Ref17105959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D05EF" w:rsidRPr="00590D9C" w14:paraId="53283BC8" w14:textId="77777777" w:rsidTr="00CC6C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0F8CB2DF" w14:textId="77777777" w:rsidR="000D0D92" w:rsidRPr="00590D9C" w:rsidRDefault="000D0D92" w:rsidP="00CC6C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3B6CCC3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Publicar</w:t>
            </w:r>
          </w:p>
        </w:tc>
        <w:tc>
          <w:tcPr>
            <w:tcW w:w="2417" w:type="dxa"/>
            <w:gridSpan w:val="3"/>
          </w:tcPr>
          <w:p w14:paraId="36DA0DB6" w14:textId="251D9AD4" w:rsidR="000D0D92" w:rsidRPr="00590D9C" w:rsidRDefault="00765C9A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 de ação para publicar a informação comissão eleitoral</w:t>
            </w:r>
          </w:p>
        </w:tc>
        <w:tc>
          <w:tcPr>
            <w:tcW w:w="894" w:type="dxa"/>
            <w:gridSpan w:val="2"/>
          </w:tcPr>
          <w:p w14:paraId="664CD3C9" w14:textId="77777777" w:rsidR="000D0D92" w:rsidRPr="00590D9C" w:rsidRDefault="000D0D92" w:rsidP="00CC6CEA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2C65A99A" w14:textId="64931EE0" w:rsidR="000D0D92" w:rsidRPr="00590D9C" w:rsidRDefault="000D0D92" w:rsidP="00CC6C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590D9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_Ref17103603 \r \h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="00590D9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90D9C">
              <w:rPr>
                <w:color w:val="31849B" w:themeColor="accent5" w:themeShade="BF"/>
                <w:sz w:val="18"/>
                <w:szCs w:val="18"/>
              </w:rPr>
              <w:instrText xml:space="preserve"> REF _Ref14108152 \r \h  \* MERGEFORMAT </w:instrText>
            </w:r>
            <w:r w:rsidRPr="00590D9C">
              <w:rPr>
                <w:color w:val="31849B" w:themeColor="accent5" w:themeShade="BF"/>
                <w:sz w:val="18"/>
                <w:szCs w:val="18"/>
              </w:rPr>
            </w:r>
            <w:r w:rsidRPr="00590D9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90D9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3BF5D34" w14:textId="77777777" w:rsidR="00F77858" w:rsidRPr="00590D9C" w:rsidRDefault="00F77858" w:rsidP="00EF4113">
      <w:pPr>
        <w:pStyle w:val="EstiloPrototipo3"/>
      </w:pPr>
    </w:p>
    <w:p w14:paraId="77EB0DA4" w14:textId="77777777" w:rsidR="009364E2" w:rsidRPr="00590D9C" w:rsidRDefault="009364E2" w:rsidP="00EF4113">
      <w:pPr>
        <w:pStyle w:val="EstiloPrototipo3"/>
      </w:pPr>
    </w:p>
    <w:p w14:paraId="0F8F3A44" w14:textId="77777777" w:rsidR="00AC7F9F" w:rsidRPr="00590D9C" w:rsidRDefault="00AC7F9F" w:rsidP="00AC7F9F">
      <w:pPr>
        <w:pStyle w:val="EstiloPrototipo3"/>
        <w:jc w:val="center"/>
        <w:rPr>
          <w:noProof/>
        </w:rPr>
      </w:pPr>
    </w:p>
    <w:p w14:paraId="27CEED62" w14:textId="77777777" w:rsidR="00AC7F9F" w:rsidRPr="00590D9C" w:rsidRDefault="00AC7F9F" w:rsidP="00912B33">
      <w:pPr>
        <w:pStyle w:val="EstiloPrototipo3"/>
        <w:numPr>
          <w:ilvl w:val="0"/>
          <w:numId w:val="5"/>
        </w:numPr>
      </w:pPr>
      <w:bookmarkStart w:id="16" w:name="_Ref13579649"/>
      <w:r w:rsidRPr="00590D9C">
        <w:t>Tela Inicial:</w:t>
      </w:r>
      <w:bookmarkEnd w:id="16"/>
    </w:p>
    <w:p w14:paraId="48759733" w14:textId="77777777" w:rsidR="00AC7F9F" w:rsidRPr="00590D9C" w:rsidRDefault="00AC7F9F" w:rsidP="00513A8D">
      <w:pPr>
        <w:pStyle w:val="EstiloPrototipo3"/>
        <w:numPr>
          <w:ilvl w:val="2"/>
          <w:numId w:val="10"/>
        </w:numPr>
      </w:pPr>
      <w:bookmarkStart w:id="17" w:name="_Ref13749926"/>
      <w:bookmarkStart w:id="18" w:name="_Ref13657061"/>
      <w:r w:rsidRPr="00590D9C">
        <w:t>Tela Inicial</w:t>
      </w:r>
      <w:bookmarkEnd w:id="17"/>
    </w:p>
    <w:bookmarkEnd w:id="18"/>
    <w:p w14:paraId="62366E1F" w14:textId="77777777" w:rsidR="00AC7F9F" w:rsidRPr="00590D9C" w:rsidRDefault="00AC7F9F" w:rsidP="00AC7F9F">
      <w:pPr>
        <w:pStyle w:val="EstiloPrototipo3"/>
        <w:tabs>
          <w:tab w:val="clear" w:pos="425"/>
          <w:tab w:val="left" w:pos="0"/>
        </w:tabs>
        <w:ind w:left="426" w:hanging="426"/>
      </w:pPr>
      <w:r w:rsidRPr="00590D9C">
        <w:rPr>
          <w:noProof/>
        </w:rPr>
        <w:drawing>
          <wp:inline distT="0" distB="0" distL="0" distR="0" wp14:anchorId="6328410C" wp14:editId="6202C9D7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Pr="00590D9C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Pr="00590D9C" w:rsidRDefault="00AC7F9F" w:rsidP="00AC7F9F">
      <w:pPr>
        <w:pStyle w:val="EstiloPrototipo3"/>
        <w:jc w:val="center"/>
        <w:rPr>
          <w:noProof/>
        </w:rPr>
      </w:pPr>
    </w:p>
    <w:p w14:paraId="47A99967" w14:textId="77777777" w:rsidR="003A50D7" w:rsidRPr="00590D9C" w:rsidRDefault="003A50D7" w:rsidP="00AC7F9F">
      <w:pPr>
        <w:pStyle w:val="EstiloPrototipo3"/>
        <w:jc w:val="center"/>
        <w:rPr>
          <w:noProof/>
        </w:rPr>
      </w:pPr>
    </w:p>
    <w:p w14:paraId="228AED1C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46B70A43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771183EE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75FF2842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58B87445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4AAD884A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7E524E4E" w14:textId="77777777" w:rsidR="00CB12AC" w:rsidRPr="00590D9C" w:rsidRDefault="00CB12AC" w:rsidP="00AC7F9F">
      <w:pPr>
        <w:pStyle w:val="EstiloPrototipo3"/>
        <w:jc w:val="center"/>
        <w:rPr>
          <w:noProof/>
        </w:rPr>
      </w:pPr>
    </w:p>
    <w:p w14:paraId="3EC84C67" w14:textId="4C013163" w:rsidR="00CB12AC" w:rsidRPr="00590D9C" w:rsidRDefault="00CB12AC" w:rsidP="00513A8D">
      <w:pPr>
        <w:pStyle w:val="EstiloPrototipo3"/>
        <w:numPr>
          <w:ilvl w:val="2"/>
          <w:numId w:val="12"/>
        </w:numPr>
      </w:pPr>
      <w:bookmarkStart w:id="19" w:name="_Ref16587736"/>
      <w:r w:rsidRPr="00590D9C">
        <w:t>Tela Inicial</w:t>
      </w:r>
      <w:r w:rsidR="00B44A87" w:rsidRPr="00590D9C">
        <w:t xml:space="preserve"> - Menu</w:t>
      </w:r>
      <w:bookmarkEnd w:id="19"/>
    </w:p>
    <w:p w14:paraId="3692F4DB" w14:textId="77777777" w:rsidR="00CB12AC" w:rsidRPr="00590D9C" w:rsidRDefault="00CB12AC" w:rsidP="00CB12AC">
      <w:pPr>
        <w:pStyle w:val="EstiloPrototipo3"/>
        <w:jc w:val="left"/>
        <w:rPr>
          <w:noProof/>
        </w:rPr>
      </w:pPr>
    </w:p>
    <w:p w14:paraId="24D8779D" w14:textId="64A24036" w:rsidR="00AC7F9F" w:rsidRPr="00590D9C" w:rsidRDefault="0072172C" w:rsidP="00AC7F9F">
      <w:pPr>
        <w:pStyle w:val="EstiloPrototipo3"/>
        <w:jc w:val="center"/>
        <w:rPr>
          <w:noProof/>
        </w:rPr>
      </w:pPr>
      <w:r w:rsidRPr="00590D9C">
        <w:rPr>
          <w:noProof/>
        </w:rPr>
        <w:drawing>
          <wp:inline distT="0" distB="0" distL="0" distR="0" wp14:anchorId="3F8634AE" wp14:editId="78ECEF28">
            <wp:extent cx="5760085" cy="483044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32F" w14:textId="77777777" w:rsidR="00AC7F9F" w:rsidRPr="00590D9C" w:rsidRDefault="00AC7F9F" w:rsidP="00AC7F9F">
      <w:pPr>
        <w:pStyle w:val="EstiloPrototipo3"/>
        <w:jc w:val="center"/>
        <w:rPr>
          <w:noProof/>
        </w:rPr>
      </w:pPr>
    </w:p>
    <w:p w14:paraId="1C845F05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1D3E0D26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708B2579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2529756A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428A310F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4A88E637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00F496B0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42459516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02753AD9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665F4B34" w14:textId="77777777" w:rsidR="001B3C71" w:rsidRPr="00590D9C" w:rsidRDefault="001B3C71" w:rsidP="00AC7F9F">
      <w:pPr>
        <w:pStyle w:val="EstiloPrototipo3"/>
        <w:jc w:val="center"/>
        <w:rPr>
          <w:noProof/>
        </w:rPr>
      </w:pPr>
    </w:p>
    <w:p w14:paraId="53F68FA4" w14:textId="77777777" w:rsidR="000514D4" w:rsidRPr="00590D9C" w:rsidRDefault="00CE176F" w:rsidP="0030370F">
      <w:pPr>
        <w:pStyle w:val="Ttulo2"/>
        <w:numPr>
          <w:ilvl w:val="0"/>
          <w:numId w:val="0"/>
        </w:numPr>
        <w:spacing w:before="240"/>
      </w:pPr>
      <w:bookmarkStart w:id="20" w:name="_Toc17724240"/>
      <w:r w:rsidRPr="00590D9C">
        <w:t>CRITÉRIOS DE ACEITE</w:t>
      </w:r>
      <w:bookmarkEnd w:id="20"/>
    </w:p>
    <w:p w14:paraId="34F179F8" w14:textId="77777777" w:rsidR="0030370F" w:rsidRPr="00590D9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590D9C">
        <w:rPr>
          <w:b/>
          <w:color w:val="auto"/>
        </w:rPr>
        <w:t xml:space="preserve">Premissa: </w:t>
      </w:r>
    </w:p>
    <w:p w14:paraId="1210B167" w14:textId="77777777" w:rsidR="00F84368" w:rsidRPr="00590D9C" w:rsidRDefault="00833861" w:rsidP="00F8436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590D9C">
        <w:t xml:space="preserve">Esta história deve ser executada quando o usuário </w:t>
      </w:r>
      <w:r w:rsidR="00F84368" w:rsidRPr="00590D9C">
        <w:t>seguir o seguintes passos:</w:t>
      </w:r>
    </w:p>
    <w:p w14:paraId="0775CB4C" w14:textId="55D87883" w:rsidR="00F84368" w:rsidRPr="00590D9C" w:rsidRDefault="00F84368" w:rsidP="00513A8D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</w:pPr>
      <w:r w:rsidRPr="00590D9C">
        <w:t>A</w:t>
      </w:r>
      <w:r w:rsidR="00833861" w:rsidRPr="00590D9C">
        <w:t>cessa</w:t>
      </w:r>
      <w:r w:rsidR="0056045C" w:rsidRPr="00590D9C">
        <w:t>r</w:t>
      </w:r>
      <w:r w:rsidR="00833861" w:rsidRPr="00590D9C">
        <w:t xml:space="preserve"> a opção “</w:t>
      </w:r>
      <w:r w:rsidR="00B00B8B" w:rsidRPr="00590D9C">
        <w:t>Menu&gt;&gt;</w:t>
      </w:r>
      <w:r w:rsidR="0072172C" w:rsidRPr="00590D9C">
        <w:t>Publicar &gt;&gt;</w:t>
      </w:r>
      <w:r w:rsidR="003D3EF4" w:rsidRPr="00590D9C">
        <w:t>C</w:t>
      </w:r>
      <w:r w:rsidR="0072172C" w:rsidRPr="00590D9C">
        <w:t>omissão Eleitoral</w:t>
      </w:r>
      <w:r w:rsidR="003A50D7" w:rsidRPr="00590D9C">
        <w:rPr>
          <w:color w:val="31849B" w:themeColor="accent5" w:themeShade="BF"/>
        </w:rPr>
        <w:t>[</w:t>
      </w:r>
      <w:r w:rsidR="003A50D7" w:rsidRPr="00590D9C">
        <w:rPr>
          <w:color w:val="31849B" w:themeColor="accent5" w:themeShade="BF"/>
        </w:rPr>
        <w:fldChar w:fldCharType="begin"/>
      </w:r>
      <w:r w:rsidR="003A50D7" w:rsidRPr="00590D9C">
        <w:rPr>
          <w:color w:val="31849B" w:themeColor="accent5" w:themeShade="BF"/>
        </w:rPr>
        <w:instrText xml:space="preserve"> REF _Ref13579649 \r \h  \* MERGEFORMAT </w:instrText>
      </w:r>
      <w:r w:rsidR="003A50D7" w:rsidRPr="00590D9C">
        <w:rPr>
          <w:color w:val="31849B" w:themeColor="accent5" w:themeShade="BF"/>
        </w:rPr>
      </w:r>
      <w:r w:rsidR="003A50D7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P04</w:t>
      </w:r>
      <w:r w:rsidR="003A50D7" w:rsidRPr="00590D9C">
        <w:rPr>
          <w:color w:val="31849B" w:themeColor="accent5" w:themeShade="BF"/>
        </w:rPr>
        <w:fldChar w:fldCharType="end"/>
      </w:r>
      <w:r w:rsidR="003A50D7" w:rsidRPr="00590D9C">
        <w:rPr>
          <w:color w:val="31849B" w:themeColor="accent5" w:themeShade="BF"/>
        </w:rPr>
        <w:t>] [</w:t>
      </w:r>
      <w:r w:rsidR="00B44A87" w:rsidRPr="00590D9C">
        <w:rPr>
          <w:color w:val="31849B" w:themeColor="accent5" w:themeShade="BF"/>
        </w:rPr>
        <w:fldChar w:fldCharType="begin"/>
      </w:r>
      <w:r w:rsidR="00B44A87" w:rsidRPr="00590D9C">
        <w:rPr>
          <w:color w:val="31849B" w:themeColor="accent5" w:themeShade="BF"/>
        </w:rPr>
        <w:instrText xml:space="preserve"> REF _Ref13749926 \r \h </w:instrText>
      </w:r>
      <w:r w:rsidR="00B44A87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B44A87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4.1</w:t>
      </w:r>
      <w:r w:rsidR="00B44A87" w:rsidRPr="00590D9C">
        <w:rPr>
          <w:color w:val="31849B" w:themeColor="accent5" w:themeShade="BF"/>
        </w:rPr>
        <w:fldChar w:fldCharType="end"/>
      </w:r>
      <w:r w:rsidR="00B44A87" w:rsidRPr="00590D9C">
        <w:rPr>
          <w:color w:val="31849B" w:themeColor="accent5" w:themeShade="BF"/>
        </w:rPr>
        <w:t>] [</w:t>
      </w:r>
      <w:r w:rsidR="00B44A87" w:rsidRPr="00590D9C">
        <w:rPr>
          <w:color w:val="31849B" w:themeColor="accent5" w:themeShade="BF"/>
        </w:rPr>
        <w:fldChar w:fldCharType="begin"/>
      </w:r>
      <w:r w:rsidR="00B44A87" w:rsidRPr="00590D9C">
        <w:rPr>
          <w:color w:val="31849B" w:themeColor="accent5" w:themeShade="BF"/>
        </w:rPr>
        <w:instrText xml:space="preserve"> REF _Ref16587736 \r \h </w:instrText>
      </w:r>
      <w:r w:rsidR="00B44A87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B44A87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4.2</w:t>
      </w:r>
      <w:r w:rsidR="00B44A87" w:rsidRPr="00590D9C">
        <w:rPr>
          <w:color w:val="31849B" w:themeColor="accent5" w:themeShade="BF"/>
        </w:rPr>
        <w:fldChar w:fldCharType="end"/>
      </w:r>
      <w:r w:rsidR="00665453" w:rsidRPr="00590D9C">
        <w:rPr>
          <w:color w:val="31849B" w:themeColor="accent5" w:themeShade="BF"/>
        </w:rPr>
        <w:t>]</w:t>
      </w:r>
      <w:r w:rsidRPr="00590D9C">
        <w:t>;</w:t>
      </w:r>
    </w:p>
    <w:p w14:paraId="7982887A" w14:textId="6C9428B5" w:rsidR="00F84368" w:rsidRPr="00590D9C" w:rsidRDefault="0049386A" w:rsidP="00513A8D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</w:pPr>
      <w:r w:rsidRPr="00590D9C">
        <w:t>O sis</w:t>
      </w:r>
      <w:r w:rsidR="00F84368" w:rsidRPr="00590D9C">
        <w:t xml:space="preserve">tema exibe a tela de </w:t>
      </w:r>
      <w:r w:rsidR="00377DC4" w:rsidRPr="00590D9C">
        <w:t>Consultar Publicar Comissão Eleitoral</w:t>
      </w:r>
      <w:r w:rsidR="00F84368" w:rsidRPr="00590D9C">
        <w:t xml:space="preserve"> </w:t>
      </w:r>
      <w:r w:rsidR="00F84368" w:rsidRPr="00590D9C">
        <w:rPr>
          <w:color w:val="31849B" w:themeColor="accent5" w:themeShade="BF"/>
        </w:rPr>
        <w:t>[</w:t>
      </w:r>
      <w:r w:rsidR="00377DC4" w:rsidRPr="00590D9C">
        <w:rPr>
          <w:color w:val="31849B" w:themeColor="accent5" w:themeShade="BF"/>
        </w:rPr>
        <w:fldChar w:fldCharType="begin"/>
      </w:r>
      <w:r w:rsidR="00377DC4" w:rsidRPr="00590D9C">
        <w:rPr>
          <w:color w:val="31849B" w:themeColor="accent5" w:themeShade="BF"/>
        </w:rPr>
        <w:instrText xml:space="preserve"> REF _Ref16931606 \r \h </w:instrText>
      </w:r>
      <w:r w:rsidR="00377DC4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377DC4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377DC4" w:rsidRPr="00590D9C">
        <w:rPr>
          <w:color w:val="31849B" w:themeColor="accent5" w:themeShade="BF"/>
        </w:rPr>
        <w:fldChar w:fldCharType="end"/>
      </w:r>
      <w:r w:rsidR="00F84368" w:rsidRPr="00590D9C">
        <w:rPr>
          <w:color w:val="31849B" w:themeColor="accent5" w:themeShade="BF"/>
        </w:rPr>
        <w:t>];</w:t>
      </w:r>
    </w:p>
    <w:p w14:paraId="194A3235" w14:textId="7BC25DD9" w:rsidR="00377DC4" w:rsidRPr="00590D9C" w:rsidRDefault="00377DC4" w:rsidP="00513A8D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</w:pPr>
      <w:r w:rsidRPr="00590D9C">
        <w:t>O ator aciona a opção Visualizar na eleição desejada;</w:t>
      </w:r>
    </w:p>
    <w:p w14:paraId="41DAA395" w14:textId="0AEA8FE8" w:rsidR="00377DC4" w:rsidRPr="00590D9C" w:rsidRDefault="00377DC4" w:rsidP="00513A8D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</w:pPr>
      <w:r w:rsidRPr="00590D9C">
        <w:t xml:space="preserve">O sistema exibe a tela de Visualizar Documento para Publicação da Quantidade de Membros da Comissão </w:t>
      </w:r>
      <w:r w:rsidR="004526AC" w:rsidRPr="00590D9C">
        <w:t>Eleitoral;</w:t>
      </w:r>
      <w:r w:rsidR="004526AC" w:rsidRPr="00590D9C">
        <w:rPr>
          <w:color w:val="31849B" w:themeColor="accent5" w:themeShade="BF"/>
        </w:rPr>
        <w:t xml:space="preserve"> 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_Ref16931824 \r \h </w:instrText>
      </w:r>
      <w:r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P02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</w:p>
    <w:p w14:paraId="61F70AE8" w14:textId="42430DCC" w:rsidR="00F84368" w:rsidRPr="00590D9C" w:rsidRDefault="00F84368" w:rsidP="00513A8D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</w:pPr>
      <w:r w:rsidRPr="00590D9C">
        <w:t xml:space="preserve">Na eleição desejada, o ator aciona </w:t>
      </w:r>
      <w:r w:rsidR="002E1A0F" w:rsidRPr="00590D9C">
        <w:t>a</w:t>
      </w:r>
      <w:r w:rsidRPr="00590D9C">
        <w:t xml:space="preserve"> ação</w:t>
      </w:r>
      <w:r w:rsidR="002E1A0F" w:rsidRPr="00590D9C">
        <w:t xml:space="preserve"> “Visualizar”;</w:t>
      </w:r>
      <w:r w:rsidR="00FA4BF2" w:rsidRPr="00590D9C">
        <w:t xml:space="preserve"> </w:t>
      </w:r>
    </w:p>
    <w:p w14:paraId="4770875D" w14:textId="4DA09B6F" w:rsidR="00F17431" w:rsidRPr="00590D9C" w:rsidRDefault="00F17431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590D9C">
        <w:t>O usuário deve ter permissão de acesso ao menu “</w:t>
      </w:r>
      <w:r w:rsidR="00665453" w:rsidRPr="00590D9C">
        <w:rPr>
          <w:b/>
        </w:rPr>
        <w:t>Publicar</w:t>
      </w:r>
      <w:r w:rsidR="007F220C" w:rsidRPr="00590D9C">
        <w:rPr>
          <w:b/>
        </w:rPr>
        <w:t>&gt;&gt;Comissão Eleitoral</w:t>
      </w:r>
      <w:r w:rsidRPr="00590D9C">
        <w:t xml:space="preserve">”, conforme cadastro no SICCAU Corporativo, vinculado ao usuário logado. </w:t>
      </w:r>
    </w:p>
    <w:p w14:paraId="7A766319" w14:textId="3B89D5D6" w:rsidR="005347DF" w:rsidRPr="00590D9C" w:rsidRDefault="005347DF" w:rsidP="005347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590D9C">
        <w:t xml:space="preserve">Para os usuários sem permissão de acesso, o sistema </w:t>
      </w:r>
      <w:r w:rsidR="007306DB" w:rsidRPr="00590D9C">
        <w:rPr>
          <w:b/>
        </w:rPr>
        <w:t>NÃO</w:t>
      </w:r>
      <w:r w:rsidRPr="00590D9C">
        <w:t xml:space="preserve"> deve exibir o menu “</w:t>
      </w:r>
      <w:r w:rsidR="0097737E" w:rsidRPr="00590D9C">
        <w:t>Publicar</w:t>
      </w:r>
      <w:r w:rsidR="001F6470" w:rsidRPr="00590D9C">
        <w:t>&gt;&gt;Comissão Eleitoral</w:t>
      </w:r>
      <w:r w:rsidRPr="00590D9C">
        <w:t>”.</w:t>
      </w:r>
    </w:p>
    <w:p w14:paraId="0225AD4F" w14:textId="77777777" w:rsidR="005347DF" w:rsidRPr="00590D9C" w:rsidRDefault="005347DF" w:rsidP="005347D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65F158B" w14:textId="77777777" w:rsidR="00B00B8B" w:rsidRPr="00590D9C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590D9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12024542"/>
      <w:r w:rsidRPr="00590D9C">
        <w:rPr>
          <w:b/>
        </w:rPr>
        <w:t>Regras Gerais:</w:t>
      </w:r>
      <w:bookmarkEnd w:id="21"/>
    </w:p>
    <w:p w14:paraId="49AC03A1" w14:textId="639F7D56" w:rsidR="00862E1D" w:rsidRPr="00590D9C" w:rsidRDefault="004416E3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color w:val="auto"/>
        </w:rPr>
      </w:pPr>
      <w:bookmarkStart w:id="22" w:name="_Ref16598369"/>
      <w:bookmarkStart w:id="23" w:name="_Ref15023791"/>
      <w:r w:rsidRPr="00590D9C">
        <w:t>Na interface d</w:t>
      </w:r>
      <w:r w:rsidR="00862E1D" w:rsidRPr="00590D9C">
        <w:t>a Consultar Publicação da Informações da Comissão Eleitoral</w:t>
      </w:r>
      <w:r w:rsidR="00862E1D" w:rsidRPr="00590D9C">
        <w:rPr>
          <w:color w:val="auto"/>
        </w:rPr>
        <w:t>; o sistema deve exibir o componente</w:t>
      </w:r>
      <w:r w:rsidR="001F181D" w:rsidRPr="00590D9C">
        <w:rPr>
          <w:noProof/>
        </w:rPr>
        <w:drawing>
          <wp:inline distT="0" distB="0" distL="0" distR="0" wp14:anchorId="70B2601D" wp14:editId="061E1D18">
            <wp:extent cx="45719" cy="1828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E1D" w:rsidRPr="00590D9C">
        <w:rPr>
          <w:color w:val="auto"/>
        </w:rPr>
        <w:t xml:space="preserve">, com a opção </w:t>
      </w:r>
      <w:r w:rsidR="00862E1D" w:rsidRPr="00590D9C">
        <w:rPr>
          <w:b/>
          <w:color w:val="auto"/>
        </w:rPr>
        <w:t>Visualizar</w:t>
      </w:r>
      <w:r w:rsidR="00862E1D" w:rsidRPr="00590D9C">
        <w:rPr>
          <w:color w:val="auto"/>
        </w:rPr>
        <w:t>.</w:t>
      </w:r>
      <w:r w:rsidR="00862E1D" w:rsidRPr="00590D9C">
        <w:rPr>
          <w:color w:val="31849B" w:themeColor="accent5" w:themeShade="BF"/>
        </w:rPr>
        <w:t xml:space="preserve"> [</w:t>
      </w:r>
      <w:r w:rsidR="00862E1D" w:rsidRPr="00590D9C">
        <w:rPr>
          <w:color w:val="31849B" w:themeColor="accent5" w:themeShade="BF"/>
        </w:rPr>
        <w:fldChar w:fldCharType="begin"/>
      </w:r>
      <w:r w:rsidR="00862E1D" w:rsidRPr="00590D9C">
        <w:rPr>
          <w:color w:val="31849B" w:themeColor="accent5" w:themeShade="BF"/>
        </w:rPr>
        <w:instrText xml:space="preserve"> REF _Ref16931606 \r \h </w:instrText>
      </w:r>
      <w:r w:rsidR="00862E1D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862E1D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862E1D" w:rsidRPr="00590D9C">
        <w:rPr>
          <w:color w:val="31849B" w:themeColor="accent5" w:themeShade="BF"/>
        </w:rPr>
        <w:fldChar w:fldCharType="end"/>
      </w:r>
      <w:r w:rsidR="00862E1D" w:rsidRPr="00590D9C">
        <w:rPr>
          <w:color w:val="31849B" w:themeColor="accent5" w:themeShade="BF"/>
        </w:rPr>
        <w:t>]</w:t>
      </w:r>
    </w:p>
    <w:bookmarkEnd w:id="22"/>
    <w:p w14:paraId="52CD1B22" w14:textId="77777777" w:rsidR="004416E3" w:rsidRPr="00590D9C" w:rsidRDefault="004416E3" w:rsidP="004416E3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51B8D73B" w14:textId="77777777" w:rsidR="00B744B4" w:rsidRPr="00590D9C" w:rsidRDefault="00B744B4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590D9C">
        <w:rPr>
          <w:b/>
          <w:u w:val="single"/>
        </w:rPr>
        <w:t>Consultar:</w:t>
      </w:r>
    </w:p>
    <w:p w14:paraId="0D056680" w14:textId="70FB1B79" w:rsidR="00925BE1" w:rsidRPr="00590D9C" w:rsidRDefault="00FD3892" w:rsidP="00513A8D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t xml:space="preserve">Após acionar </w:t>
      </w:r>
      <w:r w:rsidRPr="00590D9C">
        <w:rPr>
          <w:color w:val="auto"/>
        </w:rPr>
        <w:t>no menu “</w:t>
      </w:r>
      <w:r w:rsidRPr="00590D9C">
        <w:rPr>
          <w:b/>
          <w:color w:val="auto"/>
        </w:rPr>
        <w:t>P</w:t>
      </w:r>
      <w:r w:rsidR="00AA7A18" w:rsidRPr="00590D9C">
        <w:rPr>
          <w:b/>
          <w:color w:val="auto"/>
        </w:rPr>
        <w:t>ublicar</w:t>
      </w:r>
      <w:r w:rsidRPr="00590D9C">
        <w:rPr>
          <w:b/>
          <w:color w:val="auto"/>
        </w:rPr>
        <w:t>&gt;&gt;Comissão Eleitoral</w:t>
      </w:r>
      <w:r w:rsidRPr="00590D9C">
        <w:rPr>
          <w:color w:val="auto"/>
        </w:rPr>
        <w:t>”</w:t>
      </w:r>
      <w:r w:rsidRPr="00590D9C">
        <w:t>, o sistema realiza a pesquisa e recupera as informações das Eleições cadastradas no sistema, com o resultado da pesquisa pré definido</w:t>
      </w:r>
      <w:r w:rsidR="00925BE1" w:rsidRPr="00590D9C">
        <w:t>:</w:t>
      </w:r>
      <w:r w:rsidR="00375C33" w:rsidRPr="00590D9C">
        <w:rPr>
          <w:color w:val="31849B" w:themeColor="accent5" w:themeShade="BF"/>
        </w:rPr>
        <w:t xml:space="preserve"> [</w:t>
      </w:r>
      <w:r w:rsidR="00375C33" w:rsidRPr="00590D9C">
        <w:rPr>
          <w:color w:val="31849B" w:themeColor="accent5" w:themeShade="BF"/>
        </w:rPr>
        <w:fldChar w:fldCharType="begin"/>
      </w:r>
      <w:r w:rsidR="00375C33" w:rsidRPr="00590D9C">
        <w:rPr>
          <w:color w:val="31849B" w:themeColor="accent5" w:themeShade="BF"/>
        </w:rPr>
        <w:instrText xml:space="preserve"> REF _Ref13579930 \r \h  \* MERGEFORMAT </w:instrText>
      </w:r>
      <w:r w:rsidR="00375C33" w:rsidRPr="00590D9C">
        <w:rPr>
          <w:color w:val="31849B" w:themeColor="accent5" w:themeShade="BF"/>
        </w:rPr>
      </w:r>
      <w:r w:rsidR="00375C33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375C33" w:rsidRPr="00590D9C">
        <w:rPr>
          <w:color w:val="31849B" w:themeColor="accent5" w:themeShade="BF"/>
        </w:rPr>
        <w:fldChar w:fldCharType="end"/>
      </w:r>
      <w:r w:rsidR="00375C33" w:rsidRPr="00590D9C">
        <w:rPr>
          <w:color w:val="31849B" w:themeColor="accent5" w:themeShade="BF"/>
        </w:rPr>
        <w:t>]</w:t>
      </w:r>
    </w:p>
    <w:p w14:paraId="7E1E1FCC" w14:textId="39BBE866" w:rsidR="00FD3892" w:rsidRPr="00590D9C" w:rsidRDefault="00FD3892" w:rsidP="00513A8D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590D9C">
        <w:t xml:space="preserve"> </w:t>
      </w:r>
      <w:r w:rsidR="00770F27" w:rsidRPr="00590D9C">
        <w:t xml:space="preserve">Primeira validação: </w:t>
      </w:r>
      <w:r w:rsidR="00925BE1" w:rsidRPr="00590D9C">
        <w:t>C</w:t>
      </w:r>
      <w:r w:rsidRPr="00590D9C">
        <w:rPr>
          <w:color w:val="auto"/>
        </w:rPr>
        <w:t>om o valor default igual a “Todas” as eleições incluídas</w:t>
      </w:r>
      <w:r w:rsidR="00925BE1" w:rsidRPr="00590D9C">
        <w:rPr>
          <w:color w:val="auto"/>
        </w:rPr>
        <w:t xml:space="preserve"> no sistema,</w:t>
      </w:r>
      <w:r w:rsidRPr="00590D9C">
        <w:rPr>
          <w:color w:val="auto"/>
        </w:rPr>
        <w:t xml:space="preserve"> e com </w:t>
      </w:r>
      <w:r w:rsidR="00925BE1" w:rsidRPr="00590D9C">
        <w:rPr>
          <w:color w:val="auto"/>
        </w:rPr>
        <w:t xml:space="preserve">o calendário com o </w:t>
      </w:r>
      <w:r w:rsidRPr="00590D9C">
        <w:rPr>
          <w:color w:val="auto"/>
        </w:rPr>
        <w:t>status igual a “</w:t>
      </w:r>
      <w:r w:rsidRPr="00590D9C">
        <w:rPr>
          <w:b/>
          <w:color w:val="auto"/>
        </w:rPr>
        <w:t>Calendário Concluído</w:t>
      </w:r>
      <w:r w:rsidRPr="00590D9C">
        <w:rPr>
          <w:color w:val="auto"/>
        </w:rPr>
        <w:t xml:space="preserve">” (HST02 e HST03); </w:t>
      </w:r>
    </w:p>
    <w:p w14:paraId="1E2094B5" w14:textId="7F50D7A0" w:rsidR="00925BE1" w:rsidRPr="00590D9C" w:rsidRDefault="00925BE1" w:rsidP="00925BE1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590D9C">
        <w:t>Calendários com status diferente de “</w:t>
      </w:r>
      <w:r w:rsidRPr="00590D9C">
        <w:rPr>
          <w:b/>
          <w:color w:val="auto"/>
        </w:rPr>
        <w:t>Calendário Concluído</w:t>
      </w:r>
      <w:r w:rsidRPr="00590D9C">
        <w:rPr>
          <w:color w:val="auto"/>
        </w:rPr>
        <w:t>” não devem ser exibidos.</w:t>
      </w:r>
    </w:p>
    <w:p w14:paraId="0F99E631" w14:textId="298B73B8" w:rsidR="00925BE1" w:rsidRPr="00590D9C" w:rsidRDefault="007251C4" w:rsidP="00513A8D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590D9C">
        <w:rPr>
          <w:color w:val="auto"/>
        </w:rPr>
        <w:t>Na</w:t>
      </w:r>
      <w:r w:rsidR="00925BE1" w:rsidRPr="00590D9C">
        <w:rPr>
          <w:color w:val="auto"/>
        </w:rPr>
        <w:t xml:space="preserve"> segunda validação, o sistema deve validar se já existe </w:t>
      </w:r>
      <w:r w:rsidR="00C35C64" w:rsidRPr="00590D9C">
        <w:rPr>
          <w:color w:val="auto"/>
        </w:rPr>
        <w:t>“</w:t>
      </w:r>
      <w:r w:rsidRPr="00590D9C">
        <w:rPr>
          <w:color w:val="auto"/>
        </w:rPr>
        <w:t xml:space="preserve">Informações da Quantidade de </w:t>
      </w:r>
      <w:r w:rsidR="00C35C64" w:rsidRPr="00590D9C">
        <w:rPr>
          <w:color w:val="auto"/>
        </w:rPr>
        <w:t>M</w:t>
      </w:r>
      <w:r w:rsidRPr="00590D9C">
        <w:rPr>
          <w:color w:val="auto"/>
        </w:rPr>
        <w:t xml:space="preserve">embros/ </w:t>
      </w:r>
      <w:r w:rsidR="00925BE1" w:rsidRPr="00590D9C">
        <w:rPr>
          <w:color w:val="auto"/>
        </w:rPr>
        <w:t>Documento</w:t>
      </w:r>
      <w:r w:rsidR="00C35C64" w:rsidRPr="00590D9C">
        <w:rPr>
          <w:color w:val="auto"/>
        </w:rPr>
        <w:t>”,</w:t>
      </w:r>
      <w:r w:rsidR="00925BE1" w:rsidRPr="00590D9C">
        <w:rPr>
          <w:color w:val="auto"/>
        </w:rPr>
        <w:t xml:space="preserve"> com status igual a “</w:t>
      </w:r>
      <w:r w:rsidR="00925BE1" w:rsidRPr="00590D9C">
        <w:rPr>
          <w:b/>
          <w:color w:val="auto"/>
        </w:rPr>
        <w:t>Parametrização Concluída</w:t>
      </w:r>
      <w:r w:rsidR="00925BE1" w:rsidRPr="00590D9C">
        <w:rPr>
          <w:color w:val="auto"/>
        </w:rPr>
        <w:t>”; (HST0</w:t>
      </w:r>
      <w:r w:rsidRPr="00590D9C">
        <w:rPr>
          <w:color w:val="auto"/>
        </w:rPr>
        <w:t>6)</w:t>
      </w:r>
      <w:r w:rsidR="006B627D">
        <w:rPr>
          <w:color w:val="auto"/>
        </w:rPr>
        <w:t xml:space="preserve"> e salvar as informações nas HST07 e HST</w:t>
      </w:r>
      <w:bookmarkStart w:id="24" w:name="_GoBack"/>
      <w:bookmarkEnd w:id="24"/>
      <w:r w:rsidR="006B627D">
        <w:rPr>
          <w:color w:val="auto"/>
        </w:rPr>
        <w:t>08.</w:t>
      </w:r>
    </w:p>
    <w:p w14:paraId="2A2E9B79" w14:textId="2CCFB81C" w:rsidR="007251C4" w:rsidRPr="00590D9C" w:rsidRDefault="007251C4" w:rsidP="00513A8D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590D9C">
        <w:rPr>
          <w:color w:val="auto"/>
        </w:rPr>
        <w:t>Caso atenda as duas condições acima citada, o sistema deve exibir o registro na grid do resultado da pesquisa.</w:t>
      </w:r>
    </w:p>
    <w:p w14:paraId="211B0ACE" w14:textId="047FF09F" w:rsidR="00C35C64" w:rsidRPr="00590D9C" w:rsidRDefault="00C35C64" w:rsidP="00513A8D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Caso NÃO atenda as duas condições acima citada, o sistema </w:t>
      </w:r>
      <w:r w:rsidRPr="00590D9C">
        <w:rPr>
          <w:b/>
          <w:color w:val="auto"/>
        </w:rPr>
        <w:t>NÃO</w:t>
      </w:r>
      <w:r w:rsidRPr="00590D9C">
        <w:rPr>
          <w:color w:val="auto"/>
        </w:rPr>
        <w:t xml:space="preserve"> deve exibir</w:t>
      </w:r>
      <w:r w:rsidR="00915B65" w:rsidRPr="00590D9C">
        <w:rPr>
          <w:color w:val="auto"/>
        </w:rPr>
        <w:t xml:space="preserve"> dentro do menu Publicar, o submenu </w:t>
      </w:r>
      <w:r w:rsidR="00EB4E17" w:rsidRPr="00590D9C">
        <w:rPr>
          <w:color w:val="auto"/>
        </w:rPr>
        <w:t>“</w:t>
      </w:r>
      <w:r w:rsidR="00915B65" w:rsidRPr="00590D9C">
        <w:rPr>
          <w:b/>
          <w:color w:val="auto"/>
        </w:rPr>
        <w:t>Comissão Eleitoral</w:t>
      </w:r>
      <w:r w:rsidR="00EB4E17" w:rsidRPr="00590D9C">
        <w:rPr>
          <w:b/>
          <w:color w:val="auto"/>
        </w:rPr>
        <w:t>”</w:t>
      </w:r>
      <w:r w:rsidR="00915B65" w:rsidRPr="00590D9C">
        <w:rPr>
          <w:b/>
          <w:color w:val="auto"/>
        </w:rPr>
        <w:t>.</w:t>
      </w:r>
      <w:r w:rsidR="00915B65" w:rsidRPr="00590D9C">
        <w:rPr>
          <w:color w:val="auto"/>
        </w:rPr>
        <w:t xml:space="preserve"> </w:t>
      </w:r>
    </w:p>
    <w:p w14:paraId="5CB7C7C0" w14:textId="77777777" w:rsidR="007A5CFD" w:rsidRPr="00590D9C" w:rsidRDefault="007A5CFD" w:rsidP="00375C33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B7A318B" w14:textId="140DDA49" w:rsidR="007A5CFD" w:rsidRPr="00590D9C" w:rsidRDefault="00D41BFF" w:rsidP="00513A8D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>No menu Publicar, a</w:t>
      </w:r>
      <w:r w:rsidR="007A5CFD" w:rsidRPr="00590D9C">
        <w:rPr>
          <w:color w:val="auto"/>
        </w:rPr>
        <w:t>o acionar o subMenu</w:t>
      </w:r>
      <w:r w:rsidRPr="00590D9C">
        <w:rPr>
          <w:color w:val="auto"/>
        </w:rPr>
        <w:t xml:space="preserve"> </w:t>
      </w:r>
      <w:r w:rsidR="00EB4E17" w:rsidRPr="00590D9C">
        <w:rPr>
          <w:color w:val="auto"/>
        </w:rPr>
        <w:t>“</w:t>
      </w:r>
      <w:r w:rsidRPr="00590D9C">
        <w:rPr>
          <w:b/>
          <w:color w:val="auto"/>
        </w:rPr>
        <w:t>Comissão Eleitoral</w:t>
      </w:r>
      <w:r w:rsidR="00EB4E17" w:rsidRPr="00590D9C">
        <w:rPr>
          <w:b/>
          <w:color w:val="auto"/>
        </w:rPr>
        <w:t>”</w:t>
      </w:r>
      <w:r w:rsidR="007A5CFD" w:rsidRPr="00590D9C">
        <w:rPr>
          <w:color w:val="auto"/>
        </w:rPr>
        <w:t>, o sistema altera a label para “</w:t>
      </w:r>
      <w:r w:rsidRPr="00590D9C">
        <w:rPr>
          <w:b/>
          <w:color w:val="auto"/>
        </w:rPr>
        <w:t xml:space="preserve">Publicar </w:t>
      </w:r>
      <w:r w:rsidR="007A5CFD" w:rsidRPr="00590D9C">
        <w:rPr>
          <w:b/>
          <w:color w:val="auto"/>
        </w:rPr>
        <w:t>C</w:t>
      </w:r>
      <w:r w:rsidRPr="00590D9C">
        <w:rPr>
          <w:b/>
          <w:color w:val="auto"/>
        </w:rPr>
        <w:t xml:space="preserve">omissão </w:t>
      </w:r>
      <w:r w:rsidR="007A5CFD" w:rsidRPr="00590D9C">
        <w:rPr>
          <w:b/>
          <w:color w:val="auto"/>
        </w:rPr>
        <w:t>Eleitoral</w:t>
      </w:r>
      <w:r w:rsidR="007A5CFD" w:rsidRPr="00590D9C">
        <w:rPr>
          <w:color w:val="auto"/>
        </w:rPr>
        <w:t>”</w:t>
      </w:r>
      <w:r w:rsidR="00D42B00" w:rsidRPr="00590D9C">
        <w:rPr>
          <w:color w:val="auto"/>
        </w:rPr>
        <w:t>. Caso o sistema estiver exibindo a label</w:t>
      </w:r>
      <w:r w:rsidR="007A5CFD" w:rsidRPr="00590D9C">
        <w:rPr>
          <w:color w:val="auto"/>
        </w:rPr>
        <w:t xml:space="preserve"> “Bem Vindo(a) &lt;nome do usuário que logado&gt;</w:t>
      </w:r>
      <w:r w:rsidR="00D42B00" w:rsidRPr="00590D9C">
        <w:rPr>
          <w:color w:val="auto"/>
        </w:rPr>
        <w:t>, o sistema deve limpar.</w:t>
      </w:r>
    </w:p>
    <w:p w14:paraId="59CB71F8" w14:textId="47E62E1B" w:rsidR="007A5CFD" w:rsidRPr="00590D9C" w:rsidRDefault="00752A4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590D9C">
        <w:rPr>
          <w:color w:val="auto"/>
        </w:rPr>
        <w:t>Ex:</w:t>
      </w:r>
    </w:p>
    <w:p w14:paraId="6CE01414" w14:textId="78984613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590D9C">
        <w:rPr>
          <w:color w:val="auto"/>
        </w:rPr>
        <w:t>De</w:t>
      </w:r>
      <w:r w:rsidRPr="00590D9C">
        <w:rPr>
          <w:color w:val="31849B" w:themeColor="accent5" w:themeShade="BF"/>
        </w:rPr>
        <w:t>:[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_Ref13749926 \r \h 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4.1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 [</w:t>
      </w:r>
      <w:r w:rsidR="00752A4D" w:rsidRPr="00590D9C">
        <w:rPr>
          <w:color w:val="31849B" w:themeColor="accent5" w:themeShade="BF"/>
        </w:rPr>
        <w:fldChar w:fldCharType="begin"/>
      </w:r>
      <w:r w:rsidR="00752A4D" w:rsidRPr="00590D9C">
        <w:rPr>
          <w:color w:val="31849B" w:themeColor="accent5" w:themeShade="BF"/>
        </w:rPr>
        <w:instrText xml:space="preserve"> REF _Ref16587736 \r \h </w:instrText>
      </w:r>
      <w:r w:rsidR="00752A4D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752A4D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4.2</w:t>
      </w:r>
      <w:r w:rsidR="00752A4D"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</w:p>
    <w:p w14:paraId="6B6F2D10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590D9C">
        <w:rPr>
          <w:noProof/>
          <w:color w:val="auto"/>
        </w:rPr>
        <w:drawing>
          <wp:inline distT="0" distB="0" distL="0" distR="0" wp14:anchorId="0560957B" wp14:editId="65533FDC">
            <wp:extent cx="3781425" cy="61354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07" cy="61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AF0" w14:textId="04C52E15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Para: </w:t>
      </w:r>
      <w:r w:rsidRPr="00590D9C">
        <w:rPr>
          <w:color w:val="31849B" w:themeColor="accent5" w:themeShade="BF"/>
        </w:rPr>
        <w:t>[</w:t>
      </w:r>
      <w:r w:rsidR="00752A4D" w:rsidRPr="00590D9C">
        <w:rPr>
          <w:color w:val="31849B" w:themeColor="accent5" w:themeShade="BF"/>
        </w:rPr>
        <w:fldChar w:fldCharType="begin"/>
      </w:r>
      <w:r w:rsidR="00752A4D" w:rsidRPr="00590D9C">
        <w:rPr>
          <w:color w:val="31849B" w:themeColor="accent5" w:themeShade="BF"/>
        </w:rPr>
        <w:instrText xml:space="preserve"> REF _Ref16931606 \r \h </w:instrText>
      </w:r>
      <w:r w:rsidR="00752A4D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752A4D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752A4D"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</w:p>
    <w:p w14:paraId="374A70DC" w14:textId="7C6275D1" w:rsidR="007A5CFD" w:rsidRPr="00590D9C" w:rsidRDefault="00533D7B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590D9C">
        <w:rPr>
          <w:noProof/>
          <w:color w:val="auto"/>
        </w:rPr>
        <w:lastRenderedPageBreak/>
        <w:drawing>
          <wp:inline distT="0" distB="0" distL="0" distR="0" wp14:anchorId="1954FEA3" wp14:editId="69F45076">
            <wp:extent cx="3796588" cy="438873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50" cy="44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8030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5BA8A3A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055B646" w14:textId="1B8593C1" w:rsidR="007A5CFD" w:rsidRPr="00590D9C" w:rsidRDefault="007A5CFD" w:rsidP="007A5CFD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590D9C">
        <w:t xml:space="preserve"> </w:t>
      </w:r>
      <w:bookmarkStart w:id="25" w:name="_Ref15911404"/>
      <w:bookmarkStart w:id="26" w:name="_Ref16965592"/>
      <w:r w:rsidRPr="00590D9C">
        <w:t>O sistema deve:</w:t>
      </w:r>
      <w:bookmarkEnd w:id="25"/>
      <w:r w:rsidR="00E17C6B" w:rsidRPr="00590D9C">
        <w:rPr>
          <w:color w:val="31849B" w:themeColor="accent5" w:themeShade="BF"/>
        </w:rPr>
        <w:t>[</w:t>
      </w:r>
      <w:r w:rsidR="00E17C6B" w:rsidRPr="00590D9C">
        <w:rPr>
          <w:color w:val="31849B" w:themeColor="accent5" w:themeShade="BF"/>
        </w:rPr>
        <w:fldChar w:fldCharType="begin"/>
      </w:r>
      <w:r w:rsidR="00E17C6B" w:rsidRPr="00590D9C">
        <w:rPr>
          <w:color w:val="31849B" w:themeColor="accent5" w:themeShade="BF"/>
        </w:rPr>
        <w:instrText xml:space="preserve"> REF _Ref16931606 \r \h </w:instrText>
      </w:r>
      <w:r w:rsidR="00E17C6B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E17C6B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E17C6B" w:rsidRPr="00590D9C">
        <w:rPr>
          <w:color w:val="31849B" w:themeColor="accent5" w:themeShade="BF"/>
        </w:rPr>
        <w:fldChar w:fldCharType="end"/>
      </w:r>
      <w:r w:rsidR="00E17C6B" w:rsidRPr="00590D9C">
        <w:rPr>
          <w:color w:val="31849B" w:themeColor="accent5" w:themeShade="BF"/>
        </w:rPr>
        <w:t>]</w:t>
      </w:r>
      <w:bookmarkEnd w:id="26"/>
    </w:p>
    <w:p w14:paraId="033E8828" w14:textId="77777777" w:rsidR="007A5CFD" w:rsidRPr="00590D9C" w:rsidRDefault="007A5CFD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590D9C">
        <w:t>Exibir nos filtros, combobox com múltipla seleção:</w:t>
      </w:r>
    </w:p>
    <w:p w14:paraId="10FA0927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590D9C">
        <w:t>Ex:</w:t>
      </w:r>
    </w:p>
    <w:p w14:paraId="633DCD7F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590D9C">
        <w:t xml:space="preserve"> </w:t>
      </w:r>
      <w:r w:rsidRPr="00590D9C">
        <w:rPr>
          <w:noProof/>
        </w:rPr>
        <w:drawing>
          <wp:inline distT="0" distB="0" distL="0" distR="0" wp14:anchorId="12F2CA7B" wp14:editId="074E9DF0">
            <wp:extent cx="2705100" cy="515257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62" cy="53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780C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</w:p>
    <w:p w14:paraId="34674851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 w:hanging="504"/>
        <w:contextualSpacing/>
        <w:jc w:val="both"/>
      </w:pPr>
      <w:r w:rsidRPr="00590D9C">
        <w:rPr>
          <w:noProof/>
        </w:rPr>
        <w:drawing>
          <wp:inline distT="0" distB="0" distL="0" distR="0" wp14:anchorId="6E0DBE13" wp14:editId="2041E075">
            <wp:extent cx="2686050" cy="47822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87" cy="4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0ABD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 w:hanging="504"/>
        <w:contextualSpacing/>
        <w:jc w:val="both"/>
      </w:pPr>
    </w:p>
    <w:p w14:paraId="32984FAF" w14:textId="6E820876" w:rsidR="00E17C6B" w:rsidRPr="00590D9C" w:rsidRDefault="007A5CFD" w:rsidP="00590D9C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>No filtro “</w:t>
      </w:r>
      <w:r w:rsidRPr="00590D9C">
        <w:rPr>
          <w:b/>
        </w:rPr>
        <w:t>Ano</w:t>
      </w:r>
      <w:r w:rsidR="00922652" w:rsidRPr="00590D9C">
        <w:rPr>
          <w:b/>
        </w:rPr>
        <w:t xml:space="preserve"> da Eleição</w:t>
      </w:r>
      <w:r w:rsidRPr="00590D9C">
        <w:t xml:space="preserve">”, </w:t>
      </w:r>
      <w:r w:rsidR="00E17C6B" w:rsidRPr="00590D9C">
        <w:t xml:space="preserve">o sistema </w:t>
      </w:r>
      <w:r w:rsidRPr="00590D9C">
        <w:t xml:space="preserve">deve exibir os valores dos anos que já </w:t>
      </w:r>
      <w:r w:rsidR="00E17C6B" w:rsidRPr="00590D9C">
        <w:t>possuírem as Informações da Quantidade de Membros da Comissão Eleitoral com status igual a “</w:t>
      </w:r>
      <w:r w:rsidR="00E17C6B" w:rsidRPr="00590D9C">
        <w:rPr>
          <w:b/>
        </w:rPr>
        <w:t>Parametrização Concluída</w:t>
      </w:r>
      <w:r w:rsidR="00E17C6B" w:rsidRPr="00590D9C">
        <w:t>”</w:t>
      </w:r>
      <w:r w:rsidR="00922652" w:rsidRPr="00590D9C">
        <w:t>;</w:t>
      </w:r>
      <w:r w:rsidR="002C06D8" w:rsidRPr="00590D9C">
        <w:t xml:space="preserve"> </w:t>
      </w:r>
      <w:r w:rsidR="002C06D8" w:rsidRPr="00590D9C">
        <w:rPr>
          <w:color w:val="31849B" w:themeColor="accent5" w:themeShade="BF"/>
        </w:rPr>
        <w:t>[</w:t>
      </w:r>
      <w:r w:rsidR="002C06D8" w:rsidRPr="00590D9C">
        <w:rPr>
          <w:color w:val="31849B" w:themeColor="accent5" w:themeShade="BF"/>
        </w:rPr>
        <w:fldChar w:fldCharType="begin"/>
      </w:r>
      <w:r w:rsidR="002C06D8" w:rsidRPr="00590D9C">
        <w:rPr>
          <w:color w:val="31849B" w:themeColor="accent5" w:themeShade="BF"/>
        </w:rPr>
        <w:instrText xml:space="preserve"> REF _Ref16931606 \r \h </w:instrText>
      </w:r>
      <w:r w:rsidR="002C06D8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2C06D8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2C06D8" w:rsidRPr="00590D9C">
        <w:rPr>
          <w:color w:val="31849B" w:themeColor="accent5" w:themeShade="BF"/>
        </w:rPr>
        <w:fldChar w:fldCharType="end"/>
      </w:r>
      <w:r w:rsidR="002C06D8" w:rsidRPr="00590D9C">
        <w:rPr>
          <w:color w:val="31849B" w:themeColor="accent5" w:themeShade="BF"/>
        </w:rPr>
        <w:t>]</w:t>
      </w:r>
      <w:r w:rsidR="006836AC" w:rsidRPr="00590D9C">
        <w:rPr>
          <w:color w:val="31849B" w:themeColor="accent5" w:themeShade="BF"/>
        </w:rPr>
        <w:t xml:space="preserve">. </w:t>
      </w:r>
      <w:r w:rsidR="006836AC" w:rsidRPr="00590D9C">
        <w:rPr>
          <w:color w:val="000000" w:themeColor="text1"/>
        </w:rPr>
        <w:t>O sistema deve exibir ao lado do campo Ano da Eleição, um Hint com a seguinte informação: “Apenas serão exibidos os anos com a parametrização concluída, referente a informações da quantidade de membros da comissão eleitoral”.</w:t>
      </w:r>
    </w:p>
    <w:p w14:paraId="28FD2835" w14:textId="77777777" w:rsidR="00922652" w:rsidRPr="00590D9C" w:rsidRDefault="00922652" w:rsidP="0092265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772E65E" w14:textId="0D8B7D4C" w:rsidR="002C06D8" w:rsidRPr="00590D9C" w:rsidRDefault="007A5CFD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>No filtro “</w:t>
      </w:r>
      <w:r w:rsidRPr="00590D9C">
        <w:rPr>
          <w:b/>
        </w:rPr>
        <w:t>Eleição</w:t>
      </w:r>
      <w:r w:rsidRPr="00590D9C">
        <w:t xml:space="preserve">”, </w:t>
      </w:r>
      <w:r w:rsidR="002C06D8" w:rsidRPr="00590D9C">
        <w:t xml:space="preserve">o sistema </w:t>
      </w:r>
      <w:r w:rsidRPr="00590D9C">
        <w:t>deve exibir os números das eleições referente ao(s) ano(s) selecionados no campo “Ano da Eleição”</w:t>
      </w:r>
      <w:r w:rsidR="00922652" w:rsidRPr="00590D9C">
        <w:t>;</w:t>
      </w:r>
      <w:r w:rsidR="002C06D8" w:rsidRPr="00590D9C">
        <w:t xml:space="preserve"> que já possuírem as Informações da Quantidade de Membros da Comissão Eleitoral com status igual a “</w:t>
      </w:r>
      <w:r w:rsidR="002C06D8" w:rsidRPr="00590D9C">
        <w:rPr>
          <w:b/>
        </w:rPr>
        <w:t>Parametrização Concluída</w:t>
      </w:r>
      <w:r w:rsidR="002C06D8" w:rsidRPr="00590D9C">
        <w:t xml:space="preserve">”; </w:t>
      </w:r>
      <w:r w:rsidR="002C06D8" w:rsidRPr="00590D9C">
        <w:rPr>
          <w:color w:val="31849B" w:themeColor="accent5" w:themeShade="BF"/>
        </w:rPr>
        <w:t>[</w:t>
      </w:r>
      <w:r w:rsidR="002C06D8" w:rsidRPr="00590D9C">
        <w:rPr>
          <w:color w:val="31849B" w:themeColor="accent5" w:themeShade="BF"/>
        </w:rPr>
        <w:fldChar w:fldCharType="begin"/>
      </w:r>
      <w:r w:rsidR="002C06D8" w:rsidRPr="00590D9C">
        <w:rPr>
          <w:color w:val="31849B" w:themeColor="accent5" w:themeShade="BF"/>
        </w:rPr>
        <w:instrText xml:space="preserve"> REF _Ref16931606 \r \h </w:instrText>
      </w:r>
      <w:r w:rsidR="002C06D8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2C06D8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="002C06D8" w:rsidRPr="00590D9C">
        <w:rPr>
          <w:color w:val="31849B" w:themeColor="accent5" w:themeShade="BF"/>
        </w:rPr>
        <w:fldChar w:fldCharType="end"/>
      </w:r>
      <w:r w:rsidR="002C06D8" w:rsidRPr="00590D9C">
        <w:rPr>
          <w:color w:val="31849B" w:themeColor="accent5" w:themeShade="BF"/>
        </w:rPr>
        <w:t>]</w:t>
      </w:r>
    </w:p>
    <w:p w14:paraId="180BB69D" w14:textId="77777777" w:rsidR="00922652" w:rsidRPr="00590D9C" w:rsidRDefault="00922652" w:rsidP="00922652">
      <w:pPr>
        <w:pStyle w:val="PargrafodaLista"/>
      </w:pPr>
    </w:p>
    <w:p w14:paraId="19562E27" w14:textId="3B528BC6" w:rsidR="007A5CFD" w:rsidRPr="00590D9C" w:rsidRDefault="00D531D7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>No filtro “</w:t>
      </w:r>
      <w:r w:rsidR="007A5CFD" w:rsidRPr="00590D9C">
        <w:rPr>
          <w:b/>
        </w:rPr>
        <w:t>Tipo de Processo</w:t>
      </w:r>
      <w:r w:rsidRPr="00590D9C">
        <w:t>”, o sistema deve exibir dois valores</w:t>
      </w:r>
      <w:r w:rsidR="007A5CFD" w:rsidRPr="00590D9C">
        <w:t xml:space="preserve">: </w:t>
      </w:r>
      <w:r w:rsidR="007A5CFD" w:rsidRPr="00590D9C">
        <w:rPr>
          <w:b/>
        </w:rPr>
        <w:t>Ordinário</w:t>
      </w:r>
      <w:r w:rsidR="007A5CFD" w:rsidRPr="00590D9C">
        <w:t xml:space="preserve"> ou </w:t>
      </w:r>
      <w:r w:rsidR="007A5CFD" w:rsidRPr="00590D9C">
        <w:rPr>
          <w:b/>
        </w:rPr>
        <w:t>Extraordinário</w:t>
      </w:r>
      <w:r w:rsidR="00922652" w:rsidRPr="00590D9C">
        <w:t>;</w:t>
      </w:r>
      <w:r w:rsidRPr="00590D9C">
        <w:rPr>
          <w:color w:val="31849B" w:themeColor="accent5" w:themeShade="BF"/>
        </w:rPr>
        <w:t xml:space="preserve"> 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_Ref16931606 \r \h </w:instrText>
      </w:r>
      <w:r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</w:p>
    <w:p w14:paraId="1498191C" w14:textId="77777777" w:rsidR="00D531D7" w:rsidRPr="00590D9C" w:rsidRDefault="00D531D7" w:rsidP="00D531D7">
      <w:pPr>
        <w:pStyle w:val="PargrafodaLista"/>
      </w:pPr>
    </w:p>
    <w:p w14:paraId="549C8B48" w14:textId="47954838" w:rsidR="00D531D7" w:rsidRPr="00590D9C" w:rsidRDefault="00D531D7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>No filtro “</w:t>
      </w:r>
      <w:r w:rsidRPr="00590D9C">
        <w:rPr>
          <w:b/>
        </w:rPr>
        <w:t>Publicado</w:t>
      </w:r>
      <w:r w:rsidRPr="00590D9C">
        <w:t xml:space="preserve">”, o sistema deve exibir dois valores: </w:t>
      </w:r>
      <w:r w:rsidRPr="00590D9C">
        <w:rPr>
          <w:b/>
        </w:rPr>
        <w:t>Sim</w:t>
      </w:r>
      <w:r w:rsidRPr="00590D9C">
        <w:t xml:space="preserve">, </w:t>
      </w:r>
      <w:r w:rsidRPr="00590D9C">
        <w:rPr>
          <w:b/>
        </w:rPr>
        <w:t>Não</w:t>
      </w:r>
      <w:r w:rsidRPr="00590D9C">
        <w:t>;</w:t>
      </w:r>
    </w:p>
    <w:p w14:paraId="056F2662" w14:textId="77777777" w:rsidR="00922652" w:rsidRPr="00590D9C" w:rsidRDefault="00922652" w:rsidP="00922652">
      <w:pPr>
        <w:pStyle w:val="PargrafodaLista"/>
      </w:pPr>
    </w:p>
    <w:p w14:paraId="1A354697" w14:textId="77777777" w:rsidR="007A5CFD" w:rsidRPr="00590D9C" w:rsidRDefault="007A5CFD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>Exibir o resultado da pesquisa com as colunas:</w:t>
      </w:r>
    </w:p>
    <w:p w14:paraId="08E1E015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Ano</w:t>
      </w:r>
    </w:p>
    <w:p w14:paraId="5C5E3535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Eleição</w:t>
      </w:r>
    </w:p>
    <w:p w14:paraId="252C1935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Tipo de Processo</w:t>
      </w:r>
    </w:p>
    <w:p w14:paraId="27CFCFC3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Resolução</w:t>
      </w:r>
    </w:p>
    <w:p w14:paraId="6A622695" w14:textId="7681F232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Status</w:t>
      </w:r>
      <w:r w:rsidR="00B93812" w:rsidRPr="00590D9C">
        <w:rPr>
          <w:b/>
        </w:rPr>
        <w:t xml:space="preserve"> Eleição</w:t>
      </w:r>
    </w:p>
    <w:p w14:paraId="72355170" w14:textId="02821779" w:rsidR="00B93812" w:rsidRPr="00590D9C" w:rsidRDefault="00B93812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Publicado</w:t>
      </w:r>
    </w:p>
    <w:p w14:paraId="526F0B8D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rPr>
          <w:b/>
        </w:rPr>
        <w:t>Ação</w:t>
      </w:r>
    </w:p>
    <w:p w14:paraId="091B0FDF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9206B9E" w14:textId="6FE6BA34" w:rsidR="000F2E76" w:rsidRPr="00590D9C" w:rsidRDefault="000F2E76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590D9C">
        <w:rPr>
          <w:b/>
        </w:rPr>
        <w:t>Resolução</w:t>
      </w:r>
    </w:p>
    <w:p w14:paraId="449A3AE0" w14:textId="05CF75BC" w:rsidR="000F2E76" w:rsidRPr="00590D9C" w:rsidRDefault="000F2E76" w:rsidP="000F2E7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contextualSpacing/>
        <w:jc w:val="both"/>
      </w:pPr>
      <w:r w:rsidRPr="00590D9C">
        <w:t>Ao acionar o Link na coluna “Resolução”, o sistema deve baixar o arquivo referente a resolução anexada pelo ator na HST02 – Aba Período</w:t>
      </w:r>
      <w:r w:rsidR="002675A9" w:rsidRPr="00590D9C">
        <w:t>;</w:t>
      </w:r>
    </w:p>
    <w:p w14:paraId="25CB5D85" w14:textId="77777777" w:rsidR="002675A9" w:rsidRPr="00590D9C" w:rsidRDefault="002675A9" w:rsidP="002675A9">
      <w:pPr>
        <w:pStyle w:val="PargrafodaLista"/>
        <w:widowControl/>
        <w:autoSpaceDE/>
        <w:autoSpaceDN/>
        <w:adjustRightInd/>
        <w:spacing w:after="200" w:line="276" w:lineRule="auto"/>
        <w:ind w:left="1275"/>
        <w:contextualSpacing/>
        <w:jc w:val="both"/>
      </w:pPr>
    </w:p>
    <w:p w14:paraId="6BD17CFD" w14:textId="77777777" w:rsidR="000F2E76" w:rsidRPr="00590D9C" w:rsidRDefault="000F2E76" w:rsidP="000F2E7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contextualSpacing/>
        <w:jc w:val="both"/>
      </w:pPr>
      <w:r w:rsidRPr="00590D9C">
        <w:t>O sistema deve exibir o nome do arquivo que o ator anexou na tela de cadastro do calendário.</w:t>
      </w:r>
    </w:p>
    <w:p w14:paraId="65F42C42" w14:textId="77777777" w:rsidR="00985CFD" w:rsidRPr="00590D9C" w:rsidRDefault="00985CFD" w:rsidP="00985CFD">
      <w:pPr>
        <w:pStyle w:val="PargrafodaLista"/>
      </w:pPr>
    </w:p>
    <w:p w14:paraId="29B6D41D" w14:textId="75A8C8BB" w:rsidR="00985CFD" w:rsidRPr="00590D9C" w:rsidRDefault="00985CFD" w:rsidP="000F2E7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contextualSpacing/>
        <w:jc w:val="both"/>
      </w:pPr>
      <w:r w:rsidRPr="00590D9C">
        <w:lastRenderedPageBreak/>
        <w:t>Caso exista dois arquivos anexados na HST02, o sistema deve exibir o arquivo mais atual anexado pelo ator.</w:t>
      </w:r>
    </w:p>
    <w:p w14:paraId="5414F8CF" w14:textId="77777777" w:rsidR="005B6032" w:rsidRPr="00590D9C" w:rsidRDefault="005B6032" w:rsidP="005B6032">
      <w:pPr>
        <w:pStyle w:val="PargrafodaLista"/>
        <w:widowControl/>
        <w:autoSpaceDE/>
        <w:autoSpaceDN/>
        <w:adjustRightInd/>
        <w:spacing w:after="200" w:line="276" w:lineRule="auto"/>
        <w:ind w:left="1275"/>
        <w:contextualSpacing/>
        <w:jc w:val="both"/>
      </w:pPr>
    </w:p>
    <w:p w14:paraId="14596591" w14:textId="77777777" w:rsidR="000F2E76" w:rsidRPr="00590D9C" w:rsidRDefault="000F2E76" w:rsidP="000F2E7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8605305" w14:textId="77777777" w:rsidR="00C01C70" w:rsidRPr="00590D9C" w:rsidRDefault="007A5CFD" w:rsidP="00C01C7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590D9C">
        <w:t xml:space="preserve">Exibir o resultado da pesquisa em ordem cronológica crescente (ano); e logo em seguida em ordem crescente do número da “Eleição”; </w:t>
      </w:r>
      <w:r w:rsidRPr="00590D9C">
        <w:rPr>
          <w:color w:val="31849B" w:themeColor="accent5" w:themeShade="BF"/>
        </w:rPr>
        <w:t>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_Ref13579930 \r \h 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P01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 xml:space="preserve">] </w:t>
      </w:r>
      <w:r w:rsidRPr="00590D9C">
        <w:rPr>
          <w:color w:val="000000" w:themeColor="text1"/>
        </w:rPr>
        <w:t>com a opção de ordenamento nos menus criados, realizados em ordem crescente ou decrescente</w:t>
      </w:r>
      <w:r w:rsidR="00DF3AA2" w:rsidRPr="00590D9C">
        <w:rPr>
          <w:color w:val="000000" w:themeColor="text1"/>
        </w:rPr>
        <w:t>;</w:t>
      </w:r>
      <w:r w:rsidR="00C01C70" w:rsidRPr="00590D9C">
        <w:rPr>
          <w:color w:val="000000" w:themeColor="text1"/>
        </w:rPr>
        <w:t xml:space="preserve"> Com exceção de ordenamento na coluna </w:t>
      </w:r>
      <w:r w:rsidR="00C01C70" w:rsidRPr="00590D9C">
        <w:rPr>
          <w:b/>
          <w:color w:val="000000" w:themeColor="text1"/>
        </w:rPr>
        <w:t>Ação</w:t>
      </w:r>
      <w:r w:rsidR="00C01C70" w:rsidRPr="00590D9C">
        <w:rPr>
          <w:color w:val="000000" w:themeColor="text1"/>
        </w:rPr>
        <w:t>.</w:t>
      </w:r>
    </w:p>
    <w:p w14:paraId="2E116A91" w14:textId="77777777" w:rsidR="00DF3AA2" w:rsidRPr="00590D9C" w:rsidRDefault="00DF3AA2" w:rsidP="00DF3AA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29B119F" w14:textId="3226FF33" w:rsidR="007A5CFD" w:rsidRPr="00590D9C" w:rsidRDefault="007A5CFD" w:rsidP="00513A8D">
      <w:pPr>
        <w:pStyle w:val="PargrafodaLista"/>
        <w:numPr>
          <w:ilvl w:val="0"/>
          <w:numId w:val="13"/>
        </w:numPr>
        <w:spacing w:before="60" w:after="60"/>
        <w:ind w:left="993"/>
        <w:jc w:val="both"/>
      </w:pPr>
      <w:r w:rsidRPr="00590D9C">
        <w:t>Caso o número de registros seja acima de 10, </w:t>
      </w:r>
      <w:r w:rsidRPr="00590D9C">
        <w:br/>
        <w:t>o sistema deve aplicar o componente de paginação. Apresentar de 10 em 10 registros</w:t>
      </w:r>
      <w:r w:rsidR="00DF3AA2" w:rsidRPr="00590D9C">
        <w:t>;</w:t>
      </w:r>
    </w:p>
    <w:p w14:paraId="6752EE21" w14:textId="77777777" w:rsidR="00DF3AA2" w:rsidRPr="00590D9C" w:rsidRDefault="00DF3AA2" w:rsidP="00DF3AA2">
      <w:pPr>
        <w:pStyle w:val="PargrafodaLista"/>
      </w:pPr>
    </w:p>
    <w:p w14:paraId="31FFC8EB" w14:textId="10904EF9" w:rsidR="007A5CFD" w:rsidRPr="00590D9C" w:rsidRDefault="007A5CFD" w:rsidP="00513A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590D9C">
        <w:t>Deve ser informado o total de registros encontrados no rodapé do grid de resultados</w:t>
      </w:r>
      <w:r w:rsidR="00DF3AA2" w:rsidRPr="00590D9C">
        <w:t>;</w:t>
      </w:r>
    </w:p>
    <w:p w14:paraId="25497C27" w14:textId="77777777" w:rsidR="00DF3AA2" w:rsidRPr="00590D9C" w:rsidRDefault="00DF3AA2" w:rsidP="00DF3AA2">
      <w:pPr>
        <w:pStyle w:val="PargrafodaLista"/>
      </w:pPr>
    </w:p>
    <w:p w14:paraId="3CCBB623" w14:textId="77777777" w:rsidR="007A5CFD" w:rsidRPr="00590D9C" w:rsidRDefault="007A5CFD" w:rsidP="00513A8D">
      <w:pPr>
        <w:pStyle w:val="PargrafodaLista"/>
        <w:numPr>
          <w:ilvl w:val="0"/>
          <w:numId w:val="13"/>
        </w:numPr>
        <w:spacing w:before="60" w:after="60"/>
        <w:ind w:left="993"/>
        <w:jc w:val="both"/>
      </w:pPr>
      <w:r w:rsidRPr="00590D9C">
        <w:t>Deve disponibilizar o campo “Buscar”, aonde o ator poderá realizar suas buscas dentro dos dados contidos no resultado da pesquisa;</w:t>
      </w:r>
    </w:p>
    <w:p w14:paraId="3C9DAB03" w14:textId="77777777" w:rsidR="00DF3AA2" w:rsidRPr="00590D9C" w:rsidRDefault="00DF3AA2" w:rsidP="00DF3AA2">
      <w:pPr>
        <w:pStyle w:val="PargrafodaLista"/>
      </w:pPr>
    </w:p>
    <w:p w14:paraId="7C654D54" w14:textId="68C9097D" w:rsidR="00A163F3" w:rsidRPr="00590D9C" w:rsidRDefault="007A5CFD" w:rsidP="00A163F3">
      <w:pPr>
        <w:pStyle w:val="PargrafodaLista"/>
        <w:numPr>
          <w:ilvl w:val="0"/>
          <w:numId w:val="13"/>
        </w:numPr>
        <w:spacing w:before="60" w:after="60"/>
        <w:ind w:left="993"/>
        <w:jc w:val="both"/>
        <w:rPr>
          <w:color w:val="auto"/>
        </w:rPr>
      </w:pPr>
      <w:r w:rsidRPr="00590D9C">
        <w:t xml:space="preserve">Caso o sistema identifique que o ator informou um valor no campo “Buscar”, que não possui resultado, o sistema deve exibir mensagem; </w:t>
      </w:r>
      <w:r w:rsidRPr="00590D9C">
        <w:rPr>
          <w:color w:val="31849B" w:themeColor="accent5" w:themeShade="BF"/>
        </w:rPr>
        <w:t>[</w:t>
      </w:r>
      <w:r w:rsidR="00F955C5" w:rsidRPr="00590D9C">
        <w:rPr>
          <w:color w:val="31849B" w:themeColor="accent5" w:themeShade="BF"/>
        </w:rPr>
        <w:fldChar w:fldCharType="begin"/>
      </w:r>
      <w:r w:rsidR="00F955C5" w:rsidRPr="00590D9C">
        <w:rPr>
          <w:color w:val="31849B" w:themeColor="accent5" w:themeShade="BF"/>
        </w:rPr>
        <w:instrText xml:space="preserve"> REF _Ref13581850 \r \h </w:instrText>
      </w:r>
      <w:r w:rsidR="00F955C5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F955C5" w:rsidRPr="00590D9C">
        <w:rPr>
          <w:color w:val="31849B" w:themeColor="accent5" w:themeShade="BF"/>
        </w:rPr>
        <w:fldChar w:fldCharType="separate"/>
      </w:r>
      <w:r w:rsidR="00F955C5" w:rsidRPr="00590D9C">
        <w:rPr>
          <w:color w:val="31849B" w:themeColor="accent5" w:themeShade="BF"/>
        </w:rPr>
        <w:t>ME02</w:t>
      </w:r>
      <w:r w:rsidR="00F955C5"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  <w:r w:rsidR="00A163F3" w:rsidRPr="00590D9C">
        <w:rPr>
          <w:color w:val="31849B" w:themeColor="accent5" w:themeShade="BF"/>
        </w:rPr>
        <w:t>,</w:t>
      </w:r>
      <w:r w:rsidR="00A163F3" w:rsidRPr="00590D9C">
        <w:rPr>
          <w:color w:val="000000" w:themeColor="text1"/>
        </w:rPr>
        <w:t xml:space="preserve"> abaixo da grid do resultado da pesquisa. Exemplo (Fig1)</w:t>
      </w:r>
    </w:p>
    <w:p w14:paraId="6E174397" w14:textId="14F7A0E6" w:rsidR="007A5CFD" w:rsidRPr="00590D9C" w:rsidRDefault="00A163F3" w:rsidP="00A163F3">
      <w:pPr>
        <w:pStyle w:val="PargrafodaLista"/>
        <w:spacing w:before="60" w:after="60"/>
        <w:ind w:left="993"/>
        <w:jc w:val="both"/>
      </w:pPr>
      <w:r w:rsidRPr="00590D9C">
        <w:t>Ex: (Fig1)</w:t>
      </w:r>
    </w:p>
    <w:p w14:paraId="1325351A" w14:textId="3301BD99" w:rsidR="00DF3AA2" w:rsidRPr="00590D9C" w:rsidRDefault="00B10FC8" w:rsidP="00B10FC8">
      <w:pPr>
        <w:pStyle w:val="PargrafodaLista"/>
        <w:ind w:left="993"/>
      </w:pPr>
      <w:r w:rsidRPr="00590D9C">
        <w:rPr>
          <w:noProof/>
        </w:rPr>
        <w:drawing>
          <wp:inline distT="0" distB="0" distL="0" distR="0" wp14:anchorId="64D364E1" wp14:editId="2563AE4B">
            <wp:extent cx="4941885" cy="217865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ar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75" cy="21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0C2" w14:textId="77777777" w:rsidR="007A5CFD" w:rsidRPr="00590D9C" w:rsidRDefault="007A5CFD" w:rsidP="00513A8D">
      <w:pPr>
        <w:pStyle w:val="PargrafodaLista"/>
        <w:numPr>
          <w:ilvl w:val="0"/>
          <w:numId w:val="13"/>
        </w:numPr>
        <w:spacing w:before="60" w:after="60"/>
        <w:ind w:left="993"/>
        <w:jc w:val="both"/>
        <w:rPr>
          <w:color w:val="auto"/>
        </w:rPr>
      </w:pPr>
      <w:r w:rsidRPr="00590D9C">
        <w:rPr>
          <w:color w:val="auto"/>
        </w:rPr>
        <w:t>Para os campos de seleção, deve exibir a opção “Selecione” como padrão.</w:t>
      </w:r>
    </w:p>
    <w:p w14:paraId="1907048D" w14:textId="77777777" w:rsidR="00D82194" w:rsidRPr="00590D9C" w:rsidRDefault="00D82194" w:rsidP="00D82194">
      <w:pPr>
        <w:pStyle w:val="PargrafodaLista"/>
        <w:rPr>
          <w:color w:val="auto"/>
        </w:rPr>
      </w:pPr>
    </w:p>
    <w:p w14:paraId="57233157" w14:textId="77777777" w:rsidR="007A5CFD" w:rsidRPr="00590D9C" w:rsidRDefault="007A5CFD" w:rsidP="00513A8D">
      <w:pPr>
        <w:pStyle w:val="PargrafodaLista"/>
        <w:numPr>
          <w:ilvl w:val="0"/>
          <w:numId w:val="13"/>
        </w:numPr>
        <w:spacing w:before="60" w:after="60"/>
        <w:ind w:left="993"/>
        <w:jc w:val="both"/>
        <w:rPr>
          <w:color w:val="auto"/>
        </w:rPr>
      </w:pPr>
      <w:r w:rsidRPr="00590D9C">
        <w:rPr>
          <w:color w:val="auto"/>
        </w:rPr>
        <w:t>Os campos de seleção não são de preenchimento obrigatórios.</w:t>
      </w:r>
    </w:p>
    <w:p w14:paraId="2C4D05AD" w14:textId="77777777" w:rsidR="00D82194" w:rsidRPr="00590D9C" w:rsidRDefault="00D82194" w:rsidP="00D82194">
      <w:pPr>
        <w:pStyle w:val="PargrafodaLista"/>
        <w:rPr>
          <w:color w:val="auto"/>
        </w:rPr>
      </w:pPr>
    </w:p>
    <w:p w14:paraId="25B465D6" w14:textId="037DE318" w:rsidR="00A163F3" w:rsidRPr="00590D9C" w:rsidRDefault="007A5CFD" w:rsidP="00A163F3">
      <w:pPr>
        <w:pStyle w:val="PargrafodaLista"/>
        <w:numPr>
          <w:ilvl w:val="0"/>
          <w:numId w:val="13"/>
        </w:numPr>
        <w:spacing w:before="60" w:after="60"/>
        <w:ind w:left="993"/>
        <w:jc w:val="both"/>
        <w:rPr>
          <w:color w:val="auto"/>
        </w:rPr>
      </w:pPr>
      <w:r w:rsidRPr="00590D9C">
        <w:rPr>
          <w:color w:val="auto"/>
        </w:rPr>
        <w:t xml:space="preserve">Caso o sistema não encontre nenhum resultado da pesquisa, com os filtros informados pelo ator, o sistema deve exibir a mensagem </w:t>
      </w:r>
      <w:r w:rsidRPr="00590D9C">
        <w:rPr>
          <w:color w:val="31849B" w:themeColor="accent5" w:themeShade="BF"/>
        </w:rPr>
        <w:t>[</w:t>
      </w:r>
      <w:r w:rsidR="00F955C5" w:rsidRPr="00590D9C">
        <w:rPr>
          <w:color w:val="31849B" w:themeColor="accent5" w:themeShade="BF"/>
        </w:rPr>
        <w:t>[</w:t>
      </w:r>
      <w:r w:rsidR="00F955C5" w:rsidRPr="00590D9C">
        <w:rPr>
          <w:color w:val="31849B" w:themeColor="accent5" w:themeShade="BF"/>
        </w:rPr>
        <w:fldChar w:fldCharType="begin"/>
      </w:r>
      <w:r w:rsidR="00F955C5" w:rsidRPr="00590D9C">
        <w:rPr>
          <w:color w:val="31849B" w:themeColor="accent5" w:themeShade="BF"/>
        </w:rPr>
        <w:instrText xml:space="preserve"> REF _Ref13581850 \r \h </w:instrText>
      </w:r>
      <w:r w:rsidR="00F955C5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F955C5" w:rsidRPr="00590D9C">
        <w:rPr>
          <w:color w:val="31849B" w:themeColor="accent5" w:themeShade="BF"/>
        </w:rPr>
        <w:fldChar w:fldCharType="separate"/>
      </w:r>
      <w:r w:rsidR="00F955C5" w:rsidRPr="00590D9C">
        <w:rPr>
          <w:color w:val="31849B" w:themeColor="accent5" w:themeShade="BF"/>
        </w:rPr>
        <w:t>ME02</w:t>
      </w:r>
      <w:r w:rsidR="00F955C5" w:rsidRPr="00590D9C">
        <w:rPr>
          <w:color w:val="31849B" w:themeColor="accent5" w:themeShade="BF"/>
        </w:rPr>
        <w:fldChar w:fldCharType="end"/>
      </w:r>
      <w:r w:rsidR="00F955C5" w:rsidRPr="00590D9C">
        <w:rPr>
          <w:color w:val="31849B" w:themeColor="accent5" w:themeShade="BF"/>
        </w:rPr>
        <w:t>]</w:t>
      </w:r>
      <w:r w:rsidR="00A163F3" w:rsidRPr="00590D9C">
        <w:rPr>
          <w:color w:val="31849B" w:themeColor="accent5" w:themeShade="BF"/>
        </w:rPr>
        <w:t>,</w:t>
      </w:r>
      <w:r w:rsidR="00A163F3" w:rsidRPr="00590D9C">
        <w:rPr>
          <w:color w:val="000000" w:themeColor="text1"/>
        </w:rPr>
        <w:t xml:space="preserve"> abaixo da grid do resultado da pesquisa. Exemplo (Fig1)</w:t>
      </w:r>
    </w:p>
    <w:p w14:paraId="0BC1B3B8" w14:textId="77777777" w:rsidR="00DE5180" w:rsidRPr="00590D9C" w:rsidRDefault="00DE5180" w:rsidP="00DE5180">
      <w:pPr>
        <w:pStyle w:val="PargrafodaLista"/>
        <w:rPr>
          <w:color w:val="auto"/>
        </w:rPr>
      </w:pPr>
    </w:p>
    <w:p w14:paraId="33D68F16" w14:textId="77777777" w:rsidR="002327C4" w:rsidRPr="00590D9C" w:rsidRDefault="002327C4" w:rsidP="00DE5180">
      <w:pPr>
        <w:pStyle w:val="PargrafodaLista"/>
        <w:rPr>
          <w:color w:val="auto"/>
        </w:rPr>
      </w:pPr>
    </w:p>
    <w:p w14:paraId="1E1428D9" w14:textId="77777777" w:rsidR="00DE5180" w:rsidRPr="00590D9C" w:rsidRDefault="00DE5180" w:rsidP="00DE518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auto"/>
        </w:rPr>
      </w:pPr>
      <w:bookmarkStart w:id="27" w:name="_Ref14108183"/>
      <w:r w:rsidRPr="00590D9C">
        <w:rPr>
          <w:color w:val="auto"/>
        </w:rPr>
        <w:t>O sistema deve exibir a opção de “</w:t>
      </w:r>
      <w:r w:rsidRPr="00590D9C">
        <w:rPr>
          <w:b/>
          <w:color w:val="auto"/>
        </w:rPr>
        <w:t>Limpar</w:t>
      </w:r>
      <w:r w:rsidRPr="00590D9C">
        <w:rPr>
          <w:color w:val="auto"/>
        </w:rPr>
        <w:t>”;</w:t>
      </w:r>
      <w:bookmarkEnd w:id="27"/>
      <w:r w:rsidRPr="00590D9C">
        <w:rPr>
          <w:color w:val="auto"/>
        </w:rPr>
        <w:t xml:space="preserve">  </w:t>
      </w:r>
    </w:p>
    <w:p w14:paraId="066FDA9D" w14:textId="3C5E2C71" w:rsidR="00DE5180" w:rsidRPr="00590D9C" w:rsidRDefault="00DE5180" w:rsidP="00513A8D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590D9C">
        <w:rPr>
          <w:color w:val="000000" w:themeColor="text1"/>
        </w:rPr>
        <w:t xml:space="preserve">O sistema identifica que o ator acionou a opção “Limpar”, o sistema limpa os filtros e o resultado da pesquisa. E disponibiliza os campos limpos para realização de uma nova pesquisa; </w:t>
      </w:r>
    </w:p>
    <w:p w14:paraId="0C225AFB" w14:textId="78C42E05" w:rsidR="00DE5180" w:rsidRPr="00590D9C" w:rsidRDefault="00DE5180" w:rsidP="00513A8D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590D9C">
        <w:rPr>
          <w:color w:val="auto"/>
        </w:rPr>
        <w:lastRenderedPageBreak/>
        <w:t xml:space="preserve">No campo limpo do resultado da pesquisa, o sistema deve exibir a informação: Selecione o(s) filtro(s) para a nova pesquisa; </w:t>
      </w:r>
    </w:p>
    <w:p w14:paraId="03DBCBCA" w14:textId="192885D5" w:rsidR="008B5FA2" w:rsidRPr="00590D9C" w:rsidRDefault="008B5FA2" w:rsidP="008B5FA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590D9C">
        <w:rPr>
          <w:noProof/>
          <w:color w:val="auto"/>
        </w:rPr>
        <w:drawing>
          <wp:inline distT="0" distB="0" distL="0" distR="0" wp14:anchorId="42A306B5" wp14:editId="65349C0C">
            <wp:extent cx="5025224" cy="2215398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26" cy="22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40D3" w14:textId="77777777" w:rsidR="00DE5180" w:rsidRPr="00590D9C" w:rsidRDefault="00DE5180" w:rsidP="007A5CFD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2CEF3843" w14:textId="77777777" w:rsidR="007A5CFD" w:rsidRPr="00590D9C" w:rsidRDefault="007A5CFD" w:rsidP="007A5CFD">
      <w:pPr>
        <w:pStyle w:val="PargrafodaLista"/>
        <w:spacing w:before="60" w:after="60"/>
        <w:ind w:left="993"/>
        <w:jc w:val="both"/>
        <w:rPr>
          <w:color w:val="auto"/>
        </w:rPr>
      </w:pPr>
      <w:r w:rsidRPr="00590D9C">
        <w:rPr>
          <w:color w:val="auto"/>
        </w:rPr>
        <w:t xml:space="preserve"> </w:t>
      </w:r>
    </w:p>
    <w:p w14:paraId="115C4B4C" w14:textId="27C5F6CB" w:rsidR="007A5CFD" w:rsidRPr="00590D9C" w:rsidRDefault="007A5CFD" w:rsidP="008E7F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</w:rPr>
      </w:pPr>
      <w:r w:rsidRPr="00590D9C">
        <w:t xml:space="preserve"> </w:t>
      </w:r>
      <w:bookmarkStart w:id="28" w:name="_Ref15570402"/>
      <w:bookmarkStart w:id="29" w:name="_Ref17103251"/>
      <w:r w:rsidR="008E7F50" w:rsidRPr="00590D9C">
        <w:t xml:space="preserve">Na opção </w:t>
      </w:r>
      <w:r w:rsidR="008E7F50" w:rsidRPr="00590D9C">
        <w:rPr>
          <w:noProof/>
        </w:rPr>
        <w:drawing>
          <wp:inline distT="0" distB="0" distL="0" distR="0" wp14:anchorId="06793288" wp14:editId="72944326">
            <wp:extent cx="38095" cy="190476"/>
            <wp:effectExtent l="0" t="0" r="635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F50" w:rsidRPr="00590D9C">
        <w:t xml:space="preserve">, o sistema deve exibir a opção Visualizar. </w:t>
      </w:r>
      <w:bookmarkEnd w:id="28"/>
      <w:r w:rsidR="008E7F50" w:rsidRPr="00590D9C">
        <w:rPr>
          <w:b/>
        </w:rPr>
        <w:t xml:space="preserve"> </w:t>
      </w:r>
      <w:r w:rsidR="00067189" w:rsidRPr="00590D9C">
        <w:rPr>
          <w:b/>
        </w:rPr>
        <w:t xml:space="preserve">Ao posicionar o cursor </w:t>
      </w:r>
      <w:r w:rsidR="00067189" w:rsidRPr="00590D9C">
        <w:t>na opção desejada, o sistema deve destacar o fundo da ação:</w:t>
      </w:r>
      <w:bookmarkEnd w:id="29"/>
    </w:p>
    <w:p w14:paraId="0C9769E4" w14:textId="77777777" w:rsidR="00067189" w:rsidRPr="00590D9C" w:rsidRDefault="00067189" w:rsidP="0006718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</w:rPr>
      </w:pPr>
    </w:p>
    <w:p w14:paraId="1CC14DFF" w14:textId="17E68609" w:rsidR="007A5CFD" w:rsidRPr="00590D9C" w:rsidRDefault="008E7F50" w:rsidP="007A5CFD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b/>
        </w:rPr>
      </w:pPr>
      <w:r w:rsidRPr="00590D9C">
        <w:rPr>
          <w:noProof/>
        </w:rPr>
        <w:drawing>
          <wp:inline distT="0" distB="0" distL="0" distR="0" wp14:anchorId="01B0CF81" wp14:editId="77153F3B">
            <wp:extent cx="2676190" cy="704762"/>
            <wp:effectExtent l="0" t="0" r="0" b="63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9A2" w14:textId="77777777" w:rsidR="007A5CFD" w:rsidRPr="00590D9C" w:rsidRDefault="007A5CFD" w:rsidP="007A5CFD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b/>
        </w:rPr>
      </w:pPr>
    </w:p>
    <w:p w14:paraId="57C1E755" w14:textId="77777777" w:rsidR="00D2557A" w:rsidRPr="00590D9C" w:rsidRDefault="00D2557A" w:rsidP="007A5CFD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b/>
        </w:rPr>
      </w:pPr>
    </w:p>
    <w:p w14:paraId="2692CC96" w14:textId="77777777" w:rsidR="00B744B4" w:rsidRPr="00590D9C" w:rsidRDefault="00B744B4" w:rsidP="00B744B4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7B161ECC" w14:textId="3B25C515" w:rsidR="00607DD9" w:rsidRPr="00590D9C" w:rsidRDefault="00B744B4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0" w:name="_Ref17104686"/>
      <w:r w:rsidRPr="00590D9C">
        <w:rPr>
          <w:b/>
          <w:u w:val="single"/>
        </w:rPr>
        <w:t>V</w:t>
      </w:r>
      <w:r w:rsidR="00BE6B26" w:rsidRPr="00590D9C">
        <w:rPr>
          <w:b/>
          <w:u w:val="single"/>
        </w:rPr>
        <w:t>isualizar</w:t>
      </w:r>
      <w:r w:rsidR="002B4DE5" w:rsidRPr="00590D9C">
        <w:rPr>
          <w:b/>
        </w:rPr>
        <w:t>:</w:t>
      </w:r>
      <w:bookmarkEnd w:id="23"/>
      <w:bookmarkEnd w:id="30"/>
      <w:r w:rsidR="001B3A10" w:rsidRPr="00590D9C">
        <w:rPr>
          <w:b/>
        </w:rPr>
        <w:t xml:space="preserve"> </w:t>
      </w:r>
    </w:p>
    <w:p w14:paraId="4E0685D5" w14:textId="0F7DCBAA" w:rsidR="00757DA2" w:rsidRPr="00590D9C" w:rsidRDefault="00936B8A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590D9C">
        <w:t>Ao acionar a opção Visualizar, o sistema deve exibir a interface</w:t>
      </w:r>
      <w:r w:rsidRPr="00590D9C">
        <w:rPr>
          <w:color w:val="31849B" w:themeColor="accent5" w:themeShade="BF"/>
        </w:rPr>
        <w:t xml:space="preserve"> 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_Ref16931824 \r \h </w:instrText>
      </w:r>
      <w:r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P02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  <w:r w:rsidRPr="00590D9C">
        <w:rPr>
          <w:color w:val="000000" w:themeColor="text1"/>
        </w:rPr>
        <w:t xml:space="preserve">, com a parametrização </w:t>
      </w:r>
      <w:r w:rsidR="00C34215" w:rsidRPr="00590D9C">
        <w:rPr>
          <w:color w:val="000000" w:themeColor="text1"/>
        </w:rPr>
        <w:t xml:space="preserve">de cada campo, </w:t>
      </w:r>
      <w:r w:rsidRPr="00590D9C">
        <w:rPr>
          <w:color w:val="000000" w:themeColor="text1"/>
        </w:rPr>
        <w:t>informada/incluída</w:t>
      </w:r>
      <w:r w:rsidR="00732E41" w:rsidRPr="00590D9C">
        <w:rPr>
          <w:color w:val="000000" w:themeColor="text1"/>
        </w:rPr>
        <w:t>, conforme descrição abaixo</w:t>
      </w:r>
      <w:r w:rsidR="00757DA2" w:rsidRPr="00590D9C">
        <w:rPr>
          <w:color w:val="000000" w:themeColor="text1"/>
        </w:rPr>
        <w:t>:</w:t>
      </w:r>
    </w:p>
    <w:p w14:paraId="7845EB06" w14:textId="529C927E" w:rsidR="00732E41" w:rsidRPr="00590D9C" w:rsidRDefault="00936B8A" w:rsidP="00757D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color w:val="000000" w:themeColor="text1"/>
        </w:rPr>
        <w:t xml:space="preserve"> </w:t>
      </w:r>
      <w:r w:rsidR="00757DA2" w:rsidRPr="00590D9C">
        <w:rPr>
          <w:color w:val="000000" w:themeColor="text1"/>
        </w:rPr>
        <w:t>N</w:t>
      </w:r>
      <w:r w:rsidRPr="00590D9C">
        <w:rPr>
          <w:color w:val="000000" w:themeColor="text1"/>
        </w:rPr>
        <w:t xml:space="preserve">a </w:t>
      </w:r>
      <w:r w:rsidRPr="00590D9C">
        <w:rPr>
          <w:b/>
          <w:color w:val="000000" w:themeColor="text1"/>
        </w:rPr>
        <w:t>HST06</w:t>
      </w:r>
      <w:r w:rsidR="006D6623" w:rsidRPr="00590D9C">
        <w:rPr>
          <w:color w:val="000000" w:themeColor="text1"/>
        </w:rPr>
        <w:t xml:space="preserve"> (</w:t>
      </w:r>
      <w:r w:rsidRPr="00590D9C">
        <w:rPr>
          <w:color w:val="000000" w:themeColor="text1"/>
        </w:rPr>
        <w:t>Aba Documento</w:t>
      </w:r>
      <w:r w:rsidR="006D6623" w:rsidRPr="00590D9C">
        <w:rPr>
          <w:color w:val="000000" w:themeColor="text1"/>
        </w:rPr>
        <w:t>)</w:t>
      </w:r>
      <w:r w:rsidR="00732E41" w:rsidRPr="00590D9C">
        <w:rPr>
          <w:color w:val="000000" w:themeColor="text1"/>
        </w:rPr>
        <w:t>,</w:t>
      </w:r>
      <w:r w:rsidR="00757DA2" w:rsidRPr="00590D9C">
        <w:rPr>
          <w:color w:val="000000" w:themeColor="text1"/>
        </w:rPr>
        <w:t xml:space="preserve"> </w:t>
      </w:r>
      <w:r w:rsidR="00732E41" w:rsidRPr="00590D9C">
        <w:rPr>
          <w:color w:val="000000" w:themeColor="text1"/>
        </w:rPr>
        <w:t>o sistema deve buscar/ler as informações pertinentes ao Cabeçalho, Texto Inicial, Texto Final e Rodapé</w:t>
      </w:r>
      <w:r w:rsidR="007E014B" w:rsidRPr="00590D9C">
        <w:rPr>
          <w:color w:val="000000" w:themeColor="text1"/>
        </w:rPr>
        <w:t>;</w:t>
      </w:r>
    </w:p>
    <w:p w14:paraId="5BACD8A5" w14:textId="77777777" w:rsidR="007E014B" w:rsidRPr="00590D9C" w:rsidRDefault="007E014B" w:rsidP="007E014B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7A9E70FA" w14:textId="4960AE5F" w:rsidR="009F1C3B" w:rsidRPr="00590D9C" w:rsidRDefault="00732E41" w:rsidP="00757D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color w:val="000000" w:themeColor="text1"/>
        </w:rPr>
        <w:t xml:space="preserve">Nas </w:t>
      </w:r>
      <w:r w:rsidRPr="00590D9C">
        <w:rPr>
          <w:b/>
          <w:color w:val="000000" w:themeColor="text1"/>
        </w:rPr>
        <w:t>HST07</w:t>
      </w:r>
      <w:r w:rsidRPr="00590D9C">
        <w:rPr>
          <w:color w:val="000000" w:themeColor="text1"/>
        </w:rPr>
        <w:t xml:space="preserve"> e </w:t>
      </w:r>
      <w:r w:rsidRPr="00590D9C">
        <w:rPr>
          <w:b/>
          <w:color w:val="000000" w:themeColor="text1"/>
        </w:rPr>
        <w:t>HST08</w:t>
      </w:r>
      <w:r w:rsidRPr="00590D9C">
        <w:rPr>
          <w:color w:val="000000" w:themeColor="text1"/>
        </w:rPr>
        <w:t xml:space="preserve"> (Aba Incluir Membros), o sistema deve</w:t>
      </w:r>
      <w:r w:rsidR="00757DA2" w:rsidRPr="00590D9C">
        <w:rPr>
          <w:color w:val="000000" w:themeColor="text1"/>
        </w:rPr>
        <w:t xml:space="preserve"> </w:t>
      </w:r>
      <w:r w:rsidRPr="00590D9C">
        <w:rPr>
          <w:color w:val="000000" w:themeColor="text1"/>
        </w:rPr>
        <w:t>buscar/ler as informações pertinentes ao número de membros</w:t>
      </w:r>
      <w:r w:rsidR="009F1C3B" w:rsidRPr="00590D9C">
        <w:rPr>
          <w:color w:val="000000" w:themeColor="text1"/>
        </w:rPr>
        <w:t>, incluídos ou alterados pelo ator</w:t>
      </w:r>
      <w:r w:rsidR="007E014B" w:rsidRPr="00590D9C">
        <w:rPr>
          <w:color w:val="000000" w:themeColor="text1"/>
        </w:rPr>
        <w:t>;</w:t>
      </w:r>
    </w:p>
    <w:p w14:paraId="49997E99" w14:textId="77777777" w:rsidR="007E014B" w:rsidRPr="00590D9C" w:rsidRDefault="007E014B" w:rsidP="007E014B">
      <w:pPr>
        <w:pStyle w:val="PargrafodaLista"/>
      </w:pPr>
    </w:p>
    <w:p w14:paraId="481552FD" w14:textId="3AD15195" w:rsidR="00936B8A" w:rsidRPr="00590D9C" w:rsidRDefault="009F1C3B" w:rsidP="00757D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color w:val="000000" w:themeColor="text1"/>
        </w:rPr>
        <w:t>Toda vez que houver uma atualização nas HST</w:t>
      </w:r>
      <w:r w:rsidR="007E014B" w:rsidRPr="00590D9C">
        <w:rPr>
          <w:color w:val="000000" w:themeColor="text1"/>
        </w:rPr>
        <w:t>06,</w:t>
      </w:r>
      <w:r w:rsidRPr="00590D9C">
        <w:rPr>
          <w:color w:val="000000" w:themeColor="text1"/>
        </w:rPr>
        <w:t xml:space="preserve"> HST07 e HST</w:t>
      </w:r>
      <w:r w:rsidR="007E014B" w:rsidRPr="00590D9C">
        <w:rPr>
          <w:color w:val="000000" w:themeColor="text1"/>
        </w:rPr>
        <w:t>08,</w:t>
      </w:r>
      <w:r w:rsidRPr="00590D9C">
        <w:rPr>
          <w:color w:val="000000" w:themeColor="text1"/>
        </w:rPr>
        <w:t xml:space="preserve"> o sistema deve refletir automaticamente na HST010. </w:t>
      </w:r>
    </w:p>
    <w:p w14:paraId="6C78E97A" w14:textId="751D9F21" w:rsidR="00936B8A" w:rsidRPr="00590D9C" w:rsidRDefault="00936B8A" w:rsidP="00936B8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  <w:r w:rsidRPr="00590D9C">
        <w:rPr>
          <w:color w:val="31849B" w:themeColor="accent5" w:themeShade="BF"/>
        </w:rPr>
        <w:t xml:space="preserve"> </w:t>
      </w:r>
    </w:p>
    <w:p w14:paraId="64E343BC" w14:textId="24519027" w:rsidR="006D6623" w:rsidRPr="00590D9C" w:rsidRDefault="00EC2B5B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590D9C">
        <w:t xml:space="preserve">O sistema deve </w:t>
      </w:r>
      <w:r w:rsidR="006D6623" w:rsidRPr="00590D9C">
        <w:t xml:space="preserve">exibir o registro na HST010, apenas quando o ator acionar a opção </w:t>
      </w:r>
      <w:r w:rsidR="006D6623" w:rsidRPr="00590D9C">
        <w:rPr>
          <w:b/>
        </w:rPr>
        <w:t>Concluir</w:t>
      </w:r>
      <w:r w:rsidR="006D6623" w:rsidRPr="00590D9C">
        <w:t xml:space="preserve"> na HST0</w:t>
      </w:r>
      <w:r w:rsidR="00B64581" w:rsidRPr="00590D9C">
        <w:t>6</w:t>
      </w:r>
      <w:r w:rsidR="007E014B" w:rsidRPr="00590D9C">
        <w:t xml:space="preserve"> e </w:t>
      </w:r>
      <w:r w:rsidR="007E014B" w:rsidRPr="00590D9C">
        <w:rPr>
          <w:b/>
        </w:rPr>
        <w:t>Salvar</w:t>
      </w:r>
      <w:r w:rsidR="007E014B" w:rsidRPr="00590D9C">
        <w:t xml:space="preserve"> nas HST07 e HST08.</w:t>
      </w:r>
    </w:p>
    <w:p w14:paraId="10CB9F74" w14:textId="77777777" w:rsidR="006D6623" w:rsidRPr="00590D9C" w:rsidRDefault="006D6623" w:rsidP="006D6623">
      <w:pPr>
        <w:pStyle w:val="PargrafodaLista"/>
      </w:pPr>
    </w:p>
    <w:p w14:paraId="5AFB620B" w14:textId="4959CFC9" w:rsidR="006D6623" w:rsidRPr="00590D9C" w:rsidRDefault="006D6623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590D9C">
        <w:t>Ao visualizar, o sistema deve exibir os dados:</w:t>
      </w:r>
    </w:p>
    <w:p w14:paraId="2FF41324" w14:textId="16CD1C7C" w:rsidR="005E5102" w:rsidRPr="00590D9C" w:rsidRDefault="005E5102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Exibir na tela 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_Ref16931824 \r \h </w:instrText>
      </w:r>
      <w:r w:rsidR="003C41C2" w:rsidRP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Pr="00590D9C">
        <w:rPr>
          <w:color w:val="31849B" w:themeColor="accent5" w:themeShade="BF"/>
        </w:rPr>
        <w:t>P02</w:t>
      </w:r>
      <w:r w:rsidRPr="00590D9C">
        <w:rPr>
          <w:color w:val="31849B" w:themeColor="accent5" w:themeShade="BF"/>
        </w:rPr>
        <w:fldChar w:fldCharType="end"/>
      </w:r>
      <w:r w:rsidRPr="00590D9C">
        <w:t xml:space="preserve"> e 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_Ref19093327 \r \h </w:instrText>
      </w:r>
      <w:r w:rsidR="003C41C2" w:rsidRP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Pr="00590D9C">
        <w:rPr>
          <w:color w:val="31849B" w:themeColor="accent5" w:themeShade="BF"/>
        </w:rPr>
        <w:t>P03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000000" w:themeColor="text1"/>
        </w:rPr>
        <w:t>,</w:t>
      </w:r>
      <w:r w:rsidRPr="00590D9C">
        <w:rPr>
          <w:color w:val="31849B" w:themeColor="accent5" w:themeShade="BF"/>
        </w:rPr>
        <w:t xml:space="preserve"> </w:t>
      </w:r>
      <w:r w:rsidRPr="00590D9C">
        <w:t xml:space="preserve">o número da Eleição que o ator selecionou na </w:t>
      </w:r>
      <w:r w:rsidRPr="00590D9C">
        <w:rPr>
          <w:color w:val="215868" w:themeColor="accent5" w:themeShade="80"/>
        </w:rPr>
        <w:fldChar w:fldCharType="begin"/>
      </w:r>
      <w:r w:rsidRPr="00590D9C">
        <w:rPr>
          <w:color w:val="215868" w:themeColor="accent5" w:themeShade="80"/>
        </w:rPr>
        <w:instrText xml:space="preserve"> REF _Ref16931606 \r \h </w:instrText>
      </w:r>
      <w:r w:rsidR="003C41C2" w:rsidRPr="00590D9C">
        <w:rPr>
          <w:color w:val="215868" w:themeColor="accent5" w:themeShade="80"/>
        </w:rPr>
        <w:instrText xml:space="preserve"> \* MERGEFORMAT </w:instrText>
      </w:r>
      <w:r w:rsidRPr="00590D9C">
        <w:rPr>
          <w:color w:val="215868" w:themeColor="accent5" w:themeShade="80"/>
        </w:rPr>
      </w:r>
      <w:r w:rsidRPr="00590D9C">
        <w:rPr>
          <w:color w:val="215868" w:themeColor="accent5" w:themeShade="80"/>
        </w:rPr>
        <w:fldChar w:fldCharType="separate"/>
      </w:r>
      <w:r w:rsidRPr="00590D9C">
        <w:rPr>
          <w:color w:val="215868" w:themeColor="accent5" w:themeShade="80"/>
        </w:rPr>
        <w:t>P01</w:t>
      </w:r>
      <w:r w:rsidRPr="00590D9C">
        <w:rPr>
          <w:color w:val="215868" w:themeColor="accent5" w:themeShade="80"/>
        </w:rPr>
        <w:fldChar w:fldCharType="end"/>
      </w:r>
      <w:r w:rsidRPr="00590D9C">
        <w:rPr>
          <w:color w:val="000000" w:themeColor="text1"/>
        </w:rPr>
        <w:t xml:space="preserve">. A Eleição deve ser exibida logo após a label informativa “Documento da Quantidade de Membros da Comissão Eleitoral”. </w:t>
      </w:r>
    </w:p>
    <w:p w14:paraId="367383F9" w14:textId="4EEE786A" w:rsidR="005E5102" w:rsidRPr="00590D9C" w:rsidRDefault="005E5102" w:rsidP="005E510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>Ex:</w:t>
      </w:r>
    </w:p>
    <w:p w14:paraId="3446CEA9" w14:textId="263327C4" w:rsidR="005E5102" w:rsidRPr="00590D9C" w:rsidRDefault="005E5102" w:rsidP="005E510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lastRenderedPageBreak/>
        <w:drawing>
          <wp:inline distT="0" distB="0" distL="0" distR="0" wp14:anchorId="13894014" wp14:editId="5ADA3DD3">
            <wp:extent cx="3116912" cy="2960228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blicar_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996" cy="30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0792" w14:textId="77777777" w:rsidR="005E5102" w:rsidRPr="00590D9C" w:rsidRDefault="005E5102" w:rsidP="005E5102">
      <w:pPr>
        <w:pStyle w:val="PargrafodaLista"/>
        <w:rPr>
          <w:b/>
        </w:rPr>
      </w:pPr>
    </w:p>
    <w:p w14:paraId="393FD2AF" w14:textId="091A95B3" w:rsidR="00173911" w:rsidRPr="00590D9C" w:rsidRDefault="00173911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b/>
        </w:rPr>
        <w:t>Cabeçalho:</w:t>
      </w:r>
      <w:r w:rsidRPr="00590D9C">
        <w:t xml:space="preserve"> O sistema deve exibir o cabeçalho conforme parametrização realizada na HST06;</w:t>
      </w:r>
      <w:r w:rsidR="00F054EB" w:rsidRPr="00590D9C">
        <w:t xml:space="preserve"> caso a opção Ativar, esteja habilitada.</w:t>
      </w:r>
    </w:p>
    <w:p w14:paraId="2DAC7334" w14:textId="09C6FA28" w:rsidR="00F054EB" w:rsidRPr="00590D9C" w:rsidRDefault="00F054EB" w:rsidP="00F054EB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O sistema só deve exibir o cabeçalho, caso a opção </w:t>
      </w:r>
      <w:r w:rsidRPr="00590D9C">
        <w:rPr>
          <w:b/>
        </w:rPr>
        <w:t>Ativar</w:t>
      </w:r>
      <w:r w:rsidRPr="00590D9C">
        <w:t xml:space="preserve"> esteja habilitada ao concluir a HST06. </w:t>
      </w:r>
    </w:p>
    <w:p w14:paraId="07518435" w14:textId="77777777" w:rsidR="00F054EB" w:rsidRPr="00590D9C" w:rsidRDefault="00F054EB" w:rsidP="00F054EB">
      <w:pPr>
        <w:pStyle w:val="PargrafodaLista"/>
      </w:pPr>
    </w:p>
    <w:p w14:paraId="2E4C955F" w14:textId="799BE45F" w:rsidR="00173911" w:rsidRPr="00590D9C" w:rsidRDefault="006D6623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b/>
        </w:rPr>
        <w:t>Texto Inicial</w:t>
      </w:r>
      <w:r w:rsidRPr="00590D9C">
        <w:t xml:space="preserve">: </w:t>
      </w:r>
      <w:r w:rsidR="00173911" w:rsidRPr="00590D9C">
        <w:t>O sistema deve exibir o Texto Inicial conforme parametrização realizada na HST06.</w:t>
      </w:r>
    </w:p>
    <w:p w14:paraId="0545299B" w14:textId="21ED94F7" w:rsidR="006D6623" w:rsidRPr="00590D9C" w:rsidRDefault="00173911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>O sistema só deve exibir o texto inicial</w:t>
      </w:r>
      <w:r w:rsidR="006D6623" w:rsidRPr="00590D9C">
        <w:t xml:space="preserve">, caso a opção </w:t>
      </w:r>
      <w:r w:rsidR="006D6623" w:rsidRPr="00590D9C">
        <w:rPr>
          <w:b/>
        </w:rPr>
        <w:t>Ativar</w:t>
      </w:r>
      <w:r w:rsidR="006D6623" w:rsidRPr="00590D9C">
        <w:t xml:space="preserve"> esteja habilitad</w:t>
      </w:r>
      <w:r w:rsidRPr="00590D9C">
        <w:t>a</w:t>
      </w:r>
      <w:r w:rsidR="006D6623" w:rsidRPr="00590D9C">
        <w:t xml:space="preserve"> ao concluir a HST06</w:t>
      </w:r>
      <w:r w:rsidRPr="00590D9C">
        <w:t xml:space="preserve">. </w:t>
      </w:r>
    </w:p>
    <w:p w14:paraId="39C86145" w14:textId="21FF4FD9" w:rsidR="00020B63" w:rsidRPr="00590D9C" w:rsidRDefault="00D2557A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5AA70023" wp14:editId="27754F2B">
            <wp:extent cx="3069204" cy="344714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ublicar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61" cy="34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CD58" w14:textId="77777777" w:rsidR="00020B63" w:rsidRPr="00590D9C" w:rsidRDefault="00020B63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5E47000A" w14:textId="07B7F943" w:rsidR="005F1555" w:rsidRPr="00590D9C" w:rsidRDefault="005F1555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Caso o ator desabilite a opção Ativar na HST06, o sistema puxa a tabela com as UFs e quantidade de membros para o topo da </w:t>
      </w:r>
      <w:r w:rsidR="00020B63" w:rsidRPr="00590D9C">
        <w:t>página</w:t>
      </w:r>
      <w:r w:rsidRPr="00590D9C">
        <w:t>.</w:t>
      </w:r>
    </w:p>
    <w:p w14:paraId="69ABBFF3" w14:textId="77777777" w:rsidR="00CA02F9" w:rsidRPr="00590D9C" w:rsidRDefault="00CA02F9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2181E68A" w14:textId="0B93CDFE" w:rsidR="00A31EED" w:rsidRPr="00590D9C" w:rsidRDefault="00D2557A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4052351B" wp14:editId="4104FF1C">
            <wp:extent cx="3505903" cy="3275938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ublicar_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9" cy="32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3844" w14:textId="77777777" w:rsidR="002175E8" w:rsidRPr="00590D9C" w:rsidRDefault="002175E8" w:rsidP="00173911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716779F8" w14:textId="654B9419" w:rsidR="006D6623" w:rsidRPr="00590D9C" w:rsidRDefault="006D6623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b/>
        </w:rPr>
        <w:t>Tabela com as UF</w:t>
      </w:r>
      <w:r w:rsidR="005F1555" w:rsidRPr="00590D9C">
        <w:rPr>
          <w:b/>
        </w:rPr>
        <w:t>s</w:t>
      </w:r>
      <w:r w:rsidRPr="00590D9C">
        <w:rPr>
          <w:b/>
        </w:rPr>
        <w:t xml:space="preserve"> e as Quantidade de Membros</w:t>
      </w:r>
      <w:r w:rsidRPr="00590D9C">
        <w:t>:</w:t>
      </w:r>
      <w:r w:rsidR="00FE6A93" w:rsidRPr="00590D9C">
        <w:t xml:space="preserve"> O sistema sempre deve exibir a tabela com as UFs e as Quantidade de Membros.</w:t>
      </w:r>
    </w:p>
    <w:p w14:paraId="60BA473B" w14:textId="29807530" w:rsidR="00FE6A93" w:rsidRPr="00590D9C" w:rsidRDefault="00FE6A93" w:rsidP="00FE6A93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>Mesmo que as demais opções estejam desabilitadas, o sistema deve exibir a tabela.</w:t>
      </w:r>
    </w:p>
    <w:p w14:paraId="36744CB9" w14:textId="77777777" w:rsidR="002175E8" w:rsidRPr="00590D9C" w:rsidRDefault="002175E8" w:rsidP="00FE6A93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5AD3BE25" w14:textId="26DC8A68" w:rsidR="006D6623" w:rsidRPr="00590D9C" w:rsidRDefault="00137B0E" w:rsidP="00256FB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75B68DDF" wp14:editId="0F186568">
            <wp:extent cx="3545147" cy="2258171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ublicar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06" cy="22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83A1" w14:textId="77777777" w:rsidR="00256FB2" w:rsidRPr="00590D9C" w:rsidRDefault="00256FB2" w:rsidP="00256FB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1B561228" w14:textId="1CDC07C9" w:rsidR="002175E8" w:rsidRPr="00590D9C" w:rsidRDefault="006D6623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b/>
        </w:rPr>
        <w:t>Texto Final</w:t>
      </w:r>
      <w:r w:rsidRPr="00590D9C">
        <w:t>:</w:t>
      </w:r>
      <w:r w:rsidR="002175E8" w:rsidRPr="00590D9C">
        <w:t xml:space="preserve"> O sistema deve exibir o Texto Final conforme parametrização realizada na HST06.</w:t>
      </w:r>
    </w:p>
    <w:p w14:paraId="50034705" w14:textId="70C93137" w:rsidR="002175E8" w:rsidRPr="00590D9C" w:rsidRDefault="002175E8" w:rsidP="002175E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O sistema só deve exibir o texto final, caso a opção </w:t>
      </w:r>
      <w:r w:rsidRPr="00590D9C">
        <w:rPr>
          <w:b/>
        </w:rPr>
        <w:t>Ativar</w:t>
      </w:r>
      <w:r w:rsidRPr="00590D9C">
        <w:t xml:space="preserve"> esteja habilitada ao concluir a HST06. </w:t>
      </w:r>
    </w:p>
    <w:p w14:paraId="28C87764" w14:textId="53870006" w:rsidR="002175E8" w:rsidRPr="00590D9C" w:rsidRDefault="00137B0E" w:rsidP="002175E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lastRenderedPageBreak/>
        <w:drawing>
          <wp:inline distT="0" distB="0" distL="0" distR="0" wp14:anchorId="7D18CB41" wp14:editId="0F48A26E">
            <wp:extent cx="3593990" cy="3761982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ublicar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16" cy="37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260" w14:textId="77777777" w:rsidR="002175E8" w:rsidRPr="00590D9C" w:rsidRDefault="002175E8" w:rsidP="002175E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664F3EEE" w14:textId="53C4A10C" w:rsidR="008B75F4" w:rsidRPr="00590D9C" w:rsidRDefault="008B75F4" w:rsidP="008B75F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Caso o ator Desabilite a opção </w:t>
      </w:r>
      <w:r w:rsidRPr="00590D9C">
        <w:rPr>
          <w:b/>
        </w:rPr>
        <w:t>Ativar</w:t>
      </w:r>
      <w:r w:rsidRPr="00590D9C">
        <w:t xml:space="preserve"> na HST06, o sistema Não deve exibir o Texto Final:</w:t>
      </w:r>
    </w:p>
    <w:p w14:paraId="0A270A58" w14:textId="67345B84" w:rsidR="005823DD" w:rsidRPr="00590D9C" w:rsidRDefault="00137B0E" w:rsidP="008B75F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5EA7D162" wp14:editId="581E6169">
            <wp:extent cx="3578087" cy="3118548"/>
            <wp:effectExtent l="0" t="0" r="381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blicar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311" cy="31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3557" w14:textId="77777777" w:rsidR="00F64A34" w:rsidRPr="00590D9C" w:rsidRDefault="00F64A34" w:rsidP="008B75F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7DA68E44" w14:textId="31276E05" w:rsidR="00495637" w:rsidRPr="00590D9C" w:rsidRDefault="00495637" w:rsidP="0051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b/>
        </w:rPr>
        <w:t>Rodapé:</w:t>
      </w:r>
      <w:r w:rsidRPr="00590D9C">
        <w:t xml:space="preserve"> O sistema deve exibir o </w:t>
      </w:r>
      <w:r w:rsidR="00C95574" w:rsidRPr="00590D9C">
        <w:t>rodapé</w:t>
      </w:r>
      <w:r w:rsidRPr="00590D9C">
        <w:t xml:space="preserve"> conforme parametrização realizada na HST06; caso a opção Ativar, esteja habilitada.</w:t>
      </w:r>
    </w:p>
    <w:p w14:paraId="79ACBECF" w14:textId="59463B26" w:rsidR="00495637" w:rsidRPr="00590D9C" w:rsidRDefault="00495637" w:rsidP="0049563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lastRenderedPageBreak/>
        <w:t xml:space="preserve">O sistema só deve exibir o </w:t>
      </w:r>
      <w:r w:rsidR="00F64A34" w:rsidRPr="00590D9C">
        <w:t>rodapé</w:t>
      </w:r>
      <w:r w:rsidRPr="00590D9C">
        <w:t xml:space="preserve">, caso a opção </w:t>
      </w:r>
      <w:r w:rsidRPr="00590D9C">
        <w:rPr>
          <w:b/>
        </w:rPr>
        <w:t>Ativar</w:t>
      </w:r>
      <w:r w:rsidRPr="00590D9C">
        <w:t xml:space="preserve"> esteja habilitada ao concluir a HST06. </w:t>
      </w:r>
    </w:p>
    <w:p w14:paraId="0BDB51F8" w14:textId="23D45175" w:rsidR="00AA3C35" w:rsidRPr="00590D9C" w:rsidRDefault="003439A0" w:rsidP="0049563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2345C0BC" wp14:editId="78812363">
            <wp:extent cx="3434964" cy="3842418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ublicar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69" cy="38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D768" w14:textId="77777777" w:rsidR="00137B0E" w:rsidRPr="00590D9C" w:rsidRDefault="00137B0E" w:rsidP="0049563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36EBFA61" w14:textId="4D44C188" w:rsidR="008070BB" w:rsidRPr="00590D9C" w:rsidRDefault="008070BB" w:rsidP="00F64A3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t xml:space="preserve">O sistema sempre deve </w:t>
      </w:r>
      <w:r w:rsidR="006C0E41" w:rsidRPr="00590D9C">
        <w:t>exibir um</w:t>
      </w:r>
      <w:r w:rsidR="00927481" w:rsidRPr="00590D9C">
        <w:t xml:space="preserve"> </w:t>
      </w:r>
      <w:r w:rsidR="006C0E41" w:rsidRPr="00590D9C">
        <w:t>traço, e</w:t>
      </w:r>
      <w:r w:rsidR="00025B83" w:rsidRPr="00590D9C">
        <w:t xml:space="preserve"> a paginação </w:t>
      </w:r>
      <w:r w:rsidR="006962BD" w:rsidRPr="00590D9C">
        <w:t xml:space="preserve">no canto inferior </w:t>
      </w:r>
      <w:r w:rsidR="006E4EE5" w:rsidRPr="00590D9C">
        <w:t>direito</w:t>
      </w:r>
      <w:r w:rsidRPr="00590D9C">
        <w:t xml:space="preserve">, mesmo que </w:t>
      </w:r>
      <w:r w:rsidR="00C46621" w:rsidRPr="00590D9C">
        <w:t>a opção</w:t>
      </w:r>
      <w:r w:rsidRPr="00590D9C">
        <w:t xml:space="preserve"> rodapé esteja desabilitado na HST06.</w:t>
      </w:r>
      <w:r w:rsidR="00025B83" w:rsidRPr="00590D9C">
        <w:t xml:space="preserve"> Essa opção deve ser exibida ao gerar PDF e DOC e ao publicar o arquivo.</w:t>
      </w:r>
    </w:p>
    <w:p w14:paraId="6338FE2F" w14:textId="2BC392D7" w:rsidR="00667303" w:rsidRPr="00590D9C" w:rsidRDefault="00025B83" w:rsidP="00667303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590D9C">
        <w:rPr>
          <w:noProof/>
        </w:rPr>
        <w:drawing>
          <wp:inline distT="0" distB="0" distL="0" distR="0" wp14:anchorId="4B541CE5" wp14:editId="0E8114B9">
            <wp:extent cx="2870421" cy="3179437"/>
            <wp:effectExtent l="0" t="0" r="635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42" cy="31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9467" w14:textId="77777777" w:rsidR="007A0822" w:rsidRPr="00590D9C" w:rsidRDefault="007A0822" w:rsidP="002175E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77636376" w14:textId="311F27CC" w:rsidR="004F57C3" w:rsidRPr="00590D9C" w:rsidRDefault="004F57C3" w:rsidP="004F57C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1" w:name="_Ref17105959"/>
      <w:r w:rsidRPr="00590D9C">
        <w:rPr>
          <w:b/>
          <w:u w:val="single"/>
        </w:rPr>
        <w:t>Gerar PDF ou Gerar D</w:t>
      </w:r>
      <w:r w:rsidR="005268AF" w:rsidRPr="00590D9C">
        <w:rPr>
          <w:b/>
          <w:u w:val="single"/>
        </w:rPr>
        <w:t>OC</w:t>
      </w:r>
      <w:r w:rsidRPr="00590D9C">
        <w:rPr>
          <w:b/>
          <w:u w:val="single"/>
        </w:rPr>
        <w:t>;</w:t>
      </w:r>
      <w:r w:rsidRPr="00590D9C">
        <w:rPr>
          <w:b/>
        </w:rPr>
        <w:t xml:space="preserve"> </w:t>
      </w:r>
      <w:r w:rsidR="004A70DA" w:rsidRPr="00590D9C">
        <w:rPr>
          <w:color w:val="31849B" w:themeColor="accent5" w:themeShade="BF"/>
        </w:rPr>
        <w:t>[</w:t>
      </w:r>
      <w:r w:rsidR="004A70DA" w:rsidRPr="00590D9C">
        <w:rPr>
          <w:color w:val="31849B" w:themeColor="accent5" w:themeShade="BF"/>
        </w:rPr>
        <w:fldChar w:fldCharType="begin"/>
      </w:r>
      <w:r w:rsidR="004A70DA" w:rsidRPr="00590D9C">
        <w:rPr>
          <w:color w:val="31849B" w:themeColor="accent5" w:themeShade="BF"/>
        </w:rPr>
        <w:instrText xml:space="preserve"> REF _Ref16931824 \r \h  \* MERGEFORMAT </w:instrText>
      </w:r>
      <w:r w:rsidR="004A70DA" w:rsidRPr="00590D9C">
        <w:rPr>
          <w:color w:val="31849B" w:themeColor="accent5" w:themeShade="BF"/>
        </w:rPr>
      </w:r>
      <w:r w:rsidR="004A70DA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P02</w:t>
      </w:r>
      <w:r w:rsidR="004A70DA" w:rsidRPr="00590D9C">
        <w:rPr>
          <w:color w:val="31849B" w:themeColor="accent5" w:themeShade="BF"/>
        </w:rPr>
        <w:fldChar w:fldCharType="end"/>
      </w:r>
      <w:r w:rsidR="004A70DA" w:rsidRPr="00590D9C">
        <w:rPr>
          <w:color w:val="31849B" w:themeColor="accent5" w:themeShade="BF"/>
        </w:rPr>
        <w:t>] [</w:t>
      </w:r>
      <w:r w:rsidR="004A70DA" w:rsidRPr="00590D9C">
        <w:rPr>
          <w:color w:val="31849B" w:themeColor="accent5" w:themeShade="BF"/>
        </w:rPr>
        <w:fldChar w:fldCharType="begin"/>
      </w:r>
      <w:r w:rsidR="004A70DA" w:rsidRPr="00590D9C">
        <w:rPr>
          <w:color w:val="31849B" w:themeColor="accent5" w:themeShade="BF"/>
        </w:rPr>
        <w:instrText xml:space="preserve"> REF _Ref16688494 \r \h  \* MERGEFORMAT </w:instrText>
      </w:r>
      <w:r w:rsidR="004A70DA" w:rsidRPr="00590D9C">
        <w:rPr>
          <w:color w:val="31849B" w:themeColor="accent5" w:themeShade="BF"/>
        </w:rPr>
      </w:r>
      <w:r w:rsidR="004A70DA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P03</w:t>
      </w:r>
      <w:r w:rsidR="004A70DA" w:rsidRPr="00590D9C">
        <w:rPr>
          <w:color w:val="31849B" w:themeColor="accent5" w:themeShade="BF"/>
        </w:rPr>
        <w:fldChar w:fldCharType="end"/>
      </w:r>
      <w:r w:rsidR="004A70DA" w:rsidRPr="00590D9C">
        <w:rPr>
          <w:color w:val="31849B" w:themeColor="accent5" w:themeShade="BF"/>
        </w:rPr>
        <w:t>]</w:t>
      </w:r>
      <w:bookmarkEnd w:id="31"/>
    </w:p>
    <w:p w14:paraId="318DA994" w14:textId="5B970C91" w:rsidR="004F57C3" w:rsidRPr="00590D9C" w:rsidRDefault="004F57C3" w:rsidP="00513A8D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t>Ao acionar a opção Gerar PDF, o sistema deve gerar um arquivo em PDF</w:t>
      </w:r>
      <w:r w:rsidR="00873090" w:rsidRPr="00590D9C">
        <w:t>,</w:t>
      </w:r>
      <w:r w:rsidRPr="00590D9C">
        <w:t xml:space="preserve"> e</w:t>
      </w:r>
      <w:r w:rsidR="00F8410C" w:rsidRPr="00590D9C">
        <w:t xml:space="preserve"> </w:t>
      </w:r>
      <w:r w:rsidR="00873090" w:rsidRPr="00590D9C">
        <w:t xml:space="preserve">deve apresentar a rotina padrão do browser de </w:t>
      </w:r>
      <w:r w:rsidRPr="00590D9C">
        <w:t>download</w:t>
      </w:r>
      <w:r w:rsidR="0042559A" w:rsidRPr="00590D9C">
        <w:t xml:space="preserve"> de arquivo;</w:t>
      </w:r>
    </w:p>
    <w:p w14:paraId="563F75CD" w14:textId="77777777" w:rsidR="0042559A" w:rsidRPr="00590D9C" w:rsidRDefault="0042559A" w:rsidP="0042559A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1BD8A57" w14:textId="2952E9EA" w:rsidR="00873090" w:rsidRPr="00590D9C" w:rsidRDefault="00873090" w:rsidP="00513A8D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t>Ao acionar a opção Gerar D</w:t>
      </w:r>
      <w:r w:rsidR="003B4744" w:rsidRPr="00590D9C">
        <w:t>OC</w:t>
      </w:r>
      <w:r w:rsidRPr="00590D9C">
        <w:t>, o sistema deve gerar um arquivo em PDF, e deve apresentar a rotina padrão do</w:t>
      </w:r>
      <w:r w:rsidR="0042559A" w:rsidRPr="00590D9C">
        <w:t xml:space="preserve"> browser de download de arquivo;</w:t>
      </w:r>
    </w:p>
    <w:p w14:paraId="5D99A814" w14:textId="77777777" w:rsidR="003B4744" w:rsidRPr="00590D9C" w:rsidRDefault="003B4744" w:rsidP="003B4744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5490FFB9" w14:textId="77777777" w:rsidR="003C60C0" w:rsidRPr="00590D9C" w:rsidRDefault="003C60C0" w:rsidP="003C60C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353CF38E" w14:textId="7CA3D3CB" w:rsidR="003C60C0" w:rsidRPr="00590D9C" w:rsidRDefault="00EB2514" w:rsidP="0010687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2" w:name="_Ref17103603"/>
      <w:r w:rsidRPr="00590D9C">
        <w:rPr>
          <w:b/>
          <w:u w:val="single"/>
        </w:rPr>
        <w:t>Publicar</w:t>
      </w:r>
      <w:r w:rsidR="003C60C0" w:rsidRPr="00590D9C">
        <w:rPr>
          <w:b/>
          <w:u w:val="single"/>
        </w:rPr>
        <w:t>;</w:t>
      </w:r>
      <w:r w:rsidR="003C60C0" w:rsidRPr="00590D9C">
        <w:rPr>
          <w:b/>
        </w:rPr>
        <w:t xml:space="preserve"> </w:t>
      </w:r>
      <w:r w:rsidR="004A70DA" w:rsidRPr="00590D9C">
        <w:rPr>
          <w:color w:val="31849B" w:themeColor="accent5" w:themeShade="BF"/>
        </w:rPr>
        <w:t>[</w:t>
      </w:r>
      <w:r w:rsidR="004A70DA" w:rsidRPr="00590D9C">
        <w:rPr>
          <w:color w:val="31849B" w:themeColor="accent5" w:themeShade="BF"/>
        </w:rPr>
        <w:fldChar w:fldCharType="begin"/>
      </w:r>
      <w:r w:rsidR="004A70DA" w:rsidRPr="00590D9C">
        <w:rPr>
          <w:color w:val="31849B" w:themeColor="accent5" w:themeShade="BF"/>
        </w:rPr>
        <w:instrText xml:space="preserve"> REF _Ref16931824 \r \h  \* MERGEFORMAT </w:instrText>
      </w:r>
      <w:r w:rsidR="004A70DA" w:rsidRPr="00590D9C">
        <w:rPr>
          <w:color w:val="31849B" w:themeColor="accent5" w:themeShade="BF"/>
        </w:rPr>
      </w:r>
      <w:r w:rsidR="004A70DA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P02</w:t>
      </w:r>
      <w:r w:rsidR="004A70DA" w:rsidRPr="00590D9C">
        <w:rPr>
          <w:color w:val="31849B" w:themeColor="accent5" w:themeShade="BF"/>
        </w:rPr>
        <w:fldChar w:fldCharType="end"/>
      </w:r>
      <w:r w:rsidR="004A70DA" w:rsidRPr="00590D9C">
        <w:rPr>
          <w:color w:val="31849B" w:themeColor="accent5" w:themeShade="BF"/>
        </w:rPr>
        <w:t>] [</w:t>
      </w:r>
      <w:r w:rsidR="004A70DA" w:rsidRPr="00590D9C">
        <w:rPr>
          <w:color w:val="31849B" w:themeColor="accent5" w:themeShade="BF"/>
        </w:rPr>
        <w:fldChar w:fldCharType="begin"/>
      </w:r>
      <w:r w:rsidR="004A70DA" w:rsidRPr="00590D9C">
        <w:rPr>
          <w:color w:val="31849B" w:themeColor="accent5" w:themeShade="BF"/>
        </w:rPr>
        <w:instrText xml:space="preserve"> REF _Ref16688494 \r \h  \* MERGEFORMAT </w:instrText>
      </w:r>
      <w:r w:rsidR="004A70DA" w:rsidRPr="00590D9C">
        <w:rPr>
          <w:color w:val="31849B" w:themeColor="accent5" w:themeShade="BF"/>
        </w:rPr>
      </w:r>
      <w:r w:rsidR="004A70DA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P03</w:t>
      </w:r>
      <w:r w:rsidR="004A70DA" w:rsidRPr="00590D9C">
        <w:rPr>
          <w:color w:val="31849B" w:themeColor="accent5" w:themeShade="BF"/>
        </w:rPr>
        <w:fldChar w:fldCharType="end"/>
      </w:r>
      <w:r w:rsidR="004A70DA" w:rsidRPr="00590D9C">
        <w:rPr>
          <w:color w:val="31849B" w:themeColor="accent5" w:themeShade="BF"/>
        </w:rPr>
        <w:t>]</w:t>
      </w:r>
      <w:bookmarkEnd w:id="32"/>
    </w:p>
    <w:p w14:paraId="6DDD0856" w14:textId="42892F65" w:rsidR="006942D0" w:rsidRPr="00590D9C" w:rsidRDefault="003C60C0" w:rsidP="00924568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t xml:space="preserve">Ao acionar a opção </w:t>
      </w:r>
      <w:r w:rsidR="00312152" w:rsidRPr="00590D9C">
        <w:t>Publicar,</w:t>
      </w:r>
      <w:r w:rsidRPr="00590D9C">
        <w:t xml:space="preserve"> o sistema </w:t>
      </w:r>
      <w:r w:rsidR="004E4383" w:rsidRPr="00590D9C">
        <w:t xml:space="preserve">deve </w:t>
      </w:r>
      <w:r w:rsidR="00684A18" w:rsidRPr="00590D9C">
        <w:t xml:space="preserve">gerar </w:t>
      </w:r>
      <w:r w:rsidR="00771175" w:rsidRPr="00590D9C">
        <w:t>dois</w:t>
      </w:r>
      <w:r w:rsidR="00684A18" w:rsidRPr="00590D9C">
        <w:t xml:space="preserve"> (</w:t>
      </w:r>
      <w:r w:rsidR="00771175" w:rsidRPr="00590D9C">
        <w:t>2</w:t>
      </w:r>
      <w:r w:rsidR="00684A18" w:rsidRPr="00590D9C">
        <w:t>) arquivos automaticamente</w:t>
      </w:r>
      <w:r w:rsidR="006942D0" w:rsidRPr="00590D9C">
        <w:t xml:space="preserve">, e deve publicar na página do </w:t>
      </w:r>
      <w:r w:rsidR="00D442F4" w:rsidRPr="00590D9C">
        <w:t>Módulo Público – Sistema Eleitoral do CAU</w:t>
      </w:r>
      <w:r w:rsidR="0012199E" w:rsidRPr="00590D9C">
        <w:t>:</w:t>
      </w:r>
      <w:r w:rsidR="0044576F" w:rsidRPr="00590D9C">
        <w:rPr>
          <w:rStyle w:val="Refdenotaderodap"/>
        </w:rPr>
        <w:footnoteReference w:id="1"/>
      </w:r>
    </w:p>
    <w:p w14:paraId="4E38EC17" w14:textId="01F90C90" w:rsidR="006942D0" w:rsidRPr="00590D9C" w:rsidRDefault="00684A18" w:rsidP="00513A8D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590D9C">
        <w:t xml:space="preserve"> DOC</w:t>
      </w:r>
      <w:r w:rsidR="006942D0" w:rsidRPr="00590D9C">
        <w:t>;</w:t>
      </w:r>
      <w:r w:rsidR="00D442F4" w:rsidRPr="00590D9C">
        <w:t xml:space="preserve"> e</w:t>
      </w:r>
    </w:p>
    <w:p w14:paraId="339A2763" w14:textId="5B809A2E" w:rsidR="004E4383" w:rsidRPr="00590D9C" w:rsidRDefault="006942D0" w:rsidP="00916A76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590D9C">
        <w:t xml:space="preserve">  </w:t>
      </w:r>
      <w:r w:rsidR="00684A18" w:rsidRPr="00590D9C">
        <w:t>PDF</w:t>
      </w:r>
      <w:r w:rsidRPr="00590D9C">
        <w:t>.</w:t>
      </w:r>
    </w:p>
    <w:p w14:paraId="776CC7A6" w14:textId="77777777" w:rsidR="00924568" w:rsidRPr="00590D9C" w:rsidRDefault="00924568" w:rsidP="0092456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259A33FA" w14:textId="67FAF838" w:rsidR="00F335F2" w:rsidRPr="00590D9C" w:rsidRDefault="00F335F2" w:rsidP="00924568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>Ao publicar o sistema deve exibir mensagem</w:t>
      </w:r>
      <w:r w:rsidRPr="00590D9C">
        <w:rPr>
          <w:color w:val="31849B" w:themeColor="accent5" w:themeShade="BF"/>
        </w:rPr>
        <w:t xml:space="preserve"> </w:t>
      </w:r>
      <w:r w:rsidR="00B40373" w:rsidRPr="00590D9C">
        <w:rPr>
          <w:color w:val="31849B" w:themeColor="accent5" w:themeShade="BF"/>
        </w:rPr>
        <w:t>[</w:t>
      </w:r>
      <w:r w:rsidR="00B40373" w:rsidRPr="00590D9C">
        <w:rPr>
          <w:color w:val="31849B" w:themeColor="accent5" w:themeShade="BF"/>
        </w:rPr>
        <w:fldChar w:fldCharType="begin"/>
      </w:r>
      <w:r w:rsidR="00B40373" w:rsidRPr="00590D9C">
        <w:rPr>
          <w:color w:val="31849B" w:themeColor="accent5" w:themeShade="BF"/>
        </w:rPr>
        <w:instrText xml:space="preserve"> REF _Ref17724582 \r \h </w:instrText>
      </w:r>
      <w:r w:rsidR="00B40373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B40373" w:rsidRPr="00590D9C">
        <w:rPr>
          <w:color w:val="31849B" w:themeColor="accent5" w:themeShade="BF"/>
        </w:rPr>
        <w:fldChar w:fldCharType="separate"/>
      </w:r>
      <w:r w:rsidR="00B40373" w:rsidRPr="00590D9C">
        <w:rPr>
          <w:color w:val="31849B" w:themeColor="accent5" w:themeShade="BF"/>
        </w:rPr>
        <w:t>ME03</w:t>
      </w:r>
      <w:r w:rsidR="00B40373" w:rsidRPr="00590D9C">
        <w:rPr>
          <w:color w:val="31849B" w:themeColor="accent5" w:themeShade="BF"/>
        </w:rPr>
        <w:fldChar w:fldCharType="end"/>
      </w:r>
      <w:r w:rsidR="00B40373" w:rsidRPr="00590D9C">
        <w:rPr>
          <w:color w:val="31849B" w:themeColor="accent5" w:themeShade="BF"/>
        </w:rPr>
        <w:t>]</w:t>
      </w:r>
    </w:p>
    <w:p w14:paraId="20ED32C7" w14:textId="221176C7" w:rsidR="00BD261E" w:rsidRPr="00590D9C" w:rsidRDefault="00BD261E" w:rsidP="00BD261E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90D9C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590D9C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590D9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o sistema gera os arquivos acima citados e publica</w:t>
      </w:r>
      <w:r w:rsidR="0091046A" w:rsidRPr="00590D9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os dois arquivos,</w:t>
      </w:r>
      <w:r w:rsidRPr="00590D9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no Módulo p</w:t>
      </w:r>
      <w:r w:rsidR="0091046A" w:rsidRPr="00590D9C">
        <w:rPr>
          <w14:textFill>
            <w14:solidFill>
              <w14:srgbClr w14:val="000000">
                <w14:lumMod w14:val="75000"/>
              </w14:srgbClr>
            </w14:solidFill>
          </w14:textFill>
        </w:rPr>
        <w:t>úblico. O sistema deve exibir mensagem</w:t>
      </w:r>
      <w:r w:rsidRPr="00590D9C">
        <w:rPr>
          <w:color w:val="auto"/>
        </w:rPr>
        <w:t xml:space="preserve"> </w:t>
      </w:r>
      <w:r w:rsidR="0091046A" w:rsidRPr="00590D9C">
        <w:rPr>
          <w:color w:val="31849B" w:themeColor="accent5" w:themeShade="BF"/>
        </w:rPr>
        <w:t>[</w:t>
      </w:r>
      <w:r w:rsidR="0091046A" w:rsidRPr="00590D9C">
        <w:rPr>
          <w:color w:val="31849B" w:themeColor="accent5" w:themeShade="BF"/>
        </w:rPr>
        <w:fldChar w:fldCharType="begin"/>
      </w:r>
      <w:r w:rsidR="0091046A" w:rsidRPr="00590D9C">
        <w:rPr>
          <w:color w:val="31849B" w:themeColor="accent5" w:themeShade="BF"/>
        </w:rPr>
        <w:instrText xml:space="preserve"> REF _Ref17724582 \r \h </w:instrText>
      </w:r>
      <w:r w:rsidR="0091046A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91046A" w:rsidRPr="00590D9C">
        <w:rPr>
          <w:color w:val="31849B" w:themeColor="accent5" w:themeShade="BF"/>
        </w:rPr>
        <w:fldChar w:fldCharType="separate"/>
      </w:r>
      <w:r w:rsidR="0091046A" w:rsidRPr="00590D9C">
        <w:rPr>
          <w:color w:val="31849B" w:themeColor="accent5" w:themeShade="BF"/>
        </w:rPr>
        <w:t>ME04</w:t>
      </w:r>
      <w:r w:rsidR="0091046A" w:rsidRPr="00590D9C">
        <w:rPr>
          <w:color w:val="31849B" w:themeColor="accent5" w:themeShade="BF"/>
        </w:rPr>
        <w:fldChar w:fldCharType="end"/>
      </w:r>
      <w:r w:rsidR="0091046A" w:rsidRPr="00590D9C">
        <w:rPr>
          <w:color w:val="31849B" w:themeColor="accent5" w:themeShade="BF"/>
        </w:rPr>
        <w:t>]</w:t>
      </w:r>
    </w:p>
    <w:p w14:paraId="46C1C81F" w14:textId="77777777" w:rsidR="00BD261E" w:rsidRPr="00590D9C" w:rsidRDefault="00BD261E" w:rsidP="00BD261E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590D9C">
        <w:t>Caso o ator seleciona a opção de “NÃO” da mensagem, o sistema cancela a solicitação e permanece na mesma tela.</w:t>
      </w:r>
    </w:p>
    <w:p w14:paraId="27C8D20B" w14:textId="77777777" w:rsidR="00F335F2" w:rsidRPr="00590D9C" w:rsidRDefault="00F335F2" w:rsidP="00F335F2">
      <w:pPr>
        <w:pStyle w:val="PargrafodaLista"/>
      </w:pPr>
    </w:p>
    <w:p w14:paraId="3FC2246B" w14:textId="7BC8D936" w:rsidR="00924568" w:rsidRPr="00590D9C" w:rsidRDefault="00924568" w:rsidP="00924568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t xml:space="preserve">Ao acionar a opção Publicar, o sistema deve atualizar a coluna </w:t>
      </w:r>
      <w:r w:rsidRPr="00590D9C">
        <w:rPr>
          <w:b/>
        </w:rPr>
        <w:t>Publicado</w:t>
      </w:r>
      <w:r w:rsidRPr="00590D9C">
        <w:t xml:space="preserve">, com a informação igual a </w:t>
      </w:r>
      <w:r w:rsidRPr="00590D9C">
        <w:rPr>
          <w:b/>
        </w:rPr>
        <w:t xml:space="preserve">SIM </w:t>
      </w:r>
      <w:r w:rsidRPr="00590D9C">
        <w:rPr>
          <w:b/>
          <w:color w:val="31849B" w:themeColor="accent5" w:themeShade="BF"/>
        </w:rPr>
        <w:t>[</w:t>
      </w:r>
      <w:r w:rsidRPr="00590D9C">
        <w:rPr>
          <w:b/>
          <w:color w:val="31849B" w:themeColor="accent5" w:themeShade="BF"/>
        </w:rPr>
        <w:fldChar w:fldCharType="begin"/>
      </w:r>
      <w:r w:rsidRPr="00590D9C">
        <w:rPr>
          <w:b/>
          <w:color w:val="31849B" w:themeColor="accent5" w:themeShade="BF"/>
        </w:rPr>
        <w:instrText xml:space="preserve"> REF _Ref16931606 \r \h </w:instrText>
      </w:r>
      <w:r w:rsidRPr="00590D9C">
        <w:rPr>
          <w:b/>
          <w:color w:val="31849B" w:themeColor="accent5" w:themeShade="BF"/>
        </w:rPr>
      </w:r>
      <w:r w:rsidR="00590D9C">
        <w:rPr>
          <w:b/>
          <w:color w:val="31849B" w:themeColor="accent5" w:themeShade="BF"/>
        </w:rPr>
        <w:instrText xml:space="preserve"> \* MERGEFORMAT </w:instrText>
      </w:r>
      <w:r w:rsidRPr="00590D9C">
        <w:rPr>
          <w:b/>
          <w:color w:val="31849B" w:themeColor="accent5" w:themeShade="BF"/>
        </w:rPr>
        <w:fldChar w:fldCharType="separate"/>
      </w:r>
      <w:r w:rsidR="00E81F7F" w:rsidRPr="00590D9C">
        <w:rPr>
          <w:b/>
          <w:color w:val="31849B" w:themeColor="accent5" w:themeShade="BF"/>
        </w:rPr>
        <w:t>P01</w:t>
      </w:r>
      <w:r w:rsidRPr="00590D9C">
        <w:rPr>
          <w:b/>
          <w:color w:val="31849B" w:themeColor="accent5" w:themeShade="BF"/>
        </w:rPr>
        <w:fldChar w:fldCharType="end"/>
      </w:r>
      <w:r w:rsidRPr="00590D9C">
        <w:rPr>
          <w:b/>
          <w:color w:val="31849B" w:themeColor="accent5" w:themeShade="BF"/>
        </w:rPr>
        <w:t>]</w:t>
      </w:r>
      <w:r w:rsidRPr="00590D9C">
        <w:rPr>
          <w:color w:val="000000" w:themeColor="text1"/>
        </w:rPr>
        <w:t xml:space="preserve">. Enquanto o ator não acionar a opção </w:t>
      </w:r>
      <w:r w:rsidR="00B51113" w:rsidRPr="00590D9C">
        <w:rPr>
          <w:color w:val="000000" w:themeColor="text1"/>
        </w:rPr>
        <w:t>P</w:t>
      </w:r>
      <w:r w:rsidRPr="00590D9C">
        <w:rPr>
          <w:color w:val="000000" w:themeColor="text1"/>
        </w:rPr>
        <w:t xml:space="preserve">ublicar, o sistema deve exibir na coluna Publicado, </w:t>
      </w:r>
      <w:r w:rsidR="00B51113" w:rsidRPr="00590D9C">
        <w:rPr>
          <w:color w:val="000000" w:themeColor="text1"/>
        </w:rPr>
        <w:t>o valor</w:t>
      </w:r>
      <w:r w:rsidRPr="00590D9C">
        <w:rPr>
          <w:color w:val="000000" w:themeColor="text1"/>
        </w:rPr>
        <w:t xml:space="preserve"> igual a </w:t>
      </w:r>
      <w:r w:rsidRPr="00590D9C">
        <w:rPr>
          <w:b/>
          <w:color w:val="C00000"/>
        </w:rPr>
        <w:t>NÃO</w:t>
      </w:r>
      <w:r w:rsidRPr="00590D9C">
        <w:rPr>
          <w:color w:val="000000" w:themeColor="text1"/>
        </w:rPr>
        <w:t xml:space="preserve"> destacado de vermelho </w:t>
      </w:r>
      <w:r w:rsidRPr="00590D9C">
        <w:rPr>
          <w:b/>
          <w:color w:val="31849B" w:themeColor="accent5" w:themeShade="BF"/>
        </w:rPr>
        <w:t>[</w:t>
      </w:r>
      <w:r w:rsidRPr="00590D9C">
        <w:rPr>
          <w:b/>
          <w:color w:val="31849B" w:themeColor="accent5" w:themeShade="BF"/>
        </w:rPr>
        <w:fldChar w:fldCharType="begin"/>
      </w:r>
      <w:r w:rsidRPr="00590D9C">
        <w:rPr>
          <w:b/>
          <w:color w:val="31849B" w:themeColor="accent5" w:themeShade="BF"/>
        </w:rPr>
        <w:instrText xml:space="preserve"> REF _Ref16931606 \r \h </w:instrText>
      </w:r>
      <w:r w:rsidRPr="00590D9C">
        <w:rPr>
          <w:b/>
          <w:color w:val="31849B" w:themeColor="accent5" w:themeShade="BF"/>
        </w:rPr>
      </w:r>
      <w:r w:rsidR="00590D9C">
        <w:rPr>
          <w:b/>
          <w:color w:val="31849B" w:themeColor="accent5" w:themeShade="BF"/>
        </w:rPr>
        <w:instrText xml:space="preserve"> \* MERGEFORMAT </w:instrText>
      </w:r>
      <w:r w:rsidRPr="00590D9C">
        <w:rPr>
          <w:b/>
          <w:color w:val="31849B" w:themeColor="accent5" w:themeShade="BF"/>
        </w:rPr>
        <w:fldChar w:fldCharType="separate"/>
      </w:r>
      <w:r w:rsidR="00E81F7F" w:rsidRPr="00590D9C">
        <w:rPr>
          <w:b/>
          <w:color w:val="31849B" w:themeColor="accent5" w:themeShade="BF"/>
        </w:rPr>
        <w:t>P01</w:t>
      </w:r>
      <w:r w:rsidRPr="00590D9C">
        <w:rPr>
          <w:b/>
          <w:color w:val="31849B" w:themeColor="accent5" w:themeShade="BF"/>
        </w:rPr>
        <w:fldChar w:fldCharType="end"/>
      </w:r>
      <w:r w:rsidRPr="00590D9C">
        <w:rPr>
          <w:b/>
          <w:color w:val="31849B" w:themeColor="accent5" w:themeShade="BF"/>
        </w:rPr>
        <w:t>].</w:t>
      </w:r>
    </w:p>
    <w:p w14:paraId="03DCE5F5" w14:textId="77777777" w:rsidR="00806CC2" w:rsidRPr="00590D9C" w:rsidRDefault="00806CC2" w:rsidP="00806CC2">
      <w:pPr>
        <w:pStyle w:val="PargrafodaLista"/>
        <w:rPr>
          <w:color w:val="auto"/>
        </w:rPr>
      </w:pPr>
    </w:p>
    <w:p w14:paraId="39EC4CA6" w14:textId="245606CF" w:rsidR="00A668F8" w:rsidRPr="00590D9C" w:rsidRDefault="00806CC2" w:rsidP="00924568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O sistema deve sempre exibir a opção Publicar, a fim de que o ator publique quantas vezes achar </w:t>
      </w:r>
      <w:r w:rsidR="00A668F8" w:rsidRPr="00590D9C">
        <w:rPr>
          <w:color w:val="auto"/>
        </w:rPr>
        <w:t>necessário</w:t>
      </w:r>
    </w:p>
    <w:p w14:paraId="134FEE9F" w14:textId="77777777" w:rsidR="00A668F8" w:rsidRPr="00590D9C" w:rsidRDefault="00A668F8" w:rsidP="00A668F8">
      <w:pPr>
        <w:pStyle w:val="PargrafodaLista"/>
        <w:rPr>
          <w:color w:val="auto"/>
        </w:rPr>
      </w:pPr>
    </w:p>
    <w:p w14:paraId="2CA65378" w14:textId="5D28362B" w:rsidR="00806CC2" w:rsidRPr="00590D9C" w:rsidRDefault="00A668F8" w:rsidP="00924568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Ao acionar a opção </w:t>
      </w:r>
      <w:r w:rsidRPr="00590D9C">
        <w:rPr>
          <w:b/>
          <w:color w:val="auto"/>
        </w:rPr>
        <w:t>Publicar</w:t>
      </w:r>
      <w:r w:rsidR="00B16CAE" w:rsidRPr="00590D9C">
        <w:rPr>
          <w:color w:val="auto"/>
        </w:rPr>
        <w:t>,</w:t>
      </w:r>
      <w:r w:rsidRPr="00590D9C">
        <w:rPr>
          <w:color w:val="auto"/>
        </w:rPr>
        <w:t xml:space="preserve"> o sistema deve gerar o nome com número sequencial automaticamente. Para geração, seguir a seguinte regra:</w:t>
      </w:r>
      <w:r w:rsidR="00806CC2" w:rsidRPr="00590D9C">
        <w:rPr>
          <w:color w:val="auto"/>
        </w:rPr>
        <w:t xml:space="preserve"> </w:t>
      </w:r>
    </w:p>
    <w:p w14:paraId="425A481B" w14:textId="77777777" w:rsidR="00A668F8" w:rsidRPr="00590D9C" w:rsidRDefault="00A668F8" w:rsidP="00A668F8">
      <w:pPr>
        <w:pStyle w:val="PargrafodaLista"/>
        <w:rPr>
          <w:color w:val="auto"/>
        </w:rPr>
      </w:pPr>
    </w:p>
    <w:p w14:paraId="3C69CFEB" w14:textId="434406C6" w:rsidR="00A668F8" w:rsidRPr="00590D9C" w:rsidRDefault="00345196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Nº Eleição </w:t>
      </w:r>
      <w:r w:rsidR="000F1D6A" w:rsidRPr="00590D9C">
        <w:rPr>
          <w:color w:val="auto"/>
        </w:rPr>
        <w:t xml:space="preserve"> (selecionada pelo ator) </w:t>
      </w:r>
      <w:r w:rsidRPr="00590D9C">
        <w:rPr>
          <w:color w:val="auto"/>
        </w:rPr>
        <w:t xml:space="preserve">+ </w:t>
      </w:r>
      <w:r w:rsidR="00A668F8" w:rsidRPr="00590D9C">
        <w:rPr>
          <w:color w:val="auto"/>
        </w:rPr>
        <w:t>ComissãoEleitoral + sequencial (</w:t>
      </w:r>
      <w:r w:rsidR="00E301C2" w:rsidRPr="00590D9C">
        <w:rPr>
          <w:color w:val="auto"/>
        </w:rPr>
        <w:t>999</w:t>
      </w:r>
      <w:r w:rsidR="00A668F8" w:rsidRPr="00590D9C">
        <w:rPr>
          <w:color w:val="auto"/>
        </w:rPr>
        <w:t>).</w:t>
      </w:r>
    </w:p>
    <w:p w14:paraId="0601E7E0" w14:textId="27FC3188" w:rsidR="00A668F8" w:rsidRPr="00590D9C" w:rsidRDefault="00A668F8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>Sequencial =&gt; gerado pelo sistema, somando 1 ao último algarismo.</w:t>
      </w:r>
    </w:p>
    <w:p w14:paraId="460BC00A" w14:textId="75CDD4C0" w:rsidR="00A668F8" w:rsidRPr="00590D9C" w:rsidRDefault="00A668F8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Ex: </w:t>
      </w:r>
      <w:r w:rsidR="000E7CC2" w:rsidRPr="00590D9C">
        <w:rPr>
          <w:color w:val="auto"/>
        </w:rPr>
        <w:t>2019</w:t>
      </w:r>
      <w:r w:rsidR="00192400" w:rsidRPr="00590D9C">
        <w:rPr>
          <w:color w:val="auto"/>
        </w:rPr>
        <w:t>_001_</w:t>
      </w:r>
      <w:r w:rsidRPr="00590D9C">
        <w:rPr>
          <w:color w:val="auto"/>
        </w:rPr>
        <w:t>ComissãoEleitoral</w:t>
      </w:r>
      <w:r w:rsidR="00192400" w:rsidRPr="00590D9C">
        <w:rPr>
          <w:color w:val="auto"/>
        </w:rPr>
        <w:t>_</w:t>
      </w:r>
      <w:r w:rsidRPr="00590D9C">
        <w:rPr>
          <w:color w:val="auto"/>
        </w:rPr>
        <w:t>001</w:t>
      </w:r>
    </w:p>
    <w:p w14:paraId="7E1D3643" w14:textId="13283915" w:rsidR="00A668F8" w:rsidRPr="00590D9C" w:rsidRDefault="00A668F8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      </w:t>
      </w:r>
      <w:r w:rsidR="00192400" w:rsidRPr="00590D9C">
        <w:rPr>
          <w:color w:val="auto"/>
        </w:rPr>
        <w:t>2019_001_</w:t>
      </w:r>
      <w:r w:rsidRPr="00590D9C">
        <w:rPr>
          <w:color w:val="auto"/>
        </w:rPr>
        <w:t>ComissãoE</w:t>
      </w:r>
      <w:r w:rsidR="00765EE0" w:rsidRPr="00590D9C">
        <w:rPr>
          <w:color w:val="auto"/>
        </w:rPr>
        <w:t>l</w:t>
      </w:r>
      <w:r w:rsidRPr="00590D9C">
        <w:rPr>
          <w:color w:val="auto"/>
        </w:rPr>
        <w:t>eitoral</w:t>
      </w:r>
      <w:r w:rsidR="00192400" w:rsidRPr="00590D9C">
        <w:rPr>
          <w:color w:val="auto"/>
        </w:rPr>
        <w:t>_</w:t>
      </w:r>
      <w:r w:rsidRPr="00590D9C">
        <w:rPr>
          <w:color w:val="auto"/>
        </w:rPr>
        <w:t>002</w:t>
      </w:r>
    </w:p>
    <w:p w14:paraId="77CE23CF" w14:textId="5FF313E3" w:rsidR="00D963D9" w:rsidRPr="00590D9C" w:rsidRDefault="00D963D9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     2019_001_ComissãoEleitoral_002</w:t>
      </w:r>
    </w:p>
    <w:p w14:paraId="01B56ADE" w14:textId="77777777" w:rsidR="00B16CAE" w:rsidRPr="00590D9C" w:rsidRDefault="00B16CAE" w:rsidP="00A668F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3C4B7F7" w14:textId="363F1793" w:rsidR="000F1D6A" w:rsidRPr="00590D9C" w:rsidRDefault="000F1D6A" w:rsidP="00B16CAE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O </w:t>
      </w:r>
      <w:r w:rsidR="00972F16" w:rsidRPr="00590D9C">
        <w:rPr>
          <w:color w:val="auto"/>
        </w:rPr>
        <w:t>número</w:t>
      </w:r>
      <w:r w:rsidRPr="00590D9C">
        <w:rPr>
          <w:color w:val="auto"/>
        </w:rPr>
        <w:t xml:space="preserve"> sequencial deve ser </w:t>
      </w:r>
      <w:r w:rsidR="00972F16" w:rsidRPr="00590D9C">
        <w:rPr>
          <w:color w:val="auto"/>
        </w:rPr>
        <w:t>seguindo,</w:t>
      </w:r>
      <w:r w:rsidRPr="00590D9C">
        <w:rPr>
          <w:color w:val="auto"/>
        </w:rPr>
        <w:t xml:space="preserve"> quando for para uma mesma eleição, ao alterar a Eleição o sistema deve zerar o número sequencial.</w:t>
      </w:r>
    </w:p>
    <w:p w14:paraId="49FBAF22" w14:textId="00B828A4" w:rsidR="000F1D6A" w:rsidRPr="00590D9C" w:rsidRDefault="000F1D6A" w:rsidP="000F1D6A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Ex: Em 2019 para a eleição </w:t>
      </w:r>
      <w:r w:rsidRPr="00590D9C">
        <w:rPr>
          <w:b/>
          <w:color w:val="auto"/>
        </w:rPr>
        <w:t>2019</w:t>
      </w:r>
      <w:r w:rsidR="00972F16" w:rsidRPr="00590D9C">
        <w:rPr>
          <w:b/>
          <w:color w:val="auto"/>
        </w:rPr>
        <w:t>/001</w:t>
      </w:r>
      <w:r w:rsidR="00972F16" w:rsidRPr="00590D9C">
        <w:rPr>
          <w:color w:val="auto"/>
        </w:rPr>
        <w:t>, o sistema gerou 2019_001_ComissãoEleitoral_001</w:t>
      </w:r>
      <w:r w:rsidR="00D963D9" w:rsidRPr="00590D9C">
        <w:rPr>
          <w:color w:val="auto"/>
        </w:rPr>
        <w:t>,</w:t>
      </w:r>
      <w:r w:rsidR="00972F16" w:rsidRPr="00590D9C">
        <w:rPr>
          <w:color w:val="auto"/>
        </w:rPr>
        <w:t xml:space="preserve"> 2019_001_ComissãoEleitoral_002</w:t>
      </w:r>
      <w:r w:rsidR="00D963D9" w:rsidRPr="00590D9C">
        <w:rPr>
          <w:color w:val="auto"/>
        </w:rPr>
        <w:t xml:space="preserve"> e 2019_001_ComissãoEleitoral_003</w:t>
      </w:r>
      <w:r w:rsidR="00972F16" w:rsidRPr="00590D9C">
        <w:rPr>
          <w:color w:val="auto"/>
        </w:rPr>
        <w:t xml:space="preserve">.  </w:t>
      </w:r>
    </w:p>
    <w:p w14:paraId="4D16BEF5" w14:textId="3D7F8E01" w:rsidR="000F1D6A" w:rsidRPr="00590D9C" w:rsidRDefault="00972F16" w:rsidP="000F1D6A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       Para a eleição </w:t>
      </w:r>
      <w:r w:rsidRPr="00590D9C">
        <w:rPr>
          <w:b/>
          <w:color w:val="auto"/>
        </w:rPr>
        <w:t>2019/002</w:t>
      </w:r>
      <w:r w:rsidRPr="00590D9C">
        <w:rPr>
          <w:color w:val="auto"/>
        </w:rPr>
        <w:t>, o sistema deve zerar o número sequencial e exibir 2019_002_ComissãoEleitoral_001.</w:t>
      </w:r>
    </w:p>
    <w:p w14:paraId="2883A39B" w14:textId="6341EAB8" w:rsidR="00B16CAE" w:rsidRPr="00590D9C" w:rsidRDefault="00B16CAE" w:rsidP="00B16CAE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lastRenderedPageBreak/>
        <w:t xml:space="preserve">Ao acionar a opção </w:t>
      </w:r>
      <w:r w:rsidRPr="00590D9C">
        <w:rPr>
          <w:b/>
          <w:color w:val="auto"/>
        </w:rPr>
        <w:t>Publicar</w:t>
      </w:r>
      <w:r w:rsidRPr="00590D9C">
        <w:rPr>
          <w:color w:val="auto"/>
        </w:rPr>
        <w:t xml:space="preserve">, o sistema deve exibir uma grid com as informações da publicação </w:t>
      </w:r>
      <w:r w:rsidRPr="00590D9C">
        <w:rPr>
          <w:color w:val="31849B" w:themeColor="accent5" w:themeShade="BF"/>
        </w:rPr>
        <w:t>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_Ref16688494 \r \h </w:instrText>
      </w:r>
      <w:r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P03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  <w:r w:rsidR="009929FB" w:rsidRPr="00590D9C">
        <w:rPr>
          <w:color w:val="31849B" w:themeColor="accent5" w:themeShade="BF"/>
        </w:rPr>
        <w:t xml:space="preserve">. </w:t>
      </w:r>
    </w:p>
    <w:p w14:paraId="1AD782AC" w14:textId="64F89B01" w:rsidR="00B16CAE" w:rsidRPr="00590D9C" w:rsidRDefault="00B96A4A" w:rsidP="00B16CAE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noProof/>
          <w:color w:val="auto"/>
        </w:rPr>
        <w:drawing>
          <wp:inline distT="0" distB="0" distL="0" distR="0" wp14:anchorId="62110114" wp14:editId="55D1D30A">
            <wp:extent cx="4683318" cy="1487752"/>
            <wp:effectExtent l="0" t="0" r="317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486" cy="149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54A5" w14:textId="77777777" w:rsidR="00CD5A8F" w:rsidRPr="00590D9C" w:rsidRDefault="00CD5A8F" w:rsidP="00B16CAE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564BCEE" w14:textId="2523DBB3" w:rsidR="00CD5A8F" w:rsidRPr="00590D9C" w:rsidRDefault="00CD5A8F" w:rsidP="00C41979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Na coluna </w:t>
      </w:r>
      <w:r w:rsidRPr="00590D9C">
        <w:rPr>
          <w:b/>
          <w:color w:val="auto"/>
        </w:rPr>
        <w:t>Arquivo</w:t>
      </w:r>
      <w:r w:rsidRPr="00590D9C">
        <w:rPr>
          <w:color w:val="auto"/>
        </w:rPr>
        <w:t xml:space="preserve">, o sistema deve </w:t>
      </w:r>
      <w:r w:rsidR="007D34A3" w:rsidRPr="00590D9C">
        <w:rPr>
          <w:color w:val="auto"/>
        </w:rPr>
        <w:t xml:space="preserve">consultar e buscar na base de dados o arquivo gerado, e deve </w:t>
      </w:r>
      <w:r w:rsidRPr="00590D9C">
        <w:rPr>
          <w:color w:val="auto"/>
        </w:rPr>
        <w:t xml:space="preserve">disponibilizar </w:t>
      </w:r>
      <w:r w:rsidR="009F68B7" w:rsidRPr="00590D9C">
        <w:rPr>
          <w:color w:val="auto"/>
        </w:rPr>
        <w:t xml:space="preserve">apenas </w:t>
      </w:r>
      <w:r w:rsidRPr="00590D9C">
        <w:rPr>
          <w:color w:val="auto"/>
        </w:rPr>
        <w:t xml:space="preserve">o arquivo </w:t>
      </w:r>
      <w:r w:rsidRPr="00590D9C">
        <w:rPr>
          <w:b/>
          <w:color w:val="auto"/>
        </w:rPr>
        <w:t>PDF</w:t>
      </w:r>
      <w:r w:rsidRPr="00590D9C">
        <w:rPr>
          <w:color w:val="auto"/>
        </w:rPr>
        <w:t xml:space="preserve"> gerado na publicação, para </w:t>
      </w:r>
      <w:r w:rsidRPr="00590D9C">
        <w:rPr>
          <w:b/>
          <w:color w:val="auto"/>
        </w:rPr>
        <w:t>download</w:t>
      </w:r>
      <w:r w:rsidRPr="00590D9C">
        <w:rPr>
          <w:color w:val="auto"/>
        </w:rPr>
        <w:t>.</w:t>
      </w:r>
    </w:p>
    <w:p w14:paraId="2F23435F" w14:textId="77777777" w:rsidR="008E58B9" w:rsidRPr="00590D9C" w:rsidRDefault="008E58B9" w:rsidP="00C419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955C1CA" w14:textId="595FD1B3" w:rsidR="00CD5A8F" w:rsidRPr="00590D9C" w:rsidRDefault="00CD5A8F" w:rsidP="00C41979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590D9C">
        <w:rPr>
          <w:color w:val="auto"/>
        </w:rPr>
        <w:t xml:space="preserve"> </w:t>
      </w:r>
      <w:r w:rsidRPr="00590D9C">
        <w:rPr>
          <w:color w:val="000000" w:themeColor="text1"/>
        </w:rPr>
        <w:t xml:space="preserve">Na coluna </w:t>
      </w:r>
      <w:r w:rsidRPr="00590D9C">
        <w:rPr>
          <w:b/>
          <w:color w:val="000000" w:themeColor="text1"/>
        </w:rPr>
        <w:t>Data/Hora</w:t>
      </w:r>
      <w:r w:rsidR="008A3470" w:rsidRPr="00590D9C">
        <w:rPr>
          <w:color w:val="000000" w:themeColor="text1"/>
        </w:rPr>
        <w:t>, o sistema deve exibir a data e hora concatenada, em que o ator acionou a opção</w:t>
      </w:r>
      <w:r w:rsidR="008A3470" w:rsidRPr="00590D9C">
        <w:rPr>
          <w:b/>
          <w:color w:val="000000" w:themeColor="text1"/>
        </w:rPr>
        <w:t xml:space="preserve"> Publicar.</w:t>
      </w:r>
    </w:p>
    <w:p w14:paraId="013F28AA" w14:textId="77777777" w:rsidR="008E58B9" w:rsidRPr="00590D9C" w:rsidRDefault="008E58B9" w:rsidP="00C41979">
      <w:pPr>
        <w:pStyle w:val="PargrafodaLista"/>
        <w:ind w:left="1560"/>
        <w:rPr>
          <w:color w:val="000000" w:themeColor="text1"/>
        </w:rPr>
      </w:pPr>
    </w:p>
    <w:p w14:paraId="66118435" w14:textId="15A52874" w:rsidR="00CD5A8F" w:rsidRPr="00590D9C" w:rsidRDefault="00CD5A8F" w:rsidP="00C41979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b/>
          <w:color w:val="000000" w:themeColor="text1"/>
        </w:rPr>
      </w:pPr>
      <w:r w:rsidRPr="00590D9C">
        <w:rPr>
          <w:color w:val="000000" w:themeColor="text1"/>
        </w:rPr>
        <w:t xml:space="preserve">Na coluna </w:t>
      </w:r>
      <w:r w:rsidRPr="00590D9C">
        <w:rPr>
          <w:b/>
          <w:color w:val="000000" w:themeColor="text1"/>
        </w:rPr>
        <w:t>Usuário</w:t>
      </w:r>
      <w:r w:rsidR="008A3470" w:rsidRPr="00590D9C">
        <w:rPr>
          <w:color w:val="000000" w:themeColor="text1"/>
        </w:rPr>
        <w:t xml:space="preserve">, o sistema deve exibir o </w:t>
      </w:r>
      <w:r w:rsidR="008A3470" w:rsidRPr="00590D9C">
        <w:rPr>
          <w:b/>
          <w:color w:val="000000" w:themeColor="text1"/>
        </w:rPr>
        <w:t>nome do usuário logado</w:t>
      </w:r>
      <w:r w:rsidR="008A3470" w:rsidRPr="00590D9C">
        <w:rPr>
          <w:color w:val="000000" w:themeColor="text1"/>
        </w:rPr>
        <w:t xml:space="preserve">, que acionou a opção </w:t>
      </w:r>
      <w:r w:rsidR="008A3470" w:rsidRPr="00590D9C">
        <w:rPr>
          <w:b/>
          <w:color w:val="000000" w:themeColor="text1"/>
        </w:rPr>
        <w:t>Publicar</w:t>
      </w:r>
      <w:r w:rsidR="008A3470" w:rsidRPr="00590D9C">
        <w:rPr>
          <w:color w:val="000000" w:themeColor="text1"/>
        </w:rPr>
        <w:t>.</w:t>
      </w:r>
    </w:p>
    <w:p w14:paraId="1E5A0EE0" w14:textId="77777777" w:rsidR="008E58B9" w:rsidRPr="00590D9C" w:rsidRDefault="008E58B9" w:rsidP="008E58B9">
      <w:pPr>
        <w:pStyle w:val="PargrafodaLista"/>
        <w:rPr>
          <w:color w:val="auto"/>
        </w:rPr>
      </w:pPr>
    </w:p>
    <w:p w14:paraId="044D9394" w14:textId="4F6540B3" w:rsidR="008E58B9" w:rsidRPr="00590D9C" w:rsidRDefault="008E58B9" w:rsidP="00CD5A8F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O sistema deve paginar </w:t>
      </w:r>
      <w:r w:rsidR="002D0035" w:rsidRPr="00590D9C">
        <w:rPr>
          <w:color w:val="auto"/>
        </w:rPr>
        <w:t>as folhas d</w:t>
      </w:r>
      <w:r w:rsidRPr="00590D9C">
        <w:rPr>
          <w:color w:val="auto"/>
        </w:rPr>
        <w:t>o(s) arquivo(s) gerado</w:t>
      </w:r>
      <w:r w:rsidR="00A464FB" w:rsidRPr="00590D9C">
        <w:rPr>
          <w:color w:val="auto"/>
        </w:rPr>
        <w:t>(</w:t>
      </w:r>
      <w:r w:rsidRPr="00590D9C">
        <w:rPr>
          <w:color w:val="auto"/>
        </w:rPr>
        <w:t>s</w:t>
      </w:r>
      <w:r w:rsidR="00A464FB" w:rsidRPr="00590D9C">
        <w:rPr>
          <w:color w:val="auto"/>
        </w:rPr>
        <w:t>)</w:t>
      </w:r>
      <w:r w:rsidRPr="00590D9C">
        <w:rPr>
          <w:color w:val="auto"/>
        </w:rPr>
        <w:t xml:space="preserve"> pelo </w:t>
      </w:r>
      <w:r w:rsidR="00784006" w:rsidRPr="00590D9C">
        <w:rPr>
          <w:color w:val="auto"/>
        </w:rPr>
        <w:t>sistema. (</w:t>
      </w:r>
      <w:r w:rsidR="0072066B" w:rsidRPr="00590D9C">
        <w:rPr>
          <w:color w:val="auto"/>
        </w:rPr>
        <w:t xml:space="preserve">DOC </w:t>
      </w:r>
      <w:r w:rsidR="002D0035" w:rsidRPr="00590D9C">
        <w:rPr>
          <w:color w:val="auto"/>
        </w:rPr>
        <w:t>e PDF)</w:t>
      </w:r>
    </w:p>
    <w:p w14:paraId="120F8540" w14:textId="77777777" w:rsidR="002D0035" w:rsidRPr="00590D9C" w:rsidRDefault="002D0035" w:rsidP="002D0035">
      <w:pPr>
        <w:pStyle w:val="PargrafodaLista"/>
        <w:rPr>
          <w:color w:val="auto"/>
        </w:rPr>
      </w:pPr>
    </w:p>
    <w:p w14:paraId="42F9E1CB" w14:textId="72D689A7" w:rsidR="00576006" w:rsidRPr="00590D9C" w:rsidRDefault="00576006" w:rsidP="00CD5A8F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Caso o número de registros </w:t>
      </w:r>
      <w:r w:rsidR="0054595E" w:rsidRPr="00590D9C">
        <w:rPr>
          <w:color w:val="auto"/>
        </w:rPr>
        <w:t xml:space="preserve">dos arquivos </w:t>
      </w:r>
      <w:r w:rsidRPr="00590D9C">
        <w:rPr>
          <w:color w:val="auto"/>
        </w:rPr>
        <w:t>seja</w:t>
      </w:r>
      <w:r w:rsidR="0054595E" w:rsidRPr="00590D9C">
        <w:rPr>
          <w:color w:val="auto"/>
        </w:rPr>
        <w:t>m</w:t>
      </w:r>
      <w:r w:rsidRPr="00590D9C">
        <w:rPr>
          <w:color w:val="auto"/>
        </w:rPr>
        <w:t xml:space="preserve"> acima de 5, o sistema deve aplicar o componente de paginação. Apresentando de 5 em 5 registros</w:t>
      </w:r>
      <w:r w:rsidR="00DD5313" w:rsidRPr="00590D9C">
        <w:rPr>
          <w:color w:val="auto"/>
        </w:rPr>
        <w:t>. Este componente deve ser exibido apenas na interface referente aos arquivos publicados.</w:t>
      </w:r>
      <w:r w:rsidR="00DD5313" w:rsidRPr="00590D9C">
        <w:rPr>
          <w:color w:val="31849B" w:themeColor="accent5" w:themeShade="BF"/>
        </w:rPr>
        <w:t xml:space="preserve"> [</w:t>
      </w:r>
      <w:r w:rsidR="00DD5313" w:rsidRPr="00590D9C">
        <w:rPr>
          <w:color w:val="31849B" w:themeColor="accent5" w:themeShade="BF"/>
        </w:rPr>
        <w:fldChar w:fldCharType="begin"/>
      </w:r>
      <w:r w:rsidR="00DD5313" w:rsidRPr="00590D9C">
        <w:rPr>
          <w:color w:val="31849B" w:themeColor="accent5" w:themeShade="BF"/>
        </w:rPr>
        <w:instrText xml:space="preserve"> REF _Ref16688494 \r \h </w:instrText>
      </w:r>
      <w:r w:rsidR="00DD5313" w:rsidRPr="00590D9C">
        <w:rPr>
          <w:color w:val="31849B" w:themeColor="accent5" w:themeShade="BF"/>
        </w:rPr>
      </w:r>
      <w:r w:rsidR="00590D9C">
        <w:rPr>
          <w:color w:val="31849B" w:themeColor="accent5" w:themeShade="BF"/>
        </w:rPr>
        <w:instrText xml:space="preserve"> \* MERGEFORMAT </w:instrText>
      </w:r>
      <w:r w:rsidR="00DD5313"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P03</w:t>
      </w:r>
      <w:r w:rsidR="00DD5313" w:rsidRPr="00590D9C">
        <w:rPr>
          <w:color w:val="31849B" w:themeColor="accent5" w:themeShade="BF"/>
        </w:rPr>
        <w:fldChar w:fldCharType="end"/>
      </w:r>
      <w:r w:rsidR="00DD5313" w:rsidRPr="00590D9C">
        <w:rPr>
          <w:color w:val="31849B" w:themeColor="accent5" w:themeShade="BF"/>
        </w:rPr>
        <w:t>].</w:t>
      </w:r>
    </w:p>
    <w:p w14:paraId="5ABC29E8" w14:textId="77777777" w:rsidR="004C09C4" w:rsidRPr="00590D9C" w:rsidRDefault="004C09C4" w:rsidP="004C09C4">
      <w:pPr>
        <w:pStyle w:val="PargrafodaLista"/>
        <w:rPr>
          <w:color w:val="auto"/>
        </w:rPr>
      </w:pPr>
    </w:p>
    <w:p w14:paraId="52888752" w14:textId="0AE4C505" w:rsidR="004C09C4" w:rsidRPr="00590D9C" w:rsidRDefault="004C09C4" w:rsidP="00CD5A8F">
      <w:pPr>
        <w:pStyle w:val="PargrafodaLista"/>
        <w:widowControl/>
        <w:numPr>
          <w:ilvl w:val="1"/>
          <w:numId w:val="1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>Ao publicar no Modulo Público, o sistema deve exibir neste modulo, o nome gerado pelo sistema, e a extensão do arquivo:</w:t>
      </w:r>
    </w:p>
    <w:p w14:paraId="2D6DDFA6" w14:textId="77777777" w:rsidR="004C09C4" w:rsidRPr="00590D9C" w:rsidRDefault="004C09C4" w:rsidP="004C09C4">
      <w:pPr>
        <w:pStyle w:val="PargrafodaLista"/>
        <w:rPr>
          <w:color w:val="auto"/>
        </w:rPr>
      </w:pPr>
    </w:p>
    <w:p w14:paraId="3C53514F" w14:textId="77777777" w:rsidR="000E7CC2" w:rsidRPr="00590D9C" w:rsidRDefault="004C09C4" w:rsidP="004C09C4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Ex: </w:t>
      </w:r>
      <w:r w:rsidR="000E7CC2" w:rsidRPr="00590D9C">
        <w:rPr>
          <w:color w:val="auto"/>
        </w:rPr>
        <w:t>2019_001_</w:t>
      </w:r>
      <w:r w:rsidRPr="00590D9C">
        <w:rPr>
          <w:b/>
          <w:color w:val="auto"/>
        </w:rPr>
        <w:t>ComissãoEleitoral</w:t>
      </w:r>
      <w:r w:rsidR="000E7CC2" w:rsidRPr="00590D9C">
        <w:rPr>
          <w:b/>
          <w:color w:val="auto"/>
        </w:rPr>
        <w:t>_001</w:t>
      </w:r>
      <w:r w:rsidRPr="00590D9C">
        <w:rPr>
          <w:b/>
          <w:color w:val="auto"/>
        </w:rPr>
        <w:t>.doc</w:t>
      </w:r>
      <w:r w:rsidR="000E7CC2" w:rsidRPr="00590D9C">
        <w:rPr>
          <w:b/>
          <w:color w:val="auto"/>
        </w:rPr>
        <w:t>;</w:t>
      </w:r>
      <w:r w:rsidRPr="00590D9C">
        <w:rPr>
          <w:color w:val="auto"/>
        </w:rPr>
        <w:t xml:space="preserve"> e </w:t>
      </w:r>
    </w:p>
    <w:p w14:paraId="0BA9D033" w14:textId="68745CF9" w:rsidR="004C09C4" w:rsidRPr="00590D9C" w:rsidRDefault="000E7CC2" w:rsidP="004C09C4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90D9C">
        <w:rPr>
          <w:color w:val="auto"/>
        </w:rPr>
        <w:t xml:space="preserve">      2019_001_</w:t>
      </w:r>
      <w:r w:rsidR="004C09C4" w:rsidRPr="00590D9C">
        <w:rPr>
          <w:b/>
          <w:color w:val="auto"/>
        </w:rPr>
        <w:t>ComissãoEleitoral</w:t>
      </w:r>
      <w:r w:rsidRPr="00590D9C">
        <w:rPr>
          <w:b/>
          <w:color w:val="auto"/>
        </w:rPr>
        <w:t>_</w:t>
      </w:r>
      <w:r w:rsidR="004C09C4" w:rsidRPr="00590D9C">
        <w:rPr>
          <w:b/>
          <w:color w:val="auto"/>
        </w:rPr>
        <w:t>001.pdf</w:t>
      </w:r>
    </w:p>
    <w:p w14:paraId="792F2A7D" w14:textId="77777777" w:rsidR="00576006" w:rsidRPr="00590D9C" w:rsidRDefault="00576006" w:rsidP="00576006">
      <w:pPr>
        <w:pStyle w:val="PargrafodaLista"/>
        <w:ind w:left="567"/>
      </w:pPr>
    </w:p>
    <w:p w14:paraId="217DEA95" w14:textId="6A9232AC" w:rsidR="00576006" w:rsidRPr="00590D9C" w:rsidRDefault="003D3F8C" w:rsidP="00576006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before="60" w:after="60" w:line="259" w:lineRule="auto"/>
        <w:ind w:left="567"/>
        <w:contextualSpacing/>
        <w:jc w:val="both"/>
      </w:pPr>
      <w:r w:rsidRPr="00590D9C">
        <w:t>O sistema d</w:t>
      </w:r>
      <w:r w:rsidR="00576006" w:rsidRPr="00590D9C">
        <w:t>eve ser informa</w:t>
      </w:r>
      <w:r w:rsidRPr="00590D9C">
        <w:t>r</w:t>
      </w:r>
      <w:r w:rsidR="00576006" w:rsidRPr="00590D9C">
        <w:t xml:space="preserve"> o total de registros encontrados no rodapé do grid</w:t>
      </w:r>
      <w:r w:rsidRPr="00590D9C">
        <w:t xml:space="preserve"> do Arquivos Publicados</w:t>
      </w:r>
      <w:r w:rsidR="009F68B7" w:rsidRPr="00590D9C">
        <w:t>;</w:t>
      </w:r>
    </w:p>
    <w:p w14:paraId="1A2F5B7F" w14:textId="77777777" w:rsidR="00757DA2" w:rsidRPr="00590D9C" w:rsidRDefault="00757DA2" w:rsidP="00757DA2">
      <w:pPr>
        <w:pStyle w:val="PargrafodaLista"/>
        <w:widowControl/>
        <w:autoSpaceDE/>
        <w:autoSpaceDN/>
        <w:adjustRightInd/>
        <w:spacing w:before="60" w:after="60" w:line="259" w:lineRule="auto"/>
        <w:ind w:left="567"/>
        <w:contextualSpacing/>
        <w:jc w:val="both"/>
      </w:pPr>
    </w:p>
    <w:p w14:paraId="4444C597" w14:textId="3902ECE5" w:rsidR="00757DA2" w:rsidRPr="00590D9C" w:rsidRDefault="00757DA2" w:rsidP="00576006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before="60" w:after="60" w:line="259" w:lineRule="auto"/>
        <w:ind w:left="567"/>
        <w:contextualSpacing/>
        <w:jc w:val="both"/>
      </w:pPr>
      <w:r w:rsidRPr="00590D9C">
        <w:t xml:space="preserve">Ao acionar a opção Publicar, o sistema deve publicar os arquivos e logo em seguida deve ir/exibir a tela </w:t>
      </w:r>
      <w:r w:rsidRPr="00590D9C">
        <w:rPr>
          <w:color w:val="31849B" w:themeColor="accent5" w:themeShade="BF"/>
        </w:rPr>
        <w:t>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_Ref16931606 \r \h 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Pr="00590D9C">
        <w:rPr>
          <w:color w:val="31849B" w:themeColor="accent5" w:themeShade="BF"/>
        </w:rPr>
        <w:t>P01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</w:p>
    <w:p w14:paraId="20B0E94B" w14:textId="77777777" w:rsidR="00437B71" w:rsidRPr="00590D9C" w:rsidRDefault="00437B71" w:rsidP="00437B71">
      <w:pPr>
        <w:pStyle w:val="PargrafodaLista"/>
        <w:widowControl/>
        <w:autoSpaceDE/>
        <w:autoSpaceDN/>
        <w:adjustRightInd/>
        <w:spacing w:before="60" w:after="60" w:line="259" w:lineRule="auto"/>
        <w:ind w:left="567"/>
        <w:contextualSpacing/>
        <w:jc w:val="both"/>
      </w:pPr>
    </w:p>
    <w:p w14:paraId="3259193A" w14:textId="77777777" w:rsidR="00DB4E38" w:rsidRPr="00590D9C" w:rsidRDefault="00DB4E38" w:rsidP="00DB4E38">
      <w:pPr>
        <w:pStyle w:val="PargrafodaLista"/>
        <w:widowControl/>
        <w:autoSpaceDE/>
        <w:autoSpaceDN/>
        <w:adjustRightInd/>
        <w:spacing w:before="60" w:after="60" w:line="259" w:lineRule="auto"/>
        <w:ind w:left="567"/>
        <w:contextualSpacing/>
        <w:jc w:val="both"/>
      </w:pPr>
    </w:p>
    <w:p w14:paraId="2334164E" w14:textId="4A13994F" w:rsidR="00924568" w:rsidRPr="00590D9C" w:rsidRDefault="00DB4E38" w:rsidP="00DB4E3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color w:val="auto"/>
        </w:rPr>
      </w:pPr>
      <w:r w:rsidRPr="00590D9C">
        <w:t xml:space="preserve">O sistema identifica a falta de comunicação e apresenta a mensagem </w:t>
      </w:r>
      <w:r w:rsidRPr="00590D9C">
        <w:rPr>
          <w:color w:val="31849B" w:themeColor="accent5" w:themeShade="BF"/>
        </w:rPr>
        <w:t>[</w:t>
      </w:r>
      <w:r w:rsidRPr="00590D9C">
        <w:rPr>
          <w:color w:val="31849B" w:themeColor="accent5" w:themeShade="BF"/>
        </w:rPr>
        <w:fldChar w:fldCharType="begin"/>
      </w:r>
      <w:r w:rsidRPr="00590D9C">
        <w:rPr>
          <w:color w:val="31849B" w:themeColor="accent5" w:themeShade="BF"/>
        </w:rPr>
        <w:instrText xml:space="preserve"> REF _Ref12023348 \r \h  \* MERGEFORMAT </w:instrText>
      </w:r>
      <w:r w:rsidRPr="00590D9C">
        <w:rPr>
          <w:color w:val="31849B" w:themeColor="accent5" w:themeShade="BF"/>
        </w:rPr>
      </w:r>
      <w:r w:rsidRPr="00590D9C">
        <w:rPr>
          <w:color w:val="31849B" w:themeColor="accent5" w:themeShade="BF"/>
        </w:rPr>
        <w:fldChar w:fldCharType="separate"/>
      </w:r>
      <w:r w:rsidR="00E81F7F" w:rsidRPr="00590D9C">
        <w:rPr>
          <w:color w:val="31849B" w:themeColor="accent5" w:themeShade="BF"/>
        </w:rPr>
        <w:t>ME01</w:t>
      </w:r>
      <w:r w:rsidRPr="00590D9C">
        <w:rPr>
          <w:color w:val="31849B" w:themeColor="accent5" w:themeShade="BF"/>
        </w:rPr>
        <w:fldChar w:fldCharType="end"/>
      </w:r>
      <w:r w:rsidRPr="00590D9C">
        <w:rPr>
          <w:color w:val="31849B" w:themeColor="accent5" w:themeShade="BF"/>
        </w:rPr>
        <w:t>]</w:t>
      </w:r>
      <w:r w:rsidRPr="00590D9C">
        <w:rPr>
          <w:color w:val="000000" w:themeColor="text1"/>
        </w:rPr>
        <w:t>;</w:t>
      </w:r>
    </w:p>
    <w:p w14:paraId="695D638A" w14:textId="77777777" w:rsidR="00DB4E38" w:rsidRPr="00590D9C" w:rsidRDefault="00DB4E38" w:rsidP="00DB4E38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color w:val="auto"/>
        </w:rPr>
      </w:pPr>
    </w:p>
    <w:p w14:paraId="3DF2AF7F" w14:textId="77777777" w:rsidR="00437B71" w:rsidRPr="00590D9C" w:rsidRDefault="00437B71" w:rsidP="00DB4E38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color w:val="auto"/>
        </w:rPr>
      </w:pPr>
    </w:p>
    <w:p w14:paraId="6CED5499" w14:textId="3A99F7B7" w:rsidR="00DB4E38" w:rsidRPr="00590D9C" w:rsidRDefault="00DB4E38" w:rsidP="00DB4E3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color w:val="auto"/>
        </w:rPr>
      </w:pPr>
      <w:bookmarkStart w:id="33" w:name="_Ref16974626"/>
      <w:r w:rsidRPr="00590D9C">
        <w:t xml:space="preserve">Opção </w:t>
      </w:r>
      <w:bookmarkEnd w:id="33"/>
      <w:r w:rsidR="00095B6D" w:rsidRPr="00590D9C">
        <w:rPr>
          <w:b/>
        </w:rPr>
        <w:t>Voltar “</w:t>
      </w:r>
      <w:r w:rsidR="00C35910" w:rsidRPr="00590D9C">
        <w:rPr>
          <w:noProof/>
        </w:rPr>
        <w:drawing>
          <wp:inline distT="0" distB="0" distL="0" distR="0" wp14:anchorId="1CA01274" wp14:editId="43F0AAB5">
            <wp:extent cx="266667" cy="190476"/>
            <wp:effectExtent l="0" t="0" r="63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6D" w:rsidRPr="00590D9C">
        <w:rPr>
          <w:b/>
        </w:rPr>
        <w:t>”</w:t>
      </w:r>
    </w:p>
    <w:p w14:paraId="6EB4AD03" w14:textId="60A0C351" w:rsidR="00D83448" w:rsidRPr="00590D9C" w:rsidRDefault="00D83448" w:rsidP="003B7BFD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590D9C">
        <w:t xml:space="preserve">Ao acionar a opção voltar, o sistema deve </w:t>
      </w:r>
      <w:r w:rsidR="00C610E2" w:rsidRPr="00590D9C">
        <w:t>voltar para a tela que o acionou.</w:t>
      </w:r>
    </w:p>
    <w:p w14:paraId="4BAD3919" w14:textId="77777777" w:rsidR="00057D28" w:rsidRPr="00590D9C" w:rsidRDefault="00057D28" w:rsidP="00057D28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</w:pPr>
    </w:p>
    <w:p w14:paraId="4BA495C4" w14:textId="77777777" w:rsidR="00F15031" w:rsidRPr="00590D9C" w:rsidRDefault="00F15031" w:rsidP="00057D28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</w:pPr>
    </w:p>
    <w:p w14:paraId="42683B37" w14:textId="41614519" w:rsidR="00F15031" w:rsidRPr="00590D9C" w:rsidRDefault="00F15031" w:rsidP="00F150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color w:val="auto"/>
        </w:rPr>
      </w:pPr>
      <w:bookmarkStart w:id="34" w:name="_Ref19094476"/>
      <w:r w:rsidRPr="00590D9C">
        <w:lastRenderedPageBreak/>
        <w:t>Mensagem</w:t>
      </w:r>
      <w:bookmarkEnd w:id="34"/>
    </w:p>
    <w:p w14:paraId="5109BCD4" w14:textId="77777777" w:rsidR="00F15031" w:rsidRPr="00590D9C" w:rsidRDefault="00F15031" w:rsidP="00057D28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</w:pPr>
    </w:p>
    <w:p w14:paraId="6BA54719" w14:textId="0EEBB56B" w:rsidR="006F216D" w:rsidRPr="00590D9C" w:rsidRDefault="006F216D" w:rsidP="00513A8D">
      <w:pPr>
        <w:pStyle w:val="PargrafodaLista"/>
        <w:numPr>
          <w:ilvl w:val="0"/>
          <w:numId w:val="9"/>
        </w:numPr>
        <w:ind w:left="426"/>
      </w:pPr>
      <w:r w:rsidRPr="00590D9C">
        <w:t>As mensagens de</w:t>
      </w:r>
      <w:r w:rsidR="00086902" w:rsidRPr="00590D9C">
        <w:t xml:space="preserve"> </w:t>
      </w:r>
      <w:r w:rsidRPr="00590D9C">
        <w:rPr>
          <w:u w:val="single"/>
        </w:rPr>
        <w:t xml:space="preserve"> Alerta e Erro</w:t>
      </w:r>
      <w:r w:rsidRPr="00590D9C">
        <w:t>, devem ser exibidas no canto superior da tela, com o seguinte padrão:</w:t>
      </w:r>
    </w:p>
    <w:p w14:paraId="28FD925B" w14:textId="4B643B06" w:rsidR="00D075C0" w:rsidRPr="00590D9C" w:rsidRDefault="00D075C0" w:rsidP="00E10375">
      <w:r w:rsidRPr="00590D9C">
        <w:t xml:space="preserve">  </w:t>
      </w:r>
    </w:p>
    <w:p w14:paraId="22A5C295" w14:textId="77777777" w:rsidR="00D93934" w:rsidRPr="00590D9C" w:rsidRDefault="00A75648" w:rsidP="00E10375">
      <w:pPr>
        <w:rPr>
          <w:sz w:val="20"/>
        </w:rPr>
      </w:pPr>
      <w:r w:rsidRPr="00590D9C">
        <w:rPr>
          <w:sz w:val="20"/>
        </w:rPr>
        <w:t>Mensagem de Alerta:</w:t>
      </w:r>
      <w:r w:rsidR="0002596A" w:rsidRPr="00590D9C">
        <w:rPr>
          <w:sz w:val="20"/>
        </w:rPr>
        <w:t xml:space="preserve">   </w:t>
      </w:r>
      <w:r w:rsidR="00D93934" w:rsidRPr="00590D9C">
        <w:rPr>
          <w:sz w:val="20"/>
        </w:rPr>
        <w:t xml:space="preserve"> </w:t>
      </w:r>
    </w:p>
    <w:p w14:paraId="4A3D6D69" w14:textId="26DBE90A" w:rsidR="00A75648" w:rsidRPr="00590D9C" w:rsidRDefault="00D93934" w:rsidP="00E10375">
      <w:pPr>
        <w:rPr>
          <w:sz w:val="20"/>
        </w:rPr>
      </w:pPr>
      <w:r w:rsidRPr="00590D9C">
        <w:rPr>
          <w:sz w:val="20"/>
        </w:rPr>
        <w:t xml:space="preserve">  </w:t>
      </w:r>
      <w:r w:rsidR="00CF73CD" w:rsidRPr="00590D9C">
        <w:rPr>
          <w:noProof/>
        </w:rPr>
        <w:drawing>
          <wp:inline distT="0" distB="0" distL="0" distR="0" wp14:anchorId="5D87EBD0" wp14:editId="426E79D5">
            <wp:extent cx="2704762" cy="457143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1A" w14:textId="77777777" w:rsidR="00D93934" w:rsidRPr="00590D9C" w:rsidRDefault="00A75648" w:rsidP="00E10375">
      <w:pPr>
        <w:rPr>
          <w:sz w:val="20"/>
        </w:rPr>
      </w:pPr>
      <w:r w:rsidRPr="00590D9C">
        <w:rPr>
          <w:sz w:val="20"/>
        </w:rPr>
        <w:t>Mensagem de Erro:</w:t>
      </w:r>
      <w:r w:rsidR="0002596A" w:rsidRPr="00590D9C">
        <w:rPr>
          <w:sz w:val="20"/>
        </w:rPr>
        <w:t xml:space="preserve"> </w:t>
      </w:r>
    </w:p>
    <w:p w14:paraId="18792ACD" w14:textId="7C290799" w:rsidR="00A75648" w:rsidRPr="00590D9C" w:rsidRDefault="00D93934" w:rsidP="00E10375">
      <w:pPr>
        <w:rPr>
          <w:sz w:val="20"/>
        </w:rPr>
      </w:pPr>
      <w:r w:rsidRPr="00590D9C">
        <w:rPr>
          <w:sz w:val="20"/>
        </w:rPr>
        <w:t xml:space="preserve"> </w:t>
      </w:r>
      <w:r w:rsidR="0002596A" w:rsidRPr="00590D9C">
        <w:rPr>
          <w:sz w:val="20"/>
        </w:rPr>
        <w:t xml:space="preserve"> </w:t>
      </w:r>
      <w:r w:rsidRPr="00590D9C">
        <w:rPr>
          <w:noProof/>
        </w:rPr>
        <w:drawing>
          <wp:inline distT="0" distB="0" distL="0" distR="0" wp14:anchorId="2C210469" wp14:editId="09B30CC2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355A" w14:textId="77777777" w:rsidR="000361FF" w:rsidRPr="00590D9C" w:rsidRDefault="000361FF" w:rsidP="00E10375">
      <w:pPr>
        <w:rPr>
          <w:sz w:val="20"/>
        </w:rPr>
      </w:pPr>
    </w:p>
    <w:p w14:paraId="55D78600" w14:textId="77777777" w:rsidR="000361FF" w:rsidRPr="00590D9C" w:rsidRDefault="000361FF" w:rsidP="000361FF">
      <w:pPr>
        <w:rPr>
          <w:sz w:val="20"/>
        </w:rPr>
      </w:pPr>
    </w:p>
    <w:p w14:paraId="483C8A29" w14:textId="77777777" w:rsidR="000361FF" w:rsidRPr="00590D9C" w:rsidRDefault="000361FF" w:rsidP="000361FF">
      <w:pPr>
        <w:pStyle w:val="PargrafodaLista"/>
        <w:numPr>
          <w:ilvl w:val="0"/>
          <w:numId w:val="9"/>
        </w:numPr>
        <w:ind w:left="426"/>
      </w:pPr>
      <w:r w:rsidRPr="00590D9C">
        <w:t xml:space="preserve">As mensagens de </w:t>
      </w:r>
      <w:r w:rsidRPr="00590D9C">
        <w:rPr>
          <w:u w:val="single"/>
        </w:rPr>
        <w:t>Confirmação</w:t>
      </w:r>
      <w:r w:rsidRPr="00590D9C">
        <w:t>, devem ser exibidas acima do registro em questão, com o seguinte padrão:</w:t>
      </w:r>
    </w:p>
    <w:p w14:paraId="558D30C4" w14:textId="77777777" w:rsidR="000361FF" w:rsidRPr="00590D9C" w:rsidRDefault="000361FF" w:rsidP="000361FF">
      <w:pPr>
        <w:pStyle w:val="PargrafodaLista"/>
        <w:ind w:left="426"/>
      </w:pPr>
    </w:p>
    <w:p w14:paraId="2494C24C" w14:textId="77777777" w:rsidR="000361FF" w:rsidRPr="00590D9C" w:rsidRDefault="000361FF" w:rsidP="000361FF">
      <w:pPr>
        <w:pStyle w:val="PargrafodaLista"/>
        <w:ind w:left="142"/>
        <w:rPr>
          <w:u w:val="single"/>
        </w:rPr>
      </w:pPr>
      <w:r w:rsidRPr="00590D9C">
        <w:rPr>
          <w:u w:val="single"/>
        </w:rPr>
        <w:t>Mensagem de confirmação:</w:t>
      </w:r>
    </w:p>
    <w:p w14:paraId="108EEAEF" w14:textId="77777777" w:rsidR="000361FF" w:rsidRPr="00590D9C" w:rsidRDefault="000361FF" w:rsidP="00E10375">
      <w:pPr>
        <w:rPr>
          <w:sz w:val="20"/>
        </w:rPr>
      </w:pPr>
    </w:p>
    <w:p w14:paraId="4D24AEC3" w14:textId="1808EEEA" w:rsidR="000361FF" w:rsidRPr="00590D9C" w:rsidRDefault="000361FF" w:rsidP="00E10375">
      <w:pPr>
        <w:rPr>
          <w:sz w:val="20"/>
        </w:rPr>
      </w:pPr>
      <w:r w:rsidRPr="00590D9C">
        <w:rPr>
          <w:noProof/>
        </w:rPr>
        <w:drawing>
          <wp:inline distT="0" distB="0" distL="0" distR="0" wp14:anchorId="29C245F3" wp14:editId="1D0244EF">
            <wp:extent cx="2704762" cy="914286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D23F" w14:textId="0ADB80D5" w:rsidR="005F7CDF" w:rsidRPr="00590D9C" w:rsidRDefault="005F7CDF" w:rsidP="00513A8D">
      <w:pPr>
        <w:pStyle w:val="PargrafodaLista"/>
        <w:numPr>
          <w:ilvl w:val="0"/>
          <w:numId w:val="9"/>
        </w:numPr>
        <w:ind w:left="426"/>
      </w:pPr>
      <w:r w:rsidRPr="00590D9C">
        <w:t>O sistema deve ter um temporizador de 5 segundos para cada mensagem exibida.</w:t>
      </w:r>
    </w:p>
    <w:p w14:paraId="02F0BE60" w14:textId="4ED949C4" w:rsidR="005F7CDF" w:rsidRPr="00590D9C" w:rsidRDefault="005F7CDF" w:rsidP="00513A8D">
      <w:pPr>
        <w:pStyle w:val="PargrafodaLista"/>
        <w:numPr>
          <w:ilvl w:val="0"/>
          <w:numId w:val="9"/>
        </w:numPr>
        <w:ind w:left="426"/>
      </w:pPr>
      <w:r w:rsidRPr="00590D9C">
        <w:t>Ao final dos 5 segundos, o sistema deve fechar a caixa de mensagem e não exibi-la na tela.</w:t>
      </w:r>
    </w:p>
    <w:p w14:paraId="7FF2802A" w14:textId="77777777" w:rsidR="00BB4BD5" w:rsidRPr="00590D9C" w:rsidRDefault="00BB4BD5" w:rsidP="00513A8D">
      <w:pPr>
        <w:pStyle w:val="PargrafodaLista"/>
        <w:numPr>
          <w:ilvl w:val="0"/>
          <w:numId w:val="9"/>
        </w:numPr>
        <w:ind w:left="426"/>
      </w:pPr>
      <w:r w:rsidRPr="00590D9C">
        <w:t>Caso surja uma nova mensagem, o sistema deverá cadastrá-la logo abaixo daquela que foi anteriormente criada.</w:t>
      </w:r>
    </w:p>
    <w:p w14:paraId="60ABB54C" w14:textId="77777777" w:rsidR="000361FF" w:rsidRPr="00590D9C" w:rsidRDefault="000361FF" w:rsidP="000361FF">
      <w:pPr>
        <w:pStyle w:val="PargrafodaLista"/>
        <w:numPr>
          <w:ilvl w:val="0"/>
          <w:numId w:val="9"/>
        </w:numPr>
        <w:ind w:left="426"/>
      </w:pPr>
      <w:r w:rsidRPr="00590D9C">
        <w:t xml:space="preserve">Para as mensagens de </w:t>
      </w:r>
      <w:r w:rsidRPr="00590D9C">
        <w:rPr>
          <w:u w:val="single"/>
        </w:rPr>
        <w:t>confirmação</w:t>
      </w:r>
      <w:r w:rsidRPr="00590D9C">
        <w:t xml:space="preserve"> o sistema </w:t>
      </w:r>
      <w:r w:rsidRPr="00590D9C">
        <w:rPr>
          <w:u w:val="single"/>
        </w:rPr>
        <w:t>não</w:t>
      </w:r>
      <w:r w:rsidRPr="00590D9C">
        <w:t xml:space="preserve"> deve disponibilizar o temporizador. </w:t>
      </w:r>
    </w:p>
    <w:p w14:paraId="361DE8A8" w14:textId="77777777" w:rsidR="00886972" w:rsidRPr="00590D9C" w:rsidRDefault="00886972" w:rsidP="00886972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590D9C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590D9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590D9C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590D9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590D9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590D9C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590D9C">
              <w:rPr>
                <w:b/>
                <w:sz w:val="20"/>
              </w:rPr>
              <w:t>Ações</w:t>
            </w:r>
          </w:p>
        </w:tc>
      </w:tr>
      <w:tr w:rsidR="00FB3C8F" w:rsidRPr="00590D9C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590D9C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12023348"/>
          </w:p>
        </w:tc>
        <w:bookmarkEnd w:id="35"/>
        <w:tc>
          <w:tcPr>
            <w:tcW w:w="6276" w:type="dxa"/>
          </w:tcPr>
          <w:p w14:paraId="19465BB6" w14:textId="76DAD920" w:rsidR="00C17F68" w:rsidRPr="00590D9C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90D9C">
              <w:rPr>
                <w:rFonts w:cs="Arial"/>
                <w:sz w:val="18"/>
                <w:szCs w:val="18"/>
              </w:rPr>
              <w:t>Erro de Comunicação</w:t>
            </w:r>
            <w:r w:rsidR="00C17F68" w:rsidRPr="00590D9C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590D9C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Erro</w:t>
            </w:r>
          </w:p>
        </w:tc>
      </w:tr>
      <w:tr w:rsidR="003B04EE" w:rsidRPr="00590D9C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3B04EE" w:rsidRPr="00590D9C" w:rsidRDefault="003B04EE" w:rsidP="003B04EE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3581850"/>
          </w:p>
        </w:tc>
        <w:bookmarkEnd w:id="36"/>
        <w:tc>
          <w:tcPr>
            <w:tcW w:w="6276" w:type="dxa"/>
          </w:tcPr>
          <w:p w14:paraId="5E7B3C6E" w14:textId="116636E7" w:rsidR="003B04EE" w:rsidRPr="00590D9C" w:rsidRDefault="003B04EE" w:rsidP="003B04E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90D9C">
              <w:rPr>
                <w:rFonts w:cs="Arial"/>
                <w:sz w:val="18"/>
                <w:szCs w:val="18"/>
              </w:rPr>
              <w:t>Nenhum registro encontrado!</w:t>
            </w:r>
          </w:p>
        </w:tc>
        <w:tc>
          <w:tcPr>
            <w:tcW w:w="1555" w:type="dxa"/>
          </w:tcPr>
          <w:p w14:paraId="38CA1E95" w14:textId="6C92EECA" w:rsidR="003B04EE" w:rsidRPr="00590D9C" w:rsidRDefault="003B04EE" w:rsidP="003B04EE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Alerta</w:t>
            </w:r>
          </w:p>
        </w:tc>
      </w:tr>
      <w:tr w:rsidR="00BD261E" w:rsidRPr="00590D9C" w14:paraId="31B48E4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2BF664C" w14:textId="77777777" w:rsidR="00BD261E" w:rsidRPr="00590D9C" w:rsidRDefault="00BD261E" w:rsidP="003B04EE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6276" w:type="dxa"/>
          </w:tcPr>
          <w:p w14:paraId="76C26AD1" w14:textId="65991ADE" w:rsidR="00BD261E" w:rsidRPr="00590D9C" w:rsidRDefault="00BD261E" w:rsidP="00BD261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90D9C">
              <w:rPr>
                <w:rFonts w:cs="Arial"/>
                <w:sz w:val="18"/>
                <w:szCs w:val="18"/>
              </w:rPr>
              <w:t xml:space="preserve">Deseja realmente </w:t>
            </w:r>
            <w:r w:rsidR="004D2F11" w:rsidRPr="00590D9C">
              <w:rPr>
                <w:rFonts w:cs="Arial"/>
                <w:sz w:val="18"/>
                <w:szCs w:val="18"/>
              </w:rPr>
              <w:t>p</w:t>
            </w:r>
            <w:r w:rsidRPr="00590D9C">
              <w:rPr>
                <w:rFonts w:cs="Arial"/>
                <w:sz w:val="18"/>
                <w:szCs w:val="18"/>
              </w:rPr>
              <w:t xml:space="preserve">ublicar </w:t>
            </w:r>
            <w:r w:rsidR="004D2F11" w:rsidRPr="00590D9C">
              <w:rPr>
                <w:rFonts w:cs="Arial"/>
                <w:sz w:val="18"/>
                <w:szCs w:val="18"/>
              </w:rPr>
              <w:t>este d</w:t>
            </w:r>
            <w:r w:rsidRPr="00590D9C">
              <w:rPr>
                <w:rFonts w:cs="Arial"/>
                <w:sz w:val="18"/>
                <w:szCs w:val="18"/>
              </w:rPr>
              <w:t>ocumento?</w:t>
            </w:r>
          </w:p>
          <w:p w14:paraId="43C44AB3" w14:textId="1B88C2E6" w:rsidR="00BD261E" w:rsidRPr="00590D9C" w:rsidRDefault="00BD261E" w:rsidP="00BD261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90D9C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C728DBE" w14:textId="389B5505" w:rsidR="00BD261E" w:rsidRPr="00590D9C" w:rsidRDefault="00BD261E" w:rsidP="003B04EE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Confirmação</w:t>
            </w:r>
          </w:p>
        </w:tc>
      </w:tr>
      <w:tr w:rsidR="00EA762E" w:rsidRPr="00590D9C" w14:paraId="5D025E5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7F11E8B" w14:textId="77777777" w:rsidR="00EA762E" w:rsidRPr="00590D9C" w:rsidRDefault="00EA762E" w:rsidP="003B04EE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17724582"/>
          </w:p>
        </w:tc>
        <w:bookmarkEnd w:id="37"/>
        <w:tc>
          <w:tcPr>
            <w:tcW w:w="6276" w:type="dxa"/>
          </w:tcPr>
          <w:p w14:paraId="382D8546" w14:textId="2079121A" w:rsidR="00EA762E" w:rsidRPr="00590D9C" w:rsidRDefault="00EA762E" w:rsidP="004D2F1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90D9C">
              <w:rPr>
                <w:rFonts w:cs="Arial"/>
                <w:sz w:val="18"/>
                <w:szCs w:val="18"/>
              </w:rPr>
              <w:t>Documentos gerados e enviados para publicação!</w:t>
            </w:r>
          </w:p>
        </w:tc>
        <w:tc>
          <w:tcPr>
            <w:tcW w:w="1555" w:type="dxa"/>
          </w:tcPr>
          <w:p w14:paraId="455EB2E9" w14:textId="5E3B6E26" w:rsidR="00EA762E" w:rsidRPr="00590D9C" w:rsidRDefault="00EA762E" w:rsidP="003B04EE">
            <w:pPr>
              <w:spacing w:before="60" w:after="60"/>
              <w:rPr>
                <w:sz w:val="18"/>
                <w:szCs w:val="18"/>
              </w:rPr>
            </w:pPr>
            <w:r w:rsidRPr="00590D9C">
              <w:rPr>
                <w:sz w:val="18"/>
                <w:szCs w:val="18"/>
              </w:rPr>
              <w:t>Sucesso</w:t>
            </w:r>
          </w:p>
        </w:tc>
      </w:tr>
    </w:tbl>
    <w:p w14:paraId="0FE87593" w14:textId="4BD86BE8" w:rsidR="00DB4711" w:rsidRPr="00590D9C" w:rsidRDefault="00DB4711" w:rsidP="002B1554">
      <w:pPr>
        <w:pStyle w:val="Dica"/>
      </w:pPr>
    </w:p>
    <w:p w14:paraId="63F33EE0" w14:textId="77777777" w:rsidR="00BC778D" w:rsidRPr="00590D9C" w:rsidRDefault="00BC778D" w:rsidP="00BC778D">
      <w:pPr>
        <w:pStyle w:val="Ttulo2"/>
        <w:numPr>
          <w:ilvl w:val="0"/>
          <w:numId w:val="0"/>
        </w:numPr>
        <w:spacing w:before="240"/>
      </w:pPr>
      <w:bookmarkStart w:id="38" w:name="_Toc17724242"/>
      <w:r w:rsidRPr="00590D9C">
        <w:t>INFORMAÇÕES COMPLEMENTARES</w:t>
      </w:r>
      <w:bookmarkEnd w:id="38"/>
    </w:p>
    <w:p w14:paraId="62D7BC18" w14:textId="08866AFC" w:rsidR="00654E1A" w:rsidRPr="00590D9C" w:rsidRDefault="00654E1A" w:rsidP="00654E1A">
      <w:pPr>
        <w:rPr>
          <w:b/>
        </w:rPr>
      </w:pPr>
      <w:r w:rsidRPr="00590D9C">
        <w:rPr>
          <w:b/>
        </w:rPr>
        <w:t>Histórias relacionadas:</w:t>
      </w:r>
    </w:p>
    <w:p w14:paraId="08E77589" w14:textId="302A6723" w:rsidR="00152BF2" w:rsidRPr="00590D9C" w:rsidRDefault="00152BF2" w:rsidP="00C17F68">
      <w:pPr>
        <w:pStyle w:val="Dica"/>
        <w:rPr>
          <w:color w:val="auto"/>
          <w:sz w:val="20"/>
          <w:szCs w:val="20"/>
        </w:rPr>
      </w:pPr>
      <w:r w:rsidRPr="00590D9C">
        <w:rPr>
          <w:color w:val="auto"/>
          <w:sz w:val="20"/>
          <w:szCs w:val="20"/>
        </w:rPr>
        <w:lastRenderedPageBreak/>
        <w:t>Eleitoral_HST02_Manter_Calendario_Eleitoral_AbaPeriodo_Incluir_Alterar</w:t>
      </w:r>
      <w:r w:rsidR="00E950A6" w:rsidRPr="00590D9C">
        <w:rPr>
          <w:color w:val="auto"/>
          <w:sz w:val="20"/>
          <w:szCs w:val="20"/>
        </w:rPr>
        <w:t>.</w:t>
      </w:r>
    </w:p>
    <w:p w14:paraId="04258DB4" w14:textId="48CE5F4A" w:rsidR="00CC03C9" w:rsidRPr="00590D9C" w:rsidRDefault="00CC03C9" w:rsidP="00C17F68">
      <w:pPr>
        <w:pStyle w:val="Dica"/>
        <w:rPr>
          <w:color w:val="auto"/>
          <w:sz w:val="20"/>
          <w:szCs w:val="20"/>
        </w:rPr>
      </w:pPr>
      <w:r w:rsidRPr="00590D9C">
        <w:rPr>
          <w:color w:val="auto"/>
          <w:sz w:val="20"/>
          <w:szCs w:val="20"/>
        </w:rPr>
        <w:t>Eleitoral_HST03_Manter_Calendario_Eleitoral_AbaPrazo_Incluir_Alterar_Visualizar</w:t>
      </w:r>
      <w:r w:rsidR="00E950A6" w:rsidRPr="00590D9C">
        <w:rPr>
          <w:color w:val="auto"/>
          <w:sz w:val="20"/>
          <w:szCs w:val="20"/>
        </w:rPr>
        <w:t>.</w:t>
      </w:r>
    </w:p>
    <w:p w14:paraId="056542B2" w14:textId="52D176FB" w:rsidR="00152BF2" w:rsidRDefault="00CC03C9" w:rsidP="00CC03C9">
      <w:pPr>
        <w:pStyle w:val="Dica"/>
        <w:rPr>
          <w:color w:val="auto"/>
          <w:sz w:val="20"/>
          <w:szCs w:val="20"/>
        </w:rPr>
      </w:pPr>
      <w:r w:rsidRPr="00590D9C">
        <w:rPr>
          <w:color w:val="auto"/>
          <w:sz w:val="20"/>
          <w:szCs w:val="20"/>
        </w:rPr>
        <w:t>Eleitoral_HST06_Manter_Informacoes_Comissao_Eleitoral</w:t>
      </w:r>
      <w:r w:rsidR="00E950A6" w:rsidRPr="00590D9C">
        <w:rPr>
          <w:color w:val="auto"/>
          <w:sz w:val="20"/>
          <w:szCs w:val="20"/>
        </w:rPr>
        <w:t>.</w:t>
      </w:r>
    </w:p>
    <w:sectPr w:rsidR="00152BF2" w:rsidSect="00757A62">
      <w:headerReference w:type="even" r:id="rId38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4FF58" w14:textId="77777777" w:rsidR="00A0039A" w:rsidRDefault="00A0039A">
      <w:r>
        <w:separator/>
      </w:r>
    </w:p>
    <w:p w14:paraId="6494BFEA" w14:textId="77777777" w:rsidR="00A0039A" w:rsidRDefault="00A0039A"/>
  </w:endnote>
  <w:endnote w:type="continuationSeparator" w:id="0">
    <w:p w14:paraId="63BF4843" w14:textId="77777777" w:rsidR="00A0039A" w:rsidRDefault="00A0039A">
      <w:r>
        <w:continuationSeparator/>
      </w:r>
    </w:p>
    <w:p w14:paraId="3C440B21" w14:textId="77777777" w:rsidR="00A0039A" w:rsidRDefault="00A003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590D9C" w:rsidRDefault="00590D9C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590D9C" w:rsidRPr="003D59E6" w14:paraId="2B97DD6D" w14:textId="77777777">
      <w:tc>
        <w:tcPr>
          <w:tcW w:w="4605" w:type="dxa"/>
          <w:vAlign w:val="center"/>
        </w:tcPr>
        <w:p w14:paraId="0297AE86" w14:textId="77777777" w:rsidR="00590D9C" w:rsidRPr="003D59E6" w:rsidRDefault="00590D9C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590D9C" w:rsidRPr="0017543C" w:rsidRDefault="00590D9C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6B627D">
            <w:rPr>
              <w:rStyle w:val="Nmerodepgina"/>
              <w:rFonts w:ascii="Verdana" w:hAnsi="Verdana" w:cs="Arial"/>
              <w:b/>
              <w:noProof/>
            </w:rPr>
            <w:t>24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590D9C" w:rsidRPr="0057652B" w:rsidRDefault="00590D9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1363E9" w14:textId="77777777" w:rsidR="00A0039A" w:rsidRDefault="00A0039A">
      <w:r>
        <w:separator/>
      </w:r>
    </w:p>
    <w:p w14:paraId="1CECBC29" w14:textId="77777777" w:rsidR="00A0039A" w:rsidRDefault="00A0039A"/>
  </w:footnote>
  <w:footnote w:type="continuationSeparator" w:id="0">
    <w:p w14:paraId="001C0641" w14:textId="77777777" w:rsidR="00A0039A" w:rsidRDefault="00A0039A">
      <w:r>
        <w:continuationSeparator/>
      </w:r>
    </w:p>
    <w:p w14:paraId="4E2896D9" w14:textId="77777777" w:rsidR="00A0039A" w:rsidRDefault="00A0039A"/>
  </w:footnote>
  <w:footnote w:id="1">
    <w:p w14:paraId="14D8724D" w14:textId="18155161" w:rsidR="00590D9C" w:rsidRDefault="00590D9C">
      <w:pPr>
        <w:pStyle w:val="Textodenotaderodap"/>
      </w:pPr>
      <w:r>
        <w:rPr>
          <w:rStyle w:val="Refdenotaderodap"/>
        </w:rPr>
        <w:footnoteRef/>
      </w:r>
      <w:r>
        <w:t xml:space="preserve"> Obs Importante: O Modulo Público, será levanto e elaborado futuramente.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590D9C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590D9C" w:rsidRPr="0017543C" w:rsidRDefault="00590D9C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6.85pt;height:41.95pt" o:ole="">
                <v:imagedata r:id="rId1" o:title=""/>
              </v:shape>
              <o:OLEObject Type="Embed" ProgID="PBrush" ShapeID="_x0000_i1025" DrawAspect="Content" ObjectID="_1641197535" r:id="rId2"/>
            </w:object>
          </w:r>
        </w:p>
      </w:tc>
      <w:tc>
        <w:tcPr>
          <w:tcW w:w="4111" w:type="dxa"/>
          <w:vAlign w:val="center"/>
        </w:tcPr>
        <w:p w14:paraId="2CC77D67" w14:textId="3D606D47" w:rsidR="00590D9C" w:rsidRPr="00C6532E" w:rsidRDefault="00590D9C" w:rsidP="008F22B6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10 – Publicar Informações Comissão Eleitoral</w:t>
          </w:r>
        </w:p>
      </w:tc>
      <w:tc>
        <w:tcPr>
          <w:tcW w:w="3260" w:type="dxa"/>
          <w:vAlign w:val="center"/>
        </w:tcPr>
        <w:p w14:paraId="7C22B301" w14:textId="6B6D790E" w:rsidR="00590D9C" w:rsidRPr="004A2AAB" w:rsidRDefault="00590D9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590D9C" w:rsidRPr="004A2AAB" w:rsidRDefault="00590D9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590D9C" w:rsidRDefault="00590D9C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590D9C" w:rsidRDefault="00590D9C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590D9C" w:rsidRDefault="00590D9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5614A4"/>
    <w:multiLevelType w:val="hybridMultilevel"/>
    <w:tmpl w:val="1BE0A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4244D3D"/>
    <w:multiLevelType w:val="hybridMultilevel"/>
    <w:tmpl w:val="375A00D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377AB"/>
    <w:multiLevelType w:val="multilevel"/>
    <w:tmpl w:val="375653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4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D4D3DB4"/>
    <w:multiLevelType w:val="hybridMultilevel"/>
    <w:tmpl w:val="A6E2DD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03A0184"/>
    <w:multiLevelType w:val="hybridMultilevel"/>
    <w:tmpl w:val="97182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C512BC"/>
    <w:multiLevelType w:val="hybridMultilevel"/>
    <w:tmpl w:val="9A6CB9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3921E70"/>
    <w:multiLevelType w:val="hybridMultilevel"/>
    <w:tmpl w:val="EC180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EF78AD"/>
    <w:multiLevelType w:val="hybridMultilevel"/>
    <w:tmpl w:val="A0FEA3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534FCA"/>
    <w:multiLevelType w:val="multilevel"/>
    <w:tmpl w:val="3F389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4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4DFD244D"/>
    <w:multiLevelType w:val="hybridMultilevel"/>
    <w:tmpl w:val="F89E68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3">
    <w:nsid w:val="5CE92D89"/>
    <w:multiLevelType w:val="multilevel"/>
    <w:tmpl w:val="1940F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0321FA6"/>
    <w:multiLevelType w:val="hybridMultilevel"/>
    <w:tmpl w:val="93EC36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30C02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3B260E1"/>
    <w:multiLevelType w:val="hybridMultilevel"/>
    <w:tmpl w:val="A176C8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8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718245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45D6DE9"/>
    <w:multiLevelType w:val="hybridMultilevel"/>
    <w:tmpl w:val="843466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6C1BFF"/>
    <w:multiLevelType w:val="multilevel"/>
    <w:tmpl w:val="62AE3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4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21"/>
  </w:num>
  <w:num w:numId="3">
    <w:abstractNumId w:val="7"/>
  </w:num>
  <w:num w:numId="4">
    <w:abstractNumId w:val="35"/>
  </w:num>
  <w:num w:numId="5">
    <w:abstractNumId w:val="4"/>
  </w:num>
  <w:num w:numId="6">
    <w:abstractNumId w:val="34"/>
  </w:num>
  <w:num w:numId="7">
    <w:abstractNumId w:val="18"/>
  </w:num>
  <w:num w:numId="8">
    <w:abstractNumId w:val="28"/>
  </w:num>
  <w:num w:numId="9">
    <w:abstractNumId w:val="15"/>
  </w:num>
  <w:num w:numId="10">
    <w:abstractNumId w:val="5"/>
  </w:num>
  <w:num w:numId="11">
    <w:abstractNumId w:val="9"/>
  </w:num>
  <w:num w:numId="12">
    <w:abstractNumId w:val="16"/>
  </w:num>
  <w:num w:numId="13">
    <w:abstractNumId w:val="22"/>
  </w:num>
  <w:num w:numId="14">
    <w:abstractNumId w:val="23"/>
  </w:num>
  <w:num w:numId="15">
    <w:abstractNumId w:val="32"/>
  </w:num>
  <w:num w:numId="16">
    <w:abstractNumId w:val="13"/>
  </w:num>
  <w:num w:numId="17">
    <w:abstractNumId w:val="26"/>
  </w:num>
  <w:num w:numId="18">
    <w:abstractNumId w:val="10"/>
  </w:num>
  <w:num w:numId="19">
    <w:abstractNumId w:val="6"/>
  </w:num>
  <w:num w:numId="20">
    <w:abstractNumId w:val="30"/>
  </w:num>
  <w:num w:numId="21">
    <w:abstractNumId w:val="24"/>
  </w:num>
  <w:num w:numId="22">
    <w:abstractNumId w:val="8"/>
  </w:num>
  <w:num w:numId="23">
    <w:abstractNumId w:val="14"/>
  </w:num>
  <w:num w:numId="24">
    <w:abstractNumId w:val="31"/>
  </w:num>
  <w:num w:numId="25">
    <w:abstractNumId w:val="11"/>
  </w:num>
  <w:num w:numId="26">
    <w:abstractNumId w:val="25"/>
  </w:num>
  <w:num w:numId="27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66E8"/>
    <w:rsid w:val="0001114E"/>
    <w:rsid w:val="00011998"/>
    <w:rsid w:val="00013243"/>
    <w:rsid w:val="00014D6E"/>
    <w:rsid w:val="0001539D"/>
    <w:rsid w:val="00020B63"/>
    <w:rsid w:val="000210A1"/>
    <w:rsid w:val="0002596A"/>
    <w:rsid w:val="00025B83"/>
    <w:rsid w:val="000263F7"/>
    <w:rsid w:val="00026E51"/>
    <w:rsid w:val="000361FF"/>
    <w:rsid w:val="00042EF2"/>
    <w:rsid w:val="000514D4"/>
    <w:rsid w:val="0005175B"/>
    <w:rsid w:val="00052B79"/>
    <w:rsid w:val="00056349"/>
    <w:rsid w:val="0005781F"/>
    <w:rsid w:val="00057D28"/>
    <w:rsid w:val="0006016B"/>
    <w:rsid w:val="000610FE"/>
    <w:rsid w:val="000628DE"/>
    <w:rsid w:val="00063834"/>
    <w:rsid w:val="0006486D"/>
    <w:rsid w:val="000656C5"/>
    <w:rsid w:val="00065C98"/>
    <w:rsid w:val="000662F1"/>
    <w:rsid w:val="00067189"/>
    <w:rsid w:val="00070083"/>
    <w:rsid w:val="00076318"/>
    <w:rsid w:val="00080AD9"/>
    <w:rsid w:val="00081D30"/>
    <w:rsid w:val="000825ED"/>
    <w:rsid w:val="00086902"/>
    <w:rsid w:val="00095B6D"/>
    <w:rsid w:val="0009796C"/>
    <w:rsid w:val="000A01B5"/>
    <w:rsid w:val="000A054B"/>
    <w:rsid w:val="000A0B1F"/>
    <w:rsid w:val="000A1227"/>
    <w:rsid w:val="000A318A"/>
    <w:rsid w:val="000A3B11"/>
    <w:rsid w:val="000A562E"/>
    <w:rsid w:val="000A7E4D"/>
    <w:rsid w:val="000B038B"/>
    <w:rsid w:val="000B4CDD"/>
    <w:rsid w:val="000B624B"/>
    <w:rsid w:val="000C03AE"/>
    <w:rsid w:val="000C0B01"/>
    <w:rsid w:val="000C1A69"/>
    <w:rsid w:val="000C3F89"/>
    <w:rsid w:val="000D0D92"/>
    <w:rsid w:val="000D1C42"/>
    <w:rsid w:val="000D2281"/>
    <w:rsid w:val="000D33F5"/>
    <w:rsid w:val="000D6620"/>
    <w:rsid w:val="000E10A0"/>
    <w:rsid w:val="000E2300"/>
    <w:rsid w:val="000E4445"/>
    <w:rsid w:val="000E5674"/>
    <w:rsid w:val="000E5F1F"/>
    <w:rsid w:val="000E7CC2"/>
    <w:rsid w:val="000F1D6A"/>
    <w:rsid w:val="000F2CA4"/>
    <w:rsid w:val="000F2E76"/>
    <w:rsid w:val="000F3059"/>
    <w:rsid w:val="000F6540"/>
    <w:rsid w:val="000F6B78"/>
    <w:rsid w:val="000F7E2D"/>
    <w:rsid w:val="0010280B"/>
    <w:rsid w:val="00102F91"/>
    <w:rsid w:val="00103E9E"/>
    <w:rsid w:val="00105F25"/>
    <w:rsid w:val="00106879"/>
    <w:rsid w:val="00106B9D"/>
    <w:rsid w:val="0010717B"/>
    <w:rsid w:val="00110BB0"/>
    <w:rsid w:val="00111420"/>
    <w:rsid w:val="00112035"/>
    <w:rsid w:val="001125C7"/>
    <w:rsid w:val="00115EA2"/>
    <w:rsid w:val="00116C9C"/>
    <w:rsid w:val="00117F07"/>
    <w:rsid w:val="00120056"/>
    <w:rsid w:val="0012199E"/>
    <w:rsid w:val="00121D77"/>
    <w:rsid w:val="00125048"/>
    <w:rsid w:val="00130852"/>
    <w:rsid w:val="00134450"/>
    <w:rsid w:val="001346CA"/>
    <w:rsid w:val="00135D31"/>
    <w:rsid w:val="00136F4B"/>
    <w:rsid w:val="00137B0E"/>
    <w:rsid w:val="001418E1"/>
    <w:rsid w:val="00142655"/>
    <w:rsid w:val="00143AE0"/>
    <w:rsid w:val="0014605A"/>
    <w:rsid w:val="00146784"/>
    <w:rsid w:val="0014784D"/>
    <w:rsid w:val="00152BF2"/>
    <w:rsid w:val="00157E00"/>
    <w:rsid w:val="00157E66"/>
    <w:rsid w:val="00163CDA"/>
    <w:rsid w:val="00165A72"/>
    <w:rsid w:val="00165B69"/>
    <w:rsid w:val="00166EAE"/>
    <w:rsid w:val="0017012D"/>
    <w:rsid w:val="001701BE"/>
    <w:rsid w:val="0017027F"/>
    <w:rsid w:val="001728E7"/>
    <w:rsid w:val="001738CF"/>
    <w:rsid w:val="00173911"/>
    <w:rsid w:val="00174A74"/>
    <w:rsid w:val="0017639C"/>
    <w:rsid w:val="0017696D"/>
    <w:rsid w:val="001807BD"/>
    <w:rsid w:val="001822F2"/>
    <w:rsid w:val="0018257F"/>
    <w:rsid w:val="00182ECD"/>
    <w:rsid w:val="00184407"/>
    <w:rsid w:val="0018628B"/>
    <w:rsid w:val="00192400"/>
    <w:rsid w:val="0019459B"/>
    <w:rsid w:val="00196F04"/>
    <w:rsid w:val="00197314"/>
    <w:rsid w:val="001A2288"/>
    <w:rsid w:val="001A3BE0"/>
    <w:rsid w:val="001A54B2"/>
    <w:rsid w:val="001A57DC"/>
    <w:rsid w:val="001A69FC"/>
    <w:rsid w:val="001B3A05"/>
    <w:rsid w:val="001B3A10"/>
    <w:rsid w:val="001B3C71"/>
    <w:rsid w:val="001B4D73"/>
    <w:rsid w:val="001B6D47"/>
    <w:rsid w:val="001B727F"/>
    <w:rsid w:val="001B7692"/>
    <w:rsid w:val="001C0A0B"/>
    <w:rsid w:val="001C15FC"/>
    <w:rsid w:val="001C2642"/>
    <w:rsid w:val="001C2717"/>
    <w:rsid w:val="001C4FEC"/>
    <w:rsid w:val="001C604A"/>
    <w:rsid w:val="001C6DF5"/>
    <w:rsid w:val="001C79E1"/>
    <w:rsid w:val="001D0F14"/>
    <w:rsid w:val="001D202C"/>
    <w:rsid w:val="001D466A"/>
    <w:rsid w:val="001D510C"/>
    <w:rsid w:val="001D6279"/>
    <w:rsid w:val="001D6958"/>
    <w:rsid w:val="001D7362"/>
    <w:rsid w:val="001D7A51"/>
    <w:rsid w:val="001E0DDA"/>
    <w:rsid w:val="001E16D7"/>
    <w:rsid w:val="001E2AD6"/>
    <w:rsid w:val="001E3BA2"/>
    <w:rsid w:val="001E5A61"/>
    <w:rsid w:val="001E5E97"/>
    <w:rsid w:val="001E5FCB"/>
    <w:rsid w:val="001E6C8D"/>
    <w:rsid w:val="001E7F22"/>
    <w:rsid w:val="001F1269"/>
    <w:rsid w:val="001F1623"/>
    <w:rsid w:val="001F181D"/>
    <w:rsid w:val="001F1A4C"/>
    <w:rsid w:val="001F1A67"/>
    <w:rsid w:val="001F1EB0"/>
    <w:rsid w:val="001F6470"/>
    <w:rsid w:val="001F6C31"/>
    <w:rsid w:val="002028D7"/>
    <w:rsid w:val="00205203"/>
    <w:rsid w:val="00210B53"/>
    <w:rsid w:val="00211501"/>
    <w:rsid w:val="00212708"/>
    <w:rsid w:val="00213558"/>
    <w:rsid w:val="002175E8"/>
    <w:rsid w:val="002176D6"/>
    <w:rsid w:val="002206F2"/>
    <w:rsid w:val="002264A6"/>
    <w:rsid w:val="00226B6C"/>
    <w:rsid w:val="002327C4"/>
    <w:rsid w:val="0023318E"/>
    <w:rsid w:val="002359C8"/>
    <w:rsid w:val="00236344"/>
    <w:rsid w:val="00240E70"/>
    <w:rsid w:val="00241807"/>
    <w:rsid w:val="0024203F"/>
    <w:rsid w:val="0024346E"/>
    <w:rsid w:val="002446C3"/>
    <w:rsid w:val="002454AA"/>
    <w:rsid w:val="00247874"/>
    <w:rsid w:val="002505FE"/>
    <w:rsid w:val="00254B36"/>
    <w:rsid w:val="00256FB2"/>
    <w:rsid w:val="00257FC4"/>
    <w:rsid w:val="002602AD"/>
    <w:rsid w:val="00262E85"/>
    <w:rsid w:val="00266BFA"/>
    <w:rsid w:val="002675A9"/>
    <w:rsid w:val="00267DC7"/>
    <w:rsid w:val="002712B3"/>
    <w:rsid w:val="00272EF6"/>
    <w:rsid w:val="002750DF"/>
    <w:rsid w:val="002763DC"/>
    <w:rsid w:val="00280149"/>
    <w:rsid w:val="00282745"/>
    <w:rsid w:val="002869A7"/>
    <w:rsid w:val="0028709E"/>
    <w:rsid w:val="00290564"/>
    <w:rsid w:val="00290B40"/>
    <w:rsid w:val="00294C89"/>
    <w:rsid w:val="002960E6"/>
    <w:rsid w:val="00296590"/>
    <w:rsid w:val="002A0B69"/>
    <w:rsid w:val="002A30AC"/>
    <w:rsid w:val="002A4A24"/>
    <w:rsid w:val="002B0189"/>
    <w:rsid w:val="002B110B"/>
    <w:rsid w:val="002B1554"/>
    <w:rsid w:val="002B2CC9"/>
    <w:rsid w:val="002B3B6D"/>
    <w:rsid w:val="002B4DE5"/>
    <w:rsid w:val="002B7762"/>
    <w:rsid w:val="002C0515"/>
    <w:rsid w:val="002C06D8"/>
    <w:rsid w:val="002C4D30"/>
    <w:rsid w:val="002C57EA"/>
    <w:rsid w:val="002D0035"/>
    <w:rsid w:val="002D1CAA"/>
    <w:rsid w:val="002D1D32"/>
    <w:rsid w:val="002D1E07"/>
    <w:rsid w:val="002D26CC"/>
    <w:rsid w:val="002D475D"/>
    <w:rsid w:val="002D5377"/>
    <w:rsid w:val="002D6984"/>
    <w:rsid w:val="002E192A"/>
    <w:rsid w:val="002E1A0F"/>
    <w:rsid w:val="002E2BD1"/>
    <w:rsid w:val="002E2C2B"/>
    <w:rsid w:val="002E5933"/>
    <w:rsid w:val="002E7527"/>
    <w:rsid w:val="002F0D4C"/>
    <w:rsid w:val="002F2369"/>
    <w:rsid w:val="002F248A"/>
    <w:rsid w:val="002F3E6F"/>
    <w:rsid w:val="002F53A9"/>
    <w:rsid w:val="002F5EEE"/>
    <w:rsid w:val="002F6C9A"/>
    <w:rsid w:val="002F7453"/>
    <w:rsid w:val="002F7992"/>
    <w:rsid w:val="003004EA"/>
    <w:rsid w:val="00301505"/>
    <w:rsid w:val="003017D5"/>
    <w:rsid w:val="00301A34"/>
    <w:rsid w:val="0030370F"/>
    <w:rsid w:val="003053E1"/>
    <w:rsid w:val="00306309"/>
    <w:rsid w:val="00312012"/>
    <w:rsid w:val="00312152"/>
    <w:rsid w:val="003125DE"/>
    <w:rsid w:val="00317072"/>
    <w:rsid w:val="003204A7"/>
    <w:rsid w:val="00321386"/>
    <w:rsid w:val="00322EBD"/>
    <w:rsid w:val="00323A7B"/>
    <w:rsid w:val="00326FD7"/>
    <w:rsid w:val="00332B3F"/>
    <w:rsid w:val="00333F4A"/>
    <w:rsid w:val="0033587E"/>
    <w:rsid w:val="00335886"/>
    <w:rsid w:val="003364C3"/>
    <w:rsid w:val="003419D8"/>
    <w:rsid w:val="00342AFD"/>
    <w:rsid w:val="003439A0"/>
    <w:rsid w:val="00344F6E"/>
    <w:rsid w:val="00344F8F"/>
    <w:rsid w:val="00345196"/>
    <w:rsid w:val="00346D6D"/>
    <w:rsid w:val="00347052"/>
    <w:rsid w:val="00347F39"/>
    <w:rsid w:val="0035022D"/>
    <w:rsid w:val="0035123B"/>
    <w:rsid w:val="00353CEF"/>
    <w:rsid w:val="003562D2"/>
    <w:rsid w:val="0035649F"/>
    <w:rsid w:val="00360E3E"/>
    <w:rsid w:val="00362959"/>
    <w:rsid w:val="0036386C"/>
    <w:rsid w:val="0036562C"/>
    <w:rsid w:val="00365D1B"/>
    <w:rsid w:val="00365E29"/>
    <w:rsid w:val="00370426"/>
    <w:rsid w:val="00370DEA"/>
    <w:rsid w:val="003716C2"/>
    <w:rsid w:val="003722A4"/>
    <w:rsid w:val="003733A1"/>
    <w:rsid w:val="00373BFA"/>
    <w:rsid w:val="003754D8"/>
    <w:rsid w:val="00375A22"/>
    <w:rsid w:val="00375C33"/>
    <w:rsid w:val="00375CC4"/>
    <w:rsid w:val="00377DC4"/>
    <w:rsid w:val="003806A2"/>
    <w:rsid w:val="00382B08"/>
    <w:rsid w:val="00383088"/>
    <w:rsid w:val="003833F0"/>
    <w:rsid w:val="0038736D"/>
    <w:rsid w:val="00391400"/>
    <w:rsid w:val="003934FC"/>
    <w:rsid w:val="00396321"/>
    <w:rsid w:val="00397E0F"/>
    <w:rsid w:val="003A242C"/>
    <w:rsid w:val="003A2C2A"/>
    <w:rsid w:val="003A50D7"/>
    <w:rsid w:val="003A6754"/>
    <w:rsid w:val="003B04EE"/>
    <w:rsid w:val="003B0E06"/>
    <w:rsid w:val="003B2858"/>
    <w:rsid w:val="003B4744"/>
    <w:rsid w:val="003B7BFD"/>
    <w:rsid w:val="003B7E42"/>
    <w:rsid w:val="003C0C12"/>
    <w:rsid w:val="003C3273"/>
    <w:rsid w:val="003C41C2"/>
    <w:rsid w:val="003C4E03"/>
    <w:rsid w:val="003C60C0"/>
    <w:rsid w:val="003C6605"/>
    <w:rsid w:val="003D05EF"/>
    <w:rsid w:val="003D27D3"/>
    <w:rsid w:val="003D2B42"/>
    <w:rsid w:val="003D3EF4"/>
    <w:rsid w:val="003D3F8C"/>
    <w:rsid w:val="003D5767"/>
    <w:rsid w:val="003D5A0D"/>
    <w:rsid w:val="003D7575"/>
    <w:rsid w:val="003D7951"/>
    <w:rsid w:val="003D7A15"/>
    <w:rsid w:val="003E16B7"/>
    <w:rsid w:val="003E353E"/>
    <w:rsid w:val="003E4921"/>
    <w:rsid w:val="003E4B22"/>
    <w:rsid w:val="003E5072"/>
    <w:rsid w:val="003E7798"/>
    <w:rsid w:val="003F01E8"/>
    <w:rsid w:val="003F2380"/>
    <w:rsid w:val="003F4983"/>
    <w:rsid w:val="003F629D"/>
    <w:rsid w:val="003F67E6"/>
    <w:rsid w:val="003F78ED"/>
    <w:rsid w:val="003F7F1E"/>
    <w:rsid w:val="0040108F"/>
    <w:rsid w:val="00401537"/>
    <w:rsid w:val="00402755"/>
    <w:rsid w:val="00402FB3"/>
    <w:rsid w:val="00407732"/>
    <w:rsid w:val="00407E3F"/>
    <w:rsid w:val="00411D52"/>
    <w:rsid w:val="004128A5"/>
    <w:rsid w:val="00413205"/>
    <w:rsid w:val="004166D4"/>
    <w:rsid w:val="00416BC6"/>
    <w:rsid w:val="0042054A"/>
    <w:rsid w:val="0042242A"/>
    <w:rsid w:val="00423475"/>
    <w:rsid w:val="00425586"/>
    <w:rsid w:val="0042559A"/>
    <w:rsid w:val="00425BC6"/>
    <w:rsid w:val="00427294"/>
    <w:rsid w:val="0043136A"/>
    <w:rsid w:val="00433C93"/>
    <w:rsid w:val="00435E4B"/>
    <w:rsid w:val="00436671"/>
    <w:rsid w:val="00437B71"/>
    <w:rsid w:val="004409CD"/>
    <w:rsid w:val="004416E3"/>
    <w:rsid w:val="00441F6B"/>
    <w:rsid w:val="004442B4"/>
    <w:rsid w:val="0044489C"/>
    <w:rsid w:val="0044513C"/>
    <w:rsid w:val="0044576F"/>
    <w:rsid w:val="0044651E"/>
    <w:rsid w:val="004526AC"/>
    <w:rsid w:val="0045291B"/>
    <w:rsid w:val="00454E8C"/>
    <w:rsid w:val="004553F1"/>
    <w:rsid w:val="00455BD5"/>
    <w:rsid w:val="0046147C"/>
    <w:rsid w:val="00464477"/>
    <w:rsid w:val="0046482F"/>
    <w:rsid w:val="00466696"/>
    <w:rsid w:val="00467605"/>
    <w:rsid w:val="00471FDC"/>
    <w:rsid w:val="0047293F"/>
    <w:rsid w:val="004744E0"/>
    <w:rsid w:val="00474C2F"/>
    <w:rsid w:val="00480B53"/>
    <w:rsid w:val="00481322"/>
    <w:rsid w:val="0048296C"/>
    <w:rsid w:val="00483032"/>
    <w:rsid w:val="004830CC"/>
    <w:rsid w:val="004858D2"/>
    <w:rsid w:val="00485A97"/>
    <w:rsid w:val="00491E8C"/>
    <w:rsid w:val="004929E4"/>
    <w:rsid w:val="0049386A"/>
    <w:rsid w:val="0049465F"/>
    <w:rsid w:val="00495637"/>
    <w:rsid w:val="00495A1C"/>
    <w:rsid w:val="004A0866"/>
    <w:rsid w:val="004A10E7"/>
    <w:rsid w:val="004A1DAD"/>
    <w:rsid w:val="004A469E"/>
    <w:rsid w:val="004A4D97"/>
    <w:rsid w:val="004A6B65"/>
    <w:rsid w:val="004A70DA"/>
    <w:rsid w:val="004B0915"/>
    <w:rsid w:val="004B21A3"/>
    <w:rsid w:val="004B228C"/>
    <w:rsid w:val="004B3A28"/>
    <w:rsid w:val="004C00BD"/>
    <w:rsid w:val="004C09C4"/>
    <w:rsid w:val="004C21B4"/>
    <w:rsid w:val="004C3915"/>
    <w:rsid w:val="004C3E38"/>
    <w:rsid w:val="004C430C"/>
    <w:rsid w:val="004C6880"/>
    <w:rsid w:val="004C76D1"/>
    <w:rsid w:val="004D0268"/>
    <w:rsid w:val="004D2D70"/>
    <w:rsid w:val="004D2F11"/>
    <w:rsid w:val="004D42B4"/>
    <w:rsid w:val="004D4C7B"/>
    <w:rsid w:val="004D64F1"/>
    <w:rsid w:val="004D7401"/>
    <w:rsid w:val="004E004A"/>
    <w:rsid w:val="004E0B03"/>
    <w:rsid w:val="004E22F7"/>
    <w:rsid w:val="004E4383"/>
    <w:rsid w:val="004E632B"/>
    <w:rsid w:val="004E6355"/>
    <w:rsid w:val="004F1E7D"/>
    <w:rsid w:val="004F3A8B"/>
    <w:rsid w:val="004F57C3"/>
    <w:rsid w:val="004F5A09"/>
    <w:rsid w:val="004F5F85"/>
    <w:rsid w:val="004F63AC"/>
    <w:rsid w:val="00500ED2"/>
    <w:rsid w:val="005012F9"/>
    <w:rsid w:val="00505392"/>
    <w:rsid w:val="00506FCD"/>
    <w:rsid w:val="0051057B"/>
    <w:rsid w:val="00512D2A"/>
    <w:rsid w:val="00513A8D"/>
    <w:rsid w:val="00514660"/>
    <w:rsid w:val="00514C38"/>
    <w:rsid w:val="00515FBB"/>
    <w:rsid w:val="00516285"/>
    <w:rsid w:val="005268AF"/>
    <w:rsid w:val="00533D7B"/>
    <w:rsid w:val="005347DF"/>
    <w:rsid w:val="005371E7"/>
    <w:rsid w:val="00542559"/>
    <w:rsid w:val="00543DFA"/>
    <w:rsid w:val="0054422A"/>
    <w:rsid w:val="0054595E"/>
    <w:rsid w:val="00547487"/>
    <w:rsid w:val="0055074C"/>
    <w:rsid w:val="00551A74"/>
    <w:rsid w:val="00554E1D"/>
    <w:rsid w:val="00556AEB"/>
    <w:rsid w:val="0056045C"/>
    <w:rsid w:val="005638E8"/>
    <w:rsid w:val="00564768"/>
    <w:rsid w:val="00566743"/>
    <w:rsid w:val="00567041"/>
    <w:rsid w:val="00567714"/>
    <w:rsid w:val="005711B6"/>
    <w:rsid w:val="00571C6C"/>
    <w:rsid w:val="00572518"/>
    <w:rsid w:val="005729A1"/>
    <w:rsid w:val="00574AC1"/>
    <w:rsid w:val="00574BB2"/>
    <w:rsid w:val="00575AC6"/>
    <w:rsid w:val="00576006"/>
    <w:rsid w:val="005823DD"/>
    <w:rsid w:val="005835CE"/>
    <w:rsid w:val="00583C95"/>
    <w:rsid w:val="00586C0A"/>
    <w:rsid w:val="00587462"/>
    <w:rsid w:val="0059019A"/>
    <w:rsid w:val="00590D9C"/>
    <w:rsid w:val="00595C79"/>
    <w:rsid w:val="00596253"/>
    <w:rsid w:val="00597530"/>
    <w:rsid w:val="005A1A0E"/>
    <w:rsid w:val="005A4527"/>
    <w:rsid w:val="005A593B"/>
    <w:rsid w:val="005A6824"/>
    <w:rsid w:val="005B3A58"/>
    <w:rsid w:val="005B514F"/>
    <w:rsid w:val="005B6032"/>
    <w:rsid w:val="005B660B"/>
    <w:rsid w:val="005B77D4"/>
    <w:rsid w:val="005C642F"/>
    <w:rsid w:val="005D1DA6"/>
    <w:rsid w:val="005D3091"/>
    <w:rsid w:val="005D4539"/>
    <w:rsid w:val="005D55E0"/>
    <w:rsid w:val="005E2E49"/>
    <w:rsid w:val="005E41D6"/>
    <w:rsid w:val="005E5102"/>
    <w:rsid w:val="005E77FA"/>
    <w:rsid w:val="005F1555"/>
    <w:rsid w:val="005F169F"/>
    <w:rsid w:val="005F3B67"/>
    <w:rsid w:val="005F633D"/>
    <w:rsid w:val="005F6896"/>
    <w:rsid w:val="005F7CDF"/>
    <w:rsid w:val="0060176A"/>
    <w:rsid w:val="0060299B"/>
    <w:rsid w:val="00603B7B"/>
    <w:rsid w:val="00604DDE"/>
    <w:rsid w:val="00607DD9"/>
    <w:rsid w:val="0061386B"/>
    <w:rsid w:val="00613F8F"/>
    <w:rsid w:val="00614826"/>
    <w:rsid w:val="006156AF"/>
    <w:rsid w:val="00621798"/>
    <w:rsid w:val="00621F72"/>
    <w:rsid w:val="00622485"/>
    <w:rsid w:val="006261EA"/>
    <w:rsid w:val="006268C3"/>
    <w:rsid w:val="006271D7"/>
    <w:rsid w:val="00630B65"/>
    <w:rsid w:val="0063269A"/>
    <w:rsid w:val="00632D45"/>
    <w:rsid w:val="00640EF0"/>
    <w:rsid w:val="00641624"/>
    <w:rsid w:val="00641E9F"/>
    <w:rsid w:val="00645FBF"/>
    <w:rsid w:val="0064628B"/>
    <w:rsid w:val="00647AFE"/>
    <w:rsid w:val="00647C03"/>
    <w:rsid w:val="006507A2"/>
    <w:rsid w:val="00650F2A"/>
    <w:rsid w:val="00654E1A"/>
    <w:rsid w:val="00655914"/>
    <w:rsid w:val="00655E52"/>
    <w:rsid w:val="00660300"/>
    <w:rsid w:val="00661314"/>
    <w:rsid w:val="0066471E"/>
    <w:rsid w:val="00665453"/>
    <w:rsid w:val="006661A7"/>
    <w:rsid w:val="00667303"/>
    <w:rsid w:val="00667FC7"/>
    <w:rsid w:val="006735DC"/>
    <w:rsid w:val="00674626"/>
    <w:rsid w:val="00675004"/>
    <w:rsid w:val="00675AA6"/>
    <w:rsid w:val="00677A54"/>
    <w:rsid w:val="00682149"/>
    <w:rsid w:val="006827EC"/>
    <w:rsid w:val="0068337B"/>
    <w:rsid w:val="006836AC"/>
    <w:rsid w:val="00684A18"/>
    <w:rsid w:val="0068769A"/>
    <w:rsid w:val="006877AB"/>
    <w:rsid w:val="00687DDC"/>
    <w:rsid w:val="006902BF"/>
    <w:rsid w:val="00691260"/>
    <w:rsid w:val="00691541"/>
    <w:rsid w:val="00691C43"/>
    <w:rsid w:val="006935BD"/>
    <w:rsid w:val="006942D0"/>
    <w:rsid w:val="006959CB"/>
    <w:rsid w:val="006962BD"/>
    <w:rsid w:val="006964C7"/>
    <w:rsid w:val="006A663E"/>
    <w:rsid w:val="006B1FB8"/>
    <w:rsid w:val="006B3090"/>
    <w:rsid w:val="006B3B19"/>
    <w:rsid w:val="006B3BD6"/>
    <w:rsid w:val="006B6098"/>
    <w:rsid w:val="006B627D"/>
    <w:rsid w:val="006C0E41"/>
    <w:rsid w:val="006C35D8"/>
    <w:rsid w:val="006C450A"/>
    <w:rsid w:val="006C4AC9"/>
    <w:rsid w:val="006C4FB8"/>
    <w:rsid w:val="006C68D7"/>
    <w:rsid w:val="006C6B04"/>
    <w:rsid w:val="006D0426"/>
    <w:rsid w:val="006D51B2"/>
    <w:rsid w:val="006D6623"/>
    <w:rsid w:val="006D7627"/>
    <w:rsid w:val="006E0A7C"/>
    <w:rsid w:val="006E29B0"/>
    <w:rsid w:val="006E3414"/>
    <w:rsid w:val="006E4EE5"/>
    <w:rsid w:val="006E6380"/>
    <w:rsid w:val="006E6A29"/>
    <w:rsid w:val="006E721D"/>
    <w:rsid w:val="006E79C5"/>
    <w:rsid w:val="006F1A15"/>
    <w:rsid w:val="006F216D"/>
    <w:rsid w:val="006F2A9C"/>
    <w:rsid w:val="006F58CC"/>
    <w:rsid w:val="006F7273"/>
    <w:rsid w:val="007011EB"/>
    <w:rsid w:val="00703C3F"/>
    <w:rsid w:val="007059DC"/>
    <w:rsid w:val="0071116C"/>
    <w:rsid w:val="00713D01"/>
    <w:rsid w:val="00714C52"/>
    <w:rsid w:val="00714E49"/>
    <w:rsid w:val="00716230"/>
    <w:rsid w:val="00717074"/>
    <w:rsid w:val="0072066B"/>
    <w:rsid w:val="00720FD8"/>
    <w:rsid w:val="0072167D"/>
    <w:rsid w:val="0072172C"/>
    <w:rsid w:val="007251C4"/>
    <w:rsid w:val="007262FA"/>
    <w:rsid w:val="00727873"/>
    <w:rsid w:val="007306DB"/>
    <w:rsid w:val="00732E41"/>
    <w:rsid w:val="007332CC"/>
    <w:rsid w:val="0073476F"/>
    <w:rsid w:val="00737F56"/>
    <w:rsid w:val="0074070B"/>
    <w:rsid w:val="00740FA9"/>
    <w:rsid w:val="0075008C"/>
    <w:rsid w:val="007511C0"/>
    <w:rsid w:val="00752A4D"/>
    <w:rsid w:val="00755612"/>
    <w:rsid w:val="007565DE"/>
    <w:rsid w:val="007569F0"/>
    <w:rsid w:val="00757A62"/>
    <w:rsid w:val="00757DA2"/>
    <w:rsid w:val="007604CC"/>
    <w:rsid w:val="0076325F"/>
    <w:rsid w:val="00765C9A"/>
    <w:rsid w:val="00765EE0"/>
    <w:rsid w:val="00770F27"/>
    <w:rsid w:val="00771175"/>
    <w:rsid w:val="00771810"/>
    <w:rsid w:val="007725A3"/>
    <w:rsid w:val="00773231"/>
    <w:rsid w:val="007742F8"/>
    <w:rsid w:val="007749F3"/>
    <w:rsid w:val="007811DE"/>
    <w:rsid w:val="00782404"/>
    <w:rsid w:val="00784006"/>
    <w:rsid w:val="0078411D"/>
    <w:rsid w:val="00785945"/>
    <w:rsid w:val="00786174"/>
    <w:rsid w:val="007867B5"/>
    <w:rsid w:val="00787D4A"/>
    <w:rsid w:val="00790F8E"/>
    <w:rsid w:val="0079149E"/>
    <w:rsid w:val="007914FD"/>
    <w:rsid w:val="00794268"/>
    <w:rsid w:val="00796CA7"/>
    <w:rsid w:val="0079779F"/>
    <w:rsid w:val="007A0822"/>
    <w:rsid w:val="007A1EDD"/>
    <w:rsid w:val="007A27C8"/>
    <w:rsid w:val="007A5CFD"/>
    <w:rsid w:val="007A6ECE"/>
    <w:rsid w:val="007A774E"/>
    <w:rsid w:val="007A7AB4"/>
    <w:rsid w:val="007B018F"/>
    <w:rsid w:val="007B2CCA"/>
    <w:rsid w:val="007C3BFF"/>
    <w:rsid w:val="007C49AB"/>
    <w:rsid w:val="007C54BF"/>
    <w:rsid w:val="007C69B2"/>
    <w:rsid w:val="007D0C25"/>
    <w:rsid w:val="007D1733"/>
    <w:rsid w:val="007D2E25"/>
    <w:rsid w:val="007D30CC"/>
    <w:rsid w:val="007D34A3"/>
    <w:rsid w:val="007D5B3D"/>
    <w:rsid w:val="007D781B"/>
    <w:rsid w:val="007E014B"/>
    <w:rsid w:val="007E1B20"/>
    <w:rsid w:val="007E2E62"/>
    <w:rsid w:val="007E3F83"/>
    <w:rsid w:val="007E507D"/>
    <w:rsid w:val="007E763A"/>
    <w:rsid w:val="007F07BA"/>
    <w:rsid w:val="007F112F"/>
    <w:rsid w:val="007F1C5D"/>
    <w:rsid w:val="007F211A"/>
    <w:rsid w:val="007F220C"/>
    <w:rsid w:val="007F645D"/>
    <w:rsid w:val="007F7469"/>
    <w:rsid w:val="007F7CB9"/>
    <w:rsid w:val="00801896"/>
    <w:rsid w:val="00802D45"/>
    <w:rsid w:val="008038A7"/>
    <w:rsid w:val="00806CC2"/>
    <w:rsid w:val="008070BB"/>
    <w:rsid w:val="008116D0"/>
    <w:rsid w:val="008118FA"/>
    <w:rsid w:val="00811F5E"/>
    <w:rsid w:val="00814761"/>
    <w:rsid w:val="00815BA8"/>
    <w:rsid w:val="0082141D"/>
    <w:rsid w:val="00821F55"/>
    <w:rsid w:val="008239EF"/>
    <w:rsid w:val="00824A54"/>
    <w:rsid w:val="00825F00"/>
    <w:rsid w:val="0082606B"/>
    <w:rsid w:val="0082776C"/>
    <w:rsid w:val="00827794"/>
    <w:rsid w:val="00827AE2"/>
    <w:rsid w:val="00833861"/>
    <w:rsid w:val="00836911"/>
    <w:rsid w:val="00846477"/>
    <w:rsid w:val="00847353"/>
    <w:rsid w:val="0084794D"/>
    <w:rsid w:val="00853927"/>
    <w:rsid w:val="0085409E"/>
    <w:rsid w:val="008545DB"/>
    <w:rsid w:val="00856662"/>
    <w:rsid w:val="00857719"/>
    <w:rsid w:val="00860582"/>
    <w:rsid w:val="0086171E"/>
    <w:rsid w:val="00861CE2"/>
    <w:rsid w:val="00862E1D"/>
    <w:rsid w:val="00862F0A"/>
    <w:rsid w:val="00863636"/>
    <w:rsid w:val="00866850"/>
    <w:rsid w:val="00873090"/>
    <w:rsid w:val="00874558"/>
    <w:rsid w:val="00874C5C"/>
    <w:rsid w:val="008767B4"/>
    <w:rsid w:val="00877364"/>
    <w:rsid w:val="008800A5"/>
    <w:rsid w:val="00883FD1"/>
    <w:rsid w:val="0088554D"/>
    <w:rsid w:val="00886972"/>
    <w:rsid w:val="00887437"/>
    <w:rsid w:val="00894788"/>
    <w:rsid w:val="00897594"/>
    <w:rsid w:val="008A1F0E"/>
    <w:rsid w:val="008A3470"/>
    <w:rsid w:val="008A4581"/>
    <w:rsid w:val="008A5457"/>
    <w:rsid w:val="008A77EA"/>
    <w:rsid w:val="008B14D7"/>
    <w:rsid w:val="008B1D33"/>
    <w:rsid w:val="008B249E"/>
    <w:rsid w:val="008B529A"/>
    <w:rsid w:val="008B5AB0"/>
    <w:rsid w:val="008B5FA2"/>
    <w:rsid w:val="008B6D74"/>
    <w:rsid w:val="008B75F4"/>
    <w:rsid w:val="008C2C55"/>
    <w:rsid w:val="008C2DBF"/>
    <w:rsid w:val="008C39FF"/>
    <w:rsid w:val="008C3CCF"/>
    <w:rsid w:val="008C7E84"/>
    <w:rsid w:val="008D1ADC"/>
    <w:rsid w:val="008D2309"/>
    <w:rsid w:val="008D4ACA"/>
    <w:rsid w:val="008D4B6F"/>
    <w:rsid w:val="008D6202"/>
    <w:rsid w:val="008E139D"/>
    <w:rsid w:val="008E318D"/>
    <w:rsid w:val="008E3881"/>
    <w:rsid w:val="008E58B9"/>
    <w:rsid w:val="008E58E3"/>
    <w:rsid w:val="008E6873"/>
    <w:rsid w:val="008E7F50"/>
    <w:rsid w:val="008F0514"/>
    <w:rsid w:val="008F22B6"/>
    <w:rsid w:val="008F2C3C"/>
    <w:rsid w:val="008F3793"/>
    <w:rsid w:val="009002A8"/>
    <w:rsid w:val="0090293C"/>
    <w:rsid w:val="00905944"/>
    <w:rsid w:val="009078E2"/>
    <w:rsid w:val="0091046A"/>
    <w:rsid w:val="00912AFC"/>
    <w:rsid w:val="00912B33"/>
    <w:rsid w:val="00914680"/>
    <w:rsid w:val="00914831"/>
    <w:rsid w:val="00914A5C"/>
    <w:rsid w:val="00915B65"/>
    <w:rsid w:val="00916A76"/>
    <w:rsid w:val="009208C2"/>
    <w:rsid w:val="00922652"/>
    <w:rsid w:val="009239D4"/>
    <w:rsid w:val="009239DD"/>
    <w:rsid w:val="00924568"/>
    <w:rsid w:val="00925BE1"/>
    <w:rsid w:val="00927481"/>
    <w:rsid w:val="0093416A"/>
    <w:rsid w:val="00935EA8"/>
    <w:rsid w:val="009364E2"/>
    <w:rsid w:val="00936B8A"/>
    <w:rsid w:val="00937FA0"/>
    <w:rsid w:val="00940F9F"/>
    <w:rsid w:val="00942CFE"/>
    <w:rsid w:val="0094301C"/>
    <w:rsid w:val="00943A8D"/>
    <w:rsid w:val="009467A9"/>
    <w:rsid w:val="00950A03"/>
    <w:rsid w:val="00950B29"/>
    <w:rsid w:val="00952289"/>
    <w:rsid w:val="0095379F"/>
    <w:rsid w:val="009538E4"/>
    <w:rsid w:val="009546D0"/>
    <w:rsid w:val="00957A91"/>
    <w:rsid w:val="00957D5D"/>
    <w:rsid w:val="0096413D"/>
    <w:rsid w:val="009642C3"/>
    <w:rsid w:val="00964E33"/>
    <w:rsid w:val="009659B8"/>
    <w:rsid w:val="00965F6F"/>
    <w:rsid w:val="0096643D"/>
    <w:rsid w:val="009670D3"/>
    <w:rsid w:val="00967E86"/>
    <w:rsid w:val="00970F42"/>
    <w:rsid w:val="00970FC8"/>
    <w:rsid w:val="0097197F"/>
    <w:rsid w:val="00972460"/>
    <w:rsid w:val="00972F16"/>
    <w:rsid w:val="00973B98"/>
    <w:rsid w:val="00974DA5"/>
    <w:rsid w:val="0097737E"/>
    <w:rsid w:val="00980870"/>
    <w:rsid w:val="00985CFD"/>
    <w:rsid w:val="00986A3A"/>
    <w:rsid w:val="009919E0"/>
    <w:rsid w:val="009925DF"/>
    <w:rsid w:val="009929FB"/>
    <w:rsid w:val="00992B8C"/>
    <w:rsid w:val="00992E79"/>
    <w:rsid w:val="0099457F"/>
    <w:rsid w:val="0099498B"/>
    <w:rsid w:val="009A6DF7"/>
    <w:rsid w:val="009A7A9F"/>
    <w:rsid w:val="009B3226"/>
    <w:rsid w:val="009B42E9"/>
    <w:rsid w:val="009B5314"/>
    <w:rsid w:val="009B5733"/>
    <w:rsid w:val="009B7DB4"/>
    <w:rsid w:val="009C0EED"/>
    <w:rsid w:val="009C1FA4"/>
    <w:rsid w:val="009C3A07"/>
    <w:rsid w:val="009D02F5"/>
    <w:rsid w:val="009D5CAB"/>
    <w:rsid w:val="009D68F9"/>
    <w:rsid w:val="009E2D15"/>
    <w:rsid w:val="009F0D48"/>
    <w:rsid w:val="009F1056"/>
    <w:rsid w:val="009F12EA"/>
    <w:rsid w:val="009F1C3B"/>
    <w:rsid w:val="009F3E3A"/>
    <w:rsid w:val="009F4BAD"/>
    <w:rsid w:val="009F68B7"/>
    <w:rsid w:val="009F704D"/>
    <w:rsid w:val="00A0039A"/>
    <w:rsid w:val="00A02422"/>
    <w:rsid w:val="00A02AA6"/>
    <w:rsid w:val="00A02DFF"/>
    <w:rsid w:val="00A03772"/>
    <w:rsid w:val="00A0503D"/>
    <w:rsid w:val="00A05379"/>
    <w:rsid w:val="00A06C65"/>
    <w:rsid w:val="00A13420"/>
    <w:rsid w:val="00A13AD0"/>
    <w:rsid w:val="00A13B01"/>
    <w:rsid w:val="00A13F90"/>
    <w:rsid w:val="00A148D7"/>
    <w:rsid w:val="00A14C2D"/>
    <w:rsid w:val="00A159C6"/>
    <w:rsid w:val="00A163F3"/>
    <w:rsid w:val="00A16B56"/>
    <w:rsid w:val="00A1710A"/>
    <w:rsid w:val="00A17159"/>
    <w:rsid w:val="00A20529"/>
    <w:rsid w:val="00A24A5D"/>
    <w:rsid w:val="00A268A3"/>
    <w:rsid w:val="00A268A9"/>
    <w:rsid w:val="00A31336"/>
    <w:rsid w:val="00A31C1D"/>
    <w:rsid w:val="00A31EED"/>
    <w:rsid w:val="00A35A6B"/>
    <w:rsid w:val="00A40371"/>
    <w:rsid w:val="00A418C5"/>
    <w:rsid w:val="00A4247F"/>
    <w:rsid w:val="00A455EC"/>
    <w:rsid w:val="00A464FB"/>
    <w:rsid w:val="00A4783F"/>
    <w:rsid w:val="00A47C6E"/>
    <w:rsid w:val="00A500D4"/>
    <w:rsid w:val="00A50A23"/>
    <w:rsid w:val="00A51047"/>
    <w:rsid w:val="00A512DA"/>
    <w:rsid w:val="00A54CBD"/>
    <w:rsid w:val="00A60C1F"/>
    <w:rsid w:val="00A668F8"/>
    <w:rsid w:val="00A72666"/>
    <w:rsid w:val="00A735A5"/>
    <w:rsid w:val="00A75542"/>
    <w:rsid w:val="00A75648"/>
    <w:rsid w:val="00A75BA3"/>
    <w:rsid w:val="00A7720C"/>
    <w:rsid w:val="00A775A7"/>
    <w:rsid w:val="00A77C61"/>
    <w:rsid w:val="00A865C7"/>
    <w:rsid w:val="00A9241D"/>
    <w:rsid w:val="00A928DA"/>
    <w:rsid w:val="00A94D1D"/>
    <w:rsid w:val="00A95A7B"/>
    <w:rsid w:val="00A97A60"/>
    <w:rsid w:val="00AA0825"/>
    <w:rsid w:val="00AA3B1E"/>
    <w:rsid w:val="00AA3C35"/>
    <w:rsid w:val="00AA5BB0"/>
    <w:rsid w:val="00AA5D0E"/>
    <w:rsid w:val="00AA6FA1"/>
    <w:rsid w:val="00AA7A18"/>
    <w:rsid w:val="00AB0025"/>
    <w:rsid w:val="00AB057B"/>
    <w:rsid w:val="00AB0FF3"/>
    <w:rsid w:val="00AB1061"/>
    <w:rsid w:val="00AB1445"/>
    <w:rsid w:val="00AB14EA"/>
    <w:rsid w:val="00AC0DA3"/>
    <w:rsid w:val="00AC1B4B"/>
    <w:rsid w:val="00AC4C3E"/>
    <w:rsid w:val="00AC5403"/>
    <w:rsid w:val="00AC7F9F"/>
    <w:rsid w:val="00AD7498"/>
    <w:rsid w:val="00AE2C48"/>
    <w:rsid w:val="00AE4740"/>
    <w:rsid w:val="00AE5111"/>
    <w:rsid w:val="00AE7AA6"/>
    <w:rsid w:val="00AF0C7B"/>
    <w:rsid w:val="00AF2B52"/>
    <w:rsid w:val="00AF2CEB"/>
    <w:rsid w:val="00AF2F65"/>
    <w:rsid w:val="00B00B8B"/>
    <w:rsid w:val="00B00F42"/>
    <w:rsid w:val="00B01AC2"/>
    <w:rsid w:val="00B0260C"/>
    <w:rsid w:val="00B029CC"/>
    <w:rsid w:val="00B05B0E"/>
    <w:rsid w:val="00B10FC8"/>
    <w:rsid w:val="00B13656"/>
    <w:rsid w:val="00B167D4"/>
    <w:rsid w:val="00B16CAE"/>
    <w:rsid w:val="00B17FF5"/>
    <w:rsid w:val="00B20794"/>
    <w:rsid w:val="00B20A22"/>
    <w:rsid w:val="00B219F6"/>
    <w:rsid w:val="00B23BA2"/>
    <w:rsid w:val="00B270DB"/>
    <w:rsid w:val="00B327E0"/>
    <w:rsid w:val="00B34482"/>
    <w:rsid w:val="00B34CC9"/>
    <w:rsid w:val="00B35C6E"/>
    <w:rsid w:val="00B378D2"/>
    <w:rsid w:val="00B40373"/>
    <w:rsid w:val="00B410F5"/>
    <w:rsid w:val="00B42391"/>
    <w:rsid w:val="00B4353E"/>
    <w:rsid w:val="00B44A87"/>
    <w:rsid w:val="00B46DA1"/>
    <w:rsid w:val="00B4700B"/>
    <w:rsid w:val="00B51113"/>
    <w:rsid w:val="00B557B4"/>
    <w:rsid w:val="00B56950"/>
    <w:rsid w:val="00B57A2F"/>
    <w:rsid w:val="00B60A32"/>
    <w:rsid w:val="00B62E4B"/>
    <w:rsid w:val="00B64581"/>
    <w:rsid w:val="00B64E53"/>
    <w:rsid w:val="00B652B6"/>
    <w:rsid w:val="00B65A75"/>
    <w:rsid w:val="00B7030B"/>
    <w:rsid w:val="00B71566"/>
    <w:rsid w:val="00B744B4"/>
    <w:rsid w:val="00B75E4C"/>
    <w:rsid w:val="00B77074"/>
    <w:rsid w:val="00B80987"/>
    <w:rsid w:val="00B8158C"/>
    <w:rsid w:val="00B85F60"/>
    <w:rsid w:val="00B875F6"/>
    <w:rsid w:val="00B90034"/>
    <w:rsid w:val="00B900C0"/>
    <w:rsid w:val="00B90D57"/>
    <w:rsid w:val="00B9105D"/>
    <w:rsid w:val="00B9228A"/>
    <w:rsid w:val="00B93812"/>
    <w:rsid w:val="00B93EEB"/>
    <w:rsid w:val="00B94168"/>
    <w:rsid w:val="00B941F5"/>
    <w:rsid w:val="00B96A4A"/>
    <w:rsid w:val="00B96DE1"/>
    <w:rsid w:val="00BA1F8B"/>
    <w:rsid w:val="00BA39E5"/>
    <w:rsid w:val="00BA4D5D"/>
    <w:rsid w:val="00BA6AC1"/>
    <w:rsid w:val="00BA713E"/>
    <w:rsid w:val="00BB4449"/>
    <w:rsid w:val="00BB4BD5"/>
    <w:rsid w:val="00BB6E86"/>
    <w:rsid w:val="00BC1700"/>
    <w:rsid w:val="00BC1D49"/>
    <w:rsid w:val="00BC221B"/>
    <w:rsid w:val="00BC2354"/>
    <w:rsid w:val="00BC3674"/>
    <w:rsid w:val="00BC5056"/>
    <w:rsid w:val="00BC778D"/>
    <w:rsid w:val="00BC77BD"/>
    <w:rsid w:val="00BC7DA1"/>
    <w:rsid w:val="00BD1161"/>
    <w:rsid w:val="00BD154B"/>
    <w:rsid w:val="00BD261E"/>
    <w:rsid w:val="00BD5829"/>
    <w:rsid w:val="00BD5E65"/>
    <w:rsid w:val="00BE0C27"/>
    <w:rsid w:val="00BE110B"/>
    <w:rsid w:val="00BE2D6C"/>
    <w:rsid w:val="00BE409E"/>
    <w:rsid w:val="00BE45DD"/>
    <w:rsid w:val="00BE6B26"/>
    <w:rsid w:val="00BF0F39"/>
    <w:rsid w:val="00BF5BE2"/>
    <w:rsid w:val="00BF76FA"/>
    <w:rsid w:val="00C00D87"/>
    <w:rsid w:val="00C01C70"/>
    <w:rsid w:val="00C01F7E"/>
    <w:rsid w:val="00C03F98"/>
    <w:rsid w:val="00C0600C"/>
    <w:rsid w:val="00C06659"/>
    <w:rsid w:val="00C11A1A"/>
    <w:rsid w:val="00C1528E"/>
    <w:rsid w:val="00C17004"/>
    <w:rsid w:val="00C17F68"/>
    <w:rsid w:val="00C21931"/>
    <w:rsid w:val="00C304F3"/>
    <w:rsid w:val="00C33736"/>
    <w:rsid w:val="00C33D6A"/>
    <w:rsid w:val="00C33EA1"/>
    <w:rsid w:val="00C34215"/>
    <w:rsid w:val="00C35910"/>
    <w:rsid w:val="00C35C64"/>
    <w:rsid w:val="00C41979"/>
    <w:rsid w:val="00C42292"/>
    <w:rsid w:val="00C42947"/>
    <w:rsid w:val="00C44ACA"/>
    <w:rsid w:val="00C44D90"/>
    <w:rsid w:val="00C45F31"/>
    <w:rsid w:val="00C463B2"/>
    <w:rsid w:val="00C46621"/>
    <w:rsid w:val="00C5166B"/>
    <w:rsid w:val="00C52CCC"/>
    <w:rsid w:val="00C53226"/>
    <w:rsid w:val="00C53D74"/>
    <w:rsid w:val="00C56715"/>
    <w:rsid w:val="00C56B52"/>
    <w:rsid w:val="00C5729F"/>
    <w:rsid w:val="00C57FD9"/>
    <w:rsid w:val="00C610E2"/>
    <w:rsid w:val="00C62512"/>
    <w:rsid w:val="00C6311D"/>
    <w:rsid w:val="00C63583"/>
    <w:rsid w:val="00C64394"/>
    <w:rsid w:val="00C64B05"/>
    <w:rsid w:val="00C6532E"/>
    <w:rsid w:val="00C6572B"/>
    <w:rsid w:val="00C67380"/>
    <w:rsid w:val="00C67CD8"/>
    <w:rsid w:val="00C7094D"/>
    <w:rsid w:val="00C7173E"/>
    <w:rsid w:val="00C74206"/>
    <w:rsid w:val="00C80E55"/>
    <w:rsid w:val="00C87FBF"/>
    <w:rsid w:val="00C901B0"/>
    <w:rsid w:val="00C9045A"/>
    <w:rsid w:val="00C9186F"/>
    <w:rsid w:val="00C91B98"/>
    <w:rsid w:val="00C92AC3"/>
    <w:rsid w:val="00C943C0"/>
    <w:rsid w:val="00C954DB"/>
    <w:rsid w:val="00C95574"/>
    <w:rsid w:val="00C96397"/>
    <w:rsid w:val="00C96B34"/>
    <w:rsid w:val="00CA02F9"/>
    <w:rsid w:val="00CA1BE6"/>
    <w:rsid w:val="00CA2712"/>
    <w:rsid w:val="00CA2BEF"/>
    <w:rsid w:val="00CA4805"/>
    <w:rsid w:val="00CB0679"/>
    <w:rsid w:val="00CB12AC"/>
    <w:rsid w:val="00CB1725"/>
    <w:rsid w:val="00CB29A1"/>
    <w:rsid w:val="00CB45A5"/>
    <w:rsid w:val="00CB4705"/>
    <w:rsid w:val="00CB71FD"/>
    <w:rsid w:val="00CB77E1"/>
    <w:rsid w:val="00CC03C9"/>
    <w:rsid w:val="00CC6CEA"/>
    <w:rsid w:val="00CC7748"/>
    <w:rsid w:val="00CD05B4"/>
    <w:rsid w:val="00CD1ED9"/>
    <w:rsid w:val="00CD3194"/>
    <w:rsid w:val="00CD35B8"/>
    <w:rsid w:val="00CD5A8F"/>
    <w:rsid w:val="00CD6811"/>
    <w:rsid w:val="00CE176F"/>
    <w:rsid w:val="00CE49BC"/>
    <w:rsid w:val="00CE5FEF"/>
    <w:rsid w:val="00CE7EF0"/>
    <w:rsid w:val="00CF0247"/>
    <w:rsid w:val="00CF0718"/>
    <w:rsid w:val="00CF2771"/>
    <w:rsid w:val="00CF53FE"/>
    <w:rsid w:val="00CF73CD"/>
    <w:rsid w:val="00D00F47"/>
    <w:rsid w:val="00D03588"/>
    <w:rsid w:val="00D04567"/>
    <w:rsid w:val="00D045B1"/>
    <w:rsid w:val="00D04F1D"/>
    <w:rsid w:val="00D0711F"/>
    <w:rsid w:val="00D075C0"/>
    <w:rsid w:val="00D10622"/>
    <w:rsid w:val="00D11620"/>
    <w:rsid w:val="00D15404"/>
    <w:rsid w:val="00D158EE"/>
    <w:rsid w:val="00D21F1F"/>
    <w:rsid w:val="00D221E6"/>
    <w:rsid w:val="00D245A1"/>
    <w:rsid w:val="00D24C89"/>
    <w:rsid w:val="00D2557A"/>
    <w:rsid w:val="00D26C7B"/>
    <w:rsid w:val="00D33257"/>
    <w:rsid w:val="00D34EA0"/>
    <w:rsid w:val="00D36EB3"/>
    <w:rsid w:val="00D41AAE"/>
    <w:rsid w:val="00D41BFF"/>
    <w:rsid w:val="00D420D5"/>
    <w:rsid w:val="00D42B00"/>
    <w:rsid w:val="00D43605"/>
    <w:rsid w:val="00D442F4"/>
    <w:rsid w:val="00D45825"/>
    <w:rsid w:val="00D471A9"/>
    <w:rsid w:val="00D50372"/>
    <w:rsid w:val="00D50450"/>
    <w:rsid w:val="00D51740"/>
    <w:rsid w:val="00D52B20"/>
    <w:rsid w:val="00D52E62"/>
    <w:rsid w:val="00D531D7"/>
    <w:rsid w:val="00D5430F"/>
    <w:rsid w:val="00D554DA"/>
    <w:rsid w:val="00D603EF"/>
    <w:rsid w:val="00D63274"/>
    <w:rsid w:val="00D63E7F"/>
    <w:rsid w:val="00D65E81"/>
    <w:rsid w:val="00D65EC8"/>
    <w:rsid w:val="00D70D4A"/>
    <w:rsid w:val="00D70FB2"/>
    <w:rsid w:val="00D72924"/>
    <w:rsid w:val="00D76191"/>
    <w:rsid w:val="00D77084"/>
    <w:rsid w:val="00D8084B"/>
    <w:rsid w:val="00D82194"/>
    <w:rsid w:val="00D83448"/>
    <w:rsid w:val="00D83F5D"/>
    <w:rsid w:val="00D84D60"/>
    <w:rsid w:val="00D86514"/>
    <w:rsid w:val="00D90031"/>
    <w:rsid w:val="00D908D1"/>
    <w:rsid w:val="00D919F8"/>
    <w:rsid w:val="00D921F8"/>
    <w:rsid w:val="00D9255C"/>
    <w:rsid w:val="00D9364D"/>
    <w:rsid w:val="00D93934"/>
    <w:rsid w:val="00D9519F"/>
    <w:rsid w:val="00D95F22"/>
    <w:rsid w:val="00D963D9"/>
    <w:rsid w:val="00D97A0A"/>
    <w:rsid w:val="00DA0453"/>
    <w:rsid w:val="00DA0AB4"/>
    <w:rsid w:val="00DA4348"/>
    <w:rsid w:val="00DB0D71"/>
    <w:rsid w:val="00DB139C"/>
    <w:rsid w:val="00DB17B1"/>
    <w:rsid w:val="00DB36DE"/>
    <w:rsid w:val="00DB4711"/>
    <w:rsid w:val="00DB4E38"/>
    <w:rsid w:val="00DB583F"/>
    <w:rsid w:val="00DB61A8"/>
    <w:rsid w:val="00DB79A8"/>
    <w:rsid w:val="00DC2217"/>
    <w:rsid w:val="00DC4A00"/>
    <w:rsid w:val="00DD3752"/>
    <w:rsid w:val="00DD4397"/>
    <w:rsid w:val="00DD5313"/>
    <w:rsid w:val="00DD5AD3"/>
    <w:rsid w:val="00DD7CF0"/>
    <w:rsid w:val="00DE0C01"/>
    <w:rsid w:val="00DE1919"/>
    <w:rsid w:val="00DE2AB3"/>
    <w:rsid w:val="00DE3C3D"/>
    <w:rsid w:val="00DE40C2"/>
    <w:rsid w:val="00DE5180"/>
    <w:rsid w:val="00DE6575"/>
    <w:rsid w:val="00DE7BA6"/>
    <w:rsid w:val="00DF04EA"/>
    <w:rsid w:val="00DF3810"/>
    <w:rsid w:val="00DF3AA2"/>
    <w:rsid w:val="00DF3B9A"/>
    <w:rsid w:val="00DF43B9"/>
    <w:rsid w:val="00E0103B"/>
    <w:rsid w:val="00E01A2A"/>
    <w:rsid w:val="00E03C07"/>
    <w:rsid w:val="00E04AF6"/>
    <w:rsid w:val="00E05C32"/>
    <w:rsid w:val="00E10375"/>
    <w:rsid w:val="00E10729"/>
    <w:rsid w:val="00E13096"/>
    <w:rsid w:val="00E13A8D"/>
    <w:rsid w:val="00E14C2C"/>
    <w:rsid w:val="00E178B6"/>
    <w:rsid w:val="00E17C6B"/>
    <w:rsid w:val="00E17CF9"/>
    <w:rsid w:val="00E20144"/>
    <w:rsid w:val="00E21391"/>
    <w:rsid w:val="00E214F0"/>
    <w:rsid w:val="00E21E52"/>
    <w:rsid w:val="00E2327D"/>
    <w:rsid w:val="00E25943"/>
    <w:rsid w:val="00E25B80"/>
    <w:rsid w:val="00E25CD3"/>
    <w:rsid w:val="00E25FE5"/>
    <w:rsid w:val="00E301C2"/>
    <w:rsid w:val="00E3057F"/>
    <w:rsid w:val="00E309E0"/>
    <w:rsid w:val="00E3409C"/>
    <w:rsid w:val="00E342AF"/>
    <w:rsid w:val="00E35688"/>
    <w:rsid w:val="00E35EDC"/>
    <w:rsid w:val="00E37982"/>
    <w:rsid w:val="00E40DBD"/>
    <w:rsid w:val="00E411F6"/>
    <w:rsid w:val="00E41920"/>
    <w:rsid w:val="00E42F36"/>
    <w:rsid w:val="00E466B7"/>
    <w:rsid w:val="00E51560"/>
    <w:rsid w:val="00E52897"/>
    <w:rsid w:val="00E53987"/>
    <w:rsid w:val="00E5405F"/>
    <w:rsid w:val="00E54D1A"/>
    <w:rsid w:val="00E5610E"/>
    <w:rsid w:val="00E56C14"/>
    <w:rsid w:val="00E57C9B"/>
    <w:rsid w:val="00E6133B"/>
    <w:rsid w:val="00E64210"/>
    <w:rsid w:val="00E66D5C"/>
    <w:rsid w:val="00E67BB7"/>
    <w:rsid w:val="00E74F8A"/>
    <w:rsid w:val="00E76CD8"/>
    <w:rsid w:val="00E807A3"/>
    <w:rsid w:val="00E81F7F"/>
    <w:rsid w:val="00E847C4"/>
    <w:rsid w:val="00E85098"/>
    <w:rsid w:val="00E86EBD"/>
    <w:rsid w:val="00E86EC7"/>
    <w:rsid w:val="00E92CC7"/>
    <w:rsid w:val="00E93C4A"/>
    <w:rsid w:val="00E950A6"/>
    <w:rsid w:val="00E952D7"/>
    <w:rsid w:val="00E9563E"/>
    <w:rsid w:val="00E976B5"/>
    <w:rsid w:val="00E97B5E"/>
    <w:rsid w:val="00EA1926"/>
    <w:rsid w:val="00EA762E"/>
    <w:rsid w:val="00EB17A1"/>
    <w:rsid w:val="00EB2514"/>
    <w:rsid w:val="00EB33A4"/>
    <w:rsid w:val="00EB4E17"/>
    <w:rsid w:val="00EB7301"/>
    <w:rsid w:val="00EB7882"/>
    <w:rsid w:val="00EC013E"/>
    <w:rsid w:val="00EC2B5B"/>
    <w:rsid w:val="00EC5FAC"/>
    <w:rsid w:val="00EC6B89"/>
    <w:rsid w:val="00EC6FD1"/>
    <w:rsid w:val="00ED0567"/>
    <w:rsid w:val="00ED0569"/>
    <w:rsid w:val="00ED2BA0"/>
    <w:rsid w:val="00ED454F"/>
    <w:rsid w:val="00ED5347"/>
    <w:rsid w:val="00ED77CE"/>
    <w:rsid w:val="00EE4907"/>
    <w:rsid w:val="00EE7774"/>
    <w:rsid w:val="00EF11E3"/>
    <w:rsid w:val="00EF35F3"/>
    <w:rsid w:val="00EF3A34"/>
    <w:rsid w:val="00EF4113"/>
    <w:rsid w:val="00EF43EA"/>
    <w:rsid w:val="00EF518B"/>
    <w:rsid w:val="00EF6935"/>
    <w:rsid w:val="00EF6B22"/>
    <w:rsid w:val="00F001B3"/>
    <w:rsid w:val="00F00378"/>
    <w:rsid w:val="00F00E55"/>
    <w:rsid w:val="00F018DB"/>
    <w:rsid w:val="00F054EB"/>
    <w:rsid w:val="00F06185"/>
    <w:rsid w:val="00F1121E"/>
    <w:rsid w:val="00F1354F"/>
    <w:rsid w:val="00F13C9A"/>
    <w:rsid w:val="00F15031"/>
    <w:rsid w:val="00F1683E"/>
    <w:rsid w:val="00F16C2A"/>
    <w:rsid w:val="00F17431"/>
    <w:rsid w:val="00F31ACB"/>
    <w:rsid w:val="00F32929"/>
    <w:rsid w:val="00F32A73"/>
    <w:rsid w:val="00F331F9"/>
    <w:rsid w:val="00F335F2"/>
    <w:rsid w:val="00F33C3F"/>
    <w:rsid w:val="00F371A3"/>
    <w:rsid w:val="00F41C76"/>
    <w:rsid w:val="00F42ED7"/>
    <w:rsid w:val="00F4674F"/>
    <w:rsid w:val="00F46D1D"/>
    <w:rsid w:val="00F470B8"/>
    <w:rsid w:val="00F50392"/>
    <w:rsid w:val="00F56E79"/>
    <w:rsid w:val="00F63941"/>
    <w:rsid w:val="00F64A34"/>
    <w:rsid w:val="00F66E71"/>
    <w:rsid w:val="00F72340"/>
    <w:rsid w:val="00F72E90"/>
    <w:rsid w:val="00F75852"/>
    <w:rsid w:val="00F77858"/>
    <w:rsid w:val="00F8342F"/>
    <w:rsid w:val="00F83DEC"/>
    <w:rsid w:val="00F8410C"/>
    <w:rsid w:val="00F84368"/>
    <w:rsid w:val="00F86A6F"/>
    <w:rsid w:val="00F912B0"/>
    <w:rsid w:val="00F93DF2"/>
    <w:rsid w:val="00F955C5"/>
    <w:rsid w:val="00F955F0"/>
    <w:rsid w:val="00F97B3F"/>
    <w:rsid w:val="00FA012E"/>
    <w:rsid w:val="00FA142C"/>
    <w:rsid w:val="00FA4BF2"/>
    <w:rsid w:val="00FA5BDD"/>
    <w:rsid w:val="00FA60DB"/>
    <w:rsid w:val="00FA62A8"/>
    <w:rsid w:val="00FA78AC"/>
    <w:rsid w:val="00FB0C71"/>
    <w:rsid w:val="00FB14F5"/>
    <w:rsid w:val="00FB2554"/>
    <w:rsid w:val="00FB3C8F"/>
    <w:rsid w:val="00FB4E0E"/>
    <w:rsid w:val="00FB4FC1"/>
    <w:rsid w:val="00FB5814"/>
    <w:rsid w:val="00FC00EF"/>
    <w:rsid w:val="00FC05C7"/>
    <w:rsid w:val="00FC0692"/>
    <w:rsid w:val="00FD02F3"/>
    <w:rsid w:val="00FD25BD"/>
    <w:rsid w:val="00FD3892"/>
    <w:rsid w:val="00FD717E"/>
    <w:rsid w:val="00FD76D3"/>
    <w:rsid w:val="00FE046D"/>
    <w:rsid w:val="00FE26C4"/>
    <w:rsid w:val="00FE31D4"/>
    <w:rsid w:val="00FE39C7"/>
    <w:rsid w:val="00FE4648"/>
    <w:rsid w:val="00FE5FAE"/>
    <w:rsid w:val="00FE6A93"/>
    <w:rsid w:val="00FE6CD1"/>
    <w:rsid w:val="00FE7EEA"/>
    <w:rsid w:val="00FF088A"/>
    <w:rsid w:val="00FF49E9"/>
    <w:rsid w:val="00FF5F13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paragraph" w:styleId="Textodenotadefim">
    <w:name w:val="endnote text"/>
    <w:basedOn w:val="Normal"/>
    <w:link w:val="TextodenotadefimChar"/>
    <w:semiHidden/>
    <w:unhideWhenUsed/>
    <w:rsid w:val="0044576F"/>
    <w:pPr>
      <w:spacing w:before="0" w:after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44576F"/>
    <w:rPr>
      <w:rFonts w:ascii="Arial" w:hAnsi="Arial"/>
    </w:rPr>
  </w:style>
  <w:style w:type="character" w:styleId="Refdenotadefim">
    <w:name w:val="endnote reference"/>
    <w:basedOn w:val="Fontepargpadro"/>
    <w:semiHidden/>
    <w:unhideWhenUsed/>
    <w:rsid w:val="0044576F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44576F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4576F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44576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B840D-779B-4D1E-8595-76E912414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2601</TotalTime>
  <Pages>25</Pages>
  <Words>3445</Words>
  <Characters>18607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22008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359</cp:revision>
  <cp:lastPrinted>2019-08-19T13:53:00Z</cp:lastPrinted>
  <dcterms:created xsi:type="dcterms:W3CDTF">2019-08-15T18:57:00Z</dcterms:created>
  <dcterms:modified xsi:type="dcterms:W3CDTF">2020-01-22T14:26:00Z</dcterms:modified>
</cp:coreProperties>
</file>