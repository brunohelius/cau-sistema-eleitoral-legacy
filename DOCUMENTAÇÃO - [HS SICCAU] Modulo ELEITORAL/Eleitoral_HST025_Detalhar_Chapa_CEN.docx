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CD1EDD" w14:textId="2A3CC702" w:rsidR="00A735A5" w:rsidRPr="00C03F98" w:rsidRDefault="00825F00">
      <w:pPr>
        <w:pStyle w:val="TituloDocumento"/>
        <w:rPr>
          <w:sz w:val="52"/>
          <w:szCs w:val="52"/>
        </w:rPr>
      </w:pPr>
      <w:r w:rsidRPr="00C03F98">
        <w:rPr>
          <w:sz w:val="52"/>
          <w:szCs w:val="52"/>
        </w:rPr>
        <w:fldChar w:fldCharType="begin"/>
      </w:r>
      <w:r w:rsidR="00C03F98" w:rsidRPr="00C03F98">
        <w:rPr>
          <w:sz w:val="52"/>
          <w:szCs w:val="52"/>
        </w:rPr>
        <w:instrText xml:space="preserve"> ASK  NomeCasoUso "Inserir a identificaç</w:instrText>
      </w:r>
      <w:r w:rsidR="00C03F98" w:rsidRPr="00C03F98">
        <w:rPr>
          <w:sz w:val="52"/>
          <w:szCs w:val="52"/>
        </w:rPr>
        <w:br/>
        <w:instrText xml:space="preserve">ão do Caso de Uso no formato: Código - Nome do Caso de Uso"  \* MERGEFORMAT </w:instrText>
      </w:r>
      <w:r w:rsidRPr="00C03F98">
        <w:rPr>
          <w:sz w:val="52"/>
          <w:szCs w:val="52"/>
        </w:rPr>
        <w:fldChar w:fldCharType="separate"/>
      </w:r>
      <w:bookmarkStart w:id="0" w:name="NomeCasoUso"/>
      <w:r w:rsidR="00C03F98" w:rsidRPr="00C03F98">
        <w:rPr>
          <w:sz w:val="52"/>
          <w:szCs w:val="52"/>
        </w:rPr>
        <w:t>### - Nome do Caso de Uso</w:t>
      </w:r>
      <w:bookmarkEnd w:id="0"/>
      <w:r w:rsidRPr="00C03F98">
        <w:rPr>
          <w:sz w:val="52"/>
          <w:szCs w:val="52"/>
        </w:rPr>
        <w:fldChar w:fldCharType="end"/>
      </w:r>
      <w:r w:rsidR="00E20144">
        <w:rPr>
          <w:sz w:val="52"/>
          <w:szCs w:val="52"/>
        </w:rPr>
        <w:fldChar w:fldCharType="begin"/>
      </w:r>
      <w:r w:rsidR="00E20144">
        <w:rPr>
          <w:sz w:val="52"/>
          <w:szCs w:val="52"/>
        </w:rPr>
        <w:instrText xml:space="preserve"> Ref NomeCasoUso \*MERGEFORMAT </w:instrText>
      </w:r>
      <w:r w:rsidR="00E20144">
        <w:rPr>
          <w:sz w:val="52"/>
          <w:szCs w:val="52"/>
        </w:rPr>
        <w:fldChar w:fldCharType="separate"/>
      </w:r>
      <w:r w:rsidR="00076318">
        <w:rPr>
          <w:sz w:val="52"/>
          <w:szCs w:val="52"/>
        </w:rPr>
        <w:t>HST</w:t>
      </w:r>
      <w:r w:rsidR="00AF2B52">
        <w:rPr>
          <w:sz w:val="52"/>
          <w:szCs w:val="52"/>
        </w:rPr>
        <w:t>0</w:t>
      </w:r>
      <w:r w:rsidR="0068337B">
        <w:rPr>
          <w:sz w:val="52"/>
          <w:szCs w:val="52"/>
        </w:rPr>
        <w:t>2</w:t>
      </w:r>
      <w:r w:rsidR="00906B95">
        <w:rPr>
          <w:sz w:val="52"/>
          <w:szCs w:val="52"/>
        </w:rPr>
        <w:t>5</w:t>
      </w:r>
      <w:r w:rsidR="00C03F98" w:rsidRPr="00C03F98">
        <w:rPr>
          <w:sz w:val="52"/>
          <w:szCs w:val="52"/>
        </w:rPr>
        <w:t>-</w:t>
      </w:r>
      <w:r w:rsidR="00E20144">
        <w:rPr>
          <w:sz w:val="52"/>
          <w:szCs w:val="52"/>
        </w:rPr>
        <w:fldChar w:fldCharType="end"/>
      </w:r>
      <w:r w:rsidR="00906B95">
        <w:rPr>
          <w:sz w:val="52"/>
          <w:szCs w:val="52"/>
        </w:rPr>
        <w:t>Detalhar Membros da Chapa</w:t>
      </w:r>
      <w:r w:rsidR="00320021">
        <w:rPr>
          <w:sz w:val="52"/>
          <w:szCs w:val="52"/>
        </w:rPr>
        <w:t>- CEN</w:t>
      </w:r>
      <w:r w:rsidR="00C645F4">
        <w:rPr>
          <w:sz w:val="52"/>
          <w:szCs w:val="52"/>
        </w:rPr>
        <w:t xml:space="preserve"> e CE</w:t>
      </w:r>
    </w:p>
    <w:p w14:paraId="5ECACC84" w14:textId="0710FF88" w:rsidR="00AF2B52" w:rsidRPr="00852A8B" w:rsidRDefault="00825F00" w:rsidP="00AF2B52">
      <w:pPr>
        <w:pStyle w:val="NomeProjeto"/>
      </w:pPr>
      <w:r>
        <w:fldChar w:fldCharType="begin"/>
      </w:r>
      <w:r w:rsidR="00A735A5">
        <w:instrText xml:space="preserve"> ASK  NomePr</w:instrText>
      </w:r>
      <w:r w:rsidR="00C03F98">
        <w:instrText>oduto</w:instrText>
      </w:r>
      <w:r w:rsidR="00A735A5">
        <w:instrText xml:space="preserve"> "Informe o nome do </w:instrText>
      </w:r>
      <w:r w:rsidR="00C03F98">
        <w:instrText>produto</w:instrText>
      </w:r>
      <w:r w:rsidR="00A735A5">
        <w:instrText xml:space="preserve">"  \* MERGEFORMAT </w:instrText>
      </w:r>
      <w:r>
        <w:fldChar w:fldCharType="separate"/>
      </w:r>
      <w:bookmarkStart w:id="1" w:name="NomeProjeto"/>
      <w:bookmarkStart w:id="2" w:name="NomeProduto"/>
      <w:r w:rsidR="00C03F98">
        <w:t>&lt;Nome do Produto&gt;</w:t>
      </w:r>
      <w:bookmarkEnd w:id="1"/>
      <w:bookmarkEnd w:id="2"/>
      <w:r>
        <w:fldChar w:fldCharType="end"/>
      </w:r>
      <w:r w:rsidR="008E139D">
        <w:t xml:space="preserve">Sistema </w:t>
      </w:r>
      <w:r w:rsidR="00675004">
        <w:t>Processo Eleitoral</w:t>
      </w:r>
    </w:p>
    <w:p w14:paraId="5A8E73EC" w14:textId="77777777" w:rsidR="00A735A5" w:rsidRDefault="00825F00">
      <w:pPr>
        <w:pStyle w:val="NomeCliente"/>
      </w:pPr>
      <w:r>
        <w:fldChar w:fldCharType="begin"/>
      </w:r>
      <w:r w:rsidR="00A735A5">
        <w:instrText xml:space="preserve"> ASK  NomeCliente "Informe o nome do cliente"  \* MERGEFORMAT </w:instrText>
      </w:r>
      <w:r>
        <w:fldChar w:fldCharType="separate"/>
      </w:r>
      <w:bookmarkStart w:id="3" w:name="NomeCliente"/>
      <w:r w:rsidR="00C03F98">
        <w:t>&lt;Nome do cliente&gt;</w:t>
      </w:r>
      <w:bookmarkEnd w:id="3"/>
      <w:r>
        <w:fldChar w:fldCharType="end"/>
      </w:r>
      <w:r>
        <w:fldChar w:fldCharType="begin"/>
      </w:r>
      <w:r w:rsidR="00C42947">
        <w:instrText xml:space="preserve"> REF NomeCliente </w:instrText>
      </w:r>
      <w:r>
        <w:fldChar w:fldCharType="separate"/>
      </w:r>
      <w:r w:rsidR="00076318">
        <w:t>CAU</w:t>
      </w:r>
      <w:r>
        <w:fldChar w:fldCharType="end"/>
      </w:r>
    </w:p>
    <w:p w14:paraId="26020D1D" w14:textId="77777777" w:rsidR="00A735A5" w:rsidRPr="00970B0C" w:rsidRDefault="00A735A5">
      <w:pPr>
        <w:pStyle w:val="NomeCliente"/>
        <w:sectPr w:rsidR="00A735A5" w:rsidRPr="00970B0C">
          <w:headerReference w:type="default" r:id="rId8"/>
          <w:footerReference w:type="default" r:id="rId9"/>
          <w:headerReference w:type="first" r:id="rId10"/>
          <w:pgSz w:w="11907" w:h="16840" w:code="9"/>
          <w:pgMar w:top="1985" w:right="1418" w:bottom="1701" w:left="1418" w:header="1418" w:footer="567" w:gutter="0"/>
          <w:cols w:space="720"/>
          <w:vAlign w:val="center"/>
          <w:titlePg/>
        </w:sectPr>
      </w:pPr>
    </w:p>
    <w:p w14:paraId="37BDDCFD" w14:textId="77777777" w:rsidR="00E25943" w:rsidRDefault="00E25943" w:rsidP="00E25943">
      <w:pPr>
        <w:pStyle w:val="Dica"/>
        <w:spacing w:after="0"/>
      </w:pPr>
    </w:p>
    <w:p w14:paraId="09D3AC62" w14:textId="77777777" w:rsidR="00A735A5" w:rsidRPr="00B407F6" w:rsidRDefault="00A735A5">
      <w:pPr>
        <w:rPr>
          <w:rFonts w:ascii="Verdana" w:hAnsi="Verdana" w:cs="Arial"/>
          <w:b/>
          <w:bCs/>
          <w:sz w:val="24"/>
          <w:szCs w:val="24"/>
        </w:rPr>
      </w:pPr>
      <w:r>
        <w:br w:type="page"/>
      </w:r>
      <w:r w:rsidRPr="00B407F6">
        <w:rPr>
          <w:rFonts w:ascii="Verdana" w:hAnsi="Verdana" w:cs="Arial"/>
          <w:b/>
          <w:bCs/>
          <w:sz w:val="24"/>
          <w:szCs w:val="24"/>
        </w:rPr>
        <w:lastRenderedPageBreak/>
        <w:t>Revisões do Documento</w:t>
      </w:r>
    </w:p>
    <w:p w14:paraId="1888D03F" w14:textId="77777777" w:rsidR="00A735A5" w:rsidRPr="00B407F6" w:rsidRDefault="00A735A5">
      <w:pPr>
        <w:rPr>
          <w:rFonts w:ascii="Verdana" w:hAnsi="Verdana" w:cs="Arial"/>
          <w:b/>
          <w:bCs/>
          <w:sz w:val="24"/>
          <w:szCs w:val="24"/>
        </w:rPr>
      </w:pPr>
    </w:p>
    <w:tbl>
      <w:tblPr>
        <w:tblW w:w="9622" w:type="dxa"/>
        <w:jc w:val="center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89"/>
        <w:gridCol w:w="1425"/>
        <w:gridCol w:w="2405"/>
        <w:gridCol w:w="4203"/>
      </w:tblGrid>
      <w:tr w:rsidR="00A735A5" w14:paraId="4C656B1F" w14:textId="77777777" w:rsidTr="00C03F98">
        <w:trPr>
          <w:cantSplit/>
          <w:trHeight w:val="278"/>
          <w:jc w:val="center"/>
        </w:trPr>
        <w:tc>
          <w:tcPr>
            <w:tcW w:w="1589" w:type="dxa"/>
            <w:shd w:val="clear" w:color="auto" w:fill="F3F3F3"/>
          </w:tcPr>
          <w:p w14:paraId="53A9AD8B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Revisão</w:t>
            </w:r>
          </w:p>
        </w:tc>
        <w:tc>
          <w:tcPr>
            <w:tcW w:w="1425" w:type="dxa"/>
            <w:shd w:val="clear" w:color="auto" w:fill="F3F3F3"/>
          </w:tcPr>
          <w:p w14:paraId="2F73913A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  <w:tc>
          <w:tcPr>
            <w:tcW w:w="2405" w:type="dxa"/>
            <w:shd w:val="clear" w:color="auto" w:fill="F3F3F3"/>
          </w:tcPr>
          <w:p w14:paraId="7F972ED7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Lista de Autores</w:t>
            </w:r>
          </w:p>
        </w:tc>
        <w:tc>
          <w:tcPr>
            <w:tcW w:w="4203" w:type="dxa"/>
            <w:shd w:val="clear" w:color="auto" w:fill="F3F3F3"/>
          </w:tcPr>
          <w:p w14:paraId="65ECE6F6" w14:textId="77777777" w:rsidR="00A735A5" w:rsidRDefault="00A735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Observações</w:t>
            </w:r>
          </w:p>
        </w:tc>
      </w:tr>
      <w:tr w:rsidR="00D45825" w14:paraId="0F1631CF" w14:textId="77777777" w:rsidTr="00C03F98">
        <w:trPr>
          <w:cantSplit/>
          <w:jc w:val="center"/>
        </w:trPr>
        <w:tc>
          <w:tcPr>
            <w:tcW w:w="1589" w:type="dxa"/>
          </w:tcPr>
          <w:p w14:paraId="69CB527C" w14:textId="7F97C633" w:rsidR="00A735A5" w:rsidRPr="00BA5059" w:rsidRDefault="00076318" w:rsidP="004313E9">
            <w:pPr>
              <w:jc w:val="center"/>
            </w:pPr>
            <w:r>
              <w:t>1.</w:t>
            </w:r>
            <w:r w:rsidR="00DA6269">
              <w:t>0</w:t>
            </w:r>
          </w:p>
        </w:tc>
        <w:tc>
          <w:tcPr>
            <w:tcW w:w="1425" w:type="dxa"/>
            <w:vAlign w:val="bottom"/>
          </w:tcPr>
          <w:p w14:paraId="3828512A" w14:textId="68B412BF" w:rsidR="00A735A5" w:rsidRPr="00BA5059" w:rsidRDefault="004313E9" w:rsidP="003F2058">
            <w:pPr>
              <w:jc w:val="center"/>
            </w:pPr>
            <w:r>
              <w:t>1</w:t>
            </w:r>
            <w:r w:rsidR="003F2058">
              <w:t>8</w:t>
            </w:r>
            <w:r w:rsidR="00B01AC2">
              <w:t>/</w:t>
            </w:r>
            <w:r>
              <w:t>10</w:t>
            </w:r>
            <w:r w:rsidR="00076318">
              <w:t>/2019</w:t>
            </w:r>
          </w:p>
        </w:tc>
        <w:tc>
          <w:tcPr>
            <w:tcW w:w="2405" w:type="dxa"/>
            <w:vAlign w:val="center"/>
          </w:tcPr>
          <w:p w14:paraId="7DBE843B" w14:textId="4AC404EF" w:rsidR="00A735A5" w:rsidRPr="00BA5059" w:rsidRDefault="00675004" w:rsidP="00675004">
            <w:pPr>
              <w:ind w:left="169"/>
              <w:jc w:val="left"/>
            </w:pPr>
            <w:r>
              <w:t>Cláudia Ávila</w:t>
            </w:r>
          </w:p>
        </w:tc>
        <w:tc>
          <w:tcPr>
            <w:tcW w:w="4203" w:type="dxa"/>
          </w:tcPr>
          <w:p w14:paraId="10E3D2AF" w14:textId="77777777" w:rsidR="00A735A5" w:rsidRPr="00BA5059" w:rsidRDefault="00076318">
            <w:pPr>
              <w:ind w:left="174"/>
              <w:jc w:val="left"/>
            </w:pPr>
            <w:r>
              <w:t>Criação da história.</w:t>
            </w:r>
          </w:p>
        </w:tc>
      </w:tr>
      <w:tr w:rsidR="00DA6269" w14:paraId="34A5E33A" w14:textId="77777777" w:rsidTr="00C03F98">
        <w:trPr>
          <w:cantSplit/>
          <w:jc w:val="center"/>
        </w:trPr>
        <w:tc>
          <w:tcPr>
            <w:tcW w:w="1589" w:type="dxa"/>
          </w:tcPr>
          <w:p w14:paraId="7A34C92D" w14:textId="5B0AFACA" w:rsidR="00DA6269" w:rsidRDefault="00DA6269" w:rsidP="00DA6269">
            <w:pPr>
              <w:jc w:val="center"/>
            </w:pPr>
            <w:r>
              <w:t>1.1</w:t>
            </w:r>
          </w:p>
        </w:tc>
        <w:tc>
          <w:tcPr>
            <w:tcW w:w="1425" w:type="dxa"/>
            <w:vAlign w:val="bottom"/>
          </w:tcPr>
          <w:p w14:paraId="5616AD5F" w14:textId="0281E274" w:rsidR="00DA6269" w:rsidRDefault="00DA6269" w:rsidP="00DA6269">
            <w:pPr>
              <w:jc w:val="center"/>
            </w:pPr>
            <w:r>
              <w:t>25/11/2019</w:t>
            </w:r>
          </w:p>
        </w:tc>
        <w:tc>
          <w:tcPr>
            <w:tcW w:w="2405" w:type="dxa"/>
            <w:vAlign w:val="center"/>
          </w:tcPr>
          <w:p w14:paraId="3F05F040" w14:textId="72004938" w:rsidR="00DA6269" w:rsidRDefault="00DA6269" w:rsidP="00DA6269">
            <w:pPr>
              <w:ind w:left="169"/>
              <w:jc w:val="left"/>
            </w:pPr>
            <w:r>
              <w:t>Cláudia Ávila</w:t>
            </w:r>
          </w:p>
        </w:tc>
        <w:tc>
          <w:tcPr>
            <w:tcW w:w="4203" w:type="dxa"/>
          </w:tcPr>
          <w:p w14:paraId="61DE9FD0" w14:textId="682FD04F" w:rsidR="00DA6269" w:rsidRDefault="00DA6269" w:rsidP="00DA6269">
            <w:pPr>
              <w:ind w:left="174"/>
              <w:jc w:val="left"/>
            </w:pPr>
            <w:r>
              <w:t>Exclusão do botão Salvar ao alterar responsável e membro. Botão ficará na pop-up.</w:t>
            </w:r>
          </w:p>
        </w:tc>
      </w:tr>
      <w:tr w:rsidR="000A42CF" w14:paraId="6C343E4B" w14:textId="77777777" w:rsidTr="00C03F98">
        <w:trPr>
          <w:cantSplit/>
          <w:jc w:val="center"/>
        </w:trPr>
        <w:tc>
          <w:tcPr>
            <w:tcW w:w="1589" w:type="dxa"/>
          </w:tcPr>
          <w:p w14:paraId="658F7146" w14:textId="2B46A63A" w:rsidR="000A42CF" w:rsidRDefault="000A42CF" w:rsidP="00DA6269">
            <w:pPr>
              <w:jc w:val="center"/>
            </w:pPr>
            <w:r>
              <w:t xml:space="preserve">1.2 </w:t>
            </w:r>
          </w:p>
        </w:tc>
        <w:tc>
          <w:tcPr>
            <w:tcW w:w="1425" w:type="dxa"/>
            <w:vAlign w:val="bottom"/>
          </w:tcPr>
          <w:p w14:paraId="4AF97DE5" w14:textId="5063D6F6" w:rsidR="000A42CF" w:rsidRDefault="000A42CF" w:rsidP="00DA6269">
            <w:pPr>
              <w:jc w:val="center"/>
            </w:pPr>
            <w:r>
              <w:t>05/12/2019</w:t>
            </w:r>
          </w:p>
        </w:tc>
        <w:tc>
          <w:tcPr>
            <w:tcW w:w="2405" w:type="dxa"/>
            <w:vAlign w:val="center"/>
          </w:tcPr>
          <w:p w14:paraId="605F9082" w14:textId="5B0E1FA8" w:rsidR="000A42CF" w:rsidRDefault="000A42CF" w:rsidP="00DA6269">
            <w:pPr>
              <w:ind w:left="169"/>
              <w:jc w:val="left"/>
            </w:pPr>
            <w:r>
              <w:t>Cláudia Ávila</w:t>
            </w:r>
          </w:p>
        </w:tc>
        <w:tc>
          <w:tcPr>
            <w:tcW w:w="4203" w:type="dxa"/>
          </w:tcPr>
          <w:p w14:paraId="37B4D6C5" w14:textId="33AD7382" w:rsidR="00C206AA" w:rsidRDefault="00C206AA" w:rsidP="00DA6269">
            <w:pPr>
              <w:ind w:left="174"/>
              <w:jc w:val="left"/>
            </w:pPr>
            <w:r>
              <w:t xml:space="preserve">Detalhamento referente a informação quando o CEN incluir um novo membro, não será cobrado a declaração e arquivos obrigatório </w:t>
            </w:r>
            <w:r w:rsidRPr="00C206AA">
              <w:rPr>
                <w:color w:val="31849B" w:themeColor="accent5" w:themeShade="BF"/>
              </w:rPr>
              <w:t>[</w:t>
            </w:r>
            <w:r w:rsidRPr="00C206AA">
              <w:rPr>
                <w:color w:val="31849B" w:themeColor="accent5" w:themeShade="BF"/>
              </w:rPr>
              <w:fldChar w:fldCharType="begin"/>
            </w:r>
            <w:r w:rsidRPr="00C206AA">
              <w:rPr>
                <w:color w:val="31849B" w:themeColor="accent5" w:themeShade="BF"/>
              </w:rPr>
              <w:instrText xml:space="preserve"> REF _Ref23687004 \r \h </w:instrText>
            </w:r>
            <w:r w:rsidRPr="00C206AA">
              <w:rPr>
                <w:color w:val="31849B" w:themeColor="accent5" w:themeShade="BF"/>
              </w:rPr>
            </w:r>
            <w:r w:rsidRPr="00C206AA">
              <w:rPr>
                <w:color w:val="31849B" w:themeColor="accent5" w:themeShade="BF"/>
              </w:rPr>
              <w:fldChar w:fldCharType="separate"/>
            </w:r>
            <w:r w:rsidRPr="00C206AA">
              <w:rPr>
                <w:color w:val="31849B" w:themeColor="accent5" w:themeShade="BF"/>
              </w:rPr>
              <w:t>2.2</w:t>
            </w:r>
            <w:r w:rsidRPr="00C206AA">
              <w:rPr>
                <w:color w:val="31849B" w:themeColor="accent5" w:themeShade="BF"/>
              </w:rPr>
              <w:fldChar w:fldCharType="end"/>
            </w:r>
            <w:r w:rsidRPr="00C206AA">
              <w:rPr>
                <w:color w:val="31849B" w:themeColor="accent5" w:themeShade="BF"/>
              </w:rPr>
              <w:t>]</w:t>
            </w:r>
          </w:p>
          <w:p w14:paraId="5451A9CC" w14:textId="77777777" w:rsidR="000A42CF" w:rsidRDefault="000A42CF" w:rsidP="00DA6269">
            <w:pPr>
              <w:ind w:left="174"/>
              <w:jc w:val="left"/>
              <w:rPr>
                <w:color w:val="31849B" w:themeColor="accent5" w:themeShade="BF"/>
              </w:rPr>
            </w:pPr>
            <w:r>
              <w:t xml:space="preserve">Detalhamento referente a informação do responsável criador </w:t>
            </w:r>
            <w:r w:rsidRPr="000A42CF">
              <w:rPr>
                <w:color w:val="31849B" w:themeColor="accent5" w:themeShade="BF"/>
              </w:rPr>
              <w:t>[</w:t>
            </w:r>
            <w:r w:rsidRPr="000A42CF">
              <w:rPr>
                <w:color w:val="31849B" w:themeColor="accent5" w:themeShade="BF"/>
              </w:rPr>
              <w:fldChar w:fldCharType="begin"/>
            </w:r>
            <w:r w:rsidRPr="000A42CF">
              <w:rPr>
                <w:color w:val="31849B" w:themeColor="accent5" w:themeShade="BF"/>
              </w:rPr>
              <w:instrText xml:space="preserve"> REF _Ref24017304 \r \h </w:instrText>
            </w:r>
            <w:r w:rsidRPr="000A42CF">
              <w:rPr>
                <w:color w:val="31849B" w:themeColor="accent5" w:themeShade="BF"/>
              </w:rPr>
            </w:r>
            <w:r w:rsidRPr="000A42CF">
              <w:rPr>
                <w:color w:val="31849B" w:themeColor="accent5" w:themeShade="BF"/>
              </w:rPr>
              <w:fldChar w:fldCharType="separate"/>
            </w:r>
            <w:r w:rsidRPr="000A42CF">
              <w:rPr>
                <w:color w:val="31849B" w:themeColor="accent5" w:themeShade="BF"/>
              </w:rPr>
              <w:t>2.3</w:t>
            </w:r>
            <w:r w:rsidRPr="000A42CF">
              <w:rPr>
                <w:color w:val="31849B" w:themeColor="accent5" w:themeShade="BF"/>
              </w:rPr>
              <w:fldChar w:fldCharType="end"/>
            </w:r>
            <w:r w:rsidRPr="000A42CF">
              <w:rPr>
                <w:color w:val="31849B" w:themeColor="accent5" w:themeShade="BF"/>
              </w:rPr>
              <w:t>]</w:t>
            </w:r>
          </w:p>
          <w:p w14:paraId="6DD5B348" w14:textId="77777777" w:rsidR="00E761D7" w:rsidRDefault="00E761D7" w:rsidP="00E761D7">
            <w:pPr>
              <w:ind w:left="174"/>
              <w:jc w:val="left"/>
              <w:rPr>
                <w:color w:val="31849B" w:themeColor="accent5" w:themeShade="BF"/>
              </w:rPr>
            </w:pPr>
            <w:r w:rsidRPr="00E761D7">
              <w:t>Inclusão d</w:t>
            </w:r>
            <w:r>
              <w:t>o</w:t>
            </w:r>
            <w:r w:rsidRPr="00E761D7">
              <w:t xml:space="preserve"> tópico para exibição da opção “enviar e-mail com pendência” </w:t>
            </w:r>
            <w:r>
              <w:rPr>
                <w:color w:val="31849B" w:themeColor="accent5" w:themeShade="BF"/>
              </w:rPr>
              <w:t>[</w:t>
            </w:r>
            <w:r>
              <w:rPr>
                <w:color w:val="31849B" w:themeColor="accent5" w:themeShade="BF"/>
              </w:rPr>
              <w:fldChar w:fldCharType="begin"/>
            </w:r>
            <w:r>
              <w:rPr>
                <w:color w:val="31849B" w:themeColor="accent5" w:themeShade="BF"/>
              </w:rPr>
              <w:instrText xml:space="preserve"> REF _Ref23757788 \r \h </w:instrText>
            </w:r>
            <w:r>
              <w:rPr>
                <w:color w:val="31849B" w:themeColor="accent5" w:themeShade="BF"/>
              </w:rPr>
            </w:r>
            <w:r>
              <w:rPr>
                <w:color w:val="31849B" w:themeColor="accent5" w:themeShade="BF"/>
              </w:rPr>
              <w:fldChar w:fldCharType="separate"/>
            </w:r>
            <w:r>
              <w:rPr>
                <w:color w:val="31849B" w:themeColor="accent5" w:themeShade="BF"/>
              </w:rPr>
              <w:t>2.4</w:t>
            </w:r>
            <w:r>
              <w:rPr>
                <w:color w:val="31849B" w:themeColor="accent5" w:themeShade="BF"/>
              </w:rPr>
              <w:fldChar w:fldCharType="end"/>
            </w:r>
            <w:r>
              <w:rPr>
                <w:color w:val="31849B" w:themeColor="accent5" w:themeShade="BF"/>
              </w:rPr>
              <w:t>]</w:t>
            </w:r>
          </w:p>
          <w:p w14:paraId="51D5A11E" w14:textId="134B4578" w:rsidR="00E761D7" w:rsidRDefault="00E761D7" w:rsidP="00E761D7">
            <w:pPr>
              <w:ind w:left="174"/>
              <w:jc w:val="left"/>
              <w:rPr>
                <w:color w:val="31849B" w:themeColor="accent5" w:themeShade="BF"/>
              </w:rPr>
            </w:pPr>
            <w:r w:rsidRPr="00E761D7">
              <w:t>Inclusão d</w:t>
            </w:r>
            <w:r>
              <w:t>o</w:t>
            </w:r>
            <w:r w:rsidRPr="00E761D7">
              <w:t xml:space="preserve"> tópico para exibição da opção “</w:t>
            </w:r>
            <w:r>
              <w:t>reencaminhar convite</w:t>
            </w:r>
            <w:r w:rsidRPr="00E761D7">
              <w:t xml:space="preserve">” </w:t>
            </w:r>
            <w:r>
              <w:rPr>
                <w:color w:val="31849B" w:themeColor="accent5" w:themeShade="BF"/>
              </w:rPr>
              <w:t>[</w:t>
            </w:r>
            <w:r>
              <w:rPr>
                <w:color w:val="31849B" w:themeColor="accent5" w:themeShade="BF"/>
              </w:rPr>
              <w:fldChar w:fldCharType="begin"/>
            </w:r>
            <w:r>
              <w:rPr>
                <w:color w:val="31849B" w:themeColor="accent5" w:themeShade="BF"/>
              </w:rPr>
              <w:instrText xml:space="preserve"> REF _Ref23757794 \r \h </w:instrText>
            </w:r>
            <w:r>
              <w:rPr>
                <w:color w:val="31849B" w:themeColor="accent5" w:themeShade="BF"/>
              </w:rPr>
            </w:r>
            <w:r>
              <w:rPr>
                <w:color w:val="31849B" w:themeColor="accent5" w:themeShade="BF"/>
              </w:rPr>
              <w:fldChar w:fldCharType="separate"/>
            </w:r>
            <w:r>
              <w:rPr>
                <w:color w:val="31849B" w:themeColor="accent5" w:themeShade="BF"/>
              </w:rPr>
              <w:t>2.5</w:t>
            </w:r>
            <w:r>
              <w:rPr>
                <w:color w:val="31849B" w:themeColor="accent5" w:themeShade="BF"/>
              </w:rPr>
              <w:fldChar w:fldCharType="end"/>
            </w:r>
            <w:r>
              <w:rPr>
                <w:color w:val="31849B" w:themeColor="accent5" w:themeShade="BF"/>
              </w:rPr>
              <w:fldChar w:fldCharType="begin"/>
            </w:r>
            <w:r>
              <w:rPr>
                <w:color w:val="31849B" w:themeColor="accent5" w:themeShade="BF"/>
              </w:rPr>
              <w:instrText xml:space="preserve"> REF _Ref23757788 \r \h </w:instrText>
            </w:r>
            <w:r>
              <w:rPr>
                <w:color w:val="31849B" w:themeColor="accent5" w:themeShade="BF"/>
              </w:rPr>
            </w:r>
            <w:r>
              <w:rPr>
                <w:color w:val="31849B" w:themeColor="accent5" w:themeShade="BF"/>
              </w:rPr>
              <w:fldChar w:fldCharType="end"/>
            </w:r>
            <w:r>
              <w:rPr>
                <w:color w:val="31849B" w:themeColor="accent5" w:themeShade="BF"/>
              </w:rPr>
              <w:t>]</w:t>
            </w:r>
          </w:p>
          <w:p w14:paraId="4D37AEA8" w14:textId="40901853" w:rsidR="00E761D7" w:rsidRDefault="00E761D7" w:rsidP="00E761D7">
            <w:pPr>
              <w:ind w:left="174"/>
              <w:jc w:val="left"/>
            </w:pPr>
          </w:p>
        </w:tc>
      </w:tr>
    </w:tbl>
    <w:p w14:paraId="7FCD6DB3" w14:textId="77777777" w:rsidR="00A735A5" w:rsidRDefault="00A735A5">
      <w:pPr>
        <w:jc w:val="center"/>
        <w:rPr>
          <w:rFonts w:cs="Arial"/>
          <w:b/>
          <w:szCs w:val="22"/>
        </w:rPr>
      </w:pPr>
    </w:p>
    <w:p w14:paraId="06F66BDC" w14:textId="77777777" w:rsidR="00A4247F" w:rsidRDefault="00A4247F">
      <w:pPr>
        <w:jc w:val="center"/>
        <w:rPr>
          <w:rFonts w:cs="Arial"/>
          <w:b/>
          <w:szCs w:val="22"/>
        </w:rPr>
      </w:pPr>
    </w:p>
    <w:p w14:paraId="369485E7" w14:textId="77777777" w:rsidR="00A4247F" w:rsidRPr="00A4247F" w:rsidRDefault="00A4247F" w:rsidP="00A4247F">
      <w:pPr>
        <w:rPr>
          <w:rFonts w:cs="Arial"/>
          <w:szCs w:val="22"/>
        </w:rPr>
      </w:pPr>
    </w:p>
    <w:p w14:paraId="7AE1C47C" w14:textId="77777777" w:rsidR="00A4247F" w:rsidRPr="00A4247F" w:rsidRDefault="00A4247F" w:rsidP="00A4247F">
      <w:pPr>
        <w:rPr>
          <w:rFonts w:cs="Arial"/>
          <w:szCs w:val="22"/>
        </w:rPr>
      </w:pPr>
    </w:p>
    <w:p w14:paraId="423BB385" w14:textId="77777777" w:rsidR="00A4247F" w:rsidRPr="00A4247F" w:rsidRDefault="00A4247F" w:rsidP="00A4247F">
      <w:pPr>
        <w:rPr>
          <w:rFonts w:cs="Arial"/>
          <w:szCs w:val="22"/>
        </w:rPr>
      </w:pPr>
    </w:p>
    <w:p w14:paraId="0762D381" w14:textId="77777777" w:rsidR="00A4247F" w:rsidRPr="00A4247F" w:rsidRDefault="00A4247F" w:rsidP="00A4247F">
      <w:pPr>
        <w:rPr>
          <w:rFonts w:cs="Arial"/>
          <w:szCs w:val="22"/>
        </w:rPr>
      </w:pPr>
    </w:p>
    <w:p w14:paraId="7558BBB3" w14:textId="77777777" w:rsidR="00A4247F" w:rsidRPr="00A4247F" w:rsidRDefault="00A4247F" w:rsidP="00A4247F">
      <w:pPr>
        <w:rPr>
          <w:rFonts w:cs="Arial"/>
          <w:szCs w:val="22"/>
        </w:rPr>
      </w:pPr>
    </w:p>
    <w:p w14:paraId="6825B8F0" w14:textId="77777777" w:rsidR="00A4247F" w:rsidRDefault="00A4247F">
      <w:pPr>
        <w:jc w:val="center"/>
        <w:rPr>
          <w:rFonts w:cs="Arial"/>
          <w:szCs w:val="22"/>
        </w:rPr>
      </w:pPr>
    </w:p>
    <w:p w14:paraId="0A34B338" w14:textId="77777777" w:rsidR="00A4247F" w:rsidRDefault="00A4247F" w:rsidP="00A4247F">
      <w:pPr>
        <w:tabs>
          <w:tab w:val="left" w:pos="420"/>
        </w:tabs>
        <w:rPr>
          <w:rFonts w:cs="Arial"/>
          <w:szCs w:val="22"/>
        </w:rPr>
      </w:pPr>
      <w:r>
        <w:rPr>
          <w:rFonts w:cs="Arial"/>
          <w:szCs w:val="22"/>
        </w:rPr>
        <w:tab/>
      </w:r>
    </w:p>
    <w:p w14:paraId="22CC31A1" w14:textId="77777777" w:rsidR="00A735A5" w:rsidRPr="00C52E4E" w:rsidRDefault="00A735A5">
      <w:pPr>
        <w:jc w:val="center"/>
        <w:rPr>
          <w:rFonts w:ascii="Verdana" w:hAnsi="Verdana" w:cs="Arial"/>
          <w:b/>
          <w:sz w:val="24"/>
          <w:szCs w:val="24"/>
        </w:rPr>
      </w:pPr>
      <w:r w:rsidRPr="00A4247F">
        <w:rPr>
          <w:rFonts w:cs="Arial"/>
          <w:szCs w:val="22"/>
        </w:rPr>
        <w:br w:type="page"/>
      </w:r>
      <w:r>
        <w:rPr>
          <w:rFonts w:ascii="Verdana" w:hAnsi="Verdana" w:cs="Arial"/>
          <w:b/>
          <w:sz w:val="24"/>
          <w:szCs w:val="24"/>
        </w:rPr>
        <w:lastRenderedPageBreak/>
        <w:t>Sumário</w:t>
      </w:r>
    </w:p>
    <w:p w14:paraId="0E98AF81" w14:textId="77777777" w:rsidR="00A735A5" w:rsidRPr="009F4236" w:rsidRDefault="00A735A5">
      <w:pPr>
        <w:jc w:val="center"/>
        <w:rPr>
          <w:rFonts w:cs="Arial"/>
          <w:b/>
          <w:szCs w:val="22"/>
        </w:rPr>
      </w:pPr>
    </w:p>
    <w:p w14:paraId="69619777" w14:textId="77777777" w:rsidR="00C94868" w:rsidRDefault="00825F00">
      <w:pPr>
        <w:pStyle w:val="Sumrio1"/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 w:rsidR="00A735A5">
        <w:instrText xml:space="preserve"> TOC \o "1-2" \h \z \u </w:instrText>
      </w:r>
      <w:r>
        <w:fldChar w:fldCharType="separate"/>
      </w:r>
      <w:hyperlink w:anchor="_Toc25588898" w:history="1">
        <w:r w:rsidR="00C94868" w:rsidRPr="00AE5214">
          <w:rPr>
            <w:rStyle w:val="Hyperlink"/>
            <w:noProof/>
          </w:rPr>
          <w:t>HST-025 – Detalhar Chapa – CEN e CE</w:t>
        </w:r>
        <w:r w:rsidR="00C94868">
          <w:rPr>
            <w:noProof/>
            <w:webHidden/>
          </w:rPr>
          <w:tab/>
        </w:r>
        <w:r w:rsidR="00C94868">
          <w:rPr>
            <w:noProof/>
            <w:webHidden/>
          </w:rPr>
          <w:fldChar w:fldCharType="begin"/>
        </w:r>
        <w:r w:rsidR="00C94868">
          <w:rPr>
            <w:noProof/>
            <w:webHidden/>
          </w:rPr>
          <w:instrText xml:space="preserve"> PAGEREF _Toc25588898 \h </w:instrText>
        </w:r>
        <w:r w:rsidR="00C94868">
          <w:rPr>
            <w:noProof/>
            <w:webHidden/>
          </w:rPr>
        </w:r>
        <w:r w:rsidR="00C94868">
          <w:rPr>
            <w:noProof/>
            <w:webHidden/>
          </w:rPr>
          <w:fldChar w:fldCharType="separate"/>
        </w:r>
        <w:r w:rsidR="00C94868">
          <w:rPr>
            <w:noProof/>
            <w:webHidden/>
          </w:rPr>
          <w:t>4</w:t>
        </w:r>
        <w:r w:rsidR="00C94868">
          <w:rPr>
            <w:noProof/>
            <w:webHidden/>
          </w:rPr>
          <w:fldChar w:fldCharType="end"/>
        </w:r>
      </w:hyperlink>
    </w:p>
    <w:p w14:paraId="5FFC98C1" w14:textId="77777777" w:rsidR="00C94868" w:rsidRDefault="005354E6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588899" w:history="1">
        <w:r w:rsidR="00C94868" w:rsidRPr="00AE5214">
          <w:rPr>
            <w:rStyle w:val="Hyperlink"/>
            <w:noProof/>
          </w:rPr>
          <w:t>COMO Corporativo</w:t>
        </w:r>
        <w:r w:rsidR="00C94868">
          <w:rPr>
            <w:noProof/>
            <w:webHidden/>
          </w:rPr>
          <w:tab/>
        </w:r>
        <w:r w:rsidR="00C94868">
          <w:rPr>
            <w:noProof/>
            <w:webHidden/>
          </w:rPr>
          <w:fldChar w:fldCharType="begin"/>
        </w:r>
        <w:r w:rsidR="00C94868">
          <w:rPr>
            <w:noProof/>
            <w:webHidden/>
          </w:rPr>
          <w:instrText xml:space="preserve"> PAGEREF _Toc25588899 \h </w:instrText>
        </w:r>
        <w:r w:rsidR="00C94868">
          <w:rPr>
            <w:noProof/>
            <w:webHidden/>
          </w:rPr>
        </w:r>
        <w:r w:rsidR="00C94868">
          <w:rPr>
            <w:noProof/>
            <w:webHidden/>
          </w:rPr>
          <w:fldChar w:fldCharType="separate"/>
        </w:r>
        <w:r w:rsidR="00C94868">
          <w:rPr>
            <w:noProof/>
            <w:webHidden/>
          </w:rPr>
          <w:t>4</w:t>
        </w:r>
        <w:r w:rsidR="00C94868">
          <w:rPr>
            <w:noProof/>
            <w:webHidden/>
          </w:rPr>
          <w:fldChar w:fldCharType="end"/>
        </w:r>
      </w:hyperlink>
    </w:p>
    <w:p w14:paraId="787D0CDC" w14:textId="77777777" w:rsidR="00C94868" w:rsidRDefault="005354E6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588900" w:history="1">
        <w:r w:rsidR="00C94868" w:rsidRPr="00AE5214">
          <w:rPr>
            <w:rStyle w:val="Hyperlink"/>
            <w:noProof/>
          </w:rPr>
          <w:t>QUERO acessar a interface do Detalhamento dos membros de cada chapa criada para a eleição selecionada</w:t>
        </w:r>
        <w:r w:rsidR="00C94868">
          <w:rPr>
            <w:noProof/>
            <w:webHidden/>
          </w:rPr>
          <w:tab/>
        </w:r>
        <w:r w:rsidR="00C94868">
          <w:rPr>
            <w:noProof/>
            <w:webHidden/>
          </w:rPr>
          <w:fldChar w:fldCharType="begin"/>
        </w:r>
        <w:r w:rsidR="00C94868">
          <w:rPr>
            <w:noProof/>
            <w:webHidden/>
          </w:rPr>
          <w:instrText xml:space="preserve"> PAGEREF _Toc25588900 \h </w:instrText>
        </w:r>
        <w:r w:rsidR="00C94868">
          <w:rPr>
            <w:noProof/>
            <w:webHidden/>
          </w:rPr>
        </w:r>
        <w:r w:rsidR="00C94868">
          <w:rPr>
            <w:noProof/>
            <w:webHidden/>
          </w:rPr>
          <w:fldChar w:fldCharType="separate"/>
        </w:r>
        <w:r w:rsidR="00C94868">
          <w:rPr>
            <w:noProof/>
            <w:webHidden/>
          </w:rPr>
          <w:t>4</w:t>
        </w:r>
        <w:r w:rsidR="00C94868">
          <w:rPr>
            <w:noProof/>
            <w:webHidden/>
          </w:rPr>
          <w:fldChar w:fldCharType="end"/>
        </w:r>
      </w:hyperlink>
    </w:p>
    <w:p w14:paraId="70635193" w14:textId="77777777" w:rsidR="00C94868" w:rsidRDefault="005354E6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588901" w:history="1">
        <w:r w:rsidR="00C94868" w:rsidRPr="00AE5214">
          <w:rPr>
            <w:rStyle w:val="Hyperlink"/>
            <w:noProof/>
          </w:rPr>
          <w:t>PARA acompanhar e realizar possíveis alterações referentes aos membros;</w:t>
        </w:r>
        <w:r w:rsidR="00C94868">
          <w:rPr>
            <w:noProof/>
            <w:webHidden/>
          </w:rPr>
          <w:tab/>
        </w:r>
        <w:r w:rsidR="00C94868">
          <w:rPr>
            <w:noProof/>
            <w:webHidden/>
          </w:rPr>
          <w:fldChar w:fldCharType="begin"/>
        </w:r>
        <w:r w:rsidR="00C94868">
          <w:rPr>
            <w:noProof/>
            <w:webHidden/>
          </w:rPr>
          <w:instrText xml:space="preserve"> PAGEREF _Toc25588901 \h </w:instrText>
        </w:r>
        <w:r w:rsidR="00C94868">
          <w:rPr>
            <w:noProof/>
            <w:webHidden/>
          </w:rPr>
        </w:r>
        <w:r w:rsidR="00C94868">
          <w:rPr>
            <w:noProof/>
            <w:webHidden/>
          </w:rPr>
          <w:fldChar w:fldCharType="separate"/>
        </w:r>
        <w:r w:rsidR="00C94868">
          <w:rPr>
            <w:noProof/>
            <w:webHidden/>
          </w:rPr>
          <w:t>4</w:t>
        </w:r>
        <w:r w:rsidR="00C94868">
          <w:rPr>
            <w:noProof/>
            <w:webHidden/>
          </w:rPr>
          <w:fldChar w:fldCharType="end"/>
        </w:r>
      </w:hyperlink>
    </w:p>
    <w:p w14:paraId="2D3D65C5" w14:textId="77777777" w:rsidR="00C94868" w:rsidRDefault="005354E6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588902" w:history="1">
        <w:r w:rsidR="00C94868" w:rsidRPr="00AE5214">
          <w:rPr>
            <w:rStyle w:val="Hyperlink"/>
            <w:noProof/>
          </w:rPr>
          <w:t>PROTÓTIPO</w:t>
        </w:r>
        <w:r w:rsidR="00C94868">
          <w:rPr>
            <w:noProof/>
            <w:webHidden/>
          </w:rPr>
          <w:tab/>
        </w:r>
        <w:r w:rsidR="00C94868">
          <w:rPr>
            <w:noProof/>
            <w:webHidden/>
          </w:rPr>
          <w:fldChar w:fldCharType="begin"/>
        </w:r>
        <w:r w:rsidR="00C94868">
          <w:rPr>
            <w:noProof/>
            <w:webHidden/>
          </w:rPr>
          <w:instrText xml:space="preserve"> PAGEREF _Toc25588902 \h </w:instrText>
        </w:r>
        <w:r w:rsidR="00C94868">
          <w:rPr>
            <w:noProof/>
            <w:webHidden/>
          </w:rPr>
        </w:r>
        <w:r w:rsidR="00C94868">
          <w:rPr>
            <w:noProof/>
            <w:webHidden/>
          </w:rPr>
          <w:fldChar w:fldCharType="separate"/>
        </w:r>
        <w:r w:rsidR="00C94868">
          <w:rPr>
            <w:noProof/>
            <w:webHidden/>
          </w:rPr>
          <w:t>4</w:t>
        </w:r>
        <w:r w:rsidR="00C94868">
          <w:rPr>
            <w:noProof/>
            <w:webHidden/>
          </w:rPr>
          <w:fldChar w:fldCharType="end"/>
        </w:r>
      </w:hyperlink>
    </w:p>
    <w:p w14:paraId="277609AA" w14:textId="77777777" w:rsidR="00C94868" w:rsidRDefault="005354E6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588903" w:history="1">
        <w:r w:rsidR="00C94868" w:rsidRPr="00AE5214">
          <w:rPr>
            <w:rStyle w:val="Hyperlink"/>
            <w:noProof/>
          </w:rPr>
          <w:t>CRITÉRIOS DE ACEITE</w:t>
        </w:r>
        <w:r w:rsidR="00C94868">
          <w:rPr>
            <w:noProof/>
            <w:webHidden/>
          </w:rPr>
          <w:tab/>
        </w:r>
        <w:r w:rsidR="00C94868">
          <w:rPr>
            <w:noProof/>
            <w:webHidden/>
          </w:rPr>
          <w:fldChar w:fldCharType="begin"/>
        </w:r>
        <w:r w:rsidR="00C94868">
          <w:rPr>
            <w:noProof/>
            <w:webHidden/>
          </w:rPr>
          <w:instrText xml:space="preserve"> PAGEREF _Toc25588903 \h </w:instrText>
        </w:r>
        <w:r w:rsidR="00C94868">
          <w:rPr>
            <w:noProof/>
            <w:webHidden/>
          </w:rPr>
        </w:r>
        <w:r w:rsidR="00C94868">
          <w:rPr>
            <w:noProof/>
            <w:webHidden/>
          </w:rPr>
          <w:fldChar w:fldCharType="separate"/>
        </w:r>
        <w:r w:rsidR="00C94868">
          <w:rPr>
            <w:noProof/>
            <w:webHidden/>
          </w:rPr>
          <w:t>29</w:t>
        </w:r>
        <w:r w:rsidR="00C94868">
          <w:rPr>
            <w:noProof/>
            <w:webHidden/>
          </w:rPr>
          <w:fldChar w:fldCharType="end"/>
        </w:r>
      </w:hyperlink>
    </w:p>
    <w:p w14:paraId="765D8317" w14:textId="77777777" w:rsidR="00C94868" w:rsidRDefault="005354E6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5588904" w:history="1">
        <w:r w:rsidR="00C94868" w:rsidRPr="00AE5214">
          <w:rPr>
            <w:rStyle w:val="Hyperlink"/>
            <w:noProof/>
          </w:rPr>
          <w:t>INFORMAÇÕES COMPLEMENTARES</w:t>
        </w:r>
        <w:r w:rsidR="00C94868">
          <w:rPr>
            <w:noProof/>
            <w:webHidden/>
          </w:rPr>
          <w:tab/>
        </w:r>
        <w:r w:rsidR="00C94868">
          <w:rPr>
            <w:noProof/>
            <w:webHidden/>
          </w:rPr>
          <w:fldChar w:fldCharType="begin"/>
        </w:r>
        <w:r w:rsidR="00C94868">
          <w:rPr>
            <w:noProof/>
            <w:webHidden/>
          </w:rPr>
          <w:instrText xml:space="preserve"> PAGEREF _Toc25588904 \h </w:instrText>
        </w:r>
        <w:r w:rsidR="00C94868">
          <w:rPr>
            <w:noProof/>
            <w:webHidden/>
          </w:rPr>
        </w:r>
        <w:r w:rsidR="00C94868">
          <w:rPr>
            <w:noProof/>
            <w:webHidden/>
          </w:rPr>
          <w:fldChar w:fldCharType="separate"/>
        </w:r>
        <w:r w:rsidR="00C94868">
          <w:rPr>
            <w:noProof/>
            <w:webHidden/>
          </w:rPr>
          <w:t>52</w:t>
        </w:r>
        <w:r w:rsidR="00C94868">
          <w:rPr>
            <w:noProof/>
            <w:webHidden/>
          </w:rPr>
          <w:fldChar w:fldCharType="end"/>
        </w:r>
      </w:hyperlink>
    </w:p>
    <w:p w14:paraId="46621B27" w14:textId="77777777" w:rsidR="00A735A5" w:rsidRDefault="00825F00">
      <w:r>
        <w:fldChar w:fldCharType="end"/>
      </w:r>
    </w:p>
    <w:p w14:paraId="3CB87937" w14:textId="77777777" w:rsidR="00A735A5" w:rsidRPr="001D406E" w:rsidRDefault="00A735A5">
      <w:pPr>
        <w:pStyle w:val="Dica"/>
      </w:pPr>
    </w:p>
    <w:p w14:paraId="0C0F08DA" w14:textId="208AE555" w:rsidR="00A735A5" w:rsidRDefault="00A735A5" w:rsidP="00CE176F">
      <w:pPr>
        <w:pStyle w:val="Ttulo1"/>
        <w:numPr>
          <w:ilvl w:val="0"/>
          <w:numId w:val="0"/>
        </w:numPr>
        <w:tabs>
          <w:tab w:val="clear" w:pos="425"/>
          <w:tab w:val="num" w:pos="426"/>
        </w:tabs>
      </w:pPr>
      <w:r>
        <w:br w:type="page"/>
      </w:r>
      <w:bookmarkStart w:id="4" w:name="_Toc25588898"/>
      <w:r w:rsidR="00CE176F">
        <w:lastRenderedPageBreak/>
        <w:t>HST</w:t>
      </w:r>
      <w:r w:rsidR="00C03F98">
        <w:t>-</w:t>
      </w:r>
      <w:r w:rsidR="00AF2B52">
        <w:t>0</w:t>
      </w:r>
      <w:r w:rsidR="0068337B">
        <w:t>2</w:t>
      </w:r>
      <w:r w:rsidR="006D545D">
        <w:t>5</w:t>
      </w:r>
      <w:r w:rsidR="0035649F">
        <w:t xml:space="preserve"> – </w:t>
      </w:r>
      <w:r w:rsidR="006D545D">
        <w:t xml:space="preserve">Detalhar Chapa </w:t>
      </w:r>
      <w:r w:rsidR="00DB42B8">
        <w:t>–</w:t>
      </w:r>
      <w:r w:rsidR="006D545D">
        <w:t xml:space="preserve"> CEN</w:t>
      </w:r>
      <w:r w:rsidR="00DB42B8">
        <w:t xml:space="preserve"> e CE</w:t>
      </w:r>
      <w:bookmarkEnd w:id="4"/>
    </w:p>
    <w:p w14:paraId="37D34CD1" w14:textId="769E4F5D" w:rsidR="002B1554" w:rsidRPr="000628DE" w:rsidRDefault="00CE176F" w:rsidP="00C64B05">
      <w:pPr>
        <w:pStyle w:val="Ttulo2"/>
        <w:numPr>
          <w:ilvl w:val="0"/>
          <w:numId w:val="0"/>
        </w:numPr>
      </w:pPr>
      <w:bookmarkStart w:id="5" w:name="_Toc25588899"/>
      <w:r w:rsidRPr="000628DE">
        <w:t>COMO</w:t>
      </w:r>
      <w:r w:rsidR="00C64B05" w:rsidRPr="000628DE">
        <w:t xml:space="preserve"> </w:t>
      </w:r>
      <w:r w:rsidR="006D545D" w:rsidRPr="006D545D">
        <w:rPr>
          <w:b w:val="0"/>
        </w:rPr>
        <w:t>Corporativo</w:t>
      </w:r>
      <w:bookmarkEnd w:id="5"/>
    </w:p>
    <w:p w14:paraId="4036BB8D" w14:textId="695E39C9" w:rsidR="00CE176F" w:rsidRPr="000628DE" w:rsidRDefault="00CE176F" w:rsidP="005A4527">
      <w:pPr>
        <w:pStyle w:val="Ttulo2"/>
        <w:numPr>
          <w:ilvl w:val="0"/>
          <w:numId w:val="0"/>
        </w:numPr>
      </w:pPr>
      <w:bookmarkStart w:id="6" w:name="_Toc25588900"/>
      <w:r w:rsidRPr="000628DE">
        <w:t>QUERO</w:t>
      </w:r>
      <w:r w:rsidR="005A4527" w:rsidRPr="000628DE">
        <w:t xml:space="preserve"> </w:t>
      </w:r>
      <w:r w:rsidR="003F78ED">
        <w:rPr>
          <w:b w:val="0"/>
        </w:rPr>
        <w:t xml:space="preserve">acessar a </w:t>
      </w:r>
      <w:r w:rsidR="00CB5788">
        <w:rPr>
          <w:b w:val="0"/>
        </w:rPr>
        <w:t>interface do Detalhamento dos membros de cada chapa criada para a eleição selecionada</w:t>
      </w:r>
      <w:bookmarkEnd w:id="6"/>
    </w:p>
    <w:p w14:paraId="38E7497A" w14:textId="0DDE69CC" w:rsidR="00A735A5" w:rsidRPr="000628DE" w:rsidRDefault="00CE176F" w:rsidP="00D908D1">
      <w:pPr>
        <w:pStyle w:val="Ttulo2"/>
        <w:numPr>
          <w:ilvl w:val="0"/>
          <w:numId w:val="0"/>
        </w:numPr>
        <w:rPr>
          <w:b w:val="0"/>
        </w:rPr>
      </w:pPr>
      <w:bookmarkStart w:id="7" w:name="_Toc25588901"/>
      <w:r w:rsidRPr="000628DE">
        <w:t>PARA</w:t>
      </w:r>
      <w:r w:rsidR="005A4527" w:rsidRPr="000628DE">
        <w:t xml:space="preserve"> </w:t>
      </w:r>
      <w:r w:rsidR="00CB5788" w:rsidRPr="00CB5788">
        <w:rPr>
          <w:b w:val="0"/>
        </w:rPr>
        <w:t>acompanhar e realizar possíveis alterações referentes aos membros;</w:t>
      </w:r>
      <w:bookmarkEnd w:id="7"/>
    </w:p>
    <w:p w14:paraId="3F8EBB06" w14:textId="77777777" w:rsidR="00EF4113" w:rsidRDefault="00EF4113" w:rsidP="007569F0">
      <w:pPr>
        <w:pStyle w:val="Ttulo2"/>
        <w:numPr>
          <w:ilvl w:val="0"/>
          <w:numId w:val="0"/>
        </w:numPr>
      </w:pPr>
      <w:bookmarkStart w:id="8" w:name="_Toc7509864"/>
    </w:p>
    <w:p w14:paraId="6D3DAFD9" w14:textId="77777777" w:rsidR="007569F0" w:rsidRPr="00AD0154" w:rsidRDefault="007569F0" w:rsidP="007569F0">
      <w:pPr>
        <w:pStyle w:val="Ttulo2"/>
        <w:numPr>
          <w:ilvl w:val="0"/>
          <w:numId w:val="0"/>
        </w:numPr>
      </w:pPr>
      <w:bookmarkStart w:id="9" w:name="_Toc25588902"/>
      <w:r>
        <w:t>PROTÓTIPO</w:t>
      </w:r>
      <w:bookmarkEnd w:id="8"/>
      <w:bookmarkEnd w:id="9"/>
    </w:p>
    <w:p w14:paraId="4AD30F2F" w14:textId="5EDBE33B" w:rsidR="00D471A9" w:rsidRDefault="009B5B52" w:rsidP="00B167D4">
      <w:pPr>
        <w:pStyle w:val="EstiloPrototipo3"/>
        <w:numPr>
          <w:ilvl w:val="0"/>
          <w:numId w:val="5"/>
        </w:numPr>
      </w:pPr>
      <w:bookmarkStart w:id="10" w:name="_Ref12279787"/>
      <w:bookmarkStart w:id="11" w:name="_Ref13579930"/>
      <w:bookmarkStart w:id="12" w:name="_Ref23675053"/>
      <w:r>
        <w:t>Acessar</w:t>
      </w:r>
      <w:r w:rsidR="00FF442B">
        <w:t xml:space="preserve"> </w:t>
      </w:r>
      <w:r w:rsidR="00DB42B8">
        <w:t>C</w:t>
      </w:r>
      <w:r w:rsidR="00FF442B">
        <w:t xml:space="preserve">hapa </w:t>
      </w:r>
      <w:r w:rsidR="00DB42B8">
        <w:t>S</w:t>
      </w:r>
      <w:r w:rsidR="00FF442B">
        <w:t>elecionada</w:t>
      </w:r>
      <w:bookmarkEnd w:id="10"/>
      <w:bookmarkEnd w:id="11"/>
      <w:r w:rsidR="00FF442B">
        <w:t xml:space="preserve"> </w:t>
      </w:r>
      <w:bookmarkEnd w:id="12"/>
    </w:p>
    <w:p w14:paraId="7BCB8653" w14:textId="771EF30F" w:rsidR="00EF4113" w:rsidRDefault="00A31F83" w:rsidP="00A2027E">
      <w:pPr>
        <w:pStyle w:val="EstiloPrototipo3"/>
        <w:tabs>
          <w:tab w:val="clear" w:pos="425"/>
          <w:tab w:val="left" w:pos="709"/>
        </w:tabs>
        <w:ind w:left="426" w:hanging="142"/>
      </w:pPr>
      <w:r>
        <w:rPr>
          <w:noProof/>
        </w:rPr>
        <w:drawing>
          <wp:inline distT="0" distB="0" distL="0" distR="0" wp14:anchorId="795F89CC" wp14:editId="1EB0C724">
            <wp:extent cx="5760085" cy="615950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oncluid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E896" w14:textId="77777777" w:rsidR="00CD530C" w:rsidRDefault="00CD530C" w:rsidP="00EF4113">
      <w:pPr>
        <w:pStyle w:val="EstiloPrototipo3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69"/>
        <w:gridCol w:w="1134"/>
        <w:gridCol w:w="426"/>
        <w:gridCol w:w="880"/>
        <w:gridCol w:w="1246"/>
        <w:gridCol w:w="850"/>
        <w:gridCol w:w="184"/>
        <w:gridCol w:w="926"/>
        <w:gridCol w:w="24"/>
        <w:gridCol w:w="2831"/>
      </w:tblGrid>
      <w:tr w:rsidR="00E869AB" w:rsidRPr="00F81208" w14:paraId="646385B7" w14:textId="77777777" w:rsidTr="00E869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2D95BC3F" w14:textId="77777777" w:rsidR="00E869AB" w:rsidRPr="00F81208" w:rsidRDefault="00E869AB" w:rsidP="00E869AB">
            <w:pPr>
              <w:pStyle w:val="EstiloPrototipo3"/>
              <w:jc w:val="center"/>
            </w:pPr>
            <w:r w:rsidRPr="00F81208">
              <w:rPr>
                <w:sz w:val="24"/>
                <w:szCs w:val="24"/>
              </w:rPr>
              <w:t>Campos</w:t>
            </w:r>
          </w:p>
        </w:tc>
      </w:tr>
      <w:tr w:rsidR="00E869AB" w:rsidRPr="00F81208" w14:paraId="7CA351BB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590DAC99" w14:textId="77777777" w:rsidR="00E869AB" w:rsidRPr="00F81208" w:rsidRDefault="00E869AB" w:rsidP="00E869AB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Aguardando conclusão</w:t>
            </w:r>
          </w:p>
        </w:tc>
      </w:tr>
      <w:tr w:rsidR="00E869AB" w:rsidRPr="00F81208" w14:paraId="3E8E5ED5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20835F35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6AE839DC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6A00A34E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3585E73D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6D04EB52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70C492A9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gridSpan w:val="2"/>
            <w:shd w:val="clear" w:color="auto" w:fill="B3B3B3"/>
          </w:tcPr>
          <w:p w14:paraId="403B508F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Regra</w:t>
            </w:r>
          </w:p>
        </w:tc>
      </w:tr>
      <w:tr w:rsidR="00E869AB" w:rsidRPr="00F81208" w14:paraId="79F87E32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76D8E5E5" w14:textId="77777777" w:rsidR="00E869AB" w:rsidRPr="00671BC2" w:rsidRDefault="00E869AB" w:rsidP="00E869AB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671BC2">
              <w:rPr>
                <w:b/>
                <w:sz w:val="18"/>
                <w:szCs w:val="18"/>
              </w:rPr>
              <w:t>Conselheiro Federal</w:t>
            </w:r>
            <w:r>
              <w:rPr>
                <w:b/>
                <w:sz w:val="18"/>
                <w:szCs w:val="18"/>
              </w:rPr>
              <w:t xml:space="preserve"> / Conselheiro Estadual</w:t>
            </w:r>
          </w:p>
        </w:tc>
      </w:tr>
      <w:tr w:rsidR="00E869AB" w:rsidRPr="00F81208" w14:paraId="0F4BDF32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D0E35AE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52E353E" w14:textId="77777777" w:rsidR="00E869AB" w:rsidRDefault="00E869AB" w:rsidP="00E869AB">
            <w:pPr>
              <w:spacing w:before="60" w:after="60"/>
              <w:jc w:val="center"/>
              <w:rPr>
                <w:noProof/>
              </w:rPr>
            </w:pPr>
            <w:r w:rsidRPr="0066188C">
              <w:rPr>
                <w:sz w:val="18"/>
                <w:szCs w:val="18"/>
              </w:rPr>
              <w:t>Nº</w:t>
            </w:r>
          </w:p>
        </w:tc>
        <w:tc>
          <w:tcPr>
            <w:tcW w:w="1306" w:type="dxa"/>
            <w:gridSpan w:val="2"/>
          </w:tcPr>
          <w:p w14:paraId="48BD6DFB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que define a ordem de visualização dos membros</w:t>
            </w:r>
          </w:p>
        </w:tc>
        <w:tc>
          <w:tcPr>
            <w:tcW w:w="1246" w:type="dxa"/>
          </w:tcPr>
          <w:p w14:paraId="26310396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41635D52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1BFFE5BD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53492658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2C572DDD" w14:textId="77777777" w:rsidR="00E869AB" w:rsidRPr="00674B29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Somente Leitura: Sim</w:t>
            </w:r>
          </w:p>
          <w:p w14:paraId="3850D017" w14:textId="4E0D45F6" w:rsidR="00674B29" w:rsidRPr="00674B29" w:rsidRDefault="00674B29" w:rsidP="00674B29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122A7DE3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CBE36A9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843E5C2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D6786">
              <w:rPr>
                <w:sz w:val="18"/>
                <w:szCs w:val="18"/>
              </w:rPr>
              <w:t>CPF do profissional</w:t>
            </w:r>
          </w:p>
        </w:tc>
        <w:tc>
          <w:tcPr>
            <w:tcW w:w="1306" w:type="dxa"/>
            <w:gridSpan w:val="2"/>
          </w:tcPr>
          <w:p w14:paraId="3FD220C3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407AA">
              <w:rPr>
                <w:sz w:val="18"/>
                <w:szCs w:val="18"/>
              </w:rPr>
              <w:t xml:space="preserve">Retorna o </w:t>
            </w:r>
            <w:r>
              <w:rPr>
                <w:sz w:val="18"/>
                <w:szCs w:val="18"/>
              </w:rPr>
              <w:t>CPF</w:t>
            </w:r>
            <w:r w:rsidRPr="00A407AA">
              <w:rPr>
                <w:sz w:val="18"/>
                <w:szCs w:val="18"/>
              </w:rPr>
              <w:t xml:space="preserve"> do profissional conforme a base do SICCAU e habilita um link no </w:t>
            </w:r>
            <w:r>
              <w:rPr>
                <w:sz w:val="18"/>
                <w:szCs w:val="18"/>
              </w:rPr>
              <w:t>CPF</w:t>
            </w:r>
            <w:r w:rsidRPr="00A407AA">
              <w:rPr>
                <w:sz w:val="18"/>
                <w:szCs w:val="18"/>
              </w:rPr>
              <w:t xml:space="preserve"> para visualizar dados detalhados</w:t>
            </w:r>
          </w:p>
        </w:tc>
        <w:tc>
          <w:tcPr>
            <w:tcW w:w="1246" w:type="dxa"/>
          </w:tcPr>
          <w:p w14:paraId="7B3FB825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56886571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9A87F96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2F1D0495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313B9048" w14:textId="77777777" w:rsidR="00E869AB" w:rsidRPr="00674B29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07458C78" w14:textId="3874351F" w:rsidR="00674B29" w:rsidRPr="00674B29" w:rsidRDefault="00674B29" w:rsidP="00674B29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50009C80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32C19FA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DED3B40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Tipo Participação</w:t>
            </w:r>
          </w:p>
        </w:tc>
        <w:tc>
          <w:tcPr>
            <w:tcW w:w="1306" w:type="dxa"/>
            <w:gridSpan w:val="2"/>
          </w:tcPr>
          <w:p w14:paraId="2106DF45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tipo de participação do membro</w:t>
            </w:r>
          </w:p>
        </w:tc>
        <w:tc>
          <w:tcPr>
            <w:tcW w:w="1246" w:type="dxa"/>
          </w:tcPr>
          <w:p w14:paraId="1FB01C75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4240656F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Titular</w:t>
            </w:r>
          </w:p>
          <w:p w14:paraId="3B801E41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  <w:p w14:paraId="3D156FAA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Suplente</w:t>
            </w:r>
          </w:p>
        </w:tc>
        <w:tc>
          <w:tcPr>
            <w:tcW w:w="926" w:type="dxa"/>
          </w:tcPr>
          <w:p w14:paraId="7A69B49B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495DA9A2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5D26BF80" w14:textId="77777777" w:rsidR="00E869AB" w:rsidRPr="00674B29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Somente Leitura: Sim</w:t>
            </w:r>
          </w:p>
          <w:p w14:paraId="29417A61" w14:textId="6D8CE98C" w:rsidR="00674B29" w:rsidRPr="00674B29" w:rsidRDefault="00674B29" w:rsidP="00674B29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6EE58206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280BC5B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FC6D170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Nome</w:t>
            </w:r>
          </w:p>
        </w:tc>
        <w:tc>
          <w:tcPr>
            <w:tcW w:w="1306" w:type="dxa"/>
            <w:gridSpan w:val="2"/>
          </w:tcPr>
          <w:p w14:paraId="695DA27B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407AA">
              <w:rPr>
                <w:sz w:val="18"/>
                <w:szCs w:val="18"/>
              </w:rPr>
              <w:t>Retorna o nome do profissional de acordo com o CPF informado conforme a base do SICCAU e habilita um link no nome para visualizar dados detalhados</w:t>
            </w:r>
          </w:p>
        </w:tc>
        <w:tc>
          <w:tcPr>
            <w:tcW w:w="1246" w:type="dxa"/>
          </w:tcPr>
          <w:p w14:paraId="482F3EFF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57908F35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5FD2C489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0331852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51E88E3A" w14:textId="77777777" w:rsidR="00E869AB" w:rsidRPr="00674B29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4338A382" w14:textId="71034807" w:rsidR="00674B29" w:rsidRPr="00674B29" w:rsidRDefault="00674B29" w:rsidP="00674B29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33F3127E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5BA1990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F738D0A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Registro</w:t>
            </w:r>
          </w:p>
        </w:tc>
        <w:tc>
          <w:tcPr>
            <w:tcW w:w="1306" w:type="dxa"/>
            <w:gridSpan w:val="2"/>
          </w:tcPr>
          <w:p w14:paraId="0EF6AFD9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Retorna o registro do usuário conforme base a do SICCAU </w:t>
            </w:r>
            <w:r w:rsidRPr="00A407AA">
              <w:rPr>
                <w:sz w:val="18"/>
                <w:szCs w:val="18"/>
              </w:rPr>
              <w:t xml:space="preserve">e habilita um link no </w:t>
            </w:r>
            <w:r>
              <w:rPr>
                <w:sz w:val="18"/>
                <w:szCs w:val="18"/>
              </w:rPr>
              <w:t xml:space="preserve">registro </w:t>
            </w:r>
            <w:r w:rsidRPr="00A407AA">
              <w:rPr>
                <w:sz w:val="18"/>
                <w:szCs w:val="18"/>
              </w:rPr>
              <w:t xml:space="preserve">para visualizar </w:t>
            </w:r>
            <w:r w:rsidRPr="00A407AA">
              <w:rPr>
                <w:sz w:val="18"/>
                <w:szCs w:val="18"/>
              </w:rPr>
              <w:lastRenderedPageBreak/>
              <w:t>dados detalhados</w:t>
            </w:r>
          </w:p>
        </w:tc>
        <w:tc>
          <w:tcPr>
            <w:tcW w:w="1246" w:type="dxa"/>
          </w:tcPr>
          <w:p w14:paraId="28C4CB03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Alfanumérico</w:t>
            </w:r>
          </w:p>
        </w:tc>
        <w:tc>
          <w:tcPr>
            <w:tcW w:w="1034" w:type="dxa"/>
            <w:gridSpan w:val="2"/>
          </w:tcPr>
          <w:p w14:paraId="20ACE7E4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2448D957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5A7B5B7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25EF1B0C" w14:textId="77777777" w:rsidR="00E869AB" w:rsidRPr="00674B29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3DF32584" w14:textId="6D77E9EB" w:rsidR="00674B29" w:rsidRPr="00674B29" w:rsidRDefault="00674B29" w:rsidP="00674B29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036B7B67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F1947F0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7E985B2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E-mail</w:t>
            </w:r>
          </w:p>
        </w:tc>
        <w:tc>
          <w:tcPr>
            <w:tcW w:w="1306" w:type="dxa"/>
            <w:gridSpan w:val="2"/>
          </w:tcPr>
          <w:p w14:paraId="34BAF0C1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Retorna o e-mail do usuário conforme base do SICCAU </w:t>
            </w:r>
            <w:r w:rsidRPr="00A407AA">
              <w:rPr>
                <w:sz w:val="18"/>
                <w:szCs w:val="18"/>
              </w:rPr>
              <w:t xml:space="preserve">e habilita um link no </w:t>
            </w:r>
            <w:r>
              <w:rPr>
                <w:sz w:val="18"/>
                <w:szCs w:val="18"/>
              </w:rPr>
              <w:t>e-mail</w:t>
            </w:r>
            <w:r w:rsidRPr="00A407AA">
              <w:rPr>
                <w:sz w:val="18"/>
                <w:szCs w:val="18"/>
              </w:rPr>
              <w:t xml:space="preserve"> para visualizar dados detalhados</w:t>
            </w:r>
          </w:p>
        </w:tc>
        <w:tc>
          <w:tcPr>
            <w:tcW w:w="1246" w:type="dxa"/>
          </w:tcPr>
          <w:p w14:paraId="02B2F5F5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26926350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58F8CD74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156BF32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2C55C19A" w14:textId="77777777" w:rsidR="00E869AB" w:rsidRPr="00674B29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>Somente Leitura: Não</w:t>
            </w:r>
          </w:p>
          <w:p w14:paraId="27F1D455" w14:textId="399CAE4F" w:rsidR="00674B29" w:rsidRPr="00674B29" w:rsidRDefault="00674B29" w:rsidP="00674B29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4134940C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D69CC93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ED9F90B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 de confirmação</w:t>
            </w:r>
          </w:p>
        </w:tc>
        <w:tc>
          <w:tcPr>
            <w:tcW w:w="1306" w:type="dxa"/>
            <w:gridSpan w:val="2"/>
          </w:tcPr>
          <w:p w14:paraId="3B340C70" w14:textId="399B8A5F" w:rsidR="00E869AB" w:rsidRDefault="00E869AB" w:rsidP="00D042E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Retorna o </w:t>
            </w:r>
            <w:r w:rsidR="00D042E1">
              <w:rPr>
                <w:sz w:val="18"/>
                <w:szCs w:val="18"/>
              </w:rPr>
              <w:t>status de confirmação se o membro aceitou ou não o convite</w:t>
            </w:r>
          </w:p>
        </w:tc>
        <w:tc>
          <w:tcPr>
            <w:tcW w:w="1246" w:type="dxa"/>
          </w:tcPr>
          <w:p w14:paraId="62374D1F" w14:textId="77777777" w:rsidR="00D042E1" w:rsidRDefault="00D042E1" w:rsidP="00D042E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  <w:p w14:paraId="56CDFED3" w14:textId="7E9679F8" w:rsidR="00E869AB" w:rsidRDefault="00D042E1" w:rsidP="00D042E1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Hint</w:t>
            </w:r>
          </w:p>
        </w:tc>
        <w:tc>
          <w:tcPr>
            <w:tcW w:w="1034" w:type="dxa"/>
            <w:gridSpan w:val="2"/>
          </w:tcPr>
          <w:p w14:paraId="37B5D233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554DB76E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6CCC964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4AD7E50A" w14:textId="77777777" w:rsidR="00E869AB" w:rsidRPr="00674B29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Sim</w:t>
            </w:r>
          </w:p>
          <w:p w14:paraId="6956C79C" w14:textId="53302FBF" w:rsidR="00674B29" w:rsidRPr="00674B29" w:rsidRDefault="00674B29" w:rsidP="00674B29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D497E">
              <w:rPr>
                <w:color w:val="31849B" w:themeColor="accent5" w:themeShade="BF"/>
                <w:sz w:val="18"/>
                <w:szCs w:val="18"/>
              </w:rPr>
              <w:instrText xml:space="preserve"> REF _Ref24016873 \r \h </w:instrText>
            </w:r>
            <w:r w:rsidR="005D497E">
              <w:rPr>
                <w:color w:val="31849B" w:themeColor="accent5" w:themeShade="BF"/>
                <w:sz w:val="18"/>
                <w:szCs w:val="18"/>
              </w:rPr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D497E">
              <w:rPr>
                <w:color w:val="31849B" w:themeColor="accent5" w:themeShade="BF"/>
                <w:sz w:val="18"/>
                <w:szCs w:val="18"/>
              </w:rPr>
              <w:t>2.6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631F26D8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9206B2D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BBC5685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Status validação </w:t>
            </w:r>
          </w:p>
          <w:p w14:paraId="534FF67F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5F5B9EE" wp14:editId="7EEAB181">
                  <wp:extent cx="257175" cy="247650"/>
                  <wp:effectExtent l="0" t="0" r="9525" b="0"/>
                  <wp:docPr id="100" name="Imagem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3DB0393C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2C5713">
              <w:rPr>
                <w:sz w:val="18"/>
                <w:szCs w:val="18"/>
              </w:rPr>
              <w:t>Status que apresenta que o membro está com todos os dados validados e pode ser cadastrado</w:t>
            </w:r>
          </w:p>
        </w:tc>
        <w:tc>
          <w:tcPr>
            <w:tcW w:w="1246" w:type="dxa"/>
          </w:tcPr>
          <w:p w14:paraId="2C907722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  <w:p w14:paraId="3D372001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Hint</w:t>
            </w:r>
          </w:p>
        </w:tc>
        <w:tc>
          <w:tcPr>
            <w:tcW w:w="1034" w:type="dxa"/>
            <w:gridSpan w:val="2"/>
          </w:tcPr>
          <w:p w14:paraId="06D3993D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7EAA6896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59AD9C3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1F912A44" w14:textId="77777777" w:rsidR="00E869AB" w:rsidRPr="00674B29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Sim</w:t>
            </w:r>
          </w:p>
          <w:p w14:paraId="70A0C7D5" w14:textId="40297077" w:rsidR="00674B29" w:rsidRPr="00674B29" w:rsidRDefault="00674B29" w:rsidP="00674B29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D497E">
              <w:rPr>
                <w:color w:val="31849B" w:themeColor="accent5" w:themeShade="BF"/>
                <w:sz w:val="18"/>
                <w:szCs w:val="18"/>
              </w:rPr>
              <w:instrText xml:space="preserve"> REF _Ref24016892 \r \h </w:instrText>
            </w:r>
            <w:r w:rsidR="005D497E">
              <w:rPr>
                <w:color w:val="31849B" w:themeColor="accent5" w:themeShade="BF"/>
                <w:sz w:val="18"/>
                <w:szCs w:val="18"/>
              </w:rPr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D497E">
              <w:rPr>
                <w:color w:val="31849B" w:themeColor="accent5" w:themeShade="BF"/>
                <w:sz w:val="18"/>
                <w:szCs w:val="18"/>
              </w:rPr>
              <w:t>2.7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3C4A665C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D221F09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10D6BB1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 validação</w:t>
            </w:r>
          </w:p>
          <w:p w14:paraId="5AE953D2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CA89E19" wp14:editId="3BC5DEDA">
                  <wp:extent cx="228600" cy="314325"/>
                  <wp:effectExtent l="0" t="0" r="0" b="9525"/>
                  <wp:docPr id="101" name="Imagem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4441760E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2C5713">
              <w:rPr>
                <w:sz w:val="18"/>
                <w:szCs w:val="18"/>
              </w:rPr>
              <w:t>Status que apresenta que o membro está com pendências nos dados.</w:t>
            </w:r>
          </w:p>
        </w:tc>
        <w:tc>
          <w:tcPr>
            <w:tcW w:w="1246" w:type="dxa"/>
          </w:tcPr>
          <w:p w14:paraId="1E5ADDF7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  <w:p w14:paraId="1F020F45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Hint</w:t>
            </w:r>
          </w:p>
        </w:tc>
        <w:tc>
          <w:tcPr>
            <w:tcW w:w="1034" w:type="dxa"/>
            <w:gridSpan w:val="2"/>
          </w:tcPr>
          <w:p w14:paraId="2D1088EF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6E61FB82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C74E637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16305250" w14:textId="77777777" w:rsidR="00E869AB" w:rsidRPr="00674B29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F865A3">
              <w:rPr>
                <w:color w:val="auto"/>
                <w:sz w:val="18"/>
                <w:szCs w:val="18"/>
              </w:rPr>
              <w:t>Sim</w:t>
            </w:r>
          </w:p>
          <w:p w14:paraId="7BB07A22" w14:textId="2C51458A" w:rsidR="00674B29" w:rsidRPr="00674B29" w:rsidRDefault="00674B29" w:rsidP="00674B29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D497E">
              <w:rPr>
                <w:color w:val="31849B" w:themeColor="accent5" w:themeShade="BF"/>
                <w:sz w:val="18"/>
                <w:szCs w:val="18"/>
              </w:rPr>
              <w:instrText xml:space="preserve"> REF _Ref24016892 \r \h </w:instrText>
            </w:r>
            <w:r w:rsidR="005D497E">
              <w:rPr>
                <w:color w:val="31849B" w:themeColor="accent5" w:themeShade="BF"/>
                <w:sz w:val="18"/>
                <w:szCs w:val="18"/>
              </w:rPr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D497E">
              <w:rPr>
                <w:color w:val="31849B" w:themeColor="accent5" w:themeShade="BF"/>
                <w:sz w:val="18"/>
                <w:szCs w:val="18"/>
              </w:rPr>
              <w:t>2.7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243521DA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D45A294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37AC25C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Responsável </w:t>
            </w:r>
          </w:p>
          <w:p w14:paraId="577F1EE9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1032CC2" wp14:editId="61D8E6F7">
                  <wp:extent cx="247650" cy="285750"/>
                  <wp:effectExtent l="0" t="0" r="0" b="0"/>
                  <wp:docPr id="102" name="Imagem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42D1A22B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Campo preenchido informando que o usuário será um dos responsáveis pela chapa </w:t>
            </w:r>
          </w:p>
        </w:tc>
        <w:tc>
          <w:tcPr>
            <w:tcW w:w="1246" w:type="dxa"/>
          </w:tcPr>
          <w:p w14:paraId="7F471712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654D0A5E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5793A9AA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727AAF9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46C69ABC" w14:textId="77777777" w:rsidR="00E869AB" w:rsidRPr="00674B29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17D6BD9E" w14:textId="1ADB3A36" w:rsidR="00674B29" w:rsidRPr="00674B29" w:rsidRDefault="00674B29" w:rsidP="00674B29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D497E">
              <w:rPr>
                <w:color w:val="31849B" w:themeColor="accent5" w:themeShade="BF"/>
                <w:sz w:val="18"/>
                <w:szCs w:val="18"/>
              </w:rPr>
              <w:instrText xml:space="preserve"> REF _Ref24017304 \r \h </w:instrText>
            </w:r>
            <w:r w:rsidR="005D497E">
              <w:rPr>
                <w:color w:val="31849B" w:themeColor="accent5" w:themeShade="BF"/>
                <w:sz w:val="18"/>
                <w:szCs w:val="18"/>
              </w:rPr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D497E">
              <w:rPr>
                <w:color w:val="31849B" w:themeColor="accent5" w:themeShade="BF"/>
                <w:sz w:val="18"/>
                <w:szCs w:val="18"/>
              </w:rPr>
              <w:t>2.3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75E20FF1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5607EAA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1E80AC4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Responsável </w:t>
            </w:r>
          </w:p>
          <w:p w14:paraId="3DF1ADDC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9217F6D" wp14:editId="75224F70">
                  <wp:extent cx="200025" cy="238125"/>
                  <wp:effectExtent l="0" t="0" r="9525" b="9525"/>
                  <wp:docPr id="103" name="Imagem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7BA7B4A7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a ser selecionado para definir o membro como um dos responsáveis pela chapa</w:t>
            </w:r>
          </w:p>
        </w:tc>
        <w:tc>
          <w:tcPr>
            <w:tcW w:w="1246" w:type="dxa"/>
          </w:tcPr>
          <w:p w14:paraId="6BCA5271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4BC9A8EB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1262208E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45B5BF8F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5E4C4B73" w14:textId="77777777" w:rsidR="00E869AB" w:rsidRPr="00674B29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68829D86" w14:textId="5E863F0D" w:rsidR="00674B29" w:rsidRPr="00674B29" w:rsidRDefault="00674B29" w:rsidP="00674B29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D497E">
              <w:rPr>
                <w:color w:val="31849B" w:themeColor="accent5" w:themeShade="BF"/>
                <w:sz w:val="18"/>
                <w:szCs w:val="18"/>
              </w:rPr>
              <w:instrText xml:space="preserve"> REF _Ref24017304 \r \h </w:instrText>
            </w:r>
            <w:r w:rsidR="005D497E">
              <w:rPr>
                <w:color w:val="31849B" w:themeColor="accent5" w:themeShade="BF"/>
                <w:sz w:val="18"/>
                <w:szCs w:val="18"/>
              </w:rPr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D497E">
              <w:rPr>
                <w:color w:val="31849B" w:themeColor="accent5" w:themeShade="BF"/>
                <w:sz w:val="18"/>
                <w:szCs w:val="18"/>
              </w:rPr>
              <w:t>2.3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6FC7B456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C8A90D3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AE2EDA7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04E6988" wp14:editId="1B336B56">
                  <wp:extent cx="238125" cy="285750"/>
                  <wp:effectExtent l="0" t="0" r="9525" b="0"/>
                  <wp:docPr id="104" name="Imagem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1EC41B60" w14:textId="34ECF0B5" w:rsidR="00E869AB" w:rsidRDefault="00E869AB" w:rsidP="00005367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Campo preenchido informando que o membro é o </w:t>
            </w:r>
            <w:r w:rsidR="00005367">
              <w:rPr>
                <w:sz w:val="18"/>
                <w:szCs w:val="18"/>
              </w:rPr>
              <w:t xml:space="preserve">responsável </w:t>
            </w:r>
            <w:r w:rsidR="00005367">
              <w:rPr>
                <w:sz w:val="18"/>
                <w:szCs w:val="18"/>
              </w:rPr>
              <w:lastRenderedPageBreak/>
              <w:t xml:space="preserve">criador </w:t>
            </w:r>
            <w:r>
              <w:rPr>
                <w:sz w:val="18"/>
                <w:szCs w:val="18"/>
              </w:rPr>
              <w:t>pela chapa</w:t>
            </w:r>
          </w:p>
        </w:tc>
        <w:tc>
          <w:tcPr>
            <w:tcW w:w="1246" w:type="dxa"/>
          </w:tcPr>
          <w:p w14:paraId="645B0784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Botão</w:t>
            </w:r>
          </w:p>
        </w:tc>
        <w:tc>
          <w:tcPr>
            <w:tcW w:w="1034" w:type="dxa"/>
            <w:gridSpan w:val="2"/>
          </w:tcPr>
          <w:p w14:paraId="133C4466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0A18B0AF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7906370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6E30F9BA" w14:textId="77777777" w:rsidR="00E869AB" w:rsidRPr="00674B29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F865A3">
              <w:rPr>
                <w:color w:val="auto"/>
                <w:sz w:val="18"/>
                <w:szCs w:val="18"/>
              </w:rPr>
              <w:t>Sim</w:t>
            </w:r>
          </w:p>
          <w:p w14:paraId="39438EBD" w14:textId="5604107F" w:rsidR="00674B29" w:rsidRPr="00674B29" w:rsidRDefault="00674B29" w:rsidP="00674B29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D497E">
              <w:rPr>
                <w:color w:val="31849B" w:themeColor="accent5" w:themeShade="BF"/>
                <w:sz w:val="18"/>
                <w:szCs w:val="18"/>
              </w:rPr>
              <w:instrText xml:space="preserve"> REF _Ref24017304 \r \h </w:instrText>
            </w:r>
            <w:r w:rsidR="005D497E">
              <w:rPr>
                <w:color w:val="31849B" w:themeColor="accent5" w:themeShade="BF"/>
                <w:sz w:val="18"/>
                <w:szCs w:val="18"/>
              </w:rPr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D497E">
              <w:rPr>
                <w:color w:val="31849B" w:themeColor="accent5" w:themeShade="BF"/>
                <w:sz w:val="18"/>
                <w:szCs w:val="18"/>
              </w:rPr>
              <w:t>2.3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47C8961D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5B5E329D" w14:textId="77777777" w:rsidR="00E869AB" w:rsidRPr="00E27D8B" w:rsidRDefault="00E869AB" w:rsidP="00E869AB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E27D8B">
              <w:rPr>
                <w:b/>
                <w:color w:val="000000" w:themeColor="text1"/>
                <w:sz w:val="18"/>
                <w:szCs w:val="18"/>
              </w:rPr>
              <w:lastRenderedPageBreak/>
              <w:t>Ações</w:t>
            </w:r>
          </w:p>
        </w:tc>
      </w:tr>
      <w:tr w:rsidR="00E869AB" w:rsidRPr="00F81208" w14:paraId="4AFDB3AB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533B1A5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B330259" w14:textId="77777777" w:rsidR="00E869AB" w:rsidRDefault="00E869AB" w:rsidP="00E869AB">
            <w:pPr>
              <w:spacing w:before="60" w:after="60"/>
              <w:jc w:val="center"/>
              <w:rPr>
                <w:noProof/>
              </w:rPr>
            </w:pPr>
            <w:r w:rsidRPr="00E27D8B">
              <w:rPr>
                <w:sz w:val="18"/>
                <w:szCs w:val="18"/>
              </w:rPr>
              <w:t>Alterar</w:t>
            </w:r>
          </w:p>
        </w:tc>
        <w:tc>
          <w:tcPr>
            <w:tcW w:w="1306" w:type="dxa"/>
            <w:gridSpan w:val="2"/>
          </w:tcPr>
          <w:p w14:paraId="4EEDF077" w14:textId="208816C1" w:rsidR="00E869AB" w:rsidRDefault="00E869AB" w:rsidP="0002395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Ao clicar no botão, o sistema redireciona para a interface </w:t>
            </w:r>
            <w:r w:rsidR="0002395B" w:rsidRPr="0002395B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02395B" w:rsidRPr="0002395B">
              <w:rPr>
                <w:color w:val="31849B" w:themeColor="accent5" w:themeShade="BF"/>
                <w:sz w:val="18"/>
                <w:szCs w:val="18"/>
              </w:rPr>
              <w:instrText xml:space="preserve"> REF _Ref24013089 \r \h </w:instrText>
            </w:r>
            <w:r w:rsidR="0002395B" w:rsidRPr="0002395B">
              <w:rPr>
                <w:color w:val="31849B" w:themeColor="accent5" w:themeShade="BF"/>
                <w:sz w:val="18"/>
                <w:szCs w:val="18"/>
              </w:rPr>
            </w:r>
            <w:r w:rsidR="0002395B" w:rsidRPr="0002395B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02395B" w:rsidRPr="0002395B">
              <w:rPr>
                <w:color w:val="31849B" w:themeColor="accent5" w:themeShade="BF"/>
                <w:sz w:val="18"/>
                <w:szCs w:val="18"/>
              </w:rPr>
              <w:t>P02</w:t>
            </w:r>
            <w:r w:rsidR="0002395B" w:rsidRPr="0002395B">
              <w:rPr>
                <w:color w:val="31849B" w:themeColor="accent5" w:themeShade="BF"/>
                <w:sz w:val="18"/>
                <w:szCs w:val="18"/>
              </w:rPr>
              <w:fldChar w:fldCharType="end"/>
            </w:r>
          </w:p>
        </w:tc>
        <w:tc>
          <w:tcPr>
            <w:tcW w:w="1246" w:type="dxa"/>
          </w:tcPr>
          <w:p w14:paraId="192EE0CC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3672A43D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67137F7D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F0C03E1" w14:textId="0A848434" w:rsidR="00E869AB" w:rsidRPr="003C0CB6" w:rsidRDefault="00674B29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1C2033C2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1E2744D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79464E5" w14:textId="77777777" w:rsidR="00E869AB" w:rsidRPr="00E27D8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Enviar E-mail de pendência</w:t>
            </w:r>
          </w:p>
        </w:tc>
        <w:tc>
          <w:tcPr>
            <w:tcW w:w="1306" w:type="dxa"/>
            <w:gridSpan w:val="2"/>
          </w:tcPr>
          <w:p w14:paraId="42EF8481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Ao clicar no botão, o sistema automaticamente envia um e-mail com a lista de pendências para o membro informando quais são os procedimentos para resolver as pendências</w:t>
            </w:r>
          </w:p>
        </w:tc>
        <w:tc>
          <w:tcPr>
            <w:tcW w:w="1246" w:type="dxa"/>
          </w:tcPr>
          <w:p w14:paraId="79BB1523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1926DC79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02E4D212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F5BB44A" w14:textId="4F593B39" w:rsidR="00E869AB" w:rsidRPr="003C0CB6" w:rsidRDefault="00674B29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D497E">
              <w:rPr>
                <w:color w:val="31849B" w:themeColor="accent5" w:themeShade="BF"/>
                <w:sz w:val="18"/>
                <w:szCs w:val="18"/>
              </w:rPr>
              <w:instrText xml:space="preserve"> REF _Ref23757788 \r \h </w:instrText>
            </w:r>
            <w:r w:rsidR="005D497E">
              <w:rPr>
                <w:color w:val="31849B" w:themeColor="accent5" w:themeShade="BF"/>
                <w:sz w:val="18"/>
                <w:szCs w:val="18"/>
              </w:rPr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D497E">
              <w:rPr>
                <w:color w:val="31849B" w:themeColor="accent5" w:themeShade="BF"/>
                <w:sz w:val="18"/>
                <w:szCs w:val="18"/>
              </w:rPr>
              <w:t>2.4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5394F703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A6E5ECA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7371F89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Reenviar Convite</w:t>
            </w:r>
          </w:p>
        </w:tc>
        <w:tc>
          <w:tcPr>
            <w:tcW w:w="1306" w:type="dxa"/>
            <w:gridSpan w:val="2"/>
          </w:tcPr>
          <w:p w14:paraId="38C18E6E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Ao clicar no botão, o sistema envia automaticamente um novo convite para o usuário convidado.</w:t>
            </w:r>
          </w:p>
        </w:tc>
        <w:tc>
          <w:tcPr>
            <w:tcW w:w="1246" w:type="dxa"/>
          </w:tcPr>
          <w:p w14:paraId="7481EC9F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375F87B9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66E696B3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73050B5" w14:textId="0878172E" w:rsidR="00E869AB" w:rsidRPr="003C0CB6" w:rsidRDefault="00674B29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D497E">
              <w:rPr>
                <w:color w:val="31849B" w:themeColor="accent5" w:themeShade="BF"/>
                <w:sz w:val="18"/>
                <w:szCs w:val="18"/>
              </w:rPr>
              <w:instrText xml:space="preserve"> REF _Ref23757794 \r \h </w:instrText>
            </w:r>
            <w:r w:rsidR="005D497E">
              <w:rPr>
                <w:color w:val="31849B" w:themeColor="accent5" w:themeShade="BF"/>
                <w:sz w:val="18"/>
                <w:szCs w:val="18"/>
              </w:rPr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D497E">
              <w:rPr>
                <w:color w:val="31849B" w:themeColor="accent5" w:themeShade="BF"/>
                <w:sz w:val="18"/>
                <w:szCs w:val="18"/>
              </w:rPr>
              <w:t>2.5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4A1FB855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  <w:shd w:val="clear" w:color="auto" w:fill="auto"/>
          </w:tcPr>
          <w:p w14:paraId="14D4FDF7" w14:textId="77777777" w:rsidR="00E869AB" w:rsidRPr="00F81208" w:rsidRDefault="00E869AB" w:rsidP="00E869AB">
            <w:pPr>
              <w:pStyle w:val="PargrafodaLista"/>
              <w:spacing w:before="60" w:after="60"/>
              <w:ind w:left="342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4"/>
                <w:szCs w:val="24"/>
              </w:rPr>
              <w:t>Comandos</w:t>
            </w:r>
          </w:p>
        </w:tc>
      </w:tr>
      <w:tr w:rsidR="00E869AB" w:rsidRPr="00F81208" w14:paraId="62B76F28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3DEF7949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1560" w:type="dxa"/>
            <w:gridSpan w:val="2"/>
          </w:tcPr>
          <w:p w14:paraId="270CA848" w14:textId="77777777" w:rsidR="00E869AB" w:rsidRPr="00F81208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Nome</w:t>
            </w:r>
          </w:p>
        </w:tc>
        <w:tc>
          <w:tcPr>
            <w:tcW w:w="2976" w:type="dxa"/>
            <w:gridSpan w:val="3"/>
          </w:tcPr>
          <w:p w14:paraId="2BA0A5ED" w14:textId="77777777" w:rsidR="00E869AB" w:rsidRPr="00F81208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1134" w:type="dxa"/>
            <w:gridSpan w:val="3"/>
          </w:tcPr>
          <w:p w14:paraId="4D0A51C9" w14:textId="77777777" w:rsidR="00E869AB" w:rsidRPr="00F81208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Tipo</w:t>
            </w:r>
          </w:p>
        </w:tc>
        <w:tc>
          <w:tcPr>
            <w:tcW w:w="2831" w:type="dxa"/>
          </w:tcPr>
          <w:p w14:paraId="1FF059F2" w14:textId="77777777" w:rsidR="00E869AB" w:rsidRPr="00F81208" w:rsidRDefault="00E869AB" w:rsidP="00E869AB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  <w:r w:rsidRPr="00EC175D">
              <w:rPr>
                <w:b/>
              </w:rPr>
              <w:t>Regras</w:t>
            </w:r>
          </w:p>
        </w:tc>
      </w:tr>
      <w:tr w:rsidR="00E869AB" w:rsidRPr="00F81208" w14:paraId="335B05AE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32302DFE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7D6148A7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sz w:val="18"/>
                <w:szCs w:val="18"/>
              </w:rPr>
              <w:t>Paginação</w:t>
            </w:r>
          </w:p>
        </w:tc>
        <w:tc>
          <w:tcPr>
            <w:tcW w:w="2976" w:type="dxa"/>
            <w:gridSpan w:val="3"/>
          </w:tcPr>
          <w:p w14:paraId="182D37A4" w14:textId="77777777" w:rsidR="00E869AB" w:rsidRPr="00EC175D" w:rsidRDefault="00E869AB" w:rsidP="00E869AB">
            <w:pPr>
              <w:spacing w:before="60" w:after="60"/>
              <w:rPr>
                <w:b/>
                <w:sz w:val="20"/>
              </w:rPr>
            </w:pPr>
            <w:r>
              <w:rPr>
                <w:sz w:val="18"/>
                <w:szCs w:val="18"/>
              </w:rPr>
              <w:t>Ao clicar em uma opção de paginação, o sistema apresenta os resultados disponíveis em outra página.</w:t>
            </w:r>
          </w:p>
        </w:tc>
        <w:tc>
          <w:tcPr>
            <w:tcW w:w="1134" w:type="dxa"/>
            <w:gridSpan w:val="3"/>
          </w:tcPr>
          <w:p w14:paraId="19BC438E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6678622B" w14:textId="77777777" w:rsidR="00E869AB" w:rsidRPr="00F81208" w:rsidRDefault="00E869AB" w:rsidP="00E869AB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</w:p>
        </w:tc>
      </w:tr>
    </w:tbl>
    <w:p w14:paraId="765B0EC4" w14:textId="61A37F21" w:rsidR="008A3C63" w:rsidRDefault="00E52848" w:rsidP="00E659A8">
      <w:pPr>
        <w:pStyle w:val="EstiloPrototipo3"/>
        <w:numPr>
          <w:ilvl w:val="0"/>
          <w:numId w:val="5"/>
        </w:numPr>
      </w:pPr>
      <w:bookmarkStart w:id="13" w:name="_Ref24013089"/>
      <w:bookmarkStart w:id="14" w:name="_Ref23675706"/>
      <w:bookmarkStart w:id="15" w:name="_Ref13579649"/>
      <w:r>
        <w:lastRenderedPageBreak/>
        <w:t xml:space="preserve">Alterar </w:t>
      </w:r>
      <w:r w:rsidR="00DB42B8">
        <w:t>C</w:t>
      </w:r>
      <w:r w:rsidR="008A3C63">
        <w:t>hapa</w:t>
      </w:r>
      <w:bookmarkEnd w:id="13"/>
      <w:r w:rsidR="008A3C63">
        <w:t xml:space="preserve"> </w:t>
      </w:r>
      <w:bookmarkEnd w:id="14"/>
    </w:p>
    <w:p w14:paraId="5C2B8C7B" w14:textId="2CC07F78" w:rsidR="003801D9" w:rsidRDefault="00A31F83" w:rsidP="00CC1F09">
      <w:pPr>
        <w:pStyle w:val="EstiloPrototipo3"/>
        <w:ind w:left="142"/>
        <w:rPr>
          <w:highlight w:val="yellow"/>
        </w:rPr>
      </w:pPr>
      <w:r>
        <w:rPr>
          <w:noProof/>
        </w:rPr>
        <w:drawing>
          <wp:inline distT="0" distB="0" distL="0" distR="0" wp14:anchorId="6FE6E3AD" wp14:editId="5DB3E579">
            <wp:extent cx="5760085" cy="615950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oncluid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69"/>
        <w:gridCol w:w="1134"/>
        <w:gridCol w:w="426"/>
        <w:gridCol w:w="880"/>
        <w:gridCol w:w="1246"/>
        <w:gridCol w:w="850"/>
        <w:gridCol w:w="184"/>
        <w:gridCol w:w="926"/>
        <w:gridCol w:w="24"/>
        <w:gridCol w:w="2831"/>
      </w:tblGrid>
      <w:tr w:rsidR="00E72656" w:rsidRPr="00F81208" w14:paraId="6C23631B" w14:textId="77777777" w:rsidTr="00F401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49520F57" w14:textId="77777777" w:rsidR="00E72656" w:rsidRPr="00F81208" w:rsidRDefault="00E72656" w:rsidP="00F40176">
            <w:pPr>
              <w:pStyle w:val="EstiloPrototipo3"/>
              <w:jc w:val="center"/>
            </w:pPr>
            <w:r w:rsidRPr="00F81208">
              <w:rPr>
                <w:sz w:val="24"/>
                <w:szCs w:val="24"/>
              </w:rPr>
              <w:t>Campos</w:t>
            </w:r>
          </w:p>
        </w:tc>
      </w:tr>
      <w:tr w:rsidR="00E72656" w:rsidRPr="00F81208" w14:paraId="59EF7DFA" w14:textId="77777777" w:rsidTr="00F40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249DEF3B" w14:textId="77777777" w:rsidR="00E72656" w:rsidRPr="00F81208" w:rsidRDefault="00E72656" w:rsidP="00F40176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Alterar Membro da Chapa</w:t>
            </w:r>
          </w:p>
        </w:tc>
      </w:tr>
      <w:tr w:rsidR="00E72656" w:rsidRPr="00F81208" w14:paraId="7EB83764" w14:textId="77777777" w:rsidTr="00F4017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53C0CDF7" w14:textId="77777777" w:rsidR="00E72656" w:rsidRPr="00F81208" w:rsidRDefault="00E72656" w:rsidP="00F40176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26AA5705" w14:textId="77777777" w:rsidR="00E72656" w:rsidRPr="00F81208" w:rsidRDefault="00E72656" w:rsidP="00F40176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6FD92FEF" w14:textId="77777777" w:rsidR="00E72656" w:rsidRPr="00F81208" w:rsidRDefault="00E72656" w:rsidP="00F40176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7A10CAD9" w14:textId="77777777" w:rsidR="00E72656" w:rsidRPr="00F81208" w:rsidRDefault="00E72656" w:rsidP="00F40176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7142DDBE" w14:textId="77777777" w:rsidR="00E72656" w:rsidRPr="00F81208" w:rsidRDefault="00E72656" w:rsidP="00F40176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2D41A60E" w14:textId="77777777" w:rsidR="00E72656" w:rsidRPr="00F81208" w:rsidRDefault="00E72656" w:rsidP="00F40176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gridSpan w:val="2"/>
            <w:shd w:val="clear" w:color="auto" w:fill="B3B3B3"/>
          </w:tcPr>
          <w:p w14:paraId="4A8C2D71" w14:textId="77777777" w:rsidR="00E72656" w:rsidRPr="00F81208" w:rsidRDefault="00E72656" w:rsidP="00F40176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Regra</w:t>
            </w:r>
          </w:p>
        </w:tc>
      </w:tr>
      <w:tr w:rsidR="00E72656" w:rsidRPr="00F81208" w14:paraId="23793396" w14:textId="77777777" w:rsidTr="00F40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7C31F461" w14:textId="77777777" w:rsidR="00E72656" w:rsidRPr="00671BC2" w:rsidRDefault="00E72656" w:rsidP="00F40176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Buscar Profissional</w:t>
            </w:r>
          </w:p>
        </w:tc>
      </w:tr>
      <w:tr w:rsidR="00E72656" w:rsidRPr="00F81208" w14:paraId="58C1877E" w14:textId="77777777" w:rsidTr="00F4017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BBCCF31" w14:textId="77777777" w:rsidR="00E72656" w:rsidRPr="00F81208" w:rsidRDefault="00E72656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5657281" w14:textId="77777777" w:rsidR="00E72656" w:rsidRDefault="00E72656" w:rsidP="00F40176">
            <w:pPr>
              <w:spacing w:before="60" w:after="60"/>
              <w:jc w:val="center"/>
              <w:rPr>
                <w:noProof/>
              </w:rPr>
            </w:pPr>
            <w:r>
              <w:rPr>
                <w:sz w:val="18"/>
                <w:szCs w:val="18"/>
              </w:rPr>
              <w:t>Nome</w:t>
            </w:r>
          </w:p>
        </w:tc>
        <w:tc>
          <w:tcPr>
            <w:tcW w:w="1306" w:type="dxa"/>
            <w:gridSpan w:val="2"/>
          </w:tcPr>
          <w:p w14:paraId="6FE68152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Campo para preencher </w:t>
            </w:r>
            <w:r>
              <w:rPr>
                <w:sz w:val="18"/>
                <w:szCs w:val="18"/>
              </w:rPr>
              <w:lastRenderedPageBreak/>
              <w:t>com o nome do profissional que deverá ser retornado da base do SICCAU</w:t>
            </w:r>
          </w:p>
        </w:tc>
        <w:tc>
          <w:tcPr>
            <w:tcW w:w="1246" w:type="dxa"/>
          </w:tcPr>
          <w:p w14:paraId="78FC2B69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Numérico</w:t>
            </w:r>
          </w:p>
        </w:tc>
        <w:tc>
          <w:tcPr>
            <w:tcW w:w="1034" w:type="dxa"/>
            <w:gridSpan w:val="2"/>
          </w:tcPr>
          <w:p w14:paraId="7D1A4876" w14:textId="77777777" w:rsidR="00E72656" w:rsidRDefault="00E72656" w:rsidP="00F4017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45AD7AB" w14:textId="77777777" w:rsidR="00E72656" w:rsidRDefault="00E72656" w:rsidP="00F40176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493E315" w14:textId="77777777" w:rsidR="00E72656" w:rsidRPr="00CE7704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 xml:space="preserve">Obrigatório: </w:t>
            </w:r>
            <w:r>
              <w:rPr>
                <w:color w:val="auto"/>
                <w:sz w:val="18"/>
                <w:szCs w:val="18"/>
              </w:rPr>
              <w:t>Sim</w:t>
            </w:r>
          </w:p>
          <w:p w14:paraId="387B4A56" w14:textId="77777777" w:rsidR="00E72656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113E79D2" w14:textId="55E98411" w:rsidR="00DA104D" w:rsidRPr="00DA104D" w:rsidRDefault="00DA104D" w:rsidP="00DA104D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DA104D">
              <w:rPr>
                <w:color w:val="31849B" w:themeColor="accent5" w:themeShade="BF"/>
                <w:sz w:val="18"/>
                <w:szCs w:val="18"/>
              </w:rPr>
              <w:lastRenderedPageBreak/>
              <w:t>[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A104D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DA104D">
              <w:rPr>
                <w:color w:val="31849B" w:themeColor="accent5" w:themeShade="BF"/>
                <w:sz w:val="18"/>
                <w:szCs w:val="18"/>
              </w:rPr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6CDF9770" w14:textId="77777777" w:rsidR="00E72656" w:rsidRPr="003C0CB6" w:rsidRDefault="00E72656" w:rsidP="00F40176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72656" w:rsidRPr="00F81208" w14:paraId="33F4B8FC" w14:textId="77777777" w:rsidTr="00F40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377C484" w14:textId="77777777" w:rsidR="00E72656" w:rsidRPr="00F81208" w:rsidRDefault="00E72656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4BACA53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CPF</w:t>
            </w:r>
          </w:p>
        </w:tc>
        <w:tc>
          <w:tcPr>
            <w:tcW w:w="1306" w:type="dxa"/>
            <w:gridSpan w:val="2"/>
          </w:tcPr>
          <w:p w14:paraId="3CF0D235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preencher com o CPF do profissional que deverá ser retornado da base do SICCAU</w:t>
            </w:r>
          </w:p>
        </w:tc>
        <w:tc>
          <w:tcPr>
            <w:tcW w:w="1246" w:type="dxa"/>
          </w:tcPr>
          <w:p w14:paraId="7DBCFF10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5691F169" w14:textId="77777777" w:rsidR="00E72656" w:rsidRDefault="00E72656" w:rsidP="00F4017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37E738DD" w14:textId="77777777" w:rsidR="00E72656" w:rsidRDefault="00E72656" w:rsidP="00F40176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2D77D8CF" w14:textId="77777777" w:rsidR="00E72656" w:rsidRPr="00CE7704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 xml:space="preserve">Obrigatório: </w:t>
            </w:r>
            <w:r>
              <w:rPr>
                <w:color w:val="auto"/>
                <w:sz w:val="18"/>
                <w:szCs w:val="18"/>
              </w:rPr>
              <w:t>Sim</w:t>
            </w:r>
          </w:p>
          <w:p w14:paraId="69C545BA" w14:textId="77777777" w:rsidR="00E72656" w:rsidRPr="00045ADD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40C020B1" w14:textId="77777777" w:rsidR="00DA104D" w:rsidRPr="00DA104D" w:rsidRDefault="00DA104D" w:rsidP="00DA104D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DA104D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A104D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DA104D">
              <w:rPr>
                <w:color w:val="31849B" w:themeColor="accent5" w:themeShade="BF"/>
                <w:sz w:val="18"/>
                <w:szCs w:val="18"/>
              </w:rPr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5010EA2E" w14:textId="77777777" w:rsidR="00E72656" w:rsidRPr="003C0CB6" w:rsidRDefault="00E72656" w:rsidP="00F40176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72656" w:rsidRPr="00F81208" w14:paraId="3B930DA0" w14:textId="77777777" w:rsidTr="00F4017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4E695FF5" w14:textId="77777777" w:rsidR="00E72656" w:rsidRPr="0014626C" w:rsidRDefault="00E72656" w:rsidP="00F40176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14626C">
              <w:rPr>
                <w:b/>
                <w:color w:val="000000" w:themeColor="text1"/>
                <w:sz w:val="18"/>
                <w:szCs w:val="18"/>
              </w:rPr>
              <w:t>Resultado</w:t>
            </w:r>
          </w:p>
        </w:tc>
      </w:tr>
      <w:tr w:rsidR="00E72656" w:rsidRPr="00F81208" w14:paraId="3A082EDB" w14:textId="77777777" w:rsidTr="00F40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37E81E1" w14:textId="77777777" w:rsidR="00E72656" w:rsidRPr="00F81208" w:rsidRDefault="00E72656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749448A" w14:textId="77777777" w:rsidR="00E72656" w:rsidRPr="006D678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D6786">
              <w:rPr>
                <w:sz w:val="18"/>
                <w:szCs w:val="18"/>
              </w:rPr>
              <w:t>CPF do profissional</w:t>
            </w:r>
          </w:p>
        </w:tc>
        <w:tc>
          <w:tcPr>
            <w:tcW w:w="1306" w:type="dxa"/>
            <w:gridSpan w:val="2"/>
          </w:tcPr>
          <w:p w14:paraId="50D75DFD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407AA">
              <w:rPr>
                <w:sz w:val="18"/>
                <w:szCs w:val="18"/>
              </w:rPr>
              <w:t xml:space="preserve">Retorna o </w:t>
            </w:r>
            <w:r>
              <w:rPr>
                <w:sz w:val="18"/>
                <w:szCs w:val="18"/>
              </w:rPr>
              <w:t>CPF</w:t>
            </w:r>
            <w:r w:rsidRPr="00A407AA">
              <w:rPr>
                <w:sz w:val="18"/>
                <w:szCs w:val="18"/>
              </w:rPr>
              <w:t xml:space="preserve"> do profissional conforme a base do SICCAU e habilita um link no </w:t>
            </w:r>
            <w:r>
              <w:rPr>
                <w:sz w:val="18"/>
                <w:szCs w:val="18"/>
              </w:rPr>
              <w:t>CPF</w:t>
            </w:r>
            <w:r w:rsidRPr="00A407AA">
              <w:rPr>
                <w:sz w:val="18"/>
                <w:szCs w:val="18"/>
              </w:rPr>
              <w:t xml:space="preserve"> para visualizar dados detalhados</w:t>
            </w:r>
          </w:p>
        </w:tc>
        <w:tc>
          <w:tcPr>
            <w:tcW w:w="1246" w:type="dxa"/>
          </w:tcPr>
          <w:p w14:paraId="713D967D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62C3229C" w14:textId="77777777" w:rsidR="00E72656" w:rsidRDefault="00E72656" w:rsidP="00F4017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3139568" w14:textId="77777777" w:rsidR="00E72656" w:rsidRDefault="00E72656" w:rsidP="00F40176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2CE2D592" w14:textId="77777777" w:rsidR="00E72656" w:rsidRPr="00CE7704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25B2ED43" w14:textId="77777777" w:rsidR="00E72656" w:rsidRPr="00DA104D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Não</w:t>
            </w:r>
          </w:p>
          <w:p w14:paraId="396A55D2" w14:textId="77777777" w:rsidR="00DA104D" w:rsidRPr="00DA104D" w:rsidRDefault="00DA104D" w:rsidP="00DA104D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DA104D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A104D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DA104D">
              <w:rPr>
                <w:color w:val="31849B" w:themeColor="accent5" w:themeShade="BF"/>
                <w:sz w:val="18"/>
                <w:szCs w:val="18"/>
              </w:rPr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1527FC56" w14:textId="77777777" w:rsidR="00DA104D" w:rsidRPr="00DA104D" w:rsidRDefault="00DA104D" w:rsidP="00DA104D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72656" w:rsidRPr="00F81208" w14:paraId="489FF79E" w14:textId="77777777" w:rsidTr="00F4017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6FA6990" w14:textId="77777777" w:rsidR="00E72656" w:rsidRPr="00F81208" w:rsidRDefault="00E72656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FB0A9A2" w14:textId="77777777" w:rsidR="00E72656" w:rsidRPr="006D678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Tipo Participação</w:t>
            </w:r>
          </w:p>
        </w:tc>
        <w:tc>
          <w:tcPr>
            <w:tcW w:w="1306" w:type="dxa"/>
            <w:gridSpan w:val="2"/>
          </w:tcPr>
          <w:p w14:paraId="27686A0B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tipo de participação do profissional</w:t>
            </w:r>
          </w:p>
        </w:tc>
        <w:tc>
          <w:tcPr>
            <w:tcW w:w="1246" w:type="dxa"/>
          </w:tcPr>
          <w:p w14:paraId="6BB8F8B1" w14:textId="77777777" w:rsidR="00E72656" w:rsidRPr="00C04F43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32299031" w14:textId="77777777" w:rsidR="00E72656" w:rsidRDefault="00E72656" w:rsidP="00F4017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Titular</w:t>
            </w:r>
          </w:p>
          <w:p w14:paraId="7F8D853C" w14:textId="77777777" w:rsidR="00E72656" w:rsidRDefault="00E72656" w:rsidP="00F40176">
            <w:pPr>
              <w:jc w:val="center"/>
              <w:rPr>
                <w:sz w:val="18"/>
                <w:szCs w:val="18"/>
              </w:rPr>
            </w:pPr>
          </w:p>
          <w:p w14:paraId="733D3C0A" w14:textId="77777777" w:rsidR="00E72656" w:rsidRDefault="00E72656" w:rsidP="00F4017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Suplente</w:t>
            </w:r>
          </w:p>
        </w:tc>
        <w:tc>
          <w:tcPr>
            <w:tcW w:w="926" w:type="dxa"/>
          </w:tcPr>
          <w:p w14:paraId="0F35458B" w14:textId="77777777" w:rsidR="00E72656" w:rsidRDefault="00E72656" w:rsidP="00F40176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33C36F4" w14:textId="77777777" w:rsidR="00E72656" w:rsidRPr="00CE7704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3F6B2AF6" w14:textId="77777777" w:rsidR="00E72656" w:rsidRPr="00DA104D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 xml:space="preserve">Somente Leitura: </w:t>
            </w:r>
            <w:r w:rsidRPr="009B210E">
              <w:rPr>
                <w:color w:val="auto"/>
                <w:sz w:val="18"/>
                <w:szCs w:val="18"/>
              </w:rPr>
              <w:t>Sim</w:t>
            </w:r>
          </w:p>
          <w:p w14:paraId="6B2505A1" w14:textId="77777777" w:rsidR="00DA104D" w:rsidRPr="00DA104D" w:rsidRDefault="00DA104D" w:rsidP="00DA104D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DA104D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A104D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DA104D">
              <w:rPr>
                <w:color w:val="31849B" w:themeColor="accent5" w:themeShade="BF"/>
                <w:sz w:val="18"/>
                <w:szCs w:val="18"/>
              </w:rPr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2814FFA4" w14:textId="77777777" w:rsidR="00DA104D" w:rsidRPr="00DA104D" w:rsidRDefault="00DA104D" w:rsidP="00DA104D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72656" w:rsidRPr="00F81208" w14:paraId="114CCC74" w14:textId="77777777" w:rsidTr="00F40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BEB355A" w14:textId="77777777" w:rsidR="00E72656" w:rsidRPr="00F81208" w:rsidRDefault="00E72656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96A8613" w14:textId="77777777" w:rsidR="00E72656" w:rsidRPr="006D678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Nome</w:t>
            </w:r>
          </w:p>
        </w:tc>
        <w:tc>
          <w:tcPr>
            <w:tcW w:w="1306" w:type="dxa"/>
            <w:gridSpan w:val="2"/>
          </w:tcPr>
          <w:p w14:paraId="16A67294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407AA">
              <w:rPr>
                <w:sz w:val="18"/>
                <w:szCs w:val="18"/>
              </w:rPr>
              <w:t>Retorna o nome do profissional de acordo com o CPF informado conforme a base do SICCAU e habilita um link no nome para visualizar dados detalhados</w:t>
            </w:r>
          </w:p>
        </w:tc>
        <w:tc>
          <w:tcPr>
            <w:tcW w:w="1246" w:type="dxa"/>
          </w:tcPr>
          <w:p w14:paraId="0A864BEB" w14:textId="77777777" w:rsidR="00E72656" w:rsidRPr="00C04F43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5D1B3A08" w14:textId="77777777" w:rsidR="00E72656" w:rsidRDefault="00E72656" w:rsidP="00F4017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88E1F91" w14:textId="77777777" w:rsidR="00E72656" w:rsidRDefault="00E72656" w:rsidP="00F40176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52A540B6" w14:textId="77777777" w:rsidR="00E72656" w:rsidRPr="00CE7704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0655ED80" w14:textId="77777777" w:rsidR="00E72656" w:rsidRPr="00DA104D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9B210E">
              <w:rPr>
                <w:color w:val="auto"/>
                <w:sz w:val="18"/>
                <w:szCs w:val="18"/>
              </w:rPr>
              <w:t>Somente Leitura: Não</w:t>
            </w:r>
          </w:p>
          <w:p w14:paraId="05AF16AF" w14:textId="77777777" w:rsidR="00DA104D" w:rsidRPr="00DA104D" w:rsidRDefault="00DA104D" w:rsidP="00DA104D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DA104D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A104D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DA104D">
              <w:rPr>
                <w:color w:val="31849B" w:themeColor="accent5" w:themeShade="BF"/>
                <w:sz w:val="18"/>
                <w:szCs w:val="18"/>
              </w:rPr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28B05F82" w14:textId="77777777" w:rsidR="00DA104D" w:rsidRPr="00DA104D" w:rsidRDefault="00DA104D" w:rsidP="00DA104D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72656" w:rsidRPr="00F81208" w14:paraId="180DB53A" w14:textId="77777777" w:rsidTr="00F4017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A4C49E5" w14:textId="77777777" w:rsidR="00E72656" w:rsidRPr="00F81208" w:rsidRDefault="00E72656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BBBA22B" w14:textId="77777777" w:rsidR="00E72656" w:rsidRPr="006D678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Registro</w:t>
            </w:r>
          </w:p>
        </w:tc>
        <w:tc>
          <w:tcPr>
            <w:tcW w:w="1306" w:type="dxa"/>
            <w:gridSpan w:val="2"/>
          </w:tcPr>
          <w:p w14:paraId="18492C82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Retorna o registro do profissional conforme base a do SICCAU </w:t>
            </w:r>
            <w:r w:rsidRPr="00A407AA">
              <w:rPr>
                <w:sz w:val="18"/>
                <w:szCs w:val="18"/>
              </w:rPr>
              <w:t xml:space="preserve">e habilita um link no </w:t>
            </w:r>
            <w:r>
              <w:rPr>
                <w:sz w:val="18"/>
                <w:szCs w:val="18"/>
              </w:rPr>
              <w:t>registro</w:t>
            </w:r>
            <w:r w:rsidRPr="00A407AA">
              <w:rPr>
                <w:sz w:val="18"/>
                <w:szCs w:val="18"/>
              </w:rPr>
              <w:t xml:space="preserve"> para </w:t>
            </w:r>
            <w:r w:rsidRPr="00A407AA">
              <w:rPr>
                <w:sz w:val="18"/>
                <w:szCs w:val="18"/>
              </w:rPr>
              <w:lastRenderedPageBreak/>
              <w:t>visualizar dados detalhados</w:t>
            </w:r>
          </w:p>
        </w:tc>
        <w:tc>
          <w:tcPr>
            <w:tcW w:w="1246" w:type="dxa"/>
          </w:tcPr>
          <w:p w14:paraId="4A3D2575" w14:textId="77777777" w:rsidR="00E72656" w:rsidRPr="00C04F43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Alfanumérico</w:t>
            </w:r>
          </w:p>
        </w:tc>
        <w:tc>
          <w:tcPr>
            <w:tcW w:w="1034" w:type="dxa"/>
            <w:gridSpan w:val="2"/>
          </w:tcPr>
          <w:p w14:paraId="26D2D61E" w14:textId="77777777" w:rsidR="00E72656" w:rsidRDefault="00E72656" w:rsidP="00F4017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16D03DC" w14:textId="77777777" w:rsidR="00E72656" w:rsidRDefault="00E72656" w:rsidP="00F40176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8F7B3D3" w14:textId="77777777" w:rsidR="00E72656" w:rsidRPr="00CE7704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2905DC97" w14:textId="77777777" w:rsidR="00E72656" w:rsidRPr="00DA104D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2B7DAEB5" w14:textId="77777777" w:rsidR="00DA104D" w:rsidRPr="00DA104D" w:rsidRDefault="00DA104D" w:rsidP="00DA104D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DA104D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A104D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DA104D">
              <w:rPr>
                <w:color w:val="31849B" w:themeColor="accent5" w:themeShade="BF"/>
                <w:sz w:val="18"/>
                <w:szCs w:val="18"/>
              </w:rPr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71BA6DA8" w14:textId="77777777" w:rsidR="00DA104D" w:rsidRPr="00DA104D" w:rsidRDefault="00DA104D" w:rsidP="00DA104D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72656" w:rsidRPr="00F81208" w14:paraId="292D786C" w14:textId="77777777" w:rsidTr="00F40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0EE3AD3" w14:textId="77777777" w:rsidR="00E72656" w:rsidRPr="00F81208" w:rsidRDefault="00E72656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E5398CE" w14:textId="77777777" w:rsidR="00E72656" w:rsidRPr="006D678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E-mail</w:t>
            </w:r>
          </w:p>
        </w:tc>
        <w:tc>
          <w:tcPr>
            <w:tcW w:w="1306" w:type="dxa"/>
            <w:gridSpan w:val="2"/>
          </w:tcPr>
          <w:p w14:paraId="5819DCBE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Retorna o e-mail do profissional conforme base do SICCAU </w:t>
            </w:r>
            <w:r w:rsidRPr="00A407AA">
              <w:rPr>
                <w:sz w:val="18"/>
                <w:szCs w:val="18"/>
              </w:rPr>
              <w:t xml:space="preserve">e habilita um link no </w:t>
            </w:r>
            <w:r>
              <w:rPr>
                <w:sz w:val="18"/>
                <w:szCs w:val="18"/>
              </w:rPr>
              <w:t>e-mail</w:t>
            </w:r>
            <w:r w:rsidRPr="00A407AA">
              <w:rPr>
                <w:sz w:val="18"/>
                <w:szCs w:val="18"/>
              </w:rPr>
              <w:t xml:space="preserve"> para visualizar dados detalhados</w:t>
            </w:r>
          </w:p>
        </w:tc>
        <w:tc>
          <w:tcPr>
            <w:tcW w:w="1246" w:type="dxa"/>
          </w:tcPr>
          <w:p w14:paraId="733650EB" w14:textId="77777777" w:rsidR="00E72656" w:rsidRPr="00C04F43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05CB36CB" w14:textId="77777777" w:rsidR="00E72656" w:rsidRDefault="00E72656" w:rsidP="00F4017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6001C11E" w14:textId="77777777" w:rsidR="00E72656" w:rsidRDefault="00E72656" w:rsidP="00F40176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0B9B5F2" w14:textId="77777777" w:rsidR="00E72656" w:rsidRPr="00CE7704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0FA41A51" w14:textId="77777777" w:rsidR="00E72656" w:rsidRPr="00DA104D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687A0239" w14:textId="77777777" w:rsidR="00DA104D" w:rsidRPr="00DA104D" w:rsidRDefault="00DA104D" w:rsidP="00DA104D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DA104D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A104D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DA104D">
              <w:rPr>
                <w:color w:val="31849B" w:themeColor="accent5" w:themeShade="BF"/>
                <w:sz w:val="18"/>
                <w:szCs w:val="18"/>
              </w:rPr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5F85C041" w14:textId="77777777" w:rsidR="00DA104D" w:rsidRPr="00DA104D" w:rsidRDefault="00DA104D" w:rsidP="00DA104D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72656" w:rsidRPr="00F81208" w14:paraId="0CE669F8" w14:textId="77777777" w:rsidTr="00F4017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07195E9" w14:textId="77777777" w:rsidR="00E72656" w:rsidRPr="00F81208" w:rsidRDefault="00E72656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090DAD8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 de confirmação</w:t>
            </w:r>
          </w:p>
        </w:tc>
        <w:tc>
          <w:tcPr>
            <w:tcW w:w="1306" w:type="dxa"/>
            <w:gridSpan w:val="2"/>
          </w:tcPr>
          <w:p w14:paraId="40286A15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status dos profissionais convidados</w:t>
            </w:r>
          </w:p>
        </w:tc>
        <w:tc>
          <w:tcPr>
            <w:tcW w:w="1246" w:type="dxa"/>
          </w:tcPr>
          <w:p w14:paraId="697A8AC2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1D2A1A3B" w14:textId="77777777" w:rsidR="00E72656" w:rsidRDefault="00E72656" w:rsidP="00F4017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 confirmar</w:t>
            </w:r>
          </w:p>
          <w:p w14:paraId="733D1688" w14:textId="77777777" w:rsidR="00E72656" w:rsidRDefault="00E72656" w:rsidP="00F40176">
            <w:pPr>
              <w:jc w:val="center"/>
              <w:rPr>
                <w:sz w:val="18"/>
                <w:szCs w:val="18"/>
              </w:rPr>
            </w:pPr>
          </w:p>
          <w:p w14:paraId="09965C17" w14:textId="77777777" w:rsidR="00E72656" w:rsidRDefault="00E72656" w:rsidP="00F4017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Confirmado</w:t>
            </w:r>
          </w:p>
          <w:p w14:paraId="68579B6B" w14:textId="77777777" w:rsidR="00E72656" w:rsidRDefault="00E72656" w:rsidP="00F40176">
            <w:pPr>
              <w:jc w:val="center"/>
              <w:rPr>
                <w:sz w:val="18"/>
                <w:szCs w:val="18"/>
              </w:rPr>
            </w:pPr>
          </w:p>
          <w:p w14:paraId="03F25980" w14:textId="77777777" w:rsidR="00E72656" w:rsidRDefault="00E72656" w:rsidP="00F4017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Rejeitado</w:t>
            </w:r>
          </w:p>
        </w:tc>
        <w:tc>
          <w:tcPr>
            <w:tcW w:w="926" w:type="dxa"/>
          </w:tcPr>
          <w:p w14:paraId="0360401F" w14:textId="77777777" w:rsidR="00E72656" w:rsidRDefault="00E72656" w:rsidP="00F40176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90ABFD2" w14:textId="77777777" w:rsidR="00E72656" w:rsidRPr="00CE7704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2BB426B7" w14:textId="77777777" w:rsidR="00E72656" w:rsidRPr="00DA104D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29432C">
              <w:rPr>
                <w:color w:val="auto"/>
                <w:sz w:val="18"/>
                <w:szCs w:val="18"/>
              </w:rPr>
              <w:t>Sim</w:t>
            </w:r>
          </w:p>
          <w:p w14:paraId="1FCD94C1" w14:textId="7319804C" w:rsidR="00DA104D" w:rsidRPr="00DA104D" w:rsidRDefault="00DA104D" w:rsidP="00DA104D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DA104D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A104D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DA104D">
              <w:rPr>
                <w:color w:val="31849B" w:themeColor="accent5" w:themeShade="BF"/>
                <w:sz w:val="18"/>
                <w:szCs w:val="18"/>
              </w:rPr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]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D497E">
              <w:rPr>
                <w:color w:val="31849B" w:themeColor="accent5" w:themeShade="BF"/>
                <w:sz w:val="18"/>
                <w:szCs w:val="18"/>
              </w:rPr>
              <w:instrText xml:space="preserve"> REF _Ref24016873 \r \h </w:instrText>
            </w:r>
            <w:r w:rsidR="005D497E">
              <w:rPr>
                <w:color w:val="31849B" w:themeColor="accent5" w:themeShade="BF"/>
                <w:sz w:val="18"/>
                <w:szCs w:val="18"/>
              </w:rPr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D497E">
              <w:rPr>
                <w:color w:val="31849B" w:themeColor="accent5" w:themeShade="BF"/>
                <w:sz w:val="18"/>
                <w:szCs w:val="18"/>
              </w:rPr>
              <w:t>2.6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2C6DD739" w14:textId="77777777" w:rsidR="00DA104D" w:rsidRPr="00DA104D" w:rsidRDefault="00DA104D" w:rsidP="00DA104D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72656" w:rsidRPr="00F81208" w14:paraId="137C8AFA" w14:textId="77777777" w:rsidTr="00F40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E7C14C6" w14:textId="77777777" w:rsidR="00E72656" w:rsidRPr="00F81208" w:rsidRDefault="00E72656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935ED48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Status validação </w:t>
            </w:r>
          </w:p>
          <w:p w14:paraId="24DCDF04" w14:textId="77777777" w:rsidR="00E72656" w:rsidRPr="006D678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140D0D9" wp14:editId="3E98F32B">
                  <wp:extent cx="257175" cy="247650"/>
                  <wp:effectExtent l="0" t="0" r="9525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486459AB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2C5713">
              <w:rPr>
                <w:sz w:val="18"/>
                <w:szCs w:val="18"/>
              </w:rPr>
              <w:t>Status que apresenta que o membro está com todos os dados validados e pode ser cadastrado</w:t>
            </w:r>
          </w:p>
        </w:tc>
        <w:tc>
          <w:tcPr>
            <w:tcW w:w="1246" w:type="dxa"/>
          </w:tcPr>
          <w:p w14:paraId="4CD0DE52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  <w:p w14:paraId="03EDCA88" w14:textId="77777777" w:rsidR="00E72656" w:rsidRPr="00C04F43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Hint</w:t>
            </w:r>
          </w:p>
        </w:tc>
        <w:tc>
          <w:tcPr>
            <w:tcW w:w="1034" w:type="dxa"/>
            <w:gridSpan w:val="2"/>
          </w:tcPr>
          <w:p w14:paraId="547F759B" w14:textId="77777777" w:rsidR="00E72656" w:rsidRDefault="00E72656" w:rsidP="00F4017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38CFAFF9" w14:textId="77777777" w:rsidR="00E72656" w:rsidRDefault="00E72656" w:rsidP="00F40176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DBFCA91" w14:textId="77777777" w:rsidR="00E72656" w:rsidRPr="00CE7704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2CD08383" w14:textId="77777777" w:rsidR="00E72656" w:rsidRPr="00DA104D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Sim</w:t>
            </w:r>
          </w:p>
          <w:p w14:paraId="3F1233CA" w14:textId="72AA765F" w:rsidR="00DA104D" w:rsidRPr="00DA104D" w:rsidRDefault="00DA104D" w:rsidP="00DA104D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DA104D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A104D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DA104D">
              <w:rPr>
                <w:color w:val="31849B" w:themeColor="accent5" w:themeShade="BF"/>
                <w:sz w:val="18"/>
                <w:szCs w:val="18"/>
              </w:rPr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]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D497E">
              <w:rPr>
                <w:color w:val="31849B" w:themeColor="accent5" w:themeShade="BF"/>
                <w:sz w:val="18"/>
                <w:szCs w:val="18"/>
              </w:rPr>
              <w:instrText xml:space="preserve"> REF _Ref24016892 \r \h </w:instrText>
            </w:r>
            <w:r w:rsidR="005D497E">
              <w:rPr>
                <w:color w:val="31849B" w:themeColor="accent5" w:themeShade="BF"/>
                <w:sz w:val="18"/>
                <w:szCs w:val="18"/>
              </w:rPr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D497E">
              <w:rPr>
                <w:color w:val="31849B" w:themeColor="accent5" w:themeShade="BF"/>
                <w:sz w:val="18"/>
                <w:szCs w:val="18"/>
              </w:rPr>
              <w:t>2.7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71CAFDEE" w14:textId="77777777" w:rsidR="00DA104D" w:rsidRPr="00DA104D" w:rsidRDefault="00DA104D" w:rsidP="00DA104D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72656" w:rsidRPr="00F81208" w14:paraId="2DF371FC" w14:textId="77777777" w:rsidTr="00F4017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BEC4182" w14:textId="77777777" w:rsidR="00E72656" w:rsidRPr="00F81208" w:rsidRDefault="00E72656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199E3E8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 validação</w:t>
            </w:r>
          </w:p>
          <w:p w14:paraId="27C9004B" w14:textId="77777777" w:rsidR="00E72656" w:rsidRPr="006D678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CB58666" wp14:editId="2AF1BF5D">
                  <wp:extent cx="228600" cy="314325"/>
                  <wp:effectExtent l="0" t="0" r="0" b="9525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651CFBE2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2C5713">
              <w:rPr>
                <w:sz w:val="18"/>
                <w:szCs w:val="18"/>
              </w:rPr>
              <w:t>Status que apresenta que o membro está com pendências nos dados.</w:t>
            </w:r>
          </w:p>
        </w:tc>
        <w:tc>
          <w:tcPr>
            <w:tcW w:w="1246" w:type="dxa"/>
          </w:tcPr>
          <w:p w14:paraId="23F8079D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  <w:p w14:paraId="7D48C4D5" w14:textId="77777777" w:rsidR="00E72656" w:rsidRPr="00C04F43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Hint</w:t>
            </w:r>
          </w:p>
        </w:tc>
        <w:tc>
          <w:tcPr>
            <w:tcW w:w="1034" w:type="dxa"/>
            <w:gridSpan w:val="2"/>
          </w:tcPr>
          <w:p w14:paraId="6BB4256C" w14:textId="77777777" w:rsidR="00E72656" w:rsidRDefault="00E72656" w:rsidP="00F4017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790C9EC9" w14:textId="77777777" w:rsidR="00E72656" w:rsidRDefault="00E72656" w:rsidP="00F40176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CB6FB2A" w14:textId="77777777" w:rsidR="00E72656" w:rsidRPr="00CE7704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3859B309" w14:textId="77777777" w:rsidR="00E72656" w:rsidRPr="00DA104D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Sim</w:t>
            </w:r>
          </w:p>
          <w:p w14:paraId="021BEE3A" w14:textId="48BA5582" w:rsidR="00DA104D" w:rsidRPr="00DA104D" w:rsidRDefault="00DA104D" w:rsidP="00DA104D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DA104D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A104D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DA104D">
              <w:rPr>
                <w:color w:val="31849B" w:themeColor="accent5" w:themeShade="BF"/>
                <w:sz w:val="18"/>
                <w:szCs w:val="18"/>
              </w:rPr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]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D497E">
              <w:rPr>
                <w:color w:val="31849B" w:themeColor="accent5" w:themeShade="BF"/>
                <w:sz w:val="18"/>
                <w:szCs w:val="18"/>
              </w:rPr>
              <w:instrText xml:space="preserve"> REF _Ref24016892 \r \h </w:instrText>
            </w:r>
            <w:r w:rsidR="005D497E">
              <w:rPr>
                <w:color w:val="31849B" w:themeColor="accent5" w:themeShade="BF"/>
                <w:sz w:val="18"/>
                <w:szCs w:val="18"/>
              </w:rPr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D497E">
              <w:rPr>
                <w:color w:val="31849B" w:themeColor="accent5" w:themeShade="BF"/>
                <w:sz w:val="18"/>
                <w:szCs w:val="18"/>
              </w:rPr>
              <w:t>2.7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32CE432A" w14:textId="77777777" w:rsidR="00DA104D" w:rsidRPr="00DA104D" w:rsidRDefault="00DA104D" w:rsidP="00DA104D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72656" w:rsidRPr="00F81208" w14:paraId="5D798100" w14:textId="77777777" w:rsidTr="00F40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F688E36" w14:textId="77777777" w:rsidR="00E72656" w:rsidRPr="00F81208" w:rsidRDefault="00E72656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9249A44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Responsável </w:t>
            </w:r>
          </w:p>
          <w:p w14:paraId="2C3EE4DE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7471121" wp14:editId="1C68D743">
                  <wp:extent cx="247650" cy="285750"/>
                  <wp:effectExtent l="0" t="0" r="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03DEDB0A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Campo preenchido informando que o usuário será um dos responsáveis pela chapa </w:t>
            </w:r>
          </w:p>
        </w:tc>
        <w:tc>
          <w:tcPr>
            <w:tcW w:w="1246" w:type="dxa"/>
          </w:tcPr>
          <w:p w14:paraId="1785BF90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0112C23F" w14:textId="77777777" w:rsidR="00E72656" w:rsidRDefault="00E72656" w:rsidP="00F4017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47B29093" w14:textId="77777777" w:rsidR="00E72656" w:rsidRDefault="00E72656" w:rsidP="00F40176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5C47C7A" w14:textId="77777777" w:rsidR="00E72656" w:rsidRPr="00CE7704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048EE8F0" w14:textId="77777777" w:rsidR="00E72656" w:rsidRPr="00DA104D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410E6B43" w14:textId="5C9F86AB" w:rsidR="00DA104D" w:rsidRPr="00DA104D" w:rsidRDefault="00DA104D" w:rsidP="00DA104D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DA104D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A104D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DA104D">
              <w:rPr>
                <w:color w:val="31849B" w:themeColor="accent5" w:themeShade="BF"/>
                <w:sz w:val="18"/>
                <w:szCs w:val="18"/>
              </w:rPr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]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D497E">
              <w:rPr>
                <w:color w:val="31849B" w:themeColor="accent5" w:themeShade="BF"/>
                <w:sz w:val="18"/>
                <w:szCs w:val="18"/>
              </w:rPr>
              <w:instrText xml:space="preserve"> REF _Ref24017304 \r \h </w:instrText>
            </w:r>
            <w:r w:rsidR="005D497E">
              <w:rPr>
                <w:color w:val="31849B" w:themeColor="accent5" w:themeShade="BF"/>
                <w:sz w:val="18"/>
                <w:szCs w:val="18"/>
              </w:rPr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D497E">
              <w:rPr>
                <w:color w:val="31849B" w:themeColor="accent5" w:themeShade="BF"/>
                <w:sz w:val="18"/>
                <w:szCs w:val="18"/>
              </w:rPr>
              <w:t>2.3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4DE82252" w14:textId="77777777" w:rsidR="00DA104D" w:rsidRPr="00DA104D" w:rsidRDefault="00DA104D" w:rsidP="00DA104D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72656" w:rsidRPr="00F81208" w14:paraId="416769E6" w14:textId="77777777" w:rsidTr="00F4017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956B558" w14:textId="77777777" w:rsidR="00E72656" w:rsidRPr="00F81208" w:rsidRDefault="00E72656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E77AA5D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Responsável </w:t>
            </w:r>
          </w:p>
          <w:p w14:paraId="3FCF90DF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D16E89F" wp14:editId="72E7204F">
                  <wp:extent cx="200025" cy="238125"/>
                  <wp:effectExtent l="0" t="0" r="9525" b="9525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18F581BF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a ser selecionado para definir o membro como um dos responsáveis pela chapa</w:t>
            </w:r>
          </w:p>
        </w:tc>
        <w:tc>
          <w:tcPr>
            <w:tcW w:w="1246" w:type="dxa"/>
          </w:tcPr>
          <w:p w14:paraId="1D7F41D9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360DE3EB" w14:textId="77777777" w:rsidR="00E72656" w:rsidRDefault="00E72656" w:rsidP="00F4017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4DED9027" w14:textId="77777777" w:rsidR="00E72656" w:rsidRDefault="00E72656" w:rsidP="00F40176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A5635AF" w14:textId="77777777" w:rsidR="00E72656" w:rsidRPr="00CE7704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6135D203" w14:textId="77777777" w:rsidR="00E72656" w:rsidRPr="00DA104D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199B1653" w14:textId="51B34750" w:rsidR="00DA104D" w:rsidRPr="00DA104D" w:rsidRDefault="00DA104D" w:rsidP="00DA104D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DA104D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A104D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DA104D">
              <w:rPr>
                <w:color w:val="31849B" w:themeColor="accent5" w:themeShade="BF"/>
                <w:sz w:val="18"/>
                <w:szCs w:val="18"/>
              </w:rPr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]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D497E">
              <w:rPr>
                <w:color w:val="31849B" w:themeColor="accent5" w:themeShade="BF"/>
                <w:sz w:val="18"/>
                <w:szCs w:val="18"/>
              </w:rPr>
              <w:instrText xml:space="preserve"> REF _Ref24017304 \r \h </w:instrText>
            </w:r>
            <w:r w:rsidR="005D497E">
              <w:rPr>
                <w:color w:val="31849B" w:themeColor="accent5" w:themeShade="BF"/>
                <w:sz w:val="18"/>
                <w:szCs w:val="18"/>
              </w:rPr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D497E">
              <w:rPr>
                <w:color w:val="31849B" w:themeColor="accent5" w:themeShade="BF"/>
                <w:sz w:val="18"/>
                <w:szCs w:val="18"/>
              </w:rPr>
              <w:t>2.3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18564A27" w14:textId="77777777" w:rsidR="00DA104D" w:rsidRPr="00DA104D" w:rsidRDefault="00DA104D" w:rsidP="00DA104D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72656" w:rsidRPr="00F81208" w14:paraId="43CB4C6B" w14:textId="77777777" w:rsidTr="00F40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7566B15" w14:textId="77777777" w:rsidR="00E72656" w:rsidRPr="00F81208" w:rsidRDefault="00E72656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956C5E5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7CF5CFA" wp14:editId="592EBA69">
                  <wp:extent cx="238125" cy="285750"/>
                  <wp:effectExtent l="0" t="0" r="9525" b="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60F29DAF" w14:textId="093E31E4" w:rsidR="00E72656" w:rsidRDefault="00E72656" w:rsidP="00005367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Campo preenchido informando que o membro é o responsável </w:t>
            </w:r>
            <w:r w:rsidR="00005367">
              <w:rPr>
                <w:sz w:val="18"/>
                <w:szCs w:val="18"/>
              </w:rPr>
              <w:t>criador</w:t>
            </w:r>
            <w:r>
              <w:rPr>
                <w:sz w:val="18"/>
                <w:szCs w:val="18"/>
              </w:rPr>
              <w:t xml:space="preserve"> pela chapa</w:t>
            </w:r>
          </w:p>
        </w:tc>
        <w:tc>
          <w:tcPr>
            <w:tcW w:w="1246" w:type="dxa"/>
          </w:tcPr>
          <w:p w14:paraId="569824F4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25CE9170" w14:textId="77777777" w:rsidR="00E72656" w:rsidRDefault="00E72656" w:rsidP="00F4017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00AE45A4" w14:textId="77777777" w:rsidR="00E72656" w:rsidRDefault="00E72656" w:rsidP="00F40176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2BD20F4E" w14:textId="77777777" w:rsidR="00E72656" w:rsidRPr="00CE7704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10A88D27" w14:textId="77777777" w:rsidR="00E72656" w:rsidRPr="00C7085A" w:rsidRDefault="00E72656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18573BC5" w14:textId="653C41F6" w:rsidR="00C7085A" w:rsidRPr="00DA104D" w:rsidRDefault="00C7085A" w:rsidP="00C7085A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DA104D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A104D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DA104D">
              <w:rPr>
                <w:color w:val="31849B" w:themeColor="accent5" w:themeShade="BF"/>
                <w:sz w:val="18"/>
                <w:szCs w:val="18"/>
              </w:rPr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]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D497E">
              <w:rPr>
                <w:color w:val="31849B" w:themeColor="accent5" w:themeShade="BF"/>
                <w:sz w:val="18"/>
                <w:szCs w:val="18"/>
              </w:rPr>
              <w:instrText xml:space="preserve"> REF _Ref24017304 \r \h </w:instrText>
            </w:r>
            <w:r w:rsidR="005D497E">
              <w:rPr>
                <w:color w:val="31849B" w:themeColor="accent5" w:themeShade="BF"/>
                <w:sz w:val="18"/>
                <w:szCs w:val="18"/>
              </w:rPr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D497E">
              <w:rPr>
                <w:color w:val="31849B" w:themeColor="accent5" w:themeShade="BF"/>
                <w:sz w:val="18"/>
                <w:szCs w:val="18"/>
              </w:rPr>
              <w:t>2.3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34A1F1F0" w14:textId="77777777" w:rsidR="00C7085A" w:rsidRPr="00C7085A" w:rsidRDefault="00C7085A" w:rsidP="00C7085A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72656" w:rsidRPr="00F81208" w14:paraId="44825710" w14:textId="77777777" w:rsidTr="00F4017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693F829B" w14:textId="77777777" w:rsidR="00E72656" w:rsidRPr="00E27D8B" w:rsidRDefault="00E72656" w:rsidP="00F40176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E27D8B">
              <w:rPr>
                <w:b/>
                <w:color w:val="000000" w:themeColor="text1"/>
                <w:sz w:val="18"/>
                <w:szCs w:val="18"/>
              </w:rPr>
              <w:t>Ações</w:t>
            </w:r>
          </w:p>
        </w:tc>
      </w:tr>
      <w:tr w:rsidR="00E72656" w:rsidRPr="00F81208" w14:paraId="53FCEEEF" w14:textId="77777777" w:rsidTr="00F40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CBF6A02" w14:textId="77777777" w:rsidR="00E72656" w:rsidRPr="00F81208" w:rsidRDefault="00E72656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652A1AB" w14:textId="77777777" w:rsidR="00E72656" w:rsidRPr="00E27D8B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Enviar E-mail de pendência</w:t>
            </w:r>
          </w:p>
        </w:tc>
        <w:tc>
          <w:tcPr>
            <w:tcW w:w="1306" w:type="dxa"/>
            <w:gridSpan w:val="2"/>
          </w:tcPr>
          <w:p w14:paraId="5B11203F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Ao clicar no botão, o sistema automaticamente envia um e-mail com a lista de pendências para o membro informando quais são os procedimentos para resolver as pendências</w:t>
            </w:r>
          </w:p>
        </w:tc>
        <w:tc>
          <w:tcPr>
            <w:tcW w:w="1246" w:type="dxa"/>
          </w:tcPr>
          <w:p w14:paraId="3B0EE5EE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4597BB85" w14:textId="77777777" w:rsidR="00E72656" w:rsidRDefault="00E72656" w:rsidP="00F4017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6901B1E9" w14:textId="77777777" w:rsidR="00E72656" w:rsidRDefault="00E72656" w:rsidP="00F40176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46745955" w14:textId="18D84DA1" w:rsidR="00C7085A" w:rsidRPr="00DA104D" w:rsidRDefault="00C7085A" w:rsidP="00C7085A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DA104D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A104D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DA104D">
              <w:rPr>
                <w:color w:val="31849B" w:themeColor="accent5" w:themeShade="BF"/>
                <w:sz w:val="18"/>
                <w:szCs w:val="18"/>
              </w:rPr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]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D497E">
              <w:rPr>
                <w:color w:val="31849B" w:themeColor="accent5" w:themeShade="BF"/>
                <w:sz w:val="18"/>
                <w:szCs w:val="18"/>
              </w:rPr>
              <w:instrText xml:space="preserve"> REF _Ref23757788 \r \h </w:instrText>
            </w:r>
            <w:r w:rsidR="005D497E">
              <w:rPr>
                <w:color w:val="31849B" w:themeColor="accent5" w:themeShade="BF"/>
                <w:sz w:val="18"/>
                <w:szCs w:val="18"/>
              </w:rPr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D497E">
              <w:rPr>
                <w:color w:val="31849B" w:themeColor="accent5" w:themeShade="BF"/>
                <w:sz w:val="18"/>
                <w:szCs w:val="18"/>
              </w:rPr>
              <w:t>2.4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01131443" w14:textId="5403EBFB" w:rsidR="00E72656" w:rsidRPr="003C0CB6" w:rsidRDefault="00E72656" w:rsidP="00F40176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72656" w:rsidRPr="00F81208" w14:paraId="44F29AAF" w14:textId="77777777" w:rsidTr="00F4017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9672131" w14:textId="77777777" w:rsidR="00E72656" w:rsidRPr="00F81208" w:rsidRDefault="00E72656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47115FC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Reenviar Convite</w:t>
            </w:r>
          </w:p>
        </w:tc>
        <w:tc>
          <w:tcPr>
            <w:tcW w:w="1306" w:type="dxa"/>
            <w:gridSpan w:val="2"/>
          </w:tcPr>
          <w:p w14:paraId="316565CD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Ao clicar no botão, o sistema envia automaticamente um novo convite para o usuário convidado.</w:t>
            </w:r>
          </w:p>
        </w:tc>
        <w:tc>
          <w:tcPr>
            <w:tcW w:w="1246" w:type="dxa"/>
          </w:tcPr>
          <w:p w14:paraId="19FF29B0" w14:textId="77777777" w:rsidR="00E72656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6CEF11F6" w14:textId="77777777" w:rsidR="00E72656" w:rsidRDefault="00E72656" w:rsidP="00F4017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2A910015" w14:textId="77777777" w:rsidR="00E72656" w:rsidRDefault="00E72656" w:rsidP="00F40176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893E126" w14:textId="7416BF83" w:rsidR="00C7085A" w:rsidRPr="00DA104D" w:rsidRDefault="00C7085A" w:rsidP="00C7085A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DA104D">
              <w:rPr>
                <w:color w:val="31849B" w:themeColor="accent5" w:themeShade="BF"/>
                <w:sz w:val="18"/>
                <w:szCs w:val="18"/>
              </w:rPr>
              <w:t>[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DA104D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DA104D">
              <w:rPr>
                <w:color w:val="31849B" w:themeColor="accent5" w:themeShade="BF"/>
                <w:sz w:val="18"/>
                <w:szCs w:val="18"/>
              </w:rPr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DA104D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DA104D">
              <w:rPr>
                <w:color w:val="31849B" w:themeColor="accent5" w:themeShade="BF"/>
                <w:sz w:val="18"/>
                <w:szCs w:val="18"/>
              </w:rPr>
              <w:t>]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D497E">
              <w:rPr>
                <w:color w:val="31849B" w:themeColor="accent5" w:themeShade="BF"/>
                <w:sz w:val="18"/>
                <w:szCs w:val="18"/>
              </w:rPr>
              <w:instrText xml:space="preserve"> REF _Ref23757794 \r \h </w:instrText>
            </w:r>
            <w:r w:rsidR="005D497E">
              <w:rPr>
                <w:color w:val="31849B" w:themeColor="accent5" w:themeShade="BF"/>
                <w:sz w:val="18"/>
                <w:szCs w:val="18"/>
              </w:rPr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D497E">
              <w:rPr>
                <w:color w:val="31849B" w:themeColor="accent5" w:themeShade="BF"/>
                <w:sz w:val="18"/>
                <w:szCs w:val="18"/>
              </w:rPr>
              <w:t>2.5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17BCE6E5" w14:textId="3580D2F4" w:rsidR="00E72656" w:rsidRPr="003C0CB6" w:rsidRDefault="00E72656" w:rsidP="00F40176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72656" w:rsidRPr="00F81208" w14:paraId="6A95366F" w14:textId="77777777" w:rsidTr="00F40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  <w:shd w:val="clear" w:color="auto" w:fill="auto"/>
          </w:tcPr>
          <w:p w14:paraId="2A250DF5" w14:textId="77777777" w:rsidR="00E72656" w:rsidRPr="00F81208" w:rsidRDefault="00E72656" w:rsidP="00F40176">
            <w:pPr>
              <w:pStyle w:val="PargrafodaLista"/>
              <w:spacing w:before="60" w:after="60"/>
              <w:ind w:left="342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4"/>
                <w:szCs w:val="24"/>
              </w:rPr>
              <w:t>Comandos</w:t>
            </w:r>
          </w:p>
        </w:tc>
      </w:tr>
      <w:tr w:rsidR="00E72656" w:rsidRPr="00F81208" w14:paraId="4C7F60A1" w14:textId="77777777" w:rsidTr="00F4017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795636A2" w14:textId="77777777" w:rsidR="00E72656" w:rsidRPr="00EC175D" w:rsidRDefault="00E72656" w:rsidP="00F40176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1560" w:type="dxa"/>
            <w:gridSpan w:val="2"/>
          </w:tcPr>
          <w:p w14:paraId="7B7ADDC8" w14:textId="77777777" w:rsidR="00E72656" w:rsidRPr="00F81208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Nome</w:t>
            </w:r>
          </w:p>
        </w:tc>
        <w:tc>
          <w:tcPr>
            <w:tcW w:w="2976" w:type="dxa"/>
            <w:gridSpan w:val="3"/>
          </w:tcPr>
          <w:p w14:paraId="339B4874" w14:textId="77777777" w:rsidR="00E72656" w:rsidRPr="00F81208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1134" w:type="dxa"/>
            <w:gridSpan w:val="3"/>
          </w:tcPr>
          <w:p w14:paraId="67375B49" w14:textId="77777777" w:rsidR="00E72656" w:rsidRPr="00F81208" w:rsidRDefault="00E72656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Tipo</w:t>
            </w:r>
          </w:p>
        </w:tc>
        <w:tc>
          <w:tcPr>
            <w:tcW w:w="2831" w:type="dxa"/>
          </w:tcPr>
          <w:p w14:paraId="51B5F4DB" w14:textId="77777777" w:rsidR="00E72656" w:rsidRPr="00F81208" w:rsidRDefault="00E72656" w:rsidP="00F40176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  <w:r w:rsidRPr="00EC175D">
              <w:rPr>
                <w:b/>
              </w:rPr>
              <w:t>Regras</w:t>
            </w:r>
          </w:p>
        </w:tc>
      </w:tr>
      <w:tr w:rsidR="00E72656" w:rsidRPr="00F81208" w14:paraId="316A2CAE" w14:textId="77777777" w:rsidTr="00F40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4DAAEFFB" w14:textId="77777777" w:rsidR="00E72656" w:rsidRPr="00EC175D" w:rsidRDefault="00E72656" w:rsidP="00F40176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31C554D0" w14:textId="77777777" w:rsidR="00E72656" w:rsidRPr="00EC175D" w:rsidRDefault="00E72656" w:rsidP="00F40176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sz w:val="18"/>
                <w:szCs w:val="18"/>
              </w:rPr>
              <w:t>Paginação</w:t>
            </w:r>
          </w:p>
        </w:tc>
        <w:tc>
          <w:tcPr>
            <w:tcW w:w="2976" w:type="dxa"/>
            <w:gridSpan w:val="3"/>
          </w:tcPr>
          <w:p w14:paraId="7A53873A" w14:textId="77777777" w:rsidR="00E72656" w:rsidRPr="00EC175D" w:rsidRDefault="00E72656" w:rsidP="00F40176">
            <w:pPr>
              <w:spacing w:before="60" w:after="60"/>
              <w:rPr>
                <w:b/>
                <w:sz w:val="20"/>
              </w:rPr>
            </w:pPr>
            <w:r>
              <w:rPr>
                <w:sz w:val="18"/>
                <w:szCs w:val="18"/>
              </w:rPr>
              <w:t>Ao clicar em uma opção de paginação, o sistema apresenta os resultados disponíveis em outra página.</w:t>
            </w:r>
          </w:p>
        </w:tc>
        <w:tc>
          <w:tcPr>
            <w:tcW w:w="1134" w:type="dxa"/>
            <w:gridSpan w:val="3"/>
          </w:tcPr>
          <w:p w14:paraId="7177A9D6" w14:textId="77777777" w:rsidR="00E72656" w:rsidRPr="00EC175D" w:rsidRDefault="00E72656" w:rsidP="00F40176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16BB7AFE" w14:textId="77777777" w:rsidR="00E72656" w:rsidRPr="00F81208" w:rsidRDefault="00E72656" w:rsidP="00F40176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</w:p>
        </w:tc>
      </w:tr>
    </w:tbl>
    <w:p w14:paraId="6CF037C4" w14:textId="643F3853" w:rsidR="00282B8E" w:rsidRPr="00823050" w:rsidRDefault="00F9426E" w:rsidP="00E659A8">
      <w:pPr>
        <w:pStyle w:val="EstiloPrototipo3"/>
        <w:numPr>
          <w:ilvl w:val="0"/>
          <w:numId w:val="5"/>
        </w:numPr>
      </w:pPr>
      <w:bookmarkStart w:id="16" w:name="_Ref23677463"/>
      <w:bookmarkStart w:id="17" w:name="_Ref23757418"/>
      <w:r>
        <w:lastRenderedPageBreak/>
        <w:t xml:space="preserve">Acessar Chapa </w:t>
      </w:r>
      <w:r w:rsidR="007A6196">
        <w:t>IES</w:t>
      </w:r>
      <w:bookmarkEnd w:id="16"/>
      <w:bookmarkEnd w:id="17"/>
      <w:r w:rsidR="00C340F5">
        <w:t xml:space="preserve"> </w:t>
      </w:r>
    </w:p>
    <w:p w14:paraId="341D2E6C" w14:textId="221367AC" w:rsidR="00085B8A" w:rsidRDefault="00A31F83" w:rsidP="00764486">
      <w:pPr>
        <w:pStyle w:val="EstiloPrototipo3"/>
        <w:rPr>
          <w:noProof/>
        </w:rPr>
      </w:pPr>
      <w:r>
        <w:rPr>
          <w:noProof/>
        </w:rPr>
        <w:drawing>
          <wp:inline distT="0" distB="0" distL="0" distR="0" wp14:anchorId="5D7CF6B7" wp14:editId="08E62477">
            <wp:extent cx="5760085" cy="358902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oncluida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69"/>
        <w:gridCol w:w="1134"/>
        <w:gridCol w:w="426"/>
        <w:gridCol w:w="880"/>
        <w:gridCol w:w="1246"/>
        <w:gridCol w:w="850"/>
        <w:gridCol w:w="184"/>
        <w:gridCol w:w="926"/>
        <w:gridCol w:w="24"/>
        <w:gridCol w:w="2831"/>
      </w:tblGrid>
      <w:tr w:rsidR="00C33604" w:rsidRPr="00F81208" w14:paraId="76180DF1" w14:textId="77777777" w:rsidTr="00F401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0B9BE11F" w14:textId="77777777" w:rsidR="00C33604" w:rsidRPr="00F81208" w:rsidRDefault="00C33604" w:rsidP="00F40176">
            <w:pPr>
              <w:pStyle w:val="EstiloPrototipo3"/>
              <w:jc w:val="center"/>
            </w:pPr>
            <w:r w:rsidRPr="00F81208">
              <w:rPr>
                <w:sz w:val="24"/>
                <w:szCs w:val="24"/>
              </w:rPr>
              <w:t>Campos</w:t>
            </w:r>
          </w:p>
        </w:tc>
      </w:tr>
      <w:tr w:rsidR="00C33604" w:rsidRPr="00F81208" w14:paraId="733222C9" w14:textId="77777777" w:rsidTr="00F40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13DBD2C9" w14:textId="77777777" w:rsidR="00C33604" w:rsidRPr="00F81208" w:rsidRDefault="00C33604" w:rsidP="00F40176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Aguardando conclusão</w:t>
            </w:r>
          </w:p>
        </w:tc>
      </w:tr>
      <w:tr w:rsidR="00C33604" w:rsidRPr="00F81208" w14:paraId="6665BF9F" w14:textId="77777777" w:rsidTr="00F4017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656D7AF1" w14:textId="77777777" w:rsidR="00C33604" w:rsidRPr="00F81208" w:rsidRDefault="00C33604" w:rsidP="00F40176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34126E8E" w14:textId="77777777" w:rsidR="00C33604" w:rsidRPr="00F81208" w:rsidRDefault="00C33604" w:rsidP="00F40176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422812DB" w14:textId="77777777" w:rsidR="00C33604" w:rsidRPr="00F81208" w:rsidRDefault="00C33604" w:rsidP="00F40176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16682A29" w14:textId="77777777" w:rsidR="00C33604" w:rsidRPr="00F81208" w:rsidRDefault="00C33604" w:rsidP="00F40176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35262F20" w14:textId="77777777" w:rsidR="00C33604" w:rsidRPr="00F81208" w:rsidRDefault="00C33604" w:rsidP="00F40176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14EABC5D" w14:textId="77777777" w:rsidR="00C33604" w:rsidRPr="00F81208" w:rsidRDefault="00C33604" w:rsidP="00F40176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gridSpan w:val="2"/>
            <w:shd w:val="clear" w:color="auto" w:fill="B3B3B3"/>
          </w:tcPr>
          <w:p w14:paraId="0C48F82E" w14:textId="77777777" w:rsidR="00C33604" w:rsidRPr="00F81208" w:rsidRDefault="00C33604" w:rsidP="00F40176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Regra</w:t>
            </w:r>
          </w:p>
        </w:tc>
      </w:tr>
      <w:tr w:rsidR="00C33604" w:rsidRPr="00F81208" w14:paraId="6F388809" w14:textId="77777777" w:rsidTr="00F40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68751877" w14:textId="1568FD7D" w:rsidR="00C33604" w:rsidRPr="00671BC2" w:rsidRDefault="00FD22A2" w:rsidP="00F40176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Representante IES</w:t>
            </w:r>
          </w:p>
        </w:tc>
      </w:tr>
      <w:tr w:rsidR="00C33604" w:rsidRPr="00F81208" w14:paraId="17E9A2DE" w14:textId="77777777" w:rsidTr="00F4017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6466D85" w14:textId="77777777" w:rsidR="00C33604" w:rsidRPr="00F81208" w:rsidRDefault="00C33604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6E44B93" w14:textId="77777777" w:rsidR="00C33604" w:rsidRPr="006D6786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D6786">
              <w:rPr>
                <w:sz w:val="18"/>
                <w:szCs w:val="18"/>
              </w:rPr>
              <w:t>CPF do profissional</w:t>
            </w:r>
          </w:p>
        </w:tc>
        <w:tc>
          <w:tcPr>
            <w:tcW w:w="1306" w:type="dxa"/>
            <w:gridSpan w:val="2"/>
          </w:tcPr>
          <w:p w14:paraId="2F343273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407AA">
              <w:rPr>
                <w:sz w:val="18"/>
                <w:szCs w:val="18"/>
              </w:rPr>
              <w:t xml:space="preserve">Retorna o </w:t>
            </w:r>
            <w:r>
              <w:rPr>
                <w:sz w:val="18"/>
                <w:szCs w:val="18"/>
              </w:rPr>
              <w:t>CPF</w:t>
            </w:r>
            <w:r w:rsidRPr="00A407AA">
              <w:rPr>
                <w:sz w:val="18"/>
                <w:szCs w:val="18"/>
              </w:rPr>
              <w:t xml:space="preserve"> do profissional conforme a base do SICCAU e habilita um link no </w:t>
            </w:r>
            <w:r>
              <w:rPr>
                <w:sz w:val="18"/>
                <w:szCs w:val="18"/>
              </w:rPr>
              <w:t>CPF</w:t>
            </w:r>
            <w:r w:rsidRPr="00A407AA">
              <w:rPr>
                <w:sz w:val="18"/>
                <w:szCs w:val="18"/>
              </w:rPr>
              <w:t xml:space="preserve"> para visualizar dados detalhados</w:t>
            </w:r>
          </w:p>
        </w:tc>
        <w:tc>
          <w:tcPr>
            <w:tcW w:w="1246" w:type="dxa"/>
          </w:tcPr>
          <w:p w14:paraId="00803CEC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52ADE6BA" w14:textId="77777777" w:rsidR="00C33604" w:rsidRDefault="00C33604" w:rsidP="00F4017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47941DD" w14:textId="77777777" w:rsidR="00C33604" w:rsidRDefault="00C33604" w:rsidP="00F40176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AE0ADD9" w14:textId="77777777" w:rsidR="00C33604" w:rsidRPr="00CE7704" w:rsidRDefault="00C3360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0A742FED" w14:textId="77777777" w:rsidR="00C33604" w:rsidRPr="00DD4FF6" w:rsidRDefault="00C3360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487A53B2" w14:textId="0BE9D51E" w:rsidR="00DD4FF6" w:rsidRPr="00DD4FF6" w:rsidRDefault="00DD4FF6" w:rsidP="00DD4FF6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C33604" w:rsidRPr="00F81208" w14:paraId="1B8161AB" w14:textId="77777777" w:rsidTr="00F40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919D1E5" w14:textId="77777777" w:rsidR="00C33604" w:rsidRPr="00F81208" w:rsidRDefault="00C33604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E9647AF" w14:textId="77777777" w:rsidR="00C33604" w:rsidRPr="006D6786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Tipo Participação</w:t>
            </w:r>
          </w:p>
        </w:tc>
        <w:tc>
          <w:tcPr>
            <w:tcW w:w="1306" w:type="dxa"/>
            <w:gridSpan w:val="2"/>
          </w:tcPr>
          <w:p w14:paraId="1648EA68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tipo de participação do membro</w:t>
            </w:r>
          </w:p>
        </w:tc>
        <w:tc>
          <w:tcPr>
            <w:tcW w:w="1246" w:type="dxa"/>
          </w:tcPr>
          <w:p w14:paraId="06554591" w14:textId="77777777" w:rsidR="00C33604" w:rsidRPr="00C04F43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105A7E7B" w14:textId="77777777" w:rsidR="00C33604" w:rsidRDefault="00C33604" w:rsidP="00F4017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Titular</w:t>
            </w:r>
          </w:p>
          <w:p w14:paraId="7AB2EE00" w14:textId="77777777" w:rsidR="00C33604" w:rsidRDefault="00C33604" w:rsidP="00F40176">
            <w:pPr>
              <w:jc w:val="center"/>
              <w:rPr>
                <w:sz w:val="18"/>
                <w:szCs w:val="18"/>
              </w:rPr>
            </w:pPr>
          </w:p>
          <w:p w14:paraId="3D61747B" w14:textId="77777777" w:rsidR="00C33604" w:rsidRDefault="00C33604" w:rsidP="00F4017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Suplente</w:t>
            </w:r>
          </w:p>
        </w:tc>
        <w:tc>
          <w:tcPr>
            <w:tcW w:w="926" w:type="dxa"/>
          </w:tcPr>
          <w:p w14:paraId="5EBE5D89" w14:textId="77777777" w:rsidR="00C33604" w:rsidRDefault="00C33604" w:rsidP="00F40176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48173C37" w14:textId="77777777" w:rsidR="00C33604" w:rsidRPr="00CE7704" w:rsidRDefault="00C3360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24A196D3" w14:textId="77777777" w:rsidR="00C33604" w:rsidRPr="00DD4FF6" w:rsidRDefault="00C3360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Somente Leitura: Sim</w:t>
            </w:r>
          </w:p>
          <w:p w14:paraId="3E6DF5F4" w14:textId="35F2F3BA" w:rsidR="00DD4FF6" w:rsidRPr="00DD4FF6" w:rsidRDefault="00DD4FF6" w:rsidP="00DD4FF6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C33604" w:rsidRPr="00F81208" w14:paraId="3B7C85A9" w14:textId="77777777" w:rsidTr="00F4017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D8C904C" w14:textId="77777777" w:rsidR="00C33604" w:rsidRPr="00F81208" w:rsidRDefault="00C33604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4888FC6" w14:textId="77777777" w:rsidR="00C33604" w:rsidRPr="006D6786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Nome</w:t>
            </w:r>
          </w:p>
        </w:tc>
        <w:tc>
          <w:tcPr>
            <w:tcW w:w="1306" w:type="dxa"/>
            <w:gridSpan w:val="2"/>
          </w:tcPr>
          <w:p w14:paraId="26006271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407AA">
              <w:rPr>
                <w:sz w:val="18"/>
                <w:szCs w:val="18"/>
              </w:rPr>
              <w:t xml:space="preserve">Retorna o nome do profissional de acordo </w:t>
            </w:r>
            <w:r w:rsidRPr="00A407AA">
              <w:rPr>
                <w:sz w:val="18"/>
                <w:szCs w:val="18"/>
              </w:rPr>
              <w:lastRenderedPageBreak/>
              <w:t>com o CPF informado conforme a base do SICCAU e habilita um link no nome para visualizar dados detalhados</w:t>
            </w:r>
          </w:p>
        </w:tc>
        <w:tc>
          <w:tcPr>
            <w:tcW w:w="1246" w:type="dxa"/>
          </w:tcPr>
          <w:p w14:paraId="77CD55C6" w14:textId="77777777" w:rsidR="00C33604" w:rsidRPr="00C04F43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Alfanumérico</w:t>
            </w:r>
          </w:p>
        </w:tc>
        <w:tc>
          <w:tcPr>
            <w:tcW w:w="1034" w:type="dxa"/>
            <w:gridSpan w:val="2"/>
          </w:tcPr>
          <w:p w14:paraId="1B608D22" w14:textId="77777777" w:rsidR="00C33604" w:rsidRDefault="00C33604" w:rsidP="00F4017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62132319" w14:textId="77777777" w:rsidR="00C33604" w:rsidRDefault="00C33604" w:rsidP="00F40176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3365671" w14:textId="77777777" w:rsidR="00C33604" w:rsidRPr="00CE7704" w:rsidRDefault="00C3360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447CF6D2" w14:textId="77777777" w:rsidR="00C33604" w:rsidRPr="00DD4FF6" w:rsidRDefault="00C3360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269EF728" w14:textId="448D2E9A" w:rsidR="00DD4FF6" w:rsidRPr="00DD4FF6" w:rsidRDefault="00DD4FF6" w:rsidP="00DD4FF6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C33604" w:rsidRPr="00F81208" w14:paraId="49553402" w14:textId="77777777" w:rsidTr="00F40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3206CDA" w14:textId="77777777" w:rsidR="00C33604" w:rsidRPr="00F81208" w:rsidRDefault="00C33604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DFCB378" w14:textId="77777777" w:rsidR="00C33604" w:rsidRPr="006D6786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Registro</w:t>
            </w:r>
          </w:p>
        </w:tc>
        <w:tc>
          <w:tcPr>
            <w:tcW w:w="1306" w:type="dxa"/>
            <w:gridSpan w:val="2"/>
          </w:tcPr>
          <w:p w14:paraId="627DFF59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Retorna o registro do usuário conforme base a do SICCAU </w:t>
            </w:r>
            <w:r w:rsidRPr="00A407AA">
              <w:rPr>
                <w:sz w:val="18"/>
                <w:szCs w:val="18"/>
              </w:rPr>
              <w:t xml:space="preserve">e habilita um link no </w:t>
            </w:r>
            <w:r>
              <w:rPr>
                <w:sz w:val="18"/>
                <w:szCs w:val="18"/>
              </w:rPr>
              <w:t xml:space="preserve">registro </w:t>
            </w:r>
            <w:r w:rsidRPr="00A407AA">
              <w:rPr>
                <w:sz w:val="18"/>
                <w:szCs w:val="18"/>
              </w:rPr>
              <w:t>para visualizar dados detalhados</w:t>
            </w:r>
          </w:p>
        </w:tc>
        <w:tc>
          <w:tcPr>
            <w:tcW w:w="1246" w:type="dxa"/>
          </w:tcPr>
          <w:p w14:paraId="16B9E3CF" w14:textId="77777777" w:rsidR="00C33604" w:rsidRPr="00C04F43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746533F1" w14:textId="77777777" w:rsidR="00C33604" w:rsidRDefault="00C33604" w:rsidP="00F40176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6986AA25" w14:textId="77777777" w:rsidR="00C33604" w:rsidRDefault="00C33604" w:rsidP="00F40176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E3A488C" w14:textId="77777777" w:rsidR="00C33604" w:rsidRPr="00CE7704" w:rsidRDefault="00C3360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774190C0" w14:textId="77777777" w:rsidR="00C33604" w:rsidRPr="00DD4FF6" w:rsidRDefault="00C3360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4CFE0D68" w14:textId="4B25AFA4" w:rsidR="00DD4FF6" w:rsidRPr="00DD4FF6" w:rsidRDefault="00DD4FF6" w:rsidP="00DD4FF6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C33604" w:rsidRPr="00F81208" w14:paraId="7B009B0D" w14:textId="77777777" w:rsidTr="00F4017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4B919C6" w14:textId="77777777" w:rsidR="00C33604" w:rsidRPr="00F81208" w:rsidRDefault="00C33604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C1EB419" w14:textId="77777777" w:rsidR="00C33604" w:rsidRPr="006D6786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E-mail</w:t>
            </w:r>
          </w:p>
        </w:tc>
        <w:tc>
          <w:tcPr>
            <w:tcW w:w="1306" w:type="dxa"/>
            <w:gridSpan w:val="2"/>
          </w:tcPr>
          <w:p w14:paraId="30EFDD87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Retorna o e-mail do usuário conforme base do SICCAU </w:t>
            </w:r>
            <w:r w:rsidRPr="00A407AA">
              <w:rPr>
                <w:sz w:val="18"/>
                <w:szCs w:val="18"/>
              </w:rPr>
              <w:t xml:space="preserve">e habilita um link no </w:t>
            </w:r>
            <w:r>
              <w:rPr>
                <w:sz w:val="18"/>
                <w:szCs w:val="18"/>
              </w:rPr>
              <w:t>e-mail</w:t>
            </w:r>
            <w:r w:rsidRPr="00A407AA">
              <w:rPr>
                <w:sz w:val="18"/>
                <w:szCs w:val="18"/>
              </w:rPr>
              <w:t xml:space="preserve"> para visualizar dados detalhados</w:t>
            </w:r>
          </w:p>
        </w:tc>
        <w:tc>
          <w:tcPr>
            <w:tcW w:w="1246" w:type="dxa"/>
          </w:tcPr>
          <w:p w14:paraId="7D125197" w14:textId="77777777" w:rsidR="00C33604" w:rsidRPr="00C04F43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42D10DFC" w14:textId="77777777" w:rsidR="00C33604" w:rsidRDefault="00C33604" w:rsidP="00F4017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69124766" w14:textId="77777777" w:rsidR="00C33604" w:rsidRDefault="00C33604" w:rsidP="00F40176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D49FF80" w14:textId="77777777" w:rsidR="00C33604" w:rsidRPr="00CE7704" w:rsidRDefault="00C3360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7FD0117F" w14:textId="77777777" w:rsidR="00C33604" w:rsidRPr="00DD4FF6" w:rsidRDefault="00C3360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>Somente Leitura: Não</w:t>
            </w:r>
          </w:p>
          <w:p w14:paraId="1ADBBD79" w14:textId="521A24DA" w:rsidR="00DD4FF6" w:rsidRPr="00DD4FF6" w:rsidRDefault="00DD4FF6" w:rsidP="00DD4FF6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C33604" w:rsidRPr="00F81208" w14:paraId="79C796B0" w14:textId="77777777" w:rsidTr="00F40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1494898" w14:textId="77777777" w:rsidR="00C33604" w:rsidRPr="00F81208" w:rsidRDefault="00C33604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372C742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 de confirmação</w:t>
            </w:r>
          </w:p>
        </w:tc>
        <w:tc>
          <w:tcPr>
            <w:tcW w:w="1306" w:type="dxa"/>
            <w:gridSpan w:val="2"/>
          </w:tcPr>
          <w:p w14:paraId="75531939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status de confirmação se o membro aceitou ou não o convite</w:t>
            </w:r>
          </w:p>
        </w:tc>
        <w:tc>
          <w:tcPr>
            <w:tcW w:w="1246" w:type="dxa"/>
          </w:tcPr>
          <w:p w14:paraId="0FFB8F47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  <w:p w14:paraId="40B45C1A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Hint</w:t>
            </w:r>
          </w:p>
        </w:tc>
        <w:tc>
          <w:tcPr>
            <w:tcW w:w="1034" w:type="dxa"/>
            <w:gridSpan w:val="2"/>
          </w:tcPr>
          <w:p w14:paraId="623E2BF5" w14:textId="77777777" w:rsidR="00C33604" w:rsidRDefault="00C33604" w:rsidP="00F4017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06294008" w14:textId="77777777" w:rsidR="00C33604" w:rsidRDefault="00C33604" w:rsidP="00F40176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78A2734" w14:textId="77777777" w:rsidR="00C33604" w:rsidRPr="00CE7704" w:rsidRDefault="00C3360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50049AD5" w14:textId="77777777" w:rsidR="00C33604" w:rsidRPr="00DD4FF6" w:rsidRDefault="00C3360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Sim</w:t>
            </w:r>
          </w:p>
          <w:p w14:paraId="0A0EEDDB" w14:textId="74741C10" w:rsidR="00DD4FF6" w:rsidRPr="00DD4FF6" w:rsidRDefault="00DD4FF6" w:rsidP="00DD4FF6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D497E">
              <w:rPr>
                <w:color w:val="31849B" w:themeColor="accent5" w:themeShade="BF"/>
                <w:sz w:val="18"/>
                <w:szCs w:val="18"/>
              </w:rPr>
              <w:instrText xml:space="preserve"> REF _Ref24016873 \r \h </w:instrText>
            </w:r>
            <w:r w:rsidR="005D497E">
              <w:rPr>
                <w:color w:val="31849B" w:themeColor="accent5" w:themeShade="BF"/>
                <w:sz w:val="18"/>
                <w:szCs w:val="18"/>
              </w:rPr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D497E">
              <w:rPr>
                <w:color w:val="31849B" w:themeColor="accent5" w:themeShade="BF"/>
                <w:sz w:val="18"/>
                <w:szCs w:val="18"/>
              </w:rPr>
              <w:t>2.6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C33604" w:rsidRPr="00F81208" w14:paraId="3C624D44" w14:textId="77777777" w:rsidTr="00F4017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8ECDD9D" w14:textId="77777777" w:rsidR="00C33604" w:rsidRPr="00F81208" w:rsidRDefault="00C33604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1FEBDA8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Status validação </w:t>
            </w:r>
          </w:p>
          <w:p w14:paraId="14BEA5FC" w14:textId="77777777" w:rsidR="00C33604" w:rsidRPr="006D6786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5402ADC" wp14:editId="79B9163B">
                  <wp:extent cx="257175" cy="247650"/>
                  <wp:effectExtent l="0" t="0" r="9525" b="0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70F260C0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2C5713">
              <w:rPr>
                <w:sz w:val="18"/>
                <w:szCs w:val="18"/>
              </w:rPr>
              <w:t>Status que apresenta que o membro está com todos os dados validados e pode ser cadastrado</w:t>
            </w:r>
          </w:p>
        </w:tc>
        <w:tc>
          <w:tcPr>
            <w:tcW w:w="1246" w:type="dxa"/>
          </w:tcPr>
          <w:p w14:paraId="1D76AC66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  <w:p w14:paraId="6CC08843" w14:textId="77777777" w:rsidR="00C33604" w:rsidRPr="00C04F43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Hint</w:t>
            </w:r>
          </w:p>
        </w:tc>
        <w:tc>
          <w:tcPr>
            <w:tcW w:w="1034" w:type="dxa"/>
            <w:gridSpan w:val="2"/>
          </w:tcPr>
          <w:p w14:paraId="31386FEC" w14:textId="77777777" w:rsidR="00C33604" w:rsidRDefault="00C33604" w:rsidP="00F4017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5D2A74B1" w14:textId="77777777" w:rsidR="00C33604" w:rsidRDefault="00C33604" w:rsidP="00F40176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40CBA0D6" w14:textId="77777777" w:rsidR="00C33604" w:rsidRPr="00CE7704" w:rsidRDefault="00C3360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5482B84C" w14:textId="77777777" w:rsidR="00C33604" w:rsidRPr="00DD4FF6" w:rsidRDefault="00C3360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Sim</w:t>
            </w:r>
          </w:p>
          <w:p w14:paraId="5EE61937" w14:textId="7B750D6B" w:rsidR="00DD4FF6" w:rsidRPr="00DD4FF6" w:rsidRDefault="00DD4FF6" w:rsidP="00DD4FF6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D497E">
              <w:rPr>
                <w:color w:val="31849B" w:themeColor="accent5" w:themeShade="BF"/>
                <w:sz w:val="18"/>
                <w:szCs w:val="18"/>
              </w:rPr>
              <w:instrText xml:space="preserve"> REF _Ref24016892 \r \h </w:instrText>
            </w:r>
            <w:r w:rsidR="005D497E">
              <w:rPr>
                <w:color w:val="31849B" w:themeColor="accent5" w:themeShade="BF"/>
                <w:sz w:val="18"/>
                <w:szCs w:val="18"/>
              </w:rPr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D497E">
              <w:rPr>
                <w:color w:val="31849B" w:themeColor="accent5" w:themeShade="BF"/>
                <w:sz w:val="18"/>
                <w:szCs w:val="18"/>
              </w:rPr>
              <w:t>2.7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C33604" w:rsidRPr="00F81208" w14:paraId="48FB6DF3" w14:textId="77777777" w:rsidTr="00F40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23AEDF7" w14:textId="77777777" w:rsidR="00C33604" w:rsidRPr="00F81208" w:rsidRDefault="00C33604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9C7E26A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 validação</w:t>
            </w:r>
          </w:p>
          <w:p w14:paraId="1445D381" w14:textId="77777777" w:rsidR="00C33604" w:rsidRPr="006D6786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C96CD3E" wp14:editId="504CAE72">
                  <wp:extent cx="228600" cy="314325"/>
                  <wp:effectExtent l="0" t="0" r="0" b="9525"/>
                  <wp:docPr id="49" name="Imagem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55CFAAEB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2C5713">
              <w:rPr>
                <w:sz w:val="18"/>
                <w:szCs w:val="18"/>
              </w:rPr>
              <w:t>Status que apresenta que o membro está com pendências nos dados.</w:t>
            </w:r>
          </w:p>
        </w:tc>
        <w:tc>
          <w:tcPr>
            <w:tcW w:w="1246" w:type="dxa"/>
          </w:tcPr>
          <w:p w14:paraId="1ADCD5E9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  <w:p w14:paraId="25070BA3" w14:textId="77777777" w:rsidR="00C33604" w:rsidRPr="00C04F43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Hint</w:t>
            </w:r>
          </w:p>
        </w:tc>
        <w:tc>
          <w:tcPr>
            <w:tcW w:w="1034" w:type="dxa"/>
            <w:gridSpan w:val="2"/>
          </w:tcPr>
          <w:p w14:paraId="1A562457" w14:textId="77777777" w:rsidR="00C33604" w:rsidRDefault="00C33604" w:rsidP="00F4017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75BCD2F4" w14:textId="77777777" w:rsidR="00C33604" w:rsidRDefault="00C33604" w:rsidP="00F40176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7F5C111" w14:textId="77777777" w:rsidR="00C33604" w:rsidRPr="00CE7704" w:rsidRDefault="00C3360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0B86B314" w14:textId="77777777" w:rsidR="00C33604" w:rsidRPr="00DD4FF6" w:rsidRDefault="00C3360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F865A3">
              <w:rPr>
                <w:color w:val="auto"/>
                <w:sz w:val="18"/>
                <w:szCs w:val="18"/>
              </w:rPr>
              <w:t>Sim</w:t>
            </w:r>
          </w:p>
          <w:p w14:paraId="59FC8EB4" w14:textId="2EF0552E" w:rsidR="00DD4FF6" w:rsidRPr="00DD4FF6" w:rsidRDefault="00DD4FF6" w:rsidP="00DD4FF6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D497E">
              <w:rPr>
                <w:color w:val="31849B" w:themeColor="accent5" w:themeShade="BF"/>
                <w:sz w:val="18"/>
                <w:szCs w:val="18"/>
              </w:rPr>
              <w:instrText xml:space="preserve"> REF _Ref24016892 \r \h </w:instrText>
            </w:r>
            <w:r w:rsidR="005D497E">
              <w:rPr>
                <w:color w:val="31849B" w:themeColor="accent5" w:themeShade="BF"/>
                <w:sz w:val="18"/>
                <w:szCs w:val="18"/>
              </w:rPr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D497E">
              <w:rPr>
                <w:color w:val="31849B" w:themeColor="accent5" w:themeShade="BF"/>
                <w:sz w:val="18"/>
                <w:szCs w:val="18"/>
              </w:rPr>
              <w:t>2.7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C33604" w:rsidRPr="00F81208" w14:paraId="4F1BE23C" w14:textId="77777777" w:rsidTr="00F4017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0B5E5F5" w14:textId="77777777" w:rsidR="00C33604" w:rsidRPr="00F81208" w:rsidRDefault="00C33604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D43CA50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Responsável </w:t>
            </w:r>
          </w:p>
          <w:p w14:paraId="7CB51E86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8CD2CF9" wp14:editId="624312F6">
                  <wp:extent cx="247650" cy="285750"/>
                  <wp:effectExtent l="0" t="0" r="0" b="0"/>
                  <wp:docPr id="51" name="Imagem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4B60F51D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Campo preenchido informando que o usuário será um dos responsáveis pela chapa </w:t>
            </w:r>
          </w:p>
        </w:tc>
        <w:tc>
          <w:tcPr>
            <w:tcW w:w="1246" w:type="dxa"/>
          </w:tcPr>
          <w:p w14:paraId="61A82BE1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0BA8487C" w14:textId="77777777" w:rsidR="00C33604" w:rsidRDefault="00C33604" w:rsidP="00F4017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51F1662F" w14:textId="77777777" w:rsidR="00C33604" w:rsidRDefault="00C33604" w:rsidP="00F40176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4E9E833" w14:textId="77777777" w:rsidR="00C33604" w:rsidRPr="00CE7704" w:rsidRDefault="00C3360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60558BEC" w14:textId="77777777" w:rsidR="00C33604" w:rsidRPr="00DD4FF6" w:rsidRDefault="00C3360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0C7DBF2D" w14:textId="7F982648" w:rsidR="00DD4FF6" w:rsidRPr="00DD4FF6" w:rsidRDefault="00DD4FF6" w:rsidP="00DD4FF6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D497E">
              <w:rPr>
                <w:color w:val="31849B" w:themeColor="accent5" w:themeShade="BF"/>
                <w:sz w:val="18"/>
                <w:szCs w:val="18"/>
              </w:rPr>
              <w:instrText xml:space="preserve"> REF _Ref24017304 \r \h </w:instrText>
            </w:r>
            <w:r w:rsidR="005D497E">
              <w:rPr>
                <w:color w:val="31849B" w:themeColor="accent5" w:themeShade="BF"/>
                <w:sz w:val="18"/>
                <w:szCs w:val="18"/>
              </w:rPr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D497E">
              <w:rPr>
                <w:color w:val="31849B" w:themeColor="accent5" w:themeShade="BF"/>
                <w:sz w:val="18"/>
                <w:szCs w:val="18"/>
              </w:rPr>
              <w:t>2.3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C33604" w:rsidRPr="00F81208" w14:paraId="27E356C2" w14:textId="77777777" w:rsidTr="00F40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BC2FD2C" w14:textId="77777777" w:rsidR="00C33604" w:rsidRPr="00F81208" w:rsidRDefault="00C33604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27777F9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Responsável </w:t>
            </w:r>
          </w:p>
          <w:p w14:paraId="3C425004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23B64A6" wp14:editId="7B9102C0">
                  <wp:extent cx="200025" cy="238125"/>
                  <wp:effectExtent l="0" t="0" r="9525" b="9525"/>
                  <wp:docPr id="52" name="Imagem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57048B03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a ser selecionado para definir o membro como um dos responsáveis pela chapa</w:t>
            </w:r>
          </w:p>
        </w:tc>
        <w:tc>
          <w:tcPr>
            <w:tcW w:w="1246" w:type="dxa"/>
          </w:tcPr>
          <w:p w14:paraId="6455CF99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4B0A14CC" w14:textId="77777777" w:rsidR="00C33604" w:rsidRDefault="00C33604" w:rsidP="00F4017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5CCCA562" w14:textId="77777777" w:rsidR="00C33604" w:rsidRDefault="00C33604" w:rsidP="00F40176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1F1812F" w14:textId="77777777" w:rsidR="00C33604" w:rsidRPr="00CE7704" w:rsidRDefault="00C3360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25059A1E" w14:textId="77777777" w:rsidR="00C33604" w:rsidRPr="00DD4FF6" w:rsidRDefault="00C3360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18F5C716" w14:textId="42131DDD" w:rsidR="00DD4FF6" w:rsidRPr="00DD4FF6" w:rsidRDefault="00DD4FF6" w:rsidP="00DD4FF6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D497E">
              <w:rPr>
                <w:color w:val="31849B" w:themeColor="accent5" w:themeShade="BF"/>
                <w:sz w:val="18"/>
                <w:szCs w:val="18"/>
              </w:rPr>
              <w:instrText xml:space="preserve"> REF _Ref24017304 \r \h </w:instrText>
            </w:r>
            <w:r w:rsidR="005D497E">
              <w:rPr>
                <w:color w:val="31849B" w:themeColor="accent5" w:themeShade="BF"/>
                <w:sz w:val="18"/>
                <w:szCs w:val="18"/>
              </w:rPr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D497E">
              <w:rPr>
                <w:color w:val="31849B" w:themeColor="accent5" w:themeShade="BF"/>
                <w:sz w:val="18"/>
                <w:szCs w:val="18"/>
              </w:rPr>
              <w:t>2.3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C33604" w:rsidRPr="00F81208" w14:paraId="4D2A3585" w14:textId="77777777" w:rsidTr="00F4017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7841A0E" w14:textId="77777777" w:rsidR="00C33604" w:rsidRPr="00F81208" w:rsidRDefault="00C33604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1E8732A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52386C6" wp14:editId="3EF619B2">
                  <wp:extent cx="238125" cy="285750"/>
                  <wp:effectExtent l="0" t="0" r="9525" b="0"/>
                  <wp:docPr id="58" name="Imagem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4D96D132" w14:textId="2D64C65E" w:rsidR="00C33604" w:rsidRDefault="00C33604" w:rsidP="00005367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Campo preenchido informando que o membro é o responsável </w:t>
            </w:r>
            <w:r w:rsidR="00005367">
              <w:rPr>
                <w:sz w:val="18"/>
                <w:szCs w:val="18"/>
              </w:rPr>
              <w:t>criador</w:t>
            </w:r>
            <w:r>
              <w:rPr>
                <w:sz w:val="18"/>
                <w:szCs w:val="18"/>
              </w:rPr>
              <w:t xml:space="preserve"> pela chapa</w:t>
            </w:r>
          </w:p>
        </w:tc>
        <w:tc>
          <w:tcPr>
            <w:tcW w:w="1246" w:type="dxa"/>
          </w:tcPr>
          <w:p w14:paraId="2DE45B30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2C8AF9C2" w14:textId="77777777" w:rsidR="00C33604" w:rsidRDefault="00C33604" w:rsidP="00F4017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6A9C5F97" w14:textId="77777777" w:rsidR="00C33604" w:rsidRDefault="00C33604" w:rsidP="00F40176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C0C1513" w14:textId="77777777" w:rsidR="00C33604" w:rsidRPr="00CE7704" w:rsidRDefault="00C3360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20E95E6D" w14:textId="77777777" w:rsidR="00C33604" w:rsidRPr="00DD4FF6" w:rsidRDefault="00C3360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F865A3">
              <w:rPr>
                <w:color w:val="auto"/>
                <w:sz w:val="18"/>
                <w:szCs w:val="18"/>
              </w:rPr>
              <w:t>Sim</w:t>
            </w:r>
          </w:p>
          <w:p w14:paraId="46913EFC" w14:textId="6B44F9B9" w:rsidR="00DD4FF6" w:rsidRPr="00DD4FF6" w:rsidRDefault="00DD4FF6" w:rsidP="00DD4FF6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D497E">
              <w:rPr>
                <w:color w:val="31849B" w:themeColor="accent5" w:themeShade="BF"/>
                <w:sz w:val="18"/>
                <w:szCs w:val="18"/>
              </w:rPr>
              <w:instrText xml:space="preserve"> REF _Ref24017304 \r \h </w:instrText>
            </w:r>
            <w:r w:rsidR="005D497E">
              <w:rPr>
                <w:color w:val="31849B" w:themeColor="accent5" w:themeShade="BF"/>
                <w:sz w:val="18"/>
                <w:szCs w:val="18"/>
              </w:rPr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D497E">
              <w:rPr>
                <w:color w:val="31849B" w:themeColor="accent5" w:themeShade="BF"/>
                <w:sz w:val="18"/>
                <w:szCs w:val="18"/>
              </w:rPr>
              <w:t>2.3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C33604" w:rsidRPr="00F81208" w14:paraId="1C778626" w14:textId="77777777" w:rsidTr="00F40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6753FF56" w14:textId="77777777" w:rsidR="00C33604" w:rsidRPr="00E27D8B" w:rsidRDefault="00C33604" w:rsidP="00F40176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E27D8B">
              <w:rPr>
                <w:b/>
                <w:color w:val="000000" w:themeColor="text1"/>
                <w:sz w:val="18"/>
                <w:szCs w:val="18"/>
              </w:rPr>
              <w:t>Ações</w:t>
            </w:r>
          </w:p>
        </w:tc>
      </w:tr>
      <w:tr w:rsidR="00C33604" w:rsidRPr="00F81208" w14:paraId="58D4EAED" w14:textId="77777777" w:rsidTr="00F4017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062159B" w14:textId="77777777" w:rsidR="00C33604" w:rsidRPr="00F81208" w:rsidRDefault="00C33604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DE39ED2" w14:textId="77777777" w:rsidR="00C33604" w:rsidRDefault="00C33604" w:rsidP="00F40176">
            <w:pPr>
              <w:spacing w:before="60" w:after="60"/>
              <w:jc w:val="center"/>
              <w:rPr>
                <w:noProof/>
              </w:rPr>
            </w:pPr>
            <w:r w:rsidRPr="00E27D8B">
              <w:rPr>
                <w:sz w:val="18"/>
                <w:szCs w:val="18"/>
              </w:rPr>
              <w:t>Alterar</w:t>
            </w:r>
          </w:p>
        </w:tc>
        <w:tc>
          <w:tcPr>
            <w:tcW w:w="1306" w:type="dxa"/>
            <w:gridSpan w:val="2"/>
          </w:tcPr>
          <w:p w14:paraId="6050AB04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Ao clicar no botão, o sistema redireciona para a interface </w:t>
            </w:r>
            <w:r w:rsidRPr="0002395B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02395B">
              <w:rPr>
                <w:color w:val="31849B" w:themeColor="accent5" w:themeShade="BF"/>
                <w:sz w:val="18"/>
                <w:szCs w:val="18"/>
              </w:rPr>
              <w:instrText xml:space="preserve"> REF _Ref24013089 \r \h </w:instrText>
            </w:r>
            <w:r w:rsidRPr="0002395B">
              <w:rPr>
                <w:color w:val="31849B" w:themeColor="accent5" w:themeShade="BF"/>
                <w:sz w:val="18"/>
                <w:szCs w:val="18"/>
              </w:rPr>
            </w:r>
            <w:r w:rsidRPr="0002395B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02395B">
              <w:rPr>
                <w:color w:val="31849B" w:themeColor="accent5" w:themeShade="BF"/>
                <w:sz w:val="18"/>
                <w:szCs w:val="18"/>
              </w:rPr>
              <w:t>P02</w:t>
            </w:r>
            <w:r w:rsidRPr="0002395B">
              <w:rPr>
                <w:color w:val="31849B" w:themeColor="accent5" w:themeShade="BF"/>
                <w:sz w:val="18"/>
                <w:szCs w:val="18"/>
              </w:rPr>
              <w:fldChar w:fldCharType="end"/>
            </w:r>
          </w:p>
        </w:tc>
        <w:tc>
          <w:tcPr>
            <w:tcW w:w="1246" w:type="dxa"/>
          </w:tcPr>
          <w:p w14:paraId="11BD924C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30A218EB" w14:textId="77777777" w:rsidR="00C33604" w:rsidRDefault="00C33604" w:rsidP="00F4017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55A2C8C2" w14:textId="77777777" w:rsidR="00C33604" w:rsidRDefault="00C33604" w:rsidP="00F40176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0FCAF10" w14:textId="103C48DC" w:rsidR="00C33604" w:rsidRPr="003C0CB6" w:rsidRDefault="00DD4FF6" w:rsidP="00F40176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C33604" w:rsidRPr="00F81208" w14:paraId="5EEEAABE" w14:textId="77777777" w:rsidTr="00F40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B45786F" w14:textId="77777777" w:rsidR="00C33604" w:rsidRPr="00F81208" w:rsidRDefault="00C33604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32A4192" w14:textId="77777777" w:rsidR="00C33604" w:rsidRPr="00E27D8B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Enviar E-mail de pendência</w:t>
            </w:r>
          </w:p>
        </w:tc>
        <w:tc>
          <w:tcPr>
            <w:tcW w:w="1306" w:type="dxa"/>
            <w:gridSpan w:val="2"/>
          </w:tcPr>
          <w:p w14:paraId="772252A1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Ao clicar no botão, o sistema automaticamente envia um e-mail com a lista de pendências para o membro informando quais são os procedimentos para resolver as pendências</w:t>
            </w:r>
          </w:p>
        </w:tc>
        <w:tc>
          <w:tcPr>
            <w:tcW w:w="1246" w:type="dxa"/>
          </w:tcPr>
          <w:p w14:paraId="7AC8ED76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094AB531" w14:textId="77777777" w:rsidR="00C33604" w:rsidRDefault="00C33604" w:rsidP="00F4017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1215CCE1" w14:textId="77777777" w:rsidR="00C33604" w:rsidRDefault="00C33604" w:rsidP="00F40176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961906E" w14:textId="55D5FFB9" w:rsidR="00C33604" w:rsidRPr="003C0CB6" w:rsidRDefault="00DD4FF6" w:rsidP="00F40176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D497E">
              <w:rPr>
                <w:color w:val="31849B" w:themeColor="accent5" w:themeShade="BF"/>
                <w:sz w:val="18"/>
                <w:szCs w:val="18"/>
              </w:rPr>
              <w:instrText xml:space="preserve"> REF _Ref23757788 \r \h </w:instrText>
            </w:r>
            <w:r w:rsidR="005D497E">
              <w:rPr>
                <w:color w:val="31849B" w:themeColor="accent5" w:themeShade="BF"/>
                <w:sz w:val="18"/>
                <w:szCs w:val="18"/>
              </w:rPr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D497E">
              <w:rPr>
                <w:color w:val="31849B" w:themeColor="accent5" w:themeShade="BF"/>
                <w:sz w:val="18"/>
                <w:szCs w:val="18"/>
              </w:rPr>
              <w:t>2.4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C33604" w:rsidRPr="00F81208" w14:paraId="3D3E4102" w14:textId="77777777" w:rsidTr="00F4017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519329D" w14:textId="77777777" w:rsidR="00C33604" w:rsidRPr="00F81208" w:rsidRDefault="00C33604" w:rsidP="00F40176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2B7609E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Reenviar Convite</w:t>
            </w:r>
          </w:p>
        </w:tc>
        <w:tc>
          <w:tcPr>
            <w:tcW w:w="1306" w:type="dxa"/>
            <w:gridSpan w:val="2"/>
          </w:tcPr>
          <w:p w14:paraId="40024DFD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Ao clicar no botão, o sistema envia automaticamente um novo convite para o usuário convidado.</w:t>
            </w:r>
          </w:p>
        </w:tc>
        <w:tc>
          <w:tcPr>
            <w:tcW w:w="1246" w:type="dxa"/>
          </w:tcPr>
          <w:p w14:paraId="3376AC6A" w14:textId="77777777" w:rsidR="00C33604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6AC13F9D" w14:textId="77777777" w:rsidR="00C33604" w:rsidRDefault="00C33604" w:rsidP="00F40176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12B25376" w14:textId="77777777" w:rsidR="00C33604" w:rsidRDefault="00C33604" w:rsidP="00F40176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5E389F25" w14:textId="26C235B7" w:rsidR="00C33604" w:rsidRPr="003C0CB6" w:rsidRDefault="00DD4FF6" w:rsidP="00F40176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_Ref23143866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2.1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="005D497E">
              <w:rPr>
                <w:color w:val="31849B" w:themeColor="accent5" w:themeShade="BF"/>
                <w:sz w:val="18"/>
                <w:szCs w:val="18"/>
              </w:rPr>
              <w:instrText xml:space="preserve"> REF _Ref23757794 \r \h </w:instrText>
            </w:r>
            <w:r w:rsidR="005D497E">
              <w:rPr>
                <w:color w:val="31849B" w:themeColor="accent5" w:themeShade="BF"/>
                <w:sz w:val="18"/>
                <w:szCs w:val="18"/>
              </w:rPr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="005D497E">
              <w:rPr>
                <w:color w:val="31849B" w:themeColor="accent5" w:themeShade="BF"/>
                <w:sz w:val="18"/>
                <w:szCs w:val="18"/>
              </w:rPr>
              <w:t>2.5</w:t>
            </w:r>
            <w:r w:rsid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C33604" w:rsidRPr="00F81208" w14:paraId="6BDBD552" w14:textId="77777777" w:rsidTr="00F40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  <w:shd w:val="clear" w:color="auto" w:fill="auto"/>
          </w:tcPr>
          <w:p w14:paraId="1850B927" w14:textId="77777777" w:rsidR="00C33604" w:rsidRPr="00F81208" w:rsidRDefault="00C33604" w:rsidP="00F40176">
            <w:pPr>
              <w:pStyle w:val="PargrafodaLista"/>
              <w:spacing w:before="60" w:after="60"/>
              <w:ind w:left="342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4"/>
                <w:szCs w:val="24"/>
              </w:rPr>
              <w:lastRenderedPageBreak/>
              <w:t>Comandos</w:t>
            </w:r>
          </w:p>
        </w:tc>
      </w:tr>
      <w:tr w:rsidR="00C33604" w:rsidRPr="00F81208" w14:paraId="15751202" w14:textId="77777777" w:rsidTr="00F4017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6B93A7EB" w14:textId="77777777" w:rsidR="00C33604" w:rsidRPr="00EC175D" w:rsidRDefault="00C33604" w:rsidP="00F40176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1560" w:type="dxa"/>
            <w:gridSpan w:val="2"/>
          </w:tcPr>
          <w:p w14:paraId="1A9DC966" w14:textId="77777777" w:rsidR="00C33604" w:rsidRPr="00F81208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Nome</w:t>
            </w:r>
          </w:p>
        </w:tc>
        <w:tc>
          <w:tcPr>
            <w:tcW w:w="2976" w:type="dxa"/>
            <w:gridSpan w:val="3"/>
          </w:tcPr>
          <w:p w14:paraId="32441E9B" w14:textId="77777777" w:rsidR="00C33604" w:rsidRPr="00F81208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1134" w:type="dxa"/>
            <w:gridSpan w:val="3"/>
          </w:tcPr>
          <w:p w14:paraId="7A56DDE5" w14:textId="77777777" w:rsidR="00C33604" w:rsidRPr="00F81208" w:rsidRDefault="00C33604" w:rsidP="00F40176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Tipo</w:t>
            </w:r>
          </w:p>
        </w:tc>
        <w:tc>
          <w:tcPr>
            <w:tcW w:w="2831" w:type="dxa"/>
          </w:tcPr>
          <w:p w14:paraId="718BA63B" w14:textId="77777777" w:rsidR="00C33604" w:rsidRPr="00F81208" w:rsidRDefault="00C33604" w:rsidP="00F40176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  <w:r w:rsidRPr="00EC175D">
              <w:rPr>
                <w:b/>
              </w:rPr>
              <w:t>Regras</w:t>
            </w:r>
          </w:p>
        </w:tc>
      </w:tr>
      <w:tr w:rsidR="00C33604" w:rsidRPr="00F81208" w14:paraId="35B67F58" w14:textId="77777777" w:rsidTr="00F401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474091D8" w14:textId="77777777" w:rsidR="00C33604" w:rsidRPr="00EC175D" w:rsidRDefault="00C33604" w:rsidP="00F40176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1327F160" w14:textId="77777777" w:rsidR="00C33604" w:rsidRPr="00EC175D" w:rsidRDefault="00C33604" w:rsidP="00F40176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sz w:val="18"/>
                <w:szCs w:val="18"/>
              </w:rPr>
              <w:t>Paginação</w:t>
            </w:r>
          </w:p>
        </w:tc>
        <w:tc>
          <w:tcPr>
            <w:tcW w:w="2976" w:type="dxa"/>
            <w:gridSpan w:val="3"/>
          </w:tcPr>
          <w:p w14:paraId="7E63A48C" w14:textId="77777777" w:rsidR="00C33604" w:rsidRPr="00EC175D" w:rsidRDefault="00C33604" w:rsidP="00F40176">
            <w:pPr>
              <w:spacing w:before="60" w:after="60"/>
              <w:rPr>
                <w:b/>
                <w:sz w:val="20"/>
              </w:rPr>
            </w:pPr>
            <w:r>
              <w:rPr>
                <w:sz w:val="18"/>
                <w:szCs w:val="18"/>
              </w:rPr>
              <w:t>Ao clicar em uma opção de paginação, o sistema apresenta os resultados disponíveis em outra página.</w:t>
            </w:r>
          </w:p>
        </w:tc>
        <w:tc>
          <w:tcPr>
            <w:tcW w:w="1134" w:type="dxa"/>
            <w:gridSpan w:val="3"/>
          </w:tcPr>
          <w:p w14:paraId="4FAC834C" w14:textId="77777777" w:rsidR="00C33604" w:rsidRPr="00EC175D" w:rsidRDefault="00C33604" w:rsidP="00F40176">
            <w:pPr>
              <w:spacing w:before="60" w:after="60"/>
              <w:jc w:val="center"/>
              <w:rPr>
                <w:b/>
                <w:sz w:val="20"/>
              </w:rPr>
            </w:pPr>
            <w:r w:rsidRPr="00EC175D"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2835DEF1" w14:textId="77777777" w:rsidR="00C33604" w:rsidRPr="00F81208" w:rsidRDefault="00C33604" w:rsidP="00F40176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</w:p>
        </w:tc>
      </w:tr>
    </w:tbl>
    <w:p w14:paraId="419F1093" w14:textId="77777777" w:rsidR="00085B8A" w:rsidRDefault="00085B8A" w:rsidP="00085B8A">
      <w:pPr>
        <w:pStyle w:val="EstiloPrototipo3"/>
        <w:ind w:left="720"/>
      </w:pPr>
    </w:p>
    <w:p w14:paraId="412435C6" w14:textId="087DA8FE" w:rsidR="00085B8A" w:rsidRDefault="004703E4" w:rsidP="00E659A8">
      <w:pPr>
        <w:pStyle w:val="EstiloPrototipo3"/>
        <w:numPr>
          <w:ilvl w:val="0"/>
          <w:numId w:val="5"/>
        </w:numPr>
      </w:pPr>
      <w:bookmarkStart w:id="18" w:name="_Ref22050463"/>
      <w:bookmarkStart w:id="19" w:name="_Ref22124335"/>
      <w:r>
        <w:t>Alterar Membros da Chapa IES</w:t>
      </w:r>
      <w:bookmarkEnd w:id="18"/>
      <w:bookmarkEnd w:id="19"/>
      <w:r w:rsidR="00356B3E">
        <w:t xml:space="preserve"> </w:t>
      </w:r>
    </w:p>
    <w:p w14:paraId="72BBBFE8" w14:textId="351128E1" w:rsidR="004703E4" w:rsidRDefault="00A31F83" w:rsidP="00EE4D7F">
      <w:pPr>
        <w:pStyle w:val="EstiloPrototipo3"/>
        <w:tabs>
          <w:tab w:val="clear" w:pos="425"/>
        </w:tabs>
      </w:pPr>
      <w:r>
        <w:rPr>
          <w:noProof/>
        </w:rPr>
        <w:drawing>
          <wp:inline distT="0" distB="0" distL="0" distR="0" wp14:anchorId="6E5A03FF" wp14:editId="3112E0D6">
            <wp:extent cx="5760085" cy="358902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Concluida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29E2" w14:textId="77777777" w:rsidR="004703E4" w:rsidRDefault="004703E4" w:rsidP="004703E4">
      <w:pPr>
        <w:pStyle w:val="EstiloPrototipo3"/>
        <w:ind w:left="720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69"/>
        <w:gridCol w:w="1134"/>
        <w:gridCol w:w="426"/>
        <w:gridCol w:w="880"/>
        <w:gridCol w:w="1246"/>
        <w:gridCol w:w="850"/>
        <w:gridCol w:w="184"/>
        <w:gridCol w:w="926"/>
        <w:gridCol w:w="24"/>
        <w:gridCol w:w="2831"/>
      </w:tblGrid>
      <w:tr w:rsidR="00E869AB" w:rsidRPr="00F81208" w14:paraId="7D227756" w14:textId="77777777" w:rsidTr="00E869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40E71BCE" w14:textId="77777777" w:rsidR="00E869AB" w:rsidRPr="00F81208" w:rsidRDefault="00E869AB" w:rsidP="00E869AB">
            <w:pPr>
              <w:pStyle w:val="EstiloPrototipo3"/>
              <w:jc w:val="center"/>
            </w:pPr>
            <w:r w:rsidRPr="00F81208">
              <w:rPr>
                <w:sz w:val="24"/>
                <w:szCs w:val="24"/>
              </w:rPr>
              <w:t>Campos</w:t>
            </w:r>
          </w:p>
        </w:tc>
      </w:tr>
      <w:tr w:rsidR="00E869AB" w:rsidRPr="00F81208" w14:paraId="4738A08B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2E4925B7" w14:textId="77777777" w:rsidR="00E869AB" w:rsidRPr="00F81208" w:rsidRDefault="00E869AB" w:rsidP="00E869AB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Alterar Membro da Chapa IES</w:t>
            </w:r>
          </w:p>
        </w:tc>
      </w:tr>
      <w:tr w:rsidR="00E869AB" w:rsidRPr="00F81208" w14:paraId="2B21303D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6273BDC6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0D444780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0F77A290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7BA43677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65CA705C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22456073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gridSpan w:val="2"/>
            <w:shd w:val="clear" w:color="auto" w:fill="B3B3B3"/>
          </w:tcPr>
          <w:p w14:paraId="5A91EC40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Regra</w:t>
            </w:r>
          </w:p>
        </w:tc>
      </w:tr>
      <w:tr w:rsidR="00E869AB" w:rsidRPr="00F81208" w14:paraId="5FE14E57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33445799" w14:textId="77777777" w:rsidR="00E869AB" w:rsidRPr="00671BC2" w:rsidRDefault="00E869AB" w:rsidP="00E869AB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Buscar Profissional</w:t>
            </w:r>
          </w:p>
        </w:tc>
      </w:tr>
      <w:tr w:rsidR="00E869AB" w:rsidRPr="00F81208" w14:paraId="5D91AE2F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1873D90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C51B4FA" w14:textId="77777777" w:rsidR="00E869AB" w:rsidRDefault="00E869AB" w:rsidP="00E869AB">
            <w:pPr>
              <w:spacing w:before="60" w:after="60"/>
              <w:jc w:val="center"/>
              <w:rPr>
                <w:noProof/>
              </w:rPr>
            </w:pPr>
            <w:r>
              <w:rPr>
                <w:sz w:val="18"/>
                <w:szCs w:val="18"/>
              </w:rPr>
              <w:t>Nome</w:t>
            </w:r>
          </w:p>
        </w:tc>
        <w:tc>
          <w:tcPr>
            <w:tcW w:w="1306" w:type="dxa"/>
            <w:gridSpan w:val="2"/>
          </w:tcPr>
          <w:p w14:paraId="0598915F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preencher com o nome do profissional que deverá ser retornado da base do SICCAU</w:t>
            </w:r>
          </w:p>
        </w:tc>
        <w:tc>
          <w:tcPr>
            <w:tcW w:w="1246" w:type="dxa"/>
          </w:tcPr>
          <w:p w14:paraId="490DA5FB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2BA55811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1303B67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0203888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 xml:space="preserve">Obrigatório: </w:t>
            </w:r>
            <w:r>
              <w:rPr>
                <w:color w:val="auto"/>
                <w:sz w:val="18"/>
                <w:szCs w:val="18"/>
              </w:rPr>
              <w:t>Sim</w:t>
            </w:r>
          </w:p>
          <w:p w14:paraId="5F257F80" w14:textId="77777777" w:rsidR="00E869AB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502D0BA4" w14:textId="0F4B4CA9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D497E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D497E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5D497E">
              <w:rPr>
                <w:color w:val="31849B" w:themeColor="accent5" w:themeShade="BF"/>
                <w:sz w:val="18"/>
                <w:szCs w:val="18"/>
              </w:rPr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3C993BA3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3F1A6D28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8D43656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0356559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CPF</w:t>
            </w:r>
          </w:p>
        </w:tc>
        <w:tc>
          <w:tcPr>
            <w:tcW w:w="1306" w:type="dxa"/>
            <w:gridSpan w:val="2"/>
          </w:tcPr>
          <w:p w14:paraId="5B7DD495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para preencher com o CPF do profissional que deverá ser retornado da base do SICCAU</w:t>
            </w:r>
          </w:p>
        </w:tc>
        <w:tc>
          <w:tcPr>
            <w:tcW w:w="1246" w:type="dxa"/>
          </w:tcPr>
          <w:p w14:paraId="05513C63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188656CB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4BC5F64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70DD288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 xml:space="preserve">Obrigatório: </w:t>
            </w:r>
            <w:r>
              <w:rPr>
                <w:color w:val="auto"/>
                <w:sz w:val="18"/>
                <w:szCs w:val="18"/>
              </w:rPr>
              <w:t>Sim</w:t>
            </w:r>
          </w:p>
          <w:p w14:paraId="28528B8B" w14:textId="77777777" w:rsidR="00E869AB" w:rsidRPr="00045ADD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14C69379" w14:textId="77777777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D497E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D497E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5D497E">
              <w:rPr>
                <w:color w:val="31849B" w:themeColor="accent5" w:themeShade="BF"/>
                <w:sz w:val="18"/>
                <w:szCs w:val="18"/>
              </w:rPr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01C008B3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1B763222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73DA5EDD" w14:textId="77777777" w:rsidR="00E869AB" w:rsidRPr="0014626C" w:rsidRDefault="00E869AB" w:rsidP="00E869AB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14626C">
              <w:rPr>
                <w:b/>
                <w:color w:val="000000" w:themeColor="text1"/>
                <w:sz w:val="18"/>
                <w:szCs w:val="18"/>
              </w:rPr>
              <w:t>Resultado</w:t>
            </w:r>
          </w:p>
        </w:tc>
      </w:tr>
      <w:tr w:rsidR="00E869AB" w:rsidRPr="00F81208" w14:paraId="2BF3738E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06E00EB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726048C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6D6786">
              <w:rPr>
                <w:sz w:val="18"/>
                <w:szCs w:val="18"/>
              </w:rPr>
              <w:t>CPF do profissional</w:t>
            </w:r>
          </w:p>
        </w:tc>
        <w:tc>
          <w:tcPr>
            <w:tcW w:w="1306" w:type="dxa"/>
            <w:gridSpan w:val="2"/>
          </w:tcPr>
          <w:p w14:paraId="48894C25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407AA">
              <w:rPr>
                <w:sz w:val="18"/>
                <w:szCs w:val="18"/>
              </w:rPr>
              <w:t xml:space="preserve">Retorna o </w:t>
            </w:r>
            <w:r>
              <w:rPr>
                <w:sz w:val="18"/>
                <w:szCs w:val="18"/>
              </w:rPr>
              <w:t>CPF</w:t>
            </w:r>
            <w:r w:rsidRPr="00A407AA">
              <w:rPr>
                <w:sz w:val="18"/>
                <w:szCs w:val="18"/>
              </w:rPr>
              <w:t xml:space="preserve"> do profissional conforme a base do SICCAU e habilita um link no </w:t>
            </w:r>
            <w:r>
              <w:rPr>
                <w:sz w:val="18"/>
                <w:szCs w:val="18"/>
              </w:rPr>
              <w:t>CPF</w:t>
            </w:r>
            <w:r w:rsidRPr="00A407AA">
              <w:rPr>
                <w:sz w:val="18"/>
                <w:szCs w:val="18"/>
              </w:rPr>
              <w:t xml:space="preserve"> para visualizar dados detalhados</w:t>
            </w:r>
          </w:p>
        </w:tc>
        <w:tc>
          <w:tcPr>
            <w:tcW w:w="1246" w:type="dxa"/>
          </w:tcPr>
          <w:p w14:paraId="563B06C0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317ECF63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68E6E86C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4E1BC6B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2114395D" w14:textId="77777777" w:rsidR="00E869AB" w:rsidRPr="005D497E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Somente Leitura: Não</w:t>
            </w:r>
          </w:p>
          <w:p w14:paraId="7B3F58C0" w14:textId="77777777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D497E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D497E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5D497E">
              <w:rPr>
                <w:color w:val="31849B" w:themeColor="accent5" w:themeShade="BF"/>
                <w:sz w:val="18"/>
                <w:szCs w:val="18"/>
              </w:rPr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530618D5" w14:textId="77777777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09D736C7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5A4CFB3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EC0D9F3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Tipo Participação</w:t>
            </w:r>
          </w:p>
        </w:tc>
        <w:tc>
          <w:tcPr>
            <w:tcW w:w="1306" w:type="dxa"/>
            <w:gridSpan w:val="2"/>
          </w:tcPr>
          <w:p w14:paraId="1776038A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tipo de participação do profissional</w:t>
            </w:r>
          </w:p>
        </w:tc>
        <w:tc>
          <w:tcPr>
            <w:tcW w:w="1246" w:type="dxa"/>
          </w:tcPr>
          <w:p w14:paraId="25728AD1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36444AEB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Titular</w:t>
            </w:r>
          </w:p>
          <w:p w14:paraId="74FAEEC9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  <w:p w14:paraId="59A797EB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Suplente</w:t>
            </w:r>
          </w:p>
        </w:tc>
        <w:tc>
          <w:tcPr>
            <w:tcW w:w="926" w:type="dxa"/>
          </w:tcPr>
          <w:p w14:paraId="0D7BF8CD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2045EE8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483CB1AA" w14:textId="77777777" w:rsidR="00E869AB" w:rsidRPr="005D497E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 xml:space="preserve">Somente Leitura: </w:t>
            </w:r>
            <w:r w:rsidRPr="009B210E">
              <w:rPr>
                <w:color w:val="auto"/>
                <w:sz w:val="18"/>
                <w:szCs w:val="18"/>
              </w:rPr>
              <w:t>Sim</w:t>
            </w:r>
          </w:p>
          <w:p w14:paraId="22F6FEA7" w14:textId="77777777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D497E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D497E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5D497E">
              <w:rPr>
                <w:color w:val="31849B" w:themeColor="accent5" w:themeShade="BF"/>
                <w:sz w:val="18"/>
                <w:szCs w:val="18"/>
              </w:rPr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4CB9AAB8" w14:textId="77777777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01C71A48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05D3348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2851378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Nome</w:t>
            </w:r>
          </w:p>
        </w:tc>
        <w:tc>
          <w:tcPr>
            <w:tcW w:w="1306" w:type="dxa"/>
            <w:gridSpan w:val="2"/>
          </w:tcPr>
          <w:p w14:paraId="3648B2EB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407AA">
              <w:rPr>
                <w:sz w:val="18"/>
                <w:szCs w:val="18"/>
              </w:rPr>
              <w:t>Retorna o nome do profissional de acordo com o CPF informado conforme a base do SICCAU e habilita um link no nome para visualizar dados detalhados</w:t>
            </w:r>
          </w:p>
        </w:tc>
        <w:tc>
          <w:tcPr>
            <w:tcW w:w="1246" w:type="dxa"/>
          </w:tcPr>
          <w:p w14:paraId="1E04B06C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34F0EAEA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1970D805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0CABAA6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7894072F" w14:textId="77777777" w:rsidR="00E869AB" w:rsidRPr="005D497E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9B210E">
              <w:rPr>
                <w:color w:val="auto"/>
                <w:sz w:val="18"/>
                <w:szCs w:val="18"/>
              </w:rPr>
              <w:t>Somente Leitura: Não</w:t>
            </w:r>
          </w:p>
          <w:p w14:paraId="733CAA60" w14:textId="77777777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D497E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D497E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5D497E">
              <w:rPr>
                <w:color w:val="31849B" w:themeColor="accent5" w:themeShade="BF"/>
                <w:sz w:val="18"/>
                <w:szCs w:val="18"/>
              </w:rPr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5C674B78" w14:textId="77777777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0009873D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E47EDE8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87ECE80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Registro</w:t>
            </w:r>
          </w:p>
        </w:tc>
        <w:tc>
          <w:tcPr>
            <w:tcW w:w="1306" w:type="dxa"/>
            <w:gridSpan w:val="2"/>
          </w:tcPr>
          <w:p w14:paraId="73C4E096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registro do profissional conforme a base do SICCAU e habilita um link no e-mail</w:t>
            </w:r>
            <w:r w:rsidRPr="00A407AA">
              <w:rPr>
                <w:sz w:val="18"/>
                <w:szCs w:val="18"/>
              </w:rPr>
              <w:t xml:space="preserve"> para visualizar dados detalhados</w:t>
            </w:r>
          </w:p>
        </w:tc>
        <w:tc>
          <w:tcPr>
            <w:tcW w:w="1246" w:type="dxa"/>
          </w:tcPr>
          <w:p w14:paraId="62E8BD65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15B6C2E8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1F5FF162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500386BD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79611A36" w14:textId="77777777" w:rsidR="00E869AB" w:rsidRPr="005D497E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650D41C4" w14:textId="77777777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D497E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D497E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5D497E">
              <w:rPr>
                <w:color w:val="31849B" w:themeColor="accent5" w:themeShade="BF"/>
                <w:sz w:val="18"/>
                <w:szCs w:val="18"/>
              </w:rPr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3254F360" w14:textId="77777777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24805C9F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895EF14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B01836B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E-mail</w:t>
            </w:r>
          </w:p>
        </w:tc>
        <w:tc>
          <w:tcPr>
            <w:tcW w:w="1306" w:type="dxa"/>
            <w:gridSpan w:val="2"/>
          </w:tcPr>
          <w:p w14:paraId="041B8D5D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Retorna o e-mail do profissional conforme </w:t>
            </w:r>
            <w:r>
              <w:rPr>
                <w:sz w:val="18"/>
                <w:szCs w:val="18"/>
              </w:rPr>
              <w:lastRenderedPageBreak/>
              <w:t xml:space="preserve">base do SICCAU </w:t>
            </w:r>
            <w:r w:rsidRPr="00A407AA">
              <w:rPr>
                <w:sz w:val="18"/>
                <w:szCs w:val="18"/>
              </w:rPr>
              <w:t xml:space="preserve">e habilita um link no </w:t>
            </w:r>
            <w:r>
              <w:rPr>
                <w:sz w:val="18"/>
                <w:szCs w:val="18"/>
              </w:rPr>
              <w:t>e-mail</w:t>
            </w:r>
            <w:r w:rsidRPr="00A407AA">
              <w:rPr>
                <w:sz w:val="18"/>
                <w:szCs w:val="18"/>
              </w:rPr>
              <w:t xml:space="preserve"> para visualizar dados detalhados</w:t>
            </w:r>
          </w:p>
        </w:tc>
        <w:tc>
          <w:tcPr>
            <w:tcW w:w="1246" w:type="dxa"/>
          </w:tcPr>
          <w:p w14:paraId="300AE301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Alfanumérico</w:t>
            </w:r>
          </w:p>
        </w:tc>
        <w:tc>
          <w:tcPr>
            <w:tcW w:w="1034" w:type="dxa"/>
            <w:gridSpan w:val="2"/>
          </w:tcPr>
          <w:p w14:paraId="2CB37C60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7CB72EA3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E3CCDC1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48A0D5D1" w14:textId="77777777" w:rsidR="00E869AB" w:rsidRPr="005D497E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77E99EDA" w14:textId="77777777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D497E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D497E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5D497E">
              <w:rPr>
                <w:color w:val="31849B" w:themeColor="accent5" w:themeShade="BF"/>
                <w:sz w:val="18"/>
                <w:szCs w:val="18"/>
              </w:rPr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7DAE5859" w14:textId="77777777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3002A46C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B6E1733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97CFEC1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 de confirmação</w:t>
            </w:r>
          </w:p>
        </w:tc>
        <w:tc>
          <w:tcPr>
            <w:tcW w:w="1306" w:type="dxa"/>
            <w:gridSpan w:val="2"/>
          </w:tcPr>
          <w:p w14:paraId="4B461C70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status dos profissionais convidados</w:t>
            </w:r>
          </w:p>
        </w:tc>
        <w:tc>
          <w:tcPr>
            <w:tcW w:w="1246" w:type="dxa"/>
          </w:tcPr>
          <w:p w14:paraId="5BBDC4EF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1A38F345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 confirmar</w:t>
            </w:r>
          </w:p>
          <w:p w14:paraId="15D96DDE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  <w:p w14:paraId="5158A248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Confirmado</w:t>
            </w:r>
          </w:p>
          <w:p w14:paraId="50568CAE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  <w:p w14:paraId="235FD7F6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Rejeitado</w:t>
            </w:r>
          </w:p>
        </w:tc>
        <w:tc>
          <w:tcPr>
            <w:tcW w:w="926" w:type="dxa"/>
          </w:tcPr>
          <w:p w14:paraId="2EECCFA9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E27A934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58801A8A" w14:textId="77777777" w:rsidR="00E869AB" w:rsidRPr="005D497E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29432C">
              <w:rPr>
                <w:color w:val="auto"/>
                <w:sz w:val="18"/>
                <w:szCs w:val="18"/>
              </w:rPr>
              <w:t>Sim</w:t>
            </w:r>
          </w:p>
          <w:p w14:paraId="20BF70F5" w14:textId="1AE4DF47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D497E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D497E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5D497E">
              <w:rPr>
                <w:color w:val="31849B" w:themeColor="accent5" w:themeShade="BF"/>
                <w:sz w:val="18"/>
                <w:szCs w:val="18"/>
              </w:rPr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]</w:t>
            </w:r>
            <w:r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_Ref24016873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2.6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129317BF" w14:textId="77777777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6BA89964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06A9940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4861A2B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Status validação </w:t>
            </w:r>
          </w:p>
          <w:p w14:paraId="67A6CF71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DEF5438" wp14:editId="417EC27C">
                  <wp:extent cx="257175" cy="247650"/>
                  <wp:effectExtent l="0" t="0" r="9525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05710A81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2C5713">
              <w:rPr>
                <w:sz w:val="18"/>
                <w:szCs w:val="18"/>
              </w:rPr>
              <w:t>Status que apresenta que o membro está com todos os dados validados e pode ser cadastrado</w:t>
            </w:r>
          </w:p>
        </w:tc>
        <w:tc>
          <w:tcPr>
            <w:tcW w:w="1246" w:type="dxa"/>
          </w:tcPr>
          <w:p w14:paraId="5CACB248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  <w:p w14:paraId="68404F91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Hint</w:t>
            </w:r>
          </w:p>
        </w:tc>
        <w:tc>
          <w:tcPr>
            <w:tcW w:w="1034" w:type="dxa"/>
            <w:gridSpan w:val="2"/>
          </w:tcPr>
          <w:p w14:paraId="06395E99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61EEBCCA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4EC73FA1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6B5D3D8B" w14:textId="77777777" w:rsidR="00E869AB" w:rsidRPr="005D497E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Sim</w:t>
            </w:r>
          </w:p>
          <w:p w14:paraId="25D2D57C" w14:textId="0B275DD8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D497E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D497E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5D497E">
              <w:rPr>
                <w:color w:val="31849B" w:themeColor="accent5" w:themeShade="BF"/>
                <w:sz w:val="18"/>
                <w:szCs w:val="18"/>
              </w:rPr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]</w:t>
            </w:r>
            <w:r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_Ref24016892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2.7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4CE0EB1D" w14:textId="77777777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57513104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E1173B6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E90D3A0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 validação</w:t>
            </w:r>
          </w:p>
          <w:p w14:paraId="5513780A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6F7D63B" wp14:editId="5CE25E56">
                  <wp:extent cx="228600" cy="314325"/>
                  <wp:effectExtent l="0" t="0" r="0" b="952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66F10C72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2C5713">
              <w:rPr>
                <w:sz w:val="18"/>
                <w:szCs w:val="18"/>
              </w:rPr>
              <w:t>Status que apresenta que o membro está com pendências nos dados.</w:t>
            </w:r>
          </w:p>
        </w:tc>
        <w:tc>
          <w:tcPr>
            <w:tcW w:w="1246" w:type="dxa"/>
          </w:tcPr>
          <w:p w14:paraId="48775212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  <w:p w14:paraId="24946285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Hint</w:t>
            </w:r>
          </w:p>
        </w:tc>
        <w:tc>
          <w:tcPr>
            <w:tcW w:w="1034" w:type="dxa"/>
            <w:gridSpan w:val="2"/>
          </w:tcPr>
          <w:p w14:paraId="6B9443F5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31FFFE53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29B0489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2454CBB1" w14:textId="77777777" w:rsidR="00E869AB" w:rsidRPr="005D497E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Sim</w:t>
            </w:r>
          </w:p>
          <w:p w14:paraId="1968BCC4" w14:textId="1D3CFBDF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D497E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D497E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5D497E">
              <w:rPr>
                <w:color w:val="31849B" w:themeColor="accent5" w:themeShade="BF"/>
                <w:sz w:val="18"/>
                <w:szCs w:val="18"/>
              </w:rPr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]</w:t>
            </w:r>
            <w:r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_Ref24016892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2.7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4009E98A" w14:textId="77777777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61726D04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0D25725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066077A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Responsável </w:t>
            </w:r>
          </w:p>
          <w:p w14:paraId="65398F69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349FF54" wp14:editId="78D51D8B">
                  <wp:extent cx="247650" cy="285750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6C3FA2E8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Campo preenchido informando que o usuário será um dos responsáveis pela chapa </w:t>
            </w:r>
          </w:p>
        </w:tc>
        <w:tc>
          <w:tcPr>
            <w:tcW w:w="1246" w:type="dxa"/>
          </w:tcPr>
          <w:p w14:paraId="60599EDB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69302C12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781799AF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26E6CADB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621E7455" w14:textId="77777777" w:rsidR="00E869AB" w:rsidRPr="005D497E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388A93F4" w14:textId="0470330D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D497E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D497E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5D497E">
              <w:rPr>
                <w:color w:val="31849B" w:themeColor="accent5" w:themeShade="BF"/>
                <w:sz w:val="18"/>
                <w:szCs w:val="18"/>
              </w:rPr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]</w:t>
            </w:r>
            <w:r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_Ref24017304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7F00EC33" w14:textId="77777777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4E6F7EEB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DCD2278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1B044A3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Responsável </w:t>
            </w:r>
          </w:p>
          <w:p w14:paraId="2246028D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2DB4A38" wp14:editId="51BB0F66">
                  <wp:extent cx="200025" cy="238125"/>
                  <wp:effectExtent l="0" t="0" r="9525" b="9525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72DC8CD3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Campo a ser selecionado para definir o membro como um dos responsáveis pela chapa</w:t>
            </w:r>
          </w:p>
        </w:tc>
        <w:tc>
          <w:tcPr>
            <w:tcW w:w="1246" w:type="dxa"/>
          </w:tcPr>
          <w:p w14:paraId="12135DEF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0C07673B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130FE7E7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E514C44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375ABA54" w14:textId="77777777" w:rsidR="00E869AB" w:rsidRPr="005D497E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1506E76C" w14:textId="2BA240E4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D497E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D497E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5D497E">
              <w:rPr>
                <w:color w:val="31849B" w:themeColor="accent5" w:themeShade="BF"/>
                <w:sz w:val="18"/>
                <w:szCs w:val="18"/>
              </w:rPr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]</w:t>
            </w:r>
            <w:r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_Ref24017304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5FE77B3B" w14:textId="77777777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154D6D10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664DA36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613FF1F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04A99B8" wp14:editId="18F7DD45">
                  <wp:extent cx="238125" cy="285750"/>
                  <wp:effectExtent l="0" t="0" r="9525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482EEFE6" w14:textId="36F40DE5" w:rsidR="00E869AB" w:rsidRDefault="00E869AB" w:rsidP="00005367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Campo preenchido informando que o membro é o responsável </w:t>
            </w:r>
            <w:r w:rsidR="00005367">
              <w:rPr>
                <w:sz w:val="18"/>
                <w:szCs w:val="18"/>
              </w:rPr>
              <w:t>criador</w:t>
            </w:r>
            <w:r>
              <w:rPr>
                <w:sz w:val="18"/>
                <w:szCs w:val="18"/>
              </w:rPr>
              <w:t xml:space="preserve"> pela chapa</w:t>
            </w:r>
          </w:p>
        </w:tc>
        <w:tc>
          <w:tcPr>
            <w:tcW w:w="1246" w:type="dxa"/>
          </w:tcPr>
          <w:p w14:paraId="4BB627C4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2620628C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43714E41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A1283C3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44E8E876" w14:textId="77777777" w:rsidR="00E869AB" w:rsidRPr="005D497E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1930F63D" w14:textId="77777777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D497E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D497E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5D497E">
              <w:rPr>
                <w:color w:val="31849B" w:themeColor="accent5" w:themeShade="BF"/>
                <w:sz w:val="18"/>
                <w:szCs w:val="18"/>
              </w:rPr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5355954C" w14:textId="77777777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64BE44D8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565DBA3B" w14:textId="77777777" w:rsidR="00E869AB" w:rsidRPr="00E27D8B" w:rsidRDefault="00E869AB" w:rsidP="00E869AB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E27D8B">
              <w:rPr>
                <w:b/>
                <w:color w:val="000000" w:themeColor="text1"/>
                <w:sz w:val="18"/>
                <w:szCs w:val="18"/>
              </w:rPr>
              <w:lastRenderedPageBreak/>
              <w:t>Ações</w:t>
            </w:r>
          </w:p>
        </w:tc>
      </w:tr>
      <w:tr w:rsidR="00E869AB" w:rsidRPr="00F81208" w14:paraId="6D7D6240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263001AC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ABCE49A" w14:textId="77777777" w:rsidR="00E869AB" w:rsidRPr="00E27D8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Enviar E-mail de pendência</w:t>
            </w:r>
          </w:p>
        </w:tc>
        <w:tc>
          <w:tcPr>
            <w:tcW w:w="1306" w:type="dxa"/>
            <w:gridSpan w:val="2"/>
          </w:tcPr>
          <w:p w14:paraId="5B9A9580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Ao clicar no botão, o sistema automaticamente envia um e-mail com a lista de pendências para o membro informando quais são os procedimentos para resolver as pendências</w:t>
            </w:r>
          </w:p>
        </w:tc>
        <w:tc>
          <w:tcPr>
            <w:tcW w:w="1246" w:type="dxa"/>
          </w:tcPr>
          <w:p w14:paraId="54663A1F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70D0A34E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0F15E4B2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3AA6D30" w14:textId="34BAD5D4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D497E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D497E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5D497E">
              <w:rPr>
                <w:color w:val="31849B" w:themeColor="accent5" w:themeShade="BF"/>
                <w:sz w:val="18"/>
                <w:szCs w:val="18"/>
              </w:rPr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]</w:t>
            </w:r>
            <w:r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_Ref23757788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2.4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55F32FCB" w14:textId="49016A0D" w:rsidR="00E869AB" w:rsidRPr="003C0CB6" w:rsidRDefault="00E869AB" w:rsidP="005D497E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13AFBC94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E2F137A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F0B349D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Reenviar Convite</w:t>
            </w:r>
          </w:p>
        </w:tc>
        <w:tc>
          <w:tcPr>
            <w:tcW w:w="1306" w:type="dxa"/>
            <w:gridSpan w:val="2"/>
          </w:tcPr>
          <w:p w14:paraId="1BEE70A3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Ao clicar no botão, o sistema envia automaticamente um novo convite para o usuário convidado.</w:t>
            </w:r>
          </w:p>
        </w:tc>
        <w:tc>
          <w:tcPr>
            <w:tcW w:w="1246" w:type="dxa"/>
          </w:tcPr>
          <w:p w14:paraId="2563CB99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008670C5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40A0F448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E4BADEA" w14:textId="735C95BC" w:rsidR="005D497E" w:rsidRPr="005D497E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D497E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D497E">
              <w:rPr>
                <w:color w:val="31849B" w:themeColor="accent5" w:themeShade="BF"/>
                <w:sz w:val="18"/>
                <w:szCs w:val="18"/>
              </w:rPr>
              <w:instrText xml:space="preserve"> REF _Ref23687004 \r \h </w:instrText>
            </w:r>
            <w:r w:rsidRPr="005D497E">
              <w:rPr>
                <w:color w:val="31849B" w:themeColor="accent5" w:themeShade="BF"/>
                <w:sz w:val="18"/>
                <w:szCs w:val="18"/>
              </w:rPr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2.2</w:t>
            </w:r>
            <w:r w:rsidRPr="005D497E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D497E">
              <w:rPr>
                <w:color w:val="31849B" w:themeColor="accent5" w:themeShade="BF"/>
                <w:sz w:val="18"/>
                <w:szCs w:val="18"/>
              </w:rPr>
              <w:t>]</w:t>
            </w:r>
            <w:r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_Ref23757794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2.5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79C84944" w14:textId="404E7E2F" w:rsidR="00E869AB" w:rsidRPr="003C0CB6" w:rsidRDefault="00E869AB" w:rsidP="005D497E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1AA9784D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  <w:shd w:val="clear" w:color="auto" w:fill="auto"/>
          </w:tcPr>
          <w:p w14:paraId="57E22B71" w14:textId="77777777" w:rsidR="00E869AB" w:rsidRPr="00F81208" w:rsidRDefault="00E869AB" w:rsidP="00E869AB">
            <w:pPr>
              <w:pStyle w:val="PargrafodaLista"/>
              <w:spacing w:before="60" w:after="60"/>
              <w:ind w:left="342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4"/>
                <w:szCs w:val="24"/>
              </w:rPr>
              <w:t>Comandos</w:t>
            </w:r>
          </w:p>
        </w:tc>
      </w:tr>
      <w:tr w:rsidR="00E869AB" w:rsidRPr="00F81208" w14:paraId="5EFBCF56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7278EB2D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1560" w:type="dxa"/>
            <w:gridSpan w:val="2"/>
          </w:tcPr>
          <w:p w14:paraId="23E308F2" w14:textId="77777777" w:rsidR="00E869AB" w:rsidRPr="00F81208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Nome</w:t>
            </w:r>
          </w:p>
        </w:tc>
        <w:tc>
          <w:tcPr>
            <w:tcW w:w="2976" w:type="dxa"/>
            <w:gridSpan w:val="3"/>
          </w:tcPr>
          <w:p w14:paraId="57DAFF75" w14:textId="77777777" w:rsidR="00E869AB" w:rsidRPr="00F81208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1134" w:type="dxa"/>
            <w:gridSpan w:val="3"/>
          </w:tcPr>
          <w:p w14:paraId="078719A7" w14:textId="77777777" w:rsidR="00E869AB" w:rsidRPr="00F81208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Tipo</w:t>
            </w:r>
          </w:p>
        </w:tc>
        <w:tc>
          <w:tcPr>
            <w:tcW w:w="2831" w:type="dxa"/>
          </w:tcPr>
          <w:p w14:paraId="64EFCF97" w14:textId="77777777" w:rsidR="00E869AB" w:rsidRPr="00F81208" w:rsidRDefault="00E869AB" w:rsidP="00E869AB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  <w:r w:rsidRPr="00EC175D">
              <w:rPr>
                <w:b/>
              </w:rPr>
              <w:t>Regras</w:t>
            </w:r>
          </w:p>
        </w:tc>
      </w:tr>
      <w:tr w:rsidR="00E869AB" w:rsidRPr="00F81208" w14:paraId="6AFF4462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7D4DFD44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33FA108A" w14:textId="77777777" w:rsidR="00E869AB" w:rsidRPr="00534F68" w:rsidRDefault="00E869AB" w:rsidP="00E869AB">
            <w:pPr>
              <w:spacing w:before="60" w:after="60"/>
              <w:jc w:val="center"/>
              <w:rPr>
                <w:sz w:val="20"/>
              </w:rPr>
            </w:pPr>
            <w:r w:rsidRPr="00534F68">
              <w:rPr>
                <w:sz w:val="20"/>
              </w:rPr>
              <w:t>N/A</w:t>
            </w:r>
          </w:p>
        </w:tc>
        <w:tc>
          <w:tcPr>
            <w:tcW w:w="2976" w:type="dxa"/>
            <w:gridSpan w:val="3"/>
          </w:tcPr>
          <w:p w14:paraId="1B595B45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534F68">
              <w:rPr>
                <w:sz w:val="20"/>
              </w:rPr>
              <w:t>N/A</w:t>
            </w:r>
          </w:p>
        </w:tc>
        <w:tc>
          <w:tcPr>
            <w:tcW w:w="1134" w:type="dxa"/>
            <w:gridSpan w:val="3"/>
          </w:tcPr>
          <w:p w14:paraId="4E0F3770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534F68">
              <w:rPr>
                <w:sz w:val="20"/>
              </w:rPr>
              <w:t>N/A</w:t>
            </w:r>
          </w:p>
        </w:tc>
        <w:tc>
          <w:tcPr>
            <w:tcW w:w="2831" w:type="dxa"/>
          </w:tcPr>
          <w:p w14:paraId="38CEA791" w14:textId="77777777" w:rsidR="00E869AB" w:rsidRPr="00F81208" w:rsidRDefault="00E869AB" w:rsidP="00E869AB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  <w:r w:rsidRPr="00534F68">
              <w:t>N/A</w:t>
            </w:r>
          </w:p>
        </w:tc>
      </w:tr>
    </w:tbl>
    <w:p w14:paraId="45598DA8" w14:textId="77777777" w:rsidR="004703E4" w:rsidRDefault="004703E4" w:rsidP="004703E4">
      <w:pPr>
        <w:pStyle w:val="EstiloPrototipo3"/>
        <w:ind w:left="720"/>
      </w:pPr>
    </w:p>
    <w:p w14:paraId="0BE3EB35" w14:textId="194E04EC" w:rsidR="004703E4" w:rsidRDefault="004703E4" w:rsidP="00E659A8">
      <w:pPr>
        <w:pStyle w:val="EstiloPrototipo3"/>
        <w:numPr>
          <w:ilvl w:val="0"/>
          <w:numId w:val="5"/>
        </w:numPr>
      </w:pPr>
      <w:bookmarkStart w:id="20" w:name="_Ref22480809"/>
      <w:r>
        <w:t>Detalhar Membros da Chapa UF</w:t>
      </w:r>
      <w:bookmarkEnd w:id="20"/>
      <w:r w:rsidR="00C340F5">
        <w:t xml:space="preserve"> </w:t>
      </w:r>
    </w:p>
    <w:p w14:paraId="31D1BF65" w14:textId="6E8473F1" w:rsidR="00AF1F45" w:rsidRDefault="00EE4D7F" w:rsidP="00C94868">
      <w:pPr>
        <w:pStyle w:val="EstiloPrototipo3"/>
        <w:ind w:left="284"/>
      </w:pPr>
      <w:r>
        <w:rPr>
          <w:noProof/>
        </w:rPr>
        <w:drawing>
          <wp:inline distT="0" distB="0" distL="0" distR="0" wp14:anchorId="6A60C847" wp14:editId="3CDAD836">
            <wp:extent cx="5760085" cy="602170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oncluida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02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C500" w14:textId="77777777" w:rsidR="000B0AF5" w:rsidRDefault="000B0AF5" w:rsidP="00AF1F45">
      <w:pPr>
        <w:pStyle w:val="EstiloPrototipo3"/>
      </w:pPr>
    </w:p>
    <w:p w14:paraId="2E436E9C" w14:textId="77777777" w:rsidR="000B0AF5" w:rsidRDefault="000B0AF5" w:rsidP="00AF1F45">
      <w:pPr>
        <w:pStyle w:val="EstiloPrototipo3"/>
      </w:pPr>
    </w:p>
    <w:p w14:paraId="26D60A43" w14:textId="040C3742" w:rsidR="00E63F80" w:rsidRDefault="00C94868" w:rsidP="00AF1F45">
      <w:pPr>
        <w:pStyle w:val="EstiloPrototipo3"/>
      </w:pPr>
      <w:r>
        <w:rPr>
          <w:noProof/>
        </w:rPr>
        <w:lastRenderedPageBreak/>
        <w:drawing>
          <wp:inline distT="0" distB="0" distL="0" distR="0" wp14:anchorId="63B08F01" wp14:editId="04A499C9">
            <wp:extent cx="1670050" cy="2395364"/>
            <wp:effectExtent l="0" t="0" r="6350" b="508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74465" cy="240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C9E7" w14:textId="77777777" w:rsidR="00E869AB" w:rsidRDefault="00E869AB" w:rsidP="00AF1F45">
      <w:pPr>
        <w:pStyle w:val="EstiloPrototipo3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69"/>
        <w:gridCol w:w="1134"/>
        <w:gridCol w:w="426"/>
        <w:gridCol w:w="880"/>
        <w:gridCol w:w="1246"/>
        <w:gridCol w:w="850"/>
        <w:gridCol w:w="184"/>
        <w:gridCol w:w="926"/>
        <w:gridCol w:w="24"/>
        <w:gridCol w:w="2831"/>
      </w:tblGrid>
      <w:tr w:rsidR="00E869AB" w:rsidRPr="00F81208" w14:paraId="0C888DC1" w14:textId="77777777" w:rsidTr="00E869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79CB6FAF" w14:textId="77777777" w:rsidR="00E869AB" w:rsidRPr="00F81208" w:rsidRDefault="00E869AB" w:rsidP="00E869AB">
            <w:pPr>
              <w:pStyle w:val="EstiloPrototipo3"/>
              <w:jc w:val="center"/>
            </w:pPr>
            <w:r w:rsidRPr="00F81208">
              <w:rPr>
                <w:sz w:val="24"/>
                <w:szCs w:val="24"/>
              </w:rPr>
              <w:t>Campos</w:t>
            </w:r>
          </w:p>
        </w:tc>
      </w:tr>
      <w:tr w:rsidR="00E869AB" w:rsidRPr="00F81208" w14:paraId="020660B4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6DB2DE48" w14:textId="77777777" w:rsidR="00E869AB" w:rsidRPr="00F81208" w:rsidRDefault="00E869AB" w:rsidP="00E869AB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Detalhar Membros da Chapa UF</w:t>
            </w:r>
          </w:p>
        </w:tc>
      </w:tr>
      <w:tr w:rsidR="00E869AB" w:rsidRPr="00F81208" w14:paraId="5F1758DD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49B88646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4703FDB4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7F28BDCD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59065263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629395FA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52ED74E1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gridSpan w:val="2"/>
            <w:shd w:val="clear" w:color="auto" w:fill="B3B3B3"/>
          </w:tcPr>
          <w:p w14:paraId="7AA9CC81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Regra</w:t>
            </w:r>
          </w:p>
        </w:tc>
      </w:tr>
      <w:tr w:rsidR="00E869AB" w:rsidRPr="00F81208" w14:paraId="5B8D4589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1DB8F49F" w14:textId="77777777" w:rsidR="00E869AB" w:rsidRPr="00671BC2" w:rsidRDefault="00E869AB" w:rsidP="00E869AB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 w:rsidRPr="00671BC2">
              <w:rPr>
                <w:b/>
                <w:sz w:val="18"/>
                <w:szCs w:val="18"/>
              </w:rPr>
              <w:t>Conselheiro Federal</w:t>
            </w:r>
            <w:r>
              <w:rPr>
                <w:b/>
                <w:sz w:val="18"/>
                <w:szCs w:val="18"/>
              </w:rPr>
              <w:t xml:space="preserve"> / Conselheiro Estadual</w:t>
            </w:r>
          </w:p>
        </w:tc>
      </w:tr>
      <w:tr w:rsidR="00E869AB" w:rsidRPr="00F81208" w14:paraId="59C8A31D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5B18770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6A5B865" w14:textId="77777777" w:rsidR="00E869AB" w:rsidRDefault="00E869AB" w:rsidP="00E869AB">
            <w:pPr>
              <w:spacing w:before="60" w:after="60"/>
              <w:jc w:val="center"/>
              <w:rPr>
                <w:noProof/>
              </w:rPr>
            </w:pPr>
            <w:r>
              <w:rPr>
                <w:bCs/>
                <w:sz w:val="20"/>
              </w:rPr>
              <w:t>Imagem do Profissional</w:t>
            </w:r>
          </w:p>
        </w:tc>
        <w:tc>
          <w:tcPr>
            <w:tcW w:w="1306" w:type="dxa"/>
            <w:gridSpan w:val="2"/>
          </w:tcPr>
          <w:p w14:paraId="6E9FB2F6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20"/>
              </w:rPr>
              <w:t>Retorna a imagem de perfil do profissional de acordo com o CPF ou nome informado conforme a base do SICCAU</w:t>
            </w:r>
          </w:p>
        </w:tc>
        <w:tc>
          <w:tcPr>
            <w:tcW w:w="1246" w:type="dxa"/>
          </w:tcPr>
          <w:p w14:paraId="7FA17103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Imagem</w:t>
            </w:r>
          </w:p>
        </w:tc>
        <w:tc>
          <w:tcPr>
            <w:tcW w:w="1034" w:type="dxa"/>
            <w:gridSpan w:val="2"/>
          </w:tcPr>
          <w:p w14:paraId="6F7984C9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23E8073C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5C46AFE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3B496D29" w14:textId="77777777" w:rsidR="00E869AB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41E93F30" w14:textId="5DF6E24B" w:rsidR="005D497E" w:rsidRPr="00532F44" w:rsidRDefault="005D497E" w:rsidP="005D497E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32F44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32F44">
              <w:rPr>
                <w:color w:val="31849B" w:themeColor="accent5" w:themeShade="BF"/>
                <w:sz w:val="18"/>
                <w:szCs w:val="18"/>
              </w:rPr>
              <w:instrText xml:space="preserve"> REF _Ref23760065 \r \h </w:instrText>
            </w:r>
            <w:r w:rsidRPr="00532F44">
              <w:rPr>
                <w:color w:val="31849B" w:themeColor="accent5" w:themeShade="BF"/>
                <w:sz w:val="18"/>
                <w:szCs w:val="18"/>
              </w:rPr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32F44">
              <w:rPr>
                <w:color w:val="31849B" w:themeColor="accent5" w:themeShade="BF"/>
                <w:sz w:val="18"/>
                <w:szCs w:val="18"/>
              </w:rPr>
              <w:t>2.8</w:t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32F44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0AEDA466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3CD1B833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1266302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8B1048A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Nome</w:t>
            </w:r>
          </w:p>
        </w:tc>
        <w:tc>
          <w:tcPr>
            <w:tcW w:w="1306" w:type="dxa"/>
            <w:gridSpan w:val="2"/>
          </w:tcPr>
          <w:p w14:paraId="7A08008A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407AA">
              <w:rPr>
                <w:sz w:val="18"/>
                <w:szCs w:val="18"/>
              </w:rPr>
              <w:t>Retorna o nome do profissional de acordo com o CPF</w:t>
            </w:r>
            <w:r>
              <w:rPr>
                <w:sz w:val="18"/>
                <w:szCs w:val="18"/>
              </w:rPr>
              <w:t xml:space="preserve"> ou nome</w:t>
            </w:r>
            <w:r w:rsidRPr="00A407AA">
              <w:rPr>
                <w:sz w:val="18"/>
                <w:szCs w:val="18"/>
              </w:rPr>
              <w:t xml:space="preserve"> informado conforme a base do SICCAU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1246" w:type="dxa"/>
          </w:tcPr>
          <w:p w14:paraId="2009B4B5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2F663FEC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0AF151C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687BF46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00C1C523" w14:textId="77777777" w:rsidR="00E869AB" w:rsidRPr="00B4132D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4B033545" w14:textId="77777777" w:rsidR="00532F44" w:rsidRPr="00532F44" w:rsidRDefault="00532F44" w:rsidP="00532F44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32F44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32F44">
              <w:rPr>
                <w:color w:val="31849B" w:themeColor="accent5" w:themeShade="BF"/>
                <w:sz w:val="18"/>
                <w:szCs w:val="18"/>
              </w:rPr>
              <w:instrText xml:space="preserve"> REF _Ref23760065 \r \h </w:instrText>
            </w:r>
            <w:r w:rsidRPr="00532F44">
              <w:rPr>
                <w:color w:val="31849B" w:themeColor="accent5" w:themeShade="BF"/>
                <w:sz w:val="18"/>
                <w:szCs w:val="18"/>
              </w:rPr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32F44">
              <w:rPr>
                <w:color w:val="31849B" w:themeColor="accent5" w:themeShade="BF"/>
                <w:sz w:val="18"/>
                <w:szCs w:val="18"/>
              </w:rPr>
              <w:t>2.8</w:t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32F44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24B487FD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236DDD49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4943FD9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6625CB8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bCs/>
                <w:sz w:val="20"/>
              </w:rPr>
              <w:t>CPF</w:t>
            </w:r>
          </w:p>
        </w:tc>
        <w:tc>
          <w:tcPr>
            <w:tcW w:w="1306" w:type="dxa"/>
            <w:gridSpan w:val="2"/>
          </w:tcPr>
          <w:p w14:paraId="168BE679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20"/>
              </w:rPr>
              <w:t>Campo para visualizar o CPF do membro na comissão.</w:t>
            </w:r>
          </w:p>
        </w:tc>
        <w:tc>
          <w:tcPr>
            <w:tcW w:w="1246" w:type="dxa"/>
          </w:tcPr>
          <w:p w14:paraId="10156B74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20C7FD29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3347D454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 w:rsidRPr="00232DD7">
              <w:rPr>
                <w:sz w:val="16"/>
                <w:szCs w:val="16"/>
              </w:rPr>
              <w:t>XXX.XXX.XXX-XX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2F6629CE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7D5E7DC1" w14:textId="77777777" w:rsidR="00E869AB" w:rsidRPr="00B4132D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551F7042" w14:textId="77777777" w:rsidR="00532F44" w:rsidRPr="00532F44" w:rsidRDefault="00532F44" w:rsidP="00532F44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32F44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32F44">
              <w:rPr>
                <w:color w:val="31849B" w:themeColor="accent5" w:themeShade="BF"/>
                <w:sz w:val="18"/>
                <w:szCs w:val="18"/>
              </w:rPr>
              <w:instrText xml:space="preserve"> REF _Ref23760065 \r \h </w:instrText>
            </w:r>
            <w:r w:rsidRPr="00532F44">
              <w:rPr>
                <w:color w:val="31849B" w:themeColor="accent5" w:themeShade="BF"/>
                <w:sz w:val="18"/>
                <w:szCs w:val="18"/>
              </w:rPr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32F44">
              <w:rPr>
                <w:color w:val="31849B" w:themeColor="accent5" w:themeShade="BF"/>
                <w:sz w:val="18"/>
                <w:szCs w:val="18"/>
              </w:rPr>
              <w:t>2.8</w:t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32F44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2D0B3E9D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47AA007C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8CF019A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87D40BE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bCs/>
                <w:sz w:val="20"/>
              </w:rPr>
              <w:t>E-mail</w:t>
            </w:r>
          </w:p>
        </w:tc>
        <w:tc>
          <w:tcPr>
            <w:tcW w:w="1306" w:type="dxa"/>
            <w:gridSpan w:val="2"/>
          </w:tcPr>
          <w:p w14:paraId="0829A406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20"/>
              </w:rPr>
              <w:t>Campo para visualizar o e-mail do profissional de acordo com o CPF ou nome informado, de acordo com a base do SICCAU.</w:t>
            </w:r>
          </w:p>
        </w:tc>
        <w:tc>
          <w:tcPr>
            <w:tcW w:w="1246" w:type="dxa"/>
          </w:tcPr>
          <w:p w14:paraId="40863C57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78C5BE5A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55248059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2665F10D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2FDD3D17" w14:textId="77777777" w:rsidR="00E869AB" w:rsidRPr="00B4132D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322265CD" w14:textId="77777777" w:rsidR="00532F44" w:rsidRPr="00532F44" w:rsidRDefault="00532F44" w:rsidP="00532F44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32F44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32F44">
              <w:rPr>
                <w:color w:val="31849B" w:themeColor="accent5" w:themeShade="BF"/>
                <w:sz w:val="18"/>
                <w:szCs w:val="18"/>
              </w:rPr>
              <w:instrText xml:space="preserve"> REF _Ref23760065 \r \h </w:instrText>
            </w:r>
            <w:r w:rsidRPr="00532F44">
              <w:rPr>
                <w:color w:val="31849B" w:themeColor="accent5" w:themeShade="BF"/>
                <w:sz w:val="18"/>
                <w:szCs w:val="18"/>
              </w:rPr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32F44">
              <w:rPr>
                <w:color w:val="31849B" w:themeColor="accent5" w:themeShade="BF"/>
                <w:sz w:val="18"/>
                <w:szCs w:val="18"/>
              </w:rPr>
              <w:t>2.8</w:t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32F44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557D6C21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2A3FFE26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5FE16E5C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653AD0A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Registro</w:t>
            </w:r>
          </w:p>
        </w:tc>
        <w:tc>
          <w:tcPr>
            <w:tcW w:w="1306" w:type="dxa"/>
            <w:gridSpan w:val="2"/>
          </w:tcPr>
          <w:p w14:paraId="33224EDF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registro do usuário conforme base a do SICCAU.</w:t>
            </w:r>
          </w:p>
        </w:tc>
        <w:tc>
          <w:tcPr>
            <w:tcW w:w="1246" w:type="dxa"/>
          </w:tcPr>
          <w:p w14:paraId="46388C9D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02774771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34FC7CD0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7B8AF92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533438E6" w14:textId="77777777" w:rsidR="00E869AB" w:rsidRPr="00B4132D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6CA82A6F" w14:textId="77777777" w:rsidR="00532F44" w:rsidRPr="00532F44" w:rsidRDefault="00532F44" w:rsidP="00532F44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32F44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32F44">
              <w:rPr>
                <w:color w:val="31849B" w:themeColor="accent5" w:themeShade="BF"/>
                <w:sz w:val="18"/>
                <w:szCs w:val="18"/>
              </w:rPr>
              <w:instrText xml:space="preserve"> REF _Ref23760065 \r \h </w:instrText>
            </w:r>
            <w:r w:rsidRPr="00532F44">
              <w:rPr>
                <w:color w:val="31849B" w:themeColor="accent5" w:themeShade="BF"/>
                <w:sz w:val="18"/>
                <w:szCs w:val="18"/>
              </w:rPr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32F44">
              <w:rPr>
                <w:color w:val="31849B" w:themeColor="accent5" w:themeShade="BF"/>
                <w:sz w:val="18"/>
                <w:szCs w:val="18"/>
              </w:rPr>
              <w:t>2.8</w:t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32F44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1577A6A0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7B46D5A4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405D038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E11DB13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bCs/>
                <w:sz w:val="20"/>
              </w:rPr>
              <w:t>Tipo Participação</w:t>
            </w:r>
          </w:p>
        </w:tc>
        <w:tc>
          <w:tcPr>
            <w:tcW w:w="1306" w:type="dxa"/>
            <w:gridSpan w:val="2"/>
          </w:tcPr>
          <w:p w14:paraId="2E0E1C94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20"/>
              </w:rPr>
              <w:t>Retorna o nome do tipo da participação do profissional cadastrado na chapa.</w:t>
            </w:r>
          </w:p>
        </w:tc>
        <w:tc>
          <w:tcPr>
            <w:tcW w:w="1246" w:type="dxa"/>
          </w:tcPr>
          <w:p w14:paraId="6E6B27D7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1FE44749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Titular </w:t>
            </w:r>
          </w:p>
          <w:p w14:paraId="138F8FD1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  <w:p w14:paraId="058D05AB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Suplente</w:t>
            </w:r>
          </w:p>
        </w:tc>
        <w:tc>
          <w:tcPr>
            <w:tcW w:w="926" w:type="dxa"/>
          </w:tcPr>
          <w:p w14:paraId="0E1F2234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CA70180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5DF17419" w14:textId="77777777" w:rsidR="00E869AB" w:rsidRPr="00B4132D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0A70D0AD" w14:textId="77777777" w:rsidR="00532F44" w:rsidRPr="00532F44" w:rsidRDefault="00532F44" w:rsidP="00532F44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32F44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32F44">
              <w:rPr>
                <w:color w:val="31849B" w:themeColor="accent5" w:themeShade="BF"/>
                <w:sz w:val="18"/>
                <w:szCs w:val="18"/>
              </w:rPr>
              <w:instrText xml:space="preserve"> REF _Ref23760065 \r \h </w:instrText>
            </w:r>
            <w:r w:rsidRPr="00532F44">
              <w:rPr>
                <w:color w:val="31849B" w:themeColor="accent5" w:themeShade="BF"/>
                <w:sz w:val="18"/>
                <w:szCs w:val="18"/>
              </w:rPr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32F44">
              <w:rPr>
                <w:color w:val="31849B" w:themeColor="accent5" w:themeShade="BF"/>
                <w:sz w:val="18"/>
                <w:szCs w:val="18"/>
              </w:rPr>
              <w:t>2.8</w:t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32F44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12FFD2CE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6ACC5C67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77EE63E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A53C77F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 de confirmação</w:t>
            </w:r>
          </w:p>
        </w:tc>
        <w:tc>
          <w:tcPr>
            <w:tcW w:w="1306" w:type="dxa"/>
            <w:gridSpan w:val="2"/>
          </w:tcPr>
          <w:p w14:paraId="4B1906FD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status de acordo com a escolha do usuário de participar ou não da chapa</w:t>
            </w:r>
          </w:p>
        </w:tc>
        <w:tc>
          <w:tcPr>
            <w:tcW w:w="1246" w:type="dxa"/>
          </w:tcPr>
          <w:p w14:paraId="1A2DE610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6DDFB898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Confirmado</w:t>
            </w:r>
          </w:p>
          <w:p w14:paraId="3AB995AE" w14:textId="77777777" w:rsidR="00E869AB" w:rsidRDefault="00E869AB" w:rsidP="00E869AB">
            <w:pPr>
              <w:rPr>
                <w:sz w:val="18"/>
                <w:szCs w:val="18"/>
              </w:rPr>
            </w:pPr>
          </w:p>
          <w:p w14:paraId="7CB014CA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 confirmar</w:t>
            </w:r>
          </w:p>
          <w:p w14:paraId="0A1A8EC2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  <w:p w14:paraId="37E3683E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Rejeitado</w:t>
            </w:r>
          </w:p>
        </w:tc>
        <w:tc>
          <w:tcPr>
            <w:tcW w:w="926" w:type="dxa"/>
          </w:tcPr>
          <w:p w14:paraId="2A22DC1B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474089E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527B856A" w14:textId="77777777" w:rsidR="00E869AB" w:rsidRPr="00B4132D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25022323" w14:textId="3162B4CD" w:rsidR="00532F44" w:rsidRPr="00532F44" w:rsidRDefault="00532F44" w:rsidP="00532F44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32F44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32F44">
              <w:rPr>
                <w:color w:val="31849B" w:themeColor="accent5" w:themeShade="BF"/>
                <w:sz w:val="18"/>
                <w:szCs w:val="18"/>
              </w:rPr>
              <w:instrText xml:space="preserve"> REF _Ref23760065 \r \h </w:instrText>
            </w:r>
            <w:r w:rsidRPr="00532F44">
              <w:rPr>
                <w:color w:val="31849B" w:themeColor="accent5" w:themeShade="BF"/>
                <w:sz w:val="18"/>
                <w:szCs w:val="18"/>
              </w:rPr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32F44">
              <w:rPr>
                <w:color w:val="31849B" w:themeColor="accent5" w:themeShade="BF"/>
                <w:sz w:val="18"/>
                <w:szCs w:val="18"/>
              </w:rPr>
              <w:t>2.8</w:t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32F44">
              <w:rPr>
                <w:color w:val="31849B" w:themeColor="accent5" w:themeShade="BF"/>
                <w:sz w:val="18"/>
                <w:szCs w:val="18"/>
              </w:rPr>
              <w:t>]</w:t>
            </w:r>
            <w:r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_Ref24016873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2.6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67BA228D" w14:textId="77777777" w:rsidR="00E869AB" w:rsidRPr="00D2637C" w:rsidRDefault="00E869AB" w:rsidP="00532F44">
            <w:pPr>
              <w:rPr>
                <w:sz w:val="18"/>
                <w:szCs w:val="18"/>
              </w:rPr>
            </w:pPr>
          </w:p>
        </w:tc>
      </w:tr>
      <w:tr w:rsidR="00E869AB" w:rsidRPr="00F81208" w14:paraId="2A86970B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D01CBD0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8F4AFBA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Status validação </w:t>
            </w:r>
          </w:p>
          <w:p w14:paraId="2E0618C9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8AED062" wp14:editId="657D268D">
                  <wp:extent cx="257175" cy="247650"/>
                  <wp:effectExtent l="0" t="0" r="9525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3AF1A2EC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2C5713">
              <w:rPr>
                <w:sz w:val="18"/>
                <w:szCs w:val="18"/>
              </w:rPr>
              <w:t xml:space="preserve">Status que apresenta que o membro está com todos os dados validados e pode </w:t>
            </w:r>
            <w:r>
              <w:rPr>
                <w:sz w:val="18"/>
                <w:szCs w:val="18"/>
              </w:rPr>
              <w:t>participar da chapa eleitoral.</w:t>
            </w:r>
          </w:p>
        </w:tc>
        <w:tc>
          <w:tcPr>
            <w:tcW w:w="1246" w:type="dxa"/>
          </w:tcPr>
          <w:p w14:paraId="630411A6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  <w:p w14:paraId="2E25E5F2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Hint</w:t>
            </w:r>
          </w:p>
        </w:tc>
        <w:tc>
          <w:tcPr>
            <w:tcW w:w="1034" w:type="dxa"/>
            <w:gridSpan w:val="2"/>
          </w:tcPr>
          <w:p w14:paraId="7EF34A2E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5671BBAC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25B50E0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543A59A5" w14:textId="77777777" w:rsidR="00E869AB" w:rsidRPr="00B4132D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5E0AC896" w14:textId="032AAF4C" w:rsidR="00532F44" w:rsidRPr="00532F44" w:rsidRDefault="00532F44" w:rsidP="00532F44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32F44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32F44">
              <w:rPr>
                <w:color w:val="31849B" w:themeColor="accent5" w:themeShade="BF"/>
                <w:sz w:val="18"/>
                <w:szCs w:val="18"/>
              </w:rPr>
              <w:instrText xml:space="preserve"> REF _Ref23760065 \r \h </w:instrText>
            </w:r>
            <w:r w:rsidRPr="00532F44">
              <w:rPr>
                <w:color w:val="31849B" w:themeColor="accent5" w:themeShade="BF"/>
                <w:sz w:val="18"/>
                <w:szCs w:val="18"/>
              </w:rPr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32F44">
              <w:rPr>
                <w:color w:val="31849B" w:themeColor="accent5" w:themeShade="BF"/>
                <w:sz w:val="18"/>
                <w:szCs w:val="18"/>
              </w:rPr>
              <w:t>2.8</w:t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32F44">
              <w:rPr>
                <w:color w:val="31849B" w:themeColor="accent5" w:themeShade="BF"/>
                <w:sz w:val="18"/>
                <w:szCs w:val="18"/>
              </w:rPr>
              <w:t>]</w:t>
            </w:r>
            <w:r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_Ref24016892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2.7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5D8DF897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0DAA7E64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85D40D7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C8D2249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 validação</w:t>
            </w:r>
          </w:p>
          <w:p w14:paraId="4D6954D6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D3CDF3E" wp14:editId="734D1633">
                  <wp:extent cx="228600" cy="314325"/>
                  <wp:effectExtent l="0" t="0" r="0" b="9525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5CE87B91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2C5713">
              <w:rPr>
                <w:sz w:val="18"/>
                <w:szCs w:val="18"/>
              </w:rPr>
              <w:t>Status que apresenta que o membro está com pendências nos dados.</w:t>
            </w:r>
          </w:p>
        </w:tc>
        <w:tc>
          <w:tcPr>
            <w:tcW w:w="1246" w:type="dxa"/>
          </w:tcPr>
          <w:p w14:paraId="5DD9641B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  <w:p w14:paraId="77E2585D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Hint</w:t>
            </w:r>
          </w:p>
        </w:tc>
        <w:tc>
          <w:tcPr>
            <w:tcW w:w="1034" w:type="dxa"/>
            <w:gridSpan w:val="2"/>
          </w:tcPr>
          <w:p w14:paraId="4164F1F4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58A2F561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A901683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44BC6366" w14:textId="77777777" w:rsidR="00E869AB" w:rsidRPr="00B4132D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5EBDF849" w14:textId="1A3F5BD7" w:rsidR="00532F44" w:rsidRPr="00532F44" w:rsidRDefault="00532F44" w:rsidP="00532F44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32F44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32F44">
              <w:rPr>
                <w:color w:val="31849B" w:themeColor="accent5" w:themeShade="BF"/>
                <w:sz w:val="18"/>
                <w:szCs w:val="18"/>
              </w:rPr>
              <w:instrText xml:space="preserve"> REF _Ref23760065 \r \h </w:instrText>
            </w:r>
            <w:r w:rsidRPr="00532F44">
              <w:rPr>
                <w:color w:val="31849B" w:themeColor="accent5" w:themeShade="BF"/>
                <w:sz w:val="18"/>
                <w:szCs w:val="18"/>
              </w:rPr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32F44">
              <w:rPr>
                <w:color w:val="31849B" w:themeColor="accent5" w:themeShade="BF"/>
                <w:sz w:val="18"/>
                <w:szCs w:val="18"/>
              </w:rPr>
              <w:t>2.8</w:t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32F44">
              <w:rPr>
                <w:color w:val="31849B" w:themeColor="accent5" w:themeShade="BF"/>
                <w:sz w:val="18"/>
                <w:szCs w:val="18"/>
              </w:rPr>
              <w:t>]</w:t>
            </w:r>
            <w:r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_Ref24016892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2.7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0A3E28A8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6DBCBEE3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0BF6F22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B175D05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Responsável </w:t>
            </w:r>
          </w:p>
        </w:tc>
        <w:tc>
          <w:tcPr>
            <w:tcW w:w="1306" w:type="dxa"/>
            <w:gridSpan w:val="2"/>
          </w:tcPr>
          <w:p w14:paraId="3A585159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Campo preenchido informando que o usuário será um dos responsáveis pela chapa </w:t>
            </w:r>
          </w:p>
        </w:tc>
        <w:tc>
          <w:tcPr>
            <w:tcW w:w="1246" w:type="dxa"/>
          </w:tcPr>
          <w:p w14:paraId="69359693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47DE7E09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  <w:p w14:paraId="3D960A0B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Não</w:t>
            </w:r>
          </w:p>
        </w:tc>
        <w:tc>
          <w:tcPr>
            <w:tcW w:w="926" w:type="dxa"/>
          </w:tcPr>
          <w:p w14:paraId="400C1B9E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402BC6F9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6A7D13F3" w14:textId="77777777" w:rsidR="00E869AB" w:rsidRPr="00B4132D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38EAE189" w14:textId="61B90040" w:rsidR="00532F44" w:rsidRPr="00532F44" w:rsidRDefault="00532F44" w:rsidP="00532F44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32F44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32F44">
              <w:rPr>
                <w:color w:val="31849B" w:themeColor="accent5" w:themeShade="BF"/>
                <w:sz w:val="18"/>
                <w:szCs w:val="18"/>
              </w:rPr>
              <w:instrText xml:space="preserve"> REF _Ref23760065 \r \h </w:instrText>
            </w:r>
            <w:r w:rsidRPr="00532F44">
              <w:rPr>
                <w:color w:val="31849B" w:themeColor="accent5" w:themeShade="BF"/>
                <w:sz w:val="18"/>
                <w:szCs w:val="18"/>
              </w:rPr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32F44">
              <w:rPr>
                <w:color w:val="31849B" w:themeColor="accent5" w:themeShade="BF"/>
                <w:sz w:val="18"/>
                <w:szCs w:val="18"/>
              </w:rPr>
              <w:t>2.8</w:t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32F44">
              <w:rPr>
                <w:color w:val="31849B" w:themeColor="accent5" w:themeShade="BF"/>
                <w:sz w:val="18"/>
                <w:szCs w:val="18"/>
              </w:rPr>
              <w:t>]</w:t>
            </w:r>
            <w:r>
              <w:rPr>
                <w:color w:val="31849B" w:themeColor="accent5" w:themeShade="BF"/>
                <w:sz w:val="18"/>
                <w:szCs w:val="18"/>
              </w:rPr>
              <w:t xml:space="preserve">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_Ref24017304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5B7334C8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1136C2FE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CF3E952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44AED7E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Currículo</w:t>
            </w:r>
          </w:p>
        </w:tc>
        <w:tc>
          <w:tcPr>
            <w:tcW w:w="1306" w:type="dxa"/>
            <w:gridSpan w:val="2"/>
          </w:tcPr>
          <w:p w14:paraId="3985DA9C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Link que apresenta um pop-up com a descrição do currículo do membro da chapa.</w:t>
            </w:r>
          </w:p>
        </w:tc>
        <w:tc>
          <w:tcPr>
            <w:tcW w:w="1246" w:type="dxa"/>
          </w:tcPr>
          <w:p w14:paraId="5F20525C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76047C65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25251AE4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60FFEDE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0EB167F0" w14:textId="77777777" w:rsidR="00E869AB" w:rsidRPr="00B4132D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25DB1685" w14:textId="77777777" w:rsidR="00532F44" w:rsidRPr="00532F44" w:rsidRDefault="00532F44" w:rsidP="00532F44">
            <w:pPr>
              <w:spacing w:before="60" w:after="60"/>
              <w:contextualSpacing/>
              <w:rPr>
                <w:color w:val="31849B" w:themeColor="accent5" w:themeShade="BF"/>
                <w:sz w:val="18"/>
                <w:szCs w:val="18"/>
              </w:rPr>
            </w:pPr>
            <w:r w:rsidRPr="00532F44">
              <w:rPr>
                <w:color w:val="31849B" w:themeColor="accent5" w:themeShade="BF"/>
                <w:sz w:val="18"/>
                <w:szCs w:val="18"/>
              </w:rPr>
              <w:t>[</w:t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532F44">
              <w:rPr>
                <w:color w:val="31849B" w:themeColor="accent5" w:themeShade="BF"/>
                <w:sz w:val="18"/>
                <w:szCs w:val="18"/>
              </w:rPr>
              <w:instrText xml:space="preserve"> REF _Ref23760065 \r \h </w:instrText>
            </w:r>
            <w:r w:rsidRPr="00532F44">
              <w:rPr>
                <w:color w:val="31849B" w:themeColor="accent5" w:themeShade="BF"/>
                <w:sz w:val="18"/>
                <w:szCs w:val="18"/>
              </w:rPr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532F44">
              <w:rPr>
                <w:color w:val="31849B" w:themeColor="accent5" w:themeShade="BF"/>
                <w:sz w:val="18"/>
                <w:szCs w:val="18"/>
              </w:rPr>
              <w:t>2.8</w:t>
            </w:r>
            <w:r w:rsidRPr="00532F44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532F44"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46ED1B22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359C56B9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  <w:shd w:val="clear" w:color="auto" w:fill="auto"/>
          </w:tcPr>
          <w:p w14:paraId="7CE3435E" w14:textId="77777777" w:rsidR="00E869AB" w:rsidRPr="00F81208" w:rsidRDefault="00E869AB" w:rsidP="00E869AB">
            <w:pPr>
              <w:pStyle w:val="PargrafodaLista"/>
              <w:spacing w:before="60" w:after="60"/>
              <w:ind w:left="342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4"/>
                <w:szCs w:val="24"/>
              </w:rPr>
              <w:t>Comandos</w:t>
            </w:r>
          </w:p>
        </w:tc>
      </w:tr>
      <w:tr w:rsidR="00E869AB" w:rsidRPr="00F81208" w14:paraId="1EA62A0A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49B7CE80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1560" w:type="dxa"/>
            <w:gridSpan w:val="2"/>
          </w:tcPr>
          <w:p w14:paraId="2B79CF6E" w14:textId="77777777" w:rsidR="00E869AB" w:rsidRPr="00F81208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Nome</w:t>
            </w:r>
          </w:p>
        </w:tc>
        <w:tc>
          <w:tcPr>
            <w:tcW w:w="2976" w:type="dxa"/>
            <w:gridSpan w:val="3"/>
          </w:tcPr>
          <w:p w14:paraId="7B177B03" w14:textId="77777777" w:rsidR="00E869AB" w:rsidRPr="00F81208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1134" w:type="dxa"/>
            <w:gridSpan w:val="3"/>
          </w:tcPr>
          <w:p w14:paraId="4ED709F1" w14:textId="77777777" w:rsidR="00E869AB" w:rsidRPr="00F81208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Tipo</w:t>
            </w:r>
          </w:p>
        </w:tc>
        <w:tc>
          <w:tcPr>
            <w:tcW w:w="2831" w:type="dxa"/>
          </w:tcPr>
          <w:p w14:paraId="2AA5331A" w14:textId="77777777" w:rsidR="00E869AB" w:rsidRPr="00F81208" w:rsidRDefault="00E869AB" w:rsidP="00E869AB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  <w:r w:rsidRPr="00EC175D">
              <w:rPr>
                <w:b/>
              </w:rPr>
              <w:t>Regras</w:t>
            </w:r>
          </w:p>
        </w:tc>
      </w:tr>
      <w:tr w:rsidR="00E869AB" w:rsidRPr="00F81208" w14:paraId="31893B25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67A780F2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200AB06A" w14:textId="77777777" w:rsidR="00E869AB" w:rsidRPr="00DD3257" w:rsidRDefault="00E869AB" w:rsidP="00E869AB">
            <w:pPr>
              <w:spacing w:before="60" w:after="60"/>
              <w:jc w:val="center"/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2976" w:type="dxa"/>
            <w:gridSpan w:val="3"/>
          </w:tcPr>
          <w:p w14:paraId="551E8695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134" w:type="dxa"/>
            <w:gridSpan w:val="3"/>
          </w:tcPr>
          <w:p w14:paraId="0F1DE530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2831" w:type="dxa"/>
          </w:tcPr>
          <w:p w14:paraId="08EE1ADD" w14:textId="77777777" w:rsidR="00E869AB" w:rsidRPr="00F81208" w:rsidRDefault="00E869AB" w:rsidP="00E869AB">
            <w:pPr>
              <w:pStyle w:val="PargrafodaLista"/>
              <w:spacing w:before="60" w:after="60"/>
              <w:ind w:left="342"/>
              <w:jc w:val="center"/>
              <w:rPr>
                <w:sz w:val="18"/>
                <w:szCs w:val="18"/>
              </w:rPr>
            </w:pPr>
            <w:r>
              <w:t>N/A</w:t>
            </w:r>
          </w:p>
        </w:tc>
      </w:tr>
    </w:tbl>
    <w:p w14:paraId="347E598D" w14:textId="12C48917" w:rsidR="004703E4" w:rsidRDefault="004703E4" w:rsidP="00E659A8">
      <w:pPr>
        <w:pStyle w:val="EstiloPrototipo3"/>
        <w:numPr>
          <w:ilvl w:val="0"/>
          <w:numId w:val="5"/>
        </w:numPr>
      </w:pPr>
      <w:bookmarkStart w:id="21" w:name="_Ref22480813"/>
      <w:r>
        <w:lastRenderedPageBreak/>
        <w:t>Detalhar Membros da Chapa IES</w:t>
      </w:r>
      <w:bookmarkEnd w:id="21"/>
      <w:r w:rsidR="00DB42B8">
        <w:t xml:space="preserve"> </w:t>
      </w:r>
    </w:p>
    <w:p w14:paraId="01808C22" w14:textId="10FD2956" w:rsidR="000B0AF5" w:rsidRDefault="007C1538" w:rsidP="00FB3CDD">
      <w:pPr>
        <w:pStyle w:val="EstiloPrototipo3"/>
        <w:ind w:left="426"/>
      </w:pPr>
      <w:r>
        <w:rPr>
          <w:noProof/>
        </w:rPr>
        <w:drawing>
          <wp:inline distT="0" distB="0" distL="0" distR="0" wp14:anchorId="5B27751F" wp14:editId="6D06D459">
            <wp:extent cx="5760085" cy="3813175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Concluida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AB60" w14:textId="77777777" w:rsidR="00E869AB" w:rsidRDefault="00E869AB" w:rsidP="000B0AF5">
      <w:pPr>
        <w:pStyle w:val="EstiloPrototipo3"/>
      </w:pPr>
    </w:p>
    <w:p w14:paraId="08DA6166" w14:textId="077DB4A6" w:rsidR="00E869AB" w:rsidRDefault="007C1538" w:rsidP="000B0AF5">
      <w:pPr>
        <w:pStyle w:val="EstiloPrototipo3"/>
      </w:pPr>
      <w:r>
        <w:rPr>
          <w:noProof/>
        </w:rPr>
        <w:drawing>
          <wp:inline distT="0" distB="0" distL="0" distR="0" wp14:anchorId="7C87EBA4" wp14:editId="205420EA">
            <wp:extent cx="1343145" cy="2343150"/>
            <wp:effectExtent l="0" t="0" r="9525" b="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47425" cy="235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0730" w14:textId="77777777" w:rsidR="00E869AB" w:rsidRDefault="00E869AB" w:rsidP="000B0AF5">
      <w:pPr>
        <w:pStyle w:val="EstiloPrototipo3"/>
      </w:pP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69"/>
        <w:gridCol w:w="1134"/>
        <w:gridCol w:w="426"/>
        <w:gridCol w:w="880"/>
        <w:gridCol w:w="1246"/>
        <w:gridCol w:w="850"/>
        <w:gridCol w:w="184"/>
        <w:gridCol w:w="926"/>
        <w:gridCol w:w="24"/>
        <w:gridCol w:w="2831"/>
      </w:tblGrid>
      <w:tr w:rsidR="00E869AB" w:rsidRPr="00F81208" w14:paraId="74BD2997" w14:textId="77777777" w:rsidTr="00E869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2B303DBC" w14:textId="77777777" w:rsidR="00E869AB" w:rsidRPr="00F81208" w:rsidRDefault="00E869AB" w:rsidP="00E869AB">
            <w:pPr>
              <w:pStyle w:val="EstiloPrototipo3"/>
              <w:jc w:val="center"/>
            </w:pPr>
            <w:r w:rsidRPr="00F81208">
              <w:rPr>
                <w:sz w:val="24"/>
                <w:szCs w:val="24"/>
              </w:rPr>
              <w:t>Campos</w:t>
            </w:r>
          </w:p>
        </w:tc>
      </w:tr>
      <w:tr w:rsidR="00E869AB" w:rsidRPr="00F81208" w14:paraId="23EDCA72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17F16CF6" w14:textId="77777777" w:rsidR="00E869AB" w:rsidRPr="00F81208" w:rsidRDefault="00E869AB" w:rsidP="00E869AB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Detalhar Membros da Chapa IES</w:t>
            </w:r>
          </w:p>
        </w:tc>
      </w:tr>
      <w:tr w:rsidR="00E869AB" w:rsidRPr="00F81208" w14:paraId="475061A5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747C5047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60209DF7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5E58F567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15CB671B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373F45DC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1167D49A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gridSpan w:val="2"/>
            <w:shd w:val="clear" w:color="auto" w:fill="B3B3B3"/>
          </w:tcPr>
          <w:p w14:paraId="5753DCF4" w14:textId="77777777" w:rsidR="00E869AB" w:rsidRPr="00F81208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Regra</w:t>
            </w:r>
          </w:p>
        </w:tc>
      </w:tr>
      <w:tr w:rsidR="00E869AB" w:rsidRPr="00F81208" w14:paraId="3F81E428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71BECB15" w14:textId="77777777" w:rsidR="00E869AB" w:rsidRPr="00671BC2" w:rsidRDefault="00E869AB" w:rsidP="00E869AB">
            <w:pPr>
              <w:spacing w:before="60" w:after="60"/>
              <w:jc w:val="center"/>
              <w:rPr>
                <w:b/>
                <w:color w:val="31849B" w:themeColor="accent5" w:themeShade="BF"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lastRenderedPageBreak/>
              <w:t>Representantes IES</w:t>
            </w:r>
          </w:p>
        </w:tc>
      </w:tr>
      <w:tr w:rsidR="00E869AB" w:rsidRPr="00F81208" w14:paraId="685FC6E3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51AB25D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C397FD7" w14:textId="77777777" w:rsidR="00E869AB" w:rsidRDefault="00E869AB" w:rsidP="00E869AB">
            <w:pPr>
              <w:spacing w:before="60" w:after="60"/>
              <w:jc w:val="center"/>
              <w:rPr>
                <w:noProof/>
              </w:rPr>
            </w:pPr>
            <w:r>
              <w:rPr>
                <w:bCs/>
                <w:sz w:val="20"/>
              </w:rPr>
              <w:t>Imagem do Profissional</w:t>
            </w:r>
          </w:p>
        </w:tc>
        <w:tc>
          <w:tcPr>
            <w:tcW w:w="1306" w:type="dxa"/>
            <w:gridSpan w:val="2"/>
          </w:tcPr>
          <w:p w14:paraId="64EA1DDD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20"/>
              </w:rPr>
              <w:t>Retorna a imagem de perfil do profissional de acordo com o CPF ou nome informado conforme a base do SICCAU</w:t>
            </w:r>
          </w:p>
        </w:tc>
        <w:tc>
          <w:tcPr>
            <w:tcW w:w="1246" w:type="dxa"/>
          </w:tcPr>
          <w:p w14:paraId="0488A16C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Imagem</w:t>
            </w:r>
          </w:p>
        </w:tc>
        <w:tc>
          <w:tcPr>
            <w:tcW w:w="1034" w:type="dxa"/>
            <w:gridSpan w:val="2"/>
          </w:tcPr>
          <w:p w14:paraId="08A56290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BC2D5E0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C8431DD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1679A44F" w14:textId="77777777" w:rsidR="00E869AB" w:rsidRPr="00B4132D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53A126F1" w14:textId="47D8D6C0" w:rsidR="00E869AB" w:rsidRPr="003C0CB6" w:rsidRDefault="00532F44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_Ref23760065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2.8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0D79E127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D5DDC6A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4DDA234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Nome</w:t>
            </w:r>
          </w:p>
        </w:tc>
        <w:tc>
          <w:tcPr>
            <w:tcW w:w="1306" w:type="dxa"/>
            <w:gridSpan w:val="2"/>
          </w:tcPr>
          <w:p w14:paraId="55A47A9C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A407AA">
              <w:rPr>
                <w:sz w:val="18"/>
                <w:szCs w:val="18"/>
              </w:rPr>
              <w:t>Retorna o nome do profissional de acordo com o CPF</w:t>
            </w:r>
            <w:r>
              <w:rPr>
                <w:sz w:val="18"/>
                <w:szCs w:val="18"/>
              </w:rPr>
              <w:t xml:space="preserve"> ou nome</w:t>
            </w:r>
            <w:r w:rsidRPr="00A407AA">
              <w:rPr>
                <w:sz w:val="18"/>
                <w:szCs w:val="18"/>
              </w:rPr>
              <w:t xml:space="preserve"> informado conforme a base do SICCAU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1246" w:type="dxa"/>
          </w:tcPr>
          <w:p w14:paraId="220084B8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Numérico</w:t>
            </w:r>
          </w:p>
        </w:tc>
        <w:tc>
          <w:tcPr>
            <w:tcW w:w="1034" w:type="dxa"/>
            <w:gridSpan w:val="2"/>
          </w:tcPr>
          <w:p w14:paraId="08F05CB7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0821921B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3D83C47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198D1004" w14:textId="77777777" w:rsidR="00E869AB" w:rsidRPr="00B4132D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53AC20F9" w14:textId="05711E30" w:rsidR="00E869AB" w:rsidRPr="003C0CB6" w:rsidRDefault="00532F44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_Ref23760065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2.8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74461619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7BF4FD7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166A733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bCs/>
                <w:sz w:val="20"/>
              </w:rPr>
              <w:t>CPF</w:t>
            </w:r>
          </w:p>
        </w:tc>
        <w:tc>
          <w:tcPr>
            <w:tcW w:w="1306" w:type="dxa"/>
            <w:gridSpan w:val="2"/>
          </w:tcPr>
          <w:p w14:paraId="7A291CED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20"/>
              </w:rPr>
              <w:t>Campo para visualizar o CPF do membro na comissão.</w:t>
            </w:r>
          </w:p>
        </w:tc>
        <w:tc>
          <w:tcPr>
            <w:tcW w:w="1246" w:type="dxa"/>
          </w:tcPr>
          <w:p w14:paraId="1647A24B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5529C3D4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3E4A78C7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 w:rsidRPr="00232DD7">
              <w:rPr>
                <w:sz w:val="16"/>
                <w:szCs w:val="16"/>
              </w:rPr>
              <w:t>XXX.XXX.XXX-XX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96CE68F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21D5D8CA" w14:textId="77777777" w:rsidR="00E869AB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5F9FD8B3" w14:textId="31C81585" w:rsidR="00532F44" w:rsidRPr="00532F44" w:rsidRDefault="00532F44" w:rsidP="00532F44">
            <w:pPr>
              <w:spacing w:before="60" w:after="60"/>
              <w:contextualSpacing/>
              <w:rPr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_Ref23760065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2.8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  <w:p w14:paraId="23EA72E2" w14:textId="77777777" w:rsidR="00E869AB" w:rsidRPr="003C0CB6" w:rsidRDefault="00E869AB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</w:p>
        </w:tc>
      </w:tr>
      <w:tr w:rsidR="00E869AB" w:rsidRPr="00F81208" w14:paraId="6ED5DE0D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FCAC0A8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04DC55F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bCs/>
                <w:sz w:val="20"/>
              </w:rPr>
              <w:t>E-mail</w:t>
            </w:r>
          </w:p>
        </w:tc>
        <w:tc>
          <w:tcPr>
            <w:tcW w:w="1306" w:type="dxa"/>
            <w:gridSpan w:val="2"/>
          </w:tcPr>
          <w:p w14:paraId="2299AD46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20"/>
              </w:rPr>
              <w:t>Campo para visualizar o e-mail do profissional de acordo com o CPF ou nome informado, de acordo com a base do SICCAU.</w:t>
            </w:r>
          </w:p>
        </w:tc>
        <w:tc>
          <w:tcPr>
            <w:tcW w:w="1246" w:type="dxa"/>
          </w:tcPr>
          <w:p w14:paraId="7C990F26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16E711E7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39A69061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2D3CA0EF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09F6CC3E" w14:textId="77777777" w:rsidR="00E869AB" w:rsidRPr="00B4132D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5C060AB6" w14:textId="63EE6974" w:rsidR="00E869AB" w:rsidRPr="003C0CB6" w:rsidRDefault="00532F44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_Ref23760065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2.8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43D08B6E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DB4952E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3CBD450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Registro</w:t>
            </w:r>
          </w:p>
        </w:tc>
        <w:tc>
          <w:tcPr>
            <w:tcW w:w="1306" w:type="dxa"/>
            <w:gridSpan w:val="2"/>
          </w:tcPr>
          <w:p w14:paraId="2D9CC94B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registro do usuário conforme base a do SICCAU.</w:t>
            </w:r>
          </w:p>
        </w:tc>
        <w:tc>
          <w:tcPr>
            <w:tcW w:w="1246" w:type="dxa"/>
          </w:tcPr>
          <w:p w14:paraId="72E31FFB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0E4EC2F1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E995A9C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1F03A9C8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6A9514A7" w14:textId="77777777" w:rsidR="00E869AB" w:rsidRPr="00B4132D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744630F1" w14:textId="4C5074AF" w:rsidR="00E869AB" w:rsidRPr="003C0CB6" w:rsidRDefault="00532F44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_Ref23760065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2.8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213164BF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281DACC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3AB383CD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bCs/>
                <w:sz w:val="20"/>
              </w:rPr>
              <w:t>Tipo Participação</w:t>
            </w:r>
          </w:p>
        </w:tc>
        <w:tc>
          <w:tcPr>
            <w:tcW w:w="1306" w:type="dxa"/>
            <w:gridSpan w:val="2"/>
          </w:tcPr>
          <w:p w14:paraId="13D41216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20"/>
              </w:rPr>
              <w:t xml:space="preserve">Retorna o nome do tipo da participação do profissional </w:t>
            </w:r>
            <w:r>
              <w:rPr>
                <w:sz w:val="20"/>
              </w:rPr>
              <w:lastRenderedPageBreak/>
              <w:t>cadastrado na chapa.</w:t>
            </w:r>
          </w:p>
        </w:tc>
        <w:tc>
          <w:tcPr>
            <w:tcW w:w="1246" w:type="dxa"/>
          </w:tcPr>
          <w:p w14:paraId="49C69BD3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Alfanumérico</w:t>
            </w:r>
          </w:p>
        </w:tc>
        <w:tc>
          <w:tcPr>
            <w:tcW w:w="1034" w:type="dxa"/>
            <w:gridSpan w:val="2"/>
          </w:tcPr>
          <w:p w14:paraId="6354D294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Titular</w:t>
            </w:r>
          </w:p>
          <w:p w14:paraId="481F6B4E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  <w:p w14:paraId="78646C9E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Suplente</w:t>
            </w:r>
          </w:p>
        </w:tc>
        <w:tc>
          <w:tcPr>
            <w:tcW w:w="926" w:type="dxa"/>
          </w:tcPr>
          <w:p w14:paraId="3FA7EF12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61BDACF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75A5FA68" w14:textId="77777777" w:rsidR="00E869AB" w:rsidRPr="00B4132D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7B84655C" w14:textId="45994CD8" w:rsidR="00E869AB" w:rsidRPr="003C0CB6" w:rsidRDefault="00532F44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_Ref23760065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2.8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4FCFA0C5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EF2C3A2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2480C4C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 de confirmação</w:t>
            </w:r>
          </w:p>
        </w:tc>
        <w:tc>
          <w:tcPr>
            <w:tcW w:w="1306" w:type="dxa"/>
            <w:gridSpan w:val="2"/>
          </w:tcPr>
          <w:p w14:paraId="610C8F8E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 o status de acordo com a escolha do usuário de participar ou não da chapa</w:t>
            </w:r>
          </w:p>
        </w:tc>
        <w:tc>
          <w:tcPr>
            <w:tcW w:w="1246" w:type="dxa"/>
          </w:tcPr>
          <w:p w14:paraId="39EC3385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034" w:type="dxa"/>
            <w:gridSpan w:val="2"/>
          </w:tcPr>
          <w:p w14:paraId="3581559A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Confirmado</w:t>
            </w:r>
          </w:p>
          <w:p w14:paraId="3DBDB815" w14:textId="77777777" w:rsidR="00E869AB" w:rsidRDefault="00E869AB" w:rsidP="00E869AB">
            <w:pPr>
              <w:rPr>
                <w:sz w:val="18"/>
                <w:szCs w:val="18"/>
              </w:rPr>
            </w:pPr>
          </w:p>
          <w:p w14:paraId="324BCDE1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 confirmar</w:t>
            </w:r>
          </w:p>
          <w:p w14:paraId="2125F8D2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  <w:p w14:paraId="48C76016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Rejeitado</w:t>
            </w:r>
          </w:p>
        </w:tc>
        <w:tc>
          <w:tcPr>
            <w:tcW w:w="926" w:type="dxa"/>
          </w:tcPr>
          <w:p w14:paraId="23BE16FE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583D1B13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3B447F32" w14:textId="77777777" w:rsidR="00E869AB" w:rsidRPr="00B4132D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4DD06C18" w14:textId="5D826C69" w:rsidR="00E869AB" w:rsidRPr="00D2637C" w:rsidRDefault="00532F44" w:rsidP="00532F44">
            <w:pPr>
              <w:rPr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_Ref23760065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2.8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_Ref24016873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2.6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396D9D78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B578D6A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8D91246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Status validação </w:t>
            </w:r>
          </w:p>
          <w:p w14:paraId="5A9EB728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EB3B084" wp14:editId="3E87952A">
                  <wp:extent cx="257175" cy="247650"/>
                  <wp:effectExtent l="0" t="0" r="9525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15E56E6C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2C5713">
              <w:rPr>
                <w:sz w:val="18"/>
                <w:szCs w:val="18"/>
              </w:rPr>
              <w:t xml:space="preserve">Status que apresenta que o membro está com todos os dados validados e pode </w:t>
            </w:r>
            <w:r>
              <w:rPr>
                <w:sz w:val="18"/>
                <w:szCs w:val="18"/>
              </w:rPr>
              <w:t>participar da chapa eleitoral.</w:t>
            </w:r>
          </w:p>
        </w:tc>
        <w:tc>
          <w:tcPr>
            <w:tcW w:w="1246" w:type="dxa"/>
          </w:tcPr>
          <w:p w14:paraId="1DC9E680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  <w:p w14:paraId="659C77FE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Hint</w:t>
            </w:r>
          </w:p>
        </w:tc>
        <w:tc>
          <w:tcPr>
            <w:tcW w:w="1034" w:type="dxa"/>
            <w:gridSpan w:val="2"/>
          </w:tcPr>
          <w:p w14:paraId="3EB42DA8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21484C77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7935448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2A152E97" w14:textId="77777777" w:rsidR="00E869AB" w:rsidRPr="00B4132D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09A927EE" w14:textId="4070B83F" w:rsidR="00E869AB" w:rsidRPr="003C0CB6" w:rsidRDefault="00532F44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_Ref23760065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2.8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_Ref24016892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2.7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2452CF5C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D3ECD6D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D5B975B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Status validação</w:t>
            </w:r>
          </w:p>
          <w:p w14:paraId="2DCA3FD9" w14:textId="77777777" w:rsidR="00E869AB" w:rsidRPr="006D6786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2724498" wp14:editId="24BE8158">
                  <wp:extent cx="228600" cy="314325"/>
                  <wp:effectExtent l="0" t="0" r="0" b="9525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43002DBE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2C5713">
              <w:rPr>
                <w:sz w:val="18"/>
                <w:szCs w:val="18"/>
              </w:rPr>
              <w:t>Status que apresenta que o membro está com pendências nos dados.</w:t>
            </w:r>
          </w:p>
        </w:tc>
        <w:tc>
          <w:tcPr>
            <w:tcW w:w="1246" w:type="dxa"/>
          </w:tcPr>
          <w:p w14:paraId="78E7978E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  <w:p w14:paraId="67AE1201" w14:textId="77777777" w:rsidR="00E869AB" w:rsidRPr="00C04F43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Hint</w:t>
            </w:r>
          </w:p>
        </w:tc>
        <w:tc>
          <w:tcPr>
            <w:tcW w:w="1034" w:type="dxa"/>
            <w:gridSpan w:val="2"/>
          </w:tcPr>
          <w:p w14:paraId="1BF58E1A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365937D7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A4DD929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5790CE56" w14:textId="77777777" w:rsidR="00E869AB" w:rsidRPr="00B4132D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6948AE47" w14:textId="6286A258" w:rsidR="00E869AB" w:rsidRPr="003C0CB6" w:rsidRDefault="00532F44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_Ref23760065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2.8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_Ref24016892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2.7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3D60E91C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7E9AFAD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B053C9C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Responsável </w:t>
            </w:r>
          </w:p>
        </w:tc>
        <w:tc>
          <w:tcPr>
            <w:tcW w:w="1306" w:type="dxa"/>
            <w:gridSpan w:val="2"/>
          </w:tcPr>
          <w:p w14:paraId="12F338CA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Campo preenchido informando que o usuário será um dos responsáveis pela chapa </w:t>
            </w:r>
          </w:p>
        </w:tc>
        <w:tc>
          <w:tcPr>
            <w:tcW w:w="1246" w:type="dxa"/>
          </w:tcPr>
          <w:p w14:paraId="17D66AA3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17C5AD1C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  <w:p w14:paraId="158EC000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Não</w:t>
            </w:r>
          </w:p>
        </w:tc>
        <w:tc>
          <w:tcPr>
            <w:tcW w:w="926" w:type="dxa"/>
          </w:tcPr>
          <w:p w14:paraId="206875A7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D18487D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57A1E2DD" w14:textId="77777777" w:rsidR="00E869AB" w:rsidRPr="00B4132D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78891112" w14:textId="66C5266B" w:rsidR="00E869AB" w:rsidRPr="003C0CB6" w:rsidRDefault="00532F44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_Ref23760065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2.8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 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_Ref24017304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2.3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2CAAE715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49DB9D87" w14:textId="77777777" w:rsidR="00E869AB" w:rsidRPr="00F81208" w:rsidRDefault="00E869AB" w:rsidP="00E869AB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9373364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Currículo</w:t>
            </w:r>
          </w:p>
        </w:tc>
        <w:tc>
          <w:tcPr>
            <w:tcW w:w="1306" w:type="dxa"/>
            <w:gridSpan w:val="2"/>
          </w:tcPr>
          <w:p w14:paraId="25BB33A9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Link que apresenta um pop-up com a descrição do currículo do membro da chapa.</w:t>
            </w:r>
          </w:p>
        </w:tc>
        <w:tc>
          <w:tcPr>
            <w:tcW w:w="1246" w:type="dxa"/>
          </w:tcPr>
          <w:p w14:paraId="19B993F1" w14:textId="77777777" w:rsidR="00E869AB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7F6D4B34" w14:textId="77777777" w:rsidR="00E869AB" w:rsidRDefault="00E869AB" w:rsidP="00E869A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1EEB151C" w14:textId="77777777" w:rsidR="00E869AB" w:rsidRDefault="00E869AB" w:rsidP="00E869AB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752FBF62" w14:textId="77777777" w:rsidR="00E869AB" w:rsidRPr="00CE7704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43CE0FA8" w14:textId="77777777" w:rsidR="00E869AB" w:rsidRPr="00B4132D" w:rsidRDefault="00E869AB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533B8003" w14:textId="4730D961" w:rsidR="00E869AB" w:rsidRPr="003C0CB6" w:rsidRDefault="00532F44" w:rsidP="00E869AB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_Ref23760065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2.8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869AB" w:rsidRPr="00F81208" w14:paraId="62CB8595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  <w:shd w:val="clear" w:color="auto" w:fill="auto"/>
          </w:tcPr>
          <w:p w14:paraId="336FCB00" w14:textId="77777777" w:rsidR="00E869AB" w:rsidRPr="00F81208" w:rsidRDefault="00E869AB" w:rsidP="00E869AB">
            <w:pPr>
              <w:pStyle w:val="PargrafodaLista"/>
              <w:spacing w:before="60" w:after="60"/>
              <w:ind w:left="342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4"/>
                <w:szCs w:val="24"/>
              </w:rPr>
              <w:t>Comandos</w:t>
            </w:r>
          </w:p>
        </w:tc>
      </w:tr>
      <w:tr w:rsidR="00E869AB" w:rsidRPr="00F81208" w14:paraId="69C1BD8B" w14:textId="77777777" w:rsidTr="00E869A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34D08304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1560" w:type="dxa"/>
            <w:gridSpan w:val="2"/>
          </w:tcPr>
          <w:p w14:paraId="3E3EFAC8" w14:textId="77777777" w:rsidR="00E869AB" w:rsidRPr="00F81208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Nome</w:t>
            </w:r>
          </w:p>
        </w:tc>
        <w:tc>
          <w:tcPr>
            <w:tcW w:w="2976" w:type="dxa"/>
            <w:gridSpan w:val="3"/>
          </w:tcPr>
          <w:p w14:paraId="1127ABB1" w14:textId="77777777" w:rsidR="00E869AB" w:rsidRPr="00F81208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1134" w:type="dxa"/>
            <w:gridSpan w:val="3"/>
          </w:tcPr>
          <w:p w14:paraId="39F26165" w14:textId="77777777" w:rsidR="00E869AB" w:rsidRPr="00F81208" w:rsidRDefault="00E869AB" w:rsidP="00E869AB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Tipo</w:t>
            </w:r>
          </w:p>
        </w:tc>
        <w:tc>
          <w:tcPr>
            <w:tcW w:w="2831" w:type="dxa"/>
          </w:tcPr>
          <w:p w14:paraId="228F2D18" w14:textId="77777777" w:rsidR="00E869AB" w:rsidRPr="00F81208" w:rsidRDefault="00E869AB" w:rsidP="00E869AB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  <w:r w:rsidRPr="00EC175D">
              <w:rPr>
                <w:b/>
              </w:rPr>
              <w:t>Regras</w:t>
            </w:r>
          </w:p>
        </w:tc>
      </w:tr>
      <w:tr w:rsidR="00E869AB" w:rsidRPr="00F81208" w14:paraId="4246BC54" w14:textId="77777777" w:rsidTr="00E869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489176CE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0F87999A" w14:textId="77777777" w:rsidR="00E869AB" w:rsidRPr="00DD3257" w:rsidRDefault="00E869AB" w:rsidP="00E869AB">
            <w:pPr>
              <w:spacing w:before="60" w:after="60"/>
              <w:jc w:val="center"/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2976" w:type="dxa"/>
            <w:gridSpan w:val="3"/>
          </w:tcPr>
          <w:p w14:paraId="601C5779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1134" w:type="dxa"/>
            <w:gridSpan w:val="3"/>
          </w:tcPr>
          <w:p w14:paraId="3A54B571" w14:textId="77777777" w:rsidR="00E869AB" w:rsidRPr="00EC175D" w:rsidRDefault="00E869AB" w:rsidP="00E869AB">
            <w:pPr>
              <w:spacing w:before="60" w:after="60"/>
              <w:jc w:val="center"/>
              <w:rPr>
                <w:b/>
                <w:sz w:val="20"/>
              </w:rPr>
            </w:pPr>
            <w:r>
              <w:rPr>
                <w:sz w:val="20"/>
              </w:rPr>
              <w:t>N/A</w:t>
            </w:r>
          </w:p>
        </w:tc>
        <w:tc>
          <w:tcPr>
            <w:tcW w:w="2831" w:type="dxa"/>
          </w:tcPr>
          <w:p w14:paraId="5EC18CE3" w14:textId="77777777" w:rsidR="00E869AB" w:rsidRPr="00F81208" w:rsidRDefault="00E869AB" w:rsidP="00E869AB">
            <w:pPr>
              <w:pStyle w:val="PargrafodaLista"/>
              <w:spacing w:before="60" w:after="60"/>
              <w:ind w:left="342"/>
              <w:jc w:val="center"/>
              <w:rPr>
                <w:sz w:val="18"/>
                <w:szCs w:val="18"/>
              </w:rPr>
            </w:pPr>
            <w:r>
              <w:t>N/A</w:t>
            </w:r>
          </w:p>
        </w:tc>
      </w:tr>
    </w:tbl>
    <w:p w14:paraId="755C256D" w14:textId="44E9386F" w:rsidR="000B0AF5" w:rsidRDefault="00526975" w:rsidP="007E4D8C">
      <w:pPr>
        <w:pStyle w:val="EstiloPrototipo3"/>
        <w:numPr>
          <w:ilvl w:val="0"/>
          <w:numId w:val="5"/>
        </w:numPr>
      </w:pPr>
      <w:bookmarkStart w:id="22" w:name="_Ref22488232"/>
      <w:r w:rsidRPr="003419D4">
        <w:lastRenderedPageBreak/>
        <w:t>Plataforma Eleitoral/Redes Sociais</w:t>
      </w:r>
      <w:bookmarkEnd w:id="22"/>
      <w:r w:rsidR="000A5856" w:rsidRPr="003419D4">
        <w:t xml:space="preserve"> </w:t>
      </w:r>
      <w:r w:rsidR="007E4D8C">
        <w:t xml:space="preserve">- </w:t>
      </w:r>
      <w:r w:rsidR="000B7EDE">
        <w:rPr>
          <w:noProof/>
        </w:rPr>
        <w:t>UF</w:t>
      </w:r>
    </w:p>
    <w:p w14:paraId="0CD39107" w14:textId="4EFF98EF" w:rsidR="000B7EDE" w:rsidRDefault="00134464" w:rsidP="00526975">
      <w:pPr>
        <w:pStyle w:val="EstiloPrototipo3"/>
        <w:ind w:left="284"/>
        <w:rPr>
          <w:noProof/>
        </w:rPr>
      </w:pPr>
      <w:r>
        <w:rPr>
          <w:noProof/>
        </w:rPr>
        <w:drawing>
          <wp:inline distT="0" distB="0" distL="0" distR="0" wp14:anchorId="3E9AFB2A" wp14:editId="10E0EB3A">
            <wp:extent cx="5760085" cy="4998085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Concluida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3F86" w14:textId="77777777" w:rsidR="000B7EDE" w:rsidRDefault="000B7EDE" w:rsidP="00526975">
      <w:pPr>
        <w:pStyle w:val="EstiloPrototipo3"/>
        <w:ind w:left="284"/>
        <w:rPr>
          <w:noProof/>
        </w:rPr>
      </w:pPr>
    </w:p>
    <w:p w14:paraId="3696AADB" w14:textId="77777777" w:rsidR="000B7EDE" w:rsidRDefault="000B7EDE" w:rsidP="00526975">
      <w:pPr>
        <w:pStyle w:val="EstiloPrototipo3"/>
        <w:ind w:left="284"/>
        <w:rPr>
          <w:noProof/>
        </w:rPr>
      </w:pPr>
    </w:p>
    <w:p w14:paraId="2ADBEC29" w14:textId="77777777" w:rsidR="000B7EDE" w:rsidRDefault="000B7EDE" w:rsidP="00526975">
      <w:pPr>
        <w:pStyle w:val="EstiloPrototipo3"/>
        <w:ind w:left="284"/>
        <w:rPr>
          <w:noProof/>
        </w:rPr>
      </w:pPr>
    </w:p>
    <w:p w14:paraId="51FFA90D" w14:textId="77777777" w:rsidR="000B7EDE" w:rsidRDefault="000B7EDE" w:rsidP="00526975">
      <w:pPr>
        <w:pStyle w:val="EstiloPrototipo3"/>
        <w:ind w:left="284"/>
        <w:rPr>
          <w:noProof/>
        </w:rPr>
      </w:pPr>
    </w:p>
    <w:p w14:paraId="58052E7D" w14:textId="77777777" w:rsidR="000B7EDE" w:rsidRDefault="000B7EDE" w:rsidP="00526975">
      <w:pPr>
        <w:pStyle w:val="EstiloPrototipo3"/>
        <w:ind w:left="284"/>
        <w:rPr>
          <w:noProof/>
        </w:rPr>
      </w:pPr>
    </w:p>
    <w:p w14:paraId="59D55849" w14:textId="77777777" w:rsidR="000B7EDE" w:rsidRDefault="000B7EDE" w:rsidP="00526975">
      <w:pPr>
        <w:pStyle w:val="EstiloPrototipo3"/>
        <w:ind w:left="284"/>
        <w:rPr>
          <w:noProof/>
        </w:rPr>
      </w:pPr>
    </w:p>
    <w:p w14:paraId="68A8D16B" w14:textId="77777777" w:rsidR="000B7EDE" w:rsidRDefault="000B7EDE" w:rsidP="00526975">
      <w:pPr>
        <w:pStyle w:val="EstiloPrototipo3"/>
        <w:ind w:left="284"/>
        <w:rPr>
          <w:noProof/>
        </w:rPr>
      </w:pPr>
    </w:p>
    <w:p w14:paraId="2F76DB1A" w14:textId="77777777" w:rsidR="000B7EDE" w:rsidRDefault="000B7EDE" w:rsidP="00526975">
      <w:pPr>
        <w:pStyle w:val="EstiloPrototipo3"/>
        <w:ind w:left="284"/>
        <w:rPr>
          <w:noProof/>
        </w:rPr>
      </w:pPr>
    </w:p>
    <w:p w14:paraId="7DC03721" w14:textId="77777777" w:rsidR="000B7EDE" w:rsidRDefault="000B7EDE" w:rsidP="00526975">
      <w:pPr>
        <w:pStyle w:val="EstiloPrototipo3"/>
        <w:ind w:left="284"/>
        <w:rPr>
          <w:noProof/>
        </w:rPr>
      </w:pPr>
    </w:p>
    <w:p w14:paraId="0B7DF23F" w14:textId="77777777" w:rsidR="000049CD" w:rsidRDefault="000049CD" w:rsidP="00526975">
      <w:pPr>
        <w:pStyle w:val="EstiloPrototipo3"/>
        <w:ind w:left="284"/>
        <w:rPr>
          <w:noProof/>
        </w:rPr>
      </w:pPr>
    </w:p>
    <w:p w14:paraId="520FE027" w14:textId="77777777" w:rsidR="000B7EDE" w:rsidRDefault="000B7EDE" w:rsidP="00526975">
      <w:pPr>
        <w:pStyle w:val="EstiloPrototipo3"/>
        <w:ind w:left="284"/>
        <w:rPr>
          <w:noProof/>
        </w:rPr>
      </w:pPr>
    </w:p>
    <w:p w14:paraId="4D256FB8" w14:textId="303BCFB8" w:rsidR="000B7EDE" w:rsidRDefault="000B7EDE" w:rsidP="00526975">
      <w:pPr>
        <w:pStyle w:val="EstiloPrototipo3"/>
        <w:ind w:left="284"/>
      </w:pPr>
      <w:r>
        <w:rPr>
          <w:noProof/>
        </w:rPr>
        <w:lastRenderedPageBreak/>
        <w:t>IES</w:t>
      </w:r>
    </w:p>
    <w:p w14:paraId="3A33381C" w14:textId="63A33788" w:rsidR="0007313D" w:rsidRDefault="00134464" w:rsidP="000B0AF5">
      <w:pPr>
        <w:pStyle w:val="EstiloPrototipo3"/>
      </w:pPr>
      <w:r>
        <w:rPr>
          <w:noProof/>
        </w:rPr>
        <w:drawing>
          <wp:inline distT="0" distB="0" distL="0" distR="0" wp14:anchorId="07964024" wp14:editId="33C3DD99">
            <wp:extent cx="5760085" cy="4998085"/>
            <wp:effectExtent l="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Concluida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qTabela"/>
        <w:tblW w:w="0" w:type="auto"/>
        <w:jc w:val="center"/>
        <w:tblLayout w:type="fixed"/>
        <w:tblLook w:val="01E0" w:firstRow="1" w:lastRow="1" w:firstColumn="1" w:lastColumn="1" w:noHBand="0" w:noVBand="0"/>
      </w:tblPr>
      <w:tblGrid>
        <w:gridCol w:w="395"/>
        <w:gridCol w:w="169"/>
        <w:gridCol w:w="1134"/>
        <w:gridCol w:w="426"/>
        <w:gridCol w:w="880"/>
        <w:gridCol w:w="1246"/>
        <w:gridCol w:w="850"/>
        <w:gridCol w:w="184"/>
        <w:gridCol w:w="926"/>
        <w:gridCol w:w="24"/>
        <w:gridCol w:w="2831"/>
      </w:tblGrid>
      <w:tr w:rsidR="00ED46F6" w:rsidRPr="00F81208" w14:paraId="69775484" w14:textId="77777777" w:rsidTr="005D49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5292EC12" w14:textId="77777777" w:rsidR="00ED46F6" w:rsidRPr="00F81208" w:rsidRDefault="00ED46F6" w:rsidP="005D497E">
            <w:pPr>
              <w:pStyle w:val="EstiloPrototipo3"/>
              <w:jc w:val="center"/>
            </w:pPr>
            <w:r w:rsidRPr="00F81208">
              <w:rPr>
                <w:sz w:val="24"/>
                <w:szCs w:val="24"/>
              </w:rPr>
              <w:t>Campos</w:t>
            </w:r>
          </w:p>
        </w:tc>
      </w:tr>
      <w:tr w:rsidR="00ED46F6" w:rsidRPr="00F81208" w14:paraId="62DA0052" w14:textId="77777777" w:rsidTr="005D49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</w:tcPr>
          <w:p w14:paraId="21F22DF6" w14:textId="2FF1C3EB" w:rsidR="00ED46F6" w:rsidRPr="00F81208" w:rsidRDefault="00ED46F6" w:rsidP="005D497E">
            <w:pPr>
              <w:pStyle w:val="EstiloPrototipo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Plataforma eleitoral / Redes Sociais</w:t>
            </w:r>
          </w:p>
        </w:tc>
      </w:tr>
      <w:tr w:rsidR="00ED46F6" w:rsidRPr="00F81208" w14:paraId="775A609D" w14:textId="77777777" w:rsidTr="005D497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  <w:shd w:val="clear" w:color="auto" w:fill="B3B3B3"/>
          </w:tcPr>
          <w:p w14:paraId="604B2E57" w14:textId="77777777" w:rsidR="00ED46F6" w:rsidRPr="00F81208" w:rsidRDefault="00ED46F6" w:rsidP="005D497E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ID</w:t>
            </w:r>
          </w:p>
        </w:tc>
        <w:tc>
          <w:tcPr>
            <w:tcW w:w="1303" w:type="dxa"/>
            <w:gridSpan w:val="2"/>
            <w:shd w:val="clear" w:color="auto" w:fill="B3B3B3"/>
          </w:tcPr>
          <w:p w14:paraId="3F3DB6AB" w14:textId="77777777" w:rsidR="00ED46F6" w:rsidRPr="00F81208" w:rsidRDefault="00ED46F6" w:rsidP="005D497E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Nome</w:t>
            </w:r>
          </w:p>
        </w:tc>
        <w:tc>
          <w:tcPr>
            <w:tcW w:w="1306" w:type="dxa"/>
            <w:gridSpan w:val="2"/>
            <w:shd w:val="clear" w:color="auto" w:fill="B3B3B3"/>
          </w:tcPr>
          <w:p w14:paraId="3D9589A6" w14:textId="77777777" w:rsidR="00ED46F6" w:rsidRPr="00F81208" w:rsidRDefault="00ED46F6" w:rsidP="005D497E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Descrição</w:t>
            </w:r>
          </w:p>
        </w:tc>
        <w:tc>
          <w:tcPr>
            <w:tcW w:w="1246" w:type="dxa"/>
            <w:shd w:val="clear" w:color="auto" w:fill="B3B3B3"/>
          </w:tcPr>
          <w:p w14:paraId="2CCE82BE" w14:textId="77777777" w:rsidR="00ED46F6" w:rsidRPr="00F81208" w:rsidRDefault="00ED46F6" w:rsidP="005D497E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Tipo</w:t>
            </w:r>
          </w:p>
        </w:tc>
        <w:tc>
          <w:tcPr>
            <w:tcW w:w="1034" w:type="dxa"/>
            <w:gridSpan w:val="2"/>
            <w:shd w:val="clear" w:color="auto" w:fill="B3B3B3"/>
          </w:tcPr>
          <w:p w14:paraId="097A79E9" w14:textId="77777777" w:rsidR="00ED46F6" w:rsidRPr="00F81208" w:rsidRDefault="00ED46F6" w:rsidP="005D497E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Valores Válidos</w:t>
            </w:r>
          </w:p>
        </w:tc>
        <w:tc>
          <w:tcPr>
            <w:tcW w:w="926" w:type="dxa"/>
            <w:shd w:val="clear" w:color="auto" w:fill="B3B3B3"/>
          </w:tcPr>
          <w:p w14:paraId="3AA38CAD" w14:textId="77777777" w:rsidR="00ED46F6" w:rsidRPr="00F81208" w:rsidRDefault="00ED46F6" w:rsidP="005D497E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Formato</w:t>
            </w:r>
          </w:p>
        </w:tc>
        <w:tc>
          <w:tcPr>
            <w:tcW w:w="2855" w:type="dxa"/>
            <w:gridSpan w:val="2"/>
            <w:shd w:val="clear" w:color="auto" w:fill="B3B3B3"/>
          </w:tcPr>
          <w:p w14:paraId="2F58A90F" w14:textId="77777777" w:rsidR="00ED46F6" w:rsidRPr="00F81208" w:rsidRDefault="00ED46F6" w:rsidP="005D497E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Regra</w:t>
            </w:r>
          </w:p>
        </w:tc>
      </w:tr>
      <w:tr w:rsidR="00ED46F6" w:rsidRPr="00F81208" w14:paraId="66840BCC" w14:textId="77777777" w:rsidTr="005D49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13961C4" w14:textId="77777777" w:rsidR="00ED46F6" w:rsidRPr="00F81208" w:rsidRDefault="00ED46F6" w:rsidP="005D497E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71688A6C" w14:textId="570CC41F" w:rsidR="00ED46F6" w:rsidRPr="00F46C16" w:rsidRDefault="0010195B" w:rsidP="005D497E">
            <w:pPr>
              <w:spacing w:before="60" w:after="60"/>
              <w:jc w:val="center"/>
              <w:rPr>
                <w:sz w:val="18"/>
                <w:szCs w:val="18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FCCD01A" wp14:editId="0F582C12">
                  <wp:extent cx="342900" cy="247650"/>
                  <wp:effectExtent l="0" t="0" r="0" b="0"/>
                  <wp:docPr id="79" name="Imagem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5293327E" w14:textId="77777777" w:rsidR="00ED46F6" w:rsidRPr="00F81208" w:rsidRDefault="00ED46F6" w:rsidP="005D497E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Botão de voltar</w:t>
            </w:r>
          </w:p>
        </w:tc>
        <w:tc>
          <w:tcPr>
            <w:tcW w:w="1246" w:type="dxa"/>
          </w:tcPr>
          <w:p w14:paraId="7404DCEB" w14:textId="77777777" w:rsidR="00ED46F6" w:rsidRPr="00F81208" w:rsidRDefault="00ED46F6" w:rsidP="005D497E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799C18B5" w14:textId="77777777" w:rsidR="00ED46F6" w:rsidRPr="00F81208" w:rsidRDefault="00ED46F6" w:rsidP="005D497E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746CC2F9" w14:textId="77777777" w:rsidR="00ED46F6" w:rsidRPr="00F81208" w:rsidRDefault="00ED46F6" w:rsidP="005D497E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0B80C7F7" w14:textId="61ACDB39" w:rsidR="00ED46F6" w:rsidRPr="00F46C16" w:rsidRDefault="00F529E8" w:rsidP="005D497E">
            <w:pPr>
              <w:spacing w:before="60" w:after="60"/>
              <w:rPr>
                <w:sz w:val="18"/>
                <w:szCs w:val="18"/>
              </w:rPr>
            </w:pPr>
            <w:r w:rsidRPr="00F529E8">
              <w:rPr>
                <w:color w:val="31849B" w:themeColor="accent5" w:themeShade="BF"/>
                <w:sz w:val="18"/>
                <w:szCs w:val="18"/>
              </w:rPr>
              <w:t>[</w:t>
            </w:r>
            <w:r w:rsidRPr="00F529E8"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 w:rsidRPr="00F529E8">
              <w:rPr>
                <w:color w:val="31849B" w:themeColor="accent5" w:themeShade="BF"/>
                <w:sz w:val="18"/>
                <w:szCs w:val="18"/>
              </w:rPr>
              <w:instrText xml:space="preserve"> REF _Ref24018243 \r \h </w:instrText>
            </w:r>
            <w:r w:rsidRPr="00F529E8">
              <w:rPr>
                <w:color w:val="31849B" w:themeColor="accent5" w:themeShade="BF"/>
                <w:sz w:val="18"/>
                <w:szCs w:val="18"/>
              </w:rPr>
            </w:r>
            <w:r w:rsidRPr="00F529E8"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 w:rsidRPr="00F529E8">
              <w:rPr>
                <w:color w:val="31849B" w:themeColor="accent5" w:themeShade="BF"/>
                <w:sz w:val="18"/>
                <w:szCs w:val="18"/>
              </w:rPr>
              <w:t>2.16</w:t>
            </w:r>
            <w:r w:rsidRPr="00F529E8"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 w:rsidRPr="00F529E8"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D46F6" w:rsidRPr="00F81208" w14:paraId="6F3308C8" w14:textId="77777777" w:rsidTr="005D497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72C56C5F" w14:textId="77777777" w:rsidR="00ED46F6" w:rsidRPr="00F81208" w:rsidRDefault="00ED46F6" w:rsidP="005D497E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1ADB5B7F" w14:textId="77777777" w:rsidR="00ED46F6" w:rsidRPr="00F81208" w:rsidRDefault="00ED46F6" w:rsidP="005D497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Plataforma eleitoral</w:t>
            </w:r>
          </w:p>
        </w:tc>
        <w:tc>
          <w:tcPr>
            <w:tcW w:w="1306" w:type="dxa"/>
            <w:gridSpan w:val="2"/>
          </w:tcPr>
          <w:p w14:paraId="6C51C8A9" w14:textId="69A800DE" w:rsidR="00ED46F6" w:rsidRPr="00F81208" w:rsidRDefault="0010195B" w:rsidP="005D497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Retorna</w:t>
            </w:r>
            <w:r w:rsidR="00ED46F6">
              <w:rPr>
                <w:sz w:val="18"/>
                <w:szCs w:val="18"/>
              </w:rPr>
              <w:t xml:space="preserve"> a plataforma eleitoral da chapa UF ou IES quando for o caso</w:t>
            </w:r>
          </w:p>
        </w:tc>
        <w:tc>
          <w:tcPr>
            <w:tcW w:w="1246" w:type="dxa"/>
          </w:tcPr>
          <w:p w14:paraId="188BFE12" w14:textId="77777777" w:rsidR="00ED46F6" w:rsidRPr="00F81208" w:rsidRDefault="00ED46F6" w:rsidP="005D497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Alfanumérico</w:t>
            </w:r>
          </w:p>
        </w:tc>
        <w:tc>
          <w:tcPr>
            <w:tcW w:w="1034" w:type="dxa"/>
            <w:gridSpan w:val="2"/>
          </w:tcPr>
          <w:p w14:paraId="4D9EC9FC" w14:textId="77777777" w:rsidR="00ED46F6" w:rsidRPr="00F81208" w:rsidRDefault="00ED46F6" w:rsidP="005D497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5FB7B365" w14:textId="77777777" w:rsidR="00ED46F6" w:rsidRPr="00F81208" w:rsidRDefault="00ED46F6" w:rsidP="005D497E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2AC57A16" w14:textId="77777777" w:rsidR="00532F44" w:rsidRPr="00CE7704" w:rsidRDefault="00532F4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74E971AF" w14:textId="77777777" w:rsidR="00532F44" w:rsidRPr="00B4132D" w:rsidRDefault="00532F4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256A0448" w14:textId="1FF30017" w:rsidR="00ED46F6" w:rsidRPr="003C0CB6" w:rsidRDefault="00F529E8" w:rsidP="005D497E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_Ref24018212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2.9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D46F6" w:rsidRPr="00F81208" w14:paraId="5B806ADC" w14:textId="77777777" w:rsidTr="005D49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3E4DD91" w14:textId="77777777" w:rsidR="00ED46F6" w:rsidRPr="00F81208" w:rsidRDefault="00ED46F6" w:rsidP="005D497E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4E14AF5C" w14:textId="77777777" w:rsidR="00ED46F6" w:rsidRDefault="00ED46F6" w:rsidP="005D497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Meios Oficiais de propagandas</w:t>
            </w:r>
          </w:p>
        </w:tc>
        <w:tc>
          <w:tcPr>
            <w:tcW w:w="1306" w:type="dxa"/>
            <w:gridSpan w:val="2"/>
          </w:tcPr>
          <w:p w14:paraId="0A98324B" w14:textId="7EC63027" w:rsidR="00ED46F6" w:rsidRDefault="0010195B" w:rsidP="0010195B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Retorna  os </w:t>
            </w:r>
            <w:r w:rsidR="00ED46F6">
              <w:rPr>
                <w:sz w:val="18"/>
                <w:szCs w:val="18"/>
              </w:rPr>
              <w:t xml:space="preserve">links das </w:t>
            </w:r>
            <w:r w:rsidR="00ED46F6">
              <w:rPr>
                <w:sz w:val="18"/>
                <w:szCs w:val="18"/>
              </w:rPr>
              <w:lastRenderedPageBreak/>
              <w:t>redes sociais / outros.</w:t>
            </w:r>
          </w:p>
        </w:tc>
        <w:tc>
          <w:tcPr>
            <w:tcW w:w="1246" w:type="dxa"/>
          </w:tcPr>
          <w:p w14:paraId="0BCE20DF" w14:textId="77777777" w:rsidR="00ED46F6" w:rsidRDefault="00ED46F6" w:rsidP="005D497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Alfanumérico</w:t>
            </w:r>
          </w:p>
        </w:tc>
        <w:tc>
          <w:tcPr>
            <w:tcW w:w="1034" w:type="dxa"/>
            <w:gridSpan w:val="2"/>
          </w:tcPr>
          <w:p w14:paraId="7DCFB245" w14:textId="77777777" w:rsidR="00ED46F6" w:rsidRDefault="00ED46F6" w:rsidP="005D497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23F7082A" w14:textId="77777777" w:rsidR="00ED46F6" w:rsidRDefault="00ED46F6" w:rsidP="005D497E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ABB42A8" w14:textId="77777777" w:rsidR="00532F44" w:rsidRPr="00CE7704" w:rsidRDefault="00532F4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3CF8F914" w14:textId="77777777" w:rsidR="00532F44" w:rsidRPr="00B4132D" w:rsidRDefault="00532F4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 w:rsidRPr="009061FE">
              <w:rPr>
                <w:color w:val="auto"/>
                <w:sz w:val="18"/>
                <w:szCs w:val="18"/>
              </w:rPr>
              <w:t>Sim</w:t>
            </w:r>
          </w:p>
          <w:p w14:paraId="5700F9EA" w14:textId="54BB35C9" w:rsidR="00ED46F6" w:rsidRPr="003C0CB6" w:rsidRDefault="00F529E8" w:rsidP="005D497E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_Ref24018212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2.9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D46F6" w:rsidRPr="00F81208" w14:paraId="6807B895" w14:textId="77777777" w:rsidTr="005D497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6890667E" w14:textId="77777777" w:rsidR="00ED46F6" w:rsidRPr="00F81208" w:rsidRDefault="00ED46F6" w:rsidP="005D497E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06B8D12F" w14:textId="77777777" w:rsidR="00ED46F6" w:rsidRDefault="00ED46F6" w:rsidP="005D497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804BD0C" wp14:editId="18D560BC">
                  <wp:extent cx="228600" cy="161925"/>
                  <wp:effectExtent l="0" t="0" r="0" b="9525"/>
                  <wp:docPr id="60" name="Imagem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7B3DB0A4" w14:textId="77777777" w:rsidR="00ED46F6" w:rsidRDefault="00ED46F6" w:rsidP="005D497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 para habilitar os campos de redes sociais ou outros</w:t>
            </w:r>
          </w:p>
        </w:tc>
        <w:tc>
          <w:tcPr>
            <w:tcW w:w="1246" w:type="dxa"/>
          </w:tcPr>
          <w:p w14:paraId="08AE891B" w14:textId="77777777" w:rsidR="00ED46F6" w:rsidRDefault="00ED46F6" w:rsidP="005D497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2ACE784C" w14:textId="77777777" w:rsidR="00ED46F6" w:rsidRDefault="00ED46F6" w:rsidP="005D497E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926" w:type="dxa"/>
          </w:tcPr>
          <w:p w14:paraId="4DE9CAE2" w14:textId="77777777" w:rsidR="00ED46F6" w:rsidRDefault="00ED46F6" w:rsidP="005D497E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36784A22" w14:textId="77777777" w:rsidR="00532F44" w:rsidRPr="00CE7704" w:rsidRDefault="00532F4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3FC0DA56" w14:textId="59C3D0C5" w:rsidR="00532F44" w:rsidRPr="00B4132D" w:rsidRDefault="00532F4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1D1920B0" w14:textId="2D0B44A6" w:rsidR="00ED46F6" w:rsidRPr="003C0CB6" w:rsidRDefault="00F529E8" w:rsidP="005D497E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_Ref24018212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2.9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D46F6" w:rsidRPr="00F81208" w14:paraId="2127FA37" w14:textId="77777777" w:rsidTr="005D49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0B411242" w14:textId="77777777" w:rsidR="00ED46F6" w:rsidRPr="00F81208" w:rsidRDefault="00ED46F6" w:rsidP="005D497E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5A66378E" w14:textId="77777777" w:rsidR="00ED46F6" w:rsidRDefault="00ED46F6" w:rsidP="005D497E">
            <w:pPr>
              <w:spacing w:before="60" w:after="6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ECCAF0" wp14:editId="33322D55">
                  <wp:extent cx="209550" cy="180975"/>
                  <wp:effectExtent l="0" t="0" r="0" b="9525"/>
                  <wp:docPr id="39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1E6E2AAA" w14:textId="77777777" w:rsidR="00ED46F6" w:rsidRDefault="00ED46F6" w:rsidP="005D497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 para desabilitar os campos de redes sociais ou outros</w:t>
            </w:r>
          </w:p>
        </w:tc>
        <w:tc>
          <w:tcPr>
            <w:tcW w:w="1246" w:type="dxa"/>
          </w:tcPr>
          <w:p w14:paraId="03677AB4" w14:textId="77777777" w:rsidR="00ED46F6" w:rsidRDefault="00ED46F6" w:rsidP="005D497E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C04F43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33DAEEAF" w14:textId="77777777" w:rsidR="00ED46F6" w:rsidRDefault="00ED46F6" w:rsidP="005D497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71037841" w14:textId="77777777" w:rsidR="00ED46F6" w:rsidRDefault="00ED46F6" w:rsidP="005D497E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482CFD91" w14:textId="77777777" w:rsidR="00532F44" w:rsidRPr="00CE7704" w:rsidRDefault="00532F4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01088204" w14:textId="6715A6CE" w:rsidR="00532F44" w:rsidRPr="00B4132D" w:rsidRDefault="00532F4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2D2936CC" w14:textId="24556BF9" w:rsidR="00ED46F6" w:rsidRPr="003C0CB6" w:rsidRDefault="00F529E8" w:rsidP="005D497E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_Ref24018212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2.9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D46F6" w:rsidRPr="00F81208" w14:paraId="76E48CB4" w14:textId="77777777" w:rsidTr="005D497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15B6DC1C" w14:textId="77777777" w:rsidR="00ED46F6" w:rsidRPr="00F81208" w:rsidRDefault="00ED46F6" w:rsidP="005D497E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2326E6A1" w14:textId="77777777" w:rsidR="00ED46F6" w:rsidRDefault="00ED46F6" w:rsidP="005D497E">
            <w:pPr>
              <w:spacing w:before="60" w:after="6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01EF0C" wp14:editId="103C58AF">
                  <wp:extent cx="152400" cy="295275"/>
                  <wp:effectExtent l="0" t="0" r="0" b="9525"/>
                  <wp:docPr id="63" name="Imagem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266A7AC4" w14:textId="77777777" w:rsidR="00ED46F6" w:rsidRDefault="00ED46F6" w:rsidP="005D497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 para adicionar um novo campo de links “outros”</w:t>
            </w:r>
          </w:p>
        </w:tc>
        <w:tc>
          <w:tcPr>
            <w:tcW w:w="1246" w:type="dxa"/>
          </w:tcPr>
          <w:p w14:paraId="5DF48798" w14:textId="77777777" w:rsidR="00ED46F6" w:rsidRDefault="00ED46F6" w:rsidP="005D497E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C04F43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0902BC9F" w14:textId="77777777" w:rsidR="00ED46F6" w:rsidRDefault="00ED46F6" w:rsidP="005D497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490AD08A" w14:textId="77777777" w:rsidR="00ED46F6" w:rsidRDefault="00ED46F6" w:rsidP="005D497E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44AD29E4" w14:textId="77777777" w:rsidR="00532F44" w:rsidRPr="00CE7704" w:rsidRDefault="00532F4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422CEFBD" w14:textId="5EB1C45D" w:rsidR="00532F44" w:rsidRPr="00B4132D" w:rsidRDefault="00532F4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3EEF217D" w14:textId="7C1BF6DC" w:rsidR="00ED46F6" w:rsidRPr="003C0CB6" w:rsidRDefault="00F529E8" w:rsidP="005D497E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_Ref24018212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2.9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D46F6" w:rsidRPr="00F81208" w14:paraId="29D80060" w14:textId="77777777" w:rsidTr="005D49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395" w:type="dxa"/>
          </w:tcPr>
          <w:p w14:paraId="38F6BC7E" w14:textId="77777777" w:rsidR="00ED46F6" w:rsidRPr="00F81208" w:rsidRDefault="00ED46F6" w:rsidP="005D497E">
            <w:pPr>
              <w:pStyle w:val="PargrafodaLista"/>
              <w:numPr>
                <w:ilvl w:val="0"/>
                <w:numId w:val="4"/>
              </w:numPr>
              <w:spacing w:before="60" w:after="60"/>
              <w:jc w:val="center"/>
              <w:rPr>
                <w:sz w:val="18"/>
                <w:szCs w:val="18"/>
              </w:rPr>
            </w:pPr>
          </w:p>
        </w:tc>
        <w:tc>
          <w:tcPr>
            <w:tcW w:w="1303" w:type="dxa"/>
            <w:gridSpan w:val="2"/>
          </w:tcPr>
          <w:p w14:paraId="6CAA0536" w14:textId="77777777" w:rsidR="00ED46F6" w:rsidRDefault="00ED46F6" w:rsidP="005D497E">
            <w:pPr>
              <w:spacing w:before="60" w:after="6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22E353" wp14:editId="3377D85F">
                  <wp:extent cx="200025" cy="219075"/>
                  <wp:effectExtent l="0" t="0" r="9525" b="9525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gridSpan w:val="2"/>
          </w:tcPr>
          <w:p w14:paraId="5196E7D8" w14:textId="77777777" w:rsidR="00ED46F6" w:rsidRDefault="00ED46F6" w:rsidP="005D497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 para excluir um link do campo “outros”</w:t>
            </w:r>
          </w:p>
        </w:tc>
        <w:tc>
          <w:tcPr>
            <w:tcW w:w="1246" w:type="dxa"/>
          </w:tcPr>
          <w:p w14:paraId="254933CB" w14:textId="77777777" w:rsidR="00ED46F6" w:rsidRDefault="00ED46F6" w:rsidP="005D497E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C04F43">
              <w:rPr>
                <w:sz w:val="18"/>
                <w:szCs w:val="18"/>
              </w:rPr>
              <w:t>Botão</w:t>
            </w:r>
          </w:p>
        </w:tc>
        <w:tc>
          <w:tcPr>
            <w:tcW w:w="1034" w:type="dxa"/>
            <w:gridSpan w:val="2"/>
          </w:tcPr>
          <w:p w14:paraId="0454C2EC" w14:textId="77777777" w:rsidR="00ED46F6" w:rsidRDefault="00ED46F6" w:rsidP="005D497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26" w:type="dxa"/>
          </w:tcPr>
          <w:p w14:paraId="42C698D9" w14:textId="77777777" w:rsidR="00ED46F6" w:rsidRDefault="00ED46F6" w:rsidP="005D497E">
            <w:pPr>
              <w:spacing w:before="60" w:after="60"/>
              <w:rPr>
                <w:sz w:val="18"/>
                <w:szCs w:val="18"/>
              </w:rPr>
            </w:pPr>
          </w:p>
        </w:tc>
        <w:tc>
          <w:tcPr>
            <w:tcW w:w="2855" w:type="dxa"/>
            <w:gridSpan w:val="2"/>
            <w:shd w:val="clear" w:color="auto" w:fill="FFFFFF" w:themeFill="background1"/>
          </w:tcPr>
          <w:p w14:paraId="64C70531" w14:textId="77777777" w:rsidR="00532F44" w:rsidRPr="00CE7704" w:rsidRDefault="00532F4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CE7704">
              <w:rPr>
                <w:color w:val="auto"/>
                <w:sz w:val="18"/>
                <w:szCs w:val="18"/>
              </w:rPr>
              <w:t>Obrigatório: Não se aplica</w:t>
            </w:r>
          </w:p>
          <w:p w14:paraId="421F07BC" w14:textId="1849B698" w:rsidR="00532F44" w:rsidRPr="00B4132D" w:rsidRDefault="00532F44" w:rsidP="00D17537">
            <w:pPr>
              <w:pStyle w:val="PargrafodaLista"/>
              <w:widowControl/>
              <w:numPr>
                <w:ilvl w:val="0"/>
                <w:numId w:val="15"/>
              </w:numPr>
              <w:autoSpaceDE/>
              <w:autoSpaceDN/>
              <w:adjustRightInd/>
              <w:spacing w:before="60" w:after="60"/>
              <w:ind w:left="232" w:hanging="232"/>
              <w:contextualSpacing/>
              <w:rPr>
                <w:color w:val="auto"/>
                <w:sz w:val="18"/>
                <w:szCs w:val="18"/>
              </w:rPr>
            </w:pPr>
            <w:r w:rsidRPr="00AE301E">
              <w:rPr>
                <w:color w:val="auto"/>
                <w:sz w:val="18"/>
                <w:szCs w:val="18"/>
              </w:rPr>
              <w:t xml:space="preserve">Somente Leitura: </w:t>
            </w:r>
            <w:r>
              <w:rPr>
                <w:color w:val="auto"/>
                <w:sz w:val="18"/>
                <w:szCs w:val="18"/>
              </w:rPr>
              <w:t>Não</w:t>
            </w:r>
          </w:p>
          <w:p w14:paraId="57E290C0" w14:textId="57DA5A18" w:rsidR="00ED46F6" w:rsidRPr="003C0CB6" w:rsidRDefault="00F529E8" w:rsidP="005D497E">
            <w:pPr>
              <w:spacing w:before="60" w:after="60"/>
              <w:rPr>
                <w:color w:val="31849B" w:themeColor="accent5" w:themeShade="BF"/>
                <w:sz w:val="18"/>
                <w:szCs w:val="18"/>
              </w:rPr>
            </w:pPr>
            <w:r>
              <w:rPr>
                <w:color w:val="31849B" w:themeColor="accent5" w:themeShade="BF"/>
                <w:sz w:val="18"/>
                <w:szCs w:val="18"/>
              </w:rPr>
              <w:t>[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begin"/>
            </w:r>
            <w:r>
              <w:rPr>
                <w:color w:val="31849B" w:themeColor="accent5" w:themeShade="BF"/>
                <w:sz w:val="18"/>
                <w:szCs w:val="18"/>
              </w:rPr>
              <w:instrText xml:space="preserve"> REF _Ref24018212 \r \h </w:instrText>
            </w:r>
            <w:r>
              <w:rPr>
                <w:color w:val="31849B" w:themeColor="accent5" w:themeShade="BF"/>
                <w:sz w:val="18"/>
                <w:szCs w:val="18"/>
              </w:rPr>
            </w:r>
            <w:r>
              <w:rPr>
                <w:color w:val="31849B" w:themeColor="accent5" w:themeShade="BF"/>
                <w:sz w:val="18"/>
                <w:szCs w:val="18"/>
              </w:rPr>
              <w:fldChar w:fldCharType="separate"/>
            </w:r>
            <w:r>
              <w:rPr>
                <w:color w:val="31849B" w:themeColor="accent5" w:themeShade="BF"/>
                <w:sz w:val="18"/>
                <w:szCs w:val="18"/>
              </w:rPr>
              <w:t>2.9</w:t>
            </w:r>
            <w:r>
              <w:rPr>
                <w:color w:val="31849B" w:themeColor="accent5" w:themeShade="BF"/>
                <w:sz w:val="18"/>
                <w:szCs w:val="18"/>
              </w:rPr>
              <w:fldChar w:fldCharType="end"/>
            </w:r>
            <w:r>
              <w:rPr>
                <w:color w:val="31849B" w:themeColor="accent5" w:themeShade="BF"/>
                <w:sz w:val="18"/>
                <w:szCs w:val="18"/>
              </w:rPr>
              <w:t>]</w:t>
            </w:r>
          </w:p>
        </w:tc>
      </w:tr>
      <w:tr w:rsidR="00ED46F6" w:rsidRPr="00F81208" w14:paraId="4E87CCF1" w14:textId="77777777" w:rsidTr="005D497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9065" w:type="dxa"/>
            <w:gridSpan w:val="11"/>
            <w:shd w:val="clear" w:color="auto" w:fill="auto"/>
          </w:tcPr>
          <w:p w14:paraId="5E93288F" w14:textId="77777777" w:rsidR="00ED46F6" w:rsidRPr="00F81208" w:rsidRDefault="00ED46F6" w:rsidP="005D497E">
            <w:pPr>
              <w:pStyle w:val="PargrafodaLista"/>
              <w:spacing w:before="60" w:after="60"/>
              <w:ind w:left="342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4"/>
                <w:szCs w:val="24"/>
              </w:rPr>
              <w:t>Comandos</w:t>
            </w:r>
          </w:p>
        </w:tc>
      </w:tr>
      <w:tr w:rsidR="00ED46F6" w:rsidRPr="00F81208" w14:paraId="56C7ED1A" w14:textId="77777777" w:rsidTr="005D49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4ACE0EF8" w14:textId="77777777" w:rsidR="00ED46F6" w:rsidRPr="00EC175D" w:rsidRDefault="00ED46F6" w:rsidP="005D497E">
            <w:pPr>
              <w:spacing w:before="60" w:after="60"/>
              <w:jc w:val="center"/>
              <w:rPr>
                <w:b/>
                <w:sz w:val="24"/>
                <w:szCs w:val="24"/>
              </w:rPr>
            </w:pPr>
            <w:r w:rsidRPr="00EC175D">
              <w:rPr>
                <w:b/>
                <w:sz w:val="20"/>
              </w:rPr>
              <w:t>ID</w:t>
            </w:r>
          </w:p>
        </w:tc>
        <w:tc>
          <w:tcPr>
            <w:tcW w:w="1560" w:type="dxa"/>
            <w:gridSpan w:val="2"/>
          </w:tcPr>
          <w:p w14:paraId="5E211CA1" w14:textId="77777777" w:rsidR="00ED46F6" w:rsidRPr="00F81208" w:rsidRDefault="00ED46F6" w:rsidP="005D497E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Nome</w:t>
            </w:r>
          </w:p>
        </w:tc>
        <w:tc>
          <w:tcPr>
            <w:tcW w:w="2976" w:type="dxa"/>
            <w:gridSpan w:val="3"/>
          </w:tcPr>
          <w:p w14:paraId="375432D7" w14:textId="77777777" w:rsidR="00ED46F6" w:rsidRPr="00F81208" w:rsidRDefault="00ED46F6" w:rsidP="005D497E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Descrição</w:t>
            </w:r>
          </w:p>
        </w:tc>
        <w:tc>
          <w:tcPr>
            <w:tcW w:w="1134" w:type="dxa"/>
            <w:gridSpan w:val="3"/>
          </w:tcPr>
          <w:p w14:paraId="342F4097" w14:textId="77777777" w:rsidR="00ED46F6" w:rsidRPr="00F81208" w:rsidRDefault="00ED46F6" w:rsidP="005D497E">
            <w:pPr>
              <w:spacing w:before="60" w:after="60"/>
              <w:jc w:val="center"/>
              <w:rPr>
                <w:sz w:val="18"/>
                <w:szCs w:val="18"/>
              </w:rPr>
            </w:pPr>
            <w:r w:rsidRPr="00EC175D">
              <w:rPr>
                <w:b/>
                <w:sz w:val="20"/>
              </w:rPr>
              <w:t>Tipo</w:t>
            </w:r>
          </w:p>
        </w:tc>
        <w:tc>
          <w:tcPr>
            <w:tcW w:w="2831" w:type="dxa"/>
          </w:tcPr>
          <w:p w14:paraId="13CDBC92" w14:textId="77777777" w:rsidR="00ED46F6" w:rsidRPr="00F81208" w:rsidRDefault="00ED46F6" w:rsidP="005D497E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  <w:r w:rsidRPr="00EC175D">
              <w:rPr>
                <w:b/>
              </w:rPr>
              <w:t>Regras</w:t>
            </w:r>
          </w:p>
        </w:tc>
      </w:tr>
      <w:tr w:rsidR="00ED46F6" w:rsidRPr="00F81208" w14:paraId="6ED643A0" w14:textId="77777777" w:rsidTr="005D497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564" w:type="dxa"/>
            <w:gridSpan w:val="2"/>
          </w:tcPr>
          <w:p w14:paraId="2A214B47" w14:textId="77777777" w:rsidR="00ED46F6" w:rsidRPr="00EC175D" w:rsidRDefault="00ED46F6" w:rsidP="005D497E">
            <w:pPr>
              <w:spacing w:before="60" w:after="60"/>
              <w:jc w:val="center"/>
              <w:rPr>
                <w:b/>
                <w:sz w:val="20"/>
              </w:rPr>
            </w:pPr>
          </w:p>
        </w:tc>
        <w:tc>
          <w:tcPr>
            <w:tcW w:w="1560" w:type="dxa"/>
            <w:gridSpan w:val="2"/>
          </w:tcPr>
          <w:p w14:paraId="5A51B43D" w14:textId="2F0D9BDE" w:rsidR="00ED46F6" w:rsidRDefault="0010195B" w:rsidP="005D497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Salvar</w:t>
            </w:r>
          </w:p>
        </w:tc>
        <w:tc>
          <w:tcPr>
            <w:tcW w:w="2976" w:type="dxa"/>
            <w:gridSpan w:val="3"/>
          </w:tcPr>
          <w:p w14:paraId="0B7C7303" w14:textId="658DD51E" w:rsidR="00ED46F6" w:rsidRDefault="0010195B" w:rsidP="00F529E8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Ao clicar em salvar, o sistema salva os dados na base dados</w:t>
            </w:r>
            <w:r w:rsidR="00F529E8">
              <w:rPr>
                <w:sz w:val="18"/>
                <w:szCs w:val="18"/>
              </w:rPr>
              <w:t xml:space="preserve"> e apresenta mensagem de sucesso.</w:t>
            </w:r>
          </w:p>
        </w:tc>
        <w:tc>
          <w:tcPr>
            <w:tcW w:w="1134" w:type="dxa"/>
            <w:gridSpan w:val="3"/>
          </w:tcPr>
          <w:p w14:paraId="4054EE51" w14:textId="77777777" w:rsidR="00ED46F6" w:rsidRPr="00EC175D" w:rsidRDefault="00ED46F6" w:rsidP="005D497E">
            <w:pPr>
              <w:spacing w:before="60" w:after="6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Botão</w:t>
            </w:r>
          </w:p>
        </w:tc>
        <w:tc>
          <w:tcPr>
            <w:tcW w:w="2831" w:type="dxa"/>
          </w:tcPr>
          <w:p w14:paraId="1547640F" w14:textId="77777777" w:rsidR="00ED46F6" w:rsidRPr="00F81208" w:rsidRDefault="00ED46F6" w:rsidP="005D497E">
            <w:pPr>
              <w:pStyle w:val="PargrafodaLista"/>
              <w:spacing w:before="60" w:after="60"/>
              <w:ind w:left="342"/>
              <w:rPr>
                <w:sz w:val="18"/>
                <w:szCs w:val="18"/>
              </w:rPr>
            </w:pPr>
          </w:p>
        </w:tc>
      </w:tr>
    </w:tbl>
    <w:p w14:paraId="27CEED62" w14:textId="7F28DC3D" w:rsidR="00AC7F9F" w:rsidRPr="00F81208" w:rsidRDefault="00AC7F9F" w:rsidP="00E659A8">
      <w:pPr>
        <w:pStyle w:val="EstiloPrototipo3"/>
        <w:numPr>
          <w:ilvl w:val="0"/>
          <w:numId w:val="5"/>
        </w:numPr>
      </w:pPr>
      <w:bookmarkStart w:id="23" w:name="_Ref22048625"/>
      <w:bookmarkStart w:id="24" w:name="_Ref22118955"/>
      <w:r w:rsidRPr="00F81208">
        <w:lastRenderedPageBreak/>
        <w:t>Tela Inicial:</w:t>
      </w:r>
      <w:bookmarkEnd w:id="15"/>
      <w:bookmarkEnd w:id="23"/>
      <w:bookmarkEnd w:id="24"/>
      <w:r w:rsidR="00665DD4">
        <w:t xml:space="preserve"> </w:t>
      </w:r>
    </w:p>
    <w:p w14:paraId="62366E1F" w14:textId="136B833E" w:rsidR="00AC7F9F" w:rsidRPr="00F81208" w:rsidRDefault="00665DD4" w:rsidP="00AC7F9F">
      <w:pPr>
        <w:pStyle w:val="EstiloPrototipo3"/>
        <w:tabs>
          <w:tab w:val="clear" w:pos="425"/>
          <w:tab w:val="left" w:pos="0"/>
        </w:tabs>
        <w:ind w:left="426" w:hanging="426"/>
      </w:pPr>
      <w:r>
        <w:rPr>
          <w:noProof/>
        </w:rPr>
        <w:drawing>
          <wp:inline distT="0" distB="0" distL="0" distR="0" wp14:anchorId="1E96A0B1" wp14:editId="593A3143">
            <wp:extent cx="5760085" cy="482663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arametro_calendario_1_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78FF" w14:textId="77777777" w:rsidR="00AC7F9F" w:rsidRDefault="00AC7F9F" w:rsidP="00AC7F9F">
      <w:pPr>
        <w:pStyle w:val="EstiloPrototipo3"/>
        <w:jc w:val="center"/>
        <w:rPr>
          <w:noProof/>
        </w:rPr>
      </w:pPr>
    </w:p>
    <w:p w14:paraId="516D36EE" w14:textId="77777777" w:rsidR="003C638A" w:rsidRDefault="003C638A" w:rsidP="00AC7F9F">
      <w:pPr>
        <w:pStyle w:val="EstiloPrototipo3"/>
        <w:jc w:val="center"/>
        <w:rPr>
          <w:noProof/>
        </w:rPr>
      </w:pPr>
    </w:p>
    <w:p w14:paraId="3B0B929A" w14:textId="77777777" w:rsidR="00C645F4" w:rsidRDefault="00C645F4" w:rsidP="00AC7F9F">
      <w:pPr>
        <w:pStyle w:val="EstiloPrototipo3"/>
        <w:jc w:val="center"/>
        <w:rPr>
          <w:noProof/>
        </w:rPr>
      </w:pPr>
    </w:p>
    <w:p w14:paraId="1D8876C2" w14:textId="77777777" w:rsidR="00C645F4" w:rsidRDefault="00C645F4" w:rsidP="00AC7F9F">
      <w:pPr>
        <w:pStyle w:val="EstiloPrototipo3"/>
        <w:jc w:val="center"/>
        <w:rPr>
          <w:noProof/>
        </w:rPr>
      </w:pPr>
    </w:p>
    <w:p w14:paraId="4603DED5" w14:textId="77777777" w:rsidR="00C645F4" w:rsidRDefault="00C645F4" w:rsidP="00AC7F9F">
      <w:pPr>
        <w:pStyle w:val="EstiloPrototipo3"/>
        <w:jc w:val="center"/>
        <w:rPr>
          <w:noProof/>
        </w:rPr>
      </w:pPr>
    </w:p>
    <w:p w14:paraId="32646BBE" w14:textId="77777777" w:rsidR="0048654E" w:rsidRDefault="0048654E" w:rsidP="00AC7F9F">
      <w:pPr>
        <w:pStyle w:val="EstiloPrototipo3"/>
        <w:jc w:val="center"/>
        <w:rPr>
          <w:noProof/>
        </w:rPr>
      </w:pPr>
    </w:p>
    <w:p w14:paraId="21931B39" w14:textId="77777777" w:rsidR="0048654E" w:rsidRDefault="0048654E" w:rsidP="00AC7F9F">
      <w:pPr>
        <w:pStyle w:val="EstiloPrototipo3"/>
        <w:jc w:val="center"/>
        <w:rPr>
          <w:noProof/>
        </w:rPr>
      </w:pPr>
    </w:p>
    <w:p w14:paraId="000E12C8" w14:textId="77777777" w:rsidR="0048654E" w:rsidRDefault="0048654E" w:rsidP="00AC7F9F">
      <w:pPr>
        <w:pStyle w:val="EstiloPrototipo3"/>
        <w:jc w:val="center"/>
        <w:rPr>
          <w:noProof/>
        </w:rPr>
      </w:pPr>
    </w:p>
    <w:p w14:paraId="36F3427F" w14:textId="77777777" w:rsidR="0048654E" w:rsidRDefault="0048654E" w:rsidP="00AC7F9F">
      <w:pPr>
        <w:pStyle w:val="EstiloPrototipo3"/>
        <w:jc w:val="center"/>
        <w:rPr>
          <w:noProof/>
        </w:rPr>
      </w:pPr>
    </w:p>
    <w:p w14:paraId="2D4AD2B0" w14:textId="77777777" w:rsidR="0048654E" w:rsidRDefault="0048654E" w:rsidP="00AC7F9F">
      <w:pPr>
        <w:pStyle w:val="EstiloPrototipo3"/>
        <w:jc w:val="center"/>
        <w:rPr>
          <w:noProof/>
        </w:rPr>
      </w:pPr>
    </w:p>
    <w:p w14:paraId="379A3FCD" w14:textId="77777777" w:rsidR="00300129" w:rsidRDefault="00300129" w:rsidP="00AC7F9F">
      <w:pPr>
        <w:pStyle w:val="EstiloPrototipo3"/>
        <w:jc w:val="center"/>
        <w:rPr>
          <w:noProof/>
        </w:rPr>
      </w:pPr>
    </w:p>
    <w:p w14:paraId="51862054" w14:textId="77777777" w:rsidR="0048654E" w:rsidRPr="00F81208" w:rsidRDefault="0048654E" w:rsidP="00AC7F9F">
      <w:pPr>
        <w:pStyle w:val="EstiloPrototipo3"/>
        <w:jc w:val="center"/>
        <w:rPr>
          <w:noProof/>
        </w:rPr>
      </w:pPr>
    </w:p>
    <w:p w14:paraId="53F68FA4" w14:textId="77777777" w:rsidR="000514D4" w:rsidRPr="00F81208" w:rsidRDefault="00CE176F" w:rsidP="0030370F">
      <w:pPr>
        <w:pStyle w:val="Ttulo2"/>
        <w:numPr>
          <w:ilvl w:val="0"/>
          <w:numId w:val="0"/>
        </w:numPr>
        <w:spacing w:before="240"/>
      </w:pPr>
      <w:bookmarkStart w:id="25" w:name="_Toc25588903"/>
      <w:r w:rsidRPr="00F81208">
        <w:lastRenderedPageBreak/>
        <w:t>CRITÉRIOS DE ACEITE</w:t>
      </w:r>
      <w:bookmarkEnd w:id="25"/>
    </w:p>
    <w:p w14:paraId="34F179F8" w14:textId="77777777" w:rsidR="0030370F" w:rsidRPr="00F81208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rPr>
          <w:b/>
          <w:color w:val="auto"/>
        </w:rPr>
      </w:pPr>
      <w:r w:rsidRPr="00F81208">
        <w:rPr>
          <w:b/>
          <w:color w:val="auto"/>
        </w:rPr>
        <w:t xml:space="preserve">Premissa: </w:t>
      </w:r>
    </w:p>
    <w:p w14:paraId="6D4A26E8" w14:textId="25257B8C" w:rsidR="003C1EDF" w:rsidRPr="00F81208" w:rsidRDefault="003C1EDF" w:rsidP="003C1EDF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F81208">
        <w:t xml:space="preserve">Esta história deve ser executada quando o usuário acessar </w:t>
      </w:r>
      <w:r>
        <w:t xml:space="preserve">no módulo CORPORATIVO </w:t>
      </w:r>
      <w:r w:rsidRPr="00F81208">
        <w:t>a opção “Menu&gt;&gt;</w:t>
      </w:r>
      <w:r>
        <w:t xml:space="preserve">Chapa&gt;&gt;Acompanhar </w:t>
      </w:r>
      <w:r w:rsidR="00300129">
        <w:t>Chapa. O sistema deve exibir a [P01] da HST023, aonde o ator deve selecionar a opção desejada;</w:t>
      </w:r>
    </w:p>
    <w:p w14:paraId="50C38AFD" w14:textId="6B36178C" w:rsidR="003C1EDF" w:rsidRDefault="003C1EDF" w:rsidP="003C1EDF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 w:rsidRPr="00F81208">
        <w:t xml:space="preserve">O usuário deve ter permissão de acesso </w:t>
      </w:r>
      <w:r>
        <w:t xml:space="preserve">de assessor CEN/BR e assessor CE/UF, </w:t>
      </w:r>
      <w:r w:rsidRPr="00F81208">
        <w:t xml:space="preserve">ao menu </w:t>
      </w:r>
      <w:r w:rsidRPr="00A03599">
        <w:t>“</w:t>
      </w:r>
      <w:r w:rsidRPr="00A03599">
        <w:rPr>
          <w:b/>
        </w:rPr>
        <w:t>Acompanhar Chapa</w:t>
      </w:r>
      <w:r w:rsidRPr="00A03599">
        <w:t>”, conforme cadastro no SICCAU Corporativo, vinculado ao usuário logad</w:t>
      </w:r>
      <w:r>
        <w:t>o</w:t>
      </w:r>
      <w:r w:rsidR="001D4AE8" w:rsidRPr="001D4AE8">
        <w:rPr>
          <w:rStyle w:val="Refdenotaderodap"/>
          <w:color w:val="31849B" w:themeColor="accent5" w:themeShade="BF"/>
        </w:rPr>
        <w:footnoteReference w:id="1"/>
      </w:r>
      <w:r w:rsidR="001D4AE8" w:rsidRPr="001D4AE8">
        <w:rPr>
          <w:color w:val="31849B" w:themeColor="accent5" w:themeShade="BF"/>
        </w:rPr>
        <w:t>.</w:t>
      </w:r>
    </w:p>
    <w:p w14:paraId="754A262C" w14:textId="60B3F1BC" w:rsidR="001D4AE8" w:rsidRPr="00A03599" w:rsidRDefault="001D4AE8" w:rsidP="003C1EDF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jc w:val="both"/>
      </w:pPr>
      <w:r>
        <w:t>A estória HST025 deve seguir o comportamento de acesso conforme descrito em regras na estória HST023, bem como, exibição dos Hints.</w:t>
      </w:r>
    </w:p>
    <w:p w14:paraId="665F158B" w14:textId="77777777" w:rsidR="00B00B8B" w:rsidRPr="00F81208" w:rsidRDefault="00B00B8B" w:rsidP="00B00B8B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164DF3E2" w14:textId="77777777" w:rsidR="000514D4" w:rsidRPr="00DB69A2" w:rsidRDefault="000514D4" w:rsidP="00D33257">
      <w:pPr>
        <w:pStyle w:val="PargrafodaLista"/>
        <w:widowControl/>
        <w:numPr>
          <w:ilvl w:val="0"/>
          <w:numId w:val="3"/>
        </w:numPr>
        <w:autoSpaceDE/>
        <w:autoSpaceDN/>
        <w:adjustRightInd/>
        <w:spacing w:after="200" w:line="276" w:lineRule="auto"/>
        <w:contextualSpacing/>
        <w:jc w:val="both"/>
      </w:pPr>
      <w:bookmarkStart w:id="26" w:name="_Ref12024542"/>
      <w:r w:rsidRPr="00F81208">
        <w:rPr>
          <w:b/>
        </w:rPr>
        <w:t>Regras Gerais:</w:t>
      </w:r>
      <w:bookmarkEnd w:id="26"/>
    </w:p>
    <w:p w14:paraId="116D8A43" w14:textId="347E3317" w:rsidR="004561F1" w:rsidRPr="0026001A" w:rsidRDefault="00B07D20" w:rsidP="00D17537">
      <w:pPr>
        <w:pStyle w:val="PargrafodaLista"/>
        <w:widowControl/>
        <w:numPr>
          <w:ilvl w:val="0"/>
          <w:numId w:val="22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>
        <w:rPr>
          <w:b/>
        </w:rPr>
        <w:t>Visualizar Chapa por UF</w:t>
      </w:r>
      <w:r w:rsidR="004561F1" w:rsidRPr="009B6C18">
        <w:t xml:space="preserve">: </w:t>
      </w:r>
      <w:r>
        <w:t>(HST023)</w:t>
      </w:r>
    </w:p>
    <w:p w14:paraId="6E08FC2F" w14:textId="29D03242" w:rsidR="00E52848" w:rsidRPr="00E52848" w:rsidRDefault="00FB121A" w:rsidP="00FB121A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851"/>
        <w:contextualSpacing/>
        <w:jc w:val="both"/>
      </w:pPr>
      <w:r>
        <w:t>Na HST023, no compone</w:t>
      </w:r>
      <w:r w:rsidR="00AB0625">
        <w:t>n</w:t>
      </w:r>
      <w:r>
        <w:t xml:space="preserve">te </w:t>
      </w:r>
      <w:r>
        <w:rPr>
          <w:noProof/>
        </w:rPr>
        <w:drawing>
          <wp:inline distT="0" distB="0" distL="0" distR="0" wp14:anchorId="1F74B56C" wp14:editId="5B60AA4D">
            <wp:extent cx="38095" cy="190476"/>
            <wp:effectExtent l="0" t="0" r="635" b="63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95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ao acionar a opção </w:t>
      </w:r>
      <w:r w:rsidR="009B5B52" w:rsidRPr="009B5B52">
        <w:rPr>
          <w:b/>
        </w:rPr>
        <w:t>Acessar</w:t>
      </w:r>
      <w:r w:rsidRPr="00B07D20">
        <w:rPr>
          <w:b/>
        </w:rPr>
        <w:t xml:space="preserve"> Chapa</w:t>
      </w:r>
      <w:r w:rsidR="00DC5AD5">
        <w:t xml:space="preserve">, o sistema deve exibir o detalhamento da chapa selecionada pelo ator, conforme a </w:t>
      </w:r>
      <w:r>
        <w:t xml:space="preserve">interface </w:t>
      </w:r>
      <w:r w:rsidRPr="00FB121A">
        <w:rPr>
          <w:color w:val="31849B" w:themeColor="accent5" w:themeShade="BF"/>
        </w:rPr>
        <w:t>[</w:t>
      </w:r>
      <w:r w:rsidRPr="00FB121A">
        <w:rPr>
          <w:color w:val="31849B" w:themeColor="accent5" w:themeShade="BF"/>
        </w:rPr>
        <w:fldChar w:fldCharType="begin"/>
      </w:r>
      <w:r w:rsidRPr="00FB121A">
        <w:rPr>
          <w:color w:val="31849B" w:themeColor="accent5" w:themeShade="BF"/>
        </w:rPr>
        <w:instrText xml:space="preserve"> REF _Ref23675053 \r \h </w:instrText>
      </w:r>
      <w:r w:rsidRPr="00FB121A">
        <w:rPr>
          <w:color w:val="31849B" w:themeColor="accent5" w:themeShade="BF"/>
        </w:rPr>
      </w:r>
      <w:r w:rsidRPr="00FB121A">
        <w:rPr>
          <w:color w:val="31849B" w:themeColor="accent5" w:themeShade="BF"/>
        </w:rPr>
        <w:fldChar w:fldCharType="separate"/>
      </w:r>
      <w:r w:rsidRPr="00FB121A">
        <w:rPr>
          <w:color w:val="31849B" w:themeColor="accent5" w:themeShade="BF"/>
        </w:rPr>
        <w:t>P01</w:t>
      </w:r>
      <w:r w:rsidRPr="00FB121A">
        <w:rPr>
          <w:color w:val="31849B" w:themeColor="accent5" w:themeShade="BF"/>
        </w:rPr>
        <w:fldChar w:fldCharType="end"/>
      </w:r>
      <w:r w:rsidR="00E52848">
        <w:rPr>
          <w:color w:val="31849B" w:themeColor="accent5" w:themeShade="BF"/>
        </w:rPr>
        <w:t xml:space="preserve"> e </w:t>
      </w:r>
      <w:r w:rsidR="00E52848">
        <w:rPr>
          <w:color w:val="31849B" w:themeColor="accent5" w:themeShade="BF"/>
        </w:rPr>
        <w:fldChar w:fldCharType="begin"/>
      </w:r>
      <w:r w:rsidR="00E52848">
        <w:rPr>
          <w:color w:val="31849B" w:themeColor="accent5" w:themeShade="BF"/>
        </w:rPr>
        <w:instrText xml:space="preserve"> REF _Ref23757418 \r \h </w:instrText>
      </w:r>
      <w:r w:rsidR="00E52848">
        <w:rPr>
          <w:color w:val="31849B" w:themeColor="accent5" w:themeShade="BF"/>
        </w:rPr>
      </w:r>
      <w:r w:rsidR="00E52848">
        <w:rPr>
          <w:color w:val="31849B" w:themeColor="accent5" w:themeShade="BF"/>
        </w:rPr>
        <w:fldChar w:fldCharType="separate"/>
      </w:r>
      <w:r w:rsidR="00E52848">
        <w:rPr>
          <w:color w:val="31849B" w:themeColor="accent5" w:themeShade="BF"/>
        </w:rPr>
        <w:t>P0</w:t>
      </w:r>
      <w:r w:rsidR="000A5856">
        <w:rPr>
          <w:color w:val="31849B" w:themeColor="accent5" w:themeShade="BF"/>
        </w:rPr>
        <w:t>3</w:t>
      </w:r>
      <w:r w:rsidR="00E52848">
        <w:rPr>
          <w:color w:val="31849B" w:themeColor="accent5" w:themeShade="BF"/>
        </w:rPr>
        <w:fldChar w:fldCharType="end"/>
      </w:r>
      <w:r w:rsidR="00B07D20">
        <w:rPr>
          <w:color w:val="31849B" w:themeColor="accent5" w:themeShade="BF"/>
        </w:rPr>
        <w:t xml:space="preserve"> </w:t>
      </w:r>
      <w:r w:rsidR="00B07D20" w:rsidRPr="009246EF">
        <w:rPr>
          <w:color w:val="auto"/>
        </w:rPr>
        <w:t xml:space="preserve">– </w:t>
      </w:r>
      <w:r w:rsidR="00B07D20" w:rsidRPr="00E52848">
        <w:rPr>
          <w:color w:val="auto"/>
        </w:rPr>
        <w:t>HST025</w:t>
      </w:r>
      <w:r w:rsidRPr="00DC5AD5">
        <w:rPr>
          <w:color w:val="31849B" w:themeColor="accent5" w:themeShade="BF"/>
        </w:rPr>
        <w:t>]</w:t>
      </w:r>
      <w:r w:rsidR="00E52848" w:rsidRPr="00E52848">
        <w:rPr>
          <w:color w:val="auto"/>
        </w:rPr>
        <w:t>;</w:t>
      </w:r>
    </w:p>
    <w:p w14:paraId="766BCCEA" w14:textId="77777777" w:rsidR="00E52848" w:rsidRPr="00E52848" w:rsidRDefault="00E52848" w:rsidP="00E52848">
      <w:pPr>
        <w:pStyle w:val="PargrafodaLista"/>
        <w:widowControl/>
        <w:autoSpaceDE/>
        <w:adjustRightInd/>
        <w:spacing w:after="200" w:line="276" w:lineRule="auto"/>
        <w:ind w:left="851"/>
        <w:contextualSpacing/>
        <w:jc w:val="both"/>
      </w:pPr>
    </w:p>
    <w:p w14:paraId="17DDA7CB" w14:textId="6C085514" w:rsidR="00252664" w:rsidRPr="00B07D20" w:rsidRDefault="00FB121A" w:rsidP="00FB121A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851"/>
        <w:contextualSpacing/>
        <w:jc w:val="both"/>
      </w:pPr>
      <w:r w:rsidRPr="00FB121A">
        <w:rPr>
          <w:color w:val="auto"/>
        </w:rPr>
        <w:t xml:space="preserve"> </w:t>
      </w:r>
      <w:r w:rsidR="00E52848">
        <w:rPr>
          <w:color w:val="auto"/>
        </w:rPr>
        <w:t xml:space="preserve">O sistema deve validar o perfil de acesso, conforme regras </w:t>
      </w:r>
      <w:r w:rsidR="00E52848" w:rsidRPr="00E52848">
        <w:rPr>
          <w:color w:val="31849B" w:themeColor="accent5" w:themeShade="BF"/>
        </w:rPr>
        <w:t>[</w:t>
      </w:r>
      <w:r w:rsidR="00E52848" w:rsidRPr="00E52848">
        <w:rPr>
          <w:color w:val="31849B" w:themeColor="accent5" w:themeShade="BF"/>
        </w:rPr>
        <w:fldChar w:fldCharType="begin"/>
      </w:r>
      <w:r w:rsidR="00E52848" w:rsidRPr="00E52848">
        <w:rPr>
          <w:color w:val="31849B" w:themeColor="accent5" w:themeShade="BF"/>
        </w:rPr>
        <w:instrText xml:space="preserve"> REF _Ref23143866 \r \h </w:instrText>
      </w:r>
      <w:r w:rsidR="00E52848" w:rsidRPr="00E52848">
        <w:rPr>
          <w:color w:val="31849B" w:themeColor="accent5" w:themeShade="BF"/>
        </w:rPr>
      </w:r>
      <w:r w:rsidR="00E52848" w:rsidRPr="00E52848">
        <w:rPr>
          <w:color w:val="31849B" w:themeColor="accent5" w:themeShade="BF"/>
        </w:rPr>
        <w:fldChar w:fldCharType="separate"/>
      </w:r>
      <w:r w:rsidR="00E52848" w:rsidRPr="00E52848">
        <w:rPr>
          <w:color w:val="31849B" w:themeColor="accent5" w:themeShade="BF"/>
        </w:rPr>
        <w:t>2.1</w:t>
      </w:r>
      <w:r w:rsidR="00E52848" w:rsidRPr="00E52848">
        <w:rPr>
          <w:color w:val="31849B" w:themeColor="accent5" w:themeShade="BF"/>
        </w:rPr>
        <w:fldChar w:fldCharType="end"/>
      </w:r>
      <w:r w:rsidR="00E52848" w:rsidRPr="00E52848">
        <w:rPr>
          <w:color w:val="31849B" w:themeColor="accent5" w:themeShade="BF"/>
        </w:rPr>
        <w:t xml:space="preserve">] </w:t>
      </w:r>
      <w:r w:rsidR="00E52848" w:rsidRPr="00E52848">
        <w:rPr>
          <w:color w:val="auto"/>
        </w:rPr>
        <w:t xml:space="preserve">e </w:t>
      </w:r>
      <w:r w:rsidR="00E52848" w:rsidRPr="00E52848">
        <w:rPr>
          <w:color w:val="31849B" w:themeColor="accent5" w:themeShade="BF"/>
        </w:rPr>
        <w:t>[</w:t>
      </w:r>
      <w:r w:rsidR="00E52848" w:rsidRPr="00E52848">
        <w:rPr>
          <w:color w:val="31849B" w:themeColor="accent5" w:themeShade="BF"/>
        </w:rPr>
        <w:fldChar w:fldCharType="begin"/>
      </w:r>
      <w:r w:rsidR="00E52848" w:rsidRPr="00E52848">
        <w:rPr>
          <w:color w:val="31849B" w:themeColor="accent5" w:themeShade="BF"/>
        </w:rPr>
        <w:instrText xml:space="preserve"> REF _Ref23758756 \r \h </w:instrText>
      </w:r>
      <w:r w:rsidR="00E52848" w:rsidRPr="00E52848">
        <w:rPr>
          <w:color w:val="31849B" w:themeColor="accent5" w:themeShade="BF"/>
        </w:rPr>
      </w:r>
      <w:r w:rsidR="00E52848" w:rsidRPr="00E52848">
        <w:rPr>
          <w:color w:val="31849B" w:themeColor="accent5" w:themeShade="BF"/>
        </w:rPr>
        <w:fldChar w:fldCharType="separate"/>
      </w:r>
      <w:r w:rsidR="00E52848" w:rsidRPr="00E52848">
        <w:rPr>
          <w:color w:val="31849B" w:themeColor="accent5" w:themeShade="BF"/>
        </w:rPr>
        <w:t>2.10</w:t>
      </w:r>
      <w:r w:rsidR="00E52848" w:rsidRPr="00E52848">
        <w:rPr>
          <w:color w:val="31849B" w:themeColor="accent5" w:themeShade="BF"/>
        </w:rPr>
        <w:fldChar w:fldCharType="end"/>
      </w:r>
      <w:r w:rsidR="00E52848" w:rsidRPr="00E52848">
        <w:rPr>
          <w:color w:val="31849B" w:themeColor="accent5" w:themeShade="BF"/>
        </w:rPr>
        <w:t>]</w:t>
      </w:r>
      <w:r w:rsidR="00E52848">
        <w:rPr>
          <w:color w:val="auto"/>
        </w:rPr>
        <w:t xml:space="preserve">;  </w:t>
      </w:r>
    </w:p>
    <w:p w14:paraId="2140F02E" w14:textId="77777777" w:rsidR="00B07D20" w:rsidRDefault="00B07D20" w:rsidP="00B07D20">
      <w:pPr>
        <w:pStyle w:val="PargrafodaLista"/>
        <w:widowControl/>
        <w:autoSpaceDE/>
        <w:adjustRightInd/>
        <w:spacing w:after="200" w:line="276" w:lineRule="auto"/>
        <w:ind w:left="851"/>
        <w:contextualSpacing/>
        <w:jc w:val="both"/>
      </w:pPr>
    </w:p>
    <w:p w14:paraId="257F3237" w14:textId="14AB90D3" w:rsidR="00DB42B8" w:rsidRDefault="00DB42B8" w:rsidP="00B07D20">
      <w:pPr>
        <w:pStyle w:val="PargrafodaLista"/>
        <w:widowControl/>
        <w:autoSpaceDE/>
        <w:adjustRightInd/>
        <w:spacing w:after="200" w:line="276" w:lineRule="auto"/>
        <w:ind w:left="851"/>
        <w:contextualSpacing/>
        <w:jc w:val="both"/>
      </w:pPr>
      <w:r>
        <w:t>HST023</w:t>
      </w:r>
      <w:r w:rsidR="00BA2206">
        <w:t xml:space="preserve"> </w:t>
      </w:r>
    </w:p>
    <w:p w14:paraId="4D59851B" w14:textId="0DB26F0E" w:rsidR="00FB121A" w:rsidRDefault="00DF2D10" w:rsidP="00FB121A">
      <w:pPr>
        <w:pStyle w:val="PargrafodaLista"/>
        <w:widowControl/>
        <w:autoSpaceDE/>
        <w:adjustRightInd/>
        <w:spacing w:after="200" w:line="276" w:lineRule="auto"/>
        <w:ind w:left="851"/>
        <w:contextualSpacing/>
        <w:jc w:val="both"/>
      </w:pPr>
      <w:r>
        <w:rPr>
          <w:noProof/>
        </w:rPr>
        <w:lastRenderedPageBreak/>
        <w:drawing>
          <wp:inline distT="0" distB="0" distL="0" distR="0" wp14:anchorId="115B24A9" wp14:editId="50E25A88">
            <wp:extent cx="4080680" cy="4029846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ES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433" cy="404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2DBA" w14:textId="77777777" w:rsidR="00FB121A" w:rsidRDefault="00FB121A" w:rsidP="00FB121A">
      <w:pPr>
        <w:pStyle w:val="PargrafodaLista"/>
        <w:widowControl/>
        <w:autoSpaceDE/>
        <w:adjustRightInd/>
        <w:spacing w:after="200" w:line="276" w:lineRule="auto"/>
        <w:ind w:left="851"/>
        <w:contextualSpacing/>
        <w:jc w:val="both"/>
      </w:pPr>
    </w:p>
    <w:p w14:paraId="2E24CE9C" w14:textId="77777777" w:rsidR="00FB121A" w:rsidRPr="00F81208" w:rsidRDefault="00FB121A" w:rsidP="00FB121A">
      <w:pPr>
        <w:pStyle w:val="PargrafodaLista"/>
        <w:widowControl/>
        <w:autoSpaceDE/>
        <w:adjustRightInd/>
        <w:spacing w:after="200" w:line="276" w:lineRule="auto"/>
        <w:ind w:left="851"/>
        <w:contextualSpacing/>
        <w:jc w:val="both"/>
      </w:pPr>
    </w:p>
    <w:p w14:paraId="2E48DB51" w14:textId="519F8CBD" w:rsidR="0026001A" w:rsidRPr="00BA2206" w:rsidRDefault="009B5B52" w:rsidP="0086171E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27" w:name="_Ref23143866"/>
      <w:bookmarkStart w:id="28" w:name="_Ref15023791"/>
      <w:bookmarkStart w:id="29" w:name="_Ref22215017"/>
      <w:r w:rsidRPr="00BA2206">
        <w:rPr>
          <w:b/>
          <w:u w:val="single"/>
        </w:rPr>
        <w:t xml:space="preserve">Acessar Chapa </w:t>
      </w:r>
      <w:r w:rsidR="009246EF" w:rsidRPr="00BA2206">
        <w:rPr>
          <w:b/>
          <w:u w:val="single"/>
        </w:rPr>
        <w:t>– CEN/BR</w:t>
      </w:r>
      <w:bookmarkEnd w:id="27"/>
    </w:p>
    <w:p w14:paraId="2823B776" w14:textId="35CD3276" w:rsidR="00E92B20" w:rsidRPr="00BA2206" w:rsidRDefault="00E92B20" w:rsidP="005204A5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 w:hanging="349"/>
        <w:contextualSpacing/>
        <w:jc w:val="both"/>
      </w:pPr>
      <w:r w:rsidRPr="00BA2206">
        <w:t xml:space="preserve">Ao acionar a opção </w:t>
      </w:r>
      <w:r w:rsidRPr="00BA2206">
        <w:rPr>
          <w:b/>
        </w:rPr>
        <w:t>Detalhar Chapa</w:t>
      </w:r>
      <w:r w:rsidRPr="00BA2206">
        <w:t xml:space="preserve">, o sistema deve exibir a interface </w:t>
      </w:r>
      <w:r w:rsidRPr="00BA2206">
        <w:rPr>
          <w:color w:val="31849B" w:themeColor="accent5" w:themeShade="BF"/>
        </w:rPr>
        <w:t>[</w:t>
      </w:r>
      <w:r w:rsidRPr="00BA2206">
        <w:rPr>
          <w:color w:val="31849B" w:themeColor="accent5" w:themeShade="BF"/>
        </w:rPr>
        <w:fldChar w:fldCharType="begin"/>
      </w:r>
      <w:r w:rsidRPr="00BA2206">
        <w:rPr>
          <w:color w:val="31849B" w:themeColor="accent5" w:themeShade="BF"/>
        </w:rPr>
        <w:instrText xml:space="preserve"> REF _Ref23675053 \r \h </w:instrText>
      </w:r>
      <w:r w:rsidR="005204A5" w:rsidRPr="00BA2206">
        <w:rPr>
          <w:color w:val="31849B" w:themeColor="accent5" w:themeShade="BF"/>
        </w:rPr>
        <w:instrText xml:space="preserve"> \* MERGEFORMAT </w:instrText>
      </w:r>
      <w:r w:rsidRPr="00BA2206">
        <w:rPr>
          <w:color w:val="31849B" w:themeColor="accent5" w:themeShade="BF"/>
        </w:rPr>
      </w:r>
      <w:r w:rsidRPr="00BA2206">
        <w:rPr>
          <w:color w:val="31849B" w:themeColor="accent5" w:themeShade="BF"/>
        </w:rPr>
        <w:fldChar w:fldCharType="separate"/>
      </w:r>
      <w:r w:rsidRPr="00BA2206">
        <w:rPr>
          <w:color w:val="31849B" w:themeColor="accent5" w:themeShade="BF"/>
        </w:rPr>
        <w:t>P01</w:t>
      </w:r>
      <w:r w:rsidRPr="00BA2206">
        <w:rPr>
          <w:color w:val="31849B" w:themeColor="accent5" w:themeShade="BF"/>
        </w:rPr>
        <w:fldChar w:fldCharType="end"/>
      </w:r>
      <w:r w:rsidRPr="00BA2206">
        <w:rPr>
          <w:color w:val="31849B" w:themeColor="accent5" w:themeShade="BF"/>
        </w:rPr>
        <w:t>]</w:t>
      </w:r>
      <w:r w:rsidRPr="00BA2206">
        <w:rPr>
          <w:color w:val="auto"/>
        </w:rPr>
        <w:t>, com o detalhamento da chapa selecionada pelo ator;</w:t>
      </w:r>
      <w:r w:rsidR="00572BB3" w:rsidRPr="00BA2206">
        <w:rPr>
          <w:color w:val="auto"/>
        </w:rPr>
        <w:t xml:space="preserve"> conforme preenchi</w:t>
      </w:r>
      <w:r w:rsidR="005A5D46" w:rsidRPr="00BA2206">
        <w:rPr>
          <w:color w:val="auto"/>
        </w:rPr>
        <w:t xml:space="preserve">mento realizado </w:t>
      </w:r>
      <w:r w:rsidR="00572BB3" w:rsidRPr="00BA2206">
        <w:rPr>
          <w:color w:val="auto"/>
        </w:rPr>
        <w:t>pelo ator nas HST021 e HST022 (modulo profissional);</w:t>
      </w:r>
    </w:p>
    <w:p w14:paraId="0FB2337D" w14:textId="77777777" w:rsidR="00E92B20" w:rsidRDefault="00E92B20" w:rsidP="00E92B20">
      <w:pPr>
        <w:pStyle w:val="PargrafodaLista"/>
        <w:widowControl/>
        <w:autoSpaceDE/>
        <w:adjustRightInd/>
        <w:spacing w:after="200" w:line="276" w:lineRule="auto"/>
        <w:ind w:left="567"/>
        <w:contextualSpacing/>
      </w:pPr>
    </w:p>
    <w:p w14:paraId="68D828DE" w14:textId="3E485523" w:rsidR="009246EF" w:rsidRPr="009246EF" w:rsidRDefault="009246EF" w:rsidP="009246E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 w:hanging="349"/>
        <w:contextualSpacing/>
      </w:pPr>
      <w:r w:rsidRPr="009246EF">
        <w:t xml:space="preserve">Na </w:t>
      </w:r>
      <w:r>
        <w:t xml:space="preserve">interface </w:t>
      </w:r>
      <w:r w:rsidRPr="00FB121A">
        <w:rPr>
          <w:color w:val="31849B" w:themeColor="accent5" w:themeShade="BF"/>
        </w:rPr>
        <w:t>[</w:t>
      </w:r>
      <w:r w:rsidRPr="00FB121A">
        <w:rPr>
          <w:color w:val="31849B" w:themeColor="accent5" w:themeShade="BF"/>
        </w:rPr>
        <w:fldChar w:fldCharType="begin"/>
      </w:r>
      <w:r w:rsidRPr="00FB121A">
        <w:rPr>
          <w:color w:val="31849B" w:themeColor="accent5" w:themeShade="BF"/>
        </w:rPr>
        <w:instrText xml:space="preserve"> REF _Ref23675053 \r \h </w:instrText>
      </w:r>
      <w:r w:rsidRPr="00FB121A">
        <w:rPr>
          <w:color w:val="31849B" w:themeColor="accent5" w:themeShade="BF"/>
        </w:rPr>
      </w:r>
      <w:r w:rsidRPr="00FB121A">
        <w:rPr>
          <w:color w:val="31849B" w:themeColor="accent5" w:themeShade="BF"/>
        </w:rPr>
        <w:fldChar w:fldCharType="separate"/>
      </w:r>
      <w:r w:rsidRPr="00FB121A">
        <w:rPr>
          <w:color w:val="31849B" w:themeColor="accent5" w:themeShade="BF"/>
        </w:rPr>
        <w:t>P01</w:t>
      </w:r>
      <w:r w:rsidRPr="00FB121A">
        <w:rPr>
          <w:color w:val="31849B" w:themeColor="accent5" w:themeShade="BF"/>
        </w:rPr>
        <w:fldChar w:fldCharType="end"/>
      </w:r>
      <w:r>
        <w:rPr>
          <w:color w:val="31849B" w:themeColor="accent5" w:themeShade="BF"/>
        </w:rPr>
        <w:t>]</w:t>
      </w:r>
      <w:r w:rsidR="005A5D46">
        <w:rPr>
          <w:color w:val="31849B" w:themeColor="accent5" w:themeShade="BF"/>
        </w:rPr>
        <w:t xml:space="preserve"> e [</w:t>
      </w:r>
      <w:r w:rsidR="005A5D46">
        <w:rPr>
          <w:color w:val="31849B" w:themeColor="accent5" w:themeShade="BF"/>
        </w:rPr>
        <w:fldChar w:fldCharType="begin"/>
      </w:r>
      <w:r w:rsidR="005A5D46">
        <w:rPr>
          <w:color w:val="31849B" w:themeColor="accent5" w:themeShade="BF"/>
        </w:rPr>
        <w:instrText xml:space="preserve"> REF _Ref23757418 \r \h </w:instrText>
      </w:r>
      <w:r w:rsidR="005A5D46">
        <w:rPr>
          <w:color w:val="31849B" w:themeColor="accent5" w:themeShade="BF"/>
        </w:rPr>
      </w:r>
      <w:r w:rsidR="005A5D46">
        <w:rPr>
          <w:color w:val="31849B" w:themeColor="accent5" w:themeShade="BF"/>
        </w:rPr>
        <w:fldChar w:fldCharType="separate"/>
      </w:r>
      <w:r w:rsidR="005A5D46">
        <w:rPr>
          <w:color w:val="31849B" w:themeColor="accent5" w:themeShade="BF"/>
        </w:rPr>
        <w:t>P0</w:t>
      </w:r>
      <w:r w:rsidR="000A5856">
        <w:rPr>
          <w:color w:val="31849B" w:themeColor="accent5" w:themeShade="BF"/>
        </w:rPr>
        <w:t>3</w:t>
      </w:r>
      <w:r w:rsidR="005A5D46">
        <w:rPr>
          <w:color w:val="31849B" w:themeColor="accent5" w:themeShade="BF"/>
        </w:rPr>
        <w:fldChar w:fldCharType="end"/>
      </w:r>
      <w:r w:rsidR="005A5D46">
        <w:rPr>
          <w:color w:val="31849B" w:themeColor="accent5" w:themeShade="BF"/>
        </w:rPr>
        <w:t>]</w:t>
      </w:r>
      <w:r w:rsidRPr="009246EF">
        <w:rPr>
          <w:color w:val="auto"/>
        </w:rPr>
        <w:t>, para assessores CEN/BR</w:t>
      </w:r>
      <w:r>
        <w:rPr>
          <w:color w:val="auto"/>
        </w:rPr>
        <w:t xml:space="preserve">, o sistema deve permitir que este assessor possa </w:t>
      </w:r>
      <w:r w:rsidRPr="005A5D46">
        <w:rPr>
          <w:b/>
          <w:color w:val="auto"/>
        </w:rPr>
        <w:t>Visualizar, Substituir Membros, Alterar Responsável</w:t>
      </w:r>
      <w:r>
        <w:rPr>
          <w:color w:val="auto"/>
        </w:rPr>
        <w:t xml:space="preserve">(eis) e </w:t>
      </w:r>
      <w:r w:rsidRPr="005A5D46">
        <w:rPr>
          <w:b/>
          <w:color w:val="auto"/>
        </w:rPr>
        <w:t>Excluir uma Chapa</w:t>
      </w:r>
      <w:r>
        <w:rPr>
          <w:color w:val="auto"/>
        </w:rPr>
        <w:t xml:space="preserve"> criada;</w:t>
      </w:r>
    </w:p>
    <w:p w14:paraId="103C6FB2" w14:textId="77777777" w:rsidR="009246EF" w:rsidRPr="009246EF" w:rsidRDefault="009246EF" w:rsidP="009246EF">
      <w:pPr>
        <w:pStyle w:val="PargrafodaLista"/>
        <w:widowControl/>
        <w:autoSpaceDE/>
        <w:adjustRightInd/>
        <w:spacing w:after="200" w:line="276" w:lineRule="auto"/>
        <w:ind w:left="567"/>
        <w:contextualSpacing/>
      </w:pPr>
    </w:p>
    <w:p w14:paraId="479EE82A" w14:textId="17DB4C33" w:rsidR="009246EF" w:rsidRPr="00880854" w:rsidRDefault="009246EF" w:rsidP="009246E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 w:hanging="349"/>
        <w:contextualSpacing/>
      </w:pPr>
      <w:r>
        <w:rPr>
          <w:color w:val="auto"/>
        </w:rPr>
        <w:t xml:space="preserve">Essa permissão deve ser concedida para </w:t>
      </w:r>
      <w:r w:rsidR="000A618F">
        <w:rPr>
          <w:color w:val="auto"/>
        </w:rPr>
        <w:t>TODAS</w:t>
      </w:r>
      <w:r>
        <w:rPr>
          <w:color w:val="auto"/>
        </w:rPr>
        <w:t xml:space="preserve"> as chapas criada para a eleição selecionada;</w:t>
      </w:r>
    </w:p>
    <w:p w14:paraId="6514185A" w14:textId="77777777" w:rsidR="00880854" w:rsidRDefault="00880854" w:rsidP="00880854">
      <w:pPr>
        <w:pStyle w:val="PargrafodaLista"/>
      </w:pPr>
    </w:p>
    <w:p w14:paraId="6B0F752A" w14:textId="0A3A5E25" w:rsidR="007A6196" w:rsidRDefault="000A618F" w:rsidP="007A6196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>
        <w:t xml:space="preserve">O sistema deve </w:t>
      </w:r>
      <w:r w:rsidR="007A6196">
        <w:rPr>
          <w:color w:val="auto"/>
        </w:rPr>
        <w:t>disponibilizar duas (2) interface de Detalhar Chapa para o assessor CEN/BR: uma (1) para UF e uma (1) para IES;</w:t>
      </w:r>
    </w:p>
    <w:p w14:paraId="5054D8B4" w14:textId="77777777" w:rsidR="001F64BF" w:rsidRPr="001F64BF" w:rsidRDefault="001F64BF" w:rsidP="001F64BF">
      <w:pPr>
        <w:pStyle w:val="PargrafodaLista"/>
        <w:rPr>
          <w:color w:val="auto"/>
        </w:rPr>
      </w:pPr>
    </w:p>
    <w:p w14:paraId="531AF027" w14:textId="31BA0E72" w:rsidR="007A6196" w:rsidRPr="00BA2206" w:rsidRDefault="007A6196" w:rsidP="001F64B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BA2206">
        <w:rPr>
          <w:color w:val="auto"/>
        </w:rPr>
        <w:t xml:space="preserve">O sistema deve identificar qual foi a opção selecionada pelo ator, ao criar a Chapa, caso tenha sido para UF o sistema deve exibir a interface </w:t>
      </w:r>
      <w:r w:rsidRPr="00BA2206">
        <w:rPr>
          <w:color w:val="31849B" w:themeColor="accent5" w:themeShade="BF"/>
        </w:rPr>
        <w:t>[</w:t>
      </w:r>
      <w:r w:rsidRPr="00BA2206">
        <w:rPr>
          <w:color w:val="31849B" w:themeColor="accent5" w:themeShade="BF"/>
        </w:rPr>
        <w:fldChar w:fldCharType="begin"/>
      </w:r>
      <w:r w:rsidRPr="00BA2206">
        <w:rPr>
          <w:color w:val="31849B" w:themeColor="accent5" w:themeShade="BF"/>
        </w:rPr>
        <w:instrText xml:space="preserve"> REF _Ref13579930 \r \h  \* MERGEFORMAT </w:instrText>
      </w:r>
      <w:r w:rsidRPr="00BA2206">
        <w:rPr>
          <w:color w:val="31849B" w:themeColor="accent5" w:themeShade="BF"/>
        </w:rPr>
      </w:r>
      <w:r w:rsidRPr="00BA2206">
        <w:rPr>
          <w:color w:val="31849B" w:themeColor="accent5" w:themeShade="BF"/>
        </w:rPr>
        <w:fldChar w:fldCharType="separate"/>
      </w:r>
      <w:r w:rsidRPr="00BA2206">
        <w:rPr>
          <w:color w:val="31849B" w:themeColor="accent5" w:themeShade="BF"/>
        </w:rPr>
        <w:t>P01</w:t>
      </w:r>
      <w:r w:rsidRPr="00BA2206">
        <w:rPr>
          <w:color w:val="31849B" w:themeColor="accent5" w:themeShade="BF"/>
        </w:rPr>
        <w:fldChar w:fldCharType="end"/>
      </w:r>
      <w:r w:rsidRPr="00BA2206">
        <w:rPr>
          <w:color w:val="31849B" w:themeColor="accent5" w:themeShade="BF"/>
        </w:rPr>
        <w:t>]</w:t>
      </w:r>
      <w:r w:rsidRPr="00BA2206">
        <w:rPr>
          <w:color w:val="auto"/>
        </w:rPr>
        <w:t xml:space="preserve">; Caso tenha sido para IES, o sistema deve exibir a interface </w:t>
      </w:r>
      <w:r w:rsidRPr="00BA2206">
        <w:rPr>
          <w:color w:val="31849B" w:themeColor="accent5" w:themeShade="BF"/>
        </w:rPr>
        <w:t>[</w:t>
      </w:r>
      <w:r w:rsidR="005A5D46" w:rsidRPr="00BA2206">
        <w:rPr>
          <w:color w:val="31849B" w:themeColor="accent5" w:themeShade="BF"/>
        </w:rPr>
        <w:fldChar w:fldCharType="begin"/>
      </w:r>
      <w:r w:rsidR="005A5D46" w:rsidRPr="00BA2206">
        <w:rPr>
          <w:color w:val="31849B" w:themeColor="accent5" w:themeShade="BF"/>
        </w:rPr>
        <w:instrText xml:space="preserve"> REF _Ref23757418 \r \h </w:instrText>
      </w:r>
      <w:r w:rsidR="00BA2206">
        <w:rPr>
          <w:color w:val="31849B" w:themeColor="accent5" w:themeShade="BF"/>
        </w:rPr>
        <w:instrText xml:space="preserve"> \* MERGEFORMAT </w:instrText>
      </w:r>
      <w:r w:rsidR="005A5D46" w:rsidRPr="00BA2206">
        <w:rPr>
          <w:color w:val="31849B" w:themeColor="accent5" w:themeShade="BF"/>
        </w:rPr>
      </w:r>
      <w:r w:rsidR="005A5D46" w:rsidRPr="00BA2206">
        <w:rPr>
          <w:color w:val="31849B" w:themeColor="accent5" w:themeShade="BF"/>
        </w:rPr>
        <w:fldChar w:fldCharType="separate"/>
      </w:r>
      <w:r w:rsidR="005A5D46" w:rsidRPr="00BA2206">
        <w:rPr>
          <w:color w:val="31849B" w:themeColor="accent5" w:themeShade="BF"/>
        </w:rPr>
        <w:t>P0</w:t>
      </w:r>
      <w:r w:rsidR="000A5856" w:rsidRPr="00BA2206">
        <w:rPr>
          <w:color w:val="31849B" w:themeColor="accent5" w:themeShade="BF"/>
        </w:rPr>
        <w:t>3</w:t>
      </w:r>
      <w:r w:rsidR="005A5D46" w:rsidRPr="00BA2206">
        <w:rPr>
          <w:color w:val="31849B" w:themeColor="accent5" w:themeShade="BF"/>
        </w:rPr>
        <w:fldChar w:fldCharType="end"/>
      </w:r>
      <w:r w:rsidRPr="00BA2206">
        <w:rPr>
          <w:color w:val="31849B" w:themeColor="accent5" w:themeShade="BF"/>
        </w:rPr>
        <w:t>];</w:t>
      </w:r>
    </w:p>
    <w:p w14:paraId="53371415" w14:textId="77777777" w:rsidR="007A6196" w:rsidRPr="00CC1F09" w:rsidRDefault="007A6196" w:rsidP="001F64BF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3C9E28CF" w14:textId="5198819A" w:rsidR="00C43FAD" w:rsidRPr="00C43FAD" w:rsidRDefault="007A6196" w:rsidP="001F64B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C43FAD">
        <w:rPr>
          <w:color w:val="auto"/>
        </w:rPr>
        <w:t xml:space="preserve">O sistema deve exibir a interface </w:t>
      </w:r>
      <w:r w:rsidRPr="00C43FAD">
        <w:rPr>
          <w:color w:val="31849B" w:themeColor="accent5" w:themeShade="BF"/>
        </w:rPr>
        <w:t>[</w:t>
      </w:r>
      <w:r w:rsidRPr="00C43FAD">
        <w:rPr>
          <w:color w:val="31849B" w:themeColor="accent5" w:themeShade="BF"/>
        </w:rPr>
        <w:fldChar w:fldCharType="begin"/>
      </w:r>
      <w:r w:rsidRPr="00C43FAD">
        <w:rPr>
          <w:color w:val="31849B" w:themeColor="accent5" w:themeShade="BF"/>
        </w:rPr>
        <w:instrText xml:space="preserve"> REF _Ref13579930 \r \h </w:instrText>
      </w:r>
      <w:r w:rsidR="00C43FAD">
        <w:rPr>
          <w:color w:val="31849B" w:themeColor="accent5" w:themeShade="BF"/>
        </w:rPr>
        <w:instrText xml:space="preserve"> \* MERGEFORMAT </w:instrText>
      </w:r>
      <w:r w:rsidRPr="00C43FAD">
        <w:rPr>
          <w:color w:val="31849B" w:themeColor="accent5" w:themeShade="BF"/>
        </w:rPr>
      </w:r>
      <w:r w:rsidRPr="00C43FAD">
        <w:rPr>
          <w:color w:val="31849B" w:themeColor="accent5" w:themeShade="BF"/>
        </w:rPr>
        <w:fldChar w:fldCharType="separate"/>
      </w:r>
      <w:r w:rsidRPr="00C43FAD">
        <w:rPr>
          <w:color w:val="31849B" w:themeColor="accent5" w:themeShade="BF"/>
        </w:rPr>
        <w:t>P01</w:t>
      </w:r>
      <w:r w:rsidRPr="00C43FAD">
        <w:rPr>
          <w:color w:val="31849B" w:themeColor="accent5" w:themeShade="BF"/>
        </w:rPr>
        <w:fldChar w:fldCharType="end"/>
      </w:r>
      <w:r w:rsidRPr="00C43FAD">
        <w:rPr>
          <w:color w:val="31849B" w:themeColor="accent5" w:themeShade="BF"/>
        </w:rPr>
        <w:t xml:space="preserve">] </w:t>
      </w:r>
      <w:r w:rsidRPr="00C43FAD">
        <w:rPr>
          <w:color w:val="auto"/>
        </w:rPr>
        <w:t>ou</w:t>
      </w:r>
      <w:r w:rsidRPr="00C43FAD">
        <w:rPr>
          <w:color w:val="31849B" w:themeColor="accent5" w:themeShade="BF"/>
        </w:rPr>
        <w:t xml:space="preserve"> [</w:t>
      </w:r>
      <w:r w:rsidR="005A5D46" w:rsidRPr="00C43FAD">
        <w:rPr>
          <w:color w:val="31849B" w:themeColor="accent5" w:themeShade="BF"/>
        </w:rPr>
        <w:fldChar w:fldCharType="begin"/>
      </w:r>
      <w:r w:rsidR="005A5D46" w:rsidRPr="00C43FAD">
        <w:rPr>
          <w:color w:val="31849B" w:themeColor="accent5" w:themeShade="BF"/>
        </w:rPr>
        <w:instrText xml:space="preserve"> REF _Ref23757418 \r \h </w:instrText>
      </w:r>
      <w:r w:rsidR="00C43FAD">
        <w:rPr>
          <w:color w:val="31849B" w:themeColor="accent5" w:themeShade="BF"/>
        </w:rPr>
        <w:instrText xml:space="preserve"> \* MERGEFORMAT </w:instrText>
      </w:r>
      <w:r w:rsidR="005A5D46" w:rsidRPr="00C43FAD">
        <w:rPr>
          <w:color w:val="31849B" w:themeColor="accent5" w:themeShade="BF"/>
        </w:rPr>
      </w:r>
      <w:r w:rsidR="005A5D46" w:rsidRPr="00C43FAD">
        <w:rPr>
          <w:color w:val="31849B" w:themeColor="accent5" w:themeShade="BF"/>
        </w:rPr>
        <w:fldChar w:fldCharType="separate"/>
      </w:r>
      <w:r w:rsidR="005A5D46" w:rsidRPr="00C43FAD">
        <w:rPr>
          <w:color w:val="31849B" w:themeColor="accent5" w:themeShade="BF"/>
        </w:rPr>
        <w:t>P0</w:t>
      </w:r>
      <w:r w:rsidR="000A5856">
        <w:rPr>
          <w:color w:val="31849B" w:themeColor="accent5" w:themeShade="BF"/>
        </w:rPr>
        <w:t>3</w:t>
      </w:r>
      <w:r w:rsidR="005A5D46" w:rsidRPr="00C43FAD">
        <w:rPr>
          <w:color w:val="31849B" w:themeColor="accent5" w:themeShade="BF"/>
        </w:rPr>
        <w:fldChar w:fldCharType="end"/>
      </w:r>
      <w:r w:rsidRPr="00C43FAD">
        <w:rPr>
          <w:color w:val="31849B" w:themeColor="accent5" w:themeShade="BF"/>
        </w:rPr>
        <w:t xml:space="preserve">] </w:t>
      </w:r>
      <w:r w:rsidRPr="00C43FAD">
        <w:rPr>
          <w:color w:val="auto"/>
        </w:rPr>
        <w:t>com as informações incluídas pelo ator na HST021 e em algumas situações alteradas na HST022</w:t>
      </w:r>
      <w:r w:rsidR="00C86BD9" w:rsidRPr="00C43FAD">
        <w:rPr>
          <w:color w:val="auto"/>
        </w:rPr>
        <w:t>;</w:t>
      </w:r>
      <w:r w:rsidR="00B04967" w:rsidRPr="00C43FAD">
        <w:rPr>
          <w:color w:val="auto"/>
        </w:rPr>
        <w:t xml:space="preserve"> Após a Data Fim da 2.1 Atividade Secundária, o sistema deve parar de realizar a validação na HST022</w:t>
      </w:r>
      <w:r w:rsidR="009E13A1" w:rsidRPr="00C43FAD">
        <w:rPr>
          <w:color w:val="auto"/>
        </w:rPr>
        <w:t xml:space="preserve"> e deve congelar as informações</w:t>
      </w:r>
      <w:r w:rsidR="00B04967" w:rsidRPr="00C43FAD">
        <w:rPr>
          <w:color w:val="auto"/>
        </w:rPr>
        <w:t xml:space="preserve">. O sistema deve exibir na HST025 </w:t>
      </w:r>
      <w:r w:rsidR="009E13A1" w:rsidRPr="00C43FAD">
        <w:rPr>
          <w:color w:val="auto"/>
        </w:rPr>
        <w:t xml:space="preserve">os dados </w:t>
      </w:r>
      <w:r w:rsidR="00B04967" w:rsidRPr="00C43FAD">
        <w:rPr>
          <w:color w:val="auto"/>
        </w:rPr>
        <w:t>conforme HST022.</w:t>
      </w:r>
    </w:p>
    <w:p w14:paraId="2E2FFA70" w14:textId="77777777" w:rsidR="00C43FAD" w:rsidRPr="00C43FAD" w:rsidRDefault="00C43FAD" w:rsidP="00C43FAD">
      <w:pPr>
        <w:pStyle w:val="PargrafodaLista"/>
        <w:rPr>
          <w:color w:val="auto"/>
        </w:rPr>
      </w:pPr>
    </w:p>
    <w:p w14:paraId="302D4183" w14:textId="6AC6C507" w:rsidR="007A6196" w:rsidRPr="00C43FAD" w:rsidRDefault="00B04967" w:rsidP="001F64B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>
        <w:rPr>
          <w:color w:val="auto"/>
        </w:rPr>
        <w:t xml:space="preserve"> </w:t>
      </w:r>
      <w:r w:rsidRPr="00C43FAD">
        <w:rPr>
          <w:color w:val="auto"/>
        </w:rPr>
        <w:t>Caso o assessor CEN/BR realize uma alteração</w:t>
      </w:r>
      <w:r w:rsidR="00C43FAD">
        <w:rPr>
          <w:color w:val="auto"/>
        </w:rPr>
        <w:t xml:space="preserve"> na HST025</w:t>
      </w:r>
      <w:r w:rsidRPr="00C43FAD">
        <w:rPr>
          <w:color w:val="auto"/>
        </w:rPr>
        <w:t xml:space="preserve"> (membro, status da validação, status de confirmação</w:t>
      </w:r>
      <w:r w:rsidR="001F64BF" w:rsidRPr="00C43FAD">
        <w:rPr>
          <w:color w:val="auto"/>
        </w:rPr>
        <w:t xml:space="preserve">, </w:t>
      </w:r>
      <w:r w:rsidRPr="00C43FAD">
        <w:rPr>
          <w:color w:val="auto"/>
        </w:rPr>
        <w:t>responsável</w:t>
      </w:r>
      <w:r w:rsidR="001F64BF" w:rsidRPr="00C43FAD">
        <w:rPr>
          <w:color w:val="auto"/>
        </w:rPr>
        <w:t xml:space="preserve"> e plataforma</w:t>
      </w:r>
      <w:r w:rsidRPr="00C43FAD">
        <w:rPr>
          <w:color w:val="auto"/>
        </w:rPr>
        <w:t xml:space="preserve">), o sistema deve automaticamente atualizar as interfaces da HST022 </w:t>
      </w:r>
      <w:r w:rsidR="001F64BF" w:rsidRPr="00C43FAD">
        <w:rPr>
          <w:color w:val="auto"/>
        </w:rPr>
        <w:t>(modulo profissional);</w:t>
      </w:r>
    </w:p>
    <w:p w14:paraId="25DF1F5D" w14:textId="77777777" w:rsidR="00C86BD9" w:rsidRPr="00C86BD9" w:rsidRDefault="00C86BD9" w:rsidP="001F64BF">
      <w:pPr>
        <w:pStyle w:val="PargrafodaLista"/>
        <w:ind w:left="567"/>
        <w:rPr>
          <w:color w:val="auto"/>
        </w:rPr>
      </w:pPr>
    </w:p>
    <w:p w14:paraId="0769DC39" w14:textId="367F6EBD" w:rsidR="00C86BD9" w:rsidRPr="00A03796" w:rsidRDefault="00C86BD9" w:rsidP="001F64B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A03796">
        <w:rPr>
          <w:color w:val="auto"/>
        </w:rPr>
        <w:t xml:space="preserve">Para </w:t>
      </w:r>
      <w:r w:rsidRPr="00A03796">
        <w:rPr>
          <w:b/>
          <w:color w:val="auto"/>
        </w:rPr>
        <w:t>IES</w:t>
      </w:r>
      <w:r w:rsidRPr="00A03796">
        <w:rPr>
          <w:color w:val="auto"/>
        </w:rPr>
        <w:t xml:space="preserve"> </w:t>
      </w:r>
      <w:r w:rsidRPr="00A03796">
        <w:rPr>
          <w:color w:val="31849B" w:themeColor="accent5" w:themeShade="BF"/>
        </w:rPr>
        <w:t>[</w:t>
      </w:r>
      <w:r w:rsidR="005A5D46">
        <w:rPr>
          <w:color w:val="31849B" w:themeColor="accent5" w:themeShade="BF"/>
        </w:rPr>
        <w:fldChar w:fldCharType="begin"/>
      </w:r>
      <w:r w:rsidR="005A5D46">
        <w:rPr>
          <w:color w:val="31849B" w:themeColor="accent5" w:themeShade="BF"/>
        </w:rPr>
        <w:instrText xml:space="preserve"> REF _Ref23757418 \r \h </w:instrText>
      </w:r>
      <w:r w:rsidR="005A5D46">
        <w:rPr>
          <w:color w:val="31849B" w:themeColor="accent5" w:themeShade="BF"/>
        </w:rPr>
      </w:r>
      <w:r w:rsidR="005A5D46">
        <w:rPr>
          <w:color w:val="31849B" w:themeColor="accent5" w:themeShade="BF"/>
        </w:rPr>
        <w:fldChar w:fldCharType="separate"/>
      </w:r>
      <w:r w:rsidR="005A5D46">
        <w:rPr>
          <w:color w:val="31849B" w:themeColor="accent5" w:themeShade="BF"/>
        </w:rPr>
        <w:t>P0</w:t>
      </w:r>
      <w:r w:rsidR="000A5856">
        <w:rPr>
          <w:color w:val="31849B" w:themeColor="accent5" w:themeShade="BF"/>
        </w:rPr>
        <w:t>3</w:t>
      </w:r>
      <w:r w:rsidR="005A5D46">
        <w:rPr>
          <w:color w:val="31849B" w:themeColor="accent5" w:themeShade="BF"/>
        </w:rPr>
        <w:fldChar w:fldCharType="end"/>
      </w:r>
      <w:r w:rsidRPr="00A03796">
        <w:rPr>
          <w:color w:val="31849B" w:themeColor="accent5" w:themeShade="BF"/>
        </w:rPr>
        <w:t>]</w:t>
      </w:r>
      <w:r w:rsidRPr="00A03796">
        <w:rPr>
          <w:color w:val="auto"/>
        </w:rPr>
        <w:t xml:space="preserve">, o sistema deve exibir apenas um (1) registro com o </w:t>
      </w:r>
      <w:r w:rsidRPr="00A03796">
        <w:rPr>
          <w:b/>
          <w:color w:val="auto"/>
        </w:rPr>
        <w:t>Titular IES</w:t>
      </w:r>
      <w:r w:rsidRPr="00A03796">
        <w:rPr>
          <w:color w:val="auto"/>
        </w:rPr>
        <w:t xml:space="preserve"> e seu </w:t>
      </w:r>
      <w:r w:rsidRPr="00A03796">
        <w:rPr>
          <w:b/>
          <w:color w:val="auto"/>
        </w:rPr>
        <w:t>Suplente</w:t>
      </w:r>
      <w:r>
        <w:rPr>
          <w:b/>
          <w:color w:val="auto"/>
        </w:rPr>
        <w:t>;</w:t>
      </w:r>
      <w:r w:rsidRPr="00A03796">
        <w:rPr>
          <w:color w:val="auto"/>
        </w:rPr>
        <w:t xml:space="preserve"> </w:t>
      </w:r>
    </w:p>
    <w:p w14:paraId="018FCFDE" w14:textId="77777777" w:rsidR="00C86BD9" w:rsidRPr="00C86BD9" w:rsidRDefault="00C86BD9" w:rsidP="001F64BF">
      <w:pPr>
        <w:pStyle w:val="PargrafodaLista"/>
        <w:ind w:left="567"/>
        <w:rPr>
          <w:color w:val="auto"/>
        </w:rPr>
      </w:pPr>
    </w:p>
    <w:p w14:paraId="12E993FD" w14:textId="173A7BE9" w:rsidR="00C86BD9" w:rsidRDefault="00C86BD9" w:rsidP="001F64B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>
        <w:rPr>
          <w:color w:val="auto"/>
        </w:rPr>
        <w:t>O sistema deve exibir o detalhamento da chapa selecionada com as seguinte colunas:</w:t>
      </w:r>
    </w:p>
    <w:p w14:paraId="5160CDB0" w14:textId="77777777" w:rsidR="00C86BD9" w:rsidRPr="00C86BD9" w:rsidRDefault="00C86BD9" w:rsidP="00C86BD9">
      <w:pPr>
        <w:pStyle w:val="PargrafodaLista"/>
        <w:rPr>
          <w:color w:val="auto"/>
        </w:rPr>
      </w:pPr>
    </w:p>
    <w:p w14:paraId="63FDF994" w14:textId="43FB5C7E" w:rsidR="00900F05" w:rsidRPr="00900F05" w:rsidRDefault="00900F05" w:rsidP="00C86BD9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900F05">
        <w:rPr>
          <w:b/>
          <w:color w:val="auto"/>
        </w:rPr>
        <w:t>Nº</w:t>
      </w:r>
      <w:r>
        <w:rPr>
          <w:color w:val="auto"/>
        </w:rPr>
        <w:t xml:space="preserve">: </w:t>
      </w:r>
      <w:r w:rsidRPr="00A03796">
        <w:rPr>
          <w:color w:val="auto"/>
        </w:rPr>
        <w:t>O sistema deve exibir a numeração dos registros, essa numeração deverá estar de acordo com a proporção de conselheiros da sua UF. Essa coluna deverá ser exibida apenas para os Conselheiros Estaduais;</w:t>
      </w:r>
    </w:p>
    <w:p w14:paraId="215C9E66" w14:textId="77777777" w:rsidR="00900F05" w:rsidRPr="00900F05" w:rsidRDefault="00900F05" w:rsidP="00900F05">
      <w:pPr>
        <w:pStyle w:val="PargrafodaLista"/>
        <w:rPr>
          <w:b/>
          <w:color w:val="auto"/>
        </w:rPr>
      </w:pPr>
    </w:p>
    <w:p w14:paraId="4140B7CB" w14:textId="791DED59" w:rsidR="00C86BD9" w:rsidRPr="00A03796" w:rsidRDefault="00C86BD9" w:rsidP="00C86BD9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A03796">
        <w:rPr>
          <w:b/>
          <w:color w:val="auto"/>
        </w:rPr>
        <w:t>CPF do Profissional</w:t>
      </w:r>
      <w:r w:rsidRPr="00A03796">
        <w:rPr>
          <w:color w:val="auto"/>
        </w:rPr>
        <w:t>: o sistema deve buscar na base de dados e exibir o CPF do conselheiro</w:t>
      </w:r>
      <w:r>
        <w:rPr>
          <w:color w:val="auto"/>
        </w:rPr>
        <w:t>, conforme inclusão realizada pelo ator na HST021 e HST022</w:t>
      </w:r>
      <w:r w:rsidR="00E4612D">
        <w:rPr>
          <w:color w:val="auto"/>
        </w:rPr>
        <w:t>;</w:t>
      </w:r>
    </w:p>
    <w:p w14:paraId="6AD7B113" w14:textId="77777777" w:rsidR="00C86BD9" w:rsidRPr="00A03796" w:rsidRDefault="00C86BD9" w:rsidP="00C86BD9">
      <w:pPr>
        <w:pStyle w:val="PargrafodaLista"/>
        <w:widowControl/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</w:p>
    <w:p w14:paraId="28F0079D" w14:textId="0F63CA2E" w:rsidR="00C86BD9" w:rsidRPr="00E4612D" w:rsidRDefault="00C86BD9" w:rsidP="00E4612D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E4612D">
        <w:rPr>
          <w:b/>
          <w:color w:val="auto"/>
        </w:rPr>
        <w:t>Tipo de Participação</w:t>
      </w:r>
      <w:r w:rsidRPr="00E4612D">
        <w:rPr>
          <w:color w:val="auto"/>
        </w:rPr>
        <w:t>: o sistema deve exibir a informação:</w:t>
      </w:r>
      <w:r w:rsidR="00E4612D">
        <w:rPr>
          <w:color w:val="auto"/>
        </w:rPr>
        <w:t xml:space="preserve"> </w:t>
      </w:r>
      <w:r w:rsidRPr="00E4612D">
        <w:rPr>
          <w:b/>
          <w:color w:val="auto"/>
        </w:rPr>
        <w:t>Membros</w:t>
      </w:r>
      <w:r w:rsidRPr="00E4612D">
        <w:rPr>
          <w:color w:val="auto"/>
        </w:rPr>
        <w:t xml:space="preserve"> e abaixo dele o seu </w:t>
      </w:r>
      <w:r w:rsidRPr="00E4612D">
        <w:rPr>
          <w:b/>
          <w:color w:val="auto"/>
        </w:rPr>
        <w:t>Suplente</w:t>
      </w:r>
      <w:r w:rsidRPr="00E4612D">
        <w:rPr>
          <w:color w:val="auto"/>
        </w:rPr>
        <w:t xml:space="preserve">; </w:t>
      </w:r>
    </w:p>
    <w:p w14:paraId="1B60E835" w14:textId="77777777" w:rsidR="00C86BD9" w:rsidRPr="00A03796" w:rsidRDefault="00C86BD9" w:rsidP="00C86BD9">
      <w:pPr>
        <w:pStyle w:val="PargrafodaLista"/>
        <w:rPr>
          <w:color w:val="auto"/>
        </w:rPr>
      </w:pPr>
    </w:p>
    <w:p w14:paraId="6FB8E862" w14:textId="3E9FEDE8" w:rsidR="00C86BD9" w:rsidRPr="00A03796" w:rsidRDefault="00C86BD9" w:rsidP="00C86BD9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A03796">
        <w:rPr>
          <w:b/>
          <w:color w:val="auto"/>
        </w:rPr>
        <w:t>Nome</w:t>
      </w:r>
      <w:r w:rsidRPr="00A03796">
        <w:rPr>
          <w:color w:val="auto"/>
        </w:rPr>
        <w:t>: o sistema deve buscar na base de dados e exibir o Nome do conselheiro</w:t>
      </w:r>
      <w:r w:rsidR="00E4612D">
        <w:rPr>
          <w:color w:val="auto"/>
        </w:rPr>
        <w:t>, conforme CPF</w:t>
      </w:r>
      <w:r w:rsidRPr="00A03796">
        <w:rPr>
          <w:color w:val="auto"/>
        </w:rPr>
        <w:t>;</w:t>
      </w:r>
    </w:p>
    <w:p w14:paraId="23B7DB1C" w14:textId="77777777" w:rsidR="00C86BD9" w:rsidRPr="00A03796" w:rsidRDefault="00C86BD9" w:rsidP="00C86BD9">
      <w:pPr>
        <w:pStyle w:val="PargrafodaLista"/>
        <w:rPr>
          <w:color w:val="auto"/>
        </w:rPr>
      </w:pPr>
    </w:p>
    <w:p w14:paraId="5F5D7D0A" w14:textId="77777777" w:rsidR="00C86BD9" w:rsidRPr="00A03796" w:rsidRDefault="00C86BD9" w:rsidP="00C86BD9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A03796">
        <w:rPr>
          <w:b/>
          <w:color w:val="auto"/>
        </w:rPr>
        <w:t>Registro</w:t>
      </w:r>
      <w:r w:rsidRPr="00A03796">
        <w:rPr>
          <w:color w:val="auto"/>
        </w:rPr>
        <w:t>: o sistema deve buscar na base de dados e exibir o registro do CAU do conselheiro em questão;</w:t>
      </w:r>
    </w:p>
    <w:p w14:paraId="2092C77F" w14:textId="77777777" w:rsidR="00C86BD9" w:rsidRPr="00A03796" w:rsidRDefault="00C86BD9" w:rsidP="00C86BD9">
      <w:pPr>
        <w:pStyle w:val="PargrafodaLista"/>
        <w:rPr>
          <w:color w:val="auto"/>
        </w:rPr>
      </w:pPr>
    </w:p>
    <w:p w14:paraId="39FC04F7" w14:textId="77777777" w:rsidR="00C86BD9" w:rsidRDefault="00C86BD9" w:rsidP="00C86BD9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A03796">
        <w:rPr>
          <w:b/>
          <w:color w:val="auto"/>
        </w:rPr>
        <w:t>E-mail</w:t>
      </w:r>
      <w:r w:rsidRPr="00A03796">
        <w:rPr>
          <w:color w:val="auto"/>
        </w:rPr>
        <w:t>: o sistema deve buscar na base de dados e exibir o E-mail do conselheiro em questão;</w:t>
      </w:r>
    </w:p>
    <w:p w14:paraId="43598B35" w14:textId="77777777" w:rsidR="00E4612D" w:rsidRPr="00E4612D" w:rsidRDefault="00E4612D" w:rsidP="00E4612D">
      <w:pPr>
        <w:pStyle w:val="PargrafodaLista"/>
        <w:rPr>
          <w:color w:val="auto"/>
        </w:rPr>
      </w:pPr>
    </w:p>
    <w:p w14:paraId="3BBC0C9A" w14:textId="77777777" w:rsidR="00E4612D" w:rsidRDefault="00E4612D" w:rsidP="00E4612D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243BD4">
        <w:rPr>
          <w:b/>
          <w:color w:val="auto"/>
        </w:rPr>
        <w:t>Status da Confirmação</w:t>
      </w:r>
      <w:r>
        <w:rPr>
          <w:color w:val="auto"/>
        </w:rPr>
        <w:t>: o sistema deve validar na estória HST024_Confirmar Participação da Chapa Eleitoral, quando o ator Confirmou OU Rejeitou Ou ainda não realizou nenhuma ação quanto ao convite;</w:t>
      </w:r>
    </w:p>
    <w:p w14:paraId="0C5E58E3" w14:textId="77777777" w:rsidR="00D61E52" w:rsidRDefault="00D61E52" w:rsidP="00D61E52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985"/>
        <w:contextualSpacing/>
        <w:jc w:val="both"/>
        <w:rPr>
          <w:color w:val="auto"/>
        </w:rPr>
      </w:pPr>
      <w:r>
        <w:rPr>
          <w:color w:val="auto"/>
        </w:rPr>
        <w:t xml:space="preserve">Quando o ator </w:t>
      </w:r>
      <w:r w:rsidRPr="00BC2C94">
        <w:rPr>
          <w:b/>
          <w:color w:val="auto"/>
        </w:rPr>
        <w:t>ACEITAR</w:t>
      </w:r>
      <w:r>
        <w:rPr>
          <w:color w:val="auto"/>
        </w:rPr>
        <w:t xml:space="preserve"> o convite para participar da Chapa, a qual recebeu o convite, o sistema deve exibir na coluna Status Confirmação a informação: </w:t>
      </w:r>
      <w:r>
        <w:rPr>
          <w:noProof/>
        </w:rPr>
        <w:drawing>
          <wp:inline distT="0" distB="0" distL="0" distR="0" wp14:anchorId="0EADA4A7" wp14:editId="3692617A">
            <wp:extent cx="619048" cy="104762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B543" w14:textId="77777777" w:rsidR="00D61E52" w:rsidRPr="00243BD4" w:rsidRDefault="00D61E52" w:rsidP="00D61E52">
      <w:pPr>
        <w:pStyle w:val="PargrafodaLista"/>
        <w:ind w:left="1985"/>
        <w:rPr>
          <w:color w:val="auto"/>
        </w:rPr>
      </w:pPr>
    </w:p>
    <w:p w14:paraId="702A990A" w14:textId="77777777" w:rsidR="00D61E52" w:rsidRDefault="00D61E52" w:rsidP="00D61E52">
      <w:pPr>
        <w:pStyle w:val="PargrafodaLista"/>
        <w:numPr>
          <w:ilvl w:val="0"/>
          <w:numId w:val="7"/>
        </w:numPr>
        <w:ind w:left="1985"/>
        <w:jc w:val="both"/>
        <w:rPr>
          <w:color w:val="auto"/>
        </w:rPr>
      </w:pPr>
      <w:r>
        <w:rPr>
          <w:color w:val="auto"/>
        </w:rPr>
        <w:t xml:space="preserve">Quando o ator </w:t>
      </w:r>
      <w:r w:rsidRPr="00BC2C94">
        <w:rPr>
          <w:b/>
          <w:color w:val="auto"/>
        </w:rPr>
        <w:t>REJEITAR</w:t>
      </w:r>
      <w:r>
        <w:rPr>
          <w:color w:val="auto"/>
        </w:rPr>
        <w:t xml:space="preserve"> o convite para participar da Chapa, a qual recebeu o convite, o sistema deve exibir na coluna Status Confirmação a informação: </w:t>
      </w:r>
      <w:r>
        <w:rPr>
          <w:noProof/>
        </w:rPr>
        <w:drawing>
          <wp:inline distT="0" distB="0" distL="0" distR="0" wp14:anchorId="28B251C0" wp14:editId="5BF6F0B7">
            <wp:extent cx="619048" cy="104762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FC56" w14:textId="77777777" w:rsidR="00D61E52" w:rsidRPr="00243BD4" w:rsidRDefault="00D61E52" w:rsidP="00D61E52">
      <w:pPr>
        <w:pStyle w:val="PargrafodaLista"/>
        <w:ind w:left="1985"/>
        <w:rPr>
          <w:color w:val="auto"/>
        </w:rPr>
      </w:pPr>
    </w:p>
    <w:p w14:paraId="3E0631B4" w14:textId="77777777" w:rsidR="00D61E52" w:rsidRPr="00243BD4" w:rsidRDefault="00D61E52" w:rsidP="00D61E52">
      <w:pPr>
        <w:pStyle w:val="PargrafodaLista"/>
        <w:numPr>
          <w:ilvl w:val="0"/>
          <w:numId w:val="7"/>
        </w:numPr>
        <w:ind w:left="1985"/>
        <w:jc w:val="both"/>
        <w:rPr>
          <w:color w:val="auto"/>
        </w:rPr>
      </w:pPr>
      <w:r>
        <w:rPr>
          <w:color w:val="auto"/>
        </w:rPr>
        <w:t>Quando o ator não realizar nenhuma ação quanto a aceitar ou rejeitar o convite para participar da Chapa, o sistema deve exibir na coluna Status Confirmação a informação:</w:t>
      </w:r>
      <w:r w:rsidRPr="00243BD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7D7EA3" wp14:editId="08700B1C">
            <wp:extent cx="619048" cy="104762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498E" w14:textId="77777777" w:rsidR="00C86BD9" w:rsidRDefault="00C86BD9" w:rsidP="00C86BD9">
      <w:pPr>
        <w:pStyle w:val="PargrafodaLista"/>
        <w:rPr>
          <w:color w:val="auto"/>
        </w:rPr>
      </w:pPr>
    </w:p>
    <w:p w14:paraId="468BE49A" w14:textId="77777777" w:rsidR="00CF7023" w:rsidRPr="00A03796" w:rsidRDefault="00CF7023" w:rsidP="00C86BD9">
      <w:pPr>
        <w:pStyle w:val="PargrafodaLista"/>
        <w:rPr>
          <w:color w:val="auto"/>
        </w:rPr>
      </w:pPr>
    </w:p>
    <w:p w14:paraId="351DC023" w14:textId="49921E44" w:rsidR="00C86BD9" w:rsidRDefault="00C86BD9" w:rsidP="00D61E52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A03796">
        <w:rPr>
          <w:b/>
          <w:color w:val="auto"/>
        </w:rPr>
        <w:t>Status da Validação</w:t>
      </w:r>
      <w:r w:rsidRPr="00A03796">
        <w:rPr>
          <w:color w:val="auto"/>
        </w:rPr>
        <w:t xml:space="preserve">: o sistema deve validar na base de dados, </w:t>
      </w:r>
      <w:r w:rsidR="00A93B33">
        <w:rPr>
          <w:color w:val="auto"/>
        </w:rPr>
        <w:t>todas as pendências listadas na regra Inclusão de Membros da Chapa (HST021);</w:t>
      </w:r>
    </w:p>
    <w:p w14:paraId="1150CB28" w14:textId="77777777" w:rsidR="005B627A" w:rsidRDefault="005B627A" w:rsidP="005B627A">
      <w:pPr>
        <w:pStyle w:val="PargrafodaLista"/>
        <w:widowControl/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</w:p>
    <w:p w14:paraId="078C088F" w14:textId="77777777" w:rsidR="005B627A" w:rsidRDefault="005B627A" w:rsidP="005B627A">
      <w:pPr>
        <w:pStyle w:val="PargrafodaLista"/>
        <w:widowControl/>
        <w:numPr>
          <w:ilvl w:val="3"/>
          <w:numId w:val="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>
        <w:rPr>
          <w:color w:val="auto"/>
        </w:rPr>
        <w:t>Para o novo membros incluído, o sistema deve validar na base de dados, as seguinte informações:</w:t>
      </w:r>
    </w:p>
    <w:p w14:paraId="1B2585A8" w14:textId="77777777" w:rsidR="005B627A" w:rsidRPr="00A03796" w:rsidRDefault="005B627A" w:rsidP="00D17537">
      <w:pPr>
        <w:numPr>
          <w:ilvl w:val="3"/>
          <w:numId w:val="12"/>
        </w:numPr>
        <w:spacing w:after="0"/>
        <w:rPr>
          <w:rFonts w:cs="Arial"/>
          <w:sz w:val="20"/>
        </w:rPr>
      </w:pPr>
      <w:r w:rsidRPr="00A03796">
        <w:rPr>
          <w:rFonts w:cs="Arial"/>
          <w:sz w:val="20"/>
        </w:rPr>
        <w:lastRenderedPageBreak/>
        <w:t xml:space="preserve">Por membro candidato à Conselheiro do </w:t>
      </w:r>
      <w:r w:rsidRPr="00A03796">
        <w:rPr>
          <w:rFonts w:cs="Arial"/>
          <w:b/>
          <w:sz w:val="20"/>
        </w:rPr>
        <w:t>CAU/UF-BR</w:t>
      </w:r>
      <w:r w:rsidRPr="00A03796">
        <w:rPr>
          <w:rFonts w:cs="Arial"/>
          <w:sz w:val="20"/>
        </w:rPr>
        <w:t xml:space="preserve"> {</w:t>
      </w:r>
      <w:r w:rsidRPr="00A03796">
        <w:rPr>
          <w:rFonts w:cs="Arial"/>
          <w:b/>
          <w:sz w:val="20"/>
        </w:rPr>
        <w:t>art. 18</w:t>
      </w:r>
      <w:r w:rsidRPr="00A03796">
        <w:rPr>
          <w:rFonts w:cs="Arial"/>
          <w:sz w:val="20"/>
        </w:rPr>
        <w:t>}</w:t>
      </w:r>
    </w:p>
    <w:p w14:paraId="09854FB5" w14:textId="77777777" w:rsidR="005B627A" w:rsidRPr="00A03796" w:rsidRDefault="005B627A" w:rsidP="00D17537">
      <w:pPr>
        <w:numPr>
          <w:ilvl w:val="4"/>
          <w:numId w:val="25"/>
        </w:numPr>
        <w:spacing w:after="0"/>
        <w:rPr>
          <w:rFonts w:cs="Arial"/>
          <w:color w:val="000000" w:themeColor="text1"/>
          <w:sz w:val="20"/>
        </w:rPr>
      </w:pPr>
      <w:r w:rsidRPr="00A03796">
        <w:rPr>
          <w:rFonts w:cs="Arial"/>
          <w:color w:val="000000" w:themeColor="text1"/>
          <w:sz w:val="20"/>
        </w:rPr>
        <w:t>Possuir registro definitivo, ativo</w:t>
      </w:r>
    </w:p>
    <w:p w14:paraId="5A4F85C7" w14:textId="77777777" w:rsidR="005B627A" w:rsidRPr="00A03796" w:rsidRDefault="005B627A" w:rsidP="00D17537">
      <w:pPr>
        <w:pStyle w:val="PargrafodaLista"/>
        <w:widowControl/>
        <w:numPr>
          <w:ilvl w:val="0"/>
          <w:numId w:val="23"/>
        </w:numPr>
        <w:autoSpaceDE/>
        <w:adjustRightInd/>
        <w:spacing w:after="200" w:line="276" w:lineRule="auto"/>
        <w:ind w:left="4395"/>
        <w:contextualSpacing/>
        <w:jc w:val="both"/>
        <w:rPr>
          <w:color w:val="auto"/>
        </w:rPr>
      </w:pPr>
      <w:r w:rsidRPr="00A03796">
        <w:rPr>
          <w:color w:val="auto"/>
        </w:rPr>
        <w:t>O sistema deve Validar a situação do registro do profissional que está sendo incluído pelo ator.</w:t>
      </w:r>
    </w:p>
    <w:p w14:paraId="37CC17E2" w14:textId="77777777" w:rsidR="005B627A" w:rsidRPr="00A03796" w:rsidRDefault="005B627A" w:rsidP="00D17537">
      <w:pPr>
        <w:pStyle w:val="PargrafodaLista"/>
        <w:widowControl/>
        <w:numPr>
          <w:ilvl w:val="0"/>
          <w:numId w:val="23"/>
        </w:numPr>
        <w:autoSpaceDE/>
        <w:adjustRightInd/>
        <w:spacing w:after="200" w:line="276" w:lineRule="auto"/>
        <w:ind w:left="4395"/>
        <w:contextualSpacing/>
        <w:jc w:val="both"/>
        <w:rPr>
          <w:color w:val="auto"/>
        </w:rPr>
      </w:pPr>
      <w:r w:rsidRPr="00A03796">
        <w:rPr>
          <w:color w:val="auto"/>
        </w:rPr>
        <w:t xml:space="preserve">Os CPF com a situação diferente de </w:t>
      </w:r>
      <w:r w:rsidRPr="00A03796">
        <w:rPr>
          <w:b/>
          <w:color w:val="auto"/>
        </w:rPr>
        <w:t>ATIVO</w:t>
      </w:r>
      <w:r w:rsidRPr="00A03796">
        <w:rPr>
          <w:color w:val="auto"/>
        </w:rPr>
        <w:t xml:space="preserve">, o sistema deve permitir a inclusão, porém será uma pendencias a qual o sistema deve alertar com o símbolo  </w:t>
      </w:r>
      <w:r w:rsidRPr="00A03796">
        <w:rPr>
          <w:noProof/>
        </w:rPr>
        <w:drawing>
          <wp:inline distT="0" distB="0" distL="0" distR="0" wp14:anchorId="3FB72CE1" wp14:editId="7141858F">
            <wp:extent cx="148442" cy="148442"/>
            <wp:effectExtent l="0" t="0" r="4445" b="444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3796">
        <w:rPr>
          <w:color w:val="auto"/>
        </w:rPr>
        <w:t>.</w:t>
      </w:r>
      <w:r w:rsidRPr="00A03796">
        <w:rPr>
          <w:color w:val="31849B" w:themeColor="accent5" w:themeShade="BF"/>
        </w:rPr>
        <w:t xml:space="preserve"> </w:t>
      </w:r>
    </w:p>
    <w:p w14:paraId="2BBD04DB" w14:textId="77777777" w:rsidR="005B627A" w:rsidRPr="00A03796" w:rsidRDefault="005B627A" w:rsidP="005B627A">
      <w:pPr>
        <w:pStyle w:val="PargrafodaLista"/>
        <w:widowControl/>
        <w:autoSpaceDE/>
        <w:adjustRightInd/>
        <w:spacing w:after="200" w:line="276" w:lineRule="auto"/>
        <w:ind w:left="4395"/>
        <w:contextualSpacing/>
        <w:jc w:val="both"/>
        <w:rPr>
          <w:color w:val="auto"/>
        </w:rPr>
      </w:pPr>
    </w:p>
    <w:p w14:paraId="0D70118A" w14:textId="77777777" w:rsidR="005B627A" w:rsidRPr="00A03796" w:rsidRDefault="005B627A" w:rsidP="00D17537">
      <w:pPr>
        <w:pStyle w:val="PargrafodaLista"/>
        <w:widowControl/>
        <w:numPr>
          <w:ilvl w:val="0"/>
          <w:numId w:val="23"/>
        </w:numPr>
        <w:autoSpaceDE/>
        <w:adjustRightInd/>
        <w:spacing w:after="200" w:line="276" w:lineRule="auto"/>
        <w:ind w:left="4395"/>
        <w:contextualSpacing/>
        <w:jc w:val="both"/>
        <w:rPr>
          <w:color w:val="auto"/>
        </w:rPr>
      </w:pPr>
      <w:r w:rsidRPr="00A03796">
        <w:rPr>
          <w:color w:val="000000" w:themeColor="text1"/>
        </w:rPr>
        <w:t xml:space="preserve">O sistema deve validar se a Data Fim do registro do profissional está vigente, caso a Data Fim esteja menor que a data atual, o sistema deve alertar com o símbolo </w:t>
      </w:r>
      <w:r w:rsidRPr="00A03796">
        <w:rPr>
          <w:noProof/>
        </w:rPr>
        <w:drawing>
          <wp:inline distT="0" distB="0" distL="0" distR="0" wp14:anchorId="79ADA646" wp14:editId="15D0B7DB">
            <wp:extent cx="148442" cy="148442"/>
            <wp:effectExtent l="0" t="0" r="4445" b="4445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3796">
        <w:rPr>
          <w:color w:val="000000" w:themeColor="text1"/>
        </w:rPr>
        <w:t xml:space="preserve">. </w:t>
      </w:r>
    </w:p>
    <w:p w14:paraId="1F5D95A7" w14:textId="77777777" w:rsidR="005B627A" w:rsidRPr="00A03796" w:rsidRDefault="005B627A" w:rsidP="005B627A">
      <w:pPr>
        <w:pStyle w:val="PargrafodaLista"/>
        <w:rPr>
          <w:color w:val="auto"/>
        </w:rPr>
      </w:pPr>
    </w:p>
    <w:p w14:paraId="6442FC2F" w14:textId="77777777" w:rsidR="005B627A" w:rsidRPr="00A03796" w:rsidRDefault="005B627A" w:rsidP="00D17537">
      <w:pPr>
        <w:numPr>
          <w:ilvl w:val="4"/>
          <w:numId w:val="25"/>
        </w:numPr>
        <w:spacing w:after="0"/>
        <w:rPr>
          <w:rFonts w:cs="Arial"/>
          <w:color w:val="000000" w:themeColor="text1"/>
          <w:sz w:val="20"/>
        </w:rPr>
      </w:pPr>
      <w:r w:rsidRPr="00A03796">
        <w:rPr>
          <w:rFonts w:cs="Arial"/>
          <w:color w:val="000000" w:themeColor="text1"/>
          <w:sz w:val="20"/>
        </w:rPr>
        <w:t>(...) E estar adimplente com as anuidades do CAU até o término do prazo de pedido de registro de candidatura;</w:t>
      </w:r>
    </w:p>
    <w:p w14:paraId="78D19314" w14:textId="77777777" w:rsidR="005B627A" w:rsidRPr="00A03796" w:rsidRDefault="005B627A" w:rsidP="00D17537">
      <w:pPr>
        <w:pStyle w:val="PargrafodaLista"/>
        <w:numPr>
          <w:ilvl w:val="0"/>
          <w:numId w:val="32"/>
        </w:numPr>
        <w:jc w:val="both"/>
        <w:rPr>
          <w:color w:val="000000" w:themeColor="text1"/>
        </w:rPr>
      </w:pPr>
      <w:r w:rsidRPr="00A03796">
        <w:rPr>
          <w:color w:val="000000" w:themeColor="text1"/>
        </w:rPr>
        <w:t xml:space="preserve">Caso o ator NÃO esteja adimplente com as anuidades do CAU, o sistema deve alertar com o símbolo </w:t>
      </w:r>
      <w:r w:rsidRPr="00A03796">
        <w:rPr>
          <w:noProof/>
        </w:rPr>
        <w:drawing>
          <wp:inline distT="0" distB="0" distL="0" distR="0" wp14:anchorId="0329F9BF" wp14:editId="7C5EB5CD">
            <wp:extent cx="148442" cy="148442"/>
            <wp:effectExtent l="0" t="0" r="4445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3796">
        <w:rPr>
          <w:color w:val="000000" w:themeColor="text1"/>
        </w:rPr>
        <w:t>.</w:t>
      </w:r>
    </w:p>
    <w:p w14:paraId="1B0457B6" w14:textId="77777777" w:rsidR="005B627A" w:rsidRPr="00A03796" w:rsidRDefault="005B627A" w:rsidP="005B627A">
      <w:pPr>
        <w:spacing w:after="0"/>
        <w:ind w:left="3600"/>
        <w:rPr>
          <w:rFonts w:cs="Arial"/>
          <w:color w:val="000000" w:themeColor="text1"/>
          <w:sz w:val="20"/>
        </w:rPr>
      </w:pPr>
    </w:p>
    <w:p w14:paraId="10A594E5" w14:textId="77777777" w:rsidR="005B627A" w:rsidRPr="00A03796" w:rsidRDefault="005B627A" w:rsidP="00D17537">
      <w:pPr>
        <w:numPr>
          <w:ilvl w:val="4"/>
          <w:numId w:val="25"/>
        </w:numPr>
        <w:spacing w:after="0"/>
        <w:rPr>
          <w:rFonts w:cs="Arial"/>
          <w:color w:val="000000" w:themeColor="text1"/>
          <w:sz w:val="20"/>
        </w:rPr>
      </w:pPr>
      <w:r w:rsidRPr="00A03796">
        <w:rPr>
          <w:rFonts w:cs="Arial"/>
          <w:color w:val="000000" w:themeColor="text1"/>
          <w:sz w:val="20"/>
        </w:rPr>
        <w:t xml:space="preserve">Pertencer ao colégio eleitoral da Unidade da Federação da qual esteja se candidatando; </w:t>
      </w:r>
    </w:p>
    <w:p w14:paraId="3B4DDC60" w14:textId="2FC5971D" w:rsidR="005B627A" w:rsidRPr="00A03796" w:rsidRDefault="005B627A" w:rsidP="00D17537">
      <w:pPr>
        <w:pStyle w:val="PargrafodaLista"/>
        <w:widowControl/>
        <w:numPr>
          <w:ilvl w:val="0"/>
          <w:numId w:val="24"/>
        </w:numPr>
        <w:autoSpaceDE/>
        <w:adjustRightInd/>
        <w:spacing w:after="200" w:line="276" w:lineRule="auto"/>
        <w:ind w:left="4395"/>
        <w:contextualSpacing/>
        <w:jc w:val="both"/>
        <w:rPr>
          <w:color w:val="auto"/>
        </w:rPr>
      </w:pPr>
      <w:r w:rsidRPr="00A03796">
        <w:t xml:space="preserve">O sistema deve permitir APENAS o cadastramento de membros da mesma UF da chapa, ou seja, membros de </w:t>
      </w:r>
      <w:r w:rsidRPr="00025A30">
        <w:t xml:space="preserve">outras UFs não poderão participar/integrar de uma chapa de UF diferente da qual está vinculado/cadastrado. Caso seja incluído CPF de um membro de UF diferente, o sistema deve exibir a mensagem impeditiva </w:t>
      </w:r>
      <w:r w:rsidRPr="00025A30">
        <w:rPr>
          <w:color w:val="31849B" w:themeColor="accent5" w:themeShade="BF"/>
        </w:rPr>
        <w:t>[</w:t>
      </w:r>
      <w:r w:rsidR="006152F1" w:rsidRPr="00025A30">
        <w:rPr>
          <w:color w:val="31849B" w:themeColor="accent5" w:themeShade="BF"/>
        </w:rPr>
        <w:fldChar w:fldCharType="begin"/>
      </w:r>
      <w:r w:rsidR="006152F1" w:rsidRPr="00025A30">
        <w:rPr>
          <w:color w:val="31849B" w:themeColor="accent5" w:themeShade="BF"/>
        </w:rPr>
        <w:instrText xml:space="preserve"> REF _Ref23691954 \r \h </w:instrText>
      </w:r>
      <w:r w:rsidR="00025A30">
        <w:rPr>
          <w:color w:val="31849B" w:themeColor="accent5" w:themeShade="BF"/>
        </w:rPr>
        <w:instrText xml:space="preserve"> \* MERGEFORMAT </w:instrText>
      </w:r>
      <w:r w:rsidR="006152F1" w:rsidRPr="00025A30">
        <w:rPr>
          <w:color w:val="31849B" w:themeColor="accent5" w:themeShade="BF"/>
        </w:rPr>
      </w:r>
      <w:r w:rsidR="006152F1" w:rsidRPr="00025A30">
        <w:rPr>
          <w:color w:val="31849B" w:themeColor="accent5" w:themeShade="BF"/>
        </w:rPr>
        <w:fldChar w:fldCharType="separate"/>
      </w:r>
      <w:r w:rsidR="006152F1" w:rsidRPr="00025A30">
        <w:rPr>
          <w:color w:val="31849B" w:themeColor="accent5" w:themeShade="BF"/>
        </w:rPr>
        <w:t>ME09</w:t>
      </w:r>
      <w:r w:rsidR="006152F1" w:rsidRPr="00025A30">
        <w:rPr>
          <w:color w:val="31849B" w:themeColor="accent5" w:themeShade="BF"/>
        </w:rPr>
        <w:fldChar w:fldCharType="end"/>
      </w:r>
      <w:r w:rsidRPr="00025A30">
        <w:rPr>
          <w:color w:val="31849B" w:themeColor="accent5" w:themeShade="BF"/>
        </w:rPr>
        <w:t>];</w:t>
      </w:r>
    </w:p>
    <w:p w14:paraId="350C17C8" w14:textId="77777777" w:rsidR="005B627A" w:rsidRPr="00A03796" w:rsidRDefault="005B627A" w:rsidP="005B627A">
      <w:pPr>
        <w:spacing w:after="0"/>
        <w:ind w:left="3600"/>
        <w:rPr>
          <w:rFonts w:cs="Arial"/>
          <w:color w:val="000000" w:themeColor="text1"/>
          <w:sz w:val="20"/>
        </w:rPr>
      </w:pPr>
    </w:p>
    <w:p w14:paraId="2BF92362" w14:textId="77777777" w:rsidR="005B627A" w:rsidRPr="00A03796" w:rsidRDefault="005B627A" w:rsidP="00D17537">
      <w:pPr>
        <w:numPr>
          <w:ilvl w:val="3"/>
          <w:numId w:val="12"/>
        </w:numPr>
        <w:spacing w:after="0"/>
        <w:rPr>
          <w:rFonts w:cs="Arial"/>
          <w:sz w:val="20"/>
        </w:rPr>
      </w:pPr>
      <w:r w:rsidRPr="00A03796">
        <w:rPr>
          <w:rFonts w:cs="Arial"/>
          <w:sz w:val="20"/>
        </w:rPr>
        <w:t xml:space="preserve">Por membro candidato à Conselheiro </w:t>
      </w:r>
      <w:r w:rsidRPr="00A03796">
        <w:rPr>
          <w:rFonts w:cs="Arial"/>
          <w:b/>
          <w:sz w:val="20"/>
        </w:rPr>
        <w:t>IES</w:t>
      </w:r>
      <w:r w:rsidRPr="00A03796">
        <w:rPr>
          <w:rFonts w:cs="Arial"/>
          <w:sz w:val="20"/>
        </w:rPr>
        <w:t xml:space="preserve"> {</w:t>
      </w:r>
      <w:r w:rsidRPr="00A03796">
        <w:rPr>
          <w:rFonts w:cs="Arial"/>
          <w:b/>
          <w:sz w:val="20"/>
        </w:rPr>
        <w:t>art. 19</w:t>
      </w:r>
      <w:r w:rsidRPr="00A03796">
        <w:rPr>
          <w:rFonts w:cs="Arial"/>
          <w:sz w:val="20"/>
        </w:rPr>
        <w:t>}</w:t>
      </w:r>
    </w:p>
    <w:p w14:paraId="0FCF2445" w14:textId="77777777" w:rsidR="005B627A" w:rsidRPr="00A03796" w:rsidRDefault="005B627A" w:rsidP="00D17537">
      <w:pPr>
        <w:pStyle w:val="PargrafodaLista"/>
        <w:numPr>
          <w:ilvl w:val="0"/>
          <w:numId w:val="27"/>
        </w:numPr>
        <w:rPr>
          <w:color w:val="000000" w:themeColor="text1"/>
        </w:rPr>
      </w:pPr>
      <w:r w:rsidRPr="00A03796">
        <w:rPr>
          <w:color w:val="000000" w:themeColor="text1"/>
        </w:rPr>
        <w:t xml:space="preserve">Possuir registro definitivo, ativo. e estar adimplente com as anuidades do CAU até o término do prazo de pedido de registro de candidatura. </w:t>
      </w:r>
    </w:p>
    <w:p w14:paraId="18AF315A" w14:textId="77777777" w:rsidR="005B627A" w:rsidRPr="00A03796" w:rsidRDefault="005B627A" w:rsidP="00D17537">
      <w:pPr>
        <w:pStyle w:val="PargrafodaLista"/>
        <w:widowControl/>
        <w:numPr>
          <w:ilvl w:val="0"/>
          <w:numId w:val="26"/>
        </w:numPr>
        <w:autoSpaceDE/>
        <w:adjustRightInd/>
        <w:spacing w:after="200" w:line="276" w:lineRule="auto"/>
        <w:ind w:left="4395"/>
        <w:contextualSpacing/>
        <w:jc w:val="both"/>
        <w:rPr>
          <w:color w:val="auto"/>
        </w:rPr>
      </w:pPr>
      <w:r w:rsidRPr="00A03796">
        <w:rPr>
          <w:color w:val="auto"/>
        </w:rPr>
        <w:t>O sistema deve Validar a situação do registro do profissional que está sendo incluído pelo ator.</w:t>
      </w:r>
    </w:p>
    <w:p w14:paraId="14050BB6" w14:textId="77777777" w:rsidR="005B627A" w:rsidRPr="00A03796" w:rsidRDefault="005B627A" w:rsidP="005B627A">
      <w:pPr>
        <w:pStyle w:val="PargrafodaLista"/>
        <w:widowControl/>
        <w:autoSpaceDE/>
        <w:adjustRightInd/>
        <w:spacing w:after="200" w:line="276" w:lineRule="auto"/>
        <w:ind w:left="4395"/>
        <w:contextualSpacing/>
        <w:jc w:val="both"/>
        <w:rPr>
          <w:color w:val="auto"/>
        </w:rPr>
      </w:pPr>
    </w:p>
    <w:p w14:paraId="209EF992" w14:textId="77777777" w:rsidR="005B627A" w:rsidRPr="00A03796" w:rsidRDefault="005B627A" w:rsidP="00D17537">
      <w:pPr>
        <w:pStyle w:val="PargrafodaLista"/>
        <w:widowControl/>
        <w:numPr>
          <w:ilvl w:val="0"/>
          <w:numId w:val="26"/>
        </w:numPr>
        <w:autoSpaceDE/>
        <w:adjustRightInd/>
        <w:spacing w:after="200" w:line="276" w:lineRule="auto"/>
        <w:ind w:left="4395"/>
        <w:contextualSpacing/>
        <w:jc w:val="both"/>
        <w:rPr>
          <w:color w:val="auto"/>
        </w:rPr>
      </w:pPr>
      <w:r w:rsidRPr="00A03796">
        <w:rPr>
          <w:color w:val="auto"/>
        </w:rPr>
        <w:t xml:space="preserve">Os CPF com a situação diferente de </w:t>
      </w:r>
      <w:r w:rsidRPr="00A03796">
        <w:rPr>
          <w:b/>
          <w:color w:val="auto"/>
        </w:rPr>
        <w:t>ATIVO</w:t>
      </w:r>
      <w:r w:rsidRPr="00A03796">
        <w:rPr>
          <w:color w:val="auto"/>
        </w:rPr>
        <w:t xml:space="preserve">, o sistema deve permitir a inclusão, porém será uma pendencias a qual o sistema deve alertar com o símbolo  </w:t>
      </w:r>
      <w:r w:rsidRPr="00A03796">
        <w:rPr>
          <w:noProof/>
        </w:rPr>
        <w:drawing>
          <wp:inline distT="0" distB="0" distL="0" distR="0" wp14:anchorId="58717A20" wp14:editId="146709C0">
            <wp:extent cx="148442" cy="148442"/>
            <wp:effectExtent l="0" t="0" r="4445" b="4445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3796">
        <w:rPr>
          <w:color w:val="auto"/>
        </w:rPr>
        <w:t>.</w:t>
      </w:r>
      <w:r w:rsidRPr="00A03796">
        <w:rPr>
          <w:color w:val="31849B" w:themeColor="accent5" w:themeShade="BF"/>
        </w:rPr>
        <w:t xml:space="preserve"> </w:t>
      </w:r>
    </w:p>
    <w:p w14:paraId="0DD90F36" w14:textId="77777777" w:rsidR="005B627A" w:rsidRPr="00A03796" w:rsidRDefault="005B627A" w:rsidP="005B627A">
      <w:pPr>
        <w:pStyle w:val="PargrafodaLista"/>
        <w:widowControl/>
        <w:autoSpaceDE/>
        <w:adjustRightInd/>
        <w:spacing w:after="200" w:line="276" w:lineRule="auto"/>
        <w:ind w:left="4395"/>
        <w:contextualSpacing/>
        <w:jc w:val="both"/>
        <w:rPr>
          <w:color w:val="auto"/>
        </w:rPr>
      </w:pPr>
    </w:p>
    <w:p w14:paraId="5B2954CB" w14:textId="77777777" w:rsidR="005B627A" w:rsidRPr="00A03796" w:rsidRDefault="005B627A" w:rsidP="00D17537">
      <w:pPr>
        <w:pStyle w:val="PargrafodaLista"/>
        <w:widowControl/>
        <w:numPr>
          <w:ilvl w:val="0"/>
          <w:numId w:val="28"/>
        </w:numPr>
        <w:autoSpaceDE/>
        <w:adjustRightInd/>
        <w:spacing w:after="200" w:line="276" w:lineRule="auto"/>
        <w:ind w:left="4395"/>
        <w:contextualSpacing/>
        <w:jc w:val="both"/>
        <w:rPr>
          <w:color w:val="auto"/>
        </w:rPr>
      </w:pPr>
      <w:r w:rsidRPr="00A03796">
        <w:rPr>
          <w:color w:val="000000" w:themeColor="text1"/>
        </w:rPr>
        <w:t xml:space="preserve">O sistema deve validar se a Data Fim do registro do profissional está vigente, caso a Data Fim esteja menor que a data atual, o sistema deve alertar com o símbolo </w:t>
      </w:r>
      <w:r w:rsidRPr="00A03796">
        <w:rPr>
          <w:noProof/>
        </w:rPr>
        <w:drawing>
          <wp:inline distT="0" distB="0" distL="0" distR="0" wp14:anchorId="4FEDC259" wp14:editId="6F45A1A0">
            <wp:extent cx="148442" cy="148442"/>
            <wp:effectExtent l="0" t="0" r="4445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3796">
        <w:rPr>
          <w:color w:val="000000" w:themeColor="text1"/>
        </w:rPr>
        <w:t xml:space="preserve">. </w:t>
      </w:r>
    </w:p>
    <w:p w14:paraId="5BA6E934" w14:textId="77777777" w:rsidR="005B627A" w:rsidRPr="00A03796" w:rsidRDefault="005B627A" w:rsidP="005B627A">
      <w:pPr>
        <w:pStyle w:val="PargrafodaLista"/>
        <w:widowControl/>
        <w:autoSpaceDE/>
        <w:adjustRightInd/>
        <w:spacing w:after="200" w:line="276" w:lineRule="auto"/>
        <w:ind w:left="4395"/>
        <w:contextualSpacing/>
        <w:jc w:val="both"/>
        <w:rPr>
          <w:color w:val="000000" w:themeColor="text1"/>
        </w:rPr>
      </w:pPr>
    </w:p>
    <w:p w14:paraId="2D4D5A97" w14:textId="77777777" w:rsidR="005B627A" w:rsidRPr="00A03796" w:rsidRDefault="005B627A" w:rsidP="00D17537">
      <w:pPr>
        <w:numPr>
          <w:ilvl w:val="0"/>
          <w:numId w:val="27"/>
        </w:numPr>
        <w:spacing w:after="0"/>
        <w:rPr>
          <w:rFonts w:cs="Arial"/>
          <w:color w:val="000000" w:themeColor="text1"/>
          <w:sz w:val="20"/>
        </w:rPr>
      </w:pPr>
      <w:r w:rsidRPr="00A03796">
        <w:rPr>
          <w:rFonts w:cs="Arial"/>
          <w:color w:val="000000" w:themeColor="text1"/>
          <w:sz w:val="20"/>
        </w:rPr>
        <w:lastRenderedPageBreak/>
        <w:t>(...) E estar adimplente com as anuidades do CAU até o término do prazo de pedido de registro de candidatura;</w:t>
      </w:r>
    </w:p>
    <w:p w14:paraId="0B991F83" w14:textId="77777777" w:rsidR="005B627A" w:rsidRPr="00A03796" w:rsidRDefault="005B627A" w:rsidP="00D17537">
      <w:pPr>
        <w:pStyle w:val="PargrafodaLista"/>
        <w:numPr>
          <w:ilvl w:val="0"/>
          <w:numId w:val="32"/>
        </w:numPr>
        <w:jc w:val="both"/>
        <w:rPr>
          <w:color w:val="000000" w:themeColor="text1"/>
        </w:rPr>
      </w:pPr>
      <w:r w:rsidRPr="00A03796">
        <w:rPr>
          <w:color w:val="000000" w:themeColor="text1"/>
        </w:rPr>
        <w:t xml:space="preserve">Caso o ator NÃO esteja adimplente com as anuidades do CAU, o sistema deve alertar com o símbolo </w:t>
      </w:r>
      <w:r w:rsidRPr="00A03796">
        <w:rPr>
          <w:noProof/>
        </w:rPr>
        <w:drawing>
          <wp:inline distT="0" distB="0" distL="0" distR="0" wp14:anchorId="5D567A66" wp14:editId="59A27DE2">
            <wp:extent cx="148442" cy="148442"/>
            <wp:effectExtent l="0" t="0" r="4445" b="444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3796">
        <w:rPr>
          <w:color w:val="000000" w:themeColor="text1"/>
        </w:rPr>
        <w:t>.</w:t>
      </w:r>
    </w:p>
    <w:p w14:paraId="0C5A911A" w14:textId="77777777" w:rsidR="005B627A" w:rsidRPr="00A03796" w:rsidRDefault="005B627A" w:rsidP="005B627A">
      <w:pPr>
        <w:pStyle w:val="PargrafodaLista"/>
        <w:widowControl/>
        <w:autoSpaceDE/>
        <w:adjustRightInd/>
        <w:spacing w:after="200" w:line="276" w:lineRule="auto"/>
        <w:ind w:left="4395"/>
        <w:contextualSpacing/>
        <w:jc w:val="both"/>
        <w:rPr>
          <w:color w:val="auto"/>
        </w:rPr>
      </w:pPr>
    </w:p>
    <w:p w14:paraId="097D41E1" w14:textId="77777777" w:rsidR="005B627A" w:rsidRPr="00A03796" w:rsidRDefault="005B627A" w:rsidP="005B627A">
      <w:pPr>
        <w:spacing w:after="0"/>
        <w:ind w:left="3600"/>
        <w:rPr>
          <w:rFonts w:cs="Arial"/>
          <w:color w:val="000000" w:themeColor="text1"/>
          <w:sz w:val="20"/>
        </w:rPr>
      </w:pPr>
    </w:p>
    <w:p w14:paraId="25550764" w14:textId="77777777" w:rsidR="005B627A" w:rsidRPr="00A03796" w:rsidRDefault="005B627A" w:rsidP="00D17537">
      <w:pPr>
        <w:numPr>
          <w:ilvl w:val="3"/>
          <w:numId w:val="12"/>
        </w:numPr>
        <w:spacing w:after="0"/>
        <w:rPr>
          <w:rFonts w:cs="Arial"/>
          <w:sz w:val="20"/>
        </w:rPr>
      </w:pPr>
      <w:r w:rsidRPr="00A03796">
        <w:rPr>
          <w:rFonts w:cs="Arial"/>
          <w:sz w:val="20"/>
        </w:rPr>
        <w:t>Por membro candidato à Conselheiro UF-BR e IES:  nenhum dos candidatos integrantes da chapa poderá incorrer em nenhum dos itens abaixo {</w:t>
      </w:r>
      <w:r w:rsidRPr="00A03796">
        <w:rPr>
          <w:rFonts w:cs="Arial"/>
          <w:b/>
          <w:sz w:val="20"/>
        </w:rPr>
        <w:t>art. 17; 20</w:t>
      </w:r>
      <w:r w:rsidRPr="00A03796">
        <w:rPr>
          <w:rFonts w:cs="Arial"/>
          <w:sz w:val="20"/>
        </w:rPr>
        <w:t>}</w:t>
      </w:r>
    </w:p>
    <w:p w14:paraId="4A095913" w14:textId="77777777" w:rsidR="005B627A" w:rsidRPr="00A03796" w:rsidRDefault="005B627A" w:rsidP="00D17537">
      <w:pPr>
        <w:numPr>
          <w:ilvl w:val="4"/>
          <w:numId w:val="29"/>
        </w:numPr>
        <w:spacing w:after="0"/>
        <w:rPr>
          <w:rFonts w:cs="Arial"/>
          <w:color w:val="000000" w:themeColor="text1"/>
          <w:sz w:val="20"/>
        </w:rPr>
      </w:pPr>
      <w:r w:rsidRPr="00A03796">
        <w:rPr>
          <w:rFonts w:cs="Arial"/>
          <w:color w:val="000000" w:themeColor="text1"/>
          <w:sz w:val="20"/>
        </w:rPr>
        <w:t>Integrar no mesmo pleito mais de uma chapa.</w:t>
      </w:r>
    </w:p>
    <w:p w14:paraId="63AB0E42" w14:textId="5A93E8DD" w:rsidR="005B627A" w:rsidRPr="00A03796" w:rsidRDefault="005B627A" w:rsidP="00D17537">
      <w:pPr>
        <w:pStyle w:val="PargrafodaLista"/>
        <w:numPr>
          <w:ilvl w:val="0"/>
          <w:numId w:val="28"/>
        </w:numPr>
        <w:ind w:left="4395"/>
        <w:jc w:val="both"/>
        <w:rPr>
          <w:color w:val="000000" w:themeColor="text1"/>
        </w:rPr>
      </w:pPr>
      <w:r w:rsidRPr="00A03796">
        <w:rPr>
          <w:color w:val="000000" w:themeColor="text1"/>
        </w:rPr>
        <w:t xml:space="preserve">O sistema deve validar se o CPF incluído pelo ator, </w:t>
      </w:r>
      <w:r w:rsidRPr="00A03796">
        <w:rPr>
          <w:b/>
          <w:color w:val="000000" w:themeColor="text1"/>
        </w:rPr>
        <w:t>já aceitou</w:t>
      </w:r>
      <w:r w:rsidRPr="00A03796">
        <w:rPr>
          <w:color w:val="000000" w:themeColor="text1"/>
        </w:rPr>
        <w:t xml:space="preserve"> algum convite para participar de outra chapa eleitoral. Caso tenha aceitado o sistema deve exibir mensagem impeditiva </w:t>
      </w:r>
      <w:r w:rsidRPr="00A03796">
        <w:rPr>
          <w:color w:val="31849B" w:themeColor="accent5" w:themeShade="BF"/>
        </w:rPr>
        <w:t>[</w:t>
      </w:r>
      <w:r w:rsidR="00434F3D" w:rsidRPr="00434F3D">
        <w:rPr>
          <w:color w:val="31849B" w:themeColor="accent5" w:themeShade="BF"/>
        </w:rPr>
        <w:fldChar w:fldCharType="begin"/>
      </w:r>
      <w:r w:rsidR="00434F3D" w:rsidRPr="00434F3D">
        <w:rPr>
          <w:color w:val="31849B" w:themeColor="accent5" w:themeShade="BF"/>
        </w:rPr>
        <w:instrText xml:space="preserve"> REF _Ref23760679 \r \h </w:instrText>
      </w:r>
      <w:r w:rsidR="00434F3D">
        <w:rPr>
          <w:color w:val="31849B" w:themeColor="accent5" w:themeShade="BF"/>
        </w:rPr>
        <w:instrText xml:space="preserve"> \* MERGEFORMAT </w:instrText>
      </w:r>
      <w:r w:rsidR="00434F3D" w:rsidRPr="00434F3D">
        <w:rPr>
          <w:color w:val="31849B" w:themeColor="accent5" w:themeShade="BF"/>
        </w:rPr>
      </w:r>
      <w:r w:rsidR="00434F3D" w:rsidRPr="00434F3D">
        <w:rPr>
          <w:color w:val="31849B" w:themeColor="accent5" w:themeShade="BF"/>
        </w:rPr>
        <w:fldChar w:fldCharType="separate"/>
      </w:r>
      <w:r w:rsidR="00434F3D" w:rsidRPr="00434F3D">
        <w:rPr>
          <w:color w:val="31849B" w:themeColor="accent5" w:themeShade="BF"/>
        </w:rPr>
        <w:t>ME010</w:t>
      </w:r>
      <w:r w:rsidR="00434F3D" w:rsidRPr="00434F3D">
        <w:rPr>
          <w:color w:val="31849B" w:themeColor="accent5" w:themeShade="BF"/>
        </w:rPr>
        <w:fldChar w:fldCharType="end"/>
      </w:r>
      <w:r w:rsidRPr="00434F3D">
        <w:rPr>
          <w:color w:val="31849B" w:themeColor="accent5" w:themeShade="BF"/>
        </w:rPr>
        <w:t>];</w:t>
      </w:r>
    </w:p>
    <w:p w14:paraId="344EEA72" w14:textId="77777777" w:rsidR="005B627A" w:rsidRPr="00A03796" w:rsidRDefault="005B627A" w:rsidP="005B627A">
      <w:pPr>
        <w:pStyle w:val="PargrafodaLista"/>
        <w:ind w:left="4395"/>
        <w:rPr>
          <w:color w:val="000000" w:themeColor="text1"/>
        </w:rPr>
      </w:pPr>
      <w:r w:rsidRPr="00A03796">
        <w:rPr>
          <w:color w:val="31849B" w:themeColor="accent5" w:themeShade="BF"/>
        </w:rPr>
        <w:t xml:space="preserve"> </w:t>
      </w:r>
    </w:p>
    <w:p w14:paraId="5284E38A" w14:textId="77777777" w:rsidR="005B627A" w:rsidRPr="00A03796" w:rsidRDefault="005B627A" w:rsidP="00D17537">
      <w:pPr>
        <w:pStyle w:val="PargrafodaLista"/>
        <w:numPr>
          <w:ilvl w:val="0"/>
          <w:numId w:val="28"/>
        </w:numPr>
        <w:ind w:left="4395"/>
        <w:jc w:val="both"/>
        <w:rPr>
          <w:color w:val="000000" w:themeColor="text1"/>
        </w:rPr>
      </w:pPr>
      <w:r w:rsidRPr="00A03796">
        <w:rPr>
          <w:color w:val="000000" w:themeColor="text1"/>
        </w:rPr>
        <w:t>Caso a ator tenha sido indicado para mais de uma chapa, porém ainda não aceitou nenhum convite, o sistema deve permitir a inclusão deste CPF. Fica de responsabilidade do membros convidado, escolher qual a chapa que ele quer participar, e as demais chapas devem ser Rejeitas (HST024).</w:t>
      </w:r>
    </w:p>
    <w:p w14:paraId="4F1A13F3" w14:textId="77777777" w:rsidR="005B627A" w:rsidRPr="00A03796" w:rsidRDefault="005B627A" w:rsidP="005B627A">
      <w:pPr>
        <w:pStyle w:val="PargrafodaLista"/>
        <w:rPr>
          <w:color w:val="000000" w:themeColor="text1"/>
        </w:rPr>
      </w:pPr>
    </w:p>
    <w:p w14:paraId="367C43EB" w14:textId="77777777" w:rsidR="005B627A" w:rsidRPr="00A03796" w:rsidRDefault="005B627A" w:rsidP="005B627A">
      <w:pPr>
        <w:pStyle w:val="PargrafodaLista"/>
        <w:ind w:left="4395"/>
        <w:rPr>
          <w:color w:val="000000" w:themeColor="text1"/>
        </w:rPr>
      </w:pPr>
    </w:p>
    <w:p w14:paraId="584664C3" w14:textId="77777777" w:rsidR="005B627A" w:rsidRPr="00A03796" w:rsidRDefault="005B627A" w:rsidP="00D17537">
      <w:pPr>
        <w:numPr>
          <w:ilvl w:val="4"/>
          <w:numId w:val="29"/>
        </w:numPr>
        <w:spacing w:after="0"/>
        <w:rPr>
          <w:rFonts w:cs="Arial"/>
          <w:color w:val="000000" w:themeColor="text1"/>
          <w:sz w:val="20"/>
        </w:rPr>
      </w:pPr>
      <w:r w:rsidRPr="00A03796">
        <w:rPr>
          <w:rFonts w:cs="Arial"/>
          <w:color w:val="000000" w:themeColor="text1"/>
          <w:sz w:val="20"/>
        </w:rPr>
        <w:t>Concorrer simultaneamente a mais de um dos cargos de conselheiro titular ou suplente.</w:t>
      </w:r>
    </w:p>
    <w:p w14:paraId="1F94773E" w14:textId="3C1FEFB9" w:rsidR="005B627A" w:rsidRPr="00322AAF" w:rsidRDefault="005B627A" w:rsidP="00D17537">
      <w:pPr>
        <w:pStyle w:val="PargrafodaLista"/>
        <w:numPr>
          <w:ilvl w:val="0"/>
          <w:numId w:val="30"/>
        </w:numPr>
        <w:rPr>
          <w:color w:val="000000" w:themeColor="text1"/>
        </w:rPr>
      </w:pPr>
      <w:r w:rsidRPr="00A03796">
        <w:rPr>
          <w:color w:val="000000" w:themeColor="text1"/>
        </w:rPr>
        <w:t xml:space="preserve">O sistema deve permitir apenas a inclusão do CPF do </w:t>
      </w:r>
      <w:r w:rsidRPr="00322AAF">
        <w:rPr>
          <w:color w:val="000000" w:themeColor="text1"/>
        </w:rPr>
        <w:t xml:space="preserve">membro uma única vez em cada chapa. Caso o ator tentei incluir o segundo registro com o mesmo CPF, o sistema deve exibir mensagem impeditiva </w:t>
      </w:r>
      <w:r w:rsidRPr="00322AAF">
        <w:rPr>
          <w:color w:val="31849B" w:themeColor="accent5" w:themeShade="BF"/>
        </w:rPr>
        <w:t>[</w:t>
      </w:r>
      <w:r w:rsidR="00213443" w:rsidRPr="00322AAF">
        <w:rPr>
          <w:color w:val="31849B" w:themeColor="accent5" w:themeShade="BF"/>
        </w:rPr>
        <w:fldChar w:fldCharType="begin"/>
      </w:r>
      <w:r w:rsidR="00213443" w:rsidRPr="00322AAF">
        <w:rPr>
          <w:color w:val="31849B" w:themeColor="accent5" w:themeShade="BF"/>
        </w:rPr>
        <w:instrText xml:space="preserve"> REF _Ref23760760 \r \h </w:instrText>
      </w:r>
      <w:r w:rsidR="00322AAF">
        <w:rPr>
          <w:color w:val="31849B" w:themeColor="accent5" w:themeShade="BF"/>
        </w:rPr>
        <w:instrText xml:space="preserve"> \* MERGEFORMAT </w:instrText>
      </w:r>
      <w:r w:rsidR="00213443" w:rsidRPr="00322AAF">
        <w:rPr>
          <w:color w:val="31849B" w:themeColor="accent5" w:themeShade="BF"/>
        </w:rPr>
      </w:r>
      <w:r w:rsidR="00213443" w:rsidRPr="00322AAF">
        <w:rPr>
          <w:color w:val="31849B" w:themeColor="accent5" w:themeShade="BF"/>
        </w:rPr>
        <w:fldChar w:fldCharType="separate"/>
      </w:r>
      <w:r w:rsidR="00213443" w:rsidRPr="00322AAF">
        <w:rPr>
          <w:color w:val="31849B" w:themeColor="accent5" w:themeShade="BF"/>
        </w:rPr>
        <w:t>ME011</w:t>
      </w:r>
      <w:r w:rsidR="00213443" w:rsidRPr="00322AAF">
        <w:rPr>
          <w:color w:val="31849B" w:themeColor="accent5" w:themeShade="BF"/>
        </w:rPr>
        <w:fldChar w:fldCharType="end"/>
      </w:r>
      <w:r w:rsidRPr="00322AAF">
        <w:rPr>
          <w:color w:val="31849B" w:themeColor="accent5" w:themeShade="BF"/>
        </w:rPr>
        <w:t>]</w:t>
      </w:r>
    </w:p>
    <w:p w14:paraId="1DAF364E" w14:textId="77777777" w:rsidR="005B627A" w:rsidRPr="00322AAF" w:rsidRDefault="005B627A" w:rsidP="005B627A">
      <w:pPr>
        <w:pStyle w:val="PargrafodaLista"/>
        <w:ind w:left="4320"/>
        <w:rPr>
          <w:color w:val="000000" w:themeColor="text1"/>
        </w:rPr>
      </w:pPr>
    </w:p>
    <w:p w14:paraId="65C30B53" w14:textId="77777777" w:rsidR="005B627A" w:rsidRPr="00322AAF" w:rsidRDefault="005B627A" w:rsidP="005B627A">
      <w:pPr>
        <w:pStyle w:val="PargrafodaLista"/>
        <w:ind w:left="4320"/>
        <w:rPr>
          <w:color w:val="000000" w:themeColor="text1"/>
        </w:rPr>
      </w:pPr>
    </w:p>
    <w:p w14:paraId="069669D0" w14:textId="77777777" w:rsidR="005B627A" w:rsidRPr="00322AAF" w:rsidRDefault="005B627A" w:rsidP="00D17537">
      <w:pPr>
        <w:numPr>
          <w:ilvl w:val="4"/>
          <w:numId w:val="29"/>
        </w:numPr>
        <w:spacing w:after="0"/>
        <w:rPr>
          <w:rFonts w:cs="Arial"/>
          <w:color w:val="000000" w:themeColor="text1"/>
          <w:sz w:val="20"/>
        </w:rPr>
      </w:pPr>
      <w:r w:rsidRPr="00322AAF">
        <w:rPr>
          <w:rFonts w:cs="Arial"/>
          <w:color w:val="000000" w:themeColor="text1"/>
          <w:sz w:val="20"/>
        </w:rPr>
        <w:t>For eleito conselheiro ou suplente de conselheiro do CAU/BR ou de CAU/UF e tenha sido reconduzido em mandato subsequente, ainda que tenha renunciado.</w:t>
      </w:r>
    </w:p>
    <w:p w14:paraId="5366114D" w14:textId="00FA0CAF" w:rsidR="005B627A" w:rsidRPr="00322AAF" w:rsidRDefault="005B627A" w:rsidP="00D17537">
      <w:pPr>
        <w:pStyle w:val="PargrafodaLista"/>
        <w:numPr>
          <w:ilvl w:val="0"/>
          <w:numId w:val="30"/>
        </w:numPr>
        <w:rPr>
          <w:color w:val="000000" w:themeColor="text1"/>
        </w:rPr>
      </w:pPr>
      <w:r w:rsidRPr="00322AAF">
        <w:rPr>
          <w:color w:val="000000" w:themeColor="text1"/>
        </w:rPr>
        <w:t xml:space="preserve">O sistema deve validar se o CPF informado já foi eleito nas duas últimas eleições subsequente para o mesmo cargo a qual está sendo indicado. (Representação federal ou estadual). Caso o ator tente incluir </w:t>
      </w:r>
      <w:r w:rsidR="009A47FA">
        <w:rPr>
          <w:color w:val="000000" w:themeColor="text1"/>
        </w:rPr>
        <w:t xml:space="preserve">um registro com um </w:t>
      </w:r>
      <w:r w:rsidRPr="00322AAF">
        <w:rPr>
          <w:color w:val="000000" w:themeColor="text1"/>
        </w:rPr>
        <w:t>CPF</w:t>
      </w:r>
      <w:r w:rsidR="009A47FA">
        <w:rPr>
          <w:color w:val="000000" w:themeColor="text1"/>
        </w:rPr>
        <w:t xml:space="preserve"> que já foi eleito nas duas eleições subsequente</w:t>
      </w:r>
      <w:r w:rsidRPr="00322AAF">
        <w:rPr>
          <w:color w:val="000000" w:themeColor="text1"/>
        </w:rPr>
        <w:t xml:space="preserve">, o sistema deve exibir mensagem impeditiva </w:t>
      </w:r>
      <w:r w:rsidRPr="00322AAF">
        <w:rPr>
          <w:color w:val="31849B" w:themeColor="accent5" w:themeShade="BF"/>
        </w:rPr>
        <w:t>[</w:t>
      </w:r>
      <w:r w:rsidR="00FE4690" w:rsidRPr="00322AAF">
        <w:rPr>
          <w:color w:val="31849B" w:themeColor="accent5" w:themeShade="BF"/>
        </w:rPr>
        <w:fldChar w:fldCharType="begin"/>
      </w:r>
      <w:r w:rsidR="00FE4690" w:rsidRPr="00322AAF">
        <w:rPr>
          <w:color w:val="31849B" w:themeColor="accent5" w:themeShade="BF"/>
        </w:rPr>
        <w:instrText xml:space="preserve"> REF _Ref23760895 \r \h </w:instrText>
      </w:r>
      <w:r w:rsidR="00322AAF">
        <w:rPr>
          <w:color w:val="31849B" w:themeColor="accent5" w:themeShade="BF"/>
        </w:rPr>
        <w:instrText xml:space="preserve"> \* MERGEFORMAT </w:instrText>
      </w:r>
      <w:r w:rsidR="00FE4690" w:rsidRPr="00322AAF">
        <w:rPr>
          <w:color w:val="31849B" w:themeColor="accent5" w:themeShade="BF"/>
        </w:rPr>
      </w:r>
      <w:r w:rsidR="00FE4690" w:rsidRPr="00322AAF">
        <w:rPr>
          <w:color w:val="31849B" w:themeColor="accent5" w:themeShade="BF"/>
        </w:rPr>
        <w:fldChar w:fldCharType="separate"/>
      </w:r>
      <w:r w:rsidR="00FE4690" w:rsidRPr="00322AAF">
        <w:rPr>
          <w:color w:val="31849B" w:themeColor="accent5" w:themeShade="BF"/>
        </w:rPr>
        <w:t>ME012</w:t>
      </w:r>
      <w:r w:rsidR="00FE4690" w:rsidRPr="00322AAF">
        <w:rPr>
          <w:color w:val="31849B" w:themeColor="accent5" w:themeShade="BF"/>
        </w:rPr>
        <w:fldChar w:fldCharType="end"/>
      </w:r>
      <w:r w:rsidRPr="00322AAF">
        <w:rPr>
          <w:color w:val="31849B" w:themeColor="accent5" w:themeShade="BF"/>
        </w:rPr>
        <w:t>]</w:t>
      </w:r>
    </w:p>
    <w:p w14:paraId="0DB28E6B" w14:textId="77777777" w:rsidR="005B627A" w:rsidRPr="00322AAF" w:rsidRDefault="005B627A" w:rsidP="005B627A">
      <w:pPr>
        <w:pStyle w:val="PargrafodaLista"/>
        <w:ind w:left="4320"/>
        <w:jc w:val="both"/>
        <w:rPr>
          <w:color w:val="000000" w:themeColor="text1"/>
        </w:rPr>
      </w:pPr>
    </w:p>
    <w:p w14:paraId="160E5160" w14:textId="77777777" w:rsidR="005B627A" w:rsidRPr="00A03796" w:rsidRDefault="005B627A" w:rsidP="005B627A">
      <w:pPr>
        <w:pStyle w:val="PargrafodaLista"/>
        <w:ind w:left="4320"/>
        <w:jc w:val="both"/>
        <w:rPr>
          <w:color w:val="000000" w:themeColor="text1"/>
        </w:rPr>
      </w:pPr>
      <w:r w:rsidRPr="00322AAF">
        <w:rPr>
          <w:color w:val="000000" w:themeColor="text1"/>
        </w:rPr>
        <w:t>Ex: o CPF 999.999.001-99 foi eleito para conselheiro FEDERAL nas eleições de 2014 e 2017, para a eleição de 2020 ele só poderá concorrer ao cargo de</w:t>
      </w:r>
      <w:r w:rsidRPr="00A03796">
        <w:rPr>
          <w:color w:val="000000" w:themeColor="text1"/>
        </w:rPr>
        <w:t xml:space="preserve"> conselheiro Estadual. </w:t>
      </w:r>
    </w:p>
    <w:p w14:paraId="3E5493AF" w14:textId="77777777" w:rsidR="005B627A" w:rsidRPr="00A03796" w:rsidRDefault="005B627A" w:rsidP="005B627A">
      <w:pPr>
        <w:pStyle w:val="PargrafodaLista"/>
        <w:ind w:left="4320"/>
        <w:jc w:val="both"/>
        <w:rPr>
          <w:color w:val="000000" w:themeColor="text1"/>
        </w:rPr>
      </w:pPr>
    </w:p>
    <w:p w14:paraId="4DB2892C" w14:textId="77777777" w:rsidR="005B627A" w:rsidRPr="00A03796" w:rsidRDefault="005B627A" w:rsidP="005B627A">
      <w:pPr>
        <w:pStyle w:val="PargrafodaLista"/>
        <w:ind w:left="4320"/>
        <w:jc w:val="both"/>
        <w:rPr>
          <w:color w:val="000000" w:themeColor="text1"/>
        </w:rPr>
      </w:pPr>
      <w:r w:rsidRPr="00A03796">
        <w:rPr>
          <w:color w:val="000000" w:themeColor="text1"/>
        </w:rPr>
        <w:t>Caso o CPF esteja concorrendo a um cargo diferente o sistema não deve criticar.</w:t>
      </w:r>
    </w:p>
    <w:p w14:paraId="55454CB4" w14:textId="77777777" w:rsidR="005B627A" w:rsidRPr="00A03796" w:rsidRDefault="005B627A" w:rsidP="005B627A">
      <w:pPr>
        <w:pStyle w:val="PargrafodaLista"/>
        <w:ind w:left="4320"/>
        <w:rPr>
          <w:color w:val="000000" w:themeColor="text1"/>
        </w:rPr>
      </w:pPr>
    </w:p>
    <w:p w14:paraId="5E9C688F" w14:textId="77777777" w:rsidR="005B627A" w:rsidRPr="00A03796" w:rsidRDefault="005B627A" w:rsidP="00D17537">
      <w:pPr>
        <w:numPr>
          <w:ilvl w:val="4"/>
          <w:numId w:val="29"/>
        </w:numPr>
        <w:spacing w:after="0"/>
        <w:rPr>
          <w:rFonts w:cs="Arial"/>
          <w:color w:val="000000" w:themeColor="text1"/>
          <w:sz w:val="20"/>
        </w:rPr>
      </w:pPr>
      <w:r w:rsidRPr="00A03796">
        <w:rPr>
          <w:rFonts w:cs="Arial"/>
          <w:color w:val="000000" w:themeColor="text1"/>
          <w:sz w:val="20"/>
        </w:rPr>
        <w:lastRenderedPageBreak/>
        <w:t>Perder o mandato de conselheiro do CAU/BR ou de CAU/UF, inclusive na condição de suplente, nos últimos 5 (cinco) anos que antecederem a eleição, nos termos do § 2°, art. 36 da Lei n° 12.378, de 2010.</w:t>
      </w:r>
    </w:p>
    <w:p w14:paraId="3164279E" w14:textId="4802E909" w:rsidR="005B627A" w:rsidRPr="00322AAF" w:rsidRDefault="005B627A" w:rsidP="00D17537">
      <w:pPr>
        <w:pStyle w:val="PargrafodaLista"/>
        <w:numPr>
          <w:ilvl w:val="0"/>
          <w:numId w:val="31"/>
        </w:numPr>
        <w:jc w:val="both"/>
        <w:rPr>
          <w:color w:val="000000" w:themeColor="text1"/>
        </w:rPr>
      </w:pPr>
      <w:r w:rsidRPr="00A03796">
        <w:rPr>
          <w:color w:val="000000" w:themeColor="text1"/>
        </w:rPr>
        <w:t xml:space="preserve">Caso o CPF informado tenha perdido o mandato, o sistema deve validar a data que o mandato foi perdido. Para data igual </w:t>
      </w:r>
      <w:r w:rsidRPr="00322AAF">
        <w:rPr>
          <w:color w:val="000000" w:themeColor="text1"/>
        </w:rPr>
        <w:t>ou menor que 5 anos, o sistema deve exibir mensagem impeditiva</w:t>
      </w:r>
      <w:r w:rsidRPr="00322AAF">
        <w:rPr>
          <w:color w:val="31849B" w:themeColor="accent5" w:themeShade="BF"/>
        </w:rPr>
        <w:t xml:space="preserve"> [</w:t>
      </w:r>
      <w:r w:rsidR="00DF2E67" w:rsidRPr="00322AAF">
        <w:rPr>
          <w:color w:val="31849B" w:themeColor="accent5" w:themeShade="BF"/>
        </w:rPr>
        <w:fldChar w:fldCharType="begin"/>
      </w:r>
      <w:r w:rsidR="00DF2E67" w:rsidRPr="00322AAF">
        <w:rPr>
          <w:color w:val="31849B" w:themeColor="accent5" w:themeShade="BF"/>
        </w:rPr>
        <w:instrText xml:space="preserve"> REF _Ref23766659 \r \h </w:instrText>
      </w:r>
      <w:r w:rsidR="00322AAF">
        <w:rPr>
          <w:color w:val="31849B" w:themeColor="accent5" w:themeShade="BF"/>
        </w:rPr>
        <w:instrText xml:space="preserve"> \* MERGEFORMAT </w:instrText>
      </w:r>
      <w:r w:rsidR="00DF2E67" w:rsidRPr="00322AAF">
        <w:rPr>
          <w:color w:val="31849B" w:themeColor="accent5" w:themeShade="BF"/>
        </w:rPr>
      </w:r>
      <w:r w:rsidR="00DF2E67" w:rsidRPr="00322AAF">
        <w:rPr>
          <w:color w:val="31849B" w:themeColor="accent5" w:themeShade="BF"/>
        </w:rPr>
        <w:fldChar w:fldCharType="separate"/>
      </w:r>
      <w:r w:rsidR="00DF2E67" w:rsidRPr="00322AAF">
        <w:rPr>
          <w:color w:val="31849B" w:themeColor="accent5" w:themeShade="BF"/>
        </w:rPr>
        <w:t>ME013</w:t>
      </w:r>
      <w:r w:rsidR="00DF2E67" w:rsidRPr="00322AAF">
        <w:rPr>
          <w:color w:val="31849B" w:themeColor="accent5" w:themeShade="BF"/>
        </w:rPr>
        <w:fldChar w:fldCharType="end"/>
      </w:r>
      <w:r w:rsidRPr="00322AAF">
        <w:rPr>
          <w:color w:val="31849B" w:themeColor="accent5" w:themeShade="BF"/>
        </w:rPr>
        <w:t>]</w:t>
      </w:r>
    </w:p>
    <w:p w14:paraId="6A50A0ED" w14:textId="77777777" w:rsidR="005B627A" w:rsidRPr="00322AAF" w:rsidRDefault="005B627A" w:rsidP="005B627A">
      <w:pPr>
        <w:pStyle w:val="PargrafodaLista"/>
        <w:ind w:left="4320"/>
        <w:jc w:val="both"/>
        <w:rPr>
          <w:color w:val="000000" w:themeColor="text1"/>
        </w:rPr>
      </w:pPr>
    </w:p>
    <w:p w14:paraId="323A9DB5" w14:textId="77777777" w:rsidR="005B627A" w:rsidRPr="00322AAF" w:rsidRDefault="005B627A" w:rsidP="005B627A">
      <w:pPr>
        <w:pStyle w:val="PargrafodaLista"/>
        <w:ind w:left="4320"/>
        <w:jc w:val="both"/>
        <w:rPr>
          <w:color w:val="000000" w:themeColor="text1"/>
        </w:rPr>
      </w:pPr>
    </w:p>
    <w:p w14:paraId="0DC0FB07" w14:textId="77777777" w:rsidR="005B627A" w:rsidRPr="00322AAF" w:rsidRDefault="005B627A" w:rsidP="00D17537">
      <w:pPr>
        <w:numPr>
          <w:ilvl w:val="4"/>
          <w:numId w:val="29"/>
        </w:numPr>
        <w:spacing w:after="0"/>
        <w:rPr>
          <w:rFonts w:cs="Arial"/>
          <w:color w:val="000000" w:themeColor="text1"/>
          <w:sz w:val="20"/>
        </w:rPr>
      </w:pPr>
      <w:r w:rsidRPr="00322AAF">
        <w:rPr>
          <w:rFonts w:cs="Arial"/>
          <w:color w:val="000000" w:themeColor="text1"/>
          <w:sz w:val="20"/>
        </w:rPr>
        <w:t>Possuir sanção ético-disciplinar aplicada por decisão transitada em julgado pendente de reabilitação.</w:t>
      </w:r>
    </w:p>
    <w:p w14:paraId="3F6AFFF4" w14:textId="32B2E24D" w:rsidR="005B627A" w:rsidRPr="00322AAF" w:rsidRDefault="005B627A" w:rsidP="00D17537">
      <w:pPr>
        <w:pStyle w:val="PargrafodaLista"/>
        <w:numPr>
          <w:ilvl w:val="0"/>
          <w:numId w:val="29"/>
        </w:numPr>
        <w:ind w:left="4395"/>
        <w:jc w:val="both"/>
        <w:rPr>
          <w:color w:val="000000" w:themeColor="text1"/>
        </w:rPr>
      </w:pPr>
      <w:r w:rsidRPr="00322AAF">
        <w:rPr>
          <w:color w:val="000000" w:themeColor="text1"/>
        </w:rPr>
        <w:t xml:space="preserve">Caso o CPF informado possua sanção ético-disciplinar aplicada, o sistema deve exibir mensagem impeditiva </w:t>
      </w:r>
      <w:r w:rsidRPr="00322AAF">
        <w:rPr>
          <w:color w:val="31849B" w:themeColor="accent5" w:themeShade="BF"/>
        </w:rPr>
        <w:t>[</w:t>
      </w:r>
      <w:r w:rsidR="00DF2E67" w:rsidRPr="00322AAF">
        <w:rPr>
          <w:color w:val="31849B" w:themeColor="accent5" w:themeShade="BF"/>
        </w:rPr>
        <w:fldChar w:fldCharType="begin"/>
      </w:r>
      <w:r w:rsidR="00DF2E67" w:rsidRPr="00322AAF">
        <w:rPr>
          <w:color w:val="31849B" w:themeColor="accent5" w:themeShade="BF"/>
        </w:rPr>
        <w:instrText xml:space="preserve"> REF _Ref23766675 \r \h </w:instrText>
      </w:r>
      <w:r w:rsidR="00322AAF">
        <w:rPr>
          <w:color w:val="31849B" w:themeColor="accent5" w:themeShade="BF"/>
        </w:rPr>
        <w:instrText xml:space="preserve"> \* MERGEFORMAT </w:instrText>
      </w:r>
      <w:r w:rsidR="00DF2E67" w:rsidRPr="00322AAF">
        <w:rPr>
          <w:color w:val="31849B" w:themeColor="accent5" w:themeShade="BF"/>
        </w:rPr>
      </w:r>
      <w:r w:rsidR="00DF2E67" w:rsidRPr="00322AAF">
        <w:rPr>
          <w:color w:val="31849B" w:themeColor="accent5" w:themeShade="BF"/>
        </w:rPr>
        <w:fldChar w:fldCharType="separate"/>
      </w:r>
      <w:r w:rsidR="00DF2E67" w:rsidRPr="00322AAF">
        <w:rPr>
          <w:color w:val="31849B" w:themeColor="accent5" w:themeShade="BF"/>
        </w:rPr>
        <w:t>ME014</w:t>
      </w:r>
      <w:r w:rsidR="00DF2E67" w:rsidRPr="00322AAF">
        <w:rPr>
          <w:color w:val="31849B" w:themeColor="accent5" w:themeShade="BF"/>
        </w:rPr>
        <w:fldChar w:fldCharType="end"/>
      </w:r>
      <w:r w:rsidRPr="00322AAF">
        <w:rPr>
          <w:color w:val="31849B" w:themeColor="accent5" w:themeShade="BF"/>
        </w:rPr>
        <w:t>]</w:t>
      </w:r>
    </w:p>
    <w:p w14:paraId="06EA0744" w14:textId="77777777" w:rsidR="005B627A" w:rsidRPr="00322AAF" w:rsidRDefault="005B627A" w:rsidP="005B627A">
      <w:pPr>
        <w:spacing w:after="0"/>
        <w:ind w:left="3600"/>
        <w:rPr>
          <w:rFonts w:cs="Arial"/>
          <w:color w:val="000000" w:themeColor="text1"/>
          <w:sz w:val="20"/>
        </w:rPr>
      </w:pPr>
    </w:p>
    <w:p w14:paraId="5B256417" w14:textId="77777777" w:rsidR="005B627A" w:rsidRPr="00322AAF" w:rsidRDefault="005B627A" w:rsidP="00D17537">
      <w:pPr>
        <w:numPr>
          <w:ilvl w:val="4"/>
          <w:numId w:val="29"/>
        </w:numPr>
        <w:spacing w:after="0"/>
        <w:rPr>
          <w:rFonts w:cs="Arial"/>
          <w:color w:val="000000" w:themeColor="text1"/>
          <w:sz w:val="20"/>
        </w:rPr>
      </w:pPr>
      <w:r w:rsidRPr="00322AAF">
        <w:rPr>
          <w:rFonts w:cs="Arial"/>
          <w:color w:val="000000" w:themeColor="text1"/>
          <w:sz w:val="20"/>
        </w:rPr>
        <w:t>Tenha sido sancionado por infração ético-disciplinar no CAU/UF ou no CAU/BR, desde a reabilitação da sanção até o transcurso do prazo de 3 (três) anos.</w:t>
      </w:r>
    </w:p>
    <w:p w14:paraId="447D9C86" w14:textId="13A06A42" w:rsidR="005B627A" w:rsidRPr="00322AAF" w:rsidRDefault="005B627A" w:rsidP="00D17537">
      <w:pPr>
        <w:pStyle w:val="PargrafodaLista"/>
        <w:numPr>
          <w:ilvl w:val="0"/>
          <w:numId w:val="29"/>
        </w:numPr>
        <w:ind w:left="4395"/>
        <w:jc w:val="both"/>
        <w:rPr>
          <w:color w:val="000000" w:themeColor="text1"/>
        </w:rPr>
      </w:pPr>
      <w:r w:rsidRPr="00322AAF">
        <w:rPr>
          <w:color w:val="000000" w:themeColor="text1"/>
        </w:rPr>
        <w:t>Caso o CPF informado tenha sido sancionado por infração ético-disciplinar no CAU/UF ou no CAU/BR, o sistema deve exibir mensagem impeditiva</w:t>
      </w:r>
      <w:r w:rsidRPr="00322AAF">
        <w:rPr>
          <w:color w:val="31849B" w:themeColor="accent5" w:themeShade="BF"/>
        </w:rPr>
        <w:t>[</w:t>
      </w:r>
      <w:r w:rsidR="00DF2E67" w:rsidRPr="00322AAF">
        <w:rPr>
          <w:color w:val="31849B" w:themeColor="accent5" w:themeShade="BF"/>
        </w:rPr>
        <w:fldChar w:fldCharType="begin"/>
      </w:r>
      <w:r w:rsidR="00DF2E67" w:rsidRPr="00322AAF">
        <w:rPr>
          <w:color w:val="31849B" w:themeColor="accent5" w:themeShade="BF"/>
        </w:rPr>
        <w:instrText xml:space="preserve"> REF _Ref23766684 \r \h </w:instrText>
      </w:r>
      <w:r w:rsidR="00322AAF">
        <w:rPr>
          <w:color w:val="31849B" w:themeColor="accent5" w:themeShade="BF"/>
        </w:rPr>
        <w:instrText xml:space="preserve"> \* MERGEFORMAT </w:instrText>
      </w:r>
      <w:r w:rsidR="00DF2E67" w:rsidRPr="00322AAF">
        <w:rPr>
          <w:color w:val="31849B" w:themeColor="accent5" w:themeShade="BF"/>
        </w:rPr>
      </w:r>
      <w:r w:rsidR="00DF2E67" w:rsidRPr="00322AAF">
        <w:rPr>
          <w:color w:val="31849B" w:themeColor="accent5" w:themeShade="BF"/>
        </w:rPr>
        <w:fldChar w:fldCharType="separate"/>
      </w:r>
      <w:r w:rsidR="00DF2E67" w:rsidRPr="00322AAF">
        <w:rPr>
          <w:color w:val="31849B" w:themeColor="accent5" w:themeShade="BF"/>
        </w:rPr>
        <w:t>ME015</w:t>
      </w:r>
      <w:r w:rsidR="00DF2E67" w:rsidRPr="00322AAF">
        <w:rPr>
          <w:color w:val="31849B" w:themeColor="accent5" w:themeShade="BF"/>
        </w:rPr>
        <w:fldChar w:fldCharType="end"/>
      </w:r>
      <w:r w:rsidRPr="00322AAF">
        <w:rPr>
          <w:color w:val="31849B" w:themeColor="accent5" w:themeShade="BF"/>
        </w:rPr>
        <w:t>]</w:t>
      </w:r>
      <w:r w:rsidRPr="00322AAF">
        <w:rPr>
          <w:color w:val="000000" w:themeColor="text1"/>
        </w:rPr>
        <w:t>, caso o prazo do transcurso seja igual ou a menor que a data atual.</w:t>
      </w:r>
    </w:p>
    <w:p w14:paraId="21EA962D" w14:textId="77777777" w:rsidR="005B627A" w:rsidRPr="00322AAF" w:rsidRDefault="005B627A" w:rsidP="005B627A">
      <w:pPr>
        <w:spacing w:after="0"/>
        <w:ind w:left="3600"/>
        <w:rPr>
          <w:rFonts w:cs="Arial"/>
          <w:color w:val="000000" w:themeColor="text1"/>
          <w:sz w:val="20"/>
        </w:rPr>
      </w:pPr>
    </w:p>
    <w:p w14:paraId="3F8FF97D" w14:textId="77777777" w:rsidR="005B627A" w:rsidRPr="00322AAF" w:rsidRDefault="005B627A" w:rsidP="00D17537">
      <w:pPr>
        <w:numPr>
          <w:ilvl w:val="4"/>
          <w:numId w:val="29"/>
        </w:numPr>
        <w:spacing w:after="0"/>
        <w:rPr>
          <w:rFonts w:cs="Arial"/>
          <w:color w:val="000000" w:themeColor="text1"/>
          <w:sz w:val="20"/>
        </w:rPr>
      </w:pPr>
      <w:r w:rsidRPr="00322AAF">
        <w:rPr>
          <w:rFonts w:cs="Arial"/>
          <w:color w:val="000000" w:themeColor="text1"/>
          <w:sz w:val="20"/>
        </w:rPr>
        <w:t>Seja devedor de multa referente a processo eleitoral do CAU.</w:t>
      </w:r>
    </w:p>
    <w:p w14:paraId="116312A5" w14:textId="0C1927FE" w:rsidR="005B627A" w:rsidRPr="00322AAF" w:rsidRDefault="005B627A" w:rsidP="00D17537">
      <w:pPr>
        <w:pStyle w:val="PargrafodaLista"/>
        <w:numPr>
          <w:ilvl w:val="0"/>
          <w:numId w:val="29"/>
        </w:numPr>
        <w:ind w:left="4395"/>
        <w:jc w:val="both"/>
        <w:rPr>
          <w:color w:val="000000" w:themeColor="text1"/>
        </w:rPr>
      </w:pPr>
      <w:r w:rsidRPr="00322AAF">
        <w:rPr>
          <w:color w:val="000000" w:themeColor="text1"/>
        </w:rPr>
        <w:t xml:space="preserve">Caso o CPF informado tenha um boleto não pago, referente ao código 12(Multa ausência eleição), este profissional ficará impedido, o sistema deve exibir mensagem impeditiva </w:t>
      </w:r>
      <w:r w:rsidRPr="00322AAF">
        <w:rPr>
          <w:color w:val="31849B" w:themeColor="accent5" w:themeShade="BF"/>
        </w:rPr>
        <w:t>[</w:t>
      </w:r>
      <w:r w:rsidR="00DF2E67" w:rsidRPr="00322AAF">
        <w:rPr>
          <w:color w:val="31849B" w:themeColor="accent5" w:themeShade="BF"/>
        </w:rPr>
        <w:fldChar w:fldCharType="begin"/>
      </w:r>
      <w:r w:rsidR="00DF2E67" w:rsidRPr="00322AAF">
        <w:rPr>
          <w:color w:val="31849B" w:themeColor="accent5" w:themeShade="BF"/>
        </w:rPr>
        <w:instrText xml:space="preserve"> REF _Ref23766692 \r \h </w:instrText>
      </w:r>
      <w:r w:rsidR="00322AAF">
        <w:rPr>
          <w:color w:val="31849B" w:themeColor="accent5" w:themeShade="BF"/>
        </w:rPr>
        <w:instrText xml:space="preserve"> \* MERGEFORMAT </w:instrText>
      </w:r>
      <w:r w:rsidR="00DF2E67" w:rsidRPr="00322AAF">
        <w:rPr>
          <w:color w:val="31849B" w:themeColor="accent5" w:themeShade="BF"/>
        </w:rPr>
      </w:r>
      <w:r w:rsidR="00DF2E67" w:rsidRPr="00322AAF">
        <w:rPr>
          <w:color w:val="31849B" w:themeColor="accent5" w:themeShade="BF"/>
        </w:rPr>
        <w:fldChar w:fldCharType="separate"/>
      </w:r>
      <w:r w:rsidR="00DF2E67" w:rsidRPr="00322AAF">
        <w:rPr>
          <w:color w:val="31849B" w:themeColor="accent5" w:themeShade="BF"/>
        </w:rPr>
        <w:t>ME016</w:t>
      </w:r>
      <w:r w:rsidR="00DF2E67" w:rsidRPr="00322AAF">
        <w:rPr>
          <w:color w:val="31849B" w:themeColor="accent5" w:themeShade="BF"/>
        </w:rPr>
        <w:fldChar w:fldCharType="end"/>
      </w:r>
      <w:r w:rsidRPr="00322AAF">
        <w:rPr>
          <w:color w:val="31849B" w:themeColor="accent5" w:themeShade="BF"/>
        </w:rPr>
        <w:t>]</w:t>
      </w:r>
      <w:r w:rsidRPr="00322AAF">
        <w:rPr>
          <w:color w:val="000000" w:themeColor="text1"/>
        </w:rPr>
        <w:t xml:space="preserve">, </w:t>
      </w:r>
    </w:p>
    <w:p w14:paraId="20CEFC71" w14:textId="77777777" w:rsidR="005B627A" w:rsidRPr="00A03796" w:rsidRDefault="005B627A" w:rsidP="005B627A">
      <w:pPr>
        <w:pStyle w:val="PargrafodaLista"/>
        <w:widowControl/>
        <w:autoSpaceDE/>
        <w:adjustRightInd/>
        <w:spacing w:after="200" w:line="276" w:lineRule="auto"/>
        <w:ind w:left="1985"/>
        <w:contextualSpacing/>
        <w:jc w:val="both"/>
        <w:rPr>
          <w:color w:val="auto"/>
        </w:rPr>
      </w:pPr>
    </w:p>
    <w:p w14:paraId="047487F3" w14:textId="77777777" w:rsidR="005B627A" w:rsidRDefault="005B627A" w:rsidP="005B627A">
      <w:pPr>
        <w:pStyle w:val="PargrafodaLista"/>
        <w:widowControl/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</w:p>
    <w:p w14:paraId="2018801B" w14:textId="77777777" w:rsidR="00973F18" w:rsidRPr="00457DD1" w:rsidRDefault="00973F18" w:rsidP="00973F18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985"/>
        <w:contextualSpacing/>
        <w:jc w:val="both"/>
        <w:rPr>
          <w:color w:val="auto"/>
          <w:highlight w:val="yellow"/>
        </w:rPr>
      </w:pPr>
      <w:bookmarkStart w:id="30" w:name="_GoBack"/>
      <w:r w:rsidRPr="00457DD1">
        <w:rPr>
          <w:color w:val="000000" w:themeColor="text1"/>
          <w:highlight w:val="yellow"/>
        </w:rPr>
        <w:t xml:space="preserve">O sistema deve validar se o Registro CAU do CPF informado está com o cadastro completo no SICCAU, caso esteja incompleto, este profissional ficará impedido, o sistema deve exibir mensagem impeditiva </w:t>
      </w:r>
      <w:r w:rsidRPr="00457DD1">
        <w:rPr>
          <w:color w:val="31849B" w:themeColor="accent5" w:themeShade="BF"/>
          <w:highlight w:val="yellow"/>
        </w:rPr>
        <w:t>[</w:t>
      </w:r>
      <w:r w:rsidRPr="00457DD1">
        <w:rPr>
          <w:color w:val="31849B" w:themeColor="accent5" w:themeShade="BF"/>
          <w:highlight w:val="yellow"/>
        </w:rPr>
        <w:fldChar w:fldCharType="begin"/>
      </w:r>
      <w:r w:rsidRPr="00457DD1">
        <w:rPr>
          <w:color w:val="31849B" w:themeColor="accent5" w:themeShade="BF"/>
          <w:highlight w:val="yellow"/>
        </w:rPr>
        <w:instrText xml:space="preserve"> REF _Ref32827481 \r \h </w:instrText>
      </w:r>
      <w:r>
        <w:rPr>
          <w:color w:val="31849B" w:themeColor="accent5" w:themeShade="BF"/>
          <w:highlight w:val="yellow"/>
        </w:rPr>
        <w:instrText xml:space="preserve"> \* MERGEFORMAT </w:instrText>
      </w:r>
      <w:r w:rsidRPr="00457DD1">
        <w:rPr>
          <w:color w:val="31849B" w:themeColor="accent5" w:themeShade="BF"/>
          <w:highlight w:val="yellow"/>
        </w:rPr>
      </w:r>
      <w:r w:rsidRPr="00457DD1">
        <w:rPr>
          <w:color w:val="31849B" w:themeColor="accent5" w:themeShade="BF"/>
          <w:highlight w:val="yellow"/>
        </w:rPr>
        <w:fldChar w:fldCharType="separate"/>
      </w:r>
      <w:r w:rsidRPr="00457DD1">
        <w:rPr>
          <w:color w:val="31849B" w:themeColor="accent5" w:themeShade="BF"/>
          <w:highlight w:val="yellow"/>
        </w:rPr>
        <w:t>ME033</w:t>
      </w:r>
      <w:r w:rsidRPr="00457DD1">
        <w:rPr>
          <w:color w:val="31849B" w:themeColor="accent5" w:themeShade="BF"/>
          <w:highlight w:val="yellow"/>
        </w:rPr>
        <w:fldChar w:fldCharType="end"/>
      </w:r>
      <w:r w:rsidRPr="00457DD1">
        <w:rPr>
          <w:color w:val="31849B" w:themeColor="accent5" w:themeShade="BF"/>
          <w:highlight w:val="yellow"/>
        </w:rPr>
        <w:t>]</w:t>
      </w:r>
    </w:p>
    <w:bookmarkEnd w:id="30"/>
    <w:p w14:paraId="78C45C5E" w14:textId="77777777" w:rsidR="00973F18" w:rsidRPr="00973F18" w:rsidRDefault="00973F18" w:rsidP="00973F18">
      <w:pPr>
        <w:pStyle w:val="PargrafodaLista"/>
        <w:widowControl/>
        <w:autoSpaceDE/>
        <w:adjustRightInd/>
        <w:spacing w:after="200" w:line="276" w:lineRule="auto"/>
        <w:ind w:left="1985"/>
        <w:contextualSpacing/>
        <w:jc w:val="both"/>
        <w:rPr>
          <w:color w:val="auto"/>
        </w:rPr>
      </w:pPr>
    </w:p>
    <w:p w14:paraId="1C7DA037" w14:textId="76CB1091" w:rsidR="00A93B33" w:rsidRPr="00A03796" w:rsidRDefault="00A93B33" w:rsidP="00A93B33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985"/>
        <w:contextualSpacing/>
        <w:jc w:val="both"/>
        <w:rPr>
          <w:color w:val="auto"/>
        </w:rPr>
      </w:pPr>
      <w:r w:rsidRPr="00A03796">
        <w:t>Caso o membro esteja de acordo com todas as validações</w:t>
      </w:r>
      <w:r w:rsidR="005B627A">
        <w:t xml:space="preserve"> acima citadas</w:t>
      </w:r>
      <w:r w:rsidRPr="00A03796">
        <w:t xml:space="preserve">, o sistema deve exibir o status </w:t>
      </w:r>
      <w:r w:rsidRPr="00A03796">
        <w:rPr>
          <w:noProof/>
        </w:rPr>
        <w:drawing>
          <wp:inline distT="0" distB="0" distL="0" distR="0" wp14:anchorId="7FF37B17" wp14:editId="3AC61CFD">
            <wp:extent cx="160317" cy="160317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3485" cy="16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3796">
        <w:t>;</w:t>
      </w:r>
    </w:p>
    <w:p w14:paraId="1A7829E3" w14:textId="77777777" w:rsidR="00A93B33" w:rsidRPr="00A03796" w:rsidRDefault="00A93B33" w:rsidP="00A93B33">
      <w:pPr>
        <w:pStyle w:val="PargrafodaLista"/>
        <w:widowControl/>
        <w:autoSpaceDE/>
        <w:adjustRightInd/>
        <w:spacing w:after="200" w:line="276" w:lineRule="auto"/>
        <w:ind w:left="1985"/>
        <w:contextualSpacing/>
        <w:jc w:val="both"/>
        <w:rPr>
          <w:color w:val="auto"/>
        </w:rPr>
      </w:pPr>
    </w:p>
    <w:p w14:paraId="0EEB9D05" w14:textId="6AA92A5D" w:rsidR="00A93B33" w:rsidRPr="00B5024B" w:rsidRDefault="00A93B33" w:rsidP="00A93B33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985"/>
        <w:contextualSpacing/>
        <w:jc w:val="both"/>
        <w:rPr>
          <w:color w:val="auto"/>
        </w:rPr>
      </w:pPr>
      <w:r w:rsidRPr="00A03796">
        <w:t xml:space="preserve">Caso o membro </w:t>
      </w:r>
      <w:r w:rsidRPr="00A03796">
        <w:rPr>
          <w:b/>
        </w:rPr>
        <w:t>NÃO</w:t>
      </w:r>
      <w:r w:rsidRPr="00A03796">
        <w:t xml:space="preserve"> esteja de acordo com todas as validações</w:t>
      </w:r>
      <w:r w:rsidR="005B627A">
        <w:t xml:space="preserve"> acima citadas</w:t>
      </w:r>
      <w:r w:rsidRPr="00A03796">
        <w:t xml:space="preserve">, o sistema deve exibir o status </w:t>
      </w:r>
      <w:r w:rsidRPr="00A03796">
        <w:rPr>
          <w:noProof/>
        </w:rPr>
        <w:drawing>
          <wp:inline distT="0" distB="0" distL="0" distR="0" wp14:anchorId="5D52E4A9" wp14:editId="501AFD90">
            <wp:extent cx="148442" cy="148442"/>
            <wp:effectExtent l="0" t="0" r="4445" b="444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3796">
        <w:t>;</w:t>
      </w:r>
    </w:p>
    <w:p w14:paraId="38BC001B" w14:textId="77777777" w:rsidR="00B5024B" w:rsidRPr="00B5024B" w:rsidRDefault="00B5024B" w:rsidP="00B5024B">
      <w:pPr>
        <w:pStyle w:val="PargrafodaLista"/>
        <w:rPr>
          <w:color w:val="auto"/>
        </w:rPr>
      </w:pPr>
    </w:p>
    <w:p w14:paraId="6A42F7CC" w14:textId="77777777" w:rsidR="00B5024B" w:rsidRPr="00382D03" w:rsidRDefault="00B5024B" w:rsidP="00B5024B">
      <w:pPr>
        <w:pStyle w:val="PargrafodaLista"/>
        <w:widowControl/>
        <w:numPr>
          <w:ilvl w:val="0"/>
          <w:numId w:val="7"/>
        </w:numPr>
        <w:autoSpaceDE/>
        <w:adjustRightInd/>
        <w:spacing w:before="60" w:after="200" w:line="276" w:lineRule="auto"/>
        <w:ind w:left="1985"/>
        <w:contextualSpacing/>
        <w:jc w:val="both"/>
        <w:rPr>
          <w:color w:val="auto"/>
        </w:rPr>
      </w:pPr>
      <w:r w:rsidRPr="00382D03">
        <w:rPr>
          <w:color w:val="auto"/>
        </w:rPr>
        <w:t xml:space="preserve">Na coluna Status Validação, quando o ícone </w:t>
      </w:r>
      <w:r w:rsidRPr="00382D03">
        <w:rPr>
          <w:noProof/>
        </w:rPr>
        <w:drawing>
          <wp:inline distT="0" distB="0" distL="0" distR="0" wp14:anchorId="782715DC" wp14:editId="0E7E88B8">
            <wp:extent cx="148442" cy="148442"/>
            <wp:effectExtent l="0" t="0" r="4445" b="444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D03">
        <w:rPr>
          <w:color w:val="auto"/>
        </w:rPr>
        <w:t xml:space="preserve"> for exibido, o sistema deve disponibilizar um link. Este link deve possuir um Hint, com a seguinte informação: “</w:t>
      </w:r>
      <w:r w:rsidRPr="00382D03">
        <w:rPr>
          <w:b/>
          <w:color w:val="auto"/>
        </w:rPr>
        <w:t>Selecione o ícone para detalhar as pendencias do profissional</w:t>
      </w:r>
      <w:r w:rsidRPr="00382D03">
        <w:rPr>
          <w:color w:val="auto"/>
        </w:rPr>
        <w:t>.”</w:t>
      </w:r>
    </w:p>
    <w:p w14:paraId="26294EAA" w14:textId="77777777" w:rsidR="00B5024B" w:rsidRPr="00382D03" w:rsidRDefault="00B5024B" w:rsidP="00B5024B">
      <w:pPr>
        <w:pStyle w:val="PargrafodaLista"/>
        <w:ind w:left="1985"/>
        <w:rPr>
          <w:color w:val="auto"/>
        </w:rPr>
      </w:pPr>
    </w:p>
    <w:p w14:paraId="19BB8569" w14:textId="77777777" w:rsidR="00B5024B" w:rsidRPr="00382D03" w:rsidRDefault="00B5024B" w:rsidP="00B5024B">
      <w:pPr>
        <w:pStyle w:val="PargrafodaLista"/>
        <w:widowControl/>
        <w:numPr>
          <w:ilvl w:val="0"/>
          <w:numId w:val="7"/>
        </w:numPr>
        <w:autoSpaceDE/>
        <w:adjustRightInd/>
        <w:spacing w:before="60" w:after="200" w:line="276" w:lineRule="auto"/>
        <w:ind w:left="1985"/>
        <w:contextualSpacing/>
        <w:jc w:val="both"/>
        <w:rPr>
          <w:color w:val="auto"/>
        </w:rPr>
      </w:pPr>
      <w:r w:rsidRPr="00382D03">
        <w:rPr>
          <w:color w:val="auto"/>
        </w:rPr>
        <w:t xml:space="preserve">Ao acionar o link na opção </w:t>
      </w:r>
      <w:r w:rsidRPr="00382D03">
        <w:rPr>
          <w:noProof/>
        </w:rPr>
        <w:drawing>
          <wp:inline distT="0" distB="0" distL="0" distR="0" wp14:anchorId="274FAE9F" wp14:editId="36EAD0F2">
            <wp:extent cx="148442" cy="148442"/>
            <wp:effectExtent l="0" t="0" r="4445" b="444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D03">
        <w:rPr>
          <w:color w:val="auto"/>
        </w:rPr>
        <w:t>, o sistema deve exibir uma pop-up com as pendencias que o profissional possuir. As pendencias devem ser exibidas, para cada artigo da lei, conforme abaixo descrito:</w:t>
      </w:r>
    </w:p>
    <w:p w14:paraId="49F9C2B8" w14:textId="77777777" w:rsidR="00B5024B" w:rsidRPr="00382D03" w:rsidRDefault="00B5024B" w:rsidP="00B5024B">
      <w:pPr>
        <w:pStyle w:val="PargrafodaLista"/>
        <w:rPr>
          <w:color w:val="auto"/>
        </w:rPr>
      </w:pPr>
    </w:p>
    <w:p w14:paraId="0DAFE1D1" w14:textId="77777777" w:rsidR="00B5024B" w:rsidRPr="00382D03" w:rsidRDefault="00B5024B" w:rsidP="00B5024B">
      <w:pPr>
        <w:numPr>
          <w:ilvl w:val="3"/>
          <w:numId w:val="7"/>
        </w:numPr>
        <w:spacing w:after="0"/>
        <w:ind w:left="1985"/>
        <w:rPr>
          <w:rFonts w:cs="Arial"/>
          <w:sz w:val="20"/>
        </w:rPr>
      </w:pPr>
      <w:r w:rsidRPr="00382D03">
        <w:rPr>
          <w:rFonts w:cs="Arial"/>
          <w:sz w:val="20"/>
        </w:rPr>
        <w:t xml:space="preserve">Por membro candidato à Conselheiro do </w:t>
      </w:r>
      <w:r w:rsidRPr="00382D03">
        <w:rPr>
          <w:rFonts w:cs="Arial"/>
          <w:b/>
          <w:sz w:val="20"/>
        </w:rPr>
        <w:t>CAU/UF-BR</w:t>
      </w:r>
      <w:r w:rsidRPr="00382D03">
        <w:rPr>
          <w:rFonts w:cs="Arial"/>
          <w:sz w:val="20"/>
        </w:rPr>
        <w:t xml:space="preserve"> {</w:t>
      </w:r>
      <w:r w:rsidRPr="00382D03">
        <w:rPr>
          <w:rFonts w:cs="Arial"/>
          <w:b/>
          <w:sz w:val="20"/>
        </w:rPr>
        <w:t>art. 18</w:t>
      </w:r>
      <w:r w:rsidRPr="00382D03">
        <w:rPr>
          <w:rFonts w:cs="Arial"/>
          <w:sz w:val="20"/>
        </w:rPr>
        <w:t>}</w:t>
      </w:r>
    </w:p>
    <w:p w14:paraId="2F76C1A7" w14:textId="77777777" w:rsidR="00B5024B" w:rsidRPr="00382D03" w:rsidRDefault="00B5024B" w:rsidP="00D17537">
      <w:pPr>
        <w:numPr>
          <w:ilvl w:val="3"/>
          <w:numId w:val="16"/>
        </w:numPr>
        <w:spacing w:after="0"/>
        <w:ind w:left="2835"/>
        <w:rPr>
          <w:rFonts w:cs="Arial"/>
          <w:color w:val="000000" w:themeColor="text1"/>
          <w:sz w:val="20"/>
        </w:rPr>
      </w:pPr>
      <w:r w:rsidRPr="00382D03">
        <w:rPr>
          <w:rFonts w:cs="Arial"/>
          <w:color w:val="000000" w:themeColor="text1"/>
          <w:sz w:val="20"/>
        </w:rPr>
        <w:t>Possuir registro definitivo, ativo.</w:t>
      </w:r>
    </w:p>
    <w:p w14:paraId="79EFFC61" w14:textId="77777777" w:rsidR="00B5024B" w:rsidRPr="00382D03" w:rsidRDefault="00B5024B" w:rsidP="00D17537">
      <w:pPr>
        <w:pStyle w:val="PargrafodaLista"/>
        <w:numPr>
          <w:ilvl w:val="0"/>
          <w:numId w:val="14"/>
        </w:numPr>
        <w:ind w:left="3544"/>
        <w:rPr>
          <w:color w:val="000000" w:themeColor="text1"/>
        </w:rPr>
      </w:pPr>
      <w:r w:rsidRPr="00382D03">
        <w:rPr>
          <w:color w:val="000000" w:themeColor="text1"/>
        </w:rPr>
        <w:t>O sistema deve exibir na pop-up a seguinte informação: “</w:t>
      </w:r>
      <w:r w:rsidRPr="00382D03">
        <w:rPr>
          <w:b/>
          <w:color w:val="000000" w:themeColor="text1"/>
        </w:rPr>
        <w:t>Registro consta como NÃO Ativo no SICCAU.”</w:t>
      </w:r>
    </w:p>
    <w:p w14:paraId="06B217D8" w14:textId="77777777" w:rsidR="00B5024B" w:rsidRPr="00382D03" w:rsidRDefault="00B5024B" w:rsidP="00B5024B">
      <w:pPr>
        <w:pStyle w:val="PargrafodaLista"/>
        <w:ind w:left="3544"/>
        <w:rPr>
          <w:color w:val="000000" w:themeColor="text1"/>
        </w:rPr>
      </w:pPr>
    </w:p>
    <w:p w14:paraId="68458C08" w14:textId="77777777" w:rsidR="00477572" w:rsidRDefault="00477572" w:rsidP="00477572">
      <w:pPr>
        <w:pStyle w:val="PargrafodaLista"/>
        <w:ind w:left="3544"/>
        <w:rPr>
          <w:b/>
          <w:color w:val="000000" w:themeColor="text1"/>
        </w:rPr>
      </w:pPr>
    </w:p>
    <w:p w14:paraId="4F19EF30" w14:textId="77777777" w:rsidR="00477572" w:rsidRPr="005F4857" w:rsidRDefault="00477572" w:rsidP="00D17537">
      <w:pPr>
        <w:pStyle w:val="PargrafodaLista"/>
        <w:widowControl/>
        <w:numPr>
          <w:ilvl w:val="0"/>
          <w:numId w:val="23"/>
        </w:numPr>
        <w:autoSpaceDE/>
        <w:adjustRightInd/>
        <w:spacing w:after="200" w:line="276" w:lineRule="auto"/>
        <w:ind w:left="3544"/>
        <w:contextualSpacing/>
        <w:jc w:val="both"/>
        <w:rPr>
          <w:color w:val="auto"/>
          <w:highlight w:val="yellow"/>
        </w:rPr>
      </w:pPr>
      <w:r w:rsidRPr="005F4857">
        <w:rPr>
          <w:color w:val="000000" w:themeColor="text1"/>
          <w:highlight w:val="yellow"/>
        </w:rPr>
        <w:t xml:space="preserve">O sistema deve validar se a Data Fim do registro do profissional está vigente, caso a Data Fim esteja menor que a data atual: </w:t>
      </w:r>
    </w:p>
    <w:p w14:paraId="30F9EDF0" w14:textId="77777777" w:rsidR="00477572" w:rsidRPr="004079C8" w:rsidRDefault="00477572" w:rsidP="00477572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b/>
          <w:color w:val="000000" w:themeColor="text1"/>
        </w:rPr>
      </w:pPr>
      <w:r w:rsidRPr="005F4857">
        <w:rPr>
          <w:color w:val="000000" w:themeColor="text1"/>
          <w:highlight w:val="yellow"/>
        </w:rPr>
        <w:t>“</w:t>
      </w:r>
      <w:r w:rsidRPr="005F4857">
        <w:rPr>
          <w:b/>
          <w:color w:val="000000" w:themeColor="text1"/>
          <w:highlight w:val="yellow"/>
        </w:rPr>
        <w:t>Registro consta com a Data de validade expirada.”</w:t>
      </w:r>
    </w:p>
    <w:p w14:paraId="79495DA8" w14:textId="77777777" w:rsidR="00B5024B" w:rsidRDefault="00B5024B" w:rsidP="00B5024B">
      <w:pPr>
        <w:pStyle w:val="PargrafodaLista"/>
        <w:ind w:left="3544"/>
        <w:rPr>
          <w:color w:val="000000" w:themeColor="text1"/>
        </w:rPr>
      </w:pPr>
    </w:p>
    <w:p w14:paraId="7EF06AFE" w14:textId="77777777" w:rsidR="00477572" w:rsidRPr="00382D03" w:rsidRDefault="00477572" w:rsidP="00B5024B">
      <w:pPr>
        <w:pStyle w:val="PargrafodaLista"/>
        <w:ind w:left="3544"/>
        <w:rPr>
          <w:color w:val="000000" w:themeColor="text1"/>
        </w:rPr>
      </w:pPr>
    </w:p>
    <w:p w14:paraId="0E9AEBF9" w14:textId="77777777" w:rsidR="00B5024B" w:rsidRPr="00382D03" w:rsidRDefault="00B5024B" w:rsidP="00D17537">
      <w:pPr>
        <w:pStyle w:val="PargrafodaLista"/>
        <w:numPr>
          <w:ilvl w:val="0"/>
          <w:numId w:val="14"/>
        </w:numPr>
        <w:ind w:left="3544"/>
        <w:rPr>
          <w:color w:val="000000" w:themeColor="text1"/>
        </w:rPr>
      </w:pPr>
      <w:r w:rsidRPr="00382D03">
        <w:rPr>
          <w:color w:val="000000" w:themeColor="text1"/>
        </w:rPr>
        <w:t xml:space="preserve">O sistema deve validar se o resgistro do CPF informado é Definitivo ou Provisório. Caso seja Provisório, o sistema deve alerta como um pendência: </w:t>
      </w:r>
    </w:p>
    <w:p w14:paraId="685B5F56" w14:textId="77777777" w:rsidR="00B5024B" w:rsidRPr="00382D03" w:rsidRDefault="00B5024B" w:rsidP="00B5024B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b/>
          <w:color w:val="000000" w:themeColor="text1"/>
        </w:rPr>
      </w:pPr>
      <w:r w:rsidRPr="00382D03">
        <w:rPr>
          <w:color w:val="000000" w:themeColor="text1"/>
        </w:rPr>
        <w:t>“</w:t>
      </w:r>
      <w:r w:rsidRPr="00382D03">
        <w:rPr>
          <w:b/>
          <w:color w:val="000000" w:themeColor="text1"/>
        </w:rPr>
        <w:t>Registro consta como Provisório no SICCAU.”</w:t>
      </w:r>
    </w:p>
    <w:p w14:paraId="146542B5" w14:textId="77777777" w:rsidR="00B5024B" w:rsidRPr="00382D03" w:rsidRDefault="00B5024B" w:rsidP="00B5024B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color w:val="auto"/>
        </w:rPr>
      </w:pPr>
    </w:p>
    <w:p w14:paraId="0BBCD2C7" w14:textId="77777777" w:rsidR="00B5024B" w:rsidRPr="00382D03" w:rsidRDefault="00B5024B" w:rsidP="00D17537">
      <w:pPr>
        <w:numPr>
          <w:ilvl w:val="3"/>
          <w:numId w:val="16"/>
        </w:numPr>
        <w:spacing w:after="0"/>
        <w:ind w:left="2835"/>
        <w:rPr>
          <w:rFonts w:cs="Arial"/>
          <w:color w:val="000000" w:themeColor="text1"/>
          <w:sz w:val="20"/>
        </w:rPr>
      </w:pPr>
      <w:r w:rsidRPr="00382D03">
        <w:rPr>
          <w:rFonts w:cs="Arial"/>
          <w:color w:val="000000" w:themeColor="text1"/>
          <w:sz w:val="20"/>
        </w:rPr>
        <w:t>Estar adimplente com as anuidades do CAU até o término do prazo de pedido de registro de candidatura.</w:t>
      </w:r>
    </w:p>
    <w:p w14:paraId="65EED889" w14:textId="77777777" w:rsidR="00B5024B" w:rsidRPr="00382D03" w:rsidRDefault="00B5024B" w:rsidP="00D17537">
      <w:pPr>
        <w:pStyle w:val="PargrafodaLista"/>
        <w:numPr>
          <w:ilvl w:val="0"/>
          <w:numId w:val="18"/>
        </w:numPr>
        <w:ind w:left="3544"/>
        <w:rPr>
          <w:color w:val="000000" w:themeColor="text1"/>
        </w:rPr>
      </w:pPr>
      <w:r w:rsidRPr="00382D03">
        <w:rPr>
          <w:color w:val="000000" w:themeColor="text1"/>
        </w:rPr>
        <w:t>Caso o ator está inadimplente no SICCAU, o sistema deve exbir na pop-up a seguinte informação:</w:t>
      </w:r>
    </w:p>
    <w:p w14:paraId="16F5DB1C" w14:textId="77777777" w:rsidR="00B5024B" w:rsidRPr="00382D03" w:rsidRDefault="00B5024B" w:rsidP="00B5024B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b/>
          <w:color w:val="000000" w:themeColor="text1"/>
        </w:rPr>
      </w:pPr>
      <w:r w:rsidRPr="00382D03">
        <w:rPr>
          <w:color w:val="000000" w:themeColor="text1"/>
        </w:rPr>
        <w:t>“</w:t>
      </w:r>
      <w:r w:rsidRPr="00382D03">
        <w:rPr>
          <w:b/>
          <w:color w:val="000000" w:themeColor="text1"/>
        </w:rPr>
        <w:t>Registro consta como INADIMPLENTE no SICCAU.”</w:t>
      </w:r>
    </w:p>
    <w:p w14:paraId="70E384C1" w14:textId="77777777" w:rsidR="00B5024B" w:rsidRPr="00382D03" w:rsidRDefault="00B5024B" w:rsidP="00B5024B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color w:val="auto"/>
        </w:rPr>
      </w:pPr>
    </w:p>
    <w:p w14:paraId="6368DA2B" w14:textId="77777777" w:rsidR="00B5024B" w:rsidRPr="00382D03" w:rsidRDefault="00B5024B" w:rsidP="00D17537">
      <w:pPr>
        <w:numPr>
          <w:ilvl w:val="3"/>
          <w:numId w:val="12"/>
        </w:numPr>
        <w:spacing w:after="0"/>
        <w:ind w:left="1985"/>
        <w:rPr>
          <w:rFonts w:cs="Arial"/>
          <w:sz w:val="20"/>
        </w:rPr>
      </w:pPr>
      <w:r w:rsidRPr="00382D03">
        <w:rPr>
          <w:rFonts w:cs="Arial"/>
          <w:sz w:val="20"/>
        </w:rPr>
        <w:t xml:space="preserve">Por membro candidato à Conselheiro </w:t>
      </w:r>
      <w:r w:rsidRPr="00382D03">
        <w:rPr>
          <w:rFonts w:cs="Arial"/>
          <w:b/>
          <w:sz w:val="20"/>
        </w:rPr>
        <w:t xml:space="preserve">IES </w:t>
      </w:r>
      <w:r w:rsidRPr="00382D03">
        <w:rPr>
          <w:rFonts w:cs="Arial"/>
          <w:sz w:val="20"/>
        </w:rPr>
        <w:t>{</w:t>
      </w:r>
      <w:r w:rsidRPr="00382D03">
        <w:rPr>
          <w:rFonts w:cs="Arial"/>
          <w:b/>
          <w:sz w:val="20"/>
        </w:rPr>
        <w:t>art. 19</w:t>
      </w:r>
      <w:r w:rsidRPr="00382D03">
        <w:rPr>
          <w:rFonts w:cs="Arial"/>
          <w:sz w:val="20"/>
        </w:rPr>
        <w:t>}</w:t>
      </w:r>
    </w:p>
    <w:p w14:paraId="48869FC7" w14:textId="77777777" w:rsidR="00B5024B" w:rsidRPr="00382D03" w:rsidRDefault="00B5024B" w:rsidP="00D17537">
      <w:pPr>
        <w:numPr>
          <w:ilvl w:val="4"/>
          <w:numId w:val="17"/>
        </w:numPr>
        <w:spacing w:after="0"/>
        <w:ind w:left="2835"/>
        <w:rPr>
          <w:rFonts w:cs="Arial"/>
          <w:color w:val="000000" w:themeColor="text1"/>
          <w:sz w:val="20"/>
        </w:rPr>
      </w:pPr>
      <w:r w:rsidRPr="00382D03">
        <w:rPr>
          <w:rFonts w:cs="Arial"/>
          <w:color w:val="000000" w:themeColor="text1"/>
          <w:sz w:val="20"/>
        </w:rPr>
        <w:t xml:space="preserve">Possuir registro definitivo, ativo. </w:t>
      </w:r>
    </w:p>
    <w:p w14:paraId="6FAC6E4E" w14:textId="77777777" w:rsidR="00B5024B" w:rsidRPr="00382D03" w:rsidRDefault="00B5024B" w:rsidP="00D17537">
      <w:pPr>
        <w:pStyle w:val="PargrafodaLista"/>
        <w:numPr>
          <w:ilvl w:val="0"/>
          <w:numId w:val="14"/>
        </w:numPr>
        <w:ind w:left="3544"/>
        <w:rPr>
          <w:color w:val="000000" w:themeColor="text1"/>
        </w:rPr>
      </w:pPr>
      <w:r w:rsidRPr="00382D03">
        <w:rPr>
          <w:color w:val="000000" w:themeColor="text1"/>
        </w:rPr>
        <w:t>O sistema deve exibir na pop-up a seguinte informação: “</w:t>
      </w:r>
      <w:r w:rsidRPr="00382D03">
        <w:rPr>
          <w:b/>
          <w:color w:val="000000" w:themeColor="text1"/>
        </w:rPr>
        <w:t>Registro consta como NÃO Ativo no SICCAU.”</w:t>
      </w:r>
    </w:p>
    <w:p w14:paraId="45109E72" w14:textId="77777777" w:rsidR="00B5024B" w:rsidRPr="00382D03" w:rsidRDefault="00B5024B" w:rsidP="00B5024B">
      <w:pPr>
        <w:pStyle w:val="PargrafodaLista"/>
        <w:ind w:left="3544"/>
        <w:rPr>
          <w:color w:val="000000" w:themeColor="text1"/>
        </w:rPr>
      </w:pPr>
    </w:p>
    <w:p w14:paraId="299B5BD9" w14:textId="77777777" w:rsidR="00B5024B" w:rsidRPr="00382D03" w:rsidRDefault="00B5024B" w:rsidP="00B5024B">
      <w:pPr>
        <w:pStyle w:val="PargrafodaLista"/>
        <w:ind w:left="3544"/>
        <w:rPr>
          <w:color w:val="000000" w:themeColor="text1"/>
        </w:rPr>
      </w:pPr>
    </w:p>
    <w:p w14:paraId="481F64E7" w14:textId="06B30C97" w:rsidR="00B5024B" w:rsidRPr="00382D03" w:rsidRDefault="00B5024B" w:rsidP="00D17537">
      <w:pPr>
        <w:pStyle w:val="PargrafodaLista"/>
        <w:numPr>
          <w:ilvl w:val="0"/>
          <w:numId w:val="14"/>
        </w:numPr>
        <w:ind w:left="3544"/>
        <w:rPr>
          <w:color w:val="000000" w:themeColor="text1"/>
        </w:rPr>
      </w:pPr>
      <w:r w:rsidRPr="00382D03">
        <w:rPr>
          <w:color w:val="000000" w:themeColor="text1"/>
        </w:rPr>
        <w:t xml:space="preserve">O sistema deve validar se o </w:t>
      </w:r>
      <w:r w:rsidR="00025A30" w:rsidRPr="00382D03">
        <w:rPr>
          <w:color w:val="000000" w:themeColor="text1"/>
        </w:rPr>
        <w:t>registro</w:t>
      </w:r>
      <w:r w:rsidRPr="00382D03">
        <w:rPr>
          <w:color w:val="000000" w:themeColor="text1"/>
        </w:rPr>
        <w:t xml:space="preserve"> do CPF informado é Definitivo ou Provisório. Caso seja Provisório, o sistema deve alerta como um pendência: </w:t>
      </w:r>
    </w:p>
    <w:p w14:paraId="776EE049" w14:textId="77777777" w:rsidR="00B5024B" w:rsidRPr="00382D03" w:rsidRDefault="00B5024B" w:rsidP="00B5024B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b/>
          <w:color w:val="000000" w:themeColor="text1"/>
        </w:rPr>
      </w:pPr>
      <w:r w:rsidRPr="00382D03">
        <w:rPr>
          <w:color w:val="000000" w:themeColor="text1"/>
        </w:rPr>
        <w:t>“</w:t>
      </w:r>
      <w:r w:rsidRPr="00382D03">
        <w:rPr>
          <w:b/>
          <w:color w:val="000000" w:themeColor="text1"/>
        </w:rPr>
        <w:t>Registro consta como Provisório no SICCAU.”</w:t>
      </w:r>
    </w:p>
    <w:p w14:paraId="739F3FB6" w14:textId="77777777" w:rsidR="00B5024B" w:rsidRPr="00382D03" w:rsidRDefault="00B5024B" w:rsidP="00B5024B">
      <w:pPr>
        <w:pStyle w:val="PargrafodaLista"/>
        <w:widowControl/>
        <w:autoSpaceDE/>
        <w:adjustRightInd/>
        <w:spacing w:before="60" w:after="200" w:line="276" w:lineRule="auto"/>
        <w:ind w:left="3544"/>
        <w:contextualSpacing/>
        <w:jc w:val="both"/>
        <w:rPr>
          <w:color w:val="auto"/>
        </w:rPr>
      </w:pPr>
    </w:p>
    <w:p w14:paraId="3F5C183C" w14:textId="77777777" w:rsidR="00B5024B" w:rsidRPr="00382D03" w:rsidRDefault="00B5024B" w:rsidP="00D17537">
      <w:pPr>
        <w:numPr>
          <w:ilvl w:val="3"/>
          <w:numId w:val="16"/>
        </w:numPr>
        <w:spacing w:after="0"/>
        <w:ind w:left="2835"/>
        <w:rPr>
          <w:rFonts w:cs="Arial"/>
          <w:color w:val="000000" w:themeColor="text1"/>
          <w:sz w:val="20"/>
        </w:rPr>
      </w:pPr>
      <w:r w:rsidRPr="00382D03">
        <w:rPr>
          <w:rFonts w:cs="Arial"/>
          <w:color w:val="000000" w:themeColor="text1"/>
          <w:sz w:val="20"/>
        </w:rPr>
        <w:t>Estar adimplente com as anuidades do CAU até o término do prazo de pedido de registro de candidatura.</w:t>
      </w:r>
    </w:p>
    <w:p w14:paraId="4B1A9E06" w14:textId="60A9F183" w:rsidR="00B5024B" w:rsidRPr="00C206AA" w:rsidRDefault="00B5024B" w:rsidP="00D17537">
      <w:pPr>
        <w:pStyle w:val="PargrafodaLista"/>
        <w:numPr>
          <w:ilvl w:val="0"/>
          <w:numId w:val="18"/>
        </w:numPr>
        <w:ind w:left="3544"/>
        <w:rPr>
          <w:color w:val="000000" w:themeColor="text1"/>
        </w:rPr>
      </w:pPr>
      <w:r w:rsidRPr="00C206AA">
        <w:rPr>
          <w:color w:val="000000" w:themeColor="text1"/>
        </w:rPr>
        <w:t xml:space="preserve">Caso o ator está inadimplente no SICCAU, o sistema deve </w:t>
      </w:r>
      <w:r w:rsidR="00025A30" w:rsidRPr="00C206AA">
        <w:rPr>
          <w:color w:val="000000" w:themeColor="text1"/>
        </w:rPr>
        <w:t>exibir</w:t>
      </w:r>
      <w:r w:rsidRPr="00C206AA">
        <w:rPr>
          <w:color w:val="000000" w:themeColor="text1"/>
        </w:rPr>
        <w:t xml:space="preserve"> na pop-up a seguinte informação:</w:t>
      </w:r>
    </w:p>
    <w:p w14:paraId="39FA46C4" w14:textId="572D190E" w:rsidR="00B5024B" w:rsidRPr="00C206AA" w:rsidRDefault="00B5024B" w:rsidP="006C6B0A">
      <w:pPr>
        <w:pStyle w:val="PargrafodaLista"/>
        <w:widowControl/>
        <w:autoSpaceDE/>
        <w:adjustRightInd/>
        <w:spacing w:after="200" w:line="276" w:lineRule="auto"/>
        <w:ind w:left="3544"/>
        <w:contextualSpacing/>
        <w:jc w:val="both"/>
        <w:rPr>
          <w:b/>
          <w:color w:val="000000" w:themeColor="text1"/>
        </w:rPr>
      </w:pPr>
      <w:r w:rsidRPr="00C206AA">
        <w:rPr>
          <w:color w:val="000000" w:themeColor="text1"/>
        </w:rPr>
        <w:t>“</w:t>
      </w:r>
      <w:r w:rsidRPr="00C206AA">
        <w:rPr>
          <w:b/>
          <w:color w:val="000000" w:themeColor="text1"/>
        </w:rPr>
        <w:t>Registro consta como INADIMPLENTE no SICCAU.”</w:t>
      </w:r>
    </w:p>
    <w:p w14:paraId="2D263B81" w14:textId="77777777" w:rsidR="002B08F7" w:rsidRPr="00C206AA" w:rsidRDefault="002B08F7" w:rsidP="006C6B0A">
      <w:pPr>
        <w:pStyle w:val="PargrafodaLista"/>
        <w:widowControl/>
        <w:autoSpaceDE/>
        <w:adjustRightInd/>
        <w:spacing w:after="200" w:line="276" w:lineRule="auto"/>
        <w:ind w:left="3544"/>
        <w:contextualSpacing/>
        <w:jc w:val="both"/>
        <w:rPr>
          <w:b/>
          <w:color w:val="000000" w:themeColor="text1"/>
        </w:rPr>
      </w:pPr>
    </w:p>
    <w:p w14:paraId="7CF4D699" w14:textId="77777777" w:rsidR="008128E1" w:rsidRPr="00C206AA" w:rsidRDefault="008128E1" w:rsidP="008128E1">
      <w:pPr>
        <w:pStyle w:val="PargrafodaLista"/>
        <w:widowControl/>
        <w:autoSpaceDE/>
        <w:adjustRightInd/>
        <w:spacing w:after="200" w:line="276" w:lineRule="auto"/>
        <w:ind w:left="1985"/>
        <w:contextualSpacing/>
        <w:jc w:val="both"/>
        <w:rPr>
          <w:color w:val="auto"/>
        </w:rPr>
      </w:pPr>
    </w:p>
    <w:p w14:paraId="62A2CD77" w14:textId="21F49C58" w:rsidR="00A93B33" w:rsidRPr="00C206AA" w:rsidRDefault="000B2899" w:rsidP="00CB1B4E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C206AA">
        <w:rPr>
          <w:b/>
          <w:color w:val="auto"/>
        </w:rPr>
        <w:t>Responsável:</w:t>
      </w:r>
      <w:r w:rsidR="00CB1B4E" w:rsidRPr="00C206AA">
        <w:rPr>
          <w:color w:val="auto"/>
        </w:rPr>
        <w:t xml:space="preserve"> o sistema deve</w:t>
      </w:r>
      <w:r w:rsidRPr="00C206AA">
        <w:rPr>
          <w:color w:val="auto"/>
        </w:rPr>
        <w:t xml:space="preserve"> exibir o(s) responsável(eis) pela chapa;</w:t>
      </w:r>
    </w:p>
    <w:p w14:paraId="02A6A016" w14:textId="77777777" w:rsidR="000B2899" w:rsidRPr="00C206AA" w:rsidRDefault="000B2899" w:rsidP="000B2899">
      <w:pPr>
        <w:pStyle w:val="PargrafodaLista"/>
        <w:widowControl/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</w:p>
    <w:p w14:paraId="401E9FA1" w14:textId="0DE64B05" w:rsidR="000B2899" w:rsidRPr="00C206AA" w:rsidRDefault="000B2899" w:rsidP="00CB1B4E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  <w:r w:rsidRPr="00C206AA">
        <w:rPr>
          <w:b/>
          <w:color w:val="auto"/>
        </w:rPr>
        <w:t>Ação:</w:t>
      </w:r>
      <w:r w:rsidRPr="00C206AA">
        <w:rPr>
          <w:color w:val="auto"/>
        </w:rPr>
        <w:t xml:space="preserve"> O sistema deve exibir as opções </w:t>
      </w:r>
      <w:r w:rsidRPr="00C206AA">
        <w:rPr>
          <w:b/>
          <w:color w:val="auto"/>
        </w:rPr>
        <w:t xml:space="preserve">Alterar Membros, </w:t>
      </w:r>
      <w:r w:rsidR="00CA625B" w:rsidRPr="00C206AA">
        <w:rPr>
          <w:b/>
          <w:color w:val="auto"/>
        </w:rPr>
        <w:t>Alterar Status de Confirmação,</w:t>
      </w:r>
      <w:r w:rsidR="00CA625B" w:rsidRPr="00C206AA">
        <w:rPr>
          <w:color w:val="auto"/>
        </w:rPr>
        <w:t xml:space="preserve"> </w:t>
      </w:r>
      <w:r w:rsidR="00CA625B" w:rsidRPr="00C206AA">
        <w:rPr>
          <w:b/>
          <w:color w:val="auto"/>
        </w:rPr>
        <w:t>Alterar Status de Validação</w:t>
      </w:r>
      <w:r w:rsidR="00C44A72" w:rsidRPr="00C206AA">
        <w:rPr>
          <w:b/>
          <w:color w:val="auto"/>
        </w:rPr>
        <w:t>,</w:t>
      </w:r>
      <w:r w:rsidR="00CA625B" w:rsidRPr="00C206AA">
        <w:rPr>
          <w:b/>
          <w:color w:val="auto"/>
        </w:rPr>
        <w:t xml:space="preserve"> </w:t>
      </w:r>
      <w:r w:rsidRPr="00C206AA">
        <w:rPr>
          <w:b/>
          <w:color w:val="auto"/>
        </w:rPr>
        <w:t xml:space="preserve">Enviar E-Mail de Pendência, </w:t>
      </w:r>
      <w:r w:rsidR="00CA625B" w:rsidRPr="00C206AA">
        <w:rPr>
          <w:b/>
          <w:color w:val="auto"/>
        </w:rPr>
        <w:t xml:space="preserve">Excluir Membro e </w:t>
      </w:r>
      <w:r w:rsidRPr="00C206AA">
        <w:rPr>
          <w:b/>
          <w:color w:val="auto"/>
        </w:rPr>
        <w:t xml:space="preserve">Reenviar Convite, </w:t>
      </w:r>
    </w:p>
    <w:p w14:paraId="57A4FC02" w14:textId="77777777" w:rsidR="000B2899" w:rsidRPr="00C206AA" w:rsidRDefault="000B2899" w:rsidP="000B2899">
      <w:pPr>
        <w:pStyle w:val="PargrafodaLista"/>
        <w:widowControl/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</w:p>
    <w:p w14:paraId="54A95116" w14:textId="48C17F8E" w:rsidR="00122EF7" w:rsidRPr="005A5D46" w:rsidRDefault="00122EF7" w:rsidP="00122EF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C206AA">
        <w:rPr>
          <w:color w:val="auto"/>
        </w:rPr>
        <w:lastRenderedPageBreak/>
        <w:t>O sistema deve validar</w:t>
      </w:r>
      <w:r w:rsidRPr="005A5D46">
        <w:rPr>
          <w:color w:val="auto"/>
        </w:rPr>
        <w:t xml:space="preserve"> </w:t>
      </w:r>
      <w:r w:rsidR="005A5D46" w:rsidRPr="005A5D46">
        <w:rPr>
          <w:color w:val="auto"/>
        </w:rPr>
        <w:t>nas estórias HST021 e HST022,</w:t>
      </w:r>
      <w:r w:rsidRPr="005A5D46">
        <w:rPr>
          <w:color w:val="auto"/>
        </w:rPr>
        <w:t xml:space="preserve"> se o ator preencheu todos os card com as informações dos membros que irão compor a Chapa criada; Caso o ator não preencha todos os card dos membros, com o Titular e Suplente, o sistema deve </w:t>
      </w:r>
      <w:r w:rsidR="00E51F1E">
        <w:rPr>
          <w:color w:val="auto"/>
        </w:rPr>
        <w:t xml:space="preserve">exibir conforme HST022, E deve </w:t>
      </w:r>
      <w:r w:rsidRPr="005A5D46">
        <w:rPr>
          <w:color w:val="auto"/>
        </w:rPr>
        <w:t>considerar a chapa COM PENDÊNCIA, mesmo que as colunas Status Validação e Status Confirmação estejam atendendo a regra acima citada.</w:t>
      </w:r>
    </w:p>
    <w:p w14:paraId="7E98AE54" w14:textId="77777777" w:rsidR="00122EF7" w:rsidRPr="005A5D46" w:rsidRDefault="00122EF7" w:rsidP="00122EF7">
      <w:pPr>
        <w:pStyle w:val="PargrafodaLista"/>
        <w:rPr>
          <w:color w:val="auto"/>
        </w:rPr>
      </w:pPr>
    </w:p>
    <w:p w14:paraId="4264B797" w14:textId="77777777" w:rsidR="00122EF7" w:rsidRDefault="00122EF7" w:rsidP="00122EF7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5A5D46">
        <w:rPr>
          <w:color w:val="auto"/>
        </w:rPr>
        <w:t>Ex: a proporção para uma especifica UF é de 7 membros, porém o ator só informou 6, conforme figura abaixo. Quando isto ocorrer o sistema deve considerar como uma pendencia.</w:t>
      </w:r>
      <w:r>
        <w:rPr>
          <w:color w:val="auto"/>
        </w:rPr>
        <w:t xml:space="preserve"> </w:t>
      </w:r>
    </w:p>
    <w:p w14:paraId="2CE3E510" w14:textId="77777777" w:rsidR="00122EF7" w:rsidRDefault="00122EF7" w:rsidP="00122EF7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</w:p>
    <w:p w14:paraId="3DD75C0C" w14:textId="21F9490F" w:rsidR="00122EF7" w:rsidRDefault="00B04967" w:rsidP="00B74596">
      <w:pPr>
        <w:pStyle w:val="PargrafodaLista"/>
        <w:widowControl/>
        <w:autoSpaceDE/>
        <w:adjustRightInd/>
        <w:spacing w:after="200" w:line="276" w:lineRule="auto"/>
        <w:ind w:left="2552"/>
        <w:contextualSpacing/>
        <w:jc w:val="both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360ADD8C" wp14:editId="07E200B6">
            <wp:extent cx="2684678" cy="3394230"/>
            <wp:effectExtent l="0" t="0" r="1905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322" cy="3400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2055C" w14:textId="77777777" w:rsidR="00CB34A0" w:rsidRDefault="00CB34A0" w:rsidP="00B74596">
      <w:pPr>
        <w:pStyle w:val="PargrafodaLista"/>
        <w:widowControl/>
        <w:autoSpaceDE/>
        <w:adjustRightInd/>
        <w:spacing w:after="200" w:line="276" w:lineRule="auto"/>
        <w:ind w:left="2552"/>
        <w:contextualSpacing/>
        <w:jc w:val="both"/>
        <w:rPr>
          <w:color w:val="auto"/>
        </w:rPr>
      </w:pPr>
    </w:p>
    <w:p w14:paraId="32FA9C71" w14:textId="77777777" w:rsidR="00AC4E86" w:rsidRDefault="00AC4E86" w:rsidP="00B74596">
      <w:pPr>
        <w:pStyle w:val="PargrafodaLista"/>
        <w:widowControl/>
        <w:autoSpaceDE/>
        <w:adjustRightInd/>
        <w:spacing w:after="200" w:line="276" w:lineRule="auto"/>
        <w:ind w:left="2552"/>
        <w:contextualSpacing/>
        <w:jc w:val="both"/>
        <w:rPr>
          <w:color w:val="auto"/>
        </w:rPr>
      </w:pPr>
    </w:p>
    <w:p w14:paraId="69DCEB5C" w14:textId="77777777" w:rsidR="00AC4E86" w:rsidRDefault="00AC4E86" w:rsidP="00B74596">
      <w:pPr>
        <w:pStyle w:val="PargrafodaLista"/>
        <w:widowControl/>
        <w:autoSpaceDE/>
        <w:adjustRightInd/>
        <w:spacing w:after="200" w:line="276" w:lineRule="auto"/>
        <w:ind w:left="2552"/>
        <w:contextualSpacing/>
        <w:jc w:val="both"/>
        <w:rPr>
          <w:color w:val="auto"/>
        </w:rPr>
      </w:pPr>
    </w:p>
    <w:p w14:paraId="5B3E13DE" w14:textId="77777777" w:rsidR="00AC4E86" w:rsidRPr="00A078ED" w:rsidRDefault="00AC4E86" w:rsidP="00B74596">
      <w:pPr>
        <w:pStyle w:val="PargrafodaLista"/>
        <w:widowControl/>
        <w:autoSpaceDE/>
        <w:adjustRightInd/>
        <w:spacing w:after="200" w:line="276" w:lineRule="auto"/>
        <w:ind w:left="2552"/>
        <w:contextualSpacing/>
        <w:jc w:val="both"/>
        <w:rPr>
          <w:color w:val="auto"/>
        </w:rPr>
      </w:pPr>
    </w:p>
    <w:p w14:paraId="4CBECE38" w14:textId="77777777" w:rsidR="000B2899" w:rsidRDefault="000B2899" w:rsidP="000B2899">
      <w:pPr>
        <w:pStyle w:val="PargrafodaLista"/>
        <w:widowControl/>
        <w:autoSpaceDE/>
        <w:adjustRightInd/>
        <w:spacing w:after="200" w:line="276" w:lineRule="auto"/>
        <w:ind w:left="1276"/>
        <w:contextualSpacing/>
        <w:jc w:val="both"/>
        <w:rPr>
          <w:color w:val="auto"/>
        </w:rPr>
      </w:pPr>
    </w:p>
    <w:p w14:paraId="7D9B6000" w14:textId="4C732E07" w:rsidR="000B2899" w:rsidRPr="00CB34A0" w:rsidRDefault="000B2899" w:rsidP="000B289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31" w:name="_Ref23687004"/>
      <w:r w:rsidRPr="00CB34A0">
        <w:rPr>
          <w:b/>
          <w:u w:val="single"/>
        </w:rPr>
        <w:t xml:space="preserve">Alterar </w:t>
      </w:r>
      <w:r w:rsidR="00EA0F7C" w:rsidRPr="00CB34A0">
        <w:rPr>
          <w:b/>
          <w:u w:val="single"/>
        </w:rPr>
        <w:t>dados da Chapa</w:t>
      </w:r>
      <w:bookmarkEnd w:id="31"/>
    </w:p>
    <w:p w14:paraId="1ACD0AC6" w14:textId="22589A91" w:rsidR="00903591" w:rsidRPr="00CB34A0" w:rsidRDefault="00EA0F7C" w:rsidP="00973584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CB34A0">
        <w:rPr>
          <w:color w:val="auto"/>
        </w:rPr>
        <w:t>Para assessor CEN/BR, a</w:t>
      </w:r>
      <w:r w:rsidR="006C6B0A" w:rsidRPr="00CB34A0">
        <w:rPr>
          <w:color w:val="auto"/>
        </w:rPr>
        <w:t xml:space="preserve"> alteração </w:t>
      </w:r>
      <w:r w:rsidRPr="00CB34A0">
        <w:rPr>
          <w:color w:val="auto"/>
        </w:rPr>
        <w:t>dos dados pode</w:t>
      </w:r>
      <w:r w:rsidR="006C6B0A" w:rsidRPr="00CB34A0">
        <w:rPr>
          <w:color w:val="auto"/>
        </w:rPr>
        <w:t xml:space="preserve"> ser realizada até a </w:t>
      </w:r>
      <w:r w:rsidR="006C6B0A" w:rsidRPr="00CB34A0">
        <w:rPr>
          <w:b/>
          <w:color w:val="auto"/>
        </w:rPr>
        <w:t>Data Fim</w:t>
      </w:r>
      <w:r w:rsidR="006C6B0A" w:rsidRPr="00CB34A0">
        <w:rPr>
          <w:color w:val="auto"/>
        </w:rPr>
        <w:t xml:space="preserve"> do </w:t>
      </w:r>
      <w:r w:rsidRPr="00CB34A0">
        <w:rPr>
          <w:b/>
          <w:color w:val="auto"/>
        </w:rPr>
        <w:t>Período</w:t>
      </w:r>
      <w:r w:rsidR="006C6B0A" w:rsidRPr="00CB34A0">
        <w:rPr>
          <w:b/>
          <w:color w:val="auto"/>
        </w:rPr>
        <w:t xml:space="preserve"> de </w:t>
      </w:r>
      <w:r w:rsidRPr="00CB34A0">
        <w:rPr>
          <w:b/>
          <w:color w:val="auto"/>
        </w:rPr>
        <w:t>V</w:t>
      </w:r>
      <w:r w:rsidR="006C6B0A" w:rsidRPr="00CB34A0">
        <w:rPr>
          <w:b/>
          <w:color w:val="auto"/>
        </w:rPr>
        <w:t>igência</w:t>
      </w:r>
      <w:r w:rsidR="006C6B0A" w:rsidRPr="00CB34A0">
        <w:rPr>
          <w:color w:val="auto"/>
        </w:rPr>
        <w:t xml:space="preserve"> da </w:t>
      </w:r>
      <w:r w:rsidR="006C6B0A" w:rsidRPr="00CB34A0">
        <w:rPr>
          <w:b/>
          <w:color w:val="auto"/>
        </w:rPr>
        <w:t>ELEIÇÃO</w:t>
      </w:r>
      <w:r w:rsidR="006C6B0A" w:rsidRPr="00CB34A0">
        <w:rPr>
          <w:color w:val="auto"/>
        </w:rPr>
        <w:t xml:space="preserve"> selecionada</w:t>
      </w:r>
      <w:r w:rsidR="00CB34A0" w:rsidRPr="00CB34A0">
        <w:rPr>
          <w:color w:val="auto"/>
        </w:rPr>
        <w:t>;</w:t>
      </w:r>
    </w:p>
    <w:p w14:paraId="563F09D4" w14:textId="77777777" w:rsidR="00EA0F7C" w:rsidRPr="00CB34A0" w:rsidRDefault="00EA0F7C" w:rsidP="00EA0F7C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20B324BA" w14:textId="5B1B0C54" w:rsidR="00903591" w:rsidRPr="00C206AA" w:rsidRDefault="00EA0F7C" w:rsidP="00AA6B01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C206AA">
        <w:rPr>
          <w:color w:val="auto"/>
        </w:rPr>
        <w:t>Após a Data Fim da 2.1 Atividade Secundária, a</w:t>
      </w:r>
      <w:r w:rsidR="007F021F" w:rsidRPr="00C206AA">
        <w:rPr>
          <w:color w:val="auto"/>
        </w:rPr>
        <w:t xml:space="preserve"> alteração será concedida apenas para </w:t>
      </w:r>
      <w:r w:rsidR="00903591" w:rsidRPr="00C206AA">
        <w:rPr>
          <w:color w:val="auto"/>
        </w:rPr>
        <w:t>o assessor CEN/BR</w:t>
      </w:r>
      <w:r w:rsidR="007F021F" w:rsidRPr="00C206AA">
        <w:rPr>
          <w:color w:val="auto"/>
        </w:rPr>
        <w:t xml:space="preserve">. Para assessor CE/UF, o sistema deve conceder apenas permissão de Visualização </w:t>
      </w:r>
      <w:r w:rsidR="007F021F" w:rsidRPr="00C206AA">
        <w:rPr>
          <w:color w:val="31849B" w:themeColor="accent5" w:themeShade="BF"/>
        </w:rPr>
        <w:t>[</w:t>
      </w:r>
      <w:r w:rsidR="007F021F" w:rsidRPr="00C206AA">
        <w:rPr>
          <w:color w:val="31849B" w:themeColor="accent5" w:themeShade="BF"/>
        </w:rPr>
        <w:fldChar w:fldCharType="begin"/>
      </w:r>
      <w:r w:rsidR="007F021F" w:rsidRPr="00C206AA">
        <w:rPr>
          <w:color w:val="31849B" w:themeColor="accent5" w:themeShade="BF"/>
        </w:rPr>
        <w:instrText xml:space="preserve"> REF _Ref23758756 \r \h </w:instrText>
      </w:r>
      <w:r w:rsidR="00C206AA">
        <w:rPr>
          <w:color w:val="31849B" w:themeColor="accent5" w:themeShade="BF"/>
        </w:rPr>
        <w:instrText xml:space="preserve"> \* MERGEFORMAT </w:instrText>
      </w:r>
      <w:r w:rsidR="007F021F" w:rsidRPr="00C206AA">
        <w:rPr>
          <w:color w:val="31849B" w:themeColor="accent5" w:themeShade="BF"/>
        </w:rPr>
      </w:r>
      <w:r w:rsidR="007F021F" w:rsidRPr="00C206AA">
        <w:rPr>
          <w:color w:val="31849B" w:themeColor="accent5" w:themeShade="BF"/>
        </w:rPr>
        <w:fldChar w:fldCharType="separate"/>
      </w:r>
      <w:r w:rsidR="007F021F" w:rsidRPr="00C206AA">
        <w:rPr>
          <w:color w:val="31849B" w:themeColor="accent5" w:themeShade="BF"/>
        </w:rPr>
        <w:t>2.10</w:t>
      </w:r>
      <w:r w:rsidR="007F021F" w:rsidRPr="00C206AA">
        <w:rPr>
          <w:color w:val="31849B" w:themeColor="accent5" w:themeShade="BF"/>
        </w:rPr>
        <w:fldChar w:fldCharType="end"/>
      </w:r>
      <w:r w:rsidR="007F021F" w:rsidRPr="00C206AA">
        <w:rPr>
          <w:color w:val="31849B" w:themeColor="accent5" w:themeShade="BF"/>
        </w:rPr>
        <w:t>]</w:t>
      </w:r>
      <w:r w:rsidR="00903591" w:rsidRPr="00C206AA">
        <w:rPr>
          <w:color w:val="auto"/>
        </w:rPr>
        <w:t>;</w:t>
      </w:r>
      <w:r w:rsidR="0043050F" w:rsidRPr="00C206AA">
        <w:rPr>
          <w:color w:val="auto"/>
        </w:rPr>
        <w:t xml:space="preserve"> O assessor CEN/BR poderá alterar os dados das chapas UF e IES;</w:t>
      </w:r>
    </w:p>
    <w:p w14:paraId="2523760A" w14:textId="77777777" w:rsidR="004A6EBB" w:rsidRPr="00C206AA" w:rsidRDefault="004A6EBB" w:rsidP="004A6EBB">
      <w:pPr>
        <w:pStyle w:val="PargrafodaLista"/>
        <w:rPr>
          <w:color w:val="auto"/>
        </w:rPr>
      </w:pPr>
    </w:p>
    <w:p w14:paraId="5D34B27D" w14:textId="7EAFCA39" w:rsidR="004A6EBB" w:rsidRPr="00C206AA" w:rsidRDefault="004A6EBB" w:rsidP="004A6EBB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C206AA">
        <w:rPr>
          <w:color w:val="auto"/>
        </w:rPr>
        <w:t xml:space="preserve">Ao </w:t>
      </w:r>
      <w:r w:rsidR="001D1DAA" w:rsidRPr="00C206AA">
        <w:rPr>
          <w:color w:val="auto"/>
        </w:rPr>
        <w:t xml:space="preserve">solicitar </w:t>
      </w:r>
      <w:r w:rsidRPr="00C206AA">
        <w:rPr>
          <w:color w:val="auto"/>
        </w:rPr>
        <w:t xml:space="preserve">uma alteração de membros ou de responsável, o sistema deve obrigatoriamente solicitar uma Justificativa. O sistema deve exibir uma pop-up solicitando a Justificativa, a qual deve ser armazenada na base de dados do sistema eleitoral. </w:t>
      </w:r>
    </w:p>
    <w:p w14:paraId="510D679A" w14:textId="77777777" w:rsidR="00D4239A" w:rsidRDefault="00D4239A" w:rsidP="00D4239A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776C511C" w14:textId="57D6712A" w:rsidR="00D4239A" w:rsidRPr="001F373C" w:rsidRDefault="00D4239A" w:rsidP="00AA6B01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895A16">
        <w:rPr>
          <w:color w:val="auto"/>
        </w:rPr>
        <w:t>Após a Data Fim</w:t>
      </w:r>
      <w:r w:rsidR="001066D1">
        <w:rPr>
          <w:color w:val="auto"/>
        </w:rPr>
        <w:t xml:space="preserve"> da </w:t>
      </w:r>
      <w:r w:rsidR="007D1514" w:rsidRPr="007D1514">
        <w:rPr>
          <w:b/>
          <w:color w:val="auto"/>
        </w:rPr>
        <w:t>V</w:t>
      </w:r>
      <w:r w:rsidR="001066D1" w:rsidRPr="007D1514">
        <w:rPr>
          <w:b/>
          <w:color w:val="auto"/>
        </w:rPr>
        <w:t>igência da ELEIÇÃO</w:t>
      </w:r>
      <w:r w:rsidRPr="00895A16">
        <w:rPr>
          <w:color w:val="auto"/>
        </w:rPr>
        <w:t xml:space="preserve">, o sistema não deve exibir a opção de </w:t>
      </w:r>
      <w:r w:rsidRPr="00895A16">
        <w:rPr>
          <w:b/>
          <w:color w:val="auto"/>
        </w:rPr>
        <w:t>Alterar</w:t>
      </w:r>
      <w:r>
        <w:rPr>
          <w:b/>
          <w:color w:val="auto"/>
        </w:rPr>
        <w:t xml:space="preserve"> Membro;</w:t>
      </w:r>
    </w:p>
    <w:p w14:paraId="3E6D4973" w14:textId="77777777" w:rsidR="001F373C" w:rsidRPr="001F373C" w:rsidRDefault="001F373C" w:rsidP="001F373C">
      <w:pPr>
        <w:pStyle w:val="PargrafodaLista"/>
        <w:rPr>
          <w:color w:val="auto"/>
        </w:rPr>
      </w:pPr>
    </w:p>
    <w:p w14:paraId="69284A59" w14:textId="5B6DB5E7" w:rsidR="001066D1" w:rsidRDefault="001066D1" w:rsidP="00AA6B01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>
        <w:rPr>
          <w:color w:val="auto"/>
        </w:rPr>
        <w:t xml:space="preserve">Ao acionar a opção </w:t>
      </w:r>
      <w:r w:rsidRPr="00B57D75">
        <w:rPr>
          <w:b/>
          <w:color w:val="auto"/>
        </w:rPr>
        <w:t>Alterar Membro</w:t>
      </w:r>
      <w:r>
        <w:rPr>
          <w:color w:val="auto"/>
        </w:rPr>
        <w:t>, o sistema</w:t>
      </w:r>
      <w:r w:rsidR="00B57D75">
        <w:rPr>
          <w:color w:val="auto"/>
        </w:rPr>
        <w:t xml:space="preserve"> deve </w:t>
      </w:r>
      <w:r>
        <w:rPr>
          <w:color w:val="auto"/>
        </w:rPr>
        <w:t>disponibilizar um componente para alteração/substituição do membro selecionado, aonde o ator deve informar CPF do conselheiro;</w:t>
      </w:r>
      <w:r w:rsidR="00E43596">
        <w:rPr>
          <w:color w:val="auto"/>
        </w:rPr>
        <w:t xml:space="preserve"> </w:t>
      </w:r>
    </w:p>
    <w:p w14:paraId="5E2D4226" w14:textId="77777777" w:rsidR="00E43596" w:rsidRPr="00E43596" w:rsidRDefault="00E43596" w:rsidP="00E43596">
      <w:pPr>
        <w:pStyle w:val="PargrafodaLista"/>
        <w:rPr>
          <w:color w:val="auto"/>
        </w:rPr>
      </w:pPr>
    </w:p>
    <w:p w14:paraId="62DE0AC8" w14:textId="77777777" w:rsidR="00E43596" w:rsidRPr="00A03796" w:rsidRDefault="00E43596" w:rsidP="00E43596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A03796">
        <w:rPr>
          <w:color w:val="auto"/>
        </w:rPr>
        <w:t>O sistema deve limpar o antigo registro do membro alterado: CPF, Nome, Registro, E-mail Status da validação, e inclusive a coluna Responsável; E deve exibir os dados do novo membro incluído pelo ator;</w:t>
      </w:r>
    </w:p>
    <w:p w14:paraId="7B5089FF" w14:textId="77777777" w:rsidR="00E43596" w:rsidRPr="00A03796" w:rsidRDefault="00E43596" w:rsidP="00E43596">
      <w:pPr>
        <w:pStyle w:val="PargrafodaLista"/>
        <w:ind w:left="567"/>
        <w:rPr>
          <w:color w:val="auto"/>
        </w:rPr>
      </w:pPr>
    </w:p>
    <w:p w14:paraId="5BCAF8B1" w14:textId="71EC9373" w:rsidR="00E43596" w:rsidRPr="00A03796" w:rsidRDefault="00E43596" w:rsidP="00E43596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A03796">
        <w:rPr>
          <w:color w:val="auto"/>
        </w:rPr>
        <w:t xml:space="preserve">O sistema deve </w:t>
      </w:r>
      <w:r w:rsidRPr="00CB34A0">
        <w:rPr>
          <w:color w:val="auto"/>
        </w:rPr>
        <w:t>realizar as validações informadas</w:t>
      </w:r>
      <w:r w:rsidRPr="00A03796">
        <w:rPr>
          <w:color w:val="auto"/>
        </w:rPr>
        <w:t xml:space="preserve"> na regra</w:t>
      </w:r>
      <w:r>
        <w:rPr>
          <w:color w:val="auto"/>
        </w:rPr>
        <w:t xml:space="preserve"> </w:t>
      </w:r>
      <w:r w:rsidRPr="00E43596">
        <w:rPr>
          <w:color w:val="31849B" w:themeColor="accent5" w:themeShade="BF"/>
        </w:rPr>
        <w:t>[</w:t>
      </w:r>
      <w:r w:rsidRPr="00E43596">
        <w:rPr>
          <w:color w:val="31849B" w:themeColor="accent5" w:themeShade="BF"/>
        </w:rPr>
        <w:fldChar w:fldCharType="begin"/>
      </w:r>
      <w:r w:rsidRPr="00E43596">
        <w:rPr>
          <w:color w:val="31849B" w:themeColor="accent5" w:themeShade="BF"/>
        </w:rPr>
        <w:instrText xml:space="preserve"> REF _Ref23143866 \r \h </w:instrText>
      </w:r>
      <w:r w:rsidRPr="00E43596">
        <w:rPr>
          <w:color w:val="31849B" w:themeColor="accent5" w:themeShade="BF"/>
        </w:rPr>
      </w:r>
      <w:r w:rsidRPr="00E43596">
        <w:rPr>
          <w:color w:val="31849B" w:themeColor="accent5" w:themeShade="BF"/>
        </w:rPr>
        <w:fldChar w:fldCharType="separate"/>
      </w:r>
      <w:r w:rsidRPr="00E43596">
        <w:rPr>
          <w:color w:val="31849B" w:themeColor="accent5" w:themeShade="BF"/>
        </w:rPr>
        <w:t>2.1</w:t>
      </w:r>
      <w:r w:rsidRPr="00E43596">
        <w:rPr>
          <w:color w:val="31849B" w:themeColor="accent5" w:themeShade="BF"/>
        </w:rPr>
        <w:fldChar w:fldCharType="end"/>
      </w:r>
      <w:r w:rsidRPr="00E43596">
        <w:rPr>
          <w:color w:val="31849B" w:themeColor="accent5" w:themeShade="BF"/>
        </w:rPr>
        <w:t xml:space="preserve">] </w:t>
      </w:r>
      <w:r w:rsidRPr="00E43596">
        <w:rPr>
          <w:b/>
          <w:color w:val="auto"/>
        </w:rPr>
        <w:t>Status de Validação</w:t>
      </w:r>
      <w:r>
        <w:rPr>
          <w:color w:val="auto"/>
        </w:rPr>
        <w:t xml:space="preserve"> para cada membro alterado;</w:t>
      </w:r>
      <w:r w:rsidRPr="00A03796">
        <w:rPr>
          <w:color w:val="auto"/>
        </w:rPr>
        <w:t xml:space="preserve">  </w:t>
      </w:r>
    </w:p>
    <w:p w14:paraId="5D53E423" w14:textId="77777777" w:rsidR="001066D1" w:rsidRPr="001066D1" w:rsidRDefault="001066D1" w:rsidP="001066D1">
      <w:pPr>
        <w:pStyle w:val="PargrafodaLista"/>
        <w:rPr>
          <w:color w:val="auto"/>
        </w:rPr>
      </w:pPr>
    </w:p>
    <w:p w14:paraId="1087D4F5" w14:textId="1EDDC8E7" w:rsidR="001066D1" w:rsidRPr="00A03796" w:rsidRDefault="001066D1" w:rsidP="001066D1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A03796">
        <w:rPr>
          <w:color w:val="auto"/>
        </w:rPr>
        <w:t>Ao incluir o número do CPF e acionar a opção “</w:t>
      </w:r>
      <w:r w:rsidR="00995988" w:rsidRPr="00A03796">
        <w:rPr>
          <w:b/>
          <w:color w:val="auto"/>
        </w:rPr>
        <w:t>enter</w:t>
      </w:r>
      <w:r w:rsidR="00995988" w:rsidRPr="00A03796">
        <w:rPr>
          <w:color w:val="auto"/>
        </w:rPr>
        <w:t>“</w:t>
      </w:r>
      <w:r w:rsidR="00995988">
        <w:rPr>
          <w:color w:val="auto"/>
        </w:rPr>
        <w:t xml:space="preserve"> </w:t>
      </w:r>
      <w:r w:rsidR="00995988" w:rsidRPr="00A03796">
        <w:rPr>
          <w:color w:val="auto"/>
        </w:rPr>
        <w:t>do</w:t>
      </w:r>
      <w:r w:rsidRPr="00A03796">
        <w:rPr>
          <w:color w:val="auto"/>
        </w:rPr>
        <w:t xml:space="preserve"> teclado, o sistema deve buscar o CPF informado na base de dados, e deve preencher as demais colunas com as informações buscada na base de dados;</w:t>
      </w:r>
    </w:p>
    <w:p w14:paraId="4601675D" w14:textId="77777777" w:rsidR="001066D1" w:rsidRPr="00A03796" w:rsidRDefault="001066D1" w:rsidP="001066D1">
      <w:pPr>
        <w:pStyle w:val="PargrafodaLista"/>
        <w:ind w:left="567"/>
        <w:rPr>
          <w:color w:val="auto"/>
        </w:rPr>
      </w:pPr>
    </w:p>
    <w:p w14:paraId="3EE722A4" w14:textId="1C733145" w:rsidR="001066D1" w:rsidRPr="00AB1334" w:rsidRDefault="001066D1" w:rsidP="001066D1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A03796">
        <w:rPr>
          <w:color w:val="auto"/>
        </w:rPr>
        <w:t xml:space="preserve">Caso o sistema não encontre nenhum CPF, conforme informação incluída pelo ator, o sistema deve exibir a mensagem </w:t>
      </w:r>
      <w:r w:rsidRPr="00A03796">
        <w:rPr>
          <w:color w:val="31849B" w:themeColor="accent5" w:themeShade="BF"/>
        </w:rPr>
        <w:t>[</w:t>
      </w:r>
      <w:r>
        <w:rPr>
          <w:color w:val="31849B" w:themeColor="accent5" w:themeShade="BF"/>
        </w:rPr>
        <w:fldChar w:fldCharType="begin"/>
      </w:r>
      <w:r>
        <w:rPr>
          <w:color w:val="31849B" w:themeColor="accent5" w:themeShade="BF"/>
        </w:rPr>
        <w:instrText xml:space="preserve"> REF _Ref22917042 \r \h </w:instrText>
      </w:r>
      <w:r>
        <w:rPr>
          <w:color w:val="31849B" w:themeColor="accent5" w:themeShade="BF"/>
        </w:rPr>
      </w:r>
      <w:r>
        <w:rPr>
          <w:color w:val="31849B" w:themeColor="accent5" w:themeShade="BF"/>
        </w:rPr>
        <w:fldChar w:fldCharType="separate"/>
      </w:r>
      <w:r>
        <w:rPr>
          <w:color w:val="31849B" w:themeColor="accent5" w:themeShade="BF"/>
        </w:rPr>
        <w:t>ME06</w:t>
      </w:r>
      <w:r>
        <w:rPr>
          <w:color w:val="31849B" w:themeColor="accent5" w:themeShade="BF"/>
        </w:rPr>
        <w:fldChar w:fldCharType="end"/>
      </w:r>
      <w:r w:rsidRPr="00A03796">
        <w:rPr>
          <w:color w:val="31849B" w:themeColor="accent5" w:themeShade="BF"/>
        </w:rPr>
        <w:t>];</w:t>
      </w:r>
    </w:p>
    <w:p w14:paraId="320D343B" w14:textId="77777777" w:rsidR="00AB1334" w:rsidRPr="00A03796" w:rsidRDefault="00AB1334" w:rsidP="00AB1334">
      <w:pPr>
        <w:pStyle w:val="PargrafodaLista"/>
        <w:rPr>
          <w:color w:val="auto"/>
        </w:rPr>
      </w:pPr>
    </w:p>
    <w:p w14:paraId="0295E961" w14:textId="77777777" w:rsidR="00AB1334" w:rsidRPr="00B8018A" w:rsidRDefault="00AB1334" w:rsidP="00AB1334">
      <w:pPr>
        <w:pStyle w:val="PargrafodaLista"/>
        <w:rPr>
          <w:color w:val="000000" w:themeColor="text1"/>
        </w:rPr>
      </w:pPr>
    </w:p>
    <w:p w14:paraId="4C26F126" w14:textId="0923601F" w:rsidR="00AB1334" w:rsidRPr="00B8018A" w:rsidRDefault="00AB1334" w:rsidP="00E43596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B8018A">
        <w:rPr>
          <w:color w:val="000000" w:themeColor="text1"/>
        </w:rPr>
        <w:t>Ao acionar a opção “</w:t>
      </w:r>
      <w:r w:rsidRPr="00B8018A">
        <w:rPr>
          <w:b/>
          <w:color w:val="000000" w:themeColor="text1"/>
        </w:rPr>
        <w:t>enter”</w:t>
      </w:r>
      <w:r w:rsidRPr="00B8018A">
        <w:rPr>
          <w:color w:val="000000" w:themeColor="text1"/>
        </w:rPr>
        <w:t xml:space="preserve"> do teclado, o sistema deverá também realizar a validação</w:t>
      </w:r>
      <w:r w:rsidR="00C96A46">
        <w:rPr>
          <w:color w:val="000000" w:themeColor="text1"/>
        </w:rPr>
        <w:t xml:space="preserve"> descritas na regra </w:t>
      </w:r>
      <w:r w:rsidR="00C96A46" w:rsidRPr="00D34DC4">
        <w:rPr>
          <w:color w:val="31849B" w:themeColor="accent5" w:themeShade="BF"/>
        </w:rPr>
        <w:t>[</w:t>
      </w:r>
      <w:r w:rsidR="00C96A46" w:rsidRPr="00D34DC4">
        <w:rPr>
          <w:color w:val="31849B" w:themeColor="accent5" w:themeShade="BF"/>
        </w:rPr>
        <w:fldChar w:fldCharType="begin"/>
      </w:r>
      <w:r w:rsidR="00C96A46" w:rsidRPr="00D34DC4">
        <w:rPr>
          <w:color w:val="31849B" w:themeColor="accent5" w:themeShade="BF"/>
        </w:rPr>
        <w:instrText xml:space="preserve"> REF _Ref23143866 \r \h </w:instrText>
      </w:r>
      <w:r w:rsidR="00C96A46" w:rsidRPr="00D34DC4">
        <w:rPr>
          <w:color w:val="31849B" w:themeColor="accent5" w:themeShade="BF"/>
        </w:rPr>
      </w:r>
      <w:r w:rsidR="00C96A46" w:rsidRPr="00D34DC4">
        <w:rPr>
          <w:color w:val="31849B" w:themeColor="accent5" w:themeShade="BF"/>
        </w:rPr>
        <w:fldChar w:fldCharType="separate"/>
      </w:r>
      <w:r w:rsidR="00C96A46" w:rsidRPr="00D34DC4">
        <w:rPr>
          <w:color w:val="31849B" w:themeColor="accent5" w:themeShade="BF"/>
        </w:rPr>
        <w:t>2.1</w:t>
      </w:r>
      <w:r w:rsidR="00C96A46" w:rsidRPr="00D34DC4">
        <w:rPr>
          <w:color w:val="31849B" w:themeColor="accent5" w:themeShade="BF"/>
        </w:rPr>
        <w:fldChar w:fldCharType="end"/>
      </w:r>
      <w:r w:rsidR="00C96A46" w:rsidRPr="00D34DC4">
        <w:rPr>
          <w:color w:val="31849B" w:themeColor="accent5" w:themeShade="BF"/>
        </w:rPr>
        <w:t>]</w:t>
      </w:r>
      <w:r w:rsidR="00C96A46">
        <w:rPr>
          <w:color w:val="31849B" w:themeColor="accent5" w:themeShade="BF"/>
        </w:rPr>
        <w:t xml:space="preserve"> </w:t>
      </w:r>
      <w:r w:rsidRPr="00B8018A">
        <w:rPr>
          <w:b/>
          <w:color w:val="000000" w:themeColor="text1"/>
        </w:rPr>
        <w:t>Status da Validação</w:t>
      </w:r>
      <w:r w:rsidR="00C96A46">
        <w:rPr>
          <w:b/>
          <w:color w:val="000000" w:themeColor="text1"/>
        </w:rPr>
        <w:t>;</w:t>
      </w:r>
    </w:p>
    <w:p w14:paraId="3150D725" w14:textId="77777777" w:rsidR="00B8018A" w:rsidRPr="00F20B40" w:rsidRDefault="00B8018A" w:rsidP="00B8018A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31849B" w:themeColor="accent5" w:themeShade="BF"/>
        </w:rPr>
      </w:pPr>
    </w:p>
    <w:p w14:paraId="0CFE2084" w14:textId="77777777" w:rsidR="00AB1334" w:rsidRPr="00D209DF" w:rsidRDefault="00AB1334" w:rsidP="00AB1334">
      <w:pPr>
        <w:pStyle w:val="PargrafodaLista"/>
        <w:rPr>
          <w:vanish/>
          <w:color w:val="auto"/>
          <w:specVanish/>
        </w:rPr>
      </w:pPr>
    </w:p>
    <w:p w14:paraId="0C322D0A" w14:textId="6BDD7801" w:rsidR="00AB1334" w:rsidRPr="00A03796" w:rsidRDefault="00D209DF" w:rsidP="00E43596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>
        <w:rPr>
          <w:color w:val="auto"/>
        </w:rPr>
        <w:t xml:space="preserve"> </w:t>
      </w:r>
      <w:r w:rsidR="00AB1334" w:rsidRPr="00A03796">
        <w:rPr>
          <w:color w:val="auto"/>
        </w:rPr>
        <w:t xml:space="preserve">Quando o ator </w:t>
      </w:r>
      <w:r w:rsidR="00735088">
        <w:rPr>
          <w:color w:val="auto"/>
        </w:rPr>
        <w:t>alterar</w:t>
      </w:r>
      <w:r w:rsidR="00AB1334" w:rsidRPr="00A03796">
        <w:rPr>
          <w:color w:val="auto"/>
        </w:rPr>
        <w:t xml:space="preserve"> um membro na chapa, o sistema deve validar se o CPF do membro indicado já </w:t>
      </w:r>
      <w:r w:rsidR="00AB1334" w:rsidRPr="00A03796">
        <w:rPr>
          <w:b/>
          <w:color w:val="auto"/>
        </w:rPr>
        <w:t>ACEITOU</w:t>
      </w:r>
      <w:r w:rsidR="00AB1334" w:rsidRPr="00A03796">
        <w:rPr>
          <w:color w:val="auto"/>
        </w:rPr>
        <w:t xml:space="preserve"> algum convite para ser integrante de outra Chapa (HST024). Caso já tenha aceitado, o sistema </w:t>
      </w:r>
      <w:r w:rsidR="00AB1334" w:rsidRPr="00A03796">
        <w:rPr>
          <w:b/>
          <w:color w:val="auto"/>
        </w:rPr>
        <w:t>NÃO</w:t>
      </w:r>
      <w:r w:rsidR="00AB1334" w:rsidRPr="00A03796">
        <w:rPr>
          <w:color w:val="auto"/>
        </w:rPr>
        <w:t xml:space="preserve"> deve permitir a inclusão deste CPF, e deve exibir mensagem impeditiva </w:t>
      </w:r>
      <w:r w:rsidR="00AB1334" w:rsidRPr="00A03796">
        <w:rPr>
          <w:color w:val="31849B" w:themeColor="accent5" w:themeShade="BF"/>
        </w:rPr>
        <w:t>[</w:t>
      </w:r>
      <w:r w:rsidR="002D36AB">
        <w:rPr>
          <w:color w:val="31849B" w:themeColor="accent5" w:themeShade="BF"/>
        </w:rPr>
        <w:fldChar w:fldCharType="begin"/>
      </w:r>
      <w:r w:rsidR="002D36AB">
        <w:rPr>
          <w:color w:val="31849B" w:themeColor="accent5" w:themeShade="BF"/>
        </w:rPr>
        <w:instrText xml:space="preserve"> REF _Ref23691930 \r \h </w:instrText>
      </w:r>
      <w:r w:rsidR="002D36AB">
        <w:rPr>
          <w:color w:val="31849B" w:themeColor="accent5" w:themeShade="BF"/>
        </w:rPr>
      </w:r>
      <w:r w:rsidR="002D36AB">
        <w:rPr>
          <w:color w:val="31849B" w:themeColor="accent5" w:themeShade="BF"/>
        </w:rPr>
        <w:fldChar w:fldCharType="separate"/>
      </w:r>
      <w:r w:rsidR="002D36AB">
        <w:rPr>
          <w:color w:val="31849B" w:themeColor="accent5" w:themeShade="BF"/>
        </w:rPr>
        <w:t>ME08</w:t>
      </w:r>
      <w:r w:rsidR="002D36AB">
        <w:rPr>
          <w:color w:val="31849B" w:themeColor="accent5" w:themeShade="BF"/>
        </w:rPr>
        <w:fldChar w:fldCharType="end"/>
      </w:r>
      <w:r w:rsidR="00AB1334" w:rsidRPr="00A03796">
        <w:rPr>
          <w:color w:val="31849B" w:themeColor="accent5" w:themeShade="BF"/>
        </w:rPr>
        <w:t>];</w:t>
      </w:r>
    </w:p>
    <w:p w14:paraId="7BF69E3D" w14:textId="77777777" w:rsidR="00AB1334" w:rsidRPr="00A03796" w:rsidRDefault="00AB1334" w:rsidP="00AB1334">
      <w:pPr>
        <w:pStyle w:val="PargrafodaLista"/>
        <w:rPr>
          <w:color w:val="auto"/>
        </w:rPr>
      </w:pPr>
    </w:p>
    <w:p w14:paraId="3F21808C" w14:textId="77777777" w:rsidR="00AB1334" w:rsidRDefault="00AB1334" w:rsidP="00E43596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A03796">
        <w:rPr>
          <w:color w:val="auto"/>
        </w:rPr>
        <w:t xml:space="preserve">Caso o membro indicado não tenha </w:t>
      </w:r>
      <w:r w:rsidRPr="00A03796">
        <w:rPr>
          <w:b/>
          <w:color w:val="auto"/>
        </w:rPr>
        <w:t>ACEITADO</w:t>
      </w:r>
      <w:r w:rsidRPr="00A03796">
        <w:rPr>
          <w:color w:val="auto"/>
        </w:rPr>
        <w:t xml:space="preserve"> nenhum convite na (HST024), o sistema deve permitir a inclusão do CPF, na chapa em questão. Na estória (HST024) o ator deverá escolher em qual chapa ele quer integrar para ser um membro;</w:t>
      </w:r>
    </w:p>
    <w:p w14:paraId="306604E0" w14:textId="77777777" w:rsidR="00E43596" w:rsidRPr="003C1EDF" w:rsidRDefault="00E43596" w:rsidP="00144BF0">
      <w:pPr>
        <w:pStyle w:val="PargrafodaLista"/>
        <w:ind w:left="567"/>
        <w:rPr>
          <w:color w:val="auto"/>
        </w:rPr>
      </w:pPr>
    </w:p>
    <w:p w14:paraId="59221EA1" w14:textId="36D78EBA" w:rsidR="00A10328" w:rsidRPr="003C1EDF" w:rsidRDefault="00A10328" w:rsidP="00144BF0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3C1EDF">
        <w:rPr>
          <w:color w:val="auto"/>
        </w:rPr>
        <w:t xml:space="preserve">Caso o ator </w:t>
      </w:r>
      <w:r w:rsidR="00C75EC7" w:rsidRPr="003C1EDF">
        <w:rPr>
          <w:color w:val="auto"/>
        </w:rPr>
        <w:t xml:space="preserve">solicite uma alteração e </w:t>
      </w:r>
      <w:r w:rsidRPr="003C1EDF">
        <w:rPr>
          <w:color w:val="auto"/>
        </w:rPr>
        <w:t xml:space="preserve">não preencha o campo CPF, e acione as opções voltar, mudar de aba e sair do sistema, o sistema deve exibir mensagem </w:t>
      </w:r>
      <w:r w:rsidRPr="003C1EDF">
        <w:rPr>
          <w:color w:val="31849B" w:themeColor="accent5" w:themeShade="BF"/>
        </w:rPr>
        <w:t>[</w:t>
      </w:r>
      <w:r w:rsidR="00C75EC7" w:rsidRPr="003C1EDF">
        <w:rPr>
          <w:color w:val="31849B" w:themeColor="accent5" w:themeShade="BF"/>
        </w:rPr>
        <w:fldChar w:fldCharType="begin"/>
      </w:r>
      <w:r w:rsidR="00C75EC7" w:rsidRPr="003C1EDF">
        <w:rPr>
          <w:color w:val="31849B" w:themeColor="accent5" w:themeShade="BF"/>
        </w:rPr>
        <w:instrText xml:space="preserve"> REF _Ref23778148 \r \h </w:instrText>
      </w:r>
      <w:r w:rsidR="009B04A2" w:rsidRPr="003C1EDF">
        <w:rPr>
          <w:color w:val="31849B" w:themeColor="accent5" w:themeShade="BF"/>
        </w:rPr>
        <w:instrText xml:space="preserve"> \* MERGEFORMAT </w:instrText>
      </w:r>
      <w:r w:rsidR="00C75EC7" w:rsidRPr="003C1EDF">
        <w:rPr>
          <w:color w:val="31849B" w:themeColor="accent5" w:themeShade="BF"/>
        </w:rPr>
      </w:r>
      <w:r w:rsidR="00C75EC7" w:rsidRPr="003C1EDF">
        <w:rPr>
          <w:color w:val="31849B" w:themeColor="accent5" w:themeShade="BF"/>
        </w:rPr>
        <w:fldChar w:fldCharType="separate"/>
      </w:r>
      <w:r w:rsidR="00C75EC7" w:rsidRPr="003C1EDF">
        <w:rPr>
          <w:color w:val="31849B" w:themeColor="accent5" w:themeShade="BF"/>
        </w:rPr>
        <w:t>ME02</w:t>
      </w:r>
      <w:r w:rsidR="00BD4C7D">
        <w:rPr>
          <w:color w:val="31849B" w:themeColor="accent5" w:themeShade="BF"/>
        </w:rPr>
        <w:t>0</w:t>
      </w:r>
      <w:r w:rsidR="00C75EC7" w:rsidRPr="003C1EDF">
        <w:rPr>
          <w:color w:val="31849B" w:themeColor="accent5" w:themeShade="BF"/>
        </w:rPr>
        <w:fldChar w:fldCharType="end"/>
      </w:r>
      <w:r w:rsidR="00C75EC7" w:rsidRPr="003C1EDF">
        <w:rPr>
          <w:color w:val="31849B" w:themeColor="accent5" w:themeShade="BF"/>
        </w:rPr>
        <w:t>]</w:t>
      </w:r>
      <w:r w:rsidR="00C75EC7" w:rsidRPr="003C1EDF">
        <w:rPr>
          <w:color w:val="auto"/>
        </w:rPr>
        <w:t>;</w:t>
      </w:r>
    </w:p>
    <w:p w14:paraId="0CF850D7" w14:textId="511BADB1" w:rsidR="00C75EC7" w:rsidRPr="004A39CD" w:rsidRDefault="00C75EC7" w:rsidP="009B04A2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 w:rsidRPr="003C1EDF">
        <w:rPr>
          <w:color w:val="auto"/>
        </w:rPr>
        <w:t xml:space="preserve">Caso o ator selecione a opção </w:t>
      </w:r>
      <w:r w:rsidRPr="003C1EDF">
        <w:rPr>
          <w:b/>
          <w:color w:val="auto"/>
        </w:rPr>
        <w:t>S</w:t>
      </w:r>
      <w:r w:rsidR="009B04A2" w:rsidRPr="003C1EDF">
        <w:rPr>
          <w:b/>
          <w:color w:val="auto"/>
        </w:rPr>
        <w:t>IM</w:t>
      </w:r>
      <w:r w:rsidRPr="003C1EDF">
        <w:rPr>
          <w:color w:val="auto"/>
        </w:rPr>
        <w:t xml:space="preserve"> da mensagem, o sistema não realiza a alteração solicitada pelo ator</w:t>
      </w:r>
      <w:r w:rsidR="00C96A46">
        <w:rPr>
          <w:color w:val="auto"/>
        </w:rPr>
        <w:t>,</w:t>
      </w:r>
      <w:r w:rsidRPr="003C1EDF">
        <w:rPr>
          <w:color w:val="auto"/>
        </w:rPr>
        <w:t xml:space="preserve"> e realiza a ação que o ator realizou (voltar, mudar de aba ou sair </w:t>
      </w:r>
      <w:r w:rsidRPr="004A39CD">
        <w:rPr>
          <w:color w:val="auto"/>
        </w:rPr>
        <w:t>do sistema)</w:t>
      </w:r>
      <w:r w:rsidR="009B04A2" w:rsidRPr="004A39CD">
        <w:rPr>
          <w:color w:val="auto"/>
        </w:rPr>
        <w:t>;</w:t>
      </w:r>
    </w:p>
    <w:p w14:paraId="46FC1D5C" w14:textId="77777777" w:rsidR="009B04A2" w:rsidRPr="004A39CD" w:rsidRDefault="009B04A2" w:rsidP="009B04A2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</w:p>
    <w:p w14:paraId="261F8666" w14:textId="2DE33F23" w:rsidR="009B04A2" w:rsidRPr="004A39CD" w:rsidRDefault="009B04A2" w:rsidP="009B04A2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 w:rsidRPr="004A39CD">
        <w:rPr>
          <w:color w:val="auto"/>
        </w:rPr>
        <w:t xml:space="preserve">Caso o ator selecione a opção </w:t>
      </w:r>
      <w:r w:rsidRPr="004A39CD">
        <w:rPr>
          <w:b/>
          <w:color w:val="auto"/>
        </w:rPr>
        <w:t>NÃO</w:t>
      </w:r>
      <w:r w:rsidRPr="004A39CD">
        <w:rPr>
          <w:color w:val="auto"/>
        </w:rPr>
        <w:t xml:space="preserve"> da mensagem, o sistema permanece na mesma interface, para que o ator possa incluir o novo CPF</w:t>
      </w:r>
      <w:r w:rsidR="00C96A46" w:rsidRPr="004A39CD">
        <w:rPr>
          <w:color w:val="auto"/>
        </w:rPr>
        <w:t xml:space="preserve"> e a justificativa</w:t>
      </w:r>
      <w:r w:rsidRPr="004A39CD">
        <w:rPr>
          <w:color w:val="auto"/>
        </w:rPr>
        <w:t>;</w:t>
      </w:r>
    </w:p>
    <w:p w14:paraId="43180190" w14:textId="77777777" w:rsidR="0006574B" w:rsidRPr="004A39CD" w:rsidRDefault="0006574B" w:rsidP="0006574B">
      <w:pPr>
        <w:pStyle w:val="PargrafodaLista"/>
        <w:ind w:left="2268"/>
        <w:rPr>
          <w:color w:val="31849B" w:themeColor="accent5" w:themeShade="BF"/>
        </w:rPr>
      </w:pPr>
    </w:p>
    <w:p w14:paraId="2EF6538C" w14:textId="21D0FFCB" w:rsidR="0006574B" w:rsidRPr="004A39CD" w:rsidRDefault="00656AC5" w:rsidP="00E43596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4A39CD">
        <w:rPr>
          <w:color w:val="auto"/>
        </w:rPr>
        <w:t>C</w:t>
      </w:r>
      <w:r w:rsidR="0006574B" w:rsidRPr="004A39CD">
        <w:rPr>
          <w:color w:val="auto"/>
        </w:rPr>
        <w:t xml:space="preserve">aso </w:t>
      </w:r>
      <w:r w:rsidRPr="004A39CD">
        <w:rPr>
          <w:color w:val="auto"/>
        </w:rPr>
        <w:t xml:space="preserve">o </w:t>
      </w:r>
      <w:r w:rsidR="0006574B" w:rsidRPr="004A39CD">
        <w:rPr>
          <w:color w:val="auto"/>
        </w:rPr>
        <w:t xml:space="preserve">responsável da chapa não tenha preenchido um dos card, no módulo profissional (HST021e HST022), conforme proporção de cada UF, o sistema deve </w:t>
      </w:r>
      <w:r w:rsidRPr="004A39CD">
        <w:rPr>
          <w:color w:val="auto"/>
        </w:rPr>
        <w:t xml:space="preserve">permitir que o </w:t>
      </w:r>
      <w:r w:rsidR="009B3476" w:rsidRPr="004A39CD">
        <w:rPr>
          <w:color w:val="auto"/>
        </w:rPr>
        <w:t xml:space="preserve">assessor </w:t>
      </w:r>
      <w:r w:rsidRPr="004A39CD">
        <w:rPr>
          <w:color w:val="auto"/>
        </w:rPr>
        <w:t>CEN/</w:t>
      </w:r>
      <w:r w:rsidR="000E5AE8" w:rsidRPr="004A39CD">
        <w:rPr>
          <w:color w:val="auto"/>
        </w:rPr>
        <w:t>BR possa</w:t>
      </w:r>
      <w:r w:rsidRPr="004A39CD">
        <w:rPr>
          <w:color w:val="auto"/>
        </w:rPr>
        <w:t xml:space="preserve"> preencher o campo</w:t>
      </w:r>
      <w:r w:rsidR="009B3476" w:rsidRPr="004A39CD">
        <w:rPr>
          <w:color w:val="auto"/>
        </w:rPr>
        <w:t>; O sistema deve solicitar Justificativa obrigatória</w:t>
      </w:r>
      <w:r w:rsidR="00A10328" w:rsidRPr="004A39CD">
        <w:rPr>
          <w:color w:val="auto"/>
        </w:rPr>
        <w:t>;</w:t>
      </w:r>
    </w:p>
    <w:p w14:paraId="2CE88D5D" w14:textId="77777777" w:rsidR="009B3476" w:rsidRPr="009B3476" w:rsidRDefault="009B3476" w:rsidP="009B3476">
      <w:pPr>
        <w:pStyle w:val="PargrafodaLista"/>
        <w:rPr>
          <w:color w:val="auto"/>
          <w:highlight w:val="yellow"/>
        </w:rPr>
      </w:pPr>
    </w:p>
    <w:p w14:paraId="2E8B3121" w14:textId="281BF1EB" w:rsidR="009B3476" w:rsidRPr="00824BA9" w:rsidRDefault="009B3476" w:rsidP="009B3476">
      <w:pPr>
        <w:pStyle w:val="PargrafodaLista"/>
        <w:widowControl/>
        <w:autoSpaceDE/>
        <w:adjustRightInd/>
        <w:spacing w:after="200" w:line="276" w:lineRule="auto"/>
        <w:ind w:left="2694"/>
        <w:contextualSpacing/>
        <w:jc w:val="both"/>
        <w:rPr>
          <w:color w:val="auto"/>
          <w:highlight w:val="yellow"/>
        </w:rPr>
      </w:pPr>
      <w:r>
        <w:rPr>
          <w:noProof/>
        </w:rPr>
        <w:lastRenderedPageBreak/>
        <w:drawing>
          <wp:inline distT="0" distB="0" distL="0" distR="0" wp14:anchorId="531C8BA1" wp14:editId="60C8DE22">
            <wp:extent cx="2000250" cy="1609506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06533" cy="161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F27C" w14:textId="77777777" w:rsidR="0006574B" w:rsidRPr="0006574B" w:rsidRDefault="0006574B" w:rsidP="0006574B">
      <w:pPr>
        <w:pStyle w:val="PargrafodaLista"/>
        <w:rPr>
          <w:color w:val="auto"/>
        </w:rPr>
      </w:pPr>
    </w:p>
    <w:p w14:paraId="5458D659" w14:textId="394181EB" w:rsidR="004E541B" w:rsidRPr="00DC3000" w:rsidRDefault="00656AC5" w:rsidP="004E541B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>
        <w:rPr>
          <w:color w:val="auto"/>
        </w:rPr>
        <w:t>Ao acionar a opção “enter” do teclado, o sistema deve validar as informações acima citadas, caso atenda todas as validações descritas, o sistema deve exibir uma pop-up solicitando a Justificativa obrigatória para realizar uma alteração de membro;</w:t>
      </w:r>
      <w:r w:rsidR="004E541B">
        <w:rPr>
          <w:color w:val="auto"/>
        </w:rPr>
        <w:t xml:space="preserve"> Ao salvar com sucesso, o sistema </w:t>
      </w:r>
      <w:r w:rsidR="004E541B" w:rsidRPr="00DC3000">
        <w:rPr>
          <w:color w:val="auto"/>
        </w:rPr>
        <w:t xml:space="preserve">deve exibir mensagem </w:t>
      </w:r>
      <w:r w:rsidR="004E541B" w:rsidRPr="00DC3000">
        <w:rPr>
          <w:color w:val="31849B" w:themeColor="accent5" w:themeShade="BF"/>
        </w:rPr>
        <w:t>[</w:t>
      </w:r>
      <w:r w:rsidR="004E541B">
        <w:rPr>
          <w:color w:val="31849B" w:themeColor="accent5" w:themeShade="BF"/>
        </w:rPr>
        <w:fldChar w:fldCharType="begin"/>
      </w:r>
      <w:r w:rsidR="004E541B">
        <w:rPr>
          <w:color w:val="31849B" w:themeColor="accent5" w:themeShade="BF"/>
        </w:rPr>
        <w:instrText xml:space="preserve"> REF _Ref13647479 \r \h </w:instrText>
      </w:r>
      <w:r w:rsidR="004E541B">
        <w:rPr>
          <w:color w:val="31849B" w:themeColor="accent5" w:themeShade="BF"/>
        </w:rPr>
      </w:r>
      <w:r w:rsidR="004E541B">
        <w:rPr>
          <w:color w:val="31849B" w:themeColor="accent5" w:themeShade="BF"/>
        </w:rPr>
        <w:fldChar w:fldCharType="separate"/>
      </w:r>
      <w:r w:rsidR="004E541B">
        <w:rPr>
          <w:color w:val="31849B" w:themeColor="accent5" w:themeShade="BF"/>
        </w:rPr>
        <w:t>ME03</w:t>
      </w:r>
      <w:r w:rsidR="004E541B">
        <w:rPr>
          <w:color w:val="31849B" w:themeColor="accent5" w:themeShade="BF"/>
        </w:rPr>
        <w:fldChar w:fldCharType="end"/>
      </w:r>
      <w:r w:rsidR="004E541B" w:rsidRPr="00DC3000">
        <w:rPr>
          <w:color w:val="31849B" w:themeColor="accent5" w:themeShade="BF"/>
        </w:rPr>
        <w:t>]</w:t>
      </w:r>
      <w:r w:rsidR="004E541B" w:rsidRPr="00DC3000">
        <w:rPr>
          <w:color w:val="auto"/>
        </w:rPr>
        <w:t>;</w:t>
      </w:r>
    </w:p>
    <w:p w14:paraId="6B4254F3" w14:textId="24971DA4" w:rsidR="00656AC5" w:rsidRDefault="00656AC5" w:rsidP="004E541B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6AC1D467" w14:textId="77777777" w:rsidR="00656AC5" w:rsidRDefault="00656AC5" w:rsidP="00656AC5">
      <w:pPr>
        <w:pStyle w:val="PargrafodaLista"/>
        <w:rPr>
          <w:color w:val="auto"/>
        </w:rPr>
      </w:pPr>
    </w:p>
    <w:p w14:paraId="69F1D613" w14:textId="359C72CE" w:rsidR="000E5AE8" w:rsidRDefault="000E5AE8" w:rsidP="000E5AE8">
      <w:pPr>
        <w:pStyle w:val="PargrafodaLista"/>
        <w:ind w:left="2694"/>
        <w:rPr>
          <w:color w:val="auto"/>
        </w:rPr>
      </w:pPr>
      <w:r>
        <w:rPr>
          <w:noProof/>
        </w:rPr>
        <w:drawing>
          <wp:inline distT="0" distB="0" distL="0" distR="0" wp14:anchorId="4DED2BBE" wp14:editId="7B1AFD9C">
            <wp:extent cx="2000250" cy="1609506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12677" cy="161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D5C2" w14:textId="77777777" w:rsidR="004E541B" w:rsidRPr="00DC3000" w:rsidRDefault="004E541B" w:rsidP="000E5AE8">
      <w:pPr>
        <w:pStyle w:val="PargrafodaLista"/>
        <w:ind w:left="2694"/>
        <w:rPr>
          <w:color w:val="auto"/>
        </w:rPr>
      </w:pPr>
    </w:p>
    <w:p w14:paraId="28FE6370" w14:textId="662FFAB4" w:rsidR="00656AC5" w:rsidRPr="00DC3000" w:rsidRDefault="00656AC5" w:rsidP="00656AC5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DC3000">
        <w:rPr>
          <w:color w:val="auto"/>
        </w:rPr>
        <w:t xml:space="preserve">Ao preencher a justificativa obrigatória e acionar a opção </w:t>
      </w:r>
      <w:r w:rsidRPr="00656AC5">
        <w:rPr>
          <w:b/>
          <w:color w:val="auto"/>
        </w:rPr>
        <w:t xml:space="preserve">Salvar </w:t>
      </w:r>
      <w:r w:rsidRPr="00DC3000">
        <w:rPr>
          <w:color w:val="auto"/>
        </w:rPr>
        <w:t xml:space="preserve">da pop-up, o sistema deve salvar na base de dados as informações incluídas para cada membro; </w:t>
      </w:r>
      <w:r>
        <w:rPr>
          <w:color w:val="auto"/>
        </w:rPr>
        <w:t xml:space="preserve">Ao salvar com sucesso, o sistema </w:t>
      </w:r>
      <w:r w:rsidRPr="00DC3000">
        <w:rPr>
          <w:color w:val="auto"/>
        </w:rPr>
        <w:t xml:space="preserve">deve exibir mensagem </w:t>
      </w:r>
      <w:r w:rsidRPr="00DC3000">
        <w:rPr>
          <w:color w:val="31849B" w:themeColor="accent5" w:themeShade="BF"/>
        </w:rPr>
        <w:t>[</w:t>
      </w:r>
      <w:r w:rsidRPr="00DC3000">
        <w:rPr>
          <w:color w:val="31849B" w:themeColor="accent5" w:themeShade="BF"/>
        </w:rPr>
        <w:fldChar w:fldCharType="begin"/>
      </w:r>
      <w:r w:rsidRPr="00DC3000">
        <w:rPr>
          <w:color w:val="31849B" w:themeColor="accent5" w:themeShade="BF"/>
        </w:rPr>
        <w:instrText xml:space="preserve"> REF _Ref23773896 \r \h  \* MERGEFORMAT </w:instrText>
      </w:r>
      <w:r w:rsidRPr="00DC3000">
        <w:rPr>
          <w:color w:val="31849B" w:themeColor="accent5" w:themeShade="BF"/>
        </w:rPr>
      </w:r>
      <w:r w:rsidRPr="00DC3000">
        <w:rPr>
          <w:color w:val="31849B" w:themeColor="accent5" w:themeShade="BF"/>
        </w:rPr>
        <w:fldChar w:fldCharType="separate"/>
      </w:r>
      <w:r w:rsidRPr="00DC3000">
        <w:rPr>
          <w:color w:val="31849B" w:themeColor="accent5" w:themeShade="BF"/>
        </w:rPr>
        <w:t>ME019</w:t>
      </w:r>
      <w:r w:rsidRPr="00DC3000">
        <w:rPr>
          <w:color w:val="31849B" w:themeColor="accent5" w:themeShade="BF"/>
        </w:rPr>
        <w:fldChar w:fldCharType="end"/>
      </w:r>
      <w:r w:rsidRPr="00DC3000">
        <w:rPr>
          <w:color w:val="31849B" w:themeColor="accent5" w:themeShade="BF"/>
        </w:rPr>
        <w:t>]</w:t>
      </w:r>
      <w:r w:rsidRPr="00DC3000">
        <w:rPr>
          <w:color w:val="auto"/>
        </w:rPr>
        <w:t>;</w:t>
      </w:r>
    </w:p>
    <w:p w14:paraId="7EA2C94F" w14:textId="77777777" w:rsidR="004C3CEA" w:rsidRPr="00CB34A0" w:rsidRDefault="004C3CEA" w:rsidP="004C3CEA">
      <w:pPr>
        <w:pStyle w:val="PargrafodaLista"/>
        <w:rPr>
          <w:color w:val="auto"/>
        </w:rPr>
      </w:pPr>
    </w:p>
    <w:p w14:paraId="33891AAD" w14:textId="0F6DE8BA" w:rsidR="00D43A8D" w:rsidRPr="00B83C82" w:rsidRDefault="00590AC2" w:rsidP="00D43A8D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CB34A0">
        <w:rPr>
          <w:color w:val="auto"/>
        </w:rPr>
        <w:t xml:space="preserve">Nos casos que o </w:t>
      </w:r>
      <w:r w:rsidR="00D43A8D" w:rsidRPr="00CB34A0">
        <w:rPr>
          <w:color w:val="auto"/>
        </w:rPr>
        <w:t xml:space="preserve">assessor CEN/BR </w:t>
      </w:r>
      <w:r w:rsidRPr="00CB34A0">
        <w:rPr>
          <w:color w:val="auto"/>
        </w:rPr>
        <w:t xml:space="preserve">alterar um membro da chapa, </w:t>
      </w:r>
      <w:r w:rsidR="00DF17B3" w:rsidRPr="00CB34A0">
        <w:rPr>
          <w:color w:val="auto"/>
        </w:rPr>
        <w:t xml:space="preserve">o sistema </w:t>
      </w:r>
      <w:r w:rsidR="00D43A8D" w:rsidRPr="00CB34A0">
        <w:rPr>
          <w:color w:val="auto"/>
        </w:rPr>
        <w:t>deve</w:t>
      </w:r>
      <w:r w:rsidR="00DF17B3" w:rsidRPr="00CB34A0">
        <w:rPr>
          <w:color w:val="auto"/>
        </w:rPr>
        <w:t xml:space="preserve"> enviar e-mail</w:t>
      </w:r>
      <w:r w:rsidR="00D43A8D" w:rsidRPr="00CB34A0">
        <w:rPr>
          <w:color w:val="auto"/>
        </w:rPr>
        <w:t xml:space="preserve"> informativo para o </w:t>
      </w:r>
      <w:r w:rsidR="00D43A8D" w:rsidRPr="00CB34A0">
        <w:rPr>
          <w:b/>
          <w:color w:val="auto"/>
        </w:rPr>
        <w:t>novo membro incluído</w:t>
      </w:r>
      <w:r w:rsidR="00D43A8D" w:rsidRPr="00CB34A0">
        <w:rPr>
          <w:color w:val="auto"/>
        </w:rPr>
        <w:t xml:space="preserve"> na Chapa</w:t>
      </w:r>
      <w:r w:rsidR="00D43A8D" w:rsidRPr="00CB34A0">
        <w:rPr>
          <w:color w:val="000000" w:themeColor="text1"/>
        </w:rPr>
        <w:t xml:space="preserve">. O teor deste e-mail será parametrizado na HST012 e Definido na HST020, sendo o </w:t>
      </w:r>
      <w:r w:rsidR="00D43A8D" w:rsidRPr="00CB34A0">
        <w:rPr>
          <w:b/>
          <w:color w:val="31849B" w:themeColor="accent5" w:themeShade="BF"/>
        </w:rPr>
        <w:t>registro 02</w:t>
      </w:r>
      <w:r w:rsidR="00D43A8D" w:rsidRPr="00CB34A0">
        <w:rPr>
          <w:color w:val="31849B" w:themeColor="accent5" w:themeShade="BF"/>
        </w:rPr>
        <w:t xml:space="preserve"> </w:t>
      </w:r>
      <w:r w:rsidR="00D43A8D" w:rsidRPr="00CB34A0">
        <w:rPr>
          <w:color w:val="000000" w:themeColor="text1"/>
        </w:rPr>
        <w:t>do campo “Selecione</w:t>
      </w:r>
      <w:r w:rsidR="00D43A8D">
        <w:rPr>
          <w:color w:val="000000" w:themeColor="text1"/>
        </w:rPr>
        <w:t xml:space="preserve"> E-Mail” (HST020); </w:t>
      </w:r>
    </w:p>
    <w:p w14:paraId="2DD124D5" w14:textId="77777777" w:rsidR="00D43A8D" w:rsidRPr="00B83C82" w:rsidRDefault="00D43A8D" w:rsidP="00D43A8D">
      <w:pPr>
        <w:pStyle w:val="PargrafodaLista"/>
        <w:rPr>
          <w:color w:val="auto"/>
        </w:rPr>
      </w:pPr>
    </w:p>
    <w:p w14:paraId="0CA161B5" w14:textId="6D2AA621" w:rsidR="00E4747E" w:rsidRPr="00FB2C4B" w:rsidRDefault="007D1514" w:rsidP="00D43A8D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709"/>
        <w:contextualSpacing/>
        <w:jc w:val="both"/>
        <w:rPr>
          <w:color w:val="000000" w:themeColor="text1"/>
          <w:highlight w:val="yellow"/>
        </w:rPr>
      </w:pPr>
      <w:r>
        <w:rPr>
          <w:color w:val="000000" w:themeColor="text1"/>
        </w:rPr>
        <w:t xml:space="preserve">Ao incluir um novo membro para uma chapa, o sistema deve </w:t>
      </w:r>
      <w:r w:rsidRPr="00B74D21">
        <w:rPr>
          <w:b/>
          <w:color w:val="000000" w:themeColor="text1"/>
        </w:rPr>
        <w:t>APROVAR</w:t>
      </w:r>
      <w:r>
        <w:rPr>
          <w:color w:val="000000" w:themeColor="text1"/>
        </w:rPr>
        <w:t xml:space="preserve"> automaticamente o convite</w:t>
      </w:r>
      <w:r w:rsidR="00B74D21">
        <w:rPr>
          <w:color w:val="000000" w:themeColor="text1"/>
        </w:rPr>
        <w:t xml:space="preserve"> deste novo membro</w:t>
      </w:r>
      <w:r>
        <w:rPr>
          <w:color w:val="000000" w:themeColor="text1"/>
        </w:rPr>
        <w:t>, ou seja, a participação deste membro estará sempre confirmada quando o assessor CEN/BR inclui-</w:t>
      </w:r>
      <w:r w:rsidR="00B74D21">
        <w:rPr>
          <w:color w:val="000000" w:themeColor="text1"/>
        </w:rPr>
        <w:t>lo.</w:t>
      </w:r>
      <w:r>
        <w:rPr>
          <w:color w:val="000000" w:themeColor="text1"/>
        </w:rPr>
        <w:t xml:space="preserve"> Na coluna </w:t>
      </w:r>
      <w:r w:rsidRPr="00B74D21">
        <w:rPr>
          <w:b/>
          <w:color w:val="000000" w:themeColor="text1"/>
        </w:rPr>
        <w:t>Status da Confirmação</w:t>
      </w:r>
      <w:r>
        <w:rPr>
          <w:color w:val="000000" w:themeColor="text1"/>
        </w:rPr>
        <w:t xml:space="preserve"> o sistema deve exibir a opção </w:t>
      </w:r>
      <w:r w:rsidR="00B74D21">
        <w:rPr>
          <w:noProof/>
        </w:rPr>
        <w:drawing>
          <wp:inline distT="0" distB="0" distL="0" distR="0" wp14:anchorId="3DDF4F64" wp14:editId="3AF57B88">
            <wp:extent cx="619048" cy="104762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747E">
        <w:rPr>
          <w:color w:val="000000" w:themeColor="text1"/>
        </w:rPr>
        <w:t xml:space="preserve">. </w:t>
      </w:r>
      <w:r w:rsidR="00E4747E" w:rsidRPr="00FB2C4B">
        <w:rPr>
          <w:color w:val="000000" w:themeColor="text1"/>
          <w:highlight w:val="yellow"/>
        </w:rPr>
        <w:t>Neste caso o sistema não deve considerar a obrigatoriedade do preenchimento da Declaração</w:t>
      </w:r>
      <w:r w:rsidR="004A39CD">
        <w:rPr>
          <w:color w:val="000000" w:themeColor="text1"/>
          <w:highlight w:val="yellow"/>
        </w:rPr>
        <w:t xml:space="preserve">, e nem </w:t>
      </w:r>
      <w:r w:rsidR="00E4747E" w:rsidRPr="00FB2C4B">
        <w:rPr>
          <w:color w:val="000000" w:themeColor="text1"/>
          <w:highlight w:val="yellow"/>
        </w:rPr>
        <w:t>as inclusões dos arquivos para IES (HST024):</w:t>
      </w:r>
    </w:p>
    <w:p w14:paraId="5278FEDA" w14:textId="77777777" w:rsidR="00E4747E" w:rsidRPr="00FB2C4B" w:rsidRDefault="00E4747E" w:rsidP="00E4747E">
      <w:pPr>
        <w:pStyle w:val="PargrafodaLista"/>
        <w:rPr>
          <w:color w:val="000000" w:themeColor="text1"/>
          <w:highlight w:val="yellow"/>
        </w:rPr>
      </w:pPr>
    </w:p>
    <w:p w14:paraId="48A7D6A3" w14:textId="77777777" w:rsidR="00E4747E" w:rsidRPr="00FB2C4B" w:rsidRDefault="00E4747E" w:rsidP="00E4747E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418" w:firstLine="1265"/>
        <w:contextualSpacing/>
        <w:jc w:val="both"/>
        <w:rPr>
          <w:highlight w:val="yellow"/>
        </w:rPr>
      </w:pPr>
      <w:r w:rsidRPr="00FB2C4B">
        <w:rPr>
          <w:highlight w:val="yellow"/>
        </w:rPr>
        <w:t>Comprovante de vínculo docente com a IES</w:t>
      </w:r>
    </w:p>
    <w:p w14:paraId="69E1FA7D" w14:textId="77777777" w:rsidR="00E4747E" w:rsidRDefault="00E4747E" w:rsidP="00E4747E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418" w:firstLine="1265"/>
        <w:contextualSpacing/>
        <w:jc w:val="both"/>
        <w:rPr>
          <w:highlight w:val="yellow"/>
        </w:rPr>
      </w:pPr>
      <w:r w:rsidRPr="00FB2C4B">
        <w:rPr>
          <w:highlight w:val="yellow"/>
        </w:rPr>
        <w:t>Carta de indicação da Instituição</w:t>
      </w:r>
    </w:p>
    <w:p w14:paraId="5F936D95" w14:textId="77777777" w:rsidR="00A43875" w:rsidRDefault="00A43875" w:rsidP="00A43875">
      <w:pPr>
        <w:pStyle w:val="PargrafodaLista"/>
        <w:widowControl/>
        <w:autoSpaceDE/>
        <w:adjustRightInd/>
        <w:spacing w:after="200" w:line="276" w:lineRule="auto"/>
        <w:ind w:left="2683"/>
        <w:contextualSpacing/>
        <w:jc w:val="both"/>
        <w:rPr>
          <w:highlight w:val="yellow"/>
        </w:rPr>
      </w:pPr>
    </w:p>
    <w:p w14:paraId="7BD691EC" w14:textId="5701E8F3" w:rsidR="00A43875" w:rsidRDefault="00A43875" w:rsidP="00A43875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contextualSpacing/>
        <w:jc w:val="both"/>
        <w:rPr>
          <w:highlight w:val="yellow"/>
        </w:rPr>
      </w:pPr>
      <w:r w:rsidRPr="00A43875">
        <w:rPr>
          <w:color w:val="000000" w:themeColor="text1"/>
          <w:highlight w:val="yellow"/>
        </w:rPr>
        <w:t>Nos casos que o CEN/BR incluir novo membro, o sistema deve buscar a fotografia do carteira, caso no carteira não possua foto do membro incluído, o sistema deve exibir o avatar;</w:t>
      </w:r>
      <w:r>
        <w:rPr>
          <w:color w:val="000000" w:themeColor="text1"/>
        </w:rPr>
        <w:t xml:space="preserve"> </w:t>
      </w:r>
      <w:r>
        <w:rPr>
          <w:noProof/>
        </w:rPr>
        <w:drawing>
          <wp:inline distT="0" distB="0" distL="0" distR="0" wp14:anchorId="7F52A091" wp14:editId="1FE6E944">
            <wp:extent cx="197892" cy="197892"/>
            <wp:effectExtent l="0" t="0" r="0" b="0"/>
            <wp:docPr id="2" name="Imagem 2" descr="Resultado de imagem para perfil sem f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m para perfil sem foto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50" cy="20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A8160" w14:textId="25A1CA16" w:rsidR="007D1514" w:rsidRPr="007D1514" w:rsidRDefault="00E4747E" w:rsidP="00E4747E">
      <w:pPr>
        <w:pStyle w:val="PargrafodaLista"/>
        <w:widowControl/>
        <w:autoSpaceDE/>
        <w:autoSpaceDN/>
        <w:adjustRightInd/>
        <w:spacing w:after="200" w:line="276" w:lineRule="auto"/>
        <w:ind w:left="709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14:paraId="68AC6792" w14:textId="06C2EE71" w:rsidR="00FB2C4B" w:rsidRDefault="00FB2C4B" w:rsidP="00D43A8D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709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>Ao incluir um novo membro, obrigatoriamente o sistema deve solicitar a Justificativa;</w:t>
      </w:r>
    </w:p>
    <w:p w14:paraId="390E3F81" w14:textId="77777777" w:rsidR="00FB2C4B" w:rsidRPr="00FB2C4B" w:rsidRDefault="00FB2C4B" w:rsidP="00FB2C4B">
      <w:pPr>
        <w:pStyle w:val="PargrafodaLista"/>
        <w:rPr>
          <w:color w:val="000000" w:themeColor="text1"/>
        </w:rPr>
      </w:pPr>
    </w:p>
    <w:p w14:paraId="1CEACD8B" w14:textId="77777777" w:rsidR="00161024" w:rsidRDefault="00B74D21" w:rsidP="00D43A8D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709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 xml:space="preserve">Diferente de quando o responsável pela chapa inclui um membro (HST021 e HST022), e o sistema deve disponibilizar um convite na HST024. </w:t>
      </w:r>
    </w:p>
    <w:p w14:paraId="0A527C9D" w14:textId="09932D12" w:rsidR="00B74D21" w:rsidRDefault="00161024" w:rsidP="00161024">
      <w:pPr>
        <w:pStyle w:val="PargrafodaLista"/>
        <w:widowControl/>
        <w:autoSpaceDE/>
        <w:autoSpaceDN/>
        <w:adjustRightInd/>
        <w:spacing w:after="200" w:line="276" w:lineRule="auto"/>
        <w:ind w:left="709"/>
        <w:contextualSpacing/>
        <w:jc w:val="both"/>
        <w:rPr>
          <w:color w:val="000000" w:themeColor="text1"/>
        </w:rPr>
      </w:pPr>
      <w:r>
        <w:rPr>
          <w:color w:val="000000" w:themeColor="text1"/>
        </w:rPr>
        <w:t>Na HST025</w:t>
      </w:r>
      <w:r w:rsidR="00B74D21">
        <w:rPr>
          <w:color w:val="000000" w:themeColor="text1"/>
        </w:rPr>
        <w:t xml:space="preserve">, para inclusões realizadas pelo assessor CEN/BR, o sistema NÃO deve disponibilizar </w:t>
      </w:r>
      <w:r>
        <w:rPr>
          <w:color w:val="000000" w:themeColor="text1"/>
        </w:rPr>
        <w:t xml:space="preserve">o </w:t>
      </w:r>
      <w:r w:rsidR="00B74D21">
        <w:rPr>
          <w:color w:val="000000" w:themeColor="text1"/>
        </w:rPr>
        <w:t xml:space="preserve">convite na HST024, conforme citado acima, automaticamente este convite será considerado ACEITO. </w:t>
      </w:r>
      <w:r>
        <w:rPr>
          <w:color w:val="000000" w:themeColor="text1"/>
        </w:rPr>
        <w:t xml:space="preserve">Porém as validações de pendencia devem ocorrer normalmente; </w:t>
      </w:r>
    </w:p>
    <w:p w14:paraId="19835A85" w14:textId="77777777" w:rsidR="00B74D21" w:rsidRPr="00B74D21" w:rsidRDefault="00B74D21" w:rsidP="00B74D21">
      <w:pPr>
        <w:pStyle w:val="PargrafodaLista"/>
        <w:rPr>
          <w:color w:val="000000" w:themeColor="text1"/>
        </w:rPr>
      </w:pPr>
    </w:p>
    <w:p w14:paraId="015E233A" w14:textId="24DC33B6" w:rsidR="00D43A8D" w:rsidRPr="008744F2" w:rsidRDefault="00D43A8D" w:rsidP="00D43A8D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709"/>
        <w:contextualSpacing/>
        <w:jc w:val="both"/>
        <w:rPr>
          <w:color w:val="000000" w:themeColor="text1"/>
        </w:rPr>
      </w:pPr>
      <w:r w:rsidRPr="008744F2">
        <w:rPr>
          <w:color w:val="000000" w:themeColor="text1"/>
        </w:rPr>
        <w:t xml:space="preserve">Caso o profissional do CPF </w:t>
      </w:r>
      <w:r w:rsidR="00DB4D1C">
        <w:rPr>
          <w:color w:val="000000" w:themeColor="text1"/>
        </w:rPr>
        <w:t xml:space="preserve"> que será </w:t>
      </w:r>
      <w:r w:rsidRPr="008744F2">
        <w:rPr>
          <w:color w:val="000000" w:themeColor="text1"/>
        </w:rPr>
        <w:t xml:space="preserve">substituído já tenha ACEITADO o convite, o sistema deve exibir mensagem de alerta </w:t>
      </w:r>
      <w:r w:rsidRPr="008744F2">
        <w:rPr>
          <w:color w:val="31849B" w:themeColor="accent5" w:themeShade="BF"/>
        </w:rPr>
        <w:t>[</w:t>
      </w:r>
      <w:r w:rsidR="00BD4C7D">
        <w:rPr>
          <w:color w:val="31849B" w:themeColor="accent5" w:themeShade="BF"/>
        </w:rPr>
        <w:fldChar w:fldCharType="begin"/>
      </w:r>
      <w:r w:rsidR="00BD4C7D">
        <w:rPr>
          <w:color w:val="31849B" w:themeColor="accent5" w:themeShade="BF"/>
        </w:rPr>
        <w:instrText xml:space="preserve"> REF _Ref23852586 \r \h </w:instrText>
      </w:r>
      <w:r w:rsidR="00BD4C7D">
        <w:rPr>
          <w:color w:val="31849B" w:themeColor="accent5" w:themeShade="BF"/>
        </w:rPr>
      </w:r>
      <w:r w:rsidR="00BD4C7D">
        <w:rPr>
          <w:color w:val="31849B" w:themeColor="accent5" w:themeShade="BF"/>
        </w:rPr>
        <w:fldChar w:fldCharType="separate"/>
      </w:r>
      <w:r w:rsidR="00BD4C7D">
        <w:rPr>
          <w:color w:val="31849B" w:themeColor="accent5" w:themeShade="BF"/>
        </w:rPr>
        <w:t>ME021</w:t>
      </w:r>
      <w:r w:rsidR="00BD4C7D">
        <w:rPr>
          <w:color w:val="31849B" w:themeColor="accent5" w:themeShade="BF"/>
        </w:rPr>
        <w:fldChar w:fldCharType="end"/>
      </w:r>
      <w:r w:rsidRPr="008744F2">
        <w:rPr>
          <w:color w:val="31849B" w:themeColor="accent5" w:themeShade="BF"/>
        </w:rPr>
        <w:t>];</w:t>
      </w:r>
    </w:p>
    <w:p w14:paraId="137A0AC4" w14:textId="77777777" w:rsidR="00D43A8D" w:rsidRPr="008744F2" w:rsidRDefault="00D43A8D" w:rsidP="00D43A8D">
      <w:pPr>
        <w:pStyle w:val="PargrafodaLista"/>
        <w:rPr>
          <w:color w:val="000000" w:themeColor="text1"/>
        </w:rPr>
      </w:pPr>
    </w:p>
    <w:p w14:paraId="4BFBB880" w14:textId="77777777" w:rsidR="00D43A8D" w:rsidRPr="008744F2" w:rsidRDefault="00D43A8D" w:rsidP="00D43A8D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1560"/>
        <w:contextualSpacing/>
        <w:jc w:val="both"/>
        <w:rPr>
          <w:color w:val="000000" w:themeColor="text1"/>
        </w:rPr>
      </w:pPr>
      <w:r w:rsidRPr="008744F2">
        <w:rPr>
          <w:color w:val="000000" w:themeColor="text1"/>
        </w:rPr>
        <w:t xml:space="preserve">Caso o ator acione a opção </w:t>
      </w:r>
      <w:r w:rsidRPr="008744F2">
        <w:rPr>
          <w:b/>
          <w:color w:val="000000" w:themeColor="text1"/>
        </w:rPr>
        <w:t>Sim</w:t>
      </w:r>
      <w:r w:rsidRPr="008744F2">
        <w:rPr>
          <w:color w:val="000000" w:themeColor="text1"/>
        </w:rPr>
        <w:t xml:space="preserve"> da mensagem, o sistema deve substituir pelo novo CPF informado;</w:t>
      </w:r>
    </w:p>
    <w:p w14:paraId="12E1EDCB" w14:textId="77777777" w:rsidR="00D43A8D" w:rsidRPr="008744F2" w:rsidRDefault="00D43A8D" w:rsidP="00D43A8D">
      <w:pPr>
        <w:pStyle w:val="PargrafodaLista"/>
        <w:rPr>
          <w:color w:val="000000" w:themeColor="text1"/>
        </w:rPr>
      </w:pPr>
    </w:p>
    <w:p w14:paraId="006C341B" w14:textId="77777777" w:rsidR="00D43A8D" w:rsidRPr="00B83C82" w:rsidRDefault="00D43A8D" w:rsidP="00D43A8D">
      <w:pPr>
        <w:pStyle w:val="PargrafodaLista"/>
        <w:widowControl/>
        <w:numPr>
          <w:ilvl w:val="0"/>
          <w:numId w:val="7"/>
        </w:numPr>
        <w:autoSpaceDE/>
        <w:autoSpaceDN/>
        <w:adjustRightInd/>
        <w:spacing w:after="200" w:line="276" w:lineRule="auto"/>
        <w:ind w:left="1560"/>
        <w:contextualSpacing/>
        <w:jc w:val="both"/>
        <w:rPr>
          <w:color w:val="000000" w:themeColor="text1"/>
        </w:rPr>
      </w:pPr>
      <w:r w:rsidRPr="008744F2">
        <w:rPr>
          <w:color w:val="000000" w:themeColor="text1"/>
        </w:rPr>
        <w:t xml:space="preserve">Caso o ator acione a opção </w:t>
      </w:r>
      <w:r w:rsidRPr="008744F2">
        <w:rPr>
          <w:b/>
          <w:color w:val="000000" w:themeColor="text1"/>
        </w:rPr>
        <w:t>Não</w:t>
      </w:r>
      <w:r w:rsidRPr="008744F2">
        <w:rPr>
          <w:color w:val="000000" w:themeColor="text1"/>
        </w:rPr>
        <w:t xml:space="preserve"> da mensagem</w:t>
      </w:r>
      <w:r>
        <w:rPr>
          <w:color w:val="000000" w:themeColor="text1"/>
        </w:rPr>
        <w:t>, o sistema não deve substituir o CPF e deve permanecer na mesma tela;</w:t>
      </w:r>
    </w:p>
    <w:p w14:paraId="1EDB283A" w14:textId="2369F92E" w:rsidR="00590AC2" w:rsidRDefault="00590AC2" w:rsidP="00354740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  <w:highlight w:val="yellow"/>
        </w:rPr>
      </w:pPr>
    </w:p>
    <w:p w14:paraId="58A2FF6D" w14:textId="43460566" w:rsidR="00590AC2" w:rsidRPr="000D191D" w:rsidRDefault="00E3037B" w:rsidP="00D17537">
      <w:pPr>
        <w:pStyle w:val="PargrafodaLista"/>
        <w:numPr>
          <w:ilvl w:val="1"/>
          <w:numId w:val="37"/>
        </w:numPr>
        <w:ind w:left="709"/>
        <w:jc w:val="both"/>
        <w:rPr>
          <w:color w:val="auto"/>
        </w:rPr>
      </w:pPr>
      <w:r w:rsidRPr="000D191D">
        <w:rPr>
          <w:color w:val="000000" w:themeColor="text1"/>
        </w:rPr>
        <w:t>Para o membro substituído/alterado, o sistema deve retirar as permissões de acesso a chapa a qual era membro (membros comum e membros responsáveis);</w:t>
      </w:r>
    </w:p>
    <w:p w14:paraId="3246AC87" w14:textId="77777777" w:rsidR="00E3037B" w:rsidRPr="000D191D" w:rsidRDefault="00E3037B" w:rsidP="000D191D">
      <w:pPr>
        <w:pStyle w:val="PargrafodaLista"/>
        <w:ind w:left="709"/>
        <w:jc w:val="both"/>
        <w:rPr>
          <w:color w:val="auto"/>
        </w:rPr>
      </w:pPr>
    </w:p>
    <w:p w14:paraId="7049ED26" w14:textId="45D8021C" w:rsidR="00E3037B" w:rsidRPr="000D191D" w:rsidRDefault="00E3037B" w:rsidP="00D17537">
      <w:pPr>
        <w:pStyle w:val="PargrafodaLista"/>
        <w:numPr>
          <w:ilvl w:val="1"/>
          <w:numId w:val="37"/>
        </w:numPr>
        <w:ind w:left="709"/>
        <w:jc w:val="both"/>
        <w:rPr>
          <w:color w:val="auto"/>
        </w:rPr>
      </w:pPr>
      <w:r w:rsidRPr="000D191D">
        <w:rPr>
          <w:color w:val="000000" w:themeColor="text1"/>
        </w:rPr>
        <w:t xml:space="preserve">Para o novo membro incluído pelo CEN, o sistema deve conceder permissão de </w:t>
      </w:r>
      <w:r w:rsidRPr="000D191D">
        <w:rPr>
          <w:b/>
          <w:color w:val="000000" w:themeColor="text1"/>
        </w:rPr>
        <w:t>Visualização</w:t>
      </w:r>
      <w:r w:rsidRPr="000D191D">
        <w:rPr>
          <w:color w:val="000000" w:themeColor="text1"/>
        </w:rPr>
        <w:t xml:space="preserve"> para os </w:t>
      </w:r>
      <w:r w:rsidRPr="000D191D">
        <w:rPr>
          <w:b/>
          <w:color w:val="000000" w:themeColor="text1"/>
        </w:rPr>
        <w:t>membros comum</w:t>
      </w:r>
      <w:r w:rsidRPr="000D191D">
        <w:rPr>
          <w:color w:val="000000" w:themeColor="text1"/>
        </w:rPr>
        <w:t xml:space="preserve">; e de </w:t>
      </w:r>
      <w:r w:rsidRPr="000D191D">
        <w:rPr>
          <w:b/>
          <w:color w:val="000000" w:themeColor="text1"/>
        </w:rPr>
        <w:t>Edição</w:t>
      </w:r>
      <w:r w:rsidRPr="000D191D">
        <w:rPr>
          <w:color w:val="000000" w:themeColor="text1"/>
        </w:rPr>
        <w:t xml:space="preserve"> para </w:t>
      </w:r>
      <w:r w:rsidRPr="000D191D">
        <w:rPr>
          <w:b/>
          <w:color w:val="000000" w:themeColor="text1"/>
        </w:rPr>
        <w:t>membros responsáveis</w:t>
      </w:r>
      <w:r w:rsidR="008C752B">
        <w:rPr>
          <w:b/>
          <w:color w:val="000000" w:themeColor="text1"/>
        </w:rPr>
        <w:t xml:space="preserve"> </w:t>
      </w:r>
      <w:r w:rsidR="008C752B">
        <w:rPr>
          <w:color w:val="000000" w:themeColor="text1"/>
        </w:rPr>
        <w:t>na HST022 (módulo Profissional)</w:t>
      </w:r>
      <w:r w:rsidRPr="000D191D">
        <w:rPr>
          <w:color w:val="000000" w:themeColor="text1"/>
        </w:rPr>
        <w:t>;</w:t>
      </w:r>
    </w:p>
    <w:p w14:paraId="06D3CEAB" w14:textId="77777777" w:rsidR="006D5D1E" w:rsidRDefault="006D5D1E" w:rsidP="00C86BD9">
      <w:pPr>
        <w:pStyle w:val="PargrafodaLista"/>
        <w:widowControl/>
        <w:autoSpaceDE/>
        <w:adjustRightInd/>
        <w:spacing w:after="200" w:line="276" w:lineRule="auto"/>
        <w:ind w:left="567"/>
        <w:contextualSpacing/>
      </w:pPr>
    </w:p>
    <w:p w14:paraId="5BB4D1C1" w14:textId="77777777" w:rsidR="00590AC2" w:rsidRPr="009246EF" w:rsidRDefault="00590AC2" w:rsidP="00C86BD9">
      <w:pPr>
        <w:pStyle w:val="PargrafodaLista"/>
        <w:widowControl/>
        <w:autoSpaceDE/>
        <w:adjustRightInd/>
        <w:spacing w:after="200" w:line="276" w:lineRule="auto"/>
        <w:ind w:left="567"/>
        <w:contextualSpacing/>
      </w:pPr>
    </w:p>
    <w:p w14:paraId="42209C49" w14:textId="01FEE758" w:rsidR="000143C0" w:rsidRPr="00CB34A0" w:rsidRDefault="000143C0" w:rsidP="00534605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32" w:name="_Ref24017304"/>
      <w:r w:rsidRPr="00CB34A0">
        <w:rPr>
          <w:b/>
          <w:u w:val="single"/>
        </w:rPr>
        <w:t>Alterar Responsável</w:t>
      </w:r>
      <w:bookmarkEnd w:id="32"/>
    </w:p>
    <w:p w14:paraId="09FB1FC8" w14:textId="58F8847B" w:rsidR="000143C0" w:rsidRDefault="001056C6" w:rsidP="00D17537">
      <w:pPr>
        <w:pStyle w:val="PargrafodaLista"/>
        <w:widowControl/>
        <w:numPr>
          <w:ilvl w:val="0"/>
          <w:numId w:val="33"/>
        </w:numPr>
        <w:autoSpaceDE/>
        <w:adjustRightInd/>
        <w:spacing w:after="200" w:line="276" w:lineRule="auto"/>
        <w:ind w:left="709"/>
        <w:contextualSpacing/>
      </w:pPr>
      <w:r w:rsidRPr="00CB34A0">
        <w:t>O sistema deve permitir que o ator CEN, poss</w:t>
      </w:r>
      <w:r w:rsidR="0054217B" w:rsidRPr="00CB34A0">
        <w:t>a</w:t>
      </w:r>
      <w:r w:rsidRPr="00CB34A0">
        <w:t xml:space="preserve"> </w:t>
      </w:r>
      <w:r w:rsidR="004749F0" w:rsidRPr="00CB34A0">
        <w:t>alterar TODOS</w:t>
      </w:r>
      <w:r w:rsidRPr="00CB34A0">
        <w:t xml:space="preserve"> os </w:t>
      </w:r>
      <w:r w:rsidR="007C3D29" w:rsidRPr="00CB34A0">
        <w:t>Responsáveis</w:t>
      </w:r>
      <w:r w:rsidRPr="00CB34A0">
        <w:t xml:space="preserve"> pela chapa, para </w:t>
      </w:r>
      <w:r w:rsidR="0054217B" w:rsidRPr="00CB34A0">
        <w:t>TODAS</w:t>
      </w:r>
      <w:r w:rsidRPr="00CB34A0">
        <w:t xml:space="preserve"> as UFs da Eleição selecionada; </w:t>
      </w:r>
      <w:r w:rsidR="0054217B" w:rsidRPr="00CB34A0">
        <w:t>Inclusive o Responsável Criador</w:t>
      </w:r>
      <w:r w:rsidR="00CB2E18" w:rsidRPr="00CB34A0">
        <w:t xml:space="preserve"> pode ser alterado</w:t>
      </w:r>
      <w:r w:rsidR="0054217B" w:rsidRPr="00CB34A0">
        <w:t>;</w:t>
      </w:r>
      <w:r w:rsidR="000324EC">
        <w:t xml:space="preserve"> </w:t>
      </w:r>
      <w:r w:rsidR="000324EC" w:rsidRPr="00071CD9">
        <w:rPr>
          <w:highlight w:val="yellow"/>
        </w:rPr>
        <w:t>O checkbox dos responsáveis devem ser exibidos habilitados para edição;</w:t>
      </w:r>
      <w:r w:rsidR="006A68D6" w:rsidRPr="00071CD9">
        <w:rPr>
          <w:highlight w:val="yellow"/>
        </w:rPr>
        <w:t xml:space="preserve"> porém o checkbox do responsável criador deve ser destacado na cor do modulo de eleitoral corporativo </w:t>
      </w:r>
      <w:r w:rsidR="006A68D6" w:rsidRPr="00071CD9">
        <w:rPr>
          <w:noProof/>
          <w:highlight w:val="yellow"/>
        </w:rPr>
        <w:drawing>
          <wp:inline distT="0" distB="0" distL="0" distR="0" wp14:anchorId="485A6C41" wp14:editId="311DA75C">
            <wp:extent cx="151074" cy="151074"/>
            <wp:effectExtent l="0" t="0" r="1905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8D6" w:rsidRPr="00071CD9">
        <w:rPr>
          <w:highlight w:val="yellow"/>
        </w:rPr>
        <w:t xml:space="preserve"> [</w:t>
      </w:r>
      <w:r w:rsidR="006A68D6" w:rsidRPr="00071CD9">
        <w:rPr>
          <w:highlight w:val="yellow"/>
        </w:rPr>
        <w:fldChar w:fldCharType="begin"/>
      </w:r>
      <w:r w:rsidR="006A68D6" w:rsidRPr="00071CD9">
        <w:rPr>
          <w:highlight w:val="yellow"/>
        </w:rPr>
        <w:instrText xml:space="preserve"> REF _Ref12279787 \r \h </w:instrText>
      </w:r>
      <w:r w:rsidR="00071CD9">
        <w:rPr>
          <w:highlight w:val="yellow"/>
        </w:rPr>
        <w:instrText xml:space="preserve"> \* MERGEFORMAT </w:instrText>
      </w:r>
      <w:r w:rsidR="006A68D6" w:rsidRPr="00071CD9">
        <w:rPr>
          <w:highlight w:val="yellow"/>
        </w:rPr>
      </w:r>
      <w:r w:rsidR="006A68D6" w:rsidRPr="00071CD9">
        <w:rPr>
          <w:highlight w:val="yellow"/>
        </w:rPr>
        <w:fldChar w:fldCharType="separate"/>
      </w:r>
      <w:r w:rsidR="006A68D6" w:rsidRPr="00071CD9">
        <w:rPr>
          <w:highlight w:val="yellow"/>
        </w:rPr>
        <w:t>P01</w:t>
      </w:r>
      <w:r w:rsidR="006A68D6" w:rsidRPr="00071CD9">
        <w:rPr>
          <w:highlight w:val="yellow"/>
        </w:rPr>
        <w:fldChar w:fldCharType="end"/>
      </w:r>
      <w:r w:rsidR="006A68D6" w:rsidRPr="00071CD9">
        <w:rPr>
          <w:highlight w:val="yellow"/>
        </w:rPr>
        <w:t>]</w:t>
      </w:r>
    </w:p>
    <w:p w14:paraId="6CF54812" w14:textId="77777777" w:rsidR="000324EC" w:rsidRDefault="000324EC" w:rsidP="000324EC">
      <w:pPr>
        <w:pStyle w:val="PargrafodaLista"/>
        <w:widowControl/>
        <w:autoSpaceDE/>
        <w:adjustRightInd/>
        <w:spacing w:after="200" w:line="276" w:lineRule="auto"/>
        <w:ind w:left="709"/>
        <w:contextualSpacing/>
      </w:pPr>
    </w:p>
    <w:p w14:paraId="24939BF9" w14:textId="74DAABFA" w:rsidR="000324EC" w:rsidRPr="000324EC" w:rsidRDefault="000324EC" w:rsidP="00D17537">
      <w:pPr>
        <w:pStyle w:val="PargrafodaLista"/>
        <w:widowControl/>
        <w:numPr>
          <w:ilvl w:val="0"/>
          <w:numId w:val="33"/>
        </w:numPr>
        <w:autoSpaceDE/>
        <w:adjustRightInd/>
        <w:spacing w:after="200" w:line="276" w:lineRule="auto"/>
        <w:ind w:left="709"/>
        <w:contextualSpacing/>
        <w:rPr>
          <w:highlight w:val="yellow"/>
        </w:rPr>
      </w:pPr>
      <w:r w:rsidRPr="000324EC">
        <w:rPr>
          <w:highlight w:val="yellow"/>
        </w:rPr>
        <w:t xml:space="preserve">Responsável criador </w:t>
      </w:r>
      <w:r>
        <w:rPr>
          <w:highlight w:val="yellow"/>
        </w:rPr>
        <w:t xml:space="preserve">é </w:t>
      </w:r>
      <w:r w:rsidRPr="000324EC">
        <w:rPr>
          <w:highlight w:val="yellow"/>
        </w:rPr>
        <w:t>o ator que criou a chapa na HST021;</w:t>
      </w:r>
      <w:r>
        <w:rPr>
          <w:highlight w:val="yellow"/>
        </w:rPr>
        <w:t xml:space="preserve"> Caso o responsável criador seja alterado, o sistema deve obedecer a hierarquia dos cards; Exemplo: card 1 é o de maior hierarquia, seguido pelo card 2 e assim por diante;</w:t>
      </w:r>
    </w:p>
    <w:p w14:paraId="5C4E9DE1" w14:textId="77777777" w:rsidR="00CB2E18" w:rsidRPr="00CB34A0" w:rsidRDefault="00CB2E18" w:rsidP="00CB2E18">
      <w:pPr>
        <w:pStyle w:val="PargrafodaLista"/>
        <w:widowControl/>
        <w:autoSpaceDE/>
        <w:adjustRightInd/>
        <w:spacing w:after="200" w:line="276" w:lineRule="auto"/>
        <w:ind w:left="709"/>
        <w:contextualSpacing/>
      </w:pPr>
    </w:p>
    <w:p w14:paraId="3AAD655D" w14:textId="4D3B6AE1" w:rsidR="007C3D29" w:rsidRPr="00CB34A0" w:rsidRDefault="007C3D29" w:rsidP="00D17537">
      <w:pPr>
        <w:pStyle w:val="PargrafodaLista"/>
        <w:widowControl/>
        <w:numPr>
          <w:ilvl w:val="0"/>
          <w:numId w:val="33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CB34A0">
        <w:rPr>
          <w:color w:val="auto"/>
        </w:rPr>
        <w:t xml:space="preserve">O sistema deve permitir incluir até 3 membros por Chapa, sendo </w:t>
      </w:r>
      <w:r w:rsidR="00CB2E18" w:rsidRPr="00CB34A0">
        <w:rPr>
          <w:color w:val="auto"/>
        </w:rPr>
        <w:t>que, pelo menos um (1) responsável obrigatoriamente uma chapa deve possuir</w:t>
      </w:r>
      <w:r w:rsidRPr="00CB34A0">
        <w:rPr>
          <w:color w:val="auto"/>
        </w:rPr>
        <w:t>. Os outros 2 responsáveis serão facultativos.</w:t>
      </w:r>
    </w:p>
    <w:p w14:paraId="3A39857E" w14:textId="77777777" w:rsidR="007C3D29" w:rsidRPr="00CB34A0" w:rsidRDefault="007C3D29" w:rsidP="007C3D29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</w:p>
    <w:p w14:paraId="2BA0C9F6" w14:textId="516C9112" w:rsidR="007B59CF" w:rsidRPr="000324EC" w:rsidRDefault="007B59CF" w:rsidP="00D17537">
      <w:pPr>
        <w:pStyle w:val="PargrafodaLista"/>
        <w:widowControl/>
        <w:numPr>
          <w:ilvl w:val="0"/>
          <w:numId w:val="33"/>
        </w:numPr>
        <w:autoSpaceDE/>
        <w:adjustRightInd/>
        <w:spacing w:after="200" w:line="276" w:lineRule="auto"/>
        <w:ind w:left="709"/>
        <w:contextualSpacing/>
        <w:jc w:val="both"/>
      </w:pPr>
      <w:r w:rsidRPr="000324EC">
        <w:t xml:space="preserve">Ao alterar um Responsável, sendo habilitando um novo responsável </w:t>
      </w:r>
      <w:r w:rsidR="005A0B54" w:rsidRPr="000324EC">
        <w:t>OU</w:t>
      </w:r>
      <w:r w:rsidRPr="000324EC">
        <w:t xml:space="preserve"> desabilitando </w:t>
      </w:r>
      <w:r w:rsidR="00D018B2" w:rsidRPr="000324EC">
        <w:t>um responsável existente</w:t>
      </w:r>
      <w:r w:rsidRPr="000324EC">
        <w:t>, obrigatoriamente o ator deve informar a Justificativa</w:t>
      </w:r>
      <w:r w:rsidR="00D018B2" w:rsidRPr="000324EC">
        <w:t xml:space="preserve"> dessa alteração</w:t>
      </w:r>
      <w:r w:rsidRPr="000324EC">
        <w:t>; Ao preencher a justificativa obrigatória e acionar a opção Salvar da pop-up, o sistema deve realizar a alteração solicitada</w:t>
      </w:r>
      <w:r w:rsidR="00D018B2" w:rsidRPr="000324EC">
        <w:t xml:space="preserve"> e armazenar a base de dados</w:t>
      </w:r>
      <w:r w:rsidRPr="000324EC">
        <w:t>;</w:t>
      </w:r>
    </w:p>
    <w:p w14:paraId="4872C020" w14:textId="77777777" w:rsidR="007B59CF" w:rsidRPr="000324EC" w:rsidRDefault="007B59CF" w:rsidP="007B59CF">
      <w:pPr>
        <w:pStyle w:val="PargrafodaLista"/>
      </w:pPr>
    </w:p>
    <w:p w14:paraId="385E0123" w14:textId="7C2265C5" w:rsidR="001E275C" w:rsidRPr="000324EC" w:rsidRDefault="001E275C" w:rsidP="00D17537">
      <w:pPr>
        <w:pStyle w:val="PargrafodaLista"/>
        <w:widowControl/>
        <w:numPr>
          <w:ilvl w:val="0"/>
          <w:numId w:val="33"/>
        </w:numPr>
        <w:autoSpaceDE/>
        <w:adjustRightInd/>
        <w:spacing w:after="200" w:line="276" w:lineRule="auto"/>
        <w:ind w:left="709"/>
        <w:contextualSpacing/>
        <w:jc w:val="both"/>
      </w:pPr>
      <w:r w:rsidRPr="000324EC">
        <w:t xml:space="preserve">Caso o ator realize mais e uma alteração de responsável, </w:t>
      </w:r>
      <w:r w:rsidR="00C11D1C" w:rsidRPr="000324EC">
        <w:t xml:space="preserve">o sistema deve solicitar a </w:t>
      </w:r>
      <w:r w:rsidRPr="000324EC">
        <w:t>justifica</w:t>
      </w:r>
      <w:r w:rsidR="00C11D1C" w:rsidRPr="000324EC">
        <w:t xml:space="preserve">tiva obrigatória para </w:t>
      </w:r>
      <w:r w:rsidRPr="000324EC">
        <w:t xml:space="preserve">cada uma delas; </w:t>
      </w:r>
      <w:r w:rsidR="00C11D1C" w:rsidRPr="000324EC">
        <w:t>A</w:t>
      </w:r>
      <w:r w:rsidRPr="000324EC">
        <w:t>o acionar a combobox da coluna Responsável</w:t>
      </w:r>
      <w:r w:rsidR="00C11D1C" w:rsidRPr="000324EC">
        <w:t>, o sistema deve exibir uma pop-up para cada alteração</w:t>
      </w:r>
      <w:r w:rsidRPr="000324EC">
        <w:t>;</w:t>
      </w:r>
    </w:p>
    <w:p w14:paraId="0115B218" w14:textId="5263A4C3" w:rsidR="001E275C" w:rsidRDefault="001C563D" w:rsidP="00C11D1C">
      <w:pPr>
        <w:pStyle w:val="PargrafodaLista"/>
        <w:widowControl/>
        <w:autoSpaceDE/>
        <w:adjustRightInd/>
        <w:spacing w:after="200" w:line="276" w:lineRule="auto"/>
        <w:ind w:left="2694"/>
        <w:contextualSpacing/>
        <w:jc w:val="both"/>
      </w:pPr>
      <w:r>
        <w:rPr>
          <w:noProof/>
        </w:rPr>
        <w:lastRenderedPageBreak/>
        <w:drawing>
          <wp:inline distT="0" distB="0" distL="0" distR="0" wp14:anchorId="53B4BD9B" wp14:editId="7B08CA3C">
            <wp:extent cx="1892300" cy="1522643"/>
            <wp:effectExtent l="0" t="0" r="0" b="190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17500" cy="15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F1F1" w14:textId="1BEDB94D" w:rsidR="007B59CF" w:rsidRDefault="007B59CF" w:rsidP="00D17537">
      <w:pPr>
        <w:pStyle w:val="PargrafodaLista"/>
        <w:widowControl/>
        <w:numPr>
          <w:ilvl w:val="0"/>
          <w:numId w:val="33"/>
        </w:numPr>
        <w:autoSpaceDE/>
        <w:adjustRightInd/>
        <w:spacing w:after="200" w:line="276" w:lineRule="auto"/>
        <w:ind w:left="709"/>
        <w:contextualSpacing/>
        <w:jc w:val="both"/>
      </w:pPr>
      <w:r>
        <w:t xml:space="preserve">Caso o ator não informe a Justificativa obrigatória, o sistema deve exibir mensagem impeditiva </w:t>
      </w:r>
      <w:r w:rsidRPr="00D018B2">
        <w:rPr>
          <w:color w:val="31849B" w:themeColor="accent5" w:themeShade="BF"/>
        </w:rPr>
        <w:t>[</w:t>
      </w:r>
      <w:r w:rsidRPr="00D018B2">
        <w:rPr>
          <w:color w:val="31849B" w:themeColor="accent5" w:themeShade="BF"/>
        </w:rPr>
        <w:fldChar w:fldCharType="begin"/>
      </w:r>
      <w:r w:rsidRPr="00D018B2">
        <w:rPr>
          <w:color w:val="31849B" w:themeColor="accent5" w:themeShade="BF"/>
        </w:rPr>
        <w:instrText xml:space="preserve"> REF _Ref13581850 \r \h </w:instrText>
      </w:r>
      <w:r w:rsidRPr="00D018B2">
        <w:rPr>
          <w:color w:val="31849B" w:themeColor="accent5" w:themeShade="BF"/>
        </w:rPr>
      </w:r>
      <w:r w:rsidRPr="00D018B2">
        <w:rPr>
          <w:color w:val="31849B" w:themeColor="accent5" w:themeShade="BF"/>
        </w:rPr>
        <w:fldChar w:fldCharType="separate"/>
      </w:r>
      <w:r w:rsidRPr="00D018B2">
        <w:rPr>
          <w:color w:val="31849B" w:themeColor="accent5" w:themeShade="BF"/>
        </w:rPr>
        <w:t>ME02</w:t>
      </w:r>
      <w:r w:rsidRPr="00D018B2">
        <w:rPr>
          <w:color w:val="31849B" w:themeColor="accent5" w:themeShade="BF"/>
        </w:rPr>
        <w:fldChar w:fldCharType="end"/>
      </w:r>
      <w:r w:rsidR="00D018B2" w:rsidRPr="00D018B2">
        <w:rPr>
          <w:color w:val="31849B" w:themeColor="accent5" w:themeShade="BF"/>
        </w:rPr>
        <w:t>]</w:t>
      </w:r>
      <w:r w:rsidRPr="00D018B2">
        <w:rPr>
          <w:color w:val="31849B" w:themeColor="accent5" w:themeShade="BF"/>
        </w:rPr>
        <w:t xml:space="preserve"> </w:t>
      </w:r>
    </w:p>
    <w:p w14:paraId="4EAE5D34" w14:textId="77777777" w:rsidR="007B59CF" w:rsidRDefault="007B59CF" w:rsidP="007B59CF">
      <w:pPr>
        <w:pStyle w:val="PargrafodaLista"/>
      </w:pPr>
    </w:p>
    <w:p w14:paraId="2FECA363" w14:textId="178D1C17" w:rsidR="000E595B" w:rsidRPr="00B57D75" w:rsidRDefault="00B57D75" w:rsidP="00D17537">
      <w:pPr>
        <w:pStyle w:val="PargrafodaLista"/>
        <w:widowControl/>
        <w:numPr>
          <w:ilvl w:val="0"/>
          <w:numId w:val="33"/>
        </w:numPr>
        <w:autoSpaceDE/>
        <w:adjustRightInd/>
        <w:spacing w:after="200" w:line="276" w:lineRule="auto"/>
        <w:ind w:left="709"/>
        <w:contextualSpacing/>
        <w:jc w:val="both"/>
      </w:pPr>
      <w:r w:rsidRPr="00CB34A0">
        <w:t xml:space="preserve">Ao acionar a opção </w:t>
      </w:r>
      <w:r w:rsidRPr="00CB34A0">
        <w:rPr>
          <w:b/>
        </w:rPr>
        <w:t>Salvar</w:t>
      </w:r>
      <w:r w:rsidR="00D018B2">
        <w:rPr>
          <w:b/>
        </w:rPr>
        <w:t xml:space="preserve"> </w:t>
      </w:r>
      <w:r w:rsidR="00D018B2" w:rsidRPr="00D018B2">
        <w:t>da pop-up</w:t>
      </w:r>
      <w:r w:rsidRPr="00B57D75">
        <w:t>, o sistema deve validar se pelo menos um responsável foi informado pelo ator; Caso não tenha nenhum responsável informado, o sistema deve exibir a mensagem</w:t>
      </w:r>
      <w:r w:rsidR="001D1DAA">
        <w:t xml:space="preserve"> impeditiva </w:t>
      </w:r>
      <w:r w:rsidRPr="00B57D75">
        <w:rPr>
          <w:color w:val="31849B" w:themeColor="accent5" w:themeShade="BF"/>
        </w:rPr>
        <w:t>[</w:t>
      </w:r>
      <w:r w:rsidRPr="00B57D75">
        <w:rPr>
          <w:color w:val="31849B" w:themeColor="accent5" w:themeShade="BF"/>
        </w:rPr>
        <w:fldChar w:fldCharType="begin"/>
      </w:r>
      <w:r w:rsidRPr="00B57D75">
        <w:rPr>
          <w:color w:val="31849B" w:themeColor="accent5" w:themeShade="BF"/>
        </w:rPr>
        <w:instrText xml:space="preserve"> REF _Ref23772029 \r \h </w:instrText>
      </w:r>
      <w:r>
        <w:rPr>
          <w:color w:val="31849B" w:themeColor="accent5" w:themeShade="BF"/>
        </w:rPr>
        <w:instrText xml:space="preserve"> \* MERGEFORMAT </w:instrText>
      </w:r>
      <w:r w:rsidRPr="00B57D75">
        <w:rPr>
          <w:color w:val="31849B" w:themeColor="accent5" w:themeShade="BF"/>
        </w:rPr>
      </w:r>
      <w:r w:rsidRPr="00B57D75">
        <w:rPr>
          <w:color w:val="31849B" w:themeColor="accent5" w:themeShade="BF"/>
        </w:rPr>
        <w:fldChar w:fldCharType="separate"/>
      </w:r>
      <w:r w:rsidRPr="00B57D75">
        <w:rPr>
          <w:color w:val="31849B" w:themeColor="accent5" w:themeShade="BF"/>
        </w:rPr>
        <w:t>ME017</w:t>
      </w:r>
      <w:r w:rsidRPr="00B57D75">
        <w:rPr>
          <w:color w:val="31849B" w:themeColor="accent5" w:themeShade="BF"/>
        </w:rPr>
        <w:fldChar w:fldCharType="end"/>
      </w:r>
      <w:r w:rsidRPr="00B57D75">
        <w:rPr>
          <w:color w:val="31849B" w:themeColor="accent5" w:themeShade="BF"/>
        </w:rPr>
        <w:t>]</w:t>
      </w:r>
    </w:p>
    <w:p w14:paraId="0D5358C4" w14:textId="77777777" w:rsidR="00B57D75" w:rsidRDefault="00B57D75" w:rsidP="00B57D75">
      <w:pPr>
        <w:pStyle w:val="PargrafodaLista"/>
      </w:pPr>
    </w:p>
    <w:p w14:paraId="5137B5E1" w14:textId="77C88692" w:rsidR="00B57D75" w:rsidRPr="00A03796" w:rsidRDefault="00B57D75" w:rsidP="00D17537">
      <w:pPr>
        <w:pStyle w:val="PargrafodaLista"/>
        <w:widowControl/>
        <w:numPr>
          <w:ilvl w:val="0"/>
          <w:numId w:val="33"/>
        </w:numPr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  <w:r w:rsidRPr="00A03796">
        <w:rPr>
          <w:color w:val="auto"/>
        </w:rPr>
        <w:t>Caso o ator selecione mais de 3 responsáveis, o sistema deve exibir mensagem impeditiva</w:t>
      </w:r>
      <w:r w:rsidRPr="00A03796">
        <w:rPr>
          <w:color w:val="31849B" w:themeColor="accent5" w:themeShade="BF"/>
        </w:rPr>
        <w:t xml:space="preserve"> [</w:t>
      </w:r>
      <w:r>
        <w:rPr>
          <w:color w:val="31849B" w:themeColor="accent5" w:themeShade="BF"/>
        </w:rPr>
        <w:fldChar w:fldCharType="begin"/>
      </w:r>
      <w:r>
        <w:rPr>
          <w:color w:val="31849B" w:themeColor="accent5" w:themeShade="BF"/>
        </w:rPr>
        <w:instrText xml:space="preserve"> REF _Ref23772253 \r \h </w:instrText>
      </w:r>
      <w:r>
        <w:rPr>
          <w:color w:val="31849B" w:themeColor="accent5" w:themeShade="BF"/>
        </w:rPr>
      </w:r>
      <w:r>
        <w:rPr>
          <w:color w:val="31849B" w:themeColor="accent5" w:themeShade="BF"/>
        </w:rPr>
        <w:fldChar w:fldCharType="separate"/>
      </w:r>
      <w:r>
        <w:rPr>
          <w:color w:val="31849B" w:themeColor="accent5" w:themeShade="BF"/>
        </w:rPr>
        <w:t>ME018</w:t>
      </w:r>
      <w:r>
        <w:rPr>
          <w:color w:val="31849B" w:themeColor="accent5" w:themeShade="BF"/>
        </w:rPr>
        <w:fldChar w:fldCharType="end"/>
      </w:r>
      <w:r w:rsidRPr="00A03796">
        <w:rPr>
          <w:color w:val="31849B" w:themeColor="accent5" w:themeShade="BF"/>
        </w:rPr>
        <w:t>]</w:t>
      </w:r>
    </w:p>
    <w:p w14:paraId="169864D2" w14:textId="77777777" w:rsidR="00CB2E18" w:rsidRPr="00F26B2B" w:rsidRDefault="00CB2E18" w:rsidP="00CB2E18">
      <w:pPr>
        <w:pStyle w:val="PargrafodaLista"/>
        <w:rPr>
          <w:highlight w:val="yellow"/>
        </w:rPr>
      </w:pPr>
    </w:p>
    <w:p w14:paraId="40F95E44" w14:textId="77777777" w:rsidR="005630F1" w:rsidRPr="005630F1" w:rsidRDefault="005630F1" w:rsidP="00D17537">
      <w:pPr>
        <w:pStyle w:val="PargrafodaLista"/>
        <w:widowControl/>
        <w:numPr>
          <w:ilvl w:val="0"/>
          <w:numId w:val="33"/>
        </w:numPr>
        <w:autoSpaceDE/>
        <w:adjustRightInd/>
        <w:spacing w:after="200" w:line="276" w:lineRule="auto"/>
        <w:ind w:left="709"/>
        <w:contextualSpacing/>
      </w:pPr>
      <w:r w:rsidRPr="005630F1">
        <w:rPr>
          <w:color w:val="auto"/>
        </w:rPr>
        <w:t>O membro RESPONSÁVEL, substituído perderá as permissões de edição da chapa</w:t>
      </w:r>
      <w:r>
        <w:rPr>
          <w:color w:val="auto"/>
        </w:rPr>
        <w:t xml:space="preserve">; </w:t>
      </w:r>
    </w:p>
    <w:p w14:paraId="1FBF8411" w14:textId="77777777" w:rsidR="005630F1" w:rsidRPr="005630F1" w:rsidRDefault="005630F1" w:rsidP="005630F1">
      <w:pPr>
        <w:pStyle w:val="PargrafodaLista"/>
        <w:rPr>
          <w:color w:val="auto"/>
        </w:rPr>
      </w:pPr>
    </w:p>
    <w:p w14:paraId="039BA929" w14:textId="38D875FA" w:rsidR="00CB2E18" w:rsidRPr="00CB34A0" w:rsidRDefault="005630F1" w:rsidP="00D17537">
      <w:pPr>
        <w:pStyle w:val="PargrafodaLista"/>
        <w:widowControl/>
        <w:numPr>
          <w:ilvl w:val="0"/>
          <w:numId w:val="33"/>
        </w:numPr>
        <w:autoSpaceDE/>
        <w:adjustRightInd/>
        <w:spacing w:after="200" w:line="276" w:lineRule="auto"/>
        <w:ind w:left="709"/>
        <w:contextualSpacing/>
        <w:jc w:val="both"/>
      </w:pPr>
      <w:r>
        <w:rPr>
          <w:color w:val="auto"/>
        </w:rPr>
        <w:t xml:space="preserve">Caso o </w:t>
      </w:r>
      <w:r w:rsidRPr="00CB34A0">
        <w:rPr>
          <w:color w:val="auto"/>
        </w:rPr>
        <w:t xml:space="preserve">assessor CEN/BR indique outro membro Responsável, o sistema deve conceder permissão de edição para a chapa que ele </w:t>
      </w:r>
      <w:r w:rsidR="003F5A78">
        <w:rPr>
          <w:color w:val="auto"/>
        </w:rPr>
        <w:t xml:space="preserve">agora </w:t>
      </w:r>
      <w:r w:rsidRPr="00CB34A0">
        <w:rPr>
          <w:color w:val="auto"/>
        </w:rPr>
        <w:t xml:space="preserve">é </w:t>
      </w:r>
      <w:r w:rsidR="003F5A78">
        <w:rPr>
          <w:color w:val="auto"/>
        </w:rPr>
        <w:t xml:space="preserve">um </w:t>
      </w:r>
      <w:r w:rsidRPr="00CB34A0">
        <w:rPr>
          <w:color w:val="auto"/>
        </w:rPr>
        <w:t xml:space="preserve">responsável. Essa permissão deve ser concedida até a Data Fim da 2.1 Atividade Secundária; </w:t>
      </w:r>
      <w:r w:rsidR="00F26B2B" w:rsidRPr="00CB34A0">
        <w:t xml:space="preserve"> </w:t>
      </w:r>
    </w:p>
    <w:p w14:paraId="7497C06F" w14:textId="77777777" w:rsidR="00EA7F32" w:rsidRPr="00CB34A0" w:rsidRDefault="00EA7F32" w:rsidP="00EA7F32">
      <w:pPr>
        <w:pStyle w:val="PargrafodaLista"/>
      </w:pPr>
    </w:p>
    <w:p w14:paraId="73789923" w14:textId="5BB62DCF" w:rsidR="00EA7F32" w:rsidRDefault="00EA7F32" w:rsidP="00D17537">
      <w:pPr>
        <w:pStyle w:val="PargrafodaLista"/>
        <w:widowControl/>
        <w:numPr>
          <w:ilvl w:val="0"/>
          <w:numId w:val="33"/>
        </w:numPr>
        <w:autoSpaceDE/>
        <w:adjustRightInd/>
        <w:spacing w:after="200" w:line="276" w:lineRule="auto"/>
        <w:ind w:left="709"/>
        <w:contextualSpacing/>
        <w:jc w:val="both"/>
      </w:pPr>
      <w:r w:rsidRPr="00CB34A0">
        <w:t>Para assessor CE/UF, o sistema deve exibir a coluna “Responsável” desabilitada para edição</w:t>
      </w:r>
      <w:r w:rsidR="007F14AB">
        <w:t>;</w:t>
      </w:r>
    </w:p>
    <w:p w14:paraId="6183574E" w14:textId="77777777" w:rsidR="003F5A78" w:rsidRDefault="003F5A78" w:rsidP="003F5A78">
      <w:pPr>
        <w:pStyle w:val="PargrafodaLista"/>
      </w:pPr>
    </w:p>
    <w:p w14:paraId="60940A5E" w14:textId="77777777" w:rsidR="00F26B2B" w:rsidRPr="00CB34A0" w:rsidRDefault="00F26B2B" w:rsidP="00F26B2B">
      <w:pPr>
        <w:pStyle w:val="PargrafodaLista"/>
      </w:pPr>
    </w:p>
    <w:p w14:paraId="131C280F" w14:textId="77777777" w:rsidR="007C3D29" w:rsidRPr="00CB34A0" w:rsidRDefault="007C3D29" w:rsidP="007C3D29">
      <w:pPr>
        <w:pStyle w:val="PargrafodaLista"/>
        <w:widowControl/>
        <w:autoSpaceDE/>
        <w:adjustRightInd/>
        <w:spacing w:after="200" w:line="276" w:lineRule="auto"/>
        <w:ind w:left="709"/>
        <w:contextualSpacing/>
      </w:pPr>
    </w:p>
    <w:p w14:paraId="6408B135" w14:textId="17FE928B" w:rsidR="00534605" w:rsidRPr="00CB34A0" w:rsidRDefault="00534605" w:rsidP="00534605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33" w:name="_Ref23757788"/>
      <w:r w:rsidRPr="00CB34A0">
        <w:rPr>
          <w:b/>
          <w:u w:val="single"/>
        </w:rPr>
        <w:t>Enviar E-Mail de Pendência</w:t>
      </w:r>
      <w:bookmarkEnd w:id="33"/>
    </w:p>
    <w:p w14:paraId="6473CFE1" w14:textId="383D07C0" w:rsidR="00FD7E88" w:rsidRPr="00B45575" w:rsidRDefault="00FD7E88" w:rsidP="00FD7E88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CB34A0">
        <w:rPr>
          <w:color w:val="auto"/>
        </w:rPr>
        <w:t>A opção “</w:t>
      </w:r>
      <w:r w:rsidRPr="00CB34A0">
        <w:rPr>
          <w:b/>
          <w:color w:val="auto"/>
        </w:rPr>
        <w:t>Enviar E-Mail de Pendência</w:t>
      </w:r>
      <w:r w:rsidRPr="00CB34A0">
        <w:rPr>
          <w:color w:val="auto"/>
        </w:rPr>
        <w:t xml:space="preserve">”, deve ser exibida na coluna </w:t>
      </w:r>
      <w:r w:rsidRPr="00CB34A0">
        <w:rPr>
          <w:b/>
          <w:color w:val="auto"/>
        </w:rPr>
        <w:t>Ação</w:t>
      </w:r>
      <w:r w:rsidRPr="00CB34A0">
        <w:rPr>
          <w:color w:val="auto"/>
        </w:rPr>
        <w:t xml:space="preserve"> até da Data Fim da 2</w:t>
      </w:r>
      <w:r w:rsidRPr="00B45575">
        <w:rPr>
          <w:color w:val="auto"/>
        </w:rPr>
        <w:t>.1 Atividade Secundária; Após essa data o sistema deve oculta-la;</w:t>
      </w:r>
    </w:p>
    <w:p w14:paraId="69079F36" w14:textId="77777777" w:rsidR="00FD7E88" w:rsidRPr="00B45575" w:rsidRDefault="00FD7E88" w:rsidP="00FD7E88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31DE5014" w14:textId="037C583C" w:rsidR="00E761D7" w:rsidRPr="00B45575" w:rsidRDefault="00E761D7" w:rsidP="00A66C24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B45575">
        <w:rPr>
          <w:color w:val="auto"/>
        </w:rPr>
        <w:t>A opção “</w:t>
      </w:r>
      <w:r w:rsidRPr="00B45575">
        <w:rPr>
          <w:b/>
          <w:color w:val="auto"/>
        </w:rPr>
        <w:t xml:space="preserve">Enviar E-Mail de Pendência” </w:t>
      </w:r>
      <w:r w:rsidRPr="00B45575">
        <w:rPr>
          <w:color w:val="auto"/>
        </w:rPr>
        <w:t>deve ser exibida</w:t>
      </w:r>
      <w:r w:rsidRPr="00B45575">
        <w:rPr>
          <w:b/>
          <w:color w:val="auto"/>
        </w:rPr>
        <w:t xml:space="preserve"> APENAS </w:t>
      </w:r>
      <w:r w:rsidRPr="00B45575">
        <w:rPr>
          <w:color w:val="auto"/>
        </w:rPr>
        <w:t>para membros que possuam pendências;</w:t>
      </w:r>
    </w:p>
    <w:p w14:paraId="38B2DBC5" w14:textId="77777777" w:rsidR="00E761D7" w:rsidRPr="00B45575" w:rsidRDefault="00E761D7" w:rsidP="00E761D7">
      <w:pPr>
        <w:pStyle w:val="PargrafodaLista"/>
        <w:rPr>
          <w:color w:val="auto"/>
        </w:rPr>
      </w:pPr>
    </w:p>
    <w:p w14:paraId="6B33E62A" w14:textId="1BD3B2AA" w:rsidR="00A66C24" w:rsidRPr="00CB34A0" w:rsidRDefault="00A66C24" w:rsidP="00A66C24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B45575">
        <w:rPr>
          <w:color w:val="auto"/>
        </w:rPr>
        <w:t>Ao acionar opção “</w:t>
      </w:r>
      <w:r w:rsidRPr="00B45575">
        <w:rPr>
          <w:b/>
          <w:color w:val="auto"/>
        </w:rPr>
        <w:t>Enviar E-Mail de Pendência”</w:t>
      </w:r>
      <w:r w:rsidRPr="00B45575">
        <w:rPr>
          <w:color w:val="auto"/>
        </w:rPr>
        <w:t>, o sistema deve disparar um e-mail conforme parametrização</w:t>
      </w:r>
      <w:r w:rsidRPr="00CB34A0">
        <w:rPr>
          <w:color w:val="auto"/>
        </w:rPr>
        <w:t xml:space="preserve"> realizada na HST012 e Definição na </w:t>
      </w:r>
      <w:r w:rsidRPr="00CB34A0">
        <w:rPr>
          <w:b/>
          <w:color w:val="auto"/>
        </w:rPr>
        <w:t xml:space="preserve">HST020 – </w:t>
      </w:r>
      <w:r w:rsidRPr="00CB34A0">
        <w:rPr>
          <w:b/>
          <w:color w:val="31849B" w:themeColor="accent5" w:themeShade="BF"/>
        </w:rPr>
        <w:t>Registro 3</w:t>
      </w:r>
      <w:r w:rsidRPr="00CB34A0">
        <w:rPr>
          <w:b/>
          <w:color w:val="auto"/>
        </w:rPr>
        <w:t>.</w:t>
      </w:r>
      <w:r w:rsidRPr="00CB34A0">
        <w:rPr>
          <w:color w:val="auto"/>
        </w:rPr>
        <w:t xml:space="preserve"> </w:t>
      </w:r>
    </w:p>
    <w:p w14:paraId="4111CBC0" w14:textId="77777777" w:rsidR="00A66C24" w:rsidRPr="009D37F3" w:rsidRDefault="00A66C24" w:rsidP="00A66C24">
      <w:pPr>
        <w:pStyle w:val="PargrafodaLista"/>
        <w:ind w:left="567"/>
        <w:rPr>
          <w:color w:val="auto"/>
        </w:rPr>
      </w:pPr>
    </w:p>
    <w:p w14:paraId="62C24D34" w14:textId="72B9F108" w:rsidR="00A66C24" w:rsidRDefault="00A66C24" w:rsidP="00A66C24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  <w:rPr>
          <w:color w:val="000000" w:themeColor="text1"/>
        </w:rPr>
      </w:pPr>
      <w:r w:rsidRPr="009D37F3">
        <w:rPr>
          <w:color w:val="000000" w:themeColor="text1"/>
        </w:rPr>
        <w:t xml:space="preserve">O sistema deve validar as pendencias dos membros, conforme </w:t>
      </w:r>
      <w:r w:rsidRPr="007F4257">
        <w:rPr>
          <w:color w:val="000000" w:themeColor="text1"/>
        </w:rPr>
        <w:t xml:space="preserve">regra </w:t>
      </w:r>
      <w:r w:rsidRPr="007F4257">
        <w:rPr>
          <w:color w:val="31849B" w:themeColor="accent5" w:themeShade="BF"/>
        </w:rPr>
        <w:t>[</w:t>
      </w:r>
      <w:r w:rsidR="007F4257" w:rsidRPr="007F4257">
        <w:rPr>
          <w:color w:val="31849B" w:themeColor="accent5" w:themeShade="BF"/>
        </w:rPr>
        <w:fldChar w:fldCharType="begin"/>
      </w:r>
      <w:r w:rsidR="007F4257" w:rsidRPr="007F4257">
        <w:rPr>
          <w:color w:val="31849B" w:themeColor="accent5" w:themeShade="BF"/>
        </w:rPr>
        <w:instrText xml:space="preserve"> REF _Ref23143866 \r \h </w:instrText>
      </w:r>
      <w:r w:rsidR="007F4257">
        <w:rPr>
          <w:color w:val="31849B" w:themeColor="accent5" w:themeShade="BF"/>
        </w:rPr>
        <w:instrText xml:space="preserve"> \* MERGEFORMAT </w:instrText>
      </w:r>
      <w:r w:rsidR="007F4257" w:rsidRPr="007F4257">
        <w:rPr>
          <w:color w:val="31849B" w:themeColor="accent5" w:themeShade="BF"/>
        </w:rPr>
      </w:r>
      <w:r w:rsidR="007F4257" w:rsidRPr="007F4257">
        <w:rPr>
          <w:color w:val="31849B" w:themeColor="accent5" w:themeShade="BF"/>
        </w:rPr>
        <w:fldChar w:fldCharType="separate"/>
      </w:r>
      <w:r w:rsidR="007F4257" w:rsidRPr="007F4257">
        <w:rPr>
          <w:color w:val="31849B" w:themeColor="accent5" w:themeShade="BF"/>
        </w:rPr>
        <w:t>2.1</w:t>
      </w:r>
      <w:r w:rsidR="007F4257" w:rsidRPr="007F4257">
        <w:rPr>
          <w:color w:val="31849B" w:themeColor="accent5" w:themeShade="BF"/>
        </w:rPr>
        <w:fldChar w:fldCharType="end"/>
      </w:r>
      <w:r w:rsidRPr="007F4257">
        <w:rPr>
          <w:color w:val="31849B" w:themeColor="accent5" w:themeShade="BF"/>
        </w:rPr>
        <w:t>]</w:t>
      </w:r>
      <w:r w:rsidRPr="009D37F3">
        <w:rPr>
          <w:color w:val="31849B" w:themeColor="accent5" w:themeShade="BF"/>
        </w:rPr>
        <w:t xml:space="preserve"> </w:t>
      </w:r>
      <w:r w:rsidRPr="009D37F3">
        <w:rPr>
          <w:color w:val="000000" w:themeColor="text1"/>
        </w:rPr>
        <w:t>e/ou ainda não ter selecionado a opção de Aceitar ou Rejeitar o convite.</w:t>
      </w:r>
    </w:p>
    <w:p w14:paraId="4E28FFA6" w14:textId="77777777" w:rsidR="00A66C24" w:rsidRPr="009D37F3" w:rsidRDefault="00A66C24" w:rsidP="00A66C24">
      <w:pPr>
        <w:pStyle w:val="PargrafodaLista"/>
        <w:widowControl/>
        <w:autoSpaceDE/>
        <w:autoSpaceDN/>
        <w:adjustRightInd/>
        <w:spacing w:after="200" w:line="276" w:lineRule="auto"/>
        <w:ind w:left="1418"/>
        <w:contextualSpacing/>
        <w:jc w:val="both"/>
        <w:rPr>
          <w:color w:val="000000" w:themeColor="text1"/>
        </w:rPr>
      </w:pPr>
    </w:p>
    <w:p w14:paraId="15E45E7F" w14:textId="05184CDD" w:rsidR="00A66C24" w:rsidRPr="009D37F3" w:rsidRDefault="00A66C24" w:rsidP="00A66C24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 w:rsidRPr="009D37F3">
        <w:rPr>
          <w:b/>
          <w:color w:val="000000" w:themeColor="text1"/>
        </w:rPr>
        <w:t>Pendências referente a regra</w:t>
      </w:r>
      <w:r w:rsidRPr="009D37F3">
        <w:rPr>
          <w:color w:val="000000" w:themeColor="text1"/>
        </w:rPr>
        <w:t xml:space="preserve"> </w:t>
      </w:r>
      <w:r w:rsidR="007F4257" w:rsidRPr="007F4257">
        <w:rPr>
          <w:color w:val="31849B" w:themeColor="accent5" w:themeShade="BF"/>
        </w:rPr>
        <w:t>[</w:t>
      </w:r>
      <w:r w:rsidR="007F4257" w:rsidRPr="007F4257">
        <w:rPr>
          <w:color w:val="31849B" w:themeColor="accent5" w:themeShade="BF"/>
        </w:rPr>
        <w:fldChar w:fldCharType="begin"/>
      </w:r>
      <w:r w:rsidR="007F4257" w:rsidRPr="007F4257">
        <w:rPr>
          <w:color w:val="31849B" w:themeColor="accent5" w:themeShade="BF"/>
        </w:rPr>
        <w:instrText xml:space="preserve"> REF _Ref23143866 \r \h </w:instrText>
      </w:r>
      <w:r w:rsidR="007F4257">
        <w:rPr>
          <w:color w:val="31849B" w:themeColor="accent5" w:themeShade="BF"/>
        </w:rPr>
        <w:instrText xml:space="preserve"> \* MERGEFORMAT </w:instrText>
      </w:r>
      <w:r w:rsidR="007F4257" w:rsidRPr="007F4257">
        <w:rPr>
          <w:color w:val="31849B" w:themeColor="accent5" w:themeShade="BF"/>
        </w:rPr>
      </w:r>
      <w:r w:rsidR="007F4257" w:rsidRPr="007F4257">
        <w:rPr>
          <w:color w:val="31849B" w:themeColor="accent5" w:themeShade="BF"/>
        </w:rPr>
        <w:fldChar w:fldCharType="separate"/>
      </w:r>
      <w:r w:rsidR="007F4257" w:rsidRPr="007F4257">
        <w:rPr>
          <w:color w:val="31849B" w:themeColor="accent5" w:themeShade="BF"/>
        </w:rPr>
        <w:t>2.1</w:t>
      </w:r>
      <w:r w:rsidR="007F4257" w:rsidRPr="007F4257">
        <w:rPr>
          <w:color w:val="31849B" w:themeColor="accent5" w:themeShade="BF"/>
        </w:rPr>
        <w:fldChar w:fldCharType="end"/>
      </w:r>
      <w:r w:rsidR="007F4257" w:rsidRPr="007F4257">
        <w:rPr>
          <w:color w:val="31849B" w:themeColor="accent5" w:themeShade="BF"/>
        </w:rPr>
        <w:t>]</w:t>
      </w:r>
      <w:r w:rsidRPr="009D37F3">
        <w:rPr>
          <w:color w:val="000000" w:themeColor="text1"/>
        </w:rPr>
        <w:t>, o</w:t>
      </w:r>
      <w:r w:rsidRPr="009D37F3">
        <w:rPr>
          <w:color w:val="auto"/>
        </w:rPr>
        <w:t xml:space="preserve"> sistema deve ter o seguinte comportamento: o cabeçalho, corpo do e-mail e rodapé deve buscar na HST012, porém deve </w:t>
      </w:r>
      <w:r w:rsidRPr="009D37F3">
        <w:rPr>
          <w:b/>
          <w:color w:val="auto"/>
        </w:rPr>
        <w:t>acrescentar</w:t>
      </w:r>
      <w:r w:rsidRPr="009D37F3">
        <w:rPr>
          <w:color w:val="auto"/>
        </w:rPr>
        <w:t xml:space="preserve"> as informações das pendencia que o membro em questão possua. As pendencias devem ser exibidas abaixo do corpo do e-mail (caso exista corpo do e-mail).</w:t>
      </w:r>
      <w:r w:rsidR="007F4257">
        <w:rPr>
          <w:color w:val="auto"/>
        </w:rPr>
        <w:t xml:space="preserve"> As pendencias a serem exibidas no e-mail, são as mesma quando ao </w:t>
      </w:r>
      <w:r w:rsidR="003058F3">
        <w:rPr>
          <w:color w:val="auto"/>
        </w:rPr>
        <w:t xml:space="preserve">ator </w:t>
      </w:r>
      <w:r w:rsidR="003058F3" w:rsidRPr="00382D03">
        <w:rPr>
          <w:color w:val="auto"/>
        </w:rPr>
        <w:t>acionar</w:t>
      </w:r>
      <w:r w:rsidR="007F4257" w:rsidRPr="00382D03">
        <w:rPr>
          <w:color w:val="auto"/>
        </w:rPr>
        <w:t xml:space="preserve"> o link na opção </w:t>
      </w:r>
      <w:r w:rsidR="007F4257" w:rsidRPr="00382D03">
        <w:rPr>
          <w:noProof/>
        </w:rPr>
        <w:drawing>
          <wp:inline distT="0" distB="0" distL="0" distR="0" wp14:anchorId="5DCEADE2" wp14:editId="5CF1AA91">
            <wp:extent cx="148442" cy="148442"/>
            <wp:effectExtent l="0" t="0" r="4445" b="4445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257">
        <w:rPr>
          <w:color w:val="auto"/>
        </w:rPr>
        <w:t xml:space="preserve"> </w:t>
      </w:r>
      <w:r w:rsidR="007F4257" w:rsidRPr="007F4257">
        <w:rPr>
          <w:color w:val="31849B" w:themeColor="accent5" w:themeShade="BF"/>
        </w:rPr>
        <w:t>[</w:t>
      </w:r>
      <w:r w:rsidR="007F4257" w:rsidRPr="007F4257">
        <w:rPr>
          <w:color w:val="31849B" w:themeColor="accent5" w:themeShade="BF"/>
        </w:rPr>
        <w:fldChar w:fldCharType="begin"/>
      </w:r>
      <w:r w:rsidR="007F4257" w:rsidRPr="007F4257">
        <w:rPr>
          <w:color w:val="31849B" w:themeColor="accent5" w:themeShade="BF"/>
        </w:rPr>
        <w:instrText xml:space="preserve"> REF _Ref23143866 \r \h </w:instrText>
      </w:r>
      <w:r w:rsidR="007F4257">
        <w:rPr>
          <w:color w:val="31849B" w:themeColor="accent5" w:themeShade="BF"/>
        </w:rPr>
        <w:instrText xml:space="preserve"> \* MERGEFORMAT </w:instrText>
      </w:r>
      <w:r w:rsidR="007F4257" w:rsidRPr="007F4257">
        <w:rPr>
          <w:color w:val="31849B" w:themeColor="accent5" w:themeShade="BF"/>
        </w:rPr>
      </w:r>
      <w:r w:rsidR="007F4257" w:rsidRPr="007F4257">
        <w:rPr>
          <w:color w:val="31849B" w:themeColor="accent5" w:themeShade="BF"/>
        </w:rPr>
        <w:fldChar w:fldCharType="separate"/>
      </w:r>
      <w:r w:rsidR="007F4257" w:rsidRPr="007F4257">
        <w:rPr>
          <w:color w:val="31849B" w:themeColor="accent5" w:themeShade="BF"/>
        </w:rPr>
        <w:t>2.1</w:t>
      </w:r>
      <w:r w:rsidR="007F4257" w:rsidRPr="007F4257">
        <w:rPr>
          <w:color w:val="31849B" w:themeColor="accent5" w:themeShade="BF"/>
        </w:rPr>
        <w:fldChar w:fldCharType="end"/>
      </w:r>
      <w:r w:rsidR="007F4257" w:rsidRPr="007F4257">
        <w:rPr>
          <w:color w:val="31849B" w:themeColor="accent5" w:themeShade="BF"/>
        </w:rPr>
        <w:t>]</w:t>
      </w:r>
    </w:p>
    <w:p w14:paraId="7509F22B" w14:textId="77777777" w:rsidR="00A66C24" w:rsidRPr="009D37F3" w:rsidRDefault="00A66C24" w:rsidP="00A66C24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</w:p>
    <w:p w14:paraId="199C5921" w14:textId="77777777" w:rsidR="00A66C24" w:rsidRPr="009D37F3" w:rsidRDefault="00A66C24" w:rsidP="00A66C24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 w:rsidRPr="009D37F3">
        <w:rPr>
          <w:b/>
          <w:color w:val="000000" w:themeColor="text1"/>
        </w:rPr>
        <w:t>Pendência de aceite de convite</w:t>
      </w:r>
      <w:r w:rsidRPr="009D37F3">
        <w:rPr>
          <w:color w:val="000000" w:themeColor="text1"/>
        </w:rPr>
        <w:t>, o</w:t>
      </w:r>
      <w:r w:rsidRPr="009D37F3">
        <w:rPr>
          <w:color w:val="auto"/>
        </w:rPr>
        <w:t xml:space="preserve"> sistema deve ter o seguinte comportamento: o cabeçalho, corpo do e-mail e rodapé deve buscar na HST012, porém deve </w:t>
      </w:r>
      <w:r w:rsidRPr="009D37F3">
        <w:rPr>
          <w:b/>
          <w:color w:val="auto"/>
        </w:rPr>
        <w:t>acrescentar</w:t>
      </w:r>
      <w:r w:rsidRPr="009D37F3">
        <w:rPr>
          <w:color w:val="auto"/>
        </w:rPr>
        <w:t xml:space="preserve"> a seguinte informação abaixo do corpo do e-mail (caso exista): No sistema Eleitoral Nacional – CAU, existe convite pendente de aceite.</w:t>
      </w:r>
    </w:p>
    <w:p w14:paraId="1E14040F" w14:textId="77777777" w:rsidR="00A66C24" w:rsidRPr="009D37F3" w:rsidRDefault="00A66C24" w:rsidP="00A66C24">
      <w:pPr>
        <w:pStyle w:val="PargrafodaLista"/>
        <w:ind w:left="1701"/>
        <w:rPr>
          <w:color w:val="auto"/>
        </w:rPr>
      </w:pPr>
    </w:p>
    <w:p w14:paraId="00EC685A" w14:textId="466AD4D7" w:rsidR="00A66C24" w:rsidRPr="00CB34A0" w:rsidRDefault="00A66C24" w:rsidP="00A66C24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 w:rsidRPr="009D37F3">
        <w:rPr>
          <w:color w:val="auto"/>
        </w:rPr>
        <w:t xml:space="preserve">Nos casos de existir as duas pendências para o mesmo membro, o sistema deve exibir primeiramente a informação da pendência do Aceite e logo abaixo as </w:t>
      </w:r>
      <w:r w:rsidRPr="00CB34A0">
        <w:rPr>
          <w:color w:val="auto"/>
        </w:rPr>
        <w:t xml:space="preserve">pendências da regra </w:t>
      </w:r>
      <w:r w:rsidR="001D63D7" w:rsidRPr="00CB34A0">
        <w:rPr>
          <w:color w:val="31849B" w:themeColor="accent5" w:themeShade="BF"/>
        </w:rPr>
        <w:t>[</w:t>
      </w:r>
      <w:r w:rsidR="001D63D7" w:rsidRPr="00CB34A0">
        <w:rPr>
          <w:color w:val="31849B" w:themeColor="accent5" w:themeShade="BF"/>
        </w:rPr>
        <w:fldChar w:fldCharType="begin"/>
      </w:r>
      <w:r w:rsidR="001D63D7" w:rsidRPr="00CB34A0">
        <w:rPr>
          <w:color w:val="31849B" w:themeColor="accent5" w:themeShade="BF"/>
        </w:rPr>
        <w:instrText xml:space="preserve"> REF _Ref23143866 \r \h  \* MERGEFORMAT </w:instrText>
      </w:r>
      <w:r w:rsidR="001D63D7" w:rsidRPr="00CB34A0">
        <w:rPr>
          <w:color w:val="31849B" w:themeColor="accent5" w:themeShade="BF"/>
        </w:rPr>
      </w:r>
      <w:r w:rsidR="001D63D7" w:rsidRPr="00CB34A0">
        <w:rPr>
          <w:color w:val="31849B" w:themeColor="accent5" w:themeShade="BF"/>
        </w:rPr>
        <w:fldChar w:fldCharType="separate"/>
      </w:r>
      <w:r w:rsidR="001D63D7" w:rsidRPr="00CB34A0">
        <w:rPr>
          <w:color w:val="31849B" w:themeColor="accent5" w:themeShade="BF"/>
        </w:rPr>
        <w:t>2.1</w:t>
      </w:r>
      <w:r w:rsidR="001D63D7" w:rsidRPr="00CB34A0">
        <w:rPr>
          <w:color w:val="31849B" w:themeColor="accent5" w:themeShade="BF"/>
        </w:rPr>
        <w:fldChar w:fldCharType="end"/>
      </w:r>
      <w:r w:rsidR="001D63D7" w:rsidRPr="00CB34A0">
        <w:rPr>
          <w:color w:val="31849B" w:themeColor="accent5" w:themeShade="BF"/>
        </w:rPr>
        <w:t>]</w:t>
      </w:r>
      <w:r w:rsidR="003E4A5A" w:rsidRPr="00CB34A0">
        <w:rPr>
          <w:color w:val="31849B" w:themeColor="accent5" w:themeShade="BF"/>
        </w:rPr>
        <w:t>.</w:t>
      </w:r>
      <w:r w:rsidR="003E4A5A" w:rsidRPr="00CB34A0">
        <w:rPr>
          <w:color w:val="auto"/>
        </w:rPr>
        <w:t xml:space="preserve"> Ambos</w:t>
      </w:r>
      <w:r w:rsidRPr="00CB34A0">
        <w:rPr>
          <w:color w:val="auto"/>
        </w:rPr>
        <w:t xml:space="preserve"> devem ser exibidos abaixo do Corpo do e-mail;</w:t>
      </w:r>
    </w:p>
    <w:p w14:paraId="2B21F949" w14:textId="77777777" w:rsidR="00A66C24" w:rsidRPr="00CB34A0" w:rsidRDefault="00A66C24" w:rsidP="00A66C24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6EFFC18E" w14:textId="77777777" w:rsidR="00913327" w:rsidRPr="00CB34A0" w:rsidRDefault="00913327" w:rsidP="00A66C24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1C488CF4" w14:textId="6D11F8DC" w:rsidR="00534605" w:rsidRPr="00CB34A0" w:rsidRDefault="00534605" w:rsidP="00534605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34" w:name="_Ref23757794"/>
      <w:r w:rsidRPr="00CB34A0">
        <w:rPr>
          <w:b/>
          <w:u w:val="single"/>
        </w:rPr>
        <w:t>Reenviar Convite</w:t>
      </w:r>
      <w:bookmarkEnd w:id="34"/>
    </w:p>
    <w:p w14:paraId="5FAD85D4" w14:textId="54057104" w:rsidR="007F561E" w:rsidRPr="00CB34A0" w:rsidRDefault="007F561E" w:rsidP="00531EF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CB34A0">
        <w:rPr>
          <w:color w:val="auto"/>
        </w:rPr>
        <w:t>A opção “</w:t>
      </w:r>
      <w:r w:rsidRPr="00CB34A0">
        <w:rPr>
          <w:b/>
          <w:color w:val="auto"/>
        </w:rPr>
        <w:t>Reencaminhar Convite</w:t>
      </w:r>
      <w:r w:rsidRPr="00CB34A0">
        <w:rPr>
          <w:color w:val="auto"/>
        </w:rPr>
        <w:t xml:space="preserve">”, deve ser exibida na coluna </w:t>
      </w:r>
      <w:r w:rsidRPr="00CB34A0">
        <w:rPr>
          <w:b/>
          <w:color w:val="auto"/>
        </w:rPr>
        <w:t>Ação</w:t>
      </w:r>
      <w:r w:rsidRPr="00CB34A0">
        <w:rPr>
          <w:color w:val="auto"/>
        </w:rPr>
        <w:t xml:space="preserve"> até da Data Fim da 2.1 Atividade Secundária; Após essa data o sistema deve oculta-la;</w:t>
      </w:r>
    </w:p>
    <w:p w14:paraId="4705353E" w14:textId="77777777" w:rsidR="007F561E" w:rsidRPr="00CB34A0" w:rsidRDefault="007F561E" w:rsidP="007F561E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2ECE420D" w14:textId="517E1AC4" w:rsidR="00E761D7" w:rsidRPr="00E761D7" w:rsidRDefault="00E761D7" w:rsidP="00531EF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  <w:highlight w:val="yellow"/>
        </w:rPr>
      </w:pPr>
      <w:r w:rsidRPr="00E761D7">
        <w:rPr>
          <w:color w:val="auto"/>
          <w:highlight w:val="yellow"/>
        </w:rPr>
        <w:t>A opção “</w:t>
      </w:r>
      <w:r w:rsidRPr="00E761D7">
        <w:rPr>
          <w:b/>
          <w:color w:val="auto"/>
          <w:highlight w:val="yellow"/>
        </w:rPr>
        <w:t>Reencaminhar Convite</w:t>
      </w:r>
      <w:r w:rsidRPr="00E761D7">
        <w:rPr>
          <w:color w:val="auto"/>
          <w:highlight w:val="yellow"/>
        </w:rPr>
        <w:t>”, deve ser exibida apenas para membros que ainda não aceitaram o convite para participar da Chapa na estória (HST024);</w:t>
      </w:r>
    </w:p>
    <w:p w14:paraId="39C8B614" w14:textId="77777777" w:rsidR="00E761D7" w:rsidRPr="00E761D7" w:rsidRDefault="00E761D7" w:rsidP="00E761D7">
      <w:pPr>
        <w:pStyle w:val="PargrafodaLista"/>
        <w:rPr>
          <w:color w:val="auto"/>
        </w:rPr>
      </w:pPr>
    </w:p>
    <w:p w14:paraId="5E683A6A" w14:textId="7850DDA5" w:rsidR="00D3113F" w:rsidRPr="00CB34A0" w:rsidRDefault="00D3113F" w:rsidP="00531EF7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CB34A0">
        <w:rPr>
          <w:color w:val="auto"/>
        </w:rPr>
        <w:t>Ao acionar a opção “Reencaminhar Convite”, o sistema deve reencaminhar o convite para participação da chapa, o deve disparar e-mail de Registro 2 da HST020.</w:t>
      </w:r>
    </w:p>
    <w:p w14:paraId="5F95EFFD" w14:textId="77777777" w:rsidR="00D3113F" w:rsidRDefault="00D3113F" w:rsidP="00D3113F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 w:rsidRPr="00CB34A0">
        <w:rPr>
          <w:color w:val="auto"/>
        </w:rPr>
        <w:t>Este convite será disponibilizado na estória HST024_Confirma Participação na Chapa Eleitoral</w:t>
      </w:r>
      <w:r>
        <w:rPr>
          <w:color w:val="auto"/>
        </w:rPr>
        <w:t>.</w:t>
      </w:r>
    </w:p>
    <w:p w14:paraId="1624A3F0" w14:textId="77777777" w:rsidR="00D3113F" w:rsidRDefault="00D3113F" w:rsidP="00D3113F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 w:rsidRPr="002C1542">
        <w:rPr>
          <w:color w:val="auto"/>
        </w:rPr>
        <w:t xml:space="preserve">O sistema deve ter o seguinte comportamento: o cabeçalho, corpo do e-mail e rodapé deve buscar na HST012, porém deve </w:t>
      </w:r>
      <w:r w:rsidRPr="002C1542">
        <w:rPr>
          <w:b/>
          <w:color w:val="auto"/>
        </w:rPr>
        <w:t>acrescentar</w:t>
      </w:r>
      <w:r w:rsidRPr="002C1542">
        <w:rPr>
          <w:color w:val="auto"/>
        </w:rPr>
        <w:t xml:space="preserve"> as informação </w:t>
      </w:r>
      <w:r>
        <w:rPr>
          <w:color w:val="auto"/>
        </w:rPr>
        <w:t>a</w:t>
      </w:r>
      <w:r w:rsidRPr="002C1542">
        <w:rPr>
          <w:color w:val="auto"/>
        </w:rPr>
        <w:t>baixo do Cabeçalho do E-Mail:</w:t>
      </w:r>
    </w:p>
    <w:p w14:paraId="16B1FEAA" w14:textId="77777777" w:rsidR="00D3113F" w:rsidRDefault="00D3113F" w:rsidP="00D3113F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</w:p>
    <w:p w14:paraId="45837661" w14:textId="77777777" w:rsidR="00D3113F" w:rsidRDefault="00D3113F" w:rsidP="00D3113F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>
        <w:rPr>
          <w:color w:val="auto"/>
        </w:rPr>
        <w:t>Eleição &lt;ano da eleição&gt; do Conselho de Arquitetura e Urbanismo</w:t>
      </w:r>
    </w:p>
    <w:p w14:paraId="5F615109" w14:textId="77777777" w:rsidR="00D3113F" w:rsidRDefault="00D3113F" w:rsidP="00D3113F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</w:p>
    <w:p w14:paraId="336EB264" w14:textId="77777777" w:rsidR="00D3113F" w:rsidRDefault="00D3113F" w:rsidP="00D3113F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>
        <w:rPr>
          <w:color w:val="auto"/>
        </w:rPr>
        <w:t xml:space="preserve">Prezado (a) &lt;nome do membro&gt; </w:t>
      </w:r>
    </w:p>
    <w:p w14:paraId="38BE844A" w14:textId="77777777" w:rsidR="00D3113F" w:rsidRDefault="00D3113F" w:rsidP="00D3113F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</w:p>
    <w:p w14:paraId="7FE5DC2D" w14:textId="77777777" w:rsidR="00D3113F" w:rsidRDefault="00D3113F" w:rsidP="00D3113F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>
        <w:rPr>
          <w:color w:val="auto"/>
        </w:rPr>
        <w:t>Informamos que o (a) senhor (a) foi indicado (a) a concorrer como candidato nas Eleições &lt;ano&gt; do CAU, na seguinte condição:</w:t>
      </w:r>
    </w:p>
    <w:p w14:paraId="303CADA0" w14:textId="77777777" w:rsidR="00D3113F" w:rsidRDefault="00D3113F" w:rsidP="00D3113F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</w:p>
    <w:p w14:paraId="22DD8F98" w14:textId="77777777" w:rsidR="00D3113F" w:rsidRDefault="00D3113F" w:rsidP="00D3113F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>
        <w:rPr>
          <w:color w:val="auto"/>
        </w:rPr>
        <w:t>Responsável pelo registro da chapa: &lt;nome do responsável pela chapa&gt;</w:t>
      </w:r>
    </w:p>
    <w:p w14:paraId="28DA841A" w14:textId="77777777" w:rsidR="00D3113F" w:rsidRDefault="00D3113F" w:rsidP="00D3113F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</w:p>
    <w:p w14:paraId="620A90AA" w14:textId="77777777" w:rsidR="00D3113F" w:rsidRDefault="00D3113F" w:rsidP="00D3113F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31849B" w:themeColor="accent5" w:themeShade="BF"/>
        </w:rPr>
      </w:pPr>
      <w:r>
        <w:rPr>
          <w:color w:val="auto"/>
        </w:rPr>
        <w:t xml:space="preserve">Posição nº &lt;número que o membro está incluído lista de membros&gt; </w:t>
      </w:r>
      <w:r w:rsidRPr="006A5C19">
        <w:rPr>
          <w:color w:val="31849B" w:themeColor="accent5" w:themeShade="BF"/>
        </w:rPr>
        <w:t>[</w:t>
      </w:r>
      <w:r w:rsidRPr="006A5C19">
        <w:rPr>
          <w:color w:val="31849B" w:themeColor="accent5" w:themeShade="BF"/>
        </w:rPr>
        <w:fldChar w:fldCharType="begin"/>
      </w:r>
      <w:r w:rsidRPr="006A5C19">
        <w:rPr>
          <w:color w:val="31849B" w:themeColor="accent5" w:themeShade="BF"/>
        </w:rPr>
        <w:instrText xml:space="preserve"> REF _Ref13579930 \r \h </w:instrText>
      </w:r>
      <w:r w:rsidRPr="006A5C19">
        <w:rPr>
          <w:color w:val="31849B" w:themeColor="accent5" w:themeShade="BF"/>
        </w:rPr>
      </w:r>
      <w:r w:rsidRPr="006A5C19">
        <w:rPr>
          <w:color w:val="31849B" w:themeColor="accent5" w:themeShade="BF"/>
        </w:rPr>
        <w:fldChar w:fldCharType="separate"/>
      </w:r>
      <w:r w:rsidRPr="006A5C19">
        <w:rPr>
          <w:color w:val="31849B" w:themeColor="accent5" w:themeShade="BF"/>
        </w:rPr>
        <w:t>P01</w:t>
      </w:r>
      <w:r w:rsidRPr="006A5C19">
        <w:rPr>
          <w:color w:val="31849B" w:themeColor="accent5" w:themeShade="BF"/>
        </w:rPr>
        <w:fldChar w:fldCharType="end"/>
      </w:r>
      <w:r w:rsidRPr="006A5C19">
        <w:rPr>
          <w:color w:val="31849B" w:themeColor="accent5" w:themeShade="BF"/>
        </w:rPr>
        <w:t>]</w:t>
      </w:r>
    </w:p>
    <w:p w14:paraId="4A5CC4F1" w14:textId="77777777" w:rsidR="00D3113F" w:rsidRDefault="00D3113F" w:rsidP="00D3113F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31849B" w:themeColor="accent5" w:themeShade="BF"/>
        </w:rPr>
      </w:pPr>
    </w:p>
    <w:p w14:paraId="63FC1CB4" w14:textId="77777777" w:rsidR="00D3113F" w:rsidRPr="006A5C19" w:rsidRDefault="00D3113F" w:rsidP="00D3113F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  <w:r w:rsidRPr="006A5C19">
        <w:rPr>
          <w:color w:val="000000" w:themeColor="text1"/>
        </w:rPr>
        <w:t>Conselheiro Títular Estadual: &lt;nome do titular &gt;</w:t>
      </w:r>
    </w:p>
    <w:p w14:paraId="59E60659" w14:textId="77777777" w:rsidR="00D3113F" w:rsidRPr="006A5C19" w:rsidRDefault="00D3113F" w:rsidP="00D3113F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</w:p>
    <w:p w14:paraId="688E5FD1" w14:textId="77777777" w:rsidR="00D3113F" w:rsidRPr="006A5C19" w:rsidRDefault="00D3113F" w:rsidP="00D3113F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000000" w:themeColor="text1"/>
        </w:rPr>
      </w:pPr>
      <w:r w:rsidRPr="006A5C19">
        <w:rPr>
          <w:color w:val="000000" w:themeColor="text1"/>
        </w:rPr>
        <w:t>Conselheiro Suplente Estadua: &lt;nome do suplente&gt;</w:t>
      </w:r>
    </w:p>
    <w:p w14:paraId="38FECCD0" w14:textId="77777777" w:rsidR="00D3113F" w:rsidRDefault="00D3113F" w:rsidP="00D3113F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</w:p>
    <w:p w14:paraId="22041304" w14:textId="77777777" w:rsidR="00D3113F" w:rsidRDefault="00D3113F" w:rsidP="00D3113F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>
        <w:rPr>
          <w:color w:val="auto"/>
        </w:rPr>
        <w:t>Ex:</w:t>
      </w:r>
    </w:p>
    <w:p w14:paraId="115A56EC" w14:textId="77777777" w:rsidR="00D3113F" w:rsidRDefault="00D3113F" w:rsidP="00AF6F18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</w:rPr>
      </w:pPr>
      <w:r>
        <w:rPr>
          <w:noProof/>
          <w:color w:val="auto"/>
        </w:rPr>
        <w:lastRenderedPageBreak/>
        <w:drawing>
          <wp:inline distT="0" distB="0" distL="0" distR="0" wp14:anchorId="1D0333AF" wp14:editId="15904991">
            <wp:extent cx="4118775" cy="386754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176" cy="3887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779C2" w14:textId="77777777" w:rsidR="00D3619C" w:rsidRDefault="00D3619C" w:rsidP="0013169A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</w:p>
    <w:p w14:paraId="6CCEC6DC" w14:textId="58C13D69" w:rsidR="00534605" w:rsidRDefault="00D3113F" w:rsidP="0013169A">
      <w:pPr>
        <w:pStyle w:val="PargrafodaLista"/>
        <w:widowControl/>
        <w:autoSpaceDE/>
        <w:adjustRightInd/>
        <w:spacing w:after="200" w:line="276" w:lineRule="auto"/>
        <w:ind w:left="1701"/>
        <w:contextualSpacing/>
        <w:jc w:val="both"/>
        <w:rPr>
          <w:color w:val="auto"/>
        </w:rPr>
      </w:pPr>
      <w:r>
        <w:rPr>
          <w:color w:val="auto"/>
        </w:rPr>
        <w:t xml:space="preserve">  </w:t>
      </w:r>
    </w:p>
    <w:p w14:paraId="3A5009D3" w14:textId="25ADC899" w:rsidR="00534605" w:rsidRPr="00CB34A0" w:rsidRDefault="00534605" w:rsidP="00534605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35" w:name="_Ref24016873"/>
      <w:r w:rsidRPr="00CB34A0">
        <w:rPr>
          <w:b/>
          <w:u w:val="single"/>
        </w:rPr>
        <w:t>Alterar Status de Confirmação</w:t>
      </w:r>
      <w:bookmarkEnd w:id="35"/>
    </w:p>
    <w:p w14:paraId="2B95B5ED" w14:textId="27DA6A4B" w:rsidR="00534605" w:rsidRPr="00CB34A0" w:rsidRDefault="00BE0BF5" w:rsidP="00534605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CB34A0">
        <w:rPr>
          <w:color w:val="auto"/>
        </w:rPr>
        <w:t xml:space="preserve">O sistema de permitir APENAS para o assessor CEN/BR a alteração do </w:t>
      </w:r>
      <w:r w:rsidRPr="00CB34A0">
        <w:rPr>
          <w:b/>
          <w:color w:val="auto"/>
        </w:rPr>
        <w:t>Status de Confirmação</w:t>
      </w:r>
      <w:r w:rsidRPr="00CB34A0">
        <w:rPr>
          <w:color w:val="auto"/>
        </w:rPr>
        <w:t>;</w:t>
      </w:r>
    </w:p>
    <w:p w14:paraId="4235C1C9" w14:textId="77777777" w:rsidR="00BE0BF5" w:rsidRPr="00CB34A0" w:rsidRDefault="00BE0BF5" w:rsidP="00BE0BF5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03BE41C1" w14:textId="03D83010" w:rsidR="0048597B" w:rsidRPr="00CB34A0" w:rsidRDefault="00BE0BF5" w:rsidP="00534605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CB34A0">
        <w:rPr>
          <w:color w:val="auto"/>
        </w:rPr>
        <w:t xml:space="preserve">Ao acionar a opção </w:t>
      </w:r>
      <w:r w:rsidRPr="00CB34A0">
        <w:rPr>
          <w:b/>
          <w:color w:val="auto"/>
        </w:rPr>
        <w:t>Alterar Status de Confirmação</w:t>
      </w:r>
      <w:r w:rsidRPr="00CB34A0">
        <w:rPr>
          <w:color w:val="auto"/>
        </w:rPr>
        <w:t xml:space="preserve">, o sistema deve exibir uma pop-up, para que o ator selecione o </w:t>
      </w:r>
      <w:r w:rsidR="0048597B" w:rsidRPr="00CB34A0">
        <w:rPr>
          <w:color w:val="auto"/>
        </w:rPr>
        <w:t>s</w:t>
      </w:r>
      <w:r w:rsidRPr="00CB34A0">
        <w:rPr>
          <w:color w:val="auto"/>
        </w:rPr>
        <w:t xml:space="preserve">tatus desejado. </w:t>
      </w:r>
    </w:p>
    <w:p w14:paraId="109CB1CB" w14:textId="42CF4C40" w:rsidR="00BE0BF5" w:rsidRDefault="00F27F79" w:rsidP="00F27F79">
      <w:pPr>
        <w:pStyle w:val="PargrafodaLista"/>
        <w:ind w:left="1560"/>
        <w:jc w:val="both"/>
        <w:rPr>
          <w:color w:val="auto"/>
          <w:highlight w:val="yellow"/>
        </w:rPr>
      </w:pPr>
      <w:r>
        <w:rPr>
          <w:noProof/>
        </w:rPr>
        <w:drawing>
          <wp:inline distT="0" distB="0" distL="0" distR="0" wp14:anchorId="25ACFCAF" wp14:editId="78667959">
            <wp:extent cx="2914286" cy="1428571"/>
            <wp:effectExtent l="0" t="0" r="635" b="63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1FD8" w14:textId="77777777" w:rsidR="00F27F79" w:rsidRPr="00F27F79" w:rsidRDefault="00F27F79" w:rsidP="00F27F79">
      <w:pPr>
        <w:pStyle w:val="PargrafodaLista"/>
        <w:ind w:left="1843"/>
        <w:jc w:val="both"/>
        <w:rPr>
          <w:color w:val="auto"/>
        </w:rPr>
      </w:pPr>
    </w:p>
    <w:p w14:paraId="0E4A38E1" w14:textId="77777777" w:rsidR="00F27F79" w:rsidRPr="00F27F79" w:rsidRDefault="00BE0BF5" w:rsidP="00BE0BF5">
      <w:pPr>
        <w:pStyle w:val="PargrafodaLista"/>
        <w:numPr>
          <w:ilvl w:val="0"/>
          <w:numId w:val="7"/>
        </w:numPr>
        <w:ind w:left="567"/>
        <w:jc w:val="both"/>
        <w:rPr>
          <w:color w:val="auto"/>
        </w:rPr>
      </w:pPr>
      <w:r w:rsidRPr="00F27F79">
        <w:rPr>
          <w:color w:val="auto"/>
        </w:rPr>
        <w:t xml:space="preserve">Ao selecionar </w:t>
      </w:r>
      <w:r w:rsidR="00F27F79" w:rsidRPr="00F27F79">
        <w:rPr>
          <w:b/>
          <w:color w:val="auto"/>
        </w:rPr>
        <w:t>Confirmar</w:t>
      </w:r>
      <w:r w:rsidR="00F27F79" w:rsidRPr="00F27F79">
        <w:rPr>
          <w:color w:val="auto"/>
        </w:rPr>
        <w:t xml:space="preserve">, </w:t>
      </w:r>
      <w:r w:rsidRPr="00F27F79">
        <w:rPr>
          <w:color w:val="auto"/>
        </w:rPr>
        <w:t xml:space="preserve">o sistema deve exibir outra pop-up solicitando a obrigatoriedade da </w:t>
      </w:r>
      <w:r w:rsidRPr="00F27F79">
        <w:rPr>
          <w:b/>
          <w:color w:val="auto"/>
        </w:rPr>
        <w:t>JUSTIFICATIVA</w:t>
      </w:r>
      <w:r w:rsidRPr="00F27F79">
        <w:rPr>
          <w:color w:val="auto"/>
        </w:rPr>
        <w:t>, para que a alteração do status de confirmação seja realizada.</w:t>
      </w:r>
    </w:p>
    <w:p w14:paraId="3DD04752" w14:textId="77777777" w:rsidR="00EE07B8" w:rsidRDefault="00BE0BF5" w:rsidP="00F27F79">
      <w:pPr>
        <w:pStyle w:val="PargrafodaLista"/>
        <w:ind w:left="567"/>
        <w:jc w:val="both"/>
        <w:rPr>
          <w:color w:val="auto"/>
        </w:rPr>
      </w:pPr>
      <w:r w:rsidRPr="00F27F79">
        <w:rPr>
          <w:color w:val="auto"/>
        </w:rPr>
        <w:t xml:space="preserve"> Ao acionar a opção de </w:t>
      </w:r>
      <w:r w:rsidRPr="00F27F79">
        <w:rPr>
          <w:b/>
          <w:color w:val="auto"/>
        </w:rPr>
        <w:t>Salvar</w:t>
      </w:r>
      <w:r w:rsidRPr="00F27F79">
        <w:rPr>
          <w:color w:val="auto"/>
        </w:rPr>
        <w:t xml:space="preserve"> da Justificativa, o sistema deve alterar o Status de Confirmação e </w:t>
      </w:r>
      <w:r w:rsidR="0048597B" w:rsidRPr="00F27F79">
        <w:rPr>
          <w:color w:val="auto"/>
        </w:rPr>
        <w:t xml:space="preserve">deve </w:t>
      </w:r>
      <w:r w:rsidRPr="00F27F79">
        <w:rPr>
          <w:color w:val="auto"/>
        </w:rPr>
        <w:t>armazenar na base de dados;</w:t>
      </w:r>
      <w:r w:rsidR="00F27F79" w:rsidRPr="00F27F79">
        <w:rPr>
          <w:color w:val="auto"/>
        </w:rPr>
        <w:t xml:space="preserve"> </w:t>
      </w:r>
    </w:p>
    <w:p w14:paraId="2D17DD23" w14:textId="7A4CFA9D" w:rsidR="00BE0BF5" w:rsidRDefault="00F27F79" w:rsidP="00F27F79">
      <w:pPr>
        <w:pStyle w:val="PargrafodaLista"/>
        <w:ind w:left="567"/>
        <w:jc w:val="both"/>
        <w:rPr>
          <w:color w:val="auto"/>
        </w:rPr>
      </w:pPr>
      <w:r w:rsidRPr="00F27F79">
        <w:rPr>
          <w:color w:val="auto"/>
        </w:rPr>
        <w:t>Caso o ator não Justifique o sistema não deve alterar o status de confirmação;</w:t>
      </w:r>
    </w:p>
    <w:p w14:paraId="56FADCE7" w14:textId="77777777" w:rsidR="00BE0BF5" w:rsidRPr="00BE0BF5" w:rsidRDefault="00BE0BF5" w:rsidP="00BE0BF5">
      <w:pPr>
        <w:pStyle w:val="PargrafodaLista"/>
        <w:rPr>
          <w:color w:val="auto"/>
        </w:rPr>
      </w:pPr>
    </w:p>
    <w:p w14:paraId="13C2B8F3" w14:textId="4389F4F1" w:rsidR="00BE0BF5" w:rsidRPr="00EE07B8" w:rsidRDefault="00BE0BF5" w:rsidP="00BE0BF5">
      <w:pPr>
        <w:pStyle w:val="PargrafodaLista"/>
        <w:numPr>
          <w:ilvl w:val="0"/>
          <w:numId w:val="7"/>
        </w:numPr>
        <w:ind w:left="567"/>
        <w:jc w:val="both"/>
        <w:rPr>
          <w:color w:val="auto"/>
        </w:rPr>
      </w:pPr>
      <w:r>
        <w:rPr>
          <w:color w:val="auto"/>
        </w:rPr>
        <w:t xml:space="preserve">Caso o ator não inclua a JUSTIFICATIVA obrigatória e acione Salvar, o sistema deve exibir a mensagem </w:t>
      </w:r>
      <w:r w:rsidRPr="00BE0BF5">
        <w:rPr>
          <w:color w:val="31849B" w:themeColor="accent5" w:themeShade="BF"/>
        </w:rPr>
        <w:t>[</w:t>
      </w:r>
      <w:r w:rsidRPr="00BE0BF5">
        <w:rPr>
          <w:color w:val="31849B" w:themeColor="accent5" w:themeShade="BF"/>
        </w:rPr>
        <w:fldChar w:fldCharType="begin"/>
      </w:r>
      <w:r w:rsidRPr="00BE0BF5">
        <w:rPr>
          <w:color w:val="31849B" w:themeColor="accent5" w:themeShade="BF"/>
        </w:rPr>
        <w:instrText xml:space="preserve"> REF _Ref13581850 \r \h </w:instrText>
      </w:r>
      <w:r w:rsidRPr="00BE0BF5">
        <w:rPr>
          <w:color w:val="31849B" w:themeColor="accent5" w:themeShade="BF"/>
        </w:rPr>
      </w:r>
      <w:r w:rsidRPr="00BE0BF5">
        <w:rPr>
          <w:color w:val="31849B" w:themeColor="accent5" w:themeShade="BF"/>
        </w:rPr>
        <w:fldChar w:fldCharType="separate"/>
      </w:r>
      <w:r w:rsidRPr="00BE0BF5">
        <w:rPr>
          <w:color w:val="31849B" w:themeColor="accent5" w:themeShade="BF"/>
        </w:rPr>
        <w:t>ME02</w:t>
      </w:r>
      <w:r w:rsidRPr="00BE0BF5">
        <w:rPr>
          <w:color w:val="31849B" w:themeColor="accent5" w:themeShade="BF"/>
        </w:rPr>
        <w:fldChar w:fldCharType="end"/>
      </w:r>
      <w:r w:rsidRPr="00BE0BF5">
        <w:rPr>
          <w:color w:val="31849B" w:themeColor="accent5" w:themeShade="BF"/>
        </w:rPr>
        <w:t>]</w:t>
      </w:r>
      <w:r w:rsidR="00EE07B8">
        <w:rPr>
          <w:color w:val="31849B" w:themeColor="accent5" w:themeShade="BF"/>
        </w:rPr>
        <w:t>;</w:t>
      </w:r>
    </w:p>
    <w:p w14:paraId="4F2D175F" w14:textId="77777777" w:rsidR="00EE07B8" w:rsidRPr="00EE07B8" w:rsidRDefault="00EE07B8" w:rsidP="00EE07B8">
      <w:pPr>
        <w:pStyle w:val="PargrafodaLista"/>
        <w:ind w:left="567"/>
        <w:jc w:val="both"/>
        <w:rPr>
          <w:color w:val="auto"/>
        </w:rPr>
      </w:pPr>
    </w:p>
    <w:p w14:paraId="3A1C77E4" w14:textId="77777777" w:rsidR="00EE07B8" w:rsidRPr="00EE07B8" w:rsidRDefault="00EE07B8" w:rsidP="00BE0BF5">
      <w:pPr>
        <w:pStyle w:val="PargrafodaLista"/>
        <w:numPr>
          <w:ilvl w:val="0"/>
          <w:numId w:val="7"/>
        </w:numPr>
        <w:ind w:left="567"/>
        <w:jc w:val="both"/>
        <w:rPr>
          <w:color w:val="auto"/>
        </w:rPr>
      </w:pPr>
      <w:r w:rsidRPr="00EE07B8">
        <w:rPr>
          <w:color w:val="000000" w:themeColor="text1"/>
        </w:rPr>
        <w:t>O sistema só deve alterar o status de confirmação, se o ator</w:t>
      </w:r>
      <w:r>
        <w:rPr>
          <w:color w:val="000000" w:themeColor="text1"/>
        </w:rPr>
        <w:t>:</w:t>
      </w:r>
    </w:p>
    <w:p w14:paraId="5F920B03" w14:textId="77777777" w:rsidR="00EE07B8" w:rsidRPr="00EE07B8" w:rsidRDefault="00EE07B8" w:rsidP="00EE07B8">
      <w:pPr>
        <w:pStyle w:val="PargrafodaLista"/>
        <w:rPr>
          <w:color w:val="000000" w:themeColor="text1"/>
        </w:rPr>
      </w:pPr>
    </w:p>
    <w:p w14:paraId="5FFA4C87" w14:textId="79E81DD6" w:rsidR="00EE07B8" w:rsidRPr="00EE07B8" w:rsidRDefault="00EE07B8" w:rsidP="00D17537">
      <w:pPr>
        <w:pStyle w:val="PargrafodaLista"/>
        <w:numPr>
          <w:ilvl w:val="0"/>
          <w:numId w:val="38"/>
        </w:numPr>
        <w:ind w:left="1701"/>
        <w:jc w:val="both"/>
        <w:rPr>
          <w:color w:val="auto"/>
        </w:rPr>
      </w:pPr>
      <w:r w:rsidRPr="00EE07B8">
        <w:rPr>
          <w:color w:val="000000" w:themeColor="text1"/>
        </w:rPr>
        <w:t>Selecionar a opção desejada</w:t>
      </w:r>
      <w:r>
        <w:rPr>
          <w:color w:val="000000" w:themeColor="text1"/>
        </w:rPr>
        <w:t>;</w:t>
      </w:r>
    </w:p>
    <w:p w14:paraId="3CCED19B" w14:textId="77777777" w:rsidR="00EE07B8" w:rsidRPr="00EE07B8" w:rsidRDefault="00EE07B8" w:rsidP="00EE07B8">
      <w:pPr>
        <w:pStyle w:val="PargrafodaLista"/>
        <w:ind w:left="1701"/>
        <w:rPr>
          <w:color w:val="000000" w:themeColor="text1"/>
        </w:rPr>
      </w:pPr>
    </w:p>
    <w:p w14:paraId="76375377" w14:textId="55BF9E74" w:rsidR="00EE07B8" w:rsidRPr="00EE07B8" w:rsidRDefault="00EE07B8" w:rsidP="00D17537">
      <w:pPr>
        <w:pStyle w:val="PargrafodaLista"/>
        <w:numPr>
          <w:ilvl w:val="0"/>
          <w:numId w:val="38"/>
        </w:numPr>
        <w:ind w:left="1701"/>
        <w:jc w:val="both"/>
        <w:rPr>
          <w:color w:val="auto"/>
        </w:rPr>
      </w:pPr>
      <w:r>
        <w:rPr>
          <w:color w:val="000000" w:themeColor="text1"/>
        </w:rPr>
        <w:t>A</w:t>
      </w:r>
      <w:r w:rsidRPr="00EE07B8">
        <w:rPr>
          <w:color w:val="000000" w:themeColor="text1"/>
        </w:rPr>
        <w:t xml:space="preserve">cionar a opção </w:t>
      </w:r>
      <w:r w:rsidRPr="00EE07B8">
        <w:rPr>
          <w:b/>
          <w:color w:val="000000" w:themeColor="text1"/>
        </w:rPr>
        <w:t>Confirmar</w:t>
      </w:r>
      <w:r>
        <w:rPr>
          <w:color w:val="000000" w:themeColor="text1"/>
        </w:rPr>
        <w:t>;</w:t>
      </w:r>
    </w:p>
    <w:p w14:paraId="332EB756" w14:textId="77777777" w:rsidR="00EE07B8" w:rsidRPr="00EE07B8" w:rsidRDefault="00EE07B8" w:rsidP="00EE07B8">
      <w:pPr>
        <w:pStyle w:val="PargrafodaLista"/>
        <w:ind w:left="1701"/>
        <w:rPr>
          <w:color w:val="auto"/>
        </w:rPr>
      </w:pPr>
    </w:p>
    <w:p w14:paraId="545B830E" w14:textId="5B1822E4" w:rsidR="00EE07B8" w:rsidRDefault="00EE07B8" w:rsidP="00D17537">
      <w:pPr>
        <w:pStyle w:val="PargrafodaLista"/>
        <w:numPr>
          <w:ilvl w:val="0"/>
          <w:numId w:val="38"/>
        </w:numPr>
        <w:ind w:left="1701"/>
        <w:jc w:val="both"/>
        <w:rPr>
          <w:color w:val="auto"/>
        </w:rPr>
      </w:pPr>
      <w:r>
        <w:rPr>
          <w:color w:val="auto"/>
        </w:rPr>
        <w:t xml:space="preserve">Preencher o campo </w:t>
      </w:r>
      <w:r w:rsidRPr="00EE07B8">
        <w:rPr>
          <w:b/>
          <w:color w:val="auto"/>
        </w:rPr>
        <w:t>Justificativa</w:t>
      </w:r>
      <w:r>
        <w:rPr>
          <w:color w:val="auto"/>
        </w:rPr>
        <w:t>; E</w:t>
      </w:r>
    </w:p>
    <w:p w14:paraId="2EDEE9C1" w14:textId="77777777" w:rsidR="00EE07B8" w:rsidRPr="00EE07B8" w:rsidRDefault="00EE07B8" w:rsidP="00EE07B8">
      <w:pPr>
        <w:pStyle w:val="PargrafodaLista"/>
        <w:ind w:left="1701"/>
        <w:rPr>
          <w:color w:val="auto"/>
        </w:rPr>
      </w:pPr>
    </w:p>
    <w:p w14:paraId="47FF7957" w14:textId="05246F63" w:rsidR="00EE07B8" w:rsidRPr="00BE0BF5" w:rsidRDefault="00EE07B8" w:rsidP="00D17537">
      <w:pPr>
        <w:pStyle w:val="PargrafodaLista"/>
        <w:numPr>
          <w:ilvl w:val="0"/>
          <w:numId w:val="38"/>
        </w:numPr>
        <w:ind w:left="1701"/>
        <w:jc w:val="both"/>
        <w:rPr>
          <w:color w:val="auto"/>
        </w:rPr>
      </w:pPr>
      <w:r>
        <w:rPr>
          <w:color w:val="auto"/>
        </w:rPr>
        <w:t xml:space="preserve">Acionar a opção </w:t>
      </w:r>
      <w:r w:rsidRPr="00EE07B8">
        <w:rPr>
          <w:b/>
          <w:color w:val="auto"/>
        </w:rPr>
        <w:t>Salvar</w:t>
      </w:r>
      <w:r>
        <w:rPr>
          <w:color w:val="auto"/>
        </w:rPr>
        <w:t>, da justificativa;</w:t>
      </w:r>
    </w:p>
    <w:p w14:paraId="6584FFA3" w14:textId="77777777" w:rsidR="00534605" w:rsidRDefault="00534605" w:rsidP="00534605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02AD357F" w14:textId="77777777" w:rsidR="0048597B" w:rsidRDefault="0048597B" w:rsidP="00534605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5CF1DFBF" w14:textId="4AEB818D" w:rsidR="00534605" w:rsidRPr="00CB34A0" w:rsidRDefault="00534605" w:rsidP="00534605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36" w:name="_Ref24016892"/>
      <w:r w:rsidRPr="00CB34A0">
        <w:rPr>
          <w:b/>
          <w:u w:val="single"/>
        </w:rPr>
        <w:t>Alterar Status de Validação</w:t>
      </w:r>
      <w:bookmarkEnd w:id="36"/>
    </w:p>
    <w:p w14:paraId="441C7A0F" w14:textId="65E5A751" w:rsidR="00081472" w:rsidRPr="00CB34A0" w:rsidRDefault="00081472" w:rsidP="00D17537">
      <w:pPr>
        <w:pStyle w:val="PargrafodaLista"/>
        <w:widowControl/>
        <w:numPr>
          <w:ilvl w:val="0"/>
          <w:numId w:val="34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CB34A0">
        <w:rPr>
          <w:color w:val="auto"/>
        </w:rPr>
        <w:t xml:space="preserve">O sistema de permitir APENAS para o assessor CEN/BR a alteração do </w:t>
      </w:r>
      <w:r w:rsidRPr="00CB34A0">
        <w:rPr>
          <w:b/>
          <w:color w:val="auto"/>
        </w:rPr>
        <w:t>Status de Validação</w:t>
      </w:r>
      <w:r w:rsidRPr="00CB34A0">
        <w:rPr>
          <w:color w:val="auto"/>
        </w:rPr>
        <w:t>;</w:t>
      </w:r>
    </w:p>
    <w:p w14:paraId="13837BC7" w14:textId="77777777" w:rsidR="00081472" w:rsidRPr="00CB34A0" w:rsidRDefault="00081472" w:rsidP="00081472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6109A50A" w14:textId="77777777" w:rsidR="0048597B" w:rsidRPr="00CB34A0" w:rsidRDefault="00081472" w:rsidP="00D17537">
      <w:pPr>
        <w:pStyle w:val="PargrafodaLista"/>
        <w:widowControl/>
        <w:numPr>
          <w:ilvl w:val="0"/>
          <w:numId w:val="34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CB34A0">
        <w:rPr>
          <w:color w:val="auto"/>
        </w:rPr>
        <w:t xml:space="preserve">Ao acionar a opção </w:t>
      </w:r>
      <w:r w:rsidRPr="00CB34A0">
        <w:rPr>
          <w:b/>
          <w:color w:val="auto"/>
        </w:rPr>
        <w:t xml:space="preserve">Alterar Status de </w:t>
      </w:r>
      <w:r w:rsidR="0048597B" w:rsidRPr="00CB34A0">
        <w:rPr>
          <w:b/>
          <w:color w:val="auto"/>
        </w:rPr>
        <w:t>Validação</w:t>
      </w:r>
      <w:r w:rsidRPr="00CB34A0">
        <w:rPr>
          <w:color w:val="auto"/>
        </w:rPr>
        <w:t xml:space="preserve">, o sistema deve exibir uma pop-up, para que o ator selecione o </w:t>
      </w:r>
      <w:r w:rsidR="0048597B" w:rsidRPr="00CB34A0">
        <w:rPr>
          <w:color w:val="auto"/>
        </w:rPr>
        <w:t>s</w:t>
      </w:r>
      <w:r w:rsidRPr="00CB34A0">
        <w:rPr>
          <w:color w:val="auto"/>
        </w:rPr>
        <w:t xml:space="preserve">tatus desejado. </w:t>
      </w:r>
    </w:p>
    <w:p w14:paraId="36302B1B" w14:textId="295637F3" w:rsidR="00081472" w:rsidRDefault="00081472" w:rsidP="0048597B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CB34A0">
        <w:rPr>
          <w:color w:val="auto"/>
        </w:rPr>
        <w:t>Ao selecionar o status, o sistema</w:t>
      </w:r>
      <w:r>
        <w:rPr>
          <w:color w:val="auto"/>
        </w:rPr>
        <w:t xml:space="preserve"> deve exibir outra pop-up solicitando a obrigatoriedade da JUSTIFICATIVA, para a alteração do status de </w:t>
      </w:r>
      <w:r w:rsidR="0048597B">
        <w:rPr>
          <w:color w:val="auto"/>
        </w:rPr>
        <w:t>Validação</w:t>
      </w:r>
      <w:r>
        <w:rPr>
          <w:color w:val="auto"/>
        </w:rPr>
        <w:t>.</w:t>
      </w:r>
    </w:p>
    <w:p w14:paraId="70F26BEB" w14:textId="5A109E56" w:rsidR="00081472" w:rsidRDefault="00973584" w:rsidP="00973584">
      <w:pPr>
        <w:pStyle w:val="PargrafodaLista"/>
        <w:widowControl/>
        <w:autoSpaceDE/>
        <w:adjustRightInd/>
        <w:spacing w:after="200" w:line="276" w:lineRule="auto"/>
        <w:ind w:left="1560"/>
        <w:contextualSpacing/>
        <w:jc w:val="both"/>
        <w:rPr>
          <w:color w:val="auto"/>
          <w:highlight w:val="yellow"/>
        </w:rPr>
      </w:pPr>
      <w:r>
        <w:rPr>
          <w:noProof/>
        </w:rPr>
        <w:drawing>
          <wp:inline distT="0" distB="0" distL="0" distR="0" wp14:anchorId="4A972E65" wp14:editId="49BFC69B">
            <wp:extent cx="2918765" cy="1414666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38627" cy="142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310A8" w14:textId="77777777" w:rsidR="00081472" w:rsidRPr="00BE0BF5" w:rsidRDefault="00081472" w:rsidP="00081472">
      <w:pPr>
        <w:pStyle w:val="PargrafodaLista"/>
        <w:ind w:left="567"/>
        <w:jc w:val="both"/>
        <w:rPr>
          <w:color w:val="auto"/>
          <w:highlight w:val="yellow"/>
        </w:rPr>
      </w:pPr>
    </w:p>
    <w:p w14:paraId="2317376A" w14:textId="0E5A40DD" w:rsidR="00973584" w:rsidRDefault="00081472" w:rsidP="00D17537">
      <w:pPr>
        <w:pStyle w:val="PargrafodaLista"/>
        <w:numPr>
          <w:ilvl w:val="0"/>
          <w:numId w:val="34"/>
        </w:numPr>
        <w:ind w:left="567"/>
        <w:jc w:val="both"/>
        <w:rPr>
          <w:color w:val="auto"/>
        </w:rPr>
      </w:pPr>
      <w:r w:rsidRPr="00BE0BF5">
        <w:rPr>
          <w:color w:val="auto"/>
        </w:rPr>
        <w:t xml:space="preserve">Ao selecionar </w:t>
      </w:r>
      <w:r w:rsidR="00973584" w:rsidRPr="00973584">
        <w:rPr>
          <w:b/>
          <w:color w:val="auto"/>
        </w:rPr>
        <w:t>Confirmar</w:t>
      </w:r>
      <w:r w:rsidRPr="00BE0BF5">
        <w:rPr>
          <w:color w:val="auto"/>
        </w:rPr>
        <w:t xml:space="preserve">, o sistema deve exibir outra pop-up solicitando a obrigatoriedade da </w:t>
      </w:r>
      <w:r w:rsidRPr="00BE0BF5">
        <w:rPr>
          <w:b/>
          <w:color w:val="auto"/>
        </w:rPr>
        <w:t>JUSTIFICATIVA</w:t>
      </w:r>
      <w:r w:rsidRPr="00BE0BF5">
        <w:rPr>
          <w:color w:val="auto"/>
        </w:rPr>
        <w:t xml:space="preserve">, para </w:t>
      </w:r>
      <w:r>
        <w:rPr>
          <w:color w:val="auto"/>
        </w:rPr>
        <w:t xml:space="preserve">que </w:t>
      </w:r>
      <w:r w:rsidRPr="00BE0BF5">
        <w:rPr>
          <w:color w:val="auto"/>
        </w:rPr>
        <w:t xml:space="preserve">a alteração do status de </w:t>
      </w:r>
      <w:r w:rsidR="0048597B">
        <w:rPr>
          <w:color w:val="auto"/>
        </w:rPr>
        <w:t>validação</w:t>
      </w:r>
      <w:r>
        <w:rPr>
          <w:color w:val="auto"/>
        </w:rPr>
        <w:t xml:space="preserve"> seja realizada.</w:t>
      </w:r>
    </w:p>
    <w:p w14:paraId="1F42C14B" w14:textId="6F3EA882" w:rsidR="00081472" w:rsidRDefault="00081472" w:rsidP="00973584">
      <w:pPr>
        <w:pStyle w:val="PargrafodaLista"/>
        <w:ind w:left="567"/>
        <w:jc w:val="both"/>
        <w:rPr>
          <w:color w:val="auto"/>
        </w:rPr>
      </w:pPr>
      <w:r>
        <w:rPr>
          <w:color w:val="auto"/>
        </w:rPr>
        <w:t xml:space="preserve"> Ao acionar a opção de Salvar da Justificativa, o sistema deve alterar o Status de </w:t>
      </w:r>
      <w:r w:rsidR="00973584">
        <w:rPr>
          <w:color w:val="auto"/>
        </w:rPr>
        <w:t>V</w:t>
      </w:r>
      <w:r w:rsidR="0048597B">
        <w:rPr>
          <w:color w:val="auto"/>
        </w:rPr>
        <w:t>alidação</w:t>
      </w:r>
      <w:r>
        <w:rPr>
          <w:color w:val="auto"/>
        </w:rPr>
        <w:t xml:space="preserve"> e </w:t>
      </w:r>
      <w:r w:rsidR="0048597B">
        <w:rPr>
          <w:color w:val="auto"/>
        </w:rPr>
        <w:t xml:space="preserve">deve </w:t>
      </w:r>
      <w:r>
        <w:rPr>
          <w:color w:val="auto"/>
        </w:rPr>
        <w:t>armazenar na base de dados;</w:t>
      </w:r>
    </w:p>
    <w:p w14:paraId="3373BA93" w14:textId="77777777" w:rsidR="00973584" w:rsidRDefault="00973584" w:rsidP="00973584">
      <w:pPr>
        <w:pStyle w:val="PargrafodaLista"/>
        <w:ind w:left="567"/>
        <w:jc w:val="both"/>
        <w:rPr>
          <w:color w:val="auto"/>
        </w:rPr>
      </w:pPr>
      <w:r w:rsidRPr="00F27F79">
        <w:rPr>
          <w:color w:val="auto"/>
        </w:rPr>
        <w:t>Caso o ator não Justifique o sistema não deve alterar o status de confirmação;</w:t>
      </w:r>
    </w:p>
    <w:p w14:paraId="37AE4401" w14:textId="77777777" w:rsidR="00973584" w:rsidRDefault="00973584" w:rsidP="00973584">
      <w:pPr>
        <w:pStyle w:val="PargrafodaLista"/>
        <w:ind w:left="567"/>
        <w:jc w:val="both"/>
        <w:rPr>
          <w:color w:val="auto"/>
        </w:rPr>
      </w:pPr>
    </w:p>
    <w:p w14:paraId="5EFE1FEE" w14:textId="77777777" w:rsidR="00081472" w:rsidRPr="00BE0BF5" w:rsidRDefault="00081472" w:rsidP="00081472">
      <w:pPr>
        <w:pStyle w:val="PargrafodaLista"/>
        <w:ind w:left="567"/>
        <w:rPr>
          <w:color w:val="auto"/>
        </w:rPr>
      </w:pPr>
    </w:p>
    <w:p w14:paraId="561BC474" w14:textId="77777777" w:rsidR="00081472" w:rsidRPr="00BE0BF5" w:rsidRDefault="00081472" w:rsidP="00D17537">
      <w:pPr>
        <w:pStyle w:val="PargrafodaLista"/>
        <w:numPr>
          <w:ilvl w:val="0"/>
          <w:numId w:val="34"/>
        </w:numPr>
        <w:ind w:left="567"/>
        <w:jc w:val="both"/>
        <w:rPr>
          <w:color w:val="auto"/>
        </w:rPr>
      </w:pPr>
      <w:r>
        <w:rPr>
          <w:color w:val="auto"/>
        </w:rPr>
        <w:t xml:space="preserve">Caso o ator não inclua a JUSTIFICATIVA obrigatória e acione Salvar, o sistema deve exibir a mensagem </w:t>
      </w:r>
      <w:r w:rsidRPr="00BE0BF5">
        <w:rPr>
          <w:color w:val="31849B" w:themeColor="accent5" w:themeShade="BF"/>
        </w:rPr>
        <w:t>[</w:t>
      </w:r>
      <w:r w:rsidRPr="00BE0BF5">
        <w:rPr>
          <w:color w:val="31849B" w:themeColor="accent5" w:themeShade="BF"/>
        </w:rPr>
        <w:fldChar w:fldCharType="begin"/>
      </w:r>
      <w:r w:rsidRPr="00BE0BF5">
        <w:rPr>
          <w:color w:val="31849B" w:themeColor="accent5" w:themeShade="BF"/>
        </w:rPr>
        <w:instrText xml:space="preserve"> REF _Ref13581850 \r \h </w:instrText>
      </w:r>
      <w:r w:rsidRPr="00BE0BF5">
        <w:rPr>
          <w:color w:val="31849B" w:themeColor="accent5" w:themeShade="BF"/>
        </w:rPr>
      </w:r>
      <w:r w:rsidRPr="00BE0BF5">
        <w:rPr>
          <w:color w:val="31849B" w:themeColor="accent5" w:themeShade="BF"/>
        </w:rPr>
        <w:fldChar w:fldCharType="separate"/>
      </w:r>
      <w:r w:rsidRPr="00BE0BF5">
        <w:rPr>
          <w:color w:val="31849B" w:themeColor="accent5" w:themeShade="BF"/>
        </w:rPr>
        <w:t>ME02</w:t>
      </w:r>
      <w:r w:rsidRPr="00BE0BF5">
        <w:rPr>
          <w:color w:val="31849B" w:themeColor="accent5" w:themeShade="BF"/>
        </w:rPr>
        <w:fldChar w:fldCharType="end"/>
      </w:r>
      <w:r w:rsidRPr="00BE0BF5">
        <w:rPr>
          <w:color w:val="31849B" w:themeColor="accent5" w:themeShade="BF"/>
        </w:rPr>
        <w:t>]</w:t>
      </w:r>
    </w:p>
    <w:p w14:paraId="47976935" w14:textId="77777777" w:rsidR="0048597B" w:rsidRPr="00421B77" w:rsidRDefault="0048597B" w:rsidP="0048597B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  <w:highlight w:val="magenta"/>
        </w:rPr>
      </w:pPr>
    </w:p>
    <w:p w14:paraId="10317789" w14:textId="63BAD927" w:rsidR="00973584" w:rsidRPr="00EE07B8" w:rsidRDefault="00973584" w:rsidP="00973584">
      <w:pPr>
        <w:pStyle w:val="PargrafodaLista"/>
        <w:numPr>
          <w:ilvl w:val="0"/>
          <w:numId w:val="7"/>
        </w:numPr>
        <w:ind w:left="567"/>
        <w:jc w:val="both"/>
        <w:rPr>
          <w:color w:val="auto"/>
        </w:rPr>
      </w:pPr>
      <w:r w:rsidRPr="00EE07B8">
        <w:rPr>
          <w:color w:val="000000" w:themeColor="text1"/>
        </w:rPr>
        <w:t xml:space="preserve">O sistema só deve alterar o status de </w:t>
      </w:r>
      <w:r w:rsidR="006B2742">
        <w:rPr>
          <w:color w:val="000000" w:themeColor="text1"/>
        </w:rPr>
        <w:t>validação</w:t>
      </w:r>
      <w:r w:rsidRPr="00EE07B8">
        <w:rPr>
          <w:color w:val="000000" w:themeColor="text1"/>
        </w:rPr>
        <w:t>, se o ator</w:t>
      </w:r>
      <w:r>
        <w:rPr>
          <w:color w:val="000000" w:themeColor="text1"/>
        </w:rPr>
        <w:t>:</w:t>
      </w:r>
    </w:p>
    <w:p w14:paraId="54C3866E" w14:textId="77777777" w:rsidR="00973584" w:rsidRPr="00EE07B8" w:rsidRDefault="00973584" w:rsidP="00973584">
      <w:pPr>
        <w:pStyle w:val="PargrafodaLista"/>
        <w:rPr>
          <w:color w:val="000000" w:themeColor="text1"/>
        </w:rPr>
      </w:pPr>
    </w:p>
    <w:p w14:paraId="6C09049F" w14:textId="77777777" w:rsidR="00973584" w:rsidRPr="00EE07B8" w:rsidRDefault="00973584" w:rsidP="00D17537">
      <w:pPr>
        <w:pStyle w:val="PargrafodaLista"/>
        <w:numPr>
          <w:ilvl w:val="0"/>
          <w:numId w:val="39"/>
        </w:numPr>
        <w:ind w:left="1701"/>
        <w:jc w:val="both"/>
        <w:rPr>
          <w:color w:val="auto"/>
        </w:rPr>
      </w:pPr>
      <w:r w:rsidRPr="00EE07B8">
        <w:rPr>
          <w:color w:val="000000" w:themeColor="text1"/>
        </w:rPr>
        <w:t>Selecionar a opção desejada</w:t>
      </w:r>
      <w:r>
        <w:rPr>
          <w:color w:val="000000" w:themeColor="text1"/>
        </w:rPr>
        <w:t>;</w:t>
      </w:r>
    </w:p>
    <w:p w14:paraId="31033FB9" w14:textId="77777777" w:rsidR="00973584" w:rsidRPr="00EE07B8" w:rsidRDefault="00973584" w:rsidP="00973584">
      <w:pPr>
        <w:pStyle w:val="PargrafodaLista"/>
        <w:ind w:left="1701"/>
        <w:rPr>
          <w:color w:val="000000" w:themeColor="text1"/>
        </w:rPr>
      </w:pPr>
    </w:p>
    <w:p w14:paraId="64B06EB3" w14:textId="77777777" w:rsidR="00973584" w:rsidRPr="00EE07B8" w:rsidRDefault="00973584" w:rsidP="00D17537">
      <w:pPr>
        <w:pStyle w:val="PargrafodaLista"/>
        <w:numPr>
          <w:ilvl w:val="0"/>
          <w:numId w:val="39"/>
        </w:numPr>
        <w:ind w:left="1701"/>
        <w:jc w:val="both"/>
        <w:rPr>
          <w:color w:val="auto"/>
        </w:rPr>
      </w:pPr>
      <w:r>
        <w:rPr>
          <w:color w:val="000000" w:themeColor="text1"/>
        </w:rPr>
        <w:t>A</w:t>
      </w:r>
      <w:r w:rsidRPr="00EE07B8">
        <w:rPr>
          <w:color w:val="000000" w:themeColor="text1"/>
        </w:rPr>
        <w:t xml:space="preserve">cionar a opção </w:t>
      </w:r>
      <w:r w:rsidRPr="00EE07B8">
        <w:rPr>
          <w:b/>
          <w:color w:val="000000" w:themeColor="text1"/>
        </w:rPr>
        <w:t>Confirmar</w:t>
      </w:r>
      <w:r>
        <w:rPr>
          <w:color w:val="000000" w:themeColor="text1"/>
        </w:rPr>
        <w:t>;</w:t>
      </w:r>
    </w:p>
    <w:p w14:paraId="5F93C8B4" w14:textId="77777777" w:rsidR="00973584" w:rsidRPr="00EE07B8" w:rsidRDefault="00973584" w:rsidP="00973584">
      <w:pPr>
        <w:pStyle w:val="PargrafodaLista"/>
        <w:ind w:left="1701"/>
        <w:rPr>
          <w:color w:val="auto"/>
        </w:rPr>
      </w:pPr>
    </w:p>
    <w:p w14:paraId="43878F03" w14:textId="77777777" w:rsidR="00973584" w:rsidRDefault="00973584" w:rsidP="00D17537">
      <w:pPr>
        <w:pStyle w:val="PargrafodaLista"/>
        <w:numPr>
          <w:ilvl w:val="0"/>
          <w:numId w:val="39"/>
        </w:numPr>
        <w:ind w:left="1701"/>
        <w:jc w:val="both"/>
        <w:rPr>
          <w:color w:val="auto"/>
        </w:rPr>
      </w:pPr>
      <w:r>
        <w:rPr>
          <w:color w:val="auto"/>
        </w:rPr>
        <w:t xml:space="preserve">Preencher o campo </w:t>
      </w:r>
      <w:r w:rsidRPr="00EE07B8">
        <w:rPr>
          <w:b/>
          <w:color w:val="auto"/>
        </w:rPr>
        <w:t>Justificativa</w:t>
      </w:r>
      <w:r>
        <w:rPr>
          <w:color w:val="auto"/>
        </w:rPr>
        <w:t>; E</w:t>
      </w:r>
    </w:p>
    <w:p w14:paraId="428635F7" w14:textId="77777777" w:rsidR="00973584" w:rsidRPr="00EE07B8" w:rsidRDefault="00973584" w:rsidP="00973584">
      <w:pPr>
        <w:pStyle w:val="PargrafodaLista"/>
        <w:ind w:left="1701"/>
        <w:rPr>
          <w:color w:val="auto"/>
        </w:rPr>
      </w:pPr>
    </w:p>
    <w:p w14:paraId="31D11056" w14:textId="77777777" w:rsidR="00973584" w:rsidRPr="00BE0BF5" w:rsidRDefault="00973584" w:rsidP="00D17537">
      <w:pPr>
        <w:pStyle w:val="PargrafodaLista"/>
        <w:numPr>
          <w:ilvl w:val="0"/>
          <w:numId w:val="39"/>
        </w:numPr>
        <w:ind w:left="1701"/>
        <w:jc w:val="both"/>
        <w:rPr>
          <w:color w:val="auto"/>
        </w:rPr>
      </w:pPr>
      <w:r>
        <w:rPr>
          <w:color w:val="auto"/>
        </w:rPr>
        <w:t xml:space="preserve">Acionar a opção </w:t>
      </w:r>
      <w:r w:rsidRPr="00EE07B8">
        <w:rPr>
          <w:b/>
          <w:color w:val="auto"/>
        </w:rPr>
        <w:t>Salvar</w:t>
      </w:r>
      <w:r>
        <w:rPr>
          <w:color w:val="auto"/>
        </w:rPr>
        <w:t>, da justificativa;</w:t>
      </w:r>
    </w:p>
    <w:p w14:paraId="16F55606" w14:textId="77777777" w:rsidR="00534605" w:rsidRDefault="00534605" w:rsidP="00534605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54958996" w14:textId="77777777" w:rsidR="00727D57" w:rsidRPr="00243BD4" w:rsidRDefault="00727D57" w:rsidP="00534605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47D5E0C1" w14:textId="4A1D9DD7" w:rsidR="00534605" w:rsidRPr="00CB34A0" w:rsidRDefault="00534605" w:rsidP="00534605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37" w:name="_Ref23760065"/>
      <w:r w:rsidRPr="00CB34A0">
        <w:rPr>
          <w:b/>
          <w:u w:val="single"/>
        </w:rPr>
        <w:t>Detalhar Membro Especifico</w:t>
      </w:r>
      <w:bookmarkEnd w:id="37"/>
    </w:p>
    <w:p w14:paraId="687E0CB8" w14:textId="77777777" w:rsidR="0013169A" w:rsidRPr="00CB34A0" w:rsidRDefault="0013169A" w:rsidP="0013169A">
      <w:pPr>
        <w:pStyle w:val="PargrafodaLista"/>
        <w:widowControl/>
        <w:numPr>
          <w:ilvl w:val="0"/>
          <w:numId w:val="9"/>
        </w:numPr>
        <w:autoSpaceDE/>
        <w:adjustRightInd/>
        <w:spacing w:after="200" w:line="276" w:lineRule="auto"/>
        <w:ind w:left="567"/>
        <w:contextualSpacing/>
      </w:pPr>
      <w:r w:rsidRPr="00CB34A0">
        <w:t>O sistema deve disponibilizar a visualização do detalhamento de cada membro incluído na chapa;</w:t>
      </w:r>
    </w:p>
    <w:p w14:paraId="46BAF09F" w14:textId="77777777" w:rsidR="0013169A" w:rsidRDefault="0013169A" w:rsidP="0013169A">
      <w:pPr>
        <w:pStyle w:val="PargrafodaLista"/>
        <w:widowControl/>
        <w:autoSpaceDE/>
        <w:adjustRightInd/>
        <w:spacing w:after="200" w:line="276" w:lineRule="auto"/>
        <w:ind w:left="567"/>
        <w:contextualSpacing/>
      </w:pPr>
    </w:p>
    <w:p w14:paraId="0CADCE52" w14:textId="3BB3AE5F" w:rsidR="0013169A" w:rsidRPr="00AF1F45" w:rsidRDefault="0013169A" w:rsidP="0013169A">
      <w:pPr>
        <w:pStyle w:val="PargrafodaLista"/>
        <w:widowControl/>
        <w:numPr>
          <w:ilvl w:val="0"/>
          <w:numId w:val="9"/>
        </w:numPr>
        <w:autoSpaceDE/>
        <w:adjustRightInd/>
        <w:spacing w:after="200" w:line="276" w:lineRule="auto"/>
        <w:ind w:left="567"/>
        <w:contextualSpacing/>
      </w:pPr>
      <w:r>
        <w:lastRenderedPageBreak/>
        <w:t>O sistema deve disponibilizar um link nas coluna</w:t>
      </w:r>
      <w:r w:rsidR="00DB42B8">
        <w:t>s</w:t>
      </w:r>
      <w:r>
        <w:t xml:space="preserve"> </w:t>
      </w:r>
      <w:r w:rsidRPr="004B758B">
        <w:rPr>
          <w:b/>
        </w:rPr>
        <w:t>CPF</w:t>
      </w:r>
      <w:r>
        <w:t xml:space="preserve"> e </w:t>
      </w:r>
      <w:r w:rsidRPr="004B758B">
        <w:rPr>
          <w:b/>
        </w:rPr>
        <w:t>Nome</w:t>
      </w:r>
      <w:r w:rsidR="00986DAA">
        <w:rPr>
          <w:b/>
        </w:rPr>
        <w:t xml:space="preserve"> </w:t>
      </w:r>
      <w:r>
        <w:t xml:space="preserve">, ao aciona-lo o sistema deve exibir </w:t>
      </w:r>
      <w:r w:rsidR="00A31F83">
        <w:t xml:space="preserve">uma pop-up com </w:t>
      </w:r>
      <w:r>
        <w:t xml:space="preserve">o detalhamento do membro </w:t>
      </w:r>
      <w:r w:rsidR="00015D56">
        <w:t>selecionado</w:t>
      </w:r>
      <w:r>
        <w:t xml:space="preserve"> </w:t>
      </w:r>
    </w:p>
    <w:p w14:paraId="02D0C901" w14:textId="77777777" w:rsidR="0013169A" w:rsidRDefault="0013169A" w:rsidP="0013169A">
      <w:pPr>
        <w:pStyle w:val="PargrafodaLista"/>
      </w:pPr>
    </w:p>
    <w:p w14:paraId="1EBBDB18" w14:textId="109931D1" w:rsidR="0013169A" w:rsidRDefault="0013169A" w:rsidP="0013169A">
      <w:pPr>
        <w:pStyle w:val="PargrafodaLista"/>
        <w:widowControl/>
        <w:numPr>
          <w:ilvl w:val="0"/>
          <w:numId w:val="9"/>
        </w:numPr>
        <w:autoSpaceDE/>
        <w:adjustRightInd/>
        <w:spacing w:after="200" w:line="276" w:lineRule="auto"/>
        <w:ind w:left="567"/>
        <w:contextualSpacing/>
      </w:pPr>
      <w:r>
        <w:t>No detalhamento do membro o sistema deve exibir</w:t>
      </w:r>
      <w:r w:rsidR="00DD51C3">
        <w:t xml:space="preserve"> (UF)</w:t>
      </w:r>
      <w:r>
        <w:t>:</w:t>
      </w:r>
    </w:p>
    <w:p w14:paraId="27D0F63F" w14:textId="77777777" w:rsidR="0013169A" w:rsidRDefault="0013169A" w:rsidP="0013169A">
      <w:pPr>
        <w:pStyle w:val="PargrafodaLista"/>
      </w:pPr>
    </w:p>
    <w:p w14:paraId="1683A728" w14:textId="77777777" w:rsidR="0013169A" w:rsidRPr="00647F1E" w:rsidRDefault="0013169A" w:rsidP="0013169A">
      <w:pPr>
        <w:pStyle w:val="PargrafodaLista"/>
        <w:widowControl/>
        <w:autoSpaceDE/>
        <w:adjustRightInd/>
        <w:spacing w:after="200" w:line="276" w:lineRule="auto"/>
        <w:ind w:left="567"/>
        <w:contextualSpacing/>
      </w:pPr>
      <w:r>
        <w:rPr>
          <w:noProof/>
        </w:rPr>
        <w:drawing>
          <wp:inline distT="0" distB="0" distL="0" distR="0" wp14:anchorId="30A26B35" wp14:editId="61F78F6B">
            <wp:extent cx="1552459" cy="2314575"/>
            <wp:effectExtent l="0" t="0" r="0" b="0"/>
            <wp:docPr id="67" name="Imagem 67" descr="dados-detalh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ados-detalhados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026" cy="2337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05BF5" w14:textId="77777777" w:rsidR="0013169A" w:rsidRDefault="0013169A" w:rsidP="0013169A">
      <w:pPr>
        <w:pStyle w:val="PargrafodaLista"/>
        <w:widowControl/>
        <w:autoSpaceDE/>
        <w:adjustRightInd/>
        <w:spacing w:after="200" w:line="276" w:lineRule="auto"/>
        <w:ind w:left="720"/>
        <w:contextualSpacing/>
        <w:jc w:val="both"/>
        <w:rPr>
          <w:color w:val="auto"/>
        </w:rPr>
      </w:pPr>
    </w:p>
    <w:p w14:paraId="2FC4A936" w14:textId="77777777" w:rsidR="0013169A" w:rsidRDefault="0013169A" w:rsidP="0013169A">
      <w:pPr>
        <w:pStyle w:val="PargrafodaLista"/>
        <w:widowControl/>
        <w:numPr>
          <w:ilvl w:val="0"/>
          <w:numId w:val="9"/>
        </w:numPr>
        <w:autoSpaceDE/>
        <w:adjustRightInd/>
        <w:spacing w:after="200" w:line="276" w:lineRule="auto"/>
        <w:ind w:left="1418"/>
        <w:contextualSpacing/>
      </w:pPr>
      <w:r w:rsidRPr="00DB42B8">
        <w:rPr>
          <w:b/>
        </w:rPr>
        <w:t>Foto</w:t>
      </w:r>
      <w:r w:rsidRPr="00DB42B8">
        <w:t>: fotografia do membro; o sistema deve primeiramente buscar da base de dados do Carteiras ou fotografia definida na HST024. Caso não exista fotografia em nenhum dos dois locais o sistema deve exibir um</w:t>
      </w:r>
      <w:r>
        <w:t xml:space="preserve"> avatar; ex: </w:t>
      </w:r>
      <w:r>
        <w:rPr>
          <w:noProof/>
        </w:rPr>
        <w:drawing>
          <wp:inline distT="0" distB="0" distL="0" distR="0" wp14:anchorId="7145DA6E" wp14:editId="1FD990A5">
            <wp:extent cx="197892" cy="197892"/>
            <wp:effectExtent l="0" t="0" r="0" b="0"/>
            <wp:docPr id="68" name="Imagem 68" descr="Resultado de imagem para perfil sem fo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m para perfil sem foto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50" cy="20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269C42FA" w14:textId="77777777" w:rsidR="0013169A" w:rsidRDefault="0013169A" w:rsidP="0013169A">
      <w:pPr>
        <w:pStyle w:val="PargrafodaLista"/>
        <w:widowControl/>
        <w:autoSpaceDE/>
        <w:adjustRightInd/>
        <w:spacing w:after="200" w:line="276" w:lineRule="auto"/>
        <w:ind w:left="1418"/>
        <w:contextualSpacing/>
      </w:pPr>
    </w:p>
    <w:p w14:paraId="53C239CD" w14:textId="77777777" w:rsidR="0013169A" w:rsidRDefault="0013169A" w:rsidP="0013169A">
      <w:pPr>
        <w:pStyle w:val="PargrafodaLista"/>
        <w:widowControl/>
        <w:numPr>
          <w:ilvl w:val="0"/>
          <w:numId w:val="9"/>
        </w:numPr>
        <w:autoSpaceDE/>
        <w:adjustRightInd/>
        <w:spacing w:after="200" w:line="276" w:lineRule="auto"/>
        <w:ind w:left="1418"/>
        <w:contextualSpacing/>
      </w:pPr>
      <w:r w:rsidRPr="00404478">
        <w:rPr>
          <w:b/>
        </w:rPr>
        <w:t>Nom</w:t>
      </w:r>
      <w:r>
        <w:t>e: nome completo do membro;</w:t>
      </w:r>
    </w:p>
    <w:p w14:paraId="5D30442A" w14:textId="77777777" w:rsidR="0013169A" w:rsidRDefault="0013169A" w:rsidP="0013169A">
      <w:pPr>
        <w:pStyle w:val="PargrafodaLista"/>
      </w:pPr>
    </w:p>
    <w:p w14:paraId="1FB3DF2B" w14:textId="77777777" w:rsidR="0013169A" w:rsidRDefault="0013169A" w:rsidP="0013169A">
      <w:pPr>
        <w:pStyle w:val="PargrafodaLista"/>
        <w:widowControl/>
        <w:numPr>
          <w:ilvl w:val="0"/>
          <w:numId w:val="9"/>
        </w:numPr>
        <w:autoSpaceDE/>
        <w:adjustRightInd/>
        <w:spacing w:after="200" w:line="276" w:lineRule="auto"/>
        <w:ind w:left="1418"/>
        <w:contextualSpacing/>
      </w:pPr>
      <w:r w:rsidRPr="00404478">
        <w:rPr>
          <w:b/>
        </w:rPr>
        <w:t>CPF</w:t>
      </w:r>
      <w:r>
        <w:t xml:space="preserve">: CPF do membro; </w:t>
      </w:r>
    </w:p>
    <w:p w14:paraId="52853B47" w14:textId="77777777" w:rsidR="0013169A" w:rsidRDefault="0013169A" w:rsidP="0013169A">
      <w:pPr>
        <w:pStyle w:val="PargrafodaLista"/>
      </w:pPr>
    </w:p>
    <w:p w14:paraId="5C3FF7A5" w14:textId="77777777" w:rsidR="0013169A" w:rsidRDefault="0013169A" w:rsidP="0013169A">
      <w:pPr>
        <w:pStyle w:val="PargrafodaLista"/>
        <w:widowControl/>
        <w:numPr>
          <w:ilvl w:val="0"/>
          <w:numId w:val="9"/>
        </w:numPr>
        <w:autoSpaceDE/>
        <w:adjustRightInd/>
        <w:spacing w:after="200" w:line="276" w:lineRule="auto"/>
        <w:ind w:left="1418"/>
        <w:contextualSpacing/>
      </w:pPr>
      <w:r w:rsidRPr="00404478">
        <w:rPr>
          <w:b/>
        </w:rPr>
        <w:t>Registo</w:t>
      </w:r>
      <w:r>
        <w:t>: registro do CAU;</w:t>
      </w:r>
    </w:p>
    <w:p w14:paraId="1D0C6184" w14:textId="77777777" w:rsidR="0013169A" w:rsidRDefault="0013169A" w:rsidP="0013169A">
      <w:pPr>
        <w:pStyle w:val="PargrafodaLista"/>
      </w:pPr>
    </w:p>
    <w:p w14:paraId="7F05BFFE" w14:textId="77777777" w:rsidR="0013169A" w:rsidRDefault="0013169A" w:rsidP="0013169A">
      <w:pPr>
        <w:pStyle w:val="PargrafodaLista"/>
        <w:widowControl/>
        <w:numPr>
          <w:ilvl w:val="0"/>
          <w:numId w:val="9"/>
        </w:numPr>
        <w:autoSpaceDE/>
        <w:adjustRightInd/>
        <w:spacing w:after="200" w:line="276" w:lineRule="auto"/>
        <w:ind w:left="1418"/>
        <w:contextualSpacing/>
      </w:pPr>
      <w:r w:rsidRPr="00404478">
        <w:rPr>
          <w:b/>
        </w:rPr>
        <w:t>Tipo de Participação</w:t>
      </w:r>
      <w:r>
        <w:t>: Titular ou Suplente;</w:t>
      </w:r>
    </w:p>
    <w:p w14:paraId="1AA37893" w14:textId="77777777" w:rsidR="0013169A" w:rsidRDefault="0013169A" w:rsidP="0013169A">
      <w:pPr>
        <w:pStyle w:val="PargrafodaLista"/>
      </w:pPr>
    </w:p>
    <w:p w14:paraId="0C555847" w14:textId="77777777" w:rsidR="0013169A" w:rsidRDefault="0013169A" w:rsidP="0013169A">
      <w:pPr>
        <w:pStyle w:val="PargrafodaLista"/>
        <w:widowControl/>
        <w:numPr>
          <w:ilvl w:val="0"/>
          <w:numId w:val="9"/>
        </w:numPr>
        <w:autoSpaceDE/>
        <w:adjustRightInd/>
        <w:spacing w:after="200" w:line="276" w:lineRule="auto"/>
        <w:ind w:left="1418"/>
        <w:contextualSpacing/>
      </w:pPr>
      <w:r w:rsidRPr="00404478">
        <w:rPr>
          <w:b/>
        </w:rPr>
        <w:t>Validação</w:t>
      </w:r>
      <w:r>
        <w:t xml:space="preserve">: </w:t>
      </w:r>
    </w:p>
    <w:p w14:paraId="41284A19" w14:textId="77777777" w:rsidR="0013169A" w:rsidRPr="00044FE7" w:rsidRDefault="0013169A" w:rsidP="00D17537">
      <w:pPr>
        <w:pStyle w:val="PargrafodaLista"/>
        <w:widowControl/>
        <w:numPr>
          <w:ilvl w:val="0"/>
          <w:numId w:val="13"/>
        </w:numPr>
        <w:autoSpaceDE/>
        <w:adjustRightInd/>
        <w:spacing w:after="200" w:line="276" w:lineRule="auto"/>
        <w:ind w:left="1843"/>
        <w:contextualSpacing/>
        <w:jc w:val="both"/>
        <w:rPr>
          <w:color w:val="auto"/>
        </w:rPr>
      </w:pPr>
      <w:r>
        <w:t xml:space="preserve">Caso o membro esteja de acordo com todas as validações citadas na regra Status da Validação (HST021), o sistema deve exibir o status </w:t>
      </w:r>
      <w:r>
        <w:rPr>
          <w:noProof/>
        </w:rPr>
        <w:drawing>
          <wp:inline distT="0" distB="0" distL="0" distR="0" wp14:anchorId="788EC5F5" wp14:editId="184D34CD">
            <wp:extent cx="160317" cy="160317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3485" cy="16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41AF84A9" w14:textId="77777777" w:rsidR="0013169A" w:rsidRPr="00044FE7" w:rsidRDefault="0013169A" w:rsidP="0013169A">
      <w:pPr>
        <w:pStyle w:val="PargrafodaLista"/>
        <w:widowControl/>
        <w:autoSpaceDE/>
        <w:adjustRightInd/>
        <w:spacing w:after="200" w:line="276" w:lineRule="auto"/>
        <w:ind w:left="1843"/>
        <w:contextualSpacing/>
        <w:jc w:val="both"/>
        <w:rPr>
          <w:color w:val="auto"/>
        </w:rPr>
      </w:pPr>
    </w:p>
    <w:p w14:paraId="05813099" w14:textId="77777777" w:rsidR="0013169A" w:rsidRDefault="0013169A" w:rsidP="00D17537">
      <w:pPr>
        <w:pStyle w:val="PargrafodaLista"/>
        <w:widowControl/>
        <w:numPr>
          <w:ilvl w:val="0"/>
          <w:numId w:val="13"/>
        </w:numPr>
        <w:autoSpaceDE/>
        <w:adjustRightInd/>
        <w:spacing w:after="200" w:line="276" w:lineRule="auto"/>
        <w:ind w:left="1843"/>
        <w:contextualSpacing/>
        <w:jc w:val="both"/>
      </w:pPr>
      <w:r>
        <w:t xml:space="preserve">Caso o membro </w:t>
      </w:r>
      <w:r w:rsidRPr="00404478">
        <w:rPr>
          <w:b/>
        </w:rPr>
        <w:t>NÃO</w:t>
      </w:r>
      <w:r>
        <w:t xml:space="preserve"> esteja de acordo com todas as validações citadas na regra Status da Validação (HST021), o sistema deve exibir o status </w:t>
      </w:r>
      <w:r>
        <w:rPr>
          <w:noProof/>
        </w:rPr>
        <w:drawing>
          <wp:inline distT="0" distB="0" distL="0" distR="0" wp14:anchorId="64EF6C6B" wp14:editId="501F3DCE">
            <wp:extent cx="148442" cy="148442"/>
            <wp:effectExtent l="0" t="0" r="4445" b="4445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3020" cy="15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483211F5" w14:textId="77777777" w:rsidR="0013169A" w:rsidRDefault="0013169A" w:rsidP="0013169A">
      <w:pPr>
        <w:pStyle w:val="PargrafodaLista"/>
      </w:pPr>
    </w:p>
    <w:p w14:paraId="43E7BC92" w14:textId="77777777" w:rsidR="0013169A" w:rsidRDefault="0013169A" w:rsidP="00D17537">
      <w:pPr>
        <w:pStyle w:val="PargrafodaLista"/>
        <w:widowControl/>
        <w:numPr>
          <w:ilvl w:val="0"/>
          <w:numId w:val="13"/>
        </w:numPr>
        <w:autoSpaceDE/>
        <w:adjustRightInd/>
        <w:spacing w:after="200" w:line="276" w:lineRule="auto"/>
        <w:ind w:left="1418"/>
        <w:contextualSpacing/>
        <w:jc w:val="both"/>
      </w:pPr>
      <w:r w:rsidRPr="00404478">
        <w:rPr>
          <w:b/>
        </w:rPr>
        <w:t>Status</w:t>
      </w:r>
      <w:r>
        <w:t xml:space="preserve">: </w:t>
      </w:r>
    </w:p>
    <w:p w14:paraId="2C39FB57" w14:textId="77777777" w:rsidR="0013169A" w:rsidRDefault="0013169A" w:rsidP="00D17537">
      <w:pPr>
        <w:pStyle w:val="PargrafodaLista"/>
        <w:widowControl/>
        <w:numPr>
          <w:ilvl w:val="0"/>
          <w:numId w:val="13"/>
        </w:numPr>
        <w:autoSpaceDE/>
        <w:adjustRightInd/>
        <w:spacing w:after="200" w:line="276" w:lineRule="auto"/>
        <w:ind w:left="1985" w:hanging="490"/>
        <w:contextualSpacing/>
        <w:jc w:val="both"/>
        <w:rPr>
          <w:color w:val="auto"/>
        </w:rPr>
      </w:pPr>
      <w:r>
        <w:rPr>
          <w:color w:val="auto"/>
        </w:rPr>
        <w:t xml:space="preserve">Quando o ator </w:t>
      </w:r>
      <w:r w:rsidRPr="00BC2C94">
        <w:rPr>
          <w:b/>
          <w:color w:val="auto"/>
        </w:rPr>
        <w:t>ACEITAR</w:t>
      </w:r>
      <w:r>
        <w:rPr>
          <w:color w:val="auto"/>
        </w:rPr>
        <w:t xml:space="preserve"> o convite para participar da Chapa, a qual recebeu o convite, o sistema deve exibir na coluna Status Confirmação a informação: </w:t>
      </w:r>
      <w:r>
        <w:rPr>
          <w:noProof/>
        </w:rPr>
        <w:drawing>
          <wp:inline distT="0" distB="0" distL="0" distR="0" wp14:anchorId="5992E81E" wp14:editId="73DFB065">
            <wp:extent cx="619048" cy="104762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0B54" w14:textId="77777777" w:rsidR="0013169A" w:rsidRPr="00243BD4" w:rsidRDefault="0013169A" w:rsidP="0013169A">
      <w:pPr>
        <w:pStyle w:val="PargrafodaLista"/>
        <w:ind w:left="1985" w:hanging="490"/>
        <w:rPr>
          <w:color w:val="auto"/>
        </w:rPr>
      </w:pPr>
    </w:p>
    <w:p w14:paraId="16FB5D60" w14:textId="77777777" w:rsidR="0013169A" w:rsidRDefault="0013169A" w:rsidP="00D17537">
      <w:pPr>
        <w:pStyle w:val="PargrafodaLista"/>
        <w:numPr>
          <w:ilvl w:val="0"/>
          <w:numId w:val="13"/>
        </w:numPr>
        <w:ind w:left="1985" w:hanging="490"/>
        <w:jc w:val="both"/>
        <w:rPr>
          <w:color w:val="auto"/>
        </w:rPr>
      </w:pPr>
      <w:r>
        <w:rPr>
          <w:color w:val="auto"/>
        </w:rPr>
        <w:t xml:space="preserve">Quando o ator </w:t>
      </w:r>
      <w:r w:rsidRPr="00BC2C94">
        <w:rPr>
          <w:b/>
          <w:color w:val="auto"/>
        </w:rPr>
        <w:t>REJEITAR</w:t>
      </w:r>
      <w:r>
        <w:rPr>
          <w:color w:val="auto"/>
        </w:rPr>
        <w:t xml:space="preserve"> o convite para participar da Chapa, a qual recebeu o convite, o sistema deve exibir na coluna Status Confirmação a informação: </w:t>
      </w:r>
      <w:r>
        <w:rPr>
          <w:noProof/>
        </w:rPr>
        <w:drawing>
          <wp:inline distT="0" distB="0" distL="0" distR="0" wp14:anchorId="677F094D" wp14:editId="0F94BD7F">
            <wp:extent cx="619048" cy="104762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E6C5" w14:textId="77777777" w:rsidR="0013169A" w:rsidRPr="00243BD4" w:rsidRDefault="0013169A" w:rsidP="0013169A">
      <w:pPr>
        <w:pStyle w:val="PargrafodaLista"/>
        <w:ind w:left="1985" w:hanging="490"/>
        <w:rPr>
          <w:color w:val="auto"/>
        </w:rPr>
      </w:pPr>
    </w:p>
    <w:p w14:paraId="7C56E48F" w14:textId="77777777" w:rsidR="0013169A" w:rsidRPr="00243BD4" w:rsidRDefault="0013169A" w:rsidP="00D17537">
      <w:pPr>
        <w:pStyle w:val="PargrafodaLista"/>
        <w:numPr>
          <w:ilvl w:val="0"/>
          <w:numId w:val="13"/>
        </w:numPr>
        <w:ind w:left="1985" w:hanging="490"/>
        <w:jc w:val="both"/>
        <w:rPr>
          <w:color w:val="auto"/>
        </w:rPr>
      </w:pPr>
      <w:r>
        <w:rPr>
          <w:color w:val="auto"/>
        </w:rPr>
        <w:lastRenderedPageBreak/>
        <w:t>Quando o ator não realizar nenhuma ação quanto a aceitar ou rejeitar o convite para participar da Chapa, o sistema deve exibir na coluna Status Confirmação a informação:</w:t>
      </w:r>
      <w:r w:rsidRPr="00243BD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36618A" wp14:editId="3948D203">
            <wp:extent cx="619048" cy="104762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4FB7" w14:textId="77777777" w:rsidR="0013169A" w:rsidRDefault="0013169A" w:rsidP="0013169A">
      <w:pPr>
        <w:spacing w:after="200" w:line="276" w:lineRule="auto"/>
        <w:contextualSpacing/>
      </w:pPr>
    </w:p>
    <w:p w14:paraId="777DEC6E" w14:textId="77777777" w:rsidR="0013169A" w:rsidRDefault="0013169A" w:rsidP="00D17537">
      <w:pPr>
        <w:pStyle w:val="PargrafodaLista"/>
        <w:widowControl/>
        <w:numPr>
          <w:ilvl w:val="0"/>
          <w:numId w:val="13"/>
        </w:numPr>
        <w:autoSpaceDE/>
        <w:adjustRightInd/>
        <w:spacing w:after="200" w:line="276" w:lineRule="auto"/>
        <w:ind w:left="1418"/>
        <w:contextualSpacing/>
        <w:jc w:val="both"/>
      </w:pPr>
      <w:r>
        <w:rPr>
          <w:b/>
        </w:rPr>
        <w:t>Responsável</w:t>
      </w:r>
      <w:r>
        <w:t xml:space="preserve">: Sim ou Não; </w:t>
      </w:r>
    </w:p>
    <w:p w14:paraId="34E426B5" w14:textId="77777777" w:rsidR="0013169A" w:rsidRDefault="0013169A" w:rsidP="0013169A">
      <w:pPr>
        <w:pStyle w:val="PargrafodaLista"/>
      </w:pPr>
    </w:p>
    <w:p w14:paraId="2FADB337" w14:textId="77777777" w:rsidR="0013169A" w:rsidRPr="00202CF3" w:rsidRDefault="0013169A" w:rsidP="00D17537">
      <w:pPr>
        <w:pStyle w:val="PargrafodaLista"/>
        <w:widowControl/>
        <w:numPr>
          <w:ilvl w:val="0"/>
          <w:numId w:val="13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FE0F60">
        <w:rPr>
          <w:b/>
        </w:rPr>
        <w:t>Visualizar o Currículo</w:t>
      </w:r>
      <w:r w:rsidRPr="004B758B">
        <w:t>: ao ser acionado, o sistema deve exibir uma pop-up com as informações do currículo do membro, conforme inclusão realizada pelo ator na HST 24;</w:t>
      </w:r>
      <w:r>
        <w:t xml:space="preserve"> </w:t>
      </w:r>
      <w:r w:rsidRPr="00FE0F60">
        <w:rPr>
          <w:color w:val="auto"/>
        </w:rPr>
        <w:t xml:space="preserve">Caso o ator </w:t>
      </w:r>
      <w:r>
        <w:rPr>
          <w:color w:val="auto"/>
        </w:rPr>
        <w:t xml:space="preserve">ainda </w:t>
      </w:r>
      <w:r w:rsidRPr="00FE0F60">
        <w:rPr>
          <w:color w:val="auto"/>
        </w:rPr>
        <w:t xml:space="preserve">não tenha incluído o currículo na HST024, o sistema não deve exibir </w:t>
      </w:r>
      <w:r w:rsidRPr="00202CF3">
        <w:rPr>
          <w:color w:val="auto"/>
        </w:rPr>
        <w:t>a linha Currículo;</w:t>
      </w:r>
    </w:p>
    <w:p w14:paraId="35C10711" w14:textId="77777777" w:rsidR="0013169A" w:rsidRDefault="0013169A" w:rsidP="0013169A">
      <w:pPr>
        <w:pStyle w:val="PargrafodaLista"/>
        <w:rPr>
          <w:color w:val="auto"/>
        </w:rPr>
      </w:pPr>
    </w:p>
    <w:p w14:paraId="6018E9C7" w14:textId="09CB55D5" w:rsidR="00DD51C3" w:rsidRDefault="00D875C8" w:rsidP="00DD51C3">
      <w:pPr>
        <w:pStyle w:val="PargrafodaLista"/>
        <w:ind w:left="1418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3DFA12E3" wp14:editId="1FB72DCD">
            <wp:extent cx="4955591" cy="3438194"/>
            <wp:effectExtent l="0" t="0" r="0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409" cy="344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4E3E5" w14:textId="77777777" w:rsidR="00D875C8" w:rsidRPr="00202CF3" w:rsidRDefault="00D875C8" w:rsidP="00DD51C3">
      <w:pPr>
        <w:pStyle w:val="PargrafodaLista"/>
        <w:ind w:left="1418"/>
        <w:rPr>
          <w:color w:val="auto"/>
        </w:rPr>
      </w:pPr>
    </w:p>
    <w:p w14:paraId="4938F8F5" w14:textId="59C03279" w:rsidR="0013169A" w:rsidRPr="00202CF3" w:rsidRDefault="0013169A" w:rsidP="00D17537">
      <w:pPr>
        <w:pStyle w:val="PargrafodaLista"/>
        <w:widowControl/>
        <w:numPr>
          <w:ilvl w:val="0"/>
          <w:numId w:val="13"/>
        </w:numPr>
        <w:autoSpaceDE/>
        <w:adjustRightInd/>
        <w:spacing w:after="200" w:line="276" w:lineRule="auto"/>
        <w:ind w:left="1418"/>
        <w:contextualSpacing/>
        <w:jc w:val="both"/>
        <w:rPr>
          <w:b/>
          <w:color w:val="auto"/>
        </w:rPr>
      </w:pPr>
      <w:r w:rsidRPr="00202CF3">
        <w:rPr>
          <w:b/>
          <w:color w:val="auto"/>
        </w:rPr>
        <w:t xml:space="preserve">Carta de Indicação: </w:t>
      </w:r>
      <w:r w:rsidRPr="00202CF3">
        <w:rPr>
          <w:color w:val="auto"/>
        </w:rPr>
        <w:t>O sistema deve exibir um link com o arquivo anexado pelo ator na HST024, ao ser acionado o sistema deve realizar o download deste arquivo; Caso o ator ainda não tenha incluído a carta na HST024, o sistema não deve exibir a linha Carta de Indicação;</w:t>
      </w:r>
      <w:r w:rsidR="00202CF3" w:rsidRPr="00202CF3">
        <w:rPr>
          <w:color w:val="auto"/>
        </w:rPr>
        <w:t xml:space="preserve"> (Arquivo requisitado apenas para IES)</w:t>
      </w:r>
    </w:p>
    <w:p w14:paraId="29B3AA6B" w14:textId="77777777" w:rsidR="0013169A" w:rsidRPr="00202CF3" w:rsidRDefault="0013169A" w:rsidP="0013169A">
      <w:pPr>
        <w:pStyle w:val="PargrafodaLista"/>
        <w:rPr>
          <w:b/>
          <w:color w:val="auto"/>
        </w:rPr>
      </w:pPr>
    </w:p>
    <w:p w14:paraId="6C9D956C" w14:textId="3DBBAC08" w:rsidR="0013169A" w:rsidRPr="00202CF3" w:rsidRDefault="0013169A" w:rsidP="00D17537">
      <w:pPr>
        <w:pStyle w:val="PargrafodaLista"/>
        <w:widowControl/>
        <w:numPr>
          <w:ilvl w:val="0"/>
          <w:numId w:val="13"/>
        </w:numPr>
        <w:autoSpaceDE/>
        <w:adjustRightInd/>
        <w:spacing w:after="200" w:line="276" w:lineRule="auto"/>
        <w:ind w:left="1418"/>
        <w:contextualSpacing/>
        <w:jc w:val="both"/>
        <w:rPr>
          <w:b/>
          <w:color w:val="auto"/>
        </w:rPr>
      </w:pPr>
      <w:r w:rsidRPr="00202CF3">
        <w:rPr>
          <w:b/>
          <w:color w:val="auto"/>
        </w:rPr>
        <w:t xml:space="preserve">Declaração Vínculo Docente: </w:t>
      </w:r>
      <w:r w:rsidRPr="00202CF3">
        <w:rPr>
          <w:color w:val="auto"/>
        </w:rPr>
        <w:t>O sistema deve exibir um link com o arquivo anexado pelo ator na HST024, ao ser acionado o sistema deve realizar o download deste arquivo; Caso o ator ainda não tenha incluído a Declaração de Vínculo na HST024, o sistema não deve exibir a linha Declaração Vínculo Docente;</w:t>
      </w:r>
      <w:r w:rsidR="00202CF3" w:rsidRPr="00202CF3">
        <w:rPr>
          <w:color w:val="auto"/>
        </w:rPr>
        <w:t xml:space="preserve"> (Arquivo requisitado apenas para IES)</w:t>
      </w:r>
    </w:p>
    <w:p w14:paraId="747A462B" w14:textId="77777777" w:rsidR="0013169A" w:rsidRPr="00FE0F60" w:rsidRDefault="0013169A" w:rsidP="0013169A">
      <w:pPr>
        <w:pStyle w:val="PargrafodaLista"/>
        <w:rPr>
          <w:b/>
          <w:color w:val="auto"/>
          <w:highlight w:val="yellow"/>
        </w:rPr>
      </w:pPr>
    </w:p>
    <w:p w14:paraId="11E2DC3B" w14:textId="77777777" w:rsidR="0013169A" w:rsidRDefault="0013169A" w:rsidP="0013169A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b/>
          <w:color w:val="auto"/>
          <w:highlight w:val="yellow"/>
        </w:rPr>
      </w:pPr>
    </w:p>
    <w:p w14:paraId="4727799B" w14:textId="77777777" w:rsidR="0013169A" w:rsidRPr="00A4428E" w:rsidRDefault="0013169A" w:rsidP="0013169A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b/>
          <w:color w:val="auto"/>
          <w:highlight w:val="yellow"/>
        </w:rPr>
      </w:pPr>
      <w:r>
        <w:rPr>
          <w:noProof/>
        </w:rPr>
        <w:lastRenderedPageBreak/>
        <w:drawing>
          <wp:inline distT="0" distB="0" distL="0" distR="0" wp14:anchorId="39AD7FA0" wp14:editId="5006025A">
            <wp:extent cx="1415055" cy="2468600"/>
            <wp:effectExtent l="0" t="0" r="0" b="825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26889" cy="248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15A9" w14:textId="77777777" w:rsidR="0013169A" w:rsidRPr="004B758B" w:rsidRDefault="0013169A" w:rsidP="0013169A">
      <w:pPr>
        <w:pStyle w:val="PargrafodaLista"/>
        <w:rPr>
          <w:color w:val="auto"/>
        </w:rPr>
      </w:pPr>
    </w:p>
    <w:p w14:paraId="1D58D2E2" w14:textId="77777777" w:rsidR="0013169A" w:rsidRPr="004B758B" w:rsidRDefault="0013169A" w:rsidP="00D17537">
      <w:pPr>
        <w:pStyle w:val="PargrafodaLista"/>
        <w:widowControl/>
        <w:numPr>
          <w:ilvl w:val="0"/>
          <w:numId w:val="13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4B758B">
        <w:rPr>
          <w:b/>
          <w:color w:val="auto"/>
        </w:rPr>
        <w:t>Opção Fechar</w:t>
      </w:r>
      <w:r w:rsidRPr="004B758B">
        <w:rPr>
          <w:color w:val="auto"/>
        </w:rPr>
        <w:t>: ao acionar novamente o link, nas colunas CPF e Nome, o sistema deve fechar a caixa com o detalhamento do membro;</w:t>
      </w:r>
    </w:p>
    <w:p w14:paraId="2D976200" w14:textId="77777777" w:rsidR="00C84F19" w:rsidRDefault="00C84F19" w:rsidP="00C14917">
      <w:pPr>
        <w:pStyle w:val="PargrafodaLista"/>
      </w:pPr>
    </w:p>
    <w:p w14:paraId="23975C9D" w14:textId="77777777" w:rsidR="00C84F19" w:rsidRDefault="00C84F19" w:rsidP="00C14917">
      <w:pPr>
        <w:pStyle w:val="PargrafodaLista"/>
      </w:pPr>
    </w:p>
    <w:p w14:paraId="58F61D16" w14:textId="096FF96E" w:rsidR="00960564" w:rsidRPr="00CB34A0" w:rsidRDefault="00960564" w:rsidP="00960564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38" w:name="_Ref24018212"/>
      <w:bookmarkEnd w:id="28"/>
      <w:bookmarkEnd w:id="29"/>
      <w:r w:rsidRPr="00CB34A0">
        <w:rPr>
          <w:b/>
          <w:u w:val="single"/>
        </w:rPr>
        <w:t>Aba Plataforma Eleitoral</w:t>
      </w:r>
      <w:r w:rsidR="003A7CE2" w:rsidRPr="00CB34A0">
        <w:rPr>
          <w:b/>
          <w:u w:val="single"/>
        </w:rPr>
        <w:t>/Redes Sociais</w:t>
      </w:r>
      <w:r w:rsidRPr="00CB34A0">
        <w:rPr>
          <w:b/>
        </w:rPr>
        <w:t>:</w:t>
      </w:r>
      <w:bookmarkEnd w:id="38"/>
      <w:r w:rsidRPr="00CB34A0">
        <w:rPr>
          <w:b/>
        </w:rPr>
        <w:t xml:space="preserve"> </w:t>
      </w:r>
    </w:p>
    <w:p w14:paraId="54AEEF6E" w14:textId="0939C4AA" w:rsidR="00B75FC4" w:rsidRPr="00CB34A0" w:rsidRDefault="003E2481" w:rsidP="0043050F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CB34A0">
        <w:rPr>
          <w:color w:val="auto"/>
        </w:rPr>
        <w:t>Na HST023, a</w:t>
      </w:r>
      <w:r w:rsidR="00115EA4">
        <w:rPr>
          <w:color w:val="auto"/>
        </w:rPr>
        <w:t>o</w:t>
      </w:r>
      <w:r w:rsidRPr="00CB34A0">
        <w:rPr>
          <w:color w:val="auto"/>
        </w:rPr>
        <w:t xml:space="preserve"> acionar a opção </w:t>
      </w:r>
      <w:r w:rsidRPr="00CB34A0">
        <w:rPr>
          <w:b/>
          <w:color w:val="auto"/>
        </w:rPr>
        <w:t xml:space="preserve">Acessar Chapa </w:t>
      </w:r>
      <w:r w:rsidRPr="00CB34A0">
        <w:rPr>
          <w:color w:val="auto"/>
        </w:rPr>
        <w:t>de uma determinada chapa, o sistema deve exibir também a A</w:t>
      </w:r>
      <w:r w:rsidR="001F3CA7" w:rsidRPr="00CB34A0">
        <w:rPr>
          <w:color w:val="auto"/>
        </w:rPr>
        <w:t xml:space="preserve">ba </w:t>
      </w:r>
      <w:r w:rsidR="001F3CA7" w:rsidRPr="00CB34A0">
        <w:rPr>
          <w:b/>
          <w:color w:val="auto"/>
        </w:rPr>
        <w:t>Plataforma Eleitoral/Redes Sociais</w:t>
      </w:r>
      <w:r w:rsidRPr="00CB34A0">
        <w:rPr>
          <w:b/>
          <w:color w:val="auto"/>
        </w:rPr>
        <w:t xml:space="preserve"> </w:t>
      </w:r>
      <w:r w:rsidRPr="00CB34A0">
        <w:rPr>
          <w:color w:val="31849B" w:themeColor="accent5" w:themeShade="BF"/>
        </w:rPr>
        <w:t>[</w:t>
      </w:r>
      <w:r w:rsidRPr="00CB34A0">
        <w:rPr>
          <w:color w:val="31849B" w:themeColor="accent5" w:themeShade="BF"/>
        </w:rPr>
        <w:fldChar w:fldCharType="begin"/>
      </w:r>
      <w:r w:rsidRPr="00CB34A0">
        <w:rPr>
          <w:color w:val="31849B" w:themeColor="accent5" w:themeShade="BF"/>
        </w:rPr>
        <w:instrText xml:space="preserve"> REF _Ref22488232 \r \h  \* MERGEFORMAT </w:instrText>
      </w:r>
      <w:r w:rsidRPr="00CB34A0">
        <w:rPr>
          <w:color w:val="31849B" w:themeColor="accent5" w:themeShade="BF"/>
        </w:rPr>
      </w:r>
      <w:r w:rsidRPr="00CB34A0">
        <w:rPr>
          <w:color w:val="31849B" w:themeColor="accent5" w:themeShade="BF"/>
        </w:rPr>
        <w:fldChar w:fldCharType="separate"/>
      </w:r>
      <w:r w:rsidRPr="00CB34A0">
        <w:rPr>
          <w:color w:val="31849B" w:themeColor="accent5" w:themeShade="BF"/>
        </w:rPr>
        <w:t>P0</w:t>
      </w:r>
      <w:r w:rsidR="000A5856" w:rsidRPr="00CB34A0">
        <w:rPr>
          <w:color w:val="31849B" w:themeColor="accent5" w:themeShade="BF"/>
        </w:rPr>
        <w:t>7</w:t>
      </w:r>
      <w:r w:rsidRPr="00CB34A0">
        <w:rPr>
          <w:color w:val="31849B" w:themeColor="accent5" w:themeShade="BF"/>
        </w:rPr>
        <w:fldChar w:fldCharType="end"/>
      </w:r>
      <w:r w:rsidR="0019361C" w:rsidRPr="00CB34A0">
        <w:rPr>
          <w:color w:val="31849B" w:themeColor="accent5" w:themeShade="BF"/>
        </w:rPr>
        <w:t xml:space="preserve"> – HST025</w:t>
      </w:r>
      <w:r w:rsidRPr="00CB34A0">
        <w:rPr>
          <w:color w:val="31849B" w:themeColor="accent5" w:themeShade="BF"/>
        </w:rPr>
        <w:t>]</w:t>
      </w:r>
      <w:r w:rsidR="00DC5AD5" w:rsidRPr="00CB34A0">
        <w:rPr>
          <w:color w:val="auto"/>
        </w:rPr>
        <w:t>, da chapa selecionada pelo ator</w:t>
      </w:r>
      <w:r w:rsidR="0019361C" w:rsidRPr="00CB34A0">
        <w:rPr>
          <w:color w:val="auto"/>
        </w:rPr>
        <w:t xml:space="preserve"> (UF ou IES)</w:t>
      </w:r>
      <w:r w:rsidR="00DC5AD5" w:rsidRPr="00CB34A0">
        <w:rPr>
          <w:color w:val="auto"/>
        </w:rPr>
        <w:t>;</w:t>
      </w:r>
    </w:p>
    <w:p w14:paraId="4981993B" w14:textId="77777777" w:rsidR="003E2481" w:rsidRPr="00CB34A0" w:rsidRDefault="003E2481" w:rsidP="003E2481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3DC87BA7" w14:textId="71187E93" w:rsidR="00DC5F89" w:rsidRPr="00CB34A0" w:rsidRDefault="003E2481" w:rsidP="00AA6B01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CB34A0">
        <w:rPr>
          <w:color w:val="auto"/>
        </w:rPr>
        <w:t xml:space="preserve">O sistema deve permitir que o assessor </w:t>
      </w:r>
      <w:r w:rsidRPr="00CB34A0">
        <w:rPr>
          <w:b/>
          <w:color w:val="auto"/>
        </w:rPr>
        <w:t>CEN/BR</w:t>
      </w:r>
      <w:r w:rsidRPr="00CB34A0">
        <w:rPr>
          <w:color w:val="auto"/>
        </w:rPr>
        <w:t xml:space="preserve">, possa </w:t>
      </w:r>
      <w:r w:rsidR="00DC5F89" w:rsidRPr="00CB34A0">
        <w:rPr>
          <w:color w:val="auto"/>
        </w:rPr>
        <w:t>VISUALIZAR e</w:t>
      </w:r>
      <w:r w:rsidRPr="00CB34A0">
        <w:rPr>
          <w:color w:val="auto"/>
        </w:rPr>
        <w:t xml:space="preserve"> </w:t>
      </w:r>
      <w:r w:rsidR="00DC5F89" w:rsidRPr="00CB34A0">
        <w:rPr>
          <w:color w:val="auto"/>
        </w:rPr>
        <w:t>ALTERAR os dados incluído pelo responsável da chapa criada;</w:t>
      </w:r>
      <w:r w:rsidR="00EB11DF">
        <w:rPr>
          <w:color w:val="auto"/>
        </w:rPr>
        <w:t xml:space="preserve"> </w:t>
      </w:r>
    </w:p>
    <w:p w14:paraId="62D3E2EA" w14:textId="77777777" w:rsidR="00DC5F89" w:rsidRPr="00CB34A0" w:rsidRDefault="00DC5F89" w:rsidP="00DC5F89">
      <w:pPr>
        <w:pStyle w:val="PargrafodaLista"/>
        <w:rPr>
          <w:color w:val="auto"/>
        </w:rPr>
      </w:pPr>
    </w:p>
    <w:p w14:paraId="121D46CB" w14:textId="5B3C69A1" w:rsidR="00DC5F89" w:rsidRDefault="00DC5F89" w:rsidP="00973584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 w:rsidRPr="00CB34A0">
        <w:rPr>
          <w:color w:val="auto"/>
        </w:rPr>
        <w:t xml:space="preserve">Para os assessor </w:t>
      </w:r>
      <w:r w:rsidR="003E2481" w:rsidRPr="00CB34A0">
        <w:rPr>
          <w:b/>
          <w:color w:val="auto"/>
        </w:rPr>
        <w:t>CE</w:t>
      </w:r>
      <w:r w:rsidRPr="00CB34A0">
        <w:rPr>
          <w:b/>
          <w:color w:val="auto"/>
        </w:rPr>
        <w:t>/UF</w:t>
      </w:r>
      <w:r w:rsidRPr="00CB34A0">
        <w:rPr>
          <w:color w:val="auto"/>
        </w:rPr>
        <w:t xml:space="preserve">, o sistema deve permitir apenas a </w:t>
      </w:r>
      <w:r w:rsidRPr="00CB34A0">
        <w:rPr>
          <w:b/>
          <w:color w:val="auto"/>
        </w:rPr>
        <w:t xml:space="preserve">VISUALIZAÇÃO </w:t>
      </w:r>
      <w:r w:rsidRPr="00CB34A0">
        <w:rPr>
          <w:color w:val="auto"/>
        </w:rPr>
        <w:t>os dados incluído pelo responsável da chapa criada</w:t>
      </w:r>
      <w:r w:rsidR="001F3CA7" w:rsidRPr="00CB34A0">
        <w:rPr>
          <w:color w:val="auto"/>
        </w:rPr>
        <w:t>;</w:t>
      </w:r>
      <w:r w:rsidR="0019361C">
        <w:rPr>
          <w:color w:val="auto"/>
        </w:rPr>
        <w:t xml:space="preserve"> </w:t>
      </w:r>
      <w:r w:rsidRPr="0019361C">
        <w:rPr>
          <w:color w:val="auto"/>
        </w:rPr>
        <w:t xml:space="preserve">O assessor poderá visualizar as </w:t>
      </w:r>
      <w:r w:rsidR="00DC5AD5" w:rsidRPr="0019361C">
        <w:rPr>
          <w:color w:val="auto"/>
        </w:rPr>
        <w:t xml:space="preserve">Plataformas Eleitorais/Redes </w:t>
      </w:r>
      <w:r w:rsidR="00F06333" w:rsidRPr="0019361C">
        <w:rPr>
          <w:color w:val="auto"/>
        </w:rPr>
        <w:t>Sociais das</w:t>
      </w:r>
      <w:r w:rsidR="00DC5AD5" w:rsidRPr="0019361C">
        <w:rPr>
          <w:color w:val="auto"/>
        </w:rPr>
        <w:t xml:space="preserve"> </w:t>
      </w:r>
      <w:r w:rsidRPr="0019361C">
        <w:rPr>
          <w:color w:val="auto"/>
        </w:rPr>
        <w:t xml:space="preserve">chapas criadas para a UF a qual está vinculado, bem como as demais chapas criadas para as outras UFs; </w:t>
      </w:r>
    </w:p>
    <w:p w14:paraId="53237C52" w14:textId="77777777" w:rsidR="003A7CE2" w:rsidRPr="003A7CE2" w:rsidRDefault="003A7CE2" w:rsidP="003A7CE2">
      <w:pPr>
        <w:pStyle w:val="PargrafodaLista"/>
        <w:rPr>
          <w:color w:val="auto"/>
        </w:rPr>
      </w:pPr>
    </w:p>
    <w:p w14:paraId="35D961F9" w14:textId="3DC0E21B" w:rsidR="003A7CE2" w:rsidRDefault="00BE4AC2" w:rsidP="003A7CE2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</w:pPr>
      <w:r>
        <w:t xml:space="preserve">No campo </w:t>
      </w:r>
      <w:r w:rsidRPr="00DF387D">
        <w:rPr>
          <w:b/>
        </w:rPr>
        <w:t>Plataforma Eleitoral</w:t>
      </w:r>
      <w:r>
        <w:t>, o</w:t>
      </w:r>
      <w:r w:rsidR="003A7CE2" w:rsidRPr="00A03796">
        <w:t xml:space="preserve"> sistema deve possibilitar que o ator possa </w:t>
      </w:r>
      <w:r>
        <w:t>alterar</w:t>
      </w:r>
      <w:r w:rsidR="003A7CE2" w:rsidRPr="00A03796">
        <w:t xml:space="preserve"> o texto, incluir tabela e figura (CKeditor). Neste campo, o sistema deve exibir </w:t>
      </w:r>
      <w:r w:rsidR="00C92D01">
        <w:t xml:space="preserve">um contador com quantidade restante de caracteres. O sistema deve </w:t>
      </w:r>
      <w:r w:rsidR="00C92D01" w:rsidRPr="00C92D01">
        <w:t>p</w:t>
      </w:r>
      <w:r w:rsidR="003A7CE2" w:rsidRPr="00C92D01">
        <w:t>ermiti</w:t>
      </w:r>
      <w:r w:rsidR="00C92D01" w:rsidRPr="00C92D01">
        <w:t>r</w:t>
      </w:r>
      <w:r w:rsidR="003A7CE2" w:rsidRPr="00C92D01">
        <w:t xml:space="preserve"> a Inclusão de até 2000 caracteres.</w:t>
      </w:r>
    </w:p>
    <w:p w14:paraId="2C896C19" w14:textId="77777777" w:rsidR="00A67D3A" w:rsidRDefault="00A67D3A" w:rsidP="00A67D3A">
      <w:pPr>
        <w:pStyle w:val="PargrafodaLista"/>
      </w:pPr>
    </w:p>
    <w:p w14:paraId="0071E5CC" w14:textId="132DD9EB" w:rsidR="00A67D3A" w:rsidRPr="00A03796" w:rsidRDefault="00A67D3A" w:rsidP="00A67D3A">
      <w:pPr>
        <w:pStyle w:val="PargrafodaLista"/>
        <w:widowControl/>
        <w:autoSpaceDE/>
        <w:adjustRightInd/>
        <w:spacing w:after="200" w:line="276" w:lineRule="auto"/>
        <w:ind w:left="1985"/>
        <w:contextualSpacing/>
        <w:jc w:val="both"/>
      </w:pPr>
      <w:r>
        <w:rPr>
          <w:noProof/>
        </w:rPr>
        <w:drawing>
          <wp:inline distT="0" distB="0" distL="0" distR="0" wp14:anchorId="43275E1A" wp14:editId="76546C27">
            <wp:extent cx="3261184" cy="1055131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725" cy="1065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5F84">
        <w:t xml:space="preserve"> </w:t>
      </w:r>
    </w:p>
    <w:p w14:paraId="6F905A1B" w14:textId="77777777" w:rsidR="003A7CE2" w:rsidRPr="00A03796" w:rsidRDefault="003A7CE2" w:rsidP="003A7CE2">
      <w:pPr>
        <w:pStyle w:val="PargrafodaLista"/>
        <w:ind w:left="567"/>
      </w:pPr>
    </w:p>
    <w:p w14:paraId="0FDDB70C" w14:textId="5044CC55" w:rsidR="003A7CE2" w:rsidRDefault="003A7CE2" w:rsidP="003A7CE2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</w:pPr>
      <w:r w:rsidRPr="00A03796">
        <w:t xml:space="preserve">O preenchimento deste campo é obrigatório, Após acionar a opção </w:t>
      </w:r>
      <w:r w:rsidR="00DF387D" w:rsidRPr="00DF387D">
        <w:rPr>
          <w:b/>
        </w:rPr>
        <w:t>Salvar</w:t>
      </w:r>
      <w:r w:rsidRPr="00A03796">
        <w:t xml:space="preserve">, caso o ator não preencha o campo, o sistema deve exibir a mensagem </w:t>
      </w:r>
      <w:r w:rsidRPr="00A03796">
        <w:rPr>
          <w:color w:val="31849B" w:themeColor="accent5" w:themeShade="BF"/>
        </w:rPr>
        <w:t>[</w:t>
      </w:r>
      <w:r>
        <w:rPr>
          <w:color w:val="31849B" w:themeColor="accent5" w:themeShade="BF"/>
        </w:rPr>
        <w:fldChar w:fldCharType="begin"/>
      </w:r>
      <w:r>
        <w:rPr>
          <w:color w:val="31849B" w:themeColor="accent5" w:themeShade="BF"/>
        </w:rPr>
        <w:instrText xml:space="preserve"> REF _Ref13581850 \r \h </w:instrText>
      </w:r>
      <w:r>
        <w:rPr>
          <w:color w:val="31849B" w:themeColor="accent5" w:themeShade="BF"/>
        </w:rPr>
      </w:r>
      <w:r>
        <w:rPr>
          <w:color w:val="31849B" w:themeColor="accent5" w:themeShade="BF"/>
        </w:rPr>
        <w:fldChar w:fldCharType="separate"/>
      </w:r>
      <w:r>
        <w:rPr>
          <w:color w:val="31849B" w:themeColor="accent5" w:themeShade="BF"/>
        </w:rPr>
        <w:t>ME02</w:t>
      </w:r>
      <w:r>
        <w:rPr>
          <w:color w:val="31849B" w:themeColor="accent5" w:themeShade="BF"/>
        </w:rPr>
        <w:fldChar w:fldCharType="end"/>
      </w:r>
      <w:r w:rsidRPr="00A03796">
        <w:rPr>
          <w:color w:val="31849B" w:themeColor="accent5" w:themeShade="BF"/>
        </w:rPr>
        <w:t xml:space="preserve">] </w:t>
      </w:r>
      <w:r w:rsidRPr="00A03796">
        <w:t>destacada de vermelho</w:t>
      </w:r>
      <w:r w:rsidR="00DF387D">
        <w:t>;</w:t>
      </w:r>
    </w:p>
    <w:p w14:paraId="457D4153" w14:textId="77777777" w:rsidR="00DF387D" w:rsidRDefault="00DF387D" w:rsidP="00DF387D">
      <w:pPr>
        <w:pStyle w:val="PargrafodaLista"/>
      </w:pPr>
    </w:p>
    <w:p w14:paraId="3BC38237" w14:textId="266D0776" w:rsidR="003A7CE2" w:rsidRDefault="00DF387D" w:rsidP="00973584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>
        <w:rPr>
          <w:color w:val="auto"/>
        </w:rPr>
        <w:lastRenderedPageBreak/>
        <w:t xml:space="preserve">No campo </w:t>
      </w:r>
      <w:r w:rsidRPr="00DF387D">
        <w:rPr>
          <w:b/>
          <w:color w:val="auto"/>
        </w:rPr>
        <w:t>Meios Oficiais de Propaganda</w:t>
      </w:r>
      <w:r>
        <w:rPr>
          <w:color w:val="auto"/>
        </w:rPr>
        <w:t>, o sistema deve permitir que o assessor CEN/BR possa alterar os dados, ativar ou desativar as opções abaixo citada, bem como, incluir ou excluir a opção “Outros”.</w:t>
      </w:r>
    </w:p>
    <w:p w14:paraId="10E43A5D" w14:textId="77777777" w:rsidR="00DF387D" w:rsidRPr="00DF387D" w:rsidRDefault="00DF387D" w:rsidP="00DF387D">
      <w:pPr>
        <w:pStyle w:val="PargrafodaLista"/>
        <w:rPr>
          <w:color w:val="auto"/>
        </w:rPr>
      </w:pPr>
    </w:p>
    <w:p w14:paraId="2F4386CA" w14:textId="77777777" w:rsidR="00DF387D" w:rsidRPr="00A03796" w:rsidRDefault="00DF387D" w:rsidP="00DF387D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A03796">
        <w:rPr>
          <w:noProof/>
        </w:rPr>
        <w:drawing>
          <wp:inline distT="0" distB="0" distL="0" distR="0" wp14:anchorId="04B4BC88" wp14:editId="24B14F20">
            <wp:extent cx="142504" cy="142504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8520" cy="14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3796">
        <w:rPr>
          <w:color w:val="auto"/>
        </w:rPr>
        <w:t xml:space="preserve"> </w:t>
      </w:r>
    </w:p>
    <w:p w14:paraId="4C96C355" w14:textId="77777777" w:rsidR="00DF387D" w:rsidRPr="00A03796" w:rsidRDefault="00DF387D" w:rsidP="00DF387D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A03796">
        <w:rPr>
          <w:noProof/>
        </w:rPr>
        <w:drawing>
          <wp:inline distT="0" distB="0" distL="0" distR="0" wp14:anchorId="41354E6D" wp14:editId="350E703C">
            <wp:extent cx="148442" cy="148442"/>
            <wp:effectExtent l="0" t="0" r="4445" b="444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4332" cy="15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6673" w14:textId="77777777" w:rsidR="00DF387D" w:rsidRPr="00A03796" w:rsidRDefault="00DF387D" w:rsidP="00DF387D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A03796">
        <w:rPr>
          <w:noProof/>
        </w:rPr>
        <w:drawing>
          <wp:inline distT="0" distB="0" distL="0" distR="0" wp14:anchorId="05F46FF6" wp14:editId="0D77F2C2">
            <wp:extent cx="148442" cy="148442"/>
            <wp:effectExtent l="0" t="0" r="4445" b="444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4317" cy="15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2A10" w14:textId="77777777" w:rsidR="00DF387D" w:rsidRPr="00A03796" w:rsidRDefault="00DF387D" w:rsidP="00DF387D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A03796">
        <w:rPr>
          <w:noProof/>
        </w:rPr>
        <w:drawing>
          <wp:inline distT="0" distB="0" distL="0" distR="0" wp14:anchorId="4DA8AD67" wp14:editId="5B1139B5">
            <wp:extent cx="178130" cy="17813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2753" cy="182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6AF3" w14:textId="77777777" w:rsidR="00DF387D" w:rsidRPr="00A03796" w:rsidRDefault="00DF387D" w:rsidP="00DF387D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1134"/>
        <w:contextualSpacing/>
        <w:jc w:val="both"/>
        <w:rPr>
          <w:color w:val="auto"/>
        </w:rPr>
      </w:pPr>
      <w:r w:rsidRPr="00A03796">
        <w:rPr>
          <w:color w:val="auto"/>
        </w:rPr>
        <w:t>Outros</w:t>
      </w:r>
    </w:p>
    <w:p w14:paraId="5376D55D" w14:textId="77777777" w:rsidR="00DF387D" w:rsidRPr="0019361C" w:rsidRDefault="00DF387D" w:rsidP="00DF387D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5DDCDDB9" w14:textId="37020435" w:rsidR="001F3CA7" w:rsidRDefault="00DF387D" w:rsidP="00D17537">
      <w:pPr>
        <w:pStyle w:val="PargrafodaLista"/>
        <w:widowControl/>
        <w:numPr>
          <w:ilvl w:val="0"/>
          <w:numId w:val="36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>
        <w:rPr>
          <w:color w:val="auto"/>
        </w:rPr>
        <w:t>Ao acionar a opção Salvar, o sistema deve solicitar a Justificativa obrigatória para a alteração das informações. O sistema deve exibir uma pop-up solicitado a Justificativa, ao acionar a opção de Salvar da pop-up, o sistema deve alterar os dados informados e armazenar na base de dados;</w:t>
      </w:r>
    </w:p>
    <w:p w14:paraId="6C816EA1" w14:textId="77777777" w:rsidR="001D4DC5" w:rsidRDefault="001D4DC5" w:rsidP="001D4DC5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6FA45952" w14:textId="004FFF1F" w:rsidR="001D4DC5" w:rsidRDefault="00DF387D" w:rsidP="001D4DC5">
      <w:pPr>
        <w:pStyle w:val="PargrafodaLista"/>
        <w:widowControl/>
        <w:numPr>
          <w:ilvl w:val="0"/>
          <w:numId w:val="7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>
        <w:rPr>
          <w:color w:val="auto"/>
        </w:rPr>
        <w:t xml:space="preserve">O preenchimento do campo </w:t>
      </w:r>
      <w:r w:rsidRPr="00DF387D">
        <w:rPr>
          <w:b/>
          <w:color w:val="auto"/>
        </w:rPr>
        <w:t>Meios Oficiais de Propaganda</w:t>
      </w:r>
      <w:r w:rsidR="001D4DC5" w:rsidRPr="001D4DC5">
        <w:rPr>
          <w:color w:val="auto"/>
        </w:rPr>
        <w:t>, não é obrigatório, ou seja, o sistema não deve criticar o seu preenchimento.</w:t>
      </w:r>
      <w:r w:rsidR="001D4DC5">
        <w:rPr>
          <w:color w:val="auto"/>
        </w:rPr>
        <w:t xml:space="preserve"> Mesmo que a opção  </w:t>
      </w:r>
      <w:r w:rsidR="001D4DC5" w:rsidRPr="00A03796">
        <w:rPr>
          <w:noProof/>
        </w:rPr>
        <w:drawing>
          <wp:inline distT="0" distB="0" distL="0" distR="0" wp14:anchorId="04164586" wp14:editId="6575E9B6">
            <wp:extent cx="161430" cy="89065"/>
            <wp:effectExtent l="0" t="0" r="0" b="635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69492" cy="9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4DC5">
        <w:rPr>
          <w:color w:val="auto"/>
        </w:rPr>
        <w:t xml:space="preserve"> esteja habilitada; </w:t>
      </w:r>
    </w:p>
    <w:p w14:paraId="09C50E10" w14:textId="77777777" w:rsidR="001D4DC5" w:rsidRDefault="001D4DC5" w:rsidP="001D4DC5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63683BF2" w14:textId="79A61CFB" w:rsidR="00DF387D" w:rsidRDefault="001D4DC5" w:rsidP="00D17537">
      <w:pPr>
        <w:pStyle w:val="PargrafodaLista"/>
        <w:widowControl/>
        <w:numPr>
          <w:ilvl w:val="0"/>
          <w:numId w:val="36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>
        <w:rPr>
          <w:color w:val="auto"/>
        </w:rPr>
        <w:t xml:space="preserve">Caso o ator </w:t>
      </w:r>
      <w:r w:rsidRPr="00A03796">
        <w:rPr>
          <w:color w:val="auto"/>
        </w:rPr>
        <w:t>desabilite um campo, o sistema deve permanecer com as informações incluídas pelo ator, porém desabilitadas e na cor cinza. No campo Outros, ao desabilitar o sistema deve desabilitar todos os registros criados pelo ator.</w:t>
      </w:r>
    </w:p>
    <w:p w14:paraId="43FB2CC2" w14:textId="77777777" w:rsidR="006F1BD7" w:rsidRDefault="006F1BD7" w:rsidP="006F1BD7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725B2A0C" w14:textId="1E9C618D" w:rsidR="00DE6E15" w:rsidRDefault="00DE6E15" w:rsidP="00D17537">
      <w:pPr>
        <w:pStyle w:val="PargrafodaLista"/>
        <w:widowControl/>
        <w:numPr>
          <w:ilvl w:val="0"/>
          <w:numId w:val="36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>
        <w:rPr>
          <w:color w:val="auto"/>
        </w:rPr>
        <w:t>Na opção “</w:t>
      </w:r>
      <w:r w:rsidRPr="00DE6E15">
        <w:rPr>
          <w:b/>
          <w:color w:val="auto"/>
        </w:rPr>
        <w:t>Outros</w:t>
      </w:r>
      <w:r>
        <w:rPr>
          <w:color w:val="auto"/>
        </w:rPr>
        <w:t>”, ao acionar a opção “</w:t>
      </w:r>
      <w:r w:rsidRPr="00DE6E15">
        <w:rPr>
          <w:b/>
          <w:color w:val="auto"/>
        </w:rPr>
        <w:t>excluir</w:t>
      </w:r>
      <w:r>
        <w:rPr>
          <w:b/>
          <w:color w:val="auto"/>
        </w:rPr>
        <w:t>”</w:t>
      </w:r>
      <w:r>
        <w:rPr>
          <w:color w:val="auto"/>
        </w:rPr>
        <w:t>, o sistema deve excluir o registro selecionado;</w:t>
      </w:r>
    </w:p>
    <w:p w14:paraId="3EDDC83E" w14:textId="77777777" w:rsidR="00435C30" w:rsidRPr="00435C30" w:rsidRDefault="00435C30" w:rsidP="00435C30">
      <w:pPr>
        <w:pStyle w:val="PargrafodaLista"/>
        <w:rPr>
          <w:color w:val="auto"/>
        </w:rPr>
      </w:pPr>
    </w:p>
    <w:p w14:paraId="63A4A86A" w14:textId="0C079B38" w:rsidR="00435C30" w:rsidRDefault="00435C30" w:rsidP="00D17537">
      <w:pPr>
        <w:pStyle w:val="PargrafodaLista"/>
        <w:widowControl/>
        <w:numPr>
          <w:ilvl w:val="0"/>
          <w:numId w:val="36"/>
        </w:numPr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  <w:r>
        <w:rPr>
          <w:color w:val="auto"/>
        </w:rPr>
        <w:t xml:space="preserve">Caso o ator altere apenas os dados do campo </w:t>
      </w:r>
      <w:r w:rsidRPr="00DF387D">
        <w:rPr>
          <w:b/>
          <w:color w:val="auto"/>
        </w:rPr>
        <w:t>Meios Oficiais de Propaganda</w:t>
      </w:r>
      <w:r>
        <w:rPr>
          <w:b/>
          <w:color w:val="auto"/>
        </w:rPr>
        <w:t xml:space="preserve">, </w:t>
      </w:r>
      <w:r>
        <w:rPr>
          <w:color w:val="auto"/>
        </w:rPr>
        <w:t>o sistema NÃO deve solicitar a Justificativa.</w:t>
      </w:r>
    </w:p>
    <w:p w14:paraId="24EA72A0" w14:textId="77777777" w:rsidR="00FD3D8A" w:rsidRPr="00FD3D8A" w:rsidRDefault="00FD3D8A" w:rsidP="00FD3D8A">
      <w:pPr>
        <w:pStyle w:val="PargrafodaLista"/>
        <w:rPr>
          <w:color w:val="auto"/>
        </w:rPr>
      </w:pPr>
    </w:p>
    <w:p w14:paraId="0D4B82ED" w14:textId="77777777" w:rsidR="00FD3D8A" w:rsidRPr="001D4DC5" w:rsidRDefault="00FD3D8A" w:rsidP="00FD3D8A">
      <w:pPr>
        <w:pStyle w:val="PargrafodaLista"/>
        <w:widowControl/>
        <w:autoSpaceDE/>
        <w:adjustRightInd/>
        <w:spacing w:after="200" w:line="276" w:lineRule="auto"/>
        <w:ind w:left="567"/>
        <w:contextualSpacing/>
        <w:jc w:val="both"/>
        <w:rPr>
          <w:color w:val="auto"/>
        </w:rPr>
      </w:pPr>
    </w:p>
    <w:p w14:paraId="3F1163D8" w14:textId="7D8B3941" w:rsidR="00DC5AD5" w:rsidRPr="00CB34A0" w:rsidRDefault="001B5FA2" w:rsidP="003953EC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39" w:name="_Ref23758756"/>
      <w:bookmarkStart w:id="40" w:name="_Ref23143876"/>
      <w:r w:rsidRPr="00CB34A0">
        <w:rPr>
          <w:b/>
          <w:u w:val="single"/>
        </w:rPr>
        <w:t xml:space="preserve">Acessar </w:t>
      </w:r>
      <w:r w:rsidR="007F021F" w:rsidRPr="00CB34A0">
        <w:rPr>
          <w:b/>
          <w:u w:val="single"/>
        </w:rPr>
        <w:t>Chapa -</w:t>
      </w:r>
      <w:r w:rsidRPr="00CB34A0">
        <w:rPr>
          <w:b/>
          <w:u w:val="single"/>
        </w:rPr>
        <w:t xml:space="preserve"> </w:t>
      </w:r>
      <w:r w:rsidR="00DC5AD5" w:rsidRPr="00CB34A0">
        <w:rPr>
          <w:b/>
          <w:u w:val="single"/>
        </w:rPr>
        <w:t>CE/UF</w:t>
      </w:r>
      <w:bookmarkEnd w:id="39"/>
    </w:p>
    <w:p w14:paraId="30176606" w14:textId="5DB849B8" w:rsidR="001B5FA2" w:rsidRPr="00CB34A0" w:rsidRDefault="001B5FA2" w:rsidP="00D17537">
      <w:pPr>
        <w:pStyle w:val="PargrafodaLista"/>
        <w:widowControl/>
        <w:numPr>
          <w:ilvl w:val="0"/>
          <w:numId w:val="35"/>
        </w:numPr>
        <w:autoSpaceDE/>
        <w:adjustRightInd/>
        <w:spacing w:after="200" w:line="276" w:lineRule="auto"/>
        <w:ind w:left="567"/>
        <w:contextualSpacing/>
        <w:jc w:val="both"/>
      </w:pPr>
      <w:r w:rsidRPr="00CB34A0">
        <w:t xml:space="preserve">Ao acionar a opção </w:t>
      </w:r>
      <w:r w:rsidRPr="00CB34A0">
        <w:rPr>
          <w:b/>
        </w:rPr>
        <w:t>Detalhar Chapa</w:t>
      </w:r>
      <w:r w:rsidRPr="00CB34A0">
        <w:t>, o sistema deve</w:t>
      </w:r>
      <w:r w:rsidR="00897499" w:rsidRPr="00CB34A0">
        <w:t xml:space="preserve"> validar a permissão de acesso do ator logado, Caso seja assessor CE/UF, o sistema deve </w:t>
      </w:r>
      <w:r w:rsidRPr="00CB34A0">
        <w:t>exibir a</w:t>
      </w:r>
      <w:r w:rsidR="00897499" w:rsidRPr="00CB34A0">
        <w:t>s</w:t>
      </w:r>
      <w:r w:rsidRPr="00CB34A0">
        <w:t xml:space="preserve"> interface</w:t>
      </w:r>
      <w:r w:rsidR="00897499" w:rsidRPr="00CB34A0">
        <w:t xml:space="preserve">s APENAS para </w:t>
      </w:r>
      <w:r w:rsidR="00897499" w:rsidRPr="00CB34A0">
        <w:rPr>
          <w:b/>
        </w:rPr>
        <w:t>Visualização</w:t>
      </w:r>
      <w:r w:rsidR="00897499" w:rsidRPr="00CB34A0">
        <w:t xml:space="preserve"> dos dados das chapas criadas para a eleição selecionada;</w:t>
      </w:r>
    </w:p>
    <w:p w14:paraId="4DF67F2D" w14:textId="77777777" w:rsidR="00351C6B" w:rsidRPr="00CB34A0" w:rsidRDefault="00351C6B" w:rsidP="00351C6B">
      <w:pPr>
        <w:pStyle w:val="PargrafodaLista"/>
        <w:widowControl/>
        <w:autoSpaceDE/>
        <w:adjustRightInd/>
        <w:spacing w:after="200" w:line="276" w:lineRule="auto"/>
        <w:ind w:left="567"/>
        <w:contextualSpacing/>
      </w:pPr>
    </w:p>
    <w:p w14:paraId="01F10FA8" w14:textId="136655BC" w:rsidR="00897499" w:rsidRPr="00CB34A0" w:rsidRDefault="00897499" w:rsidP="00D17537">
      <w:pPr>
        <w:pStyle w:val="PargrafodaLista"/>
        <w:widowControl/>
        <w:numPr>
          <w:ilvl w:val="0"/>
          <w:numId w:val="35"/>
        </w:numPr>
        <w:autoSpaceDE/>
        <w:adjustRightInd/>
        <w:spacing w:after="200" w:line="276" w:lineRule="auto"/>
        <w:ind w:left="567"/>
        <w:contextualSpacing/>
        <w:jc w:val="both"/>
      </w:pPr>
      <w:r w:rsidRPr="00CB34A0">
        <w:t xml:space="preserve">Com exceção para as chapas criadas para a UF a qual o ator esteja vinculado, a qual o sistema deve exibir na interface </w:t>
      </w:r>
      <w:r w:rsidRPr="00CB34A0">
        <w:rPr>
          <w:color w:val="31849B" w:themeColor="accent5" w:themeShade="BF"/>
        </w:rPr>
        <w:t>[</w:t>
      </w:r>
      <w:r w:rsidRPr="00CB34A0">
        <w:rPr>
          <w:color w:val="31849B" w:themeColor="accent5" w:themeShade="BF"/>
        </w:rPr>
        <w:fldChar w:fldCharType="begin"/>
      </w:r>
      <w:r w:rsidRPr="00CB34A0">
        <w:rPr>
          <w:color w:val="31849B" w:themeColor="accent5" w:themeShade="BF"/>
        </w:rPr>
        <w:instrText xml:space="preserve"> REF _Ref23675053 \r \h </w:instrText>
      </w:r>
      <w:r w:rsidR="00994762" w:rsidRPr="00CB34A0">
        <w:rPr>
          <w:color w:val="31849B" w:themeColor="accent5" w:themeShade="BF"/>
        </w:rPr>
        <w:instrText xml:space="preserve"> \* MERGEFORMAT </w:instrText>
      </w:r>
      <w:r w:rsidRPr="00CB34A0">
        <w:rPr>
          <w:color w:val="31849B" w:themeColor="accent5" w:themeShade="BF"/>
        </w:rPr>
      </w:r>
      <w:r w:rsidRPr="00CB34A0">
        <w:rPr>
          <w:color w:val="31849B" w:themeColor="accent5" w:themeShade="BF"/>
        </w:rPr>
        <w:fldChar w:fldCharType="separate"/>
      </w:r>
      <w:r w:rsidRPr="00CB34A0">
        <w:rPr>
          <w:color w:val="31849B" w:themeColor="accent5" w:themeShade="BF"/>
        </w:rPr>
        <w:t>P01</w:t>
      </w:r>
      <w:r w:rsidRPr="00CB34A0">
        <w:rPr>
          <w:color w:val="31849B" w:themeColor="accent5" w:themeShade="BF"/>
        </w:rPr>
        <w:fldChar w:fldCharType="end"/>
      </w:r>
      <w:r w:rsidRPr="00CB34A0">
        <w:rPr>
          <w:color w:val="31849B" w:themeColor="accent5" w:themeShade="BF"/>
        </w:rPr>
        <w:t>] [</w:t>
      </w:r>
      <w:r w:rsidRPr="00CB34A0">
        <w:rPr>
          <w:color w:val="31849B" w:themeColor="accent5" w:themeShade="BF"/>
        </w:rPr>
        <w:fldChar w:fldCharType="begin"/>
      </w:r>
      <w:r w:rsidRPr="00CB34A0">
        <w:rPr>
          <w:color w:val="31849B" w:themeColor="accent5" w:themeShade="BF"/>
        </w:rPr>
        <w:instrText xml:space="preserve"> REF _Ref23757418 \r \h </w:instrText>
      </w:r>
      <w:r w:rsidR="00994762" w:rsidRPr="00CB34A0">
        <w:rPr>
          <w:color w:val="31849B" w:themeColor="accent5" w:themeShade="BF"/>
        </w:rPr>
        <w:instrText xml:space="preserve"> \* MERGEFORMAT </w:instrText>
      </w:r>
      <w:r w:rsidRPr="00CB34A0">
        <w:rPr>
          <w:color w:val="31849B" w:themeColor="accent5" w:themeShade="BF"/>
        </w:rPr>
      </w:r>
      <w:r w:rsidRPr="00CB34A0">
        <w:rPr>
          <w:color w:val="31849B" w:themeColor="accent5" w:themeShade="BF"/>
        </w:rPr>
        <w:fldChar w:fldCharType="separate"/>
      </w:r>
      <w:r w:rsidRPr="00CB34A0">
        <w:rPr>
          <w:color w:val="31849B" w:themeColor="accent5" w:themeShade="BF"/>
        </w:rPr>
        <w:t>P0</w:t>
      </w:r>
      <w:r w:rsidR="00374D5D" w:rsidRPr="00CB34A0">
        <w:rPr>
          <w:color w:val="31849B" w:themeColor="accent5" w:themeShade="BF"/>
        </w:rPr>
        <w:t>3</w:t>
      </w:r>
      <w:r w:rsidRPr="00CB34A0">
        <w:rPr>
          <w:color w:val="31849B" w:themeColor="accent5" w:themeShade="BF"/>
        </w:rPr>
        <w:fldChar w:fldCharType="end"/>
      </w:r>
      <w:r w:rsidRPr="00CB34A0">
        <w:rPr>
          <w:color w:val="31849B" w:themeColor="accent5" w:themeShade="BF"/>
        </w:rPr>
        <w:t xml:space="preserve">] </w:t>
      </w:r>
      <w:r w:rsidRPr="00CB34A0">
        <w:rPr>
          <w:color w:val="auto"/>
        </w:rPr>
        <w:t xml:space="preserve">as ações </w:t>
      </w:r>
      <w:r w:rsidRPr="00CB34A0">
        <w:rPr>
          <w:color w:val="31849B" w:themeColor="accent5" w:themeShade="BF"/>
        </w:rPr>
        <w:t xml:space="preserve">Enviar E-Mail de Pendência </w:t>
      </w:r>
      <w:r w:rsidRPr="00CB34A0">
        <w:rPr>
          <w:color w:val="auto"/>
        </w:rPr>
        <w:t>e</w:t>
      </w:r>
      <w:r w:rsidRPr="00CB34A0">
        <w:rPr>
          <w:color w:val="31849B" w:themeColor="accent5" w:themeShade="BF"/>
        </w:rPr>
        <w:t xml:space="preserve"> Reenviar Convite;</w:t>
      </w:r>
    </w:p>
    <w:p w14:paraId="4F3C9905" w14:textId="77777777" w:rsidR="00351C6B" w:rsidRPr="00CB34A0" w:rsidRDefault="00351C6B" w:rsidP="00351C6B">
      <w:pPr>
        <w:pStyle w:val="PargrafodaLista"/>
      </w:pPr>
    </w:p>
    <w:p w14:paraId="400CED74" w14:textId="3C068B50" w:rsidR="00897499" w:rsidRPr="00E92B20" w:rsidRDefault="00897499" w:rsidP="00D17537">
      <w:pPr>
        <w:pStyle w:val="PargrafodaLista"/>
        <w:widowControl/>
        <w:numPr>
          <w:ilvl w:val="0"/>
          <w:numId w:val="35"/>
        </w:numPr>
        <w:autoSpaceDE/>
        <w:adjustRightInd/>
        <w:spacing w:after="200" w:line="276" w:lineRule="auto"/>
        <w:ind w:left="567"/>
        <w:contextualSpacing/>
      </w:pPr>
      <w:r w:rsidRPr="00CB34A0">
        <w:rPr>
          <w:color w:val="auto"/>
        </w:rPr>
        <w:t>Para as chapas que o ator não esteja vinculado</w:t>
      </w:r>
      <w:r w:rsidRPr="00897499">
        <w:rPr>
          <w:color w:val="auto"/>
        </w:rPr>
        <w:t xml:space="preserve"> a sua UF, o sistema </w:t>
      </w:r>
      <w:r w:rsidR="00351C6B">
        <w:rPr>
          <w:color w:val="auto"/>
        </w:rPr>
        <w:t>NÃO</w:t>
      </w:r>
      <w:r w:rsidRPr="00897499">
        <w:rPr>
          <w:color w:val="auto"/>
        </w:rPr>
        <w:t xml:space="preserve"> deve exibir a coluna Ação</w:t>
      </w:r>
      <w:r w:rsidRPr="00897499">
        <w:rPr>
          <w:color w:val="31849B" w:themeColor="accent5" w:themeShade="BF"/>
        </w:rPr>
        <w:t>[</w:t>
      </w:r>
      <w:r w:rsidRPr="00897499">
        <w:rPr>
          <w:color w:val="31849B" w:themeColor="accent5" w:themeShade="BF"/>
        </w:rPr>
        <w:fldChar w:fldCharType="begin"/>
      </w:r>
      <w:r w:rsidRPr="00897499">
        <w:rPr>
          <w:color w:val="31849B" w:themeColor="accent5" w:themeShade="BF"/>
        </w:rPr>
        <w:instrText xml:space="preserve"> REF _Ref23675053 \r \h </w:instrText>
      </w:r>
      <w:r w:rsidRPr="00897499">
        <w:rPr>
          <w:color w:val="31849B" w:themeColor="accent5" w:themeShade="BF"/>
        </w:rPr>
      </w:r>
      <w:r w:rsidRPr="00897499">
        <w:rPr>
          <w:color w:val="31849B" w:themeColor="accent5" w:themeShade="BF"/>
        </w:rPr>
        <w:fldChar w:fldCharType="separate"/>
      </w:r>
      <w:r w:rsidRPr="00897499">
        <w:rPr>
          <w:color w:val="31849B" w:themeColor="accent5" w:themeShade="BF"/>
        </w:rPr>
        <w:t>P01</w:t>
      </w:r>
      <w:r w:rsidRPr="00897499">
        <w:rPr>
          <w:color w:val="31849B" w:themeColor="accent5" w:themeShade="BF"/>
        </w:rPr>
        <w:fldChar w:fldCharType="end"/>
      </w:r>
      <w:r w:rsidRPr="00897499">
        <w:rPr>
          <w:color w:val="31849B" w:themeColor="accent5" w:themeShade="BF"/>
        </w:rPr>
        <w:t>] [</w:t>
      </w:r>
      <w:r w:rsidRPr="00897499">
        <w:rPr>
          <w:color w:val="31849B" w:themeColor="accent5" w:themeShade="BF"/>
        </w:rPr>
        <w:fldChar w:fldCharType="begin"/>
      </w:r>
      <w:r w:rsidRPr="00897499">
        <w:rPr>
          <w:color w:val="31849B" w:themeColor="accent5" w:themeShade="BF"/>
        </w:rPr>
        <w:instrText xml:space="preserve"> REF _Ref23757418 \r \h </w:instrText>
      </w:r>
      <w:r w:rsidRPr="00897499">
        <w:rPr>
          <w:color w:val="31849B" w:themeColor="accent5" w:themeShade="BF"/>
        </w:rPr>
      </w:r>
      <w:r w:rsidRPr="00897499">
        <w:rPr>
          <w:color w:val="31849B" w:themeColor="accent5" w:themeShade="BF"/>
        </w:rPr>
        <w:fldChar w:fldCharType="separate"/>
      </w:r>
      <w:r w:rsidRPr="00897499">
        <w:rPr>
          <w:color w:val="31849B" w:themeColor="accent5" w:themeShade="BF"/>
        </w:rPr>
        <w:t>P0</w:t>
      </w:r>
      <w:r w:rsidR="00374D5D">
        <w:rPr>
          <w:color w:val="31849B" w:themeColor="accent5" w:themeShade="BF"/>
        </w:rPr>
        <w:t>3</w:t>
      </w:r>
      <w:r w:rsidRPr="00897499">
        <w:rPr>
          <w:color w:val="31849B" w:themeColor="accent5" w:themeShade="BF"/>
        </w:rPr>
        <w:fldChar w:fldCharType="end"/>
      </w:r>
      <w:r w:rsidR="00F06333" w:rsidRPr="00897499">
        <w:rPr>
          <w:color w:val="31849B" w:themeColor="accent5" w:themeShade="BF"/>
        </w:rPr>
        <w:t>]</w:t>
      </w:r>
      <w:r w:rsidR="00F06333" w:rsidRPr="00E52848">
        <w:rPr>
          <w:color w:val="auto"/>
        </w:rPr>
        <w:t xml:space="preserve">; </w:t>
      </w:r>
      <w:r w:rsidR="00F06333">
        <w:rPr>
          <w:color w:val="auto"/>
        </w:rPr>
        <w:t>E a</w:t>
      </w:r>
      <w:r w:rsidR="00E52848" w:rsidRPr="00E52848">
        <w:rPr>
          <w:color w:val="auto"/>
        </w:rPr>
        <w:t xml:space="preserve"> coluna Responsável deve ser exibida desabitada para edição;</w:t>
      </w:r>
    </w:p>
    <w:p w14:paraId="0CB1C99A" w14:textId="77777777" w:rsidR="001B5FA2" w:rsidRDefault="001B5FA2" w:rsidP="00897499">
      <w:pPr>
        <w:pStyle w:val="PargrafodaLista"/>
        <w:widowControl/>
        <w:autoSpaceDE/>
        <w:adjustRightInd/>
        <w:spacing w:after="200" w:line="276" w:lineRule="auto"/>
        <w:ind w:left="567"/>
        <w:contextualSpacing/>
      </w:pPr>
    </w:p>
    <w:p w14:paraId="0E9CCAA9" w14:textId="39E04C12" w:rsidR="001B5FA2" w:rsidRPr="00351C6B" w:rsidRDefault="00653851" w:rsidP="00D17537">
      <w:pPr>
        <w:pStyle w:val="PargrafodaLista"/>
        <w:widowControl/>
        <w:numPr>
          <w:ilvl w:val="0"/>
          <w:numId w:val="35"/>
        </w:numPr>
        <w:autoSpaceDE/>
        <w:adjustRightInd/>
        <w:spacing w:after="200" w:line="276" w:lineRule="auto"/>
        <w:ind w:left="574"/>
        <w:contextualSpacing/>
        <w:rPr>
          <w:b/>
          <w:u w:val="single"/>
        </w:rPr>
      </w:pPr>
      <w:r>
        <w:t xml:space="preserve">Ao acionar </w:t>
      </w:r>
      <w:r w:rsidRPr="00E52848">
        <w:rPr>
          <w:b/>
        </w:rPr>
        <w:t>Enviar E-Mail de Pendência</w:t>
      </w:r>
      <w:r>
        <w:t xml:space="preserve">, o sistema deve seguir a regra </w:t>
      </w:r>
      <w:r w:rsidRPr="00653851">
        <w:rPr>
          <w:color w:val="31849B" w:themeColor="accent5" w:themeShade="BF"/>
        </w:rPr>
        <w:t>[</w:t>
      </w:r>
      <w:r w:rsidRPr="00653851">
        <w:rPr>
          <w:color w:val="31849B" w:themeColor="accent5" w:themeShade="BF"/>
        </w:rPr>
        <w:fldChar w:fldCharType="begin"/>
      </w:r>
      <w:r w:rsidRPr="00653851">
        <w:rPr>
          <w:color w:val="31849B" w:themeColor="accent5" w:themeShade="BF"/>
        </w:rPr>
        <w:instrText xml:space="preserve"> REF _Ref23757788 \r \h </w:instrText>
      </w:r>
      <w:r w:rsidRPr="00653851">
        <w:rPr>
          <w:color w:val="31849B" w:themeColor="accent5" w:themeShade="BF"/>
        </w:rPr>
      </w:r>
      <w:r w:rsidRPr="00653851">
        <w:rPr>
          <w:color w:val="31849B" w:themeColor="accent5" w:themeShade="BF"/>
        </w:rPr>
        <w:fldChar w:fldCharType="separate"/>
      </w:r>
      <w:r w:rsidRPr="00653851">
        <w:rPr>
          <w:color w:val="31849B" w:themeColor="accent5" w:themeShade="BF"/>
        </w:rPr>
        <w:t>2.4</w:t>
      </w:r>
      <w:r w:rsidRPr="00653851">
        <w:rPr>
          <w:color w:val="31849B" w:themeColor="accent5" w:themeShade="BF"/>
        </w:rPr>
        <w:fldChar w:fldCharType="end"/>
      </w:r>
      <w:r w:rsidRPr="00653851">
        <w:rPr>
          <w:color w:val="31849B" w:themeColor="accent5" w:themeShade="BF"/>
        </w:rPr>
        <w:t>]</w:t>
      </w:r>
      <w:r>
        <w:t>;</w:t>
      </w:r>
      <w:r w:rsidRPr="00351C6B">
        <w:rPr>
          <w:b/>
          <w:u w:val="single"/>
        </w:rPr>
        <w:t xml:space="preserve"> </w:t>
      </w:r>
    </w:p>
    <w:p w14:paraId="65C8813D" w14:textId="77777777" w:rsidR="00351C6B" w:rsidRPr="00351C6B" w:rsidRDefault="00351C6B" w:rsidP="00351C6B">
      <w:pPr>
        <w:pStyle w:val="PargrafodaLista"/>
        <w:rPr>
          <w:b/>
          <w:u w:val="single"/>
        </w:rPr>
      </w:pPr>
    </w:p>
    <w:p w14:paraId="4CD49BE4" w14:textId="6AC59B36" w:rsidR="00653851" w:rsidRPr="00264510" w:rsidRDefault="00653851" w:rsidP="00D17537">
      <w:pPr>
        <w:pStyle w:val="PargrafodaLista"/>
        <w:widowControl/>
        <w:numPr>
          <w:ilvl w:val="0"/>
          <w:numId w:val="35"/>
        </w:numPr>
        <w:autoSpaceDE/>
        <w:adjustRightInd/>
        <w:spacing w:after="200" w:line="276" w:lineRule="auto"/>
        <w:ind w:left="574"/>
        <w:contextualSpacing/>
        <w:rPr>
          <w:b/>
          <w:u w:val="single"/>
        </w:rPr>
      </w:pPr>
      <w:r>
        <w:t xml:space="preserve">Ao acionar </w:t>
      </w:r>
      <w:r w:rsidRPr="00E52848">
        <w:rPr>
          <w:b/>
        </w:rPr>
        <w:t>Reenviar Convite</w:t>
      </w:r>
      <w:r>
        <w:t xml:space="preserve">, o sistema deve seguir a regra </w:t>
      </w:r>
      <w:r w:rsidRPr="00653851">
        <w:rPr>
          <w:color w:val="31849B" w:themeColor="accent5" w:themeShade="BF"/>
        </w:rPr>
        <w:t>[</w:t>
      </w:r>
      <w:r w:rsidRPr="00653851">
        <w:rPr>
          <w:color w:val="31849B" w:themeColor="accent5" w:themeShade="BF"/>
        </w:rPr>
        <w:fldChar w:fldCharType="begin"/>
      </w:r>
      <w:r w:rsidRPr="00653851">
        <w:rPr>
          <w:color w:val="31849B" w:themeColor="accent5" w:themeShade="BF"/>
        </w:rPr>
        <w:instrText xml:space="preserve"> REF _Ref23757794 \r \h </w:instrText>
      </w:r>
      <w:r w:rsidRPr="00653851">
        <w:rPr>
          <w:color w:val="31849B" w:themeColor="accent5" w:themeShade="BF"/>
        </w:rPr>
      </w:r>
      <w:r w:rsidRPr="00653851">
        <w:rPr>
          <w:color w:val="31849B" w:themeColor="accent5" w:themeShade="BF"/>
        </w:rPr>
        <w:fldChar w:fldCharType="separate"/>
      </w:r>
      <w:r w:rsidRPr="00653851">
        <w:rPr>
          <w:color w:val="31849B" w:themeColor="accent5" w:themeShade="BF"/>
        </w:rPr>
        <w:t>2.5</w:t>
      </w:r>
      <w:r w:rsidRPr="00653851">
        <w:rPr>
          <w:color w:val="31849B" w:themeColor="accent5" w:themeShade="BF"/>
        </w:rPr>
        <w:fldChar w:fldCharType="end"/>
      </w:r>
      <w:r w:rsidRPr="00653851">
        <w:rPr>
          <w:color w:val="31849B" w:themeColor="accent5" w:themeShade="BF"/>
        </w:rPr>
        <w:t>]</w:t>
      </w:r>
      <w:r>
        <w:t>;</w:t>
      </w:r>
    </w:p>
    <w:p w14:paraId="61F58526" w14:textId="77777777" w:rsidR="00264510" w:rsidRPr="00264510" w:rsidRDefault="00264510" w:rsidP="00264510">
      <w:pPr>
        <w:pStyle w:val="PargrafodaLista"/>
        <w:rPr>
          <w:b/>
          <w:u w:val="single"/>
        </w:rPr>
      </w:pPr>
    </w:p>
    <w:p w14:paraId="27B4E658" w14:textId="35B658E7" w:rsidR="00264510" w:rsidRPr="00351C6B" w:rsidRDefault="00264510" w:rsidP="00D17537">
      <w:pPr>
        <w:pStyle w:val="PargrafodaLista"/>
        <w:widowControl/>
        <w:numPr>
          <w:ilvl w:val="0"/>
          <w:numId w:val="35"/>
        </w:numPr>
        <w:autoSpaceDE/>
        <w:adjustRightInd/>
        <w:spacing w:after="200" w:line="276" w:lineRule="auto"/>
        <w:ind w:left="574"/>
        <w:contextualSpacing/>
        <w:jc w:val="both"/>
        <w:rPr>
          <w:b/>
          <w:u w:val="single"/>
        </w:rPr>
      </w:pPr>
      <w:r>
        <w:t xml:space="preserve">Ao detalhar membro de uma chapa, o sistema deve permitir que o assessor CE/UF possa visualizar o detalhamento de cada membro de TODAS as chapas criadas para TODAS as UFs da eleição, bem </w:t>
      </w:r>
      <w:r w:rsidR="006F34CD">
        <w:t xml:space="preserve">como, </w:t>
      </w:r>
      <w:r w:rsidR="00CB2815">
        <w:t>realizar o download d</w:t>
      </w:r>
      <w:r>
        <w:t xml:space="preserve">o currículo e </w:t>
      </w:r>
      <w:r w:rsidR="00CB2815">
        <w:t>d</w:t>
      </w:r>
      <w:r>
        <w:t>os arquivos anexados pelo IES</w:t>
      </w:r>
      <w:r w:rsidR="006F34CD">
        <w:t xml:space="preserve"> descritos na regra </w:t>
      </w:r>
      <w:r w:rsidR="006F34CD" w:rsidRPr="006F34CD">
        <w:rPr>
          <w:color w:val="31849B" w:themeColor="accent5" w:themeShade="BF"/>
        </w:rPr>
        <w:t>[</w:t>
      </w:r>
      <w:r w:rsidR="006F34CD" w:rsidRPr="006F34CD">
        <w:rPr>
          <w:color w:val="31849B" w:themeColor="accent5" w:themeShade="BF"/>
        </w:rPr>
        <w:fldChar w:fldCharType="begin"/>
      </w:r>
      <w:r w:rsidR="006F34CD" w:rsidRPr="006F34CD">
        <w:rPr>
          <w:color w:val="31849B" w:themeColor="accent5" w:themeShade="BF"/>
        </w:rPr>
        <w:instrText xml:space="preserve"> REF _Ref23760065 \r \h </w:instrText>
      </w:r>
      <w:r w:rsidR="006F51BB">
        <w:rPr>
          <w:color w:val="31849B" w:themeColor="accent5" w:themeShade="BF"/>
        </w:rPr>
        <w:instrText xml:space="preserve"> \* MERGEFORMAT </w:instrText>
      </w:r>
      <w:r w:rsidR="006F34CD" w:rsidRPr="006F34CD">
        <w:rPr>
          <w:color w:val="31849B" w:themeColor="accent5" w:themeShade="BF"/>
        </w:rPr>
      </w:r>
      <w:r w:rsidR="006F34CD" w:rsidRPr="006F34CD">
        <w:rPr>
          <w:color w:val="31849B" w:themeColor="accent5" w:themeShade="BF"/>
        </w:rPr>
        <w:fldChar w:fldCharType="separate"/>
      </w:r>
      <w:r w:rsidR="006F34CD" w:rsidRPr="006F34CD">
        <w:rPr>
          <w:color w:val="31849B" w:themeColor="accent5" w:themeShade="BF"/>
        </w:rPr>
        <w:t>2.8</w:t>
      </w:r>
      <w:r w:rsidR="006F34CD" w:rsidRPr="006F34CD">
        <w:rPr>
          <w:color w:val="31849B" w:themeColor="accent5" w:themeShade="BF"/>
        </w:rPr>
        <w:fldChar w:fldCharType="end"/>
      </w:r>
      <w:r w:rsidR="006F34CD" w:rsidRPr="006F34CD">
        <w:rPr>
          <w:color w:val="31849B" w:themeColor="accent5" w:themeShade="BF"/>
        </w:rPr>
        <w:t>]</w:t>
      </w:r>
      <w:r w:rsidR="006F34CD">
        <w:t>;</w:t>
      </w:r>
    </w:p>
    <w:p w14:paraId="1BF3747C" w14:textId="77777777" w:rsidR="00351C6B" w:rsidRDefault="00351C6B" w:rsidP="00653851">
      <w:pPr>
        <w:pStyle w:val="PargrafodaLista"/>
        <w:widowControl/>
        <w:autoSpaceDE/>
        <w:adjustRightInd/>
        <w:spacing w:after="200" w:line="276" w:lineRule="auto"/>
        <w:ind w:left="574"/>
        <w:contextualSpacing/>
        <w:rPr>
          <w:b/>
          <w:u w:val="single"/>
        </w:rPr>
      </w:pPr>
    </w:p>
    <w:bookmarkEnd w:id="40"/>
    <w:p w14:paraId="28DA49CE" w14:textId="77777777" w:rsidR="00C2168D" w:rsidRPr="008C6EFC" w:rsidRDefault="00C2168D" w:rsidP="00D5310B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</w:p>
    <w:p w14:paraId="7A89E50B" w14:textId="03319F8F" w:rsidR="00647F1E" w:rsidRDefault="000B00E4" w:rsidP="008956DB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41" w:name="_Ref22489456"/>
      <w:r>
        <w:rPr>
          <w:b/>
          <w:u w:val="single"/>
        </w:rPr>
        <w:lastRenderedPageBreak/>
        <w:t xml:space="preserve">Status da </w:t>
      </w:r>
      <w:r w:rsidR="00647F1E">
        <w:rPr>
          <w:b/>
          <w:u w:val="single"/>
        </w:rPr>
        <w:t>Chapa :</w:t>
      </w:r>
      <w:bookmarkEnd w:id="41"/>
      <w:r w:rsidR="00736B10" w:rsidRPr="00736B10">
        <w:t xml:space="preserve"> </w:t>
      </w:r>
    </w:p>
    <w:p w14:paraId="2885D66D" w14:textId="7FC584FE" w:rsidR="004F4C87" w:rsidRDefault="004F4C87" w:rsidP="00D17537">
      <w:pPr>
        <w:pStyle w:val="PargrafodaLista"/>
        <w:widowControl/>
        <w:numPr>
          <w:ilvl w:val="0"/>
          <w:numId w:val="19"/>
        </w:numPr>
        <w:autoSpaceDE/>
        <w:adjustRightInd/>
        <w:spacing w:after="200" w:line="276" w:lineRule="auto"/>
        <w:ind w:left="709"/>
        <w:contextualSpacing/>
      </w:pPr>
      <w:r>
        <w:t xml:space="preserve">A chapa terá dois Status: </w:t>
      </w:r>
      <w:r w:rsidRPr="00D1318B">
        <w:rPr>
          <w:b/>
        </w:rPr>
        <w:t>Chapa com Pendência</w:t>
      </w:r>
      <w:r>
        <w:t xml:space="preserve"> ou </w:t>
      </w:r>
      <w:r w:rsidRPr="00D1318B">
        <w:rPr>
          <w:b/>
        </w:rPr>
        <w:t xml:space="preserve">Chapa </w:t>
      </w:r>
      <w:r w:rsidR="00445966">
        <w:rPr>
          <w:b/>
        </w:rPr>
        <w:t>Concluída</w:t>
      </w:r>
      <w:r>
        <w:rPr>
          <w:b/>
        </w:rPr>
        <w:t>;</w:t>
      </w:r>
    </w:p>
    <w:p w14:paraId="317FDCE1" w14:textId="77777777" w:rsidR="004F4C87" w:rsidRDefault="004F4C87" w:rsidP="004F4C87">
      <w:pPr>
        <w:pStyle w:val="PargrafodaLista"/>
        <w:widowControl/>
        <w:autoSpaceDE/>
        <w:adjustRightInd/>
        <w:spacing w:after="200" w:line="276" w:lineRule="auto"/>
        <w:ind w:left="709"/>
        <w:contextualSpacing/>
      </w:pPr>
    </w:p>
    <w:p w14:paraId="058E9974" w14:textId="349BCB08" w:rsidR="00E51F1E" w:rsidRPr="00E51F1E" w:rsidRDefault="00E51F1E" w:rsidP="00D17537">
      <w:pPr>
        <w:pStyle w:val="PargrafodaLista"/>
        <w:widowControl/>
        <w:numPr>
          <w:ilvl w:val="0"/>
          <w:numId w:val="19"/>
        </w:numPr>
        <w:autoSpaceDE/>
        <w:adjustRightInd/>
        <w:spacing w:after="200" w:line="276" w:lineRule="auto"/>
        <w:ind w:left="709"/>
        <w:contextualSpacing/>
      </w:pPr>
      <w:r w:rsidRPr="00ED5A3E">
        <w:t xml:space="preserve">O sistema deve exibir no topo da interface as opções:   </w:t>
      </w:r>
      <w:r w:rsidR="00ED5A3E" w:rsidRPr="00ED5A3E">
        <w:rPr>
          <w:noProof/>
        </w:rPr>
        <w:drawing>
          <wp:inline distT="0" distB="0" distL="0" distR="0" wp14:anchorId="24A89153" wp14:editId="08AD72F9">
            <wp:extent cx="375313" cy="396606"/>
            <wp:effectExtent l="0" t="0" r="5715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20" cy="417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5A3E">
        <w:t xml:space="preserve"> para </w:t>
      </w:r>
      <w:r w:rsidR="007677D5" w:rsidRPr="00ED5A3E">
        <w:t>C</w:t>
      </w:r>
      <w:r w:rsidRPr="00ED5A3E">
        <w:t xml:space="preserve">hapa </w:t>
      </w:r>
      <w:r w:rsidR="007677D5" w:rsidRPr="00ED5A3E">
        <w:t>Concluída</w:t>
      </w:r>
      <w:r w:rsidRPr="00ED5A3E">
        <w:t xml:space="preserve">; e </w:t>
      </w:r>
      <w:r w:rsidR="00ED5A3E">
        <w:rPr>
          <w:noProof/>
        </w:rPr>
        <w:drawing>
          <wp:inline distT="0" distB="0" distL="0" distR="0" wp14:anchorId="2E7F236A" wp14:editId="28F68516">
            <wp:extent cx="504968" cy="357814"/>
            <wp:effectExtent l="0" t="0" r="0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1" cy="377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2FA6">
        <w:t>p</w:t>
      </w:r>
      <w:r>
        <w:t xml:space="preserve">ara </w:t>
      </w:r>
      <w:r w:rsidR="007677D5">
        <w:t>C</w:t>
      </w:r>
      <w:r>
        <w:t xml:space="preserve">hapa com </w:t>
      </w:r>
      <w:r w:rsidR="007677D5">
        <w:t>P</w:t>
      </w:r>
      <w:r>
        <w:t>endência</w:t>
      </w:r>
      <w:r w:rsidR="007677D5">
        <w:t>;</w:t>
      </w:r>
    </w:p>
    <w:p w14:paraId="6585600B" w14:textId="77777777" w:rsidR="00226B7E" w:rsidRDefault="00226B7E" w:rsidP="00233009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26D72905" w14:textId="155DBA42" w:rsidR="00D6415A" w:rsidRDefault="00D6415A" w:rsidP="00233009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  <w:r>
        <w:rPr>
          <w:noProof/>
        </w:rPr>
        <w:drawing>
          <wp:inline distT="0" distB="0" distL="0" distR="0" wp14:anchorId="6F0EEB56" wp14:editId="0114F8DD">
            <wp:extent cx="3885646" cy="1747018"/>
            <wp:effectExtent l="0" t="0" r="635" b="571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220" cy="175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BF454" w14:textId="77777777" w:rsidR="00D6415A" w:rsidRDefault="00D6415A" w:rsidP="00233009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5E5AB92E" w14:textId="1D625813" w:rsidR="00D6415A" w:rsidRDefault="00D6415A" w:rsidP="00233009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  <w:r>
        <w:rPr>
          <w:noProof/>
        </w:rPr>
        <w:drawing>
          <wp:inline distT="0" distB="0" distL="0" distR="0" wp14:anchorId="31B336C8" wp14:editId="08A94AB4">
            <wp:extent cx="3837656" cy="1752904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804" cy="177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27D0E" w14:textId="77777777" w:rsidR="00BD4B25" w:rsidRDefault="00BD4B25" w:rsidP="00233009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28A45D0D" w14:textId="3183CBBC" w:rsidR="00BD4B25" w:rsidRDefault="00FB3CDD" w:rsidP="00D17537">
      <w:pPr>
        <w:pStyle w:val="PargrafodaLista"/>
        <w:widowControl/>
        <w:numPr>
          <w:ilvl w:val="0"/>
          <w:numId w:val="41"/>
        </w:numPr>
        <w:autoSpaceDE/>
        <w:autoSpaceDN/>
        <w:adjustRightInd/>
        <w:spacing w:after="200" w:line="276" w:lineRule="auto"/>
        <w:ind w:left="709"/>
        <w:contextualSpacing/>
        <w:jc w:val="both"/>
      </w:pPr>
      <w:r>
        <w:t>Na aba Plataforma Eleitoral/Redes Sociais, o</w:t>
      </w:r>
      <w:r w:rsidRPr="00ED5A3E">
        <w:t xml:space="preserve"> sistema </w:t>
      </w:r>
      <w:r>
        <w:t xml:space="preserve">não </w:t>
      </w:r>
      <w:r w:rsidRPr="00ED5A3E">
        <w:t>deve</w:t>
      </w:r>
      <w:r>
        <w:t xml:space="preserve"> exibir o Status da Chapa;</w:t>
      </w:r>
      <w:r w:rsidRPr="00FB3CDD">
        <w:rPr>
          <w:color w:val="31849B" w:themeColor="accent5" w:themeShade="BF"/>
        </w:rPr>
        <w:t>[</w:t>
      </w:r>
      <w:r w:rsidRPr="00FB3CDD">
        <w:rPr>
          <w:color w:val="31849B" w:themeColor="accent5" w:themeShade="BF"/>
        </w:rPr>
        <w:fldChar w:fldCharType="begin"/>
      </w:r>
      <w:r w:rsidRPr="00FB3CDD">
        <w:rPr>
          <w:color w:val="31849B" w:themeColor="accent5" w:themeShade="BF"/>
        </w:rPr>
        <w:instrText xml:space="preserve"> REF _Ref22488232 \r \h </w:instrText>
      </w:r>
      <w:r w:rsidRPr="00FB3CDD">
        <w:rPr>
          <w:color w:val="31849B" w:themeColor="accent5" w:themeShade="BF"/>
        </w:rPr>
      </w:r>
      <w:r w:rsidRPr="00FB3CDD">
        <w:rPr>
          <w:color w:val="31849B" w:themeColor="accent5" w:themeShade="BF"/>
        </w:rPr>
        <w:fldChar w:fldCharType="separate"/>
      </w:r>
      <w:r w:rsidRPr="00FB3CDD">
        <w:rPr>
          <w:color w:val="31849B" w:themeColor="accent5" w:themeShade="BF"/>
        </w:rPr>
        <w:t>P07</w:t>
      </w:r>
      <w:r w:rsidRPr="00FB3CDD">
        <w:rPr>
          <w:color w:val="31849B" w:themeColor="accent5" w:themeShade="BF"/>
        </w:rPr>
        <w:fldChar w:fldCharType="end"/>
      </w:r>
      <w:r w:rsidRPr="00FB3CDD">
        <w:rPr>
          <w:color w:val="31849B" w:themeColor="accent5" w:themeShade="BF"/>
        </w:rPr>
        <w:t>]</w:t>
      </w:r>
    </w:p>
    <w:p w14:paraId="449282D4" w14:textId="77777777" w:rsidR="00BD4B25" w:rsidRDefault="00BD4B25" w:rsidP="00233009">
      <w:pPr>
        <w:pStyle w:val="PargrafodaLista"/>
        <w:widowControl/>
        <w:autoSpaceDE/>
        <w:autoSpaceDN/>
        <w:adjustRightInd/>
        <w:spacing w:after="200" w:line="276" w:lineRule="auto"/>
        <w:ind w:left="851"/>
        <w:contextualSpacing/>
        <w:jc w:val="both"/>
      </w:pPr>
    </w:p>
    <w:p w14:paraId="016B8848" w14:textId="06AF2D5B" w:rsidR="00233009" w:rsidRPr="00CB34A0" w:rsidRDefault="00E5332E" w:rsidP="00EC5603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r w:rsidRPr="00CB34A0">
        <w:rPr>
          <w:b/>
          <w:u w:val="single"/>
        </w:rPr>
        <w:t xml:space="preserve">Sair da </w:t>
      </w:r>
      <w:r w:rsidR="006D78F0" w:rsidRPr="00CB34A0">
        <w:rPr>
          <w:b/>
          <w:u w:val="single"/>
        </w:rPr>
        <w:t>interface sem</w:t>
      </w:r>
      <w:r w:rsidRPr="00CB34A0">
        <w:rPr>
          <w:b/>
          <w:u w:val="single"/>
        </w:rPr>
        <w:t xml:space="preserve"> salvar</w:t>
      </w:r>
      <w:r w:rsidR="00233009" w:rsidRPr="00CB34A0">
        <w:rPr>
          <w:b/>
        </w:rPr>
        <w:t xml:space="preserve">: </w:t>
      </w:r>
    </w:p>
    <w:p w14:paraId="1B9A0E6D" w14:textId="75471076" w:rsidR="00233009" w:rsidRPr="00CB34A0" w:rsidRDefault="00233009" w:rsidP="00225ED7">
      <w:pPr>
        <w:pStyle w:val="PargrafodaLista"/>
        <w:widowControl/>
        <w:numPr>
          <w:ilvl w:val="0"/>
          <w:numId w:val="8"/>
        </w:numPr>
        <w:autoSpaceDE/>
        <w:adjustRightInd/>
        <w:spacing w:after="200" w:line="276" w:lineRule="auto"/>
        <w:ind w:left="709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CB34A0">
        <w:rPr>
          <w:color w:val="auto"/>
        </w:rPr>
        <w:t xml:space="preserve">Caso o ator acione </w:t>
      </w:r>
      <w:r w:rsidR="00E5332E" w:rsidRPr="00CB34A0">
        <w:rPr>
          <w:color w:val="auto"/>
        </w:rPr>
        <w:t>uma opção que saia da interface dos membros UF e IES, OU da interface da Plataforma Eleitoral (Ex: voltar, mudar de aba, sair do sistema)</w:t>
      </w:r>
      <w:r w:rsidRPr="00CB34A0">
        <w:rPr>
          <w:color w:val="auto"/>
        </w:rPr>
        <w:t xml:space="preserve">, o sistema deve validar se existe campos preenchidos/alterados, sem ter sido salvos, caso exista o sistema deve exibir mensagem </w:t>
      </w:r>
      <w:r w:rsidRPr="00CB34A0">
        <w:rPr>
          <w:color w:val="31849B" w:themeColor="accent5" w:themeShade="BF"/>
        </w:rPr>
        <w:t>[</w:t>
      </w:r>
      <w:r w:rsidR="005E1A98" w:rsidRPr="00CB34A0">
        <w:rPr>
          <w:color w:val="31849B" w:themeColor="accent5" w:themeShade="BF"/>
        </w:rPr>
        <w:fldChar w:fldCharType="begin"/>
      </w:r>
      <w:r w:rsidR="005E1A98" w:rsidRPr="00CB34A0">
        <w:rPr>
          <w:color w:val="31849B" w:themeColor="accent5" w:themeShade="BF"/>
        </w:rPr>
        <w:instrText xml:space="preserve"> REF _Ref13659352 \r \h </w:instrText>
      </w:r>
      <w:r w:rsidR="00CB34A0">
        <w:rPr>
          <w:color w:val="31849B" w:themeColor="accent5" w:themeShade="BF"/>
        </w:rPr>
        <w:instrText xml:space="preserve"> \* MERGEFORMAT </w:instrText>
      </w:r>
      <w:r w:rsidR="005E1A98" w:rsidRPr="00CB34A0">
        <w:rPr>
          <w:color w:val="31849B" w:themeColor="accent5" w:themeShade="BF"/>
        </w:rPr>
      </w:r>
      <w:r w:rsidR="005E1A98" w:rsidRPr="00CB34A0">
        <w:rPr>
          <w:color w:val="31849B" w:themeColor="accent5" w:themeShade="BF"/>
        </w:rPr>
        <w:fldChar w:fldCharType="separate"/>
      </w:r>
      <w:r w:rsidR="005E1A98" w:rsidRPr="00CB34A0">
        <w:rPr>
          <w:color w:val="31849B" w:themeColor="accent5" w:themeShade="BF"/>
        </w:rPr>
        <w:t>ME04</w:t>
      </w:r>
      <w:r w:rsidR="005E1A98" w:rsidRPr="00CB34A0">
        <w:rPr>
          <w:color w:val="31849B" w:themeColor="accent5" w:themeShade="BF"/>
        </w:rPr>
        <w:fldChar w:fldCharType="end"/>
      </w:r>
      <w:r w:rsidRPr="00CB34A0">
        <w:rPr>
          <w:color w:val="31849B" w:themeColor="accent5" w:themeShade="BF"/>
        </w:rPr>
        <w:t>].</w:t>
      </w:r>
    </w:p>
    <w:p w14:paraId="00283A94" w14:textId="2483CDC6" w:rsidR="00233009" w:rsidRPr="00CB34A0" w:rsidRDefault="00233009" w:rsidP="00225ED7">
      <w:pPr>
        <w:pStyle w:val="PargrafodaLista"/>
        <w:widowControl/>
        <w:numPr>
          <w:ilvl w:val="0"/>
          <w:numId w:val="8"/>
        </w:numPr>
        <w:autoSpaceDE/>
        <w:adjustRightInd/>
        <w:spacing w:after="200" w:line="276" w:lineRule="auto"/>
        <w:ind w:left="1418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  <w:r w:rsidRPr="00CB34A0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Caso o ator selecione a Opção </w:t>
      </w:r>
      <w:r w:rsidRPr="00CB34A0">
        <w:rPr>
          <w:b/>
          <w14:textFill>
            <w14:solidFill>
              <w14:srgbClr w14:val="000000">
                <w14:lumMod w14:val="75000"/>
              </w14:srgbClr>
            </w14:solidFill>
          </w14:textFill>
        </w:rPr>
        <w:t>SIM</w:t>
      </w:r>
      <w:r w:rsidR="00900FFE" w:rsidRPr="00CB34A0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da mensagem</w:t>
      </w:r>
      <w:r w:rsidR="00900FFE" w:rsidRPr="00CB34A0">
        <w:rPr>
          <w:u w:val="single"/>
          <w14:textFill>
            <w14:solidFill>
              <w14:srgbClr w14:val="000000">
                <w14:lumMod w14:val="75000"/>
              </w14:srgbClr>
            </w14:solidFill>
          </w14:textFill>
        </w:rPr>
        <w:t>,</w:t>
      </w:r>
      <w:r w:rsidRPr="00CB34A0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o sistema </w:t>
      </w:r>
      <w:r w:rsidRPr="00CB34A0">
        <w:rPr>
          <w:color w:val="auto"/>
          <w:u w:val="single"/>
        </w:rPr>
        <w:t>NÃO</w:t>
      </w:r>
      <w:r w:rsidRPr="00CB34A0">
        <w:rPr>
          <w14:textFill>
            <w14:solidFill>
              <w14:srgbClr w14:val="000000">
                <w14:lumMod w14:val="75000"/>
              </w14:srgbClr>
            </w14:solidFill>
          </w14:textFill>
        </w:rPr>
        <w:t xml:space="preserve"> deve salvar </w:t>
      </w:r>
      <w:r w:rsidRPr="00CB34A0">
        <w:rPr>
          <w:color w:val="auto"/>
        </w:rPr>
        <w:t xml:space="preserve">os dados. </w:t>
      </w:r>
    </w:p>
    <w:p w14:paraId="225BDE1D" w14:textId="3EBBD276" w:rsidR="00233009" w:rsidRPr="00CB34A0" w:rsidRDefault="00233009" w:rsidP="00225ED7">
      <w:pPr>
        <w:pStyle w:val="PargrafodaLista"/>
        <w:widowControl/>
        <w:numPr>
          <w:ilvl w:val="0"/>
          <w:numId w:val="8"/>
        </w:numPr>
        <w:autoSpaceDE/>
        <w:autoSpaceDN/>
        <w:adjustRightInd/>
        <w:spacing w:after="200" w:line="276" w:lineRule="auto"/>
        <w:ind w:left="1418"/>
        <w:contextualSpacing/>
        <w:jc w:val="both"/>
      </w:pPr>
      <w:r w:rsidRPr="00CB34A0">
        <w:t xml:space="preserve">Caso o ator seleciona a opção de </w:t>
      </w:r>
      <w:r w:rsidRPr="00CB34A0">
        <w:rPr>
          <w:b/>
        </w:rPr>
        <w:t>NÃO</w:t>
      </w:r>
      <w:r w:rsidRPr="00CB34A0">
        <w:t xml:space="preserve"> da mensagem, o sistema cancela a solicitação e permanece na mesma tela.</w:t>
      </w:r>
    </w:p>
    <w:p w14:paraId="26869EF2" w14:textId="77777777" w:rsidR="00233009" w:rsidRPr="00CB34A0" w:rsidRDefault="00233009" w:rsidP="00233009">
      <w:pPr>
        <w:pStyle w:val="PargrafodaLista"/>
        <w:widowControl/>
        <w:autoSpaceDE/>
        <w:adjustRightInd/>
        <w:spacing w:after="200" w:line="276" w:lineRule="auto"/>
        <w:ind w:left="993"/>
        <w:contextualSpacing/>
        <w:jc w:val="both"/>
        <w:rPr>
          <w14:textFill>
            <w14:solidFill>
              <w14:srgbClr w14:val="000000">
                <w14:lumMod w14:val="75000"/>
              </w14:srgbClr>
            </w14:solidFill>
          </w14:textFill>
        </w:rPr>
      </w:pPr>
    </w:p>
    <w:p w14:paraId="41410366" w14:textId="77777777" w:rsidR="00E81FC8" w:rsidRPr="00CB34A0" w:rsidRDefault="00E81FC8" w:rsidP="002B4DE5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7747B0A1" w14:textId="6C3D88FF" w:rsidR="00A94D1D" w:rsidRPr="00CB34A0" w:rsidRDefault="00DE31BF" w:rsidP="00EC5603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 w:rsidRPr="00CB34A0">
        <w:rPr>
          <w:b/>
          <w:u w:val="single"/>
        </w:rPr>
        <w:t>Visão Geral</w:t>
      </w:r>
      <w:r w:rsidR="00D97A0A" w:rsidRPr="00CB34A0">
        <w:rPr>
          <w:b/>
        </w:rPr>
        <w:t xml:space="preserve">: </w:t>
      </w:r>
    </w:p>
    <w:p w14:paraId="589AAD63" w14:textId="09182431" w:rsidR="00E81FC8" w:rsidRDefault="00E81FC8" w:rsidP="00D17537">
      <w:pPr>
        <w:pStyle w:val="PargrafodaLista"/>
        <w:widowControl/>
        <w:numPr>
          <w:ilvl w:val="0"/>
          <w:numId w:val="10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CB34A0">
        <w:lastRenderedPageBreak/>
        <w:t xml:space="preserve">Ao acionar a opção </w:t>
      </w:r>
      <w:r w:rsidRPr="00CB34A0">
        <w:rPr>
          <w:noProof/>
        </w:rPr>
        <w:drawing>
          <wp:inline distT="0" distB="0" distL="0" distR="0" wp14:anchorId="181467FA" wp14:editId="61E5A03C">
            <wp:extent cx="285714" cy="266667"/>
            <wp:effectExtent l="0" t="0" r="635" b="63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5714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34A0">
        <w:t xml:space="preserve"> , ou</w:t>
      </w:r>
      <w:r>
        <w:t xml:space="preserve"> selecionar a Aba </w:t>
      </w:r>
      <w:r w:rsidRPr="00E81FC8">
        <w:rPr>
          <w:b/>
        </w:rPr>
        <w:t xml:space="preserve">Visão </w:t>
      </w:r>
      <w:r>
        <w:rPr>
          <w:b/>
        </w:rPr>
        <w:t>G</w:t>
      </w:r>
      <w:r w:rsidRPr="00E81FC8">
        <w:rPr>
          <w:b/>
        </w:rPr>
        <w:t>eral</w:t>
      </w:r>
      <w:r>
        <w:t xml:space="preserve">, o sistema deve exibir a interface </w:t>
      </w:r>
      <w:r w:rsidRPr="00E81FC8">
        <w:rPr>
          <w:color w:val="31849B" w:themeColor="accent5" w:themeShade="BF"/>
        </w:rPr>
        <w:t>[</w:t>
      </w:r>
      <w:r w:rsidRPr="00E81FC8">
        <w:rPr>
          <w:color w:val="31849B" w:themeColor="accent5" w:themeShade="BF"/>
        </w:rPr>
        <w:fldChar w:fldCharType="begin"/>
      </w:r>
      <w:r w:rsidRPr="00E81FC8">
        <w:rPr>
          <w:color w:val="31849B" w:themeColor="accent5" w:themeShade="BF"/>
        </w:rPr>
        <w:instrText xml:space="preserve"> REF _Ref22118955 \r \h </w:instrText>
      </w:r>
      <w:r w:rsidRPr="00E81FC8">
        <w:rPr>
          <w:color w:val="31849B" w:themeColor="accent5" w:themeShade="BF"/>
        </w:rPr>
      </w:r>
      <w:r w:rsidRPr="00E81FC8">
        <w:rPr>
          <w:color w:val="31849B" w:themeColor="accent5" w:themeShade="BF"/>
        </w:rPr>
        <w:fldChar w:fldCharType="separate"/>
      </w:r>
      <w:r w:rsidRPr="00E81FC8">
        <w:rPr>
          <w:color w:val="31849B" w:themeColor="accent5" w:themeShade="BF"/>
        </w:rPr>
        <w:t>P0</w:t>
      </w:r>
      <w:r w:rsidR="00665DD4">
        <w:rPr>
          <w:color w:val="31849B" w:themeColor="accent5" w:themeShade="BF"/>
        </w:rPr>
        <w:t>8</w:t>
      </w:r>
      <w:r w:rsidRPr="00E81FC8">
        <w:rPr>
          <w:color w:val="31849B" w:themeColor="accent5" w:themeShade="BF"/>
        </w:rPr>
        <w:fldChar w:fldCharType="end"/>
      </w:r>
      <w:r w:rsidRPr="00E81FC8">
        <w:rPr>
          <w:color w:val="31849B" w:themeColor="accent5" w:themeShade="BF"/>
        </w:rPr>
        <w:t>]</w:t>
      </w:r>
    </w:p>
    <w:p w14:paraId="190D6F82" w14:textId="77777777" w:rsidR="00FD717E" w:rsidRDefault="00FD717E" w:rsidP="00FD717E">
      <w:pPr>
        <w:pStyle w:val="PargrafodaLista"/>
        <w:spacing w:before="60" w:after="60"/>
        <w:ind w:left="567"/>
        <w:jc w:val="both"/>
      </w:pPr>
    </w:p>
    <w:p w14:paraId="5860C8C0" w14:textId="77777777" w:rsidR="002D55A4" w:rsidRDefault="002D55A4" w:rsidP="00FD717E">
      <w:pPr>
        <w:pStyle w:val="PargrafodaLista"/>
        <w:spacing w:before="60" w:after="60"/>
        <w:ind w:left="567"/>
        <w:jc w:val="both"/>
      </w:pPr>
    </w:p>
    <w:p w14:paraId="3015E55F" w14:textId="557F3E54" w:rsidR="00217E36" w:rsidRPr="00CB34A0" w:rsidRDefault="00217E36" w:rsidP="00EC5603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bookmarkStart w:id="42" w:name="_Ref18931610"/>
      <w:r w:rsidRPr="00CB34A0">
        <w:rPr>
          <w:b/>
          <w:u w:val="single"/>
        </w:rPr>
        <w:t xml:space="preserve">Auditoria </w:t>
      </w:r>
    </w:p>
    <w:p w14:paraId="4C363AD8" w14:textId="49337A3B" w:rsidR="00217E36" w:rsidRPr="00CB34A0" w:rsidRDefault="00217E36" w:rsidP="00D17537">
      <w:pPr>
        <w:pStyle w:val="PargrafodaLista"/>
        <w:numPr>
          <w:ilvl w:val="0"/>
          <w:numId w:val="20"/>
        </w:numPr>
        <w:spacing w:before="60" w:after="60"/>
        <w:ind w:left="709"/>
        <w:jc w:val="both"/>
      </w:pPr>
      <w:r w:rsidRPr="00CB34A0">
        <w:t>O sistema deve registrar uma trilha de auditoria contendo a ação executada (</w:t>
      </w:r>
      <w:r w:rsidR="0000662E" w:rsidRPr="00CB34A0">
        <w:t>I</w:t>
      </w:r>
      <w:r w:rsidR="003D711C" w:rsidRPr="00CB34A0">
        <w:rPr>
          <w:b/>
        </w:rPr>
        <w:t xml:space="preserve">ncluir membro, </w:t>
      </w:r>
      <w:r w:rsidR="0000662E" w:rsidRPr="00CB34A0">
        <w:rPr>
          <w:b/>
        </w:rPr>
        <w:t>S</w:t>
      </w:r>
      <w:r w:rsidR="003D711C" w:rsidRPr="00CB34A0">
        <w:rPr>
          <w:b/>
        </w:rPr>
        <w:t>ubstituir membro, Envio de e-mail</w:t>
      </w:r>
      <w:r w:rsidR="001E7A5F" w:rsidRPr="00CB34A0">
        <w:rPr>
          <w:b/>
        </w:rPr>
        <w:t xml:space="preserve"> de pendencia</w:t>
      </w:r>
      <w:r w:rsidR="003D711C" w:rsidRPr="00CB34A0">
        <w:rPr>
          <w:b/>
        </w:rPr>
        <w:t xml:space="preserve"> </w:t>
      </w:r>
      <w:r w:rsidR="001E7A5F" w:rsidRPr="00CB34A0">
        <w:rPr>
          <w:b/>
          <w:color w:val="31849B" w:themeColor="accent5" w:themeShade="BF"/>
        </w:rPr>
        <w:t>[</w:t>
      </w:r>
      <w:r w:rsidR="001E7A5F" w:rsidRPr="00CB34A0">
        <w:rPr>
          <w:b/>
          <w:color w:val="31849B" w:themeColor="accent5" w:themeShade="BF"/>
        </w:rPr>
        <w:fldChar w:fldCharType="begin"/>
      </w:r>
      <w:r w:rsidR="001E7A5F" w:rsidRPr="00CB34A0">
        <w:rPr>
          <w:b/>
          <w:color w:val="31849B" w:themeColor="accent5" w:themeShade="BF"/>
        </w:rPr>
        <w:instrText xml:space="preserve"> REF _Ref23143876 \r \h  \* MERGEFORMAT </w:instrText>
      </w:r>
      <w:r w:rsidR="001E7A5F" w:rsidRPr="00CB34A0">
        <w:rPr>
          <w:b/>
          <w:color w:val="31849B" w:themeColor="accent5" w:themeShade="BF"/>
        </w:rPr>
      </w:r>
      <w:r w:rsidR="001E7A5F" w:rsidRPr="00CB34A0">
        <w:rPr>
          <w:b/>
          <w:color w:val="31849B" w:themeColor="accent5" w:themeShade="BF"/>
        </w:rPr>
        <w:fldChar w:fldCharType="separate"/>
      </w:r>
      <w:r w:rsidR="001E7A5F" w:rsidRPr="00CB34A0">
        <w:rPr>
          <w:b/>
          <w:color w:val="31849B" w:themeColor="accent5" w:themeShade="BF"/>
        </w:rPr>
        <w:t>2.3</w:t>
      </w:r>
      <w:r w:rsidR="001E7A5F" w:rsidRPr="00CB34A0">
        <w:rPr>
          <w:b/>
          <w:color w:val="31849B" w:themeColor="accent5" w:themeShade="BF"/>
        </w:rPr>
        <w:fldChar w:fldCharType="end"/>
      </w:r>
      <w:r w:rsidR="001E7A5F" w:rsidRPr="00CB34A0">
        <w:rPr>
          <w:b/>
          <w:color w:val="31849B" w:themeColor="accent5" w:themeShade="BF"/>
        </w:rPr>
        <w:t xml:space="preserve">] </w:t>
      </w:r>
      <w:r w:rsidR="001E7A5F" w:rsidRPr="00CB34A0">
        <w:rPr>
          <w:color w:val="000000" w:themeColor="text1"/>
        </w:rPr>
        <w:t>e</w:t>
      </w:r>
      <w:r w:rsidR="001E7A5F" w:rsidRPr="00CB34A0">
        <w:rPr>
          <w:b/>
          <w:color w:val="000000" w:themeColor="text1"/>
        </w:rPr>
        <w:t xml:space="preserve"> Alteração do Responsável</w:t>
      </w:r>
      <w:r w:rsidRPr="00CB34A0">
        <w:rPr>
          <w:color w:val="000000" w:themeColor="text1"/>
        </w:rPr>
        <w:t xml:space="preserve">), </w:t>
      </w:r>
      <w:r w:rsidRPr="00CB34A0">
        <w:t>a identificação da funcionalidade, a data e hora da ocorrência e a identificação do ator; permitindo assim que todas as informações estarão disponíveis para a consulta através da aba Histórico.</w:t>
      </w:r>
    </w:p>
    <w:p w14:paraId="577C4057" w14:textId="77777777" w:rsidR="00217E36" w:rsidRPr="001E7A5F" w:rsidRDefault="00217E36" w:rsidP="00D17537">
      <w:pPr>
        <w:pStyle w:val="PargrafodaLista"/>
        <w:numPr>
          <w:ilvl w:val="0"/>
          <w:numId w:val="20"/>
        </w:numPr>
        <w:spacing w:before="60" w:after="60"/>
      </w:pPr>
      <w:r w:rsidRPr="00CB34A0">
        <w:t>O sistema</w:t>
      </w:r>
      <w:r w:rsidRPr="001E7A5F">
        <w:t xml:space="preserve"> deve armazenar na base de dados, as seguintes informações:</w:t>
      </w:r>
    </w:p>
    <w:p w14:paraId="621FBC2C" w14:textId="7E2D47C9" w:rsidR="00217E36" w:rsidRPr="001E7A5F" w:rsidRDefault="00217E36" w:rsidP="00D17537">
      <w:pPr>
        <w:pStyle w:val="PargrafodaLista"/>
        <w:numPr>
          <w:ilvl w:val="0"/>
          <w:numId w:val="20"/>
        </w:numPr>
        <w:spacing w:before="60" w:after="60"/>
        <w:ind w:left="1418"/>
      </w:pPr>
      <w:r w:rsidRPr="001E7A5F">
        <w:t xml:space="preserve">A identificação da funcionalidade:  </w:t>
      </w:r>
    </w:p>
    <w:p w14:paraId="7B9C2BB9" w14:textId="77777777" w:rsidR="000E2F3D" w:rsidRDefault="000E2F3D" w:rsidP="000E2F3D">
      <w:pPr>
        <w:pStyle w:val="PargrafodaLista"/>
        <w:widowControl/>
        <w:autoSpaceDE/>
        <w:adjustRightInd/>
        <w:spacing w:after="200" w:line="276" w:lineRule="auto"/>
        <w:ind w:left="709"/>
        <w:contextualSpacing/>
        <w:jc w:val="both"/>
        <w:rPr>
          <w:color w:val="auto"/>
        </w:rPr>
      </w:pPr>
    </w:p>
    <w:p w14:paraId="31464D8C" w14:textId="77777777" w:rsidR="000E2F3D" w:rsidRPr="007513EC" w:rsidRDefault="000E2F3D" w:rsidP="00D17537">
      <w:pPr>
        <w:pStyle w:val="PargrafodaLista"/>
        <w:widowControl/>
        <w:numPr>
          <w:ilvl w:val="0"/>
          <w:numId w:val="40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  <w:highlight w:val="green"/>
        </w:rPr>
      </w:pPr>
      <w:r w:rsidRPr="007513EC">
        <w:rPr>
          <w:b/>
          <w:color w:val="auto"/>
          <w:highlight w:val="green"/>
        </w:rPr>
        <w:t>Substituição de membro de CPF</w:t>
      </w:r>
      <w:r w:rsidRPr="007513EC">
        <w:rPr>
          <w:highlight w:val="green"/>
        </w:rPr>
        <w:t xml:space="preserve">&lt;número do CPF&gt; </w:t>
      </w:r>
      <w:r w:rsidRPr="007513EC">
        <w:rPr>
          <w:b/>
          <w:highlight w:val="green"/>
        </w:rPr>
        <w:t>para o CPF</w:t>
      </w:r>
      <w:r w:rsidRPr="007513EC">
        <w:rPr>
          <w:highlight w:val="green"/>
        </w:rPr>
        <w:t>&lt;número do CPF&gt;;</w:t>
      </w:r>
    </w:p>
    <w:p w14:paraId="7119B8B7" w14:textId="77777777" w:rsidR="000E2F3D" w:rsidRPr="006C7368" w:rsidRDefault="000E2F3D" w:rsidP="000E2F3D">
      <w:pPr>
        <w:pStyle w:val="PargrafodaLista"/>
        <w:ind w:left="1418"/>
        <w:rPr>
          <w:color w:val="auto"/>
        </w:rPr>
      </w:pPr>
      <w:r w:rsidRPr="007513EC">
        <w:rPr>
          <w:color w:val="auto"/>
          <w:highlight w:val="green"/>
        </w:rPr>
        <w:t>Quando o ator substituir um membro incluído</w:t>
      </w:r>
      <w:r>
        <w:rPr>
          <w:color w:val="auto"/>
        </w:rPr>
        <w:t xml:space="preserve"> por outro membro (HST025).Obrigatório a Justificativa do ator na HST025;</w:t>
      </w:r>
    </w:p>
    <w:p w14:paraId="02D041EA" w14:textId="77777777" w:rsidR="000E2F3D" w:rsidRDefault="000E2F3D" w:rsidP="000E2F3D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</w:p>
    <w:p w14:paraId="0A7D642F" w14:textId="77777777" w:rsidR="000E2F3D" w:rsidRPr="007513EC" w:rsidRDefault="000E2F3D" w:rsidP="00D17537">
      <w:pPr>
        <w:pStyle w:val="PargrafodaLista"/>
        <w:widowControl/>
        <w:numPr>
          <w:ilvl w:val="0"/>
          <w:numId w:val="40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  <w:highlight w:val="green"/>
        </w:rPr>
      </w:pPr>
      <w:r w:rsidRPr="007513EC">
        <w:rPr>
          <w:b/>
          <w:color w:val="auto"/>
          <w:highlight w:val="green"/>
        </w:rPr>
        <w:t>Inclusão do CPF</w:t>
      </w:r>
      <w:r w:rsidRPr="007513EC">
        <w:rPr>
          <w:color w:val="auto"/>
          <w:highlight w:val="green"/>
        </w:rPr>
        <w:t xml:space="preserve"> </w:t>
      </w:r>
      <w:r w:rsidRPr="007513EC">
        <w:rPr>
          <w:highlight w:val="green"/>
        </w:rPr>
        <w:t>&lt;número do CPF&gt;</w:t>
      </w:r>
      <w:r w:rsidRPr="007513EC">
        <w:rPr>
          <w:color w:val="auto"/>
          <w:highlight w:val="green"/>
        </w:rPr>
        <w:t>;</w:t>
      </w:r>
    </w:p>
    <w:p w14:paraId="07791F12" w14:textId="77777777" w:rsidR="000E2F3D" w:rsidRDefault="000E2F3D" w:rsidP="000E2F3D">
      <w:pPr>
        <w:pStyle w:val="PargrafodaLista"/>
        <w:widowControl/>
        <w:autoSpaceDE/>
        <w:adjustRightInd/>
        <w:spacing w:after="200" w:line="276" w:lineRule="auto"/>
        <w:ind w:left="1440"/>
        <w:contextualSpacing/>
        <w:jc w:val="both"/>
        <w:rPr>
          <w:color w:val="auto"/>
        </w:rPr>
      </w:pPr>
      <w:r>
        <w:rPr>
          <w:color w:val="auto"/>
        </w:rPr>
        <w:t>Caso o ator não tenha preenchido os membros na HST021 e HST022, e posteriormente preencheu na HST025;</w:t>
      </w:r>
      <w:r w:rsidRPr="005E7CD2">
        <w:rPr>
          <w:color w:val="auto"/>
        </w:rPr>
        <w:t xml:space="preserve"> </w:t>
      </w:r>
      <w:r>
        <w:rPr>
          <w:color w:val="auto"/>
        </w:rPr>
        <w:t>Obrigatório a Justificativa do ator na HST025;</w:t>
      </w:r>
    </w:p>
    <w:p w14:paraId="4CA99E4A" w14:textId="77777777" w:rsidR="000E2F3D" w:rsidRDefault="000E2F3D" w:rsidP="000E2F3D">
      <w:pPr>
        <w:pStyle w:val="PargrafodaLista"/>
        <w:widowControl/>
        <w:autoSpaceDE/>
        <w:adjustRightInd/>
        <w:spacing w:after="200" w:line="276" w:lineRule="auto"/>
        <w:ind w:left="1440"/>
        <w:contextualSpacing/>
        <w:jc w:val="both"/>
        <w:rPr>
          <w:color w:val="auto"/>
        </w:rPr>
      </w:pPr>
      <w:r>
        <w:rPr>
          <w:color w:val="auto"/>
        </w:rPr>
        <w:t xml:space="preserve">Ex: Na HST021, na coluna proporção o sistema calculou 7 membros, porém o ator só preencheu 6 na HST021; Posteriormente o ator preencheu o registro do 7º membro na HST025; </w:t>
      </w:r>
    </w:p>
    <w:p w14:paraId="222A66A3" w14:textId="77777777" w:rsidR="000E2F3D" w:rsidRPr="007E73F6" w:rsidRDefault="000E2F3D" w:rsidP="000E2F3D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</w:p>
    <w:p w14:paraId="4FB0416C" w14:textId="784E4D74" w:rsidR="000E2F3D" w:rsidRDefault="00BB5A1F" w:rsidP="00D17537">
      <w:pPr>
        <w:pStyle w:val="PargrafodaLista"/>
        <w:widowControl/>
        <w:numPr>
          <w:ilvl w:val="0"/>
          <w:numId w:val="40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6A4A87">
        <w:rPr>
          <w:b/>
          <w:color w:val="auto"/>
        </w:rPr>
        <w:t>Exclu</w:t>
      </w:r>
      <w:r>
        <w:rPr>
          <w:b/>
          <w:color w:val="auto"/>
        </w:rPr>
        <w:t xml:space="preserve">são da </w:t>
      </w:r>
      <w:r w:rsidR="000E2F3D" w:rsidRPr="006A4A87">
        <w:rPr>
          <w:b/>
          <w:color w:val="auto"/>
        </w:rPr>
        <w:t>Chapa</w:t>
      </w:r>
      <w:r>
        <w:rPr>
          <w:b/>
          <w:color w:val="auto"/>
        </w:rPr>
        <w:t>,</w:t>
      </w:r>
      <w:r w:rsidR="000E2F3D">
        <w:rPr>
          <w:b/>
          <w:color w:val="auto"/>
        </w:rPr>
        <w:t xml:space="preserve"> d</w:t>
      </w:r>
      <w:r>
        <w:rPr>
          <w:b/>
          <w:color w:val="auto"/>
        </w:rPr>
        <w:t>o</w:t>
      </w:r>
      <w:r w:rsidR="000E2F3D">
        <w:rPr>
          <w:b/>
          <w:color w:val="auto"/>
        </w:rPr>
        <w:t xml:space="preserve"> responsável de CPF </w:t>
      </w:r>
      <w:r w:rsidR="000E2F3D" w:rsidRPr="00A64E05">
        <w:rPr>
          <w:color w:val="auto"/>
        </w:rPr>
        <w:t>&lt;número do CPF do responsável que criou a chapa&gt;;</w:t>
      </w:r>
    </w:p>
    <w:p w14:paraId="37CAADA4" w14:textId="77777777" w:rsidR="000E2F3D" w:rsidRPr="005E7CD2" w:rsidRDefault="000E2F3D" w:rsidP="000E2F3D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5E7CD2">
        <w:rPr>
          <w:color w:val="auto"/>
        </w:rPr>
        <w:t>Quando o ator excluir uma chapa na HST02</w:t>
      </w:r>
      <w:r>
        <w:rPr>
          <w:color w:val="auto"/>
        </w:rPr>
        <w:t>3; Obrigatório a Justificativa do ator na HST023;</w:t>
      </w:r>
    </w:p>
    <w:p w14:paraId="4734201B" w14:textId="77777777" w:rsidR="000E2F3D" w:rsidRDefault="000E2F3D" w:rsidP="000E2F3D">
      <w:pPr>
        <w:pStyle w:val="PargrafodaLista"/>
        <w:spacing w:before="60" w:after="60"/>
        <w:ind w:left="1560"/>
      </w:pPr>
    </w:p>
    <w:p w14:paraId="13CF9500" w14:textId="77777777" w:rsidR="007513EC" w:rsidRDefault="007513EC" w:rsidP="00D17537">
      <w:pPr>
        <w:pStyle w:val="PargrafodaLista"/>
        <w:numPr>
          <w:ilvl w:val="0"/>
          <w:numId w:val="40"/>
        </w:numPr>
        <w:spacing w:before="60" w:after="60"/>
        <w:rPr>
          <w:b/>
        </w:rPr>
      </w:pPr>
      <w:r>
        <w:rPr>
          <w:b/>
        </w:rPr>
        <w:t>Exclusão do responsável de CPF &lt;número do CPF&gt;</w:t>
      </w:r>
    </w:p>
    <w:p w14:paraId="1D93E603" w14:textId="77777777" w:rsidR="007513EC" w:rsidRPr="004A7436" w:rsidRDefault="007513EC" w:rsidP="007513EC">
      <w:pPr>
        <w:pStyle w:val="PargrafodaLista"/>
        <w:ind w:left="1418"/>
        <w:rPr>
          <w:b/>
        </w:rPr>
      </w:pPr>
    </w:p>
    <w:p w14:paraId="4DEBBFBB" w14:textId="77777777" w:rsidR="007513EC" w:rsidRDefault="007513EC" w:rsidP="00D17537">
      <w:pPr>
        <w:pStyle w:val="PargrafodaLista"/>
        <w:numPr>
          <w:ilvl w:val="0"/>
          <w:numId w:val="40"/>
        </w:numPr>
        <w:spacing w:before="60" w:after="60"/>
        <w:rPr>
          <w:b/>
        </w:rPr>
      </w:pPr>
      <w:r>
        <w:rPr>
          <w:b/>
        </w:rPr>
        <w:t>Inclusão do responsável de CPF &lt;número do CPF&gt;</w:t>
      </w:r>
    </w:p>
    <w:p w14:paraId="4148757A" w14:textId="77777777" w:rsidR="007513EC" w:rsidRDefault="007513EC" w:rsidP="000E2F3D">
      <w:pPr>
        <w:pStyle w:val="PargrafodaLista"/>
        <w:spacing w:before="60" w:after="60"/>
        <w:ind w:left="1560"/>
      </w:pPr>
    </w:p>
    <w:p w14:paraId="35C091F0" w14:textId="77777777" w:rsidR="000E2F3D" w:rsidRDefault="000E2F3D" w:rsidP="00D17537">
      <w:pPr>
        <w:pStyle w:val="PargrafodaLista"/>
        <w:widowControl/>
        <w:numPr>
          <w:ilvl w:val="0"/>
          <w:numId w:val="40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472C22">
        <w:rPr>
          <w:b/>
          <w:color w:val="auto"/>
        </w:rPr>
        <w:t>Alteração do Status de Validação do CPF</w:t>
      </w:r>
      <w:r>
        <w:rPr>
          <w:color w:val="auto"/>
        </w:rPr>
        <w:t>&lt;número do CPF&gt;;</w:t>
      </w:r>
    </w:p>
    <w:p w14:paraId="37AB6DC5" w14:textId="77777777" w:rsidR="000E2F3D" w:rsidRPr="005E7CD2" w:rsidRDefault="000E2F3D" w:rsidP="000E2F3D">
      <w:pPr>
        <w:pStyle w:val="PargrafodaLista"/>
        <w:widowControl/>
        <w:autoSpaceDE/>
        <w:adjustRightInd/>
        <w:spacing w:after="200" w:line="276" w:lineRule="auto"/>
        <w:ind w:left="1440"/>
        <w:contextualSpacing/>
        <w:jc w:val="both"/>
        <w:rPr>
          <w:color w:val="auto"/>
        </w:rPr>
      </w:pPr>
      <w:r w:rsidRPr="005E7CD2">
        <w:rPr>
          <w:color w:val="auto"/>
        </w:rPr>
        <w:t xml:space="preserve">Quando o ator </w:t>
      </w:r>
      <w:r>
        <w:rPr>
          <w:color w:val="auto"/>
        </w:rPr>
        <w:t>alterar o status de validação de um membro de uma especifica</w:t>
      </w:r>
      <w:r w:rsidRPr="005E7CD2">
        <w:rPr>
          <w:color w:val="auto"/>
        </w:rPr>
        <w:t xml:space="preserve"> chapa na HST025</w:t>
      </w:r>
      <w:r>
        <w:rPr>
          <w:color w:val="auto"/>
        </w:rPr>
        <w:t>; Obrigatório a Justificativa do ator na HST025;</w:t>
      </w:r>
    </w:p>
    <w:p w14:paraId="469EE047" w14:textId="77777777" w:rsidR="000E2F3D" w:rsidRDefault="000E2F3D" w:rsidP="000E2F3D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</w:p>
    <w:p w14:paraId="580EE918" w14:textId="77777777" w:rsidR="000E2F3D" w:rsidRDefault="000E2F3D" w:rsidP="00D17537">
      <w:pPr>
        <w:pStyle w:val="PargrafodaLista"/>
        <w:widowControl/>
        <w:numPr>
          <w:ilvl w:val="0"/>
          <w:numId w:val="40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472C22">
        <w:rPr>
          <w:b/>
          <w:color w:val="auto"/>
        </w:rPr>
        <w:t>Alteração do Status de Confirmação do CPF</w:t>
      </w:r>
      <w:r>
        <w:rPr>
          <w:color w:val="auto"/>
        </w:rPr>
        <w:t>&lt;número do CPF&gt;;</w:t>
      </w:r>
    </w:p>
    <w:p w14:paraId="4F112DBC" w14:textId="77777777" w:rsidR="000E2F3D" w:rsidRDefault="000E2F3D" w:rsidP="000E2F3D">
      <w:pPr>
        <w:pStyle w:val="PargrafodaLista"/>
        <w:widowControl/>
        <w:autoSpaceDE/>
        <w:adjustRightInd/>
        <w:spacing w:after="200" w:line="276" w:lineRule="auto"/>
        <w:ind w:left="1440"/>
        <w:contextualSpacing/>
        <w:jc w:val="both"/>
        <w:rPr>
          <w:color w:val="auto"/>
        </w:rPr>
      </w:pPr>
      <w:r w:rsidRPr="005E7CD2">
        <w:rPr>
          <w:color w:val="auto"/>
        </w:rPr>
        <w:t xml:space="preserve">Quando o ator </w:t>
      </w:r>
      <w:r>
        <w:rPr>
          <w:color w:val="auto"/>
        </w:rPr>
        <w:t>alterar o status de confirmação de um membro de uma especifica</w:t>
      </w:r>
      <w:r w:rsidRPr="005E7CD2">
        <w:rPr>
          <w:color w:val="auto"/>
        </w:rPr>
        <w:t xml:space="preserve"> chapa na HST025</w:t>
      </w:r>
      <w:r>
        <w:rPr>
          <w:color w:val="auto"/>
        </w:rPr>
        <w:t>; Obrigatório a Justificativa do ator na HST025;</w:t>
      </w:r>
    </w:p>
    <w:p w14:paraId="3DF997BD" w14:textId="77777777" w:rsidR="000E2F3D" w:rsidRDefault="000E2F3D" w:rsidP="000E2F3D">
      <w:pPr>
        <w:pStyle w:val="PargrafodaLista"/>
        <w:widowControl/>
        <w:autoSpaceDE/>
        <w:adjustRightInd/>
        <w:spacing w:after="200" w:line="276" w:lineRule="auto"/>
        <w:ind w:left="1440"/>
        <w:contextualSpacing/>
        <w:jc w:val="both"/>
        <w:rPr>
          <w:color w:val="auto"/>
        </w:rPr>
      </w:pPr>
    </w:p>
    <w:p w14:paraId="705C67CD" w14:textId="77777777" w:rsidR="000E2F3D" w:rsidRPr="00B11455" w:rsidRDefault="000E2F3D" w:rsidP="00D17537">
      <w:pPr>
        <w:pStyle w:val="PargrafodaLista"/>
        <w:widowControl/>
        <w:numPr>
          <w:ilvl w:val="0"/>
          <w:numId w:val="40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472C22">
        <w:rPr>
          <w:b/>
        </w:rPr>
        <w:t>Envio de e-mail de pendência para o CPF</w:t>
      </w:r>
      <w:r>
        <w:t xml:space="preserve"> </w:t>
      </w:r>
      <w:r w:rsidRPr="007E73F6">
        <w:t>&lt;número do CPF&gt;;</w:t>
      </w:r>
    </w:p>
    <w:p w14:paraId="24070FE5" w14:textId="77777777" w:rsidR="000E2F3D" w:rsidRDefault="000E2F3D" w:rsidP="000E2F3D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</w:pPr>
      <w:r w:rsidRPr="00B11455">
        <w:t>Quando o ator acionar a opção de enviar e-mail de pendência para um dos membros;</w:t>
      </w:r>
    </w:p>
    <w:p w14:paraId="1DB3F368" w14:textId="77777777" w:rsidR="003C1EDF" w:rsidRDefault="003C1EDF" w:rsidP="000E2F3D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</w:pPr>
    </w:p>
    <w:p w14:paraId="210C43D7" w14:textId="7366928E" w:rsidR="003C1EDF" w:rsidRPr="0076328D" w:rsidRDefault="003C1EDF" w:rsidP="00D17537">
      <w:pPr>
        <w:pStyle w:val="PargrafodaLista"/>
        <w:widowControl/>
        <w:numPr>
          <w:ilvl w:val="0"/>
          <w:numId w:val="40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76328D">
        <w:rPr>
          <w:b/>
          <w:color w:val="auto"/>
        </w:rPr>
        <w:t>Exclu</w:t>
      </w:r>
      <w:r w:rsidR="00A250AF" w:rsidRPr="0076328D">
        <w:rPr>
          <w:b/>
          <w:color w:val="auto"/>
        </w:rPr>
        <w:t>são do</w:t>
      </w:r>
      <w:r w:rsidRPr="0076328D">
        <w:rPr>
          <w:b/>
          <w:color w:val="auto"/>
        </w:rPr>
        <w:t xml:space="preserve"> membro de CPF </w:t>
      </w:r>
      <w:r w:rsidRPr="0076328D">
        <w:rPr>
          <w:color w:val="auto"/>
        </w:rPr>
        <w:t>&lt;número do CPF do membro excluído&gt;;</w:t>
      </w:r>
    </w:p>
    <w:p w14:paraId="6E935529" w14:textId="42FA26E3" w:rsidR="003C1EDF" w:rsidRPr="0076328D" w:rsidRDefault="003C1EDF" w:rsidP="003C1EDF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76328D">
        <w:rPr>
          <w:color w:val="auto"/>
        </w:rPr>
        <w:t>Quando o ator excluir um membro; Obrigatório a Justificativa do ator na HST025;</w:t>
      </w:r>
    </w:p>
    <w:p w14:paraId="1B8D914F" w14:textId="77777777" w:rsidR="003C1EDF" w:rsidRPr="0076328D" w:rsidRDefault="003C1EDF" w:rsidP="000E2F3D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</w:p>
    <w:p w14:paraId="39279DBE" w14:textId="179F51CD" w:rsidR="001E7A5F" w:rsidRPr="0076328D" w:rsidRDefault="001E7A5F" w:rsidP="00D17537">
      <w:pPr>
        <w:pStyle w:val="PargrafodaLista"/>
        <w:numPr>
          <w:ilvl w:val="0"/>
          <w:numId w:val="21"/>
        </w:numPr>
        <w:spacing w:before="60" w:after="60"/>
        <w:ind w:left="1418"/>
      </w:pPr>
      <w:r w:rsidRPr="0076328D">
        <w:lastRenderedPageBreak/>
        <w:t>Caso exista justificativa o sistema deve armazenar para exibição no histórico.</w:t>
      </w:r>
    </w:p>
    <w:p w14:paraId="365C9375" w14:textId="77777777" w:rsidR="003671F6" w:rsidRDefault="003671F6" w:rsidP="003671F6">
      <w:pPr>
        <w:pStyle w:val="PargrafodaLista"/>
        <w:spacing w:before="60" w:after="60"/>
        <w:ind w:left="1418"/>
      </w:pPr>
    </w:p>
    <w:p w14:paraId="235CBF64" w14:textId="249AE0C3" w:rsidR="00EB11DF" w:rsidRPr="00EB11DF" w:rsidRDefault="00EB11DF" w:rsidP="00EB11DF">
      <w:pPr>
        <w:pStyle w:val="PargrafodaLista"/>
        <w:widowControl/>
        <w:numPr>
          <w:ilvl w:val="0"/>
          <w:numId w:val="40"/>
        </w:numPr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>
        <w:rPr>
          <w:b/>
        </w:rPr>
        <w:t>Alteração do texto da Plataforma Eleitoral</w:t>
      </w:r>
      <w:r w:rsidRPr="007E73F6">
        <w:t>;</w:t>
      </w:r>
    </w:p>
    <w:p w14:paraId="64AD50CF" w14:textId="4FE0F670" w:rsidR="00EB11DF" w:rsidRPr="00EB11DF" w:rsidRDefault="00EB11DF" w:rsidP="00EB11DF">
      <w:pPr>
        <w:pStyle w:val="PargrafodaLista"/>
        <w:widowControl/>
        <w:autoSpaceDE/>
        <w:adjustRightInd/>
        <w:spacing w:after="200" w:line="276" w:lineRule="auto"/>
        <w:ind w:left="1418"/>
        <w:contextualSpacing/>
        <w:jc w:val="both"/>
        <w:rPr>
          <w:color w:val="auto"/>
        </w:rPr>
      </w:pPr>
      <w:r w:rsidRPr="00EB11DF">
        <w:t>Quando o ator alterar a informação da Plataforma Eleitoral</w:t>
      </w:r>
      <w:r w:rsidRPr="00EB11DF">
        <w:rPr>
          <w:color w:val="auto"/>
        </w:rPr>
        <w:t>;</w:t>
      </w:r>
    </w:p>
    <w:p w14:paraId="0CE0B3C2" w14:textId="77777777" w:rsidR="00EB11DF" w:rsidRDefault="00EB11DF" w:rsidP="003671F6">
      <w:pPr>
        <w:pStyle w:val="PargrafodaLista"/>
        <w:spacing w:before="60" w:after="60"/>
        <w:ind w:left="1418"/>
      </w:pPr>
    </w:p>
    <w:p w14:paraId="5BF75883" w14:textId="77777777" w:rsidR="00C645F4" w:rsidRPr="004539C5" w:rsidRDefault="00C645F4" w:rsidP="003671F6">
      <w:pPr>
        <w:pStyle w:val="PargrafodaLista"/>
        <w:spacing w:before="60" w:after="60"/>
        <w:ind w:left="1418"/>
      </w:pPr>
    </w:p>
    <w:p w14:paraId="49EB931D" w14:textId="77777777" w:rsidR="00736D99" w:rsidRPr="006654BA" w:rsidRDefault="00736D99" w:rsidP="00736D99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 w:rsidRPr="006654BA">
        <w:rPr>
          <w:b/>
          <w:u w:val="single"/>
        </w:rPr>
        <w:t>URL</w:t>
      </w:r>
      <w:r w:rsidRPr="006654BA">
        <w:rPr>
          <w:b/>
        </w:rPr>
        <w:t xml:space="preserve">: </w:t>
      </w:r>
    </w:p>
    <w:p w14:paraId="6D77A596" w14:textId="77777777" w:rsidR="00736D99" w:rsidRPr="006654BA" w:rsidRDefault="00736D99" w:rsidP="00D17537">
      <w:pPr>
        <w:pStyle w:val="PargrafodaLista"/>
        <w:widowControl/>
        <w:numPr>
          <w:ilvl w:val="0"/>
          <w:numId w:val="10"/>
        </w:numPr>
        <w:autoSpaceDE/>
        <w:autoSpaceDN/>
        <w:adjustRightInd/>
        <w:spacing w:after="200" w:line="276" w:lineRule="auto"/>
        <w:ind w:left="567"/>
        <w:contextualSpacing/>
        <w:jc w:val="both"/>
      </w:pPr>
      <w:r w:rsidRPr="006654BA">
        <w:t>Caso o ator copie e cole a URL desta estória, o sistema deve validar primeiramente se o ator está logado no sistema eleitoral:</w:t>
      </w:r>
    </w:p>
    <w:p w14:paraId="7D7C2FCA" w14:textId="77777777" w:rsidR="00B00175" w:rsidRPr="006654BA" w:rsidRDefault="00B00175" w:rsidP="00B00175">
      <w:pPr>
        <w:pStyle w:val="PargrafodaLista"/>
        <w:widowControl/>
        <w:autoSpaceDE/>
        <w:autoSpaceDN/>
        <w:adjustRightInd/>
        <w:spacing w:after="200" w:line="276" w:lineRule="auto"/>
        <w:ind w:left="567"/>
        <w:contextualSpacing/>
        <w:jc w:val="both"/>
      </w:pPr>
    </w:p>
    <w:p w14:paraId="22185478" w14:textId="73D14222" w:rsidR="00736D99" w:rsidRPr="006654BA" w:rsidRDefault="00736D99" w:rsidP="00D17537">
      <w:pPr>
        <w:pStyle w:val="PargrafodaLista"/>
        <w:widowControl/>
        <w:numPr>
          <w:ilvl w:val="0"/>
          <w:numId w:val="10"/>
        </w:numPr>
        <w:autoSpaceDE/>
        <w:autoSpaceDN/>
        <w:adjustRightInd/>
        <w:spacing w:after="200" w:line="276" w:lineRule="auto"/>
        <w:ind w:left="1134"/>
        <w:contextualSpacing/>
        <w:jc w:val="both"/>
      </w:pPr>
      <w:r w:rsidRPr="006654BA">
        <w:t xml:space="preserve">Caso não esteja logado, o sistema deve exibir a mensagem </w:t>
      </w:r>
      <w:r w:rsidRPr="006654BA">
        <w:rPr>
          <w:color w:val="31849B" w:themeColor="accent5" w:themeShade="BF"/>
        </w:rPr>
        <w:t>[</w:t>
      </w:r>
      <w:r w:rsidRPr="006654BA">
        <w:rPr>
          <w:color w:val="31849B" w:themeColor="accent5" w:themeShade="BF"/>
        </w:rPr>
        <w:fldChar w:fldCharType="begin"/>
      </w:r>
      <w:r w:rsidRPr="006654BA">
        <w:rPr>
          <w:color w:val="31849B" w:themeColor="accent5" w:themeShade="BF"/>
        </w:rPr>
        <w:instrText xml:space="preserve"> REF _Ref23352802 \r \h </w:instrText>
      </w:r>
      <w:r w:rsidR="006654BA">
        <w:rPr>
          <w:color w:val="31849B" w:themeColor="accent5" w:themeShade="BF"/>
        </w:rPr>
        <w:instrText xml:space="preserve"> \* MERGEFORMAT </w:instrText>
      </w:r>
      <w:r w:rsidRPr="006654BA">
        <w:rPr>
          <w:color w:val="31849B" w:themeColor="accent5" w:themeShade="BF"/>
        </w:rPr>
      </w:r>
      <w:r w:rsidRPr="006654BA">
        <w:rPr>
          <w:color w:val="31849B" w:themeColor="accent5" w:themeShade="BF"/>
        </w:rPr>
        <w:fldChar w:fldCharType="separate"/>
      </w:r>
      <w:r w:rsidRPr="006654BA">
        <w:rPr>
          <w:color w:val="31849B" w:themeColor="accent5" w:themeShade="BF"/>
        </w:rPr>
        <w:t>ME07</w:t>
      </w:r>
      <w:r w:rsidRPr="006654BA">
        <w:rPr>
          <w:color w:val="31849B" w:themeColor="accent5" w:themeShade="BF"/>
        </w:rPr>
        <w:fldChar w:fldCharType="end"/>
      </w:r>
      <w:r w:rsidRPr="006654BA">
        <w:rPr>
          <w:color w:val="31849B" w:themeColor="accent5" w:themeShade="BF"/>
        </w:rPr>
        <w:t>];</w:t>
      </w:r>
    </w:p>
    <w:p w14:paraId="1A6D4581" w14:textId="77777777" w:rsidR="00736D99" w:rsidRPr="006654BA" w:rsidRDefault="00736D99" w:rsidP="00B00175">
      <w:pPr>
        <w:pStyle w:val="PargrafodaLista"/>
        <w:widowControl/>
        <w:autoSpaceDE/>
        <w:autoSpaceDN/>
        <w:adjustRightInd/>
        <w:spacing w:after="200" w:line="276" w:lineRule="auto"/>
        <w:ind w:left="1134" w:hanging="360"/>
        <w:contextualSpacing/>
        <w:jc w:val="both"/>
      </w:pPr>
    </w:p>
    <w:p w14:paraId="205DB11D" w14:textId="77656377" w:rsidR="00736D99" w:rsidRPr="006654BA" w:rsidRDefault="00736D99" w:rsidP="00D17537">
      <w:pPr>
        <w:pStyle w:val="PargrafodaLista"/>
        <w:widowControl/>
        <w:numPr>
          <w:ilvl w:val="0"/>
          <w:numId w:val="10"/>
        </w:numPr>
        <w:autoSpaceDE/>
        <w:autoSpaceDN/>
        <w:adjustRightInd/>
        <w:spacing w:after="200" w:line="276" w:lineRule="auto"/>
        <w:ind w:left="1134"/>
        <w:contextualSpacing/>
        <w:jc w:val="both"/>
      </w:pPr>
      <w:r w:rsidRPr="006654BA">
        <w:t>Caso esteja logado, o sistema direciona para a interface</w:t>
      </w:r>
      <w:r w:rsidR="006654BA">
        <w:t xml:space="preserve"> de pesquisa</w:t>
      </w:r>
      <w:r w:rsidRPr="006654BA">
        <w:t xml:space="preserve"> </w:t>
      </w:r>
      <w:r w:rsidRPr="006654BA">
        <w:rPr>
          <w:color w:val="31849B" w:themeColor="accent5" w:themeShade="BF"/>
        </w:rPr>
        <w:t>[</w:t>
      </w:r>
      <w:r w:rsidR="006654BA">
        <w:rPr>
          <w:color w:val="31849B" w:themeColor="accent5" w:themeShade="BF"/>
        </w:rPr>
        <w:t>P01 da HST023</w:t>
      </w:r>
      <w:r w:rsidRPr="006654BA">
        <w:rPr>
          <w:color w:val="31849B" w:themeColor="accent5" w:themeShade="BF"/>
        </w:rPr>
        <w:t>]</w:t>
      </w:r>
      <w:r w:rsidRPr="006654BA">
        <w:t xml:space="preserve">, </w:t>
      </w:r>
    </w:p>
    <w:p w14:paraId="0E4A1C8E" w14:textId="77777777" w:rsidR="00217E36" w:rsidRDefault="00217E36" w:rsidP="00217E36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02428989" w14:textId="77777777" w:rsidR="00D909E7" w:rsidRPr="001E7A5F" w:rsidRDefault="00D909E7" w:rsidP="00217E36">
      <w:pPr>
        <w:pStyle w:val="PargrafodaLista"/>
        <w:widowControl/>
        <w:autoSpaceDE/>
        <w:adjustRightInd/>
        <w:spacing w:after="200" w:line="276" w:lineRule="auto"/>
        <w:ind w:left="574"/>
        <w:contextualSpacing/>
      </w:pPr>
    </w:p>
    <w:p w14:paraId="20A2D473" w14:textId="42E5BDE4" w:rsidR="00CA625B" w:rsidRPr="00C87164" w:rsidRDefault="00CA625B" w:rsidP="00EC5603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  <w:rPr>
          <w:b/>
          <w:u w:val="single"/>
        </w:rPr>
      </w:pPr>
      <w:r w:rsidRPr="00C87164">
        <w:rPr>
          <w:b/>
          <w:u w:val="single"/>
        </w:rPr>
        <w:t>Excluir Membro</w:t>
      </w:r>
    </w:p>
    <w:p w14:paraId="398A127E" w14:textId="15C64F71" w:rsidR="00B02828" w:rsidRPr="00C87164" w:rsidRDefault="00B02828" w:rsidP="00D17537">
      <w:pPr>
        <w:pStyle w:val="PargrafodaLista"/>
        <w:widowControl/>
        <w:numPr>
          <w:ilvl w:val="0"/>
          <w:numId w:val="42"/>
        </w:numPr>
        <w:autoSpaceDE/>
        <w:adjustRightInd/>
        <w:spacing w:after="200" w:line="276" w:lineRule="auto"/>
        <w:ind w:left="567"/>
        <w:contextualSpacing/>
      </w:pPr>
      <w:r w:rsidRPr="00C87164">
        <w:t>O sistema deve permitir que o acesso CEN/BR possa excluir um membro de uma chapa;</w:t>
      </w:r>
    </w:p>
    <w:p w14:paraId="21AD709F" w14:textId="77777777" w:rsidR="00B02828" w:rsidRPr="00C87164" w:rsidRDefault="00B02828" w:rsidP="00B02828">
      <w:pPr>
        <w:pStyle w:val="PargrafodaLista"/>
        <w:widowControl/>
        <w:autoSpaceDE/>
        <w:adjustRightInd/>
        <w:spacing w:after="200" w:line="276" w:lineRule="auto"/>
        <w:ind w:left="567"/>
        <w:contextualSpacing/>
      </w:pPr>
    </w:p>
    <w:p w14:paraId="3C96996A" w14:textId="1DEDE213" w:rsidR="00C60F4D" w:rsidRPr="00C87164" w:rsidRDefault="00C60F4D" w:rsidP="00D17537">
      <w:pPr>
        <w:pStyle w:val="PargrafodaLista"/>
        <w:widowControl/>
        <w:numPr>
          <w:ilvl w:val="0"/>
          <w:numId w:val="42"/>
        </w:numPr>
        <w:autoSpaceDE/>
        <w:adjustRightInd/>
        <w:spacing w:after="200" w:line="276" w:lineRule="auto"/>
        <w:ind w:left="567"/>
        <w:contextualSpacing/>
      </w:pPr>
      <w:r w:rsidRPr="00C87164">
        <w:t xml:space="preserve">Ao acionar a opção </w:t>
      </w:r>
      <w:r w:rsidRPr="00C87164">
        <w:rPr>
          <w:b/>
        </w:rPr>
        <w:t>Excluir Membro</w:t>
      </w:r>
      <w:r w:rsidR="00B02828" w:rsidRPr="00C87164">
        <w:t>, o sistema deve exibir a mensagem</w:t>
      </w:r>
      <w:r w:rsidR="00B02828" w:rsidRPr="00C87164">
        <w:rPr>
          <w:b/>
        </w:rPr>
        <w:t xml:space="preserve"> </w:t>
      </w:r>
      <w:r w:rsidR="00B02828" w:rsidRPr="00C87164">
        <w:rPr>
          <w:color w:val="31849B" w:themeColor="accent5" w:themeShade="BF"/>
        </w:rPr>
        <w:t>[</w:t>
      </w:r>
      <w:r w:rsidR="00B02828" w:rsidRPr="00C87164">
        <w:rPr>
          <w:color w:val="31849B" w:themeColor="accent5" w:themeShade="BF"/>
        </w:rPr>
        <w:fldChar w:fldCharType="begin"/>
      </w:r>
      <w:r w:rsidR="00B02828" w:rsidRPr="00C87164">
        <w:rPr>
          <w:color w:val="31849B" w:themeColor="accent5" w:themeShade="BF"/>
        </w:rPr>
        <w:instrText xml:space="preserve"> REF _Ref24037527 \r \h </w:instrText>
      </w:r>
      <w:r w:rsidR="00D909E7" w:rsidRPr="00C87164">
        <w:rPr>
          <w:color w:val="31849B" w:themeColor="accent5" w:themeShade="BF"/>
        </w:rPr>
        <w:instrText xml:space="preserve"> \* MERGEFORMAT </w:instrText>
      </w:r>
      <w:r w:rsidR="00B02828" w:rsidRPr="00C87164">
        <w:rPr>
          <w:color w:val="31849B" w:themeColor="accent5" w:themeShade="BF"/>
        </w:rPr>
      </w:r>
      <w:r w:rsidR="00B02828" w:rsidRPr="00C87164">
        <w:rPr>
          <w:color w:val="31849B" w:themeColor="accent5" w:themeShade="BF"/>
        </w:rPr>
        <w:fldChar w:fldCharType="separate"/>
      </w:r>
      <w:r w:rsidR="00B02828" w:rsidRPr="00C87164">
        <w:rPr>
          <w:color w:val="31849B" w:themeColor="accent5" w:themeShade="BF"/>
        </w:rPr>
        <w:t>ME02</w:t>
      </w:r>
      <w:r w:rsidR="00BD4C7D">
        <w:rPr>
          <w:color w:val="31849B" w:themeColor="accent5" w:themeShade="BF"/>
        </w:rPr>
        <w:t>2</w:t>
      </w:r>
      <w:r w:rsidR="00B02828" w:rsidRPr="00C87164">
        <w:rPr>
          <w:color w:val="31849B" w:themeColor="accent5" w:themeShade="BF"/>
        </w:rPr>
        <w:fldChar w:fldCharType="end"/>
      </w:r>
      <w:r w:rsidR="00B02828" w:rsidRPr="00C87164">
        <w:rPr>
          <w:color w:val="31849B" w:themeColor="accent5" w:themeShade="BF"/>
        </w:rPr>
        <w:t>]:</w:t>
      </w:r>
    </w:p>
    <w:p w14:paraId="620FD9D4" w14:textId="77777777" w:rsidR="00B02828" w:rsidRPr="00C87164" w:rsidRDefault="00B02828" w:rsidP="00B02828">
      <w:pPr>
        <w:pStyle w:val="PargrafodaLista"/>
      </w:pPr>
    </w:p>
    <w:p w14:paraId="6C82008D" w14:textId="67774A7C" w:rsidR="00B02828" w:rsidRPr="00C87164" w:rsidRDefault="00B02828" w:rsidP="00D17537">
      <w:pPr>
        <w:pStyle w:val="PargrafodaLista"/>
        <w:widowControl/>
        <w:numPr>
          <w:ilvl w:val="0"/>
          <w:numId w:val="42"/>
        </w:numPr>
        <w:autoSpaceDE/>
        <w:adjustRightInd/>
        <w:spacing w:after="200" w:line="276" w:lineRule="auto"/>
        <w:ind w:left="567"/>
        <w:contextualSpacing/>
      </w:pPr>
      <w:r w:rsidRPr="00C87164">
        <w:t xml:space="preserve">Caso o ator selecione a opção </w:t>
      </w:r>
      <w:r w:rsidRPr="00C87164">
        <w:rPr>
          <w:b/>
        </w:rPr>
        <w:t>Sim</w:t>
      </w:r>
      <w:r w:rsidRPr="00C87164">
        <w:t xml:space="preserve"> da mensagem, o sistema deve excluir uma pop-up solicitando o preenchimento obrigatório para exclusão do membro; Ao preencher a justificativa e acionar a opção Salvar, o sistema deve excluir o membro selecionado da chapa; E deve retirar todas as permissões de acesso ao membro excluído;</w:t>
      </w:r>
    </w:p>
    <w:p w14:paraId="630CE84D" w14:textId="77777777" w:rsidR="00B02828" w:rsidRPr="00C87164" w:rsidRDefault="00B02828" w:rsidP="00B02828">
      <w:pPr>
        <w:pStyle w:val="PargrafodaLista"/>
      </w:pPr>
    </w:p>
    <w:p w14:paraId="68E6385B" w14:textId="1741BC9D" w:rsidR="00B02828" w:rsidRPr="00C87164" w:rsidRDefault="00B02828" w:rsidP="00D17537">
      <w:pPr>
        <w:pStyle w:val="PargrafodaLista"/>
        <w:widowControl/>
        <w:numPr>
          <w:ilvl w:val="0"/>
          <w:numId w:val="42"/>
        </w:numPr>
        <w:autoSpaceDE/>
        <w:adjustRightInd/>
        <w:spacing w:after="200" w:line="276" w:lineRule="auto"/>
        <w:ind w:left="567"/>
        <w:contextualSpacing/>
      </w:pPr>
      <w:r w:rsidRPr="00C87164">
        <w:t>O sistema deve exibir o componente de busca de CPF na linha que o membro em questão foi excluído;</w:t>
      </w:r>
    </w:p>
    <w:p w14:paraId="4FED999E" w14:textId="77777777" w:rsidR="00B02828" w:rsidRPr="00C87164" w:rsidRDefault="00B02828" w:rsidP="00B02828">
      <w:pPr>
        <w:pStyle w:val="PargrafodaLista"/>
      </w:pPr>
    </w:p>
    <w:p w14:paraId="330B0950" w14:textId="0D29F968" w:rsidR="00B02828" w:rsidRPr="00C87164" w:rsidRDefault="00604E7D" w:rsidP="00B02828">
      <w:pPr>
        <w:pStyle w:val="PargrafodaLista"/>
        <w:ind w:left="567"/>
      </w:pPr>
      <w:r w:rsidRPr="00C87164">
        <w:rPr>
          <w:noProof/>
        </w:rPr>
        <w:drawing>
          <wp:inline distT="0" distB="0" distL="0" distR="0" wp14:anchorId="7D0A2305" wp14:editId="53DB6605">
            <wp:extent cx="5064981" cy="580467"/>
            <wp:effectExtent l="0" t="0" r="254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683" cy="585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3D390" w14:textId="77777777" w:rsidR="00604E7D" w:rsidRPr="00C87164" w:rsidRDefault="00604E7D" w:rsidP="00B02828">
      <w:pPr>
        <w:pStyle w:val="PargrafodaLista"/>
        <w:ind w:left="567"/>
      </w:pPr>
    </w:p>
    <w:p w14:paraId="02B299E4" w14:textId="282CB89E" w:rsidR="00CA625B" w:rsidRPr="00C87164" w:rsidRDefault="00B02828" w:rsidP="00D17537">
      <w:pPr>
        <w:pStyle w:val="PargrafodaLista"/>
        <w:widowControl/>
        <w:numPr>
          <w:ilvl w:val="0"/>
          <w:numId w:val="42"/>
        </w:numPr>
        <w:autoSpaceDE/>
        <w:adjustRightInd/>
        <w:spacing w:after="200" w:line="276" w:lineRule="auto"/>
        <w:ind w:left="567"/>
        <w:contextualSpacing/>
        <w:rPr>
          <w:b/>
          <w:u w:val="single"/>
        </w:rPr>
      </w:pPr>
      <w:r w:rsidRPr="00C87164">
        <w:t xml:space="preserve">Caso o ator selecione a opção </w:t>
      </w:r>
      <w:r w:rsidRPr="00C87164">
        <w:rPr>
          <w:b/>
        </w:rPr>
        <w:t>Não</w:t>
      </w:r>
      <w:r w:rsidRPr="00C87164">
        <w:t xml:space="preserve"> da mensagem, o sistema não deve excluir o membro e deve permanecer na mesma interface;</w:t>
      </w:r>
    </w:p>
    <w:p w14:paraId="052D4577" w14:textId="77777777" w:rsidR="00B02828" w:rsidRPr="00B02828" w:rsidRDefault="00B02828" w:rsidP="00B02828">
      <w:pPr>
        <w:pStyle w:val="PargrafodaLista"/>
        <w:rPr>
          <w:b/>
          <w:u w:val="single"/>
        </w:rPr>
      </w:pPr>
    </w:p>
    <w:p w14:paraId="603C5247" w14:textId="77777777" w:rsidR="00B02828" w:rsidRPr="00CA625B" w:rsidRDefault="00B02828" w:rsidP="00B02828">
      <w:pPr>
        <w:pStyle w:val="PargrafodaLista"/>
        <w:widowControl/>
        <w:autoSpaceDE/>
        <w:adjustRightInd/>
        <w:spacing w:after="200" w:line="276" w:lineRule="auto"/>
        <w:ind w:left="567"/>
        <w:contextualSpacing/>
        <w:rPr>
          <w:b/>
          <w:u w:val="single"/>
        </w:rPr>
      </w:pPr>
    </w:p>
    <w:p w14:paraId="39E4AF58" w14:textId="3CEF2DEC" w:rsidR="008A5942" w:rsidRPr="00634E77" w:rsidRDefault="008A5942" w:rsidP="00EC5603">
      <w:pPr>
        <w:pStyle w:val="PargrafodaLista"/>
        <w:widowControl/>
        <w:numPr>
          <w:ilvl w:val="1"/>
          <w:numId w:val="3"/>
        </w:numPr>
        <w:autoSpaceDE/>
        <w:adjustRightInd/>
        <w:spacing w:after="200" w:line="276" w:lineRule="auto"/>
        <w:contextualSpacing/>
      </w:pPr>
      <w:r w:rsidRPr="00634E77">
        <w:rPr>
          <w:b/>
          <w:u w:val="single"/>
        </w:rPr>
        <w:t>Mensagem</w:t>
      </w:r>
      <w:r w:rsidRPr="00634E77">
        <w:rPr>
          <w:b/>
        </w:rPr>
        <w:t>:</w:t>
      </w:r>
      <w:bookmarkEnd w:id="42"/>
      <w:r w:rsidRPr="00634E77">
        <w:rPr>
          <w:b/>
        </w:rPr>
        <w:t xml:space="preserve"> </w:t>
      </w:r>
    </w:p>
    <w:p w14:paraId="7A0556ED" w14:textId="77777777" w:rsidR="008A5942" w:rsidRPr="00634E77" w:rsidRDefault="008A5942" w:rsidP="00FD717E">
      <w:pPr>
        <w:pStyle w:val="PargrafodaLista"/>
        <w:spacing w:before="60" w:after="60"/>
        <w:ind w:left="567"/>
        <w:jc w:val="both"/>
      </w:pPr>
    </w:p>
    <w:p w14:paraId="7041DB9D" w14:textId="1E76C115" w:rsidR="00613F8F" w:rsidRPr="00AD7A24" w:rsidRDefault="006F216D" w:rsidP="00D17537">
      <w:pPr>
        <w:pStyle w:val="PargrafodaLista"/>
        <w:numPr>
          <w:ilvl w:val="0"/>
          <w:numId w:val="11"/>
        </w:numPr>
        <w:ind w:left="567"/>
      </w:pPr>
      <w:r w:rsidRPr="00634E77">
        <w:t xml:space="preserve">As mensagens de </w:t>
      </w:r>
      <w:r w:rsidRPr="00AD7A24">
        <w:rPr>
          <w:u w:val="single"/>
        </w:rPr>
        <w:t>Sucesso, Alerta e Erro</w:t>
      </w:r>
      <w:r w:rsidRPr="00634E77">
        <w:t xml:space="preserve">, devem ser exibidas no canto superior </w:t>
      </w:r>
      <w:r w:rsidR="008A5942" w:rsidRPr="00634E77">
        <w:t xml:space="preserve">direito </w:t>
      </w:r>
      <w:r w:rsidRPr="00634E77">
        <w:t>da tela</w:t>
      </w:r>
      <w:r w:rsidR="00AD7A24">
        <w:t>;</w:t>
      </w:r>
      <w:r w:rsidR="0002596A" w:rsidRPr="00AD7A24">
        <w:t xml:space="preserve"> </w:t>
      </w:r>
    </w:p>
    <w:p w14:paraId="6BB053CE" w14:textId="79388798" w:rsidR="006F216D" w:rsidRPr="00AC4C3E" w:rsidRDefault="006F216D" w:rsidP="00D17537">
      <w:pPr>
        <w:pStyle w:val="PargrafodaLista"/>
        <w:numPr>
          <w:ilvl w:val="0"/>
          <w:numId w:val="11"/>
        </w:numPr>
        <w:ind w:left="567"/>
      </w:pPr>
      <w:r w:rsidRPr="00AC4C3E">
        <w:t xml:space="preserve">As mensagens de </w:t>
      </w:r>
      <w:r w:rsidRPr="00AC4C3E">
        <w:rPr>
          <w:u w:val="single"/>
        </w:rPr>
        <w:t>Confirmação</w:t>
      </w:r>
      <w:r w:rsidRPr="00AC4C3E">
        <w:t xml:space="preserve">, </w:t>
      </w:r>
      <w:r w:rsidR="00A250AF" w:rsidRPr="00634E77">
        <w:t>devem ser exibidas no canto superior direito da tela</w:t>
      </w:r>
      <w:r w:rsidRPr="00AC4C3E">
        <w:t>, com o seguinte padrão:</w:t>
      </w:r>
    </w:p>
    <w:p w14:paraId="24ED3E17" w14:textId="77777777" w:rsidR="006F216D" w:rsidRPr="00AC4C3E" w:rsidRDefault="006F216D" w:rsidP="006F216D">
      <w:pPr>
        <w:pStyle w:val="PargrafodaLista"/>
        <w:ind w:left="426"/>
      </w:pPr>
    </w:p>
    <w:p w14:paraId="6A2AD23F" w14:textId="0ADB80D5" w:rsidR="005F7CDF" w:rsidRPr="006F2A9C" w:rsidRDefault="005F7CDF" w:rsidP="00D17537">
      <w:pPr>
        <w:pStyle w:val="PargrafodaLista"/>
        <w:numPr>
          <w:ilvl w:val="0"/>
          <w:numId w:val="11"/>
        </w:numPr>
        <w:ind w:left="851"/>
      </w:pPr>
      <w:r w:rsidRPr="006F2A9C">
        <w:t>O sistema deve ter um temporizador de 5 segundos para cada mensagem exibida.</w:t>
      </w:r>
    </w:p>
    <w:p w14:paraId="02F0BE60" w14:textId="4ED949C4" w:rsidR="005F7CDF" w:rsidRPr="006F2A9C" w:rsidRDefault="005F7CDF" w:rsidP="00D17537">
      <w:pPr>
        <w:pStyle w:val="PargrafodaLista"/>
        <w:numPr>
          <w:ilvl w:val="0"/>
          <w:numId w:val="11"/>
        </w:numPr>
        <w:ind w:left="851"/>
      </w:pPr>
      <w:r w:rsidRPr="006F2A9C">
        <w:t>Ao final dos 5 segundos, o sistema deve fechar a caixa de mensagem e não exibi-la na tela.</w:t>
      </w:r>
    </w:p>
    <w:p w14:paraId="7FF2802A" w14:textId="77777777" w:rsidR="00BB4BD5" w:rsidRPr="00F81208" w:rsidRDefault="00BB4BD5" w:rsidP="00D17537">
      <w:pPr>
        <w:pStyle w:val="PargrafodaLista"/>
        <w:numPr>
          <w:ilvl w:val="0"/>
          <w:numId w:val="11"/>
        </w:numPr>
        <w:ind w:left="851"/>
      </w:pPr>
      <w:r w:rsidRPr="006F2A9C">
        <w:t xml:space="preserve">Caso surja uma nova </w:t>
      </w:r>
      <w:r w:rsidRPr="00F81208">
        <w:t>mensagem, o sistema deverá cadastrá-la logo abaixo daquela que foi anteriormente criada.</w:t>
      </w:r>
    </w:p>
    <w:p w14:paraId="5E821C84" w14:textId="700B4F45" w:rsidR="00D075C0" w:rsidRPr="00F81208" w:rsidRDefault="00BB4BD5" w:rsidP="00D17537">
      <w:pPr>
        <w:pStyle w:val="PargrafodaLista"/>
        <w:numPr>
          <w:ilvl w:val="0"/>
          <w:numId w:val="11"/>
        </w:numPr>
        <w:ind w:left="851"/>
      </w:pPr>
      <w:r w:rsidRPr="00F81208">
        <w:t xml:space="preserve">Para as mensagens de </w:t>
      </w:r>
      <w:r w:rsidRPr="00F81208">
        <w:rPr>
          <w:u w:val="single"/>
        </w:rPr>
        <w:t>confirmação</w:t>
      </w:r>
      <w:r w:rsidRPr="00F81208">
        <w:t xml:space="preserve"> o sistema </w:t>
      </w:r>
      <w:r w:rsidRPr="00F81208">
        <w:rPr>
          <w:u w:val="single"/>
        </w:rPr>
        <w:t>não</w:t>
      </w:r>
      <w:r w:rsidRPr="00F81208">
        <w:t xml:space="preserve"> deve disponibilizar o temporizador. </w:t>
      </w:r>
    </w:p>
    <w:p w14:paraId="361DE8A8" w14:textId="77777777" w:rsidR="00886972" w:rsidRPr="00F81208" w:rsidRDefault="00886972" w:rsidP="00886972">
      <w:pPr>
        <w:pStyle w:val="PargrafodaLista"/>
        <w:ind w:left="426"/>
      </w:pPr>
    </w:p>
    <w:p w14:paraId="7CECF9EE" w14:textId="77777777" w:rsidR="006F216D" w:rsidRPr="00F81208" w:rsidRDefault="006F216D" w:rsidP="006F216D">
      <w:pPr>
        <w:pStyle w:val="PargrafodaLista"/>
        <w:ind w:left="426"/>
      </w:pPr>
    </w:p>
    <w:tbl>
      <w:tblPr>
        <w:tblStyle w:val="SqTabela"/>
        <w:tblW w:w="0" w:type="auto"/>
        <w:jc w:val="center"/>
        <w:tblLook w:val="01E0" w:firstRow="1" w:lastRow="1" w:firstColumn="1" w:lastColumn="1" w:noHBand="0" w:noVBand="0"/>
      </w:tblPr>
      <w:tblGrid>
        <w:gridCol w:w="1234"/>
        <w:gridCol w:w="6276"/>
        <w:gridCol w:w="1555"/>
      </w:tblGrid>
      <w:tr w:rsidR="00FB3C8F" w:rsidRPr="00F81208" w14:paraId="512EA464" w14:textId="77777777" w:rsidTr="00FB3C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9065" w:type="dxa"/>
            <w:gridSpan w:val="3"/>
          </w:tcPr>
          <w:p w14:paraId="08A8DCE3" w14:textId="77777777" w:rsidR="00FB3C8F" w:rsidRPr="00F81208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4"/>
                <w:szCs w:val="24"/>
              </w:rPr>
              <w:t>Mensagens</w:t>
            </w:r>
          </w:p>
        </w:tc>
      </w:tr>
      <w:tr w:rsidR="00FB3C8F" w:rsidRPr="00F81208" w14:paraId="61C329AA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  <w:shd w:val="clear" w:color="auto" w:fill="B3B3B3"/>
          </w:tcPr>
          <w:p w14:paraId="05656573" w14:textId="77777777" w:rsidR="00FB3C8F" w:rsidRPr="00F81208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ID</w:t>
            </w:r>
          </w:p>
        </w:tc>
        <w:tc>
          <w:tcPr>
            <w:tcW w:w="6276" w:type="dxa"/>
            <w:shd w:val="clear" w:color="auto" w:fill="B3B3B3"/>
          </w:tcPr>
          <w:p w14:paraId="1DF1AD71" w14:textId="77777777" w:rsidR="00FB3C8F" w:rsidRPr="00F81208" w:rsidRDefault="00FB3C8F" w:rsidP="00FB5814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Descrição</w:t>
            </w:r>
          </w:p>
        </w:tc>
        <w:tc>
          <w:tcPr>
            <w:tcW w:w="1555" w:type="dxa"/>
            <w:shd w:val="clear" w:color="auto" w:fill="B3B3B3"/>
          </w:tcPr>
          <w:p w14:paraId="5B979886" w14:textId="77777777" w:rsidR="00FB3C8F" w:rsidRPr="00F81208" w:rsidRDefault="00FB3C8F" w:rsidP="00FB3C8F">
            <w:pPr>
              <w:spacing w:before="60" w:after="60"/>
              <w:jc w:val="center"/>
              <w:rPr>
                <w:b/>
                <w:sz w:val="20"/>
              </w:rPr>
            </w:pPr>
            <w:r w:rsidRPr="00F81208">
              <w:rPr>
                <w:b/>
                <w:sz w:val="20"/>
              </w:rPr>
              <w:t>Ações</w:t>
            </w:r>
          </w:p>
        </w:tc>
      </w:tr>
      <w:tr w:rsidR="00FB3C8F" w:rsidRPr="00F81208" w14:paraId="16A999C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722488F" w14:textId="00AC7735" w:rsidR="00FB3C8F" w:rsidRPr="00F81208" w:rsidRDefault="00FB3C8F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3" w:name="_Ref12023348"/>
          </w:p>
        </w:tc>
        <w:bookmarkEnd w:id="43"/>
        <w:tc>
          <w:tcPr>
            <w:tcW w:w="6276" w:type="dxa"/>
          </w:tcPr>
          <w:p w14:paraId="19465BB6" w14:textId="76DAD920" w:rsidR="00C17F68" w:rsidRPr="00F81208" w:rsidRDefault="002E2C2B" w:rsidP="00C17F68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F81208">
              <w:rPr>
                <w:rFonts w:cs="Arial"/>
                <w:sz w:val="18"/>
                <w:szCs w:val="18"/>
              </w:rPr>
              <w:t>Erro de Comunicação</w:t>
            </w:r>
            <w:r w:rsidR="00C17F68" w:rsidRPr="00F81208">
              <w:rPr>
                <w:rFonts w:cs="Arial"/>
                <w:sz w:val="18"/>
                <w:szCs w:val="18"/>
              </w:rPr>
              <w:t>, tente mais tarde!</w:t>
            </w:r>
          </w:p>
        </w:tc>
        <w:tc>
          <w:tcPr>
            <w:tcW w:w="1555" w:type="dxa"/>
          </w:tcPr>
          <w:p w14:paraId="3B390CB7" w14:textId="62132B8A" w:rsidR="00FB3C8F" w:rsidRPr="00F81208" w:rsidRDefault="00A75648" w:rsidP="00FB5814">
            <w:pPr>
              <w:spacing w:before="60" w:after="60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Erro</w:t>
            </w:r>
          </w:p>
        </w:tc>
      </w:tr>
      <w:tr w:rsidR="0001114E" w:rsidRPr="00F81208" w14:paraId="3D03FB18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0047D321" w14:textId="761C2E38" w:rsidR="0001114E" w:rsidRPr="00F81208" w:rsidRDefault="0001114E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4" w:name="_Ref13581850"/>
          </w:p>
        </w:tc>
        <w:bookmarkEnd w:id="44"/>
        <w:tc>
          <w:tcPr>
            <w:tcW w:w="6276" w:type="dxa"/>
          </w:tcPr>
          <w:p w14:paraId="5E7B3C6E" w14:textId="69D827AD" w:rsidR="00D9519F" w:rsidRPr="00BD4C7D" w:rsidRDefault="001A0366" w:rsidP="00B60A32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BD4C7D">
              <w:rPr>
                <w:rFonts w:cs="Arial"/>
                <w:sz w:val="18"/>
                <w:szCs w:val="18"/>
              </w:rPr>
              <w:t>Campo de preenchimento obrigatório</w:t>
            </w:r>
          </w:p>
        </w:tc>
        <w:tc>
          <w:tcPr>
            <w:tcW w:w="1555" w:type="dxa"/>
          </w:tcPr>
          <w:p w14:paraId="38CA1E95" w14:textId="6A7C8BDF" w:rsidR="0001114E" w:rsidRPr="00F81208" w:rsidRDefault="00252664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B219F6" w:rsidRPr="00F81208" w14:paraId="21C1062C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593FC529" w14:textId="4C91A125" w:rsidR="00B219F6" w:rsidRPr="00F81208" w:rsidRDefault="00B219F6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5" w:name="_Ref13647479"/>
          </w:p>
        </w:tc>
        <w:bookmarkEnd w:id="45"/>
        <w:tc>
          <w:tcPr>
            <w:tcW w:w="6276" w:type="dxa"/>
          </w:tcPr>
          <w:p w14:paraId="7E7B920E" w14:textId="37311727" w:rsidR="00B219F6" w:rsidRPr="00BD4C7D" w:rsidRDefault="004E541B" w:rsidP="004E541B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BD4C7D">
              <w:rPr>
                <w:rFonts w:cs="Arial"/>
                <w:sz w:val="18"/>
                <w:szCs w:val="18"/>
              </w:rPr>
              <w:t xml:space="preserve">CPF incluído </w:t>
            </w:r>
            <w:r w:rsidR="009F213B" w:rsidRPr="00BD4C7D">
              <w:rPr>
                <w:rFonts w:cs="Arial"/>
                <w:sz w:val="18"/>
                <w:szCs w:val="18"/>
              </w:rPr>
              <w:t>com sucesso!</w:t>
            </w:r>
          </w:p>
        </w:tc>
        <w:tc>
          <w:tcPr>
            <w:tcW w:w="1555" w:type="dxa"/>
          </w:tcPr>
          <w:p w14:paraId="659F0CF5" w14:textId="4DBA4A8F" w:rsidR="00B219F6" w:rsidRPr="00F81208" w:rsidRDefault="009F213B" w:rsidP="00FB5814">
            <w:pPr>
              <w:spacing w:before="60" w:after="60"/>
              <w:rPr>
                <w:sz w:val="18"/>
                <w:szCs w:val="18"/>
              </w:rPr>
            </w:pPr>
            <w:r w:rsidRPr="00F81208">
              <w:rPr>
                <w:sz w:val="18"/>
                <w:szCs w:val="18"/>
              </w:rPr>
              <w:t>Sucesso</w:t>
            </w:r>
          </w:p>
        </w:tc>
      </w:tr>
      <w:tr w:rsidR="008C7E84" w:rsidRPr="00F81208" w14:paraId="0FC0C5A7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3DDD5B20" w14:textId="77777777" w:rsidR="008C7E84" w:rsidRPr="00F81208" w:rsidRDefault="008C7E84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6" w:name="_Ref13659352"/>
          </w:p>
        </w:tc>
        <w:bookmarkEnd w:id="46"/>
        <w:tc>
          <w:tcPr>
            <w:tcW w:w="6276" w:type="dxa"/>
          </w:tcPr>
          <w:p w14:paraId="60D50AB1" w14:textId="1009E523" w:rsidR="00FD57C9" w:rsidRPr="00BD4C7D" w:rsidRDefault="00FD57C9" w:rsidP="00FD57C9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BD4C7D">
              <w:rPr>
                <w:rFonts w:cs="Arial"/>
                <w:sz w:val="18"/>
                <w:szCs w:val="18"/>
              </w:rPr>
              <w:t xml:space="preserve">Deseja realmente </w:t>
            </w:r>
            <w:r w:rsidR="00E5332E" w:rsidRPr="00BD4C7D">
              <w:rPr>
                <w:rFonts w:cs="Arial"/>
                <w:sz w:val="18"/>
                <w:szCs w:val="18"/>
              </w:rPr>
              <w:t>sair da interface</w:t>
            </w:r>
            <w:r w:rsidRPr="00BD4C7D">
              <w:rPr>
                <w:rFonts w:cs="Arial"/>
                <w:sz w:val="18"/>
                <w:szCs w:val="18"/>
              </w:rPr>
              <w:t>? Dados não salvos serão perdidos!</w:t>
            </w:r>
          </w:p>
          <w:p w14:paraId="6FFDBC8E" w14:textId="68081A7D" w:rsidR="008C7E84" w:rsidRPr="00BD4C7D" w:rsidRDefault="00FD57C9" w:rsidP="00FD57C9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BD4C7D">
              <w:rPr>
                <w:rFonts w:cs="Arial"/>
                <w:sz w:val="18"/>
                <w:szCs w:val="18"/>
              </w:rPr>
              <w:t>[Sim]  [Não]</w:t>
            </w:r>
          </w:p>
        </w:tc>
        <w:tc>
          <w:tcPr>
            <w:tcW w:w="1555" w:type="dxa"/>
          </w:tcPr>
          <w:p w14:paraId="74377CEF" w14:textId="0B77D273" w:rsidR="008C7E84" w:rsidRPr="00F81208" w:rsidRDefault="00895A16" w:rsidP="00FB5814">
            <w:pPr>
              <w:spacing w:before="60" w:after="60"/>
              <w:rPr>
                <w:sz w:val="18"/>
                <w:szCs w:val="18"/>
              </w:rPr>
            </w:pPr>
            <w:r w:rsidRPr="00714C52">
              <w:rPr>
                <w:sz w:val="18"/>
                <w:szCs w:val="18"/>
              </w:rPr>
              <w:t>Confirmação</w:t>
            </w:r>
          </w:p>
        </w:tc>
      </w:tr>
      <w:tr w:rsidR="00B941F5" w:rsidRPr="00F81208" w14:paraId="384A3F76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283D4C15" w14:textId="77777777" w:rsidR="00B941F5" w:rsidRPr="00F81208" w:rsidRDefault="00B941F5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7" w:name="_Ref13662663"/>
          </w:p>
        </w:tc>
        <w:bookmarkEnd w:id="47"/>
        <w:tc>
          <w:tcPr>
            <w:tcW w:w="6276" w:type="dxa"/>
          </w:tcPr>
          <w:p w14:paraId="19740259" w14:textId="77777777" w:rsidR="005E1A98" w:rsidRPr="00BD4C7D" w:rsidRDefault="005E1A98" w:rsidP="005E1A98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BD4C7D">
              <w:rPr>
                <w:rFonts w:cs="Arial"/>
                <w:sz w:val="18"/>
                <w:szCs w:val="18"/>
              </w:rPr>
              <w:t>O CPF que o senhor quer substituir já aceitou o convite de participação da Chapa!</w:t>
            </w:r>
          </w:p>
          <w:p w14:paraId="128ABFB1" w14:textId="77777777" w:rsidR="005E1A98" w:rsidRPr="00BD4C7D" w:rsidRDefault="005E1A98" w:rsidP="005E1A98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BD4C7D">
              <w:rPr>
                <w:rFonts w:cs="Arial"/>
                <w:sz w:val="18"/>
                <w:szCs w:val="18"/>
              </w:rPr>
              <w:t>Deseja realmente substituir o profissional?</w:t>
            </w:r>
          </w:p>
          <w:p w14:paraId="529C8A15" w14:textId="6FE894FB" w:rsidR="0079412A" w:rsidRPr="00BD4C7D" w:rsidRDefault="005E1A98" w:rsidP="005E1A98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BD4C7D">
              <w:rPr>
                <w:rFonts w:cs="Arial"/>
                <w:sz w:val="18"/>
                <w:szCs w:val="18"/>
              </w:rPr>
              <w:t>[Sim] [Não]</w:t>
            </w:r>
          </w:p>
        </w:tc>
        <w:tc>
          <w:tcPr>
            <w:tcW w:w="1555" w:type="dxa"/>
          </w:tcPr>
          <w:p w14:paraId="5A6A3A45" w14:textId="50FF527B" w:rsidR="00B941F5" w:rsidRPr="00F81208" w:rsidRDefault="0079412A" w:rsidP="00FB5814">
            <w:pPr>
              <w:spacing w:before="60" w:after="60"/>
              <w:rPr>
                <w:sz w:val="18"/>
                <w:szCs w:val="18"/>
              </w:rPr>
            </w:pPr>
            <w:r w:rsidRPr="00714C52">
              <w:rPr>
                <w:sz w:val="18"/>
                <w:szCs w:val="18"/>
              </w:rPr>
              <w:t>Confirmação</w:t>
            </w:r>
          </w:p>
        </w:tc>
      </w:tr>
      <w:tr w:rsidR="007F5456" w:rsidRPr="00F81208" w14:paraId="2C831592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4575530" w14:textId="77777777" w:rsidR="007F5456" w:rsidRPr="00F81208" w:rsidRDefault="007F5456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8" w:name="_Ref22917042"/>
          </w:p>
        </w:tc>
        <w:bookmarkEnd w:id="48"/>
        <w:tc>
          <w:tcPr>
            <w:tcW w:w="6276" w:type="dxa"/>
          </w:tcPr>
          <w:p w14:paraId="556C0BBF" w14:textId="411175AD" w:rsidR="007F5456" w:rsidRDefault="001066D1" w:rsidP="005E1A98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927686">
              <w:rPr>
                <w:rFonts w:cs="Arial"/>
                <w:sz w:val="18"/>
                <w:szCs w:val="18"/>
              </w:rPr>
              <w:t>CPF não encontrado na Base de Dados</w:t>
            </w:r>
            <w:r>
              <w:rPr>
                <w:rFonts w:cs="Arial"/>
                <w:sz w:val="18"/>
                <w:szCs w:val="18"/>
              </w:rPr>
              <w:t xml:space="preserve"> do SICCAU</w:t>
            </w:r>
            <w:r w:rsidRPr="00927686">
              <w:rPr>
                <w:rFonts w:cs="Arial"/>
                <w:sz w:val="18"/>
                <w:szCs w:val="18"/>
              </w:rPr>
              <w:t>!</w:t>
            </w:r>
          </w:p>
        </w:tc>
        <w:tc>
          <w:tcPr>
            <w:tcW w:w="1555" w:type="dxa"/>
          </w:tcPr>
          <w:p w14:paraId="2D0B7B39" w14:textId="47D5B815" w:rsidR="007F5456" w:rsidRPr="00714C52" w:rsidRDefault="007F5456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736D99" w:rsidRPr="00F81208" w14:paraId="7788B2D0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02F53006" w14:textId="77777777" w:rsidR="00736D99" w:rsidRPr="00F81208" w:rsidRDefault="00736D99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49" w:name="_Ref23352802"/>
          </w:p>
        </w:tc>
        <w:bookmarkEnd w:id="49"/>
        <w:tc>
          <w:tcPr>
            <w:tcW w:w="6276" w:type="dxa"/>
          </w:tcPr>
          <w:p w14:paraId="5240C7D4" w14:textId="03812D8A" w:rsidR="00736D99" w:rsidRDefault="00736D99" w:rsidP="00736D99">
            <w:pPr>
              <w:spacing w:after="0"/>
              <w:ind w:left="-69"/>
              <w:rPr>
                <w:rFonts w:cs="Arial"/>
                <w:color w:val="000000" w:themeColor="text1"/>
                <w:sz w:val="18"/>
                <w:szCs w:val="18"/>
              </w:rPr>
            </w:pPr>
            <w:r>
              <w:rPr>
                <w:rFonts w:cs="Arial"/>
                <w:color w:val="000000" w:themeColor="text1"/>
                <w:sz w:val="18"/>
                <w:szCs w:val="18"/>
              </w:rPr>
              <w:t>Caro(a) sr</w:t>
            </w:r>
            <w:r w:rsidR="004E0453">
              <w:rPr>
                <w:rFonts w:cs="Arial"/>
                <w:color w:val="000000" w:themeColor="text1"/>
                <w:sz w:val="18"/>
                <w:szCs w:val="18"/>
              </w:rPr>
              <w:t>.</w:t>
            </w:r>
            <w:r>
              <w:rPr>
                <w:rFonts w:cs="Arial"/>
                <w:color w:val="000000" w:themeColor="text1"/>
                <w:sz w:val="18"/>
                <w:szCs w:val="18"/>
              </w:rPr>
              <w:t>(a), você não está logado no sistema eleitoral!</w:t>
            </w:r>
          </w:p>
          <w:p w14:paraId="13400B02" w14:textId="1A3EEA02" w:rsidR="00736D99" w:rsidRDefault="00736D99" w:rsidP="00736D99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color w:val="000000" w:themeColor="text1"/>
                <w:sz w:val="18"/>
                <w:szCs w:val="18"/>
              </w:rPr>
              <w:t>Para ter acesso a funcionalidade requisitada, por gentileza realizar login no sistema eleitoral.</w:t>
            </w:r>
          </w:p>
        </w:tc>
        <w:tc>
          <w:tcPr>
            <w:tcW w:w="1555" w:type="dxa"/>
          </w:tcPr>
          <w:p w14:paraId="1AF30161" w14:textId="0A34855D" w:rsidR="00736D99" w:rsidRDefault="00736D99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AB1334" w:rsidRPr="00F81208" w14:paraId="6EAB351E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7339149" w14:textId="77777777" w:rsidR="00AB1334" w:rsidRPr="00F81208" w:rsidRDefault="00AB1334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0" w:name="_Ref23691930"/>
          </w:p>
        </w:tc>
        <w:bookmarkEnd w:id="50"/>
        <w:tc>
          <w:tcPr>
            <w:tcW w:w="6276" w:type="dxa"/>
          </w:tcPr>
          <w:p w14:paraId="105994BC" w14:textId="08679FB3" w:rsidR="00AB1334" w:rsidRDefault="002D36AB" w:rsidP="00736D99">
            <w:pPr>
              <w:spacing w:after="0"/>
              <w:ind w:left="-69"/>
              <w:rPr>
                <w:rFonts w:cs="Arial"/>
                <w:color w:val="000000" w:themeColor="text1"/>
                <w:sz w:val="18"/>
                <w:szCs w:val="18"/>
              </w:rPr>
            </w:pPr>
            <w:r w:rsidRPr="00927686">
              <w:rPr>
                <w:rFonts w:cs="Arial"/>
                <w:sz w:val="18"/>
                <w:szCs w:val="18"/>
              </w:rPr>
              <w:t>CPF informado já aceitou participação em outra chapa!</w:t>
            </w:r>
          </w:p>
        </w:tc>
        <w:tc>
          <w:tcPr>
            <w:tcW w:w="1555" w:type="dxa"/>
          </w:tcPr>
          <w:p w14:paraId="57ABA379" w14:textId="76C95992" w:rsidR="00AB1334" w:rsidRDefault="00AB1334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AB1334" w:rsidRPr="00F81208" w14:paraId="13BF1A5E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225F3E8B" w14:textId="77777777" w:rsidR="00AB1334" w:rsidRPr="00F81208" w:rsidRDefault="00AB1334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1" w:name="_Ref23691954"/>
          </w:p>
        </w:tc>
        <w:bookmarkEnd w:id="51"/>
        <w:tc>
          <w:tcPr>
            <w:tcW w:w="6276" w:type="dxa"/>
          </w:tcPr>
          <w:p w14:paraId="6721FA79" w14:textId="77777777" w:rsidR="006152F1" w:rsidRPr="00927686" w:rsidRDefault="006152F1" w:rsidP="006152F1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927686">
              <w:rPr>
                <w:rFonts w:cs="Arial"/>
                <w:sz w:val="18"/>
                <w:szCs w:val="18"/>
              </w:rPr>
              <w:t>CPF informado pertence a um membro de UF diferente da chapa!</w:t>
            </w:r>
          </w:p>
          <w:p w14:paraId="3AEF1218" w14:textId="1D92E7F3" w:rsidR="00AB1334" w:rsidRPr="00927686" w:rsidRDefault="006152F1" w:rsidP="006152F1">
            <w:pPr>
              <w:spacing w:after="0"/>
              <w:ind w:left="-69"/>
              <w:rPr>
                <w:rFonts w:cs="Arial"/>
                <w:sz w:val="18"/>
                <w:szCs w:val="18"/>
              </w:rPr>
            </w:pPr>
            <w:r w:rsidRPr="00927686">
              <w:rPr>
                <w:rFonts w:cs="Arial"/>
                <w:sz w:val="18"/>
                <w:szCs w:val="18"/>
              </w:rPr>
              <w:t>Só será aceito membro pertencente a mesma UF da chapa criada.</w:t>
            </w:r>
          </w:p>
        </w:tc>
        <w:tc>
          <w:tcPr>
            <w:tcW w:w="1555" w:type="dxa"/>
          </w:tcPr>
          <w:p w14:paraId="0095F405" w14:textId="4D3A19E3" w:rsidR="00AB1334" w:rsidRDefault="006152F1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434F3D" w:rsidRPr="00F81208" w14:paraId="5D6008F3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48ED458A" w14:textId="77777777" w:rsidR="00434F3D" w:rsidRPr="00F81208" w:rsidRDefault="00434F3D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2" w:name="_Ref23760679"/>
          </w:p>
        </w:tc>
        <w:bookmarkEnd w:id="52"/>
        <w:tc>
          <w:tcPr>
            <w:tcW w:w="6276" w:type="dxa"/>
          </w:tcPr>
          <w:p w14:paraId="5191AC74" w14:textId="07768C25" w:rsidR="00434F3D" w:rsidRPr="00927686" w:rsidRDefault="00434F3D" w:rsidP="006152F1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927686">
              <w:rPr>
                <w:rFonts w:cs="Arial"/>
                <w:sz w:val="18"/>
                <w:szCs w:val="18"/>
              </w:rPr>
              <w:t>CPF informado já aceitou participação em outra chapa!</w:t>
            </w:r>
          </w:p>
        </w:tc>
        <w:tc>
          <w:tcPr>
            <w:tcW w:w="1555" w:type="dxa"/>
          </w:tcPr>
          <w:p w14:paraId="5C91B881" w14:textId="7ACDC28A" w:rsidR="00434F3D" w:rsidRDefault="00434F3D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434F3D" w:rsidRPr="00F81208" w14:paraId="25512A46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55C570DF" w14:textId="77777777" w:rsidR="00434F3D" w:rsidRPr="00F81208" w:rsidRDefault="00434F3D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3" w:name="_Ref23760760"/>
          </w:p>
        </w:tc>
        <w:bookmarkEnd w:id="53"/>
        <w:tc>
          <w:tcPr>
            <w:tcW w:w="6276" w:type="dxa"/>
          </w:tcPr>
          <w:p w14:paraId="1287F095" w14:textId="6D664B88" w:rsidR="00434F3D" w:rsidRPr="00927686" w:rsidRDefault="00213443" w:rsidP="006152F1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927686">
              <w:rPr>
                <w:rFonts w:cs="Arial"/>
                <w:sz w:val="18"/>
                <w:szCs w:val="18"/>
              </w:rPr>
              <w:t>O CPF informado já foi incluído nessa Chapa!</w:t>
            </w:r>
          </w:p>
        </w:tc>
        <w:tc>
          <w:tcPr>
            <w:tcW w:w="1555" w:type="dxa"/>
          </w:tcPr>
          <w:p w14:paraId="0425483E" w14:textId="4769344D" w:rsidR="00434F3D" w:rsidRDefault="00213443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434F3D" w:rsidRPr="00F81208" w14:paraId="2E1C1C4D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7AE48CD" w14:textId="77777777" w:rsidR="00434F3D" w:rsidRPr="00F81208" w:rsidRDefault="00434F3D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4" w:name="_Ref23760895"/>
          </w:p>
        </w:tc>
        <w:bookmarkEnd w:id="54"/>
        <w:tc>
          <w:tcPr>
            <w:tcW w:w="6276" w:type="dxa"/>
          </w:tcPr>
          <w:p w14:paraId="742BE88A" w14:textId="7004B071" w:rsidR="00434F3D" w:rsidRPr="00927686" w:rsidRDefault="00FE4690" w:rsidP="006152F1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 w:rsidRPr="00163219">
              <w:rPr>
                <w:rFonts w:cs="Arial"/>
                <w:color w:val="000000" w:themeColor="text1"/>
                <w:sz w:val="18"/>
                <w:szCs w:val="18"/>
              </w:rPr>
              <w:t>O CPF informado já foi eleito conselheiro ou suplente de conselheiro do CAU/BR ou de CAU/UF em mandato subsequente!</w:t>
            </w:r>
          </w:p>
        </w:tc>
        <w:tc>
          <w:tcPr>
            <w:tcW w:w="1555" w:type="dxa"/>
          </w:tcPr>
          <w:p w14:paraId="5384F0F0" w14:textId="1DC9EC7C" w:rsidR="00434F3D" w:rsidRDefault="00FE4690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DF2E67" w:rsidRPr="00F81208" w14:paraId="29EE2CC7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59E8243B" w14:textId="77777777" w:rsidR="00DF2E67" w:rsidRPr="00F81208" w:rsidRDefault="00DF2E67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5" w:name="_Ref23766659"/>
          </w:p>
        </w:tc>
        <w:bookmarkEnd w:id="55"/>
        <w:tc>
          <w:tcPr>
            <w:tcW w:w="6276" w:type="dxa"/>
          </w:tcPr>
          <w:p w14:paraId="39C2CC2B" w14:textId="02C2EF11" w:rsidR="00DF2E67" w:rsidRPr="00163219" w:rsidRDefault="00DF2E67" w:rsidP="006152F1">
            <w:pPr>
              <w:spacing w:before="60" w:after="60"/>
              <w:jc w:val="left"/>
              <w:rPr>
                <w:rFonts w:cs="Arial"/>
                <w:color w:val="000000" w:themeColor="text1"/>
                <w:sz w:val="18"/>
                <w:szCs w:val="18"/>
              </w:rPr>
            </w:pPr>
            <w:r w:rsidRPr="00163219">
              <w:rPr>
                <w:rFonts w:cs="Arial"/>
                <w:sz w:val="18"/>
                <w:szCs w:val="18"/>
              </w:rPr>
              <w:t>O CPF informado p</w:t>
            </w:r>
            <w:r w:rsidRPr="00163219">
              <w:rPr>
                <w:rFonts w:cs="Arial"/>
                <w:color w:val="000000" w:themeColor="text1"/>
                <w:sz w:val="18"/>
                <w:szCs w:val="18"/>
              </w:rPr>
              <w:t>erdeu o mandato de conselheiro do CAU/BR ou de CAU/UF, inclusive na condição de suplente, nos últimos 5 (cinco) anos!</w:t>
            </w:r>
          </w:p>
        </w:tc>
        <w:tc>
          <w:tcPr>
            <w:tcW w:w="1555" w:type="dxa"/>
          </w:tcPr>
          <w:p w14:paraId="011F5435" w14:textId="37809773" w:rsidR="00DF2E67" w:rsidRDefault="00DF2E67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DF2E67" w:rsidRPr="00F81208" w14:paraId="1684A9A2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302CB879" w14:textId="77777777" w:rsidR="00DF2E67" w:rsidRPr="00F81208" w:rsidRDefault="00DF2E67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6" w:name="_Ref23766675"/>
          </w:p>
        </w:tc>
        <w:bookmarkEnd w:id="56"/>
        <w:tc>
          <w:tcPr>
            <w:tcW w:w="6276" w:type="dxa"/>
          </w:tcPr>
          <w:p w14:paraId="3EADC243" w14:textId="16BC31E0" w:rsidR="00DF2E67" w:rsidRPr="00163219" w:rsidRDefault="00DF2E67" w:rsidP="006152F1">
            <w:pPr>
              <w:spacing w:before="60" w:after="60"/>
              <w:jc w:val="left"/>
              <w:rPr>
                <w:rFonts w:cs="Arial"/>
                <w:color w:val="000000" w:themeColor="text1"/>
                <w:sz w:val="18"/>
                <w:szCs w:val="18"/>
              </w:rPr>
            </w:pPr>
            <w:r w:rsidRPr="00163219">
              <w:rPr>
                <w:rFonts w:cs="Arial"/>
                <w:color w:val="000000" w:themeColor="text1"/>
                <w:sz w:val="18"/>
                <w:szCs w:val="18"/>
              </w:rPr>
              <w:t>O CPF informado possui sanção ético-disciplinar aplicada por decisão transitada em julgado pendente de reabilitação!</w:t>
            </w:r>
          </w:p>
        </w:tc>
        <w:tc>
          <w:tcPr>
            <w:tcW w:w="1555" w:type="dxa"/>
          </w:tcPr>
          <w:p w14:paraId="2B02690C" w14:textId="5B3ED827" w:rsidR="00DF2E67" w:rsidRDefault="00DF2E67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DF2E67" w:rsidRPr="00F81208" w14:paraId="1D3BCF69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EE9B2E6" w14:textId="77777777" w:rsidR="00DF2E67" w:rsidRPr="00F81208" w:rsidRDefault="00DF2E67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7" w:name="_Ref23766684"/>
          </w:p>
        </w:tc>
        <w:bookmarkEnd w:id="57"/>
        <w:tc>
          <w:tcPr>
            <w:tcW w:w="6276" w:type="dxa"/>
          </w:tcPr>
          <w:p w14:paraId="0680DB07" w14:textId="580337BD" w:rsidR="00DF2E67" w:rsidRPr="00163219" w:rsidRDefault="00DF2E67" w:rsidP="006152F1">
            <w:pPr>
              <w:spacing w:before="60" w:after="60"/>
              <w:jc w:val="left"/>
              <w:rPr>
                <w:rFonts w:cs="Arial"/>
                <w:color w:val="000000" w:themeColor="text1"/>
                <w:sz w:val="18"/>
                <w:szCs w:val="18"/>
              </w:rPr>
            </w:pPr>
            <w:r w:rsidRPr="00163219">
              <w:rPr>
                <w:rFonts w:cs="Arial"/>
                <w:color w:val="000000" w:themeColor="text1"/>
                <w:sz w:val="18"/>
                <w:szCs w:val="18"/>
              </w:rPr>
              <w:t>O CPF informado foi sancionado por infração ético-disciplinar no CAU/UF ou no CAU/BR, desde a reabilitação da sanção até o transcurso do prazo de 3 (três) anos.</w:t>
            </w:r>
          </w:p>
        </w:tc>
        <w:tc>
          <w:tcPr>
            <w:tcW w:w="1555" w:type="dxa"/>
          </w:tcPr>
          <w:p w14:paraId="185F5B3C" w14:textId="14F72956" w:rsidR="00DF2E67" w:rsidRDefault="00DF2E67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DF2E67" w:rsidRPr="00F81208" w14:paraId="31D44961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F226261" w14:textId="77777777" w:rsidR="00DF2E67" w:rsidRPr="00F81208" w:rsidRDefault="00DF2E67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8" w:name="_Ref23766692"/>
          </w:p>
        </w:tc>
        <w:bookmarkEnd w:id="58"/>
        <w:tc>
          <w:tcPr>
            <w:tcW w:w="6276" w:type="dxa"/>
          </w:tcPr>
          <w:p w14:paraId="652528FC" w14:textId="1B1A12AA" w:rsidR="00DF2E67" w:rsidRPr="00163219" w:rsidRDefault="00DF2E67" w:rsidP="006152F1">
            <w:pPr>
              <w:spacing w:before="60" w:after="60"/>
              <w:jc w:val="left"/>
              <w:rPr>
                <w:rFonts w:cs="Arial"/>
                <w:color w:val="000000" w:themeColor="text1"/>
                <w:sz w:val="18"/>
                <w:szCs w:val="18"/>
              </w:rPr>
            </w:pPr>
            <w:r w:rsidRPr="00163219">
              <w:rPr>
                <w:rFonts w:cs="Arial"/>
                <w:color w:val="000000" w:themeColor="text1"/>
                <w:sz w:val="18"/>
                <w:szCs w:val="18"/>
              </w:rPr>
              <w:t>O CPF informado é devedor de multa referente a processo eleitoral do CAU!</w:t>
            </w:r>
          </w:p>
        </w:tc>
        <w:tc>
          <w:tcPr>
            <w:tcW w:w="1555" w:type="dxa"/>
          </w:tcPr>
          <w:p w14:paraId="5DA22E3A" w14:textId="68F9818F" w:rsidR="00DF2E67" w:rsidRDefault="00DF2E67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B57D75" w:rsidRPr="00F81208" w14:paraId="1B8D71F8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95AB7E6" w14:textId="77777777" w:rsidR="00B57D75" w:rsidRPr="00F81208" w:rsidRDefault="00B57D75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59" w:name="_Ref23772029"/>
          </w:p>
        </w:tc>
        <w:bookmarkEnd w:id="59"/>
        <w:tc>
          <w:tcPr>
            <w:tcW w:w="6276" w:type="dxa"/>
          </w:tcPr>
          <w:p w14:paraId="284DE9EB" w14:textId="19095F03" w:rsidR="00B57D75" w:rsidRPr="00163219" w:rsidRDefault="00B57D75" w:rsidP="006152F1">
            <w:pPr>
              <w:spacing w:before="60" w:after="60"/>
              <w:jc w:val="left"/>
              <w:rPr>
                <w:rFonts w:cs="Arial"/>
                <w:color w:val="000000" w:themeColor="text1"/>
                <w:sz w:val="18"/>
                <w:szCs w:val="18"/>
              </w:rPr>
            </w:pPr>
            <w:r>
              <w:rPr>
                <w:rFonts w:cs="Arial"/>
                <w:color w:val="000000" w:themeColor="text1"/>
                <w:sz w:val="18"/>
                <w:szCs w:val="18"/>
              </w:rPr>
              <w:t>Caro(a) Sr.(a), informe ao menos um (1) responsável pela chapa!</w:t>
            </w:r>
          </w:p>
        </w:tc>
        <w:tc>
          <w:tcPr>
            <w:tcW w:w="1555" w:type="dxa"/>
          </w:tcPr>
          <w:p w14:paraId="50139D7C" w14:textId="61A1F14D" w:rsidR="00B57D75" w:rsidRDefault="00B57D75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B57D75" w:rsidRPr="00F81208" w14:paraId="084FABD0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65E2E630" w14:textId="77777777" w:rsidR="00B57D75" w:rsidRPr="00F81208" w:rsidRDefault="00B57D75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60" w:name="_Ref23772253"/>
          </w:p>
        </w:tc>
        <w:bookmarkEnd w:id="60"/>
        <w:tc>
          <w:tcPr>
            <w:tcW w:w="6276" w:type="dxa"/>
          </w:tcPr>
          <w:p w14:paraId="4CA59E26" w14:textId="6BECDFE5" w:rsidR="00B57D75" w:rsidRDefault="00B57D75" w:rsidP="006152F1">
            <w:pPr>
              <w:spacing w:before="60" w:after="60"/>
              <w:jc w:val="left"/>
              <w:rPr>
                <w:rFonts w:cs="Arial"/>
                <w:color w:val="000000" w:themeColor="text1"/>
                <w:sz w:val="18"/>
                <w:szCs w:val="18"/>
              </w:rPr>
            </w:pPr>
            <w:r w:rsidRPr="00927686">
              <w:rPr>
                <w:rFonts w:cs="Arial"/>
                <w:sz w:val="18"/>
                <w:szCs w:val="18"/>
              </w:rPr>
              <w:t>Só é permitido a inclusão de até 3 responsáveis!</w:t>
            </w:r>
          </w:p>
        </w:tc>
        <w:tc>
          <w:tcPr>
            <w:tcW w:w="1555" w:type="dxa"/>
          </w:tcPr>
          <w:p w14:paraId="08B0F911" w14:textId="7D559670" w:rsidR="00B57D75" w:rsidRDefault="00B57D75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570845" w:rsidRPr="00F81208" w14:paraId="12FF8612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15CC3875" w14:textId="77777777" w:rsidR="00570845" w:rsidRPr="00F81208" w:rsidRDefault="00570845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61" w:name="_Ref23773896"/>
          </w:p>
        </w:tc>
        <w:bookmarkEnd w:id="61"/>
        <w:tc>
          <w:tcPr>
            <w:tcW w:w="6276" w:type="dxa"/>
          </w:tcPr>
          <w:p w14:paraId="569EA716" w14:textId="0DE61612" w:rsidR="00570845" w:rsidRPr="00927686" w:rsidRDefault="00570845" w:rsidP="006152F1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Membro alterado com </w:t>
            </w:r>
            <w:r w:rsidR="004F56BD">
              <w:rPr>
                <w:rFonts w:cs="Arial"/>
                <w:sz w:val="18"/>
                <w:szCs w:val="18"/>
              </w:rPr>
              <w:t>sucesso!</w:t>
            </w:r>
          </w:p>
        </w:tc>
        <w:tc>
          <w:tcPr>
            <w:tcW w:w="1555" w:type="dxa"/>
          </w:tcPr>
          <w:p w14:paraId="1F7CD4E1" w14:textId="3646D952" w:rsidR="00570845" w:rsidRDefault="00570845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Alerta</w:t>
            </w:r>
          </w:p>
        </w:tc>
      </w:tr>
      <w:tr w:rsidR="00A10328" w:rsidRPr="00F81208" w14:paraId="4219F4C7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5D975697" w14:textId="77777777" w:rsidR="00A10328" w:rsidRPr="00F81208" w:rsidRDefault="00A10328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62" w:name="_Ref23778148"/>
          </w:p>
        </w:tc>
        <w:bookmarkEnd w:id="62"/>
        <w:tc>
          <w:tcPr>
            <w:tcW w:w="6276" w:type="dxa"/>
          </w:tcPr>
          <w:p w14:paraId="5D0E9C1B" w14:textId="77777777" w:rsidR="00A10328" w:rsidRDefault="00A10328" w:rsidP="00A10328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Caro(a) sr.(a), foi solicitado uma alteração, porém não foi informado o novo CPF !</w:t>
            </w:r>
          </w:p>
          <w:p w14:paraId="3C90D33F" w14:textId="3102FE35" w:rsidR="00A10328" w:rsidRDefault="00A10328" w:rsidP="00A10328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Deseja realmente sair da tela atual, </w:t>
            </w:r>
            <w:r w:rsidR="00C75EC7">
              <w:rPr>
                <w:rFonts w:cs="Arial"/>
                <w:sz w:val="18"/>
                <w:szCs w:val="18"/>
              </w:rPr>
              <w:t xml:space="preserve">os </w:t>
            </w:r>
            <w:r>
              <w:rPr>
                <w:rFonts w:cs="Arial"/>
                <w:sz w:val="18"/>
                <w:szCs w:val="18"/>
              </w:rPr>
              <w:t>dados não serão alterados e salvos na base de dados?</w:t>
            </w:r>
          </w:p>
          <w:p w14:paraId="11E1C390" w14:textId="44501668" w:rsidR="00A10328" w:rsidRDefault="00A10328" w:rsidP="00A10328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[Sim] [Não]</w:t>
            </w:r>
          </w:p>
        </w:tc>
        <w:tc>
          <w:tcPr>
            <w:tcW w:w="1555" w:type="dxa"/>
          </w:tcPr>
          <w:p w14:paraId="1D182396" w14:textId="22280AF9" w:rsidR="00A10328" w:rsidRDefault="00A10328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Confirmação</w:t>
            </w:r>
          </w:p>
        </w:tc>
      </w:tr>
      <w:tr w:rsidR="009B1C6E" w:rsidRPr="00F81208" w14:paraId="6C289D60" w14:textId="77777777" w:rsidTr="00FB3C8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49A4959F" w14:textId="77777777" w:rsidR="009B1C6E" w:rsidRPr="00F81208" w:rsidRDefault="009B1C6E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63" w:name="_Ref23852586"/>
          </w:p>
        </w:tc>
        <w:bookmarkEnd w:id="63"/>
        <w:tc>
          <w:tcPr>
            <w:tcW w:w="6276" w:type="dxa"/>
          </w:tcPr>
          <w:p w14:paraId="144FF8D8" w14:textId="77777777" w:rsidR="009B1C6E" w:rsidRDefault="009B1C6E" w:rsidP="009B1C6E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O CPF que o senhor quer substituir já aceitou o convite de participação da Chapa!</w:t>
            </w:r>
          </w:p>
          <w:p w14:paraId="5B0A3AE1" w14:textId="77777777" w:rsidR="009B1C6E" w:rsidRDefault="009B1C6E" w:rsidP="009B1C6E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Deseja realmente substituir o profissional?</w:t>
            </w:r>
          </w:p>
          <w:p w14:paraId="4A0CC6A8" w14:textId="32819D5C" w:rsidR="009B1C6E" w:rsidRDefault="009B1C6E" w:rsidP="009B1C6E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[Sim] [Não]</w:t>
            </w:r>
          </w:p>
        </w:tc>
        <w:tc>
          <w:tcPr>
            <w:tcW w:w="1555" w:type="dxa"/>
          </w:tcPr>
          <w:p w14:paraId="672E0953" w14:textId="73A2EDF8" w:rsidR="009B1C6E" w:rsidRDefault="009B1C6E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Confirmação</w:t>
            </w:r>
          </w:p>
        </w:tc>
      </w:tr>
      <w:tr w:rsidR="00B02828" w:rsidRPr="00F81208" w14:paraId="216862E4" w14:textId="77777777" w:rsidTr="00FB3C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tcW w:w="1234" w:type="dxa"/>
          </w:tcPr>
          <w:p w14:paraId="72EF6F17" w14:textId="77777777" w:rsidR="00B02828" w:rsidRPr="00F81208" w:rsidRDefault="00B02828" w:rsidP="00B167D4">
            <w:pPr>
              <w:pStyle w:val="PargrafodaLista"/>
              <w:numPr>
                <w:ilvl w:val="0"/>
                <w:numId w:val="6"/>
              </w:numPr>
              <w:spacing w:before="60" w:after="60"/>
              <w:jc w:val="center"/>
              <w:rPr>
                <w:sz w:val="18"/>
                <w:szCs w:val="18"/>
              </w:rPr>
            </w:pPr>
            <w:bookmarkStart w:id="64" w:name="_Ref24037527"/>
          </w:p>
        </w:tc>
        <w:bookmarkEnd w:id="64"/>
        <w:tc>
          <w:tcPr>
            <w:tcW w:w="6276" w:type="dxa"/>
          </w:tcPr>
          <w:p w14:paraId="16E2A73A" w14:textId="77777777" w:rsidR="00B02828" w:rsidRDefault="00B02828" w:rsidP="009B1C6E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Deseja realmente excluir membro da chapa?</w:t>
            </w:r>
          </w:p>
          <w:p w14:paraId="6685B692" w14:textId="0F7DEE7E" w:rsidR="00B02828" w:rsidRDefault="00B02828" w:rsidP="009B1C6E">
            <w:pPr>
              <w:spacing w:before="60" w:after="60"/>
              <w:jc w:val="left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[Sim] [Não]</w:t>
            </w:r>
          </w:p>
        </w:tc>
        <w:tc>
          <w:tcPr>
            <w:tcW w:w="1555" w:type="dxa"/>
          </w:tcPr>
          <w:p w14:paraId="32B9EA90" w14:textId="5D35F397" w:rsidR="00B02828" w:rsidRDefault="00B02828" w:rsidP="00FB5814">
            <w:pPr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Confirmação</w:t>
            </w:r>
          </w:p>
        </w:tc>
      </w:tr>
    </w:tbl>
    <w:p w14:paraId="0FE87593" w14:textId="4BD86BE8" w:rsidR="00DB4711" w:rsidRPr="00CE176F" w:rsidRDefault="00DB4711" w:rsidP="002B1554">
      <w:pPr>
        <w:pStyle w:val="Dica"/>
      </w:pPr>
    </w:p>
    <w:p w14:paraId="63F33EE0" w14:textId="77777777" w:rsidR="00BC778D" w:rsidRDefault="00BC778D" w:rsidP="00BC778D">
      <w:pPr>
        <w:pStyle w:val="Ttulo2"/>
        <w:numPr>
          <w:ilvl w:val="0"/>
          <w:numId w:val="0"/>
        </w:numPr>
        <w:spacing w:before="240"/>
      </w:pPr>
      <w:bookmarkStart w:id="65" w:name="_Toc25588904"/>
      <w:r>
        <w:t>INFORMAÇÕES COMPLEMENTARES</w:t>
      </w:r>
      <w:bookmarkEnd w:id="65"/>
    </w:p>
    <w:p w14:paraId="62D7BC18" w14:textId="08866AFC" w:rsidR="00654E1A" w:rsidRPr="00654E1A" w:rsidRDefault="00654E1A" w:rsidP="00654E1A">
      <w:pPr>
        <w:rPr>
          <w:b/>
        </w:rPr>
      </w:pPr>
      <w:r w:rsidRPr="00654E1A">
        <w:rPr>
          <w:b/>
        </w:rPr>
        <w:t>Histórias relacionadas:</w:t>
      </w:r>
    </w:p>
    <w:p w14:paraId="03493BEC" w14:textId="52FB5635" w:rsidR="00273A27" w:rsidRDefault="00273A27">
      <w:pPr>
        <w:pStyle w:val="Dica"/>
        <w:rPr>
          <w:color w:val="auto"/>
          <w:sz w:val="20"/>
          <w:szCs w:val="20"/>
        </w:rPr>
      </w:pPr>
      <w:r w:rsidRPr="00273A27">
        <w:rPr>
          <w:color w:val="auto"/>
          <w:sz w:val="20"/>
          <w:szCs w:val="20"/>
        </w:rPr>
        <w:t>Eleitoral_HST02_Manter_Calendario_Eleitoral_AbaPeriodo_Incluir_Alterar</w:t>
      </w:r>
    </w:p>
    <w:p w14:paraId="38A48C26" w14:textId="0622E70C" w:rsidR="008642C5" w:rsidRDefault="00273A27">
      <w:pPr>
        <w:pStyle w:val="Dica"/>
        <w:rPr>
          <w:color w:val="auto"/>
          <w:sz w:val="20"/>
          <w:szCs w:val="20"/>
        </w:rPr>
      </w:pPr>
      <w:r w:rsidRPr="00273A27">
        <w:rPr>
          <w:color w:val="auto"/>
          <w:sz w:val="20"/>
          <w:szCs w:val="20"/>
        </w:rPr>
        <w:t>Eleitoral_HST05_Consultar_Eleicao</w:t>
      </w:r>
    </w:p>
    <w:p w14:paraId="0F2703B4" w14:textId="525C9A78" w:rsidR="00273A27" w:rsidRDefault="00273A27">
      <w:pPr>
        <w:pStyle w:val="Dica"/>
        <w:rPr>
          <w:color w:val="auto"/>
          <w:sz w:val="20"/>
          <w:szCs w:val="20"/>
        </w:rPr>
      </w:pPr>
      <w:r w:rsidRPr="00273A27">
        <w:rPr>
          <w:color w:val="auto"/>
          <w:sz w:val="20"/>
          <w:szCs w:val="20"/>
        </w:rPr>
        <w:t>Eleitoral_HST018_Informacao_Numero_Conselheiro</w:t>
      </w:r>
    </w:p>
    <w:p w14:paraId="459ED0B9" w14:textId="068D78D4" w:rsidR="00273A27" w:rsidRDefault="00273A27">
      <w:pPr>
        <w:pStyle w:val="Dica"/>
        <w:rPr>
          <w:color w:val="auto"/>
          <w:sz w:val="20"/>
          <w:szCs w:val="20"/>
        </w:rPr>
      </w:pPr>
      <w:r w:rsidRPr="00273A27">
        <w:rPr>
          <w:color w:val="auto"/>
          <w:sz w:val="20"/>
          <w:szCs w:val="20"/>
        </w:rPr>
        <w:t xml:space="preserve">Eleitoral_HST019_Extrato e </w:t>
      </w:r>
      <w:r w:rsidR="00826635" w:rsidRPr="00273A27">
        <w:rPr>
          <w:color w:val="auto"/>
          <w:sz w:val="20"/>
          <w:szCs w:val="20"/>
        </w:rPr>
        <w:t>Histórico</w:t>
      </w:r>
      <w:r w:rsidRPr="00273A27">
        <w:rPr>
          <w:color w:val="auto"/>
          <w:sz w:val="20"/>
          <w:szCs w:val="20"/>
        </w:rPr>
        <w:t xml:space="preserve"> </w:t>
      </w:r>
      <w:r w:rsidR="00826635" w:rsidRPr="00273A27">
        <w:rPr>
          <w:color w:val="auto"/>
          <w:sz w:val="20"/>
          <w:szCs w:val="20"/>
        </w:rPr>
        <w:t>Número</w:t>
      </w:r>
      <w:r w:rsidRPr="00273A27">
        <w:rPr>
          <w:color w:val="auto"/>
          <w:sz w:val="20"/>
          <w:szCs w:val="20"/>
        </w:rPr>
        <w:t xml:space="preserve"> de Conselheiros</w:t>
      </w:r>
    </w:p>
    <w:p w14:paraId="1C7DFAF3" w14:textId="703A6458" w:rsidR="00273A27" w:rsidRDefault="00273A27">
      <w:pPr>
        <w:pStyle w:val="Dica"/>
        <w:rPr>
          <w:color w:val="auto"/>
          <w:sz w:val="20"/>
          <w:szCs w:val="20"/>
        </w:rPr>
      </w:pPr>
      <w:r w:rsidRPr="00273A27">
        <w:rPr>
          <w:color w:val="auto"/>
          <w:sz w:val="20"/>
          <w:szCs w:val="20"/>
        </w:rPr>
        <w:t>Eleitoral_HST020_Definir_Declaração_E-Mail_ Manter Chapa</w:t>
      </w:r>
    </w:p>
    <w:p w14:paraId="0B286B13" w14:textId="18726582" w:rsidR="00273A27" w:rsidRDefault="00273A27">
      <w:pPr>
        <w:pStyle w:val="Dica"/>
        <w:rPr>
          <w:color w:val="auto"/>
          <w:sz w:val="20"/>
          <w:szCs w:val="20"/>
        </w:rPr>
      </w:pPr>
      <w:r w:rsidRPr="00273A27">
        <w:rPr>
          <w:color w:val="auto"/>
          <w:sz w:val="20"/>
          <w:szCs w:val="20"/>
        </w:rPr>
        <w:t>Eleitoral_HST02</w:t>
      </w:r>
      <w:r w:rsidR="00826635">
        <w:rPr>
          <w:color w:val="auto"/>
          <w:sz w:val="20"/>
          <w:szCs w:val="20"/>
        </w:rPr>
        <w:t>1</w:t>
      </w:r>
      <w:r w:rsidRPr="00273A27">
        <w:rPr>
          <w:color w:val="auto"/>
          <w:sz w:val="20"/>
          <w:szCs w:val="20"/>
        </w:rPr>
        <w:t>_</w:t>
      </w:r>
      <w:r w:rsidR="00826635">
        <w:rPr>
          <w:color w:val="auto"/>
          <w:sz w:val="20"/>
          <w:szCs w:val="20"/>
        </w:rPr>
        <w:t>Manter_Chapa</w:t>
      </w:r>
    </w:p>
    <w:p w14:paraId="31055524" w14:textId="3B671A53" w:rsidR="00076371" w:rsidRDefault="00076371">
      <w:pPr>
        <w:pStyle w:val="Dica"/>
        <w:rPr>
          <w:color w:val="auto"/>
          <w:sz w:val="20"/>
          <w:szCs w:val="20"/>
        </w:rPr>
      </w:pPr>
      <w:r w:rsidRPr="00076371">
        <w:rPr>
          <w:color w:val="auto"/>
          <w:sz w:val="20"/>
          <w:szCs w:val="20"/>
        </w:rPr>
        <w:t>Eleitoral_HST022_Monitorar_Pendencias_Membros_Chapa</w:t>
      </w:r>
    </w:p>
    <w:p w14:paraId="1033F369" w14:textId="08AD4144" w:rsidR="00C023F8" w:rsidRDefault="00C023F8">
      <w:pPr>
        <w:pStyle w:val="Dica"/>
        <w:rPr>
          <w:color w:val="auto"/>
          <w:sz w:val="20"/>
          <w:szCs w:val="20"/>
        </w:rPr>
      </w:pPr>
      <w:r w:rsidRPr="00C023F8">
        <w:rPr>
          <w:color w:val="auto"/>
          <w:sz w:val="20"/>
          <w:szCs w:val="20"/>
        </w:rPr>
        <w:t>Eleitoral_HST023_Acompanhar_Chapa_Corporativo</w:t>
      </w:r>
    </w:p>
    <w:p w14:paraId="7F06A2A5" w14:textId="5FB11919" w:rsidR="00273A27" w:rsidRDefault="00273A27">
      <w:pPr>
        <w:pStyle w:val="Dica"/>
        <w:rPr>
          <w:color w:val="auto"/>
          <w:sz w:val="20"/>
          <w:szCs w:val="20"/>
        </w:rPr>
      </w:pPr>
      <w:r w:rsidRPr="00273A27">
        <w:rPr>
          <w:color w:val="auto"/>
          <w:sz w:val="20"/>
          <w:szCs w:val="20"/>
        </w:rPr>
        <w:t>Eleitoral_HST02</w:t>
      </w:r>
      <w:r w:rsidR="00902FCA">
        <w:rPr>
          <w:color w:val="auto"/>
          <w:sz w:val="20"/>
          <w:szCs w:val="20"/>
        </w:rPr>
        <w:t>4</w:t>
      </w:r>
      <w:r w:rsidRPr="00273A27">
        <w:rPr>
          <w:color w:val="auto"/>
          <w:sz w:val="20"/>
          <w:szCs w:val="20"/>
        </w:rPr>
        <w:t>_</w:t>
      </w:r>
      <w:r>
        <w:rPr>
          <w:color w:val="auto"/>
          <w:sz w:val="20"/>
          <w:szCs w:val="20"/>
        </w:rPr>
        <w:t>Confirmar_Participação_ChapaEleitoral</w:t>
      </w:r>
    </w:p>
    <w:p w14:paraId="04065DCD" w14:textId="77777777" w:rsidR="00273A27" w:rsidRDefault="00273A27">
      <w:pPr>
        <w:pStyle w:val="Dica"/>
        <w:rPr>
          <w:color w:val="auto"/>
          <w:sz w:val="20"/>
          <w:szCs w:val="20"/>
        </w:rPr>
      </w:pPr>
    </w:p>
    <w:sectPr w:rsidR="00273A27" w:rsidSect="00757A62">
      <w:headerReference w:type="even" r:id="rId63"/>
      <w:type w:val="continuous"/>
      <w:pgSz w:w="11907" w:h="16840" w:code="9"/>
      <w:pgMar w:top="1985" w:right="1418" w:bottom="1134" w:left="1418" w:header="737" w:footer="28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C3607B" w14:textId="77777777" w:rsidR="005354E6" w:rsidRDefault="005354E6">
      <w:r>
        <w:separator/>
      </w:r>
    </w:p>
    <w:p w14:paraId="6959291F" w14:textId="77777777" w:rsidR="005354E6" w:rsidRDefault="005354E6"/>
  </w:endnote>
  <w:endnote w:type="continuationSeparator" w:id="0">
    <w:p w14:paraId="2BED9B36" w14:textId="77777777" w:rsidR="005354E6" w:rsidRDefault="005354E6">
      <w:r>
        <w:continuationSeparator/>
      </w:r>
    </w:p>
    <w:p w14:paraId="556837D7" w14:textId="77777777" w:rsidR="005354E6" w:rsidRDefault="005354E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3E282B" w14:textId="77777777" w:rsidR="00300129" w:rsidRDefault="00300129">
    <w:pPr>
      <w:pBdr>
        <w:top w:val="dotted" w:sz="2" w:space="1" w:color="auto"/>
      </w:pBdr>
    </w:pPr>
  </w:p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4530"/>
      <w:gridCol w:w="4541"/>
    </w:tblGrid>
    <w:tr w:rsidR="00300129" w:rsidRPr="003D59E6" w14:paraId="2B97DD6D" w14:textId="77777777">
      <w:tc>
        <w:tcPr>
          <w:tcW w:w="4605" w:type="dxa"/>
          <w:vAlign w:val="center"/>
        </w:tcPr>
        <w:p w14:paraId="0297AE86" w14:textId="77777777" w:rsidR="00300129" w:rsidRPr="003D59E6" w:rsidRDefault="00300129" w:rsidP="00A4247F">
          <w:pPr>
            <w:pStyle w:val="Rodap"/>
            <w:jc w:val="left"/>
            <w:rPr>
              <w:rFonts w:ascii="Verdana" w:hAnsi="Verdana" w:cs="Arial"/>
              <w:color w:val="FF0000"/>
            </w:rPr>
          </w:pPr>
          <w:r>
            <w:rPr>
              <w:rFonts w:ascii="Verdana" w:hAnsi="Verdana" w:cs="Arial"/>
              <w:color w:val="808080"/>
              <w:sz w:val="16"/>
            </w:rPr>
            <w:t>v.t. 1.1</w:t>
          </w:r>
        </w:p>
      </w:tc>
      <w:tc>
        <w:tcPr>
          <w:tcW w:w="4606" w:type="dxa"/>
        </w:tcPr>
        <w:p w14:paraId="100F074D" w14:textId="77777777" w:rsidR="00300129" w:rsidRPr="0017543C" w:rsidRDefault="00300129">
          <w:pPr>
            <w:pStyle w:val="Rodap"/>
            <w:jc w:val="right"/>
            <w:rPr>
              <w:rFonts w:ascii="Verdana" w:hAnsi="Verdana" w:cs="Arial"/>
              <w:b/>
            </w:rPr>
          </w:pPr>
          <w:r w:rsidRPr="0017543C">
            <w:rPr>
              <w:rStyle w:val="Nmerodepgina"/>
              <w:rFonts w:ascii="Verdana" w:hAnsi="Verdana" w:cs="Arial"/>
              <w:b/>
            </w:rPr>
            <w:t xml:space="preserve">Página 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begin"/>
          </w:r>
          <w:r w:rsidRPr="0017543C">
            <w:rPr>
              <w:rStyle w:val="Nmerodepgina"/>
              <w:rFonts w:ascii="Verdana" w:hAnsi="Verdana" w:cs="Arial"/>
              <w:b/>
            </w:rPr>
            <w:instrText xml:space="preserve"> PAGE </w:instrText>
          </w:r>
          <w:r w:rsidRPr="0017543C">
            <w:rPr>
              <w:rStyle w:val="Nmerodepgina"/>
              <w:rFonts w:ascii="Verdana" w:hAnsi="Verdana" w:cs="Arial"/>
              <w:b/>
            </w:rPr>
            <w:fldChar w:fldCharType="separate"/>
          </w:r>
          <w:r w:rsidR="00973F18">
            <w:rPr>
              <w:rStyle w:val="Nmerodepgina"/>
              <w:rFonts w:ascii="Verdana" w:hAnsi="Verdana" w:cs="Arial"/>
              <w:b/>
              <w:noProof/>
            </w:rPr>
            <w:t>45</w:t>
          </w:r>
          <w:r w:rsidRPr="0017543C">
            <w:rPr>
              <w:rStyle w:val="Nmerodepgina"/>
              <w:rFonts w:ascii="Verdana" w:hAnsi="Verdana" w:cs="Arial"/>
              <w:b/>
            </w:rPr>
            <w:fldChar w:fldCharType="end"/>
          </w:r>
        </w:p>
      </w:tc>
    </w:tr>
  </w:tbl>
  <w:p w14:paraId="7C16633F" w14:textId="77777777" w:rsidR="00300129" w:rsidRPr="0057652B" w:rsidRDefault="00300129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95FDA50" w14:textId="77777777" w:rsidR="005354E6" w:rsidRDefault="005354E6">
      <w:r>
        <w:separator/>
      </w:r>
    </w:p>
    <w:p w14:paraId="7D46FB1C" w14:textId="77777777" w:rsidR="005354E6" w:rsidRDefault="005354E6"/>
  </w:footnote>
  <w:footnote w:type="continuationSeparator" w:id="0">
    <w:p w14:paraId="08E9F984" w14:textId="77777777" w:rsidR="005354E6" w:rsidRDefault="005354E6">
      <w:r>
        <w:continuationSeparator/>
      </w:r>
    </w:p>
    <w:p w14:paraId="1315FA8C" w14:textId="77777777" w:rsidR="005354E6" w:rsidRDefault="005354E6"/>
  </w:footnote>
  <w:footnote w:id="1">
    <w:p w14:paraId="153235FF" w14:textId="2D45BD05" w:rsidR="00300129" w:rsidRDefault="00300129">
      <w:pPr>
        <w:pStyle w:val="Textodenotaderodap"/>
      </w:pPr>
      <w:r>
        <w:rPr>
          <w:rStyle w:val="Refdenotaderodap"/>
        </w:rPr>
        <w:footnoteRef/>
      </w:r>
      <w:r>
        <w:t xml:space="preserve"> Futuramente quando for reformulado a funcionalidade do menu no Portal, o sistema deve ocultar o menu para usuários sem permissão de acesso.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4" w:type="dxa"/>
      <w:tblInd w:w="108" w:type="dxa"/>
      <w:tblBorders>
        <w:top w:val="dotted" w:sz="4" w:space="0" w:color="808080"/>
        <w:left w:val="dotted" w:sz="4" w:space="0" w:color="808080"/>
        <w:bottom w:val="dotted" w:sz="4" w:space="0" w:color="808080"/>
        <w:right w:val="dotted" w:sz="4" w:space="0" w:color="808080"/>
        <w:insideH w:val="dotted" w:sz="4" w:space="0" w:color="808080"/>
        <w:insideV w:val="dotted" w:sz="4" w:space="0" w:color="808080"/>
      </w:tblBorders>
      <w:tblLook w:val="01E0" w:firstRow="1" w:lastRow="1" w:firstColumn="1" w:lastColumn="1" w:noHBand="0" w:noVBand="0"/>
    </w:tblPr>
    <w:tblGrid>
      <w:gridCol w:w="1843"/>
      <w:gridCol w:w="4111"/>
      <w:gridCol w:w="3260"/>
    </w:tblGrid>
    <w:tr w:rsidR="00300129" w:rsidRPr="004A2AAB" w14:paraId="02AB5F9B" w14:textId="77777777" w:rsidTr="00CE176F">
      <w:trPr>
        <w:trHeight w:val="534"/>
      </w:trPr>
      <w:tc>
        <w:tcPr>
          <w:tcW w:w="1843" w:type="dxa"/>
          <w:vAlign w:val="center"/>
        </w:tcPr>
        <w:p w14:paraId="60E0D7E6" w14:textId="77777777" w:rsidR="00300129" w:rsidRPr="0017543C" w:rsidRDefault="00300129">
          <w:pPr>
            <w:pStyle w:val="Cabealho"/>
            <w:spacing w:after="0"/>
            <w:jc w:val="center"/>
            <w:rPr>
              <w:color w:val="808080"/>
            </w:rPr>
          </w:pPr>
          <w:r w:rsidRPr="004A2AAB">
            <w:rPr>
              <w:color w:val="808080"/>
            </w:rPr>
            <w:object w:dxaOrig="2025" w:dyaOrig="1110" w14:anchorId="7DEDE49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77.2pt;height:40.9pt" o:ole="">
                <v:imagedata r:id="rId1" o:title=""/>
              </v:shape>
              <o:OLEObject Type="Embed" ProgID="PBrush" ShapeID="_x0000_i1025" DrawAspect="Content" ObjectID="_1643441133" r:id="rId2"/>
            </w:object>
          </w:r>
        </w:p>
      </w:tc>
      <w:tc>
        <w:tcPr>
          <w:tcW w:w="4111" w:type="dxa"/>
          <w:vAlign w:val="center"/>
        </w:tcPr>
        <w:p w14:paraId="2CC77D67" w14:textId="0FB617E5" w:rsidR="00300129" w:rsidRPr="00C6532E" w:rsidRDefault="00300129" w:rsidP="006D545D">
          <w:pPr>
            <w:pStyle w:val="Cabealho"/>
            <w:jc w:val="center"/>
            <w:rPr>
              <w:rFonts w:ascii="Verdana" w:hAnsi="Verdana"/>
            </w:rPr>
          </w:pPr>
          <w:r>
            <w:rPr>
              <w:rFonts w:ascii="Verdana" w:hAnsi="Verdana"/>
            </w:rPr>
            <w:t>025 – Detalhar Membros da Chapa – CEN e CE</w:t>
          </w:r>
        </w:p>
      </w:tc>
      <w:tc>
        <w:tcPr>
          <w:tcW w:w="3260" w:type="dxa"/>
          <w:vAlign w:val="center"/>
        </w:tcPr>
        <w:p w14:paraId="7C22B301" w14:textId="6B6D790E" w:rsidR="00300129" w:rsidRPr="004A2AAB" w:rsidRDefault="00300129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Sistema Processo Eleitoral</w:t>
          </w:r>
        </w:p>
        <w:p w14:paraId="5A3A1E5B" w14:textId="77777777" w:rsidR="00300129" w:rsidRPr="004A2AAB" w:rsidRDefault="00300129">
          <w:pPr>
            <w:pStyle w:val="Cabealho"/>
            <w:jc w:val="center"/>
            <w:rPr>
              <w:rFonts w:ascii="Verdana" w:hAnsi="Verdana" w:cs="Arial"/>
              <w:color w:val="808080"/>
            </w:rPr>
          </w:pPr>
          <w:r>
            <w:rPr>
              <w:color w:val="808080"/>
            </w:rPr>
            <w:t>CAU</w:t>
          </w:r>
        </w:p>
      </w:tc>
    </w:tr>
  </w:tbl>
  <w:p w14:paraId="037F68EC" w14:textId="1D9233B8" w:rsidR="00300129" w:rsidRDefault="00300129">
    <w:pPr>
      <w:pStyle w:val="Cabealho"/>
      <w:pBdr>
        <w:bottom w:val="dotted" w:sz="2" w:space="1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ADA069" w14:textId="77777777" w:rsidR="00300129" w:rsidRDefault="00300129">
    <w:pPr>
      <w:pStyle w:val="Cabealho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B5A949" w14:textId="77777777" w:rsidR="00300129" w:rsidRDefault="00300129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multilevel"/>
    <w:tmpl w:val="00000002"/>
    <w:name w:val="WW8Num1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283"/>
      </w:pPr>
      <w:rPr>
        <w:rFonts w:ascii="Symbol" w:hAnsi="Symbol"/>
        <w:b w:val="0"/>
        <w:i w:val="0"/>
        <w:sz w:val="22"/>
      </w:rPr>
    </w:lvl>
    <w:lvl w:ilvl="1">
      <w:start w:val="1"/>
      <w:numFmt w:val="bullet"/>
      <w:lvlText w:val="o"/>
      <w:lvlJc w:val="left"/>
      <w:pPr>
        <w:tabs>
          <w:tab w:val="num" w:pos="3033"/>
        </w:tabs>
        <w:ind w:left="3033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3753"/>
        </w:tabs>
        <w:ind w:left="375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4473"/>
        </w:tabs>
        <w:ind w:left="4473" w:hanging="360"/>
      </w:pPr>
      <w:rPr>
        <w:rFonts w:ascii="Symbol" w:hAnsi="Symbol"/>
        <w:b w:val="0"/>
        <w:i w:val="0"/>
        <w:sz w:val="22"/>
      </w:rPr>
    </w:lvl>
    <w:lvl w:ilvl="4">
      <w:start w:val="1"/>
      <w:numFmt w:val="bullet"/>
      <w:lvlText w:val="o"/>
      <w:lvlJc w:val="left"/>
      <w:pPr>
        <w:tabs>
          <w:tab w:val="num" w:pos="5193"/>
        </w:tabs>
        <w:ind w:left="5193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5913"/>
        </w:tabs>
        <w:ind w:left="591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6633"/>
        </w:tabs>
        <w:ind w:left="6633" w:hanging="360"/>
      </w:pPr>
      <w:rPr>
        <w:rFonts w:ascii="Symbol" w:hAnsi="Symbol"/>
        <w:b w:val="0"/>
        <w:i w:val="0"/>
        <w:sz w:val="22"/>
      </w:rPr>
    </w:lvl>
    <w:lvl w:ilvl="7">
      <w:start w:val="1"/>
      <w:numFmt w:val="bullet"/>
      <w:lvlText w:val="o"/>
      <w:lvlJc w:val="left"/>
      <w:pPr>
        <w:tabs>
          <w:tab w:val="num" w:pos="7353"/>
        </w:tabs>
        <w:ind w:left="7353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8073"/>
        </w:tabs>
        <w:ind w:left="8073" w:hanging="360"/>
      </w:pPr>
      <w:rPr>
        <w:rFonts w:ascii="Wingdings" w:hAnsi="Wingdings"/>
      </w:rPr>
    </w:lvl>
  </w:abstractNum>
  <w:abstractNum w:abstractNumId="1">
    <w:nsid w:val="00000003"/>
    <w:multiLevelType w:val="multi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</w:lvl>
  </w:abstractNum>
  <w:abstractNum w:abstractNumId="2">
    <w:nsid w:val="02FD64EA"/>
    <w:multiLevelType w:val="multilevel"/>
    <w:tmpl w:val="98B6E5D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bullet"/>
      <w:lvlText w:val=""/>
      <w:lvlJc w:val="left"/>
      <w:pPr>
        <w:ind w:left="574" w:hanging="432"/>
      </w:pPr>
      <w:rPr>
        <w:rFonts w:ascii="Symbol" w:hAnsi="Symbol" w:hint="default"/>
        <w:b/>
      </w:rPr>
    </w:lvl>
    <w:lvl w:ilvl="2">
      <w:start w:val="1"/>
      <w:numFmt w:val="bullet"/>
      <w:lvlText w:val=""/>
      <w:lvlJc w:val="left"/>
      <w:pPr>
        <w:ind w:left="504" w:hanging="504"/>
      </w:pPr>
      <w:rPr>
        <w:rFonts w:ascii="Symbol" w:hAnsi="Symbol"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5067986"/>
    <w:multiLevelType w:val="hybridMultilevel"/>
    <w:tmpl w:val="95A45CC6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4">
    <w:nsid w:val="05C342D7"/>
    <w:multiLevelType w:val="hybridMultilevel"/>
    <w:tmpl w:val="59FC8ADE"/>
    <w:lvl w:ilvl="0" w:tplc="0416000B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5">
    <w:nsid w:val="06E53A50"/>
    <w:multiLevelType w:val="hybridMultilevel"/>
    <w:tmpl w:val="3AA078C8"/>
    <w:lvl w:ilvl="0" w:tplc="5B9032E8">
      <w:start w:val="1"/>
      <w:numFmt w:val="upperRoman"/>
      <w:lvlText w:val="%1."/>
      <w:lvlJc w:val="right"/>
      <w:pPr>
        <w:ind w:left="3600" w:hanging="360"/>
      </w:pPr>
    </w:lvl>
    <w:lvl w:ilvl="1" w:tplc="04160019" w:tentative="1">
      <w:start w:val="1"/>
      <w:numFmt w:val="lowerLetter"/>
      <w:lvlText w:val="%2."/>
      <w:lvlJc w:val="left"/>
      <w:pPr>
        <w:ind w:left="4320" w:hanging="360"/>
      </w:pPr>
    </w:lvl>
    <w:lvl w:ilvl="2" w:tplc="0416001B" w:tentative="1">
      <w:start w:val="1"/>
      <w:numFmt w:val="lowerRoman"/>
      <w:lvlText w:val="%3."/>
      <w:lvlJc w:val="right"/>
      <w:pPr>
        <w:ind w:left="5040" w:hanging="180"/>
      </w:pPr>
    </w:lvl>
    <w:lvl w:ilvl="3" w:tplc="0416000F" w:tentative="1">
      <w:start w:val="1"/>
      <w:numFmt w:val="decimal"/>
      <w:lvlText w:val="%4."/>
      <w:lvlJc w:val="left"/>
      <w:pPr>
        <w:ind w:left="5760" w:hanging="360"/>
      </w:pPr>
    </w:lvl>
    <w:lvl w:ilvl="4" w:tplc="04160019" w:tentative="1">
      <w:start w:val="1"/>
      <w:numFmt w:val="lowerLetter"/>
      <w:lvlText w:val="%5."/>
      <w:lvlJc w:val="left"/>
      <w:pPr>
        <w:ind w:left="6480" w:hanging="360"/>
      </w:pPr>
    </w:lvl>
    <w:lvl w:ilvl="5" w:tplc="0416001B" w:tentative="1">
      <w:start w:val="1"/>
      <w:numFmt w:val="lowerRoman"/>
      <w:lvlText w:val="%6."/>
      <w:lvlJc w:val="right"/>
      <w:pPr>
        <w:ind w:left="7200" w:hanging="180"/>
      </w:pPr>
    </w:lvl>
    <w:lvl w:ilvl="6" w:tplc="0416000F" w:tentative="1">
      <w:start w:val="1"/>
      <w:numFmt w:val="decimal"/>
      <w:lvlText w:val="%7."/>
      <w:lvlJc w:val="left"/>
      <w:pPr>
        <w:ind w:left="7920" w:hanging="360"/>
      </w:pPr>
    </w:lvl>
    <w:lvl w:ilvl="7" w:tplc="04160019" w:tentative="1">
      <w:start w:val="1"/>
      <w:numFmt w:val="lowerLetter"/>
      <w:lvlText w:val="%8."/>
      <w:lvlJc w:val="left"/>
      <w:pPr>
        <w:ind w:left="8640" w:hanging="360"/>
      </w:pPr>
    </w:lvl>
    <w:lvl w:ilvl="8" w:tplc="04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6">
    <w:nsid w:val="0BBD0C50"/>
    <w:multiLevelType w:val="hybridMultilevel"/>
    <w:tmpl w:val="B3429470"/>
    <w:lvl w:ilvl="0" w:tplc="04160003">
      <w:start w:val="1"/>
      <w:numFmt w:val="bullet"/>
      <w:lvlText w:val="o"/>
      <w:lvlJc w:val="left"/>
      <w:pPr>
        <w:ind w:left="7307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3">
      <w:start w:val="1"/>
      <w:numFmt w:val="upperRoman"/>
      <w:lvlText w:val="%5."/>
      <w:lvlJc w:val="right"/>
      <w:pPr>
        <w:ind w:left="3600" w:hanging="360"/>
      </w:pPr>
      <w:rPr>
        <w:rFonts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C4A1236"/>
    <w:multiLevelType w:val="hybridMultilevel"/>
    <w:tmpl w:val="9A983458"/>
    <w:lvl w:ilvl="0" w:tplc="0416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>
    <w:nsid w:val="0D0B1673"/>
    <w:multiLevelType w:val="multilevel"/>
    <w:tmpl w:val="DB447EC4"/>
    <w:name w:val="WW8Num2232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9">
    <w:nsid w:val="10734B92"/>
    <w:multiLevelType w:val="hybridMultilevel"/>
    <w:tmpl w:val="3EE4379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1229627C"/>
    <w:multiLevelType w:val="hybridMultilevel"/>
    <w:tmpl w:val="36DAD43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2656A2B"/>
    <w:multiLevelType w:val="hybridMultilevel"/>
    <w:tmpl w:val="C63A1438"/>
    <w:lvl w:ilvl="0" w:tplc="0416000B">
      <w:start w:val="1"/>
      <w:numFmt w:val="bullet"/>
      <w:lvlText w:val=""/>
      <w:lvlJc w:val="left"/>
      <w:pPr>
        <w:ind w:left="7307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3">
      <w:start w:val="1"/>
      <w:numFmt w:val="upperRoman"/>
      <w:lvlText w:val="%5."/>
      <w:lvlJc w:val="right"/>
      <w:pPr>
        <w:ind w:left="3600" w:hanging="360"/>
      </w:pPr>
      <w:rPr>
        <w:rFonts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4244D3D"/>
    <w:multiLevelType w:val="hybridMultilevel"/>
    <w:tmpl w:val="FC8C3B9E"/>
    <w:lvl w:ilvl="0" w:tplc="C19883E4">
      <w:start w:val="1"/>
      <w:numFmt w:val="decimal"/>
      <w:lvlText w:val="P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B8F6671"/>
    <w:multiLevelType w:val="multilevel"/>
    <w:tmpl w:val="86140DA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1C5055C8"/>
    <w:multiLevelType w:val="multilevel"/>
    <w:tmpl w:val="CC08C84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bullet"/>
      <w:lvlText w:val=""/>
      <w:lvlJc w:val="left"/>
      <w:pPr>
        <w:ind w:left="504" w:hanging="504"/>
      </w:pPr>
      <w:rPr>
        <w:rFonts w:ascii="Symbol" w:hAnsi="Symbol" w:hint="default"/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1D12727A"/>
    <w:multiLevelType w:val="hybridMultilevel"/>
    <w:tmpl w:val="1A14EE60"/>
    <w:lvl w:ilvl="0" w:tplc="0416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6">
    <w:nsid w:val="1DC251DD"/>
    <w:multiLevelType w:val="multilevel"/>
    <w:tmpl w:val="57BE72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26233BD3"/>
    <w:multiLevelType w:val="hybridMultilevel"/>
    <w:tmpl w:val="F4121958"/>
    <w:lvl w:ilvl="0" w:tplc="0416000B">
      <w:start w:val="1"/>
      <w:numFmt w:val="bullet"/>
      <w:lvlText w:val=""/>
      <w:lvlJc w:val="left"/>
      <w:pPr>
        <w:ind w:left="7307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A466B64"/>
    <w:multiLevelType w:val="hybridMultilevel"/>
    <w:tmpl w:val="0F942202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2D2E6F72"/>
    <w:multiLevelType w:val="hybridMultilevel"/>
    <w:tmpl w:val="8F9CD36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D606990"/>
    <w:multiLevelType w:val="hybridMultilevel"/>
    <w:tmpl w:val="63CAC20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2FC132BA"/>
    <w:multiLevelType w:val="hybridMultilevel"/>
    <w:tmpl w:val="78F8569A"/>
    <w:lvl w:ilvl="0" w:tplc="0416000B">
      <w:start w:val="1"/>
      <w:numFmt w:val="bullet"/>
      <w:lvlText w:val=""/>
      <w:lvlJc w:val="left"/>
      <w:pPr>
        <w:ind w:left="7307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86D5BDF"/>
    <w:multiLevelType w:val="multilevel"/>
    <w:tmpl w:val="B7F022E2"/>
    <w:name w:val="WW8Num223222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3">
    <w:nsid w:val="3F671175"/>
    <w:multiLevelType w:val="hybridMultilevel"/>
    <w:tmpl w:val="CEDC630E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24">
    <w:nsid w:val="44E07627"/>
    <w:multiLevelType w:val="hybridMultilevel"/>
    <w:tmpl w:val="F9C6C3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61D12E0"/>
    <w:multiLevelType w:val="multilevel"/>
    <w:tmpl w:val="F008E8C6"/>
    <w:name w:val="WW8Num22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26">
    <w:nsid w:val="49FF0CFB"/>
    <w:multiLevelType w:val="hybridMultilevel"/>
    <w:tmpl w:val="43DE2904"/>
    <w:lvl w:ilvl="0" w:tplc="0416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7">
    <w:nsid w:val="4DB972EF"/>
    <w:multiLevelType w:val="hybridMultilevel"/>
    <w:tmpl w:val="09F09A1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4DFD244D"/>
    <w:multiLevelType w:val="hybridMultilevel"/>
    <w:tmpl w:val="F93644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07A2FFD"/>
    <w:multiLevelType w:val="multilevel"/>
    <w:tmpl w:val="0BE00A7A"/>
    <w:name w:val="WW8Num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30">
    <w:nsid w:val="5148108C"/>
    <w:multiLevelType w:val="multilevel"/>
    <w:tmpl w:val="D9E479E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ascii="Verdana" w:hAnsi="Verdana"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68"/>
        </w:tabs>
        <w:ind w:left="568" w:firstLine="0"/>
      </w:pPr>
      <w:rPr>
        <w:rFonts w:ascii="Verdana" w:hAnsi="Verdana" w:hint="default"/>
        <w:b/>
        <w:i w:val="0"/>
        <w:sz w:val="22"/>
        <w:szCs w:val="22"/>
      </w:rPr>
    </w:lvl>
    <w:lvl w:ilvl="2">
      <w:start w:val="1"/>
      <w:numFmt w:val="decimal"/>
      <w:pStyle w:val="Estilo1"/>
      <w:lvlText w:val="FA0%3."/>
      <w:lvlJc w:val="left"/>
      <w:pPr>
        <w:tabs>
          <w:tab w:val="num" w:pos="709"/>
        </w:tabs>
        <w:ind w:left="709" w:firstLine="0"/>
      </w:pPr>
      <w:rPr>
        <w:rFonts w:hint="default"/>
        <w:b/>
        <w:i w:val="0"/>
        <w:sz w:val="22"/>
        <w:szCs w:val="22"/>
      </w:rPr>
    </w:lvl>
    <w:lvl w:ilvl="3">
      <w:start w:val="1"/>
      <w:numFmt w:val="decimal"/>
      <w:lvlText w:val="%1.%2.%3.%4."/>
      <w:lvlJc w:val="left"/>
      <w:pPr>
        <w:tabs>
          <w:tab w:val="num" w:pos="2497"/>
        </w:tabs>
        <w:ind w:left="206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57"/>
        </w:tabs>
        <w:ind w:left="256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77"/>
        </w:tabs>
        <w:ind w:left="307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37"/>
        </w:tabs>
        <w:ind w:left="357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57"/>
        </w:tabs>
        <w:ind w:left="408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377"/>
        </w:tabs>
        <w:ind w:left="4657" w:hanging="1440"/>
      </w:pPr>
      <w:rPr>
        <w:rFonts w:hint="default"/>
      </w:rPr>
    </w:lvl>
  </w:abstractNum>
  <w:abstractNum w:abstractNumId="31">
    <w:nsid w:val="55487B3F"/>
    <w:multiLevelType w:val="hybridMultilevel"/>
    <w:tmpl w:val="178A60D0"/>
    <w:lvl w:ilvl="0" w:tplc="A7A4CA48">
      <w:start w:val="1"/>
      <w:numFmt w:val="decimal"/>
      <w:pStyle w:val="Ttulo3"/>
      <w:lvlText w:val="FA0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>
    <w:nsid w:val="560B2BDF"/>
    <w:multiLevelType w:val="hybridMultilevel"/>
    <w:tmpl w:val="AB9E5738"/>
    <w:lvl w:ilvl="0" w:tplc="5A5298B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>
    <w:nsid w:val="58322C98"/>
    <w:multiLevelType w:val="hybridMultilevel"/>
    <w:tmpl w:val="1CE4AFAC"/>
    <w:lvl w:ilvl="0" w:tplc="0416000B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34">
    <w:nsid w:val="58C00371"/>
    <w:multiLevelType w:val="hybridMultilevel"/>
    <w:tmpl w:val="AF76F230"/>
    <w:lvl w:ilvl="0" w:tplc="0416000B">
      <w:start w:val="1"/>
      <w:numFmt w:val="bullet"/>
      <w:lvlText w:val=""/>
      <w:lvlJc w:val="left"/>
      <w:pPr>
        <w:ind w:left="7307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9A37EFD"/>
    <w:multiLevelType w:val="hybridMultilevel"/>
    <w:tmpl w:val="286C2AAE"/>
    <w:lvl w:ilvl="0" w:tplc="0416000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727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99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871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943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1015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875" w:hanging="360"/>
      </w:pPr>
      <w:rPr>
        <w:rFonts w:ascii="Wingdings" w:hAnsi="Wingdings" w:hint="default"/>
      </w:rPr>
    </w:lvl>
  </w:abstractNum>
  <w:abstractNum w:abstractNumId="36">
    <w:nsid w:val="5A971D78"/>
    <w:multiLevelType w:val="hybridMultilevel"/>
    <w:tmpl w:val="CEFADB48"/>
    <w:lvl w:ilvl="0" w:tplc="04160003">
      <w:start w:val="1"/>
      <w:numFmt w:val="bullet"/>
      <w:lvlText w:val="o"/>
      <w:lvlJc w:val="left"/>
      <w:pPr>
        <w:ind w:left="7307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D21043D"/>
    <w:multiLevelType w:val="hybridMultilevel"/>
    <w:tmpl w:val="87925D40"/>
    <w:lvl w:ilvl="0" w:tplc="0416000B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38">
    <w:nsid w:val="5ECD33A6"/>
    <w:multiLevelType w:val="hybridMultilevel"/>
    <w:tmpl w:val="5FE4272A"/>
    <w:lvl w:ilvl="0" w:tplc="04160003">
      <w:start w:val="1"/>
      <w:numFmt w:val="bullet"/>
      <w:lvlText w:val="o"/>
      <w:lvlJc w:val="left"/>
      <w:pPr>
        <w:ind w:left="7307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1D149E5"/>
    <w:multiLevelType w:val="hybridMultilevel"/>
    <w:tmpl w:val="36DAD43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4CF34CE"/>
    <w:multiLevelType w:val="hybridMultilevel"/>
    <w:tmpl w:val="FD2ADAFC"/>
    <w:name w:val="WW8Num222"/>
    <w:lvl w:ilvl="0" w:tplc="04160001">
      <w:start w:val="1"/>
      <w:numFmt w:val="bullet"/>
      <w:lvlText w:val=""/>
      <w:lvlJc w:val="left"/>
      <w:pPr>
        <w:tabs>
          <w:tab w:val="num" w:pos="1125"/>
        </w:tabs>
        <w:ind w:left="11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845"/>
        </w:tabs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65"/>
        </w:tabs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85"/>
        </w:tabs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005"/>
        </w:tabs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725"/>
        </w:tabs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445"/>
        </w:tabs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65"/>
        </w:tabs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85"/>
        </w:tabs>
        <w:ind w:left="6885" w:hanging="360"/>
      </w:pPr>
      <w:rPr>
        <w:rFonts w:ascii="Wingdings" w:hAnsi="Wingdings" w:hint="default"/>
      </w:rPr>
    </w:lvl>
  </w:abstractNum>
  <w:abstractNum w:abstractNumId="41">
    <w:nsid w:val="6DE6650F"/>
    <w:multiLevelType w:val="multilevel"/>
    <w:tmpl w:val="E30CF20E"/>
    <w:name w:val="WW8Num22322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42">
    <w:nsid w:val="72631BE3"/>
    <w:multiLevelType w:val="hybridMultilevel"/>
    <w:tmpl w:val="FB4EA1A8"/>
    <w:lvl w:ilvl="0" w:tplc="0416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3">
    <w:nsid w:val="76B54EA7"/>
    <w:multiLevelType w:val="multilevel"/>
    <w:tmpl w:val="0CD6DF34"/>
    <w:name w:val="WW8Num223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5"/>
        </w:tabs>
        <w:ind w:left="765" w:hanging="420"/>
      </w:pPr>
      <w:rPr>
        <w:rFonts w:hint="default"/>
      </w:rPr>
    </w:lvl>
    <w:lvl w:ilvl="2">
      <w:start w:val="2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440"/>
      </w:pPr>
      <w:rPr>
        <w:rFonts w:hint="default"/>
      </w:rPr>
    </w:lvl>
  </w:abstractNum>
  <w:abstractNum w:abstractNumId="44">
    <w:nsid w:val="77084622"/>
    <w:multiLevelType w:val="multilevel"/>
    <w:tmpl w:val="76DE9C3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>
    <w:nsid w:val="778E4844"/>
    <w:multiLevelType w:val="hybridMultilevel"/>
    <w:tmpl w:val="205E0C9E"/>
    <w:lvl w:ilvl="0" w:tplc="0416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46">
    <w:nsid w:val="782E5E13"/>
    <w:multiLevelType w:val="hybridMultilevel"/>
    <w:tmpl w:val="D27EE2A0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7">
    <w:nsid w:val="78871E86"/>
    <w:multiLevelType w:val="hybridMultilevel"/>
    <w:tmpl w:val="1E5879D0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48">
    <w:nsid w:val="7B0C5D25"/>
    <w:multiLevelType w:val="hybridMultilevel"/>
    <w:tmpl w:val="38D237C6"/>
    <w:lvl w:ilvl="0" w:tplc="04160001">
      <w:start w:val="1"/>
      <w:numFmt w:val="bullet"/>
      <w:lvlText w:val=""/>
      <w:lvlJc w:val="left"/>
      <w:pPr>
        <w:ind w:left="129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1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3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5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7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9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1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3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54" w:hanging="360"/>
      </w:pPr>
      <w:rPr>
        <w:rFonts w:ascii="Wingdings" w:hAnsi="Wingdings" w:hint="default"/>
      </w:rPr>
    </w:lvl>
  </w:abstractNum>
  <w:abstractNum w:abstractNumId="49">
    <w:nsid w:val="7C7B55B4"/>
    <w:multiLevelType w:val="hybridMultilevel"/>
    <w:tmpl w:val="8BB8BB74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0">
    <w:nsid w:val="7E893421"/>
    <w:multiLevelType w:val="hybridMultilevel"/>
    <w:tmpl w:val="1A3A9D2A"/>
    <w:lvl w:ilvl="0" w:tplc="B012584E">
      <w:start w:val="1"/>
      <w:numFmt w:val="decimal"/>
      <w:lvlText w:val="ME0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7F92502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0"/>
  </w:num>
  <w:num w:numId="2">
    <w:abstractNumId w:val="31"/>
  </w:num>
  <w:num w:numId="3">
    <w:abstractNumId w:val="16"/>
  </w:num>
  <w:num w:numId="4">
    <w:abstractNumId w:val="51"/>
  </w:num>
  <w:num w:numId="5">
    <w:abstractNumId w:val="12"/>
  </w:num>
  <w:num w:numId="6">
    <w:abstractNumId w:val="50"/>
  </w:num>
  <w:num w:numId="7">
    <w:abstractNumId w:val="28"/>
  </w:num>
  <w:num w:numId="8">
    <w:abstractNumId w:val="49"/>
  </w:num>
  <w:num w:numId="9">
    <w:abstractNumId w:val="18"/>
  </w:num>
  <w:num w:numId="10">
    <w:abstractNumId w:val="48"/>
  </w:num>
  <w:num w:numId="11">
    <w:abstractNumId w:val="24"/>
  </w:num>
  <w:num w:numId="12">
    <w:abstractNumId w:val="36"/>
  </w:num>
  <w:num w:numId="13">
    <w:abstractNumId w:val="45"/>
  </w:num>
  <w:num w:numId="14">
    <w:abstractNumId w:val="15"/>
  </w:num>
  <w:num w:numId="15">
    <w:abstractNumId w:val="32"/>
  </w:num>
  <w:num w:numId="16">
    <w:abstractNumId w:val="46"/>
  </w:num>
  <w:num w:numId="17">
    <w:abstractNumId w:val="38"/>
  </w:num>
  <w:num w:numId="18">
    <w:abstractNumId w:val="42"/>
  </w:num>
  <w:num w:numId="19">
    <w:abstractNumId w:val="23"/>
  </w:num>
  <w:num w:numId="20">
    <w:abstractNumId w:val="20"/>
  </w:num>
  <w:num w:numId="21">
    <w:abstractNumId w:val="26"/>
  </w:num>
  <w:num w:numId="22">
    <w:abstractNumId w:val="7"/>
  </w:num>
  <w:num w:numId="23">
    <w:abstractNumId w:val="19"/>
  </w:num>
  <w:num w:numId="24">
    <w:abstractNumId w:val="17"/>
  </w:num>
  <w:num w:numId="25">
    <w:abstractNumId w:val="6"/>
  </w:num>
  <w:num w:numId="26">
    <w:abstractNumId w:val="21"/>
  </w:num>
  <w:num w:numId="27">
    <w:abstractNumId w:val="5"/>
  </w:num>
  <w:num w:numId="28">
    <w:abstractNumId w:val="34"/>
  </w:num>
  <w:num w:numId="29">
    <w:abstractNumId w:val="11"/>
  </w:num>
  <w:num w:numId="30">
    <w:abstractNumId w:val="4"/>
  </w:num>
  <w:num w:numId="31">
    <w:abstractNumId w:val="33"/>
  </w:num>
  <w:num w:numId="32">
    <w:abstractNumId w:val="37"/>
  </w:num>
  <w:num w:numId="33">
    <w:abstractNumId w:val="3"/>
  </w:num>
  <w:num w:numId="34">
    <w:abstractNumId w:val="13"/>
  </w:num>
  <w:num w:numId="35">
    <w:abstractNumId w:val="44"/>
  </w:num>
  <w:num w:numId="36">
    <w:abstractNumId w:val="14"/>
  </w:num>
  <w:num w:numId="37">
    <w:abstractNumId w:val="2"/>
  </w:num>
  <w:num w:numId="38">
    <w:abstractNumId w:val="39"/>
  </w:num>
  <w:num w:numId="39">
    <w:abstractNumId w:val="10"/>
  </w:num>
  <w:num w:numId="40">
    <w:abstractNumId w:val="9"/>
  </w:num>
  <w:num w:numId="41">
    <w:abstractNumId w:val="27"/>
  </w:num>
  <w:num w:numId="42">
    <w:abstractNumId w:val="47"/>
  </w:num>
  <w:num w:numId="43">
    <w:abstractNumId w:val="35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activeWritingStyle w:appName="MSWord" w:lang="pt-BR" w:vendorID="64" w:dllVersion="6" w:nlCheck="1" w:checkStyle="0"/>
  <w:activeWritingStyle w:appName="MSWord" w:lang="pt-BR" w:vendorID="64" w:dllVersion="4096" w:nlCheck="1" w:checkStyle="0"/>
  <w:activeWritingStyle w:appName="MSWord" w:lang="pt-BR" w:vendorID="64" w:dllVersion="131078" w:nlCheck="1" w:checkStyle="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0D5"/>
    <w:rsid w:val="00001E55"/>
    <w:rsid w:val="000049CD"/>
    <w:rsid w:val="00005367"/>
    <w:rsid w:val="0000662E"/>
    <w:rsid w:val="000066E8"/>
    <w:rsid w:val="00010634"/>
    <w:rsid w:val="0001114E"/>
    <w:rsid w:val="00012FA6"/>
    <w:rsid w:val="0001328B"/>
    <w:rsid w:val="000143C0"/>
    <w:rsid w:val="00015AB0"/>
    <w:rsid w:val="00015D56"/>
    <w:rsid w:val="0002070D"/>
    <w:rsid w:val="0002377A"/>
    <w:rsid w:val="0002395B"/>
    <w:rsid w:val="0002596A"/>
    <w:rsid w:val="00025A30"/>
    <w:rsid w:val="000263F7"/>
    <w:rsid w:val="00026E51"/>
    <w:rsid w:val="000324EC"/>
    <w:rsid w:val="00036FFF"/>
    <w:rsid w:val="00041AC7"/>
    <w:rsid w:val="00042305"/>
    <w:rsid w:val="00042B71"/>
    <w:rsid w:val="00044FE7"/>
    <w:rsid w:val="000514D4"/>
    <w:rsid w:val="00052B79"/>
    <w:rsid w:val="00055BD3"/>
    <w:rsid w:val="00055DFB"/>
    <w:rsid w:val="0006016B"/>
    <w:rsid w:val="000610FE"/>
    <w:rsid w:val="00061E5E"/>
    <w:rsid w:val="000628DE"/>
    <w:rsid w:val="0006486D"/>
    <w:rsid w:val="000656C5"/>
    <w:rsid w:val="0006574B"/>
    <w:rsid w:val="00065C98"/>
    <w:rsid w:val="000675EB"/>
    <w:rsid w:val="00070083"/>
    <w:rsid w:val="00071CD9"/>
    <w:rsid w:val="0007313D"/>
    <w:rsid w:val="00076318"/>
    <w:rsid w:val="00076371"/>
    <w:rsid w:val="00080AD9"/>
    <w:rsid w:val="00081472"/>
    <w:rsid w:val="000825ED"/>
    <w:rsid w:val="00085B8A"/>
    <w:rsid w:val="00095D4D"/>
    <w:rsid w:val="0009796C"/>
    <w:rsid w:val="000A01B5"/>
    <w:rsid w:val="000A054B"/>
    <w:rsid w:val="000A0B1F"/>
    <w:rsid w:val="000A1227"/>
    <w:rsid w:val="000A1CC6"/>
    <w:rsid w:val="000A2707"/>
    <w:rsid w:val="000A3B11"/>
    <w:rsid w:val="000A42CF"/>
    <w:rsid w:val="000A5379"/>
    <w:rsid w:val="000A562E"/>
    <w:rsid w:val="000A5856"/>
    <w:rsid w:val="000A618F"/>
    <w:rsid w:val="000B00E4"/>
    <w:rsid w:val="000B038B"/>
    <w:rsid w:val="000B0AF5"/>
    <w:rsid w:val="000B2899"/>
    <w:rsid w:val="000B3DD5"/>
    <w:rsid w:val="000B45D7"/>
    <w:rsid w:val="000B57EC"/>
    <w:rsid w:val="000B5E75"/>
    <w:rsid w:val="000B624B"/>
    <w:rsid w:val="000B7EDE"/>
    <w:rsid w:val="000C03AE"/>
    <w:rsid w:val="000C074E"/>
    <w:rsid w:val="000C0B01"/>
    <w:rsid w:val="000C1A69"/>
    <w:rsid w:val="000C2EA4"/>
    <w:rsid w:val="000C3F89"/>
    <w:rsid w:val="000C5000"/>
    <w:rsid w:val="000C5969"/>
    <w:rsid w:val="000D1173"/>
    <w:rsid w:val="000D191D"/>
    <w:rsid w:val="000D6620"/>
    <w:rsid w:val="000E10A0"/>
    <w:rsid w:val="000E2F3D"/>
    <w:rsid w:val="000E4445"/>
    <w:rsid w:val="000E4DAF"/>
    <w:rsid w:val="000E5674"/>
    <w:rsid w:val="000E595B"/>
    <w:rsid w:val="000E5AE8"/>
    <w:rsid w:val="000E5F1F"/>
    <w:rsid w:val="000E78B5"/>
    <w:rsid w:val="000F12E9"/>
    <w:rsid w:val="000F2CA4"/>
    <w:rsid w:val="000F3059"/>
    <w:rsid w:val="000F372D"/>
    <w:rsid w:val="000F5CDB"/>
    <w:rsid w:val="000F6540"/>
    <w:rsid w:val="000F6B78"/>
    <w:rsid w:val="000F7E2D"/>
    <w:rsid w:val="0010195B"/>
    <w:rsid w:val="0010280B"/>
    <w:rsid w:val="00102F91"/>
    <w:rsid w:val="00103E9E"/>
    <w:rsid w:val="001056C6"/>
    <w:rsid w:val="001066D1"/>
    <w:rsid w:val="0010717B"/>
    <w:rsid w:val="001074EB"/>
    <w:rsid w:val="00107A47"/>
    <w:rsid w:val="00110BB0"/>
    <w:rsid w:val="00111420"/>
    <w:rsid w:val="00112035"/>
    <w:rsid w:val="0011514B"/>
    <w:rsid w:val="00115EA2"/>
    <w:rsid w:val="00115EA4"/>
    <w:rsid w:val="00116C9C"/>
    <w:rsid w:val="00117F07"/>
    <w:rsid w:val="00120056"/>
    <w:rsid w:val="00121D77"/>
    <w:rsid w:val="00122EF7"/>
    <w:rsid w:val="00125048"/>
    <w:rsid w:val="0013169A"/>
    <w:rsid w:val="001338A7"/>
    <w:rsid w:val="00133FA7"/>
    <w:rsid w:val="00134450"/>
    <w:rsid w:val="00134464"/>
    <w:rsid w:val="001346CA"/>
    <w:rsid w:val="00135D31"/>
    <w:rsid w:val="00137A41"/>
    <w:rsid w:val="001418E1"/>
    <w:rsid w:val="00142655"/>
    <w:rsid w:val="00143AE0"/>
    <w:rsid w:val="00144005"/>
    <w:rsid w:val="00144BF0"/>
    <w:rsid w:val="0014605A"/>
    <w:rsid w:val="001471CC"/>
    <w:rsid w:val="00150063"/>
    <w:rsid w:val="00151924"/>
    <w:rsid w:val="00151EDC"/>
    <w:rsid w:val="00157E00"/>
    <w:rsid w:val="00157E66"/>
    <w:rsid w:val="00161024"/>
    <w:rsid w:val="00163CDA"/>
    <w:rsid w:val="00165A72"/>
    <w:rsid w:val="00165B69"/>
    <w:rsid w:val="00166EAE"/>
    <w:rsid w:val="001701BE"/>
    <w:rsid w:val="0017027F"/>
    <w:rsid w:val="001728E7"/>
    <w:rsid w:val="001738CF"/>
    <w:rsid w:val="0017392B"/>
    <w:rsid w:val="00174A74"/>
    <w:rsid w:val="00174CBA"/>
    <w:rsid w:val="0017696D"/>
    <w:rsid w:val="00176DFB"/>
    <w:rsid w:val="001807BD"/>
    <w:rsid w:val="0018257F"/>
    <w:rsid w:val="00182ECD"/>
    <w:rsid w:val="001834C8"/>
    <w:rsid w:val="00184407"/>
    <w:rsid w:val="00185426"/>
    <w:rsid w:val="0018628B"/>
    <w:rsid w:val="001863DC"/>
    <w:rsid w:val="001876DB"/>
    <w:rsid w:val="001916A1"/>
    <w:rsid w:val="001922B0"/>
    <w:rsid w:val="001927B2"/>
    <w:rsid w:val="00192FDC"/>
    <w:rsid w:val="0019361C"/>
    <w:rsid w:val="0019459B"/>
    <w:rsid w:val="001969A8"/>
    <w:rsid w:val="00197314"/>
    <w:rsid w:val="001A0366"/>
    <w:rsid w:val="001A0DAC"/>
    <w:rsid w:val="001A2288"/>
    <w:rsid w:val="001A55B5"/>
    <w:rsid w:val="001A69FC"/>
    <w:rsid w:val="001B0ADB"/>
    <w:rsid w:val="001B3A05"/>
    <w:rsid w:val="001B3A10"/>
    <w:rsid w:val="001B5FA2"/>
    <w:rsid w:val="001B6D47"/>
    <w:rsid w:val="001B727F"/>
    <w:rsid w:val="001B7692"/>
    <w:rsid w:val="001C15FC"/>
    <w:rsid w:val="001C2642"/>
    <w:rsid w:val="001C2717"/>
    <w:rsid w:val="001C563D"/>
    <w:rsid w:val="001C604A"/>
    <w:rsid w:val="001C6201"/>
    <w:rsid w:val="001D0F14"/>
    <w:rsid w:val="001D1DAA"/>
    <w:rsid w:val="001D202C"/>
    <w:rsid w:val="001D3EF8"/>
    <w:rsid w:val="001D466A"/>
    <w:rsid w:val="001D4AE8"/>
    <w:rsid w:val="001D4DC5"/>
    <w:rsid w:val="001D510C"/>
    <w:rsid w:val="001D536E"/>
    <w:rsid w:val="001D63D7"/>
    <w:rsid w:val="001D6958"/>
    <w:rsid w:val="001D7362"/>
    <w:rsid w:val="001D7A51"/>
    <w:rsid w:val="001D7C44"/>
    <w:rsid w:val="001E0DDA"/>
    <w:rsid w:val="001E16D7"/>
    <w:rsid w:val="001E220A"/>
    <w:rsid w:val="001E275C"/>
    <w:rsid w:val="001E2AD6"/>
    <w:rsid w:val="001E3BA2"/>
    <w:rsid w:val="001E5A61"/>
    <w:rsid w:val="001E5FCB"/>
    <w:rsid w:val="001E6B7B"/>
    <w:rsid w:val="001E78E8"/>
    <w:rsid w:val="001E7A5F"/>
    <w:rsid w:val="001E7F22"/>
    <w:rsid w:val="001F1269"/>
    <w:rsid w:val="001F1623"/>
    <w:rsid w:val="001F1A4C"/>
    <w:rsid w:val="001F1A67"/>
    <w:rsid w:val="001F1EB0"/>
    <w:rsid w:val="001F373C"/>
    <w:rsid w:val="001F3CA7"/>
    <w:rsid w:val="001F64BF"/>
    <w:rsid w:val="001F6C31"/>
    <w:rsid w:val="002028D7"/>
    <w:rsid w:val="00202CF3"/>
    <w:rsid w:val="00205203"/>
    <w:rsid w:val="0020629F"/>
    <w:rsid w:val="00207061"/>
    <w:rsid w:val="00210B53"/>
    <w:rsid w:val="00212708"/>
    <w:rsid w:val="00213443"/>
    <w:rsid w:val="00213558"/>
    <w:rsid w:val="002163CF"/>
    <w:rsid w:val="00217E36"/>
    <w:rsid w:val="00221561"/>
    <w:rsid w:val="00225ED7"/>
    <w:rsid w:val="002264A6"/>
    <w:rsid w:val="00226B7E"/>
    <w:rsid w:val="00230451"/>
    <w:rsid w:val="00233009"/>
    <w:rsid w:val="0023318E"/>
    <w:rsid w:val="002343E1"/>
    <w:rsid w:val="002359C8"/>
    <w:rsid w:val="00236344"/>
    <w:rsid w:val="00240E70"/>
    <w:rsid w:val="00241807"/>
    <w:rsid w:val="0024203F"/>
    <w:rsid w:val="00243213"/>
    <w:rsid w:val="00243BD4"/>
    <w:rsid w:val="002446C3"/>
    <w:rsid w:val="002451EF"/>
    <w:rsid w:val="00252664"/>
    <w:rsid w:val="0025635C"/>
    <w:rsid w:val="00257FC4"/>
    <w:rsid w:val="0026001A"/>
    <w:rsid w:val="002602AD"/>
    <w:rsid w:val="00262E85"/>
    <w:rsid w:val="002644FC"/>
    <w:rsid w:val="00264510"/>
    <w:rsid w:val="00265E0D"/>
    <w:rsid w:val="00266BFA"/>
    <w:rsid w:val="0026704F"/>
    <w:rsid w:val="00267A02"/>
    <w:rsid w:val="00267DC7"/>
    <w:rsid w:val="002712B3"/>
    <w:rsid w:val="00272EF6"/>
    <w:rsid w:val="00273A27"/>
    <w:rsid w:val="002750DF"/>
    <w:rsid w:val="0027558D"/>
    <w:rsid w:val="002763DC"/>
    <w:rsid w:val="00280089"/>
    <w:rsid w:val="00280149"/>
    <w:rsid w:val="00282745"/>
    <w:rsid w:val="00282B8E"/>
    <w:rsid w:val="00285219"/>
    <w:rsid w:val="00286F5A"/>
    <w:rsid w:val="00290564"/>
    <w:rsid w:val="00290B40"/>
    <w:rsid w:val="00291DB8"/>
    <w:rsid w:val="0029478C"/>
    <w:rsid w:val="00294871"/>
    <w:rsid w:val="00294C89"/>
    <w:rsid w:val="002960E6"/>
    <w:rsid w:val="002973DF"/>
    <w:rsid w:val="002A0B69"/>
    <w:rsid w:val="002A4A24"/>
    <w:rsid w:val="002A4E2E"/>
    <w:rsid w:val="002A5AB7"/>
    <w:rsid w:val="002A6238"/>
    <w:rsid w:val="002B08F7"/>
    <w:rsid w:val="002B0FF6"/>
    <w:rsid w:val="002B110B"/>
    <w:rsid w:val="002B1554"/>
    <w:rsid w:val="002B3B6D"/>
    <w:rsid w:val="002B4DE5"/>
    <w:rsid w:val="002B51C2"/>
    <w:rsid w:val="002B7762"/>
    <w:rsid w:val="002B7951"/>
    <w:rsid w:val="002B7EDE"/>
    <w:rsid w:val="002C1542"/>
    <w:rsid w:val="002C2898"/>
    <w:rsid w:val="002C56B6"/>
    <w:rsid w:val="002C57EA"/>
    <w:rsid w:val="002C6EA9"/>
    <w:rsid w:val="002C7FAC"/>
    <w:rsid w:val="002D1CAA"/>
    <w:rsid w:val="002D1E07"/>
    <w:rsid w:val="002D26CC"/>
    <w:rsid w:val="002D2CBB"/>
    <w:rsid w:val="002D36AB"/>
    <w:rsid w:val="002D55A4"/>
    <w:rsid w:val="002D79DB"/>
    <w:rsid w:val="002D7C81"/>
    <w:rsid w:val="002E192A"/>
    <w:rsid w:val="002E2C2B"/>
    <w:rsid w:val="002E3726"/>
    <w:rsid w:val="002E58C3"/>
    <w:rsid w:val="002E6707"/>
    <w:rsid w:val="002E7527"/>
    <w:rsid w:val="002F0D4C"/>
    <w:rsid w:val="002F3E6F"/>
    <w:rsid w:val="002F51B4"/>
    <w:rsid w:val="002F53A9"/>
    <w:rsid w:val="002F5EEE"/>
    <w:rsid w:val="002F6C9A"/>
    <w:rsid w:val="002F6FBA"/>
    <w:rsid w:val="002F7992"/>
    <w:rsid w:val="00300129"/>
    <w:rsid w:val="003004EA"/>
    <w:rsid w:val="00300AB1"/>
    <w:rsid w:val="00301505"/>
    <w:rsid w:val="003017D5"/>
    <w:rsid w:val="00301EB2"/>
    <w:rsid w:val="0030370F"/>
    <w:rsid w:val="003053E1"/>
    <w:rsid w:val="003058F3"/>
    <w:rsid w:val="00306309"/>
    <w:rsid w:val="00306CE6"/>
    <w:rsid w:val="00310732"/>
    <w:rsid w:val="00312012"/>
    <w:rsid w:val="00315568"/>
    <w:rsid w:val="00316A30"/>
    <w:rsid w:val="00317072"/>
    <w:rsid w:val="00320021"/>
    <w:rsid w:val="003204A7"/>
    <w:rsid w:val="00321386"/>
    <w:rsid w:val="00321B8E"/>
    <w:rsid w:val="00322AAF"/>
    <w:rsid w:val="00322EBD"/>
    <w:rsid w:val="00324B89"/>
    <w:rsid w:val="003300F9"/>
    <w:rsid w:val="00332B3F"/>
    <w:rsid w:val="00333F4A"/>
    <w:rsid w:val="00334B02"/>
    <w:rsid w:val="003355F1"/>
    <w:rsid w:val="0033587E"/>
    <w:rsid w:val="00335886"/>
    <w:rsid w:val="0033644F"/>
    <w:rsid w:val="003364C3"/>
    <w:rsid w:val="00340F76"/>
    <w:rsid w:val="003419D4"/>
    <w:rsid w:val="003419D8"/>
    <w:rsid w:val="00342AFD"/>
    <w:rsid w:val="0034339A"/>
    <w:rsid w:val="00344F6E"/>
    <w:rsid w:val="00346AF0"/>
    <w:rsid w:val="00347052"/>
    <w:rsid w:val="00347A2F"/>
    <w:rsid w:val="00350A3F"/>
    <w:rsid w:val="0035123B"/>
    <w:rsid w:val="00351C6B"/>
    <w:rsid w:val="00353CEF"/>
    <w:rsid w:val="00354740"/>
    <w:rsid w:val="00354E8F"/>
    <w:rsid w:val="003562D2"/>
    <w:rsid w:val="0035649F"/>
    <w:rsid w:val="00356B3E"/>
    <w:rsid w:val="0036097E"/>
    <w:rsid w:val="00362959"/>
    <w:rsid w:val="00363092"/>
    <w:rsid w:val="00365D1B"/>
    <w:rsid w:val="00365E29"/>
    <w:rsid w:val="003670C7"/>
    <w:rsid w:val="003671F6"/>
    <w:rsid w:val="00370426"/>
    <w:rsid w:val="00370DEA"/>
    <w:rsid w:val="003716C2"/>
    <w:rsid w:val="003722A4"/>
    <w:rsid w:val="003733A1"/>
    <w:rsid w:val="00373BFA"/>
    <w:rsid w:val="00374D5D"/>
    <w:rsid w:val="00375A22"/>
    <w:rsid w:val="003801D9"/>
    <w:rsid w:val="00382B08"/>
    <w:rsid w:val="00382D03"/>
    <w:rsid w:val="00383088"/>
    <w:rsid w:val="003833F0"/>
    <w:rsid w:val="00390791"/>
    <w:rsid w:val="00391149"/>
    <w:rsid w:val="00392ADD"/>
    <w:rsid w:val="00393391"/>
    <w:rsid w:val="003934FC"/>
    <w:rsid w:val="003949CE"/>
    <w:rsid w:val="003953EC"/>
    <w:rsid w:val="00397E0F"/>
    <w:rsid w:val="003A0777"/>
    <w:rsid w:val="003A1F15"/>
    <w:rsid w:val="003A242C"/>
    <w:rsid w:val="003A2C2A"/>
    <w:rsid w:val="003A53C2"/>
    <w:rsid w:val="003A5917"/>
    <w:rsid w:val="003A6D6E"/>
    <w:rsid w:val="003A7CE2"/>
    <w:rsid w:val="003B0E06"/>
    <w:rsid w:val="003B2312"/>
    <w:rsid w:val="003B277E"/>
    <w:rsid w:val="003B2858"/>
    <w:rsid w:val="003C0257"/>
    <w:rsid w:val="003C0C12"/>
    <w:rsid w:val="003C1EDF"/>
    <w:rsid w:val="003C3273"/>
    <w:rsid w:val="003C638A"/>
    <w:rsid w:val="003C6605"/>
    <w:rsid w:val="003D0225"/>
    <w:rsid w:val="003D0E61"/>
    <w:rsid w:val="003D2796"/>
    <w:rsid w:val="003D2970"/>
    <w:rsid w:val="003D2B42"/>
    <w:rsid w:val="003D541A"/>
    <w:rsid w:val="003D5767"/>
    <w:rsid w:val="003D5A0D"/>
    <w:rsid w:val="003D711C"/>
    <w:rsid w:val="003D7575"/>
    <w:rsid w:val="003D7951"/>
    <w:rsid w:val="003D7A15"/>
    <w:rsid w:val="003D7CBA"/>
    <w:rsid w:val="003E16B7"/>
    <w:rsid w:val="003E2481"/>
    <w:rsid w:val="003E284B"/>
    <w:rsid w:val="003E2E58"/>
    <w:rsid w:val="003E2EC9"/>
    <w:rsid w:val="003E353E"/>
    <w:rsid w:val="003E36FC"/>
    <w:rsid w:val="003E421C"/>
    <w:rsid w:val="003E4921"/>
    <w:rsid w:val="003E4A5A"/>
    <w:rsid w:val="003E5072"/>
    <w:rsid w:val="003F01E8"/>
    <w:rsid w:val="003F1BE1"/>
    <w:rsid w:val="003F1BE8"/>
    <w:rsid w:val="003F2058"/>
    <w:rsid w:val="003F2380"/>
    <w:rsid w:val="003F5A78"/>
    <w:rsid w:val="003F629D"/>
    <w:rsid w:val="003F67E6"/>
    <w:rsid w:val="003F78ED"/>
    <w:rsid w:val="00401BD3"/>
    <w:rsid w:val="00402755"/>
    <w:rsid w:val="00402D3A"/>
    <w:rsid w:val="00402FB3"/>
    <w:rsid w:val="00404478"/>
    <w:rsid w:val="00404B26"/>
    <w:rsid w:val="004057ED"/>
    <w:rsid w:val="0041003B"/>
    <w:rsid w:val="004114EF"/>
    <w:rsid w:val="004128A5"/>
    <w:rsid w:val="00412ABB"/>
    <w:rsid w:val="00413205"/>
    <w:rsid w:val="004166D4"/>
    <w:rsid w:val="00416C99"/>
    <w:rsid w:val="00421B77"/>
    <w:rsid w:val="0042242A"/>
    <w:rsid w:val="00423475"/>
    <w:rsid w:val="00425563"/>
    <w:rsid w:val="00425BC6"/>
    <w:rsid w:val="00426CCE"/>
    <w:rsid w:val="00427294"/>
    <w:rsid w:val="0043050F"/>
    <w:rsid w:val="0043136A"/>
    <w:rsid w:val="004313E9"/>
    <w:rsid w:val="00432AEB"/>
    <w:rsid w:val="00432E08"/>
    <w:rsid w:val="00433C93"/>
    <w:rsid w:val="00433D13"/>
    <w:rsid w:val="0043427B"/>
    <w:rsid w:val="00434F3D"/>
    <w:rsid w:val="00435B72"/>
    <w:rsid w:val="00435C30"/>
    <w:rsid w:val="00436671"/>
    <w:rsid w:val="004409CD"/>
    <w:rsid w:val="00441F6B"/>
    <w:rsid w:val="004442B4"/>
    <w:rsid w:val="00444D28"/>
    <w:rsid w:val="00445966"/>
    <w:rsid w:val="004526BD"/>
    <w:rsid w:val="0045291B"/>
    <w:rsid w:val="00453467"/>
    <w:rsid w:val="004539C5"/>
    <w:rsid w:val="00454C4E"/>
    <w:rsid w:val="00454E8C"/>
    <w:rsid w:val="004553F1"/>
    <w:rsid w:val="004561F1"/>
    <w:rsid w:val="00460C03"/>
    <w:rsid w:val="00463F62"/>
    <w:rsid w:val="0046482F"/>
    <w:rsid w:val="00466696"/>
    <w:rsid w:val="00467605"/>
    <w:rsid w:val="004703E4"/>
    <w:rsid w:val="00471FDC"/>
    <w:rsid w:val="0047293F"/>
    <w:rsid w:val="004749F0"/>
    <w:rsid w:val="00476557"/>
    <w:rsid w:val="00477572"/>
    <w:rsid w:val="00480B53"/>
    <w:rsid w:val="00481322"/>
    <w:rsid w:val="00481F33"/>
    <w:rsid w:val="0048296C"/>
    <w:rsid w:val="00483032"/>
    <w:rsid w:val="004858D2"/>
    <w:rsid w:val="0048597B"/>
    <w:rsid w:val="0048654E"/>
    <w:rsid w:val="0049144A"/>
    <w:rsid w:val="00491E8C"/>
    <w:rsid w:val="00493929"/>
    <w:rsid w:val="004947EE"/>
    <w:rsid w:val="0049643A"/>
    <w:rsid w:val="004976BF"/>
    <w:rsid w:val="004A1DAD"/>
    <w:rsid w:val="004A221C"/>
    <w:rsid w:val="004A39CD"/>
    <w:rsid w:val="004A3F80"/>
    <w:rsid w:val="004A4D97"/>
    <w:rsid w:val="004A64BA"/>
    <w:rsid w:val="004A6B65"/>
    <w:rsid w:val="004A6EBB"/>
    <w:rsid w:val="004B21A3"/>
    <w:rsid w:val="004B758B"/>
    <w:rsid w:val="004C00BD"/>
    <w:rsid w:val="004C3CEA"/>
    <w:rsid w:val="004C3E38"/>
    <w:rsid w:val="004C58E3"/>
    <w:rsid w:val="004C76D1"/>
    <w:rsid w:val="004D2322"/>
    <w:rsid w:val="004D2D70"/>
    <w:rsid w:val="004D42B4"/>
    <w:rsid w:val="004D4B37"/>
    <w:rsid w:val="004D6D6B"/>
    <w:rsid w:val="004D7401"/>
    <w:rsid w:val="004E004A"/>
    <w:rsid w:val="004E00E7"/>
    <w:rsid w:val="004E0453"/>
    <w:rsid w:val="004E1811"/>
    <w:rsid w:val="004E22F7"/>
    <w:rsid w:val="004E2B6E"/>
    <w:rsid w:val="004E4033"/>
    <w:rsid w:val="004E488B"/>
    <w:rsid w:val="004E541B"/>
    <w:rsid w:val="004E5E91"/>
    <w:rsid w:val="004E6355"/>
    <w:rsid w:val="004F3A8B"/>
    <w:rsid w:val="004F4C87"/>
    <w:rsid w:val="004F56BD"/>
    <w:rsid w:val="004F5A09"/>
    <w:rsid w:val="004F5F85"/>
    <w:rsid w:val="004F63AC"/>
    <w:rsid w:val="005008EC"/>
    <w:rsid w:val="00500ED2"/>
    <w:rsid w:val="005012F9"/>
    <w:rsid w:val="00504CAD"/>
    <w:rsid w:val="00505392"/>
    <w:rsid w:val="00506FCD"/>
    <w:rsid w:val="0051057B"/>
    <w:rsid w:val="005113E8"/>
    <w:rsid w:val="0051210F"/>
    <w:rsid w:val="00512D2A"/>
    <w:rsid w:val="00514660"/>
    <w:rsid w:val="00514C38"/>
    <w:rsid w:val="00515FBB"/>
    <w:rsid w:val="00516A3D"/>
    <w:rsid w:val="005204A5"/>
    <w:rsid w:val="00521F00"/>
    <w:rsid w:val="00522268"/>
    <w:rsid w:val="005232C9"/>
    <w:rsid w:val="00526975"/>
    <w:rsid w:val="005316DA"/>
    <w:rsid w:val="00531EF7"/>
    <w:rsid w:val="00532F44"/>
    <w:rsid w:val="00534605"/>
    <w:rsid w:val="005347DF"/>
    <w:rsid w:val="00535223"/>
    <w:rsid w:val="005354E6"/>
    <w:rsid w:val="00537DCD"/>
    <w:rsid w:val="0054217B"/>
    <w:rsid w:val="00542559"/>
    <w:rsid w:val="00543DFA"/>
    <w:rsid w:val="0054422A"/>
    <w:rsid w:val="005445E7"/>
    <w:rsid w:val="00544A38"/>
    <w:rsid w:val="00547487"/>
    <w:rsid w:val="0055074C"/>
    <w:rsid w:val="00551A74"/>
    <w:rsid w:val="00554E1D"/>
    <w:rsid w:val="00555DC1"/>
    <w:rsid w:val="0056045C"/>
    <w:rsid w:val="00560E83"/>
    <w:rsid w:val="00561421"/>
    <w:rsid w:val="005630F1"/>
    <w:rsid w:val="005638E8"/>
    <w:rsid w:val="005644C5"/>
    <w:rsid w:val="00564768"/>
    <w:rsid w:val="00564B68"/>
    <w:rsid w:val="00566743"/>
    <w:rsid w:val="00567041"/>
    <w:rsid w:val="00567714"/>
    <w:rsid w:val="00570845"/>
    <w:rsid w:val="005711B6"/>
    <w:rsid w:val="00571C6C"/>
    <w:rsid w:val="00572518"/>
    <w:rsid w:val="005729A1"/>
    <w:rsid w:val="00572BB3"/>
    <w:rsid w:val="00575AC6"/>
    <w:rsid w:val="00577BDE"/>
    <w:rsid w:val="005807E4"/>
    <w:rsid w:val="005835CE"/>
    <w:rsid w:val="00583C95"/>
    <w:rsid w:val="00586C0A"/>
    <w:rsid w:val="0058726C"/>
    <w:rsid w:val="00587462"/>
    <w:rsid w:val="00587EB5"/>
    <w:rsid w:val="005902E5"/>
    <w:rsid w:val="00590AC2"/>
    <w:rsid w:val="0059222C"/>
    <w:rsid w:val="00593B8B"/>
    <w:rsid w:val="00595C79"/>
    <w:rsid w:val="00596253"/>
    <w:rsid w:val="00596C92"/>
    <w:rsid w:val="00597530"/>
    <w:rsid w:val="005A0B54"/>
    <w:rsid w:val="005A1A0E"/>
    <w:rsid w:val="005A4527"/>
    <w:rsid w:val="005A593B"/>
    <w:rsid w:val="005A5D46"/>
    <w:rsid w:val="005A6824"/>
    <w:rsid w:val="005B0D57"/>
    <w:rsid w:val="005B3A58"/>
    <w:rsid w:val="005B5A62"/>
    <w:rsid w:val="005B627A"/>
    <w:rsid w:val="005B660B"/>
    <w:rsid w:val="005B77D4"/>
    <w:rsid w:val="005C0C96"/>
    <w:rsid w:val="005C12C9"/>
    <w:rsid w:val="005C3F1B"/>
    <w:rsid w:val="005C4C6E"/>
    <w:rsid w:val="005C4F81"/>
    <w:rsid w:val="005C7B5A"/>
    <w:rsid w:val="005D16D9"/>
    <w:rsid w:val="005D1DA6"/>
    <w:rsid w:val="005D3091"/>
    <w:rsid w:val="005D3B6E"/>
    <w:rsid w:val="005D4539"/>
    <w:rsid w:val="005D497E"/>
    <w:rsid w:val="005D55E0"/>
    <w:rsid w:val="005D5609"/>
    <w:rsid w:val="005E1A98"/>
    <w:rsid w:val="005E2E49"/>
    <w:rsid w:val="005E5D56"/>
    <w:rsid w:val="005E69E7"/>
    <w:rsid w:val="005E6DDF"/>
    <w:rsid w:val="005E77FA"/>
    <w:rsid w:val="005E7953"/>
    <w:rsid w:val="005F633D"/>
    <w:rsid w:val="005F6896"/>
    <w:rsid w:val="005F7CDF"/>
    <w:rsid w:val="0060176A"/>
    <w:rsid w:val="0060299B"/>
    <w:rsid w:val="00602AA8"/>
    <w:rsid w:val="00603B7B"/>
    <w:rsid w:val="00604DDE"/>
    <w:rsid w:val="00604E7D"/>
    <w:rsid w:val="0060560F"/>
    <w:rsid w:val="00607DD9"/>
    <w:rsid w:val="00610343"/>
    <w:rsid w:val="00610B2E"/>
    <w:rsid w:val="0061386B"/>
    <w:rsid w:val="00613F8F"/>
    <w:rsid w:val="006152F1"/>
    <w:rsid w:val="006201BF"/>
    <w:rsid w:val="00621798"/>
    <w:rsid w:val="00621F72"/>
    <w:rsid w:val="00625490"/>
    <w:rsid w:val="00625F8F"/>
    <w:rsid w:val="006268C3"/>
    <w:rsid w:val="006271D7"/>
    <w:rsid w:val="00632D45"/>
    <w:rsid w:val="00634E77"/>
    <w:rsid w:val="00640EF0"/>
    <w:rsid w:val="00641E9F"/>
    <w:rsid w:val="00643155"/>
    <w:rsid w:val="00643197"/>
    <w:rsid w:val="0064628B"/>
    <w:rsid w:val="00647AFE"/>
    <w:rsid w:val="00647C03"/>
    <w:rsid w:val="00647F1E"/>
    <w:rsid w:val="006507A2"/>
    <w:rsid w:val="00650F2A"/>
    <w:rsid w:val="00651D81"/>
    <w:rsid w:val="00653851"/>
    <w:rsid w:val="00654E1A"/>
    <w:rsid w:val="00655914"/>
    <w:rsid w:val="00655E52"/>
    <w:rsid w:val="00656AC5"/>
    <w:rsid w:val="00656D2A"/>
    <w:rsid w:val="00657CA5"/>
    <w:rsid w:val="00657E5F"/>
    <w:rsid w:val="006654BA"/>
    <w:rsid w:val="00665DD4"/>
    <w:rsid w:val="00665E3E"/>
    <w:rsid w:val="006661A7"/>
    <w:rsid w:val="00666981"/>
    <w:rsid w:val="00666CF8"/>
    <w:rsid w:val="00667FC7"/>
    <w:rsid w:val="00672E71"/>
    <w:rsid w:val="006735DC"/>
    <w:rsid w:val="00674B29"/>
    <w:rsid w:val="00675004"/>
    <w:rsid w:val="0067604E"/>
    <w:rsid w:val="00677763"/>
    <w:rsid w:val="00677A54"/>
    <w:rsid w:val="00682AA0"/>
    <w:rsid w:val="00682DC6"/>
    <w:rsid w:val="0068337B"/>
    <w:rsid w:val="00683BBD"/>
    <w:rsid w:val="0068490C"/>
    <w:rsid w:val="0068769A"/>
    <w:rsid w:val="00687CD9"/>
    <w:rsid w:val="00687DDC"/>
    <w:rsid w:val="00691260"/>
    <w:rsid w:val="00691541"/>
    <w:rsid w:val="00691C43"/>
    <w:rsid w:val="006935BD"/>
    <w:rsid w:val="006959CB"/>
    <w:rsid w:val="006964C7"/>
    <w:rsid w:val="006A5C19"/>
    <w:rsid w:val="006A663E"/>
    <w:rsid w:val="006A68D6"/>
    <w:rsid w:val="006A74F5"/>
    <w:rsid w:val="006B067D"/>
    <w:rsid w:val="006B1FB8"/>
    <w:rsid w:val="006B2742"/>
    <w:rsid w:val="006B3090"/>
    <w:rsid w:val="006B4AC3"/>
    <w:rsid w:val="006B6098"/>
    <w:rsid w:val="006C19E3"/>
    <w:rsid w:val="006C35D8"/>
    <w:rsid w:val="006C4FB8"/>
    <w:rsid w:val="006C5AA1"/>
    <w:rsid w:val="006C6B04"/>
    <w:rsid w:val="006C6B0A"/>
    <w:rsid w:val="006D0426"/>
    <w:rsid w:val="006D1B24"/>
    <w:rsid w:val="006D302F"/>
    <w:rsid w:val="006D3247"/>
    <w:rsid w:val="006D545D"/>
    <w:rsid w:val="006D5D05"/>
    <w:rsid w:val="006D5D1E"/>
    <w:rsid w:val="006D7627"/>
    <w:rsid w:val="006D78F0"/>
    <w:rsid w:val="006E0354"/>
    <w:rsid w:val="006E29B0"/>
    <w:rsid w:val="006E3414"/>
    <w:rsid w:val="006E5144"/>
    <w:rsid w:val="006E5562"/>
    <w:rsid w:val="006E6380"/>
    <w:rsid w:val="006E6A29"/>
    <w:rsid w:val="006E6F49"/>
    <w:rsid w:val="006E721D"/>
    <w:rsid w:val="006E7BD3"/>
    <w:rsid w:val="006F1BD7"/>
    <w:rsid w:val="006F216D"/>
    <w:rsid w:val="006F2A9C"/>
    <w:rsid w:val="006F34CD"/>
    <w:rsid w:val="006F5196"/>
    <w:rsid w:val="006F51BB"/>
    <w:rsid w:val="007011EB"/>
    <w:rsid w:val="0070497E"/>
    <w:rsid w:val="007059DC"/>
    <w:rsid w:val="00705FC6"/>
    <w:rsid w:val="00707649"/>
    <w:rsid w:val="00710B9D"/>
    <w:rsid w:val="0071116C"/>
    <w:rsid w:val="00712D5B"/>
    <w:rsid w:val="00713D01"/>
    <w:rsid w:val="00714C52"/>
    <w:rsid w:val="00714E49"/>
    <w:rsid w:val="00715079"/>
    <w:rsid w:val="00716230"/>
    <w:rsid w:val="00716CF6"/>
    <w:rsid w:val="00717074"/>
    <w:rsid w:val="00720FD8"/>
    <w:rsid w:val="0072167D"/>
    <w:rsid w:val="00725038"/>
    <w:rsid w:val="007262FA"/>
    <w:rsid w:val="00727873"/>
    <w:rsid w:val="00727B7E"/>
    <w:rsid w:val="00727D57"/>
    <w:rsid w:val="00732865"/>
    <w:rsid w:val="007332CC"/>
    <w:rsid w:val="00734A38"/>
    <w:rsid w:val="00735088"/>
    <w:rsid w:val="00736B10"/>
    <w:rsid w:val="00736D99"/>
    <w:rsid w:val="00737F56"/>
    <w:rsid w:val="00740135"/>
    <w:rsid w:val="0074070B"/>
    <w:rsid w:val="0074756C"/>
    <w:rsid w:val="0075008C"/>
    <w:rsid w:val="007511A4"/>
    <w:rsid w:val="007511C0"/>
    <w:rsid w:val="007513EC"/>
    <w:rsid w:val="00751AE3"/>
    <w:rsid w:val="0075366A"/>
    <w:rsid w:val="00755612"/>
    <w:rsid w:val="007565DE"/>
    <w:rsid w:val="007569F0"/>
    <w:rsid w:val="00757A62"/>
    <w:rsid w:val="007613DE"/>
    <w:rsid w:val="00761BE9"/>
    <w:rsid w:val="0076328D"/>
    <w:rsid w:val="00764486"/>
    <w:rsid w:val="007677D5"/>
    <w:rsid w:val="00771810"/>
    <w:rsid w:val="00772AC1"/>
    <w:rsid w:val="00773231"/>
    <w:rsid w:val="00773E6E"/>
    <w:rsid w:val="007742F8"/>
    <w:rsid w:val="007749F3"/>
    <w:rsid w:val="00777D50"/>
    <w:rsid w:val="00780B4C"/>
    <w:rsid w:val="007811DE"/>
    <w:rsid w:val="00782404"/>
    <w:rsid w:val="0078411D"/>
    <w:rsid w:val="00785945"/>
    <w:rsid w:val="00786174"/>
    <w:rsid w:val="007867B5"/>
    <w:rsid w:val="00787D4A"/>
    <w:rsid w:val="00790DB3"/>
    <w:rsid w:val="00790F8E"/>
    <w:rsid w:val="0079149E"/>
    <w:rsid w:val="007914FD"/>
    <w:rsid w:val="0079412A"/>
    <w:rsid w:val="0079779F"/>
    <w:rsid w:val="007A1EDD"/>
    <w:rsid w:val="007A27C8"/>
    <w:rsid w:val="007A2A80"/>
    <w:rsid w:val="007A4253"/>
    <w:rsid w:val="007A6196"/>
    <w:rsid w:val="007A6ECE"/>
    <w:rsid w:val="007B018F"/>
    <w:rsid w:val="007B21F8"/>
    <w:rsid w:val="007B59CF"/>
    <w:rsid w:val="007B6E95"/>
    <w:rsid w:val="007C1538"/>
    <w:rsid w:val="007C3BFF"/>
    <w:rsid w:val="007C3D29"/>
    <w:rsid w:val="007C49AB"/>
    <w:rsid w:val="007C54BF"/>
    <w:rsid w:val="007C672A"/>
    <w:rsid w:val="007C6838"/>
    <w:rsid w:val="007D0C25"/>
    <w:rsid w:val="007D1514"/>
    <w:rsid w:val="007D1733"/>
    <w:rsid w:val="007D30CC"/>
    <w:rsid w:val="007D781B"/>
    <w:rsid w:val="007E1B20"/>
    <w:rsid w:val="007E2E62"/>
    <w:rsid w:val="007E3F83"/>
    <w:rsid w:val="007E4D8C"/>
    <w:rsid w:val="007E507D"/>
    <w:rsid w:val="007F021F"/>
    <w:rsid w:val="007F07BA"/>
    <w:rsid w:val="007F14AB"/>
    <w:rsid w:val="007F1912"/>
    <w:rsid w:val="007F1C5D"/>
    <w:rsid w:val="007F211A"/>
    <w:rsid w:val="007F4257"/>
    <w:rsid w:val="007F5456"/>
    <w:rsid w:val="007F561E"/>
    <w:rsid w:val="007F645D"/>
    <w:rsid w:val="007F7CB9"/>
    <w:rsid w:val="00800EB1"/>
    <w:rsid w:val="00801896"/>
    <w:rsid w:val="0080215C"/>
    <w:rsid w:val="00802D45"/>
    <w:rsid w:val="00803860"/>
    <w:rsid w:val="008038A7"/>
    <w:rsid w:val="00803B44"/>
    <w:rsid w:val="00806C52"/>
    <w:rsid w:val="00811F5E"/>
    <w:rsid w:val="008128E1"/>
    <w:rsid w:val="00813315"/>
    <w:rsid w:val="00814761"/>
    <w:rsid w:val="00815905"/>
    <w:rsid w:val="00816A88"/>
    <w:rsid w:val="008203C2"/>
    <w:rsid w:val="0082115D"/>
    <w:rsid w:val="0082141D"/>
    <w:rsid w:val="00823050"/>
    <w:rsid w:val="008239EF"/>
    <w:rsid w:val="00824190"/>
    <w:rsid w:val="00824BA9"/>
    <w:rsid w:val="00825F00"/>
    <w:rsid w:val="0082606B"/>
    <w:rsid w:val="00826635"/>
    <w:rsid w:val="00827794"/>
    <w:rsid w:val="00827AE2"/>
    <w:rsid w:val="00830A59"/>
    <w:rsid w:val="00833861"/>
    <w:rsid w:val="008372C4"/>
    <w:rsid w:val="008442C1"/>
    <w:rsid w:val="00847353"/>
    <w:rsid w:val="0084762E"/>
    <w:rsid w:val="0084794D"/>
    <w:rsid w:val="0085409E"/>
    <w:rsid w:val="008545DB"/>
    <w:rsid w:val="00857B90"/>
    <w:rsid w:val="00860582"/>
    <w:rsid w:val="0086171E"/>
    <w:rsid w:val="00861798"/>
    <w:rsid w:val="00862167"/>
    <w:rsid w:val="00862F0A"/>
    <w:rsid w:val="008632F4"/>
    <w:rsid w:val="00863636"/>
    <w:rsid w:val="008642C5"/>
    <w:rsid w:val="00865055"/>
    <w:rsid w:val="00866850"/>
    <w:rsid w:val="008744F2"/>
    <w:rsid w:val="00874558"/>
    <w:rsid w:val="00874C5C"/>
    <w:rsid w:val="008755F7"/>
    <w:rsid w:val="008767B4"/>
    <w:rsid w:val="00877364"/>
    <w:rsid w:val="008800A5"/>
    <w:rsid w:val="00880854"/>
    <w:rsid w:val="008819DB"/>
    <w:rsid w:val="00883FD1"/>
    <w:rsid w:val="0088554D"/>
    <w:rsid w:val="00886972"/>
    <w:rsid w:val="00887DF2"/>
    <w:rsid w:val="00890FA6"/>
    <w:rsid w:val="00891213"/>
    <w:rsid w:val="008912F7"/>
    <w:rsid w:val="008937A5"/>
    <w:rsid w:val="008956DB"/>
    <w:rsid w:val="00895A16"/>
    <w:rsid w:val="00897499"/>
    <w:rsid w:val="00897594"/>
    <w:rsid w:val="00897790"/>
    <w:rsid w:val="008A1F0E"/>
    <w:rsid w:val="008A3C63"/>
    <w:rsid w:val="008A4581"/>
    <w:rsid w:val="008A5457"/>
    <w:rsid w:val="008A5942"/>
    <w:rsid w:val="008A6986"/>
    <w:rsid w:val="008A6E14"/>
    <w:rsid w:val="008A76B1"/>
    <w:rsid w:val="008A77EA"/>
    <w:rsid w:val="008A7AC9"/>
    <w:rsid w:val="008B14D7"/>
    <w:rsid w:val="008B39A3"/>
    <w:rsid w:val="008B529A"/>
    <w:rsid w:val="008B6D74"/>
    <w:rsid w:val="008C2C55"/>
    <w:rsid w:val="008C39FF"/>
    <w:rsid w:val="008C3CCF"/>
    <w:rsid w:val="008C6EFC"/>
    <w:rsid w:val="008C752B"/>
    <w:rsid w:val="008C7E84"/>
    <w:rsid w:val="008D1ADC"/>
    <w:rsid w:val="008D2309"/>
    <w:rsid w:val="008D27D6"/>
    <w:rsid w:val="008D4ACA"/>
    <w:rsid w:val="008D6202"/>
    <w:rsid w:val="008E139D"/>
    <w:rsid w:val="008E23C2"/>
    <w:rsid w:val="008E269E"/>
    <w:rsid w:val="008E28BE"/>
    <w:rsid w:val="008E3881"/>
    <w:rsid w:val="008E58E3"/>
    <w:rsid w:val="008F0514"/>
    <w:rsid w:val="008F06BD"/>
    <w:rsid w:val="008F2240"/>
    <w:rsid w:val="008F373E"/>
    <w:rsid w:val="008F3793"/>
    <w:rsid w:val="008F3A9E"/>
    <w:rsid w:val="008F3C6F"/>
    <w:rsid w:val="008F72B1"/>
    <w:rsid w:val="00900F05"/>
    <w:rsid w:val="00900FFE"/>
    <w:rsid w:val="009024A0"/>
    <w:rsid w:val="0090293C"/>
    <w:rsid w:val="00902FCA"/>
    <w:rsid w:val="00903591"/>
    <w:rsid w:val="00905944"/>
    <w:rsid w:val="00906A59"/>
    <w:rsid w:val="00906B95"/>
    <w:rsid w:val="00906D6B"/>
    <w:rsid w:val="00906E44"/>
    <w:rsid w:val="00913327"/>
    <w:rsid w:val="00914680"/>
    <w:rsid w:val="0092050A"/>
    <w:rsid w:val="009208C2"/>
    <w:rsid w:val="009239D4"/>
    <w:rsid w:val="009239DD"/>
    <w:rsid w:val="009246EF"/>
    <w:rsid w:val="00926035"/>
    <w:rsid w:val="0093416A"/>
    <w:rsid w:val="00935EA8"/>
    <w:rsid w:val="00936A83"/>
    <w:rsid w:val="00940F9F"/>
    <w:rsid w:val="00942CFE"/>
    <w:rsid w:val="0094301C"/>
    <w:rsid w:val="00944D0D"/>
    <w:rsid w:val="00945DE6"/>
    <w:rsid w:val="00946E38"/>
    <w:rsid w:val="00950A03"/>
    <w:rsid w:val="00950B29"/>
    <w:rsid w:val="00952289"/>
    <w:rsid w:val="0095379F"/>
    <w:rsid w:val="009538E4"/>
    <w:rsid w:val="00954477"/>
    <w:rsid w:val="009546D0"/>
    <w:rsid w:val="00955E00"/>
    <w:rsid w:val="00957415"/>
    <w:rsid w:val="00957A91"/>
    <w:rsid w:val="00960564"/>
    <w:rsid w:val="0096413D"/>
    <w:rsid w:val="009641DD"/>
    <w:rsid w:val="009642C3"/>
    <w:rsid w:val="00964E33"/>
    <w:rsid w:val="0096571F"/>
    <w:rsid w:val="009659B8"/>
    <w:rsid w:val="00965F6F"/>
    <w:rsid w:val="0096643D"/>
    <w:rsid w:val="009670D3"/>
    <w:rsid w:val="00967E86"/>
    <w:rsid w:val="009708E1"/>
    <w:rsid w:val="0097212B"/>
    <w:rsid w:val="00972460"/>
    <w:rsid w:val="00972D97"/>
    <w:rsid w:val="009734B1"/>
    <w:rsid w:val="00973584"/>
    <w:rsid w:val="009735A0"/>
    <w:rsid w:val="00973B98"/>
    <w:rsid w:val="00973F18"/>
    <w:rsid w:val="0097472B"/>
    <w:rsid w:val="009779AE"/>
    <w:rsid w:val="00980870"/>
    <w:rsid w:val="009811D4"/>
    <w:rsid w:val="00981849"/>
    <w:rsid w:val="00986DAA"/>
    <w:rsid w:val="009919E0"/>
    <w:rsid w:val="00994762"/>
    <w:rsid w:val="0099498B"/>
    <w:rsid w:val="00995988"/>
    <w:rsid w:val="009A3099"/>
    <w:rsid w:val="009A3DE7"/>
    <w:rsid w:val="009A4530"/>
    <w:rsid w:val="009A47FA"/>
    <w:rsid w:val="009A5C2D"/>
    <w:rsid w:val="009A6DF7"/>
    <w:rsid w:val="009A7284"/>
    <w:rsid w:val="009A75D7"/>
    <w:rsid w:val="009A7A9F"/>
    <w:rsid w:val="009B04A2"/>
    <w:rsid w:val="009B1C6E"/>
    <w:rsid w:val="009B3476"/>
    <w:rsid w:val="009B42E9"/>
    <w:rsid w:val="009B5314"/>
    <w:rsid w:val="009B5B52"/>
    <w:rsid w:val="009B6C18"/>
    <w:rsid w:val="009B7CF0"/>
    <w:rsid w:val="009C1544"/>
    <w:rsid w:val="009C1FA4"/>
    <w:rsid w:val="009C3A07"/>
    <w:rsid w:val="009D02F5"/>
    <w:rsid w:val="009D37F3"/>
    <w:rsid w:val="009D5CAB"/>
    <w:rsid w:val="009D68F9"/>
    <w:rsid w:val="009E13A1"/>
    <w:rsid w:val="009E50FB"/>
    <w:rsid w:val="009E64A4"/>
    <w:rsid w:val="009F0D48"/>
    <w:rsid w:val="009F1056"/>
    <w:rsid w:val="009F12EA"/>
    <w:rsid w:val="009F213B"/>
    <w:rsid w:val="009F2B98"/>
    <w:rsid w:val="009F3E3A"/>
    <w:rsid w:val="009F4BAD"/>
    <w:rsid w:val="009F704D"/>
    <w:rsid w:val="009F7CA8"/>
    <w:rsid w:val="00A018D0"/>
    <w:rsid w:val="00A024EA"/>
    <w:rsid w:val="00A029CC"/>
    <w:rsid w:val="00A03772"/>
    <w:rsid w:val="00A0503D"/>
    <w:rsid w:val="00A05379"/>
    <w:rsid w:val="00A05E78"/>
    <w:rsid w:val="00A06C65"/>
    <w:rsid w:val="00A078ED"/>
    <w:rsid w:val="00A10328"/>
    <w:rsid w:val="00A13AD0"/>
    <w:rsid w:val="00A13B01"/>
    <w:rsid w:val="00A1455D"/>
    <w:rsid w:val="00A1468C"/>
    <w:rsid w:val="00A159C6"/>
    <w:rsid w:val="00A17159"/>
    <w:rsid w:val="00A17527"/>
    <w:rsid w:val="00A2027E"/>
    <w:rsid w:val="00A20D98"/>
    <w:rsid w:val="00A21ABE"/>
    <w:rsid w:val="00A234ED"/>
    <w:rsid w:val="00A24A5D"/>
    <w:rsid w:val="00A250AF"/>
    <w:rsid w:val="00A268A3"/>
    <w:rsid w:val="00A268A9"/>
    <w:rsid w:val="00A31336"/>
    <w:rsid w:val="00A31F83"/>
    <w:rsid w:val="00A35A6B"/>
    <w:rsid w:val="00A40631"/>
    <w:rsid w:val="00A40635"/>
    <w:rsid w:val="00A41701"/>
    <w:rsid w:val="00A418C5"/>
    <w:rsid w:val="00A4247F"/>
    <w:rsid w:val="00A43875"/>
    <w:rsid w:val="00A4428E"/>
    <w:rsid w:val="00A45596"/>
    <w:rsid w:val="00A455EC"/>
    <w:rsid w:val="00A461F6"/>
    <w:rsid w:val="00A4775D"/>
    <w:rsid w:val="00A4783F"/>
    <w:rsid w:val="00A500D4"/>
    <w:rsid w:val="00A51047"/>
    <w:rsid w:val="00A5109F"/>
    <w:rsid w:val="00A512DA"/>
    <w:rsid w:val="00A51521"/>
    <w:rsid w:val="00A517F3"/>
    <w:rsid w:val="00A53203"/>
    <w:rsid w:val="00A53AEB"/>
    <w:rsid w:val="00A5430B"/>
    <w:rsid w:val="00A55234"/>
    <w:rsid w:val="00A5750A"/>
    <w:rsid w:val="00A60C1F"/>
    <w:rsid w:val="00A66C24"/>
    <w:rsid w:val="00A67D3A"/>
    <w:rsid w:val="00A725F7"/>
    <w:rsid w:val="00A735A5"/>
    <w:rsid w:val="00A73DFE"/>
    <w:rsid w:val="00A75648"/>
    <w:rsid w:val="00A75E40"/>
    <w:rsid w:val="00A7720C"/>
    <w:rsid w:val="00A77C61"/>
    <w:rsid w:val="00A844CA"/>
    <w:rsid w:val="00A8519D"/>
    <w:rsid w:val="00A8562E"/>
    <w:rsid w:val="00A86088"/>
    <w:rsid w:val="00A865C7"/>
    <w:rsid w:val="00A87722"/>
    <w:rsid w:val="00A87D3B"/>
    <w:rsid w:val="00A921C5"/>
    <w:rsid w:val="00A9241D"/>
    <w:rsid w:val="00A93B33"/>
    <w:rsid w:val="00A94D1D"/>
    <w:rsid w:val="00A95A7B"/>
    <w:rsid w:val="00A97A60"/>
    <w:rsid w:val="00AA0825"/>
    <w:rsid w:val="00AA083F"/>
    <w:rsid w:val="00AA24FC"/>
    <w:rsid w:val="00AA3B1E"/>
    <w:rsid w:val="00AA4BBB"/>
    <w:rsid w:val="00AA5D0E"/>
    <w:rsid w:val="00AA6B01"/>
    <w:rsid w:val="00AB0025"/>
    <w:rsid w:val="00AB057B"/>
    <w:rsid w:val="00AB0625"/>
    <w:rsid w:val="00AB0FF3"/>
    <w:rsid w:val="00AB1061"/>
    <w:rsid w:val="00AB1334"/>
    <w:rsid w:val="00AB1445"/>
    <w:rsid w:val="00AB5444"/>
    <w:rsid w:val="00AB7E09"/>
    <w:rsid w:val="00AC2C15"/>
    <w:rsid w:val="00AC4C3E"/>
    <w:rsid w:val="00AC4E86"/>
    <w:rsid w:val="00AC5403"/>
    <w:rsid w:val="00AC7F9F"/>
    <w:rsid w:val="00AD0884"/>
    <w:rsid w:val="00AD25B0"/>
    <w:rsid w:val="00AD3A80"/>
    <w:rsid w:val="00AD3EE8"/>
    <w:rsid w:val="00AD7498"/>
    <w:rsid w:val="00AD7A24"/>
    <w:rsid w:val="00AE0577"/>
    <w:rsid w:val="00AE2C48"/>
    <w:rsid w:val="00AE34EB"/>
    <w:rsid w:val="00AE4740"/>
    <w:rsid w:val="00AE5D76"/>
    <w:rsid w:val="00AE7AA6"/>
    <w:rsid w:val="00AF0C7B"/>
    <w:rsid w:val="00AF1C79"/>
    <w:rsid w:val="00AF1F45"/>
    <w:rsid w:val="00AF2B52"/>
    <w:rsid w:val="00AF2CEB"/>
    <w:rsid w:val="00AF4EC7"/>
    <w:rsid w:val="00AF646A"/>
    <w:rsid w:val="00AF6F18"/>
    <w:rsid w:val="00B00175"/>
    <w:rsid w:val="00B00B8B"/>
    <w:rsid w:val="00B01AC2"/>
    <w:rsid w:val="00B0260C"/>
    <w:rsid w:val="00B02828"/>
    <w:rsid w:val="00B0313A"/>
    <w:rsid w:val="00B041AA"/>
    <w:rsid w:val="00B04967"/>
    <w:rsid w:val="00B05B0E"/>
    <w:rsid w:val="00B07D20"/>
    <w:rsid w:val="00B12C15"/>
    <w:rsid w:val="00B13656"/>
    <w:rsid w:val="00B1421C"/>
    <w:rsid w:val="00B167D4"/>
    <w:rsid w:val="00B16CCB"/>
    <w:rsid w:val="00B20794"/>
    <w:rsid w:val="00B20A22"/>
    <w:rsid w:val="00B219F6"/>
    <w:rsid w:val="00B25DFF"/>
    <w:rsid w:val="00B270DB"/>
    <w:rsid w:val="00B327E0"/>
    <w:rsid w:val="00B331CF"/>
    <w:rsid w:val="00B378D2"/>
    <w:rsid w:val="00B402D6"/>
    <w:rsid w:val="00B4099C"/>
    <w:rsid w:val="00B410F5"/>
    <w:rsid w:val="00B42391"/>
    <w:rsid w:val="00B42E10"/>
    <w:rsid w:val="00B4353E"/>
    <w:rsid w:val="00B45575"/>
    <w:rsid w:val="00B462B0"/>
    <w:rsid w:val="00B46DA1"/>
    <w:rsid w:val="00B47D9B"/>
    <w:rsid w:val="00B5024B"/>
    <w:rsid w:val="00B51A32"/>
    <w:rsid w:val="00B51C36"/>
    <w:rsid w:val="00B53918"/>
    <w:rsid w:val="00B56950"/>
    <w:rsid w:val="00B5768B"/>
    <w:rsid w:val="00B57A2F"/>
    <w:rsid w:val="00B57D75"/>
    <w:rsid w:val="00B60A32"/>
    <w:rsid w:val="00B6182A"/>
    <w:rsid w:val="00B62E4B"/>
    <w:rsid w:val="00B63ED0"/>
    <w:rsid w:val="00B64E53"/>
    <w:rsid w:val="00B652B6"/>
    <w:rsid w:val="00B74596"/>
    <w:rsid w:val="00B74D21"/>
    <w:rsid w:val="00B75FC4"/>
    <w:rsid w:val="00B8018A"/>
    <w:rsid w:val="00B80987"/>
    <w:rsid w:val="00B80A3D"/>
    <w:rsid w:val="00B8158C"/>
    <w:rsid w:val="00B828AC"/>
    <w:rsid w:val="00B83C82"/>
    <w:rsid w:val="00B85F60"/>
    <w:rsid w:val="00B875F6"/>
    <w:rsid w:val="00B90034"/>
    <w:rsid w:val="00B900C0"/>
    <w:rsid w:val="00B90D57"/>
    <w:rsid w:val="00B9228A"/>
    <w:rsid w:val="00B93343"/>
    <w:rsid w:val="00B941F5"/>
    <w:rsid w:val="00B94DBD"/>
    <w:rsid w:val="00B957AB"/>
    <w:rsid w:val="00B96626"/>
    <w:rsid w:val="00B96CDC"/>
    <w:rsid w:val="00B96DE1"/>
    <w:rsid w:val="00BA04AF"/>
    <w:rsid w:val="00BA05A1"/>
    <w:rsid w:val="00BA1F8B"/>
    <w:rsid w:val="00BA2206"/>
    <w:rsid w:val="00BA39E5"/>
    <w:rsid w:val="00BA49DA"/>
    <w:rsid w:val="00BA4D5D"/>
    <w:rsid w:val="00BA6345"/>
    <w:rsid w:val="00BB4449"/>
    <w:rsid w:val="00BB4BD5"/>
    <w:rsid w:val="00BB5A1F"/>
    <w:rsid w:val="00BC0795"/>
    <w:rsid w:val="00BC1154"/>
    <w:rsid w:val="00BC1700"/>
    <w:rsid w:val="00BC1997"/>
    <w:rsid w:val="00BC1D49"/>
    <w:rsid w:val="00BC221B"/>
    <w:rsid w:val="00BC2C94"/>
    <w:rsid w:val="00BC3674"/>
    <w:rsid w:val="00BC3D5C"/>
    <w:rsid w:val="00BC5056"/>
    <w:rsid w:val="00BC64FB"/>
    <w:rsid w:val="00BC6B3A"/>
    <w:rsid w:val="00BC778D"/>
    <w:rsid w:val="00BC77BD"/>
    <w:rsid w:val="00BC7E1D"/>
    <w:rsid w:val="00BD1161"/>
    <w:rsid w:val="00BD2380"/>
    <w:rsid w:val="00BD23BB"/>
    <w:rsid w:val="00BD25A7"/>
    <w:rsid w:val="00BD2DB3"/>
    <w:rsid w:val="00BD4B25"/>
    <w:rsid w:val="00BD4C7D"/>
    <w:rsid w:val="00BD5829"/>
    <w:rsid w:val="00BD5E65"/>
    <w:rsid w:val="00BD7E01"/>
    <w:rsid w:val="00BE0BF5"/>
    <w:rsid w:val="00BE110B"/>
    <w:rsid w:val="00BE183D"/>
    <w:rsid w:val="00BE1E92"/>
    <w:rsid w:val="00BE45DD"/>
    <w:rsid w:val="00BE4AC2"/>
    <w:rsid w:val="00BE71C0"/>
    <w:rsid w:val="00BF013A"/>
    <w:rsid w:val="00BF0F39"/>
    <w:rsid w:val="00BF5BE2"/>
    <w:rsid w:val="00C0073D"/>
    <w:rsid w:val="00C00D87"/>
    <w:rsid w:val="00C01F7A"/>
    <w:rsid w:val="00C01F7E"/>
    <w:rsid w:val="00C023F8"/>
    <w:rsid w:val="00C02E69"/>
    <w:rsid w:val="00C03F98"/>
    <w:rsid w:val="00C0600C"/>
    <w:rsid w:val="00C06A35"/>
    <w:rsid w:val="00C11A1A"/>
    <w:rsid w:val="00C11D1C"/>
    <w:rsid w:val="00C120A3"/>
    <w:rsid w:val="00C14917"/>
    <w:rsid w:val="00C1528E"/>
    <w:rsid w:val="00C16BC7"/>
    <w:rsid w:val="00C17004"/>
    <w:rsid w:val="00C17F68"/>
    <w:rsid w:val="00C206AA"/>
    <w:rsid w:val="00C20FCC"/>
    <w:rsid w:val="00C21340"/>
    <w:rsid w:val="00C2168D"/>
    <w:rsid w:val="00C21931"/>
    <w:rsid w:val="00C21BFF"/>
    <w:rsid w:val="00C26D86"/>
    <w:rsid w:val="00C304F3"/>
    <w:rsid w:val="00C32560"/>
    <w:rsid w:val="00C329EB"/>
    <w:rsid w:val="00C33604"/>
    <w:rsid w:val="00C33D6A"/>
    <w:rsid w:val="00C33EA1"/>
    <w:rsid w:val="00C340F5"/>
    <w:rsid w:val="00C34282"/>
    <w:rsid w:val="00C35D76"/>
    <w:rsid w:val="00C40C23"/>
    <w:rsid w:val="00C42292"/>
    <w:rsid w:val="00C42947"/>
    <w:rsid w:val="00C42D39"/>
    <w:rsid w:val="00C43FAD"/>
    <w:rsid w:val="00C44A72"/>
    <w:rsid w:val="00C44ACA"/>
    <w:rsid w:val="00C44D90"/>
    <w:rsid w:val="00C45F31"/>
    <w:rsid w:val="00C47014"/>
    <w:rsid w:val="00C47648"/>
    <w:rsid w:val="00C5166B"/>
    <w:rsid w:val="00C52CCC"/>
    <w:rsid w:val="00C53226"/>
    <w:rsid w:val="00C56715"/>
    <w:rsid w:val="00C56B52"/>
    <w:rsid w:val="00C5729F"/>
    <w:rsid w:val="00C57FD9"/>
    <w:rsid w:val="00C60F4D"/>
    <w:rsid w:val="00C62512"/>
    <w:rsid w:val="00C6311D"/>
    <w:rsid w:val="00C63FE3"/>
    <w:rsid w:val="00C64394"/>
    <w:rsid w:val="00C645F4"/>
    <w:rsid w:val="00C64B05"/>
    <w:rsid w:val="00C6532E"/>
    <w:rsid w:val="00C6572B"/>
    <w:rsid w:val="00C67CD8"/>
    <w:rsid w:val="00C7085A"/>
    <w:rsid w:val="00C7173E"/>
    <w:rsid w:val="00C7345D"/>
    <w:rsid w:val="00C74206"/>
    <w:rsid w:val="00C75B67"/>
    <w:rsid w:val="00C75EC7"/>
    <w:rsid w:val="00C8124B"/>
    <w:rsid w:val="00C81575"/>
    <w:rsid w:val="00C84D6F"/>
    <w:rsid w:val="00C84F19"/>
    <w:rsid w:val="00C86BD9"/>
    <w:rsid w:val="00C86F55"/>
    <w:rsid w:val="00C87164"/>
    <w:rsid w:val="00C87FBF"/>
    <w:rsid w:val="00C901B0"/>
    <w:rsid w:val="00C9045A"/>
    <w:rsid w:val="00C90EA1"/>
    <w:rsid w:val="00C91DB8"/>
    <w:rsid w:val="00C92AC3"/>
    <w:rsid w:val="00C92D01"/>
    <w:rsid w:val="00C94868"/>
    <w:rsid w:val="00C954DB"/>
    <w:rsid w:val="00C957E8"/>
    <w:rsid w:val="00C96A46"/>
    <w:rsid w:val="00CA1071"/>
    <w:rsid w:val="00CA1BE6"/>
    <w:rsid w:val="00CA2712"/>
    <w:rsid w:val="00CA2BEF"/>
    <w:rsid w:val="00CA4008"/>
    <w:rsid w:val="00CA4805"/>
    <w:rsid w:val="00CA56B5"/>
    <w:rsid w:val="00CA625B"/>
    <w:rsid w:val="00CA76E1"/>
    <w:rsid w:val="00CB0679"/>
    <w:rsid w:val="00CB1725"/>
    <w:rsid w:val="00CB1B4E"/>
    <w:rsid w:val="00CB2815"/>
    <w:rsid w:val="00CB29A1"/>
    <w:rsid w:val="00CB2A8B"/>
    <w:rsid w:val="00CB2D9C"/>
    <w:rsid w:val="00CB2E18"/>
    <w:rsid w:val="00CB34A0"/>
    <w:rsid w:val="00CB45A5"/>
    <w:rsid w:val="00CB4705"/>
    <w:rsid w:val="00CB5788"/>
    <w:rsid w:val="00CB71FD"/>
    <w:rsid w:val="00CB77E1"/>
    <w:rsid w:val="00CB7E2A"/>
    <w:rsid w:val="00CC0859"/>
    <w:rsid w:val="00CC14B6"/>
    <w:rsid w:val="00CC1629"/>
    <w:rsid w:val="00CC1A00"/>
    <w:rsid w:val="00CC1F09"/>
    <w:rsid w:val="00CC2752"/>
    <w:rsid w:val="00CC5A51"/>
    <w:rsid w:val="00CC7748"/>
    <w:rsid w:val="00CD05B4"/>
    <w:rsid w:val="00CD530C"/>
    <w:rsid w:val="00CD6811"/>
    <w:rsid w:val="00CE176F"/>
    <w:rsid w:val="00CE1887"/>
    <w:rsid w:val="00CE5FEF"/>
    <w:rsid w:val="00CE7EF0"/>
    <w:rsid w:val="00CF0247"/>
    <w:rsid w:val="00CF0718"/>
    <w:rsid w:val="00CF1043"/>
    <w:rsid w:val="00CF1BE8"/>
    <w:rsid w:val="00CF2771"/>
    <w:rsid w:val="00CF4BAF"/>
    <w:rsid w:val="00CF7023"/>
    <w:rsid w:val="00D00F47"/>
    <w:rsid w:val="00D018B2"/>
    <w:rsid w:val="00D03D92"/>
    <w:rsid w:val="00D042E1"/>
    <w:rsid w:val="00D04567"/>
    <w:rsid w:val="00D04D7C"/>
    <w:rsid w:val="00D04F1D"/>
    <w:rsid w:val="00D075C0"/>
    <w:rsid w:val="00D10622"/>
    <w:rsid w:val="00D1245C"/>
    <w:rsid w:val="00D1318B"/>
    <w:rsid w:val="00D15404"/>
    <w:rsid w:val="00D158EE"/>
    <w:rsid w:val="00D17537"/>
    <w:rsid w:val="00D17D93"/>
    <w:rsid w:val="00D2058E"/>
    <w:rsid w:val="00D209DF"/>
    <w:rsid w:val="00D21F1F"/>
    <w:rsid w:val="00D221E6"/>
    <w:rsid w:val="00D245A1"/>
    <w:rsid w:val="00D3113F"/>
    <w:rsid w:val="00D311C6"/>
    <w:rsid w:val="00D31620"/>
    <w:rsid w:val="00D33257"/>
    <w:rsid w:val="00D3483E"/>
    <w:rsid w:val="00D34DC4"/>
    <w:rsid w:val="00D35C2C"/>
    <w:rsid w:val="00D3619C"/>
    <w:rsid w:val="00D36EB3"/>
    <w:rsid w:val="00D41AAE"/>
    <w:rsid w:val="00D420D5"/>
    <w:rsid w:val="00D4239A"/>
    <w:rsid w:val="00D43605"/>
    <w:rsid w:val="00D436FF"/>
    <w:rsid w:val="00D43A8D"/>
    <w:rsid w:val="00D44DFB"/>
    <w:rsid w:val="00D45825"/>
    <w:rsid w:val="00D471A9"/>
    <w:rsid w:val="00D50372"/>
    <w:rsid w:val="00D50450"/>
    <w:rsid w:val="00D51740"/>
    <w:rsid w:val="00D52B20"/>
    <w:rsid w:val="00D52E62"/>
    <w:rsid w:val="00D5310B"/>
    <w:rsid w:val="00D5430F"/>
    <w:rsid w:val="00D554DA"/>
    <w:rsid w:val="00D555CA"/>
    <w:rsid w:val="00D55909"/>
    <w:rsid w:val="00D6117F"/>
    <w:rsid w:val="00D61E52"/>
    <w:rsid w:val="00D63274"/>
    <w:rsid w:val="00D63E7F"/>
    <w:rsid w:val="00D6415A"/>
    <w:rsid w:val="00D64AC4"/>
    <w:rsid w:val="00D65E81"/>
    <w:rsid w:val="00D65EC8"/>
    <w:rsid w:val="00D70D4A"/>
    <w:rsid w:val="00D70FB2"/>
    <w:rsid w:val="00D72924"/>
    <w:rsid w:val="00D7502E"/>
    <w:rsid w:val="00D75106"/>
    <w:rsid w:val="00D76191"/>
    <w:rsid w:val="00D773EC"/>
    <w:rsid w:val="00D77C72"/>
    <w:rsid w:val="00D84D60"/>
    <w:rsid w:val="00D852F2"/>
    <w:rsid w:val="00D86514"/>
    <w:rsid w:val="00D875C8"/>
    <w:rsid w:val="00D875F9"/>
    <w:rsid w:val="00D87684"/>
    <w:rsid w:val="00D90031"/>
    <w:rsid w:val="00D908D1"/>
    <w:rsid w:val="00D909E7"/>
    <w:rsid w:val="00D919F8"/>
    <w:rsid w:val="00D921F8"/>
    <w:rsid w:val="00D9255C"/>
    <w:rsid w:val="00D92D8B"/>
    <w:rsid w:val="00D9321C"/>
    <w:rsid w:val="00D9364D"/>
    <w:rsid w:val="00D93934"/>
    <w:rsid w:val="00D94487"/>
    <w:rsid w:val="00D94820"/>
    <w:rsid w:val="00D9490D"/>
    <w:rsid w:val="00D94CA7"/>
    <w:rsid w:val="00D9519F"/>
    <w:rsid w:val="00D95F22"/>
    <w:rsid w:val="00D97A0A"/>
    <w:rsid w:val="00DA0453"/>
    <w:rsid w:val="00DA0AB4"/>
    <w:rsid w:val="00DA104D"/>
    <w:rsid w:val="00DA4348"/>
    <w:rsid w:val="00DA4E64"/>
    <w:rsid w:val="00DA5A50"/>
    <w:rsid w:val="00DA6269"/>
    <w:rsid w:val="00DB17B1"/>
    <w:rsid w:val="00DB36DE"/>
    <w:rsid w:val="00DB4261"/>
    <w:rsid w:val="00DB42B8"/>
    <w:rsid w:val="00DB4711"/>
    <w:rsid w:val="00DB4D1C"/>
    <w:rsid w:val="00DB6844"/>
    <w:rsid w:val="00DB69A2"/>
    <w:rsid w:val="00DB79A8"/>
    <w:rsid w:val="00DC0F93"/>
    <w:rsid w:val="00DC26DF"/>
    <w:rsid w:val="00DC3000"/>
    <w:rsid w:val="00DC4A00"/>
    <w:rsid w:val="00DC5AD5"/>
    <w:rsid w:val="00DC5F89"/>
    <w:rsid w:val="00DC6414"/>
    <w:rsid w:val="00DD1145"/>
    <w:rsid w:val="00DD3752"/>
    <w:rsid w:val="00DD4FF6"/>
    <w:rsid w:val="00DD51C3"/>
    <w:rsid w:val="00DD5AD3"/>
    <w:rsid w:val="00DD6A88"/>
    <w:rsid w:val="00DE0C01"/>
    <w:rsid w:val="00DE2AB3"/>
    <w:rsid w:val="00DE31BF"/>
    <w:rsid w:val="00DE40C2"/>
    <w:rsid w:val="00DE66AE"/>
    <w:rsid w:val="00DE6CB9"/>
    <w:rsid w:val="00DE6E15"/>
    <w:rsid w:val="00DE7BA6"/>
    <w:rsid w:val="00DF0504"/>
    <w:rsid w:val="00DF17B3"/>
    <w:rsid w:val="00DF2D10"/>
    <w:rsid w:val="00DF2E67"/>
    <w:rsid w:val="00DF3810"/>
    <w:rsid w:val="00DF387D"/>
    <w:rsid w:val="00DF3B9A"/>
    <w:rsid w:val="00DF4049"/>
    <w:rsid w:val="00DF43B9"/>
    <w:rsid w:val="00E01A2A"/>
    <w:rsid w:val="00E020D1"/>
    <w:rsid w:val="00E03C07"/>
    <w:rsid w:val="00E05C32"/>
    <w:rsid w:val="00E10375"/>
    <w:rsid w:val="00E10729"/>
    <w:rsid w:val="00E125F8"/>
    <w:rsid w:val="00E13A8D"/>
    <w:rsid w:val="00E14352"/>
    <w:rsid w:val="00E14C2C"/>
    <w:rsid w:val="00E15F68"/>
    <w:rsid w:val="00E16CAA"/>
    <w:rsid w:val="00E178B6"/>
    <w:rsid w:val="00E17CF9"/>
    <w:rsid w:val="00E20144"/>
    <w:rsid w:val="00E214F0"/>
    <w:rsid w:val="00E21E52"/>
    <w:rsid w:val="00E2202D"/>
    <w:rsid w:val="00E2327D"/>
    <w:rsid w:val="00E23349"/>
    <w:rsid w:val="00E25943"/>
    <w:rsid w:val="00E25CD3"/>
    <w:rsid w:val="00E2788F"/>
    <w:rsid w:val="00E27CEE"/>
    <w:rsid w:val="00E3037B"/>
    <w:rsid w:val="00E3057F"/>
    <w:rsid w:val="00E309E0"/>
    <w:rsid w:val="00E34E65"/>
    <w:rsid w:val="00E35688"/>
    <w:rsid w:val="00E37982"/>
    <w:rsid w:val="00E40DBD"/>
    <w:rsid w:val="00E411F6"/>
    <w:rsid w:val="00E42F36"/>
    <w:rsid w:val="00E43596"/>
    <w:rsid w:val="00E4612D"/>
    <w:rsid w:val="00E466B7"/>
    <w:rsid w:val="00E4747E"/>
    <w:rsid w:val="00E51B89"/>
    <w:rsid w:val="00E51F1E"/>
    <w:rsid w:val="00E52848"/>
    <w:rsid w:val="00E5325B"/>
    <w:rsid w:val="00E5332E"/>
    <w:rsid w:val="00E53987"/>
    <w:rsid w:val="00E54D1A"/>
    <w:rsid w:val="00E56C14"/>
    <w:rsid w:val="00E57C4B"/>
    <w:rsid w:val="00E6133B"/>
    <w:rsid w:val="00E61D1E"/>
    <w:rsid w:val="00E63F80"/>
    <w:rsid w:val="00E64210"/>
    <w:rsid w:val="00E659A8"/>
    <w:rsid w:val="00E664D2"/>
    <w:rsid w:val="00E66D5C"/>
    <w:rsid w:val="00E67BB7"/>
    <w:rsid w:val="00E7219B"/>
    <w:rsid w:val="00E72204"/>
    <w:rsid w:val="00E72656"/>
    <w:rsid w:val="00E73B24"/>
    <w:rsid w:val="00E761D7"/>
    <w:rsid w:val="00E76CD8"/>
    <w:rsid w:val="00E807A3"/>
    <w:rsid w:val="00E81FC8"/>
    <w:rsid w:val="00E83708"/>
    <w:rsid w:val="00E83A2E"/>
    <w:rsid w:val="00E83EBE"/>
    <w:rsid w:val="00E847C4"/>
    <w:rsid w:val="00E85F84"/>
    <w:rsid w:val="00E869AB"/>
    <w:rsid w:val="00E8714E"/>
    <w:rsid w:val="00E87E8B"/>
    <w:rsid w:val="00E87FE5"/>
    <w:rsid w:val="00E92B20"/>
    <w:rsid w:val="00E92CC7"/>
    <w:rsid w:val="00E9359A"/>
    <w:rsid w:val="00E93C4A"/>
    <w:rsid w:val="00E952D7"/>
    <w:rsid w:val="00E9563E"/>
    <w:rsid w:val="00E971B0"/>
    <w:rsid w:val="00E976B5"/>
    <w:rsid w:val="00E97B5E"/>
    <w:rsid w:val="00EA0F7C"/>
    <w:rsid w:val="00EA4F23"/>
    <w:rsid w:val="00EA7F32"/>
    <w:rsid w:val="00EB0905"/>
    <w:rsid w:val="00EB0926"/>
    <w:rsid w:val="00EB11DF"/>
    <w:rsid w:val="00EB17A1"/>
    <w:rsid w:val="00EB33A4"/>
    <w:rsid w:val="00EB3C1A"/>
    <w:rsid w:val="00EB7882"/>
    <w:rsid w:val="00EC1E63"/>
    <w:rsid w:val="00EC2FEC"/>
    <w:rsid w:val="00EC411F"/>
    <w:rsid w:val="00EC54CB"/>
    <w:rsid w:val="00EC5603"/>
    <w:rsid w:val="00EC5FAC"/>
    <w:rsid w:val="00EC6B89"/>
    <w:rsid w:val="00EC6FD1"/>
    <w:rsid w:val="00ED0567"/>
    <w:rsid w:val="00ED0569"/>
    <w:rsid w:val="00ED05CE"/>
    <w:rsid w:val="00ED0ECA"/>
    <w:rsid w:val="00ED2BA0"/>
    <w:rsid w:val="00ED454F"/>
    <w:rsid w:val="00ED46F6"/>
    <w:rsid w:val="00ED4739"/>
    <w:rsid w:val="00ED5347"/>
    <w:rsid w:val="00ED5A3E"/>
    <w:rsid w:val="00ED77CE"/>
    <w:rsid w:val="00EE049B"/>
    <w:rsid w:val="00EE0773"/>
    <w:rsid w:val="00EE07B8"/>
    <w:rsid w:val="00EE0F53"/>
    <w:rsid w:val="00EE187F"/>
    <w:rsid w:val="00EE276F"/>
    <w:rsid w:val="00EE4907"/>
    <w:rsid w:val="00EE4D7F"/>
    <w:rsid w:val="00EF11E3"/>
    <w:rsid w:val="00EF30AB"/>
    <w:rsid w:val="00EF3A34"/>
    <w:rsid w:val="00EF4113"/>
    <w:rsid w:val="00EF6935"/>
    <w:rsid w:val="00EF6B22"/>
    <w:rsid w:val="00F001B3"/>
    <w:rsid w:val="00F00E55"/>
    <w:rsid w:val="00F018DB"/>
    <w:rsid w:val="00F03872"/>
    <w:rsid w:val="00F06185"/>
    <w:rsid w:val="00F06333"/>
    <w:rsid w:val="00F06637"/>
    <w:rsid w:val="00F1121E"/>
    <w:rsid w:val="00F11788"/>
    <w:rsid w:val="00F117D5"/>
    <w:rsid w:val="00F1354F"/>
    <w:rsid w:val="00F13C9A"/>
    <w:rsid w:val="00F156BB"/>
    <w:rsid w:val="00F1683E"/>
    <w:rsid w:val="00F16B0A"/>
    <w:rsid w:val="00F16C2A"/>
    <w:rsid w:val="00F17431"/>
    <w:rsid w:val="00F20B40"/>
    <w:rsid w:val="00F21F7D"/>
    <w:rsid w:val="00F22F84"/>
    <w:rsid w:val="00F26B2B"/>
    <w:rsid w:val="00F27F79"/>
    <w:rsid w:val="00F31ACB"/>
    <w:rsid w:val="00F32929"/>
    <w:rsid w:val="00F32A73"/>
    <w:rsid w:val="00F331F9"/>
    <w:rsid w:val="00F33C3F"/>
    <w:rsid w:val="00F40176"/>
    <w:rsid w:val="00F41C76"/>
    <w:rsid w:val="00F42ED7"/>
    <w:rsid w:val="00F42F5E"/>
    <w:rsid w:val="00F444FE"/>
    <w:rsid w:val="00F446C9"/>
    <w:rsid w:val="00F449D2"/>
    <w:rsid w:val="00F466B9"/>
    <w:rsid w:val="00F46D1D"/>
    <w:rsid w:val="00F50392"/>
    <w:rsid w:val="00F529E8"/>
    <w:rsid w:val="00F55DCB"/>
    <w:rsid w:val="00F56D8C"/>
    <w:rsid w:val="00F6333F"/>
    <w:rsid w:val="00F6565F"/>
    <w:rsid w:val="00F66E71"/>
    <w:rsid w:val="00F71AB0"/>
    <w:rsid w:val="00F72340"/>
    <w:rsid w:val="00F72E90"/>
    <w:rsid w:val="00F75852"/>
    <w:rsid w:val="00F771A2"/>
    <w:rsid w:val="00F77858"/>
    <w:rsid w:val="00F81208"/>
    <w:rsid w:val="00F8342F"/>
    <w:rsid w:val="00F83DEC"/>
    <w:rsid w:val="00F86A6F"/>
    <w:rsid w:val="00F912B0"/>
    <w:rsid w:val="00F93DF2"/>
    <w:rsid w:val="00F93F88"/>
    <w:rsid w:val="00F9426E"/>
    <w:rsid w:val="00F955F0"/>
    <w:rsid w:val="00F96048"/>
    <w:rsid w:val="00F97A73"/>
    <w:rsid w:val="00FA012E"/>
    <w:rsid w:val="00FA13D3"/>
    <w:rsid w:val="00FA40DE"/>
    <w:rsid w:val="00FA5BDD"/>
    <w:rsid w:val="00FA60DB"/>
    <w:rsid w:val="00FA62A8"/>
    <w:rsid w:val="00FB121A"/>
    <w:rsid w:val="00FB1817"/>
    <w:rsid w:val="00FB2C4B"/>
    <w:rsid w:val="00FB3C8F"/>
    <w:rsid w:val="00FB3CDD"/>
    <w:rsid w:val="00FB45BE"/>
    <w:rsid w:val="00FB4E0E"/>
    <w:rsid w:val="00FB4FC1"/>
    <w:rsid w:val="00FB5814"/>
    <w:rsid w:val="00FB7D81"/>
    <w:rsid w:val="00FC32C1"/>
    <w:rsid w:val="00FC53B2"/>
    <w:rsid w:val="00FC6626"/>
    <w:rsid w:val="00FD02F3"/>
    <w:rsid w:val="00FD22A2"/>
    <w:rsid w:val="00FD25BD"/>
    <w:rsid w:val="00FD3D8A"/>
    <w:rsid w:val="00FD57C9"/>
    <w:rsid w:val="00FD717E"/>
    <w:rsid w:val="00FD76D3"/>
    <w:rsid w:val="00FD7E88"/>
    <w:rsid w:val="00FE046D"/>
    <w:rsid w:val="00FE0F60"/>
    <w:rsid w:val="00FE26C4"/>
    <w:rsid w:val="00FE31D4"/>
    <w:rsid w:val="00FE39C7"/>
    <w:rsid w:val="00FE4648"/>
    <w:rsid w:val="00FE4690"/>
    <w:rsid w:val="00FE5FAE"/>
    <w:rsid w:val="00FE6CD1"/>
    <w:rsid w:val="00FE7EEA"/>
    <w:rsid w:val="00FF0053"/>
    <w:rsid w:val="00FF088A"/>
    <w:rsid w:val="00FF442B"/>
    <w:rsid w:val="00FF5F13"/>
    <w:rsid w:val="00FF6434"/>
    <w:rsid w:val="00FF6446"/>
    <w:rsid w:val="00FF65AE"/>
    <w:rsid w:val="00FF7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5BBA2E"/>
  <w15:docId w15:val="{2FCDFE78-1CE7-40E7-B655-379791FA2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7A62"/>
    <w:pPr>
      <w:spacing w:before="120" w:after="120"/>
      <w:jc w:val="both"/>
    </w:pPr>
    <w:rPr>
      <w:rFonts w:ascii="Arial" w:hAnsi="Arial"/>
      <w:sz w:val="22"/>
    </w:rPr>
  </w:style>
  <w:style w:type="paragraph" w:styleId="Ttulo1">
    <w:name w:val="heading 1"/>
    <w:basedOn w:val="Normal"/>
    <w:next w:val="Normal"/>
    <w:link w:val="Ttulo1Char"/>
    <w:qFormat/>
    <w:rsid w:val="00757A62"/>
    <w:pPr>
      <w:keepNext/>
      <w:numPr>
        <w:numId w:val="1"/>
      </w:numPr>
      <w:tabs>
        <w:tab w:val="left" w:pos="425"/>
      </w:tabs>
      <w:spacing w:before="240" w:after="240"/>
      <w:outlineLvl w:val="0"/>
    </w:pPr>
    <w:rPr>
      <w:rFonts w:ascii="Verdana" w:hAnsi="Verdana" w:cs="Arial"/>
      <w:b/>
      <w:bCs/>
      <w:sz w:val="24"/>
      <w:szCs w:val="22"/>
    </w:rPr>
  </w:style>
  <w:style w:type="paragraph" w:styleId="Ttulo2">
    <w:name w:val="heading 2"/>
    <w:basedOn w:val="Ttulo1"/>
    <w:next w:val="Normal"/>
    <w:link w:val="Ttulo2Char"/>
    <w:qFormat/>
    <w:rsid w:val="00757A62"/>
    <w:pPr>
      <w:numPr>
        <w:ilvl w:val="1"/>
      </w:numPr>
      <w:spacing w:before="120" w:after="120"/>
      <w:outlineLvl w:val="1"/>
    </w:pPr>
    <w:rPr>
      <w:sz w:val="22"/>
    </w:rPr>
  </w:style>
  <w:style w:type="paragraph" w:styleId="Ttulo3">
    <w:name w:val="heading 3"/>
    <w:basedOn w:val="Ttulo2"/>
    <w:next w:val="Normal"/>
    <w:link w:val="Ttulo3Char"/>
    <w:qFormat/>
    <w:rsid w:val="001C15FC"/>
    <w:pPr>
      <w:numPr>
        <w:ilvl w:val="0"/>
        <w:numId w:val="2"/>
      </w:numPr>
      <w:tabs>
        <w:tab w:val="left" w:pos="851"/>
      </w:tabs>
      <w:outlineLvl w:val="2"/>
    </w:pPr>
  </w:style>
  <w:style w:type="paragraph" w:styleId="Ttulo4">
    <w:name w:val="heading 4"/>
    <w:basedOn w:val="Normal"/>
    <w:next w:val="Normal"/>
    <w:qFormat/>
    <w:rsid w:val="00757A62"/>
    <w:pPr>
      <w:keepNext/>
      <w:outlineLvl w:val="3"/>
    </w:pPr>
    <w:rPr>
      <w:color w:val="0000FF"/>
      <w:sz w:val="24"/>
      <w:u w:val="single"/>
    </w:rPr>
  </w:style>
  <w:style w:type="paragraph" w:styleId="Ttulo5">
    <w:name w:val="heading 5"/>
    <w:basedOn w:val="Normal"/>
    <w:next w:val="Normal"/>
    <w:qFormat/>
    <w:rsid w:val="00757A62"/>
    <w:pPr>
      <w:keepNext/>
      <w:jc w:val="center"/>
      <w:outlineLvl w:val="4"/>
    </w:pPr>
    <w:rPr>
      <w:b/>
      <w:bCs/>
      <w:i/>
      <w:iCs/>
      <w:sz w:val="24"/>
    </w:rPr>
  </w:style>
  <w:style w:type="paragraph" w:styleId="Ttulo6">
    <w:name w:val="heading 6"/>
    <w:basedOn w:val="Normal"/>
    <w:next w:val="Normal"/>
    <w:qFormat/>
    <w:rsid w:val="00757A62"/>
    <w:pPr>
      <w:keepNext/>
      <w:outlineLvl w:val="5"/>
    </w:pPr>
    <w:rPr>
      <w:i/>
      <w:iCs/>
      <w:sz w:val="24"/>
    </w:rPr>
  </w:style>
  <w:style w:type="paragraph" w:styleId="Ttulo7">
    <w:name w:val="heading 7"/>
    <w:basedOn w:val="Normal"/>
    <w:next w:val="Normal"/>
    <w:qFormat/>
    <w:rsid w:val="00757A62"/>
    <w:pPr>
      <w:keepNext/>
      <w:ind w:firstLine="426"/>
      <w:outlineLvl w:val="6"/>
    </w:pPr>
    <w:rPr>
      <w:color w:val="0000FF"/>
      <w:sz w:val="24"/>
      <w:u w:val="single"/>
    </w:rPr>
  </w:style>
  <w:style w:type="paragraph" w:styleId="Ttulo8">
    <w:name w:val="heading 8"/>
    <w:basedOn w:val="Normal"/>
    <w:next w:val="Normal"/>
    <w:qFormat/>
    <w:rsid w:val="00757A62"/>
    <w:pPr>
      <w:keepNext/>
      <w:jc w:val="center"/>
      <w:outlineLvl w:val="7"/>
    </w:pPr>
    <w:rPr>
      <w:i/>
      <w:iCs/>
      <w:sz w:val="24"/>
    </w:rPr>
  </w:style>
  <w:style w:type="paragraph" w:styleId="Ttulo9">
    <w:name w:val="heading 9"/>
    <w:basedOn w:val="Normal"/>
    <w:next w:val="Normal"/>
    <w:qFormat/>
    <w:rsid w:val="00757A62"/>
    <w:pPr>
      <w:keepNext/>
      <w:ind w:left="360"/>
      <w:outlineLvl w:val="8"/>
    </w:pPr>
    <w:rPr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757A62"/>
    <w:pPr>
      <w:tabs>
        <w:tab w:val="center" w:pos="4419"/>
        <w:tab w:val="right" w:pos="8838"/>
      </w:tabs>
    </w:pPr>
    <w:rPr>
      <w:sz w:val="20"/>
    </w:rPr>
  </w:style>
  <w:style w:type="paragraph" w:styleId="Rodap">
    <w:name w:val="footer"/>
    <w:basedOn w:val="Normal"/>
    <w:rsid w:val="00757A62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757A62"/>
  </w:style>
  <w:style w:type="paragraph" w:styleId="Recuodecorpodetexto2">
    <w:name w:val="Body Text Indent 2"/>
    <w:basedOn w:val="Normal"/>
    <w:rsid w:val="00757A62"/>
    <w:pPr>
      <w:spacing w:line="360" w:lineRule="auto"/>
      <w:ind w:left="357"/>
    </w:pPr>
    <w:rPr>
      <w:sz w:val="24"/>
    </w:rPr>
  </w:style>
  <w:style w:type="character" w:styleId="Hyperlink">
    <w:name w:val="Hyperlink"/>
    <w:basedOn w:val="Fontepargpadro"/>
    <w:uiPriority w:val="99"/>
    <w:rsid w:val="00757A62"/>
    <w:rPr>
      <w:color w:val="0000FF"/>
      <w:u w:val="single"/>
    </w:rPr>
  </w:style>
  <w:style w:type="character" w:styleId="HiperlinkVisitado">
    <w:name w:val="FollowedHyperlink"/>
    <w:basedOn w:val="Fontepargpadro"/>
    <w:rsid w:val="00757A62"/>
    <w:rPr>
      <w:color w:val="800080"/>
      <w:u w:val="single"/>
    </w:rPr>
  </w:style>
  <w:style w:type="paragraph" w:styleId="Recuodecorpodetexto">
    <w:name w:val="Body Text Indent"/>
    <w:basedOn w:val="Normal"/>
    <w:rsid w:val="00757A62"/>
    <w:pPr>
      <w:ind w:left="284" w:firstLine="73"/>
    </w:pPr>
    <w:rPr>
      <w:sz w:val="24"/>
    </w:rPr>
  </w:style>
  <w:style w:type="paragraph" w:styleId="Recuodecorpodetexto3">
    <w:name w:val="Body Text Indent 3"/>
    <w:basedOn w:val="Normal"/>
    <w:rsid w:val="00757A62"/>
    <w:pPr>
      <w:ind w:left="426"/>
    </w:pPr>
    <w:rPr>
      <w:i/>
      <w:iCs/>
      <w:color w:val="000080"/>
    </w:rPr>
  </w:style>
  <w:style w:type="character" w:styleId="Refdecomentrio">
    <w:name w:val="annotation reference"/>
    <w:basedOn w:val="Fontepargpadro"/>
    <w:semiHidden/>
    <w:rsid w:val="00757A62"/>
    <w:rPr>
      <w:sz w:val="16"/>
      <w:szCs w:val="16"/>
    </w:rPr>
  </w:style>
  <w:style w:type="paragraph" w:styleId="Textodecomentrio">
    <w:name w:val="annotation text"/>
    <w:basedOn w:val="Normal"/>
    <w:semiHidden/>
    <w:rsid w:val="00757A62"/>
  </w:style>
  <w:style w:type="paragraph" w:styleId="Corpodetexto">
    <w:name w:val="Body Text"/>
    <w:basedOn w:val="Normal"/>
    <w:rsid w:val="00757A62"/>
    <w:rPr>
      <w:rFonts w:ascii="Verdana" w:hAnsi="Verdana"/>
    </w:rPr>
  </w:style>
  <w:style w:type="table" w:styleId="Tabelacomgrade">
    <w:name w:val="Table Grid"/>
    <w:basedOn w:val="Tabelanormal"/>
    <w:uiPriority w:val="59"/>
    <w:rsid w:val="00757A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Recuodecorpodetexto21">
    <w:name w:val="Recuo de corpo de texto 21"/>
    <w:basedOn w:val="Normal"/>
    <w:rsid w:val="00757A62"/>
    <w:pPr>
      <w:suppressAutoHyphens/>
      <w:spacing w:line="360" w:lineRule="auto"/>
      <w:ind w:left="357"/>
    </w:pPr>
    <w:rPr>
      <w:sz w:val="24"/>
      <w:lang w:eastAsia="ar-SA"/>
    </w:rPr>
  </w:style>
  <w:style w:type="paragraph" w:customStyle="1" w:styleId="Recuodecorpodetexto31">
    <w:name w:val="Recuo de corpo de texto 31"/>
    <w:basedOn w:val="Normal"/>
    <w:rsid w:val="00757A62"/>
    <w:pPr>
      <w:suppressAutoHyphens/>
      <w:ind w:left="426"/>
    </w:pPr>
    <w:rPr>
      <w:i/>
      <w:iCs/>
      <w:color w:val="000080"/>
      <w:lang w:eastAsia="ar-SA"/>
    </w:rPr>
  </w:style>
  <w:style w:type="paragraph" w:styleId="Sumrio1">
    <w:name w:val="toc 1"/>
    <w:basedOn w:val="Normal"/>
    <w:next w:val="Normal"/>
    <w:autoRedefine/>
    <w:uiPriority w:val="39"/>
    <w:rsid w:val="001C15FC"/>
    <w:pPr>
      <w:tabs>
        <w:tab w:val="left" w:pos="480"/>
        <w:tab w:val="right" w:leader="dot" w:pos="9072"/>
      </w:tabs>
    </w:pPr>
  </w:style>
  <w:style w:type="paragraph" w:styleId="Ttulo">
    <w:name w:val="Title"/>
    <w:basedOn w:val="Normal"/>
    <w:qFormat/>
    <w:rsid w:val="00757A62"/>
    <w:pPr>
      <w:jc w:val="center"/>
    </w:pPr>
    <w:rPr>
      <w:rFonts w:cs="Arial"/>
      <w:b/>
      <w:smallCaps/>
      <w:color w:val="000080"/>
      <w:sz w:val="32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NormalWeb">
    <w:name w:val="Normal (Web)"/>
    <w:basedOn w:val="Normal"/>
    <w:uiPriority w:val="99"/>
    <w:rsid w:val="00757A62"/>
    <w:pPr>
      <w:spacing w:before="100" w:beforeAutospacing="1" w:after="100" w:afterAutospacing="1"/>
    </w:pPr>
    <w:rPr>
      <w:sz w:val="24"/>
      <w:szCs w:val="24"/>
    </w:rPr>
  </w:style>
  <w:style w:type="paragraph" w:styleId="Assuntodocomentrio">
    <w:name w:val="annotation subject"/>
    <w:basedOn w:val="Textodecomentrio"/>
    <w:next w:val="Textodecomentrio"/>
    <w:semiHidden/>
    <w:rsid w:val="00757A62"/>
    <w:rPr>
      <w:b/>
      <w:bCs/>
    </w:rPr>
  </w:style>
  <w:style w:type="paragraph" w:styleId="Textodebalo">
    <w:name w:val="Balloon Text"/>
    <w:basedOn w:val="Normal"/>
    <w:semiHidden/>
    <w:rsid w:val="00757A62"/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rsid w:val="00757A62"/>
    <w:pPr>
      <w:ind w:left="200"/>
    </w:pPr>
  </w:style>
  <w:style w:type="paragraph" w:customStyle="1" w:styleId="TituloDocumento">
    <w:name w:val="TituloDocumento"/>
    <w:basedOn w:val="Normal"/>
    <w:rsid w:val="00757A62"/>
    <w:pPr>
      <w:jc w:val="right"/>
    </w:pPr>
    <w:rPr>
      <w:rFonts w:ascii="Verdana" w:hAnsi="Verdana" w:cs="Arial"/>
      <w:bCs/>
      <w:color w:val="800000"/>
      <w:sz w:val="60"/>
      <w:szCs w:val="60"/>
    </w:rPr>
  </w:style>
  <w:style w:type="paragraph" w:customStyle="1" w:styleId="NomeProjeto">
    <w:name w:val="NomeProjeto"/>
    <w:basedOn w:val="Normal"/>
    <w:rsid w:val="00757A62"/>
    <w:pPr>
      <w:jc w:val="right"/>
    </w:pPr>
    <w:rPr>
      <w:rFonts w:ascii="Verdana" w:hAnsi="Verdana" w:cs="Arial"/>
      <w:bCs/>
      <w:color w:val="000000"/>
      <w:sz w:val="48"/>
      <w:szCs w:val="48"/>
    </w:rPr>
  </w:style>
  <w:style w:type="paragraph" w:customStyle="1" w:styleId="NomeCliente">
    <w:name w:val="NomeCliente"/>
    <w:basedOn w:val="Normal"/>
    <w:rsid w:val="00757A62"/>
    <w:pPr>
      <w:jc w:val="right"/>
    </w:pPr>
    <w:rPr>
      <w:rFonts w:ascii="Verdana" w:hAnsi="Verdana" w:cs="Arial"/>
      <w:bCs/>
      <w:sz w:val="36"/>
      <w:szCs w:val="36"/>
    </w:rPr>
  </w:style>
  <w:style w:type="paragraph" w:styleId="Sumrio3">
    <w:name w:val="toc 3"/>
    <w:basedOn w:val="Normal"/>
    <w:next w:val="Normal"/>
    <w:autoRedefine/>
    <w:semiHidden/>
    <w:rsid w:val="00757A62"/>
    <w:pPr>
      <w:ind w:left="440"/>
    </w:pPr>
  </w:style>
  <w:style w:type="paragraph" w:customStyle="1" w:styleId="Dica">
    <w:name w:val="Dica"/>
    <w:basedOn w:val="Normal"/>
    <w:rsid w:val="00757A62"/>
    <w:rPr>
      <w:i/>
      <w:color w:val="008080"/>
      <w:szCs w:val="22"/>
    </w:rPr>
  </w:style>
  <w:style w:type="paragraph" w:customStyle="1" w:styleId="TituloTabela">
    <w:name w:val="Titulo Tabela"/>
    <w:basedOn w:val="Normal"/>
    <w:rsid w:val="00757A62"/>
    <w:pPr>
      <w:spacing w:before="60" w:after="60"/>
      <w:jc w:val="center"/>
    </w:pPr>
    <w:rPr>
      <w:rFonts w:ascii="Verdana" w:hAnsi="Verdana"/>
      <w:b/>
      <w:color w:val="FFFFFF"/>
      <w:szCs w:val="22"/>
    </w:rPr>
  </w:style>
  <w:style w:type="paragraph" w:customStyle="1" w:styleId="SubttuloTabela">
    <w:name w:val="Subtítulo Tabela"/>
    <w:basedOn w:val="Normal"/>
    <w:rsid w:val="00757A62"/>
    <w:pPr>
      <w:spacing w:before="40" w:after="40"/>
    </w:pPr>
    <w:rPr>
      <w:rFonts w:ascii="Verdana" w:hAnsi="Verdana"/>
      <w:b/>
      <w:sz w:val="18"/>
      <w:szCs w:val="18"/>
    </w:rPr>
  </w:style>
  <w:style w:type="paragraph" w:customStyle="1" w:styleId="CabealhoTabela">
    <w:name w:val="Cabeçalho Tabela"/>
    <w:basedOn w:val="Normal"/>
    <w:rsid w:val="00757A62"/>
    <w:pPr>
      <w:spacing w:before="20" w:after="20"/>
    </w:pPr>
    <w:rPr>
      <w:rFonts w:ascii="Verdana" w:hAnsi="Verdana"/>
      <w:b/>
      <w:sz w:val="18"/>
      <w:szCs w:val="18"/>
    </w:rPr>
  </w:style>
  <w:style w:type="paragraph" w:customStyle="1" w:styleId="CampoTabela">
    <w:name w:val="Campo Tabela"/>
    <w:basedOn w:val="Normal"/>
    <w:rsid w:val="00757A62"/>
    <w:pPr>
      <w:jc w:val="left"/>
    </w:pPr>
    <w:rPr>
      <w:sz w:val="18"/>
      <w:szCs w:val="18"/>
    </w:rPr>
  </w:style>
  <w:style w:type="table" w:customStyle="1" w:styleId="SqTabela">
    <w:name w:val="Sq_Tabela"/>
    <w:basedOn w:val="Tabelanormal"/>
    <w:rsid w:val="00757A62"/>
    <w:tblPr>
      <w:tblStyleRowBandSize w:val="1"/>
      <w:tblStyleColBandSize w:val="1"/>
      <w:tblInd w:w="0" w:type="dxa"/>
      <w:tblBorders>
        <w:top w:val="single" w:sz="2" w:space="0" w:color="999999"/>
        <w:left w:val="single" w:sz="2" w:space="0" w:color="999999"/>
        <w:bottom w:val="single" w:sz="2" w:space="0" w:color="999999"/>
        <w:right w:val="single" w:sz="2" w:space="0" w:color="999999"/>
        <w:insideH w:val="single" w:sz="2" w:space="0" w:color="999999"/>
        <w:insideV w:val="single" w:sz="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 w:val="0"/>
        <w:color w:val="FFFFFF"/>
        <w:sz w:val="20"/>
      </w:rPr>
      <w:tblPr/>
      <w:tcPr>
        <w:tc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cBorders>
        <w:shd w:val="clear" w:color="auto" w:fill="333399"/>
      </w:tcPr>
    </w:tblStylePr>
    <w:tblStylePr w:type="band1Horz">
      <w:tblPr/>
      <w:tcPr>
        <w:shd w:val="clear" w:color="auto" w:fill="F3F7FF"/>
      </w:tcPr>
    </w:tblStylePr>
    <w:tblStylePr w:type="band2Horz">
      <w:tblPr/>
      <w:tcPr>
        <w:shd w:val="clear" w:color="auto" w:fill="EBEBFF"/>
      </w:tcPr>
    </w:tblStylePr>
  </w:style>
  <w:style w:type="paragraph" w:customStyle="1" w:styleId="Estilo2">
    <w:name w:val="Estilo2"/>
    <w:basedOn w:val="Ttulo2"/>
    <w:link w:val="Estilo2Char"/>
    <w:qFormat/>
    <w:rsid w:val="006507A2"/>
  </w:style>
  <w:style w:type="paragraph" w:customStyle="1" w:styleId="Estilo1">
    <w:name w:val="Estilo1"/>
    <w:basedOn w:val="Estilo2"/>
    <w:next w:val="Estilo2"/>
    <w:link w:val="Estilo1Char"/>
    <w:qFormat/>
    <w:rsid w:val="006507A2"/>
    <w:pPr>
      <w:numPr>
        <w:ilvl w:val="2"/>
      </w:numPr>
    </w:pPr>
  </w:style>
  <w:style w:type="character" w:customStyle="1" w:styleId="Ttulo1Char">
    <w:name w:val="Título 1 Char"/>
    <w:basedOn w:val="Fontepargpadro"/>
    <w:link w:val="Ttulo1"/>
    <w:rsid w:val="006507A2"/>
    <w:rPr>
      <w:rFonts w:ascii="Verdana" w:hAnsi="Verdana" w:cs="Arial"/>
      <w:b/>
      <w:bCs/>
      <w:sz w:val="24"/>
      <w:szCs w:val="22"/>
    </w:rPr>
  </w:style>
  <w:style w:type="character" w:customStyle="1" w:styleId="Ttulo2Char">
    <w:name w:val="Título 2 Char"/>
    <w:basedOn w:val="Ttulo1Char"/>
    <w:link w:val="Ttu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2Char">
    <w:name w:val="Estilo2 Char"/>
    <w:basedOn w:val="Ttulo2Char"/>
    <w:link w:val="Estilo2"/>
    <w:rsid w:val="006507A2"/>
    <w:rPr>
      <w:rFonts w:ascii="Verdana" w:hAnsi="Verdana" w:cs="Arial"/>
      <w:b/>
      <w:bCs/>
      <w:sz w:val="22"/>
      <w:szCs w:val="22"/>
    </w:rPr>
  </w:style>
  <w:style w:type="character" w:customStyle="1" w:styleId="Estilo1Char">
    <w:name w:val="Estilo1 Char"/>
    <w:basedOn w:val="Estilo2Char"/>
    <w:link w:val="Estilo1"/>
    <w:rsid w:val="006507A2"/>
    <w:rPr>
      <w:rFonts w:ascii="Verdana" w:hAnsi="Verdana" w:cs="Arial"/>
      <w:b/>
      <w:bCs/>
      <w:sz w:val="22"/>
      <w:szCs w:val="22"/>
    </w:rPr>
  </w:style>
  <w:style w:type="paragraph" w:customStyle="1" w:styleId="EstiloPrototipo3">
    <w:name w:val="Estilo Prototipo 3"/>
    <w:basedOn w:val="Ttulo3"/>
    <w:link w:val="EstiloPrototipo3Char"/>
    <w:qFormat/>
    <w:rsid w:val="00AB1061"/>
    <w:pPr>
      <w:numPr>
        <w:numId w:val="0"/>
      </w:numPr>
    </w:pPr>
  </w:style>
  <w:style w:type="character" w:customStyle="1" w:styleId="Ttulo3Char">
    <w:name w:val="Título 3 Char"/>
    <w:basedOn w:val="Ttulo2Char"/>
    <w:link w:val="Ttulo3"/>
    <w:rsid w:val="0014605A"/>
    <w:rPr>
      <w:rFonts w:ascii="Verdana" w:hAnsi="Verdana" w:cs="Arial"/>
      <w:b/>
      <w:bCs/>
      <w:sz w:val="22"/>
      <w:szCs w:val="22"/>
    </w:rPr>
  </w:style>
  <w:style w:type="character" w:customStyle="1" w:styleId="EstiloPrototipo3Char">
    <w:name w:val="Estilo Prototipo 3 Char"/>
    <w:basedOn w:val="Ttulo3Char"/>
    <w:link w:val="EstiloPrototipo3"/>
    <w:rsid w:val="00AB1061"/>
    <w:rPr>
      <w:rFonts w:ascii="Verdana" w:hAnsi="Verdana" w:cs="Arial"/>
      <w:b/>
      <w:bCs/>
      <w:sz w:val="22"/>
      <w:szCs w:val="22"/>
    </w:rPr>
  </w:style>
  <w:style w:type="paragraph" w:styleId="PargrafodaLista">
    <w:name w:val="List Paragraph"/>
    <w:basedOn w:val="Normal"/>
    <w:uiPriority w:val="34"/>
    <w:qFormat/>
    <w:rsid w:val="000514D4"/>
    <w:pPr>
      <w:widowControl w:val="0"/>
      <w:autoSpaceDE w:val="0"/>
      <w:autoSpaceDN w:val="0"/>
      <w:adjustRightInd w:val="0"/>
      <w:spacing w:before="0" w:after="0"/>
      <w:ind w:left="708"/>
      <w:jc w:val="left"/>
    </w:pPr>
    <w:rPr>
      <w:rFonts w:eastAsiaTheme="minorEastAsia" w:cs="Arial"/>
      <w:color w:val="000000"/>
      <w:sz w:val="20"/>
    </w:rPr>
  </w:style>
  <w:style w:type="paragraph" w:customStyle="1" w:styleId="Tabela1">
    <w:name w:val="Tabela 1"/>
    <w:basedOn w:val="Normal"/>
    <w:rsid w:val="000514D4"/>
    <w:pPr>
      <w:widowControl w:val="0"/>
      <w:autoSpaceDE w:val="0"/>
      <w:autoSpaceDN w:val="0"/>
      <w:snapToGrid w:val="0"/>
      <w:spacing w:before="60" w:after="60" w:line="240" w:lineRule="atLeast"/>
      <w:jc w:val="center"/>
    </w:pPr>
    <w:rPr>
      <w:b/>
      <w:sz w:val="18"/>
      <w:lang w:eastAsia="en-US"/>
    </w:rPr>
  </w:style>
  <w:style w:type="character" w:styleId="nfase">
    <w:name w:val="Emphasis"/>
    <w:basedOn w:val="Fontepargpadro"/>
    <w:uiPriority w:val="20"/>
    <w:qFormat/>
    <w:rsid w:val="00FB3C8F"/>
    <w:rPr>
      <w:i/>
      <w:iCs/>
    </w:rPr>
  </w:style>
  <w:style w:type="paragraph" w:customStyle="1" w:styleId="ng-binding">
    <w:name w:val="ng-binding"/>
    <w:basedOn w:val="Normal"/>
    <w:rsid w:val="00596253"/>
    <w:pP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66D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hAnsi="Courier New" w:cs="Courier New"/>
      <w:sz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66D5C"/>
    <w:rPr>
      <w:rFonts w:ascii="Courier New" w:hAnsi="Courier New" w:cs="Courier New"/>
    </w:rPr>
  </w:style>
  <w:style w:type="character" w:customStyle="1" w:styleId="str">
    <w:name w:val="str"/>
    <w:basedOn w:val="Fontepargpadro"/>
    <w:rsid w:val="00E66D5C"/>
  </w:style>
  <w:style w:type="character" w:customStyle="1" w:styleId="lt-line-clampline">
    <w:name w:val="lt-line-clamp__line"/>
    <w:basedOn w:val="Fontepargpadro"/>
    <w:rsid w:val="004313E9"/>
  </w:style>
  <w:style w:type="paragraph" w:styleId="Textodenotaderodap">
    <w:name w:val="footnote text"/>
    <w:basedOn w:val="Normal"/>
    <w:link w:val="TextodenotaderodapChar"/>
    <w:semiHidden/>
    <w:unhideWhenUsed/>
    <w:rsid w:val="003C1EDF"/>
    <w:pPr>
      <w:spacing w:before="0" w:after="0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3C1EDF"/>
    <w:rPr>
      <w:rFonts w:ascii="Arial" w:hAnsi="Arial"/>
    </w:rPr>
  </w:style>
  <w:style w:type="character" w:styleId="Refdenotaderodap">
    <w:name w:val="footnote reference"/>
    <w:basedOn w:val="Fontepargpadro"/>
    <w:semiHidden/>
    <w:unhideWhenUsed/>
    <w:rsid w:val="003C1ED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7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014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084067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26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10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0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3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jpe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header" Target="header2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driel\Meus%20Documentos\cvs-home\squadra\Produtos\Portal_Processos\Business_Modelling\Requisitos\UC_template_especificacao_caso_de_us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B74F96-9767-4C23-B6DF-EB1072B7F4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UC_template_especificacao_caso_de_uso.dot</Template>
  <TotalTime>1002</TotalTime>
  <Pages>53</Pages>
  <Words>9779</Words>
  <Characters>52809</Characters>
  <Application>Microsoft Office Word</Application>
  <DocSecurity>0</DocSecurity>
  <Lines>440</Lines>
  <Paragraphs>124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&lt; Nome Documento &gt;</vt:lpstr>
    </vt:vector>
  </TitlesOfParts>
  <Company>Squadra Tecnologia</Company>
  <LinksUpToDate>false</LinksUpToDate>
  <CharactersWithSpaces>62464</CharactersWithSpaces>
  <SharedDoc>false</SharedDoc>
  <HLinks>
    <vt:vector size="66" baseType="variant">
      <vt:variant>
        <vt:i4>1310769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_Toc194459173</vt:lpwstr>
      </vt:variant>
      <vt:variant>
        <vt:i4>1310769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_Toc194459172</vt:lpwstr>
      </vt:variant>
      <vt:variant>
        <vt:i4>1310769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_Toc194459171</vt:lpwstr>
      </vt:variant>
      <vt:variant>
        <vt:i4>1310769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_Toc194459170</vt:lpwstr>
      </vt:variant>
      <vt:variant>
        <vt:i4>1376305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_Toc194459169</vt:lpwstr>
      </vt:variant>
      <vt:variant>
        <vt:i4>1376305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_Toc194459168</vt:lpwstr>
      </vt:variant>
      <vt:variant>
        <vt:i4>1376305</vt:i4>
      </vt:variant>
      <vt:variant>
        <vt:i4>40</vt:i4>
      </vt:variant>
      <vt:variant>
        <vt:i4>0</vt:i4>
      </vt:variant>
      <vt:variant>
        <vt:i4>5</vt:i4>
      </vt:variant>
      <vt:variant>
        <vt:lpwstr/>
      </vt:variant>
      <vt:variant>
        <vt:lpwstr>_Toc194459167</vt:lpwstr>
      </vt:variant>
      <vt:variant>
        <vt:i4>1376305</vt:i4>
      </vt:variant>
      <vt:variant>
        <vt:i4>34</vt:i4>
      </vt:variant>
      <vt:variant>
        <vt:i4>0</vt:i4>
      </vt:variant>
      <vt:variant>
        <vt:i4>5</vt:i4>
      </vt:variant>
      <vt:variant>
        <vt:lpwstr/>
      </vt:variant>
      <vt:variant>
        <vt:lpwstr>_Toc194459166</vt:lpwstr>
      </vt:variant>
      <vt:variant>
        <vt:i4>1376305</vt:i4>
      </vt:variant>
      <vt:variant>
        <vt:i4>28</vt:i4>
      </vt:variant>
      <vt:variant>
        <vt:i4>0</vt:i4>
      </vt:variant>
      <vt:variant>
        <vt:i4>5</vt:i4>
      </vt:variant>
      <vt:variant>
        <vt:lpwstr/>
      </vt:variant>
      <vt:variant>
        <vt:lpwstr>_Toc194459165</vt:lpwstr>
      </vt:variant>
      <vt:variant>
        <vt:i4>1376305</vt:i4>
      </vt:variant>
      <vt:variant>
        <vt:i4>22</vt:i4>
      </vt:variant>
      <vt:variant>
        <vt:i4>0</vt:i4>
      </vt:variant>
      <vt:variant>
        <vt:i4>5</vt:i4>
      </vt:variant>
      <vt:variant>
        <vt:lpwstr/>
      </vt:variant>
      <vt:variant>
        <vt:lpwstr>_Toc194459164</vt:lpwstr>
      </vt:variant>
      <vt:variant>
        <vt:i4>1376305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_Toc194459163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 Nome Documento &gt;</dc:title>
  <dc:subject/>
  <dc:creator>adriel.moro</dc:creator>
  <cp:keywords/>
  <dc:description/>
  <cp:lastModifiedBy>Lenovo</cp:lastModifiedBy>
  <cp:revision>77</cp:revision>
  <cp:lastPrinted>2006-08-08T20:14:00Z</cp:lastPrinted>
  <dcterms:created xsi:type="dcterms:W3CDTF">2019-11-07T14:36:00Z</dcterms:created>
  <dcterms:modified xsi:type="dcterms:W3CDTF">2020-02-17T13:39:00Z</dcterms:modified>
</cp:coreProperties>
</file>