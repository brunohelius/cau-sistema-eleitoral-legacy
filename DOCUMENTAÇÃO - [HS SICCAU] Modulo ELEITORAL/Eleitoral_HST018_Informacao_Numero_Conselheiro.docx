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20F0B0E9" w:rsidR="00A735A5" w:rsidRPr="00EE294C" w:rsidRDefault="00825F00">
      <w:pPr>
        <w:pStyle w:val="TituloDocumento"/>
        <w:rPr>
          <w:sz w:val="52"/>
          <w:szCs w:val="52"/>
        </w:rPr>
      </w:pPr>
      <w:r w:rsidRPr="00EE294C">
        <w:rPr>
          <w:sz w:val="52"/>
          <w:szCs w:val="52"/>
        </w:rPr>
        <w:fldChar w:fldCharType="begin"/>
      </w:r>
      <w:r w:rsidR="00C03F98" w:rsidRPr="00EE294C">
        <w:rPr>
          <w:sz w:val="52"/>
          <w:szCs w:val="52"/>
        </w:rPr>
        <w:instrText xml:space="preserve"> ASK  NomeCasoUso "Inserir a identificaç</w:instrText>
      </w:r>
      <w:r w:rsidR="00C03F98" w:rsidRPr="00EE294C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EE294C">
        <w:rPr>
          <w:sz w:val="52"/>
          <w:szCs w:val="52"/>
        </w:rPr>
        <w:fldChar w:fldCharType="separate"/>
      </w:r>
      <w:bookmarkStart w:id="0" w:name="NomeCasoUso"/>
      <w:r w:rsidR="00C03F98" w:rsidRPr="00EE294C">
        <w:rPr>
          <w:sz w:val="52"/>
          <w:szCs w:val="52"/>
        </w:rPr>
        <w:t>### - Nome do Caso de Uso</w:t>
      </w:r>
      <w:bookmarkEnd w:id="0"/>
      <w:r w:rsidRPr="00EE294C">
        <w:rPr>
          <w:sz w:val="52"/>
          <w:szCs w:val="52"/>
        </w:rPr>
        <w:fldChar w:fldCharType="end"/>
      </w:r>
      <w:r w:rsidR="00C3388A" w:rsidRPr="00EE294C">
        <w:rPr>
          <w:sz w:val="52"/>
          <w:szCs w:val="52"/>
        </w:rPr>
        <w:t>HST01</w:t>
      </w:r>
      <w:r w:rsidR="00677432" w:rsidRPr="00EE294C">
        <w:rPr>
          <w:sz w:val="52"/>
          <w:szCs w:val="52"/>
        </w:rPr>
        <w:t>8</w:t>
      </w:r>
      <w:r w:rsidR="00C3388A" w:rsidRPr="00EE294C">
        <w:rPr>
          <w:sz w:val="52"/>
          <w:szCs w:val="52"/>
        </w:rPr>
        <w:t>-</w:t>
      </w:r>
      <w:r w:rsidR="00786473" w:rsidRPr="00EE294C">
        <w:rPr>
          <w:sz w:val="52"/>
          <w:szCs w:val="52"/>
        </w:rPr>
        <w:t>Informação do Número de Conselheiro</w:t>
      </w:r>
      <w:r w:rsidR="00F8279A" w:rsidRPr="00EE294C">
        <w:rPr>
          <w:sz w:val="52"/>
          <w:szCs w:val="52"/>
        </w:rPr>
        <w:t>s</w:t>
      </w:r>
    </w:p>
    <w:p w14:paraId="5ECACC84" w14:textId="0710FF88" w:rsidR="00AF2B52" w:rsidRPr="00EE294C" w:rsidRDefault="00825F00" w:rsidP="00AF2B52">
      <w:pPr>
        <w:pStyle w:val="NomeProjeto"/>
      </w:pPr>
      <w:r w:rsidRPr="00EE294C">
        <w:fldChar w:fldCharType="begin"/>
      </w:r>
      <w:r w:rsidR="00A735A5" w:rsidRPr="00EE294C">
        <w:instrText xml:space="preserve"> ASK  NomePr</w:instrText>
      </w:r>
      <w:r w:rsidR="00C03F98" w:rsidRPr="00EE294C">
        <w:instrText>oduto</w:instrText>
      </w:r>
      <w:r w:rsidR="00A735A5" w:rsidRPr="00EE294C">
        <w:instrText xml:space="preserve"> "Informe o nome do </w:instrText>
      </w:r>
      <w:r w:rsidR="00C03F98" w:rsidRPr="00EE294C">
        <w:instrText>produto</w:instrText>
      </w:r>
      <w:r w:rsidR="00A735A5" w:rsidRPr="00EE294C">
        <w:instrText xml:space="preserve">"  \* MERGEFORMAT </w:instrText>
      </w:r>
      <w:r w:rsidRPr="00EE294C">
        <w:fldChar w:fldCharType="separate"/>
      </w:r>
      <w:bookmarkStart w:id="1" w:name="NomeProduto"/>
      <w:bookmarkStart w:id="2" w:name="NomeProjeto"/>
      <w:r w:rsidR="00C03F98" w:rsidRPr="00EE294C">
        <w:t>&lt;Nome do Produto&gt;</w:t>
      </w:r>
      <w:bookmarkEnd w:id="1"/>
      <w:bookmarkEnd w:id="2"/>
      <w:r w:rsidRPr="00EE294C">
        <w:fldChar w:fldCharType="end"/>
      </w:r>
      <w:r w:rsidR="008E139D" w:rsidRPr="00EE294C">
        <w:t xml:space="preserve">Sistema </w:t>
      </w:r>
      <w:r w:rsidR="00675004" w:rsidRPr="00EE294C">
        <w:t>Processo Eleitoral</w:t>
      </w:r>
    </w:p>
    <w:p w14:paraId="5A8E73EC" w14:textId="19F2A185" w:rsidR="00A735A5" w:rsidRPr="00EE294C" w:rsidRDefault="00825F00">
      <w:pPr>
        <w:pStyle w:val="NomeCliente"/>
      </w:pPr>
      <w:r w:rsidRPr="00EE294C">
        <w:fldChar w:fldCharType="begin"/>
      </w:r>
      <w:r w:rsidR="00A735A5" w:rsidRPr="00EE294C">
        <w:instrText xml:space="preserve"> ASK  NomeCliente "Informe o nome do cliente"  \* MERGEFORMAT </w:instrText>
      </w:r>
      <w:r w:rsidRPr="00EE294C">
        <w:fldChar w:fldCharType="separate"/>
      </w:r>
      <w:bookmarkStart w:id="3" w:name="NomeCliente"/>
      <w:r w:rsidR="00C03F98" w:rsidRPr="00EE294C">
        <w:t>&lt;Nome do cliente&gt;</w:t>
      </w:r>
      <w:bookmarkEnd w:id="3"/>
      <w:r w:rsidRPr="00EE294C">
        <w:fldChar w:fldCharType="end"/>
      </w:r>
      <w:r w:rsidR="00FA0C73" w:rsidRPr="00EE294C">
        <w:t>CAU</w:t>
      </w:r>
    </w:p>
    <w:p w14:paraId="26020D1D" w14:textId="77777777" w:rsidR="00A735A5" w:rsidRPr="00EE294C" w:rsidRDefault="00A735A5">
      <w:pPr>
        <w:pStyle w:val="NomeCliente"/>
        <w:sectPr w:rsidR="00A735A5" w:rsidRPr="00EE294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EE294C" w:rsidRDefault="00E25943" w:rsidP="00E25943">
      <w:pPr>
        <w:pStyle w:val="Dica"/>
        <w:spacing w:after="0"/>
      </w:pPr>
    </w:p>
    <w:p w14:paraId="09D3AC62" w14:textId="77777777" w:rsidR="00A735A5" w:rsidRPr="00EE294C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EE294C">
        <w:br w:type="page"/>
      </w:r>
      <w:r w:rsidRPr="00EE294C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EE294C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EE294C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EE294C" w:rsidRDefault="00A735A5">
            <w:pPr>
              <w:jc w:val="center"/>
              <w:rPr>
                <w:b/>
                <w:bCs/>
              </w:rPr>
            </w:pPr>
            <w:r w:rsidRPr="00EE294C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EE294C" w:rsidRDefault="00A735A5">
            <w:pPr>
              <w:jc w:val="center"/>
              <w:rPr>
                <w:b/>
                <w:bCs/>
              </w:rPr>
            </w:pPr>
            <w:r w:rsidRPr="00EE294C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EE294C" w:rsidRDefault="00A735A5">
            <w:pPr>
              <w:jc w:val="center"/>
              <w:rPr>
                <w:b/>
                <w:bCs/>
              </w:rPr>
            </w:pPr>
            <w:r w:rsidRPr="00EE294C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EE294C" w:rsidRDefault="00A735A5">
            <w:pPr>
              <w:jc w:val="center"/>
              <w:rPr>
                <w:b/>
                <w:bCs/>
              </w:rPr>
            </w:pPr>
            <w:r w:rsidRPr="00EE294C">
              <w:rPr>
                <w:b/>
                <w:bCs/>
              </w:rPr>
              <w:t>Observações</w:t>
            </w:r>
          </w:p>
        </w:tc>
      </w:tr>
      <w:tr w:rsidR="00D45825" w:rsidRPr="00EE294C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EE294C" w:rsidRDefault="00076318">
            <w:pPr>
              <w:jc w:val="center"/>
            </w:pPr>
            <w:r w:rsidRPr="00EE294C">
              <w:t>1.0</w:t>
            </w:r>
          </w:p>
        </w:tc>
        <w:tc>
          <w:tcPr>
            <w:tcW w:w="1425" w:type="dxa"/>
            <w:vAlign w:val="bottom"/>
          </w:tcPr>
          <w:p w14:paraId="3828512A" w14:textId="33BA94F3" w:rsidR="00A735A5" w:rsidRPr="00EE294C" w:rsidRDefault="00386BAA" w:rsidP="00386BAA">
            <w:pPr>
              <w:jc w:val="center"/>
            </w:pPr>
            <w:r w:rsidRPr="00EE294C">
              <w:t>03</w:t>
            </w:r>
            <w:r w:rsidR="005D249C" w:rsidRPr="00EE294C">
              <w:t>/</w:t>
            </w:r>
            <w:r w:rsidRPr="00EE294C">
              <w:t>10</w:t>
            </w:r>
            <w:r w:rsidR="00076318" w:rsidRPr="00EE294C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EE294C" w:rsidRDefault="00675004" w:rsidP="00675004">
            <w:pPr>
              <w:ind w:left="169"/>
              <w:jc w:val="left"/>
            </w:pPr>
            <w:r w:rsidRPr="00EE294C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EE294C" w:rsidRDefault="00076318">
            <w:pPr>
              <w:ind w:left="174"/>
              <w:jc w:val="left"/>
            </w:pPr>
            <w:r w:rsidRPr="00EE294C">
              <w:t>Criação da história.</w:t>
            </w:r>
          </w:p>
        </w:tc>
      </w:tr>
      <w:tr w:rsidR="00934347" w:rsidRPr="00EE294C" w14:paraId="312376D4" w14:textId="77777777" w:rsidTr="00C03F98">
        <w:trPr>
          <w:cantSplit/>
          <w:jc w:val="center"/>
        </w:trPr>
        <w:tc>
          <w:tcPr>
            <w:tcW w:w="1589" w:type="dxa"/>
          </w:tcPr>
          <w:p w14:paraId="6ADD050D" w14:textId="4A791CD7" w:rsidR="00934347" w:rsidRPr="00EE294C" w:rsidRDefault="00934347" w:rsidP="00934347">
            <w:pPr>
              <w:jc w:val="center"/>
            </w:pPr>
            <w:r w:rsidRPr="00EE294C">
              <w:t>1.1</w:t>
            </w:r>
          </w:p>
        </w:tc>
        <w:tc>
          <w:tcPr>
            <w:tcW w:w="1425" w:type="dxa"/>
            <w:vAlign w:val="bottom"/>
          </w:tcPr>
          <w:p w14:paraId="3C17AAAD" w14:textId="7F4E5098" w:rsidR="00934347" w:rsidRPr="00EE294C" w:rsidRDefault="00934347" w:rsidP="00934347">
            <w:pPr>
              <w:jc w:val="center"/>
            </w:pPr>
            <w:r w:rsidRPr="00EE294C">
              <w:t>31/10/2019</w:t>
            </w:r>
          </w:p>
        </w:tc>
        <w:tc>
          <w:tcPr>
            <w:tcW w:w="2405" w:type="dxa"/>
            <w:vAlign w:val="center"/>
          </w:tcPr>
          <w:p w14:paraId="72FB7880" w14:textId="64C03F12" w:rsidR="00934347" w:rsidRPr="00EE294C" w:rsidRDefault="00934347" w:rsidP="00934347">
            <w:pPr>
              <w:ind w:left="169"/>
              <w:jc w:val="left"/>
            </w:pPr>
            <w:r w:rsidRPr="00EE294C">
              <w:t>Cláudia Ávila</w:t>
            </w:r>
          </w:p>
        </w:tc>
        <w:tc>
          <w:tcPr>
            <w:tcW w:w="4203" w:type="dxa"/>
          </w:tcPr>
          <w:p w14:paraId="6793B877" w14:textId="12D96736" w:rsidR="00934347" w:rsidRPr="00EE294C" w:rsidRDefault="00934347" w:rsidP="00934347">
            <w:pPr>
              <w:ind w:left="174"/>
              <w:jc w:val="left"/>
            </w:pPr>
            <w:r w:rsidRPr="00EE294C">
              <w:t xml:space="preserve">Alteração na regra </w:t>
            </w:r>
            <w:r w:rsidRPr="00EE294C">
              <w:rPr>
                <w:color w:val="31849B" w:themeColor="accent5" w:themeShade="BF"/>
              </w:rPr>
              <w:t>[</w:t>
            </w:r>
            <w:r w:rsidRPr="00EE294C">
              <w:rPr>
                <w:color w:val="31849B" w:themeColor="accent5" w:themeShade="BF"/>
              </w:rPr>
              <w:fldChar w:fldCharType="begin"/>
            </w:r>
            <w:r w:rsidRPr="00EE294C">
              <w:rPr>
                <w:color w:val="31849B" w:themeColor="accent5" w:themeShade="BF"/>
              </w:rPr>
              <w:instrText xml:space="preserve"> REF _Ref21347259 \r \h </w:instrText>
            </w:r>
            <w:r w:rsidR="00EE294C">
              <w:rPr>
                <w:color w:val="31849B" w:themeColor="accent5" w:themeShade="BF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</w:rPr>
            </w:r>
            <w:r w:rsidRPr="00EE294C">
              <w:rPr>
                <w:color w:val="31849B" w:themeColor="accent5" w:themeShade="BF"/>
              </w:rPr>
              <w:fldChar w:fldCharType="separate"/>
            </w:r>
            <w:r w:rsidRPr="00EE294C">
              <w:rPr>
                <w:color w:val="31849B" w:themeColor="accent5" w:themeShade="BF"/>
              </w:rPr>
              <w:t>3.1.3.2</w:t>
            </w:r>
            <w:r w:rsidRPr="00EE294C">
              <w:rPr>
                <w:color w:val="31849B" w:themeColor="accent5" w:themeShade="BF"/>
              </w:rPr>
              <w:fldChar w:fldCharType="end"/>
            </w:r>
            <w:r w:rsidRPr="00EE294C">
              <w:rPr>
                <w:color w:val="31849B" w:themeColor="accent5" w:themeShade="BF"/>
              </w:rPr>
              <w:t xml:space="preserve">] </w:t>
            </w:r>
            <w:r w:rsidRPr="00EE294C">
              <w:t>– inclusão da mensagem [ME08]</w:t>
            </w:r>
          </w:p>
          <w:p w14:paraId="2B37F457" w14:textId="39593E56" w:rsidR="00934347" w:rsidRPr="00EE294C" w:rsidRDefault="00934347" w:rsidP="00934347">
            <w:pPr>
              <w:ind w:left="174"/>
              <w:jc w:val="left"/>
            </w:pPr>
            <w:r w:rsidRPr="00EE294C">
              <w:t xml:space="preserve">Alteração da regra </w:t>
            </w:r>
            <w:r w:rsidRPr="00EE294C">
              <w:rPr>
                <w:color w:val="31849B" w:themeColor="accent5" w:themeShade="BF"/>
              </w:rPr>
              <w:t>[</w:t>
            </w:r>
            <w:r w:rsidRPr="00EE294C">
              <w:rPr>
                <w:color w:val="31849B" w:themeColor="accent5" w:themeShade="BF"/>
              </w:rPr>
              <w:fldChar w:fldCharType="begin"/>
            </w:r>
            <w:r w:rsidRPr="00EE294C">
              <w:rPr>
                <w:color w:val="31849B" w:themeColor="accent5" w:themeShade="BF"/>
              </w:rPr>
              <w:instrText xml:space="preserve"> REF _Ref23429071 \r \h </w:instrText>
            </w:r>
            <w:r w:rsidR="00EE294C">
              <w:rPr>
                <w:color w:val="31849B" w:themeColor="accent5" w:themeShade="BF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</w:rPr>
            </w:r>
            <w:r w:rsidRPr="00EE294C">
              <w:rPr>
                <w:color w:val="31849B" w:themeColor="accent5" w:themeShade="BF"/>
              </w:rPr>
              <w:fldChar w:fldCharType="separate"/>
            </w:r>
            <w:r w:rsidRPr="00EE294C">
              <w:rPr>
                <w:color w:val="31849B" w:themeColor="accent5" w:themeShade="BF"/>
              </w:rPr>
              <w:t>3.1.3.4</w:t>
            </w:r>
            <w:r w:rsidRPr="00EE294C">
              <w:rPr>
                <w:color w:val="31849B" w:themeColor="accent5" w:themeShade="BF"/>
              </w:rPr>
              <w:fldChar w:fldCharType="end"/>
            </w:r>
            <w:r w:rsidRPr="00EE294C">
              <w:rPr>
                <w:color w:val="31849B" w:themeColor="accent5" w:themeShade="BF"/>
              </w:rPr>
              <w:t>]</w:t>
            </w:r>
            <w:r w:rsidRPr="00EE294C">
              <w:t xml:space="preserve"> – inclusão da mensagem [ME09]</w:t>
            </w:r>
          </w:p>
          <w:p w14:paraId="344AB58B" w14:textId="2FB93A2B" w:rsidR="00400176" w:rsidRPr="00EE294C" w:rsidRDefault="00400176" w:rsidP="00400176">
            <w:pPr>
              <w:ind w:left="174"/>
              <w:jc w:val="left"/>
            </w:pPr>
            <w:r w:rsidRPr="00EE294C">
              <w:t xml:space="preserve">Alteração da regra </w:t>
            </w:r>
            <w:r w:rsidRPr="00EE294C">
              <w:rPr>
                <w:color w:val="31849B" w:themeColor="accent5" w:themeShade="BF"/>
              </w:rPr>
              <w:t>[</w:t>
            </w:r>
            <w:r w:rsidRPr="00EE294C">
              <w:rPr>
                <w:color w:val="31849B" w:themeColor="accent5" w:themeShade="BF"/>
              </w:rPr>
              <w:fldChar w:fldCharType="begin"/>
            </w:r>
            <w:r w:rsidRPr="00EE294C">
              <w:rPr>
                <w:color w:val="31849B" w:themeColor="accent5" w:themeShade="BF"/>
              </w:rPr>
              <w:instrText xml:space="preserve"> REF _Ref21339908 \r \h </w:instrText>
            </w:r>
            <w:r w:rsidR="00EE294C">
              <w:rPr>
                <w:color w:val="31849B" w:themeColor="accent5" w:themeShade="BF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</w:rPr>
            </w:r>
            <w:r w:rsidRPr="00EE294C">
              <w:rPr>
                <w:color w:val="31849B" w:themeColor="accent5" w:themeShade="BF"/>
              </w:rPr>
              <w:fldChar w:fldCharType="separate"/>
            </w:r>
            <w:proofErr w:type="gramStart"/>
            <w:r w:rsidRPr="00EE294C">
              <w:rPr>
                <w:color w:val="31849B" w:themeColor="accent5" w:themeShade="BF"/>
              </w:rPr>
              <w:t>3.1.3.1</w:t>
            </w:r>
            <w:r w:rsidRPr="00EE294C">
              <w:rPr>
                <w:color w:val="31849B" w:themeColor="accent5" w:themeShade="BF"/>
              </w:rPr>
              <w:fldChar w:fldCharType="end"/>
            </w:r>
            <w:r w:rsidRPr="00EE294C">
              <w:rPr>
                <w:color w:val="31849B" w:themeColor="accent5" w:themeShade="BF"/>
              </w:rPr>
              <w:t>]-</w:t>
            </w:r>
            <w:proofErr w:type="gramEnd"/>
            <w:r w:rsidRPr="00EE294C">
              <w:rPr>
                <w:color w:val="31849B" w:themeColor="accent5" w:themeShade="BF"/>
              </w:rPr>
              <w:t xml:space="preserve"> </w:t>
            </w:r>
            <w:r w:rsidRPr="00EE294C">
              <w:t xml:space="preserve">inclusão do traço(-) na exibição  dos </w:t>
            </w:r>
            <w:proofErr w:type="spellStart"/>
            <w:r w:rsidRPr="00EE294C">
              <w:t>card</w:t>
            </w:r>
            <w:proofErr w:type="spellEnd"/>
            <w:r w:rsidRPr="00EE294C">
              <w:t xml:space="preserve">, quando não existir atualização. </w:t>
            </w:r>
          </w:p>
        </w:tc>
      </w:tr>
      <w:tr w:rsidR="00362BFD" w:rsidRPr="00EE294C" w14:paraId="5458E7C0" w14:textId="77777777" w:rsidTr="00C03F98">
        <w:trPr>
          <w:cantSplit/>
          <w:jc w:val="center"/>
        </w:trPr>
        <w:tc>
          <w:tcPr>
            <w:tcW w:w="1589" w:type="dxa"/>
          </w:tcPr>
          <w:p w14:paraId="3CA8B512" w14:textId="71BF81AB" w:rsidR="00362BFD" w:rsidRPr="00EE294C" w:rsidRDefault="00362BFD" w:rsidP="00934347">
            <w:pPr>
              <w:jc w:val="center"/>
            </w:pPr>
            <w:r>
              <w:t xml:space="preserve">1.2 </w:t>
            </w:r>
          </w:p>
        </w:tc>
        <w:tc>
          <w:tcPr>
            <w:tcW w:w="1425" w:type="dxa"/>
            <w:vAlign w:val="bottom"/>
          </w:tcPr>
          <w:p w14:paraId="2F3741FE" w14:textId="5ADE83EA" w:rsidR="00362BFD" w:rsidRPr="00EE294C" w:rsidRDefault="00362BFD" w:rsidP="00934347">
            <w:pPr>
              <w:jc w:val="center"/>
            </w:pPr>
            <w:r>
              <w:t>17/02/2020</w:t>
            </w:r>
          </w:p>
        </w:tc>
        <w:tc>
          <w:tcPr>
            <w:tcW w:w="2405" w:type="dxa"/>
            <w:vAlign w:val="center"/>
          </w:tcPr>
          <w:p w14:paraId="75EB6791" w14:textId="792F804A" w:rsidR="00362BFD" w:rsidRPr="00EE294C" w:rsidRDefault="00362BFD" w:rsidP="00934347">
            <w:pPr>
              <w:ind w:left="169"/>
              <w:jc w:val="left"/>
            </w:pPr>
            <w:r w:rsidRPr="00EE294C">
              <w:t>Cláudia Ávila</w:t>
            </w:r>
          </w:p>
        </w:tc>
        <w:tc>
          <w:tcPr>
            <w:tcW w:w="4203" w:type="dxa"/>
          </w:tcPr>
          <w:p w14:paraId="62F10BA7" w14:textId="6BA03111" w:rsidR="00362BFD" w:rsidRPr="00EE294C" w:rsidRDefault="00362BFD" w:rsidP="00934347">
            <w:pPr>
              <w:ind w:left="174"/>
              <w:jc w:val="left"/>
            </w:pPr>
            <w:r>
              <w:t>Refinamento da regra referente a proporção para IES</w:t>
            </w:r>
            <w:r w:rsidRPr="00362BFD">
              <w:rPr>
                <w:color w:val="31849B" w:themeColor="accent5" w:themeShade="BF"/>
              </w:rPr>
              <w:t xml:space="preserve"> [</w:t>
            </w:r>
            <w:r w:rsidRPr="00362BFD">
              <w:rPr>
                <w:color w:val="31849B" w:themeColor="accent5" w:themeShade="BF"/>
              </w:rPr>
              <w:fldChar w:fldCharType="begin"/>
            </w:r>
            <w:r w:rsidRPr="00362BFD">
              <w:rPr>
                <w:color w:val="31849B" w:themeColor="accent5" w:themeShade="BF"/>
              </w:rPr>
              <w:instrText xml:space="preserve"> REF _Ref14108141 \r \h </w:instrText>
            </w:r>
            <w:r w:rsidRPr="00362BFD">
              <w:rPr>
                <w:color w:val="31849B" w:themeColor="accent5" w:themeShade="BF"/>
              </w:rPr>
            </w:r>
            <w:r w:rsidRPr="00362BFD">
              <w:rPr>
                <w:color w:val="31849B" w:themeColor="accent5" w:themeShade="BF"/>
              </w:rPr>
              <w:fldChar w:fldCharType="separate"/>
            </w:r>
            <w:r w:rsidRPr="00362BFD">
              <w:rPr>
                <w:color w:val="31849B" w:themeColor="accent5" w:themeShade="BF"/>
              </w:rPr>
              <w:t>3.2</w:t>
            </w:r>
            <w:r w:rsidRPr="00362BFD">
              <w:rPr>
                <w:color w:val="31849B" w:themeColor="accent5" w:themeShade="BF"/>
              </w:rPr>
              <w:fldChar w:fldCharType="end"/>
            </w:r>
            <w:r w:rsidRPr="00362BFD">
              <w:rPr>
                <w:color w:val="31849B" w:themeColor="accent5" w:themeShade="BF"/>
              </w:rPr>
              <w:t>]</w:t>
            </w:r>
          </w:p>
        </w:tc>
      </w:tr>
      <w:tr w:rsidR="005F06C3" w:rsidRPr="00EE294C" w14:paraId="21398568" w14:textId="77777777" w:rsidTr="00C03F98">
        <w:trPr>
          <w:cantSplit/>
          <w:jc w:val="center"/>
        </w:trPr>
        <w:tc>
          <w:tcPr>
            <w:tcW w:w="1589" w:type="dxa"/>
          </w:tcPr>
          <w:p w14:paraId="1B68FDCA" w14:textId="04B6874F" w:rsidR="005F06C3" w:rsidRDefault="005F06C3" w:rsidP="005F06C3">
            <w:pPr>
              <w:jc w:val="center"/>
            </w:pPr>
            <w:r>
              <w:t xml:space="preserve">1.3 </w:t>
            </w:r>
          </w:p>
        </w:tc>
        <w:tc>
          <w:tcPr>
            <w:tcW w:w="1425" w:type="dxa"/>
            <w:vAlign w:val="bottom"/>
          </w:tcPr>
          <w:p w14:paraId="25DCE948" w14:textId="1A9EF371" w:rsidR="005F06C3" w:rsidRDefault="005F06C3" w:rsidP="005F06C3">
            <w:pPr>
              <w:jc w:val="center"/>
            </w:pPr>
            <w:r>
              <w:t>05/05/2020</w:t>
            </w:r>
          </w:p>
        </w:tc>
        <w:tc>
          <w:tcPr>
            <w:tcW w:w="2405" w:type="dxa"/>
            <w:vAlign w:val="center"/>
          </w:tcPr>
          <w:p w14:paraId="26EE30CC" w14:textId="26D798E4" w:rsidR="005F06C3" w:rsidRPr="00EE294C" w:rsidRDefault="005F06C3" w:rsidP="005F06C3">
            <w:pPr>
              <w:ind w:left="169"/>
              <w:jc w:val="left"/>
            </w:pPr>
            <w:r w:rsidRPr="00EE294C">
              <w:t>Cláudia Ávila</w:t>
            </w:r>
          </w:p>
        </w:tc>
        <w:tc>
          <w:tcPr>
            <w:tcW w:w="4203" w:type="dxa"/>
          </w:tcPr>
          <w:p w14:paraId="1AD2BA15" w14:textId="3B563F79" w:rsidR="005F06C3" w:rsidRPr="005F06C3" w:rsidRDefault="005F06C3" w:rsidP="005F06C3">
            <w:pPr>
              <w:ind w:left="174"/>
              <w:jc w:val="left"/>
            </w:pPr>
            <w:r>
              <w:t xml:space="preserve">Atualização da regra </w:t>
            </w:r>
            <w:r w:rsidRPr="005F06C3">
              <w:rPr>
                <w:color w:val="31849B" w:themeColor="accent5" w:themeShade="BF"/>
              </w:rPr>
              <w:t>[</w:t>
            </w:r>
            <w:r w:rsidRPr="005F06C3">
              <w:rPr>
                <w:color w:val="31849B" w:themeColor="accent5" w:themeShade="BF"/>
              </w:rPr>
              <w:fldChar w:fldCharType="begin"/>
            </w:r>
            <w:r w:rsidRPr="005F06C3">
              <w:rPr>
                <w:color w:val="31849B" w:themeColor="accent5" w:themeShade="BF"/>
              </w:rPr>
              <w:instrText xml:space="preserve"> REF _Ref21347259 \r \h </w:instrText>
            </w:r>
            <w:r w:rsidRPr="005F06C3">
              <w:rPr>
                <w:color w:val="31849B" w:themeColor="accent5" w:themeShade="BF"/>
              </w:rPr>
            </w:r>
            <w:r w:rsidRPr="005F06C3">
              <w:rPr>
                <w:color w:val="31849B" w:themeColor="accent5" w:themeShade="BF"/>
              </w:rPr>
              <w:fldChar w:fldCharType="separate"/>
            </w:r>
            <w:r w:rsidRPr="005F06C3">
              <w:rPr>
                <w:color w:val="31849B" w:themeColor="accent5" w:themeShade="BF"/>
              </w:rPr>
              <w:t>3.1.3.2</w:t>
            </w:r>
            <w:r w:rsidRPr="005F06C3">
              <w:rPr>
                <w:color w:val="31849B" w:themeColor="accent5" w:themeShade="BF"/>
              </w:rPr>
              <w:fldChar w:fldCharType="end"/>
            </w:r>
            <w:r w:rsidRPr="005F06C3">
              <w:rPr>
                <w:color w:val="31849B" w:themeColor="accent5" w:themeShade="BF"/>
              </w:rPr>
              <w:t>]</w:t>
            </w:r>
            <w:r>
              <w:rPr>
                <w:color w:val="31849B" w:themeColor="accent5" w:themeShade="BF"/>
              </w:rPr>
              <w:t xml:space="preserve"> </w:t>
            </w:r>
            <w:r>
              <w:t>referente a mensagem e execução da Atualização das informações</w:t>
            </w:r>
          </w:p>
        </w:tc>
      </w:tr>
    </w:tbl>
    <w:p w14:paraId="7FCD6DB3" w14:textId="29188F9D" w:rsidR="00A735A5" w:rsidRPr="00EE294C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EE294C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EE294C" w:rsidRDefault="00A4247F" w:rsidP="00A4247F">
      <w:pPr>
        <w:rPr>
          <w:rFonts w:cs="Arial"/>
          <w:szCs w:val="22"/>
        </w:rPr>
      </w:pPr>
    </w:p>
    <w:p w14:paraId="7AE1C47C" w14:textId="77777777" w:rsidR="00A4247F" w:rsidRPr="00EE294C" w:rsidRDefault="00A4247F" w:rsidP="00A4247F">
      <w:pPr>
        <w:rPr>
          <w:rFonts w:cs="Arial"/>
          <w:szCs w:val="22"/>
        </w:rPr>
      </w:pPr>
    </w:p>
    <w:p w14:paraId="423BB385" w14:textId="77777777" w:rsidR="00A4247F" w:rsidRPr="00EE294C" w:rsidRDefault="00A4247F" w:rsidP="00A4247F">
      <w:pPr>
        <w:rPr>
          <w:rFonts w:cs="Arial"/>
          <w:szCs w:val="22"/>
        </w:rPr>
      </w:pPr>
    </w:p>
    <w:p w14:paraId="0762D381" w14:textId="77777777" w:rsidR="00A4247F" w:rsidRPr="00EE294C" w:rsidRDefault="00A4247F" w:rsidP="00A4247F">
      <w:pPr>
        <w:rPr>
          <w:rFonts w:cs="Arial"/>
          <w:szCs w:val="22"/>
        </w:rPr>
      </w:pPr>
    </w:p>
    <w:p w14:paraId="7558BBB3" w14:textId="77777777" w:rsidR="00A4247F" w:rsidRPr="00EE294C" w:rsidRDefault="00A4247F" w:rsidP="00A4247F">
      <w:pPr>
        <w:rPr>
          <w:rFonts w:cs="Arial"/>
          <w:szCs w:val="22"/>
        </w:rPr>
      </w:pPr>
    </w:p>
    <w:p w14:paraId="6825B8F0" w14:textId="77777777" w:rsidR="00A4247F" w:rsidRPr="00EE294C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EE294C" w:rsidRDefault="00A4247F" w:rsidP="00A4247F">
      <w:pPr>
        <w:tabs>
          <w:tab w:val="left" w:pos="420"/>
        </w:tabs>
        <w:rPr>
          <w:rFonts w:cs="Arial"/>
          <w:szCs w:val="22"/>
        </w:rPr>
      </w:pPr>
      <w:r w:rsidRPr="00EE294C">
        <w:rPr>
          <w:rFonts w:cs="Arial"/>
          <w:szCs w:val="22"/>
        </w:rPr>
        <w:tab/>
      </w:r>
    </w:p>
    <w:p w14:paraId="22CC31A1" w14:textId="77777777" w:rsidR="00A735A5" w:rsidRPr="00EE294C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EE294C">
        <w:rPr>
          <w:rFonts w:cs="Arial"/>
          <w:szCs w:val="22"/>
        </w:rPr>
        <w:br w:type="page"/>
      </w:r>
      <w:r w:rsidRPr="00EE294C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EE294C" w:rsidRDefault="00A735A5">
      <w:pPr>
        <w:jc w:val="center"/>
        <w:rPr>
          <w:rFonts w:cs="Arial"/>
          <w:b/>
          <w:szCs w:val="22"/>
        </w:rPr>
      </w:pPr>
    </w:p>
    <w:p w14:paraId="46DC8722" w14:textId="77777777" w:rsidR="007808EF" w:rsidRPr="00EE294C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EE294C">
        <w:fldChar w:fldCharType="begin"/>
      </w:r>
      <w:r w:rsidR="00A735A5" w:rsidRPr="00EE294C">
        <w:instrText xml:space="preserve"> TOC \o "1-2" \h \z \u </w:instrText>
      </w:r>
      <w:r w:rsidRPr="00EE294C">
        <w:fldChar w:fldCharType="separate"/>
      </w:r>
      <w:hyperlink w:anchor="_Toc21589222" w:history="1">
        <w:r w:rsidR="007808EF" w:rsidRPr="00EE294C">
          <w:rPr>
            <w:rStyle w:val="Hyperlink"/>
            <w:noProof/>
          </w:rPr>
          <w:t>HST-018– Informações do Número de Conselheiros.</w:t>
        </w:r>
        <w:r w:rsidR="007808EF" w:rsidRPr="00EE294C">
          <w:rPr>
            <w:noProof/>
            <w:webHidden/>
          </w:rPr>
          <w:tab/>
        </w:r>
        <w:r w:rsidR="007808EF" w:rsidRPr="00EE294C">
          <w:rPr>
            <w:noProof/>
            <w:webHidden/>
          </w:rPr>
          <w:fldChar w:fldCharType="begin"/>
        </w:r>
        <w:r w:rsidR="007808EF" w:rsidRPr="00EE294C">
          <w:rPr>
            <w:noProof/>
            <w:webHidden/>
          </w:rPr>
          <w:instrText xml:space="preserve"> PAGEREF _Toc21589222 \h </w:instrText>
        </w:r>
        <w:r w:rsidR="007808EF" w:rsidRPr="00EE294C">
          <w:rPr>
            <w:noProof/>
            <w:webHidden/>
          </w:rPr>
        </w:r>
        <w:r w:rsidR="007808EF" w:rsidRPr="00EE294C">
          <w:rPr>
            <w:noProof/>
            <w:webHidden/>
          </w:rPr>
          <w:fldChar w:fldCharType="separate"/>
        </w:r>
        <w:r w:rsidR="007808EF" w:rsidRPr="00EE294C">
          <w:rPr>
            <w:noProof/>
            <w:webHidden/>
          </w:rPr>
          <w:t>4</w:t>
        </w:r>
        <w:r w:rsidR="007808EF" w:rsidRPr="00EE294C">
          <w:rPr>
            <w:noProof/>
            <w:webHidden/>
          </w:rPr>
          <w:fldChar w:fldCharType="end"/>
        </w:r>
      </w:hyperlink>
    </w:p>
    <w:p w14:paraId="1538FF84" w14:textId="77777777" w:rsidR="007808EF" w:rsidRPr="00EE294C" w:rsidRDefault="007548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589223" w:history="1">
        <w:r w:rsidR="007808EF" w:rsidRPr="00EE294C">
          <w:rPr>
            <w:rStyle w:val="Hyperlink"/>
            <w:noProof/>
          </w:rPr>
          <w:t>COMO Corporativo</w:t>
        </w:r>
        <w:r w:rsidR="007808EF" w:rsidRPr="00EE294C">
          <w:rPr>
            <w:noProof/>
            <w:webHidden/>
          </w:rPr>
          <w:tab/>
        </w:r>
        <w:r w:rsidR="007808EF" w:rsidRPr="00EE294C">
          <w:rPr>
            <w:noProof/>
            <w:webHidden/>
          </w:rPr>
          <w:fldChar w:fldCharType="begin"/>
        </w:r>
        <w:r w:rsidR="007808EF" w:rsidRPr="00EE294C">
          <w:rPr>
            <w:noProof/>
            <w:webHidden/>
          </w:rPr>
          <w:instrText xml:space="preserve"> PAGEREF _Toc21589223 \h </w:instrText>
        </w:r>
        <w:r w:rsidR="007808EF" w:rsidRPr="00EE294C">
          <w:rPr>
            <w:noProof/>
            <w:webHidden/>
          </w:rPr>
        </w:r>
        <w:r w:rsidR="007808EF" w:rsidRPr="00EE294C">
          <w:rPr>
            <w:noProof/>
            <w:webHidden/>
          </w:rPr>
          <w:fldChar w:fldCharType="separate"/>
        </w:r>
        <w:r w:rsidR="007808EF" w:rsidRPr="00EE294C">
          <w:rPr>
            <w:noProof/>
            <w:webHidden/>
          </w:rPr>
          <w:t>4</w:t>
        </w:r>
        <w:r w:rsidR="007808EF" w:rsidRPr="00EE294C">
          <w:rPr>
            <w:noProof/>
            <w:webHidden/>
          </w:rPr>
          <w:fldChar w:fldCharType="end"/>
        </w:r>
      </w:hyperlink>
    </w:p>
    <w:p w14:paraId="46AF2E77" w14:textId="77777777" w:rsidR="007808EF" w:rsidRPr="00EE294C" w:rsidRDefault="007548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589224" w:history="1">
        <w:r w:rsidR="007808EF" w:rsidRPr="00EE294C">
          <w:rPr>
            <w:rStyle w:val="Hyperlink"/>
            <w:noProof/>
          </w:rPr>
          <w:t>PARA compor os plenários de cada UF.</w:t>
        </w:r>
        <w:r w:rsidR="007808EF" w:rsidRPr="00EE294C">
          <w:rPr>
            <w:noProof/>
            <w:webHidden/>
          </w:rPr>
          <w:tab/>
        </w:r>
        <w:r w:rsidR="007808EF" w:rsidRPr="00EE294C">
          <w:rPr>
            <w:noProof/>
            <w:webHidden/>
          </w:rPr>
          <w:fldChar w:fldCharType="begin"/>
        </w:r>
        <w:r w:rsidR="007808EF" w:rsidRPr="00EE294C">
          <w:rPr>
            <w:noProof/>
            <w:webHidden/>
          </w:rPr>
          <w:instrText xml:space="preserve"> PAGEREF _Toc21589224 \h </w:instrText>
        </w:r>
        <w:r w:rsidR="007808EF" w:rsidRPr="00EE294C">
          <w:rPr>
            <w:noProof/>
            <w:webHidden/>
          </w:rPr>
        </w:r>
        <w:r w:rsidR="007808EF" w:rsidRPr="00EE294C">
          <w:rPr>
            <w:noProof/>
            <w:webHidden/>
          </w:rPr>
          <w:fldChar w:fldCharType="separate"/>
        </w:r>
        <w:r w:rsidR="007808EF" w:rsidRPr="00EE294C">
          <w:rPr>
            <w:noProof/>
            <w:webHidden/>
          </w:rPr>
          <w:t>4</w:t>
        </w:r>
        <w:r w:rsidR="007808EF" w:rsidRPr="00EE294C">
          <w:rPr>
            <w:noProof/>
            <w:webHidden/>
          </w:rPr>
          <w:fldChar w:fldCharType="end"/>
        </w:r>
      </w:hyperlink>
    </w:p>
    <w:p w14:paraId="499657F5" w14:textId="77777777" w:rsidR="007808EF" w:rsidRPr="00EE294C" w:rsidRDefault="007548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589225" w:history="1">
        <w:r w:rsidR="007808EF" w:rsidRPr="00EE294C">
          <w:rPr>
            <w:rStyle w:val="Hyperlink"/>
            <w:noProof/>
          </w:rPr>
          <w:t>PROTÓTIPO</w:t>
        </w:r>
        <w:r w:rsidR="007808EF" w:rsidRPr="00EE294C">
          <w:rPr>
            <w:noProof/>
            <w:webHidden/>
          </w:rPr>
          <w:tab/>
        </w:r>
        <w:r w:rsidR="007808EF" w:rsidRPr="00EE294C">
          <w:rPr>
            <w:noProof/>
            <w:webHidden/>
          </w:rPr>
          <w:fldChar w:fldCharType="begin"/>
        </w:r>
        <w:r w:rsidR="007808EF" w:rsidRPr="00EE294C">
          <w:rPr>
            <w:noProof/>
            <w:webHidden/>
          </w:rPr>
          <w:instrText xml:space="preserve"> PAGEREF _Toc21589225 \h </w:instrText>
        </w:r>
        <w:r w:rsidR="007808EF" w:rsidRPr="00EE294C">
          <w:rPr>
            <w:noProof/>
            <w:webHidden/>
          </w:rPr>
        </w:r>
        <w:r w:rsidR="007808EF" w:rsidRPr="00EE294C">
          <w:rPr>
            <w:noProof/>
            <w:webHidden/>
          </w:rPr>
          <w:fldChar w:fldCharType="separate"/>
        </w:r>
        <w:r w:rsidR="007808EF" w:rsidRPr="00EE294C">
          <w:rPr>
            <w:noProof/>
            <w:webHidden/>
          </w:rPr>
          <w:t>4</w:t>
        </w:r>
        <w:r w:rsidR="007808EF" w:rsidRPr="00EE294C">
          <w:rPr>
            <w:noProof/>
            <w:webHidden/>
          </w:rPr>
          <w:fldChar w:fldCharType="end"/>
        </w:r>
      </w:hyperlink>
    </w:p>
    <w:p w14:paraId="27B92BD8" w14:textId="77777777" w:rsidR="007808EF" w:rsidRPr="00EE294C" w:rsidRDefault="007548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589226" w:history="1">
        <w:r w:rsidR="007808EF" w:rsidRPr="00EE294C">
          <w:rPr>
            <w:rStyle w:val="Hyperlink"/>
            <w:noProof/>
          </w:rPr>
          <w:t>CRITÉRIOS DE ACEITE</w:t>
        </w:r>
        <w:r w:rsidR="007808EF" w:rsidRPr="00EE294C">
          <w:rPr>
            <w:noProof/>
            <w:webHidden/>
          </w:rPr>
          <w:tab/>
        </w:r>
        <w:r w:rsidR="007808EF" w:rsidRPr="00EE294C">
          <w:rPr>
            <w:noProof/>
            <w:webHidden/>
          </w:rPr>
          <w:fldChar w:fldCharType="begin"/>
        </w:r>
        <w:r w:rsidR="007808EF" w:rsidRPr="00EE294C">
          <w:rPr>
            <w:noProof/>
            <w:webHidden/>
          </w:rPr>
          <w:instrText xml:space="preserve"> PAGEREF _Toc21589226 \h </w:instrText>
        </w:r>
        <w:r w:rsidR="007808EF" w:rsidRPr="00EE294C">
          <w:rPr>
            <w:noProof/>
            <w:webHidden/>
          </w:rPr>
        </w:r>
        <w:r w:rsidR="007808EF" w:rsidRPr="00EE294C">
          <w:rPr>
            <w:noProof/>
            <w:webHidden/>
          </w:rPr>
          <w:fldChar w:fldCharType="separate"/>
        </w:r>
        <w:r w:rsidR="007808EF" w:rsidRPr="00EE294C">
          <w:rPr>
            <w:noProof/>
            <w:webHidden/>
          </w:rPr>
          <w:t>12</w:t>
        </w:r>
        <w:r w:rsidR="007808EF" w:rsidRPr="00EE294C">
          <w:rPr>
            <w:noProof/>
            <w:webHidden/>
          </w:rPr>
          <w:fldChar w:fldCharType="end"/>
        </w:r>
      </w:hyperlink>
    </w:p>
    <w:p w14:paraId="05D3CF25" w14:textId="77777777" w:rsidR="007808EF" w:rsidRPr="00EE294C" w:rsidRDefault="007548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1589227" w:history="1">
        <w:r w:rsidR="007808EF" w:rsidRPr="00EE294C">
          <w:rPr>
            <w:rStyle w:val="Hyperlink"/>
            <w:noProof/>
          </w:rPr>
          <w:t>INFORMAÇÕES COMPLEMENTARES</w:t>
        </w:r>
        <w:r w:rsidR="007808EF" w:rsidRPr="00EE294C">
          <w:rPr>
            <w:noProof/>
            <w:webHidden/>
          </w:rPr>
          <w:tab/>
        </w:r>
        <w:r w:rsidR="007808EF" w:rsidRPr="00EE294C">
          <w:rPr>
            <w:noProof/>
            <w:webHidden/>
          </w:rPr>
          <w:fldChar w:fldCharType="begin"/>
        </w:r>
        <w:r w:rsidR="007808EF" w:rsidRPr="00EE294C">
          <w:rPr>
            <w:noProof/>
            <w:webHidden/>
          </w:rPr>
          <w:instrText xml:space="preserve"> PAGEREF _Toc21589227 \h </w:instrText>
        </w:r>
        <w:r w:rsidR="007808EF" w:rsidRPr="00EE294C">
          <w:rPr>
            <w:noProof/>
            <w:webHidden/>
          </w:rPr>
        </w:r>
        <w:r w:rsidR="007808EF" w:rsidRPr="00EE294C">
          <w:rPr>
            <w:noProof/>
            <w:webHidden/>
          </w:rPr>
          <w:fldChar w:fldCharType="separate"/>
        </w:r>
        <w:r w:rsidR="007808EF" w:rsidRPr="00EE294C">
          <w:rPr>
            <w:noProof/>
            <w:webHidden/>
          </w:rPr>
          <w:t>24</w:t>
        </w:r>
        <w:r w:rsidR="007808EF" w:rsidRPr="00EE294C">
          <w:rPr>
            <w:noProof/>
            <w:webHidden/>
          </w:rPr>
          <w:fldChar w:fldCharType="end"/>
        </w:r>
      </w:hyperlink>
    </w:p>
    <w:p w14:paraId="46621B27" w14:textId="77777777" w:rsidR="00A735A5" w:rsidRPr="00EE294C" w:rsidRDefault="00825F00">
      <w:r w:rsidRPr="00EE294C">
        <w:fldChar w:fldCharType="end"/>
      </w:r>
    </w:p>
    <w:p w14:paraId="3CB87937" w14:textId="77777777" w:rsidR="00A735A5" w:rsidRPr="00EE294C" w:rsidRDefault="00A735A5">
      <w:pPr>
        <w:pStyle w:val="Dica"/>
      </w:pPr>
    </w:p>
    <w:p w14:paraId="0C0F08DA" w14:textId="12B09B82" w:rsidR="00A735A5" w:rsidRPr="00EE294C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EE294C">
        <w:br w:type="page"/>
      </w:r>
      <w:bookmarkStart w:id="4" w:name="_Toc21589222"/>
      <w:r w:rsidR="00CE176F" w:rsidRPr="00EE294C">
        <w:lastRenderedPageBreak/>
        <w:t>HST</w:t>
      </w:r>
      <w:r w:rsidR="00C03F98" w:rsidRPr="00EE294C">
        <w:t>-</w:t>
      </w:r>
      <w:r w:rsidR="00AF2B52" w:rsidRPr="00EE294C">
        <w:t>0</w:t>
      </w:r>
      <w:r w:rsidR="00675004" w:rsidRPr="00EE294C">
        <w:t>1</w:t>
      </w:r>
      <w:r w:rsidR="00FC15E6" w:rsidRPr="00EE294C">
        <w:t>8</w:t>
      </w:r>
      <w:r w:rsidR="0035649F" w:rsidRPr="00EE294C">
        <w:t xml:space="preserve">– </w:t>
      </w:r>
      <w:r w:rsidR="00F8279A" w:rsidRPr="00EE294C">
        <w:t>Informações do Número de Conselheiros</w:t>
      </w:r>
      <w:r w:rsidR="005D249C" w:rsidRPr="00EE294C">
        <w:t>.</w:t>
      </w:r>
      <w:bookmarkEnd w:id="4"/>
      <w:r w:rsidR="005E1A06" w:rsidRPr="00EE294C">
        <w:t xml:space="preserve"> </w:t>
      </w:r>
    </w:p>
    <w:p w14:paraId="37D34CD1" w14:textId="13106CC5" w:rsidR="002B1554" w:rsidRPr="00EE294C" w:rsidRDefault="00CE176F" w:rsidP="00C64B05">
      <w:pPr>
        <w:pStyle w:val="Ttulo2"/>
        <w:numPr>
          <w:ilvl w:val="0"/>
          <w:numId w:val="0"/>
        </w:numPr>
      </w:pPr>
      <w:bookmarkStart w:id="5" w:name="_Toc21589223"/>
      <w:r w:rsidRPr="00EE294C">
        <w:t>COMO</w:t>
      </w:r>
      <w:r w:rsidR="00C64B05" w:rsidRPr="00EE294C">
        <w:t xml:space="preserve"> </w:t>
      </w:r>
      <w:r w:rsidR="001D510C" w:rsidRPr="00EE294C">
        <w:rPr>
          <w:b w:val="0"/>
        </w:rPr>
        <w:t>Corporativo</w:t>
      </w:r>
      <w:bookmarkEnd w:id="5"/>
    </w:p>
    <w:p w14:paraId="405BA23E" w14:textId="342F6177" w:rsidR="005D249C" w:rsidRPr="00EE294C" w:rsidRDefault="00CE176F" w:rsidP="005D249C">
      <w:pPr>
        <w:pStyle w:val="EstiloPrototipo3"/>
      </w:pPr>
      <w:r w:rsidRPr="00EE294C">
        <w:t>QUERO</w:t>
      </w:r>
      <w:r w:rsidR="005A4527" w:rsidRPr="00EE294C">
        <w:t xml:space="preserve"> </w:t>
      </w:r>
      <w:r w:rsidR="00577FF0" w:rsidRPr="00EE294C">
        <w:rPr>
          <w:b w:val="0"/>
        </w:rPr>
        <w:t>i</w:t>
      </w:r>
      <w:r w:rsidR="001729BE" w:rsidRPr="00EE294C">
        <w:rPr>
          <w:b w:val="0"/>
        </w:rPr>
        <w:t>nformar o número de conselheiro</w:t>
      </w:r>
      <w:r w:rsidR="00577FF0" w:rsidRPr="00EE294C">
        <w:rPr>
          <w:b w:val="0"/>
        </w:rPr>
        <w:t>.</w:t>
      </w:r>
    </w:p>
    <w:p w14:paraId="38E7497A" w14:textId="5504394E" w:rsidR="00A735A5" w:rsidRPr="00EE294C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1589224"/>
      <w:r w:rsidRPr="00EE294C">
        <w:t>PAR</w:t>
      </w:r>
      <w:r w:rsidR="00CE176F" w:rsidRPr="00EE294C">
        <w:t>A</w:t>
      </w:r>
      <w:r w:rsidR="005A4527" w:rsidRPr="00EE294C">
        <w:t xml:space="preserve"> </w:t>
      </w:r>
      <w:r w:rsidR="00577FF0" w:rsidRPr="00EE294C">
        <w:rPr>
          <w:b w:val="0"/>
        </w:rPr>
        <w:t>compor os plenários de cada UF.</w:t>
      </w:r>
      <w:bookmarkEnd w:id="6"/>
    </w:p>
    <w:p w14:paraId="3F8EBB06" w14:textId="77777777" w:rsidR="00EF4113" w:rsidRPr="00EE294C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EE294C" w:rsidRDefault="007569F0" w:rsidP="007569F0">
      <w:pPr>
        <w:pStyle w:val="Ttulo2"/>
        <w:numPr>
          <w:ilvl w:val="0"/>
          <w:numId w:val="0"/>
        </w:numPr>
      </w:pPr>
      <w:bookmarkStart w:id="8" w:name="_Toc21589225"/>
      <w:r w:rsidRPr="00EE294C">
        <w:t>PROTÓTIPO</w:t>
      </w:r>
      <w:bookmarkEnd w:id="7"/>
      <w:bookmarkEnd w:id="8"/>
    </w:p>
    <w:p w14:paraId="4AD30F2F" w14:textId="5EF33A6C" w:rsidR="00D471A9" w:rsidRPr="00EE294C" w:rsidRDefault="00C85B6C" w:rsidP="007112FF">
      <w:pPr>
        <w:pStyle w:val="EstiloPrototipo3"/>
        <w:numPr>
          <w:ilvl w:val="0"/>
          <w:numId w:val="5"/>
        </w:numPr>
      </w:pPr>
      <w:bookmarkStart w:id="9" w:name="_Ref12279787"/>
      <w:bookmarkStart w:id="10" w:name="_Ref13579930"/>
      <w:bookmarkStart w:id="11" w:name="_Ref21339741"/>
      <w:r w:rsidRPr="00EE294C">
        <w:t>Painel Visual</w:t>
      </w:r>
      <w:bookmarkEnd w:id="9"/>
      <w:r w:rsidR="001D510C" w:rsidRPr="00EE294C">
        <w:t>:</w:t>
      </w:r>
      <w:bookmarkEnd w:id="10"/>
      <w:r w:rsidR="00FF38AF" w:rsidRPr="00EE294C">
        <w:t xml:space="preserve"> HST05</w:t>
      </w:r>
      <w:bookmarkEnd w:id="11"/>
    </w:p>
    <w:p w14:paraId="25B19174" w14:textId="20DB159C" w:rsidR="00B57A2F" w:rsidRPr="00EE294C" w:rsidRDefault="00844474" w:rsidP="00B57A2F">
      <w:pPr>
        <w:pStyle w:val="EstiloPrototipo3"/>
      </w:pPr>
      <w:r w:rsidRPr="00EE294C">
        <w:rPr>
          <w:noProof/>
        </w:rPr>
        <w:drawing>
          <wp:inline distT="0" distB="0" distL="0" distR="0" wp14:anchorId="0FD8B287" wp14:editId="20E50ACF">
            <wp:extent cx="5760085" cy="5137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blicar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DB5" w14:textId="2C1064EA" w:rsidR="00B57A2F" w:rsidRPr="00EE294C" w:rsidRDefault="00B57A2F" w:rsidP="00FF65AE">
      <w:pPr>
        <w:pStyle w:val="EstiloPrototipo3"/>
        <w:jc w:val="center"/>
        <w:rPr>
          <w:noProof/>
        </w:rPr>
      </w:pPr>
    </w:p>
    <w:p w14:paraId="2548757B" w14:textId="77777777" w:rsidR="00DE0C01" w:rsidRPr="00EE294C" w:rsidRDefault="00DE0C01" w:rsidP="00FF65AE">
      <w:pPr>
        <w:pStyle w:val="EstiloPrototipo3"/>
        <w:jc w:val="center"/>
        <w:rPr>
          <w:noProof/>
        </w:rPr>
      </w:pPr>
    </w:p>
    <w:p w14:paraId="67CFB31E" w14:textId="77777777" w:rsidR="00DE0C01" w:rsidRPr="00EE294C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506B5C" w:rsidRPr="00EE294C" w14:paraId="695B3544" w14:textId="77777777" w:rsidTr="008D00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E388536" w14:textId="77777777" w:rsidR="00506B5C" w:rsidRPr="00EE294C" w:rsidRDefault="00506B5C" w:rsidP="008D00DB">
            <w:pPr>
              <w:pStyle w:val="EstiloPrototipo3"/>
              <w:jc w:val="center"/>
            </w:pPr>
            <w:r w:rsidRPr="00EE294C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506B5C" w:rsidRPr="00EE294C" w14:paraId="7C6E4EFA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B176AEF" w14:textId="77777777" w:rsidR="00506B5C" w:rsidRPr="00EE294C" w:rsidRDefault="00506B5C" w:rsidP="008D00DB">
            <w:pPr>
              <w:pStyle w:val="EstiloPrototipo3"/>
              <w:jc w:val="center"/>
              <w:rPr>
                <w:sz w:val="24"/>
                <w:szCs w:val="24"/>
              </w:rPr>
            </w:pPr>
            <w:r w:rsidRPr="00EE294C">
              <w:rPr>
                <w:sz w:val="24"/>
                <w:szCs w:val="24"/>
              </w:rPr>
              <w:t>Pesquisar</w:t>
            </w:r>
          </w:p>
        </w:tc>
      </w:tr>
      <w:tr w:rsidR="00506B5C" w:rsidRPr="00EE294C" w14:paraId="4E217238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D8CC46" w14:textId="77777777" w:rsidR="00506B5C" w:rsidRPr="00EE294C" w:rsidRDefault="00506B5C" w:rsidP="008D00DB">
            <w:pPr>
              <w:pStyle w:val="EstiloPrototipo3"/>
              <w:jc w:val="center"/>
              <w:rPr>
                <w:sz w:val="24"/>
                <w:szCs w:val="24"/>
              </w:rPr>
            </w:pPr>
            <w:r w:rsidRPr="00EE294C">
              <w:rPr>
                <w:sz w:val="24"/>
                <w:szCs w:val="24"/>
              </w:rPr>
              <w:t>Filtro</w:t>
            </w:r>
          </w:p>
        </w:tc>
      </w:tr>
      <w:tr w:rsidR="00506B5C" w:rsidRPr="00EE294C" w14:paraId="2BA52C8F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427B18C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1D33495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E950130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55B45BD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198F1916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21C22807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0864F83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Regra</w:t>
            </w:r>
          </w:p>
        </w:tc>
      </w:tr>
      <w:tr w:rsidR="00506B5C" w:rsidRPr="00EE294C" w14:paraId="0C969E77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BCAACE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F15788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 Inicio</w:t>
            </w:r>
          </w:p>
        </w:tc>
        <w:tc>
          <w:tcPr>
            <w:tcW w:w="1306" w:type="dxa"/>
            <w:gridSpan w:val="2"/>
          </w:tcPr>
          <w:p w14:paraId="32B7ED2D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para inserir a data de inicio</w:t>
            </w:r>
          </w:p>
        </w:tc>
        <w:tc>
          <w:tcPr>
            <w:tcW w:w="1246" w:type="dxa"/>
          </w:tcPr>
          <w:p w14:paraId="551298FC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4583D9E2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Selecione</w:t>
            </w:r>
          </w:p>
          <w:p w14:paraId="6E4A80E0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 </w:t>
            </w:r>
          </w:p>
          <w:p w14:paraId="3B3F000B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 Início</w:t>
            </w:r>
          </w:p>
        </w:tc>
        <w:tc>
          <w:tcPr>
            <w:tcW w:w="926" w:type="dxa"/>
            <w:gridSpan w:val="2"/>
          </w:tcPr>
          <w:p w14:paraId="7AF18AC5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E294C">
              <w:rPr>
                <w:sz w:val="18"/>
                <w:szCs w:val="18"/>
              </w:rPr>
              <w:t>dd</w:t>
            </w:r>
            <w:proofErr w:type="spellEnd"/>
            <w:proofErr w:type="gramEnd"/>
            <w:r w:rsidRPr="00EE294C">
              <w:rPr>
                <w:sz w:val="18"/>
                <w:szCs w:val="18"/>
              </w:rPr>
              <w:t>/MM/</w:t>
            </w:r>
            <w:proofErr w:type="spellStart"/>
            <w:r w:rsidRPr="00EE294C">
              <w:rPr>
                <w:sz w:val="18"/>
                <w:szCs w:val="18"/>
              </w:rPr>
              <w:t>yyyy</w:t>
            </w:r>
            <w:proofErr w:type="spellEnd"/>
          </w:p>
        </w:tc>
        <w:tc>
          <w:tcPr>
            <w:tcW w:w="2855" w:type="dxa"/>
          </w:tcPr>
          <w:p w14:paraId="1F65B389" w14:textId="77777777" w:rsidR="00506B5C" w:rsidRPr="00EE294C" w:rsidRDefault="00506B5C" w:rsidP="008D00D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Não Obrigatório</w:t>
            </w:r>
          </w:p>
          <w:p w14:paraId="1BA54DF0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FABA863" w14:textId="77017E54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="00407531" w:rsidRPr="00EE294C">
              <w:rPr>
                <w:color w:val="31849B" w:themeColor="accent5" w:themeShade="BF"/>
                <w:sz w:val="18"/>
                <w:szCs w:val="18"/>
              </w:rPr>
              <w:t>HST05]</w:t>
            </w:r>
          </w:p>
          <w:p w14:paraId="67679A48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17EEE747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949FAB3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2352BB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  <w:gridSpan w:val="2"/>
          </w:tcPr>
          <w:p w14:paraId="4429C87E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para inserir a data fim</w:t>
            </w:r>
          </w:p>
        </w:tc>
        <w:tc>
          <w:tcPr>
            <w:tcW w:w="1246" w:type="dxa"/>
          </w:tcPr>
          <w:p w14:paraId="11FD6DA8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42647E61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Selecione</w:t>
            </w:r>
          </w:p>
          <w:p w14:paraId="2451197F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 </w:t>
            </w:r>
          </w:p>
          <w:p w14:paraId="564BD0D6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 Fim</w:t>
            </w:r>
          </w:p>
        </w:tc>
        <w:tc>
          <w:tcPr>
            <w:tcW w:w="926" w:type="dxa"/>
            <w:gridSpan w:val="2"/>
          </w:tcPr>
          <w:p w14:paraId="35978852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E294C">
              <w:rPr>
                <w:sz w:val="18"/>
                <w:szCs w:val="18"/>
              </w:rPr>
              <w:t>dd</w:t>
            </w:r>
            <w:proofErr w:type="spellEnd"/>
            <w:proofErr w:type="gramEnd"/>
            <w:r w:rsidRPr="00EE294C">
              <w:rPr>
                <w:sz w:val="18"/>
                <w:szCs w:val="18"/>
              </w:rPr>
              <w:t>/MM/</w:t>
            </w:r>
            <w:proofErr w:type="spellStart"/>
            <w:r w:rsidRPr="00EE294C">
              <w:rPr>
                <w:sz w:val="18"/>
                <w:szCs w:val="18"/>
              </w:rPr>
              <w:t>yyyy</w:t>
            </w:r>
            <w:proofErr w:type="spellEnd"/>
          </w:p>
        </w:tc>
        <w:tc>
          <w:tcPr>
            <w:tcW w:w="2855" w:type="dxa"/>
          </w:tcPr>
          <w:p w14:paraId="4B48D7D5" w14:textId="77777777" w:rsidR="00407531" w:rsidRPr="00EE294C" w:rsidRDefault="00407531" w:rsidP="0040753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[HST05]</w:t>
            </w:r>
          </w:p>
          <w:p w14:paraId="11557ED2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506B5C" w:rsidRPr="00EE294C" w14:paraId="6FA82B12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32B4FFB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EE294C">
              <w:rPr>
                <w:b/>
                <w:sz w:val="24"/>
                <w:szCs w:val="24"/>
              </w:rPr>
              <w:t>Resultado da Pesquisa</w:t>
            </w:r>
          </w:p>
        </w:tc>
      </w:tr>
      <w:tr w:rsidR="00506B5C" w:rsidRPr="00EE294C" w14:paraId="73455A49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89380B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37C40E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Nome da atividade</w:t>
            </w:r>
          </w:p>
        </w:tc>
        <w:tc>
          <w:tcPr>
            <w:tcW w:w="1306" w:type="dxa"/>
            <w:gridSpan w:val="2"/>
          </w:tcPr>
          <w:p w14:paraId="7E69208D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o nome da atividade criado pelo ator na HST02</w:t>
            </w:r>
          </w:p>
        </w:tc>
        <w:tc>
          <w:tcPr>
            <w:tcW w:w="1246" w:type="dxa"/>
          </w:tcPr>
          <w:p w14:paraId="2212CEC4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4692ED53" w14:textId="77777777" w:rsidR="00506B5C" w:rsidRPr="00EE294C" w:rsidRDefault="00506B5C" w:rsidP="008D00DB">
            <w:pPr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DA764DE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9D558B6" w14:textId="77777777" w:rsidR="00506B5C" w:rsidRPr="00EE294C" w:rsidRDefault="00506B5C" w:rsidP="008D00D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</w:t>
            </w:r>
          </w:p>
          <w:p w14:paraId="38B92392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5BBA61E3" w14:textId="6FF93DB0" w:rsidR="004206CB" w:rsidRPr="00EE294C" w:rsidRDefault="004206CB" w:rsidP="004206C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E294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EE294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  <w:sz w:val="18"/>
                <w:szCs w:val="18"/>
              </w:rPr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1966FA2" w14:textId="4C9A6FA8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7866CA26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6A5AAD0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C96D6FC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Tipo</w:t>
            </w:r>
          </w:p>
        </w:tc>
        <w:tc>
          <w:tcPr>
            <w:tcW w:w="1306" w:type="dxa"/>
            <w:gridSpan w:val="2"/>
          </w:tcPr>
          <w:p w14:paraId="21C27131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Tipo da atividade criada na HST02</w:t>
            </w:r>
          </w:p>
        </w:tc>
        <w:tc>
          <w:tcPr>
            <w:tcW w:w="1246" w:type="dxa"/>
          </w:tcPr>
          <w:p w14:paraId="3B7D3101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CCDC2C9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CB6878B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17A8FE6" w14:textId="77777777" w:rsidR="00506B5C" w:rsidRPr="00EE294C" w:rsidRDefault="00506B5C" w:rsidP="008D00D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</w:t>
            </w:r>
          </w:p>
          <w:p w14:paraId="65EF516E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76182444" w14:textId="47C08060" w:rsidR="004206CB" w:rsidRPr="00EE294C" w:rsidRDefault="004206CB" w:rsidP="004206C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E294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EE294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  <w:sz w:val="18"/>
                <w:szCs w:val="18"/>
              </w:rPr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913D1DD" w14:textId="184A23D9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6925968C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5FCDB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5A22A82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Data de Início </w:t>
            </w:r>
          </w:p>
        </w:tc>
        <w:tc>
          <w:tcPr>
            <w:tcW w:w="1306" w:type="dxa"/>
            <w:gridSpan w:val="2"/>
          </w:tcPr>
          <w:p w14:paraId="4945ABF8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a data de início cadastrada pelo ator na HST02</w:t>
            </w:r>
          </w:p>
        </w:tc>
        <w:tc>
          <w:tcPr>
            <w:tcW w:w="1246" w:type="dxa"/>
          </w:tcPr>
          <w:p w14:paraId="10E334C5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776C1DB7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9BCDF82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E294C">
              <w:rPr>
                <w:sz w:val="18"/>
                <w:szCs w:val="18"/>
              </w:rPr>
              <w:t>dd</w:t>
            </w:r>
            <w:proofErr w:type="spellEnd"/>
            <w:proofErr w:type="gramEnd"/>
            <w:r w:rsidRPr="00EE294C">
              <w:rPr>
                <w:sz w:val="18"/>
                <w:szCs w:val="18"/>
              </w:rPr>
              <w:t>/MM/</w:t>
            </w:r>
            <w:proofErr w:type="spellStart"/>
            <w:r w:rsidRPr="00EE294C">
              <w:rPr>
                <w:sz w:val="18"/>
                <w:szCs w:val="18"/>
              </w:rPr>
              <w:t>yyyy</w:t>
            </w:r>
            <w:proofErr w:type="spellEnd"/>
          </w:p>
        </w:tc>
        <w:tc>
          <w:tcPr>
            <w:tcW w:w="2855" w:type="dxa"/>
          </w:tcPr>
          <w:p w14:paraId="2DD7329A" w14:textId="77777777" w:rsidR="00506B5C" w:rsidRPr="00EE294C" w:rsidRDefault="00506B5C" w:rsidP="008D00D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</w:t>
            </w:r>
          </w:p>
          <w:p w14:paraId="33BD1683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173449B4" w14:textId="3F09AB08" w:rsidR="004206CB" w:rsidRPr="00EE294C" w:rsidRDefault="004206CB" w:rsidP="004206C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E294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EE294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  <w:sz w:val="18"/>
                <w:szCs w:val="18"/>
              </w:rPr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8156DE3" w14:textId="1EB9BAA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1C281740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0D6714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7384B86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  <w:gridSpan w:val="2"/>
          </w:tcPr>
          <w:p w14:paraId="05B624AE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a data fim cadastrada pelo ator na HST02</w:t>
            </w:r>
          </w:p>
        </w:tc>
        <w:tc>
          <w:tcPr>
            <w:tcW w:w="1246" w:type="dxa"/>
          </w:tcPr>
          <w:p w14:paraId="37A9E840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Data</w:t>
            </w:r>
          </w:p>
        </w:tc>
        <w:tc>
          <w:tcPr>
            <w:tcW w:w="1034" w:type="dxa"/>
            <w:gridSpan w:val="2"/>
          </w:tcPr>
          <w:p w14:paraId="0C3FAC34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1BE0F47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E294C">
              <w:rPr>
                <w:sz w:val="18"/>
                <w:szCs w:val="18"/>
              </w:rPr>
              <w:t>dd</w:t>
            </w:r>
            <w:proofErr w:type="spellEnd"/>
            <w:proofErr w:type="gramEnd"/>
            <w:r w:rsidRPr="00EE294C">
              <w:rPr>
                <w:sz w:val="18"/>
                <w:szCs w:val="18"/>
              </w:rPr>
              <w:t>/MM/</w:t>
            </w:r>
            <w:proofErr w:type="spellStart"/>
            <w:r w:rsidRPr="00EE294C">
              <w:rPr>
                <w:sz w:val="18"/>
                <w:szCs w:val="18"/>
              </w:rPr>
              <w:t>yyyy</w:t>
            </w:r>
            <w:proofErr w:type="spellEnd"/>
          </w:p>
        </w:tc>
        <w:tc>
          <w:tcPr>
            <w:tcW w:w="2855" w:type="dxa"/>
          </w:tcPr>
          <w:p w14:paraId="735CB5BC" w14:textId="77777777" w:rsidR="00506B5C" w:rsidRPr="00EE294C" w:rsidRDefault="00506B5C" w:rsidP="008D00D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</w:t>
            </w:r>
          </w:p>
          <w:p w14:paraId="46B4EE2D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BFC41C0" w14:textId="70F328AC" w:rsidR="004206CB" w:rsidRPr="00EE294C" w:rsidRDefault="004206CB" w:rsidP="004206C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E294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EE294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  <w:sz w:val="18"/>
                <w:szCs w:val="18"/>
              </w:rPr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3A99790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09CDDBF0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10C4F8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3614C51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Status da atividade</w:t>
            </w:r>
          </w:p>
        </w:tc>
        <w:tc>
          <w:tcPr>
            <w:tcW w:w="1306" w:type="dxa"/>
            <w:gridSpan w:val="2"/>
          </w:tcPr>
          <w:p w14:paraId="66B97A51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o status da atividade</w:t>
            </w:r>
          </w:p>
        </w:tc>
        <w:tc>
          <w:tcPr>
            <w:tcW w:w="1246" w:type="dxa"/>
          </w:tcPr>
          <w:p w14:paraId="19776F4B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Alfanumérico</w:t>
            </w:r>
          </w:p>
          <w:p w14:paraId="74966CC9" w14:textId="5C896A20" w:rsidR="00464818" w:rsidRPr="00EE294C" w:rsidRDefault="00464818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noProof/>
              </w:rPr>
              <w:drawing>
                <wp:inline distT="0" distB="0" distL="0" distR="0" wp14:anchorId="1EB92B23" wp14:editId="40B8AB91">
                  <wp:extent cx="152400" cy="33337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49D8426C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Concluído</w:t>
            </w:r>
          </w:p>
          <w:p w14:paraId="0878F630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38957D2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Em preenchimento</w:t>
            </w:r>
          </w:p>
          <w:p w14:paraId="66FAD898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0544019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Parametrização concluída</w:t>
            </w:r>
          </w:p>
          <w:p w14:paraId="7B2BC2BD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58DACDAF" w14:textId="535052DC" w:rsidR="00506B5C" w:rsidRPr="00EE294C" w:rsidRDefault="00464818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noProof/>
              </w:rPr>
              <w:t>-</w:t>
            </w:r>
          </w:p>
        </w:tc>
        <w:tc>
          <w:tcPr>
            <w:tcW w:w="2855" w:type="dxa"/>
          </w:tcPr>
          <w:p w14:paraId="277347E8" w14:textId="3B6C355D" w:rsidR="004206CB" w:rsidRPr="00EE294C" w:rsidRDefault="004206CB" w:rsidP="004206C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E294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EE294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  <w:sz w:val="18"/>
                <w:szCs w:val="18"/>
              </w:rPr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D11AAAF" w14:textId="4ED8B971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723DE756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DD0CC1" w14:textId="77777777" w:rsidR="00506B5C" w:rsidRPr="00EE294C" w:rsidRDefault="00506B5C" w:rsidP="008D00D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93F09D3" w14:textId="64255779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6268C8F4" w14:textId="3E398C03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Exibe as ações disponíveis </w:t>
            </w:r>
            <w:r w:rsidRPr="00EE294C">
              <w:rPr>
                <w:sz w:val="18"/>
                <w:szCs w:val="18"/>
              </w:rPr>
              <w:lastRenderedPageBreak/>
              <w:t>para essa atividade</w:t>
            </w:r>
          </w:p>
        </w:tc>
        <w:tc>
          <w:tcPr>
            <w:tcW w:w="1246" w:type="dxa"/>
          </w:tcPr>
          <w:p w14:paraId="68F228A8" w14:textId="49EF805C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2E906FDD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Publicar</w:t>
            </w:r>
          </w:p>
          <w:p w14:paraId="4D317BDA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D0EA414" w14:textId="2629017E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lastRenderedPageBreak/>
              <w:t>Parametrizar</w:t>
            </w:r>
          </w:p>
        </w:tc>
        <w:tc>
          <w:tcPr>
            <w:tcW w:w="926" w:type="dxa"/>
            <w:gridSpan w:val="2"/>
          </w:tcPr>
          <w:p w14:paraId="25B94E16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163C0FED" w14:textId="4147F366" w:rsidR="004206CB" w:rsidRPr="00EE294C" w:rsidRDefault="004206CB" w:rsidP="004206C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E294C">
              <w:rPr>
                <w:color w:val="31849B" w:themeColor="accent5" w:themeShade="BF"/>
                <w:sz w:val="18"/>
                <w:szCs w:val="18"/>
              </w:rPr>
              <w:instrText xml:space="preserve"> REF _Ref12024542 \r \h </w:instrText>
            </w:r>
            <w:r w:rsidR="00EE294C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E294C">
              <w:rPr>
                <w:color w:val="31849B" w:themeColor="accent5" w:themeShade="BF"/>
                <w:sz w:val="18"/>
                <w:szCs w:val="18"/>
              </w:rPr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2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0F56C05" w14:textId="77777777" w:rsidR="00506B5C" w:rsidRPr="00EE294C" w:rsidRDefault="00506B5C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06B5C" w:rsidRPr="00EE294C" w14:paraId="533A784F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97B29EE" w14:textId="762038D7" w:rsidR="00506B5C" w:rsidRPr="00EE294C" w:rsidRDefault="00506B5C" w:rsidP="008D00D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45045B97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4"/>
                <w:szCs w:val="24"/>
              </w:rPr>
              <w:t>Comandos</w:t>
            </w:r>
          </w:p>
        </w:tc>
      </w:tr>
      <w:tr w:rsidR="00506B5C" w:rsidRPr="00EE294C" w14:paraId="3316F6CC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05266158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C711D00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0A724D0A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E022969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3FB8481" w14:textId="77777777" w:rsidR="00506B5C" w:rsidRPr="00EE294C" w:rsidRDefault="00506B5C" w:rsidP="008D00DB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Regras</w:t>
            </w:r>
          </w:p>
        </w:tc>
      </w:tr>
      <w:tr w:rsidR="00506B5C" w:rsidRPr="00EE294C" w14:paraId="32BE499C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306B0DA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2BB4C47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Pesquisar</w:t>
            </w:r>
          </w:p>
        </w:tc>
        <w:tc>
          <w:tcPr>
            <w:tcW w:w="2417" w:type="dxa"/>
            <w:gridSpan w:val="3"/>
          </w:tcPr>
          <w:p w14:paraId="6669F24B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Pesquisa as atividades de acordo com os filtros preenchidos</w:t>
            </w:r>
          </w:p>
        </w:tc>
        <w:tc>
          <w:tcPr>
            <w:tcW w:w="894" w:type="dxa"/>
            <w:gridSpan w:val="2"/>
          </w:tcPr>
          <w:p w14:paraId="0981116D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786357A" w14:textId="3D7D67AC" w:rsidR="00506B5C" w:rsidRPr="00EE294C" w:rsidRDefault="00506B5C" w:rsidP="004206C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</w:t>
            </w:r>
            <w:r w:rsidR="004206CB" w:rsidRPr="00EE294C">
              <w:rPr>
                <w:color w:val="31849B" w:themeColor="accent5" w:themeShade="BF"/>
                <w:sz w:val="18"/>
                <w:szCs w:val="18"/>
              </w:rPr>
              <w:t>HST05</w:t>
            </w:r>
            <w:r w:rsidRPr="00EE294C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06B5C" w:rsidRPr="00EE294C" w14:paraId="0EA51295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91AB9AB" w14:textId="77777777" w:rsidR="00506B5C" w:rsidRPr="00EE294C" w:rsidRDefault="00506B5C" w:rsidP="008D00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151A05A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53815E42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2509E158" w14:textId="77777777" w:rsidR="00506B5C" w:rsidRPr="00EE294C" w:rsidRDefault="00506B5C" w:rsidP="008D00D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716BEDF" w14:textId="30EDD2DD" w:rsidR="00506B5C" w:rsidRPr="00EE294C" w:rsidRDefault="004206CB" w:rsidP="008D00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EE294C">
              <w:rPr>
                <w:color w:val="31849B" w:themeColor="accent5" w:themeShade="BF"/>
                <w:sz w:val="18"/>
                <w:szCs w:val="18"/>
              </w:rPr>
              <w:t>[HST05]</w:t>
            </w:r>
          </w:p>
        </w:tc>
      </w:tr>
    </w:tbl>
    <w:p w14:paraId="32662436" w14:textId="4CA320D7" w:rsidR="00025925" w:rsidRPr="00EE294C" w:rsidRDefault="00844474" w:rsidP="007112FF">
      <w:pPr>
        <w:pStyle w:val="EstiloPrototipo3"/>
        <w:numPr>
          <w:ilvl w:val="0"/>
          <w:numId w:val="5"/>
        </w:numPr>
      </w:pPr>
      <w:bookmarkStart w:id="12" w:name="_Ref17461370"/>
      <w:bookmarkStart w:id="13" w:name="_Ref13579649"/>
      <w:r w:rsidRPr="00EE294C">
        <w:lastRenderedPageBreak/>
        <w:t>Aba Número de Conselheiro</w:t>
      </w:r>
      <w:bookmarkEnd w:id="12"/>
    </w:p>
    <w:p w14:paraId="5FC29F2A" w14:textId="47EC66D3" w:rsidR="00025925" w:rsidRPr="00EE294C" w:rsidRDefault="006A5E35" w:rsidP="004A464E">
      <w:pPr>
        <w:pStyle w:val="EstiloPrototipo3"/>
      </w:pPr>
      <w:r>
        <w:rPr>
          <w:noProof/>
        </w:rPr>
        <w:drawing>
          <wp:inline distT="0" distB="0" distL="0" distR="0" wp14:anchorId="533184EB" wp14:editId="415984A2">
            <wp:extent cx="5570276" cy="7695590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clui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456" cy="77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06BC" w14:textId="7E3C35EA" w:rsidR="000C4528" w:rsidRPr="00EE294C" w:rsidRDefault="000C4528" w:rsidP="000C4528">
      <w:pPr>
        <w:pStyle w:val="EstiloPrototipo3"/>
        <w:ind w:left="720"/>
      </w:pPr>
      <w:r w:rsidRPr="00EE294C">
        <w:lastRenderedPageBreak/>
        <w:t>Alteração da proporção de Conselheiro</w:t>
      </w:r>
    </w:p>
    <w:p w14:paraId="6CBBB1A1" w14:textId="05B8938B" w:rsidR="000C4528" w:rsidRPr="00EE294C" w:rsidRDefault="000B460D" w:rsidP="00025925">
      <w:pPr>
        <w:pStyle w:val="EstiloPrototipo3"/>
        <w:ind w:left="720"/>
      </w:pPr>
      <w:r>
        <w:rPr>
          <w:noProof/>
        </w:rPr>
        <w:drawing>
          <wp:inline distT="0" distB="0" distL="0" distR="0" wp14:anchorId="1500FAAA" wp14:editId="317A4018">
            <wp:extent cx="5345183" cy="7384614"/>
            <wp:effectExtent l="0" t="0" r="825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id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29" cy="73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F6497" w:rsidRPr="00EE294C" w14:paraId="023ADB3F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8F7E5" w14:textId="77777777" w:rsidR="00AF6497" w:rsidRPr="00EE294C" w:rsidRDefault="00AF6497" w:rsidP="0043456A">
            <w:pPr>
              <w:pStyle w:val="EstiloPrototipo3"/>
              <w:jc w:val="center"/>
            </w:pPr>
            <w:r w:rsidRPr="00EE294C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AF6497" w:rsidRPr="00EE294C" w14:paraId="5E3A3332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52C2453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97A2E09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F44FDB7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4C62547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090FFCA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5B1D0E8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1A83D07" w14:textId="77777777" w:rsidR="00AF6497" w:rsidRPr="00EE294C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Regra</w:t>
            </w:r>
          </w:p>
        </w:tc>
      </w:tr>
      <w:tr w:rsidR="0032720B" w:rsidRPr="00EE294C" w14:paraId="0604ED4E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E1B927" w14:textId="77777777" w:rsidR="0032720B" w:rsidRPr="00EE294C" w:rsidRDefault="0032720B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88C30B" w14:textId="45C2F571" w:rsidR="0032720B" w:rsidRPr="00EE294C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noProof/>
              </w:rPr>
              <w:drawing>
                <wp:inline distT="0" distB="0" distL="0" distR="0" wp14:anchorId="634EBA9A" wp14:editId="5E599BE2">
                  <wp:extent cx="266667" cy="190476"/>
                  <wp:effectExtent l="0" t="0" r="635" b="63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5AF477A" w14:textId="2EBE0332" w:rsidR="0032720B" w:rsidRPr="00EE294C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7055DBEC" w14:textId="4A8D63B0" w:rsidR="0032720B" w:rsidRPr="00EE294C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8E2ED50" w14:textId="2D363E91" w:rsidR="0032720B" w:rsidRPr="00EE294C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B6E437" w14:textId="150AFC2C" w:rsidR="0032720B" w:rsidRPr="00EE294C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75DD6C4" w14:textId="3827DA5F" w:rsidR="0032720B" w:rsidRPr="00EE294C" w:rsidRDefault="0032720B" w:rsidP="0032720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0FF9" w:rsidRPr="00EE294C" w14:paraId="6B2ABA07" w14:textId="77777777" w:rsidTr="008D0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FC672B1" w14:textId="52D9E542" w:rsidR="000D0FF9" w:rsidRPr="00EE294C" w:rsidRDefault="000D0FF9" w:rsidP="000D0FF9">
            <w:pPr>
              <w:pStyle w:val="EstiloPrototipo3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EE294C">
              <w:rPr>
                <w:sz w:val="24"/>
                <w:szCs w:val="24"/>
              </w:rPr>
              <w:t>Informações importantes</w:t>
            </w:r>
          </w:p>
        </w:tc>
      </w:tr>
      <w:tr w:rsidR="00AF6497" w:rsidRPr="00EE294C" w14:paraId="62298E1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CAF687" w14:textId="77777777" w:rsidR="00AF6497" w:rsidRPr="00EE294C" w:rsidRDefault="00AF6497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60926C" w14:textId="37444A55" w:rsidR="00AF6497" w:rsidRPr="00EE294C" w:rsidRDefault="000D0FF9" w:rsidP="00804D6B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Ano da Eleição</w:t>
            </w:r>
          </w:p>
        </w:tc>
        <w:tc>
          <w:tcPr>
            <w:tcW w:w="1306" w:type="dxa"/>
            <w:gridSpan w:val="2"/>
          </w:tcPr>
          <w:p w14:paraId="65DE4353" w14:textId="55600487" w:rsidR="00804D6B" w:rsidRPr="00EE294C" w:rsidRDefault="000D0FF9" w:rsidP="007243D2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Exibe o ano da eleição conforme </w:t>
            </w:r>
            <w:r w:rsidR="007243D2" w:rsidRPr="00EE294C">
              <w:rPr>
                <w:sz w:val="18"/>
                <w:szCs w:val="18"/>
              </w:rPr>
              <w:t>selecionado</w:t>
            </w:r>
            <w:r w:rsidRPr="00EE294C">
              <w:rPr>
                <w:sz w:val="18"/>
                <w:szCs w:val="18"/>
              </w:rPr>
              <w:t xml:space="preserve"> na HST</w:t>
            </w:r>
            <w:r w:rsidR="007243D2" w:rsidRPr="00EE294C">
              <w:rPr>
                <w:sz w:val="18"/>
                <w:szCs w:val="18"/>
              </w:rPr>
              <w:t>05</w:t>
            </w:r>
            <w:r w:rsidRPr="00EE294C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1AC9BE5E" w14:textId="726749E3" w:rsidR="00AF6497" w:rsidRPr="00EE294C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Texto</w:t>
            </w:r>
          </w:p>
          <w:p w14:paraId="4898CF40" w14:textId="77777777" w:rsidR="00AF6497" w:rsidRPr="00EE294C" w:rsidRDefault="00AF6497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818A00D" w14:textId="34C1BB01" w:rsidR="00AF6497" w:rsidRPr="00EE294C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C0B8B6" w14:textId="5BB5A017" w:rsidR="00AF6497" w:rsidRPr="00EE294C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00E5D9A" w14:textId="22D8537A" w:rsidR="00AF6497" w:rsidRPr="00EE294C" w:rsidRDefault="003D2DF1" w:rsidP="0067639E">
            <w:pPr>
              <w:pStyle w:val="PargrafodaLista"/>
              <w:numPr>
                <w:ilvl w:val="1"/>
                <w:numId w:val="18"/>
              </w:numPr>
              <w:spacing w:before="60" w:after="60"/>
              <w:ind w:hanging="232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</w:t>
            </w:r>
          </w:p>
        </w:tc>
      </w:tr>
      <w:tr w:rsidR="00AF6497" w:rsidRPr="00EE294C" w14:paraId="149658C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3D34EA" w14:textId="77777777" w:rsidR="00AF6497" w:rsidRPr="00EE294C" w:rsidRDefault="00AF6497" w:rsidP="00B2550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23DB10" w14:textId="6CC703EB" w:rsidR="00AF6497" w:rsidRPr="00EE294C" w:rsidRDefault="000D0FF9" w:rsidP="00D66782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  <w:gridSpan w:val="2"/>
          </w:tcPr>
          <w:p w14:paraId="6C97B792" w14:textId="68EF5FCB" w:rsidR="00AF6497" w:rsidRPr="00EE294C" w:rsidRDefault="000D0FF9" w:rsidP="007243D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Exibe o identificado da eleição conforme </w:t>
            </w:r>
            <w:r w:rsidR="007243D2" w:rsidRPr="00EE294C">
              <w:rPr>
                <w:sz w:val="18"/>
                <w:szCs w:val="18"/>
              </w:rPr>
              <w:t>selecionado</w:t>
            </w:r>
            <w:r w:rsidRPr="00EE294C">
              <w:rPr>
                <w:sz w:val="18"/>
                <w:szCs w:val="18"/>
              </w:rPr>
              <w:t xml:space="preserve"> na HST</w:t>
            </w:r>
            <w:r w:rsidR="007243D2" w:rsidRPr="00EE294C">
              <w:rPr>
                <w:sz w:val="18"/>
                <w:szCs w:val="18"/>
              </w:rPr>
              <w:t>05</w:t>
            </w:r>
            <w:r w:rsidRPr="00EE294C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136A562D" w14:textId="35EB3C65" w:rsidR="00AF6497" w:rsidRPr="00EE294C" w:rsidRDefault="000D0FF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E70FE27" w14:textId="622A6A22" w:rsidR="00AF6497" w:rsidRPr="00EE294C" w:rsidRDefault="000D0FF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FD2EC52" w14:textId="3A3EC2C5" w:rsidR="00AF6497" w:rsidRPr="00EE294C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E9BB3EC" w14:textId="20D371D6" w:rsidR="00AF6497" w:rsidRPr="00EE294C" w:rsidRDefault="000D0FF9" w:rsidP="0067639E">
            <w:pPr>
              <w:pStyle w:val="PargrafodaLista"/>
              <w:numPr>
                <w:ilvl w:val="0"/>
                <w:numId w:val="7"/>
              </w:numPr>
              <w:spacing w:before="60" w:after="60"/>
              <w:ind w:left="625" w:hanging="283"/>
            </w:pPr>
            <w:r w:rsidRPr="00EE294C">
              <w:rPr>
                <w:sz w:val="18"/>
                <w:szCs w:val="18"/>
              </w:rPr>
              <w:t>Somente Leitura</w:t>
            </w:r>
            <w:r w:rsidRPr="00EE294C">
              <w:t xml:space="preserve"> </w:t>
            </w:r>
          </w:p>
          <w:p w14:paraId="7632C401" w14:textId="56B38F05" w:rsidR="00AD739E" w:rsidRPr="00EE294C" w:rsidRDefault="00AD739E" w:rsidP="00AB3E2B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4126FB" w:rsidRPr="00EE294C" w14:paraId="3BD0B90B" w14:textId="77777777" w:rsidTr="008D0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22BF7DE" w14:textId="3599122A" w:rsidR="004126FB" w:rsidRPr="00EE294C" w:rsidRDefault="004126FB" w:rsidP="004126FB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EE294C">
              <w:rPr>
                <w:rFonts w:ascii="Verdana" w:eastAsia="Times New Roman" w:hAnsi="Verdana"/>
                <w:b/>
                <w:bCs/>
                <w:color w:val="auto"/>
                <w:sz w:val="24"/>
                <w:szCs w:val="24"/>
              </w:rPr>
              <w:t>Número de Conselheiros</w:t>
            </w:r>
          </w:p>
        </w:tc>
      </w:tr>
      <w:tr w:rsidR="00793DCF" w:rsidRPr="00EE294C" w14:paraId="1DFE2143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5AF02F2" w14:textId="77777777" w:rsidR="00793DCF" w:rsidRPr="00EE294C" w:rsidRDefault="00793DCF" w:rsidP="00793DCF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610C3C0" w14:textId="0D16A1F4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Filtro</w:t>
            </w:r>
          </w:p>
        </w:tc>
        <w:tc>
          <w:tcPr>
            <w:tcW w:w="1306" w:type="dxa"/>
            <w:gridSpan w:val="2"/>
          </w:tcPr>
          <w:p w14:paraId="6C325B50" w14:textId="384FBF65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para consultar números de conselheiros por determinados critérios.</w:t>
            </w:r>
          </w:p>
        </w:tc>
        <w:tc>
          <w:tcPr>
            <w:tcW w:w="1246" w:type="dxa"/>
          </w:tcPr>
          <w:p w14:paraId="62E5FF9A" w14:textId="666E508B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Campo </w:t>
            </w:r>
            <w:proofErr w:type="spellStart"/>
            <w:r w:rsidRPr="00EE294C">
              <w:rPr>
                <w:sz w:val="18"/>
                <w:szCs w:val="18"/>
              </w:rPr>
              <w:t>combobox</w:t>
            </w:r>
            <w:proofErr w:type="spellEnd"/>
            <w:r w:rsidRPr="00EE294C">
              <w:rPr>
                <w:sz w:val="18"/>
                <w:szCs w:val="18"/>
              </w:rPr>
              <w:t xml:space="preserve"> de seleção única</w:t>
            </w:r>
          </w:p>
        </w:tc>
        <w:tc>
          <w:tcPr>
            <w:tcW w:w="1034" w:type="dxa"/>
            <w:gridSpan w:val="2"/>
          </w:tcPr>
          <w:p w14:paraId="3114CFF2" w14:textId="77777777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Selecione</w:t>
            </w:r>
          </w:p>
          <w:p w14:paraId="067A3C87" w14:textId="77777777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Todas</w:t>
            </w:r>
          </w:p>
          <w:p w14:paraId="1A70B0B5" w14:textId="77777777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EE294C">
              <w:rPr>
                <w:sz w:val="18"/>
                <w:szCs w:val="18"/>
              </w:rPr>
              <w:t>UFs</w:t>
            </w:r>
            <w:proofErr w:type="spellEnd"/>
          </w:p>
          <w:p w14:paraId="2C8B9462" w14:textId="7037C2ED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IES</w:t>
            </w:r>
          </w:p>
        </w:tc>
        <w:tc>
          <w:tcPr>
            <w:tcW w:w="926" w:type="dxa"/>
            <w:gridSpan w:val="2"/>
          </w:tcPr>
          <w:p w14:paraId="01C83A7D" w14:textId="263E00A0" w:rsidR="00793DCF" w:rsidRPr="00EE294C" w:rsidRDefault="00793DCF" w:rsidP="00793DC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3AABDC9" w14:textId="77777777" w:rsidR="00793DCF" w:rsidRPr="00EE294C" w:rsidRDefault="00793DCF" w:rsidP="00793DCF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Obrigatório: N/A</w:t>
            </w:r>
          </w:p>
          <w:p w14:paraId="383FA2AF" w14:textId="77777777" w:rsidR="00793DCF" w:rsidRPr="00EE294C" w:rsidRDefault="00793DCF" w:rsidP="00793DCF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Não</w:t>
            </w:r>
          </w:p>
          <w:p w14:paraId="79787A70" w14:textId="77777777" w:rsidR="00793DCF" w:rsidRPr="00EE294C" w:rsidRDefault="00793DCF" w:rsidP="00793DCF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DB57F2" w:rsidRPr="00EE294C" w14:paraId="4853306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7FBF78" w14:textId="77777777" w:rsidR="00DB57F2" w:rsidRPr="00EE294C" w:rsidRDefault="00DB57F2" w:rsidP="00DB57F2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E13511" w14:textId="3C470D7D" w:rsidR="00DB57F2" w:rsidRPr="00EE294C" w:rsidRDefault="00DB57F2" w:rsidP="00DB57F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Números de registros</w:t>
            </w:r>
          </w:p>
        </w:tc>
        <w:tc>
          <w:tcPr>
            <w:tcW w:w="1306" w:type="dxa"/>
            <w:gridSpan w:val="2"/>
          </w:tcPr>
          <w:p w14:paraId="59BD88D1" w14:textId="5682FC6C" w:rsidR="00DB57F2" w:rsidRPr="00EE294C" w:rsidRDefault="00DB57F2" w:rsidP="00DB57F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para selecionar a quantidade de registros por página</w:t>
            </w:r>
          </w:p>
        </w:tc>
        <w:tc>
          <w:tcPr>
            <w:tcW w:w="1246" w:type="dxa"/>
          </w:tcPr>
          <w:p w14:paraId="5736AA3E" w14:textId="491C756A" w:rsidR="00DB57F2" w:rsidRPr="00EE294C" w:rsidRDefault="00DB57F2" w:rsidP="00DB57F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Campo </w:t>
            </w:r>
            <w:proofErr w:type="spellStart"/>
            <w:r w:rsidRPr="00EE294C">
              <w:rPr>
                <w:sz w:val="18"/>
                <w:szCs w:val="18"/>
              </w:rPr>
              <w:t>combobox</w:t>
            </w:r>
            <w:proofErr w:type="spellEnd"/>
            <w:r w:rsidRPr="00EE294C">
              <w:rPr>
                <w:sz w:val="18"/>
                <w:szCs w:val="18"/>
              </w:rPr>
              <w:t xml:space="preserve"> de seleção única</w:t>
            </w:r>
          </w:p>
        </w:tc>
        <w:tc>
          <w:tcPr>
            <w:tcW w:w="1034" w:type="dxa"/>
            <w:gridSpan w:val="2"/>
          </w:tcPr>
          <w:p w14:paraId="672DF113" w14:textId="63D132DB" w:rsidR="00DB57F2" w:rsidRPr="00EE294C" w:rsidRDefault="00DB57F2" w:rsidP="00DB57F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8865CF6" w14:textId="6B98E31B" w:rsidR="00DB57F2" w:rsidRPr="00EE294C" w:rsidRDefault="00DB57F2" w:rsidP="00DB57F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0A81F10" w14:textId="77777777" w:rsidR="00DB57F2" w:rsidRPr="00EE294C" w:rsidRDefault="00DB57F2" w:rsidP="00DB57F2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Obrigatório: N/A</w:t>
            </w:r>
          </w:p>
          <w:p w14:paraId="05A93B43" w14:textId="3F440B5E" w:rsidR="00DB57F2" w:rsidRPr="00EE294C" w:rsidRDefault="00DB57F2" w:rsidP="00DB57F2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Não</w:t>
            </w:r>
          </w:p>
        </w:tc>
      </w:tr>
      <w:tr w:rsidR="008C1C47" w:rsidRPr="00EE294C" w14:paraId="0D3D4641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31E9C3" w14:textId="77777777" w:rsidR="008C1C47" w:rsidRPr="00EE294C" w:rsidRDefault="008C1C47" w:rsidP="008C1C4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EE1CFCE" w14:textId="3F0A6F8A" w:rsidR="008C1C47" w:rsidRPr="00EE294C" w:rsidRDefault="008C1C47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Busca</w:t>
            </w:r>
          </w:p>
        </w:tc>
        <w:tc>
          <w:tcPr>
            <w:tcW w:w="1306" w:type="dxa"/>
            <w:gridSpan w:val="2"/>
          </w:tcPr>
          <w:p w14:paraId="17EE0D3F" w14:textId="7974C9DA" w:rsidR="008C1C47" w:rsidRPr="00EE294C" w:rsidRDefault="008C1C47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para consultar número de conselheiros por termos buscados</w:t>
            </w:r>
          </w:p>
        </w:tc>
        <w:tc>
          <w:tcPr>
            <w:tcW w:w="1246" w:type="dxa"/>
          </w:tcPr>
          <w:p w14:paraId="227EE395" w14:textId="37DB1595" w:rsidR="008C1C47" w:rsidRPr="00EE294C" w:rsidRDefault="008C1C47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8ED9FB8" w14:textId="6AD7D137" w:rsidR="008C1C47" w:rsidRPr="00EE294C" w:rsidRDefault="008C1C47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F1558D1" w14:textId="74820DE2" w:rsidR="008C1C47" w:rsidRPr="00EE294C" w:rsidRDefault="008C1C47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ADC9284" w14:textId="77777777" w:rsidR="008C1C47" w:rsidRPr="00EE294C" w:rsidRDefault="008C1C47" w:rsidP="008C1C4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Campo Obrigatório: N/A</w:t>
            </w:r>
          </w:p>
          <w:p w14:paraId="00FD3740" w14:textId="6AED8E91" w:rsidR="008C1C47" w:rsidRPr="00EE294C" w:rsidRDefault="008C1C47" w:rsidP="00356A6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Não</w:t>
            </w:r>
          </w:p>
        </w:tc>
      </w:tr>
      <w:tr w:rsidR="004E4FF9" w:rsidRPr="00EE294C" w14:paraId="20E0B267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348661" w14:textId="77777777" w:rsidR="004E4FF9" w:rsidRPr="00EE294C" w:rsidRDefault="004E4FF9" w:rsidP="008C1C4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B140131" w14:textId="6728D61C" w:rsidR="004E4FF9" w:rsidRPr="00EE294C" w:rsidRDefault="004E4FF9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  <w:gridSpan w:val="2"/>
          </w:tcPr>
          <w:p w14:paraId="097E995C" w14:textId="6E78935E" w:rsidR="004E4FF9" w:rsidRPr="00EE294C" w:rsidRDefault="004E4FF9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Retorna UF conforme parâmetro de pesquisa</w:t>
            </w:r>
          </w:p>
        </w:tc>
        <w:tc>
          <w:tcPr>
            <w:tcW w:w="1246" w:type="dxa"/>
          </w:tcPr>
          <w:p w14:paraId="58CE08C1" w14:textId="67DD9210" w:rsidR="004E4FF9" w:rsidRPr="00EE294C" w:rsidRDefault="004E4FF9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332C600" w14:textId="4626D6AC" w:rsidR="004E4FF9" w:rsidRPr="00EE294C" w:rsidRDefault="004E4FF9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UF</w:t>
            </w:r>
          </w:p>
        </w:tc>
        <w:tc>
          <w:tcPr>
            <w:tcW w:w="926" w:type="dxa"/>
            <w:gridSpan w:val="2"/>
          </w:tcPr>
          <w:p w14:paraId="7DE2F1CC" w14:textId="5B06594D" w:rsidR="004E4FF9" w:rsidRPr="00EE294C" w:rsidRDefault="004E4FF9" w:rsidP="008C1C4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6630C6F" w14:textId="2C0047DB" w:rsidR="004E4FF9" w:rsidRPr="00EE294C" w:rsidRDefault="004E4FF9" w:rsidP="00583548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S</w:t>
            </w:r>
            <w:r w:rsidR="00466DB8" w:rsidRPr="00EE294C">
              <w:rPr>
                <w:sz w:val="18"/>
                <w:szCs w:val="18"/>
              </w:rPr>
              <w:t>im</w:t>
            </w:r>
          </w:p>
        </w:tc>
      </w:tr>
      <w:tr w:rsidR="00724664" w:rsidRPr="00EE294C" w14:paraId="6ABE0D46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4195CF2" w14:textId="77777777" w:rsidR="00724664" w:rsidRPr="00EE294C" w:rsidRDefault="00724664" w:rsidP="00724664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C0FA960" w14:textId="4CEDCA09" w:rsidR="00724664" w:rsidRPr="00EE294C" w:rsidRDefault="00724664" w:rsidP="00724664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EE294C">
              <w:rPr>
                <w:sz w:val="18"/>
                <w:szCs w:val="18"/>
              </w:rPr>
              <w:t>Qtd</w:t>
            </w:r>
            <w:proofErr w:type="spellEnd"/>
            <w:r w:rsidRPr="00EE294C">
              <w:rPr>
                <w:sz w:val="18"/>
                <w:szCs w:val="18"/>
              </w:rPr>
              <w:t xml:space="preserve"> Profissional Ativo</w:t>
            </w:r>
          </w:p>
        </w:tc>
        <w:tc>
          <w:tcPr>
            <w:tcW w:w="1306" w:type="dxa"/>
            <w:gridSpan w:val="2"/>
          </w:tcPr>
          <w:p w14:paraId="3FE18C36" w14:textId="609060C1" w:rsidR="00724664" w:rsidRPr="00EE294C" w:rsidRDefault="00724664" w:rsidP="0072466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Retorna a quantidade de profissionais ativos</w:t>
            </w:r>
          </w:p>
        </w:tc>
        <w:tc>
          <w:tcPr>
            <w:tcW w:w="1246" w:type="dxa"/>
          </w:tcPr>
          <w:p w14:paraId="4ACCC045" w14:textId="3335B9E0" w:rsidR="00724664" w:rsidRPr="00EE294C" w:rsidRDefault="00724664" w:rsidP="0072466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BF8E9F0" w14:textId="2F2882C5" w:rsidR="00724664" w:rsidRPr="00EE294C" w:rsidRDefault="00724664" w:rsidP="0072466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73371FC" w14:textId="402D827A" w:rsidR="00724664" w:rsidRPr="00EE294C" w:rsidRDefault="00724664" w:rsidP="0072466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BA88332" w14:textId="55E84081" w:rsidR="00724664" w:rsidRPr="00EE294C" w:rsidRDefault="00724664" w:rsidP="00724664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Sim</w:t>
            </w:r>
          </w:p>
        </w:tc>
      </w:tr>
      <w:tr w:rsidR="00BC585D" w:rsidRPr="00EE294C" w14:paraId="09927AF0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D5168E" w14:textId="77777777" w:rsidR="00BC585D" w:rsidRPr="00EE294C" w:rsidRDefault="00BC585D" w:rsidP="00BC585D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1CF08A5" w14:textId="5491A117" w:rsidR="00BC585D" w:rsidRPr="00EE294C" w:rsidRDefault="00BC585D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Lei 12378, </w:t>
            </w:r>
            <w:proofErr w:type="spellStart"/>
            <w:r w:rsidRPr="00EE294C">
              <w:rPr>
                <w:sz w:val="18"/>
                <w:szCs w:val="18"/>
              </w:rPr>
              <w:t>art</w:t>
            </w:r>
            <w:proofErr w:type="spellEnd"/>
            <w:r w:rsidRPr="00EE294C">
              <w:rPr>
                <w:sz w:val="18"/>
                <w:szCs w:val="18"/>
              </w:rPr>
              <w:t xml:space="preserve"> 32</w:t>
            </w:r>
          </w:p>
        </w:tc>
        <w:tc>
          <w:tcPr>
            <w:tcW w:w="1306" w:type="dxa"/>
            <w:gridSpan w:val="2"/>
          </w:tcPr>
          <w:p w14:paraId="5E8B9195" w14:textId="7935C923" w:rsidR="00BC585D" w:rsidRPr="00EE294C" w:rsidRDefault="00BC585D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Retorna o parágrafo da lei 12378</w:t>
            </w:r>
          </w:p>
        </w:tc>
        <w:tc>
          <w:tcPr>
            <w:tcW w:w="1246" w:type="dxa"/>
          </w:tcPr>
          <w:p w14:paraId="2B5CF3B2" w14:textId="7BFDD30D" w:rsidR="00BC585D" w:rsidRPr="00EE294C" w:rsidRDefault="00BC585D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7FDC317" w14:textId="53969175" w:rsidR="00BC585D" w:rsidRPr="00EE294C" w:rsidRDefault="00BC585D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D321183" w14:textId="52571988" w:rsidR="00BC585D" w:rsidRPr="00EE294C" w:rsidRDefault="00BC585D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4D6A55C" w14:textId="57E470FA" w:rsidR="00BC585D" w:rsidRPr="00EE294C" w:rsidRDefault="00BC585D" w:rsidP="00BC585D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Sim</w:t>
            </w:r>
          </w:p>
        </w:tc>
      </w:tr>
      <w:tr w:rsidR="00BC585D" w:rsidRPr="00EE294C" w14:paraId="5A344D9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F622E6" w14:textId="77777777" w:rsidR="00BC585D" w:rsidRPr="00EE294C" w:rsidRDefault="00BC585D" w:rsidP="00BC585D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A588B5" w14:textId="552BBC53" w:rsidR="00BC585D" w:rsidRPr="00EE294C" w:rsidRDefault="00135C91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Editado</w:t>
            </w:r>
          </w:p>
        </w:tc>
        <w:tc>
          <w:tcPr>
            <w:tcW w:w="1306" w:type="dxa"/>
            <w:gridSpan w:val="2"/>
          </w:tcPr>
          <w:p w14:paraId="177A2F3E" w14:textId="4C67B0EF" w:rsidR="00BC585D" w:rsidRPr="00EE294C" w:rsidRDefault="00135C91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Exibe se foi realizado alguma </w:t>
            </w:r>
            <w:r w:rsidRPr="00EE294C">
              <w:rPr>
                <w:sz w:val="18"/>
                <w:szCs w:val="18"/>
              </w:rPr>
              <w:lastRenderedPageBreak/>
              <w:t>edição ou não</w:t>
            </w:r>
          </w:p>
        </w:tc>
        <w:tc>
          <w:tcPr>
            <w:tcW w:w="1246" w:type="dxa"/>
          </w:tcPr>
          <w:p w14:paraId="45732CCC" w14:textId="7BADE46F" w:rsidR="00BC585D" w:rsidRPr="00EE294C" w:rsidRDefault="00135C91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6E8A6EB0" w14:textId="59216A63" w:rsidR="00BC585D" w:rsidRPr="00EE294C" w:rsidRDefault="00135C91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FC55B4F" w14:textId="71FB3FBD" w:rsidR="00BC585D" w:rsidRPr="00EE294C" w:rsidRDefault="00135C91" w:rsidP="00BC585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14CCBD3" w14:textId="693A6A56" w:rsidR="00BC585D" w:rsidRPr="00EE294C" w:rsidRDefault="00135C91" w:rsidP="00135C91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Sim</w:t>
            </w:r>
          </w:p>
        </w:tc>
      </w:tr>
      <w:tr w:rsidR="00652817" w:rsidRPr="00EE294C" w14:paraId="6F481F0C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8EC91A" w14:textId="77777777" w:rsidR="00652817" w:rsidRPr="00EE294C" w:rsidRDefault="00652817" w:rsidP="0065281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BC5BD52" w14:textId="4D91E06F" w:rsidR="00652817" w:rsidRPr="00EE294C" w:rsidRDefault="00652817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0BFCA239" w14:textId="184A0F5C" w:rsidR="00652817" w:rsidRPr="00EE294C" w:rsidRDefault="00652817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a opção de edição</w:t>
            </w:r>
          </w:p>
        </w:tc>
        <w:tc>
          <w:tcPr>
            <w:tcW w:w="1246" w:type="dxa"/>
          </w:tcPr>
          <w:p w14:paraId="75E8175B" w14:textId="5FD25458" w:rsidR="00652817" w:rsidRPr="00EE294C" w:rsidRDefault="00652817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3D4F62B" w14:textId="3DA991D8" w:rsidR="00652817" w:rsidRPr="00EE294C" w:rsidRDefault="00652817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Alterar</w:t>
            </w:r>
          </w:p>
        </w:tc>
        <w:tc>
          <w:tcPr>
            <w:tcW w:w="926" w:type="dxa"/>
            <w:gridSpan w:val="2"/>
          </w:tcPr>
          <w:p w14:paraId="7BF4B00D" w14:textId="2D4CEEF0" w:rsidR="00652817" w:rsidRPr="00EE294C" w:rsidRDefault="00652817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512DA28" w14:textId="504565B9" w:rsidR="00652817" w:rsidRPr="00EE294C" w:rsidRDefault="00652817" w:rsidP="00652817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Não</w:t>
            </w:r>
          </w:p>
        </w:tc>
      </w:tr>
      <w:tr w:rsidR="00045621" w:rsidRPr="00EE294C" w14:paraId="6D071A75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1DC9C8" w14:textId="77777777" w:rsidR="00045621" w:rsidRPr="00EE294C" w:rsidRDefault="00045621" w:rsidP="00652817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5D2C3A4" w14:textId="372BA851" w:rsidR="00045621" w:rsidRPr="00EE294C" w:rsidRDefault="00045621" w:rsidP="00C40DA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Total de profissionais </w:t>
            </w:r>
            <w:r w:rsidR="00C40DA3" w:rsidRPr="00EE294C">
              <w:rPr>
                <w:sz w:val="18"/>
                <w:szCs w:val="18"/>
              </w:rPr>
              <w:t>A</w:t>
            </w:r>
            <w:r w:rsidRPr="00EE294C">
              <w:rPr>
                <w:sz w:val="18"/>
                <w:szCs w:val="18"/>
              </w:rPr>
              <w:t>tivos</w:t>
            </w:r>
            <w:r w:rsidR="00C40DA3" w:rsidRPr="00EE294C">
              <w:rPr>
                <w:sz w:val="18"/>
                <w:szCs w:val="18"/>
              </w:rPr>
              <w:t>:</w:t>
            </w:r>
          </w:p>
        </w:tc>
        <w:tc>
          <w:tcPr>
            <w:tcW w:w="1306" w:type="dxa"/>
            <w:gridSpan w:val="2"/>
          </w:tcPr>
          <w:p w14:paraId="21A83715" w14:textId="2CEDF18D" w:rsidR="00045621" w:rsidRPr="00EE294C" w:rsidRDefault="00045621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a quantidade de profissionais ativos</w:t>
            </w:r>
          </w:p>
        </w:tc>
        <w:tc>
          <w:tcPr>
            <w:tcW w:w="1246" w:type="dxa"/>
          </w:tcPr>
          <w:p w14:paraId="4D55E590" w14:textId="2985282E" w:rsidR="00045621" w:rsidRPr="00EE294C" w:rsidRDefault="00045621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7354A358" w14:textId="746339BC" w:rsidR="00045621" w:rsidRPr="00EE294C" w:rsidRDefault="00045621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10B659A" w14:textId="1DAAD703" w:rsidR="00045621" w:rsidRPr="00EE294C" w:rsidRDefault="00045621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D457785" w14:textId="397C118D" w:rsidR="00045621" w:rsidRPr="00EE294C" w:rsidRDefault="00045621" w:rsidP="00045621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Sim</w:t>
            </w:r>
          </w:p>
        </w:tc>
      </w:tr>
      <w:tr w:rsidR="00C40DA3" w:rsidRPr="00EE294C" w14:paraId="29D5F25E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62CB9D" w14:textId="77777777" w:rsidR="00C40DA3" w:rsidRPr="00EE294C" w:rsidRDefault="00C40DA3" w:rsidP="00C40DA3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2A292A" w14:textId="70EAEF1B" w:rsidR="00C40DA3" w:rsidRPr="00EE294C" w:rsidRDefault="00C40DA3" w:rsidP="00C40DA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Total de Profissionais: </w:t>
            </w:r>
          </w:p>
        </w:tc>
        <w:tc>
          <w:tcPr>
            <w:tcW w:w="1306" w:type="dxa"/>
            <w:gridSpan w:val="2"/>
          </w:tcPr>
          <w:p w14:paraId="717A1602" w14:textId="79C33205" w:rsidR="00C40DA3" w:rsidRPr="00EE294C" w:rsidRDefault="00C40DA3" w:rsidP="005C4BC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 xml:space="preserve">Exibe </w:t>
            </w:r>
            <w:r w:rsidR="005C4BC8" w:rsidRPr="00EE294C">
              <w:rPr>
                <w:sz w:val="18"/>
                <w:szCs w:val="18"/>
              </w:rPr>
              <w:t xml:space="preserve">o Total de Profissionais </w:t>
            </w:r>
            <w:r w:rsidR="0015545C" w:rsidRPr="00EE294C">
              <w:rPr>
                <w:sz w:val="18"/>
                <w:szCs w:val="18"/>
              </w:rPr>
              <w:t>no Sistema</w:t>
            </w:r>
          </w:p>
        </w:tc>
        <w:tc>
          <w:tcPr>
            <w:tcW w:w="1246" w:type="dxa"/>
          </w:tcPr>
          <w:p w14:paraId="73AB3E30" w14:textId="61665ABA" w:rsidR="00C40DA3" w:rsidRPr="00EE294C" w:rsidRDefault="00C40DA3" w:rsidP="00C40DA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B7DB432" w14:textId="2EB38988" w:rsidR="00C40DA3" w:rsidRPr="00EE294C" w:rsidRDefault="00C40DA3" w:rsidP="00C40DA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076A645" w14:textId="38AFF8D4" w:rsidR="00C40DA3" w:rsidRPr="00EE294C" w:rsidRDefault="00C40DA3" w:rsidP="00C40DA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2D5A98B" w14:textId="51E9AF5C" w:rsidR="00C40DA3" w:rsidRPr="00EE294C" w:rsidRDefault="00C40DA3" w:rsidP="00C40DA3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Somente Leitura: Sim</w:t>
            </w:r>
          </w:p>
        </w:tc>
      </w:tr>
      <w:tr w:rsidR="00652817" w:rsidRPr="00EE294C" w14:paraId="52E661EB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2DFE87A" w14:textId="77777777" w:rsidR="00652817" w:rsidRPr="00EE294C" w:rsidRDefault="00652817" w:rsidP="00652817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4"/>
                <w:szCs w:val="24"/>
              </w:rPr>
              <w:t>Comandos</w:t>
            </w:r>
          </w:p>
        </w:tc>
      </w:tr>
      <w:tr w:rsidR="00652817" w:rsidRPr="00EE294C" w14:paraId="6E493533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B4746CA" w14:textId="77777777" w:rsidR="00652817" w:rsidRPr="00EE294C" w:rsidRDefault="00652817" w:rsidP="00652817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873AC18" w14:textId="77777777" w:rsidR="00652817" w:rsidRPr="00EE294C" w:rsidRDefault="00652817" w:rsidP="00652817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89DE02B" w14:textId="77777777" w:rsidR="00652817" w:rsidRPr="00EE294C" w:rsidRDefault="00652817" w:rsidP="00652817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BADCE73" w14:textId="77777777" w:rsidR="00652817" w:rsidRPr="00EE294C" w:rsidRDefault="00652817" w:rsidP="00652817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5D6034B" w14:textId="77777777" w:rsidR="00652817" w:rsidRPr="00EE294C" w:rsidRDefault="00652817" w:rsidP="00652817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Regras</w:t>
            </w:r>
          </w:p>
        </w:tc>
      </w:tr>
      <w:tr w:rsidR="00652817" w:rsidRPr="00EE294C" w14:paraId="045D9D0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3A187CB" w14:textId="77777777" w:rsidR="00652817" w:rsidRPr="00EE294C" w:rsidRDefault="00652817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6E3681D" w14:textId="7C9A4DE4" w:rsidR="00652817" w:rsidRPr="00EE294C" w:rsidRDefault="00BD0699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Gerar PDF</w:t>
            </w:r>
          </w:p>
        </w:tc>
        <w:tc>
          <w:tcPr>
            <w:tcW w:w="2417" w:type="dxa"/>
            <w:gridSpan w:val="3"/>
          </w:tcPr>
          <w:p w14:paraId="1D1DF38F" w14:textId="1ED2558B" w:rsidR="00652817" w:rsidRPr="00EE294C" w:rsidRDefault="006F1E88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botão para gerar um documento em PDF com todas as informações de números de conselheiro</w:t>
            </w:r>
          </w:p>
        </w:tc>
        <w:tc>
          <w:tcPr>
            <w:tcW w:w="894" w:type="dxa"/>
            <w:gridSpan w:val="2"/>
          </w:tcPr>
          <w:p w14:paraId="21157251" w14:textId="5D68E649" w:rsidR="00652817" w:rsidRPr="00EE294C" w:rsidRDefault="00652817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ECF5E33" w14:textId="27D9DB1C" w:rsidR="00652817" w:rsidRPr="00EE294C" w:rsidRDefault="00652817" w:rsidP="00AB3E2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D0699" w:rsidRPr="00EE294C" w14:paraId="7409DE4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1262B80" w14:textId="77777777" w:rsidR="00BD0699" w:rsidRPr="00EE294C" w:rsidRDefault="00BD0699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105FB67A" w14:textId="20C82DB8" w:rsidR="00BD0699" w:rsidRPr="00EE294C" w:rsidRDefault="006F1E88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Gerar XLSX</w:t>
            </w:r>
          </w:p>
        </w:tc>
        <w:tc>
          <w:tcPr>
            <w:tcW w:w="2417" w:type="dxa"/>
            <w:gridSpan w:val="3"/>
          </w:tcPr>
          <w:p w14:paraId="42E82C27" w14:textId="4DD9E1FF" w:rsidR="00BD0699" w:rsidRPr="00EE294C" w:rsidRDefault="006F1E88" w:rsidP="006F1E88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Exibe botão para gerar um documento em XLSX com todas as informações de números de conselheiro</w:t>
            </w:r>
          </w:p>
        </w:tc>
        <w:tc>
          <w:tcPr>
            <w:tcW w:w="894" w:type="dxa"/>
            <w:gridSpan w:val="2"/>
          </w:tcPr>
          <w:p w14:paraId="5FF2B918" w14:textId="7BF6A8DC" w:rsidR="00BD0699" w:rsidRPr="00EE294C" w:rsidRDefault="006F1E88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DB3C141" w14:textId="77777777" w:rsidR="00BD0699" w:rsidRPr="00EE294C" w:rsidRDefault="00BD0699" w:rsidP="0065281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D0699" w:rsidRPr="00EE294C" w14:paraId="43BDE8CA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9ECB7E9" w14:textId="77777777" w:rsidR="00BD0699" w:rsidRPr="00EE294C" w:rsidRDefault="00BD0699" w:rsidP="0065281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9581EF6" w14:textId="13A5A49E" w:rsidR="00BD0699" w:rsidRPr="00EE294C" w:rsidRDefault="006F1E88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Atualizar</w:t>
            </w:r>
          </w:p>
        </w:tc>
        <w:tc>
          <w:tcPr>
            <w:tcW w:w="2417" w:type="dxa"/>
            <w:gridSpan w:val="3"/>
          </w:tcPr>
          <w:p w14:paraId="44A8C1D9" w14:textId="3233C737" w:rsidR="00BD0699" w:rsidRPr="00EE294C" w:rsidRDefault="006F1E88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 para atualizar as informações de números de conselheiros</w:t>
            </w:r>
          </w:p>
        </w:tc>
        <w:tc>
          <w:tcPr>
            <w:tcW w:w="894" w:type="dxa"/>
            <w:gridSpan w:val="2"/>
          </w:tcPr>
          <w:p w14:paraId="19216CB0" w14:textId="6C890848" w:rsidR="00BD0699" w:rsidRPr="00EE294C" w:rsidRDefault="006F1E88" w:rsidP="00652817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2536106" w14:textId="77777777" w:rsidR="00BD0699" w:rsidRPr="00EE294C" w:rsidRDefault="00BD0699" w:rsidP="0065281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69E37654" w14:textId="5CDC121D" w:rsidR="00977771" w:rsidRPr="00EE294C" w:rsidRDefault="00246E9D" w:rsidP="000C4528">
      <w:pPr>
        <w:pStyle w:val="EstiloPrototipo3"/>
        <w:numPr>
          <w:ilvl w:val="0"/>
          <w:numId w:val="31"/>
        </w:numPr>
      </w:pPr>
      <w:bookmarkStart w:id="14" w:name="_Ref17469671"/>
      <w:r w:rsidRPr="00EE294C">
        <w:lastRenderedPageBreak/>
        <w:t xml:space="preserve">Aba </w:t>
      </w:r>
      <w:r w:rsidR="00215228" w:rsidRPr="00EE294C">
        <w:t>Inicial</w:t>
      </w:r>
      <w:bookmarkEnd w:id="14"/>
    </w:p>
    <w:p w14:paraId="044B8C8D" w14:textId="575081D7" w:rsidR="00B00B8B" w:rsidRPr="00EE294C" w:rsidRDefault="00BD389E" w:rsidP="007112FF">
      <w:pPr>
        <w:pStyle w:val="EstiloPrototipo3"/>
        <w:numPr>
          <w:ilvl w:val="2"/>
          <w:numId w:val="8"/>
        </w:numPr>
      </w:pPr>
      <w:bookmarkStart w:id="15" w:name="_Ref13749926"/>
      <w:bookmarkStart w:id="16" w:name="_Ref13657061"/>
      <w:bookmarkEnd w:id="13"/>
      <w:r w:rsidRPr="00EE294C">
        <w:t>Tela Inicial</w:t>
      </w:r>
      <w:bookmarkEnd w:id="15"/>
    </w:p>
    <w:bookmarkEnd w:id="16"/>
    <w:p w14:paraId="13A01814" w14:textId="475D6511" w:rsidR="0056045C" w:rsidRPr="00EE294C" w:rsidRDefault="0056045C" w:rsidP="0056045C">
      <w:pPr>
        <w:pStyle w:val="EstiloPrototipo3"/>
        <w:tabs>
          <w:tab w:val="clear" w:pos="425"/>
          <w:tab w:val="left" w:pos="0"/>
        </w:tabs>
        <w:ind w:left="426" w:hanging="426"/>
      </w:pPr>
      <w:r w:rsidRPr="00EE294C">
        <w:rPr>
          <w:noProof/>
        </w:rPr>
        <w:drawing>
          <wp:inline distT="0" distB="0" distL="0" distR="0" wp14:anchorId="64FB09AD" wp14:editId="564C0A96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D3F" w14:textId="77777777" w:rsidR="0056045C" w:rsidRPr="00EE294C" w:rsidRDefault="0056045C" w:rsidP="00FF65AE">
      <w:pPr>
        <w:pStyle w:val="EstiloPrototipo3"/>
        <w:jc w:val="center"/>
        <w:rPr>
          <w:noProof/>
        </w:rPr>
      </w:pPr>
    </w:p>
    <w:p w14:paraId="36EFF8F4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2F2E887A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27367003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6E73E5B3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6F3FF039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02EF9FA4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3DCBFD77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55C7A27C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43350969" w14:textId="77777777" w:rsidR="00D25B2B" w:rsidRPr="00EE294C" w:rsidRDefault="00D25B2B" w:rsidP="00FF65AE">
      <w:pPr>
        <w:pStyle w:val="EstiloPrototipo3"/>
        <w:jc w:val="center"/>
        <w:rPr>
          <w:noProof/>
        </w:rPr>
      </w:pPr>
    </w:p>
    <w:p w14:paraId="66B1613C" w14:textId="77777777" w:rsidR="00B00B8B" w:rsidRPr="00EE294C" w:rsidRDefault="00B00B8B" w:rsidP="00FF65AE">
      <w:pPr>
        <w:pStyle w:val="EstiloPrototipo3"/>
        <w:jc w:val="center"/>
        <w:rPr>
          <w:noProof/>
        </w:rPr>
      </w:pPr>
    </w:p>
    <w:p w14:paraId="2997CC92" w14:textId="4D808A90" w:rsidR="00B00B8B" w:rsidRPr="00EE294C" w:rsidRDefault="00BD389E" w:rsidP="007112FF">
      <w:pPr>
        <w:pStyle w:val="EstiloPrototipo3"/>
        <w:numPr>
          <w:ilvl w:val="2"/>
          <w:numId w:val="9"/>
        </w:numPr>
        <w:jc w:val="left"/>
        <w:rPr>
          <w:noProof/>
        </w:rPr>
      </w:pPr>
      <w:bookmarkStart w:id="17" w:name="_Ref13657063"/>
      <w:r w:rsidRPr="00EE294C">
        <w:rPr>
          <w:noProof/>
        </w:rPr>
        <w:lastRenderedPageBreak/>
        <w:t xml:space="preserve"> </w:t>
      </w:r>
      <w:bookmarkStart w:id="18" w:name="_Ref13749928"/>
      <w:r w:rsidRPr="00EE294C">
        <w:rPr>
          <w:noProof/>
        </w:rPr>
        <w:t>Tela Inicial - Menu</w:t>
      </w:r>
      <w:bookmarkEnd w:id="18"/>
    </w:p>
    <w:bookmarkEnd w:id="17"/>
    <w:p w14:paraId="5991902B" w14:textId="0CE96F7B" w:rsidR="00E37982" w:rsidRPr="00EE294C" w:rsidRDefault="00766202" w:rsidP="00FF65AE">
      <w:pPr>
        <w:pStyle w:val="EstiloPrototipo3"/>
        <w:jc w:val="center"/>
        <w:rPr>
          <w:noProof/>
        </w:rPr>
      </w:pPr>
      <w:r w:rsidRPr="00EE294C">
        <w:rPr>
          <w:noProof/>
        </w:rPr>
        <w:drawing>
          <wp:inline distT="0" distB="0" distL="0" distR="0" wp14:anchorId="7266723C" wp14:editId="3C830EAC">
            <wp:extent cx="5760085" cy="48304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licar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C4A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507CE767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62C6300F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682EA0E3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5FDF24D1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0E94458A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693C69EA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4DB82B58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2D63BA0B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65E50120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1D690D42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622E4E47" w14:textId="77777777" w:rsidR="00132D20" w:rsidRPr="00EE294C" w:rsidRDefault="00132D20" w:rsidP="00FF65AE">
      <w:pPr>
        <w:pStyle w:val="EstiloPrototipo3"/>
        <w:jc w:val="center"/>
        <w:rPr>
          <w:noProof/>
        </w:rPr>
      </w:pPr>
    </w:p>
    <w:p w14:paraId="53F68FA4" w14:textId="77777777" w:rsidR="000514D4" w:rsidRPr="00EE294C" w:rsidRDefault="00CE176F" w:rsidP="0030370F">
      <w:pPr>
        <w:pStyle w:val="Ttulo2"/>
        <w:numPr>
          <w:ilvl w:val="0"/>
          <w:numId w:val="0"/>
        </w:numPr>
        <w:spacing w:before="240"/>
      </w:pPr>
      <w:bookmarkStart w:id="19" w:name="_Toc21589226"/>
      <w:r w:rsidRPr="00EE294C">
        <w:lastRenderedPageBreak/>
        <w:t>CRITÉRIOS DE ACEITE</w:t>
      </w:r>
      <w:bookmarkEnd w:id="19"/>
    </w:p>
    <w:p w14:paraId="34F179F8" w14:textId="77777777" w:rsidR="0030370F" w:rsidRPr="00EE294C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E294C">
        <w:rPr>
          <w:b/>
          <w:color w:val="auto"/>
        </w:rPr>
        <w:t xml:space="preserve">Premissa: </w:t>
      </w:r>
    </w:p>
    <w:p w14:paraId="2BA75331" w14:textId="4B58CA65" w:rsidR="00790F8E" w:rsidRPr="00EE294C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E294C">
        <w:t>Esta história deve ser executada quando o usuário acessa</w:t>
      </w:r>
      <w:r w:rsidR="0056045C" w:rsidRPr="00EE294C">
        <w:t>r</w:t>
      </w:r>
      <w:r w:rsidRPr="00EE294C">
        <w:t xml:space="preserve"> a opção “</w:t>
      </w:r>
      <w:r w:rsidR="00B00B8B" w:rsidRPr="00EE294C">
        <w:t>Menu&gt;&gt;</w:t>
      </w:r>
      <w:r w:rsidR="0056045C" w:rsidRPr="00EE294C">
        <w:rPr>
          <w:b/>
        </w:rPr>
        <w:t>Parametrização</w:t>
      </w:r>
      <w:r w:rsidR="0056045C" w:rsidRPr="00EE294C">
        <w:t xml:space="preserve">&gt;&gt; </w:t>
      </w:r>
      <w:r w:rsidR="00270351" w:rsidRPr="00EE294C">
        <w:rPr>
          <w:b/>
        </w:rPr>
        <w:t>Confi</w:t>
      </w:r>
      <w:r w:rsidR="00F041E8" w:rsidRPr="00EE294C">
        <w:rPr>
          <w:b/>
        </w:rPr>
        <w:t>gurar Eleição</w:t>
      </w:r>
      <w:r w:rsidR="00AF126B" w:rsidRPr="00EE294C">
        <w:t>&gt;&gt;</w:t>
      </w:r>
      <w:r w:rsidR="00AF126B" w:rsidRPr="00EE294C">
        <w:rPr>
          <w:b/>
        </w:rPr>
        <w:t xml:space="preserve"> 1.</w:t>
      </w:r>
      <w:r w:rsidR="0012428F" w:rsidRPr="00EE294C">
        <w:rPr>
          <w:b/>
        </w:rPr>
        <w:t>6</w:t>
      </w:r>
      <w:r w:rsidR="00AF126B" w:rsidRPr="00EE294C">
        <w:rPr>
          <w:b/>
        </w:rPr>
        <w:t xml:space="preserve"> Atividade Secundária &gt;&gt; Ação</w:t>
      </w:r>
      <w:r w:rsidR="00F805D9" w:rsidRPr="00EE294C">
        <w:rPr>
          <w:b/>
        </w:rPr>
        <w:t xml:space="preserve"> Parametrizar</w:t>
      </w:r>
      <w:r w:rsidR="00AF126B" w:rsidRPr="00EE294C">
        <w:rPr>
          <w:b/>
        </w:rPr>
        <w:t>”</w:t>
      </w:r>
      <w:r w:rsidR="00AF126B" w:rsidRPr="00EE294C">
        <w:t xml:space="preserve">, visualizada no Painel Visual da </w:t>
      </w:r>
      <w:r w:rsidR="00AF126B" w:rsidRPr="00EE294C">
        <w:rPr>
          <w:b/>
        </w:rPr>
        <w:t>HST05</w:t>
      </w:r>
      <w:r w:rsidRPr="00EE294C">
        <w:t>.</w:t>
      </w:r>
      <w:r w:rsidR="00B00B8B" w:rsidRPr="00EE294C">
        <w:t xml:space="preserve"> </w:t>
      </w:r>
      <w:r w:rsidR="00B00B8B" w:rsidRPr="00EE294C">
        <w:rPr>
          <w:color w:val="31849B" w:themeColor="accent5" w:themeShade="BF"/>
        </w:rPr>
        <w:t>[</w:t>
      </w:r>
      <w:r w:rsidR="00A7332E" w:rsidRPr="00EE294C">
        <w:rPr>
          <w:color w:val="31849B" w:themeColor="accent5" w:themeShade="BF"/>
        </w:rPr>
        <w:fldChar w:fldCharType="begin"/>
      </w:r>
      <w:r w:rsidR="00A7332E" w:rsidRPr="00EE294C">
        <w:rPr>
          <w:color w:val="31849B" w:themeColor="accent5" w:themeShade="BF"/>
        </w:rPr>
        <w:instrText xml:space="preserve"> REF _Ref17469671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A7332E" w:rsidRPr="00EE294C">
        <w:rPr>
          <w:color w:val="31849B" w:themeColor="accent5" w:themeShade="BF"/>
        </w:rPr>
      </w:r>
      <w:r w:rsidR="00A7332E" w:rsidRPr="00EE294C">
        <w:rPr>
          <w:color w:val="31849B" w:themeColor="accent5" w:themeShade="BF"/>
        </w:rPr>
        <w:fldChar w:fldCharType="separate"/>
      </w:r>
      <w:r w:rsidR="00A7332E" w:rsidRPr="00EE294C">
        <w:rPr>
          <w:color w:val="31849B" w:themeColor="accent5" w:themeShade="BF"/>
        </w:rPr>
        <w:t>P03</w:t>
      </w:r>
      <w:r w:rsidR="00A7332E" w:rsidRPr="00EE294C">
        <w:rPr>
          <w:color w:val="31849B" w:themeColor="accent5" w:themeShade="BF"/>
        </w:rPr>
        <w:fldChar w:fldCharType="end"/>
      </w:r>
      <w:r w:rsidR="00F53D8E" w:rsidRPr="00EE294C">
        <w:rPr>
          <w:color w:val="31849B" w:themeColor="accent5" w:themeShade="BF"/>
        </w:rPr>
        <w:t>] [</w:t>
      </w:r>
      <w:r w:rsidR="00192EE3" w:rsidRPr="00EE294C">
        <w:rPr>
          <w:color w:val="31849B" w:themeColor="accent5" w:themeShade="BF"/>
        </w:rPr>
        <w:fldChar w:fldCharType="begin"/>
      </w:r>
      <w:r w:rsidR="00192EE3" w:rsidRPr="00EE294C">
        <w:rPr>
          <w:color w:val="31849B" w:themeColor="accent5" w:themeShade="BF"/>
        </w:rPr>
        <w:instrText xml:space="preserve"> REF _Ref13749928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192EE3" w:rsidRPr="00EE294C">
        <w:rPr>
          <w:color w:val="31849B" w:themeColor="accent5" w:themeShade="BF"/>
        </w:rPr>
      </w:r>
      <w:r w:rsidR="00192EE3" w:rsidRPr="00EE294C">
        <w:rPr>
          <w:color w:val="31849B" w:themeColor="accent5" w:themeShade="BF"/>
        </w:rPr>
        <w:fldChar w:fldCharType="separate"/>
      </w:r>
      <w:r w:rsidR="00192EE3" w:rsidRPr="00EE294C">
        <w:rPr>
          <w:color w:val="31849B" w:themeColor="accent5" w:themeShade="BF"/>
        </w:rPr>
        <w:t>3.2</w:t>
      </w:r>
      <w:r w:rsidR="00192EE3" w:rsidRPr="00EE294C">
        <w:rPr>
          <w:color w:val="31849B" w:themeColor="accent5" w:themeShade="BF"/>
        </w:rPr>
        <w:fldChar w:fldCharType="end"/>
      </w:r>
      <w:r w:rsidR="00B00B8B" w:rsidRPr="00EE294C">
        <w:rPr>
          <w:color w:val="31849B" w:themeColor="accent5" w:themeShade="BF"/>
        </w:rPr>
        <w:t>]</w:t>
      </w:r>
      <w:r w:rsidR="00BA1F8B" w:rsidRPr="00EE294C">
        <w:rPr>
          <w:color w:val="31849B" w:themeColor="accent5" w:themeShade="BF"/>
        </w:rPr>
        <w:t xml:space="preserve"> </w:t>
      </w:r>
    </w:p>
    <w:p w14:paraId="04D7C257" w14:textId="74CD66A9" w:rsidR="00B00B8B" w:rsidRPr="00EE294C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E294C">
        <w:t xml:space="preserve">O usuário deve ter permissão de </w:t>
      </w:r>
      <w:r w:rsidR="005015CA" w:rsidRPr="00EE294C">
        <w:t xml:space="preserve">acesso ao menu “Parametrização”, conforme cadastro no SICCAU Corporativo, vinculado ao usuário </w:t>
      </w:r>
      <w:proofErr w:type="spellStart"/>
      <w:r w:rsidR="005015CA" w:rsidRPr="00EE294C">
        <w:t>logado</w:t>
      </w:r>
      <w:proofErr w:type="spellEnd"/>
      <w:r w:rsidR="005015CA" w:rsidRPr="00EE294C">
        <w:t xml:space="preserve">. </w:t>
      </w:r>
    </w:p>
    <w:p w14:paraId="1D8C0B39" w14:textId="17BD4DBA" w:rsidR="004A6CD5" w:rsidRPr="00EE294C" w:rsidRDefault="004A6CD5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E294C">
        <w:t>Para os usuários sem permissão de acesso, o sistema não deve exibir o menu “</w:t>
      </w:r>
      <w:r w:rsidR="008D1039" w:rsidRPr="00EE294C">
        <w:t>P</w:t>
      </w:r>
      <w:r w:rsidRPr="00EE294C">
        <w:t>arametrização”.</w:t>
      </w:r>
    </w:p>
    <w:p w14:paraId="4BDED1C3" w14:textId="7869FE69" w:rsidR="00A24E87" w:rsidRPr="00EE294C" w:rsidRDefault="00A24E87" w:rsidP="00AF126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EE294C">
        <w:t>O Painel Visual com as atividades está definido na HST05.</w:t>
      </w:r>
    </w:p>
    <w:p w14:paraId="205B6684" w14:textId="57C5B5C9" w:rsidR="00CE105F" w:rsidRPr="00EE294C" w:rsidRDefault="00CE105F" w:rsidP="00AF126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EE294C">
        <w:t>Cadastro de uma subatividade no calendário.</w:t>
      </w:r>
    </w:p>
    <w:p w14:paraId="24E392C1" w14:textId="77777777" w:rsidR="00AF126B" w:rsidRPr="00EE294C" w:rsidRDefault="00AF126B" w:rsidP="00AF126B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65F158B" w14:textId="77777777" w:rsidR="00B00B8B" w:rsidRPr="00EE294C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EE294C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0" w:name="_Ref12024542"/>
      <w:r w:rsidRPr="00EE294C">
        <w:rPr>
          <w:b/>
        </w:rPr>
        <w:t>Regras Gerais:</w:t>
      </w:r>
      <w:bookmarkEnd w:id="20"/>
    </w:p>
    <w:p w14:paraId="473993FE" w14:textId="77777777" w:rsidR="00A24EFF" w:rsidRPr="00EE294C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5D7543FA" w14:textId="285951DF" w:rsidR="00375AE3" w:rsidRPr="00EE294C" w:rsidRDefault="00375AE3" w:rsidP="00375AE3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EE294C">
        <w:rPr>
          <w:color w:val="000000" w:themeColor="text1"/>
        </w:rPr>
        <w:t>O sistema deve criar no Painel Visual (HST05), o</w:t>
      </w:r>
      <w:r w:rsidR="001D2405" w:rsidRPr="00EE294C">
        <w:rPr>
          <w:color w:val="000000" w:themeColor="text1"/>
        </w:rPr>
        <w:t>s</w:t>
      </w:r>
      <w:r w:rsidRPr="00EE294C">
        <w:rPr>
          <w:color w:val="000000" w:themeColor="text1"/>
        </w:rPr>
        <w:t xml:space="preserve"> registro</w:t>
      </w:r>
      <w:r w:rsidR="001D2405" w:rsidRPr="00EE294C">
        <w:rPr>
          <w:color w:val="000000" w:themeColor="text1"/>
        </w:rPr>
        <w:t>s</w:t>
      </w:r>
      <w:r w:rsidRPr="00EE294C">
        <w:rPr>
          <w:color w:val="000000" w:themeColor="text1"/>
        </w:rPr>
        <w:t xml:space="preserve"> pertinente</w:t>
      </w:r>
      <w:r w:rsidR="00A7332E" w:rsidRPr="00EE294C">
        <w:rPr>
          <w:color w:val="000000" w:themeColor="text1"/>
        </w:rPr>
        <w:t>s</w:t>
      </w:r>
      <w:r w:rsidRPr="00EE294C">
        <w:rPr>
          <w:color w:val="000000" w:themeColor="text1"/>
        </w:rPr>
        <w:t xml:space="preserve"> a </w:t>
      </w:r>
      <w:r w:rsidRPr="00EE294C">
        <w:rPr>
          <w:b/>
          <w:color w:val="000000" w:themeColor="text1"/>
        </w:rPr>
        <w:t>1.</w:t>
      </w:r>
      <w:r w:rsidR="002A0266" w:rsidRPr="00EE294C">
        <w:rPr>
          <w:b/>
          <w:color w:val="000000" w:themeColor="text1"/>
        </w:rPr>
        <w:t>5</w:t>
      </w:r>
      <w:r w:rsidRPr="00EE294C">
        <w:rPr>
          <w:b/>
          <w:color w:val="000000" w:themeColor="text1"/>
        </w:rPr>
        <w:t xml:space="preserve"> Atividade Secundária</w:t>
      </w:r>
      <w:r w:rsidRPr="00EE294C">
        <w:rPr>
          <w:color w:val="000000" w:themeColor="text1"/>
        </w:rPr>
        <w:t xml:space="preserve"> </w:t>
      </w:r>
      <w:r w:rsidR="00B7163D" w:rsidRPr="00EE294C">
        <w:rPr>
          <w:color w:val="000000" w:themeColor="text1"/>
        </w:rPr>
        <w:t>e</w:t>
      </w:r>
      <w:r w:rsidR="001D2405" w:rsidRPr="00EE294C">
        <w:rPr>
          <w:color w:val="000000" w:themeColor="text1"/>
        </w:rPr>
        <w:t xml:space="preserve"> a </w:t>
      </w:r>
      <w:r w:rsidR="00B7163D" w:rsidRPr="00EE294C">
        <w:rPr>
          <w:b/>
          <w:color w:val="000000" w:themeColor="text1"/>
        </w:rPr>
        <w:t>1.</w:t>
      </w:r>
      <w:r w:rsidR="002A0266" w:rsidRPr="00EE294C">
        <w:rPr>
          <w:b/>
          <w:color w:val="000000" w:themeColor="text1"/>
        </w:rPr>
        <w:t>6</w:t>
      </w:r>
      <w:r w:rsidR="00B7163D" w:rsidRPr="00EE294C">
        <w:rPr>
          <w:b/>
          <w:color w:val="000000" w:themeColor="text1"/>
        </w:rPr>
        <w:t xml:space="preserve"> Atividade Secundária</w:t>
      </w:r>
      <w:r w:rsidR="00B7163D" w:rsidRPr="00EE294C">
        <w:rPr>
          <w:color w:val="000000" w:themeColor="text1"/>
        </w:rPr>
        <w:t xml:space="preserve">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_Ref13579930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P01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 xml:space="preserve">], </w:t>
      </w:r>
      <w:r w:rsidRPr="00EE294C">
        <w:rPr>
          <w:color w:val="auto"/>
        </w:rPr>
        <w:t>com as coluna</w:t>
      </w:r>
      <w:r w:rsidR="001D2405" w:rsidRPr="00EE294C">
        <w:rPr>
          <w:color w:val="auto"/>
        </w:rPr>
        <w:t>s</w:t>
      </w:r>
      <w:r w:rsidRPr="00EE294C">
        <w:rPr>
          <w:color w:val="auto"/>
        </w:rPr>
        <w:t xml:space="preserve"> Nome, </w:t>
      </w:r>
      <w:r w:rsidR="006308AA" w:rsidRPr="00EE294C">
        <w:rPr>
          <w:color w:val="auto"/>
        </w:rPr>
        <w:t>Tipo,</w:t>
      </w:r>
      <w:r w:rsidRPr="00EE294C">
        <w:rPr>
          <w:color w:val="auto"/>
        </w:rPr>
        <w:t xml:space="preserve"> Data Início, Data Fim, Status Atividade e Ação.</w:t>
      </w:r>
    </w:p>
    <w:p w14:paraId="72674DF4" w14:textId="77777777" w:rsidR="00375AE3" w:rsidRPr="00EE294C" w:rsidRDefault="00375AE3" w:rsidP="00375AE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4BAD1EE7" w14:textId="05A69D53" w:rsidR="00B7163D" w:rsidRPr="00EE294C" w:rsidRDefault="00A62338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EE294C">
        <w:rPr>
          <w:color w:val="000000" w:themeColor="text1"/>
        </w:rPr>
        <w:t>Após selecionar a eleição desejada na HST05, o</w:t>
      </w:r>
      <w:r w:rsidR="00A24E87" w:rsidRPr="00EE294C">
        <w:rPr>
          <w:color w:val="000000" w:themeColor="text1"/>
        </w:rPr>
        <w:t xml:space="preserve"> sistema deve exibir no Painel Visual (HST05), </w:t>
      </w:r>
      <w:r w:rsidR="006308AA" w:rsidRPr="00EE294C">
        <w:rPr>
          <w:color w:val="000000" w:themeColor="text1"/>
        </w:rPr>
        <w:t>as duas novas atividade</w:t>
      </w:r>
      <w:r w:rsidR="00A7332E" w:rsidRPr="00EE294C">
        <w:rPr>
          <w:color w:val="000000" w:themeColor="text1"/>
        </w:rPr>
        <w:t>s</w:t>
      </w:r>
      <w:r w:rsidR="006308AA" w:rsidRPr="00EE294C">
        <w:rPr>
          <w:color w:val="000000" w:themeColor="text1"/>
        </w:rPr>
        <w:t xml:space="preserve"> secundárias: </w:t>
      </w:r>
      <w:r w:rsidRPr="00EE294C">
        <w:rPr>
          <w:b/>
          <w:color w:val="000000" w:themeColor="text1"/>
        </w:rPr>
        <w:t>1.</w:t>
      </w:r>
      <w:r w:rsidR="002A0266" w:rsidRPr="00EE294C">
        <w:rPr>
          <w:b/>
          <w:color w:val="000000" w:themeColor="text1"/>
        </w:rPr>
        <w:t>5</w:t>
      </w:r>
      <w:r w:rsidRPr="00EE294C">
        <w:rPr>
          <w:b/>
          <w:color w:val="000000" w:themeColor="text1"/>
        </w:rPr>
        <w:t xml:space="preserve"> Atividade </w:t>
      </w:r>
      <w:r w:rsidR="006308AA" w:rsidRPr="00EE294C">
        <w:rPr>
          <w:b/>
          <w:color w:val="000000" w:themeColor="text1"/>
        </w:rPr>
        <w:t>Secundária</w:t>
      </w:r>
      <w:r w:rsidR="006308AA" w:rsidRPr="00EE294C">
        <w:rPr>
          <w:color w:val="000000" w:themeColor="text1"/>
        </w:rPr>
        <w:t xml:space="preserve"> e</w:t>
      </w:r>
      <w:r w:rsidR="00B7163D" w:rsidRPr="00EE294C">
        <w:rPr>
          <w:color w:val="000000" w:themeColor="text1"/>
        </w:rPr>
        <w:t xml:space="preserve"> </w:t>
      </w:r>
      <w:r w:rsidR="00B7163D" w:rsidRPr="00EE294C">
        <w:rPr>
          <w:b/>
          <w:color w:val="000000" w:themeColor="text1"/>
        </w:rPr>
        <w:t>1.</w:t>
      </w:r>
      <w:r w:rsidR="002A0266" w:rsidRPr="00EE294C">
        <w:rPr>
          <w:b/>
          <w:color w:val="000000" w:themeColor="text1"/>
        </w:rPr>
        <w:t>6</w:t>
      </w:r>
      <w:r w:rsidR="00B7163D" w:rsidRPr="00EE294C">
        <w:rPr>
          <w:b/>
          <w:color w:val="000000" w:themeColor="text1"/>
        </w:rPr>
        <w:t>Atividade Secundária</w:t>
      </w:r>
      <w:r w:rsidR="00B7163D" w:rsidRPr="00EE294C">
        <w:rPr>
          <w:color w:val="000000" w:themeColor="text1"/>
        </w:rPr>
        <w:t xml:space="preserve"> </w:t>
      </w:r>
      <w:r w:rsidR="00A24E87" w:rsidRPr="00EE294C">
        <w:rPr>
          <w:color w:val="31849B" w:themeColor="accent5" w:themeShade="BF"/>
        </w:rPr>
        <w:t>[</w:t>
      </w:r>
      <w:r w:rsidR="00A24E87" w:rsidRPr="00EE294C">
        <w:rPr>
          <w:color w:val="31849B" w:themeColor="accent5" w:themeShade="BF"/>
        </w:rPr>
        <w:fldChar w:fldCharType="begin"/>
      </w:r>
      <w:r w:rsidR="00A24E87" w:rsidRPr="00EE294C">
        <w:rPr>
          <w:color w:val="31849B" w:themeColor="accent5" w:themeShade="BF"/>
        </w:rPr>
        <w:instrText xml:space="preserve"> REF _Ref13579930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A24E87" w:rsidRPr="00EE294C">
        <w:rPr>
          <w:color w:val="31849B" w:themeColor="accent5" w:themeShade="BF"/>
        </w:rPr>
      </w:r>
      <w:r w:rsidR="00A24E87" w:rsidRPr="00EE294C">
        <w:rPr>
          <w:color w:val="31849B" w:themeColor="accent5" w:themeShade="BF"/>
        </w:rPr>
        <w:fldChar w:fldCharType="separate"/>
      </w:r>
      <w:r w:rsidR="00A24E87" w:rsidRPr="00EE294C">
        <w:rPr>
          <w:color w:val="31849B" w:themeColor="accent5" w:themeShade="BF"/>
        </w:rPr>
        <w:t>P01</w:t>
      </w:r>
      <w:r w:rsidR="00A24E87" w:rsidRPr="00EE294C">
        <w:rPr>
          <w:color w:val="31849B" w:themeColor="accent5" w:themeShade="BF"/>
        </w:rPr>
        <w:fldChar w:fldCharType="end"/>
      </w:r>
      <w:r w:rsidR="00A24E87" w:rsidRPr="00EE294C">
        <w:rPr>
          <w:color w:val="31849B" w:themeColor="accent5" w:themeShade="BF"/>
        </w:rPr>
        <w:t xml:space="preserve">], </w:t>
      </w:r>
      <w:r w:rsidR="00A24E87" w:rsidRPr="00EE294C">
        <w:rPr>
          <w:color w:val="auto"/>
        </w:rPr>
        <w:t>com as informações pertinentes a definição</w:t>
      </w:r>
      <w:r w:rsidR="00B7163D" w:rsidRPr="00EE294C">
        <w:rPr>
          <w:color w:val="auto"/>
        </w:rPr>
        <w:t>:</w:t>
      </w:r>
    </w:p>
    <w:p w14:paraId="21C03D30" w14:textId="77777777" w:rsidR="00B7163D" w:rsidRPr="00EE294C" w:rsidRDefault="00B7163D" w:rsidP="00B7163D">
      <w:pPr>
        <w:pStyle w:val="PargrafodaLista"/>
        <w:rPr>
          <w:color w:val="auto"/>
        </w:rPr>
      </w:pPr>
    </w:p>
    <w:p w14:paraId="098AE4B6" w14:textId="55AC483D" w:rsidR="00B7163D" w:rsidRPr="00EE294C" w:rsidRDefault="00B7163D" w:rsidP="00B7163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EE294C">
        <w:rPr>
          <w:color w:val="auto"/>
        </w:rPr>
        <w:t>1</w:t>
      </w:r>
      <w:r w:rsidRPr="00EE294C">
        <w:rPr>
          <w:b/>
          <w:color w:val="auto"/>
        </w:rPr>
        <w:t>.</w:t>
      </w:r>
      <w:r w:rsidR="002A0266" w:rsidRPr="00EE294C">
        <w:rPr>
          <w:b/>
          <w:color w:val="auto"/>
        </w:rPr>
        <w:t>5</w:t>
      </w:r>
      <w:r w:rsidRPr="00EE294C">
        <w:rPr>
          <w:b/>
          <w:color w:val="auto"/>
        </w:rPr>
        <w:t xml:space="preserve"> Atividade Secundária</w:t>
      </w:r>
      <w:r w:rsidRPr="00EE294C">
        <w:rPr>
          <w:color w:val="auto"/>
        </w:rPr>
        <w:t xml:space="preserve">: </w:t>
      </w:r>
      <w:r w:rsidRPr="00EE294C">
        <w:rPr>
          <w:b/>
          <w:color w:val="auto"/>
        </w:rPr>
        <w:t>Publicar</w:t>
      </w:r>
      <w:r w:rsidRPr="00EE294C">
        <w:rPr>
          <w:color w:val="auto"/>
        </w:rPr>
        <w:t xml:space="preserve"> </w:t>
      </w:r>
      <w:r w:rsidR="002A0266" w:rsidRPr="00EE294C">
        <w:rPr>
          <w:color w:val="auto"/>
        </w:rPr>
        <w:t>Comissão</w:t>
      </w:r>
      <w:r w:rsidRPr="00EE294C">
        <w:rPr>
          <w:color w:val="auto"/>
        </w:rPr>
        <w:t xml:space="preserve"> </w:t>
      </w:r>
    </w:p>
    <w:p w14:paraId="0C592DE3" w14:textId="77777777" w:rsidR="00B7163D" w:rsidRPr="00EE294C" w:rsidRDefault="00B7163D" w:rsidP="00B7163D">
      <w:pPr>
        <w:pStyle w:val="PargrafodaLista"/>
        <w:ind w:left="1418"/>
        <w:rPr>
          <w:color w:val="auto"/>
        </w:rPr>
      </w:pPr>
    </w:p>
    <w:p w14:paraId="1D988492" w14:textId="28ECCF31" w:rsidR="00A24E87" w:rsidRPr="00EE294C" w:rsidRDefault="00B7163D" w:rsidP="00B7163D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EE294C">
        <w:rPr>
          <w:b/>
          <w:color w:val="auto"/>
        </w:rPr>
        <w:t>1.</w:t>
      </w:r>
      <w:r w:rsidR="002A0266" w:rsidRPr="00EE294C">
        <w:rPr>
          <w:b/>
          <w:color w:val="auto"/>
        </w:rPr>
        <w:t>6</w:t>
      </w:r>
      <w:r w:rsidRPr="00EE294C">
        <w:rPr>
          <w:b/>
          <w:color w:val="auto"/>
        </w:rPr>
        <w:t xml:space="preserve"> Atividade Secundária</w:t>
      </w:r>
      <w:r w:rsidRPr="00EE294C">
        <w:rPr>
          <w:color w:val="auto"/>
        </w:rPr>
        <w:t xml:space="preserve">: </w:t>
      </w:r>
      <w:r w:rsidR="002A0266" w:rsidRPr="00EE294C">
        <w:rPr>
          <w:color w:val="auto"/>
        </w:rPr>
        <w:t>Informar Número de Conselheiro, a serem eleitos para compor os plenários de cada UF.</w:t>
      </w:r>
    </w:p>
    <w:p w14:paraId="480B3BD1" w14:textId="77777777" w:rsidR="00FB60C1" w:rsidRPr="00EE294C" w:rsidRDefault="00FB60C1" w:rsidP="00FB60C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447A6A08" w14:textId="77777777" w:rsidR="00B7163D" w:rsidRPr="00EE294C" w:rsidRDefault="0002293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O </w:t>
      </w:r>
      <w:r w:rsidRPr="00EE294C">
        <w:rPr>
          <w:b/>
        </w:rPr>
        <w:t>nome</w:t>
      </w:r>
      <w:r w:rsidRPr="00EE294C">
        <w:t xml:space="preserve"> da </w:t>
      </w:r>
      <w:r w:rsidR="00A62338" w:rsidRPr="00EE294C">
        <w:t>A</w:t>
      </w:r>
      <w:r w:rsidRPr="00EE294C">
        <w:t xml:space="preserve">tividade </w:t>
      </w:r>
      <w:r w:rsidR="00A62338" w:rsidRPr="00EE294C">
        <w:t>Se</w:t>
      </w:r>
      <w:r w:rsidRPr="00EE294C">
        <w:t>cund</w:t>
      </w:r>
      <w:r w:rsidR="00A62338" w:rsidRPr="00EE294C">
        <w:t>á</w:t>
      </w:r>
      <w:r w:rsidRPr="00EE294C">
        <w:t>ria</w:t>
      </w:r>
      <w:r w:rsidR="00B7163D" w:rsidRPr="00EE294C">
        <w:t>:</w:t>
      </w:r>
    </w:p>
    <w:p w14:paraId="475E7B84" w14:textId="5E030393" w:rsidR="00B7163D" w:rsidRPr="00EE294C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EE294C">
        <w:rPr>
          <w:b/>
        </w:rPr>
        <w:t>1.</w:t>
      </w:r>
      <w:r w:rsidR="00130A28" w:rsidRPr="00EE294C">
        <w:rPr>
          <w:b/>
        </w:rPr>
        <w:t>5</w:t>
      </w:r>
      <w:r w:rsidRPr="00EE294C">
        <w:rPr>
          <w:b/>
        </w:rPr>
        <w:t xml:space="preserve"> Atividade Secundária</w:t>
      </w:r>
      <w:r w:rsidRPr="00EE294C">
        <w:t xml:space="preserve">: O sistema deve buscar conforme parametrização realizada na HST02, porém a funcionalidade será sempre </w:t>
      </w:r>
      <w:r w:rsidR="00130A28" w:rsidRPr="00EE294C">
        <w:t>referente</w:t>
      </w:r>
      <w:r w:rsidRPr="00EE294C">
        <w:t xml:space="preserve"> publicação </w:t>
      </w:r>
      <w:r w:rsidR="00130A28" w:rsidRPr="00EE294C">
        <w:t>Comissão, independente do nome a ela atribuído;</w:t>
      </w:r>
    </w:p>
    <w:p w14:paraId="732F2DFA" w14:textId="77777777" w:rsidR="00B7163D" w:rsidRPr="00EE294C" w:rsidRDefault="00B7163D" w:rsidP="00B7163D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</w:pPr>
    </w:p>
    <w:p w14:paraId="29508288" w14:textId="6233B2B4" w:rsidR="00022931" w:rsidRPr="00EE294C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EE294C">
        <w:rPr>
          <w:b/>
        </w:rPr>
        <w:t>1.</w:t>
      </w:r>
      <w:r w:rsidR="00130A28" w:rsidRPr="00EE294C">
        <w:rPr>
          <w:b/>
        </w:rPr>
        <w:t>6</w:t>
      </w:r>
      <w:r w:rsidRPr="00EE294C">
        <w:rPr>
          <w:b/>
        </w:rPr>
        <w:t xml:space="preserve"> Atividade Secundária</w:t>
      </w:r>
      <w:r w:rsidRPr="00EE294C">
        <w:t>: O</w:t>
      </w:r>
      <w:r w:rsidR="00022931" w:rsidRPr="00EE294C">
        <w:t xml:space="preserve"> sistema deve buscar conforme parametrização realizada na HST02, porém a funcionalidade será sempre referente a informações d</w:t>
      </w:r>
      <w:r w:rsidR="00130A28" w:rsidRPr="00EE294C">
        <w:t>o número de conselheiro a serem eleitos para compor os plenário de cada UF,</w:t>
      </w:r>
      <w:r w:rsidR="00022931" w:rsidRPr="00EE294C">
        <w:t xml:space="preserve"> independente do nome a ela atribuído;</w:t>
      </w:r>
    </w:p>
    <w:p w14:paraId="7202A69A" w14:textId="77777777" w:rsidR="00FB60C1" w:rsidRPr="00EE294C" w:rsidRDefault="00FB60C1" w:rsidP="00FB60C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1746A2B" w14:textId="34151C33" w:rsidR="00FB60C1" w:rsidRPr="00EE294C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>O Nome, Tipo, Data Início e Data Fim serão parametrizados na HST02. Na HST05 o sistema deve exibir os valores parametrizados na HST02;</w:t>
      </w:r>
    </w:p>
    <w:p w14:paraId="1A19ED9B" w14:textId="77777777" w:rsidR="00FB60C1" w:rsidRPr="00EE294C" w:rsidRDefault="00FB60C1" w:rsidP="00FB60C1">
      <w:pPr>
        <w:pStyle w:val="PargrafodaLista"/>
        <w:ind w:left="567"/>
      </w:pPr>
    </w:p>
    <w:p w14:paraId="142E6C17" w14:textId="77777777" w:rsidR="00B7163D" w:rsidRPr="00EE294C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>Na coluna “Status Atividade”</w:t>
      </w:r>
      <w:r w:rsidR="00B7163D" w:rsidRPr="00EE294C">
        <w:t>:</w:t>
      </w:r>
    </w:p>
    <w:p w14:paraId="07581E53" w14:textId="77777777" w:rsidR="00B7163D" w:rsidRPr="00EE294C" w:rsidRDefault="00B7163D" w:rsidP="00B7163D">
      <w:pPr>
        <w:pStyle w:val="PargrafodaLista"/>
      </w:pPr>
    </w:p>
    <w:p w14:paraId="409A15DD" w14:textId="2C0EC499" w:rsidR="00B7163D" w:rsidRPr="00EE294C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EE294C">
        <w:rPr>
          <w:b/>
        </w:rPr>
        <w:t>1.</w:t>
      </w:r>
      <w:r w:rsidR="00D944BB" w:rsidRPr="00EE294C">
        <w:rPr>
          <w:b/>
        </w:rPr>
        <w:t>5</w:t>
      </w:r>
      <w:r w:rsidRPr="00EE294C">
        <w:rPr>
          <w:b/>
        </w:rPr>
        <w:t xml:space="preserve"> Atividade Secundária</w:t>
      </w:r>
      <w:r w:rsidRPr="00EE294C">
        <w:t>: o sistema deve exibir um traço (-)</w:t>
      </w:r>
    </w:p>
    <w:p w14:paraId="70F3CA9C" w14:textId="77777777" w:rsidR="00B7163D" w:rsidRPr="00EE294C" w:rsidRDefault="00B7163D" w:rsidP="00B7163D">
      <w:pPr>
        <w:pStyle w:val="PargrafodaLista"/>
        <w:ind w:left="1418"/>
      </w:pPr>
    </w:p>
    <w:p w14:paraId="6FBD220E" w14:textId="63EE2D4D" w:rsidR="00FB60C1" w:rsidRPr="00EE294C" w:rsidRDefault="00B7163D" w:rsidP="00B7163D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EE294C">
        <w:t>1</w:t>
      </w:r>
      <w:r w:rsidRPr="00EE294C">
        <w:rPr>
          <w:b/>
        </w:rPr>
        <w:t>.</w:t>
      </w:r>
      <w:r w:rsidR="00D944BB" w:rsidRPr="00EE294C">
        <w:rPr>
          <w:b/>
        </w:rPr>
        <w:t>6</w:t>
      </w:r>
      <w:r w:rsidRPr="00EE294C">
        <w:rPr>
          <w:b/>
        </w:rPr>
        <w:t xml:space="preserve"> Atividade Secundária</w:t>
      </w:r>
      <w:r w:rsidRPr="00EE294C">
        <w:t xml:space="preserve">: </w:t>
      </w:r>
      <w:r w:rsidR="00FB60C1" w:rsidRPr="00EE294C">
        <w:t xml:space="preserve">o sistema deve exibir o status da </w:t>
      </w:r>
      <w:r w:rsidR="00A62338" w:rsidRPr="00EE294C">
        <w:t>1.</w:t>
      </w:r>
      <w:r w:rsidR="00D944BB" w:rsidRPr="00EE294C">
        <w:t>6</w:t>
      </w:r>
      <w:r w:rsidR="00A62338" w:rsidRPr="00EE294C">
        <w:t xml:space="preserve"> A</w:t>
      </w:r>
      <w:r w:rsidR="00FB60C1" w:rsidRPr="00EE294C">
        <w:t xml:space="preserve">tividade </w:t>
      </w:r>
      <w:r w:rsidR="00A62338" w:rsidRPr="00EE294C">
        <w:t>S</w:t>
      </w:r>
      <w:r w:rsidR="00FB60C1" w:rsidRPr="00EE294C">
        <w:t>ecundaria</w:t>
      </w:r>
      <w:r w:rsidRPr="00EE294C">
        <w:t>, conforme regra</w:t>
      </w:r>
      <w:r w:rsidR="00FB60C1" w:rsidRPr="00EE294C">
        <w:t xml:space="preserve"> </w:t>
      </w:r>
      <w:r w:rsidR="00FB60C1" w:rsidRPr="00EE294C">
        <w:rPr>
          <w:color w:val="215868" w:themeColor="accent5" w:themeShade="80"/>
        </w:rPr>
        <w:t>[</w:t>
      </w:r>
      <w:r w:rsidR="0015545C" w:rsidRPr="00EE294C">
        <w:rPr>
          <w:color w:val="215868" w:themeColor="accent5" w:themeShade="80"/>
        </w:rPr>
        <w:fldChar w:fldCharType="begin"/>
      </w:r>
      <w:r w:rsidR="0015545C" w:rsidRPr="00EE294C">
        <w:rPr>
          <w:color w:val="215868" w:themeColor="accent5" w:themeShade="80"/>
        </w:rPr>
        <w:instrText xml:space="preserve"> REF _Ref21506348 \r \h </w:instrText>
      </w:r>
      <w:r w:rsidR="00EE294C">
        <w:rPr>
          <w:color w:val="215868" w:themeColor="accent5" w:themeShade="80"/>
        </w:rPr>
        <w:instrText xml:space="preserve"> \* MERGEFORMAT </w:instrText>
      </w:r>
      <w:r w:rsidR="0015545C" w:rsidRPr="00EE294C">
        <w:rPr>
          <w:color w:val="215868" w:themeColor="accent5" w:themeShade="80"/>
        </w:rPr>
      </w:r>
      <w:r w:rsidR="0015545C" w:rsidRPr="00EE294C">
        <w:rPr>
          <w:color w:val="215868" w:themeColor="accent5" w:themeShade="80"/>
        </w:rPr>
        <w:fldChar w:fldCharType="separate"/>
      </w:r>
      <w:r w:rsidR="0015545C" w:rsidRPr="00EE294C">
        <w:rPr>
          <w:color w:val="215868" w:themeColor="accent5" w:themeShade="80"/>
        </w:rPr>
        <w:t>3.1.3.5</w:t>
      </w:r>
      <w:r w:rsidR="0015545C" w:rsidRPr="00EE294C">
        <w:rPr>
          <w:color w:val="215868" w:themeColor="accent5" w:themeShade="80"/>
        </w:rPr>
        <w:fldChar w:fldCharType="end"/>
      </w:r>
      <w:r w:rsidR="00FB60C1" w:rsidRPr="00EE294C">
        <w:rPr>
          <w:color w:val="215868" w:themeColor="accent5" w:themeShade="80"/>
        </w:rPr>
        <w:t>];</w:t>
      </w:r>
    </w:p>
    <w:p w14:paraId="45D06F9E" w14:textId="77777777" w:rsidR="00FB60C1" w:rsidRPr="00EE294C" w:rsidRDefault="00FB60C1" w:rsidP="00FB60C1">
      <w:pPr>
        <w:pStyle w:val="PargrafodaLista"/>
        <w:ind w:left="567"/>
      </w:pPr>
    </w:p>
    <w:p w14:paraId="1D07DC9B" w14:textId="77777777" w:rsidR="004A5205" w:rsidRPr="00EE294C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Na coluna “Ação”, o sistema deve exibir o </w:t>
      </w:r>
      <w:proofErr w:type="gramStart"/>
      <w:r w:rsidRPr="00EE294C">
        <w:t xml:space="preserve">componente </w:t>
      </w:r>
      <w:r w:rsidRPr="00EE294C">
        <w:rPr>
          <w:noProof/>
        </w:rPr>
        <w:drawing>
          <wp:inline distT="0" distB="0" distL="0" distR="0" wp14:anchorId="665E2F12" wp14:editId="4640C5E4">
            <wp:extent cx="45719" cy="1828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94C">
        <w:t>,</w:t>
      </w:r>
      <w:proofErr w:type="gramEnd"/>
      <w:r w:rsidRPr="00EE294C">
        <w:t xml:space="preserve"> com a opção</w:t>
      </w:r>
      <w:r w:rsidR="004A5205" w:rsidRPr="00EE294C">
        <w:t>:</w:t>
      </w:r>
    </w:p>
    <w:p w14:paraId="0C845D16" w14:textId="77777777" w:rsidR="004A5205" w:rsidRPr="00EE294C" w:rsidRDefault="004A5205" w:rsidP="004A5205">
      <w:pPr>
        <w:pStyle w:val="PargrafodaLista"/>
      </w:pPr>
    </w:p>
    <w:p w14:paraId="6856D60A" w14:textId="434CCCFF" w:rsidR="00FB60C1" w:rsidRPr="00EE294C" w:rsidRDefault="004A5205" w:rsidP="004A520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EE294C">
        <w:rPr>
          <w:b/>
        </w:rPr>
        <w:t>1.</w:t>
      </w:r>
      <w:r w:rsidR="00717884" w:rsidRPr="00EE294C">
        <w:rPr>
          <w:b/>
        </w:rPr>
        <w:t>5</w:t>
      </w:r>
      <w:r w:rsidRPr="00EE294C">
        <w:rPr>
          <w:b/>
        </w:rPr>
        <w:t xml:space="preserve"> Atividade Secundária</w:t>
      </w:r>
      <w:r w:rsidRPr="00EE294C">
        <w:t xml:space="preserve">: </w:t>
      </w:r>
      <w:r w:rsidR="00FB60C1" w:rsidRPr="00EE294C">
        <w:t xml:space="preserve"> </w:t>
      </w:r>
      <w:r w:rsidRPr="00EE294C">
        <w:t>Publicar.</w:t>
      </w:r>
      <w:r w:rsidR="00A62338" w:rsidRPr="00EE294C">
        <w:rPr>
          <w:color w:val="31849B" w:themeColor="accent5" w:themeShade="BF"/>
        </w:rPr>
        <w:t xml:space="preserve"> [</w:t>
      </w:r>
      <w:r w:rsidR="00A62338" w:rsidRPr="00EE294C">
        <w:rPr>
          <w:color w:val="31849B" w:themeColor="accent5" w:themeShade="BF"/>
        </w:rPr>
        <w:fldChar w:fldCharType="begin"/>
      </w:r>
      <w:r w:rsidR="00A62338" w:rsidRPr="00EE294C">
        <w:rPr>
          <w:color w:val="31849B" w:themeColor="accent5" w:themeShade="BF"/>
        </w:rPr>
        <w:instrText xml:space="preserve"> REF _Ref13579930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A62338" w:rsidRPr="00EE294C">
        <w:rPr>
          <w:color w:val="31849B" w:themeColor="accent5" w:themeShade="BF"/>
        </w:rPr>
      </w:r>
      <w:r w:rsidR="00A62338" w:rsidRPr="00EE294C">
        <w:rPr>
          <w:color w:val="31849B" w:themeColor="accent5" w:themeShade="BF"/>
        </w:rPr>
        <w:fldChar w:fldCharType="separate"/>
      </w:r>
      <w:r w:rsidR="00A62338" w:rsidRPr="00EE294C">
        <w:rPr>
          <w:color w:val="31849B" w:themeColor="accent5" w:themeShade="BF"/>
        </w:rPr>
        <w:t>P01</w:t>
      </w:r>
      <w:r w:rsidR="00A62338" w:rsidRPr="00EE294C">
        <w:rPr>
          <w:color w:val="31849B" w:themeColor="accent5" w:themeShade="BF"/>
        </w:rPr>
        <w:fldChar w:fldCharType="end"/>
      </w:r>
      <w:r w:rsidR="00A62338" w:rsidRPr="00EE294C">
        <w:rPr>
          <w:color w:val="31849B" w:themeColor="accent5" w:themeShade="BF"/>
        </w:rPr>
        <w:t>]</w:t>
      </w:r>
    </w:p>
    <w:p w14:paraId="22DA9383" w14:textId="77777777" w:rsidR="004A5205" w:rsidRPr="00EE294C" w:rsidRDefault="004A5205" w:rsidP="004A5205">
      <w:pPr>
        <w:pStyle w:val="PargrafodaLista"/>
        <w:ind w:left="1418"/>
      </w:pPr>
    </w:p>
    <w:p w14:paraId="30EA2D5A" w14:textId="74612D4C" w:rsidR="004A5205" w:rsidRPr="00EE294C" w:rsidRDefault="004A5205" w:rsidP="004A520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EE294C">
        <w:rPr>
          <w:b/>
        </w:rPr>
        <w:t>1.</w:t>
      </w:r>
      <w:r w:rsidR="00717884" w:rsidRPr="00EE294C">
        <w:rPr>
          <w:b/>
        </w:rPr>
        <w:t xml:space="preserve">6 </w:t>
      </w:r>
      <w:r w:rsidRPr="00EE294C">
        <w:rPr>
          <w:b/>
        </w:rPr>
        <w:t>Atividade Secundária</w:t>
      </w:r>
      <w:r w:rsidRPr="00EE294C">
        <w:t xml:space="preserve">: Parametrizar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_Ref13579930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P01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</w:p>
    <w:p w14:paraId="4D3905F6" w14:textId="77777777" w:rsidR="00FB60C1" w:rsidRPr="00EE294C" w:rsidRDefault="00FB60C1" w:rsidP="00FB60C1">
      <w:pPr>
        <w:pStyle w:val="PargrafodaLista"/>
      </w:pPr>
    </w:p>
    <w:p w14:paraId="0180DF82" w14:textId="77777777" w:rsidR="00FB60C1" w:rsidRPr="00EE294C" w:rsidRDefault="00FB60C1" w:rsidP="00B2550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rPr>
          <w:color w:val="000000" w:themeColor="text1"/>
        </w:rPr>
        <w:t>Ao posicionar o cursor na opção desejada do Painel Visual, o sistema deve destacar o fundo da ação de cinza.</w:t>
      </w:r>
    </w:p>
    <w:p w14:paraId="32918406" w14:textId="77777777" w:rsidR="00C87DBC" w:rsidRPr="00EE294C" w:rsidRDefault="00C87DBC" w:rsidP="00C87DBC">
      <w:pPr>
        <w:pStyle w:val="PargrafodaLista"/>
      </w:pPr>
    </w:p>
    <w:p w14:paraId="674A905F" w14:textId="6B63F999" w:rsidR="00C87DBC" w:rsidRPr="00EE294C" w:rsidRDefault="00575EBC" w:rsidP="00C87DB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rPr>
          <w:noProof/>
        </w:rPr>
        <w:drawing>
          <wp:inline distT="0" distB="0" distL="0" distR="0" wp14:anchorId="756B6148" wp14:editId="3E628CE0">
            <wp:extent cx="534010" cy="42039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823" cy="4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BF1" w14:textId="6A95241C" w:rsidR="00A24E87" w:rsidRPr="00EE294C" w:rsidRDefault="00A24E87" w:rsidP="00FB60C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54F6AC9A" w14:textId="4F13B492" w:rsidR="004A5205" w:rsidRPr="00EE294C" w:rsidRDefault="004A5205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EE294C">
        <w:rPr>
          <w:color w:val="000000" w:themeColor="text1" w:themeShade="BF"/>
        </w:rPr>
        <w:t>Ao acionar a ação “</w:t>
      </w:r>
      <w:r w:rsidRPr="00EE294C">
        <w:rPr>
          <w:b/>
          <w:color w:val="000000" w:themeColor="text1" w:themeShade="BF"/>
        </w:rPr>
        <w:t>Publicar”</w:t>
      </w:r>
      <w:r w:rsidRPr="00EE294C">
        <w:rPr>
          <w:color w:val="000000" w:themeColor="text1" w:themeShade="BF"/>
        </w:rPr>
        <w:t xml:space="preserve">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_Ref13579930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P01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Pr="00EE294C">
        <w:rPr>
          <w:color w:val="auto"/>
        </w:rPr>
        <w:t>, o sistema deve direcionar/chamar a estória HST013_Publicar Documento</w:t>
      </w:r>
      <w:r w:rsidR="001300A8" w:rsidRPr="00EE294C">
        <w:rPr>
          <w:color w:val="auto"/>
        </w:rPr>
        <w:t>.</w:t>
      </w:r>
      <w:r w:rsidRPr="00EE294C">
        <w:rPr>
          <w:color w:val="auto"/>
        </w:rPr>
        <w:t xml:space="preserve"> </w:t>
      </w:r>
    </w:p>
    <w:p w14:paraId="4D96448F" w14:textId="77777777" w:rsidR="004A5205" w:rsidRPr="00EE294C" w:rsidRDefault="004A5205" w:rsidP="004A520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7CB4C035" w14:textId="0BAABC16" w:rsidR="00875873" w:rsidRPr="00EE294C" w:rsidRDefault="00A24E87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EE294C">
        <w:rPr>
          <w:color w:val="000000" w:themeColor="text1"/>
        </w:rPr>
        <w:t>A</w:t>
      </w:r>
      <w:r w:rsidR="00875873" w:rsidRPr="00EE294C">
        <w:rPr>
          <w:color w:val="000000" w:themeColor="text1"/>
        </w:rPr>
        <w:t>o acionar a ação “</w:t>
      </w:r>
      <w:r w:rsidR="004A5205" w:rsidRPr="00EE294C">
        <w:rPr>
          <w:b/>
          <w:color w:val="000000" w:themeColor="text1"/>
        </w:rPr>
        <w:t>Parametrizar</w:t>
      </w:r>
      <w:r w:rsidR="004A5205" w:rsidRPr="00EE294C">
        <w:rPr>
          <w:color w:val="000000" w:themeColor="text1"/>
        </w:rPr>
        <w:t xml:space="preserve"> “</w:t>
      </w:r>
      <w:r w:rsidR="00875873" w:rsidRPr="00EE294C">
        <w:rPr>
          <w:color w:val="31849B" w:themeColor="accent5" w:themeShade="BF"/>
        </w:rPr>
        <w:t>[</w:t>
      </w:r>
      <w:r w:rsidR="00875873" w:rsidRPr="00EE294C">
        <w:rPr>
          <w:color w:val="31849B" w:themeColor="accent5" w:themeShade="BF"/>
        </w:rPr>
        <w:fldChar w:fldCharType="begin"/>
      </w:r>
      <w:r w:rsidR="00875873" w:rsidRPr="00EE294C">
        <w:rPr>
          <w:color w:val="31849B" w:themeColor="accent5" w:themeShade="BF"/>
        </w:rPr>
        <w:instrText xml:space="preserve"> REF _Ref13579930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875873" w:rsidRPr="00EE294C">
        <w:rPr>
          <w:color w:val="31849B" w:themeColor="accent5" w:themeShade="BF"/>
        </w:rPr>
      </w:r>
      <w:r w:rsidR="00875873" w:rsidRPr="00EE294C">
        <w:rPr>
          <w:color w:val="31849B" w:themeColor="accent5" w:themeShade="BF"/>
        </w:rPr>
        <w:fldChar w:fldCharType="separate"/>
      </w:r>
      <w:r w:rsidR="00875873" w:rsidRPr="00EE294C">
        <w:rPr>
          <w:color w:val="31849B" w:themeColor="accent5" w:themeShade="BF"/>
        </w:rPr>
        <w:t>P01</w:t>
      </w:r>
      <w:r w:rsidR="00875873" w:rsidRPr="00EE294C">
        <w:rPr>
          <w:color w:val="31849B" w:themeColor="accent5" w:themeShade="BF"/>
        </w:rPr>
        <w:fldChar w:fldCharType="end"/>
      </w:r>
      <w:r w:rsidR="00875873" w:rsidRPr="00EE294C">
        <w:rPr>
          <w:color w:val="31849B" w:themeColor="accent5" w:themeShade="BF"/>
        </w:rPr>
        <w:t>]</w:t>
      </w:r>
      <w:r w:rsidR="00875873" w:rsidRPr="00EE294C">
        <w:rPr>
          <w:color w:val="000000" w:themeColor="text1"/>
        </w:rPr>
        <w:t xml:space="preserve">, o sistema </w:t>
      </w:r>
      <w:r w:rsidR="00A62338" w:rsidRPr="00EE294C">
        <w:rPr>
          <w:color w:val="000000" w:themeColor="text1"/>
        </w:rPr>
        <w:t>deve exibir</w:t>
      </w:r>
      <w:r w:rsidR="00875873" w:rsidRPr="00EE294C">
        <w:rPr>
          <w:color w:val="000000" w:themeColor="text1"/>
        </w:rPr>
        <w:t xml:space="preserve"> </w:t>
      </w:r>
      <w:r w:rsidR="004A5205" w:rsidRPr="00EE294C">
        <w:rPr>
          <w:color w:val="000000" w:themeColor="text1"/>
        </w:rPr>
        <w:t>a tela</w:t>
      </w:r>
      <w:r w:rsidR="00875873" w:rsidRPr="00EE294C">
        <w:rPr>
          <w:color w:val="000000" w:themeColor="text1"/>
        </w:rPr>
        <w:t xml:space="preserve"> </w:t>
      </w:r>
      <w:r w:rsidR="001300A8" w:rsidRPr="00EE294C">
        <w:rPr>
          <w:color w:val="000000" w:themeColor="text1"/>
        </w:rPr>
        <w:t>com as informações do número de conselheiros</w:t>
      </w:r>
      <w:r w:rsidR="00875873" w:rsidRPr="00EE294C">
        <w:rPr>
          <w:color w:val="31849B" w:themeColor="accent5" w:themeShade="BF"/>
        </w:rPr>
        <w:t>[</w:t>
      </w:r>
      <w:r w:rsidR="00875873" w:rsidRPr="00EE294C">
        <w:rPr>
          <w:color w:val="31849B" w:themeColor="accent5" w:themeShade="BF"/>
        </w:rPr>
        <w:fldChar w:fldCharType="begin"/>
      </w:r>
      <w:r w:rsidR="00875873" w:rsidRPr="00EE294C">
        <w:rPr>
          <w:color w:val="31849B" w:themeColor="accent5" w:themeShade="BF"/>
        </w:rPr>
        <w:instrText xml:space="preserve"> REF _Ref17461370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875873" w:rsidRPr="00EE294C">
        <w:rPr>
          <w:color w:val="31849B" w:themeColor="accent5" w:themeShade="BF"/>
        </w:rPr>
      </w:r>
      <w:r w:rsidR="00875873" w:rsidRPr="00EE294C">
        <w:rPr>
          <w:color w:val="31849B" w:themeColor="accent5" w:themeShade="BF"/>
        </w:rPr>
        <w:fldChar w:fldCharType="separate"/>
      </w:r>
      <w:r w:rsidR="00875873" w:rsidRPr="00EE294C">
        <w:rPr>
          <w:color w:val="31849B" w:themeColor="accent5" w:themeShade="BF"/>
        </w:rPr>
        <w:t>P02</w:t>
      </w:r>
      <w:r w:rsidR="00875873" w:rsidRPr="00EE294C">
        <w:rPr>
          <w:color w:val="31849B" w:themeColor="accent5" w:themeShade="BF"/>
        </w:rPr>
        <w:fldChar w:fldCharType="end"/>
      </w:r>
      <w:r w:rsidR="00875873" w:rsidRPr="00EE294C">
        <w:rPr>
          <w:color w:val="31849B" w:themeColor="accent5" w:themeShade="BF"/>
        </w:rPr>
        <w:t>].</w:t>
      </w:r>
    </w:p>
    <w:p w14:paraId="3F162B80" w14:textId="77777777" w:rsidR="00E13937" w:rsidRPr="00EE294C" w:rsidRDefault="00E13937" w:rsidP="00E1393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16B9E8B7" w14:textId="1EA24678" w:rsidR="00DB3486" w:rsidRPr="00EE294C" w:rsidRDefault="004A5205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EE294C">
        <w:rPr>
          <w:color w:val="000000" w:themeColor="text1"/>
        </w:rPr>
        <w:t>A 1.</w:t>
      </w:r>
      <w:r w:rsidR="00DB3486" w:rsidRPr="00EE294C">
        <w:rPr>
          <w:color w:val="000000" w:themeColor="text1"/>
        </w:rPr>
        <w:t>6</w:t>
      </w:r>
      <w:r w:rsidRPr="00EE294C">
        <w:rPr>
          <w:color w:val="000000" w:themeColor="text1"/>
        </w:rPr>
        <w:t xml:space="preserve"> Atividade Secundária, </w:t>
      </w:r>
      <w:r w:rsidR="00875873" w:rsidRPr="00EE294C">
        <w:rPr>
          <w:color w:val="000000" w:themeColor="text1"/>
        </w:rPr>
        <w:t xml:space="preserve">será utilizada para </w:t>
      </w:r>
      <w:r w:rsidR="00DB3486" w:rsidRPr="00EE294C">
        <w:rPr>
          <w:color w:val="000000" w:themeColor="text1"/>
        </w:rPr>
        <w:t>informar o número de conselheiro, a serem eleitos para compor os plenários de cada UF.</w:t>
      </w:r>
    </w:p>
    <w:p w14:paraId="31C309E6" w14:textId="77777777" w:rsidR="00E13937" w:rsidRPr="00EE294C" w:rsidRDefault="00E13937" w:rsidP="00E13937">
      <w:pPr>
        <w:pStyle w:val="PargrafodaLista"/>
        <w:rPr>
          <w:color w:val="000000" w:themeColor="text1"/>
        </w:rPr>
      </w:pPr>
    </w:p>
    <w:p w14:paraId="4479959F" w14:textId="77777777" w:rsidR="00DB3486" w:rsidRPr="00EE294C" w:rsidRDefault="00DB3486" w:rsidP="00DB348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76DBC2C" w14:textId="2FFE5F40" w:rsidR="00DB3486" w:rsidRPr="00EE294C" w:rsidRDefault="00DB3486" w:rsidP="00DB34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EE294C">
        <w:rPr>
          <w:b/>
        </w:rPr>
        <w:t>Aba Número de Conselh</w:t>
      </w:r>
      <w:r w:rsidR="00443201" w:rsidRPr="00EE294C">
        <w:rPr>
          <w:b/>
        </w:rPr>
        <w:t>e</w:t>
      </w:r>
      <w:r w:rsidRPr="00EE294C">
        <w:rPr>
          <w:b/>
        </w:rPr>
        <w:t>iro:</w:t>
      </w:r>
      <w:r w:rsidR="00443201" w:rsidRPr="00EE294C">
        <w:rPr>
          <w:b/>
        </w:rPr>
        <w:t xml:space="preserve"> </w:t>
      </w:r>
      <w:r w:rsidR="00443201" w:rsidRPr="00EE294C">
        <w:rPr>
          <w:color w:val="31849B" w:themeColor="accent5" w:themeShade="BF"/>
        </w:rPr>
        <w:t>[</w:t>
      </w:r>
      <w:r w:rsidR="00443201" w:rsidRPr="00EE294C">
        <w:rPr>
          <w:color w:val="31849B" w:themeColor="accent5" w:themeShade="BF"/>
        </w:rPr>
        <w:fldChar w:fldCharType="begin"/>
      </w:r>
      <w:r w:rsidR="00443201" w:rsidRPr="00EE294C">
        <w:rPr>
          <w:color w:val="31849B" w:themeColor="accent5" w:themeShade="BF"/>
        </w:rPr>
        <w:instrText xml:space="preserve"> REF _Ref13579930 \r \h  \* MERGEFORMAT </w:instrText>
      </w:r>
      <w:r w:rsidR="00443201" w:rsidRPr="00EE294C">
        <w:rPr>
          <w:color w:val="31849B" w:themeColor="accent5" w:themeShade="BF"/>
        </w:rPr>
      </w:r>
      <w:r w:rsidR="00443201" w:rsidRPr="00EE294C">
        <w:rPr>
          <w:color w:val="31849B" w:themeColor="accent5" w:themeShade="BF"/>
        </w:rPr>
        <w:fldChar w:fldCharType="separate"/>
      </w:r>
      <w:r w:rsidR="00443201" w:rsidRPr="00EE294C">
        <w:rPr>
          <w:color w:val="31849B" w:themeColor="accent5" w:themeShade="BF"/>
        </w:rPr>
        <w:fldChar w:fldCharType="begin"/>
      </w:r>
      <w:r w:rsidR="00443201" w:rsidRPr="00EE294C">
        <w:rPr>
          <w:color w:val="31849B" w:themeColor="accent5" w:themeShade="BF"/>
        </w:rPr>
        <w:instrText xml:space="preserve"> REF _Ref17461370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443201" w:rsidRPr="00EE294C">
        <w:rPr>
          <w:color w:val="31849B" w:themeColor="accent5" w:themeShade="BF"/>
        </w:rPr>
      </w:r>
      <w:r w:rsidR="00443201" w:rsidRPr="00EE294C">
        <w:rPr>
          <w:color w:val="31849B" w:themeColor="accent5" w:themeShade="BF"/>
        </w:rPr>
        <w:fldChar w:fldCharType="separate"/>
      </w:r>
      <w:r w:rsidR="00443201" w:rsidRPr="00EE294C">
        <w:rPr>
          <w:color w:val="31849B" w:themeColor="accent5" w:themeShade="BF"/>
        </w:rPr>
        <w:t>P02</w:t>
      </w:r>
      <w:r w:rsidR="00443201" w:rsidRPr="00EE294C">
        <w:rPr>
          <w:color w:val="31849B" w:themeColor="accent5" w:themeShade="BF"/>
        </w:rPr>
        <w:fldChar w:fldCharType="end"/>
      </w:r>
      <w:r w:rsidR="00443201" w:rsidRPr="00EE294C">
        <w:rPr>
          <w:color w:val="31849B" w:themeColor="accent5" w:themeShade="BF"/>
        </w:rPr>
        <w:fldChar w:fldCharType="end"/>
      </w:r>
      <w:r w:rsidR="00443201" w:rsidRPr="00EE294C">
        <w:rPr>
          <w:color w:val="31849B" w:themeColor="accent5" w:themeShade="BF"/>
        </w:rPr>
        <w:t>]</w:t>
      </w:r>
    </w:p>
    <w:p w14:paraId="14816E85" w14:textId="77777777" w:rsidR="00DB3486" w:rsidRPr="00EE294C" w:rsidRDefault="00DB3486" w:rsidP="00E13937">
      <w:pPr>
        <w:pStyle w:val="PargrafodaLista"/>
        <w:rPr>
          <w:color w:val="000000" w:themeColor="text1"/>
        </w:rPr>
      </w:pPr>
    </w:p>
    <w:p w14:paraId="3A9D0C43" w14:textId="77777777" w:rsidR="00484037" w:rsidRPr="00EE294C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4C98EA20" w:rsidR="00C8013A" w:rsidRPr="00EE294C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E294C">
        <w:t xml:space="preserve"> </w:t>
      </w:r>
      <w:bookmarkStart w:id="21" w:name="_Ref17641422"/>
      <w:bookmarkStart w:id="22" w:name="_Ref15911404"/>
      <w:r w:rsidR="00443201" w:rsidRPr="00EE294C">
        <w:rPr>
          <w:b/>
        </w:rPr>
        <w:t>Informações Importante</w:t>
      </w:r>
      <w:r w:rsidR="00AA33C4" w:rsidRPr="00EE294C">
        <w:rPr>
          <w:b/>
        </w:rPr>
        <w:t xml:space="preserve"> </w:t>
      </w:r>
      <w:r w:rsidR="00AA33C4" w:rsidRPr="00EE294C">
        <w:rPr>
          <w:color w:val="31849B" w:themeColor="accent5" w:themeShade="BF"/>
        </w:rPr>
        <w:t>[</w:t>
      </w:r>
      <w:r w:rsidR="00AA33C4" w:rsidRPr="00EE294C">
        <w:rPr>
          <w:color w:val="31849B" w:themeColor="accent5" w:themeShade="BF"/>
        </w:rPr>
        <w:fldChar w:fldCharType="begin"/>
      </w:r>
      <w:r w:rsidR="00AA33C4" w:rsidRPr="00EE294C">
        <w:rPr>
          <w:color w:val="31849B" w:themeColor="accent5" w:themeShade="BF"/>
        </w:rPr>
        <w:instrText xml:space="preserve"> REF _Ref13579930 \r \h  \* MERGEFORMAT </w:instrText>
      </w:r>
      <w:r w:rsidR="00AA33C4" w:rsidRPr="00EE294C">
        <w:rPr>
          <w:color w:val="31849B" w:themeColor="accent5" w:themeShade="BF"/>
        </w:rPr>
      </w:r>
      <w:r w:rsidR="00AA33C4" w:rsidRPr="00EE294C">
        <w:rPr>
          <w:color w:val="31849B" w:themeColor="accent5" w:themeShade="BF"/>
        </w:rPr>
        <w:fldChar w:fldCharType="separate"/>
      </w:r>
      <w:r w:rsidR="00825F2A" w:rsidRPr="00EE294C">
        <w:rPr>
          <w:color w:val="31849B" w:themeColor="accent5" w:themeShade="BF"/>
        </w:rPr>
        <w:fldChar w:fldCharType="begin"/>
      </w:r>
      <w:r w:rsidR="00825F2A" w:rsidRPr="00EE294C">
        <w:rPr>
          <w:color w:val="31849B" w:themeColor="accent5" w:themeShade="BF"/>
        </w:rPr>
        <w:instrText xml:space="preserve"> REF _Ref17461370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825F2A" w:rsidRPr="00EE294C">
        <w:rPr>
          <w:color w:val="31849B" w:themeColor="accent5" w:themeShade="BF"/>
        </w:rPr>
      </w:r>
      <w:r w:rsidR="00825F2A" w:rsidRPr="00EE294C">
        <w:rPr>
          <w:color w:val="31849B" w:themeColor="accent5" w:themeShade="BF"/>
        </w:rPr>
        <w:fldChar w:fldCharType="separate"/>
      </w:r>
      <w:r w:rsidR="00825F2A" w:rsidRPr="00EE294C">
        <w:rPr>
          <w:color w:val="31849B" w:themeColor="accent5" w:themeShade="BF"/>
        </w:rPr>
        <w:t>P02</w:t>
      </w:r>
      <w:r w:rsidR="00825F2A" w:rsidRPr="00EE294C">
        <w:rPr>
          <w:color w:val="31849B" w:themeColor="accent5" w:themeShade="BF"/>
        </w:rPr>
        <w:fldChar w:fldCharType="end"/>
      </w:r>
      <w:r w:rsidR="00AA33C4" w:rsidRPr="00EE294C">
        <w:rPr>
          <w:color w:val="31849B" w:themeColor="accent5" w:themeShade="BF"/>
        </w:rPr>
        <w:fldChar w:fldCharType="end"/>
      </w:r>
      <w:r w:rsidR="00AA33C4" w:rsidRPr="00EE294C">
        <w:rPr>
          <w:color w:val="31849B" w:themeColor="accent5" w:themeShade="BF"/>
        </w:rPr>
        <w:t>]</w:t>
      </w:r>
      <w:bookmarkEnd w:id="21"/>
    </w:p>
    <w:p w14:paraId="6D9F0CB7" w14:textId="116C3E2A" w:rsidR="00574D76" w:rsidRPr="00EE294C" w:rsidRDefault="00825F2A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t>O</w:t>
      </w:r>
      <w:r w:rsidR="00574D76" w:rsidRPr="00EE294C">
        <w:t xml:space="preserve"> sistema deve validar qual o ano e a eleição que o ator selecionou na HST05 Consultar Eleição. E deve exibir nas Informações Importante os campos Ano da Eleição e Eleição, conforme seleção realizada anteriormente.</w:t>
      </w:r>
    </w:p>
    <w:p w14:paraId="7426D953" w14:textId="59E68A84" w:rsidR="00574D76" w:rsidRPr="00EE294C" w:rsidRDefault="00574D76" w:rsidP="00574D7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rPr>
          <w:noProof/>
          <w:color w:val="000000" w:themeColor="text1"/>
        </w:rPr>
        <w:drawing>
          <wp:inline distT="0" distB="0" distL="0" distR="0" wp14:anchorId="474424B9" wp14:editId="73875721">
            <wp:extent cx="4162349" cy="68775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82" cy="6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7BA9" w14:textId="77777777" w:rsidR="00574D76" w:rsidRPr="00EE294C" w:rsidRDefault="00574D76" w:rsidP="00574D7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697D27F9" w14:textId="77777777" w:rsidR="00574D76" w:rsidRPr="00EE294C" w:rsidRDefault="00574D76" w:rsidP="00B2550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t>Os dois campos deve ser exibidos desabilitados para eleição.</w:t>
      </w:r>
    </w:p>
    <w:p w14:paraId="4B87E9C0" w14:textId="77777777" w:rsidR="007664DD" w:rsidRPr="00EE294C" w:rsidRDefault="007664DD" w:rsidP="007664D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bookmarkEnd w:id="22"/>
    <w:p w14:paraId="3D5AE46A" w14:textId="77777777" w:rsidR="002B1BFB" w:rsidRPr="00EE294C" w:rsidRDefault="002B1BFB" w:rsidP="002B1BF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70B3799E" w:rsidR="002B1BFB" w:rsidRPr="00EE294C" w:rsidRDefault="002B1BFB" w:rsidP="002B1BF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E294C">
        <w:t xml:space="preserve"> </w:t>
      </w:r>
      <w:bookmarkStart w:id="23" w:name="_Ref17574161"/>
      <w:r w:rsidR="002976A5" w:rsidRPr="00EE294C">
        <w:t xml:space="preserve"> </w:t>
      </w:r>
      <w:bookmarkStart w:id="24" w:name="_Ref21525037"/>
      <w:r w:rsidR="002976A5" w:rsidRPr="00EE294C">
        <w:rPr>
          <w:b/>
        </w:rPr>
        <w:t>CONSULTAR</w:t>
      </w:r>
      <w:r w:rsidR="002976A5" w:rsidRPr="00EE294C">
        <w:t xml:space="preserve"> - </w:t>
      </w:r>
      <w:r w:rsidR="005B61CC" w:rsidRPr="00EE294C">
        <w:rPr>
          <w:b/>
        </w:rPr>
        <w:t>Filtros</w:t>
      </w:r>
      <w:r w:rsidR="00D826C0" w:rsidRPr="00EE294C">
        <w:rPr>
          <w:b/>
        </w:rPr>
        <w:t xml:space="preserve"> </w:t>
      </w:r>
      <w:bookmarkEnd w:id="23"/>
      <w:r w:rsidR="005B61CC" w:rsidRPr="00EE294C">
        <w:rPr>
          <w:color w:val="31849B" w:themeColor="accent5" w:themeShade="BF"/>
        </w:rPr>
        <w:t>[</w:t>
      </w:r>
      <w:r w:rsidR="005B61CC" w:rsidRPr="00EE294C">
        <w:rPr>
          <w:color w:val="31849B" w:themeColor="accent5" w:themeShade="BF"/>
        </w:rPr>
        <w:fldChar w:fldCharType="begin"/>
      </w:r>
      <w:r w:rsidR="005B61CC" w:rsidRPr="00EE294C">
        <w:rPr>
          <w:color w:val="31849B" w:themeColor="accent5" w:themeShade="BF"/>
        </w:rPr>
        <w:instrText xml:space="preserve"> REF _Ref13579930 \r \h  \* MERGEFORMAT </w:instrText>
      </w:r>
      <w:r w:rsidR="005B61CC" w:rsidRPr="00EE294C">
        <w:rPr>
          <w:color w:val="31849B" w:themeColor="accent5" w:themeShade="BF"/>
        </w:rPr>
      </w:r>
      <w:r w:rsidR="005B61CC" w:rsidRPr="00EE294C">
        <w:rPr>
          <w:color w:val="31849B" w:themeColor="accent5" w:themeShade="BF"/>
        </w:rPr>
        <w:fldChar w:fldCharType="separate"/>
      </w:r>
      <w:r w:rsidR="005B61CC" w:rsidRPr="00EE294C">
        <w:rPr>
          <w:color w:val="31849B" w:themeColor="accent5" w:themeShade="BF"/>
        </w:rPr>
        <w:fldChar w:fldCharType="begin"/>
      </w:r>
      <w:r w:rsidR="005B61CC" w:rsidRPr="00EE294C">
        <w:rPr>
          <w:color w:val="31849B" w:themeColor="accent5" w:themeShade="BF"/>
        </w:rPr>
        <w:instrText xml:space="preserve"> REF _Ref17461370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="005B61CC" w:rsidRPr="00EE294C">
        <w:rPr>
          <w:color w:val="31849B" w:themeColor="accent5" w:themeShade="BF"/>
        </w:rPr>
      </w:r>
      <w:r w:rsidR="005B61CC" w:rsidRPr="00EE294C">
        <w:rPr>
          <w:color w:val="31849B" w:themeColor="accent5" w:themeShade="BF"/>
        </w:rPr>
        <w:fldChar w:fldCharType="separate"/>
      </w:r>
      <w:r w:rsidR="005B61CC" w:rsidRPr="00EE294C">
        <w:rPr>
          <w:color w:val="31849B" w:themeColor="accent5" w:themeShade="BF"/>
        </w:rPr>
        <w:t>P02</w:t>
      </w:r>
      <w:r w:rsidR="005B61CC" w:rsidRPr="00EE294C">
        <w:rPr>
          <w:color w:val="31849B" w:themeColor="accent5" w:themeShade="BF"/>
        </w:rPr>
        <w:fldChar w:fldCharType="end"/>
      </w:r>
      <w:r w:rsidR="005B61CC" w:rsidRPr="00EE294C">
        <w:rPr>
          <w:color w:val="31849B" w:themeColor="accent5" w:themeShade="BF"/>
        </w:rPr>
        <w:fldChar w:fldCharType="end"/>
      </w:r>
      <w:r w:rsidR="005B61CC" w:rsidRPr="00EE294C">
        <w:rPr>
          <w:color w:val="31849B" w:themeColor="accent5" w:themeShade="BF"/>
        </w:rPr>
        <w:t>]</w:t>
      </w:r>
      <w:bookmarkEnd w:id="24"/>
    </w:p>
    <w:p w14:paraId="3132F9C3" w14:textId="77777777" w:rsidR="005B61CC" w:rsidRPr="00EE294C" w:rsidRDefault="00D826C0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t>O</w:t>
      </w:r>
      <w:r w:rsidR="005B61CC" w:rsidRPr="00EE294C">
        <w:t xml:space="preserve"> sistema deve permitir CONSULTAR as informações dos números de conselheiros;</w:t>
      </w:r>
    </w:p>
    <w:p w14:paraId="7EACA65A" w14:textId="0BA4715B" w:rsidR="005B61CC" w:rsidRPr="00EE294C" w:rsidRDefault="00D826C0" w:rsidP="005B61C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t xml:space="preserve"> </w:t>
      </w:r>
    </w:p>
    <w:p w14:paraId="34310F8C" w14:textId="2FA2AF04" w:rsidR="00F35D27" w:rsidRPr="00EE294C" w:rsidRDefault="00F35D27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</w:t>
      </w:r>
      <w:r w:rsidRPr="00EE294C">
        <w:t>disponibilizar um componente para pesquisa, populada com as opções conforme as informações da eleição selecionada</w:t>
      </w:r>
      <w:r w:rsidR="0015545C" w:rsidRPr="00EE294C">
        <w:t xml:space="preserve"> pelo ator</w:t>
      </w:r>
      <w:r w:rsidRPr="00EE294C">
        <w:t xml:space="preserve">. Na HST02 o ator informa quais são as </w:t>
      </w:r>
      <w:proofErr w:type="spellStart"/>
      <w:r w:rsidRPr="00EE294C">
        <w:t>UFs</w:t>
      </w:r>
      <w:proofErr w:type="spellEnd"/>
      <w:r w:rsidRPr="00EE294C">
        <w:t xml:space="preserve"> que participaram da eleição, e se terá eleição ou não para IES.</w:t>
      </w:r>
    </w:p>
    <w:p w14:paraId="555DEC29" w14:textId="77777777" w:rsidR="00F35D27" w:rsidRPr="00EE294C" w:rsidRDefault="00F35D27" w:rsidP="00F35D27">
      <w:pPr>
        <w:pStyle w:val="PargrafodaLista"/>
        <w:rPr>
          <w:color w:val="000000" w:themeColor="text1"/>
        </w:rPr>
      </w:pPr>
    </w:p>
    <w:p w14:paraId="79ABF834" w14:textId="52F3B93D" w:rsidR="00F35D27" w:rsidRPr="00EE294C" w:rsidRDefault="00F35D27" w:rsidP="00B2550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validar na HST02 as </w:t>
      </w:r>
      <w:r w:rsidR="00557886" w:rsidRPr="00EE294C">
        <w:rPr>
          <w:color w:val="000000" w:themeColor="text1"/>
        </w:rPr>
        <w:t>informações,</w:t>
      </w:r>
      <w:r w:rsidRPr="00EE294C">
        <w:rPr>
          <w:color w:val="000000" w:themeColor="text1"/>
        </w:rPr>
        <w:t xml:space="preserve"> e deve exibir apenas os valores que o ator selecionou na HST</w:t>
      </w:r>
      <w:r w:rsidR="00557886" w:rsidRPr="00EE294C">
        <w:rPr>
          <w:color w:val="000000" w:themeColor="text1"/>
        </w:rPr>
        <w:t xml:space="preserve">02, </w:t>
      </w:r>
      <w:proofErr w:type="spellStart"/>
      <w:r w:rsidR="00557886" w:rsidRPr="00EE294C">
        <w:rPr>
          <w:color w:val="000000" w:themeColor="text1"/>
        </w:rPr>
        <w:t>populando</w:t>
      </w:r>
      <w:proofErr w:type="spellEnd"/>
      <w:r w:rsidR="00557886" w:rsidRPr="00EE294C">
        <w:rPr>
          <w:color w:val="000000" w:themeColor="text1"/>
        </w:rPr>
        <w:t xml:space="preserve"> a </w:t>
      </w:r>
      <w:proofErr w:type="spellStart"/>
      <w:r w:rsidR="00557886" w:rsidRPr="00EE294C">
        <w:rPr>
          <w:color w:val="000000" w:themeColor="text1"/>
        </w:rPr>
        <w:t>combox</w:t>
      </w:r>
      <w:proofErr w:type="spellEnd"/>
      <w:r w:rsidR="00557886" w:rsidRPr="00EE294C">
        <w:rPr>
          <w:color w:val="000000" w:themeColor="text1"/>
        </w:rPr>
        <w:t xml:space="preserve"> com os valores: </w:t>
      </w:r>
      <w:r w:rsidR="00557886" w:rsidRPr="00EE294C">
        <w:rPr>
          <w:b/>
          <w:color w:val="000000" w:themeColor="text1"/>
        </w:rPr>
        <w:t>Selecione</w:t>
      </w:r>
      <w:r w:rsidR="00557886" w:rsidRPr="00EE294C">
        <w:rPr>
          <w:color w:val="000000" w:themeColor="text1"/>
        </w:rPr>
        <w:t xml:space="preserve"> + </w:t>
      </w:r>
      <w:proofErr w:type="spellStart"/>
      <w:r w:rsidR="00557886" w:rsidRPr="00EE294C">
        <w:rPr>
          <w:b/>
          <w:color w:val="000000" w:themeColor="text1"/>
        </w:rPr>
        <w:t>UFs</w:t>
      </w:r>
      <w:proofErr w:type="spellEnd"/>
      <w:r w:rsidR="00557886" w:rsidRPr="00EE294C">
        <w:rPr>
          <w:color w:val="000000" w:themeColor="text1"/>
        </w:rPr>
        <w:t xml:space="preserve"> (apenas as UF selecionadas pelo ator na HST02) + </w:t>
      </w:r>
      <w:r w:rsidR="00557886" w:rsidRPr="00EE294C">
        <w:rPr>
          <w:b/>
          <w:color w:val="000000" w:themeColor="text1"/>
        </w:rPr>
        <w:t>IES</w:t>
      </w:r>
      <w:r w:rsidR="00557886" w:rsidRPr="00EE294C">
        <w:rPr>
          <w:color w:val="000000" w:themeColor="text1"/>
        </w:rPr>
        <w:t xml:space="preserve"> (caso o ator tenha selecionado sim na HST02)</w:t>
      </w:r>
    </w:p>
    <w:p w14:paraId="592E4A3F" w14:textId="77777777" w:rsidR="00F35D27" w:rsidRPr="00EE294C" w:rsidRDefault="00F35D27" w:rsidP="00F35D27">
      <w:pPr>
        <w:pStyle w:val="PargrafodaLista"/>
      </w:pPr>
    </w:p>
    <w:p w14:paraId="3B953562" w14:textId="77777777" w:rsidR="005B61CC" w:rsidRPr="00EE294C" w:rsidRDefault="005B61CC" w:rsidP="005B61CC">
      <w:pPr>
        <w:pStyle w:val="PargrafodaLista"/>
      </w:pPr>
    </w:p>
    <w:p w14:paraId="52208C6F" w14:textId="5DBC391F" w:rsidR="00E7718D" w:rsidRPr="00EE294C" w:rsidRDefault="005B61CC" w:rsidP="005B61CC">
      <w:pPr>
        <w:pStyle w:val="PargrafodaLista"/>
        <w:ind w:left="993"/>
      </w:pPr>
      <w:r w:rsidRPr="00EE294C">
        <w:rPr>
          <w:noProof/>
        </w:rPr>
        <w:drawing>
          <wp:inline distT="0" distB="0" distL="0" distR="0" wp14:anchorId="35FE423E" wp14:editId="4DCDD19B">
            <wp:extent cx="4315968" cy="60888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21" cy="6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FCD9" w14:textId="77777777" w:rsidR="00715EA4" w:rsidRPr="00EE294C" w:rsidRDefault="00715EA4" w:rsidP="005B61CC">
      <w:pPr>
        <w:pStyle w:val="PargrafodaLista"/>
        <w:ind w:left="993"/>
      </w:pPr>
    </w:p>
    <w:p w14:paraId="35EC492C" w14:textId="2E6ECF78" w:rsidR="00484037" w:rsidRPr="00EE294C" w:rsidRDefault="0006652C" w:rsidP="0006652C">
      <w:pPr>
        <w:pStyle w:val="PargrafodaLista"/>
        <w:numPr>
          <w:ilvl w:val="0"/>
          <w:numId w:val="13"/>
        </w:numPr>
        <w:spacing w:before="60" w:after="60"/>
        <w:jc w:val="both"/>
        <w:rPr>
          <w:color w:val="auto"/>
        </w:rPr>
      </w:pPr>
      <w:r w:rsidRPr="00EE294C">
        <w:rPr>
          <w:color w:val="auto"/>
        </w:rPr>
        <w:t xml:space="preserve">O sistema deve exibir no filtro, um </w:t>
      </w:r>
      <w:proofErr w:type="spellStart"/>
      <w:r w:rsidRPr="00EE294C">
        <w:rPr>
          <w:color w:val="auto"/>
        </w:rPr>
        <w:t>combobox</w:t>
      </w:r>
      <w:proofErr w:type="spellEnd"/>
      <w:r w:rsidRPr="00EE294C">
        <w:rPr>
          <w:color w:val="auto"/>
        </w:rPr>
        <w:t xml:space="preserve"> com </w:t>
      </w:r>
      <w:r w:rsidR="008B36D5" w:rsidRPr="00EE294C">
        <w:rPr>
          <w:color w:val="auto"/>
        </w:rPr>
        <w:t>múltipla</w:t>
      </w:r>
      <w:r w:rsidRPr="00EE294C">
        <w:rPr>
          <w:color w:val="auto"/>
        </w:rPr>
        <w:t xml:space="preserve"> seleção:</w:t>
      </w:r>
    </w:p>
    <w:p w14:paraId="2087CF75" w14:textId="759B98EE" w:rsidR="0006652C" w:rsidRPr="00EE294C" w:rsidRDefault="008B36D5" w:rsidP="0006652C">
      <w:pPr>
        <w:pStyle w:val="PargrafodaLista"/>
        <w:spacing w:before="60" w:after="60"/>
        <w:ind w:left="1294"/>
        <w:jc w:val="both"/>
        <w:rPr>
          <w:color w:val="auto"/>
        </w:rPr>
      </w:pPr>
      <w:r w:rsidRPr="00EE294C">
        <w:rPr>
          <w:noProof/>
        </w:rPr>
        <w:drawing>
          <wp:inline distT="0" distB="0" distL="0" distR="0" wp14:anchorId="6D46D300" wp14:editId="7EF94580">
            <wp:extent cx="907085" cy="189540"/>
            <wp:effectExtent l="0" t="0" r="762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6281" cy="1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243C" w14:textId="77777777" w:rsidR="00C82F6D" w:rsidRPr="00EE294C" w:rsidRDefault="00C82F6D" w:rsidP="0006652C">
      <w:pPr>
        <w:pStyle w:val="PargrafodaLista"/>
        <w:spacing w:before="60" w:after="60"/>
        <w:ind w:left="1294"/>
        <w:jc w:val="both"/>
        <w:rPr>
          <w:color w:val="auto"/>
        </w:rPr>
      </w:pPr>
    </w:p>
    <w:p w14:paraId="25CC9BBD" w14:textId="304D884D" w:rsidR="00C82F6D" w:rsidRPr="00EE294C" w:rsidRDefault="00C82F6D" w:rsidP="0049481B">
      <w:pPr>
        <w:pStyle w:val="PargrafodaLista"/>
        <w:numPr>
          <w:ilvl w:val="0"/>
          <w:numId w:val="13"/>
        </w:numPr>
        <w:spacing w:before="60" w:after="60"/>
        <w:jc w:val="both"/>
        <w:rPr>
          <w:color w:val="auto"/>
        </w:rPr>
      </w:pPr>
      <w:r w:rsidRPr="00EE294C">
        <w:rPr>
          <w:color w:val="auto"/>
        </w:rPr>
        <w:t xml:space="preserve">O sistema identifica falta de comunição com o sistema e apresenta a mensagem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_Ref12023348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ME01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="001B667C" w:rsidRPr="00EE294C">
        <w:rPr>
          <w:color w:val="31849B" w:themeColor="accent5" w:themeShade="BF"/>
        </w:rPr>
        <w:t>.</w:t>
      </w:r>
    </w:p>
    <w:p w14:paraId="4502054B" w14:textId="77777777" w:rsidR="00EC726B" w:rsidRPr="00EE294C" w:rsidRDefault="00EC726B" w:rsidP="00EC726B">
      <w:pPr>
        <w:pStyle w:val="PargrafodaLista"/>
        <w:spacing w:before="60" w:after="60"/>
        <w:ind w:left="1294"/>
        <w:jc w:val="both"/>
        <w:rPr>
          <w:color w:val="auto"/>
        </w:rPr>
      </w:pPr>
    </w:p>
    <w:p w14:paraId="7991D773" w14:textId="77777777" w:rsidR="00EC726B" w:rsidRPr="00EE294C" w:rsidRDefault="00EC726B" w:rsidP="00EC726B">
      <w:pPr>
        <w:pStyle w:val="PargrafodaLista"/>
        <w:spacing w:before="60" w:after="60"/>
        <w:ind w:left="1294"/>
        <w:jc w:val="both"/>
        <w:rPr>
          <w:color w:val="auto"/>
        </w:rPr>
      </w:pPr>
    </w:p>
    <w:p w14:paraId="2036580F" w14:textId="2972CD03" w:rsidR="005C68A7" w:rsidRPr="00EE294C" w:rsidRDefault="00461B39" w:rsidP="00A62338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5" w:name="_Ref20323645"/>
      <w:bookmarkStart w:id="26" w:name="_Ref15569690"/>
      <w:r w:rsidRPr="00EE294C">
        <w:rPr>
          <w:b/>
        </w:rPr>
        <w:t xml:space="preserve">Número de </w:t>
      </w:r>
      <w:bookmarkEnd w:id="25"/>
      <w:r w:rsidRPr="00EE294C">
        <w:rPr>
          <w:b/>
        </w:rPr>
        <w:t>Conselheiros</w:t>
      </w:r>
      <w:r w:rsidRPr="00EE294C">
        <w:t xml:space="preserve"> </w:t>
      </w:r>
      <w:r w:rsidRPr="00EE294C">
        <w:rPr>
          <w:b/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_Ref13579930 \r \h 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_Ref17461370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</w:p>
    <w:p w14:paraId="72212DBA" w14:textId="342FBA2B" w:rsidR="00461B39" w:rsidRPr="00EE294C" w:rsidRDefault="00461B39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E294C">
        <w:t>Como default, o sistema deve exibir todas as Unidade Federativas do Brasil</w:t>
      </w:r>
      <w:r w:rsidR="00CD26A4" w:rsidRPr="00EE294C">
        <w:t>, que foram selecionadas pelo ator na HST02, para compor a Eleição selecionada</w:t>
      </w:r>
      <w:r w:rsidRPr="00EE294C">
        <w:t>.</w:t>
      </w:r>
      <w:r w:rsidR="00CD26A4" w:rsidRPr="00EE294C">
        <w:t xml:space="preserve"> O sistema deve exibir também o IES, caso tenha sido selecionado na HST02.</w:t>
      </w:r>
      <w:r w:rsidR="0015545C" w:rsidRPr="00EE294C">
        <w:t xml:space="preserve"> </w:t>
      </w:r>
      <w:r w:rsidR="0015545C" w:rsidRPr="00EE294C">
        <w:rPr>
          <w:color w:val="31849B" w:themeColor="accent5" w:themeShade="BF"/>
        </w:rPr>
        <w:t>[</w:t>
      </w:r>
      <w:r w:rsidR="0015545C" w:rsidRPr="00EE294C">
        <w:rPr>
          <w:color w:val="31849B" w:themeColor="accent5" w:themeShade="BF"/>
        </w:rPr>
        <w:fldChar w:fldCharType="begin"/>
      </w:r>
      <w:r w:rsidR="0015545C" w:rsidRPr="00EE294C">
        <w:rPr>
          <w:color w:val="31849B" w:themeColor="accent5" w:themeShade="BF"/>
        </w:rPr>
        <w:instrText xml:space="preserve"> REF _Ref21525037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="0015545C" w:rsidRPr="00EE294C">
        <w:rPr>
          <w:color w:val="31849B" w:themeColor="accent5" w:themeShade="BF"/>
        </w:rPr>
      </w:r>
      <w:r w:rsidR="0015545C" w:rsidRPr="00EE294C">
        <w:rPr>
          <w:color w:val="31849B" w:themeColor="accent5" w:themeShade="BF"/>
        </w:rPr>
        <w:fldChar w:fldCharType="separate"/>
      </w:r>
      <w:r w:rsidR="0015545C" w:rsidRPr="00EE294C">
        <w:rPr>
          <w:color w:val="31849B" w:themeColor="accent5" w:themeShade="BF"/>
        </w:rPr>
        <w:t>3.1.2</w:t>
      </w:r>
      <w:r w:rsidR="0015545C" w:rsidRPr="00EE294C">
        <w:rPr>
          <w:color w:val="31849B" w:themeColor="accent5" w:themeShade="BF"/>
        </w:rPr>
        <w:fldChar w:fldCharType="end"/>
      </w:r>
      <w:r w:rsidR="0015545C" w:rsidRPr="00EE294C">
        <w:rPr>
          <w:color w:val="31849B" w:themeColor="accent5" w:themeShade="BF"/>
        </w:rPr>
        <w:t>]</w:t>
      </w:r>
    </w:p>
    <w:p w14:paraId="604303DC" w14:textId="77777777" w:rsidR="00461B39" w:rsidRPr="00EE294C" w:rsidRDefault="00461B39" w:rsidP="00461B3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341ABA9" w14:textId="38821DE8" w:rsidR="00461B39" w:rsidRPr="00EE294C" w:rsidRDefault="00461B39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E294C">
        <w:t xml:space="preserve">O sistema deve exibir as colunas: </w:t>
      </w:r>
      <w:r w:rsidRPr="00EE294C">
        <w:rPr>
          <w:b/>
        </w:rPr>
        <w:t xml:space="preserve">UF, </w:t>
      </w:r>
      <w:proofErr w:type="spellStart"/>
      <w:r w:rsidRPr="00EE294C">
        <w:rPr>
          <w:b/>
        </w:rPr>
        <w:t>Qtd</w:t>
      </w:r>
      <w:proofErr w:type="spellEnd"/>
      <w:r w:rsidRPr="00EE294C">
        <w:rPr>
          <w:b/>
        </w:rPr>
        <w:t xml:space="preserve"> Profissional Ativo, Proporção Conselheiro, Lei 12378, art32, Editado </w:t>
      </w:r>
      <w:r w:rsidRPr="00EE294C">
        <w:t>e</w:t>
      </w:r>
      <w:r w:rsidRPr="00EE294C">
        <w:rPr>
          <w:b/>
        </w:rPr>
        <w:t xml:space="preserve"> Ação</w:t>
      </w:r>
      <w:r w:rsidRPr="00EE294C">
        <w:t>.</w:t>
      </w:r>
    </w:p>
    <w:p w14:paraId="5963312F" w14:textId="77777777" w:rsidR="00461B39" w:rsidRPr="00EE294C" w:rsidRDefault="00461B39" w:rsidP="00461B39">
      <w:pPr>
        <w:pStyle w:val="PargrafodaLista"/>
      </w:pPr>
    </w:p>
    <w:p w14:paraId="19B7AC3A" w14:textId="5D91903B" w:rsidR="00461B39" w:rsidRPr="00EE294C" w:rsidRDefault="00461B39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E294C">
        <w:t xml:space="preserve">O sistema deve exibir </w:t>
      </w:r>
      <w:r w:rsidR="00301CE0" w:rsidRPr="00EE294C">
        <w:t>primeiramente os 10 primeiras Unidade Federativas do Brasil, em ordem alfabética.</w:t>
      </w:r>
    </w:p>
    <w:p w14:paraId="32D2AAFE" w14:textId="77777777" w:rsidR="00301CE0" w:rsidRPr="00EE294C" w:rsidRDefault="00301CE0" w:rsidP="00301CE0">
      <w:pPr>
        <w:pStyle w:val="PargrafodaLista"/>
      </w:pPr>
    </w:p>
    <w:p w14:paraId="49CD4154" w14:textId="23BE424A" w:rsidR="00301CE0" w:rsidRPr="00EE294C" w:rsidRDefault="00301CE0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E294C">
        <w:t>O sistema deve disponibilizar um componente para que o ator possa selecionar as exibiç</w:t>
      </w:r>
      <w:r w:rsidR="00030DC2" w:rsidRPr="00EE294C">
        <w:t>ões</w:t>
      </w:r>
      <w:r w:rsidRPr="00EE294C">
        <w:t xml:space="preserve"> de: </w:t>
      </w:r>
      <w:r w:rsidRPr="00EE294C">
        <w:rPr>
          <w:b/>
        </w:rPr>
        <w:t>10, 20 e 30</w:t>
      </w:r>
      <w:r w:rsidRPr="00EE294C">
        <w:t xml:space="preserve"> registro por página.</w:t>
      </w:r>
    </w:p>
    <w:p w14:paraId="3E9DA4C6" w14:textId="77777777" w:rsidR="00461B39" w:rsidRPr="00EE294C" w:rsidRDefault="00461B39" w:rsidP="00461B39">
      <w:pPr>
        <w:pStyle w:val="PargrafodaLista"/>
      </w:pPr>
    </w:p>
    <w:p w14:paraId="680E1404" w14:textId="4016CDBA" w:rsidR="00461B39" w:rsidRPr="00EE294C" w:rsidRDefault="00030DC2" w:rsidP="00B25507">
      <w:pPr>
        <w:pStyle w:val="PargrafodaLista"/>
        <w:widowControl/>
        <w:numPr>
          <w:ilvl w:val="1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E294C">
        <w:t>O sistema deve disponibilizar o campo “Buscar”, aonde o ator poderá realizar suas buscas dentro dos dados contidos no Número de Conselheiro.</w:t>
      </w:r>
      <w:r w:rsidR="00CD26A4" w:rsidRPr="00EE294C">
        <w:t xml:space="preserve"> Com exceção dos dados da coluna Ação.</w:t>
      </w:r>
    </w:p>
    <w:p w14:paraId="5206122D" w14:textId="77777777" w:rsidR="00030DC2" w:rsidRPr="00EE294C" w:rsidRDefault="00030DC2" w:rsidP="00030DC2">
      <w:pPr>
        <w:pStyle w:val="PargrafodaLista"/>
      </w:pPr>
    </w:p>
    <w:p w14:paraId="40AD4392" w14:textId="235F230E" w:rsidR="00030DC2" w:rsidRPr="00EE294C" w:rsidRDefault="00030DC2" w:rsidP="00030DC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EE294C">
        <w:rPr>
          <w:noProof/>
        </w:rPr>
        <w:drawing>
          <wp:inline distT="0" distB="0" distL="0" distR="0" wp14:anchorId="2572C93D" wp14:editId="49B08592">
            <wp:extent cx="5120640" cy="826329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17" cy="8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CC1E" w14:textId="77777777" w:rsidR="00461B39" w:rsidRPr="00EE294C" w:rsidRDefault="00461B39" w:rsidP="00461B39">
      <w:pPr>
        <w:pStyle w:val="PargrafodaLista"/>
      </w:pPr>
    </w:p>
    <w:p w14:paraId="2423B0C1" w14:textId="10BB2C04" w:rsidR="00030DC2" w:rsidRPr="00EE294C" w:rsidRDefault="00030DC2" w:rsidP="00030DC2">
      <w:pPr>
        <w:pStyle w:val="PargrafodaLista"/>
        <w:numPr>
          <w:ilvl w:val="0"/>
          <w:numId w:val="22"/>
        </w:numPr>
        <w:spacing w:before="60" w:after="60"/>
        <w:ind w:left="993"/>
        <w:jc w:val="both"/>
      </w:pPr>
      <w:r w:rsidRPr="00EE294C">
        <w:t xml:space="preserve">Caso o sistema identifique que o ator informou um valor no campo “Buscar”, que não possui resultado, o sistema deve exibir mensagem;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_Ref13647479 \r \h 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ME02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="007F25E5" w:rsidRPr="00EE294C">
        <w:rPr>
          <w:color w:val="31849B" w:themeColor="accent5" w:themeShade="BF"/>
        </w:rPr>
        <w:t>.</w:t>
      </w:r>
    </w:p>
    <w:p w14:paraId="2C591626" w14:textId="77777777" w:rsidR="007F25E5" w:rsidRPr="00EE294C" w:rsidRDefault="007F25E5" w:rsidP="007F25E5">
      <w:pPr>
        <w:pStyle w:val="PargrafodaLista"/>
        <w:spacing w:before="60" w:after="60"/>
        <w:ind w:left="993"/>
        <w:jc w:val="both"/>
      </w:pPr>
    </w:p>
    <w:p w14:paraId="70B38525" w14:textId="435D7DD1" w:rsidR="007F25E5" w:rsidRPr="00EE294C" w:rsidRDefault="0026083A" w:rsidP="007F25E5">
      <w:pPr>
        <w:pStyle w:val="PargrafodaLista"/>
        <w:numPr>
          <w:ilvl w:val="3"/>
          <w:numId w:val="19"/>
        </w:numPr>
        <w:spacing w:before="60" w:after="60"/>
        <w:jc w:val="both"/>
        <w:rPr>
          <w:b/>
          <w:color w:val="000000" w:themeColor="text1"/>
        </w:rPr>
      </w:pPr>
      <w:bookmarkStart w:id="27" w:name="_Ref21339908"/>
      <w:r w:rsidRPr="00EE294C">
        <w:rPr>
          <w:b/>
          <w:color w:val="000000" w:themeColor="text1"/>
        </w:rPr>
        <w:t>INCLUIR</w:t>
      </w:r>
      <w:bookmarkEnd w:id="27"/>
    </w:p>
    <w:p w14:paraId="3207D860" w14:textId="77777777" w:rsidR="007F25E5" w:rsidRPr="00EE294C" w:rsidRDefault="007F25E5" w:rsidP="007F25E5">
      <w:pPr>
        <w:pStyle w:val="PargrafodaLista"/>
        <w:rPr>
          <w:b/>
          <w:color w:val="000000" w:themeColor="text1"/>
        </w:rPr>
      </w:pPr>
    </w:p>
    <w:p w14:paraId="389B8BAE" w14:textId="2665A724" w:rsidR="00DF39B3" w:rsidRPr="00EE294C" w:rsidRDefault="00DF39B3" w:rsidP="0026083A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Ao exibir a tela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_Ref17461370 \r \h </w:instrText>
      </w:r>
      <w:r w:rsidR="00400176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 xml:space="preserve">], </w:t>
      </w:r>
      <w:r w:rsidRPr="00EE294C">
        <w:rPr>
          <w:color w:val="auto"/>
        </w:rPr>
        <w:t xml:space="preserve">o sistema deve validar se já ocorreu uma ATUALIZAÇÃO, caso não tenha ocorrido a nenhuma atualização, o sistema deve exibir um traço(-) nas colunas: </w:t>
      </w:r>
      <w:proofErr w:type="spellStart"/>
      <w:r w:rsidRPr="00EE294C">
        <w:rPr>
          <w:b/>
          <w:color w:val="auto"/>
        </w:rPr>
        <w:t>Qtd</w:t>
      </w:r>
      <w:proofErr w:type="spellEnd"/>
      <w:r w:rsidRPr="00EE294C">
        <w:rPr>
          <w:b/>
          <w:color w:val="auto"/>
        </w:rPr>
        <w:t xml:space="preserve"> Profissional Ativo, Proporção Conselheiro, Lei 12378, art32</w:t>
      </w:r>
      <w:r w:rsidRPr="00EE294C">
        <w:rPr>
          <w:color w:val="auto"/>
        </w:rPr>
        <w:t xml:space="preserve"> e </w:t>
      </w:r>
      <w:r w:rsidRPr="00EE294C">
        <w:rPr>
          <w:b/>
          <w:color w:val="auto"/>
        </w:rPr>
        <w:t>Editado</w:t>
      </w:r>
      <w:r w:rsidRPr="00EE294C">
        <w:rPr>
          <w:color w:val="auto"/>
        </w:rPr>
        <w:t xml:space="preserve">. A coluna ação deve ser exibida desabilitada. </w:t>
      </w:r>
    </w:p>
    <w:p w14:paraId="0A725DA3" w14:textId="5459018F" w:rsidR="00212FEB" w:rsidRPr="00EE294C" w:rsidRDefault="00212FEB" w:rsidP="00212FEB">
      <w:pPr>
        <w:pStyle w:val="PargrafodaLista"/>
        <w:spacing w:before="60" w:after="60"/>
        <w:ind w:left="1560"/>
        <w:jc w:val="both"/>
        <w:rPr>
          <w:color w:val="000000" w:themeColor="text1"/>
        </w:rPr>
      </w:pPr>
      <w:r w:rsidRPr="00EE294C">
        <w:rPr>
          <w:noProof/>
          <w:color w:val="000000" w:themeColor="text1"/>
        </w:rPr>
        <w:drawing>
          <wp:inline distT="0" distB="0" distL="0" distR="0" wp14:anchorId="4643F1C1" wp14:editId="102E307C">
            <wp:extent cx="4180840" cy="48063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44" cy="4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DEE1" w14:textId="77777777" w:rsidR="00DF39B3" w:rsidRPr="00EE294C" w:rsidRDefault="00DF39B3" w:rsidP="00DF39B3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50653C6D" w14:textId="049C586D" w:rsidR="0026083A" w:rsidRPr="00EE294C" w:rsidRDefault="0026083A" w:rsidP="0026083A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Na coluna </w:t>
      </w:r>
      <w:r w:rsidRPr="00EE294C">
        <w:rPr>
          <w:b/>
          <w:color w:val="000000" w:themeColor="text1"/>
        </w:rPr>
        <w:t>UF</w:t>
      </w:r>
      <w:r w:rsidRPr="00EE294C">
        <w:rPr>
          <w:color w:val="000000" w:themeColor="text1"/>
        </w:rPr>
        <w:t>, o sistema deve exibir a Unidade Federativa em ordem alfabética.</w:t>
      </w:r>
      <w:r w:rsidR="00212FEB" w:rsidRPr="00EE294C">
        <w:rPr>
          <w:color w:val="000000" w:themeColor="text1"/>
        </w:rPr>
        <w:t xml:space="preserve"> O sistema deve exibir apenas a UF que estão participando da eleição selecionado pelo ator; </w:t>
      </w:r>
    </w:p>
    <w:p w14:paraId="5CEC88EA" w14:textId="77777777" w:rsidR="0026083A" w:rsidRPr="00EE294C" w:rsidRDefault="0026083A" w:rsidP="0026083A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12221ACB" w14:textId="39747E50" w:rsidR="0026083A" w:rsidRPr="00EE294C" w:rsidRDefault="00212FEB" w:rsidP="0026083A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>Após ter realizado a atualização, n</w:t>
      </w:r>
      <w:r w:rsidR="0026083A" w:rsidRPr="00EE294C">
        <w:rPr>
          <w:color w:val="000000" w:themeColor="text1"/>
        </w:rPr>
        <w:t xml:space="preserve">a coluna </w:t>
      </w:r>
      <w:proofErr w:type="spellStart"/>
      <w:r w:rsidR="0026083A" w:rsidRPr="00EE294C">
        <w:rPr>
          <w:b/>
          <w:color w:val="000000" w:themeColor="text1"/>
        </w:rPr>
        <w:t>Qtd</w:t>
      </w:r>
      <w:proofErr w:type="spellEnd"/>
      <w:r w:rsidR="0026083A" w:rsidRPr="00EE294C">
        <w:rPr>
          <w:b/>
          <w:color w:val="000000" w:themeColor="text1"/>
        </w:rPr>
        <w:t xml:space="preserve"> Profissional Ativo</w:t>
      </w:r>
      <w:r w:rsidR="0026083A" w:rsidRPr="00EE294C">
        <w:rPr>
          <w:color w:val="000000" w:themeColor="text1"/>
        </w:rPr>
        <w:t>: O sistema deve exibir APENAS a quantidade de profissionais ATIVOS</w:t>
      </w:r>
      <w:r w:rsidR="00EE2E51" w:rsidRPr="00EE294C">
        <w:rPr>
          <w:color w:val="000000" w:themeColor="text1"/>
        </w:rPr>
        <w:t>, d</w:t>
      </w:r>
      <w:r w:rsidR="00854E00" w:rsidRPr="00EE294C">
        <w:rPr>
          <w:color w:val="000000" w:themeColor="text1"/>
        </w:rPr>
        <w:t xml:space="preserve">e cada </w:t>
      </w:r>
      <w:r w:rsidR="00EE2E51" w:rsidRPr="00EE294C">
        <w:rPr>
          <w:color w:val="000000" w:themeColor="text1"/>
        </w:rPr>
        <w:t>UF</w:t>
      </w:r>
      <w:r w:rsidR="00854E00" w:rsidRPr="00EE294C">
        <w:rPr>
          <w:color w:val="000000" w:themeColor="text1"/>
        </w:rPr>
        <w:t>.</w:t>
      </w:r>
    </w:p>
    <w:p w14:paraId="12922118" w14:textId="7850046C" w:rsidR="00EE2E51" w:rsidRPr="00EE294C" w:rsidRDefault="00EE2E51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>Entende-se que os profissionais ATIVOS são:</w:t>
      </w:r>
      <w:r w:rsidRPr="00EE294C">
        <w:t xml:space="preserve"> </w:t>
      </w:r>
      <w:r w:rsidRPr="00EE294C">
        <w:rPr>
          <w:color w:val="000000" w:themeColor="text1"/>
        </w:rPr>
        <w:t xml:space="preserve">Registro ativo, </w:t>
      </w:r>
      <w:r w:rsidR="00854E00" w:rsidRPr="00EE294C">
        <w:rPr>
          <w:color w:val="000000" w:themeColor="text1"/>
        </w:rPr>
        <w:t>com situação</w:t>
      </w:r>
      <w:r w:rsidRPr="00EE294C">
        <w:rPr>
          <w:color w:val="000000" w:themeColor="text1"/>
        </w:rPr>
        <w:t xml:space="preserve"> do registro de profissional arquiteto e urbanista no SICCAU que não esteja na situação de registro interrompido, suspenso, cancelado ou desligado; E</w:t>
      </w:r>
    </w:p>
    <w:p w14:paraId="6E9400CC" w14:textId="77777777" w:rsidR="00EE2E51" w:rsidRPr="00EE294C" w:rsidRDefault="00EE2E51" w:rsidP="000B7C76">
      <w:pPr>
        <w:pStyle w:val="PargrafodaLista"/>
        <w:ind w:left="2835"/>
        <w:rPr>
          <w:color w:val="000000" w:themeColor="text1"/>
        </w:rPr>
      </w:pPr>
    </w:p>
    <w:p w14:paraId="056AD5AD" w14:textId="45DAB9E8" w:rsidR="00EE2E51" w:rsidRPr="00EE294C" w:rsidRDefault="00EE2E51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validar e exibir apenas os registros com status Ativos que possuam </w:t>
      </w:r>
      <w:r w:rsidRPr="00EE294C">
        <w:rPr>
          <w:b/>
          <w:color w:val="000000" w:themeColor="text1"/>
        </w:rPr>
        <w:t xml:space="preserve">Data Fim do </w:t>
      </w:r>
      <w:r w:rsidR="001A20E9" w:rsidRPr="00EE294C">
        <w:rPr>
          <w:b/>
          <w:color w:val="000000" w:themeColor="text1"/>
        </w:rPr>
        <w:t>R</w:t>
      </w:r>
      <w:r w:rsidRPr="00EE294C">
        <w:rPr>
          <w:b/>
          <w:color w:val="000000" w:themeColor="text1"/>
        </w:rPr>
        <w:t xml:space="preserve">egistro do </w:t>
      </w:r>
      <w:r w:rsidR="001A20E9" w:rsidRPr="00EE294C">
        <w:rPr>
          <w:b/>
          <w:color w:val="000000" w:themeColor="text1"/>
        </w:rPr>
        <w:t>P</w:t>
      </w:r>
      <w:r w:rsidRPr="00EE294C">
        <w:rPr>
          <w:b/>
          <w:color w:val="000000" w:themeColor="text1"/>
        </w:rPr>
        <w:t>rofissional</w:t>
      </w:r>
      <w:r w:rsidRPr="00EE294C">
        <w:rPr>
          <w:color w:val="000000" w:themeColor="text1"/>
        </w:rPr>
        <w:t xml:space="preserve"> igual ou maior que a data que for </w:t>
      </w:r>
      <w:r w:rsidR="00CD26A4" w:rsidRPr="00EE294C">
        <w:rPr>
          <w:color w:val="000000" w:themeColor="text1"/>
        </w:rPr>
        <w:t>ATUALIZADO, ou</w:t>
      </w:r>
      <w:r w:rsidR="001A20E9" w:rsidRPr="00EE294C">
        <w:rPr>
          <w:color w:val="000000" w:themeColor="text1"/>
        </w:rPr>
        <w:t xml:space="preserve"> for </w:t>
      </w:r>
      <w:r w:rsidRPr="00EE294C">
        <w:rPr>
          <w:color w:val="000000" w:themeColor="text1"/>
        </w:rPr>
        <w:t xml:space="preserve">acionado a opção </w:t>
      </w:r>
      <w:r w:rsidRPr="00EE294C">
        <w:rPr>
          <w:b/>
          <w:color w:val="000000" w:themeColor="text1"/>
        </w:rPr>
        <w:t>ATUALIZAR</w:t>
      </w:r>
      <w:r w:rsidRPr="00EE294C">
        <w:rPr>
          <w:color w:val="000000" w:themeColor="text1"/>
        </w:rPr>
        <w:t xml:space="preserve">.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_Ref17461370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="001A20E9" w:rsidRPr="00EE294C">
        <w:rPr>
          <w:color w:val="31849B" w:themeColor="accent5" w:themeShade="BF"/>
        </w:rPr>
        <w:t xml:space="preserve"> [</w:t>
      </w:r>
      <w:r w:rsidR="00A64695" w:rsidRPr="00EE294C">
        <w:rPr>
          <w:color w:val="31849B" w:themeColor="accent5" w:themeShade="BF"/>
        </w:rPr>
        <w:fldChar w:fldCharType="begin"/>
      </w:r>
      <w:r w:rsidR="00A64695" w:rsidRPr="00EE294C">
        <w:rPr>
          <w:color w:val="31849B" w:themeColor="accent5" w:themeShade="BF"/>
        </w:rPr>
        <w:instrText xml:space="preserve"> REF _Ref21347259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="00A64695" w:rsidRPr="00EE294C">
        <w:rPr>
          <w:color w:val="31849B" w:themeColor="accent5" w:themeShade="BF"/>
        </w:rPr>
      </w:r>
      <w:r w:rsidR="00A64695" w:rsidRPr="00EE294C">
        <w:rPr>
          <w:color w:val="31849B" w:themeColor="accent5" w:themeShade="BF"/>
        </w:rPr>
        <w:fldChar w:fldCharType="separate"/>
      </w:r>
      <w:r w:rsidR="00A64695" w:rsidRPr="00EE294C">
        <w:rPr>
          <w:color w:val="31849B" w:themeColor="accent5" w:themeShade="BF"/>
        </w:rPr>
        <w:t>3.1.3.2</w:t>
      </w:r>
      <w:r w:rsidR="00A64695" w:rsidRPr="00EE294C">
        <w:rPr>
          <w:color w:val="31849B" w:themeColor="accent5" w:themeShade="BF"/>
        </w:rPr>
        <w:fldChar w:fldCharType="end"/>
      </w:r>
      <w:r w:rsidR="001A20E9" w:rsidRPr="00EE294C">
        <w:rPr>
          <w:color w:val="31849B" w:themeColor="accent5" w:themeShade="BF"/>
        </w:rPr>
        <w:t>]</w:t>
      </w:r>
    </w:p>
    <w:p w14:paraId="1D41E778" w14:textId="77777777" w:rsidR="00CD26A4" w:rsidRPr="00EE294C" w:rsidRDefault="00CD26A4" w:rsidP="00CD26A4">
      <w:pPr>
        <w:pStyle w:val="PargrafodaLista"/>
        <w:rPr>
          <w:color w:val="000000" w:themeColor="text1"/>
        </w:rPr>
      </w:pPr>
    </w:p>
    <w:p w14:paraId="45DF2958" w14:textId="76A5ED0D" w:rsidR="00CD26A4" w:rsidRPr="00EE294C" w:rsidRDefault="00CD26A4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validar os registros que </w:t>
      </w:r>
      <w:r w:rsidRPr="00EE294C">
        <w:rPr>
          <w:b/>
          <w:color w:val="000000" w:themeColor="text1"/>
        </w:rPr>
        <w:t>NÃO</w:t>
      </w:r>
      <w:r w:rsidRPr="00EE294C">
        <w:rPr>
          <w:color w:val="000000" w:themeColor="text1"/>
        </w:rPr>
        <w:t xml:space="preserve"> possuem a informação da </w:t>
      </w:r>
      <w:r w:rsidRPr="00EE294C">
        <w:rPr>
          <w:b/>
          <w:color w:val="000000" w:themeColor="text1"/>
        </w:rPr>
        <w:t>Data Fim</w:t>
      </w:r>
      <w:r w:rsidRPr="00EE294C">
        <w:rPr>
          <w:color w:val="000000" w:themeColor="text1"/>
        </w:rPr>
        <w:t xml:space="preserve"> na base de dados. E deve considerar estes registros como Data Fim igual a </w:t>
      </w:r>
      <w:r w:rsidRPr="00EE294C">
        <w:rPr>
          <w:b/>
          <w:color w:val="000000" w:themeColor="text1"/>
        </w:rPr>
        <w:t xml:space="preserve">SEM </w:t>
      </w:r>
      <w:r w:rsidR="00811741" w:rsidRPr="00EE294C">
        <w:rPr>
          <w:b/>
          <w:color w:val="000000" w:themeColor="text1"/>
        </w:rPr>
        <w:t>LIMITE</w:t>
      </w:r>
      <w:r w:rsidR="00811741" w:rsidRPr="00EE294C">
        <w:rPr>
          <w:color w:val="000000" w:themeColor="text1"/>
        </w:rPr>
        <w:t>, ou seja, maior que a data atual.</w:t>
      </w:r>
    </w:p>
    <w:p w14:paraId="4FD63EEF" w14:textId="77777777" w:rsidR="00EE2E51" w:rsidRPr="00EE294C" w:rsidRDefault="00EE2E51" w:rsidP="00EE2E51">
      <w:pPr>
        <w:pStyle w:val="PargrafodaLista"/>
        <w:rPr>
          <w:color w:val="000000" w:themeColor="text1"/>
        </w:rPr>
      </w:pPr>
    </w:p>
    <w:p w14:paraId="696C7242" w14:textId="56840A0D" w:rsidR="00EE2E51" w:rsidRPr="00EE294C" w:rsidRDefault="00EE2E51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A </w:t>
      </w:r>
      <w:r w:rsidRPr="00EE294C">
        <w:rPr>
          <w:b/>
          <w:color w:val="000000" w:themeColor="text1"/>
        </w:rPr>
        <w:t>inclusão</w:t>
      </w:r>
      <w:r w:rsidRPr="00EE294C">
        <w:rPr>
          <w:color w:val="000000" w:themeColor="text1"/>
        </w:rPr>
        <w:t xml:space="preserve"> dos dados da coluna </w:t>
      </w:r>
      <w:proofErr w:type="spellStart"/>
      <w:r w:rsidRPr="00EE294C">
        <w:rPr>
          <w:b/>
          <w:color w:val="000000" w:themeColor="text1"/>
        </w:rPr>
        <w:t>Qtd</w:t>
      </w:r>
      <w:proofErr w:type="spellEnd"/>
      <w:r w:rsidRPr="00EE294C">
        <w:rPr>
          <w:b/>
          <w:color w:val="000000" w:themeColor="text1"/>
        </w:rPr>
        <w:t xml:space="preserve"> Profissional Ativo</w:t>
      </w:r>
      <w:r w:rsidRPr="00EE294C">
        <w:rPr>
          <w:color w:val="000000" w:themeColor="text1"/>
        </w:rPr>
        <w:t xml:space="preserve">, será feita </w:t>
      </w:r>
      <w:r w:rsidRPr="00EE294C">
        <w:rPr>
          <w:b/>
          <w:color w:val="000000" w:themeColor="text1"/>
        </w:rPr>
        <w:t>automaticamente</w:t>
      </w:r>
      <w:r w:rsidRPr="00EE294C">
        <w:rPr>
          <w:color w:val="000000" w:themeColor="text1"/>
        </w:rPr>
        <w:t xml:space="preserve"> pelo sistema. Para isto o sistema deve validar na base de dados do SI</w:t>
      </w:r>
      <w:r w:rsidR="00811741" w:rsidRPr="00EE294C">
        <w:rPr>
          <w:color w:val="000000" w:themeColor="text1"/>
        </w:rPr>
        <w:t>C</w:t>
      </w:r>
      <w:r w:rsidRPr="00EE294C">
        <w:rPr>
          <w:color w:val="000000" w:themeColor="text1"/>
        </w:rPr>
        <w:t>CAU.</w:t>
      </w:r>
    </w:p>
    <w:p w14:paraId="107235DC" w14:textId="77777777" w:rsidR="003375E6" w:rsidRPr="00EE294C" w:rsidRDefault="003375E6" w:rsidP="000B7C76">
      <w:pPr>
        <w:pStyle w:val="PargrafodaLista"/>
        <w:ind w:left="2835"/>
        <w:rPr>
          <w:color w:val="000000" w:themeColor="text1"/>
        </w:rPr>
      </w:pPr>
    </w:p>
    <w:p w14:paraId="4C19AF98" w14:textId="50112A81" w:rsidR="003375E6" w:rsidRPr="00EE294C" w:rsidRDefault="003375E6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>Essa quantidade de profissionais</w:t>
      </w:r>
      <w:r w:rsidR="00854E00" w:rsidRPr="00EE294C">
        <w:rPr>
          <w:color w:val="000000" w:themeColor="text1"/>
        </w:rPr>
        <w:t xml:space="preserve"> ativo</w:t>
      </w:r>
      <w:r w:rsidRPr="00EE294C">
        <w:rPr>
          <w:color w:val="000000" w:themeColor="text1"/>
        </w:rPr>
        <w:t xml:space="preserve">, não deve estar ativa para edição. </w:t>
      </w:r>
    </w:p>
    <w:p w14:paraId="1DDA8789" w14:textId="77777777" w:rsidR="00854E00" w:rsidRPr="00EE294C" w:rsidRDefault="00854E00" w:rsidP="00854E00">
      <w:pPr>
        <w:pStyle w:val="PargrafodaLista"/>
        <w:rPr>
          <w:color w:val="000000" w:themeColor="text1"/>
        </w:rPr>
      </w:pPr>
    </w:p>
    <w:p w14:paraId="1D3CEF4B" w14:textId="48245C29" w:rsidR="00854E00" w:rsidRPr="00EE294C" w:rsidRDefault="00854E00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Para inclusão automática da quantidade de profissionais ativos, o sistema deve </w:t>
      </w:r>
      <w:r w:rsidRPr="00EE294C">
        <w:rPr>
          <w:color w:val="000000" w:themeColor="text1"/>
          <w:u w:val="single"/>
        </w:rPr>
        <w:t>validar a Data Inicio</w:t>
      </w:r>
      <w:r w:rsidRPr="00EE294C">
        <w:rPr>
          <w:color w:val="000000" w:themeColor="text1"/>
        </w:rPr>
        <w:t xml:space="preserve"> da </w:t>
      </w:r>
      <w:r w:rsidRPr="00EE294C">
        <w:rPr>
          <w:b/>
          <w:color w:val="000000" w:themeColor="text1"/>
        </w:rPr>
        <w:t>1.6 Atividade Secundária</w:t>
      </w:r>
      <w:r w:rsidRPr="00EE294C">
        <w:rPr>
          <w:color w:val="000000" w:themeColor="text1"/>
        </w:rPr>
        <w:t xml:space="preserve"> (HST02). As zero horas da data de início, o sistema deve validar na base de dados do SI</w:t>
      </w:r>
      <w:r w:rsidR="002C0D8F" w:rsidRPr="00EE294C">
        <w:rPr>
          <w:color w:val="000000" w:themeColor="text1"/>
        </w:rPr>
        <w:t>C</w:t>
      </w:r>
      <w:r w:rsidRPr="00EE294C">
        <w:rPr>
          <w:color w:val="000000" w:themeColor="text1"/>
        </w:rPr>
        <w:t>CAU e atualizar/exibir os dados atualizados daquele dia, na HST018.</w:t>
      </w:r>
    </w:p>
    <w:p w14:paraId="3D4B8FE1" w14:textId="77777777" w:rsidR="00A01BFA" w:rsidRPr="00EE294C" w:rsidRDefault="00A01BFA" w:rsidP="00A01BFA">
      <w:pPr>
        <w:pStyle w:val="PargrafodaLista"/>
        <w:rPr>
          <w:color w:val="000000" w:themeColor="text1"/>
        </w:rPr>
      </w:pPr>
    </w:p>
    <w:p w14:paraId="2B78330F" w14:textId="2BB52A7A" w:rsidR="00A01BFA" w:rsidRPr="00EE294C" w:rsidRDefault="00A01BFA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Toda vez que atualizar os dados, o sistema eleitoral deverá gerar um extrato </w:t>
      </w:r>
      <w:r w:rsidRPr="00EE294C">
        <w:rPr>
          <w:color w:val="31849B" w:themeColor="accent5" w:themeShade="BF"/>
        </w:rPr>
        <w:t>[</w:t>
      </w:r>
      <w:r w:rsidR="00527BDD" w:rsidRPr="00EE294C">
        <w:rPr>
          <w:color w:val="31849B" w:themeColor="accent5" w:themeShade="BF"/>
        </w:rPr>
        <w:fldChar w:fldCharType="begin"/>
      </w:r>
      <w:r w:rsidR="00527BDD" w:rsidRPr="00EE294C">
        <w:rPr>
          <w:color w:val="31849B" w:themeColor="accent5" w:themeShade="BF"/>
        </w:rPr>
        <w:instrText xml:space="preserve"> REF _Ref21341205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527BDD" w:rsidRPr="00EE294C">
        <w:rPr>
          <w:color w:val="31849B" w:themeColor="accent5" w:themeShade="BF"/>
        </w:rPr>
      </w:r>
      <w:r w:rsidR="00527BDD" w:rsidRPr="00EE294C">
        <w:rPr>
          <w:color w:val="31849B" w:themeColor="accent5" w:themeShade="BF"/>
        </w:rPr>
        <w:fldChar w:fldCharType="separate"/>
      </w:r>
      <w:r w:rsidR="00527BDD" w:rsidRPr="00EE294C">
        <w:rPr>
          <w:color w:val="31849B" w:themeColor="accent5" w:themeShade="BF"/>
        </w:rPr>
        <w:t>3.1.3.3</w:t>
      </w:r>
      <w:r w:rsidR="00527BDD"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_Ref21337687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 xml:space="preserve">]. </w:t>
      </w:r>
    </w:p>
    <w:p w14:paraId="4512A75E" w14:textId="77777777" w:rsidR="00854E00" w:rsidRPr="00EE294C" w:rsidRDefault="00854E00" w:rsidP="00854E00">
      <w:pPr>
        <w:pStyle w:val="PargrafodaLista"/>
        <w:rPr>
          <w:color w:val="000000" w:themeColor="text1"/>
        </w:rPr>
      </w:pPr>
    </w:p>
    <w:p w14:paraId="3D987C04" w14:textId="13DACF1D" w:rsidR="00854E00" w:rsidRPr="00EE294C" w:rsidRDefault="00854E00" w:rsidP="000B7C76">
      <w:pPr>
        <w:pStyle w:val="PargrafodaLista"/>
        <w:numPr>
          <w:ilvl w:val="0"/>
          <w:numId w:val="22"/>
        </w:numPr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 O sistema deve congelar as informações. Caso o ator acione a opção </w:t>
      </w:r>
      <w:r w:rsidRPr="00EE294C">
        <w:rPr>
          <w:noProof/>
        </w:rPr>
        <w:drawing>
          <wp:inline distT="0" distB="0" distL="0" distR="0" wp14:anchorId="4C4835DF" wp14:editId="57A24A8D">
            <wp:extent cx="124358" cy="12435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496" cy="1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94C">
        <w:rPr>
          <w:b/>
          <w:color w:val="000000" w:themeColor="text1"/>
        </w:rPr>
        <w:t>ATUALIZAR</w:t>
      </w:r>
      <w:r w:rsidRPr="00EE294C">
        <w:rPr>
          <w:color w:val="000000" w:themeColor="text1"/>
        </w:rPr>
        <w:t xml:space="preserve">, o sistema deve realizar nova validação e atualização dos dados da quantidade de profissionais ativos. </w:t>
      </w:r>
    </w:p>
    <w:p w14:paraId="006831DC" w14:textId="77777777" w:rsidR="00EE2E51" w:rsidRPr="00EE294C" w:rsidRDefault="00EE2E51" w:rsidP="00EE2E51">
      <w:pPr>
        <w:pStyle w:val="PargrafodaLista"/>
        <w:rPr>
          <w:color w:val="000000" w:themeColor="text1"/>
        </w:rPr>
      </w:pPr>
    </w:p>
    <w:p w14:paraId="2B49E8A3" w14:textId="77777777" w:rsidR="0026083A" w:rsidRPr="00EE294C" w:rsidRDefault="0026083A" w:rsidP="0026083A">
      <w:pPr>
        <w:pStyle w:val="PargrafodaLista"/>
        <w:rPr>
          <w:color w:val="000000" w:themeColor="text1"/>
        </w:rPr>
      </w:pPr>
    </w:p>
    <w:p w14:paraId="794D7336" w14:textId="3B79A60E" w:rsidR="0026083A" w:rsidRPr="00EE294C" w:rsidRDefault="003375E6" w:rsidP="0026083A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Na coluna </w:t>
      </w:r>
      <w:r w:rsidRPr="00EE294C">
        <w:rPr>
          <w:b/>
          <w:color w:val="000000" w:themeColor="text1"/>
        </w:rPr>
        <w:t>Proporção Conselheiro</w:t>
      </w:r>
      <w:r w:rsidRPr="00EE294C">
        <w:rPr>
          <w:color w:val="000000" w:themeColor="text1"/>
        </w:rPr>
        <w:t xml:space="preserve">: O sistema deve exibir a proporção de conselheiros, conforme o número de profissionais </w:t>
      </w:r>
      <w:r w:rsidRPr="00EE294C">
        <w:rPr>
          <w:b/>
          <w:color w:val="000000" w:themeColor="text1"/>
        </w:rPr>
        <w:t>ativos</w:t>
      </w:r>
      <w:r w:rsidRPr="00EE294C">
        <w:rPr>
          <w:color w:val="000000" w:themeColor="text1"/>
        </w:rPr>
        <w:t>.</w:t>
      </w:r>
    </w:p>
    <w:p w14:paraId="55A67195" w14:textId="77777777" w:rsidR="003375E6" w:rsidRPr="00EE294C" w:rsidRDefault="003375E6" w:rsidP="003375E6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548AFC31" w14:textId="54050724" w:rsidR="003375E6" w:rsidRPr="00EE294C" w:rsidRDefault="003375E6" w:rsidP="000B7C76">
      <w:pPr>
        <w:pStyle w:val="PargrafodaLista"/>
        <w:numPr>
          <w:ilvl w:val="0"/>
          <w:numId w:val="22"/>
        </w:numPr>
        <w:spacing w:before="60" w:after="60"/>
        <w:ind w:left="2694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realizar o cálculo e exibir </w:t>
      </w:r>
      <w:r w:rsidRPr="00EE294C">
        <w:rPr>
          <w:b/>
          <w:color w:val="000000" w:themeColor="text1"/>
        </w:rPr>
        <w:t>automaticamente</w:t>
      </w:r>
      <w:r w:rsidRPr="00EE294C">
        <w:rPr>
          <w:color w:val="000000" w:themeColor="text1"/>
        </w:rPr>
        <w:t xml:space="preserve"> a proporção, conforme Lei 1237</w:t>
      </w:r>
      <w:r w:rsidR="00FA00B0" w:rsidRPr="00EE294C">
        <w:rPr>
          <w:color w:val="000000" w:themeColor="text1"/>
        </w:rPr>
        <w:t>8</w:t>
      </w:r>
      <w:r w:rsidRPr="00EE294C">
        <w:rPr>
          <w:color w:val="000000" w:themeColor="text1"/>
        </w:rPr>
        <w:t>, Art</w:t>
      </w:r>
      <w:r w:rsidR="003257C7" w:rsidRPr="00EE294C">
        <w:rPr>
          <w:color w:val="000000" w:themeColor="text1"/>
        </w:rPr>
        <w:t>.</w:t>
      </w:r>
      <w:r w:rsidRPr="00EE294C">
        <w:rPr>
          <w:color w:val="000000" w:themeColor="text1"/>
        </w:rPr>
        <w:t xml:space="preserve"> 32, </w:t>
      </w:r>
    </w:p>
    <w:p w14:paraId="5CC6A140" w14:textId="77777777" w:rsidR="003375E6" w:rsidRPr="00EE294C" w:rsidRDefault="003375E6" w:rsidP="003375E6">
      <w:pPr>
        <w:numPr>
          <w:ilvl w:val="3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lastRenderedPageBreak/>
        <w:t xml:space="preserve">Proporção de conselheiros eleitos: </w:t>
      </w:r>
      <w:proofErr w:type="spellStart"/>
      <w:r w:rsidRPr="00EE294C">
        <w:rPr>
          <w:rFonts w:ascii="Times New Roman" w:hAnsi="Times New Roman"/>
        </w:rPr>
        <w:t>pré</w:t>
      </w:r>
      <w:proofErr w:type="spellEnd"/>
      <w:r w:rsidRPr="00EE294C">
        <w:rPr>
          <w:rFonts w:ascii="Times New Roman" w:hAnsi="Times New Roman"/>
        </w:rPr>
        <w:t xml:space="preserve">-cadastrado de acordo com as informações da Lei 12378, art. 32, §1º: </w:t>
      </w:r>
    </w:p>
    <w:p w14:paraId="4B250D2F" w14:textId="77777777" w:rsidR="003375E6" w:rsidRPr="00EE294C" w:rsidRDefault="003375E6" w:rsidP="003375E6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 - até 499 (quatrocentos e noventa e nove) profissionais inscritos: 5 (cinco) conselheiros; </w:t>
      </w:r>
    </w:p>
    <w:p w14:paraId="6777A45B" w14:textId="77777777" w:rsidR="003375E6" w:rsidRPr="00EE294C" w:rsidRDefault="003375E6" w:rsidP="003375E6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II - de 500 (quinhentos) a 1.000 (mil) profissionais inscritos: 7 (sete) conselheiros; </w:t>
      </w:r>
    </w:p>
    <w:p w14:paraId="73E9208E" w14:textId="77777777" w:rsidR="003375E6" w:rsidRPr="00EE294C" w:rsidRDefault="003375E6" w:rsidP="003375E6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III - de 1.001 (mil e um) a 3.000 (três mil) profissionais inscritos: 9 (nove) conselheiros; </w:t>
      </w:r>
    </w:p>
    <w:p w14:paraId="5192DE32" w14:textId="77777777" w:rsidR="003375E6" w:rsidRPr="00EE294C" w:rsidRDefault="003375E6" w:rsidP="003375E6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>IV - acima de 3.000 (três mil) profissionais inscritos: 9 (nove) conselheiros mais 1 (um) para cada 1.000 (mil) inscritos ou fração, descontados os 3.000 (três mil) iniciais.</w:t>
      </w:r>
    </w:p>
    <w:p w14:paraId="4257AB62" w14:textId="77777777" w:rsidR="003257C7" w:rsidRPr="00EE294C" w:rsidRDefault="003257C7" w:rsidP="003257C7">
      <w:pPr>
        <w:spacing w:after="0"/>
        <w:ind w:left="3458"/>
        <w:rPr>
          <w:rFonts w:ascii="Times New Roman" w:hAnsi="Times New Roman"/>
        </w:rPr>
      </w:pPr>
    </w:p>
    <w:p w14:paraId="77DC7A58" w14:textId="1BB222E0" w:rsidR="00FA00B0" w:rsidRPr="00EE294C" w:rsidRDefault="003257C7" w:rsidP="00FA00B0">
      <w:pPr>
        <w:numPr>
          <w:ilvl w:val="3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>A fração, citada no inciso IV, deve ser calculada, conforme abaixo citado</w:t>
      </w:r>
      <w:r w:rsidR="00FA00B0" w:rsidRPr="00EE294C">
        <w:rPr>
          <w:rFonts w:ascii="Times New Roman" w:hAnsi="Times New Roman"/>
        </w:rPr>
        <w:t xml:space="preserve">: </w:t>
      </w:r>
    </w:p>
    <w:p w14:paraId="02005233" w14:textId="3C47EA53" w:rsidR="003257C7" w:rsidRPr="00EE294C" w:rsidRDefault="003257C7" w:rsidP="003257C7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3000: </w:t>
      </w:r>
      <w:r w:rsidR="001268C8" w:rsidRPr="00EE294C">
        <w:rPr>
          <w:rFonts w:ascii="Times New Roman" w:hAnsi="Times New Roman"/>
        </w:rPr>
        <w:t>9</w:t>
      </w:r>
      <w:r w:rsidRPr="00EE294C">
        <w:rPr>
          <w:rFonts w:ascii="Times New Roman" w:hAnsi="Times New Roman"/>
        </w:rPr>
        <w:t xml:space="preserve"> (</w:t>
      </w:r>
      <w:r w:rsidR="001268C8" w:rsidRPr="00EE294C">
        <w:rPr>
          <w:rFonts w:ascii="Times New Roman" w:hAnsi="Times New Roman"/>
        </w:rPr>
        <w:t>nove</w:t>
      </w:r>
      <w:r w:rsidRPr="00EE294C">
        <w:rPr>
          <w:rFonts w:ascii="Times New Roman" w:hAnsi="Times New Roman"/>
        </w:rPr>
        <w:t xml:space="preserve">) conselheiros; </w:t>
      </w:r>
    </w:p>
    <w:p w14:paraId="541223B1" w14:textId="5D3867B8" w:rsidR="003257C7" w:rsidRPr="00EE294C" w:rsidRDefault="003257C7" w:rsidP="003257C7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3001: </w:t>
      </w:r>
      <w:r w:rsidR="001268C8" w:rsidRPr="00EE294C">
        <w:rPr>
          <w:rFonts w:ascii="Times New Roman" w:hAnsi="Times New Roman"/>
        </w:rPr>
        <w:t>10</w:t>
      </w:r>
      <w:r w:rsidRPr="00EE294C">
        <w:rPr>
          <w:rFonts w:ascii="Times New Roman" w:hAnsi="Times New Roman"/>
        </w:rPr>
        <w:t xml:space="preserve"> (</w:t>
      </w:r>
      <w:r w:rsidR="001268C8" w:rsidRPr="00EE294C">
        <w:rPr>
          <w:rFonts w:ascii="Times New Roman" w:hAnsi="Times New Roman"/>
        </w:rPr>
        <w:t>dez</w:t>
      </w:r>
      <w:r w:rsidRPr="00EE294C">
        <w:rPr>
          <w:rFonts w:ascii="Times New Roman" w:hAnsi="Times New Roman"/>
        </w:rPr>
        <w:t>) conselheiros;</w:t>
      </w:r>
    </w:p>
    <w:p w14:paraId="3B436A90" w14:textId="55E2F6FB" w:rsidR="003257C7" w:rsidRPr="00EE294C" w:rsidRDefault="003257C7" w:rsidP="003257C7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4001: </w:t>
      </w:r>
      <w:r w:rsidR="001268C8" w:rsidRPr="00EE294C">
        <w:rPr>
          <w:rFonts w:ascii="Times New Roman" w:hAnsi="Times New Roman"/>
        </w:rPr>
        <w:t>11</w:t>
      </w:r>
      <w:r w:rsidRPr="00EE294C">
        <w:rPr>
          <w:rFonts w:ascii="Times New Roman" w:hAnsi="Times New Roman"/>
        </w:rPr>
        <w:t xml:space="preserve"> (</w:t>
      </w:r>
      <w:r w:rsidR="001268C8" w:rsidRPr="00EE294C">
        <w:rPr>
          <w:rFonts w:ascii="Times New Roman" w:hAnsi="Times New Roman"/>
        </w:rPr>
        <w:t>onze</w:t>
      </w:r>
      <w:r w:rsidRPr="00EE294C">
        <w:rPr>
          <w:rFonts w:ascii="Times New Roman" w:hAnsi="Times New Roman"/>
        </w:rPr>
        <w:t>) conselheiros;</w:t>
      </w:r>
    </w:p>
    <w:p w14:paraId="71B569F8" w14:textId="52CCACC8" w:rsidR="003257C7" w:rsidRPr="00EE294C" w:rsidRDefault="003257C7" w:rsidP="003257C7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5001: </w:t>
      </w:r>
      <w:r w:rsidR="001268C8" w:rsidRPr="00EE294C">
        <w:rPr>
          <w:rFonts w:ascii="Times New Roman" w:hAnsi="Times New Roman"/>
        </w:rPr>
        <w:t>12</w:t>
      </w:r>
      <w:r w:rsidRPr="00EE294C">
        <w:rPr>
          <w:rFonts w:ascii="Times New Roman" w:hAnsi="Times New Roman"/>
        </w:rPr>
        <w:t xml:space="preserve"> (</w:t>
      </w:r>
      <w:r w:rsidR="001268C8" w:rsidRPr="00EE294C">
        <w:rPr>
          <w:rFonts w:ascii="Times New Roman" w:hAnsi="Times New Roman"/>
        </w:rPr>
        <w:t>dose</w:t>
      </w:r>
      <w:r w:rsidRPr="00EE294C">
        <w:rPr>
          <w:rFonts w:ascii="Times New Roman" w:hAnsi="Times New Roman"/>
        </w:rPr>
        <w:t xml:space="preserve">) conselheiros; </w:t>
      </w:r>
    </w:p>
    <w:p w14:paraId="527FD18D" w14:textId="6711EC88" w:rsidR="001268C8" w:rsidRPr="00EE294C" w:rsidRDefault="001268C8" w:rsidP="003257C7">
      <w:pPr>
        <w:numPr>
          <w:ilvl w:val="4"/>
          <w:numId w:val="25"/>
        </w:numPr>
        <w:spacing w:after="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6001: 13 (treze) conselheiros; </w:t>
      </w:r>
      <w:r w:rsidRPr="00EE294C">
        <w:rPr>
          <w:rFonts w:ascii="Times New Roman" w:hAnsi="Times New Roman"/>
          <w:u w:val="single"/>
        </w:rPr>
        <w:t>e assim sucessivamente</w:t>
      </w:r>
      <w:r w:rsidRPr="00EE294C">
        <w:rPr>
          <w:rFonts w:ascii="Times New Roman" w:hAnsi="Times New Roman"/>
        </w:rPr>
        <w:t>.</w:t>
      </w:r>
    </w:p>
    <w:p w14:paraId="6CAD5C33" w14:textId="77777777" w:rsidR="003375E6" w:rsidRPr="00EE294C" w:rsidRDefault="003375E6" w:rsidP="003375E6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185D4860" w14:textId="2B2E0CAF" w:rsidR="0052094D" w:rsidRPr="00EE294C" w:rsidRDefault="0052094D" w:rsidP="0049481B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Na coluna </w:t>
      </w:r>
      <w:r w:rsidRPr="00EE294C">
        <w:rPr>
          <w:b/>
          <w:color w:val="000000" w:themeColor="text1"/>
        </w:rPr>
        <w:t xml:space="preserve">Lei 12378, </w:t>
      </w:r>
      <w:proofErr w:type="spellStart"/>
      <w:r w:rsidRPr="00EE294C">
        <w:rPr>
          <w:b/>
          <w:color w:val="000000" w:themeColor="text1"/>
        </w:rPr>
        <w:t>art</w:t>
      </w:r>
      <w:proofErr w:type="spellEnd"/>
      <w:r w:rsidRPr="00EE294C">
        <w:rPr>
          <w:b/>
          <w:color w:val="000000" w:themeColor="text1"/>
        </w:rPr>
        <w:t xml:space="preserve"> 32</w:t>
      </w:r>
      <w:r w:rsidRPr="00EE294C">
        <w:rPr>
          <w:color w:val="000000" w:themeColor="text1"/>
        </w:rPr>
        <w:t xml:space="preserve">: O sistema deve exibir </w:t>
      </w:r>
      <w:r w:rsidR="000A33C1" w:rsidRPr="00EE294C">
        <w:rPr>
          <w:color w:val="000000" w:themeColor="text1"/>
        </w:rPr>
        <w:t>o inciso correspondente ao cálculo da proporção de conselheiro:</w:t>
      </w:r>
    </w:p>
    <w:p w14:paraId="47483AC9" w14:textId="347FE52D" w:rsidR="00955C95" w:rsidRPr="00EE294C" w:rsidRDefault="00955C95" w:rsidP="00955C95">
      <w:pPr>
        <w:numPr>
          <w:ilvl w:val="4"/>
          <w:numId w:val="26"/>
        </w:numPr>
        <w:spacing w:after="0"/>
        <w:ind w:left="3544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 - até 499 </w:t>
      </w:r>
    </w:p>
    <w:p w14:paraId="39040756" w14:textId="14C2C3F1" w:rsidR="00955C95" w:rsidRPr="00EE294C" w:rsidRDefault="00955C95" w:rsidP="00955C95">
      <w:pPr>
        <w:numPr>
          <w:ilvl w:val="4"/>
          <w:numId w:val="26"/>
        </w:numPr>
        <w:spacing w:after="0"/>
        <w:ind w:left="3544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II - de 500 a 1.000 </w:t>
      </w:r>
    </w:p>
    <w:p w14:paraId="6A9A51AB" w14:textId="705C35DB" w:rsidR="00955C95" w:rsidRPr="00EE294C" w:rsidRDefault="00955C95" w:rsidP="00955C95">
      <w:pPr>
        <w:numPr>
          <w:ilvl w:val="4"/>
          <w:numId w:val="26"/>
        </w:numPr>
        <w:spacing w:after="0"/>
        <w:ind w:left="3544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III - de 1.001 a 3.000 </w:t>
      </w:r>
    </w:p>
    <w:p w14:paraId="3D3C0EBF" w14:textId="1A27C947" w:rsidR="00955C95" w:rsidRPr="00EE294C" w:rsidRDefault="00955C95" w:rsidP="00955C95">
      <w:pPr>
        <w:numPr>
          <w:ilvl w:val="4"/>
          <w:numId w:val="26"/>
        </w:numPr>
        <w:spacing w:after="0"/>
        <w:ind w:left="3544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IV - acima de 3.000 </w:t>
      </w:r>
    </w:p>
    <w:p w14:paraId="4A437D39" w14:textId="77777777" w:rsidR="00955C95" w:rsidRPr="00EE294C" w:rsidRDefault="00955C95" w:rsidP="00955C95">
      <w:pPr>
        <w:spacing w:after="0"/>
        <w:ind w:left="648"/>
        <w:rPr>
          <w:rFonts w:ascii="Times New Roman" w:hAnsi="Times New Roman"/>
        </w:rPr>
      </w:pPr>
    </w:p>
    <w:p w14:paraId="20A94FF2" w14:textId="0C77C26C" w:rsidR="000A33C1" w:rsidRPr="00EE294C" w:rsidRDefault="000A33C1" w:rsidP="00955C95">
      <w:pPr>
        <w:pStyle w:val="PargrafodaLista"/>
        <w:spacing w:before="60" w:after="60"/>
        <w:ind w:left="2835"/>
        <w:jc w:val="both"/>
        <w:rPr>
          <w:color w:val="000000" w:themeColor="text1"/>
        </w:rPr>
      </w:pPr>
      <w:proofErr w:type="spellStart"/>
      <w:r w:rsidRPr="00EE294C">
        <w:rPr>
          <w:color w:val="000000" w:themeColor="text1"/>
        </w:rPr>
        <w:t>Ex</w:t>
      </w:r>
      <w:proofErr w:type="spellEnd"/>
      <w:r w:rsidRPr="00EE294C">
        <w:rPr>
          <w:color w:val="000000" w:themeColor="text1"/>
        </w:rPr>
        <w:t>: Acre possui 2.223 profissionais ativos, pela lei 12378, verificamos que se enquadra no inciso III.</w:t>
      </w:r>
    </w:p>
    <w:p w14:paraId="696A5FB4" w14:textId="06D4E686" w:rsidR="000A33C1" w:rsidRPr="00EE294C" w:rsidRDefault="000A33C1" w:rsidP="00955C95">
      <w:pPr>
        <w:pStyle w:val="PargrafodaLista"/>
        <w:spacing w:before="60" w:after="60"/>
        <w:ind w:left="2835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</w:t>
      </w:r>
      <w:r w:rsidR="00955C95" w:rsidRPr="00EE294C">
        <w:rPr>
          <w:color w:val="000000" w:themeColor="text1"/>
        </w:rPr>
        <w:t>deve exibir na coluna a informação:  III – de 1011 a 3000</w:t>
      </w:r>
    </w:p>
    <w:p w14:paraId="1731140F" w14:textId="77777777" w:rsidR="00056003" w:rsidRPr="00EE294C" w:rsidRDefault="00056003" w:rsidP="00955C95">
      <w:pPr>
        <w:pStyle w:val="PargrafodaLista"/>
        <w:spacing w:before="60" w:after="60"/>
        <w:ind w:left="2835"/>
        <w:jc w:val="both"/>
        <w:rPr>
          <w:color w:val="000000" w:themeColor="text1"/>
        </w:rPr>
      </w:pPr>
    </w:p>
    <w:p w14:paraId="50DB3E31" w14:textId="165EF821" w:rsidR="00056003" w:rsidRPr="00EE294C" w:rsidRDefault="00056003" w:rsidP="00056003">
      <w:pPr>
        <w:pStyle w:val="PargrafodaLista"/>
        <w:spacing w:before="60" w:after="60"/>
        <w:ind w:left="1701" w:firstLine="709"/>
        <w:jc w:val="both"/>
        <w:rPr>
          <w:color w:val="000000" w:themeColor="text1"/>
        </w:rPr>
      </w:pPr>
      <w:r w:rsidRPr="00EE294C">
        <w:rPr>
          <w:noProof/>
          <w:color w:val="000000" w:themeColor="text1"/>
        </w:rPr>
        <w:drawing>
          <wp:inline distT="0" distB="0" distL="0" distR="0" wp14:anchorId="44D859DD" wp14:editId="278AAEFD">
            <wp:extent cx="4330446" cy="456641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71" cy="47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8AA8" w14:textId="77777777" w:rsidR="0052094D" w:rsidRPr="00EE294C" w:rsidRDefault="0052094D" w:rsidP="0052094D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1B0A1A55" w14:textId="77777777" w:rsidR="00C47E32" w:rsidRPr="00EE294C" w:rsidRDefault="00C47E32" w:rsidP="0052094D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4A7CF20F" w14:textId="72A9F319" w:rsidR="0052094D" w:rsidRPr="00EE294C" w:rsidRDefault="0052094D" w:rsidP="0049481B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Na coluna </w:t>
      </w:r>
      <w:r w:rsidRPr="00EE294C">
        <w:rPr>
          <w:b/>
          <w:color w:val="000000" w:themeColor="text1"/>
        </w:rPr>
        <w:t>Editado</w:t>
      </w:r>
      <w:r w:rsidRPr="00EE294C">
        <w:rPr>
          <w:color w:val="000000" w:themeColor="text1"/>
        </w:rPr>
        <w:t>, o sistema deve exibir</w:t>
      </w:r>
      <w:r w:rsidR="00C47E32" w:rsidRPr="00EE294C">
        <w:rPr>
          <w:color w:val="000000" w:themeColor="text1"/>
        </w:rPr>
        <w:t xml:space="preserve"> a informação </w:t>
      </w:r>
      <w:r w:rsidR="00C47E32" w:rsidRPr="00EE294C">
        <w:rPr>
          <w:b/>
          <w:color w:val="000000" w:themeColor="text1"/>
        </w:rPr>
        <w:t>Não</w:t>
      </w:r>
      <w:r w:rsidR="00C47E32" w:rsidRPr="00EE294C">
        <w:rPr>
          <w:color w:val="000000" w:themeColor="text1"/>
        </w:rPr>
        <w:t xml:space="preserve">. Caso o ator realize uma alteração na </w:t>
      </w:r>
      <w:r w:rsidR="00251151" w:rsidRPr="00EE294C">
        <w:rPr>
          <w:color w:val="000000" w:themeColor="text1"/>
          <w:u w:val="single"/>
        </w:rPr>
        <w:t>P</w:t>
      </w:r>
      <w:r w:rsidR="00022829" w:rsidRPr="00EE294C">
        <w:rPr>
          <w:color w:val="000000" w:themeColor="text1"/>
          <w:u w:val="single"/>
        </w:rPr>
        <w:t>roporção</w:t>
      </w:r>
      <w:r w:rsidR="00C47E32" w:rsidRPr="00EE294C">
        <w:rPr>
          <w:color w:val="000000" w:themeColor="text1"/>
          <w:u w:val="single"/>
        </w:rPr>
        <w:t xml:space="preserve"> de Conselheiro</w:t>
      </w:r>
      <w:r w:rsidR="00C47E32" w:rsidRPr="00EE294C">
        <w:rPr>
          <w:color w:val="000000" w:themeColor="text1"/>
        </w:rPr>
        <w:t xml:space="preserve">, o sistema deve </w:t>
      </w:r>
      <w:r w:rsidR="00022829" w:rsidRPr="00EE294C">
        <w:rPr>
          <w:color w:val="000000" w:themeColor="text1"/>
        </w:rPr>
        <w:t xml:space="preserve">a informação </w:t>
      </w:r>
      <w:r w:rsidR="00022829" w:rsidRPr="00EE294C">
        <w:rPr>
          <w:b/>
          <w:color w:val="C00000"/>
        </w:rPr>
        <w:t>Sim</w:t>
      </w:r>
      <w:r w:rsidR="00022829" w:rsidRPr="00EE294C">
        <w:rPr>
          <w:color w:val="000000" w:themeColor="text1"/>
        </w:rPr>
        <w:t>, des</w:t>
      </w:r>
      <w:r w:rsidR="00251151" w:rsidRPr="00EE294C">
        <w:rPr>
          <w:color w:val="000000" w:themeColor="text1"/>
        </w:rPr>
        <w:t>tacada</w:t>
      </w:r>
      <w:r w:rsidR="00022829" w:rsidRPr="00EE294C">
        <w:rPr>
          <w:color w:val="000000" w:themeColor="text1"/>
        </w:rPr>
        <w:t xml:space="preserve"> em vermelho.</w:t>
      </w:r>
    </w:p>
    <w:p w14:paraId="7BCB19A2" w14:textId="77777777" w:rsidR="0052094D" w:rsidRPr="00EE294C" w:rsidRDefault="0052094D" w:rsidP="0052094D">
      <w:pPr>
        <w:pStyle w:val="PargrafodaLista"/>
        <w:rPr>
          <w:color w:val="000000" w:themeColor="text1"/>
        </w:rPr>
      </w:pPr>
    </w:p>
    <w:p w14:paraId="067E36D5" w14:textId="1C62B6A1" w:rsidR="0052094D" w:rsidRPr="00EE294C" w:rsidRDefault="0052094D" w:rsidP="0049481B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Na coluna </w:t>
      </w:r>
      <w:r w:rsidRPr="00EE294C">
        <w:rPr>
          <w:b/>
          <w:color w:val="000000" w:themeColor="text1"/>
        </w:rPr>
        <w:t>Ação</w:t>
      </w:r>
      <w:r w:rsidRPr="00EE294C">
        <w:rPr>
          <w:color w:val="000000" w:themeColor="text1"/>
        </w:rPr>
        <w:t>, o sistema deve exibir a ação “</w:t>
      </w:r>
      <w:r w:rsidRPr="00EE294C">
        <w:rPr>
          <w:b/>
          <w:color w:val="000000" w:themeColor="text1"/>
        </w:rPr>
        <w:t>Alterar</w:t>
      </w:r>
      <w:r w:rsidRPr="00EE294C">
        <w:rPr>
          <w:color w:val="000000" w:themeColor="text1"/>
        </w:rPr>
        <w:t>”</w:t>
      </w:r>
      <w:r w:rsidR="00A92378" w:rsidRPr="00EE294C">
        <w:rPr>
          <w:color w:val="000000" w:themeColor="text1"/>
        </w:rPr>
        <w:t xml:space="preserve">. </w:t>
      </w:r>
    </w:p>
    <w:p w14:paraId="2AFE8672" w14:textId="77777777" w:rsidR="00B1669E" w:rsidRPr="00EE294C" w:rsidRDefault="00B1669E" w:rsidP="00B1669E">
      <w:pPr>
        <w:pStyle w:val="PargrafodaLista"/>
        <w:rPr>
          <w:color w:val="000000" w:themeColor="text1"/>
        </w:rPr>
      </w:pPr>
    </w:p>
    <w:p w14:paraId="15AB7BE9" w14:textId="602B4D14" w:rsidR="00B1669E" w:rsidRPr="00EE294C" w:rsidRDefault="00B1669E" w:rsidP="0049481B">
      <w:pPr>
        <w:pStyle w:val="PargrafodaLista"/>
        <w:numPr>
          <w:ilvl w:val="0"/>
          <w:numId w:val="22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armazenar na base de dados as informações das ações, data/Hora, responsável e justificativa para ser apresentadas na aba Histórico (HST019) e na geração do PDF e Excel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_Ref14108141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3.2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Pr="00EE294C">
        <w:rPr>
          <w:color w:val="000000" w:themeColor="text1"/>
        </w:rPr>
        <w:t xml:space="preserve">.  </w:t>
      </w:r>
    </w:p>
    <w:p w14:paraId="0F191D7B" w14:textId="77777777" w:rsidR="00A1068B" w:rsidRPr="00EE294C" w:rsidRDefault="00A1068B" w:rsidP="003375E6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0E3F5B50" w14:textId="77777777" w:rsidR="001A20E9" w:rsidRPr="00EE294C" w:rsidRDefault="001A20E9" w:rsidP="001A20E9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2F9EC0D0" w14:textId="3D1FA0AC" w:rsidR="001A20E9" w:rsidRPr="00EE294C" w:rsidRDefault="001A20E9" w:rsidP="001A20E9">
      <w:pPr>
        <w:pStyle w:val="PargrafodaLista"/>
        <w:numPr>
          <w:ilvl w:val="3"/>
          <w:numId w:val="19"/>
        </w:numPr>
        <w:spacing w:before="60" w:after="60"/>
        <w:jc w:val="both"/>
        <w:rPr>
          <w:b/>
          <w:color w:val="000000" w:themeColor="text1"/>
        </w:rPr>
      </w:pPr>
      <w:bookmarkStart w:id="28" w:name="_Ref21347259"/>
      <w:r w:rsidRPr="00EE294C">
        <w:rPr>
          <w:b/>
          <w:color w:val="000000" w:themeColor="text1"/>
        </w:rPr>
        <w:t>ATUALIZAR</w:t>
      </w:r>
      <w:bookmarkEnd w:id="28"/>
      <w:r w:rsidRPr="00EE294C">
        <w:rPr>
          <w:b/>
          <w:color w:val="000000" w:themeColor="text1"/>
        </w:rPr>
        <w:t xml:space="preserve"> </w:t>
      </w:r>
    </w:p>
    <w:p w14:paraId="1A138787" w14:textId="35F05A1A" w:rsidR="002B4569" w:rsidRPr="00EE294C" w:rsidRDefault="002B4569" w:rsidP="002B4569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Para inclusão automática da quantidade de profissionais ativos, o sistema deve </w:t>
      </w:r>
      <w:r w:rsidRPr="00EE294C">
        <w:rPr>
          <w:color w:val="000000" w:themeColor="text1"/>
          <w:u w:val="single"/>
        </w:rPr>
        <w:t xml:space="preserve">validar a Data </w:t>
      </w:r>
      <w:r w:rsidR="00C47ECD" w:rsidRPr="00EE294C">
        <w:rPr>
          <w:color w:val="000000" w:themeColor="text1"/>
          <w:u w:val="single"/>
        </w:rPr>
        <w:t>Início</w:t>
      </w:r>
      <w:r w:rsidRPr="00EE294C">
        <w:rPr>
          <w:color w:val="000000" w:themeColor="text1"/>
        </w:rPr>
        <w:t xml:space="preserve"> da </w:t>
      </w:r>
      <w:r w:rsidRPr="00EE294C">
        <w:rPr>
          <w:b/>
          <w:color w:val="000000" w:themeColor="text1"/>
        </w:rPr>
        <w:t>1.6 Atividade Secundária</w:t>
      </w:r>
      <w:r w:rsidRPr="00EE294C">
        <w:rPr>
          <w:color w:val="000000" w:themeColor="text1"/>
        </w:rPr>
        <w:t xml:space="preserve"> (HST02). </w:t>
      </w:r>
      <w:r w:rsidR="0064265E" w:rsidRPr="00EE294C">
        <w:rPr>
          <w:color w:val="000000" w:themeColor="text1"/>
        </w:rPr>
        <w:t>À</w:t>
      </w:r>
      <w:r w:rsidRPr="00EE294C">
        <w:rPr>
          <w:color w:val="000000" w:themeColor="text1"/>
        </w:rPr>
        <w:t xml:space="preserve"> zero hora</w:t>
      </w:r>
      <w:r w:rsidR="0064265E" w:rsidRPr="00EE294C">
        <w:rPr>
          <w:color w:val="000000" w:themeColor="text1"/>
        </w:rPr>
        <w:t>,</w:t>
      </w:r>
      <w:r w:rsidRPr="00EE294C">
        <w:rPr>
          <w:color w:val="000000" w:themeColor="text1"/>
        </w:rPr>
        <w:t xml:space="preserve"> da data de início da ATIVIDADE SECUNDÁRIA, o sistema deve validar na base de dados do SI</w:t>
      </w:r>
      <w:r w:rsidR="002C0D8F" w:rsidRPr="00EE294C">
        <w:rPr>
          <w:color w:val="000000" w:themeColor="text1"/>
        </w:rPr>
        <w:t>C</w:t>
      </w:r>
      <w:r w:rsidRPr="00EE294C">
        <w:rPr>
          <w:color w:val="000000" w:themeColor="text1"/>
        </w:rPr>
        <w:t>CAU,</w:t>
      </w:r>
      <w:r w:rsidR="00554B9A" w:rsidRPr="00EE294C">
        <w:rPr>
          <w:color w:val="000000" w:themeColor="text1"/>
        </w:rPr>
        <w:t xml:space="preserve"> </w:t>
      </w:r>
      <w:r w:rsidRPr="00EE294C">
        <w:rPr>
          <w:color w:val="000000" w:themeColor="text1"/>
        </w:rPr>
        <w:t xml:space="preserve">e </w:t>
      </w:r>
      <w:r w:rsidR="00C47ECD" w:rsidRPr="00EE294C">
        <w:rPr>
          <w:color w:val="000000" w:themeColor="text1"/>
        </w:rPr>
        <w:t xml:space="preserve">deve </w:t>
      </w:r>
      <w:r w:rsidR="00C47ECD" w:rsidRPr="00EE294C">
        <w:rPr>
          <w:b/>
          <w:color w:val="000000" w:themeColor="text1"/>
        </w:rPr>
        <w:t>ATUALIZAR</w:t>
      </w:r>
      <w:r w:rsidR="00554B9A" w:rsidRPr="00EE294C">
        <w:rPr>
          <w:b/>
          <w:color w:val="000000" w:themeColor="text1"/>
        </w:rPr>
        <w:t xml:space="preserve"> </w:t>
      </w:r>
      <w:r w:rsidR="00554B9A" w:rsidRPr="00EE294C">
        <w:rPr>
          <w:color w:val="000000" w:themeColor="text1"/>
        </w:rPr>
        <w:t>e EXIBIR automaticamente</w:t>
      </w:r>
      <w:r w:rsidRPr="00EE294C">
        <w:rPr>
          <w:color w:val="000000" w:themeColor="text1"/>
        </w:rPr>
        <w:t xml:space="preserve"> os dados na HST018.</w:t>
      </w:r>
    </w:p>
    <w:p w14:paraId="67576696" w14:textId="77777777" w:rsidR="002B4569" w:rsidRPr="00EE294C" w:rsidRDefault="002B4569" w:rsidP="002B4569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4DBC0459" w14:textId="61A18DD9" w:rsidR="006F5D20" w:rsidRPr="00EE294C" w:rsidRDefault="002B4569" w:rsidP="001A20E9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</w:t>
      </w:r>
      <w:r w:rsidR="006F5D20" w:rsidRPr="00EE294C">
        <w:rPr>
          <w:color w:val="000000" w:themeColor="text1"/>
        </w:rPr>
        <w:t>exibir uma opção para que o ator atualize as informações.</w:t>
      </w:r>
      <w:r w:rsidR="00DC3083" w:rsidRPr="00EE294C">
        <w:rPr>
          <w:color w:val="000000" w:themeColor="text1"/>
        </w:rPr>
        <w:t xml:space="preserve"> </w:t>
      </w:r>
      <w:r w:rsidR="00DC3083" w:rsidRPr="00EE294C">
        <w:rPr>
          <w:color w:val="31849B" w:themeColor="accent5" w:themeShade="BF"/>
        </w:rPr>
        <w:t>[</w:t>
      </w:r>
      <w:r w:rsidR="00DC3083" w:rsidRPr="00EE294C">
        <w:rPr>
          <w:color w:val="31849B" w:themeColor="accent5" w:themeShade="BF"/>
        </w:rPr>
        <w:fldChar w:fldCharType="begin"/>
      </w:r>
      <w:r w:rsidR="00DC3083" w:rsidRPr="00EE294C">
        <w:rPr>
          <w:color w:val="31849B" w:themeColor="accent5" w:themeShade="BF"/>
        </w:rPr>
        <w:instrText xml:space="preserve"> REF _Ref17461370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="00DC3083" w:rsidRPr="00EE294C">
        <w:rPr>
          <w:color w:val="31849B" w:themeColor="accent5" w:themeShade="BF"/>
        </w:rPr>
      </w:r>
      <w:r w:rsidR="00DC3083" w:rsidRPr="00EE294C">
        <w:rPr>
          <w:color w:val="31849B" w:themeColor="accent5" w:themeShade="BF"/>
        </w:rPr>
        <w:fldChar w:fldCharType="separate"/>
      </w:r>
      <w:r w:rsidR="00DC3083" w:rsidRPr="00EE294C">
        <w:rPr>
          <w:color w:val="31849B" w:themeColor="accent5" w:themeShade="BF"/>
        </w:rPr>
        <w:t>P02</w:t>
      </w:r>
      <w:r w:rsidR="00DC3083" w:rsidRPr="00EE294C">
        <w:rPr>
          <w:color w:val="31849B" w:themeColor="accent5" w:themeShade="BF"/>
        </w:rPr>
        <w:fldChar w:fldCharType="end"/>
      </w:r>
      <w:r w:rsidR="00DC3083" w:rsidRPr="00EE294C">
        <w:rPr>
          <w:color w:val="31849B" w:themeColor="accent5" w:themeShade="BF"/>
        </w:rPr>
        <w:t>]</w:t>
      </w:r>
    </w:p>
    <w:p w14:paraId="2B91AEEA" w14:textId="77777777" w:rsidR="006F5D20" w:rsidRPr="00EE294C" w:rsidRDefault="006F5D20" w:rsidP="006F5D20">
      <w:pPr>
        <w:pStyle w:val="PargrafodaLista"/>
        <w:rPr>
          <w:color w:val="000000" w:themeColor="text1"/>
        </w:rPr>
      </w:pPr>
    </w:p>
    <w:p w14:paraId="767C14C2" w14:textId="425DA236" w:rsidR="001A20E9" w:rsidRPr="000C31F0" w:rsidRDefault="006F5D20" w:rsidP="001A20E9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</w:t>
      </w:r>
      <w:r w:rsidR="002B4569" w:rsidRPr="00EE294C">
        <w:rPr>
          <w:color w:val="000000" w:themeColor="text1"/>
        </w:rPr>
        <w:t xml:space="preserve">permitir que o ator </w:t>
      </w:r>
      <w:r w:rsidR="00554B9A" w:rsidRPr="00EE294C">
        <w:rPr>
          <w:color w:val="000000" w:themeColor="text1"/>
        </w:rPr>
        <w:t xml:space="preserve">acione </w:t>
      </w:r>
      <w:r w:rsidR="002B4569" w:rsidRPr="00EE294C">
        <w:rPr>
          <w:color w:val="000000" w:themeColor="text1"/>
        </w:rPr>
        <w:t xml:space="preserve">a opção </w:t>
      </w:r>
      <w:r w:rsidR="00230F1B" w:rsidRPr="00EE294C">
        <w:rPr>
          <w:color w:val="000000" w:themeColor="text1"/>
        </w:rPr>
        <w:t xml:space="preserve"> </w:t>
      </w:r>
      <w:r w:rsidR="002B4569" w:rsidRPr="00EE294C">
        <w:rPr>
          <w:b/>
          <w:noProof/>
        </w:rPr>
        <w:drawing>
          <wp:inline distT="0" distB="0" distL="0" distR="0" wp14:anchorId="767919FB" wp14:editId="63F23F64">
            <wp:extent cx="146304" cy="146304"/>
            <wp:effectExtent l="0" t="0" r="635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50" cy="1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569" w:rsidRPr="00EE294C">
        <w:rPr>
          <w:color w:val="000000" w:themeColor="text1"/>
        </w:rPr>
        <w:t xml:space="preserve"> </w:t>
      </w:r>
      <w:r w:rsidR="002B4569" w:rsidRPr="00EE294C">
        <w:rPr>
          <w:b/>
          <w:color w:val="000000" w:themeColor="text1"/>
        </w:rPr>
        <w:t>Atualizar,</w:t>
      </w:r>
      <w:r w:rsidR="002B4569" w:rsidRPr="00EE294C">
        <w:rPr>
          <w:color w:val="000000" w:themeColor="text1"/>
        </w:rPr>
        <w:t xml:space="preserve"> quantas vezes achar necessário.</w:t>
      </w:r>
      <w:r w:rsidR="00230F1B" w:rsidRPr="00EE294C">
        <w:rPr>
          <w:color w:val="000000" w:themeColor="text1"/>
        </w:rPr>
        <w:t xml:space="preserve"> Essa permissão deve ser concedida mesmo antes que ocorra a </w:t>
      </w:r>
      <w:r w:rsidR="00230F1B" w:rsidRPr="00EE294C">
        <w:rPr>
          <w:b/>
          <w:color w:val="000000" w:themeColor="text1"/>
        </w:rPr>
        <w:t>DATA IN</w:t>
      </w:r>
      <w:r w:rsidR="006351EF" w:rsidRPr="00EE294C">
        <w:rPr>
          <w:b/>
          <w:color w:val="000000" w:themeColor="text1"/>
        </w:rPr>
        <w:t>Í</w:t>
      </w:r>
      <w:r w:rsidR="00230F1B" w:rsidRPr="00EE294C">
        <w:rPr>
          <w:b/>
          <w:color w:val="000000" w:themeColor="text1"/>
        </w:rPr>
        <w:t>CIO</w:t>
      </w:r>
      <w:r w:rsidR="00230F1B" w:rsidRPr="00EE294C">
        <w:rPr>
          <w:color w:val="000000" w:themeColor="text1"/>
        </w:rPr>
        <w:t xml:space="preserve"> da </w:t>
      </w:r>
      <w:r w:rsidR="00230F1B" w:rsidRPr="00EE294C">
        <w:rPr>
          <w:b/>
          <w:color w:val="000000" w:themeColor="text1"/>
        </w:rPr>
        <w:t>1.6 Atividade Secundária</w:t>
      </w:r>
      <w:r w:rsidR="006351EF" w:rsidRPr="00EE294C">
        <w:rPr>
          <w:b/>
          <w:color w:val="000000" w:themeColor="text1"/>
        </w:rPr>
        <w:t>,</w:t>
      </w:r>
      <w:r w:rsidR="00230F1B" w:rsidRPr="00EE294C">
        <w:rPr>
          <w:color w:val="000000" w:themeColor="text1"/>
        </w:rPr>
        <w:t xml:space="preserve"> </w:t>
      </w:r>
      <w:r w:rsidR="00F820A7" w:rsidRPr="00EE294C">
        <w:rPr>
          <w:color w:val="000000" w:themeColor="text1"/>
        </w:rPr>
        <w:t>o</w:t>
      </w:r>
      <w:r w:rsidR="00230F1B" w:rsidRPr="00EE294C">
        <w:rPr>
          <w:color w:val="000000" w:themeColor="text1"/>
        </w:rPr>
        <w:t xml:space="preserve">u seja, o ator poderá acionar a qualquer momento a </w:t>
      </w:r>
      <w:proofErr w:type="gramStart"/>
      <w:r w:rsidR="00230F1B" w:rsidRPr="00EE294C">
        <w:rPr>
          <w:color w:val="000000" w:themeColor="text1"/>
        </w:rPr>
        <w:t xml:space="preserve">opção </w:t>
      </w:r>
      <w:r w:rsidR="00230F1B" w:rsidRPr="00EE294C">
        <w:rPr>
          <w:b/>
          <w:noProof/>
        </w:rPr>
        <w:drawing>
          <wp:inline distT="0" distB="0" distL="0" distR="0" wp14:anchorId="0DFC33AC" wp14:editId="1F5700F6">
            <wp:extent cx="146304" cy="146304"/>
            <wp:effectExtent l="0" t="0" r="635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50" cy="1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F1B" w:rsidRPr="00EE294C">
        <w:rPr>
          <w:color w:val="000000" w:themeColor="text1"/>
        </w:rPr>
        <w:t xml:space="preserve"> </w:t>
      </w:r>
      <w:r w:rsidR="00230F1B" w:rsidRPr="00EE294C">
        <w:rPr>
          <w:b/>
          <w:color w:val="000000" w:themeColor="text1"/>
        </w:rPr>
        <w:t>Atualizar</w:t>
      </w:r>
      <w:proofErr w:type="gramEnd"/>
      <w:r w:rsidR="00230F1B" w:rsidRPr="00EE294C">
        <w:rPr>
          <w:b/>
          <w:color w:val="000000" w:themeColor="text1"/>
        </w:rPr>
        <w:t>.</w:t>
      </w:r>
      <w:r w:rsidR="007860E1" w:rsidRPr="00EE294C">
        <w:rPr>
          <w:b/>
          <w:color w:val="000000" w:themeColor="text1"/>
        </w:rPr>
        <w:t xml:space="preserve"> </w:t>
      </w:r>
    </w:p>
    <w:p w14:paraId="3EE381CB" w14:textId="77777777" w:rsidR="000C31F0" w:rsidRPr="000C31F0" w:rsidRDefault="000C31F0" w:rsidP="000C31F0">
      <w:pPr>
        <w:pStyle w:val="PargrafodaLista"/>
        <w:rPr>
          <w:color w:val="000000" w:themeColor="text1"/>
        </w:rPr>
      </w:pPr>
    </w:p>
    <w:p w14:paraId="4A0D63D8" w14:textId="77777777" w:rsidR="000D6C54" w:rsidRDefault="004353E2" w:rsidP="00051817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  <w:highlight w:val="yellow"/>
        </w:rPr>
      </w:pPr>
      <w:r w:rsidRPr="007349C8">
        <w:rPr>
          <w:color w:val="000000" w:themeColor="text1"/>
          <w:highlight w:val="yellow"/>
        </w:rPr>
        <w:t xml:space="preserve">Ao acionar a opção  </w:t>
      </w:r>
      <w:r w:rsidRPr="007349C8">
        <w:rPr>
          <w:b/>
          <w:noProof/>
          <w:highlight w:val="yellow"/>
        </w:rPr>
        <w:drawing>
          <wp:inline distT="0" distB="0" distL="0" distR="0" wp14:anchorId="0D4646B0" wp14:editId="5C127D11">
            <wp:extent cx="146304" cy="146304"/>
            <wp:effectExtent l="0" t="0" r="635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50" cy="1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9C8">
        <w:rPr>
          <w:color w:val="000000" w:themeColor="text1"/>
          <w:highlight w:val="yellow"/>
        </w:rPr>
        <w:t xml:space="preserve"> </w:t>
      </w:r>
      <w:r w:rsidRPr="007349C8">
        <w:rPr>
          <w:b/>
          <w:color w:val="000000" w:themeColor="text1"/>
          <w:highlight w:val="yellow"/>
        </w:rPr>
        <w:t xml:space="preserve">Atualizar </w:t>
      </w:r>
      <w:r w:rsidRPr="007349C8">
        <w:rPr>
          <w:color w:val="000000" w:themeColor="text1"/>
          <w:highlight w:val="yellow"/>
        </w:rPr>
        <w:t>(manualmente), o sistema deve iniciar</w:t>
      </w:r>
      <w:r w:rsidR="00440AF6" w:rsidRPr="007349C8">
        <w:rPr>
          <w:color w:val="000000" w:themeColor="text1"/>
          <w:highlight w:val="yellow"/>
        </w:rPr>
        <w:t xml:space="preserve"> a atualização </w:t>
      </w:r>
      <w:bookmarkStart w:id="29" w:name="_GoBack"/>
      <w:r w:rsidR="00440AF6" w:rsidRPr="007349C8">
        <w:rPr>
          <w:color w:val="000000" w:themeColor="text1"/>
          <w:highlight w:val="yellow"/>
        </w:rPr>
        <w:t xml:space="preserve">das informações. Pelo grande número de registros a serem atualizados, o sistema </w:t>
      </w:r>
      <w:bookmarkEnd w:id="29"/>
      <w:r w:rsidR="00440AF6" w:rsidRPr="007349C8">
        <w:rPr>
          <w:color w:val="000000" w:themeColor="text1"/>
          <w:highlight w:val="yellow"/>
        </w:rPr>
        <w:t xml:space="preserve">levará alguns minutos </w:t>
      </w:r>
      <w:r w:rsidR="007349C8" w:rsidRPr="007349C8">
        <w:rPr>
          <w:color w:val="000000" w:themeColor="text1"/>
          <w:highlight w:val="yellow"/>
        </w:rPr>
        <w:t xml:space="preserve">para finalizar a atualização. O sistema deve </w:t>
      </w:r>
      <w:r w:rsidRPr="007349C8">
        <w:rPr>
          <w:color w:val="000000" w:themeColor="text1"/>
          <w:highlight w:val="yellow"/>
        </w:rPr>
        <w:t>a mensagem</w:t>
      </w:r>
      <w:r w:rsidR="000D6C54">
        <w:rPr>
          <w:color w:val="000000" w:themeColor="text1"/>
          <w:highlight w:val="yellow"/>
        </w:rPr>
        <w:t>:</w:t>
      </w:r>
    </w:p>
    <w:p w14:paraId="3900E66D" w14:textId="40B72ED3" w:rsidR="004353E2" w:rsidRPr="000D6C54" w:rsidRDefault="004353E2" w:rsidP="000D6C54">
      <w:pPr>
        <w:pStyle w:val="PargrafodaLista"/>
        <w:spacing w:before="60" w:after="60"/>
        <w:ind w:left="1560"/>
        <w:jc w:val="both"/>
        <w:rPr>
          <w:color w:val="000000" w:themeColor="text1"/>
        </w:rPr>
      </w:pPr>
      <w:r w:rsidRPr="000D6C54">
        <w:rPr>
          <w:color w:val="000000" w:themeColor="text1"/>
        </w:rPr>
        <w:t xml:space="preserve"> “</w:t>
      </w:r>
      <w:r w:rsidRPr="000D6C54">
        <w:rPr>
          <w:b/>
          <w:color w:val="31849B" w:themeColor="accent5" w:themeShade="BF"/>
        </w:rPr>
        <w:t xml:space="preserve">A sua solicitação está sendo executada. </w:t>
      </w:r>
      <w:r w:rsidR="000D6C54" w:rsidRPr="000D6C54">
        <w:rPr>
          <w:b/>
          <w:color w:val="31849B" w:themeColor="accent5" w:themeShade="BF"/>
        </w:rPr>
        <w:t>Q</w:t>
      </w:r>
      <w:r w:rsidRPr="000D6C54">
        <w:rPr>
          <w:b/>
          <w:color w:val="31849B" w:themeColor="accent5" w:themeShade="BF"/>
        </w:rPr>
        <w:t>uando finalizar, est</w:t>
      </w:r>
      <w:r w:rsidR="00440AF6" w:rsidRPr="000D6C54">
        <w:rPr>
          <w:b/>
          <w:color w:val="31849B" w:themeColor="accent5" w:themeShade="BF"/>
        </w:rPr>
        <w:t>ará</w:t>
      </w:r>
      <w:r w:rsidRPr="000D6C54">
        <w:rPr>
          <w:b/>
          <w:color w:val="31849B" w:themeColor="accent5" w:themeShade="BF"/>
        </w:rPr>
        <w:t xml:space="preserve"> disponível na aba Extrato</w:t>
      </w:r>
      <w:r w:rsidRPr="000D6C54">
        <w:rPr>
          <w:color w:val="000000" w:themeColor="text1"/>
        </w:rPr>
        <w:t>.</w:t>
      </w:r>
      <w:r w:rsidR="000D6C54" w:rsidRPr="000D6C54">
        <w:rPr>
          <w:color w:val="000000" w:themeColor="text1"/>
        </w:rPr>
        <w:t xml:space="preserve"> </w:t>
      </w:r>
      <w:r w:rsidR="000D6C54" w:rsidRPr="000D6C54">
        <w:rPr>
          <w:color w:val="31849B" w:themeColor="accent5" w:themeShade="BF"/>
        </w:rPr>
        <w:t>Por favor, aguardar em torno de 60 minutos</w:t>
      </w:r>
      <w:r w:rsidRPr="000D6C54">
        <w:rPr>
          <w:color w:val="31849B" w:themeColor="accent5" w:themeShade="BF"/>
        </w:rPr>
        <w:t>”</w:t>
      </w:r>
    </w:p>
    <w:p w14:paraId="10141AB2" w14:textId="77777777" w:rsidR="00322F0B" w:rsidRPr="00FF59C2" w:rsidRDefault="00322F0B" w:rsidP="00322F0B">
      <w:pPr>
        <w:pStyle w:val="PargrafodaLista"/>
        <w:rPr>
          <w:color w:val="000000" w:themeColor="text1"/>
          <w:highlight w:val="yellow"/>
        </w:rPr>
      </w:pPr>
    </w:p>
    <w:p w14:paraId="54A3EBF4" w14:textId="77777777" w:rsidR="007349C8" w:rsidRDefault="007349C8" w:rsidP="008C3159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  <w:highlight w:val="yellow"/>
        </w:rPr>
      </w:pPr>
      <w:r w:rsidRPr="007349C8">
        <w:rPr>
          <w:color w:val="000000" w:themeColor="text1"/>
          <w:highlight w:val="yellow"/>
        </w:rPr>
        <w:t xml:space="preserve">Assim que a solicitação for executada com sucesso, o </w:t>
      </w:r>
      <w:r w:rsidR="00322F0B" w:rsidRPr="007349C8">
        <w:rPr>
          <w:color w:val="000000" w:themeColor="text1"/>
          <w:highlight w:val="yellow"/>
        </w:rPr>
        <w:t>sistema deve atualizar as informações das quantidade e do extrato.</w:t>
      </w:r>
    </w:p>
    <w:p w14:paraId="4CCCA8CE" w14:textId="77777777" w:rsidR="00C95602" w:rsidRDefault="00C95602" w:rsidP="00C95602">
      <w:pPr>
        <w:pStyle w:val="PargrafodaLista"/>
        <w:spacing w:before="60" w:after="60"/>
        <w:ind w:left="1560"/>
        <w:jc w:val="both"/>
        <w:rPr>
          <w:color w:val="000000" w:themeColor="text1"/>
        </w:rPr>
      </w:pPr>
    </w:p>
    <w:p w14:paraId="1D24C34B" w14:textId="3DF596A8" w:rsidR="007860E1" w:rsidRPr="00EE294C" w:rsidRDefault="007860E1" w:rsidP="001A20E9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Porém, o sistema deve validar a </w:t>
      </w:r>
      <w:r w:rsidRPr="00EE294C">
        <w:rPr>
          <w:b/>
          <w:color w:val="000000" w:themeColor="text1"/>
        </w:rPr>
        <w:t>Data de Início</w:t>
      </w:r>
      <w:r w:rsidRPr="00EE294C">
        <w:rPr>
          <w:color w:val="000000" w:themeColor="text1"/>
        </w:rPr>
        <w:t xml:space="preserve"> da </w:t>
      </w:r>
      <w:r w:rsidRPr="00EE294C">
        <w:rPr>
          <w:b/>
          <w:color w:val="000000" w:themeColor="text1"/>
        </w:rPr>
        <w:t>2.1</w:t>
      </w:r>
      <w:r w:rsidRPr="00EE294C">
        <w:rPr>
          <w:color w:val="000000" w:themeColor="text1"/>
        </w:rPr>
        <w:t xml:space="preserve"> Atividade Secundária, e ao acionar a opção  </w:t>
      </w:r>
      <w:r w:rsidRPr="00EE294C">
        <w:rPr>
          <w:b/>
          <w:noProof/>
        </w:rPr>
        <w:drawing>
          <wp:inline distT="0" distB="0" distL="0" distR="0" wp14:anchorId="75989D86" wp14:editId="7AE0078D">
            <wp:extent cx="146304" cy="146304"/>
            <wp:effectExtent l="0" t="0" r="635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50" cy="1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94C">
        <w:rPr>
          <w:color w:val="000000" w:themeColor="text1"/>
        </w:rPr>
        <w:t xml:space="preserve"> </w:t>
      </w:r>
      <w:r w:rsidRPr="00EE294C">
        <w:rPr>
          <w:b/>
          <w:color w:val="000000" w:themeColor="text1"/>
        </w:rPr>
        <w:t>Atualizar</w:t>
      </w:r>
      <w:r w:rsidRPr="00EE294C">
        <w:rPr>
          <w:color w:val="000000" w:themeColor="text1"/>
        </w:rPr>
        <w:t xml:space="preserve">, </w:t>
      </w:r>
      <w:r w:rsidR="001F1196" w:rsidRPr="00EE294C">
        <w:rPr>
          <w:color w:val="000000" w:themeColor="text1"/>
        </w:rPr>
        <w:t xml:space="preserve">e </w:t>
      </w:r>
      <w:r w:rsidRPr="00EE294C">
        <w:rPr>
          <w:color w:val="000000" w:themeColor="text1"/>
        </w:rPr>
        <w:t>a partir da data de início da 2.1</w:t>
      </w:r>
      <w:r w:rsidR="001F1196" w:rsidRPr="00EE294C">
        <w:rPr>
          <w:color w:val="000000" w:themeColor="text1"/>
        </w:rPr>
        <w:t>,</w:t>
      </w:r>
      <w:r w:rsidRPr="00EE294C">
        <w:rPr>
          <w:color w:val="000000" w:themeColor="text1"/>
        </w:rPr>
        <w:t xml:space="preserve"> o sistema deve exibir mensagem </w:t>
      </w:r>
      <w:r w:rsidRPr="00EE294C">
        <w:rPr>
          <w:color w:val="31849B" w:themeColor="accent5" w:themeShade="BF"/>
        </w:rPr>
        <w:t>[</w:t>
      </w:r>
      <w:r w:rsidR="00975455" w:rsidRPr="00EE294C">
        <w:rPr>
          <w:color w:val="31849B" w:themeColor="accent5" w:themeShade="BF"/>
        </w:rPr>
        <w:fldChar w:fldCharType="begin"/>
      </w:r>
      <w:r w:rsidR="00975455" w:rsidRPr="00EE294C">
        <w:rPr>
          <w:color w:val="31849B" w:themeColor="accent5" w:themeShade="BF"/>
        </w:rPr>
        <w:instrText xml:space="preserve"> REF _Ref23425522 \r \h </w:instrText>
      </w:r>
      <w:r w:rsidR="001F1196" w:rsidRPr="00EE294C">
        <w:rPr>
          <w:color w:val="31849B" w:themeColor="accent5" w:themeShade="BF"/>
        </w:rPr>
        <w:instrText xml:space="preserve"> \* MERGEFORMAT </w:instrText>
      </w:r>
      <w:r w:rsidR="00975455" w:rsidRPr="00EE294C">
        <w:rPr>
          <w:color w:val="31849B" w:themeColor="accent5" w:themeShade="BF"/>
        </w:rPr>
      </w:r>
      <w:r w:rsidR="00975455" w:rsidRPr="00EE294C">
        <w:rPr>
          <w:color w:val="31849B" w:themeColor="accent5" w:themeShade="BF"/>
        </w:rPr>
        <w:fldChar w:fldCharType="separate"/>
      </w:r>
      <w:r w:rsidR="00975455" w:rsidRPr="00EE294C">
        <w:rPr>
          <w:color w:val="31849B" w:themeColor="accent5" w:themeShade="BF"/>
        </w:rPr>
        <w:t>ME08</w:t>
      </w:r>
      <w:r w:rsidR="00975455"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="00550502" w:rsidRPr="00EE294C">
        <w:rPr>
          <w:color w:val="31849B" w:themeColor="accent5" w:themeShade="BF"/>
        </w:rPr>
        <w:t>;</w:t>
      </w:r>
    </w:p>
    <w:p w14:paraId="14813B94" w14:textId="54099D5B" w:rsidR="00750224" w:rsidRPr="00EE294C" w:rsidRDefault="00750224" w:rsidP="00750224">
      <w:pPr>
        <w:pStyle w:val="PargrafodaLista"/>
        <w:numPr>
          <w:ilvl w:val="0"/>
          <w:numId w:val="28"/>
        </w:numPr>
        <w:spacing w:before="60" w:after="60"/>
        <w:ind w:left="2410"/>
        <w:jc w:val="both"/>
        <w:rPr>
          <w:color w:val="000000" w:themeColor="text1"/>
        </w:rPr>
      </w:pPr>
      <w:r w:rsidRPr="00EE294C">
        <w:t xml:space="preserve">Caso o ator selecione a opção </w:t>
      </w:r>
      <w:r w:rsidRPr="00EE294C">
        <w:rPr>
          <w:b/>
        </w:rPr>
        <w:t>Sim</w:t>
      </w:r>
      <w:r w:rsidRPr="00EE294C">
        <w:t xml:space="preserve"> da mensagem, o sistema deve</w:t>
      </w:r>
      <w:r w:rsidR="00BD7F25" w:rsidRPr="00EE294C">
        <w:t xml:space="preserve"> solicitar obrigatoriamente a </w:t>
      </w:r>
      <w:r w:rsidR="00DF6C6D" w:rsidRPr="00EE294C">
        <w:t>justificativa e</w:t>
      </w:r>
      <w:r w:rsidR="00BD7F25" w:rsidRPr="00EE294C">
        <w:t xml:space="preserve"> logo </w:t>
      </w:r>
      <w:r w:rsidR="00CA3EF2" w:rsidRPr="00EE294C">
        <w:t>após salvar</w:t>
      </w:r>
      <w:r w:rsidR="003844D5" w:rsidRPr="00EE294C">
        <w:t xml:space="preserve"> a justificativa, o sistema </w:t>
      </w:r>
      <w:r w:rsidR="00BD7F25" w:rsidRPr="00EE294C">
        <w:t>deve atualizar os dados;</w:t>
      </w:r>
    </w:p>
    <w:p w14:paraId="3CD75E2E" w14:textId="5E4AA497" w:rsidR="00750224" w:rsidRPr="00EE294C" w:rsidRDefault="00750224" w:rsidP="00750224">
      <w:pPr>
        <w:pStyle w:val="PargrafodaLista"/>
        <w:numPr>
          <w:ilvl w:val="0"/>
          <w:numId w:val="28"/>
        </w:numPr>
        <w:spacing w:before="60" w:after="60"/>
        <w:ind w:left="2410"/>
        <w:jc w:val="both"/>
        <w:rPr>
          <w:color w:val="000000" w:themeColor="text1"/>
        </w:rPr>
      </w:pPr>
      <w:r w:rsidRPr="00EE294C">
        <w:t xml:space="preserve">Caso o ator selecione a opção </w:t>
      </w:r>
      <w:r w:rsidRPr="00EE294C">
        <w:rPr>
          <w:b/>
        </w:rPr>
        <w:t>Não</w:t>
      </w:r>
      <w:r w:rsidRPr="00EE294C">
        <w:t xml:space="preserve"> da mensagem, o sistema não deve exibir o componente para realizar a alteração</w:t>
      </w:r>
      <w:r w:rsidR="00A2129B" w:rsidRPr="00EE294C">
        <w:t>;</w:t>
      </w:r>
    </w:p>
    <w:p w14:paraId="2664C746" w14:textId="77777777" w:rsidR="007860E1" w:rsidRPr="00EE294C" w:rsidRDefault="007860E1" w:rsidP="007860E1">
      <w:pPr>
        <w:pStyle w:val="PargrafodaLista"/>
        <w:rPr>
          <w:color w:val="000000" w:themeColor="text1"/>
        </w:rPr>
      </w:pPr>
    </w:p>
    <w:p w14:paraId="5D1715F0" w14:textId="0DCBABC1" w:rsidR="00527BDD" w:rsidRPr="00EE294C" w:rsidRDefault="00527BDD" w:rsidP="001A20E9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Sempre que atualizar o sistema deve automaticamente gerar um extrato.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_Ref21341205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3.1.3.3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</w:p>
    <w:p w14:paraId="0BEEE89E" w14:textId="77777777" w:rsidR="00E12B95" w:rsidRPr="00EE294C" w:rsidRDefault="00E12B95" w:rsidP="00E12B95">
      <w:pPr>
        <w:pStyle w:val="PargrafodaLista"/>
        <w:rPr>
          <w:color w:val="000000" w:themeColor="text1"/>
        </w:rPr>
      </w:pPr>
    </w:p>
    <w:p w14:paraId="3A1D67C8" w14:textId="77777777" w:rsidR="00687275" w:rsidRPr="00EE294C" w:rsidRDefault="00687275" w:rsidP="00687275">
      <w:pPr>
        <w:pStyle w:val="PargrafodaLista"/>
        <w:numPr>
          <w:ilvl w:val="0"/>
          <w:numId w:val="29"/>
        </w:numPr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Caso o ator acione a </w:t>
      </w:r>
      <w:proofErr w:type="gramStart"/>
      <w:r w:rsidRPr="00EE294C">
        <w:rPr>
          <w:color w:val="000000" w:themeColor="text1"/>
        </w:rPr>
        <w:t xml:space="preserve">opção </w:t>
      </w:r>
      <w:r w:rsidRPr="00EE294C">
        <w:rPr>
          <w:b/>
          <w:noProof/>
        </w:rPr>
        <w:drawing>
          <wp:inline distT="0" distB="0" distL="0" distR="0" wp14:anchorId="15232898" wp14:editId="00D906E5">
            <wp:extent cx="146304" cy="146304"/>
            <wp:effectExtent l="0" t="0" r="635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50" cy="1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94C">
        <w:rPr>
          <w:color w:val="000000" w:themeColor="text1"/>
        </w:rPr>
        <w:t xml:space="preserve"> </w:t>
      </w:r>
      <w:r w:rsidRPr="00EE294C">
        <w:rPr>
          <w:b/>
          <w:color w:val="000000" w:themeColor="text1"/>
        </w:rPr>
        <w:t>Atualizar</w:t>
      </w:r>
      <w:proofErr w:type="gramEnd"/>
      <w:r w:rsidRPr="00EE294C">
        <w:rPr>
          <w:color w:val="000000" w:themeColor="text1"/>
        </w:rPr>
        <w:t xml:space="preserve">, </w:t>
      </w:r>
      <w:r w:rsidRPr="00EE294C">
        <w:rPr>
          <w:color w:val="000000" w:themeColor="text1"/>
          <w:u w:val="single"/>
        </w:rPr>
        <w:t>antes</w:t>
      </w:r>
      <w:r w:rsidRPr="00EE294C">
        <w:rPr>
          <w:color w:val="000000" w:themeColor="text1"/>
        </w:rPr>
        <w:t xml:space="preserve"> da Data de início da</w:t>
      </w:r>
      <w:r w:rsidRPr="00EE294C">
        <w:rPr>
          <w:b/>
          <w:color w:val="000000" w:themeColor="text1"/>
        </w:rPr>
        <w:t xml:space="preserve"> 1.6 Atividade Secundária, </w:t>
      </w:r>
      <w:r w:rsidRPr="00EE294C">
        <w:rPr>
          <w:color w:val="000000" w:themeColor="text1"/>
        </w:rPr>
        <w:t xml:space="preserve">o sistema deve solicitar obrigatoriamente a justificativa e logo após deve atualizar os dados dos números de profissionais. </w:t>
      </w:r>
    </w:p>
    <w:p w14:paraId="7659744D" w14:textId="77777777" w:rsidR="00CE4BBF" w:rsidRPr="00EE294C" w:rsidRDefault="00CE4BBF" w:rsidP="00CE4BBF">
      <w:pPr>
        <w:pStyle w:val="PargrafodaLista"/>
        <w:numPr>
          <w:ilvl w:val="0"/>
          <w:numId w:val="29"/>
        </w:numPr>
        <w:ind w:left="2410"/>
        <w:jc w:val="both"/>
        <w:rPr>
          <w:color w:val="000000" w:themeColor="text1"/>
        </w:rPr>
      </w:pPr>
      <w:r w:rsidRPr="00EE294C">
        <w:rPr>
          <w:color w:val="000000" w:themeColor="text1"/>
        </w:rPr>
        <w:t>O sistema de exibir uma pop-up solicitando justificativa obrigatória:</w:t>
      </w:r>
    </w:p>
    <w:p w14:paraId="30D96BF7" w14:textId="6934D852" w:rsidR="00CE4BBF" w:rsidRPr="00EE294C" w:rsidRDefault="006A0F49" w:rsidP="00CE4BBF">
      <w:pPr>
        <w:pStyle w:val="PargrafodaLista"/>
        <w:ind w:left="2410"/>
        <w:jc w:val="both"/>
        <w:rPr>
          <w:color w:val="000000" w:themeColor="text1"/>
        </w:rPr>
      </w:pPr>
      <w:r w:rsidRPr="00EE294C">
        <w:rPr>
          <w:noProof/>
          <w:color w:val="000000" w:themeColor="text1"/>
        </w:rPr>
        <w:lastRenderedPageBreak/>
        <w:drawing>
          <wp:inline distT="0" distB="0" distL="0" distR="0" wp14:anchorId="2B5BBB2D" wp14:editId="6F9953BA">
            <wp:extent cx="2028398" cy="13774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blicar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517" cy="13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BBF" w:rsidRPr="00EE294C">
        <w:rPr>
          <w:color w:val="000000" w:themeColor="text1"/>
        </w:rPr>
        <w:t xml:space="preserve"> </w:t>
      </w:r>
    </w:p>
    <w:p w14:paraId="4FEAA7B7" w14:textId="77777777" w:rsidR="006A0F49" w:rsidRPr="00EE294C" w:rsidRDefault="006A0F49" w:rsidP="00CE4BBF">
      <w:pPr>
        <w:pStyle w:val="PargrafodaLista"/>
        <w:ind w:left="2410"/>
        <w:jc w:val="both"/>
        <w:rPr>
          <w:color w:val="000000" w:themeColor="text1"/>
        </w:rPr>
      </w:pPr>
    </w:p>
    <w:p w14:paraId="682DFD08" w14:textId="5988D07F" w:rsidR="006A0F49" w:rsidRPr="00EE294C" w:rsidRDefault="006A0F49" w:rsidP="006A0F49">
      <w:pPr>
        <w:pStyle w:val="PargrafodaLista"/>
        <w:numPr>
          <w:ilvl w:val="0"/>
          <w:numId w:val="29"/>
        </w:numPr>
        <w:ind w:left="241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Ao acionar a opção Salvar, o sistema deve validar se o campo obrigatório foi preenchido. Caso não tenha sido preenchido o sistema deve exibir mensagem de alerta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_Ref17462071 \r \h </w:instrText>
      </w:r>
      <w:r w:rsidR="00AC4E6A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ME03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</w:p>
    <w:p w14:paraId="559B5B7E" w14:textId="77777777" w:rsidR="006A0F49" w:rsidRPr="00EE294C" w:rsidRDefault="006A0F49" w:rsidP="006A0F49">
      <w:pPr>
        <w:pStyle w:val="PargrafodaLista"/>
        <w:ind w:left="2410"/>
        <w:jc w:val="both"/>
        <w:rPr>
          <w:color w:val="000000" w:themeColor="text1"/>
        </w:rPr>
      </w:pPr>
    </w:p>
    <w:p w14:paraId="1ED45821" w14:textId="0B3E71FE" w:rsidR="006A0F49" w:rsidRPr="00EE294C" w:rsidRDefault="006A0F49" w:rsidP="006A0F49">
      <w:pPr>
        <w:pStyle w:val="PargrafodaLista"/>
        <w:numPr>
          <w:ilvl w:val="0"/>
          <w:numId w:val="29"/>
        </w:numPr>
        <w:spacing w:before="60" w:after="60"/>
        <w:ind w:left="241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Ao atualizar com sucesso, o sistema deve exibir mensagem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_Ref21511746 \r \h </w:instrText>
      </w:r>
      <w:r w:rsidR="00367ED2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ME07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</w:p>
    <w:p w14:paraId="5345A601" w14:textId="77777777" w:rsidR="006A0F49" w:rsidRPr="00EE294C" w:rsidRDefault="006A0F49" w:rsidP="006A0F49">
      <w:pPr>
        <w:pStyle w:val="PargrafodaLista"/>
        <w:ind w:left="2410"/>
        <w:rPr>
          <w:color w:val="000000" w:themeColor="text1"/>
        </w:rPr>
      </w:pPr>
    </w:p>
    <w:p w14:paraId="31FE6129" w14:textId="75A7C129" w:rsidR="006A0F49" w:rsidRPr="00EE294C" w:rsidRDefault="006A0F49" w:rsidP="006A0F49">
      <w:pPr>
        <w:pStyle w:val="PargrafodaLista"/>
        <w:numPr>
          <w:ilvl w:val="0"/>
          <w:numId w:val="29"/>
        </w:numPr>
        <w:spacing w:before="60" w:after="60"/>
        <w:ind w:left="3119"/>
        <w:jc w:val="both"/>
        <w:rPr>
          <w:color w:val="000000" w:themeColor="text1"/>
        </w:rPr>
      </w:pPr>
      <w:r w:rsidRPr="00EE294C">
        <w:rPr>
          <w:color w:val="000000" w:themeColor="text1"/>
        </w:rPr>
        <w:t>Caso o ator acione a opção Sim da mensagem, o sistema deve atualizar os dados, e deve exibir a mensagem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_Ref21361908 \r \h </w:instrText>
      </w:r>
      <w:r w:rsidR="00367ED2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ME06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].</w:t>
      </w:r>
    </w:p>
    <w:p w14:paraId="06E231D9" w14:textId="77777777" w:rsidR="006A0F49" w:rsidRPr="00EE294C" w:rsidRDefault="006A0F49" w:rsidP="006A0F49">
      <w:pPr>
        <w:pStyle w:val="PargrafodaLista"/>
        <w:ind w:left="3119"/>
        <w:rPr>
          <w:color w:val="000000" w:themeColor="text1"/>
        </w:rPr>
      </w:pPr>
    </w:p>
    <w:p w14:paraId="2E9EFE0B" w14:textId="77777777" w:rsidR="006A0F49" w:rsidRPr="00EE294C" w:rsidRDefault="006A0F49" w:rsidP="006A0F49">
      <w:pPr>
        <w:pStyle w:val="PargrafodaLista"/>
        <w:numPr>
          <w:ilvl w:val="0"/>
          <w:numId w:val="29"/>
        </w:numPr>
        <w:spacing w:before="60" w:after="60"/>
        <w:ind w:left="3119"/>
        <w:jc w:val="both"/>
        <w:rPr>
          <w:color w:val="000000" w:themeColor="text1"/>
        </w:rPr>
      </w:pPr>
      <w:r w:rsidRPr="00EE294C">
        <w:rPr>
          <w:color w:val="000000" w:themeColor="text1"/>
        </w:rPr>
        <w:t>Caso o ator acione a opção Não da mensagem, o sistema não deve atualizar os dados.</w:t>
      </w:r>
    </w:p>
    <w:p w14:paraId="20A2C10A" w14:textId="77777777" w:rsidR="006A0F49" w:rsidRPr="00EE294C" w:rsidRDefault="006A0F49" w:rsidP="006A0F49">
      <w:pPr>
        <w:pStyle w:val="PargrafodaLista"/>
        <w:ind w:left="2410"/>
        <w:jc w:val="both"/>
        <w:rPr>
          <w:color w:val="000000" w:themeColor="text1"/>
        </w:rPr>
      </w:pPr>
    </w:p>
    <w:p w14:paraId="3119C006" w14:textId="77777777" w:rsidR="00CE4BBF" w:rsidRPr="00EE294C" w:rsidRDefault="00CE4BBF" w:rsidP="00CE4BBF">
      <w:pPr>
        <w:pStyle w:val="PargrafodaLista"/>
        <w:ind w:left="1560"/>
        <w:jc w:val="both"/>
        <w:rPr>
          <w:color w:val="000000" w:themeColor="text1"/>
        </w:rPr>
      </w:pPr>
    </w:p>
    <w:p w14:paraId="2D1D1751" w14:textId="3FAA4252" w:rsidR="00230F1B" w:rsidRPr="00EE294C" w:rsidRDefault="00E12B95" w:rsidP="00CE4BBF">
      <w:pPr>
        <w:pStyle w:val="PargrafodaLista"/>
        <w:numPr>
          <w:ilvl w:val="0"/>
          <w:numId w:val="29"/>
        </w:numPr>
        <w:ind w:left="1560"/>
        <w:jc w:val="both"/>
        <w:rPr>
          <w:color w:val="000000" w:themeColor="text1"/>
        </w:rPr>
      </w:pPr>
      <w:r w:rsidRPr="00EE294C">
        <w:rPr>
          <w:b/>
          <w:color w:val="000000" w:themeColor="text1"/>
        </w:rPr>
        <w:t>PORÉM</w:t>
      </w:r>
      <w:r w:rsidRPr="00EE294C">
        <w:rPr>
          <w:color w:val="000000" w:themeColor="text1"/>
        </w:rPr>
        <w:t xml:space="preserve"> na </w:t>
      </w:r>
      <w:r w:rsidRPr="00EE294C">
        <w:rPr>
          <w:b/>
          <w:color w:val="000000" w:themeColor="text1"/>
        </w:rPr>
        <w:t>Data de Início</w:t>
      </w:r>
      <w:r w:rsidRPr="00EE294C">
        <w:rPr>
          <w:color w:val="000000" w:themeColor="text1"/>
        </w:rPr>
        <w:t xml:space="preserve"> programa, o sistema deve realizar </w:t>
      </w:r>
      <w:r w:rsidRPr="00EE294C">
        <w:rPr>
          <w:b/>
          <w:color w:val="000000" w:themeColor="text1"/>
        </w:rPr>
        <w:t>nova atualização</w:t>
      </w:r>
      <w:r w:rsidR="00C326F3" w:rsidRPr="00EE294C">
        <w:rPr>
          <w:color w:val="000000" w:themeColor="text1"/>
        </w:rPr>
        <w:t>, ou seja, independente do ator ter gerado a atualização manual, o sistema deverá executar a atualização programada na data de início da atividade 1.6</w:t>
      </w:r>
      <w:r w:rsidR="00367ED2" w:rsidRPr="00EE294C">
        <w:rPr>
          <w:color w:val="000000" w:themeColor="text1"/>
        </w:rPr>
        <w:t>.</w:t>
      </w:r>
    </w:p>
    <w:p w14:paraId="253CF505" w14:textId="77777777" w:rsidR="00516F50" w:rsidRPr="00EE294C" w:rsidRDefault="00516F50" w:rsidP="00516F50">
      <w:pPr>
        <w:pStyle w:val="PargrafodaLista"/>
        <w:ind w:left="1560"/>
        <w:jc w:val="both"/>
        <w:rPr>
          <w:color w:val="000000" w:themeColor="text1"/>
        </w:rPr>
      </w:pPr>
    </w:p>
    <w:p w14:paraId="180657C8" w14:textId="7EA836F8" w:rsidR="00516F50" w:rsidRPr="00EE294C" w:rsidRDefault="00516F50" w:rsidP="00CE4BBF">
      <w:pPr>
        <w:pStyle w:val="PargrafodaLista"/>
        <w:numPr>
          <w:ilvl w:val="0"/>
          <w:numId w:val="29"/>
        </w:numPr>
        <w:ind w:left="1560"/>
        <w:jc w:val="both"/>
        <w:rPr>
          <w:color w:val="000000" w:themeColor="text1"/>
        </w:rPr>
      </w:pPr>
      <w:r w:rsidRPr="00EE294C">
        <w:rPr>
          <w:color w:val="000000" w:themeColor="text1"/>
        </w:rPr>
        <w:t xml:space="preserve">O sistema deve solicitar </w:t>
      </w:r>
      <w:r w:rsidRPr="00EE294C">
        <w:rPr>
          <w:b/>
          <w:color w:val="000000" w:themeColor="text1"/>
        </w:rPr>
        <w:t>JUSTIFICATIVA</w:t>
      </w:r>
      <w:r w:rsidRPr="00EE294C">
        <w:rPr>
          <w:color w:val="000000" w:themeColor="text1"/>
        </w:rPr>
        <w:t xml:space="preserve"> em dois momentos ao acionar a opção Atualizar: Antes da Data de Início da 1.6 e após a Data de Início da 2.1.</w:t>
      </w:r>
    </w:p>
    <w:p w14:paraId="6E298539" w14:textId="77777777" w:rsidR="00316254" w:rsidRPr="00EE294C" w:rsidRDefault="00316254" w:rsidP="00230F1B">
      <w:pPr>
        <w:pStyle w:val="PargrafodaLista"/>
        <w:rPr>
          <w:color w:val="000000" w:themeColor="text1"/>
        </w:rPr>
      </w:pPr>
    </w:p>
    <w:p w14:paraId="20560F20" w14:textId="77777777" w:rsidR="00CE4BBF" w:rsidRPr="00EE294C" w:rsidRDefault="00CE4BBF" w:rsidP="00230F1B">
      <w:pPr>
        <w:pStyle w:val="PargrafodaLista"/>
        <w:rPr>
          <w:color w:val="000000" w:themeColor="text1"/>
        </w:rPr>
      </w:pPr>
    </w:p>
    <w:p w14:paraId="3F99D456" w14:textId="77777777" w:rsidR="00527BDD" w:rsidRPr="00EE294C" w:rsidRDefault="00527BDD" w:rsidP="00527BDD">
      <w:pPr>
        <w:pStyle w:val="PargrafodaLista"/>
        <w:numPr>
          <w:ilvl w:val="3"/>
          <w:numId w:val="19"/>
        </w:numPr>
        <w:spacing w:before="60" w:after="60"/>
        <w:jc w:val="both"/>
        <w:rPr>
          <w:b/>
          <w:color w:val="000000" w:themeColor="text1"/>
        </w:rPr>
      </w:pPr>
      <w:bookmarkStart w:id="30" w:name="_Ref21341205"/>
      <w:r w:rsidRPr="00EE294C">
        <w:rPr>
          <w:b/>
          <w:color w:val="000000" w:themeColor="text1"/>
        </w:rPr>
        <w:t>GERAR EXTRATO</w:t>
      </w:r>
      <w:bookmarkEnd w:id="30"/>
      <w:r w:rsidRPr="00EE294C">
        <w:rPr>
          <w:b/>
          <w:color w:val="000000" w:themeColor="text1"/>
        </w:rPr>
        <w:t xml:space="preserve"> </w:t>
      </w:r>
    </w:p>
    <w:p w14:paraId="0B73C774" w14:textId="04C1F80F" w:rsidR="00527BDD" w:rsidRPr="00EE294C" w:rsidRDefault="00527BDD" w:rsidP="00527BDD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b/>
          <w:color w:val="000000" w:themeColor="text1"/>
        </w:rPr>
      </w:pPr>
      <w:r w:rsidRPr="00EE294C">
        <w:rPr>
          <w:color w:val="000000" w:themeColor="text1"/>
        </w:rPr>
        <w:t>A</w:t>
      </w:r>
      <w:r w:rsidR="00CE4BBF" w:rsidRPr="00EE294C">
        <w:rPr>
          <w:color w:val="000000" w:themeColor="text1"/>
        </w:rPr>
        <w:t>s</w:t>
      </w:r>
      <w:r w:rsidRPr="00EE294C">
        <w:rPr>
          <w:color w:val="000000" w:themeColor="text1"/>
        </w:rPr>
        <w:t xml:space="preserve"> informações pertinentes ao EXTRATO, serão tratadas nas </w:t>
      </w:r>
      <w:r w:rsidRPr="00EE294C">
        <w:rPr>
          <w:b/>
          <w:color w:val="000000" w:themeColor="text1"/>
        </w:rPr>
        <w:t>HST019 Extrato Número de Profissionais.</w:t>
      </w:r>
    </w:p>
    <w:p w14:paraId="0D6B55A8" w14:textId="77777777" w:rsidR="001A20E9" w:rsidRPr="00EE294C" w:rsidRDefault="001A20E9" w:rsidP="001A20E9">
      <w:pPr>
        <w:pStyle w:val="PargrafodaLista"/>
        <w:spacing w:before="60" w:after="60"/>
        <w:ind w:left="1783"/>
        <w:jc w:val="both"/>
        <w:rPr>
          <w:b/>
          <w:color w:val="000000" w:themeColor="text1"/>
        </w:rPr>
      </w:pPr>
    </w:p>
    <w:p w14:paraId="5984DA5E" w14:textId="77777777" w:rsidR="001A20E9" w:rsidRPr="00EE294C" w:rsidRDefault="001A20E9" w:rsidP="001A20E9">
      <w:pPr>
        <w:pStyle w:val="PargrafodaLista"/>
        <w:spacing w:before="60" w:after="60"/>
        <w:ind w:left="1783"/>
        <w:jc w:val="both"/>
        <w:rPr>
          <w:b/>
          <w:color w:val="000000" w:themeColor="text1"/>
        </w:rPr>
      </w:pPr>
    </w:p>
    <w:p w14:paraId="4F4B1222" w14:textId="77777777" w:rsidR="00EB7DBC" w:rsidRPr="00EE294C" w:rsidRDefault="00EB7DBC" w:rsidP="001A20E9">
      <w:pPr>
        <w:pStyle w:val="PargrafodaLista"/>
        <w:spacing w:before="60" w:after="60"/>
        <w:ind w:left="1783"/>
        <w:jc w:val="both"/>
        <w:rPr>
          <w:b/>
          <w:color w:val="000000" w:themeColor="text1"/>
        </w:rPr>
      </w:pPr>
    </w:p>
    <w:p w14:paraId="1DEDC5CB" w14:textId="76B0B1B1" w:rsidR="00A1068B" w:rsidRPr="00EE294C" w:rsidRDefault="00A1068B" w:rsidP="00A1068B">
      <w:pPr>
        <w:pStyle w:val="PargrafodaLista"/>
        <w:numPr>
          <w:ilvl w:val="3"/>
          <w:numId w:val="19"/>
        </w:numPr>
        <w:spacing w:before="60" w:after="60"/>
        <w:jc w:val="both"/>
        <w:rPr>
          <w:b/>
          <w:color w:val="000000" w:themeColor="text1"/>
        </w:rPr>
      </w:pPr>
      <w:bookmarkStart w:id="31" w:name="_Ref23429071"/>
      <w:r w:rsidRPr="00EE294C">
        <w:rPr>
          <w:b/>
          <w:color w:val="000000" w:themeColor="text1"/>
        </w:rPr>
        <w:t>ALTERAR</w:t>
      </w:r>
      <w:bookmarkEnd w:id="31"/>
    </w:p>
    <w:p w14:paraId="37DCD731" w14:textId="77777777" w:rsidR="00A41163" w:rsidRPr="00EE294C" w:rsidRDefault="00A41163" w:rsidP="00555EB6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Na coluna </w:t>
      </w:r>
      <w:r w:rsidRPr="00EE294C">
        <w:rPr>
          <w:rFonts w:ascii="Times New Roman" w:hAnsi="Times New Roman"/>
          <w:b/>
        </w:rPr>
        <w:t>Proporção Conselheiro</w:t>
      </w:r>
      <w:r w:rsidRPr="00EE294C">
        <w:rPr>
          <w:rFonts w:ascii="Times New Roman" w:hAnsi="Times New Roman"/>
        </w:rPr>
        <w:t>, o</w:t>
      </w:r>
      <w:r w:rsidR="003257C7" w:rsidRPr="00EE294C">
        <w:rPr>
          <w:rFonts w:ascii="Times New Roman" w:hAnsi="Times New Roman"/>
        </w:rPr>
        <w:t xml:space="preserve"> sistema deve realizar o </w:t>
      </w:r>
      <w:r w:rsidR="000B7C76" w:rsidRPr="00EE294C">
        <w:rPr>
          <w:rFonts w:ascii="Times New Roman" w:hAnsi="Times New Roman"/>
        </w:rPr>
        <w:t>cálculo</w:t>
      </w:r>
      <w:r w:rsidR="003257C7" w:rsidRPr="00EE294C">
        <w:rPr>
          <w:rFonts w:ascii="Times New Roman" w:hAnsi="Times New Roman"/>
        </w:rPr>
        <w:t xml:space="preserve"> AUTOMATICAMENTE, porém deve permitir que o ator altere o valor da proporção de conselheiros</w:t>
      </w:r>
      <w:r w:rsidR="000B7C76" w:rsidRPr="00EE294C">
        <w:rPr>
          <w:rFonts w:ascii="Times New Roman" w:hAnsi="Times New Roman"/>
        </w:rPr>
        <w:t xml:space="preserve">. </w:t>
      </w:r>
    </w:p>
    <w:p w14:paraId="6A20DC12" w14:textId="77777777" w:rsidR="00977568" w:rsidRPr="00EE294C" w:rsidRDefault="00977568" w:rsidP="00555EB6">
      <w:pPr>
        <w:spacing w:after="0"/>
        <w:ind w:left="1560"/>
        <w:rPr>
          <w:rFonts w:ascii="Times New Roman" w:hAnsi="Times New Roman"/>
        </w:rPr>
      </w:pPr>
    </w:p>
    <w:p w14:paraId="2303B4F3" w14:textId="2E383D95" w:rsidR="000B7C76" w:rsidRPr="00EE294C" w:rsidRDefault="000B7C76" w:rsidP="00555EB6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Caso o ator realize uma alteração da proporção de conselheiros, o sistema deve obrigatoriamente solicitar a </w:t>
      </w:r>
      <w:r w:rsidRPr="00EE294C">
        <w:rPr>
          <w:rFonts w:ascii="Times New Roman" w:hAnsi="Times New Roman"/>
          <w:b/>
        </w:rPr>
        <w:t>JUSTIFICATIVA</w:t>
      </w:r>
      <w:r w:rsidRPr="00EE294C">
        <w:rPr>
          <w:rFonts w:ascii="Times New Roman" w:hAnsi="Times New Roman"/>
        </w:rPr>
        <w:t>.</w:t>
      </w:r>
    </w:p>
    <w:p w14:paraId="7C3D0AD1" w14:textId="77777777" w:rsidR="00977568" w:rsidRPr="00EE294C" w:rsidRDefault="00977568" w:rsidP="00555EB6">
      <w:pPr>
        <w:pStyle w:val="PargrafodaLista"/>
        <w:ind w:left="1560"/>
        <w:rPr>
          <w:rFonts w:ascii="Times New Roman" w:hAnsi="Times New Roman"/>
        </w:rPr>
      </w:pPr>
    </w:p>
    <w:p w14:paraId="3E9F3B3F" w14:textId="14053280" w:rsidR="00A41163" w:rsidRPr="00EE294C" w:rsidRDefault="000B7C76" w:rsidP="00555EB6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O sistema deve disponibilizar o </w:t>
      </w:r>
      <w:proofErr w:type="gramStart"/>
      <w:r w:rsidRPr="00EE294C">
        <w:rPr>
          <w:rFonts w:ascii="Times New Roman" w:hAnsi="Times New Roman"/>
        </w:rPr>
        <w:t xml:space="preserve">componente </w:t>
      </w:r>
      <w:r w:rsidRPr="00EE294C">
        <w:rPr>
          <w:noProof/>
        </w:rPr>
        <w:drawing>
          <wp:inline distT="0" distB="0" distL="0" distR="0" wp14:anchorId="05D76C4D" wp14:editId="5A51F099">
            <wp:extent cx="45719" cy="1828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3" cy="2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7C7" w:rsidRPr="00EE294C">
        <w:rPr>
          <w:rFonts w:ascii="Times New Roman" w:hAnsi="Times New Roman"/>
        </w:rPr>
        <w:t xml:space="preserve"> </w:t>
      </w:r>
      <w:r w:rsidRPr="00EE294C">
        <w:rPr>
          <w:rFonts w:ascii="Times New Roman" w:hAnsi="Times New Roman"/>
        </w:rPr>
        <w:t>,</w:t>
      </w:r>
      <w:proofErr w:type="gramEnd"/>
      <w:r w:rsidRPr="00EE294C">
        <w:rPr>
          <w:rFonts w:ascii="Times New Roman" w:hAnsi="Times New Roman"/>
        </w:rPr>
        <w:t xml:space="preserve"> com a ação </w:t>
      </w:r>
      <w:r w:rsidRPr="00EE294C">
        <w:rPr>
          <w:rFonts w:ascii="Times New Roman" w:hAnsi="Times New Roman"/>
          <w:b/>
        </w:rPr>
        <w:t>Alterar</w:t>
      </w:r>
      <w:r w:rsidRPr="00EE294C">
        <w:rPr>
          <w:rFonts w:ascii="Times New Roman" w:hAnsi="Times New Roman"/>
        </w:rPr>
        <w:t>.</w:t>
      </w:r>
      <w:r w:rsidR="00A92378" w:rsidRPr="00EE294C">
        <w:rPr>
          <w:rFonts w:ascii="Times New Roman" w:hAnsi="Times New Roman"/>
        </w:rPr>
        <w:t xml:space="preserve"> </w:t>
      </w:r>
    </w:p>
    <w:p w14:paraId="1EDA7C6E" w14:textId="77777777" w:rsidR="00977568" w:rsidRPr="00EE294C" w:rsidRDefault="00977568" w:rsidP="00977568">
      <w:pPr>
        <w:pStyle w:val="PargrafodaLista"/>
        <w:rPr>
          <w:rFonts w:ascii="Times New Roman" w:hAnsi="Times New Roman"/>
        </w:rPr>
      </w:pPr>
    </w:p>
    <w:p w14:paraId="10246B63" w14:textId="58265593" w:rsidR="003257C7" w:rsidRPr="00EE294C" w:rsidRDefault="000B7C76" w:rsidP="00855229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lastRenderedPageBreak/>
        <w:t>Ao ser acionado o sistema deve permitir APENAS a alteração da coluna “</w:t>
      </w:r>
      <w:r w:rsidRPr="00EE294C">
        <w:rPr>
          <w:rFonts w:ascii="Times New Roman" w:hAnsi="Times New Roman"/>
          <w:b/>
        </w:rPr>
        <w:t>Proporção Conselheiro</w:t>
      </w:r>
      <w:r w:rsidRPr="00EE294C">
        <w:rPr>
          <w:rFonts w:ascii="Times New Roman" w:hAnsi="Times New Roman"/>
        </w:rPr>
        <w:t xml:space="preserve">”. </w:t>
      </w:r>
      <w:r w:rsidR="00A77399" w:rsidRPr="00EE294C">
        <w:rPr>
          <w:rFonts w:ascii="Times New Roman" w:hAnsi="Times New Roman"/>
        </w:rPr>
        <w:t xml:space="preserve">Ao realizar uma </w:t>
      </w:r>
      <w:proofErr w:type="gramStart"/>
      <w:r w:rsidR="00A77399" w:rsidRPr="00EE294C">
        <w:rPr>
          <w:rFonts w:ascii="Times New Roman" w:hAnsi="Times New Roman"/>
        </w:rPr>
        <w:t>alterar ,</w:t>
      </w:r>
      <w:proofErr w:type="gramEnd"/>
      <w:r w:rsidR="00A77399" w:rsidRPr="00EE294C">
        <w:rPr>
          <w:rFonts w:ascii="Times New Roman" w:hAnsi="Times New Roman"/>
        </w:rPr>
        <w:t xml:space="preserve"> o</w:t>
      </w:r>
      <w:r w:rsidRPr="00EE294C">
        <w:rPr>
          <w:rFonts w:ascii="Times New Roman" w:hAnsi="Times New Roman"/>
        </w:rPr>
        <w:t xml:space="preserve"> sistema exibe um</w:t>
      </w:r>
      <w:r w:rsidR="00A1068B" w:rsidRPr="00EE294C">
        <w:rPr>
          <w:rFonts w:ascii="Times New Roman" w:hAnsi="Times New Roman"/>
        </w:rPr>
        <w:t>a</w:t>
      </w:r>
      <w:r w:rsidRPr="00EE294C">
        <w:rPr>
          <w:rFonts w:ascii="Times New Roman" w:hAnsi="Times New Roman"/>
        </w:rPr>
        <w:t xml:space="preserve"> pop-up </w:t>
      </w:r>
      <w:r w:rsidR="000C4528" w:rsidRPr="00EE294C">
        <w:rPr>
          <w:rFonts w:ascii="Times New Roman" w:hAnsi="Times New Roman"/>
        </w:rPr>
        <w:t xml:space="preserve">aonde o ator possa informar a proporção desejada e deve </w:t>
      </w:r>
      <w:proofErr w:type="spellStart"/>
      <w:r w:rsidR="000C4528" w:rsidRPr="00EE294C">
        <w:rPr>
          <w:rFonts w:ascii="Times New Roman" w:hAnsi="Times New Roman"/>
        </w:rPr>
        <w:t>solcitar</w:t>
      </w:r>
      <w:proofErr w:type="spellEnd"/>
      <w:r w:rsidRPr="00EE294C">
        <w:rPr>
          <w:rFonts w:ascii="Times New Roman" w:hAnsi="Times New Roman"/>
        </w:rPr>
        <w:t xml:space="preserve"> a justificativa obrigatória</w:t>
      </w:r>
      <w:r w:rsidR="00A77399" w:rsidRPr="00EE294C">
        <w:rPr>
          <w:rFonts w:ascii="Times New Roman" w:hAnsi="Times New Roman"/>
        </w:rPr>
        <w:t xml:space="preserve"> e a </w:t>
      </w:r>
      <w:r w:rsidRPr="00EE294C">
        <w:rPr>
          <w:rFonts w:ascii="Times New Roman" w:hAnsi="Times New Roman"/>
        </w:rPr>
        <w:t xml:space="preserve"> opção de salvar</w:t>
      </w:r>
      <w:r w:rsidR="00977568" w:rsidRPr="00EE294C">
        <w:rPr>
          <w:rFonts w:ascii="Times New Roman" w:hAnsi="Times New Roman"/>
        </w:rPr>
        <w:t xml:space="preserve"> (Fig1)</w:t>
      </w:r>
      <w:r w:rsidR="00A77399" w:rsidRPr="00EE294C">
        <w:rPr>
          <w:rFonts w:ascii="Times New Roman" w:hAnsi="Times New Roman"/>
        </w:rPr>
        <w:t xml:space="preserve">. </w:t>
      </w:r>
    </w:p>
    <w:p w14:paraId="38AB8B45" w14:textId="77777777" w:rsidR="00977568" w:rsidRPr="00EE294C" w:rsidRDefault="00977568" w:rsidP="00855229">
      <w:pPr>
        <w:pStyle w:val="PargrafodaLista"/>
        <w:ind w:left="1560"/>
        <w:rPr>
          <w:rFonts w:ascii="Times New Roman" w:hAnsi="Times New Roman"/>
        </w:rPr>
      </w:pPr>
    </w:p>
    <w:p w14:paraId="280AB41A" w14:textId="7838F265" w:rsidR="00977568" w:rsidRPr="00EE294C" w:rsidRDefault="00977568" w:rsidP="00855229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Caso o ator não preencha o campo obrigatório Justificativa, o sistema deve exibir mensagem impeditiva </w:t>
      </w:r>
      <w:r w:rsidRPr="00EE294C">
        <w:rPr>
          <w:rFonts w:ascii="Times New Roman" w:hAnsi="Times New Roman"/>
          <w:color w:val="31849B" w:themeColor="accent5" w:themeShade="BF"/>
        </w:rPr>
        <w:t>[</w:t>
      </w:r>
      <w:r w:rsidRPr="00EE294C">
        <w:rPr>
          <w:rFonts w:ascii="Times New Roman" w:hAnsi="Times New Roman"/>
          <w:color w:val="31849B" w:themeColor="accent5" w:themeShade="BF"/>
        </w:rPr>
        <w:fldChar w:fldCharType="begin"/>
      </w:r>
      <w:r w:rsidRPr="00EE294C">
        <w:rPr>
          <w:rFonts w:ascii="Times New Roman" w:hAnsi="Times New Roman"/>
          <w:color w:val="31849B" w:themeColor="accent5" w:themeShade="BF"/>
        </w:rPr>
        <w:instrText xml:space="preserve"> REF _Ref17462071 \r \h </w:instrText>
      </w:r>
      <w:r w:rsidR="00EE294C">
        <w:rPr>
          <w:rFonts w:ascii="Times New Roman" w:hAnsi="Times New Roman"/>
          <w:color w:val="31849B" w:themeColor="accent5" w:themeShade="BF"/>
        </w:rPr>
        <w:instrText xml:space="preserve"> \* MERGEFORMAT </w:instrText>
      </w:r>
      <w:r w:rsidRPr="00EE294C">
        <w:rPr>
          <w:rFonts w:ascii="Times New Roman" w:hAnsi="Times New Roman"/>
          <w:color w:val="31849B" w:themeColor="accent5" w:themeShade="BF"/>
        </w:rPr>
      </w:r>
      <w:r w:rsidRPr="00EE294C">
        <w:rPr>
          <w:rFonts w:ascii="Times New Roman" w:hAnsi="Times New Roman"/>
          <w:color w:val="31849B" w:themeColor="accent5" w:themeShade="BF"/>
        </w:rPr>
        <w:fldChar w:fldCharType="separate"/>
      </w:r>
      <w:r w:rsidRPr="00EE294C">
        <w:rPr>
          <w:rFonts w:ascii="Times New Roman" w:hAnsi="Times New Roman"/>
          <w:color w:val="31849B" w:themeColor="accent5" w:themeShade="BF"/>
        </w:rPr>
        <w:t>ME03</w:t>
      </w:r>
      <w:r w:rsidRPr="00EE294C">
        <w:rPr>
          <w:rFonts w:ascii="Times New Roman" w:hAnsi="Times New Roman"/>
          <w:color w:val="31849B" w:themeColor="accent5" w:themeShade="BF"/>
        </w:rPr>
        <w:fldChar w:fldCharType="end"/>
      </w:r>
      <w:r w:rsidRPr="00EE294C">
        <w:rPr>
          <w:rFonts w:ascii="Times New Roman" w:hAnsi="Times New Roman"/>
          <w:color w:val="31849B" w:themeColor="accent5" w:themeShade="BF"/>
        </w:rPr>
        <w:t>]</w:t>
      </w:r>
    </w:p>
    <w:p w14:paraId="71A72C70" w14:textId="77777777" w:rsidR="00977568" w:rsidRPr="00EE294C" w:rsidRDefault="00977568" w:rsidP="00855229">
      <w:pPr>
        <w:pStyle w:val="PargrafodaLista"/>
        <w:ind w:left="1560"/>
        <w:rPr>
          <w:rFonts w:ascii="Times New Roman" w:hAnsi="Times New Roman"/>
        </w:rPr>
      </w:pPr>
    </w:p>
    <w:p w14:paraId="3DAC21B6" w14:textId="77777777" w:rsidR="00977568" w:rsidRPr="00EE294C" w:rsidRDefault="00977568" w:rsidP="00855229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Ao salvar com sucesso, o sistema deve exibir o valor alterado destacado em </w:t>
      </w:r>
      <w:r w:rsidRPr="00EE294C">
        <w:rPr>
          <w:rFonts w:ascii="Times New Roman" w:hAnsi="Times New Roman"/>
          <w:color w:val="C00000"/>
        </w:rPr>
        <w:t>vermelho</w:t>
      </w:r>
      <w:r w:rsidRPr="00EE294C">
        <w:rPr>
          <w:rFonts w:ascii="Times New Roman" w:hAnsi="Times New Roman"/>
        </w:rPr>
        <w:t xml:space="preserve">, e na coluna </w:t>
      </w:r>
      <w:r w:rsidRPr="00EE294C">
        <w:rPr>
          <w:rFonts w:ascii="Times New Roman" w:hAnsi="Times New Roman"/>
          <w:b/>
        </w:rPr>
        <w:t>Editado</w:t>
      </w:r>
      <w:r w:rsidRPr="00EE294C">
        <w:rPr>
          <w:rFonts w:ascii="Times New Roman" w:hAnsi="Times New Roman"/>
        </w:rPr>
        <w:t xml:space="preserve"> o sistema deve exibir a informação </w:t>
      </w:r>
      <w:r w:rsidRPr="00EE294C">
        <w:rPr>
          <w:rFonts w:ascii="Times New Roman" w:hAnsi="Times New Roman"/>
          <w:color w:val="C00000"/>
        </w:rPr>
        <w:t>SIM</w:t>
      </w:r>
      <w:r w:rsidRPr="00EE294C">
        <w:rPr>
          <w:rFonts w:ascii="Times New Roman" w:hAnsi="Times New Roman"/>
        </w:rPr>
        <w:t xml:space="preserve"> destacada de </w:t>
      </w:r>
      <w:r w:rsidRPr="00EE294C">
        <w:rPr>
          <w:rFonts w:ascii="Times New Roman" w:hAnsi="Times New Roman"/>
          <w:color w:val="C00000"/>
        </w:rPr>
        <w:t>vermelho</w:t>
      </w:r>
      <w:r w:rsidRPr="00EE294C">
        <w:rPr>
          <w:rFonts w:ascii="Times New Roman" w:hAnsi="Times New Roman"/>
        </w:rPr>
        <w:t>.</w:t>
      </w:r>
    </w:p>
    <w:p w14:paraId="0F961BE9" w14:textId="77777777" w:rsidR="00977568" w:rsidRPr="00EE294C" w:rsidRDefault="00977568" w:rsidP="00855229">
      <w:p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  <w:noProof/>
        </w:rPr>
        <w:drawing>
          <wp:inline distT="0" distB="0" distL="0" distR="0" wp14:anchorId="42035FC5" wp14:editId="2B9FD321">
            <wp:extent cx="4484217" cy="473430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09" cy="48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1182" w14:textId="77777777" w:rsidR="00DE323A" w:rsidRPr="00EE294C" w:rsidRDefault="00DE323A" w:rsidP="00977568">
      <w:pPr>
        <w:spacing w:after="0"/>
        <w:ind w:left="2738"/>
        <w:rPr>
          <w:rFonts w:ascii="Times New Roman" w:hAnsi="Times New Roman"/>
        </w:rPr>
      </w:pPr>
    </w:p>
    <w:p w14:paraId="78025614" w14:textId="5C8C61E6" w:rsidR="00AC4E6A" w:rsidRPr="00EE294C" w:rsidRDefault="00AC4E6A" w:rsidP="00855229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Caso o ator realize uma alteração na proporção de conselheiros, e posteriormente ocorra uma atualização, seja ela automática pelo sistema ou quando o ator acionar a opção </w:t>
      </w:r>
      <w:r w:rsidRPr="00EE294C">
        <w:rPr>
          <w:rFonts w:ascii="Times New Roman" w:hAnsi="Times New Roman"/>
          <w:b/>
        </w:rPr>
        <w:t>Atualizar</w:t>
      </w:r>
      <w:r w:rsidRPr="00EE294C">
        <w:rPr>
          <w:rFonts w:ascii="Times New Roman" w:hAnsi="Times New Roman"/>
        </w:rPr>
        <w:t>, o sistema deve sobrepor a alt</w:t>
      </w:r>
      <w:r w:rsidR="00550502" w:rsidRPr="00EE294C">
        <w:rPr>
          <w:rFonts w:ascii="Times New Roman" w:hAnsi="Times New Roman"/>
        </w:rPr>
        <w:t xml:space="preserve">eração que anteriormente o ator tinha </w:t>
      </w:r>
      <w:r w:rsidR="001725F0" w:rsidRPr="00EE294C">
        <w:rPr>
          <w:rFonts w:ascii="Times New Roman" w:hAnsi="Times New Roman"/>
        </w:rPr>
        <w:t>realiz</w:t>
      </w:r>
      <w:r w:rsidR="00550502" w:rsidRPr="00EE294C">
        <w:rPr>
          <w:rFonts w:ascii="Times New Roman" w:hAnsi="Times New Roman"/>
        </w:rPr>
        <w:t>ado;</w:t>
      </w:r>
    </w:p>
    <w:p w14:paraId="5D1E096E" w14:textId="77777777" w:rsidR="00750224" w:rsidRPr="00EE294C" w:rsidRDefault="00750224" w:rsidP="00750224">
      <w:pPr>
        <w:spacing w:after="0"/>
        <w:ind w:left="1560"/>
        <w:rPr>
          <w:rFonts w:ascii="Times New Roman" w:hAnsi="Times New Roman"/>
        </w:rPr>
      </w:pPr>
    </w:p>
    <w:p w14:paraId="09A40909" w14:textId="3BB80FBE" w:rsidR="00750224" w:rsidRPr="00EE294C" w:rsidRDefault="00750224" w:rsidP="00750224">
      <w:pPr>
        <w:pStyle w:val="PargrafodaLista"/>
        <w:numPr>
          <w:ilvl w:val="0"/>
          <w:numId w:val="28"/>
        </w:numPr>
        <w:spacing w:before="60" w:after="60"/>
        <w:ind w:left="1560"/>
        <w:jc w:val="both"/>
        <w:rPr>
          <w:color w:val="000000" w:themeColor="text1"/>
        </w:rPr>
      </w:pPr>
      <w:r w:rsidRPr="00EE294C">
        <w:t xml:space="preserve">O sistema deve permitir o ator realizar alteração a qualquer momento. </w:t>
      </w:r>
      <w:r w:rsidRPr="00EE294C">
        <w:rPr>
          <w:color w:val="000000" w:themeColor="text1"/>
        </w:rPr>
        <w:t xml:space="preserve">Porém, o sistema deve validar a </w:t>
      </w:r>
      <w:r w:rsidRPr="00EE294C">
        <w:rPr>
          <w:b/>
          <w:color w:val="000000" w:themeColor="text1"/>
        </w:rPr>
        <w:t>Data de Início</w:t>
      </w:r>
      <w:r w:rsidRPr="00EE294C">
        <w:rPr>
          <w:color w:val="000000" w:themeColor="text1"/>
        </w:rPr>
        <w:t xml:space="preserve"> da </w:t>
      </w:r>
      <w:r w:rsidRPr="00EE294C">
        <w:rPr>
          <w:b/>
          <w:color w:val="000000" w:themeColor="text1"/>
        </w:rPr>
        <w:t>2.1</w:t>
      </w:r>
      <w:r w:rsidRPr="00EE294C">
        <w:rPr>
          <w:color w:val="000000" w:themeColor="text1"/>
        </w:rPr>
        <w:t xml:space="preserve"> Atividade Secundária, e ao acionar a opção </w:t>
      </w:r>
      <w:r w:rsidRPr="00EE294C">
        <w:rPr>
          <w:b/>
          <w:color w:val="000000" w:themeColor="text1"/>
        </w:rPr>
        <w:t>Alterar</w:t>
      </w:r>
      <w:r w:rsidRPr="00EE294C">
        <w:rPr>
          <w:color w:val="000000" w:themeColor="text1"/>
        </w:rPr>
        <w:t xml:space="preserve">, a partir da data do início da 2.1, o sistema deve exibir mensagem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_Ref23427165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ME09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];</w:t>
      </w:r>
    </w:p>
    <w:p w14:paraId="1AC6E611" w14:textId="783A0D87" w:rsidR="00750224" w:rsidRPr="00EE294C" w:rsidRDefault="00750224" w:rsidP="00750224">
      <w:pPr>
        <w:pStyle w:val="PargrafodaLista"/>
        <w:numPr>
          <w:ilvl w:val="0"/>
          <w:numId w:val="28"/>
        </w:numPr>
        <w:spacing w:before="60" w:after="60"/>
        <w:ind w:left="2410"/>
        <w:jc w:val="both"/>
        <w:rPr>
          <w:color w:val="000000" w:themeColor="text1"/>
        </w:rPr>
      </w:pPr>
      <w:r w:rsidRPr="00EE294C">
        <w:t xml:space="preserve">Caso o ator selecione a opção </w:t>
      </w:r>
      <w:r w:rsidRPr="00EE294C">
        <w:rPr>
          <w:b/>
        </w:rPr>
        <w:t>Sim</w:t>
      </w:r>
      <w:r w:rsidRPr="00EE294C">
        <w:t xml:space="preserve"> da mensagem, o sistema deve permitir a alteração, </w:t>
      </w:r>
      <w:r w:rsidR="00A77399" w:rsidRPr="00EE294C">
        <w:t>seguida da Justif</w:t>
      </w:r>
      <w:r w:rsidR="00A2129B" w:rsidRPr="00EE294C">
        <w:t>icativa obrigatória;</w:t>
      </w:r>
    </w:p>
    <w:p w14:paraId="3DCC2819" w14:textId="25A46CC8" w:rsidR="00750224" w:rsidRPr="00EE294C" w:rsidRDefault="00750224" w:rsidP="00750224">
      <w:pPr>
        <w:pStyle w:val="PargrafodaLista"/>
        <w:numPr>
          <w:ilvl w:val="0"/>
          <w:numId w:val="28"/>
        </w:numPr>
        <w:spacing w:before="60" w:after="60"/>
        <w:ind w:left="2410"/>
        <w:jc w:val="both"/>
        <w:rPr>
          <w:color w:val="000000" w:themeColor="text1"/>
        </w:rPr>
      </w:pPr>
      <w:r w:rsidRPr="00EE294C">
        <w:t xml:space="preserve">Caso o ator selecione a opção </w:t>
      </w:r>
      <w:r w:rsidRPr="00EE294C">
        <w:rPr>
          <w:b/>
        </w:rPr>
        <w:t>Não</w:t>
      </w:r>
      <w:r w:rsidRPr="00EE294C">
        <w:t xml:space="preserve"> da mensagem, o sistema não deve </w:t>
      </w:r>
      <w:r w:rsidR="00A77399" w:rsidRPr="00EE294C">
        <w:t>realizar a alteração, e deve permanecer na mesma tela;</w:t>
      </w:r>
    </w:p>
    <w:p w14:paraId="5D530FC4" w14:textId="38AAC067" w:rsidR="00750224" w:rsidRPr="00EE294C" w:rsidRDefault="00750224" w:rsidP="00750224">
      <w:pPr>
        <w:spacing w:after="0"/>
        <w:ind w:left="1560"/>
        <w:rPr>
          <w:rFonts w:ascii="Times New Roman" w:hAnsi="Times New Roman"/>
        </w:rPr>
      </w:pPr>
    </w:p>
    <w:p w14:paraId="0CB9767D" w14:textId="4BC565B2" w:rsidR="00977568" w:rsidRPr="00EE294C" w:rsidRDefault="00977568" w:rsidP="00855229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>O sistema deve armazenar na Base de Dados a justificativa informada pelo ator, e deve exibi-la na Aba Histórico</w:t>
      </w:r>
      <w:r w:rsidR="00280E50" w:rsidRPr="00EE294C">
        <w:rPr>
          <w:rFonts w:ascii="Times New Roman" w:hAnsi="Times New Roman"/>
        </w:rPr>
        <w:t xml:space="preserve"> (HST019)</w:t>
      </w:r>
      <w:r w:rsidRPr="00EE294C">
        <w:rPr>
          <w:rFonts w:ascii="Times New Roman" w:hAnsi="Times New Roman"/>
        </w:rPr>
        <w:t>.</w:t>
      </w:r>
    </w:p>
    <w:p w14:paraId="4E5B80F1" w14:textId="6991B70A" w:rsidR="00DE323A" w:rsidRPr="00EE294C" w:rsidRDefault="00DE323A" w:rsidP="00855229">
      <w:p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>Fig1:</w:t>
      </w:r>
    </w:p>
    <w:p w14:paraId="59D9341B" w14:textId="657B6377" w:rsidR="00A1068B" w:rsidRPr="00EE294C" w:rsidRDefault="000C4528" w:rsidP="00855229">
      <w:p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  <w:noProof/>
        </w:rPr>
        <w:lastRenderedPageBreak/>
        <w:drawing>
          <wp:inline distT="0" distB="0" distL="0" distR="0" wp14:anchorId="49A3BFC5" wp14:editId="69C40DBF">
            <wp:extent cx="3129309" cy="4323283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cluid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586" cy="43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B8D" w14:textId="77777777" w:rsidR="00461B39" w:rsidRPr="00EE294C" w:rsidRDefault="00461B39" w:rsidP="00854E0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5CBB914" w14:textId="1F40BA07" w:rsidR="00FA353F" w:rsidRPr="00EE294C" w:rsidRDefault="00FA353F" w:rsidP="00FA353F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Ao acionar a opção </w:t>
      </w:r>
      <w:r w:rsidRPr="00EE294C">
        <w:rPr>
          <w:rFonts w:ascii="Times New Roman" w:hAnsi="Times New Roman"/>
          <w:b/>
        </w:rPr>
        <w:t>Salva</w:t>
      </w:r>
      <w:r w:rsidRPr="00EE294C">
        <w:rPr>
          <w:rFonts w:ascii="Times New Roman" w:hAnsi="Times New Roman"/>
        </w:rPr>
        <w:t xml:space="preserve">r, o sistema deve validar se o ator preencheu a justificativa. Caso não tenha sido preenchida o sistema deve exibir mensagem impeditiva </w:t>
      </w:r>
      <w:r w:rsidRPr="00EE294C">
        <w:rPr>
          <w:rFonts w:ascii="Times New Roman" w:hAnsi="Times New Roman"/>
          <w:color w:val="31849B" w:themeColor="accent5" w:themeShade="BF"/>
        </w:rPr>
        <w:t>[</w:t>
      </w:r>
      <w:r w:rsidRPr="00EE294C">
        <w:rPr>
          <w:rFonts w:ascii="Times New Roman" w:hAnsi="Times New Roman"/>
          <w:color w:val="31849B" w:themeColor="accent5" w:themeShade="BF"/>
        </w:rPr>
        <w:fldChar w:fldCharType="begin"/>
      </w:r>
      <w:r w:rsidRPr="00EE294C">
        <w:rPr>
          <w:rFonts w:ascii="Times New Roman" w:hAnsi="Times New Roman"/>
          <w:color w:val="31849B" w:themeColor="accent5" w:themeShade="BF"/>
        </w:rPr>
        <w:instrText xml:space="preserve"> REF _Ref17462071 \r \h </w:instrText>
      </w:r>
      <w:r w:rsidR="00EE294C">
        <w:rPr>
          <w:rFonts w:ascii="Times New Roman" w:hAnsi="Times New Roman"/>
          <w:color w:val="31849B" w:themeColor="accent5" w:themeShade="BF"/>
        </w:rPr>
        <w:instrText xml:space="preserve"> \* MERGEFORMAT </w:instrText>
      </w:r>
      <w:r w:rsidRPr="00EE294C">
        <w:rPr>
          <w:rFonts w:ascii="Times New Roman" w:hAnsi="Times New Roman"/>
          <w:color w:val="31849B" w:themeColor="accent5" w:themeShade="BF"/>
        </w:rPr>
      </w:r>
      <w:r w:rsidRPr="00EE294C">
        <w:rPr>
          <w:rFonts w:ascii="Times New Roman" w:hAnsi="Times New Roman"/>
          <w:color w:val="31849B" w:themeColor="accent5" w:themeShade="BF"/>
        </w:rPr>
        <w:fldChar w:fldCharType="separate"/>
      </w:r>
      <w:r w:rsidRPr="00EE294C">
        <w:rPr>
          <w:rFonts w:ascii="Times New Roman" w:hAnsi="Times New Roman"/>
          <w:color w:val="31849B" w:themeColor="accent5" w:themeShade="BF"/>
        </w:rPr>
        <w:t>ME03</w:t>
      </w:r>
      <w:r w:rsidRPr="00EE294C">
        <w:rPr>
          <w:rFonts w:ascii="Times New Roman" w:hAnsi="Times New Roman"/>
          <w:color w:val="31849B" w:themeColor="accent5" w:themeShade="BF"/>
        </w:rPr>
        <w:fldChar w:fldCharType="end"/>
      </w:r>
      <w:r w:rsidRPr="00EE294C">
        <w:rPr>
          <w:rFonts w:ascii="Times New Roman" w:hAnsi="Times New Roman"/>
          <w:color w:val="31849B" w:themeColor="accent5" w:themeShade="BF"/>
        </w:rPr>
        <w:t>].</w:t>
      </w:r>
    </w:p>
    <w:p w14:paraId="5A17097D" w14:textId="112D5565" w:rsidR="00FA353F" w:rsidRPr="00EE294C" w:rsidRDefault="00FA353F" w:rsidP="00785343">
      <w:pPr>
        <w:numPr>
          <w:ilvl w:val="3"/>
          <w:numId w:val="25"/>
        </w:numPr>
        <w:spacing w:after="0"/>
        <w:ind w:left="2268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Ao </w:t>
      </w:r>
      <w:r w:rsidR="00785343" w:rsidRPr="00EE294C">
        <w:rPr>
          <w:rFonts w:ascii="Times New Roman" w:hAnsi="Times New Roman"/>
        </w:rPr>
        <w:t xml:space="preserve">acionar a opção </w:t>
      </w:r>
      <w:r w:rsidR="00785343" w:rsidRPr="00EE294C">
        <w:rPr>
          <w:rFonts w:ascii="Times New Roman" w:hAnsi="Times New Roman"/>
          <w:b/>
        </w:rPr>
        <w:t>S</w:t>
      </w:r>
      <w:r w:rsidRPr="00EE294C">
        <w:rPr>
          <w:rFonts w:ascii="Times New Roman" w:hAnsi="Times New Roman"/>
          <w:b/>
        </w:rPr>
        <w:t>alvar</w:t>
      </w:r>
      <w:r w:rsidR="00785343" w:rsidRPr="00EE294C">
        <w:rPr>
          <w:rFonts w:ascii="Times New Roman" w:hAnsi="Times New Roman"/>
        </w:rPr>
        <w:t>,</w:t>
      </w:r>
      <w:r w:rsidRPr="00EE294C">
        <w:rPr>
          <w:rFonts w:ascii="Times New Roman" w:hAnsi="Times New Roman"/>
        </w:rPr>
        <w:t xml:space="preserve"> o sistema deve exibir a mensagem </w:t>
      </w:r>
      <w:r w:rsidRPr="00EE294C">
        <w:rPr>
          <w:rFonts w:ascii="Times New Roman" w:hAnsi="Times New Roman"/>
          <w:color w:val="31849B" w:themeColor="accent5" w:themeShade="BF"/>
        </w:rPr>
        <w:t>[</w:t>
      </w:r>
      <w:r w:rsidRPr="00EE294C">
        <w:rPr>
          <w:rFonts w:ascii="Times New Roman" w:hAnsi="Times New Roman"/>
          <w:color w:val="31849B" w:themeColor="accent5" w:themeShade="BF"/>
        </w:rPr>
        <w:fldChar w:fldCharType="begin"/>
      </w:r>
      <w:r w:rsidRPr="00EE294C">
        <w:rPr>
          <w:rFonts w:ascii="Times New Roman" w:hAnsi="Times New Roman"/>
          <w:color w:val="31849B" w:themeColor="accent5" w:themeShade="BF"/>
        </w:rPr>
        <w:instrText xml:space="preserve"> REF _Ref13834599 \r \h </w:instrText>
      </w:r>
      <w:r w:rsidR="00EE294C">
        <w:rPr>
          <w:rFonts w:ascii="Times New Roman" w:hAnsi="Times New Roman"/>
          <w:color w:val="31849B" w:themeColor="accent5" w:themeShade="BF"/>
        </w:rPr>
        <w:instrText xml:space="preserve"> \* MERGEFORMAT </w:instrText>
      </w:r>
      <w:r w:rsidRPr="00EE294C">
        <w:rPr>
          <w:rFonts w:ascii="Times New Roman" w:hAnsi="Times New Roman"/>
          <w:color w:val="31849B" w:themeColor="accent5" w:themeShade="BF"/>
        </w:rPr>
      </w:r>
      <w:r w:rsidRPr="00EE294C">
        <w:rPr>
          <w:rFonts w:ascii="Times New Roman" w:hAnsi="Times New Roman"/>
          <w:color w:val="31849B" w:themeColor="accent5" w:themeShade="BF"/>
        </w:rPr>
        <w:fldChar w:fldCharType="separate"/>
      </w:r>
      <w:r w:rsidRPr="00EE294C">
        <w:rPr>
          <w:rFonts w:ascii="Times New Roman" w:hAnsi="Times New Roman"/>
          <w:color w:val="31849B" w:themeColor="accent5" w:themeShade="BF"/>
        </w:rPr>
        <w:t>ME05</w:t>
      </w:r>
      <w:r w:rsidRPr="00EE294C">
        <w:rPr>
          <w:rFonts w:ascii="Times New Roman" w:hAnsi="Times New Roman"/>
          <w:color w:val="31849B" w:themeColor="accent5" w:themeShade="BF"/>
        </w:rPr>
        <w:fldChar w:fldCharType="end"/>
      </w:r>
      <w:r w:rsidRPr="00EE294C">
        <w:rPr>
          <w:rFonts w:ascii="Times New Roman" w:hAnsi="Times New Roman"/>
          <w:color w:val="31849B" w:themeColor="accent5" w:themeShade="BF"/>
        </w:rPr>
        <w:t>].</w:t>
      </w:r>
    </w:p>
    <w:p w14:paraId="33422BE4" w14:textId="1331B5AC" w:rsidR="00FA353F" w:rsidRPr="00EE294C" w:rsidRDefault="00FA353F" w:rsidP="00785343">
      <w:pPr>
        <w:numPr>
          <w:ilvl w:val="3"/>
          <w:numId w:val="25"/>
        </w:numPr>
        <w:spacing w:after="0"/>
        <w:ind w:left="2835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Caso o ator selecione a opção </w:t>
      </w:r>
      <w:r w:rsidRPr="00EE294C">
        <w:rPr>
          <w:rFonts w:ascii="Times New Roman" w:hAnsi="Times New Roman"/>
          <w:b/>
        </w:rPr>
        <w:t>SIM</w:t>
      </w:r>
      <w:r w:rsidRPr="00EE294C">
        <w:rPr>
          <w:rFonts w:ascii="Times New Roman" w:hAnsi="Times New Roman"/>
        </w:rPr>
        <w:t xml:space="preserve">, o sistema deve armazenar na base de dados, e deve exibir a mensagem </w:t>
      </w:r>
      <w:r w:rsidRPr="00EE294C">
        <w:rPr>
          <w:rFonts w:ascii="Times New Roman" w:hAnsi="Times New Roman"/>
          <w:color w:val="31849B" w:themeColor="accent5" w:themeShade="BF"/>
        </w:rPr>
        <w:t>[</w:t>
      </w:r>
      <w:r w:rsidRPr="00EE294C">
        <w:rPr>
          <w:rFonts w:ascii="Times New Roman" w:hAnsi="Times New Roman"/>
          <w:color w:val="31849B" w:themeColor="accent5" w:themeShade="BF"/>
        </w:rPr>
        <w:fldChar w:fldCharType="begin"/>
      </w:r>
      <w:r w:rsidRPr="00EE294C">
        <w:rPr>
          <w:rFonts w:ascii="Times New Roman" w:hAnsi="Times New Roman"/>
          <w:color w:val="31849B" w:themeColor="accent5" w:themeShade="BF"/>
        </w:rPr>
        <w:instrText xml:space="preserve"> REF _Ref13659352 \r \h </w:instrText>
      </w:r>
      <w:r w:rsidR="00EE294C">
        <w:rPr>
          <w:rFonts w:ascii="Times New Roman" w:hAnsi="Times New Roman"/>
          <w:color w:val="31849B" w:themeColor="accent5" w:themeShade="BF"/>
        </w:rPr>
        <w:instrText xml:space="preserve"> \* MERGEFORMAT </w:instrText>
      </w:r>
      <w:r w:rsidRPr="00EE294C">
        <w:rPr>
          <w:rFonts w:ascii="Times New Roman" w:hAnsi="Times New Roman"/>
          <w:color w:val="31849B" w:themeColor="accent5" w:themeShade="BF"/>
        </w:rPr>
      </w:r>
      <w:r w:rsidRPr="00EE294C">
        <w:rPr>
          <w:rFonts w:ascii="Times New Roman" w:hAnsi="Times New Roman"/>
          <w:color w:val="31849B" w:themeColor="accent5" w:themeShade="BF"/>
        </w:rPr>
        <w:fldChar w:fldCharType="separate"/>
      </w:r>
      <w:r w:rsidRPr="00EE294C">
        <w:rPr>
          <w:rFonts w:ascii="Times New Roman" w:hAnsi="Times New Roman"/>
          <w:color w:val="31849B" w:themeColor="accent5" w:themeShade="BF"/>
        </w:rPr>
        <w:t>ME04</w:t>
      </w:r>
      <w:r w:rsidRPr="00EE294C">
        <w:rPr>
          <w:rFonts w:ascii="Times New Roman" w:hAnsi="Times New Roman"/>
          <w:color w:val="31849B" w:themeColor="accent5" w:themeShade="BF"/>
        </w:rPr>
        <w:fldChar w:fldCharType="end"/>
      </w:r>
      <w:r w:rsidRPr="00EE294C">
        <w:rPr>
          <w:rFonts w:ascii="Times New Roman" w:hAnsi="Times New Roman"/>
          <w:color w:val="31849B" w:themeColor="accent5" w:themeShade="BF"/>
        </w:rPr>
        <w:t>]</w:t>
      </w:r>
    </w:p>
    <w:p w14:paraId="78B6E14E" w14:textId="751340E0" w:rsidR="00FA353F" w:rsidRPr="00EE294C" w:rsidRDefault="00FA353F" w:rsidP="00785343">
      <w:pPr>
        <w:numPr>
          <w:ilvl w:val="3"/>
          <w:numId w:val="25"/>
        </w:numPr>
        <w:spacing w:after="0"/>
        <w:ind w:left="2835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Caso o ator selecione a opção </w:t>
      </w:r>
      <w:r w:rsidRPr="00EE294C">
        <w:rPr>
          <w:rFonts w:ascii="Times New Roman" w:hAnsi="Times New Roman"/>
          <w:b/>
        </w:rPr>
        <w:t>NÃO</w:t>
      </w:r>
      <w:r w:rsidRPr="00EE294C">
        <w:rPr>
          <w:rFonts w:ascii="Times New Roman" w:hAnsi="Times New Roman"/>
        </w:rPr>
        <w:t xml:space="preserve">, o sistema não altera o valor e volta </w:t>
      </w:r>
      <w:r w:rsidR="0009239C" w:rsidRPr="00EE294C">
        <w:rPr>
          <w:rFonts w:ascii="Times New Roman" w:hAnsi="Times New Roman"/>
        </w:rPr>
        <w:t xml:space="preserve">a exibir </w:t>
      </w:r>
      <w:r w:rsidRPr="00EE294C">
        <w:rPr>
          <w:rFonts w:ascii="Times New Roman" w:hAnsi="Times New Roman"/>
        </w:rPr>
        <w:t xml:space="preserve">a tela </w:t>
      </w:r>
      <w:r w:rsidRPr="00EE294C">
        <w:rPr>
          <w:rFonts w:ascii="Times New Roman" w:hAnsi="Times New Roman"/>
          <w:color w:val="31849B" w:themeColor="accent5" w:themeShade="BF"/>
        </w:rPr>
        <w:t>[</w:t>
      </w:r>
      <w:r w:rsidRPr="00EE294C">
        <w:rPr>
          <w:rFonts w:ascii="Times New Roman" w:hAnsi="Times New Roman"/>
          <w:color w:val="31849B" w:themeColor="accent5" w:themeShade="BF"/>
        </w:rPr>
        <w:fldChar w:fldCharType="begin"/>
      </w:r>
      <w:r w:rsidRPr="00EE294C">
        <w:rPr>
          <w:rFonts w:ascii="Times New Roman" w:hAnsi="Times New Roman"/>
          <w:color w:val="31849B" w:themeColor="accent5" w:themeShade="BF"/>
        </w:rPr>
        <w:instrText xml:space="preserve"> REF _Ref17461370 \r \h </w:instrText>
      </w:r>
      <w:r w:rsidR="00EE294C">
        <w:rPr>
          <w:rFonts w:ascii="Times New Roman" w:hAnsi="Times New Roman"/>
          <w:color w:val="31849B" w:themeColor="accent5" w:themeShade="BF"/>
        </w:rPr>
        <w:instrText xml:space="preserve"> \* MERGEFORMAT </w:instrText>
      </w:r>
      <w:r w:rsidRPr="00EE294C">
        <w:rPr>
          <w:rFonts w:ascii="Times New Roman" w:hAnsi="Times New Roman"/>
          <w:color w:val="31849B" w:themeColor="accent5" w:themeShade="BF"/>
        </w:rPr>
      </w:r>
      <w:r w:rsidRPr="00EE294C">
        <w:rPr>
          <w:rFonts w:ascii="Times New Roman" w:hAnsi="Times New Roman"/>
          <w:color w:val="31849B" w:themeColor="accent5" w:themeShade="BF"/>
        </w:rPr>
        <w:fldChar w:fldCharType="separate"/>
      </w:r>
      <w:r w:rsidRPr="00EE294C">
        <w:rPr>
          <w:rFonts w:ascii="Times New Roman" w:hAnsi="Times New Roman"/>
          <w:color w:val="31849B" w:themeColor="accent5" w:themeShade="BF"/>
        </w:rPr>
        <w:t>P02</w:t>
      </w:r>
      <w:r w:rsidRPr="00EE294C">
        <w:rPr>
          <w:rFonts w:ascii="Times New Roman" w:hAnsi="Times New Roman"/>
          <w:color w:val="31849B" w:themeColor="accent5" w:themeShade="BF"/>
        </w:rPr>
        <w:fldChar w:fldCharType="end"/>
      </w:r>
      <w:r w:rsidRPr="00EE294C">
        <w:rPr>
          <w:rFonts w:ascii="Times New Roman" w:hAnsi="Times New Roman"/>
          <w:color w:val="31849B" w:themeColor="accent5" w:themeShade="BF"/>
        </w:rPr>
        <w:t>]</w:t>
      </w:r>
      <w:r w:rsidR="0009239C" w:rsidRPr="00EE294C">
        <w:rPr>
          <w:rFonts w:ascii="Times New Roman" w:hAnsi="Times New Roman"/>
        </w:rPr>
        <w:t>, sem a pop-up.</w:t>
      </w:r>
    </w:p>
    <w:p w14:paraId="6356BE47" w14:textId="77777777" w:rsidR="00FA353F" w:rsidRPr="00EE294C" w:rsidRDefault="00FA353F" w:rsidP="00854E0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C17F976" w14:textId="77777777" w:rsidR="00855229" w:rsidRPr="00EE294C" w:rsidRDefault="00855229" w:rsidP="00855229">
      <w:pPr>
        <w:pStyle w:val="PargrafodaLista"/>
        <w:spacing w:before="60" w:after="60"/>
        <w:ind w:left="2694"/>
        <w:jc w:val="both"/>
        <w:rPr>
          <w:color w:val="000000" w:themeColor="text1"/>
        </w:rPr>
      </w:pPr>
    </w:p>
    <w:p w14:paraId="4EC9F610" w14:textId="07FE7641" w:rsidR="00855229" w:rsidRPr="00EE294C" w:rsidRDefault="00855229" w:rsidP="00855229">
      <w:pPr>
        <w:pStyle w:val="PargrafodaLista"/>
        <w:numPr>
          <w:ilvl w:val="3"/>
          <w:numId w:val="19"/>
        </w:numPr>
        <w:spacing w:before="60" w:after="60"/>
        <w:jc w:val="both"/>
        <w:rPr>
          <w:b/>
          <w:color w:val="000000" w:themeColor="text1"/>
        </w:rPr>
      </w:pPr>
      <w:bookmarkStart w:id="32" w:name="_Ref21506348"/>
      <w:r w:rsidRPr="00EE294C">
        <w:rPr>
          <w:b/>
          <w:color w:val="000000" w:themeColor="text1"/>
        </w:rPr>
        <w:t>STATUS</w:t>
      </w:r>
      <w:bookmarkEnd w:id="32"/>
    </w:p>
    <w:p w14:paraId="34F1A79E" w14:textId="7EACD6D2" w:rsidR="00855229" w:rsidRPr="00EE294C" w:rsidRDefault="00855229" w:rsidP="00855229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Na 1.6 Atividade Secundária, o sistema deve exibir na Coluna Status da Atividade (Painel Visual - </w:t>
      </w:r>
      <w:r w:rsidRPr="00EE294C">
        <w:rPr>
          <w:rFonts w:ascii="Times New Roman" w:hAnsi="Times New Roman"/>
          <w:color w:val="31849B" w:themeColor="accent5" w:themeShade="BF"/>
        </w:rPr>
        <w:fldChar w:fldCharType="begin"/>
      </w:r>
      <w:r w:rsidRPr="00EE294C">
        <w:rPr>
          <w:rFonts w:ascii="Times New Roman" w:hAnsi="Times New Roman"/>
          <w:color w:val="31849B" w:themeColor="accent5" w:themeShade="BF"/>
        </w:rPr>
        <w:instrText xml:space="preserve"> REF _Ref21339741 \r \h </w:instrText>
      </w:r>
      <w:r w:rsidR="00EE294C">
        <w:rPr>
          <w:rFonts w:ascii="Times New Roman" w:hAnsi="Times New Roman"/>
          <w:color w:val="31849B" w:themeColor="accent5" w:themeShade="BF"/>
        </w:rPr>
        <w:instrText xml:space="preserve"> \* MERGEFORMAT </w:instrText>
      </w:r>
      <w:r w:rsidRPr="00EE294C">
        <w:rPr>
          <w:rFonts w:ascii="Times New Roman" w:hAnsi="Times New Roman"/>
          <w:color w:val="31849B" w:themeColor="accent5" w:themeShade="BF"/>
        </w:rPr>
      </w:r>
      <w:r w:rsidRPr="00EE294C">
        <w:rPr>
          <w:rFonts w:ascii="Times New Roman" w:hAnsi="Times New Roman"/>
          <w:color w:val="31849B" w:themeColor="accent5" w:themeShade="BF"/>
        </w:rPr>
        <w:fldChar w:fldCharType="separate"/>
      </w:r>
      <w:r w:rsidRPr="00EE294C">
        <w:rPr>
          <w:rFonts w:ascii="Times New Roman" w:hAnsi="Times New Roman"/>
          <w:color w:val="31849B" w:themeColor="accent5" w:themeShade="BF"/>
        </w:rPr>
        <w:t>P01</w:t>
      </w:r>
      <w:r w:rsidRPr="00EE294C">
        <w:rPr>
          <w:rFonts w:ascii="Times New Roman" w:hAnsi="Times New Roman"/>
          <w:color w:val="31849B" w:themeColor="accent5" w:themeShade="BF"/>
        </w:rPr>
        <w:fldChar w:fldCharType="end"/>
      </w:r>
      <w:r w:rsidRPr="00EE294C">
        <w:rPr>
          <w:rFonts w:ascii="Times New Roman" w:hAnsi="Times New Roman"/>
        </w:rPr>
        <w:t>), o</w:t>
      </w:r>
      <w:r w:rsidR="001A20E9" w:rsidRPr="00EE294C">
        <w:rPr>
          <w:rFonts w:ascii="Times New Roman" w:hAnsi="Times New Roman"/>
        </w:rPr>
        <w:t>s</w:t>
      </w:r>
      <w:r w:rsidRPr="00EE294C">
        <w:rPr>
          <w:rFonts w:ascii="Times New Roman" w:hAnsi="Times New Roman"/>
        </w:rPr>
        <w:t xml:space="preserve"> status: </w:t>
      </w:r>
    </w:p>
    <w:p w14:paraId="41B29C35" w14:textId="47BA2376" w:rsidR="001A20E9" w:rsidRPr="00EE294C" w:rsidRDefault="001A20E9" w:rsidP="001A20E9">
      <w:pPr>
        <w:pStyle w:val="PargrafodaLista"/>
        <w:widowControl/>
        <w:numPr>
          <w:ilvl w:val="1"/>
          <w:numId w:val="25"/>
        </w:numPr>
        <w:autoSpaceDE/>
        <w:autoSpaceDN/>
        <w:adjustRightInd/>
        <w:spacing w:after="200" w:line="276" w:lineRule="auto"/>
        <w:ind w:left="2268"/>
        <w:contextualSpacing/>
        <w:jc w:val="both"/>
      </w:pPr>
      <w:r w:rsidRPr="00EE294C">
        <w:rPr>
          <w:b/>
          <w:color w:val="C00000"/>
        </w:rPr>
        <w:t>Aguardando Atualização</w:t>
      </w:r>
      <w:r w:rsidRPr="00EE294C">
        <w:t xml:space="preserve">: Para os registros que ainda Não possuem a atualização efetuada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_Ref21339908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3.1.3.1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</w:t>
      </w:r>
      <w:r w:rsidRPr="00EE294C">
        <w:t>;</w:t>
      </w:r>
    </w:p>
    <w:p w14:paraId="7C1F6508" w14:textId="77777777" w:rsidR="001A20E9" w:rsidRPr="00EE294C" w:rsidRDefault="001A20E9" w:rsidP="001A20E9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5B73E48F" w14:textId="38708258" w:rsidR="001A20E9" w:rsidRPr="00EE294C" w:rsidRDefault="001A20E9" w:rsidP="001A20E9">
      <w:pPr>
        <w:pStyle w:val="PargrafodaLista"/>
        <w:widowControl/>
        <w:numPr>
          <w:ilvl w:val="1"/>
          <w:numId w:val="25"/>
        </w:numPr>
        <w:autoSpaceDE/>
        <w:autoSpaceDN/>
        <w:adjustRightInd/>
        <w:spacing w:after="200" w:line="276" w:lineRule="auto"/>
        <w:ind w:left="2268"/>
        <w:contextualSpacing/>
        <w:jc w:val="both"/>
      </w:pPr>
      <w:r w:rsidRPr="00EE294C">
        <w:rPr>
          <w:b/>
          <w:color w:val="31849B" w:themeColor="accent5" w:themeShade="BF"/>
        </w:rPr>
        <w:t>Atualização Realizada</w:t>
      </w:r>
      <w:r w:rsidRPr="00EE294C">
        <w:t xml:space="preserve">: Para os registros que possuem a </w:t>
      </w:r>
      <w:r w:rsidR="00C251C2" w:rsidRPr="00EE294C">
        <w:t>atualização das informações realizada</w:t>
      </w:r>
      <w:r w:rsidRPr="00EE294C">
        <w:t>.</w:t>
      </w:r>
    </w:p>
    <w:p w14:paraId="57D61CB4" w14:textId="77777777" w:rsidR="00855229" w:rsidRPr="00EE294C" w:rsidRDefault="00855229" w:rsidP="00855229">
      <w:pPr>
        <w:pStyle w:val="PargrafodaLista"/>
        <w:spacing w:before="60" w:after="60"/>
        <w:ind w:left="2694"/>
        <w:jc w:val="both"/>
        <w:rPr>
          <w:color w:val="000000" w:themeColor="text1"/>
        </w:rPr>
      </w:pPr>
    </w:p>
    <w:p w14:paraId="223B78E9" w14:textId="77777777" w:rsidR="001218E0" w:rsidRPr="00EE294C" w:rsidRDefault="001218E0" w:rsidP="00855229">
      <w:pPr>
        <w:pStyle w:val="PargrafodaLista"/>
        <w:spacing w:before="60" w:after="60"/>
        <w:ind w:left="2694"/>
        <w:jc w:val="both"/>
        <w:rPr>
          <w:color w:val="000000" w:themeColor="text1"/>
        </w:rPr>
      </w:pPr>
    </w:p>
    <w:p w14:paraId="4687A646" w14:textId="030998E7" w:rsidR="00855229" w:rsidRPr="00EE294C" w:rsidRDefault="001218E0" w:rsidP="00855229">
      <w:pPr>
        <w:pStyle w:val="PargrafodaLista"/>
        <w:numPr>
          <w:ilvl w:val="3"/>
          <w:numId w:val="19"/>
        </w:numPr>
        <w:spacing w:before="60" w:after="60"/>
        <w:jc w:val="both"/>
        <w:rPr>
          <w:b/>
          <w:color w:val="000000" w:themeColor="text1"/>
        </w:rPr>
      </w:pPr>
      <w:r w:rsidRPr="00EE294C">
        <w:rPr>
          <w:b/>
          <w:color w:val="000000" w:themeColor="text1"/>
        </w:rPr>
        <w:lastRenderedPageBreak/>
        <w:t>Total de Profissionais</w:t>
      </w:r>
    </w:p>
    <w:p w14:paraId="2CCA5E43" w14:textId="0252C8F1" w:rsidR="001218E0" w:rsidRPr="00EE294C" w:rsidRDefault="001218E0" w:rsidP="001218E0">
      <w:pPr>
        <w:numPr>
          <w:ilvl w:val="3"/>
          <w:numId w:val="25"/>
        </w:numPr>
        <w:spacing w:after="0"/>
        <w:ind w:left="1560"/>
        <w:rPr>
          <w:rFonts w:ascii="Times New Roman" w:hAnsi="Times New Roman"/>
        </w:rPr>
      </w:pPr>
      <w:r w:rsidRPr="00EE294C">
        <w:rPr>
          <w:rFonts w:ascii="Times New Roman" w:hAnsi="Times New Roman"/>
        </w:rPr>
        <w:t xml:space="preserve">O sistema deve calcular e exibir o </w:t>
      </w:r>
      <w:r w:rsidRPr="00EE294C">
        <w:rPr>
          <w:rFonts w:ascii="Times New Roman" w:hAnsi="Times New Roman"/>
          <w:b/>
        </w:rPr>
        <w:t xml:space="preserve">Total de Profissionais </w:t>
      </w:r>
      <w:r w:rsidRPr="00EE294C">
        <w:rPr>
          <w:rFonts w:ascii="Times New Roman" w:hAnsi="Times New Roman"/>
          <w:b/>
          <w:color w:val="C00000"/>
        </w:rPr>
        <w:t>Ativos</w:t>
      </w:r>
      <w:r w:rsidRPr="00EE294C">
        <w:rPr>
          <w:rFonts w:ascii="Times New Roman" w:hAnsi="Times New Roman"/>
        </w:rPr>
        <w:t xml:space="preserve"> e o </w:t>
      </w:r>
      <w:r w:rsidRPr="00EE294C">
        <w:rPr>
          <w:rFonts w:ascii="Times New Roman" w:hAnsi="Times New Roman"/>
          <w:b/>
        </w:rPr>
        <w:t>Total de Profissionais.</w:t>
      </w:r>
    </w:p>
    <w:p w14:paraId="544DC37D" w14:textId="77777777" w:rsidR="00A64695" w:rsidRPr="00EE294C" w:rsidRDefault="00A64695" w:rsidP="00A64695">
      <w:pPr>
        <w:pStyle w:val="PargrafodaLista"/>
        <w:numPr>
          <w:ilvl w:val="0"/>
          <w:numId w:val="25"/>
        </w:numPr>
        <w:spacing w:before="60" w:after="60"/>
        <w:ind w:left="2268"/>
        <w:jc w:val="both"/>
        <w:rPr>
          <w:color w:val="000000" w:themeColor="text1"/>
        </w:rPr>
      </w:pPr>
      <w:r w:rsidRPr="00EE294C">
        <w:rPr>
          <w:color w:val="000000" w:themeColor="text1"/>
        </w:rPr>
        <w:t>Entende-se que os profissionais ATIVOS são:</w:t>
      </w:r>
      <w:r w:rsidRPr="00EE294C">
        <w:t xml:space="preserve"> </w:t>
      </w:r>
      <w:r w:rsidRPr="00EE294C">
        <w:rPr>
          <w:color w:val="000000" w:themeColor="text1"/>
        </w:rPr>
        <w:t xml:space="preserve">Registro ativo, com situação do registro de profissional arquiteto e urbanista no SICCAU que não esteja na situação de registro interrompido, suspenso, cancelado ou desligado; </w:t>
      </w:r>
      <w:r w:rsidRPr="00EE294C">
        <w:rPr>
          <w:b/>
          <w:color w:val="000000" w:themeColor="text1"/>
        </w:rPr>
        <w:t>E</w:t>
      </w:r>
    </w:p>
    <w:p w14:paraId="46517CA9" w14:textId="77777777" w:rsidR="00A64695" w:rsidRPr="00EE294C" w:rsidRDefault="00A64695" w:rsidP="00A64695">
      <w:pPr>
        <w:pStyle w:val="PargrafodaLista"/>
        <w:ind w:left="2268"/>
        <w:rPr>
          <w:color w:val="000000" w:themeColor="text1"/>
        </w:rPr>
      </w:pPr>
    </w:p>
    <w:p w14:paraId="6F92311F" w14:textId="4AEF325E" w:rsidR="00854E00" w:rsidRPr="00EE294C" w:rsidRDefault="00A64695" w:rsidP="00A64695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2268"/>
        <w:contextualSpacing/>
        <w:jc w:val="both"/>
      </w:pPr>
      <w:r w:rsidRPr="00EE294C">
        <w:rPr>
          <w:color w:val="000000" w:themeColor="text1"/>
        </w:rPr>
        <w:t xml:space="preserve">O sistema deve validar e exibir apenas os registros com status </w:t>
      </w:r>
      <w:r w:rsidRPr="00EE294C">
        <w:rPr>
          <w:b/>
          <w:color w:val="000000" w:themeColor="text1"/>
        </w:rPr>
        <w:t>Ativos</w:t>
      </w:r>
      <w:r w:rsidRPr="00EE294C">
        <w:rPr>
          <w:color w:val="000000" w:themeColor="text1"/>
        </w:rPr>
        <w:t xml:space="preserve"> que possuam </w:t>
      </w:r>
      <w:r w:rsidRPr="00EE294C">
        <w:rPr>
          <w:b/>
          <w:color w:val="000000" w:themeColor="text1"/>
        </w:rPr>
        <w:t>Data Fim do Registro do Profissional</w:t>
      </w:r>
      <w:r w:rsidRPr="00EE294C">
        <w:rPr>
          <w:color w:val="000000" w:themeColor="text1"/>
        </w:rPr>
        <w:t xml:space="preserve"> </w:t>
      </w:r>
      <w:r w:rsidRPr="00EE294C">
        <w:rPr>
          <w:color w:val="000000" w:themeColor="text1"/>
          <w:u w:val="single"/>
        </w:rPr>
        <w:t>igual ou maior</w:t>
      </w:r>
      <w:r w:rsidRPr="00EE294C">
        <w:rPr>
          <w:color w:val="000000" w:themeColor="text1"/>
        </w:rPr>
        <w:t xml:space="preserve"> que a data que </w:t>
      </w:r>
      <w:r w:rsidR="007957DE" w:rsidRPr="00EE294C">
        <w:rPr>
          <w:color w:val="000000" w:themeColor="text1"/>
        </w:rPr>
        <w:t xml:space="preserve">o sistema </w:t>
      </w:r>
      <w:r w:rsidRPr="00EE294C">
        <w:rPr>
          <w:color w:val="000000" w:themeColor="text1"/>
        </w:rPr>
        <w:t>for ATUALIZADO</w:t>
      </w:r>
      <w:r w:rsidR="00C007E6" w:rsidRPr="00EE294C">
        <w:rPr>
          <w:color w:val="000000" w:themeColor="text1"/>
        </w:rPr>
        <w:t xml:space="preserve"> automaticamente</w:t>
      </w:r>
      <w:r w:rsidRPr="00EE294C">
        <w:rPr>
          <w:color w:val="000000" w:themeColor="text1"/>
        </w:rPr>
        <w:t xml:space="preserve">, ou for acionado a opção </w:t>
      </w:r>
      <w:r w:rsidRPr="00EE294C">
        <w:rPr>
          <w:b/>
          <w:color w:val="000000" w:themeColor="text1"/>
        </w:rPr>
        <w:t>ATUALIZAR</w:t>
      </w:r>
      <w:r w:rsidRPr="00EE294C">
        <w:rPr>
          <w:color w:val="000000" w:themeColor="text1"/>
        </w:rPr>
        <w:t xml:space="preserve">.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_Ref17461370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 xml:space="preserve">] </w:t>
      </w:r>
    </w:p>
    <w:p w14:paraId="2D9B0941" w14:textId="77777777" w:rsidR="00A64695" w:rsidRPr="00EE294C" w:rsidRDefault="00A64695" w:rsidP="00A64695">
      <w:pPr>
        <w:pStyle w:val="PargrafodaLista"/>
      </w:pPr>
    </w:p>
    <w:p w14:paraId="2785A4E9" w14:textId="591C8BC0" w:rsidR="004B51A3" w:rsidRPr="00EE294C" w:rsidRDefault="00A64695" w:rsidP="00A64695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2268"/>
        <w:contextualSpacing/>
        <w:jc w:val="both"/>
      </w:pPr>
      <w:r w:rsidRPr="00EE294C">
        <w:t xml:space="preserve">Conceito de Total de Profissionais: </w:t>
      </w:r>
      <w:r w:rsidR="007957DE" w:rsidRPr="00EE294C">
        <w:t>Profissionais na base de dados que possuem registro e título.</w:t>
      </w:r>
    </w:p>
    <w:p w14:paraId="4F5B4DBD" w14:textId="77777777" w:rsidR="00A64695" w:rsidRPr="00EE294C" w:rsidRDefault="00A64695" w:rsidP="00A64695">
      <w:pPr>
        <w:pStyle w:val="PargrafodaLista"/>
      </w:pPr>
    </w:p>
    <w:p w14:paraId="4A03CA61" w14:textId="77777777" w:rsidR="00C007E6" w:rsidRPr="00EE294C" w:rsidRDefault="00C007E6" w:rsidP="00C007E6">
      <w:pPr>
        <w:pStyle w:val="PargrafodaLista"/>
      </w:pPr>
    </w:p>
    <w:p w14:paraId="34F024D7" w14:textId="77777777" w:rsidR="00C007E6" w:rsidRPr="00EE294C" w:rsidRDefault="00C007E6" w:rsidP="00A64695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2268"/>
        <w:contextualSpacing/>
        <w:jc w:val="both"/>
      </w:pPr>
      <w:r w:rsidRPr="00EE294C">
        <w:t>Para finalizar o sistema deve exibir no campo:</w:t>
      </w:r>
    </w:p>
    <w:p w14:paraId="638C9732" w14:textId="77777777" w:rsidR="00C007E6" w:rsidRPr="00EE294C" w:rsidRDefault="00C007E6" w:rsidP="00C007E6">
      <w:pPr>
        <w:pStyle w:val="PargrafodaLista"/>
      </w:pPr>
    </w:p>
    <w:p w14:paraId="34BCCCA6" w14:textId="6065F590" w:rsidR="00C007E6" w:rsidRPr="00EE294C" w:rsidRDefault="00C007E6" w:rsidP="00C007E6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3119"/>
        <w:contextualSpacing/>
        <w:jc w:val="both"/>
      </w:pPr>
      <w:r w:rsidRPr="00EE294C">
        <w:t xml:space="preserve">Total de Profissionais </w:t>
      </w:r>
      <w:r w:rsidRPr="00EE294C">
        <w:rPr>
          <w:color w:val="C00000"/>
        </w:rPr>
        <w:t>Ativo</w:t>
      </w:r>
      <w:r w:rsidRPr="00EE294C">
        <w:t>: Total Profissionais - Profissional com data de registro menor que a atual – Situação de registro diferente de Ativo.</w:t>
      </w:r>
    </w:p>
    <w:p w14:paraId="3ACD565A" w14:textId="77777777" w:rsidR="00C007E6" w:rsidRPr="00EE294C" w:rsidRDefault="00C007E6" w:rsidP="00C007E6">
      <w:pPr>
        <w:pStyle w:val="PargrafodaLista"/>
        <w:ind w:left="3119"/>
      </w:pPr>
    </w:p>
    <w:p w14:paraId="778556E0" w14:textId="085C53D8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  <w:r w:rsidRPr="00EE294C">
        <w:rPr>
          <w:b/>
        </w:rPr>
        <w:t>Exemplo</w:t>
      </w:r>
      <w:r w:rsidRPr="00EE294C">
        <w:t>: na base de dados temos 226.791 profissionais, sendo que:</w:t>
      </w:r>
    </w:p>
    <w:p w14:paraId="59094C20" w14:textId="77777777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</w:p>
    <w:p w14:paraId="5162D1D3" w14:textId="77777777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  <w:r w:rsidRPr="00EE294C">
        <w:rPr>
          <w:b/>
        </w:rPr>
        <w:t>226.791</w:t>
      </w:r>
      <w:r w:rsidRPr="00EE294C">
        <w:t xml:space="preserve"> – </w:t>
      </w:r>
      <w:r w:rsidRPr="00EE294C">
        <w:rPr>
          <w:sz w:val="18"/>
          <w:szCs w:val="18"/>
        </w:rPr>
        <w:t>Profissional Total</w:t>
      </w:r>
    </w:p>
    <w:p w14:paraId="54BA4C7A" w14:textId="075DBDC8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  <w:r w:rsidRPr="00EE294C">
        <w:t xml:space="preserve">       </w:t>
      </w:r>
      <w:r w:rsidRPr="00EE294C">
        <w:rPr>
          <w:b/>
        </w:rPr>
        <w:t>100</w:t>
      </w:r>
      <w:r w:rsidRPr="00EE294C">
        <w:t xml:space="preserve"> </w:t>
      </w:r>
      <w:r w:rsidR="00B9119C" w:rsidRPr="00EE294C">
        <w:t>–</w:t>
      </w:r>
      <w:r w:rsidRPr="00EE294C">
        <w:t xml:space="preserve"> </w:t>
      </w:r>
      <w:r w:rsidRPr="00EE294C">
        <w:rPr>
          <w:sz w:val="18"/>
          <w:szCs w:val="18"/>
        </w:rPr>
        <w:t>Profissionais</w:t>
      </w:r>
      <w:r w:rsidR="00B9119C" w:rsidRPr="00EE294C">
        <w:rPr>
          <w:sz w:val="18"/>
          <w:szCs w:val="18"/>
        </w:rPr>
        <w:t xml:space="preserve"> Ativos </w:t>
      </w:r>
      <w:r w:rsidRPr="00EE294C">
        <w:rPr>
          <w:sz w:val="18"/>
          <w:szCs w:val="18"/>
        </w:rPr>
        <w:t>(</w:t>
      </w:r>
      <w:r w:rsidR="00B9119C" w:rsidRPr="00EE294C">
        <w:rPr>
          <w:sz w:val="18"/>
          <w:szCs w:val="18"/>
        </w:rPr>
        <w:t xml:space="preserve">porém com </w:t>
      </w:r>
      <w:r w:rsidRPr="00EE294C">
        <w:rPr>
          <w:sz w:val="18"/>
          <w:szCs w:val="18"/>
        </w:rPr>
        <w:t>registro com data menor que atual)</w:t>
      </w:r>
    </w:p>
    <w:p w14:paraId="75135F52" w14:textId="57AE0F77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  <w:r w:rsidRPr="00EE294C">
        <w:t xml:space="preserve">  </w:t>
      </w:r>
      <w:r w:rsidRPr="00EE294C">
        <w:rPr>
          <w:b/>
        </w:rPr>
        <w:t>49.091</w:t>
      </w:r>
      <w:r w:rsidRPr="00EE294C">
        <w:t xml:space="preserve"> – </w:t>
      </w:r>
      <w:r w:rsidRPr="00EE294C">
        <w:rPr>
          <w:sz w:val="18"/>
          <w:szCs w:val="18"/>
        </w:rPr>
        <w:t xml:space="preserve">Profissionais </w:t>
      </w:r>
      <w:r w:rsidR="00B9119C" w:rsidRPr="00EE294C">
        <w:rPr>
          <w:sz w:val="18"/>
          <w:szCs w:val="18"/>
        </w:rPr>
        <w:t xml:space="preserve">com </w:t>
      </w:r>
      <w:r w:rsidRPr="00EE294C">
        <w:rPr>
          <w:sz w:val="18"/>
          <w:szCs w:val="18"/>
        </w:rPr>
        <w:t>registro com situação diferente de ativo</w:t>
      </w:r>
    </w:p>
    <w:p w14:paraId="777AB976" w14:textId="033CD4CA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  <w:r w:rsidRPr="00EE294C">
        <w:t>________</w:t>
      </w:r>
    </w:p>
    <w:p w14:paraId="3A29DFCD" w14:textId="2F4A8F41" w:rsidR="0074617D" w:rsidRPr="00EE294C" w:rsidRDefault="0074617D" w:rsidP="0074617D">
      <w:pPr>
        <w:pStyle w:val="PargrafodaLista"/>
        <w:widowControl/>
        <w:autoSpaceDE/>
        <w:autoSpaceDN/>
        <w:adjustRightInd/>
        <w:spacing w:after="200" w:line="276" w:lineRule="auto"/>
        <w:ind w:left="2694"/>
        <w:contextualSpacing/>
        <w:jc w:val="both"/>
      </w:pPr>
      <w:r w:rsidRPr="00EE294C">
        <w:rPr>
          <w:b/>
        </w:rPr>
        <w:t>177.600</w:t>
      </w:r>
      <w:r w:rsidRPr="00EE294C">
        <w:t xml:space="preserve"> - Profissionais Ativos (Situação igual ativo + data de registro                              </w:t>
      </w:r>
      <w:r w:rsidRPr="00EE294C">
        <w:rPr>
          <w:color w:val="FFFFFF" w:themeColor="background1"/>
        </w:rPr>
        <w:t>.................</w:t>
      </w:r>
      <w:r w:rsidRPr="00EE294C">
        <w:t>igual ou maior que a atual)</w:t>
      </w:r>
    </w:p>
    <w:p w14:paraId="51D3A0EA" w14:textId="77777777" w:rsidR="0074617D" w:rsidRPr="00EE294C" w:rsidRDefault="0074617D" w:rsidP="00C007E6">
      <w:pPr>
        <w:pStyle w:val="PargrafodaLista"/>
        <w:ind w:left="3119"/>
      </w:pPr>
    </w:p>
    <w:p w14:paraId="3ED11E54" w14:textId="77777777" w:rsidR="0074617D" w:rsidRPr="00EE294C" w:rsidRDefault="0074617D" w:rsidP="00C007E6">
      <w:pPr>
        <w:pStyle w:val="PargrafodaLista"/>
        <w:ind w:left="3119"/>
      </w:pPr>
    </w:p>
    <w:p w14:paraId="117E6DC9" w14:textId="4E9E0B31" w:rsidR="00C007E6" w:rsidRPr="00EE294C" w:rsidRDefault="00C007E6" w:rsidP="00C007E6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3119"/>
        <w:contextualSpacing/>
        <w:jc w:val="both"/>
      </w:pPr>
      <w:r w:rsidRPr="00EE294C">
        <w:t>Total de Profissionais: todos os profissionais na base de dados que possuam registro e título, independentemente da situação e data de registro.</w:t>
      </w:r>
    </w:p>
    <w:p w14:paraId="0774E075" w14:textId="77777777" w:rsidR="00EF6F96" w:rsidRPr="00EE294C" w:rsidRDefault="00EF6F96" w:rsidP="00EF6F96">
      <w:pPr>
        <w:pStyle w:val="PargrafodaLista"/>
        <w:widowControl/>
        <w:autoSpaceDE/>
        <w:autoSpaceDN/>
        <w:adjustRightInd/>
        <w:spacing w:before="60" w:after="200" w:line="276" w:lineRule="auto"/>
        <w:ind w:left="3119"/>
        <w:contextualSpacing/>
        <w:jc w:val="both"/>
      </w:pPr>
    </w:p>
    <w:p w14:paraId="3E48BC84" w14:textId="556C2B72" w:rsidR="00EF6F96" w:rsidRPr="00EE294C" w:rsidRDefault="00197785" w:rsidP="00EF6F96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2268"/>
        <w:contextualSpacing/>
        <w:jc w:val="both"/>
      </w:pPr>
      <w:r w:rsidRPr="00EE294C">
        <w:t xml:space="preserve">Ao </w:t>
      </w:r>
      <w:r w:rsidR="00600490" w:rsidRPr="00EE294C">
        <w:t>paginar,</w:t>
      </w:r>
      <w:r w:rsidRPr="00EE294C">
        <w:t xml:space="preserve"> o</w:t>
      </w:r>
      <w:r w:rsidR="00EF6F96" w:rsidRPr="00EE294C">
        <w:t xml:space="preserve"> sistema deve exibir os</w:t>
      </w:r>
      <w:r w:rsidR="00600490" w:rsidRPr="00EE294C">
        <w:t xml:space="preserve"> </w:t>
      </w:r>
      <w:r w:rsidR="0015545C" w:rsidRPr="00EE294C">
        <w:t>2 totalizadores</w:t>
      </w:r>
      <w:r w:rsidR="00425F55" w:rsidRPr="00EE294C">
        <w:t xml:space="preserve"> </w:t>
      </w:r>
      <w:r w:rsidRPr="00EE294C">
        <w:t xml:space="preserve">acima citados, </w:t>
      </w:r>
      <w:r w:rsidR="00425F55" w:rsidRPr="00EE294C">
        <w:t xml:space="preserve">em todas as páginas. </w:t>
      </w:r>
      <w:r w:rsidR="00425F55" w:rsidRPr="00EE294C">
        <w:rPr>
          <w:color w:val="31849B" w:themeColor="accent5" w:themeShade="BF"/>
        </w:rPr>
        <w:t>[</w:t>
      </w:r>
      <w:r w:rsidR="00425F55" w:rsidRPr="00EE294C">
        <w:rPr>
          <w:color w:val="31849B" w:themeColor="accent5" w:themeShade="BF"/>
        </w:rPr>
        <w:fldChar w:fldCharType="begin"/>
      </w:r>
      <w:r w:rsidR="00425F55" w:rsidRPr="00EE294C">
        <w:rPr>
          <w:color w:val="31849B" w:themeColor="accent5" w:themeShade="BF"/>
        </w:rPr>
        <w:instrText xml:space="preserve"> REF _Ref17461370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425F55" w:rsidRPr="00EE294C">
        <w:rPr>
          <w:color w:val="31849B" w:themeColor="accent5" w:themeShade="BF"/>
        </w:rPr>
      </w:r>
      <w:r w:rsidR="00425F55" w:rsidRPr="00EE294C">
        <w:rPr>
          <w:color w:val="31849B" w:themeColor="accent5" w:themeShade="BF"/>
        </w:rPr>
        <w:fldChar w:fldCharType="separate"/>
      </w:r>
      <w:r w:rsidR="00425F55" w:rsidRPr="00EE294C">
        <w:rPr>
          <w:color w:val="31849B" w:themeColor="accent5" w:themeShade="BF"/>
        </w:rPr>
        <w:t>P02</w:t>
      </w:r>
      <w:r w:rsidR="00425F55" w:rsidRPr="00EE294C">
        <w:rPr>
          <w:color w:val="31849B" w:themeColor="accent5" w:themeShade="BF"/>
        </w:rPr>
        <w:fldChar w:fldCharType="end"/>
      </w:r>
      <w:r w:rsidR="00425F55" w:rsidRPr="00EE294C">
        <w:rPr>
          <w:color w:val="31849B" w:themeColor="accent5" w:themeShade="BF"/>
        </w:rPr>
        <w:t>]</w:t>
      </w:r>
    </w:p>
    <w:p w14:paraId="0A4F881C" w14:textId="77777777" w:rsidR="0015545C" w:rsidRPr="00EE294C" w:rsidRDefault="0015545C" w:rsidP="0015545C">
      <w:pPr>
        <w:pStyle w:val="PargrafodaLista"/>
      </w:pPr>
    </w:p>
    <w:p w14:paraId="5CDC4BA9" w14:textId="31CB9273" w:rsidR="0015545C" w:rsidRPr="00EE294C" w:rsidRDefault="0015545C" w:rsidP="00EF6F96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before="60" w:after="200" w:line="276" w:lineRule="auto"/>
        <w:ind w:left="2268"/>
        <w:contextualSpacing/>
        <w:jc w:val="both"/>
      </w:pPr>
      <w:r w:rsidRPr="00EE294C">
        <w:t xml:space="preserve">O sistema deve calcular apenas os profissionais contidos nas </w:t>
      </w:r>
      <w:proofErr w:type="spellStart"/>
      <w:r w:rsidRPr="00EE294C">
        <w:t>UFs</w:t>
      </w:r>
      <w:proofErr w:type="spellEnd"/>
      <w:r w:rsidRPr="00EE294C">
        <w:t xml:space="preserve"> e IES que fazem parte da eleiç</w:t>
      </w:r>
      <w:r w:rsidR="00A87532" w:rsidRPr="00EE294C">
        <w:t xml:space="preserve">ão selecionada </w:t>
      </w:r>
      <w:r w:rsidR="00A87532" w:rsidRPr="00EE294C">
        <w:rPr>
          <w:color w:val="31849B" w:themeColor="accent5" w:themeShade="BF"/>
        </w:rPr>
        <w:t>[</w:t>
      </w:r>
      <w:r w:rsidR="00A87532" w:rsidRPr="00EE294C">
        <w:rPr>
          <w:color w:val="31849B" w:themeColor="accent5" w:themeShade="BF"/>
        </w:rPr>
        <w:fldChar w:fldCharType="begin"/>
      </w:r>
      <w:r w:rsidR="00A87532" w:rsidRPr="00EE294C">
        <w:rPr>
          <w:color w:val="31849B" w:themeColor="accent5" w:themeShade="BF"/>
        </w:rPr>
        <w:instrText xml:space="preserve"> REF _Ref21525037 \r \h </w:instrText>
      </w:r>
      <w:r w:rsidR="00EE294C">
        <w:rPr>
          <w:color w:val="31849B" w:themeColor="accent5" w:themeShade="BF"/>
        </w:rPr>
        <w:instrText xml:space="preserve"> \* MERGEFORMAT </w:instrText>
      </w:r>
      <w:r w:rsidR="00A87532" w:rsidRPr="00EE294C">
        <w:rPr>
          <w:color w:val="31849B" w:themeColor="accent5" w:themeShade="BF"/>
        </w:rPr>
      </w:r>
      <w:r w:rsidR="00A87532" w:rsidRPr="00EE294C">
        <w:rPr>
          <w:color w:val="31849B" w:themeColor="accent5" w:themeShade="BF"/>
        </w:rPr>
        <w:fldChar w:fldCharType="separate"/>
      </w:r>
      <w:r w:rsidR="00A87532" w:rsidRPr="00EE294C">
        <w:rPr>
          <w:color w:val="31849B" w:themeColor="accent5" w:themeShade="BF"/>
        </w:rPr>
        <w:t>3.1.2</w:t>
      </w:r>
      <w:r w:rsidR="00A87532" w:rsidRPr="00EE294C">
        <w:rPr>
          <w:color w:val="31849B" w:themeColor="accent5" w:themeShade="BF"/>
        </w:rPr>
        <w:fldChar w:fldCharType="end"/>
      </w:r>
      <w:r w:rsidR="00A87532" w:rsidRPr="00EE294C">
        <w:rPr>
          <w:color w:val="31849B" w:themeColor="accent5" w:themeShade="BF"/>
        </w:rPr>
        <w:t>]</w:t>
      </w:r>
    </w:p>
    <w:p w14:paraId="28E33A1F" w14:textId="77777777" w:rsidR="004E3758" w:rsidRPr="00EE294C" w:rsidRDefault="004E3758" w:rsidP="004E3758">
      <w:pPr>
        <w:pStyle w:val="PargrafodaLista"/>
      </w:pPr>
    </w:p>
    <w:p w14:paraId="19BAA89C" w14:textId="77777777" w:rsidR="004E3758" w:rsidRPr="00EE294C" w:rsidRDefault="004E3758" w:rsidP="004E3758">
      <w:pPr>
        <w:pStyle w:val="PargrafodaLista"/>
        <w:widowControl/>
        <w:autoSpaceDE/>
        <w:autoSpaceDN/>
        <w:adjustRightInd/>
        <w:spacing w:before="60" w:after="200" w:line="276" w:lineRule="auto"/>
        <w:ind w:left="2268"/>
        <w:contextualSpacing/>
        <w:jc w:val="both"/>
      </w:pPr>
    </w:p>
    <w:p w14:paraId="1C31E048" w14:textId="6C642614" w:rsidR="00A87532" w:rsidRPr="00EE294C" w:rsidRDefault="00A87532" w:rsidP="00A87532">
      <w:pPr>
        <w:pStyle w:val="PargrafodaLista"/>
        <w:widowControl/>
        <w:autoSpaceDE/>
        <w:autoSpaceDN/>
        <w:adjustRightInd/>
        <w:spacing w:before="60" w:after="200" w:line="276" w:lineRule="auto"/>
        <w:ind w:left="2977"/>
        <w:contextualSpacing/>
        <w:jc w:val="both"/>
      </w:pPr>
      <w:proofErr w:type="spellStart"/>
      <w:r w:rsidRPr="00EE294C">
        <w:t>Ex</w:t>
      </w:r>
      <w:proofErr w:type="spellEnd"/>
      <w:r w:rsidRPr="00EE294C">
        <w:t>: total de profissionais Ativo: 177.600 (Brasil)</w:t>
      </w:r>
    </w:p>
    <w:p w14:paraId="5915B1E5" w14:textId="787E20BB" w:rsidR="00A87532" w:rsidRPr="00EE294C" w:rsidRDefault="00A87532" w:rsidP="00A87532">
      <w:pPr>
        <w:pStyle w:val="PargrafodaLista"/>
        <w:widowControl/>
        <w:autoSpaceDE/>
        <w:autoSpaceDN/>
        <w:adjustRightInd/>
        <w:spacing w:before="60" w:after="200" w:line="276" w:lineRule="auto"/>
        <w:ind w:left="2977"/>
        <w:contextualSpacing/>
        <w:jc w:val="both"/>
      </w:pPr>
      <w:r w:rsidRPr="00EE294C">
        <w:t xml:space="preserve">Será realizada uma eleição apenas para o </w:t>
      </w:r>
      <w:r w:rsidRPr="00EE294C">
        <w:rPr>
          <w:b/>
        </w:rPr>
        <w:t>DF</w:t>
      </w:r>
      <w:r w:rsidRPr="00EE294C">
        <w:t>, aonde possui um total de 7.729 profissionais, sendo que apenas 6.5</w:t>
      </w:r>
      <w:r w:rsidR="004E3758" w:rsidRPr="00EE294C">
        <w:t>22</w:t>
      </w:r>
      <w:r w:rsidRPr="00EE294C">
        <w:t xml:space="preserve"> profissionais são ativos. </w:t>
      </w:r>
    </w:p>
    <w:p w14:paraId="2CC57DE2" w14:textId="77777777" w:rsidR="0071514D" w:rsidRPr="00EE294C" w:rsidRDefault="0071514D" w:rsidP="0071514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909E5BD" w14:textId="38FC9774" w:rsidR="004E3758" w:rsidRPr="00EE294C" w:rsidRDefault="004E3758" w:rsidP="004E3758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  <w:r w:rsidRPr="00EE294C">
        <w:rPr>
          <w:noProof/>
        </w:rPr>
        <w:lastRenderedPageBreak/>
        <w:drawing>
          <wp:inline distT="0" distB="0" distL="0" distR="0" wp14:anchorId="4D4B2165" wp14:editId="5F275E35">
            <wp:extent cx="4128447" cy="3253694"/>
            <wp:effectExtent l="0" t="0" r="5715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car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77" cy="32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5CF7" w14:textId="77777777" w:rsidR="003D25B8" w:rsidRPr="00EE294C" w:rsidRDefault="003D25B8" w:rsidP="0071514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bookmarkEnd w:id="26"/>
    <w:p w14:paraId="7C570CB6" w14:textId="0E13E242" w:rsidR="0071514D" w:rsidRPr="00EE294C" w:rsidRDefault="0071514D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EE294C">
        <w:t>O sistema deve registrar uma trilha de auditoria contendo a ação executada (incluir, alterar) identificação da funcionalidade, a data e hora da ocorrência e a identificação do ator;</w:t>
      </w:r>
      <w:r w:rsidR="00280A70" w:rsidRPr="00EE294C">
        <w:t xml:space="preserve"> as quais serão exibidas na aba histórico.</w:t>
      </w:r>
    </w:p>
    <w:p w14:paraId="2A05AD5B" w14:textId="77777777" w:rsidR="009A40FE" w:rsidRPr="00EE294C" w:rsidRDefault="009A40FE" w:rsidP="009A40F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6D855C0" w14:textId="707B154A" w:rsidR="009A40FE" w:rsidRPr="00EE294C" w:rsidRDefault="009A40FE" w:rsidP="009A40FE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contextualSpacing/>
        <w:jc w:val="both"/>
      </w:pPr>
      <w:r w:rsidRPr="00EE294C">
        <w:t>O sistema deve armazenar na base de dados, as informações descritas na HST019, na regra referente ao Histórico.</w:t>
      </w:r>
    </w:p>
    <w:p w14:paraId="56616024" w14:textId="77777777" w:rsidR="0071514D" w:rsidRDefault="0071514D" w:rsidP="0071514D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10E8F21" w14:textId="77777777" w:rsidR="00840AF9" w:rsidRPr="00EE294C" w:rsidRDefault="00840AF9" w:rsidP="0071514D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7179AC3" w14:textId="0E6D037C" w:rsidR="003E75D7" w:rsidRPr="00EE294C" w:rsidRDefault="0064265E" w:rsidP="003E75D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3" w:name="_Ref14108141"/>
      <w:r w:rsidRPr="00EE294C">
        <w:rPr>
          <w:b/>
          <w:u w:val="single"/>
        </w:rPr>
        <w:t>Gerar XLSX</w:t>
      </w:r>
      <w:r w:rsidR="003E75D7" w:rsidRPr="00EE294C">
        <w:rPr>
          <w:b/>
        </w:rPr>
        <w:t>:</w:t>
      </w:r>
      <w:bookmarkEnd w:id="33"/>
      <w:r w:rsidR="003E75D7" w:rsidRPr="00EE294C">
        <w:rPr>
          <w:b/>
        </w:rPr>
        <w:t xml:space="preserve"> </w:t>
      </w:r>
    </w:p>
    <w:p w14:paraId="3BE4BA57" w14:textId="77777777" w:rsidR="007903CC" w:rsidRPr="00EE294C" w:rsidRDefault="007903CC" w:rsidP="007903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06703A8" w14:textId="17DBDE3C" w:rsidR="00EE3F50" w:rsidRPr="00EE294C" w:rsidRDefault="004B2696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O sistema deve disponibilizar </w:t>
      </w:r>
      <w:r w:rsidR="000F7411">
        <w:t>uma</w:t>
      </w:r>
      <w:r w:rsidRPr="00EE294C">
        <w:t xml:space="preserve"> opç</w:t>
      </w:r>
      <w:r w:rsidR="000F7411">
        <w:t>ão</w:t>
      </w:r>
      <w:r w:rsidRPr="00EE294C">
        <w:t xml:space="preserve"> para geração de arquivo: Gerar XLSX.</w:t>
      </w:r>
    </w:p>
    <w:p w14:paraId="25F2FC04" w14:textId="77777777" w:rsidR="004B2696" w:rsidRPr="00EE294C" w:rsidRDefault="004B2696" w:rsidP="004B269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7E39244" w14:textId="785A63F1" w:rsidR="004B2696" w:rsidRPr="00EE294C" w:rsidRDefault="004B2696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Ao acionar a opção </w:t>
      </w:r>
      <w:r w:rsidRPr="00EE294C">
        <w:rPr>
          <w:b/>
        </w:rPr>
        <w:t xml:space="preserve">Gerar </w:t>
      </w:r>
      <w:r w:rsidR="00EB1E56">
        <w:rPr>
          <w:b/>
        </w:rPr>
        <w:t>XLSX</w:t>
      </w:r>
      <w:r w:rsidRPr="00EE294C">
        <w:t xml:space="preserve">, o sistema deve gerar um arquivo em </w:t>
      </w:r>
      <w:r w:rsidR="00EB1E56">
        <w:t>XLSX</w:t>
      </w:r>
      <w:r w:rsidR="00197785" w:rsidRPr="00EE294C">
        <w:t xml:space="preserve">, com todas as UF </w:t>
      </w:r>
      <w:r w:rsidR="00436BEA" w:rsidRPr="00EE294C">
        <w:t xml:space="preserve">exibidas na </w:t>
      </w:r>
      <w:r w:rsidR="00436BEA" w:rsidRPr="00EE294C">
        <w:rPr>
          <w:color w:val="31849B" w:themeColor="accent5" w:themeShade="BF"/>
        </w:rPr>
        <w:t>[</w:t>
      </w:r>
      <w:r w:rsidR="00436BEA" w:rsidRPr="00EE294C">
        <w:rPr>
          <w:color w:val="31849B" w:themeColor="accent5" w:themeShade="BF"/>
        </w:rPr>
        <w:fldChar w:fldCharType="begin"/>
      </w:r>
      <w:r w:rsidR="00436BEA" w:rsidRPr="00EE294C">
        <w:rPr>
          <w:color w:val="31849B" w:themeColor="accent5" w:themeShade="BF"/>
        </w:rPr>
        <w:instrText xml:space="preserve"> REF _Ref17461370 \r \h </w:instrText>
      </w:r>
      <w:r w:rsidR="00FD76C7" w:rsidRPr="00EE294C">
        <w:rPr>
          <w:color w:val="31849B" w:themeColor="accent5" w:themeShade="BF"/>
        </w:rPr>
        <w:instrText xml:space="preserve"> \* MERGEFORMAT </w:instrText>
      </w:r>
      <w:r w:rsidR="00436BEA" w:rsidRPr="00EE294C">
        <w:rPr>
          <w:color w:val="31849B" w:themeColor="accent5" w:themeShade="BF"/>
        </w:rPr>
      </w:r>
      <w:r w:rsidR="00436BEA" w:rsidRPr="00EE294C">
        <w:rPr>
          <w:color w:val="31849B" w:themeColor="accent5" w:themeShade="BF"/>
        </w:rPr>
        <w:fldChar w:fldCharType="separate"/>
      </w:r>
      <w:r w:rsidR="00436BEA" w:rsidRPr="00EE294C">
        <w:rPr>
          <w:color w:val="31849B" w:themeColor="accent5" w:themeShade="BF"/>
        </w:rPr>
        <w:t>P02</w:t>
      </w:r>
      <w:r w:rsidR="00436BEA" w:rsidRPr="00EE294C">
        <w:rPr>
          <w:color w:val="31849B" w:themeColor="accent5" w:themeShade="BF"/>
        </w:rPr>
        <w:fldChar w:fldCharType="end"/>
      </w:r>
      <w:r w:rsidR="00436BEA" w:rsidRPr="00EE294C">
        <w:rPr>
          <w:color w:val="31849B" w:themeColor="accent5" w:themeShade="BF"/>
        </w:rPr>
        <w:t>]</w:t>
      </w:r>
      <w:r w:rsidR="00865CF1" w:rsidRPr="00EE294C">
        <w:rPr>
          <w:color w:val="31849B" w:themeColor="accent5" w:themeShade="BF"/>
        </w:rPr>
        <w:t xml:space="preserve"> [</w:t>
      </w:r>
      <w:r w:rsidR="00865CF1" w:rsidRPr="00EE294C">
        <w:rPr>
          <w:color w:val="31849B" w:themeColor="accent5" w:themeShade="BF"/>
        </w:rPr>
        <w:fldChar w:fldCharType="begin"/>
      </w:r>
      <w:r w:rsidR="00865CF1" w:rsidRPr="00EE294C">
        <w:rPr>
          <w:color w:val="31849B" w:themeColor="accent5" w:themeShade="BF"/>
        </w:rPr>
        <w:instrText xml:space="preserve"> REF _Ref21525037 \r \h </w:instrText>
      </w:r>
      <w:r w:rsidR="00FD76C7" w:rsidRPr="00EE294C">
        <w:rPr>
          <w:color w:val="31849B" w:themeColor="accent5" w:themeShade="BF"/>
        </w:rPr>
        <w:instrText xml:space="preserve"> \* MERGEFORMAT </w:instrText>
      </w:r>
      <w:r w:rsidR="00865CF1" w:rsidRPr="00EE294C">
        <w:rPr>
          <w:color w:val="31849B" w:themeColor="accent5" w:themeShade="BF"/>
        </w:rPr>
      </w:r>
      <w:r w:rsidR="00865CF1" w:rsidRPr="00EE294C">
        <w:rPr>
          <w:color w:val="31849B" w:themeColor="accent5" w:themeShade="BF"/>
        </w:rPr>
        <w:fldChar w:fldCharType="separate"/>
      </w:r>
      <w:r w:rsidR="00865CF1" w:rsidRPr="00EE294C">
        <w:rPr>
          <w:color w:val="31849B" w:themeColor="accent5" w:themeShade="BF"/>
        </w:rPr>
        <w:t>3.1.2</w:t>
      </w:r>
      <w:r w:rsidR="00865CF1" w:rsidRPr="00EE294C">
        <w:rPr>
          <w:color w:val="31849B" w:themeColor="accent5" w:themeShade="BF"/>
        </w:rPr>
        <w:fldChar w:fldCharType="end"/>
      </w:r>
      <w:r w:rsidR="00865CF1" w:rsidRPr="00EE294C">
        <w:rPr>
          <w:color w:val="31849B" w:themeColor="accent5" w:themeShade="BF"/>
        </w:rPr>
        <w:t>]</w:t>
      </w:r>
      <w:r w:rsidR="00C81853" w:rsidRPr="00EE294C">
        <w:rPr>
          <w:color w:val="31849B" w:themeColor="accent5" w:themeShade="BF"/>
        </w:rPr>
        <w:t xml:space="preserve"> </w:t>
      </w:r>
      <w:r w:rsidR="00197785" w:rsidRPr="00EE294C">
        <w:t>+ IES</w:t>
      </w:r>
      <w:r w:rsidR="00C81853" w:rsidRPr="00EE294C">
        <w:t xml:space="preserve"> (caso tenha sido selecionada na HST02)</w:t>
      </w:r>
      <w:r w:rsidRPr="00EE294C">
        <w:t>, e deve apresentar a rotina padrão do browser de download de arquivo.</w:t>
      </w:r>
    </w:p>
    <w:p w14:paraId="3748C596" w14:textId="77777777" w:rsidR="001725F0" w:rsidRPr="00EE294C" w:rsidRDefault="001725F0" w:rsidP="001725F0">
      <w:pPr>
        <w:pStyle w:val="PargrafodaLista"/>
      </w:pPr>
    </w:p>
    <w:p w14:paraId="32E5DC7F" w14:textId="19FE348E" w:rsidR="001725F0" w:rsidRPr="00EE294C" w:rsidRDefault="001725F0" w:rsidP="00B2550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Ao acionar </w:t>
      </w:r>
      <w:r w:rsidRPr="00EE294C">
        <w:rPr>
          <w:b/>
        </w:rPr>
        <w:t>Gerar XLSX</w:t>
      </w:r>
      <w:r w:rsidRPr="00EE294C">
        <w:t xml:space="preserve">, o sistema deve gerar o arquivo da tela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_Ref17461370 \r \h 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 xml:space="preserve">] </w:t>
      </w:r>
      <w:r w:rsidRPr="00EE294C">
        <w:rPr>
          <w:color w:val="auto"/>
        </w:rPr>
        <w:t xml:space="preserve">CONGELADA, conforme atualização realizada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_Ref21339908 \r \h 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3.1.3.1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];</w:t>
      </w:r>
    </w:p>
    <w:p w14:paraId="2CC738B8" w14:textId="77777777" w:rsidR="004B2696" w:rsidRPr="00EE294C" w:rsidRDefault="004B2696" w:rsidP="004B2696">
      <w:pPr>
        <w:pStyle w:val="PargrafodaLista"/>
      </w:pPr>
    </w:p>
    <w:p w14:paraId="3F514C93" w14:textId="3AE4C27F" w:rsidR="00EF6F96" w:rsidRDefault="00EF6F96" w:rsidP="004B269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O sistema deve gerar o arquivo </w:t>
      </w:r>
      <w:r w:rsidR="00840AF9">
        <w:t>XLSX</w:t>
      </w:r>
      <w:r w:rsidRPr="00EE294C">
        <w:t>, com o seguinte Template:</w:t>
      </w:r>
    </w:p>
    <w:p w14:paraId="7DA46151" w14:textId="195B51B0" w:rsidR="00840AF9" w:rsidRPr="00EE294C" w:rsidRDefault="00840AF9" w:rsidP="00840AF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lastRenderedPageBreak/>
        <w:t>.</w:t>
      </w:r>
      <w:r w:rsidRPr="00840AF9">
        <w:rPr>
          <w:noProof/>
        </w:rPr>
        <w:t xml:space="preserve"> </w:t>
      </w:r>
      <w:r w:rsidR="00A94AAA">
        <w:rPr>
          <w:noProof/>
        </w:rPr>
        <w:drawing>
          <wp:inline distT="0" distB="0" distL="0" distR="0" wp14:anchorId="558E0251" wp14:editId="308C81C6">
            <wp:extent cx="4264660" cy="4915535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13E1" w14:textId="77777777" w:rsidR="00840AF9" w:rsidRPr="00EE294C" w:rsidRDefault="00840AF9" w:rsidP="00840AF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4AD3FE53" w14:textId="75064F63" w:rsidR="00EF6F96" w:rsidRPr="00EE294C" w:rsidRDefault="00EF6F96" w:rsidP="008C1008">
      <w:pPr>
        <w:pStyle w:val="PargrafodaLista"/>
        <w:ind w:left="1560"/>
      </w:pPr>
    </w:p>
    <w:p w14:paraId="2DA18906" w14:textId="7BE0CD20" w:rsidR="00AB2BEF" w:rsidRDefault="00EE294C" w:rsidP="004B269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highlight w:val="yellow"/>
        </w:rPr>
      </w:pPr>
      <w:r w:rsidRPr="00AB2BEF">
        <w:rPr>
          <w:highlight w:val="yellow"/>
        </w:rPr>
        <w:t xml:space="preserve">O sistema deve exibir um </w:t>
      </w:r>
      <w:proofErr w:type="spellStart"/>
      <w:r w:rsidRPr="00AB2BEF">
        <w:rPr>
          <w:highlight w:val="yellow"/>
        </w:rPr>
        <w:t>card</w:t>
      </w:r>
      <w:proofErr w:type="spellEnd"/>
      <w:r w:rsidRPr="00AB2BEF">
        <w:rPr>
          <w:highlight w:val="yellow"/>
        </w:rPr>
        <w:t xml:space="preserve"> com as informações </w:t>
      </w:r>
      <w:r w:rsidRPr="00AB2BEF">
        <w:rPr>
          <w:b/>
          <w:highlight w:val="yellow"/>
        </w:rPr>
        <w:t>IES</w:t>
      </w:r>
      <w:r w:rsidRPr="00AB2BEF">
        <w:rPr>
          <w:highlight w:val="yellow"/>
        </w:rPr>
        <w:t xml:space="preserve">; A </w:t>
      </w:r>
      <w:r w:rsidR="00AB2BEF">
        <w:rPr>
          <w:highlight w:val="yellow"/>
        </w:rPr>
        <w:t>P</w:t>
      </w:r>
      <w:r w:rsidRPr="00AB2BEF">
        <w:rPr>
          <w:highlight w:val="yellow"/>
        </w:rPr>
        <w:t>roporção</w:t>
      </w:r>
      <w:r w:rsidR="00AB2BEF">
        <w:rPr>
          <w:highlight w:val="yellow"/>
        </w:rPr>
        <w:t xml:space="preserve"> Conselheiro</w:t>
      </w:r>
      <w:r w:rsidRPr="00AB2BEF">
        <w:rPr>
          <w:highlight w:val="yellow"/>
        </w:rPr>
        <w:t xml:space="preserve"> </w:t>
      </w:r>
      <w:proofErr w:type="spellStart"/>
      <w:r w:rsidRPr="00AB2BEF">
        <w:rPr>
          <w:highlight w:val="yellow"/>
        </w:rPr>
        <w:t>para</w:t>
      </w:r>
      <w:r w:rsidR="00CA3EF2">
        <w:rPr>
          <w:highlight w:val="yellow"/>
        </w:rPr>
        <w:t>todos</w:t>
      </w:r>
      <w:proofErr w:type="spellEnd"/>
      <w:r w:rsidRPr="00AB2BEF">
        <w:rPr>
          <w:highlight w:val="yellow"/>
        </w:rPr>
        <w:t xml:space="preserve"> IES sempre será 2; </w:t>
      </w:r>
      <w:r w:rsidR="00A94AAA">
        <w:rPr>
          <w:highlight w:val="yellow"/>
        </w:rPr>
        <w:t>NÃO</w:t>
      </w:r>
      <w:r w:rsidR="00AB2BEF">
        <w:rPr>
          <w:highlight w:val="yellow"/>
        </w:rPr>
        <w:t xml:space="preserve"> sendo necessário o sistema realizar o cálculo de proporção;</w:t>
      </w:r>
    </w:p>
    <w:p w14:paraId="4A4CE596" w14:textId="77777777" w:rsidR="00AB2BEF" w:rsidRDefault="00AB2BEF" w:rsidP="00AB2BE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highlight w:val="yellow"/>
        </w:rPr>
      </w:pPr>
    </w:p>
    <w:p w14:paraId="056554E8" w14:textId="7604DC7B" w:rsidR="00EE294C" w:rsidRPr="00AB2BEF" w:rsidRDefault="00AB2BEF" w:rsidP="004B269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highlight w:val="yellow"/>
        </w:rPr>
      </w:pPr>
      <w:r>
        <w:rPr>
          <w:highlight w:val="yellow"/>
        </w:rPr>
        <w:t>Na</w:t>
      </w:r>
      <w:r w:rsidR="00B054BE">
        <w:rPr>
          <w:highlight w:val="yellow"/>
        </w:rPr>
        <w:t>s</w:t>
      </w:r>
      <w:r>
        <w:rPr>
          <w:highlight w:val="yellow"/>
        </w:rPr>
        <w:t xml:space="preserve"> coluna</w:t>
      </w:r>
      <w:r w:rsidR="00B054BE">
        <w:rPr>
          <w:highlight w:val="yellow"/>
        </w:rPr>
        <w:t>s</w:t>
      </w:r>
      <w:r>
        <w:rPr>
          <w:highlight w:val="yellow"/>
        </w:rPr>
        <w:t xml:space="preserve"> “</w:t>
      </w:r>
      <w:proofErr w:type="spellStart"/>
      <w:r w:rsidRPr="00A94AAA">
        <w:rPr>
          <w:b/>
          <w:highlight w:val="yellow"/>
        </w:rPr>
        <w:t>Qt</w:t>
      </w:r>
      <w:proofErr w:type="spellEnd"/>
      <w:r w:rsidRPr="00A94AAA">
        <w:rPr>
          <w:b/>
          <w:highlight w:val="yellow"/>
        </w:rPr>
        <w:t xml:space="preserve"> Profissional Ativo’</w:t>
      </w:r>
      <w:r w:rsidR="00B054BE">
        <w:rPr>
          <w:highlight w:val="yellow"/>
        </w:rPr>
        <w:t xml:space="preserve"> e “</w:t>
      </w:r>
      <w:r w:rsidR="00B054BE" w:rsidRPr="00A94AAA">
        <w:rPr>
          <w:b/>
          <w:highlight w:val="yellow"/>
        </w:rPr>
        <w:t>Lei</w:t>
      </w:r>
      <w:r w:rsidR="00B054BE">
        <w:rPr>
          <w:highlight w:val="yellow"/>
        </w:rPr>
        <w:t>”</w:t>
      </w:r>
      <w:r>
        <w:rPr>
          <w:highlight w:val="yellow"/>
        </w:rPr>
        <w:t xml:space="preserve">, </w:t>
      </w:r>
      <w:r w:rsidR="00EE294C" w:rsidRPr="00AB2BEF">
        <w:rPr>
          <w:highlight w:val="yellow"/>
        </w:rPr>
        <w:t>o sistema deve exibir um traço (-);</w:t>
      </w:r>
    </w:p>
    <w:p w14:paraId="7EF58F06" w14:textId="77777777" w:rsidR="00EE294C" w:rsidRPr="00AB2BEF" w:rsidRDefault="00EE294C" w:rsidP="00EE294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highlight w:val="yellow"/>
        </w:rPr>
      </w:pPr>
    </w:p>
    <w:p w14:paraId="1D2F9E71" w14:textId="050F5575" w:rsidR="00EE294C" w:rsidRPr="00AB2BEF" w:rsidRDefault="00EE294C" w:rsidP="004B269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highlight w:val="yellow"/>
        </w:rPr>
      </w:pPr>
      <w:r w:rsidRPr="00AB2BEF">
        <w:rPr>
          <w:highlight w:val="yellow"/>
        </w:rPr>
        <w:t>O sistema deve permitir que o ator altere este valor</w:t>
      </w:r>
      <w:r w:rsidR="00AB2BEF">
        <w:rPr>
          <w:highlight w:val="yellow"/>
        </w:rPr>
        <w:t xml:space="preserve"> IES</w:t>
      </w:r>
      <w:r w:rsidRPr="00AB2BEF">
        <w:rPr>
          <w:highlight w:val="yellow"/>
        </w:rPr>
        <w:t xml:space="preserve">, conforme informações da regra </w:t>
      </w:r>
      <w:r w:rsidR="00AB2BEF">
        <w:rPr>
          <w:highlight w:val="yellow"/>
        </w:rPr>
        <w:t>[</w:t>
      </w:r>
      <w:r w:rsidR="00AB2BEF" w:rsidRPr="00A94AAA">
        <w:rPr>
          <w:color w:val="31849B" w:themeColor="accent5" w:themeShade="BF"/>
          <w:highlight w:val="yellow"/>
        </w:rPr>
        <w:fldChar w:fldCharType="begin"/>
      </w:r>
      <w:r w:rsidR="00AB2BEF" w:rsidRPr="00A94AAA">
        <w:rPr>
          <w:color w:val="31849B" w:themeColor="accent5" w:themeShade="BF"/>
          <w:highlight w:val="yellow"/>
        </w:rPr>
        <w:instrText xml:space="preserve"> REF _Ref23429071 \r \h </w:instrText>
      </w:r>
      <w:r w:rsidR="00AB2BEF" w:rsidRPr="00A94AAA">
        <w:rPr>
          <w:color w:val="31849B" w:themeColor="accent5" w:themeShade="BF"/>
          <w:highlight w:val="yellow"/>
        </w:rPr>
      </w:r>
      <w:r w:rsidR="00AB2BEF" w:rsidRPr="00A94AAA">
        <w:rPr>
          <w:color w:val="31849B" w:themeColor="accent5" w:themeShade="BF"/>
          <w:highlight w:val="yellow"/>
        </w:rPr>
        <w:fldChar w:fldCharType="separate"/>
      </w:r>
      <w:r w:rsidR="00AB2BEF" w:rsidRPr="00A94AAA">
        <w:rPr>
          <w:color w:val="31849B" w:themeColor="accent5" w:themeShade="BF"/>
          <w:highlight w:val="yellow"/>
        </w:rPr>
        <w:t>3.1.3.4</w:t>
      </w:r>
      <w:r w:rsidR="00AB2BEF" w:rsidRPr="00A94AAA">
        <w:rPr>
          <w:color w:val="31849B" w:themeColor="accent5" w:themeShade="BF"/>
          <w:highlight w:val="yellow"/>
        </w:rPr>
        <w:fldChar w:fldCharType="end"/>
      </w:r>
      <w:r w:rsidR="00AB2BEF">
        <w:rPr>
          <w:highlight w:val="yellow"/>
        </w:rPr>
        <w:t>]</w:t>
      </w:r>
    </w:p>
    <w:p w14:paraId="28844399" w14:textId="77777777" w:rsidR="00EE294C" w:rsidRPr="00EE294C" w:rsidRDefault="00EE294C" w:rsidP="00EE294C">
      <w:pPr>
        <w:pStyle w:val="PargrafodaLista"/>
      </w:pPr>
    </w:p>
    <w:p w14:paraId="2FB84A5F" w14:textId="77777777" w:rsidR="008C1008" w:rsidRPr="00EE294C" w:rsidRDefault="008C1008" w:rsidP="004B269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>O sistema deve exibir também as colunas:</w:t>
      </w:r>
    </w:p>
    <w:p w14:paraId="35ADB05D" w14:textId="77777777" w:rsidR="008C1008" w:rsidRPr="00EE294C" w:rsidRDefault="008C1008" w:rsidP="008C1008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EE294C">
        <w:t xml:space="preserve"> </w:t>
      </w:r>
      <w:r w:rsidRPr="00EE294C">
        <w:rPr>
          <w:b/>
        </w:rPr>
        <w:t>Observação da Edição</w:t>
      </w:r>
      <w:r w:rsidRPr="00EE294C">
        <w:t xml:space="preserve">: o sistema deve exibir os valores alterados. </w:t>
      </w:r>
      <w:proofErr w:type="spellStart"/>
      <w:r w:rsidRPr="00EE294C">
        <w:t>Ex</w:t>
      </w:r>
      <w:proofErr w:type="spellEnd"/>
      <w:r w:rsidRPr="00EE294C">
        <w:t xml:space="preserve">: De 7 para 8 </w:t>
      </w:r>
    </w:p>
    <w:p w14:paraId="058CB194" w14:textId="01852268" w:rsidR="0069505C" w:rsidRPr="00EE294C" w:rsidRDefault="0069505C" w:rsidP="0069505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EE294C">
        <w:t xml:space="preserve">Quando não houver alteração o sistema deve exibir a informação </w:t>
      </w:r>
      <w:r w:rsidRPr="00EE294C">
        <w:rPr>
          <w:b/>
        </w:rPr>
        <w:t>N/A</w:t>
      </w:r>
      <w:r w:rsidRPr="00EE294C">
        <w:t>.</w:t>
      </w:r>
    </w:p>
    <w:p w14:paraId="6B85A6A0" w14:textId="77777777" w:rsidR="0069505C" w:rsidRPr="00EE294C" w:rsidRDefault="0069505C" w:rsidP="0069505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6B8FEFC0" w14:textId="549F608F" w:rsidR="008C1008" w:rsidRPr="00EE294C" w:rsidRDefault="008C1008" w:rsidP="008C1008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EE294C">
        <w:t xml:space="preserve"> </w:t>
      </w:r>
      <w:r w:rsidRPr="00EE294C">
        <w:rPr>
          <w:b/>
        </w:rPr>
        <w:t>Responsável Edição</w:t>
      </w:r>
      <w:r w:rsidRPr="00EE294C">
        <w:t>: Nome do responsável pela edição.</w:t>
      </w:r>
    </w:p>
    <w:p w14:paraId="5CDADD4D" w14:textId="77777777" w:rsidR="008C1008" w:rsidRPr="00EE294C" w:rsidRDefault="008C1008" w:rsidP="008C100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532C94D1" w14:textId="45BE2C1A" w:rsidR="00865CF1" w:rsidRPr="00EE294C" w:rsidRDefault="00865CF1" w:rsidP="00865CF1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t xml:space="preserve">Ao acionar a opção </w:t>
      </w:r>
      <w:r w:rsidRPr="00EE294C">
        <w:rPr>
          <w:b/>
        </w:rPr>
        <w:t>Gerar XLSX</w:t>
      </w:r>
      <w:r w:rsidRPr="00EE294C">
        <w:t xml:space="preserve">, o sistema deve gerar um arquivo em XLSX, com todas as UF exibidas na </w:t>
      </w:r>
      <w:r w:rsidRPr="00EE294C">
        <w:rPr>
          <w:color w:val="31849B" w:themeColor="accent5" w:themeShade="BF"/>
        </w:rPr>
        <w:t>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_Ref17461370 \r \h </w:instrText>
      </w:r>
      <w:r w:rsidR="00FD76C7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P02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>] [</w:t>
      </w:r>
      <w:r w:rsidRPr="00EE294C">
        <w:rPr>
          <w:color w:val="31849B" w:themeColor="accent5" w:themeShade="BF"/>
        </w:rPr>
        <w:fldChar w:fldCharType="begin"/>
      </w:r>
      <w:r w:rsidRPr="00EE294C">
        <w:rPr>
          <w:color w:val="31849B" w:themeColor="accent5" w:themeShade="BF"/>
        </w:rPr>
        <w:instrText xml:space="preserve"> REF _Ref21525037 \r \h </w:instrText>
      </w:r>
      <w:r w:rsidR="00FD76C7" w:rsidRPr="00EE294C">
        <w:rPr>
          <w:color w:val="31849B" w:themeColor="accent5" w:themeShade="BF"/>
        </w:rPr>
        <w:instrText xml:space="preserve"> \* MERGEFORMAT </w:instrText>
      </w:r>
      <w:r w:rsidRPr="00EE294C">
        <w:rPr>
          <w:color w:val="31849B" w:themeColor="accent5" w:themeShade="BF"/>
        </w:rPr>
      </w:r>
      <w:r w:rsidRPr="00EE294C">
        <w:rPr>
          <w:color w:val="31849B" w:themeColor="accent5" w:themeShade="BF"/>
        </w:rPr>
        <w:fldChar w:fldCharType="separate"/>
      </w:r>
      <w:r w:rsidRPr="00EE294C">
        <w:rPr>
          <w:color w:val="31849B" w:themeColor="accent5" w:themeShade="BF"/>
        </w:rPr>
        <w:t>3.1.2</w:t>
      </w:r>
      <w:r w:rsidRPr="00EE294C">
        <w:rPr>
          <w:color w:val="31849B" w:themeColor="accent5" w:themeShade="BF"/>
        </w:rPr>
        <w:fldChar w:fldCharType="end"/>
      </w:r>
      <w:r w:rsidRPr="00EE294C">
        <w:rPr>
          <w:color w:val="31849B" w:themeColor="accent5" w:themeShade="BF"/>
        </w:rPr>
        <w:t xml:space="preserve">] </w:t>
      </w:r>
      <w:r w:rsidRPr="00EE294C">
        <w:t>+ IES (caso tenha sido selecionada na HST02), e deve apresentar a rotina padrão do browser de download de arquivo.</w:t>
      </w:r>
    </w:p>
    <w:p w14:paraId="3CD68B6D" w14:textId="77777777" w:rsidR="00F07F21" w:rsidRPr="00EE294C" w:rsidRDefault="00F07F21" w:rsidP="00F07F21">
      <w:pPr>
        <w:pStyle w:val="PargrafodaLista"/>
      </w:pPr>
    </w:p>
    <w:p w14:paraId="538C26B1" w14:textId="77777777" w:rsidR="00F07F21" w:rsidRPr="00EE294C" w:rsidRDefault="00F07F21" w:rsidP="00F07F21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E294C">
        <w:lastRenderedPageBreak/>
        <w:t>O sistema deve exibir também as colunas:</w:t>
      </w:r>
    </w:p>
    <w:p w14:paraId="42B52B11" w14:textId="39F6D60B" w:rsidR="00F07F21" w:rsidRPr="00EE294C" w:rsidRDefault="00F07F21" w:rsidP="00F07F21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EE294C">
        <w:t xml:space="preserve"> </w:t>
      </w:r>
      <w:r w:rsidRPr="00EE294C">
        <w:rPr>
          <w:b/>
        </w:rPr>
        <w:t>Observação da Edição</w:t>
      </w:r>
      <w:r w:rsidRPr="00EE294C">
        <w:t xml:space="preserve">: o sistema deve exibir os valores alterados. </w:t>
      </w:r>
      <w:proofErr w:type="spellStart"/>
      <w:r w:rsidRPr="00EE294C">
        <w:t>Ex</w:t>
      </w:r>
      <w:proofErr w:type="spellEnd"/>
      <w:r w:rsidRPr="00EE294C">
        <w:t xml:space="preserve">: De 7 para 8 </w:t>
      </w:r>
      <w:r w:rsidR="0069505C" w:rsidRPr="00EE294C">
        <w:t xml:space="preserve">Quando não houver alteração o sistema deve exibir a informação </w:t>
      </w:r>
      <w:r w:rsidR="0069505C" w:rsidRPr="00EE294C">
        <w:rPr>
          <w:b/>
        </w:rPr>
        <w:t>N/A</w:t>
      </w:r>
      <w:r w:rsidR="0069505C" w:rsidRPr="00EE294C">
        <w:t>.</w:t>
      </w:r>
    </w:p>
    <w:p w14:paraId="11E48499" w14:textId="77777777" w:rsidR="0069505C" w:rsidRPr="00EE294C" w:rsidRDefault="0069505C" w:rsidP="0069505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B42120E" w14:textId="77777777" w:rsidR="00F07F21" w:rsidRPr="00EE294C" w:rsidRDefault="00F07F21" w:rsidP="00F07F21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EE294C">
        <w:t xml:space="preserve"> </w:t>
      </w:r>
      <w:r w:rsidRPr="00EE294C">
        <w:rPr>
          <w:b/>
        </w:rPr>
        <w:t>Responsável Edição</w:t>
      </w:r>
      <w:r w:rsidRPr="00EE294C">
        <w:t>: Nome do responsável pela edição.</w:t>
      </w:r>
    </w:p>
    <w:p w14:paraId="582FCCF4" w14:textId="77777777" w:rsidR="00F07F21" w:rsidRPr="00EE294C" w:rsidRDefault="00F07F21" w:rsidP="00F07F2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F2CFE0F" w14:textId="77777777" w:rsidR="0032720B" w:rsidRPr="00EE294C" w:rsidRDefault="0032720B" w:rsidP="0032720B">
      <w:pPr>
        <w:pStyle w:val="PargrafodaLista"/>
      </w:pPr>
    </w:p>
    <w:p w14:paraId="459C588C" w14:textId="77777777" w:rsidR="0032720B" w:rsidRPr="00EE294C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9FDDFE2" w14:textId="3B3A7A61" w:rsidR="0032720B" w:rsidRPr="00EE294C" w:rsidRDefault="0032720B" w:rsidP="0032720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4" w:name="_Ref17792658"/>
      <w:r w:rsidRPr="00EE294C">
        <w:rPr>
          <w:b/>
          <w:u w:val="single"/>
        </w:rPr>
        <w:t>Opção VOLTAR</w:t>
      </w:r>
      <w:r w:rsidRPr="00EE294C">
        <w:rPr>
          <w:b/>
        </w:rPr>
        <w:t>:</w:t>
      </w:r>
      <w:bookmarkEnd w:id="34"/>
      <w:r w:rsidRPr="00EE294C">
        <w:rPr>
          <w:b/>
        </w:rPr>
        <w:t xml:space="preserve"> </w:t>
      </w:r>
    </w:p>
    <w:p w14:paraId="00EB28FB" w14:textId="434D7A53" w:rsidR="00BD2630" w:rsidRPr="00EE294C" w:rsidRDefault="00BD2630" w:rsidP="00B25507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EE29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a opção </w:t>
      </w:r>
      <w:r w:rsidRPr="00EE294C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Voltar</w:t>
      </w:r>
      <w:r w:rsidRPr="00EE294C">
        <w:rPr>
          <w14:textFill>
            <w14:solidFill>
              <w14:srgbClr w14:val="000000">
                <w14:lumMod w14:val="75000"/>
              </w14:srgbClr>
            </w14:solidFill>
          </w14:textFill>
        </w:rPr>
        <w:t>, o sistema deve voltar para a interface que o acionou;</w:t>
      </w:r>
    </w:p>
    <w:p w14:paraId="588FE8FE" w14:textId="77777777" w:rsidR="00BD2630" w:rsidRPr="00EE294C" w:rsidRDefault="00BD2630" w:rsidP="00BD26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88F5028" w14:textId="7E2A82F1" w:rsidR="004C7131" w:rsidRPr="00EE294C" w:rsidRDefault="002761FB" w:rsidP="004C7131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  <w:r w:rsidRPr="00EE294C">
        <w:rPr>
          <w:b/>
          <w:u w:val="single"/>
        </w:rPr>
        <w:t xml:space="preserve"> </w:t>
      </w:r>
    </w:p>
    <w:p w14:paraId="0D02EA9F" w14:textId="0ADC1678" w:rsidR="004C7131" w:rsidRPr="00EE294C" w:rsidRDefault="004C7131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19188698"/>
      <w:r w:rsidRPr="00EE294C">
        <w:rPr>
          <w:b/>
          <w:u w:val="single"/>
        </w:rPr>
        <w:t>Mensagem</w:t>
      </w:r>
      <w:r w:rsidRPr="00EE294C">
        <w:rPr>
          <w:b/>
        </w:rPr>
        <w:t>:</w:t>
      </w:r>
      <w:bookmarkEnd w:id="35"/>
      <w:r w:rsidRPr="00EE294C">
        <w:rPr>
          <w:b/>
        </w:rPr>
        <w:t xml:space="preserve"> </w:t>
      </w:r>
    </w:p>
    <w:p w14:paraId="55F5FA47" w14:textId="77777777" w:rsidR="004C7131" w:rsidRPr="00EE294C" w:rsidRDefault="004C7131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2CF61081" w:rsidR="00EE30B5" w:rsidRPr="00EE294C" w:rsidRDefault="00EE30B5" w:rsidP="00B25507">
      <w:pPr>
        <w:pStyle w:val="PargrafodaLista"/>
        <w:numPr>
          <w:ilvl w:val="0"/>
          <w:numId w:val="10"/>
        </w:numPr>
        <w:ind w:left="426"/>
      </w:pPr>
      <w:r w:rsidRPr="00EE294C">
        <w:t xml:space="preserve">As mensagens </w:t>
      </w:r>
      <w:r w:rsidR="006E5559" w:rsidRPr="00EE294C">
        <w:t xml:space="preserve">de </w:t>
      </w:r>
      <w:r w:rsidR="006E5559" w:rsidRPr="00EE294C">
        <w:rPr>
          <w:u w:val="single"/>
        </w:rPr>
        <w:t>Sucesso, Alerta e Erro</w:t>
      </w:r>
      <w:r w:rsidR="006E5559" w:rsidRPr="00EE294C">
        <w:t xml:space="preserve">, </w:t>
      </w:r>
      <w:r w:rsidRPr="00EE294C">
        <w:t>devem ser exibidas</w:t>
      </w:r>
      <w:r w:rsidR="006E5559" w:rsidRPr="00EE294C">
        <w:t xml:space="preserve"> no canto superior </w:t>
      </w:r>
      <w:r w:rsidR="004C7131" w:rsidRPr="00EE294C">
        <w:t xml:space="preserve">direito </w:t>
      </w:r>
      <w:r w:rsidR="006E5559" w:rsidRPr="00EE294C">
        <w:t xml:space="preserve">da tela, </w:t>
      </w:r>
      <w:r w:rsidRPr="00EE294C">
        <w:t>com o seguinte padrão:</w:t>
      </w:r>
    </w:p>
    <w:p w14:paraId="4769E07E" w14:textId="77777777" w:rsidR="00EE30B5" w:rsidRPr="00EE294C" w:rsidRDefault="00EE30B5" w:rsidP="00B25507">
      <w:pPr>
        <w:pStyle w:val="PargrafodaLista"/>
        <w:numPr>
          <w:ilvl w:val="0"/>
          <w:numId w:val="10"/>
        </w:numPr>
        <w:ind w:left="426"/>
      </w:pPr>
      <w:r w:rsidRPr="00EE294C">
        <w:t>O sistema deve ter um temporizador de 5 segundos para cada mensagem exibida.</w:t>
      </w:r>
    </w:p>
    <w:p w14:paraId="43D6261A" w14:textId="77777777" w:rsidR="00EE30B5" w:rsidRPr="00EE294C" w:rsidRDefault="00EE30B5" w:rsidP="00B25507">
      <w:pPr>
        <w:pStyle w:val="PargrafodaLista"/>
        <w:numPr>
          <w:ilvl w:val="0"/>
          <w:numId w:val="10"/>
        </w:numPr>
        <w:ind w:left="426"/>
      </w:pPr>
      <w:r w:rsidRPr="00EE294C">
        <w:t>Ao final dos 5 segundos, o sistema deve fechar a caixa de mensagem e não exibi-la na tela.</w:t>
      </w:r>
    </w:p>
    <w:p w14:paraId="60CEF1D2" w14:textId="7C9C2D44" w:rsidR="00004F8B" w:rsidRPr="00EE294C" w:rsidRDefault="00004F8B" w:rsidP="00B25507">
      <w:pPr>
        <w:pStyle w:val="PargrafodaLista"/>
        <w:numPr>
          <w:ilvl w:val="0"/>
          <w:numId w:val="10"/>
        </w:numPr>
        <w:ind w:left="426"/>
      </w:pPr>
      <w:r w:rsidRPr="00EE294C">
        <w:t xml:space="preserve">Caso surja uma nova mensagem, o sistema deve </w:t>
      </w:r>
      <w:r w:rsidR="0013080E" w:rsidRPr="00EE294C">
        <w:t>exibi-la</w:t>
      </w:r>
      <w:r w:rsidRPr="00EE294C">
        <w:t xml:space="preserve"> logo abaixo daquela que foi anteriormente criada.</w:t>
      </w:r>
    </w:p>
    <w:p w14:paraId="7C3132A6" w14:textId="77777777" w:rsidR="009D5099" w:rsidRPr="00EE294C" w:rsidRDefault="009D5099" w:rsidP="00B25507">
      <w:pPr>
        <w:pStyle w:val="PargrafodaLista"/>
        <w:numPr>
          <w:ilvl w:val="0"/>
          <w:numId w:val="10"/>
        </w:numPr>
        <w:ind w:left="426"/>
      </w:pPr>
      <w:r w:rsidRPr="00EE294C">
        <w:t xml:space="preserve">Para as mensagens de </w:t>
      </w:r>
      <w:r w:rsidRPr="00EE294C">
        <w:rPr>
          <w:u w:val="single"/>
        </w:rPr>
        <w:t>confirmação</w:t>
      </w:r>
      <w:r w:rsidRPr="00EE294C">
        <w:t xml:space="preserve"> o sistema </w:t>
      </w:r>
      <w:r w:rsidRPr="00EE294C">
        <w:rPr>
          <w:u w:val="single"/>
        </w:rPr>
        <w:t>não</w:t>
      </w:r>
      <w:r w:rsidRPr="00EE294C">
        <w:t xml:space="preserve"> deve disponibilizar o temporizador. </w:t>
      </w:r>
    </w:p>
    <w:p w14:paraId="339237D7" w14:textId="77777777" w:rsidR="00FE407D" w:rsidRPr="00EE294C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E294C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E294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E294C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E294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E294C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E294C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E294C">
              <w:rPr>
                <w:b/>
                <w:sz w:val="20"/>
              </w:rPr>
              <w:t>Ações</w:t>
            </w:r>
          </w:p>
        </w:tc>
      </w:tr>
      <w:tr w:rsidR="00FB3C8F" w:rsidRPr="00EE294C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E294C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2023348"/>
          </w:p>
        </w:tc>
        <w:bookmarkEnd w:id="36"/>
        <w:tc>
          <w:tcPr>
            <w:tcW w:w="6276" w:type="dxa"/>
          </w:tcPr>
          <w:p w14:paraId="19465BB6" w14:textId="7B788B2C" w:rsidR="00596253" w:rsidRPr="00EE294C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EE294C">
              <w:rPr>
                <w:rFonts w:cs="Arial"/>
                <w:sz w:val="18"/>
                <w:szCs w:val="18"/>
              </w:rPr>
              <w:t>c</w:t>
            </w:r>
            <w:r w:rsidRPr="00EE294C">
              <w:rPr>
                <w:rFonts w:cs="Arial"/>
                <w:sz w:val="18"/>
                <w:szCs w:val="18"/>
              </w:rPr>
              <w:t>omunicação</w:t>
            </w:r>
            <w:r w:rsidR="007303C6" w:rsidRPr="00EE294C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EE294C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E294C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Erro</w:t>
            </w:r>
          </w:p>
        </w:tc>
      </w:tr>
      <w:tr w:rsidR="00B219F6" w:rsidRPr="00EE294C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E294C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13647479"/>
          </w:p>
        </w:tc>
        <w:bookmarkEnd w:id="37"/>
        <w:tc>
          <w:tcPr>
            <w:tcW w:w="6276" w:type="dxa"/>
          </w:tcPr>
          <w:p w14:paraId="7E7B920E" w14:textId="70F9C939" w:rsidR="000D463E" w:rsidRPr="00EE294C" w:rsidRDefault="00030DC2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Nenhum registro encontrado!</w:t>
            </w:r>
          </w:p>
        </w:tc>
        <w:tc>
          <w:tcPr>
            <w:tcW w:w="1555" w:type="dxa"/>
          </w:tcPr>
          <w:p w14:paraId="659F0CF5" w14:textId="485B8A5A" w:rsidR="00B219F6" w:rsidRPr="00EE294C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Alerta</w:t>
            </w:r>
          </w:p>
        </w:tc>
      </w:tr>
      <w:tr w:rsidR="00474268" w:rsidRPr="00EE294C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77777777" w:rsidR="00474268" w:rsidRPr="00EE294C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7462071"/>
          </w:p>
        </w:tc>
        <w:bookmarkEnd w:id="38"/>
        <w:tc>
          <w:tcPr>
            <w:tcW w:w="6276" w:type="dxa"/>
          </w:tcPr>
          <w:p w14:paraId="3FEFB225" w14:textId="3E2B72FC" w:rsidR="00474268" w:rsidRPr="00EE294C" w:rsidRDefault="00F62645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69920550" w14:textId="2488B8F3" w:rsidR="00474268" w:rsidRPr="00EE294C" w:rsidRDefault="00987EC1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Alerta</w:t>
            </w:r>
          </w:p>
        </w:tc>
      </w:tr>
      <w:tr w:rsidR="008C7E84" w:rsidRPr="00EE294C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EE294C" w:rsidRDefault="008C7E84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13659352"/>
          </w:p>
        </w:tc>
        <w:bookmarkEnd w:id="39"/>
        <w:tc>
          <w:tcPr>
            <w:tcW w:w="6276" w:type="dxa"/>
          </w:tcPr>
          <w:p w14:paraId="6FFDBC8E" w14:textId="550D1DDB" w:rsidR="003F3D3D" w:rsidRPr="00EE294C" w:rsidRDefault="00A761F8" w:rsidP="00FA353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 xml:space="preserve">Dados </w:t>
            </w:r>
            <w:r w:rsidR="00FA353F" w:rsidRPr="00EE294C">
              <w:rPr>
                <w:rFonts w:cs="Arial"/>
                <w:sz w:val="18"/>
                <w:szCs w:val="18"/>
              </w:rPr>
              <w:t>alterados</w:t>
            </w:r>
            <w:r w:rsidRPr="00EE294C">
              <w:rPr>
                <w:rFonts w:cs="Arial"/>
                <w:sz w:val="18"/>
                <w:szCs w:val="18"/>
              </w:rPr>
              <w:t xml:space="preserve"> com sucesso!</w:t>
            </w:r>
          </w:p>
        </w:tc>
        <w:tc>
          <w:tcPr>
            <w:tcW w:w="1555" w:type="dxa"/>
          </w:tcPr>
          <w:p w14:paraId="74377CEF" w14:textId="36F6014D" w:rsidR="008C7E84" w:rsidRPr="00EE294C" w:rsidRDefault="0079180C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Sucesso</w:t>
            </w:r>
          </w:p>
        </w:tc>
      </w:tr>
      <w:tr w:rsidR="00BB7D77" w:rsidRPr="00EE294C" w14:paraId="490E9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F7CA04" w14:textId="77777777" w:rsidR="00BB7D77" w:rsidRPr="00EE294C" w:rsidRDefault="00BB7D77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3834599"/>
          </w:p>
        </w:tc>
        <w:bookmarkEnd w:id="40"/>
        <w:tc>
          <w:tcPr>
            <w:tcW w:w="6276" w:type="dxa"/>
          </w:tcPr>
          <w:p w14:paraId="46869BEF" w14:textId="77777777" w:rsidR="0079180C" w:rsidRPr="00EE294C" w:rsidRDefault="0079180C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Deseja realmente alterar os dados?</w:t>
            </w:r>
          </w:p>
          <w:p w14:paraId="710DC4A8" w14:textId="3518F4CB" w:rsidR="00BB7D77" w:rsidRPr="00EE294C" w:rsidRDefault="0079180C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EE294C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EE294C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83E4CA1" w14:textId="1ABB27B6" w:rsidR="00BB7D77" w:rsidRPr="00EE294C" w:rsidRDefault="00D855F0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Confirmação</w:t>
            </w:r>
          </w:p>
        </w:tc>
      </w:tr>
      <w:tr w:rsidR="008F4303" w:rsidRPr="00EE294C" w14:paraId="4778ADF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09BC801" w14:textId="77777777" w:rsidR="008F4303" w:rsidRPr="00EE294C" w:rsidRDefault="008F4303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21361908"/>
          </w:p>
        </w:tc>
        <w:bookmarkEnd w:id="41"/>
        <w:tc>
          <w:tcPr>
            <w:tcW w:w="6276" w:type="dxa"/>
          </w:tcPr>
          <w:p w14:paraId="13549FD0" w14:textId="7CD55190" w:rsidR="008F4303" w:rsidRPr="00EE294C" w:rsidRDefault="008F4303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Atualização realizada com sucesso!</w:t>
            </w:r>
          </w:p>
        </w:tc>
        <w:tc>
          <w:tcPr>
            <w:tcW w:w="1555" w:type="dxa"/>
          </w:tcPr>
          <w:p w14:paraId="3083B30C" w14:textId="3629F3C2" w:rsidR="008F4303" w:rsidRPr="00EE294C" w:rsidRDefault="008F4303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Sucesso</w:t>
            </w:r>
          </w:p>
        </w:tc>
      </w:tr>
      <w:tr w:rsidR="00F71882" w:rsidRPr="00EE294C" w14:paraId="5607CBB5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BCE490A" w14:textId="77777777" w:rsidR="00F71882" w:rsidRPr="00EE294C" w:rsidRDefault="00F71882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21511746"/>
          </w:p>
        </w:tc>
        <w:bookmarkEnd w:id="42"/>
        <w:tc>
          <w:tcPr>
            <w:tcW w:w="6276" w:type="dxa"/>
          </w:tcPr>
          <w:p w14:paraId="0D4811C5" w14:textId="77777777" w:rsidR="00F71882" w:rsidRPr="00EE294C" w:rsidRDefault="00F71882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 xml:space="preserve">Deseja realmente Atualizar o número de profissionais? </w:t>
            </w:r>
          </w:p>
          <w:p w14:paraId="63D506EE" w14:textId="20DE6692" w:rsidR="00F71882" w:rsidRPr="00EE294C" w:rsidRDefault="00F71882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EE294C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EE294C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7E77D3DD" w14:textId="7065033B" w:rsidR="00F71882" w:rsidRPr="00EE294C" w:rsidRDefault="00F71882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Confirmação</w:t>
            </w:r>
          </w:p>
        </w:tc>
      </w:tr>
      <w:tr w:rsidR="007860E1" w:rsidRPr="00EE294C" w14:paraId="5266A446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34BF69D" w14:textId="77777777" w:rsidR="007860E1" w:rsidRPr="00EE294C" w:rsidRDefault="007860E1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23425522"/>
          </w:p>
        </w:tc>
        <w:bookmarkEnd w:id="43"/>
        <w:tc>
          <w:tcPr>
            <w:tcW w:w="6276" w:type="dxa"/>
          </w:tcPr>
          <w:p w14:paraId="2584C1A3" w14:textId="652E0725" w:rsidR="007860E1" w:rsidRPr="00EE294C" w:rsidRDefault="007860E1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A Atividade de Criar Chapa, foi iniciada e a proporção de conselheiro já foi exibida aos profissionais!</w:t>
            </w:r>
          </w:p>
          <w:p w14:paraId="6CF2E829" w14:textId="77777777" w:rsidR="007860E1" w:rsidRPr="00EE294C" w:rsidRDefault="007860E1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Deseja realmente realizar uma nova atualização?</w:t>
            </w:r>
          </w:p>
          <w:p w14:paraId="2440D521" w14:textId="4DBEA7EA" w:rsidR="007860E1" w:rsidRPr="00EE294C" w:rsidRDefault="007860E1" w:rsidP="0079180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EE294C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EE294C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663D22A3" w14:textId="7BFEC89A" w:rsidR="007860E1" w:rsidRPr="00EE294C" w:rsidRDefault="007860E1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Confirmação</w:t>
            </w:r>
          </w:p>
        </w:tc>
      </w:tr>
      <w:tr w:rsidR="007860E1" w:rsidRPr="00EE294C" w14:paraId="7EE7998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51499A6" w14:textId="77777777" w:rsidR="007860E1" w:rsidRPr="00EE294C" w:rsidRDefault="007860E1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23427165"/>
          </w:p>
        </w:tc>
        <w:bookmarkEnd w:id="44"/>
        <w:tc>
          <w:tcPr>
            <w:tcW w:w="6276" w:type="dxa"/>
          </w:tcPr>
          <w:p w14:paraId="11AC081F" w14:textId="77777777" w:rsidR="007860E1" w:rsidRPr="00EE294C" w:rsidRDefault="007860E1" w:rsidP="007860E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A Atividade de Criar Chapa, foi iniciada e a proporção de conselheiro já foi exibida aos profissionais!</w:t>
            </w:r>
          </w:p>
          <w:p w14:paraId="0FC03A39" w14:textId="0FB7D72F" w:rsidR="007860E1" w:rsidRPr="00EE294C" w:rsidRDefault="007860E1" w:rsidP="007860E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Deseja realmente realizar uma Alteração</w:t>
            </w:r>
            <w:r w:rsidR="00750224" w:rsidRPr="00EE294C">
              <w:rPr>
                <w:rFonts w:cs="Arial"/>
                <w:sz w:val="18"/>
                <w:szCs w:val="18"/>
              </w:rPr>
              <w:t xml:space="preserve"> na proporção</w:t>
            </w:r>
            <w:r w:rsidRPr="00EE294C">
              <w:rPr>
                <w:rFonts w:cs="Arial"/>
                <w:sz w:val="18"/>
                <w:szCs w:val="18"/>
              </w:rPr>
              <w:t>?</w:t>
            </w:r>
          </w:p>
          <w:p w14:paraId="325772F6" w14:textId="5C864F95" w:rsidR="007860E1" w:rsidRPr="00EE294C" w:rsidRDefault="007860E1" w:rsidP="007860E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E294C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EE294C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EE294C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5FE2125E" w14:textId="409AAB9A" w:rsidR="007860E1" w:rsidRPr="00EE294C" w:rsidRDefault="00975455" w:rsidP="00FB5814">
            <w:pPr>
              <w:spacing w:before="60" w:after="60"/>
              <w:rPr>
                <w:sz w:val="18"/>
                <w:szCs w:val="18"/>
              </w:rPr>
            </w:pPr>
            <w:r w:rsidRPr="00EE294C">
              <w:rPr>
                <w:sz w:val="18"/>
                <w:szCs w:val="18"/>
              </w:rPr>
              <w:t>Confirmação</w:t>
            </w:r>
          </w:p>
        </w:tc>
      </w:tr>
    </w:tbl>
    <w:p w14:paraId="748BE4D9" w14:textId="77777777" w:rsidR="00FC6098" w:rsidRPr="00EE294C" w:rsidRDefault="00FC6098" w:rsidP="002B1554">
      <w:pPr>
        <w:pStyle w:val="Dica"/>
      </w:pPr>
    </w:p>
    <w:p w14:paraId="63F33EE0" w14:textId="77777777" w:rsidR="00BC778D" w:rsidRPr="00EE294C" w:rsidRDefault="00BC778D" w:rsidP="00BC778D">
      <w:pPr>
        <w:pStyle w:val="Ttulo2"/>
        <w:numPr>
          <w:ilvl w:val="0"/>
          <w:numId w:val="0"/>
        </w:numPr>
        <w:spacing w:before="240"/>
      </w:pPr>
      <w:bookmarkStart w:id="45" w:name="_Toc21589227"/>
      <w:r w:rsidRPr="00EE294C">
        <w:t>INFORMAÇÕES COMPLEMENTARES</w:t>
      </w:r>
      <w:bookmarkEnd w:id="45"/>
    </w:p>
    <w:p w14:paraId="62D7BC18" w14:textId="08866AFC" w:rsidR="00654E1A" w:rsidRPr="00EE294C" w:rsidRDefault="00654E1A" w:rsidP="00654E1A">
      <w:pPr>
        <w:rPr>
          <w:b/>
        </w:rPr>
      </w:pPr>
      <w:r w:rsidRPr="00EE294C">
        <w:rPr>
          <w:b/>
        </w:rPr>
        <w:t>Histórias relacionadas:</w:t>
      </w:r>
    </w:p>
    <w:p w14:paraId="3A6DD466" w14:textId="254BD14B" w:rsidR="00767FC6" w:rsidRPr="00EE294C" w:rsidRDefault="00DB1808">
      <w:pPr>
        <w:pStyle w:val="Dica"/>
        <w:rPr>
          <w:color w:val="auto"/>
          <w:sz w:val="20"/>
          <w:szCs w:val="20"/>
        </w:rPr>
      </w:pPr>
      <w:r w:rsidRPr="00EE294C">
        <w:rPr>
          <w:color w:val="auto"/>
          <w:sz w:val="20"/>
          <w:szCs w:val="20"/>
        </w:rPr>
        <w:lastRenderedPageBreak/>
        <w:t>Eleitoral_HST02_Manter_Calendario_Eleitoral_AbaPeriodo_Incluir_Alterar Eleitoral_HST05_Consultar_Eleicao</w:t>
      </w:r>
    </w:p>
    <w:p w14:paraId="68A8E3A4" w14:textId="2A94A1B1" w:rsidR="00DB1808" w:rsidRDefault="00DB1808">
      <w:pPr>
        <w:pStyle w:val="Dica"/>
        <w:rPr>
          <w:color w:val="auto"/>
          <w:sz w:val="20"/>
          <w:szCs w:val="20"/>
        </w:rPr>
      </w:pPr>
      <w:r w:rsidRPr="00EE294C">
        <w:rPr>
          <w:color w:val="auto"/>
          <w:sz w:val="20"/>
          <w:szCs w:val="20"/>
        </w:rPr>
        <w:t>Eleitoral_HST019_Extrato e Histórico Número de Conselheiros</w:t>
      </w:r>
    </w:p>
    <w:sectPr w:rsidR="00DB1808" w:rsidSect="00757A62">
      <w:headerReference w:type="even" r:id="rId32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8AE2D" w14:textId="77777777" w:rsidR="007548ED" w:rsidRDefault="007548ED">
      <w:r>
        <w:separator/>
      </w:r>
    </w:p>
    <w:p w14:paraId="59DEFE70" w14:textId="77777777" w:rsidR="007548ED" w:rsidRDefault="007548ED"/>
  </w:endnote>
  <w:endnote w:type="continuationSeparator" w:id="0">
    <w:p w14:paraId="12F32206" w14:textId="77777777" w:rsidR="007548ED" w:rsidRDefault="007548ED">
      <w:r>
        <w:continuationSeparator/>
      </w:r>
    </w:p>
    <w:p w14:paraId="146CEF03" w14:textId="77777777" w:rsidR="007548ED" w:rsidRDefault="007548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4353E2" w:rsidRDefault="004353E2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4353E2" w:rsidRPr="003D59E6" w14:paraId="2B97DD6D" w14:textId="77777777">
      <w:tc>
        <w:tcPr>
          <w:tcW w:w="4605" w:type="dxa"/>
          <w:vAlign w:val="center"/>
        </w:tcPr>
        <w:p w14:paraId="0297AE86" w14:textId="77777777" w:rsidR="004353E2" w:rsidRPr="003D59E6" w:rsidRDefault="004353E2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4353E2" w:rsidRPr="0017543C" w:rsidRDefault="004353E2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0D6C54">
            <w:rPr>
              <w:rStyle w:val="Nmerodepgina"/>
              <w:rFonts w:ascii="Verdana" w:hAnsi="Verdana" w:cs="Arial"/>
              <w:b/>
              <w:noProof/>
            </w:rPr>
            <w:t>23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4353E2" w:rsidRPr="0057652B" w:rsidRDefault="004353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18BBA" w14:textId="77777777" w:rsidR="007548ED" w:rsidRDefault="007548ED">
      <w:r>
        <w:separator/>
      </w:r>
    </w:p>
    <w:p w14:paraId="7C0A048E" w14:textId="77777777" w:rsidR="007548ED" w:rsidRDefault="007548ED"/>
  </w:footnote>
  <w:footnote w:type="continuationSeparator" w:id="0">
    <w:p w14:paraId="52812B84" w14:textId="77777777" w:rsidR="007548ED" w:rsidRDefault="007548ED">
      <w:r>
        <w:continuationSeparator/>
      </w:r>
    </w:p>
    <w:p w14:paraId="406F3D6C" w14:textId="77777777" w:rsidR="007548ED" w:rsidRDefault="007548E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4353E2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4353E2" w:rsidRPr="0017543C" w:rsidRDefault="004353E2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pt;height:40.5pt" o:ole="">
                <v:imagedata r:id="rId1" o:title=""/>
              </v:shape>
              <o:OLEObject Type="Embed" ProgID="PBrush" ShapeID="_x0000_i1025" DrawAspect="Content" ObjectID="_1650202729" r:id="rId2"/>
            </w:object>
          </w:r>
        </w:p>
      </w:tc>
      <w:tc>
        <w:tcPr>
          <w:tcW w:w="4111" w:type="dxa"/>
          <w:vAlign w:val="center"/>
        </w:tcPr>
        <w:p w14:paraId="2CC77D67" w14:textId="272F3213" w:rsidR="004353E2" w:rsidRPr="00C6532E" w:rsidRDefault="004353E2" w:rsidP="00386BAA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018 – Informação do Número de Conselheiros</w:t>
          </w:r>
        </w:p>
      </w:tc>
      <w:tc>
        <w:tcPr>
          <w:tcW w:w="3260" w:type="dxa"/>
          <w:vAlign w:val="center"/>
        </w:tcPr>
        <w:p w14:paraId="7C22B301" w14:textId="6B6D790E" w:rsidR="004353E2" w:rsidRPr="004A2AAB" w:rsidRDefault="004353E2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4353E2" w:rsidRPr="004A2AAB" w:rsidRDefault="004353E2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4353E2" w:rsidRDefault="004353E2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4353E2" w:rsidRDefault="004353E2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4353E2" w:rsidRDefault="004353E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58D26E7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135F5AE3"/>
    <w:multiLevelType w:val="multilevel"/>
    <w:tmpl w:val="92986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3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377AB"/>
    <w:multiLevelType w:val="multilevel"/>
    <w:tmpl w:val="1E9837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3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87F7468"/>
    <w:multiLevelType w:val="multilevel"/>
    <w:tmpl w:val="F684E21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45E5527"/>
    <w:multiLevelType w:val="hybridMultilevel"/>
    <w:tmpl w:val="F2F6480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4F3487B"/>
    <w:multiLevelType w:val="hybridMultilevel"/>
    <w:tmpl w:val="3ED25C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60C472F"/>
    <w:multiLevelType w:val="multilevel"/>
    <w:tmpl w:val="42F2B0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C34024E"/>
    <w:multiLevelType w:val="hybridMultilevel"/>
    <w:tmpl w:val="557E46E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4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31866C3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941B5C"/>
    <w:multiLevelType w:val="hybridMultilevel"/>
    <w:tmpl w:val="E628480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3B0328C5"/>
    <w:multiLevelType w:val="hybridMultilevel"/>
    <w:tmpl w:val="24CE4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D86769"/>
    <w:multiLevelType w:val="multilevel"/>
    <w:tmpl w:val="F684E21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DCD226B"/>
    <w:multiLevelType w:val="hybridMultilevel"/>
    <w:tmpl w:val="58F05FD4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4A85277D"/>
    <w:multiLevelType w:val="multilevel"/>
    <w:tmpl w:val="F684E21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EB83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9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2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B740F7A"/>
    <w:multiLevelType w:val="multilevel"/>
    <w:tmpl w:val="048A68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5">
    <w:nsid w:val="71245347"/>
    <w:multiLevelType w:val="hybridMultilevel"/>
    <w:tmpl w:val="066839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9E707A"/>
    <w:multiLevelType w:val="hybridMultilevel"/>
    <w:tmpl w:val="4C327D6A"/>
    <w:lvl w:ilvl="0" w:tplc="04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7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8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29"/>
  </w:num>
  <w:num w:numId="3">
    <w:abstractNumId w:val="9"/>
  </w:num>
  <w:num w:numId="4">
    <w:abstractNumId w:val="39"/>
  </w:num>
  <w:num w:numId="5">
    <w:abstractNumId w:val="6"/>
  </w:num>
  <w:num w:numId="6">
    <w:abstractNumId w:val="38"/>
  </w:num>
  <w:num w:numId="7">
    <w:abstractNumId w:val="18"/>
  </w:num>
  <w:num w:numId="8">
    <w:abstractNumId w:val="7"/>
  </w:num>
  <w:num w:numId="9">
    <w:abstractNumId w:val="5"/>
  </w:num>
  <w:num w:numId="10">
    <w:abstractNumId w:val="22"/>
  </w:num>
  <w:num w:numId="11">
    <w:abstractNumId w:val="14"/>
  </w:num>
  <w:num w:numId="12">
    <w:abstractNumId w:val="32"/>
  </w:num>
  <w:num w:numId="13">
    <w:abstractNumId w:val="13"/>
  </w:num>
  <w:num w:numId="14">
    <w:abstractNumId w:val="20"/>
  </w:num>
  <w:num w:numId="15">
    <w:abstractNumId w:val="2"/>
  </w:num>
  <w:num w:numId="16">
    <w:abstractNumId w:val="27"/>
  </w:num>
  <w:num w:numId="17">
    <w:abstractNumId w:val="21"/>
  </w:num>
  <w:num w:numId="18">
    <w:abstractNumId w:val="30"/>
  </w:num>
  <w:num w:numId="19">
    <w:abstractNumId w:val="3"/>
  </w:num>
  <w:num w:numId="20">
    <w:abstractNumId w:val="25"/>
  </w:num>
  <w:num w:numId="21">
    <w:abstractNumId w:val="12"/>
  </w:num>
  <w:num w:numId="22">
    <w:abstractNumId w:val="33"/>
  </w:num>
  <w:num w:numId="23">
    <w:abstractNumId w:val="35"/>
  </w:num>
  <w:num w:numId="24">
    <w:abstractNumId w:val="11"/>
  </w:num>
  <w:num w:numId="25">
    <w:abstractNumId w:val="36"/>
  </w:num>
  <w:num w:numId="26">
    <w:abstractNumId w:val="19"/>
  </w:num>
  <w:num w:numId="27">
    <w:abstractNumId w:val="24"/>
  </w:num>
  <w:num w:numId="28">
    <w:abstractNumId w:val="8"/>
  </w:num>
  <w:num w:numId="29">
    <w:abstractNumId w:val="16"/>
  </w:num>
  <w:num w:numId="30">
    <w:abstractNumId w:val="10"/>
  </w:num>
  <w:num w:numId="31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651D"/>
    <w:rsid w:val="00006AFC"/>
    <w:rsid w:val="0001114E"/>
    <w:rsid w:val="0001571F"/>
    <w:rsid w:val="00022829"/>
    <w:rsid w:val="00022931"/>
    <w:rsid w:val="00022A78"/>
    <w:rsid w:val="00022F50"/>
    <w:rsid w:val="00025925"/>
    <w:rsid w:val="000263F7"/>
    <w:rsid w:val="00027629"/>
    <w:rsid w:val="00030DC2"/>
    <w:rsid w:val="00031CBE"/>
    <w:rsid w:val="00032841"/>
    <w:rsid w:val="00040855"/>
    <w:rsid w:val="0004088D"/>
    <w:rsid w:val="00040BF4"/>
    <w:rsid w:val="00042373"/>
    <w:rsid w:val="00043858"/>
    <w:rsid w:val="00045621"/>
    <w:rsid w:val="00047227"/>
    <w:rsid w:val="000514D4"/>
    <w:rsid w:val="00051559"/>
    <w:rsid w:val="00051F92"/>
    <w:rsid w:val="00052B79"/>
    <w:rsid w:val="00055E7C"/>
    <w:rsid w:val="00056003"/>
    <w:rsid w:val="0006016B"/>
    <w:rsid w:val="000610FE"/>
    <w:rsid w:val="00061F5D"/>
    <w:rsid w:val="000628DE"/>
    <w:rsid w:val="0006486D"/>
    <w:rsid w:val="000656C5"/>
    <w:rsid w:val="00065AC2"/>
    <w:rsid w:val="00065C98"/>
    <w:rsid w:val="00065E0A"/>
    <w:rsid w:val="00066182"/>
    <w:rsid w:val="0006652C"/>
    <w:rsid w:val="00072269"/>
    <w:rsid w:val="00076318"/>
    <w:rsid w:val="0007671A"/>
    <w:rsid w:val="00076C07"/>
    <w:rsid w:val="000772BC"/>
    <w:rsid w:val="00080AD9"/>
    <w:rsid w:val="000825ED"/>
    <w:rsid w:val="00084624"/>
    <w:rsid w:val="000874B8"/>
    <w:rsid w:val="00090304"/>
    <w:rsid w:val="0009239C"/>
    <w:rsid w:val="000926DE"/>
    <w:rsid w:val="0009796C"/>
    <w:rsid w:val="00097BF2"/>
    <w:rsid w:val="000A01B5"/>
    <w:rsid w:val="000A054B"/>
    <w:rsid w:val="000A0B1F"/>
    <w:rsid w:val="000A1227"/>
    <w:rsid w:val="000A2B6B"/>
    <w:rsid w:val="000A33C1"/>
    <w:rsid w:val="000A3B11"/>
    <w:rsid w:val="000A43F8"/>
    <w:rsid w:val="000A5B48"/>
    <w:rsid w:val="000B038B"/>
    <w:rsid w:val="000B2C14"/>
    <w:rsid w:val="000B460D"/>
    <w:rsid w:val="000B5692"/>
    <w:rsid w:val="000B624B"/>
    <w:rsid w:val="000B7C76"/>
    <w:rsid w:val="000C00AA"/>
    <w:rsid w:val="000C03AE"/>
    <w:rsid w:val="000C0B01"/>
    <w:rsid w:val="000C31F0"/>
    <w:rsid w:val="000C3B7B"/>
    <w:rsid w:val="000C4528"/>
    <w:rsid w:val="000C6128"/>
    <w:rsid w:val="000D0FF9"/>
    <w:rsid w:val="000D2F33"/>
    <w:rsid w:val="000D367A"/>
    <w:rsid w:val="000D463E"/>
    <w:rsid w:val="000D6620"/>
    <w:rsid w:val="000D6C54"/>
    <w:rsid w:val="000D6D29"/>
    <w:rsid w:val="000E0D1E"/>
    <w:rsid w:val="000E10A0"/>
    <w:rsid w:val="000E2797"/>
    <w:rsid w:val="000E4445"/>
    <w:rsid w:val="000E5674"/>
    <w:rsid w:val="000E5F1F"/>
    <w:rsid w:val="000E7293"/>
    <w:rsid w:val="000F1575"/>
    <w:rsid w:val="000F6540"/>
    <w:rsid w:val="000F7411"/>
    <w:rsid w:val="000F7E2D"/>
    <w:rsid w:val="00100368"/>
    <w:rsid w:val="00100695"/>
    <w:rsid w:val="00101773"/>
    <w:rsid w:val="0010280B"/>
    <w:rsid w:val="00102F91"/>
    <w:rsid w:val="00103E9E"/>
    <w:rsid w:val="001070F4"/>
    <w:rsid w:val="0010717B"/>
    <w:rsid w:val="001079A7"/>
    <w:rsid w:val="00107BA0"/>
    <w:rsid w:val="00110BB0"/>
    <w:rsid w:val="00111CDD"/>
    <w:rsid w:val="00112035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428F"/>
    <w:rsid w:val="00125048"/>
    <w:rsid w:val="001254C2"/>
    <w:rsid w:val="001268C8"/>
    <w:rsid w:val="001274BF"/>
    <w:rsid w:val="001300A8"/>
    <w:rsid w:val="0013080E"/>
    <w:rsid w:val="00130A28"/>
    <w:rsid w:val="001316B2"/>
    <w:rsid w:val="00132D20"/>
    <w:rsid w:val="00134450"/>
    <w:rsid w:val="001346CA"/>
    <w:rsid w:val="001348D6"/>
    <w:rsid w:val="00135C91"/>
    <w:rsid w:val="00135D31"/>
    <w:rsid w:val="00136C1B"/>
    <w:rsid w:val="00137478"/>
    <w:rsid w:val="001418E1"/>
    <w:rsid w:val="00142655"/>
    <w:rsid w:val="00142FEF"/>
    <w:rsid w:val="00143AE0"/>
    <w:rsid w:val="00143D94"/>
    <w:rsid w:val="001451E8"/>
    <w:rsid w:val="0014544C"/>
    <w:rsid w:val="00145CE1"/>
    <w:rsid w:val="0014605A"/>
    <w:rsid w:val="00146CA7"/>
    <w:rsid w:val="00154794"/>
    <w:rsid w:val="0015545C"/>
    <w:rsid w:val="00157E00"/>
    <w:rsid w:val="00157E66"/>
    <w:rsid w:val="001653E6"/>
    <w:rsid w:val="00165A72"/>
    <w:rsid w:val="00165B69"/>
    <w:rsid w:val="001701BE"/>
    <w:rsid w:val="001725F0"/>
    <w:rsid w:val="001729BE"/>
    <w:rsid w:val="0017331A"/>
    <w:rsid w:val="001738CF"/>
    <w:rsid w:val="001742A0"/>
    <w:rsid w:val="00174B5F"/>
    <w:rsid w:val="0017696D"/>
    <w:rsid w:val="00182ECD"/>
    <w:rsid w:val="001839A7"/>
    <w:rsid w:val="00185C82"/>
    <w:rsid w:val="0019233D"/>
    <w:rsid w:val="001927C0"/>
    <w:rsid w:val="00192EE3"/>
    <w:rsid w:val="00193996"/>
    <w:rsid w:val="0019459B"/>
    <w:rsid w:val="00197785"/>
    <w:rsid w:val="001A16A7"/>
    <w:rsid w:val="001A20E9"/>
    <w:rsid w:val="001A2545"/>
    <w:rsid w:val="001A309F"/>
    <w:rsid w:val="001A69FC"/>
    <w:rsid w:val="001A73BB"/>
    <w:rsid w:val="001A75F1"/>
    <w:rsid w:val="001A77F8"/>
    <w:rsid w:val="001B07B4"/>
    <w:rsid w:val="001B2C0C"/>
    <w:rsid w:val="001B3A10"/>
    <w:rsid w:val="001B3C4B"/>
    <w:rsid w:val="001B5C4E"/>
    <w:rsid w:val="001B667C"/>
    <w:rsid w:val="001C15FC"/>
    <w:rsid w:val="001C2642"/>
    <w:rsid w:val="001C2717"/>
    <w:rsid w:val="001C604A"/>
    <w:rsid w:val="001D0F14"/>
    <w:rsid w:val="001D1A0C"/>
    <w:rsid w:val="001D1AD9"/>
    <w:rsid w:val="001D1B53"/>
    <w:rsid w:val="001D202C"/>
    <w:rsid w:val="001D2405"/>
    <w:rsid w:val="001D3F75"/>
    <w:rsid w:val="001D466A"/>
    <w:rsid w:val="001D510C"/>
    <w:rsid w:val="001D6958"/>
    <w:rsid w:val="001D7362"/>
    <w:rsid w:val="001D7782"/>
    <w:rsid w:val="001E1D12"/>
    <w:rsid w:val="001E33E8"/>
    <w:rsid w:val="001E5A61"/>
    <w:rsid w:val="001E5FCB"/>
    <w:rsid w:val="001F079D"/>
    <w:rsid w:val="001F083F"/>
    <w:rsid w:val="001F0D2C"/>
    <w:rsid w:val="001F1196"/>
    <w:rsid w:val="001F1269"/>
    <w:rsid w:val="001F1623"/>
    <w:rsid w:val="001F1A4C"/>
    <w:rsid w:val="001F3225"/>
    <w:rsid w:val="001F3BFC"/>
    <w:rsid w:val="001F430F"/>
    <w:rsid w:val="001F52B7"/>
    <w:rsid w:val="001F6169"/>
    <w:rsid w:val="001F6C31"/>
    <w:rsid w:val="002000EF"/>
    <w:rsid w:val="002019C4"/>
    <w:rsid w:val="002028D7"/>
    <w:rsid w:val="00205203"/>
    <w:rsid w:val="002126C5"/>
    <w:rsid w:val="00212FEB"/>
    <w:rsid w:val="00213558"/>
    <w:rsid w:val="00215228"/>
    <w:rsid w:val="0021764A"/>
    <w:rsid w:val="00220632"/>
    <w:rsid w:val="00221EAB"/>
    <w:rsid w:val="00225616"/>
    <w:rsid w:val="002264A6"/>
    <w:rsid w:val="00230F1B"/>
    <w:rsid w:val="0023318E"/>
    <w:rsid w:val="00234A5B"/>
    <w:rsid w:val="0023598C"/>
    <w:rsid w:val="002359C8"/>
    <w:rsid w:val="00236123"/>
    <w:rsid w:val="00237FE8"/>
    <w:rsid w:val="002417DF"/>
    <w:rsid w:val="00241D4D"/>
    <w:rsid w:val="00241EDA"/>
    <w:rsid w:val="0024203F"/>
    <w:rsid w:val="00242E02"/>
    <w:rsid w:val="002440C9"/>
    <w:rsid w:val="002446C3"/>
    <w:rsid w:val="00246E9D"/>
    <w:rsid w:val="002479B1"/>
    <w:rsid w:val="00250D66"/>
    <w:rsid w:val="00251151"/>
    <w:rsid w:val="002518C9"/>
    <w:rsid w:val="00251AF0"/>
    <w:rsid w:val="0025482F"/>
    <w:rsid w:val="00255006"/>
    <w:rsid w:val="002554E4"/>
    <w:rsid w:val="00257C46"/>
    <w:rsid w:val="00257F1E"/>
    <w:rsid w:val="0026083A"/>
    <w:rsid w:val="002614BA"/>
    <w:rsid w:val="0026183F"/>
    <w:rsid w:val="00266BFA"/>
    <w:rsid w:val="00266DC8"/>
    <w:rsid w:val="00267DC7"/>
    <w:rsid w:val="00270351"/>
    <w:rsid w:val="002712B3"/>
    <w:rsid w:val="002761FB"/>
    <w:rsid w:val="00280149"/>
    <w:rsid w:val="00280A70"/>
    <w:rsid w:val="00280E50"/>
    <w:rsid w:val="00282745"/>
    <w:rsid w:val="00284915"/>
    <w:rsid w:val="002863AB"/>
    <w:rsid w:val="00287290"/>
    <w:rsid w:val="00287B79"/>
    <w:rsid w:val="00287CAA"/>
    <w:rsid w:val="00290B40"/>
    <w:rsid w:val="00292E97"/>
    <w:rsid w:val="002945F4"/>
    <w:rsid w:val="002948E9"/>
    <w:rsid w:val="00294C89"/>
    <w:rsid w:val="002952D5"/>
    <w:rsid w:val="002976A5"/>
    <w:rsid w:val="002A0266"/>
    <w:rsid w:val="002A0B69"/>
    <w:rsid w:val="002A31DE"/>
    <w:rsid w:val="002A4A2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4569"/>
    <w:rsid w:val="002B4DE5"/>
    <w:rsid w:val="002B6C8B"/>
    <w:rsid w:val="002B70C3"/>
    <w:rsid w:val="002B7762"/>
    <w:rsid w:val="002C0B2C"/>
    <w:rsid w:val="002C0D8F"/>
    <w:rsid w:val="002C0F2B"/>
    <w:rsid w:val="002C308A"/>
    <w:rsid w:val="002C32C2"/>
    <w:rsid w:val="002D1CAA"/>
    <w:rsid w:val="002D21B7"/>
    <w:rsid w:val="002D44DB"/>
    <w:rsid w:val="002D62BD"/>
    <w:rsid w:val="002D794F"/>
    <w:rsid w:val="002E25BC"/>
    <w:rsid w:val="002E2C2B"/>
    <w:rsid w:val="002E4C9A"/>
    <w:rsid w:val="002E5585"/>
    <w:rsid w:val="002E7E4E"/>
    <w:rsid w:val="002F0D4C"/>
    <w:rsid w:val="002F3F8F"/>
    <w:rsid w:val="002F435D"/>
    <w:rsid w:val="002F54B7"/>
    <w:rsid w:val="002F5F60"/>
    <w:rsid w:val="002F6C9A"/>
    <w:rsid w:val="002F7992"/>
    <w:rsid w:val="003004EA"/>
    <w:rsid w:val="00301505"/>
    <w:rsid w:val="00301CE0"/>
    <w:rsid w:val="0030370F"/>
    <w:rsid w:val="0030499E"/>
    <w:rsid w:val="00304AB6"/>
    <w:rsid w:val="00304EBC"/>
    <w:rsid w:val="003053E1"/>
    <w:rsid w:val="003114D7"/>
    <w:rsid w:val="00312012"/>
    <w:rsid w:val="0031576C"/>
    <w:rsid w:val="00316254"/>
    <w:rsid w:val="00317BA1"/>
    <w:rsid w:val="0032022F"/>
    <w:rsid w:val="00322EBD"/>
    <w:rsid w:val="00322F0B"/>
    <w:rsid w:val="003257C7"/>
    <w:rsid w:val="00326FC1"/>
    <w:rsid w:val="0032720B"/>
    <w:rsid w:val="00330CA7"/>
    <w:rsid w:val="00331AEC"/>
    <w:rsid w:val="00332B3F"/>
    <w:rsid w:val="00332D08"/>
    <w:rsid w:val="00333F4A"/>
    <w:rsid w:val="00334710"/>
    <w:rsid w:val="0033587E"/>
    <w:rsid w:val="003364C3"/>
    <w:rsid w:val="00337531"/>
    <w:rsid w:val="003375E6"/>
    <w:rsid w:val="0033793F"/>
    <w:rsid w:val="003419D8"/>
    <w:rsid w:val="00341AD3"/>
    <w:rsid w:val="00342AFD"/>
    <w:rsid w:val="00344F6E"/>
    <w:rsid w:val="00347052"/>
    <w:rsid w:val="0035123B"/>
    <w:rsid w:val="00353104"/>
    <w:rsid w:val="00353CEF"/>
    <w:rsid w:val="003562D2"/>
    <w:rsid w:val="0035649F"/>
    <w:rsid w:val="00356A67"/>
    <w:rsid w:val="00360940"/>
    <w:rsid w:val="00360A63"/>
    <w:rsid w:val="00362959"/>
    <w:rsid w:val="00362BFD"/>
    <w:rsid w:val="00363E3E"/>
    <w:rsid w:val="0036721C"/>
    <w:rsid w:val="00367ED2"/>
    <w:rsid w:val="00370754"/>
    <w:rsid w:val="00370E23"/>
    <w:rsid w:val="003716C2"/>
    <w:rsid w:val="00371728"/>
    <w:rsid w:val="003722A4"/>
    <w:rsid w:val="00372BD4"/>
    <w:rsid w:val="003733A1"/>
    <w:rsid w:val="00375A22"/>
    <w:rsid w:val="00375AE3"/>
    <w:rsid w:val="003769A3"/>
    <w:rsid w:val="00382B08"/>
    <w:rsid w:val="00383088"/>
    <w:rsid w:val="003833F0"/>
    <w:rsid w:val="003834B2"/>
    <w:rsid w:val="003844D5"/>
    <w:rsid w:val="00386BAA"/>
    <w:rsid w:val="00392629"/>
    <w:rsid w:val="003934FC"/>
    <w:rsid w:val="003950CD"/>
    <w:rsid w:val="00395AEB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50B"/>
    <w:rsid w:val="003B0E06"/>
    <w:rsid w:val="003B3DCC"/>
    <w:rsid w:val="003B3F51"/>
    <w:rsid w:val="003B5BFD"/>
    <w:rsid w:val="003B6291"/>
    <w:rsid w:val="003B7941"/>
    <w:rsid w:val="003C0C12"/>
    <w:rsid w:val="003C127A"/>
    <w:rsid w:val="003C6605"/>
    <w:rsid w:val="003D25B8"/>
    <w:rsid w:val="003D2DF1"/>
    <w:rsid w:val="003D489D"/>
    <w:rsid w:val="003D4B4C"/>
    <w:rsid w:val="003D4D0C"/>
    <w:rsid w:val="003D4E0A"/>
    <w:rsid w:val="003D4F09"/>
    <w:rsid w:val="003D5767"/>
    <w:rsid w:val="003D5FFF"/>
    <w:rsid w:val="003D6F6E"/>
    <w:rsid w:val="003D7575"/>
    <w:rsid w:val="003E16B7"/>
    <w:rsid w:val="003E32A4"/>
    <w:rsid w:val="003E353E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629D"/>
    <w:rsid w:val="003F78ED"/>
    <w:rsid w:val="00400176"/>
    <w:rsid w:val="00402755"/>
    <w:rsid w:val="00402FB3"/>
    <w:rsid w:val="00403D68"/>
    <w:rsid w:val="004047DB"/>
    <w:rsid w:val="00407531"/>
    <w:rsid w:val="004114D6"/>
    <w:rsid w:val="00412190"/>
    <w:rsid w:val="004126FB"/>
    <w:rsid w:val="00413205"/>
    <w:rsid w:val="00413D12"/>
    <w:rsid w:val="004161B2"/>
    <w:rsid w:val="004166D4"/>
    <w:rsid w:val="004170F9"/>
    <w:rsid w:val="004206CB"/>
    <w:rsid w:val="0042152C"/>
    <w:rsid w:val="00423475"/>
    <w:rsid w:val="00425BC6"/>
    <w:rsid w:val="00425F55"/>
    <w:rsid w:val="0042629D"/>
    <w:rsid w:val="00427294"/>
    <w:rsid w:val="00430463"/>
    <w:rsid w:val="004308BB"/>
    <w:rsid w:val="00430A25"/>
    <w:rsid w:val="00430B46"/>
    <w:rsid w:val="00431294"/>
    <w:rsid w:val="0043136A"/>
    <w:rsid w:val="00433728"/>
    <w:rsid w:val="0043456A"/>
    <w:rsid w:val="004353E2"/>
    <w:rsid w:val="00436BEA"/>
    <w:rsid w:val="00440AF6"/>
    <w:rsid w:val="00441F6B"/>
    <w:rsid w:val="0044248A"/>
    <w:rsid w:val="00443201"/>
    <w:rsid w:val="00445457"/>
    <w:rsid w:val="004513D3"/>
    <w:rsid w:val="004542A3"/>
    <w:rsid w:val="00455881"/>
    <w:rsid w:val="00461B39"/>
    <w:rsid w:val="0046238A"/>
    <w:rsid w:val="00464818"/>
    <w:rsid w:val="0046482F"/>
    <w:rsid w:val="00466AC7"/>
    <w:rsid w:val="00466DB8"/>
    <w:rsid w:val="004672D2"/>
    <w:rsid w:val="00467605"/>
    <w:rsid w:val="004728AD"/>
    <w:rsid w:val="00473232"/>
    <w:rsid w:val="00474268"/>
    <w:rsid w:val="004768F8"/>
    <w:rsid w:val="00476E64"/>
    <w:rsid w:val="00477865"/>
    <w:rsid w:val="00480B53"/>
    <w:rsid w:val="0048296C"/>
    <w:rsid w:val="00484037"/>
    <w:rsid w:val="0048608F"/>
    <w:rsid w:val="004919A9"/>
    <w:rsid w:val="00491AD6"/>
    <w:rsid w:val="00491E8C"/>
    <w:rsid w:val="0049481B"/>
    <w:rsid w:val="004963E6"/>
    <w:rsid w:val="004A1DAD"/>
    <w:rsid w:val="004A1DE6"/>
    <w:rsid w:val="004A464E"/>
    <w:rsid w:val="004A4D97"/>
    <w:rsid w:val="004A5205"/>
    <w:rsid w:val="004A6B65"/>
    <w:rsid w:val="004A6CD5"/>
    <w:rsid w:val="004B2696"/>
    <w:rsid w:val="004B4B85"/>
    <w:rsid w:val="004B51A3"/>
    <w:rsid w:val="004B5945"/>
    <w:rsid w:val="004B6D67"/>
    <w:rsid w:val="004C00BD"/>
    <w:rsid w:val="004C0512"/>
    <w:rsid w:val="004C3E38"/>
    <w:rsid w:val="004C7131"/>
    <w:rsid w:val="004C76D1"/>
    <w:rsid w:val="004D1536"/>
    <w:rsid w:val="004D7401"/>
    <w:rsid w:val="004E004A"/>
    <w:rsid w:val="004E22F7"/>
    <w:rsid w:val="004E3758"/>
    <w:rsid w:val="004E4FF9"/>
    <w:rsid w:val="004E5173"/>
    <w:rsid w:val="004E55E7"/>
    <w:rsid w:val="004E6355"/>
    <w:rsid w:val="004F39B7"/>
    <w:rsid w:val="004F544E"/>
    <w:rsid w:val="004F5F85"/>
    <w:rsid w:val="00500D40"/>
    <w:rsid w:val="00500ED2"/>
    <w:rsid w:val="005012F9"/>
    <w:rsid w:val="005015CA"/>
    <w:rsid w:val="00501603"/>
    <w:rsid w:val="00501B1F"/>
    <w:rsid w:val="00506B5C"/>
    <w:rsid w:val="00506FCD"/>
    <w:rsid w:val="00507117"/>
    <w:rsid w:val="00507BFE"/>
    <w:rsid w:val="0051057B"/>
    <w:rsid w:val="005142DA"/>
    <w:rsid w:val="0051492F"/>
    <w:rsid w:val="00514C38"/>
    <w:rsid w:val="00515552"/>
    <w:rsid w:val="00515891"/>
    <w:rsid w:val="00515FBB"/>
    <w:rsid w:val="00516F50"/>
    <w:rsid w:val="005205D9"/>
    <w:rsid w:val="00520803"/>
    <w:rsid w:val="0052094D"/>
    <w:rsid w:val="0052229A"/>
    <w:rsid w:val="005229D8"/>
    <w:rsid w:val="00525A01"/>
    <w:rsid w:val="005271AF"/>
    <w:rsid w:val="00527BDD"/>
    <w:rsid w:val="00527F6D"/>
    <w:rsid w:val="0053231D"/>
    <w:rsid w:val="00532649"/>
    <w:rsid w:val="00540F6D"/>
    <w:rsid w:val="005412D5"/>
    <w:rsid w:val="0054169F"/>
    <w:rsid w:val="0054422A"/>
    <w:rsid w:val="00545ACA"/>
    <w:rsid w:val="0054724C"/>
    <w:rsid w:val="00550478"/>
    <w:rsid w:val="00550502"/>
    <w:rsid w:val="00552B0C"/>
    <w:rsid w:val="00552E0B"/>
    <w:rsid w:val="00554B9A"/>
    <w:rsid w:val="00554E1D"/>
    <w:rsid w:val="005557B4"/>
    <w:rsid w:val="00555EB6"/>
    <w:rsid w:val="00557202"/>
    <w:rsid w:val="00557886"/>
    <w:rsid w:val="0056045C"/>
    <w:rsid w:val="00563F98"/>
    <w:rsid w:val="00564768"/>
    <w:rsid w:val="00566743"/>
    <w:rsid w:val="00567041"/>
    <w:rsid w:val="0056747B"/>
    <w:rsid w:val="005711B6"/>
    <w:rsid w:val="00572518"/>
    <w:rsid w:val="0057279B"/>
    <w:rsid w:val="00574D76"/>
    <w:rsid w:val="00575EBC"/>
    <w:rsid w:val="00577FF0"/>
    <w:rsid w:val="00582136"/>
    <w:rsid w:val="00583548"/>
    <w:rsid w:val="005835CE"/>
    <w:rsid w:val="00586708"/>
    <w:rsid w:val="00586C0A"/>
    <w:rsid w:val="00586DB7"/>
    <w:rsid w:val="00591EE6"/>
    <w:rsid w:val="005932D4"/>
    <w:rsid w:val="00596253"/>
    <w:rsid w:val="005A0224"/>
    <w:rsid w:val="005A1794"/>
    <w:rsid w:val="005A1A0E"/>
    <w:rsid w:val="005A1FB8"/>
    <w:rsid w:val="005A39D4"/>
    <w:rsid w:val="005A4527"/>
    <w:rsid w:val="005A56CE"/>
    <w:rsid w:val="005A6505"/>
    <w:rsid w:val="005B04B8"/>
    <w:rsid w:val="005B3484"/>
    <w:rsid w:val="005B419F"/>
    <w:rsid w:val="005B61CC"/>
    <w:rsid w:val="005B660B"/>
    <w:rsid w:val="005B77D4"/>
    <w:rsid w:val="005B7E6C"/>
    <w:rsid w:val="005C14FF"/>
    <w:rsid w:val="005C4BC8"/>
    <w:rsid w:val="005C68A7"/>
    <w:rsid w:val="005C7DE1"/>
    <w:rsid w:val="005D1DA6"/>
    <w:rsid w:val="005D249C"/>
    <w:rsid w:val="005D4539"/>
    <w:rsid w:val="005D5311"/>
    <w:rsid w:val="005D5EC3"/>
    <w:rsid w:val="005E057C"/>
    <w:rsid w:val="005E1A06"/>
    <w:rsid w:val="005E4A27"/>
    <w:rsid w:val="005E4DAD"/>
    <w:rsid w:val="005E77FA"/>
    <w:rsid w:val="005F06C3"/>
    <w:rsid w:val="005F3223"/>
    <w:rsid w:val="005F6778"/>
    <w:rsid w:val="005F6896"/>
    <w:rsid w:val="00600490"/>
    <w:rsid w:val="00600A3E"/>
    <w:rsid w:val="0060176A"/>
    <w:rsid w:val="0060299B"/>
    <w:rsid w:val="006059B9"/>
    <w:rsid w:val="00605E8A"/>
    <w:rsid w:val="0060628F"/>
    <w:rsid w:val="006063B2"/>
    <w:rsid w:val="00606C8B"/>
    <w:rsid w:val="00607DD9"/>
    <w:rsid w:val="00612B06"/>
    <w:rsid w:val="006148E4"/>
    <w:rsid w:val="00614C81"/>
    <w:rsid w:val="00617807"/>
    <w:rsid w:val="00617E79"/>
    <w:rsid w:val="006271D7"/>
    <w:rsid w:val="00630858"/>
    <w:rsid w:val="006308AA"/>
    <w:rsid w:val="0063147B"/>
    <w:rsid w:val="00631BCC"/>
    <w:rsid w:val="006351EF"/>
    <w:rsid w:val="00641E9F"/>
    <w:rsid w:val="0064265E"/>
    <w:rsid w:val="006454A2"/>
    <w:rsid w:val="00646444"/>
    <w:rsid w:val="00647C03"/>
    <w:rsid w:val="006507A2"/>
    <w:rsid w:val="00650F2A"/>
    <w:rsid w:val="00651E69"/>
    <w:rsid w:val="00652817"/>
    <w:rsid w:val="0065342B"/>
    <w:rsid w:val="00654E1A"/>
    <w:rsid w:val="00655218"/>
    <w:rsid w:val="00655914"/>
    <w:rsid w:val="00655E52"/>
    <w:rsid w:val="006571F2"/>
    <w:rsid w:val="00660E9C"/>
    <w:rsid w:val="006661A7"/>
    <w:rsid w:val="00666304"/>
    <w:rsid w:val="00666B54"/>
    <w:rsid w:val="006713A9"/>
    <w:rsid w:val="00671715"/>
    <w:rsid w:val="00671D2C"/>
    <w:rsid w:val="00672128"/>
    <w:rsid w:val="00672623"/>
    <w:rsid w:val="0067428A"/>
    <w:rsid w:val="00675004"/>
    <w:rsid w:val="0067639E"/>
    <w:rsid w:val="00677432"/>
    <w:rsid w:val="00677A54"/>
    <w:rsid w:val="0068084B"/>
    <w:rsid w:val="00684905"/>
    <w:rsid w:val="0068572C"/>
    <w:rsid w:val="00687275"/>
    <w:rsid w:val="00687599"/>
    <w:rsid w:val="00690084"/>
    <w:rsid w:val="00691541"/>
    <w:rsid w:val="006935BD"/>
    <w:rsid w:val="0069505C"/>
    <w:rsid w:val="006959CB"/>
    <w:rsid w:val="006A0F49"/>
    <w:rsid w:val="006A5E35"/>
    <w:rsid w:val="006B00AA"/>
    <w:rsid w:val="006B132D"/>
    <w:rsid w:val="006B1FB8"/>
    <w:rsid w:val="006B3090"/>
    <w:rsid w:val="006B5A95"/>
    <w:rsid w:val="006B6098"/>
    <w:rsid w:val="006B7A75"/>
    <w:rsid w:val="006C4B54"/>
    <w:rsid w:val="006C6B04"/>
    <w:rsid w:val="006D1264"/>
    <w:rsid w:val="006D13B8"/>
    <w:rsid w:val="006D220C"/>
    <w:rsid w:val="006D4FCE"/>
    <w:rsid w:val="006D7627"/>
    <w:rsid w:val="006D7B16"/>
    <w:rsid w:val="006E02BE"/>
    <w:rsid w:val="006E2521"/>
    <w:rsid w:val="006E3414"/>
    <w:rsid w:val="006E5559"/>
    <w:rsid w:val="006E721D"/>
    <w:rsid w:val="006F1E88"/>
    <w:rsid w:val="006F2551"/>
    <w:rsid w:val="006F2B59"/>
    <w:rsid w:val="006F2D64"/>
    <w:rsid w:val="006F352F"/>
    <w:rsid w:val="006F42BC"/>
    <w:rsid w:val="006F45CB"/>
    <w:rsid w:val="006F5804"/>
    <w:rsid w:val="006F5D20"/>
    <w:rsid w:val="006F6A5E"/>
    <w:rsid w:val="007011EB"/>
    <w:rsid w:val="00710361"/>
    <w:rsid w:val="0071116C"/>
    <w:rsid w:val="007112FF"/>
    <w:rsid w:val="00714E49"/>
    <w:rsid w:val="0071514D"/>
    <w:rsid w:val="00715EA4"/>
    <w:rsid w:val="00715EB8"/>
    <w:rsid w:val="00716230"/>
    <w:rsid w:val="00717884"/>
    <w:rsid w:val="007205FB"/>
    <w:rsid w:val="007216F1"/>
    <w:rsid w:val="007227D2"/>
    <w:rsid w:val="00722B2E"/>
    <w:rsid w:val="007243D2"/>
    <w:rsid w:val="00724664"/>
    <w:rsid w:val="007262FA"/>
    <w:rsid w:val="00727873"/>
    <w:rsid w:val="007303C6"/>
    <w:rsid w:val="007349C8"/>
    <w:rsid w:val="00735FFA"/>
    <w:rsid w:val="00737F56"/>
    <w:rsid w:val="0074070B"/>
    <w:rsid w:val="00745BFE"/>
    <w:rsid w:val="0074617D"/>
    <w:rsid w:val="0074677E"/>
    <w:rsid w:val="007467A1"/>
    <w:rsid w:val="00747B48"/>
    <w:rsid w:val="0075008C"/>
    <w:rsid w:val="00750224"/>
    <w:rsid w:val="007511C0"/>
    <w:rsid w:val="00751B19"/>
    <w:rsid w:val="007548ED"/>
    <w:rsid w:val="00755612"/>
    <w:rsid w:val="007565DE"/>
    <w:rsid w:val="007569F0"/>
    <w:rsid w:val="00756AA2"/>
    <w:rsid w:val="00756E52"/>
    <w:rsid w:val="00757A62"/>
    <w:rsid w:val="00757FC8"/>
    <w:rsid w:val="00763AAB"/>
    <w:rsid w:val="0076485A"/>
    <w:rsid w:val="00764E8A"/>
    <w:rsid w:val="00765709"/>
    <w:rsid w:val="00766202"/>
    <w:rsid w:val="007664DD"/>
    <w:rsid w:val="00766665"/>
    <w:rsid w:val="00767FC6"/>
    <w:rsid w:val="00771810"/>
    <w:rsid w:val="00771B74"/>
    <w:rsid w:val="00773231"/>
    <w:rsid w:val="007749F3"/>
    <w:rsid w:val="007767B7"/>
    <w:rsid w:val="007776D0"/>
    <w:rsid w:val="007808EF"/>
    <w:rsid w:val="007811DE"/>
    <w:rsid w:val="0078170B"/>
    <w:rsid w:val="00782404"/>
    <w:rsid w:val="007825D2"/>
    <w:rsid w:val="00783888"/>
    <w:rsid w:val="00785343"/>
    <w:rsid w:val="00785945"/>
    <w:rsid w:val="007860E1"/>
    <w:rsid w:val="00786174"/>
    <w:rsid w:val="00786473"/>
    <w:rsid w:val="007867B5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7C8"/>
    <w:rsid w:val="007A3A8D"/>
    <w:rsid w:val="007B204E"/>
    <w:rsid w:val="007B2CA7"/>
    <w:rsid w:val="007B4F93"/>
    <w:rsid w:val="007C11D5"/>
    <w:rsid w:val="007C3BFF"/>
    <w:rsid w:val="007C49AB"/>
    <w:rsid w:val="007C54BF"/>
    <w:rsid w:val="007C7AB7"/>
    <w:rsid w:val="007D05E5"/>
    <w:rsid w:val="007D0C25"/>
    <w:rsid w:val="007D1109"/>
    <w:rsid w:val="007D1733"/>
    <w:rsid w:val="007D5E2F"/>
    <w:rsid w:val="007D749D"/>
    <w:rsid w:val="007D781B"/>
    <w:rsid w:val="007E3A74"/>
    <w:rsid w:val="007E5A67"/>
    <w:rsid w:val="007E7743"/>
    <w:rsid w:val="007F1C5D"/>
    <w:rsid w:val="007F25E5"/>
    <w:rsid w:val="007F2AE9"/>
    <w:rsid w:val="007F3450"/>
    <w:rsid w:val="007F3DB8"/>
    <w:rsid w:val="007F645D"/>
    <w:rsid w:val="007F73E6"/>
    <w:rsid w:val="007F7CB9"/>
    <w:rsid w:val="00801120"/>
    <w:rsid w:val="008015AC"/>
    <w:rsid w:val="00801F64"/>
    <w:rsid w:val="00802D45"/>
    <w:rsid w:val="008035FB"/>
    <w:rsid w:val="008044D1"/>
    <w:rsid w:val="00804D6B"/>
    <w:rsid w:val="0080522D"/>
    <w:rsid w:val="00810D6A"/>
    <w:rsid w:val="00811741"/>
    <w:rsid w:val="00811F5E"/>
    <w:rsid w:val="00814126"/>
    <w:rsid w:val="0081414F"/>
    <w:rsid w:val="00814297"/>
    <w:rsid w:val="00814565"/>
    <w:rsid w:val="0082141D"/>
    <w:rsid w:val="00821BC9"/>
    <w:rsid w:val="00822113"/>
    <w:rsid w:val="008239EF"/>
    <w:rsid w:val="008246F8"/>
    <w:rsid w:val="00825E22"/>
    <w:rsid w:val="00825EAC"/>
    <w:rsid w:val="00825F00"/>
    <w:rsid w:val="00825F2A"/>
    <w:rsid w:val="0082606B"/>
    <w:rsid w:val="00826D9C"/>
    <w:rsid w:val="00830DA8"/>
    <w:rsid w:val="00833861"/>
    <w:rsid w:val="00833D51"/>
    <w:rsid w:val="00836B62"/>
    <w:rsid w:val="00837C77"/>
    <w:rsid w:val="00840AF9"/>
    <w:rsid w:val="00844474"/>
    <w:rsid w:val="00844595"/>
    <w:rsid w:val="00847353"/>
    <w:rsid w:val="0084794D"/>
    <w:rsid w:val="008545DB"/>
    <w:rsid w:val="00854E00"/>
    <w:rsid w:val="00855229"/>
    <w:rsid w:val="00857156"/>
    <w:rsid w:val="008578BC"/>
    <w:rsid w:val="00860582"/>
    <w:rsid w:val="0086171E"/>
    <w:rsid w:val="00861BE6"/>
    <w:rsid w:val="00861FDF"/>
    <w:rsid w:val="008624C9"/>
    <w:rsid w:val="00862736"/>
    <w:rsid w:val="00863587"/>
    <w:rsid w:val="00863636"/>
    <w:rsid w:val="00865CF1"/>
    <w:rsid w:val="008730CD"/>
    <w:rsid w:val="008737BC"/>
    <w:rsid w:val="00874558"/>
    <w:rsid w:val="00874A9D"/>
    <w:rsid w:val="00875873"/>
    <w:rsid w:val="00875DCC"/>
    <w:rsid w:val="008767B4"/>
    <w:rsid w:val="00877364"/>
    <w:rsid w:val="008800A5"/>
    <w:rsid w:val="0088554D"/>
    <w:rsid w:val="008912FB"/>
    <w:rsid w:val="00891704"/>
    <w:rsid w:val="00892E5E"/>
    <w:rsid w:val="008A08DC"/>
    <w:rsid w:val="008A4A85"/>
    <w:rsid w:val="008A4BE8"/>
    <w:rsid w:val="008A5457"/>
    <w:rsid w:val="008A5BE9"/>
    <w:rsid w:val="008A5EF7"/>
    <w:rsid w:val="008A6D46"/>
    <w:rsid w:val="008A77EA"/>
    <w:rsid w:val="008B34ED"/>
    <w:rsid w:val="008B36D5"/>
    <w:rsid w:val="008C1008"/>
    <w:rsid w:val="008C1C47"/>
    <w:rsid w:val="008C1D13"/>
    <w:rsid w:val="008C2137"/>
    <w:rsid w:val="008C3CCF"/>
    <w:rsid w:val="008C66DD"/>
    <w:rsid w:val="008C7E84"/>
    <w:rsid w:val="008D00DB"/>
    <w:rsid w:val="008D1039"/>
    <w:rsid w:val="008D2309"/>
    <w:rsid w:val="008D2E4C"/>
    <w:rsid w:val="008D3E34"/>
    <w:rsid w:val="008D4ACA"/>
    <w:rsid w:val="008D5A8E"/>
    <w:rsid w:val="008D6202"/>
    <w:rsid w:val="008D7460"/>
    <w:rsid w:val="008D74E8"/>
    <w:rsid w:val="008E139D"/>
    <w:rsid w:val="008E3881"/>
    <w:rsid w:val="008E3901"/>
    <w:rsid w:val="008E3F63"/>
    <w:rsid w:val="008E46DB"/>
    <w:rsid w:val="008E58E3"/>
    <w:rsid w:val="008E7E87"/>
    <w:rsid w:val="008F0028"/>
    <w:rsid w:val="008F2F36"/>
    <w:rsid w:val="008F3577"/>
    <w:rsid w:val="008F3793"/>
    <w:rsid w:val="008F4303"/>
    <w:rsid w:val="00901138"/>
    <w:rsid w:val="009029FB"/>
    <w:rsid w:val="0090315A"/>
    <w:rsid w:val="009038BE"/>
    <w:rsid w:val="00905944"/>
    <w:rsid w:val="009075ED"/>
    <w:rsid w:val="00911FAA"/>
    <w:rsid w:val="00914DFC"/>
    <w:rsid w:val="0091757F"/>
    <w:rsid w:val="0091774C"/>
    <w:rsid w:val="009250A2"/>
    <w:rsid w:val="00925335"/>
    <w:rsid w:val="00926C1B"/>
    <w:rsid w:val="0093416A"/>
    <w:rsid w:val="00934347"/>
    <w:rsid w:val="00934E1B"/>
    <w:rsid w:val="009356E8"/>
    <w:rsid w:val="009362DA"/>
    <w:rsid w:val="00940F9F"/>
    <w:rsid w:val="00942957"/>
    <w:rsid w:val="00945F27"/>
    <w:rsid w:val="009465A2"/>
    <w:rsid w:val="00950A2C"/>
    <w:rsid w:val="00953602"/>
    <w:rsid w:val="009538E4"/>
    <w:rsid w:val="00955C95"/>
    <w:rsid w:val="00957A91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3B98"/>
    <w:rsid w:val="00975455"/>
    <w:rsid w:val="00975842"/>
    <w:rsid w:val="00977568"/>
    <w:rsid w:val="00977771"/>
    <w:rsid w:val="0098035C"/>
    <w:rsid w:val="00983ABF"/>
    <w:rsid w:val="00985CF0"/>
    <w:rsid w:val="00986AAA"/>
    <w:rsid w:val="00987EC1"/>
    <w:rsid w:val="009916F3"/>
    <w:rsid w:val="009919E0"/>
    <w:rsid w:val="009921FB"/>
    <w:rsid w:val="00992983"/>
    <w:rsid w:val="0099381E"/>
    <w:rsid w:val="0099498B"/>
    <w:rsid w:val="009965D1"/>
    <w:rsid w:val="009A028B"/>
    <w:rsid w:val="009A1501"/>
    <w:rsid w:val="009A1B57"/>
    <w:rsid w:val="009A24F5"/>
    <w:rsid w:val="009A40FE"/>
    <w:rsid w:val="009A4412"/>
    <w:rsid w:val="009A5965"/>
    <w:rsid w:val="009A6DF7"/>
    <w:rsid w:val="009A7A9F"/>
    <w:rsid w:val="009B1AB4"/>
    <w:rsid w:val="009B42E9"/>
    <w:rsid w:val="009B5314"/>
    <w:rsid w:val="009B6228"/>
    <w:rsid w:val="009B6EB5"/>
    <w:rsid w:val="009C1FA4"/>
    <w:rsid w:val="009C52E9"/>
    <w:rsid w:val="009D2824"/>
    <w:rsid w:val="009D28D4"/>
    <w:rsid w:val="009D5099"/>
    <w:rsid w:val="009D674D"/>
    <w:rsid w:val="009D68F9"/>
    <w:rsid w:val="009D6B86"/>
    <w:rsid w:val="009D6BBF"/>
    <w:rsid w:val="009E1D13"/>
    <w:rsid w:val="009E73AC"/>
    <w:rsid w:val="009F0D48"/>
    <w:rsid w:val="009F1056"/>
    <w:rsid w:val="009F10A4"/>
    <w:rsid w:val="009F3E3A"/>
    <w:rsid w:val="009F4BAD"/>
    <w:rsid w:val="009F75F5"/>
    <w:rsid w:val="00A00778"/>
    <w:rsid w:val="00A01BFA"/>
    <w:rsid w:val="00A026F3"/>
    <w:rsid w:val="00A02BA9"/>
    <w:rsid w:val="00A03772"/>
    <w:rsid w:val="00A05379"/>
    <w:rsid w:val="00A06C65"/>
    <w:rsid w:val="00A1068B"/>
    <w:rsid w:val="00A12AA3"/>
    <w:rsid w:val="00A12B08"/>
    <w:rsid w:val="00A13764"/>
    <w:rsid w:val="00A13AD0"/>
    <w:rsid w:val="00A13B01"/>
    <w:rsid w:val="00A159CD"/>
    <w:rsid w:val="00A17159"/>
    <w:rsid w:val="00A2129B"/>
    <w:rsid w:val="00A241BB"/>
    <w:rsid w:val="00A24E87"/>
    <w:rsid w:val="00A24EFF"/>
    <w:rsid w:val="00A267C3"/>
    <w:rsid w:val="00A268A9"/>
    <w:rsid w:val="00A31336"/>
    <w:rsid w:val="00A35A6B"/>
    <w:rsid w:val="00A36E1E"/>
    <w:rsid w:val="00A41163"/>
    <w:rsid w:val="00A418C5"/>
    <w:rsid w:val="00A41999"/>
    <w:rsid w:val="00A4247F"/>
    <w:rsid w:val="00A42683"/>
    <w:rsid w:val="00A44225"/>
    <w:rsid w:val="00A455EC"/>
    <w:rsid w:val="00A46E54"/>
    <w:rsid w:val="00A500D4"/>
    <w:rsid w:val="00A50948"/>
    <w:rsid w:val="00A52615"/>
    <w:rsid w:val="00A5790C"/>
    <w:rsid w:val="00A60C1F"/>
    <w:rsid w:val="00A61F41"/>
    <w:rsid w:val="00A62338"/>
    <w:rsid w:val="00A63E91"/>
    <w:rsid w:val="00A64695"/>
    <w:rsid w:val="00A6595F"/>
    <w:rsid w:val="00A67B79"/>
    <w:rsid w:val="00A70153"/>
    <w:rsid w:val="00A71D3B"/>
    <w:rsid w:val="00A7332E"/>
    <w:rsid w:val="00A735A5"/>
    <w:rsid w:val="00A7541F"/>
    <w:rsid w:val="00A761F8"/>
    <w:rsid w:val="00A7720C"/>
    <w:rsid w:val="00A77399"/>
    <w:rsid w:val="00A77C61"/>
    <w:rsid w:val="00A77E91"/>
    <w:rsid w:val="00A80390"/>
    <w:rsid w:val="00A8269A"/>
    <w:rsid w:val="00A84BE6"/>
    <w:rsid w:val="00A865C7"/>
    <w:rsid w:val="00A87532"/>
    <w:rsid w:val="00A907D0"/>
    <w:rsid w:val="00A908EF"/>
    <w:rsid w:val="00A92378"/>
    <w:rsid w:val="00A9241D"/>
    <w:rsid w:val="00A93271"/>
    <w:rsid w:val="00A94AAA"/>
    <w:rsid w:val="00A95A7B"/>
    <w:rsid w:val="00A95C3C"/>
    <w:rsid w:val="00A97A60"/>
    <w:rsid w:val="00AA2B3D"/>
    <w:rsid w:val="00AA2D5D"/>
    <w:rsid w:val="00AA33C4"/>
    <w:rsid w:val="00AA3B1E"/>
    <w:rsid w:val="00AA55F2"/>
    <w:rsid w:val="00AA5D0E"/>
    <w:rsid w:val="00AB1061"/>
    <w:rsid w:val="00AB1445"/>
    <w:rsid w:val="00AB2BEF"/>
    <w:rsid w:val="00AB3E2B"/>
    <w:rsid w:val="00AB426F"/>
    <w:rsid w:val="00AC35B2"/>
    <w:rsid w:val="00AC4E6A"/>
    <w:rsid w:val="00AD25A6"/>
    <w:rsid w:val="00AD6364"/>
    <w:rsid w:val="00AD6F43"/>
    <w:rsid w:val="00AD739E"/>
    <w:rsid w:val="00AD77D6"/>
    <w:rsid w:val="00AD77ED"/>
    <w:rsid w:val="00AD7E95"/>
    <w:rsid w:val="00AE0FC6"/>
    <w:rsid w:val="00AE1E82"/>
    <w:rsid w:val="00AE2C48"/>
    <w:rsid w:val="00AE30A5"/>
    <w:rsid w:val="00AE69DC"/>
    <w:rsid w:val="00AE77AA"/>
    <w:rsid w:val="00AE7AA6"/>
    <w:rsid w:val="00AE7F65"/>
    <w:rsid w:val="00AF126B"/>
    <w:rsid w:val="00AF2B52"/>
    <w:rsid w:val="00AF388B"/>
    <w:rsid w:val="00AF5A01"/>
    <w:rsid w:val="00AF6497"/>
    <w:rsid w:val="00B00B8B"/>
    <w:rsid w:val="00B01AC2"/>
    <w:rsid w:val="00B054BE"/>
    <w:rsid w:val="00B05578"/>
    <w:rsid w:val="00B06D43"/>
    <w:rsid w:val="00B11DA2"/>
    <w:rsid w:val="00B13656"/>
    <w:rsid w:val="00B14C7E"/>
    <w:rsid w:val="00B1581B"/>
    <w:rsid w:val="00B1669E"/>
    <w:rsid w:val="00B20794"/>
    <w:rsid w:val="00B20A22"/>
    <w:rsid w:val="00B219F6"/>
    <w:rsid w:val="00B25507"/>
    <w:rsid w:val="00B26537"/>
    <w:rsid w:val="00B266D4"/>
    <w:rsid w:val="00B27441"/>
    <w:rsid w:val="00B327E0"/>
    <w:rsid w:val="00B36D0A"/>
    <w:rsid w:val="00B378D2"/>
    <w:rsid w:val="00B40589"/>
    <w:rsid w:val="00B409B5"/>
    <w:rsid w:val="00B410F5"/>
    <w:rsid w:val="00B42391"/>
    <w:rsid w:val="00B437B6"/>
    <w:rsid w:val="00B45665"/>
    <w:rsid w:val="00B45FC6"/>
    <w:rsid w:val="00B46A37"/>
    <w:rsid w:val="00B50A34"/>
    <w:rsid w:val="00B56950"/>
    <w:rsid w:val="00B5738D"/>
    <w:rsid w:val="00B57A2F"/>
    <w:rsid w:val="00B6163E"/>
    <w:rsid w:val="00B63F96"/>
    <w:rsid w:val="00B64E53"/>
    <w:rsid w:val="00B64FF2"/>
    <w:rsid w:val="00B652B6"/>
    <w:rsid w:val="00B70EE6"/>
    <w:rsid w:val="00B7163D"/>
    <w:rsid w:val="00B7328E"/>
    <w:rsid w:val="00B73C92"/>
    <w:rsid w:val="00B76B19"/>
    <w:rsid w:val="00B80059"/>
    <w:rsid w:val="00B80987"/>
    <w:rsid w:val="00B814F2"/>
    <w:rsid w:val="00B8571A"/>
    <w:rsid w:val="00B85D4E"/>
    <w:rsid w:val="00B85F60"/>
    <w:rsid w:val="00B87171"/>
    <w:rsid w:val="00B875F6"/>
    <w:rsid w:val="00B90034"/>
    <w:rsid w:val="00B900C0"/>
    <w:rsid w:val="00B9119C"/>
    <w:rsid w:val="00B9122A"/>
    <w:rsid w:val="00B91369"/>
    <w:rsid w:val="00B9228A"/>
    <w:rsid w:val="00B92F7C"/>
    <w:rsid w:val="00B941F5"/>
    <w:rsid w:val="00B94BC8"/>
    <w:rsid w:val="00B958FE"/>
    <w:rsid w:val="00BA1F75"/>
    <w:rsid w:val="00BA1F8B"/>
    <w:rsid w:val="00BA3777"/>
    <w:rsid w:val="00BA39E5"/>
    <w:rsid w:val="00BA5E5D"/>
    <w:rsid w:val="00BA6AD6"/>
    <w:rsid w:val="00BB220D"/>
    <w:rsid w:val="00BB3B8C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85D"/>
    <w:rsid w:val="00BC778D"/>
    <w:rsid w:val="00BC77BD"/>
    <w:rsid w:val="00BD0699"/>
    <w:rsid w:val="00BD1161"/>
    <w:rsid w:val="00BD1574"/>
    <w:rsid w:val="00BD2630"/>
    <w:rsid w:val="00BD3704"/>
    <w:rsid w:val="00BD389E"/>
    <w:rsid w:val="00BD5535"/>
    <w:rsid w:val="00BD5E65"/>
    <w:rsid w:val="00BD635D"/>
    <w:rsid w:val="00BD7F25"/>
    <w:rsid w:val="00BE06C6"/>
    <w:rsid w:val="00BE33F0"/>
    <w:rsid w:val="00BE3F47"/>
    <w:rsid w:val="00BE5E4C"/>
    <w:rsid w:val="00BF0F39"/>
    <w:rsid w:val="00BF44A7"/>
    <w:rsid w:val="00BF5239"/>
    <w:rsid w:val="00C007E6"/>
    <w:rsid w:val="00C00DE1"/>
    <w:rsid w:val="00C03F98"/>
    <w:rsid w:val="00C0600C"/>
    <w:rsid w:val="00C100FA"/>
    <w:rsid w:val="00C11A1A"/>
    <w:rsid w:val="00C1528E"/>
    <w:rsid w:val="00C157E6"/>
    <w:rsid w:val="00C1669A"/>
    <w:rsid w:val="00C17004"/>
    <w:rsid w:val="00C2096D"/>
    <w:rsid w:val="00C20CD2"/>
    <w:rsid w:val="00C21931"/>
    <w:rsid w:val="00C251C2"/>
    <w:rsid w:val="00C26758"/>
    <w:rsid w:val="00C304F3"/>
    <w:rsid w:val="00C3100A"/>
    <w:rsid w:val="00C326F3"/>
    <w:rsid w:val="00C3388A"/>
    <w:rsid w:val="00C33D6A"/>
    <w:rsid w:val="00C33EA1"/>
    <w:rsid w:val="00C34037"/>
    <w:rsid w:val="00C34170"/>
    <w:rsid w:val="00C351D6"/>
    <w:rsid w:val="00C36191"/>
    <w:rsid w:val="00C372D0"/>
    <w:rsid w:val="00C409F6"/>
    <w:rsid w:val="00C40B0C"/>
    <w:rsid w:val="00C40DA3"/>
    <w:rsid w:val="00C42292"/>
    <w:rsid w:val="00C42837"/>
    <w:rsid w:val="00C42947"/>
    <w:rsid w:val="00C43C26"/>
    <w:rsid w:val="00C44D90"/>
    <w:rsid w:val="00C45F31"/>
    <w:rsid w:val="00C47E32"/>
    <w:rsid w:val="00C47ECD"/>
    <w:rsid w:val="00C522E6"/>
    <w:rsid w:val="00C52CCC"/>
    <w:rsid w:val="00C53226"/>
    <w:rsid w:val="00C542D6"/>
    <w:rsid w:val="00C56715"/>
    <w:rsid w:val="00C56B52"/>
    <w:rsid w:val="00C5729F"/>
    <w:rsid w:val="00C57FD9"/>
    <w:rsid w:val="00C64B05"/>
    <w:rsid w:val="00C6532E"/>
    <w:rsid w:val="00C6572B"/>
    <w:rsid w:val="00C678F7"/>
    <w:rsid w:val="00C67CD8"/>
    <w:rsid w:val="00C7173E"/>
    <w:rsid w:val="00C72D7C"/>
    <w:rsid w:val="00C73CE4"/>
    <w:rsid w:val="00C7479E"/>
    <w:rsid w:val="00C7546C"/>
    <w:rsid w:val="00C8013A"/>
    <w:rsid w:val="00C81853"/>
    <w:rsid w:val="00C818F1"/>
    <w:rsid w:val="00C82812"/>
    <w:rsid w:val="00C82F6D"/>
    <w:rsid w:val="00C83A7F"/>
    <w:rsid w:val="00C85B6C"/>
    <w:rsid w:val="00C86BD1"/>
    <w:rsid w:val="00C8791A"/>
    <w:rsid w:val="00C87DBC"/>
    <w:rsid w:val="00C87F13"/>
    <w:rsid w:val="00C87FBF"/>
    <w:rsid w:val="00C901B0"/>
    <w:rsid w:val="00C9045A"/>
    <w:rsid w:val="00C90C74"/>
    <w:rsid w:val="00C91131"/>
    <w:rsid w:val="00C92AC3"/>
    <w:rsid w:val="00C92D58"/>
    <w:rsid w:val="00C944EA"/>
    <w:rsid w:val="00C94E81"/>
    <w:rsid w:val="00C95095"/>
    <w:rsid w:val="00C95602"/>
    <w:rsid w:val="00C95E12"/>
    <w:rsid w:val="00CA1BE6"/>
    <w:rsid w:val="00CA2BEF"/>
    <w:rsid w:val="00CA3EF2"/>
    <w:rsid w:val="00CA4805"/>
    <w:rsid w:val="00CA4A99"/>
    <w:rsid w:val="00CA65A7"/>
    <w:rsid w:val="00CA68EB"/>
    <w:rsid w:val="00CA7038"/>
    <w:rsid w:val="00CB2563"/>
    <w:rsid w:val="00CB45A5"/>
    <w:rsid w:val="00CB5BEA"/>
    <w:rsid w:val="00CB5C8B"/>
    <w:rsid w:val="00CB71FD"/>
    <w:rsid w:val="00CC08CC"/>
    <w:rsid w:val="00CC7748"/>
    <w:rsid w:val="00CD002C"/>
    <w:rsid w:val="00CD26A4"/>
    <w:rsid w:val="00CD43C5"/>
    <w:rsid w:val="00CD531D"/>
    <w:rsid w:val="00CD5EBE"/>
    <w:rsid w:val="00CE105F"/>
    <w:rsid w:val="00CE176F"/>
    <w:rsid w:val="00CE260A"/>
    <w:rsid w:val="00CE33FB"/>
    <w:rsid w:val="00CE3C16"/>
    <w:rsid w:val="00CE4BBF"/>
    <w:rsid w:val="00CE52B7"/>
    <w:rsid w:val="00CE5FEF"/>
    <w:rsid w:val="00CE7EF0"/>
    <w:rsid w:val="00CF0247"/>
    <w:rsid w:val="00CF0607"/>
    <w:rsid w:val="00CF195F"/>
    <w:rsid w:val="00CF19A7"/>
    <w:rsid w:val="00CF2771"/>
    <w:rsid w:val="00CF373C"/>
    <w:rsid w:val="00D00F47"/>
    <w:rsid w:val="00D0270F"/>
    <w:rsid w:val="00D03FE8"/>
    <w:rsid w:val="00D049C7"/>
    <w:rsid w:val="00D04F1D"/>
    <w:rsid w:val="00D0578A"/>
    <w:rsid w:val="00D07480"/>
    <w:rsid w:val="00D10622"/>
    <w:rsid w:val="00D10626"/>
    <w:rsid w:val="00D15404"/>
    <w:rsid w:val="00D158EE"/>
    <w:rsid w:val="00D21CBE"/>
    <w:rsid w:val="00D21D9B"/>
    <w:rsid w:val="00D21F1F"/>
    <w:rsid w:val="00D245A1"/>
    <w:rsid w:val="00D25590"/>
    <w:rsid w:val="00D25B2B"/>
    <w:rsid w:val="00D2624A"/>
    <w:rsid w:val="00D3212D"/>
    <w:rsid w:val="00D33257"/>
    <w:rsid w:val="00D36378"/>
    <w:rsid w:val="00D36EB3"/>
    <w:rsid w:val="00D41AAE"/>
    <w:rsid w:val="00D420D5"/>
    <w:rsid w:val="00D43605"/>
    <w:rsid w:val="00D45825"/>
    <w:rsid w:val="00D471A9"/>
    <w:rsid w:val="00D50450"/>
    <w:rsid w:val="00D51740"/>
    <w:rsid w:val="00D51856"/>
    <w:rsid w:val="00D52B20"/>
    <w:rsid w:val="00D554DA"/>
    <w:rsid w:val="00D557AA"/>
    <w:rsid w:val="00D57DA7"/>
    <w:rsid w:val="00D643D1"/>
    <w:rsid w:val="00D6474E"/>
    <w:rsid w:val="00D66782"/>
    <w:rsid w:val="00D700AD"/>
    <w:rsid w:val="00D71CA1"/>
    <w:rsid w:val="00D72924"/>
    <w:rsid w:val="00D72D12"/>
    <w:rsid w:val="00D76191"/>
    <w:rsid w:val="00D80A4F"/>
    <w:rsid w:val="00D80CAF"/>
    <w:rsid w:val="00D813C2"/>
    <w:rsid w:val="00D81C66"/>
    <w:rsid w:val="00D826C0"/>
    <w:rsid w:val="00D83D15"/>
    <w:rsid w:val="00D854C9"/>
    <w:rsid w:val="00D8551A"/>
    <w:rsid w:val="00D855F0"/>
    <w:rsid w:val="00D86514"/>
    <w:rsid w:val="00D90031"/>
    <w:rsid w:val="00D9067A"/>
    <w:rsid w:val="00D908D1"/>
    <w:rsid w:val="00D919F8"/>
    <w:rsid w:val="00D9255C"/>
    <w:rsid w:val="00D925CB"/>
    <w:rsid w:val="00D92E34"/>
    <w:rsid w:val="00D92FAB"/>
    <w:rsid w:val="00D9364D"/>
    <w:rsid w:val="00D944BB"/>
    <w:rsid w:val="00D95F22"/>
    <w:rsid w:val="00D97A0A"/>
    <w:rsid w:val="00DA1FBD"/>
    <w:rsid w:val="00DA4348"/>
    <w:rsid w:val="00DA44DD"/>
    <w:rsid w:val="00DB1808"/>
    <w:rsid w:val="00DB1F34"/>
    <w:rsid w:val="00DB3486"/>
    <w:rsid w:val="00DB36DE"/>
    <w:rsid w:val="00DB3BDF"/>
    <w:rsid w:val="00DB41CA"/>
    <w:rsid w:val="00DB4711"/>
    <w:rsid w:val="00DB4D11"/>
    <w:rsid w:val="00DB57F2"/>
    <w:rsid w:val="00DB6BB1"/>
    <w:rsid w:val="00DB79A8"/>
    <w:rsid w:val="00DC2D8A"/>
    <w:rsid w:val="00DC3083"/>
    <w:rsid w:val="00DC59F0"/>
    <w:rsid w:val="00DC6350"/>
    <w:rsid w:val="00DD1BCD"/>
    <w:rsid w:val="00DD3340"/>
    <w:rsid w:val="00DD3752"/>
    <w:rsid w:val="00DD620E"/>
    <w:rsid w:val="00DD75B0"/>
    <w:rsid w:val="00DD75C3"/>
    <w:rsid w:val="00DD781E"/>
    <w:rsid w:val="00DE0C01"/>
    <w:rsid w:val="00DE2AB3"/>
    <w:rsid w:val="00DE323A"/>
    <w:rsid w:val="00DE4035"/>
    <w:rsid w:val="00DE40C2"/>
    <w:rsid w:val="00DE7BA6"/>
    <w:rsid w:val="00DF03B4"/>
    <w:rsid w:val="00DF20A5"/>
    <w:rsid w:val="00DF2836"/>
    <w:rsid w:val="00DF3810"/>
    <w:rsid w:val="00DF39B3"/>
    <w:rsid w:val="00DF3B9A"/>
    <w:rsid w:val="00DF43B9"/>
    <w:rsid w:val="00DF4931"/>
    <w:rsid w:val="00DF5B9C"/>
    <w:rsid w:val="00DF6C6D"/>
    <w:rsid w:val="00E012BC"/>
    <w:rsid w:val="00E0189C"/>
    <w:rsid w:val="00E04BFA"/>
    <w:rsid w:val="00E0515C"/>
    <w:rsid w:val="00E054B7"/>
    <w:rsid w:val="00E07217"/>
    <w:rsid w:val="00E07B93"/>
    <w:rsid w:val="00E10117"/>
    <w:rsid w:val="00E10729"/>
    <w:rsid w:val="00E1072F"/>
    <w:rsid w:val="00E10CC6"/>
    <w:rsid w:val="00E10D24"/>
    <w:rsid w:val="00E1146B"/>
    <w:rsid w:val="00E12B95"/>
    <w:rsid w:val="00E12C65"/>
    <w:rsid w:val="00E12C92"/>
    <w:rsid w:val="00E13937"/>
    <w:rsid w:val="00E14C2C"/>
    <w:rsid w:val="00E166C3"/>
    <w:rsid w:val="00E178B6"/>
    <w:rsid w:val="00E17CF9"/>
    <w:rsid w:val="00E20144"/>
    <w:rsid w:val="00E2082F"/>
    <w:rsid w:val="00E214F0"/>
    <w:rsid w:val="00E216CC"/>
    <w:rsid w:val="00E21E52"/>
    <w:rsid w:val="00E23B38"/>
    <w:rsid w:val="00E24622"/>
    <w:rsid w:val="00E25943"/>
    <w:rsid w:val="00E25CD3"/>
    <w:rsid w:val="00E27160"/>
    <w:rsid w:val="00E27DEC"/>
    <w:rsid w:val="00E27FC1"/>
    <w:rsid w:val="00E3057F"/>
    <w:rsid w:val="00E309E0"/>
    <w:rsid w:val="00E30E01"/>
    <w:rsid w:val="00E34FBA"/>
    <w:rsid w:val="00E37982"/>
    <w:rsid w:val="00E4117B"/>
    <w:rsid w:val="00E411F6"/>
    <w:rsid w:val="00E466B7"/>
    <w:rsid w:val="00E52755"/>
    <w:rsid w:val="00E5283B"/>
    <w:rsid w:val="00E53934"/>
    <w:rsid w:val="00E54D1A"/>
    <w:rsid w:val="00E61288"/>
    <w:rsid w:val="00E61D79"/>
    <w:rsid w:val="00E67BB7"/>
    <w:rsid w:val="00E71967"/>
    <w:rsid w:val="00E735A7"/>
    <w:rsid w:val="00E7430B"/>
    <w:rsid w:val="00E75886"/>
    <w:rsid w:val="00E75A3A"/>
    <w:rsid w:val="00E76CD8"/>
    <w:rsid w:val="00E7718D"/>
    <w:rsid w:val="00E778AB"/>
    <w:rsid w:val="00E807A3"/>
    <w:rsid w:val="00E8733F"/>
    <w:rsid w:val="00E9563E"/>
    <w:rsid w:val="00E968D3"/>
    <w:rsid w:val="00E976B5"/>
    <w:rsid w:val="00EA0D85"/>
    <w:rsid w:val="00EA2D61"/>
    <w:rsid w:val="00EA37B8"/>
    <w:rsid w:val="00EA3E1D"/>
    <w:rsid w:val="00EA3F9B"/>
    <w:rsid w:val="00EA4B7E"/>
    <w:rsid w:val="00EA5055"/>
    <w:rsid w:val="00EA6DEF"/>
    <w:rsid w:val="00EA705F"/>
    <w:rsid w:val="00EB17A1"/>
    <w:rsid w:val="00EB1E56"/>
    <w:rsid w:val="00EB2106"/>
    <w:rsid w:val="00EB530B"/>
    <w:rsid w:val="00EB5A96"/>
    <w:rsid w:val="00EB7DBC"/>
    <w:rsid w:val="00EC175D"/>
    <w:rsid w:val="00EC4E0E"/>
    <w:rsid w:val="00EC726B"/>
    <w:rsid w:val="00ED0567"/>
    <w:rsid w:val="00ED0569"/>
    <w:rsid w:val="00ED259F"/>
    <w:rsid w:val="00ED5347"/>
    <w:rsid w:val="00ED6587"/>
    <w:rsid w:val="00ED7607"/>
    <w:rsid w:val="00ED77CE"/>
    <w:rsid w:val="00EE0144"/>
    <w:rsid w:val="00EE245A"/>
    <w:rsid w:val="00EE294C"/>
    <w:rsid w:val="00EE2E51"/>
    <w:rsid w:val="00EE30B5"/>
    <w:rsid w:val="00EE3F50"/>
    <w:rsid w:val="00EE51F3"/>
    <w:rsid w:val="00EE6D2A"/>
    <w:rsid w:val="00EF11E3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F001B3"/>
    <w:rsid w:val="00F00E55"/>
    <w:rsid w:val="00F01A71"/>
    <w:rsid w:val="00F041E8"/>
    <w:rsid w:val="00F052A6"/>
    <w:rsid w:val="00F06185"/>
    <w:rsid w:val="00F07F21"/>
    <w:rsid w:val="00F1354F"/>
    <w:rsid w:val="00F13C9A"/>
    <w:rsid w:val="00F1683E"/>
    <w:rsid w:val="00F174AF"/>
    <w:rsid w:val="00F22E6E"/>
    <w:rsid w:val="00F32A73"/>
    <w:rsid w:val="00F331F9"/>
    <w:rsid w:val="00F33C3F"/>
    <w:rsid w:val="00F35D27"/>
    <w:rsid w:val="00F434F3"/>
    <w:rsid w:val="00F4667E"/>
    <w:rsid w:val="00F46C45"/>
    <w:rsid w:val="00F46D1D"/>
    <w:rsid w:val="00F47239"/>
    <w:rsid w:val="00F50392"/>
    <w:rsid w:val="00F50694"/>
    <w:rsid w:val="00F53D8E"/>
    <w:rsid w:val="00F5457B"/>
    <w:rsid w:val="00F548E8"/>
    <w:rsid w:val="00F56DC8"/>
    <w:rsid w:val="00F60666"/>
    <w:rsid w:val="00F62645"/>
    <w:rsid w:val="00F6300F"/>
    <w:rsid w:val="00F66BB2"/>
    <w:rsid w:val="00F66E71"/>
    <w:rsid w:val="00F702AD"/>
    <w:rsid w:val="00F71882"/>
    <w:rsid w:val="00F72E90"/>
    <w:rsid w:val="00F7407F"/>
    <w:rsid w:val="00F74C82"/>
    <w:rsid w:val="00F75852"/>
    <w:rsid w:val="00F75959"/>
    <w:rsid w:val="00F805D9"/>
    <w:rsid w:val="00F8139C"/>
    <w:rsid w:val="00F81400"/>
    <w:rsid w:val="00F820A7"/>
    <w:rsid w:val="00F8279A"/>
    <w:rsid w:val="00F8342F"/>
    <w:rsid w:val="00F845B5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320B"/>
    <w:rsid w:val="00F955EF"/>
    <w:rsid w:val="00F955F0"/>
    <w:rsid w:val="00F95790"/>
    <w:rsid w:val="00FA00B0"/>
    <w:rsid w:val="00FA012E"/>
    <w:rsid w:val="00FA0C73"/>
    <w:rsid w:val="00FA353F"/>
    <w:rsid w:val="00FA4FB1"/>
    <w:rsid w:val="00FA5096"/>
    <w:rsid w:val="00FA52C7"/>
    <w:rsid w:val="00FA5BDD"/>
    <w:rsid w:val="00FA62A8"/>
    <w:rsid w:val="00FB0E40"/>
    <w:rsid w:val="00FB177D"/>
    <w:rsid w:val="00FB3C8F"/>
    <w:rsid w:val="00FB4E0E"/>
    <w:rsid w:val="00FB5814"/>
    <w:rsid w:val="00FB60C1"/>
    <w:rsid w:val="00FB6C89"/>
    <w:rsid w:val="00FC08C1"/>
    <w:rsid w:val="00FC15E6"/>
    <w:rsid w:val="00FC36B7"/>
    <w:rsid w:val="00FC55E9"/>
    <w:rsid w:val="00FC5988"/>
    <w:rsid w:val="00FC6098"/>
    <w:rsid w:val="00FD25BD"/>
    <w:rsid w:val="00FD4D6F"/>
    <w:rsid w:val="00FD76C7"/>
    <w:rsid w:val="00FD76D3"/>
    <w:rsid w:val="00FE046D"/>
    <w:rsid w:val="00FE219E"/>
    <w:rsid w:val="00FE26C4"/>
    <w:rsid w:val="00FE2968"/>
    <w:rsid w:val="00FE31D4"/>
    <w:rsid w:val="00FE407D"/>
    <w:rsid w:val="00FE48C8"/>
    <w:rsid w:val="00FE5152"/>
    <w:rsid w:val="00FE562C"/>
    <w:rsid w:val="00FE5FAE"/>
    <w:rsid w:val="00FF20F5"/>
    <w:rsid w:val="00FF36AB"/>
    <w:rsid w:val="00FF38AF"/>
    <w:rsid w:val="00FF3DCD"/>
    <w:rsid w:val="00FF53E2"/>
    <w:rsid w:val="00FF59C2"/>
    <w:rsid w:val="00FF63CA"/>
    <w:rsid w:val="00FF65AE"/>
    <w:rsid w:val="00FF6FC2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ADB56-0134-4B72-B4A4-C97F29D33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1255</TotalTime>
  <Pages>26</Pages>
  <Words>4216</Words>
  <Characters>22768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26931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117</cp:revision>
  <cp:lastPrinted>2006-08-08T20:14:00Z</cp:lastPrinted>
  <dcterms:created xsi:type="dcterms:W3CDTF">2019-10-07T12:30:00Z</dcterms:created>
  <dcterms:modified xsi:type="dcterms:W3CDTF">2020-05-05T19:52:00Z</dcterms:modified>
</cp:coreProperties>
</file>