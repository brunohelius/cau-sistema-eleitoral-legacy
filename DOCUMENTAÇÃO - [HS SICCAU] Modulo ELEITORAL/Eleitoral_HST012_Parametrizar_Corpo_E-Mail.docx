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28E0F" w14:textId="66237D25" w:rsidR="005A6505" w:rsidRPr="00073D9F" w:rsidRDefault="00825F00">
      <w:pPr>
        <w:pStyle w:val="TituloDocumento"/>
        <w:rPr>
          <w:sz w:val="52"/>
          <w:szCs w:val="52"/>
        </w:rPr>
      </w:pPr>
      <w:r w:rsidRPr="00073D9F">
        <w:rPr>
          <w:sz w:val="52"/>
          <w:szCs w:val="52"/>
        </w:rPr>
        <w:fldChar w:fldCharType="begin"/>
      </w:r>
      <w:r w:rsidR="00C03F98" w:rsidRPr="00073D9F">
        <w:rPr>
          <w:sz w:val="52"/>
          <w:szCs w:val="52"/>
        </w:rPr>
        <w:instrText xml:space="preserve"> ASK  NomeCasoUso "Inserir a identificaç</w:instrText>
      </w:r>
      <w:r w:rsidR="00C03F98" w:rsidRPr="00073D9F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073D9F">
        <w:rPr>
          <w:sz w:val="52"/>
          <w:szCs w:val="52"/>
        </w:rPr>
        <w:fldChar w:fldCharType="separate"/>
      </w:r>
      <w:bookmarkStart w:id="0" w:name="NomeCasoUso"/>
      <w:r w:rsidR="00C03F98" w:rsidRPr="00073D9F">
        <w:rPr>
          <w:sz w:val="52"/>
          <w:szCs w:val="52"/>
        </w:rPr>
        <w:t>### - Nome do Caso de Uso</w:t>
      </w:r>
      <w:bookmarkEnd w:id="0"/>
      <w:r w:rsidRPr="00073D9F">
        <w:rPr>
          <w:sz w:val="52"/>
          <w:szCs w:val="52"/>
        </w:rPr>
        <w:fldChar w:fldCharType="end"/>
      </w:r>
      <w:r w:rsidR="00C3388A" w:rsidRPr="00073D9F">
        <w:rPr>
          <w:sz w:val="52"/>
          <w:szCs w:val="52"/>
        </w:rPr>
        <w:t>HST01</w:t>
      </w:r>
      <w:r w:rsidR="00273D7A" w:rsidRPr="00073D9F">
        <w:rPr>
          <w:sz w:val="52"/>
          <w:szCs w:val="52"/>
        </w:rPr>
        <w:t>2</w:t>
      </w:r>
      <w:r w:rsidR="00C3388A" w:rsidRPr="00073D9F">
        <w:rPr>
          <w:sz w:val="52"/>
          <w:szCs w:val="52"/>
        </w:rPr>
        <w:t>-</w:t>
      </w:r>
      <w:r w:rsidR="005A6505" w:rsidRPr="00073D9F">
        <w:rPr>
          <w:sz w:val="52"/>
          <w:szCs w:val="52"/>
        </w:rPr>
        <w:t>Parametrizar E-Mail</w:t>
      </w:r>
      <w:r w:rsidR="00862736" w:rsidRPr="00073D9F">
        <w:rPr>
          <w:sz w:val="52"/>
          <w:szCs w:val="52"/>
        </w:rPr>
        <w:t xml:space="preserve"> – </w:t>
      </w:r>
    </w:p>
    <w:p w14:paraId="27CD1EDD" w14:textId="63193A68" w:rsidR="00A735A5" w:rsidRPr="00073D9F" w:rsidRDefault="005A6505">
      <w:pPr>
        <w:pStyle w:val="TituloDocumento"/>
        <w:rPr>
          <w:sz w:val="52"/>
          <w:szCs w:val="52"/>
        </w:rPr>
      </w:pPr>
      <w:r w:rsidRPr="00073D9F">
        <w:rPr>
          <w:sz w:val="52"/>
          <w:szCs w:val="52"/>
        </w:rPr>
        <w:t>C</w:t>
      </w:r>
      <w:r w:rsidR="00273D7A" w:rsidRPr="00073D9F">
        <w:rPr>
          <w:sz w:val="52"/>
          <w:szCs w:val="52"/>
        </w:rPr>
        <w:t>orpo</w:t>
      </w:r>
    </w:p>
    <w:p w14:paraId="5ECACC84" w14:textId="0710FF88" w:rsidR="00AF2B52" w:rsidRPr="00073D9F" w:rsidRDefault="00825F00" w:rsidP="00AF2B52">
      <w:pPr>
        <w:pStyle w:val="NomeProjeto"/>
      </w:pPr>
      <w:r w:rsidRPr="00073D9F">
        <w:fldChar w:fldCharType="begin"/>
      </w:r>
      <w:r w:rsidR="00A735A5" w:rsidRPr="00073D9F">
        <w:instrText xml:space="preserve"> ASK  NomePr</w:instrText>
      </w:r>
      <w:r w:rsidR="00C03F98" w:rsidRPr="00073D9F">
        <w:instrText>oduto</w:instrText>
      </w:r>
      <w:r w:rsidR="00A735A5" w:rsidRPr="00073D9F">
        <w:instrText xml:space="preserve"> "Informe o nome do </w:instrText>
      </w:r>
      <w:r w:rsidR="00C03F98" w:rsidRPr="00073D9F">
        <w:instrText>produto</w:instrText>
      </w:r>
      <w:r w:rsidR="00A735A5" w:rsidRPr="00073D9F">
        <w:instrText xml:space="preserve">"  \* MERGEFORMAT </w:instrText>
      </w:r>
      <w:r w:rsidRPr="00073D9F">
        <w:fldChar w:fldCharType="separate"/>
      </w:r>
      <w:bookmarkStart w:id="1" w:name="NomeProjeto"/>
      <w:bookmarkStart w:id="2" w:name="NomeProduto"/>
      <w:r w:rsidR="00C03F98" w:rsidRPr="00073D9F">
        <w:t>&lt;Nome do Produto&gt;</w:t>
      </w:r>
      <w:bookmarkEnd w:id="1"/>
      <w:bookmarkEnd w:id="2"/>
      <w:r w:rsidRPr="00073D9F">
        <w:fldChar w:fldCharType="end"/>
      </w:r>
      <w:r w:rsidR="008E139D" w:rsidRPr="00073D9F">
        <w:t xml:space="preserve">Sistema </w:t>
      </w:r>
      <w:r w:rsidR="00675004" w:rsidRPr="00073D9F">
        <w:t>Processo Eleitoral</w:t>
      </w:r>
    </w:p>
    <w:p w14:paraId="5A8E73EC" w14:textId="19F2A185" w:rsidR="00A735A5" w:rsidRPr="00073D9F" w:rsidRDefault="00825F00">
      <w:pPr>
        <w:pStyle w:val="NomeCliente"/>
      </w:pPr>
      <w:r w:rsidRPr="00073D9F">
        <w:fldChar w:fldCharType="begin"/>
      </w:r>
      <w:r w:rsidR="00A735A5" w:rsidRPr="00073D9F">
        <w:instrText xml:space="preserve"> ASK  NomeCliente "Informe o nome do cliente"  \* MERGEFORMAT </w:instrText>
      </w:r>
      <w:r w:rsidRPr="00073D9F">
        <w:fldChar w:fldCharType="separate"/>
      </w:r>
      <w:bookmarkStart w:id="3" w:name="NomeCliente"/>
      <w:r w:rsidR="00C03F98" w:rsidRPr="00073D9F">
        <w:t>&lt;Nome do cliente&gt;</w:t>
      </w:r>
      <w:bookmarkEnd w:id="3"/>
      <w:r w:rsidRPr="00073D9F">
        <w:fldChar w:fldCharType="end"/>
      </w:r>
      <w:r w:rsidR="00FA0C73" w:rsidRPr="00073D9F">
        <w:t>CAU</w:t>
      </w:r>
    </w:p>
    <w:p w14:paraId="26020D1D" w14:textId="77777777" w:rsidR="00A735A5" w:rsidRPr="00073D9F" w:rsidRDefault="00A735A5">
      <w:pPr>
        <w:pStyle w:val="NomeCliente"/>
        <w:sectPr w:rsidR="00A735A5" w:rsidRPr="00073D9F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073D9F" w:rsidRDefault="00E25943" w:rsidP="00E25943">
      <w:pPr>
        <w:pStyle w:val="Dica"/>
        <w:spacing w:after="0"/>
      </w:pPr>
    </w:p>
    <w:p w14:paraId="09D3AC62" w14:textId="77777777" w:rsidR="00A735A5" w:rsidRPr="00073D9F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073D9F">
        <w:br w:type="page"/>
      </w:r>
      <w:r w:rsidRPr="00073D9F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073D9F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669"/>
        <w:gridCol w:w="2161"/>
        <w:gridCol w:w="4203"/>
      </w:tblGrid>
      <w:tr w:rsidR="00A735A5" w:rsidRPr="00073D9F" w14:paraId="4C656B1F" w14:textId="77777777" w:rsidTr="005478A0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073D9F" w:rsidRDefault="00A735A5">
            <w:pPr>
              <w:jc w:val="center"/>
              <w:rPr>
                <w:b/>
                <w:bCs/>
              </w:rPr>
            </w:pPr>
            <w:r w:rsidRPr="00073D9F">
              <w:rPr>
                <w:b/>
                <w:bCs/>
              </w:rPr>
              <w:t>Revisão</w:t>
            </w:r>
          </w:p>
        </w:tc>
        <w:tc>
          <w:tcPr>
            <w:tcW w:w="1669" w:type="dxa"/>
            <w:shd w:val="clear" w:color="auto" w:fill="F3F3F3"/>
          </w:tcPr>
          <w:p w14:paraId="2F73913A" w14:textId="77777777" w:rsidR="00A735A5" w:rsidRPr="00073D9F" w:rsidRDefault="00A735A5">
            <w:pPr>
              <w:jc w:val="center"/>
              <w:rPr>
                <w:b/>
                <w:bCs/>
              </w:rPr>
            </w:pPr>
            <w:r w:rsidRPr="00073D9F">
              <w:rPr>
                <w:b/>
                <w:bCs/>
              </w:rPr>
              <w:t>Data</w:t>
            </w:r>
          </w:p>
        </w:tc>
        <w:tc>
          <w:tcPr>
            <w:tcW w:w="2161" w:type="dxa"/>
            <w:shd w:val="clear" w:color="auto" w:fill="F3F3F3"/>
          </w:tcPr>
          <w:p w14:paraId="7F972ED7" w14:textId="77777777" w:rsidR="00A735A5" w:rsidRPr="00073D9F" w:rsidRDefault="00A735A5">
            <w:pPr>
              <w:jc w:val="center"/>
              <w:rPr>
                <w:b/>
                <w:bCs/>
              </w:rPr>
            </w:pPr>
            <w:r w:rsidRPr="00073D9F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073D9F" w:rsidRDefault="00A735A5">
            <w:pPr>
              <w:jc w:val="center"/>
              <w:rPr>
                <w:b/>
                <w:bCs/>
              </w:rPr>
            </w:pPr>
            <w:r w:rsidRPr="00073D9F">
              <w:rPr>
                <w:b/>
                <w:bCs/>
              </w:rPr>
              <w:t>Observações</w:t>
            </w:r>
          </w:p>
        </w:tc>
      </w:tr>
      <w:tr w:rsidR="00D45825" w:rsidRPr="00073D9F" w14:paraId="0F1631CF" w14:textId="77777777" w:rsidTr="005478A0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073D9F" w:rsidRDefault="00076318">
            <w:pPr>
              <w:jc w:val="center"/>
            </w:pPr>
            <w:r w:rsidRPr="00073D9F">
              <w:t>1.0</w:t>
            </w:r>
          </w:p>
        </w:tc>
        <w:tc>
          <w:tcPr>
            <w:tcW w:w="1669" w:type="dxa"/>
            <w:vAlign w:val="bottom"/>
          </w:tcPr>
          <w:p w14:paraId="3828512A" w14:textId="47A5C86F" w:rsidR="00A735A5" w:rsidRPr="00073D9F" w:rsidRDefault="009B6228" w:rsidP="005478A0">
            <w:pPr>
              <w:jc w:val="center"/>
            </w:pPr>
            <w:r w:rsidRPr="00073D9F">
              <w:t>2</w:t>
            </w:r>
            <w:r w:rsidR="00273D7A" w:rsidRPr="00073D9F">
              <w:t>4</w:t>
            </w:r>
            <w:r w:rsidR="00B01AC2" w:rsidRPr="00073D9F">
              <w:t>/0</w:t>
            </w:r>
            <w:r w:rsidR="005478A0" w:rsidRPr="00073D9F">
              <w:t>8</w:t>
            </w:r>
            <w:r w:rsidR="00076318" w:rsidRPr="00073D9F">
              <w:t>/2019</w:t>
            </w:r>
          </w:p>
        </w:tc>
        <w:tc>
          <w:tcPr>
            <w:tcW w:w="2161" w:type="dxa"/>
            <w:vAlign w:val="center"/>
          </w:tcPr>
          <w:p w14:paraId="7DBE843B" w14:textId="4AC404EF" w:rsidR="00A735A5" w:rsidRPr="00073D9F" w:rsidRDefault="00675004" w:rsidP="00675004">
            <w:pPr>
              <w:ind w:left="169"/>
              <w:jc w:val="left"/>
            </w:pPr>
            <w:r w:rsidRPr="00073D9F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073D9F" w:rsidRDefault="00076318">
            <w:pPr>
              <w:ind w:left="174"/>
              <w:jc w:val="left"/>
            </w:pPr>
            <w:r w:rsidRPr="00073D9F">
              <w:t>Criação da história.</w:t>
            </w:r>
          </w:p>
        </w:tc>
      </w:tr>
      <w:tr w:rsidR="00D93D8E" w:rsidRPr="00073D9F" w14:paraId="0D702FF6" w14:textId="77777777" w:rsidTr="005478A0">
        <w:trPr>
          <w:cantSplit/>
          <w:jc w:val="center"/>
        </w:trPr>
        <w:tc>
          <w:tcPr>
            <w:tcW w:w="1589" w:type="dxa"/>
          </w:tcPr>
          <w:p w14:paraId="1D36B83D" w14:textId="3C69E8EA" w:rsidR="00D93D8E" w:rsidRPr="00073D9F" w:rsidRDefault="00D93D8E" w:rsidP="00D93D8E">
            <w:pPr>
              <w:jc w:val="center"/>
            </w:pPr>
            <w:r w:rsidRPr="00073D9F">
              <w:t>1.1</w:t>
            </w:r>
          </w:p>
        </w:tc>
        <w:tc>
          <w:tcPr>
            <w:tcW w:w="1669" w:type="dxa"/>
            <w:vAlign w:val="bottom"/>
          </w:tcPr>
          <w:p w14:paraId="5746AEF6" w14:textId="141CD851" w:rsidR="00D93D8E" w:rsidRPr="00073D9F" w:rsidRDefault="00D93D8E" w:rsidP="00D93D8E">
            <w:pPr>
              <w:jc w:val="center"/>
            </w:pPr>
            <w:r w:rsidRPr="00073D9F">
              <w:t>12/09/2019</w:t>
            </w:r>
          </w:p>
        </w:tc>
        <w:tc>
          <w:tcPr>
            <w:tcW w:w="2161" w:type="dxa"/>
            <w:vAlign w:val="center"/>
          </w:tcPr>
          <w:p w14:paraId="4DB2F30D" w14:textId="52C9D6A2" w:rsidR="00D93D8E" w:rsidRPr="00073D9F" w:rsidRDefault="00D93D8E" w:rsidP="00D93D8E">
            <w:pPr>
              <w:ind w:left="169"/>
              <w:jc w:val="left"/>
            </w:pPr>
            <w:r w:rsidRPr="00073D9F">
              <w:t>Cláudia Ávila</w:t>
            </w:r>
          </w:p>
        </w:tc>
        <w:tc>
          <w:tcPr>
            <w:tcW w:w="4203" w:type="dxa"/>
          </w:tcPr>
          <w:p w14:paraId="2E2B5ED6" w14:textId="189D1696" w:rsidR="00D93D8E" w:rsidRPr="00073D9F" w:rsidRDefault="00D93D8E" w:rsidP="00304FB3">
            <w:pPr>
              <w:pStyle w:val="PargrafodaLista"/>
              <w:numPr>
                <w:ilvl w:val="0"/>
                <w:numId w:val="37"/>
              </w:numPr>
            </w:pPr>
            <w:r w:rsidRPr="00073D9F">
              <w:t xml:space="preserve">Alteração da regra </w:t>
            </w:r>
            <w:r w:rsidRPr="00073D9F">
              <w:rPr>
                <w:color w:val="31849B" w:themeColor="accent5" w:themeShade="BF"/>
              </w:rPr>
              <w:t>[</w:t>
            </w:r>
            <w:r w:rsidRPr="00073D9F">
              <w:rPr>
                <w:color w:val="31849B" w:themeColor="accent5" w:themeShade="BF"/>
              </w:rPr>
              <w:fldChar w:fldCharType="begin"/>
            </w:r>
            <w:r w:rsidRPr="00073D9F">
              <w:rPr>
                <w:color w:val="31849B" w:themeColor="accent5" w:themeShade="BF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</w:rPr>
            </w:r>
            <w:r w:rsidRPr="00073D9F">
              <w:rPr>
                <w:color w:val="31849B" w:themeColor="accent5" w:themeShade="BF"/>
              </w:rPr>
              <w:fldChar w:fldCharType="separate"/>
            </w:r>
            <w:r w:rsidRPr="00073D9F">
              <w:rPr>
                <w:color w:val="31849B" w:themeColor="accent5" w:themeShade="BF"/>
              </w:rPr>
              <w:t>2.1.2</w:t>
            </w:r>
            <w:r w:rsidRPr="00073D9F">
              <w:rPr>
                <w:color w:val="31849B" w:themeColor="accent5" w:themeShade="BF"/>
              </w:rPr>
              <w:fldChar w:fldCharType="end"/>
            </w:r>
            <w:r w:rsidRPr="00073D9F">
              <w:rPr>
                <w:color w:val="31849B" w:themeColor="accent5" w:themeShade="BF"/>
              </w:rPr>
              <w:t xml:space="preserve">.] </w:t>
            </w:r>
            <w:r w:rsidRPr="00073D9F">
              <w:t>referente a informação da Descrição;</w:t>
            </w:r>
          </w:p>
          <w:p w14:paraId="20F8F149" w14:textId="67948B3F" w:rsidR="00304FB3" w:rsidRPr="00073D9F" w:rsidRDefault="00304FB3" w:rsidP="00304FB3">
            <w:pPr>
              <w:pStyle w:val="PargrafodaLista"/>
              <w:numPr>
                <w:ilvl w:val="0"/>
                <w:numId w:val="37"/>
              </w:numPr>
            </w:pPr>
            <w:r w:rsidRPr="00073D9F">
              <w:rPr>
                <w:color w:val="auto"/>
              </w:rPr>
              <w:t>Alteração do local da exibição das mensagens</w:t>
            </w:r>
            <w:r w:rsidRPr="00073D9F">
              <w:rPr>
                <w:color w:val="31849B" w:themeColor="accent5" w:themeShade="BF"/>
              </w:rPr>
              <w:t xml:space="preserve"> [</w:t>
            </w:r>
            <w:r w:rsidRPr="00073D9F">
              <w:rPr>
                <w:color w:val="31849B" w:themeColor="accent5" w:themeShade="BF"/>
              </w:rPr>
              <w:fldChar w:fldCharType="begin"/>
            </w:r>
            <w:r w:rsidRPr="00073D9F">
              <w:rPr>
                <w:color w:val="31849B" w:themeColor="accent5" w:themeShade="BF"/>
              </w:rPr>
              <w:instrText xml:space="preserve"> REF _Ref19196021 \r \h </w:instrText>
            </w:r>
            <w:r w:rsidR="00073D9F">
              <w:rPr>
                <w:color w:val="31849B" w:themeColor="accent5" w:themeShade="BF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</w:rPr>
            </w:r>
            <w:r w:rsidRPr="00073D9F">
              <w:rPr>
                <w:color w:val="31849B" w:themeColor="accent5" w:themeShade="BF"/>
              </w:rPr>
              <w:fldChar w:fldCharType="separate"/>
            </w:r>
            <w:r w:rsidRPr="00073D9F">
              <w:rPr>
                <w:color w:val="31849B" w:themeColor="accent5" w:themeShade="BF"/>
              </w:rPr>
              <w:t>2.7</w:t>
            </w:r>
            <w:r w:rsidRPr="00073D9F">
              <w:rPr>
                <w:color w:val="31849B" w:themeColor="accent5" w:themeShade="BF"/>
              </w:rPr>
              <w:fldChar w:fldCharType="end"/>
            </w:r>
            <w:r w:rsidRPr="00073D9F">
              <w:rPr>
                <w:color w:val="31849B" w:themeColor="accent5" w:themeShade="BF"/>
              </w:rPr>
              <w:fldChar w:fldCharType="begin"/>
            </w:r>
            <w:r w:rsidRPr="00073D9F">
              <w:rPr>
                <w:color w:val="31849B" w:themeColor="accent5" w:themeShade="BF"/>
              </w:rPr>
              <w:instrText xml:space="preserve"> REF _Ref18944137 \r \h </w:instrText>
            </w:r>
            <w:r w:rsidR="00073D9F">
              <w:rPr>
                <w:color w:val="31849B" w:themeColor="accent5" w:themeShade="BF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</w:rPr>
            </w:r>
            <w:r w:rsidRPr="00073D9F">
              <w:rPr>
                <w:color w:val="31849B" w:themeColor="accent5" w:themeShade="BF"/>
              </w:rPr>
              <w:fldChar w:fldCharType="end"/>
            </w:r>
            <w:r w:rsidRPr="00073D9F">
              <w:rPr>
                <w:color w:val="31849B" w:themeColor="accent5" w:themeShade="BF"/>
              </w:rPr>
              <w:t>]</w:t>
            </w:r>
          </w:p>
          <w:p w14:paraId="094D3D4A" w14:textId="48AECD79" w:rsidR="00304FB3" w:rsidRPr="00073D9F" w:rsidRDefault="00304FB3" w:rsidP="00304FB3">
            <w:pPr>
              <w:pStyle w:val="PargrafodaLista"/>
              <w:numPr>
                <w:ilvl w:val="0"/>
                <w:numId w:val="37"/>
              </w:numPr>
            </w:pPr>
            <w:r w:rsidRPr="00073D9F">
              <w:rPr>
                <w:color w:val="auto"/>
              </w:rPr>
              <w:t xml:space="preserve">Alteração do local de exibição da mensagem ME02 </w:t>
            </w:r>
            <w:r w:rsidRPr="00073D9F">
              <w:rPr>
                <w:color w:val="31849B" w:themeColor="accent5" w:themeShade="BF"/>
              </w:rPr>
              <w:t>[</w:t>
            </w:r>
            <w:r w:rsidR="000F5EE3" w:rsidRPr="00073D9F">
              <w:rPr>
                <w:color w:val="31849B" w:themeColor="accent5" w:themeShade="BF"/>
              </w:rPr>
              <w:fldChar w:fldCharType="begin"/>
            </w:r>
            <w:r w:rsidR="000F5EE3" w:rsidRPr="00073D9F">
              <w:rPr>
                <w:color w:val="31849B" w:themeColor="accent5" w:themeShade="BF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</w:rPr>
              <w:instrText xml:space="preserve"> \* MERGEFORMAT </w:instrText>
            </w:r>
            <w:r w:rsidR="000F5EE3" w:rsidRPr="00073D9F">
              <w:rPr>
                <w:color w:val="31849B" w:themeColor="accent5" w:themeShade="BF"/>
              </w:rPr>
            </w:r>
            <w:r w:rsidR="000F5EE3" w:rsidRPr="00073D9F">
              <w:rPr>
                <w:color w:val="31849B" w:themeColor="accent5" w:themeShade="BF"/>
              </w:rPr>
              <w:fldChar w:fldCharType="separate"/>
            </w:r>
            <w:r w:rsidR="000F5EE3" w:rsidRPr="00073D9F">
              <w:rPr>
                <w:color w:val="31849B" w:themeColor="accent5" w:themeShade="BF"/>
              </w:rPr>
              <w:t>2.1.2</w:t>
            </w:r>
            <w:r w:rsidR="000F5EE3" w:rsidRPr="00073D9F">
              <w:rPr>
                <w:color w:val="31849B" w:themeColor="accent5" w:themeShade="BF"/>
              </w:rPr>
              <w:fldChar w:fldCharType="end"/>
            </w:r>
            <w:r w:rsidRPr="00073D9F">
              <w:rPr>
                <w:color w:val="31849B" w:themeColor="accent5" w:themeShade="BF"/>
              </w:rPr>
              <w:t>]</w:t>
            </w:r>
          </w:p>
          <w:p w14:paraId="7334E319" w14:textId="750D6FC6" w:rsidR="00304FB3" w:rsidRPr="00073D9F" w:rsidRDefault="00304FB3" w:rsidP="00304FB3">
            <w:pPr>
              <w:pStyle w:val="PargrafodaLista"/>
              <w:numPr>
                <w:ilvl w:val="0"/>
                <w:numId w:val="37"/>
              </w:numPr>
            </w:pPr>
            <w:r w:rsidRPr="00073D9F">
              <w:rPr>
                <w:color w:val="auto"/>
              </w:rPr>
              <w:t>Alteração da regra de ordenação</w:t>
            </w:r>
            <w:r w:rsidRPr="00073D9F">
              <w:rPr>
                <w:color w:val="31849B" w:themeColor="accent5" w:themeShade="BF"/>
              </w:rPr>
              <w:t xml:space="preserve"> </w:t>
            </w:r>
            <w:r w:rsidR="008B3278" w:rsidRPr="00073D9F">
              <w:rPr>
                <w:color w:val="31849B" w:themeColor="accent5" w:themeShade="BF"/>
              </w:rPr>
              <w:t>[</w:t>
            </w:r>
            <w:r w:rsidR="008B3278" w:rsidRPr="00073D9F">
              <w:rPr>
                <w:color w:val="31849B" w:themeColor="accent5" w:themeShade="BF"/>
              </w:rPr>
              <w:fldChar w:fldCharType="begin"/>
            </w:r>
            <w:r w:rsidR="008B3278" w:rsidRPr="00073D9F">
              <w:rPr>
                <w:color w:val="31849B" w:themeColor="accent5" w:themeShade="BF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</w:rPr>
              <w:instrText xml:space="preserve"> \* MERGEFORMAT </w:instrText>
            </w:r>
            <w:r w:rsidR="008B3278" w:rsidRPr="00073D9F">
              <w:rPr>
                <w:color w:val="31849B" w:themeColor="accent5" w:themeShade="BF"/>
              </w:rPr>
            </w:r>
            <w:r w:rsidR="008B3278" w:rsidRPr="00073D9F">
              <w:rPr>
                <w:color w:val="31849B" w:themeColor="accent5" w:themeShade="BF"/>
              </w:rPr>
              <w:fldChar w:fldCharType="separate"/>
            </w:r>
            <w:r w:rsidR="008B3278" w:rsidRPr="00073D9F">
              <w:rPr>
                <w:color w:val="31849B" w:themeColor="accent5" w:themeShade="BF"/>
              </w:rPr>
              <w:t>2.1.2</w:t>
            </w:r>
            <w:r w:rsidR="008B3278" w:rsidRPr="00073D9F">
              <w:rPr>
                <w:color w:val="31849B" w:themeColor="accent5" w:themeShade="BF"/>
              </w:rPr>
              <w:fldChar w:fldCharType="end"/>
            </w:r>
            <w:r w:rsidR="008B3278" w:rsidRPr="00073D9F">
              <w:rPr>
                <w:color w:val="31849B" w:themeColor="accent5" w:themeShade="BF"/>
              </w:rPr>
              <w:t>]</w:t>
            </w:r>
          </w:p>
          <w:p w14:paraId="741C265E" w14:textId="1F85F073" w:rsidR="00D93D8E" w:rsidRPr="00073D9F" w:rsidRDefault="00304FB3" w:rsidP="00304FB3">
            <w:pPr>
              <w:pStyle w:val="PargrafodaLista"/>
              <w:numPr>
                <w:ilvl w:val="0"/>
                <w:numId w:val="37"/>
              </w:numPr>
            </w:pPr>
            <w:r w:rsidRPr="00073D9F">
              <w:rPr>
                <w:color w:val="000000" w:themeColor="text1"/>
              </w:rPr>
              <w:t xml:space="preserve">Alteração da regra referente a mensagem dos campo obrigatórios </w:t>
            </w:r>
            <w:r w:rsidRPr="00073D9F">
              <w:rPr>
                <w:color w:val="31849B" w:themeColor="accent5" w:themeShade="BF"/>
              </w:rPr>
              <w:t>[</w:t>
            </w:r>
            <w:r w:rsidRPr="00073D9F">
              <w:rPr>
                <w:color w:val="31849B" w:themeColor="accent5" w:themeShade="BF"/>
              </w:rPr>
              <w:fldChar w:fldCharType="begin"/>
            </w:r>
            <w:r w:rsidRPr="00073D9F">
              <w:rPr>
                <w:color w:val="31849B" w:themeColor="accent5" w:themeShade="BF"/>
              </w:rPr>
              <w:instrText xml:space="preserve"> REF _Ref17461581 \r \h </w:instrText>
            </w:r>
            <w:r w:rsidR="00073D9F">
              <w:rPr>
                <w:color w:val="31849B" w:themeColor="accent5" w:themeShade="BF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</w:rPr>
            </w:r>
            <w:r w:rsidRPr="00073D9F">
              <w:rPr>
                <w:color w:val="31849B" w:themeColor="accent5" w:themeShade="BF"/>
              </w:rPr>
              <w:fldChar w:fldCharType="separate"/>
            </w:r>
            <w:r w:rsidRPr="00073D9F">
              <w:rPr>
                <w:color w:val="31849B" w:themeColor="accent5" w:themeShade="BF"/>
              </w:rPr>
              <w:t>2.2</w:t>
            </w:r>
            <w:r w:rsidRPr="00073D9F">
              <w:rPr>
                <w:color w:val="31849B" w:themeColor="accent5" w:themeShade="BF"/>
              </w:rPr>
              <w:fldChar w:fldCharType="end"/>
            </w:r>
            <w:r w:rsidRPr="00073D9F">
              <w:rPr>
                <w:color w:val="31849B" w:themeColor="accent5" w:themeShade="BF"/>
              </w:rPr>
              <w:t>]</w:t>
            </w:r>
          </w:p>
          <w:p w14:paraId="652311D6" w14:textId="70662672" w:rsidR="00054107" w:rsidRPr="00073D9F" w:rsidRDefault="00054107" w:rsidP="00054107">
            <w:pPr>
              <w:pStyle w:val="PargrafodaLista"/>
              <w:numPr>
                <w:ilvl w:val="0"/>
                <w:numId w:val="37"/>
              </w:numPr>
            </w:pPr>
            <w:r w:rsidRPr="00073D9F">
              <w:rPr>
                <w:color w:val="000000" w:themeColor="text1"/>
              </w:rPr>
              <w:t xml:space="preserve">Alteração da regra referente </w:t>
            </w:r>
            <w:proofErr w:type="gramStart"/>
            <w:r w:rsidRPr="00073D9F">
              <w:rPr>
                <w:color w:val="000000" w:themeColor="text1"/>
              </w:rPr>
              <w:t>a  largura</w:t>
            </w:r>
            <w:proofErr w:type="gramEnd"/>
            <w:r w:rsidRPr="00073D9F">
              <w:rPr>
                <w:color w:val="000000" w:themeColor="text1"/>
              </w:rPr>
              <w:t xml:space="preserve"> e altura das figura </w:t>
            </w:r>
            <w:r w:rsidRPr="00073D9F">
              <w:rPr>
                <w:color w:val="31849B" w:themeColor="accent5" w:themeShade="BF"/>
              </w:rPr>
              <w:t>[</w:t>
            </w:r>
            <w:r w:rsidRPr="00073D9F">
              <w:rPr>
                <w:color w:val="31849B" w:themeColor="accent5" w:themeShade="BF"/>
              </w:rPr>
              <w:fldChar w:fldCharType="begin"/>
            </w:r>
            <w:r w:rsidRPr="00073D9F">
              <w:rPr>
                <w:color w:val="31849B" w:themeColor="accent5" w:themeShade="BF"/>
              </w:rPr>
              <w:instrText xml:space="preserve"> REF _Ref17461581 \r \h </w:instrText>
            </w:r>
            <w:r w:rsidR="00073D9F">
              <w:rPr>
                <w:color w:val="31849B" w:themeColor="accent5" w:themeShade="BF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</w:rPr>
            </w:r>
            <w:r w:rsidRPr="00073D9F">
              <w:rPr>
                <w:color w:val="31849B" w:themeColor="accent5" w:themeShade="BF"/>
              </w:rPr>
              <w:fldChar w:fldCharType="separate"/>
            </w:r>
            <w:r w:rsidRPr="00073D9F">
              <w:rPr>
                <w:color w:val="31849B" w:themeColor="accent5" w:themeShade="BF"/>
              </w:rPr>
              <w:t>2.2</w:t>
            </w:r>
            <w:r w:rsidRPr="00073D9F">
              <w:rPr>
                <w:color w:val="31849B" w:themeColor="accent5" w:themeShade="BF"/>
              </w:rPr>
              <w:fldChar w:fldCharType="end"/>
            </w:r>
            <w:r w:rsidRPr="00073D9F">
              <w:rPr>
                <w:color w:val="31849B" w:themeColor="accent5" w:themeShade="BF"/>
              </w:rPr>
              <w:t>]</w:t>
            </w:r>
          </w:p>
        </w:tc>
      </w:tr>
      <w:tr w:rsidR="00FF21ED" w:rsidRPr="00073D9F" w14:paraId="0F9460E3" w14:textId="77777777" w:rsidTr="005478A0">
        <w:trPr>
          <w:cantSplit/>
          <w:jc w:val="center"/>
        </w:trPr>
        <w:tc>
          <w:tcPr>
            <w:tcW w:w="1589" w:type="dxa"/>
          </w:tcPr>
          <w:p w14:paraId="7E733DB8" w14:textId="6A789E61" w:rsidR="00FF21ED" w:rsidRPr="00073D9F" w:rsidRDefault="00FF21ED" w:rsidP="00FF21ED">
            <w:pPr>
              <w:jc w:val="center"/>
            </w:pPr>
            <w:r w:rsidRPr="00073D9F">
              <w:t>1.2</w:t>
            </w:r>
          </w:p>
        </w:tc>
        <w:tc>
          <w:tcPr>
            <w:tcW w:w="1669" w:type="dxa"/>
            <w:vAlign w:val="bottom"/>
          </w:tcPr>
          <w:p w14:paraId="2613A7BE" w14:textId="418A70F7" w:rsidR="00FF21ED" w:rsidRPr="00073D9F" w:rsidRDefault="00FF21ED" w:rsidP="00FF21ED">
            <w:pPr>
              <w:jc w:val="center"/>
            </w:pPr>
            <w:r w:rsidRPr="00073D9F">
              <w:t>01/10/2019</w:t>
            </w:r>
          </w:p>
        </w:tc>
        <w:tc>
          <w:tcPr>
            <w:tcW w:w="2161" w:type="dxa"/>
            <w:vAlign w:val="center"/>
          </w:tcPr>
          <w:p w14:paraId="5B16ED14" w14:textId="45E3A344" w:rsidR="00FF21ED" w:rsidRPr="00073D9F" w:rsidRDefault="00FF21ED" w:rsidP="00FF21ED">
            <w:pPr>
              <w:ind w:left="169"/>
              <w:jc w:val="left"/>
            </w:pPr>
            <w:r w:rsidRPr="00073D9F">
              <w:t>Cláudia Ávila</w:t>
            </w:r>
          </w:p>
        </w:tc>
        <w:tc>
          <w:tcPr>
            <w:tcW w:w="4203" w:type="dxa"/>
          </w:tcPr>
          <w:p w14:paraId="1991F5EE" w14:textId="19DDC5DF" w:rsidR="00FF21ED" w:rsidRPr="00073D9F" w:rsidRDefault="00FF21ED" w:rsidP="00FF21ED">
            <w:pPr>
              <w:pStyle w:val="PargrafodaLista"/>
              <w:numPr>
                <w:ilvl w:val="0"/>
                <w:numId w:val="37"/>
              </w:numPr>
            </w:pPr>
            <w:r w:rsidRPr="00073D9F">
              <w:t xml:space="preserve">Alteração na regra </w:t>
            </w:r>
            <w:r w:rsidRPr="00073D9F">
              <w:rPr>
                <w:color w:val="31849B" w:themeColor="accent5" w:themeShade="BF"/>
              </w:rPr>
              <w:t>[</w:t>
            </w:r>
            <w:r w:rsidRPr="00073D9F">
              <w:rPr>
                <w:color w:val="31849B" w:themeColor="accent5" w:themeShade="BF"/>
              </w:rPr>
              <w:fldChar w:fldCharType="begin"/>
            </w:r>
            <w:r w:rsidRPr="00073D9F">
              <w:rPr>
                <w:color w:val="31849B" w:themeColor="accent5" w:themeShade="BF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</w:rPr>
            </w:r>
            <w:r w:rsidRPr="00073D9F">
              <w:rPr>
                <w:color w:val="31849B" w:themeColor="accent5" w:themeShade="BF"/>
              </w:rPr>
              <w:fldChar w:fldCharType="separate"/>
            </w:r>
            <w:r w:rsidRPr="00073D9F">
              <w:rPr>
                <w:color w:val="31849B" w:themeColor="accent5" w:themeShade="BF"/>
              </w:rPr>
              <w:t>2.1.2</w:t>
            </w:r>
            <w:r w:rsidRPr="00073D9F">
              <w:rPr>
                <w:color w:val="31849B" w:themeColor="accent5" w:themeShade="BF"/>
              </w:rPr>
              <w:fldChar w:fldCharType="end"/>
            </w:r>
            <w:r w:rsidRPr="00073D9F">
              <w:rPr>
                <w:color w:val="31849B" w:themeColor="accent5" w:themeShade="BF"/>
              </w:rPr>
              <w:t>]</w:t>
            </w:r>
            <w:r w:rsidRPr="00073D9F">
              <w:t>, coluna Descrição</w:t>
            </w:r>
          </w:p>
        </w:tc>
      </w:tr>
      <w:tr w:rsidR="002C623A" w:rsidRPr="00073D9F" w14:paraId="2626713E" w14:textId="77777777" w:rsidTr="005478A0">
        <w:trPr>
          <w:cantSplit/>
          <w:jc w:val="center"/>
        </w:trPr>
        <w:tc>
          <w:tcPr>
            <w:tcW w:w="1589" w:type="dxa"/>
          </w:tcPr>
          <w:p w14:paraId="1B0A7A3C" w14:textId="387F2E75" w:rsidR="002C623A" w:rsidRPr="00073D9F" w:rsidRDefault="002C623A" w:rsidP="002C623A">
            <w:pPr>
              <w:jc w:val="center"/>
            </w:pPr>
            <w:r w:rsidRPr="00073D9F">
              <w:t>1.3</w:t>
            </w:r>
          </w:p>
        </w:tc>
        <w:tc>
          <w:tcPr>
            <w:tcW w:w="1669" w:type="dxa"/>
            <w:vAlign w:val="bottom"/>
          </w:tcPr>
          <w:p w14:paraId="7C00170D" w14:textId="03A2A9A8" w:rsidR="002C623A" w:rsidRPr="00073D9F" w:rsidRDefault="002C623A" w:rsidP="002C623A">
            <w:pPr>
              <w:jc w:val="center"/>
            </w:pPr>
            <w:r w:rsidRPr="00073D9F">
              <w:t>26/11/2019</w:t>
            </w:r>
          </w:p>
        </w:tc>
        <w:tc>
          <w:tcPr>
            <w:tcW w:w="2161" w:type="dxa"/>
            <w:vAlign w:val="center"/>
          </w:tcPr>
          <w:p w14:paraId="2A8143F6" w14:textId="0F60B6AA" w:rsidR="002C623A" w:rsidRPr="00073D9F" w:rsidRDefault="002C623A" w:rsidP="002C623A">
            <w:pPr>
              <w:ind w:left="169"/>
              <w:jc w:val="left"/>
            </w:pPr>
            <w:r w:rsidRPr="00073D9F">
              <w:t>Cláudia Ávila</w:t>
            </w:r>
          </w:p>
        </w:tc>
        <w:tc>
          <w:tcPr>
            <w:tcW w:w="4203" w:type="dxa"/>
          </w:tcPr>
          <w:p w14:paraId="3C19001F" w14:textId="41FEF12A" w:rsidR="002C623A" w:rsidRPr="00073D9F" w:rsidRDefault="002C623A" w:rsidP="002C623A">
            <w:pPr>
              <w:pStyle w:val="PargrafodaLista"/>
              <w:numPr>
                <w:ilvl w:val="0"/>
                <w:numId w:val="37"/>
              </w:numPr>
            </w:pPr>
            <w:r w:rsidRPr="00073D9F">
              <w:t>Exclusão da regra e mensagens referente a largura e altura da figura a ser incluída no corpo do e-mail</w:t>
            </w:r>
          </w:p>
        </w:tc>
      </w:tr>
    </w:tbl>
    <w:p w14:paraId="7FCD6DB3" w14:textId="50E1FF99" w:rsidR="00A735A5" w:rsidRPr="00073D9F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073D9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073D9F" w:rsidRDefault="00A4247F" w:rsidP="00A4247F">
      <w:pPr>
        <w:rPr>
          <w:rFonts w:cs="Arial"/>
          <w:szCs w:val="22"/>
        </w:rPr>
      </w:pPr>
    </w:p>
    <w:p w14:paraId="7AE1C47C" w14:textId="77777777" w:rsidR="00A4247F" w:rsidRPr="00073D9F" w:rsidRDefault="00A4247F" w:rsidP="00A4247F">
      <w:pPr>
        <w:rPr>
          <w:rFonts w:cs="Arial"/>
          <w:szCs w:val="22"/>
        </w:rPr>
      </w:pPr>
    </w:p>
    <w:p w14:paraId="423BB385" w14:textId="77777777" w:rsidR="00A4247F" w:rsidRPr="00073D9F" w:rsidRDefault="00A4247F" w:rsidP="00A4247F">
      <w:pPr>
        <w:rPr>
          <w:rFonts w:cs="Arial"/>
          <w:szCs w:val="22"/>
        </w:rPr>
      </w:pPr>
    </w:p>
    <w:p w14:paraId="0762D381" w14:textId="77777777" w:rsidR="00A4247F" w:rsidRPr="00073D9F" w:rsidRDefault="00A4247F" w:rsidP="00A4247F">
      <w:pPr>
        <w:rPr>
          <w:rFonts w:cs="Arial"/>
          <w:szCs w:val="22"/>
        </w:rPr>
      </w:pPr>
    </w:p>
    <w:p w14:paraId="7558BBB3" w14:textId="77777777" w:rsidR="00A4247F" w:rsidRPr="00073D9F" w:rsidRDefault="00A4247F" w:rsidP="00A4247F">
      <w:pPr>
        <w:rPr>
          <w:rFonts w:cs="Arial"/>
          <w:szCs w:val="22"/>
        </w:rPr>
      </w:pPr>
    </w:p>
    <w:p w14:paraId="6825B8F0" w14:textId="621B1CAE" w:rsidR="00A4247F" w:rsidRPr="00073D9F" w:rsidRDefault="000F5EE3">
      <w:pPr>
        <w:jc w:val="center"/>
        <w:rPr>
          <w:rFonts w:cs="Arial"/>
          <w:szCs w:val="22"/>
        </w:rPr>
      </w:pPr>
      <w:r w:rsidRPr="00073D9F">
        <w:rPr>
          <w:rFonts w:cs="Arial"/>
          <w:szCs w:val="22"/>
        </w:rPr>
        <w:t>\</w:t>
      </w:r>
    </w:p>
    <w:p w14:paraId="0A34B338" w14:textId="77777777" w:rsidR="00A4247F" w:rsidRPr="00073D9F" w:rsidRDefault="00A4247F" w:rsidP="00A4247F">
      <w:pPr>
        <w:tabs>
          <w:tab w:val="left" w:pos="420"/>
        </w:tabs>
        <w:rPr>
          <w:rFonts w:cs="Arial"/>
          <w:szCs w:val="22"/>
        </w:rPr>
      </w:pPr>
      <w:r w:rsidRPr="00073D9F">
        <w:rPr>
          <w:rFonts w:cs="Arial"/>
          <w:szCs w:val="22"/>
        </w:rPr>
        <w:tab/>
      </w:r>
    </w:p>
    <w:p w14:paraId="22CC31A1" w14:textId="77777777" w:rsidR="00A735A5" w:rsidRPr="00073D9F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073D9F">
        <w:rPr>
          <w:rFonts w:cs="Arial"/>
          <w:szCs w:val="22"/>
        </w:rPr>
        <w:br w:type="page"/>
      </w:r>
      <w:r w:rsidRPr="00073D9F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073D9F" w:rsidRDefault="00A735A5">
      <w:pPr>
        <w:jc w:val="center"/>
        <w:rPr>
          <w:rFonts w:cs="Arial"/>
          <w:b/>
          <w:szCs w:val="22"/>
        </w:rPr>
      </w:pPr>
    </w:p>
    <w:p w14:paraId="1009E1F9" w14:textId="77777777" w:rsidR="00D51B27" w:rsidRPr="00073D9F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073D9F">
        <w:fldChar w:fldCharType="begin"/>
      </w:r>
      <w:r w:rsidR="00A735A5" w:rsidRPr="00073D9F">
        <w:instrText xml:space="preserve"> TOC \o "1-2" \h \z \u </w:instrText>
      </w:r>
      <w:r w:rsidRPr="00073D9F">
        <w:fldChar w:fldCharType="separate"/>
      </w:r>
      <w:hyperlink w:anchor="_Toc17883099" w:history="1">
        <w:r w:rsidR="00D51B27" w:rsidRPr="00073D9F">
          <w:rPr>
            <w:rStyle w:val="Hyperlink"/>
            <w:noProof/>
          </w:rPr>
          <w:t>HST-012 – Parametrizar E-Mail – Corpo</w:t>
        </w:r>
        <w:r w:rsidR="00D51B27" w:rsidRPr="00073D9F">
          <w:rPr>
            <w:noProof/>
            <w:webHidden/>
          </w:rPr>
          <w:tab/>
        </w:r>
        <w:r w:rsidR="00D51B27" w:rsidRPr="00073D9F">
          <w:rPr>
            <w:noProof/>
            <w:webHidden/>
          </w:rPr>
          <w:fldChar w:fldCharType="begin"/>
        </w:r>
        <w:r w:rsidR="00D51B27" w:rsidRPr="00073D9F">
          <w:rPr>
            <w:noProof/>
            <w:webHidden/>
          </w:rPr>
          <w:instrText xml:space="preserve"> PAGEREF _Toc17883099 \h </w:instrText>
        </w:r>
        <w:r w:rsidR="00D51B27" w:rsidRPr="00073D9F">
          <w:rPr>
            <w:noProof/>
            <w:webHidden/>
          </w:rPr>
        </w:r>
        <w:r w:rsidR="00D51B27" w:rsidRPr="00073D9F">
          <w:rPr>
            <w:noProof/>
            <w:webHidden/>
          </w:rPr>
          <w:fldChar w:fldCharType="separate"/>
        </w:r>
        <w:r w:rsidR="00D51B27" w:rsidRPr="00073D9F">
          <w:rPr>
            <w:noProof/>
            <w:webHidden/>
          </w:rPr>
          <w:t>4</w:t>
        </w:r>
        <w:r w:rsidR="00D51B27" w:rsidRPr="00073D9F">
          <w:rPr>
            <w:noProof/>
            <w:webHidden/>
          </w:rPr>
          <w:fldChar w:fldCharType="end"/>
        </w:r>
      </w:hyperlink>
    </w:p>
    <w:p w14:paraId="662EC6DA" w14:textId="77777777" w:rsidR="00D51B27" w:rsidRPr="00073D9F" w:rsidRDefault="004767B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83100" w:history="1">
        <w:r w:rsidR="00D51B27" w:rsidRPr="00073D9F">
          <w:rPr>
            <w:rStyle w:val="Hyperlink"/>
            <w:noProof/>
          </w:rPr>
          <w:t>COMO Corporativo</w:t>
        </w:r>
        <w:r w:rsidR="00D51B27" w:rsidRPr="00073D9F">
          <w:rPr>
            <w:noProof/>
            <w:webHidden/>
          </w:rPr>
          <w:tab/>
        </w:r>
        <w:r w:rsidR="00D51B27" w:rsidRPr="00073D9F">
          <w:rPr>
            <w:noProof/>
            <w:webHidden/>
          </w:rPr>
          <w:fldChar w:fldCharType="begin"/>
        </w:r>
        <w:r w:rsidR="00D51B27" w:rsidRPr="00073D9F">
          <w:rPr>
            <w:noProof/>
            <w:webHidden/>
          </w:rPr>
          <w:instrText xml:space="preserve"> PAGEREF _Toc17883100 \h </w:instrText>
        </w:r>
        <w:r w:rsidR="00D51B27" w:rsidRPr="00073D9F">
          <w:rPr>
            <w:noProof/>
            <w:webHidden/>
          </w:rPr>
        </w:r>
        <w:r w:rsidR="00D51B27" w:rsidRPr="00073D9F">
          <w:rPr>
            <w:noProof/>
            <w:webHidden/>
          </w:rPr>
          <w:fldChar w:fldCharType="separate"/>
        </w:r>
        <w:r w:rsidR="00D51B27" w:rsidRPr="00073D9F">
          <w:rPr>
            <w:noProof/>
            <w:webHidden/>
          </w:rPr>
          <w:t>4</w:t>
        </w:r>
        <w:r w:rsidR="00D51B27" w:rsidRPr="00073D9F">
          <w:rPr>
            <w:noProof/>
            <w:webHidden/>
          </w:rPr>
          <w:fldChar w:fldCharType="end"/>
        </w:r>
      </w:hyperlink>
    </w:p>
    <w:p w14:paraId="2B8F7848" w14:textId="77777777" w:rsidR="00D51B27" w:rsidRPr="00073D9F" w:rsidRDefault="004767B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83101" w:history="1">
        <w:r w:rsidR="00D51B27" w:rsidRPr="00073D9F">
          <w:rPr>
            <w:rStyle w:val="Hyperlink"/>
            <w:noProof/>
          </w:rPr>
          <w:t>QUERO acessar a tela de Parametrizar E-Mail – Corpo</w:t>
        </w:r>
        <w:r w:rsidR="00D51B27" w:rsidRPr="00073D9F">
          <w:rPr>
            <w:noProof/>
            <w:webHidden/>
          </w:rPr>
          <w:tab/>
        </w:r>
        <w:r w:rsidR="00D51B27" w:rsidRPr="00073D9F">
          <w:rPr>
            <w:noProof/>
            <w:webHidden/>
          </w:rPr>
          <w:fldChar w:fldCharType="begin"/>
        </w:r>
        <w:r w:rsidR="00D51B27" w:rsidRPr="00073D9F">
          <w:rPr>
            <w:noProof/>
            <w:webHidden/>
          </w:rPr>
          <w:instrText xml:space="preserve"> PAGEREF _Toc17883101 \h </w:instrText>
        </w:r>
        <w:r w:rsidR="00D51B27" w:rsidRPr="00073D9F">
          <w:rPr>
            <w:noProof/>
            <w:webHidden/>
          </w:rPr>
        </w:r>
        <w:r w:rsidR="00D51B27" w:rsidRPr="00073D9F">
          <w:rPr>
            <w:noProof/>
            <w:webHidden/>
          </w:rPr>
          <w:fldChar w:fldCharType="separate"/>
        </w:r>
        <w:r w:rsidR="00D51B27" w:rsidRPr="00073D9F">
          <w:rPr>
            <w:noProof/>
            <w:webHidden/>
          </w:rPr>
          <w:t>4</w:t>
        </w:r>
        <w:r w:rsidR="00D51B27" w:rsidRPr="00073D9F">
          <w:rPr>
            <w:noProof/>
            <w:webHidden/>
          </w:rPr>
          <w:fldChar w:fldCharType="end"/>
        </w:r>
      </w:hyperlink>
    </w:p>
    <w:p w14:paraId="3A0628E4" w14:textId="77777777" w:rsidR="00D51B27" w:rsidRPr="00073D9F" w:rsidRDefault="004767B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83102" w:history="1">
        <w:r w:rsidR="00D51B27" w:rsidRPr="00073D9F">
          <w:rPr>
            <w:rStyle w:val="Hyperlink"/>
            <w:noProof/>
          </w:rPr>
          <w:t>PARA consultar, incluir e alterar as informações dos corpo dos E-Mails do Sistema Eleitoral.</w:t>
        </w:r>
        <w:r w:rsidR="00D51B27" w:rsidRPr="00073D9F">
          <w:rPr>
            <w:noProof/>
            <w:webHidden/>
          </w:rPr>
          <w:tab/>
        </w:r>
        <w:r w:rsidR="00D51B27" w:rsidRPr="00073D9F">
          <w:rPr>
            <w:noProof/>
            <w:webHidden/>
          </w:rPr>
          <w:fldChar w:fldCharType="begin"/>
        </w:r>
        <w:r w:rsidR="00D51B27" w:rsidRPr="00073D9F">
          <w:rPr>
            <w:noProof/>
            <w:webHidden/>
          </w:rPr>
          <w:instrText xml:space="preserve"> PAGEREF _Toc17883102 \h </w:instrText>
        </w:r>
        <w:r w:rsidR="00D51B27" w:rsidRPr="00073D9F">
          <w:rPr>
            <w:noProof/>
            <w:webHidden/>
          </w:rPr>
        </w:r>
        <w:r w:rsidR="00D51B27" w:rsidRPr="00073D9F">
          <w:rPr>
            <w:noProof/>
            <w:webHidden/>
          </w:rPr>
          <w:fldChar w:fldCharType="separate"/>
        </w:r>
        <w:r w:rsidR="00D51B27" w:rsidRPr="00073D9F">
          <w:rPr>
            <w:noProof/>
            <w:webHidden/>
          </w:rPr>
          <w:t>4</w:t>
        </w:r>
        <w:r w:rsidR="00D51B27" w:rsidRPr="00073D9F">
          <w:rPr>
            <w:noProof/>
            <w:webHidden/>
          </w:rPr>
          <w:fldChar w:fldCharType="end"/>
        </w:r>
      </w:hyperlink>
    </w:p>
    <w:p w14:paraId="195B784A" w14:textId="77777777" w:rsidR="00D51B27" w:rsidRPr="00073D9F" w:rsidRDefault="004767B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83103" w:history="1">
        <w:r w:rsidR="00D51B27" w:rsidRPr="00073D9F">
          <w:rPr>
            <w:rStyle w:val="Hyperlink"/>
            <w:noProof/>
          </w:rPr>
          <w:t>PROTÓTIPO</w:t>
        </w:r>
        <w:r w:rsidR="00D51B27" w:rsidRPr="00073D9F">
          <w:rPr>
            <w:noProof/>
            <w:webHidden/>
          </w:rPr>
          <w:tab/>
        </w:r>
        <w:r w:rsidR="00D51B27" w:rsidRPr="00073D9F">
          <w:rPr>
            <w:noProof/>
            <w:webHidden/>
          </w:rPr>
          <w:fldChar w:fldCharType="begin"/>
        </w:r>
        <w:r w:rsidR="00D51B27" w:rsidRPr="00073D9F">
          <w:rPr>
            <w:noProof/>
            <w:webHidden/>
          </w:rPr>
          <w:instrText xml:space="preserve"> PAGEREF _Toc17883103 \h </w:instrText>
        </w:r>
        <w:r w:rsidR="00D51B27" w:rsidRPr="00073D9F">
          <w:rPr>
            <w:noProof/>
            <w:webHidden/>
          </w:rPr>
        </w:r>
        <w:r w:rsidR="00D51B27" w:rsidRPr="00073D9F">
          <w:rPr>
            <w:noProof/>
            <w:webHidden/>
          </w:rPr>
          <w:fldChar w:fldCharType="separate"/>
        </w:r>
        <w:r w:rsidR="00D51B27" w:rsidRPr="00073D9F">
          <w:rPr>
            <w:noProof/>
            <w:webHidden/>
          </w:rPr>
          <w:t>4</w:t>
        </w:r>
        <w:r w:rsidR="00D51B27" w:rsidRPr="00073D9F">
          <w:rPr>
            <w:noProof/>
            <w:webHidden/>
          </w:rPr>
          <w:fldChar w:fldCharType="end"/>
        </w:r>
      </w:hyperlink>
    </w:p>
    <w:p w14:paraId="652270F8" w14:textId="77777777" w:rsidR="00D51B27" w:rsidRPr="00073D9F" w:rsidRDefault="004767B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83104" w:history="1">
        <w:r w:rsidR="00D51B27" w:rsidRPr="00073D9F">
          <w:rPr>
            <w:rStyle w:val="Hyperlink"/>
            <w:noProof/>
          </w:rPr>
          <w:t>CRITÉRIOS DE ACEITE</w:t>
        </w:r>
        <w:r w:rsidR="00D51B27" w:rsidRPr="00073D9F">
          <w:rPr>
            <w:noProof/>
            <w:webHidden/>
          </w:rPr>
          <w:tab/>
        </w:r>
        <w:r w:rsidR="00D51B27" w:rsidRPr="00073D9F">
          <w:rPr>
            <w:noProof/>
            <w:webHidden/>
          </w:rPr>
          <w:fldChar w:fldCharType="begin"/>
        </w:r>
        <w:r w:rsidR="00D51B27" w:rsidRPr="00073D9F">
          <w:rPr>
            <w:noProof/>
            <w:webHidden/>
          </w:rPr>
          <w:instrText xml:space="preserve"> PAGEREF _Toc17883104 \h </w:instrText>
        </w:r>
        <w:r w:rsidR="00D51B27" w:rsidRPr="00073D9F">
          <w:rPr>
            <w:noProof/>
            <w:webHidden/>
          </w:rPr>
        </w:r>
        <w:r w:rsidR="00D51B27" w:rsidRPr="00073D9F">
          <w:rPr>
            <w:noProof/>
            <w:webHidden/>
          </w:rPr>
          <w:fldChar w:fldCharType="separate"/>
        </w:r>
        <w:r w:rsidR="00D51B27" w:rsidRPr="00073D9F">
          <w:rPr>
            <w:noProof/>
            <w:webHidden/>
          </w:rPr>
          <w:t>16</w:t>
        </w:r>
        <w:r w:rsidR="00D51B27" w:rsidRPr="00073D9F">
          <w:rPr>
            <w:noProof/>
            <w:webHidden/>
          </w:rPr>
          <w:fldChar w:fldCharType="end"/>
        </w:r>
      </w:hyperlink>
    </w:p>
    <w:p w14:paraId="7554BBDF" w14:textId="77777777" w:rsidR="00D51B27" w:rsidRPr="00073D9F" w:rsidRDefault="004767B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83105" w:history="1">
        <w:r w:rsidR="00D51B27" w:rsidRPr="00073D9F">
          <w:rPr>
            <w:rStyle w:val="Hyperlink"/>
            <w:noProof/>
          </w:rPr>
          <w:t>MENSAGENS</w:t>
        </w:r>
        <w:r w:rsidR="00D51B27" w:rsidRPr="00073D9F">
          <w:rPr>
            <w:noProof/>
            <w:webHidden/>
          </w:rPr>
          <w:tab/>
        </w:r>
        <w:r w:rsidR="00D51B27" w:rsidRPr="00073D9F">
          <w:rPr>
            <w:noProof/>
            <w:webHidden/>
          </w:rPr>
          <w:fldChar w:fldCharType="begin"/>
        </w:r>
        <w:r w:rsidR="00D51B27" w:rsidRPr="00073D9F">
          <w:rPr>
            <w:noProof/>
            <w:webHidden/>
          </w:rPr>
          <w:instrText xml:space="preserve"> PAGEREF _Toc17883105 \h </w:instrText>
        </w:r>
        <w:r w:rsidR="00D51B27" w:rsidRPr="00073D9F">
          <w:rPr>
            <w:noProof/>
            <w:webHidden/>
          </w:rPr>
        </w:r>
        <w:r w:rsidR="00D51B27" w:rsidRPr="00073D9F">
          <w:rPr>
            <w:noProof/>
            <w:webHidden/>
          </w:rPr>
          <w:fldChar w:fldCharType="separate"/>
        </w:r>
        <w:r w:rsidR="00D51B27" w:rsidRPr="00073D9F">
          <w:rPr>
            <w:noProof/>
            <w:webHidden/>
          </w:rPr>
          <w:t>25</w:t>
        </w:r>
        <w:r w:rsidR="00D51B27" w:rsidRPr="00073D9F">
          <w:rPr>
            <w:noProof/>
            <w:webHidden/>
          </w:rPr>
          <w:fldChar w:fldCharType="end"/>
        </w:r>
      </w:hyperlink>
    </w:p>
    <w:p w14:paraId="4EB85BC9" w14:textId="77777777" w:rsidR="00D51B27" w:rsidRPr="00073D9F" w:rsidRDefault="004767B0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83106" w:history="1">
        <w:r w:rsidR="00D51B27" w:rsidRPr="00073D9F">
          <w:rPr>
            <w:rStyle w:val="Hyperlink"/>
            <w:noProof/>
          </w:rPr>
          <w:t>INFORMAÇÕES COMPLEMENTARES</w:t>
        </w:r>
        <w:r w:rsidR="00D51B27" w:rsidRPr="00073D9F">
          <w:rPr>
            <w:noProof/>
            <w:webHidden/>
          </w:rPr>
          <w:tab/>
        </w:r>
        <w:r w:rsidR="00D51B27" w:rsidRPr="00073D9F">
          <w:rPr>
            <w:noProof/>
            <w:webHidden/>
          </w:rPr>
          <w:fldChar w:fldCharType="begin"/>
        </w:r>
        <w:r w:rsidR="00D51B27" w:rsidRPr="00073D9F">
          <w:rPr>
            <w:noProof/>
            <w:webHidden/>
          </w:rPr>
          <w:instrText xml:space="preserve"> PAGEREF _Toc17883106 \h </w:instrText>
        </w:r>
        <w:r w:rsidR="00D51B27" w:rsidRPr="00073D9F">
          <w:rPr>
            <w:noProof/>
            <w:webHidden/>
          </w:rPr>
        </w:r>
        <w:r w:rsidR="00D51B27" w:rsidRPr="00073D9F">
          <w:rPr>
            <w:noProof/>
            <w:webHidden/>
          </w:rPr>
          <w:fldChar w:fldCharType="separate"/>
        </w:r>
        <w:r w:rsidR="00D51B27" w:rsidRPr="00073D9F">
          <w:rPr>
            <w:noProof/>
            <w:webHidden/>
          </w:rPr>
          <w:t>27</w:t>
        </w:r>
        <w:r w:rsidR="00D51B27" w:rsidRPr="00073D9F">
          <w:rPr>
            <w:noProof/>
            <w:webHidden/>
          </w:rPr>
          <w:fldChar w:fldCharType="end"/>
        </w:r>
      </w:hyperlink>
    </w:p>
    <w:p w14:paraId="46621B27" w14:textId="77777777" w:rsidR="00A735A5" w:rsidRPr="00073D9F" w:rsidRDefault="00825F00">
      <w:r w:rsidRPr="00073D9F">
        <w:fldChar w:fldCharType="end"/>
      </w:r>
    </w:p>
    <w:p w14:paraId="3CB87937" w14:textId="77777777" w:rsidR="00A735A5" w:rsidRPr="00073D9F" w:rsidRDefault="00A735A5">
      <w:pPr>
        <w:pStyle w:val="Dica"/>
      </w:pPr>
    </w:p>
    <w:p w14:paraId="0C0F08DA" w14:textId="13076EC8" w:rsidR="00A735A5" w:rsidRPr="00073D9F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073D9F">
        <w:br w:type="page"/>
      </w:r>
      <w:bookmarkStart w:id="4" w:name="_Toc17883099"/>
      <w:r w:rsidR="00CE176F" w:rsidRPr="00073D9F">
        <w:lastRenderedPageBreak/>
        <w:t>HST</w:t>
      </w:r>
      <w:r w:rsidR="00C03F98" w:rsidRPr="00073D9F">
        <w:t>-</w:t>
      </w:r>
      <w:r w:rsidR="00AF2B52" w:rsidRPr="00073D9F">
        <w:t>0</w:t>
      </w:r>
      <w:r w:rsidR="00675004" w:rsidRPr="00073D9F">
        <w:t>1</w:t>
      </w:r>
      <w:r w:rsidR="008C75B3" w:rsidRPr="00073D9F">
        <w:t>2</w:t>
      </w:r>
      <w:r w:rsidR="0035649F" w:rsidRPr="00073D9F">
        <w:t xml:space="preserve"> – </w:t>
      </w:r>
      <w:r w:rsidR="002863AB" w:rsidRPr="00073D9F">
        <w:t>Parametrizar E-Mail – C</w:t>
      </w:r>
      <w:r w:rsidR="008C75B3" w:rsidRPr="00073D9F">
        <w:t>orpo</w:t>
      </w:r>
      <w:bookmarkEnd w:id="4"/>
    </w:p>
    <w:p w14:paraId="37D34CD1" w14:textId="13106CC5" w:rsidR="002B1554" w:rsidRPr="00073D9F" w:rsidRDefault="00CE176F" w:rsidP="00C64B05">
      <w:pPr>
        <w:pStyle w:val="Ttulo2"/>
        <w:numPr>
          <w:ilvl w:val="0"/>
          <w:numId w:val="0"/>
        </w:numPr>
      </w:pPr>
      <w:bookmarkStart w:id="5" w:name="_Toc17883100"/>
      <w:r w:rsidRPr="00073D9F">
        <w:t>COMO</w:t>
      </w:r>
      <w:r w:rsidR="00C64B05" w:rsidRPr="00073D9F">
        <w:t xml:space="preserve"> </w:t>
      </w:r>
      <w:r w:rsidR="001D510C" w:rsidRPr="00073D9F">
        <w:rPr>
          <w:b w:val="0"/>
        </w:rPr>
        <w:t>Corporativo</w:t>
      </w:r>
      <w:bookmarkEnd w:id="5"/>
    </w:p>
    <w:p w14:paraId="3D5FB393" w14:textId="76E45941" w:rsidR="002863AB" w:rsidRPr="00073D9F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17883101"/>
      <w:r w:rsidRPr="00073D9F">
        <w:t>QUERO</w:t>
      </w:r>
      <w:r w:rsidR="005A4527" w:rsidRPr="00073D9F">
        <w:t xml:space="preserve"> </w:t>
      </w:r>
      <w:r w:rsidR="003F78ED" w:rsidRPr="00073D9F">
        <w:rPr>
          <w:b w:val="0"/>
        </w:rPr>
        <w:t xml:space="preserve">acessar a </w:t>
      </w:r>
      <w:r w:rsidR="00EB5A96" w:rsidRPr="00073D9F">
        <w:rPr>
          <w:b w:val="0"/>
        </w:rPr>
        <w:t>tela</w:t>
      </w:r>
      <w:r w:rsidR="003F78ED" w:rsidRPr="00073D9F">
        <w:rPr>
          <w:b w:val="0"/>
        </w:rPr>
        <w:t xml:space="preserve"> d</w:t>
      </w:r>
      <w:r w:rsidR="002863AB" w:rsidRPr="00073D9F">
        <w:rPr>
          <w:b w:val="0"/>
        </w:rPr>
        <w:t>e Parametrizar E-Mail – C</w:t>
      </w:r>
      <w:r w:rsidR="008C75B3" w:rsidRPr="00073D9F">
        <w:rPr>
          <w:b w:val="0"/>
        </w:rPr>
        <w:t>orpo</w:t>
      </w:r>
      <w:bookmarkEnd w:id="6"/>
    </w:p>
    <w:p w14:paraId="38E7497A" w14:textId="55430DFD" w:rsidR="00A735A5" w:rsidRPr="00073D9F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17883102"/>
      <w:r w:rsidRPr="00073D9F">
        <w:t>PAR</w:t>
      </w:r>
      <w:r w:rsidR="00CE176F" w:rsidRPr="00073D9F">
        <w:t>A</w:t>
      </w:r>
      <w:r w:rsidR="005A4527" w:rsidRPr="00073D9F">
        <w:t xml:space="preserve"> </w:t>
      </w:r>
      <w:r w:rsidR="0030499E" w:rsidRPr="00073D9F">
        <w:rPr>
          <w:b w:val="0"/>
        </w:rPr>
        <w:t>consultar</w:t>
      </w:r>
      <w:r w:rsidRPr="00073D9F">
        <w:rPr>
          <w:b w:val="0"/>
        </w:rPr>
        <w:t>, incluir e alterar</w:t>
      </w:r>
      <w:r w:rsidR="003F78ED" w:rsidRPr="00073D9F">
        <w:rPr>
          <w:b w:val="0"/>
        </w:rPr>
        <w:t xml:space="preserve"> </w:t>
      </w:r>
      <w:r w:rsidRPr="00073D9F">
        <w:rPr>
          <w:b w:val="0"/>
        </w:rPr>
        <w:t>as informações dos c</w:t>
      </w:r>
      <w:r w:rsidR="008C75B3" w:rsidRPr="00073D9F">
        <w:rPr>
          <w:b w:val="0"/>
        </w:rPr>
        <w:t>orpo</w:t>
      </w:r>
      <w:r w:rsidRPr="00073D9F">
        <w:rPr>
          <w:b w:val="0"/>
        </w:rPr>
        <w:t xml:space="preserve"> dos E-Mails do Sistema Eleitoral</w:t>
      </w:r>
      <w:r w:rsidR="001D510C" w:rsidRPr="00073D9F">
        <w:rPr>
          <w:b w:val="0"/>
        </w:rPr>
        <w:t>.</w:t>
      </w:r>
      <w:bookmarkEnd w:id="7"/>
    </w:p>
    <w:p w14:paraId="3F8EBB06" w14:textId="77777777" w:rsidR="00EF4113" w:rsidRPr="00073D9F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073D9F" w:rsidRDefault="007569F0" w:rsidP="007569F0">
      <w:pPr>
        <w:pStyle w:val="Ttulo2"/>
        <w:numPr>
          <w:ilvl w:val="0"/>
          <w:numId w:val="0"/>
        </w:numPr>
      </w:pPr>
      <w:bookmarkStart w:id="9" w:name="_Toc17883103"/>
      <w:r w:rsidRPr="00073D9F">
        <w:t>PROTÓTIPO</w:t>
      </w:r>
      <w:bookmarkEnd w:id="8"/>
      <w:bookmarkEnd w:id="9"/>
    </w:p>
    <w:p w14:paraId="4AD30F2F" w14:textId="7B6BE436" w:rsidR="00D471A9" w:rsidRPr="00073D9F" w:rsidRDefault="008C3CCF" w:rsidP="007112FF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r w:rsidRPr="00073D9F">
        <w:t xml:space="preserve">Resultado da </w:t>
      </w:r>
      <w:r w:rsidR="001D510C" w:rsidRPr="00073D9F">
        <w:t>Pesquisa</w:t>
      </w:r>
      <w:bookmarkEnd w:id="10"/>
      <w:r w:rsidR="001D510C" w:rsidRPr="00073D9F">
        <w:t>:</w:t>
      </w:r>
      <w:bookmarkEnd w:id="11"/>
    </w:p>
    <w:p w14:paraId="751EF40F" w14:textId="3E84E98D" w:rsidR="008C3CCF" w:rsidRPr="00073D9F" w:rsidRDefault="00122F06" w:rsidP="00AF01D7">
      <w:pPr>
        <w:pStyle w:val="EstiloPrototipo3"/>
        <w:numPr>
          <w:ilvl w:val="2"/>
          <w:numId w:val="11"/>
        </w:numPr>
      </w:pPr>
      <w:bookmarkStart w:id="12" w:name="_Ref13750038"/>
      <w:r w:rsidRPr="00073D9F">
        <w:t>Resultado da Pesquisa</w:t>
      </w:r>
      <w:bookmarkEnd w:id="12"/>
    </w:p>
    <w:p w14:paraId="25B19174" w14:textId="50789BD1" w:rsidR="00B57A2F" w:rsidRPr="00073D9F" w:rsidRDefault="0049790C" w:rsidP="00B57A2F">
      <w:pPr>
        <w:pStyle w:val="EstiloPrototipo3"/>
      </w:pPr>
      <w:r w:rsidRPr="00073D9F">
        <w:rPr>
          <w:noProof/>
        </w:rPr>
        <w:drawing>
          <wp:inline distT="0" distB="0" distL="0" distR="0" wp14:anchorId="3DFE77C5" wp14:editId="37AE3952">
            <wp:extent cx="5760085" cy="291719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ublicar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B31E" w14:textId="77777777" w:rsidR="00DE0C01" w:rsidRPr="00073D9F" w:rsidRDefault="00DE0C01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1F430F" w:rsidRPr="00073D9F" w14:paraId="72CCE856" w14:textId="77777777" w:rsidTr="00434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7FDE87D" w14:textId="77777777" w:rsidR="001F430F" w:rsidRPr="00073D9F" w:rsidRDefault="001F430F" w:rsidP="0043456A">
            <w:pPr>
              <w:pStyle w:val="EstiloPrototipo3"/>
              <w:jc w:val="center"/>
            </w:pPr>
            <w:r w:rsidRPr="00073D9F">
              <w:rPr>
                <w:sz w:val="24"/>
                <w:szCs w:val="24"/>
              </w:rPr>
              <w:t>Campos</w:t>
            </w:r>
          </w:p>
        </w:tc>
      </w:tr>
      <w:tr w:rsidR="001F430F" w:rsidRPr="00073D9F" w14:paraId="4B7BBC1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9FA1EC8" w14:textId="77777777" w:rsidR="001F430F" w:rsidRPr="00073D9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73D9F">
              <w:rPr>
                <w:sz w:val="24"/>
                <w:szCs w:val="24"/>
              </w:rPr>
              <w:t>Pesquisar</w:t>
            </w:r>
          </w:p>
        </w:tc>
      </w:tr>
      <w:tr w:rsidR="001F430F" w:rsidRPr="00073D9F" w14:paraId="40230657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4EBAB99" w14:textId="77777777" w:rsidR="001F430F" w:rsidRPr="00073D9F" w:rsidRDefault="001F430F" w:rsidP="0043456A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73D9F">
              <w:rPr>
                <w:sz w:val="24"/>
                <w:szCs w:val="24"/>
              </w:rPr>
              <w:t>Filtro</w:t>
            </w:r>
          </w:p>
        </w:tc>
      </w:tr>
      <w:tr w:rsidR="001F430F" w:rsidRPr="00073D9F" w14:paraId="7DCCE2F5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1AB717D1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D196917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2E19216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2AE4436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7BACDF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3DA3DE5F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296C9E9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</w:t>
            </w:r>
          </w:p>
        </w:tc>
      </w:tr>
      <w:tr w:rsidR="001F430F" w:rsidRPr="00073D9F" w14:paraId="23C9584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2BBFC0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67EE36" w14:textId="35810A64" w:rsidR="001F430F" w:rsidRPr="00073D9F" w:rsidRDefault="001F430F" w:rsidP="00854D0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</w:t>
            </w:r>
            <w:r w:rsidR="00854D09" w:rsidRPr="00073D9F">
              <w:rPr>
                <w:sz w:val="18"/>
                <w:szCs w:val="18"/>
              </w:rPr>
              <w:t>ssunto</w:t>
            </w:r>
          </w:p>
        </w:tc>
        <w:tc>
          <w:tcPr>
            <w:tcW w:w="1306" w:type="dxa"/>
            <w:gridSpan w:val="2"/>
          </w:tcPr>
          <w:p w14:paraId="0B2A4FB5" w14:textId="4F8D7EFC" w:rsidR="001F430F" w:rsidRPr="00073D9F" w:rsidRDefault="00854D0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os assuntos criados pelo ator </w:t>
            </w:r>
          </w:p>
        </w:tc>
        <w:tc>
          <w:tcPr>
            <w:tcW w:w="1246" w:type="dxa"/>
          </w:tcPr>
          <w:p w14:paraId="71408E2C" w14:textId="50CA1062" w:rsidR="001F430F" w:rsidRPr="00073D9F" w:rsidRDefault="00854D0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  <w:p w14:paraId="549B14E6" w14:textId="77777777" w:rsidR="001F430F" w:rsidRPr="00073D9F" w:rsidRDefault="001F430F" w:rsidP="0043456A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5C7D94CB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Selecione </w:t>
            </w:r>
          </w:p>
          <w:p w14:paraId="4A7F84F6" w14:textId="77777777" w:rsidR="00854D09" w:rsidRPr="00073D9F" w:rsidRDefault="00854D0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8C21666" w14:textId="01503CB1" w:rsidR="001F430F" w:rsidRPr="00073D9F" w:rsidRDefault="001F430F" w:rsidP="00854D0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[</w:t>
            </w:r>
            <w:r w:rsidR="00854D09" w:rsidRPr="00073D9F">
              <w:rPr>
                <w:sz w:val="18"/>
                <w:szCs w:val="18"/>
              </w:rPr>
              <w:t>Assuntos</w:t>
            </w:r>
            <w:r w:rsidRPr="00073D9F">
              <w:rPr>
                <w:sz w:val="18"/>
                <w:szCs w:val="18"/>
              </w:rPr>
              <w:t xml:space="preserve"> criados]</w:t>
            </w:r>
          </w:p>
        </w:tc>
        <w:tc>
          <w:tcPr>
            <w:tcW w:w="926" w:type="dxa"/>
            <w:gridSpan w:val="2"/>
          </w:tcPr>
          <w:p w14:paraId="28E21B0D" w14:textId="17471196" w:rsidR="001F430F" w:rsidRPr="00073D9F" w:rsidRDefault="00854D0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3728607" w14:textId="77777777" w:rsidR="00854D09" w:rsidRPr="00073D9F" w:rsidRDefault="00854D09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Não Obrigatórios</w:t>
            </w:r>
          </w:p>
          <w:p w14:paraId="430628FA" w14:textId="77777777" w:rsidR="00854D09" w:rsidRPr="00073D9F" w:rsidRDefault="00854D09" w:rsidP="00854D0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4C102E34" w14:textId="6BFCC98F" w:rsidR="001F430F" w:rsidRPr="00073D9F" w:rsidRDefault="00854D09" w:rsidP="00854D0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_Ref17818993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073D9F" w14:paraId="1D44E638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4BADDF" w14:textId="4B8C9654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5A324F" w14:textId="5CF9E372" w:rsidR="001F430F" w:rsidRPr="00073D9F" w:rsidRDefault="00854D0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Atividade Secundária </w:t>
            </w:r>
          </w:p>
        </w:tc>
        <w:tc>
          <w:tcPr>
            <w:tcW w:w="1306" w:type="dxa"/>
            <w:gridSpan w:val="2"/>
          </w:tcPr>
          <w:p w14:paraId="7748C28F" w14:textId="206E98AD" w:rsidR="001F430F" w:rsidRPr="00073D9F" w:rsidRDefault="00854D09" w:rsidP="00854D0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as Atividade secundárias que </w:t>
            </w:r>
            <w:r w:rsidRPr="00073D9F">
              <w:rPr>
                <w:sz w:val="18"/>
                <w:szCs w:val="18"/>
              </w:rPr>
              <w:lastRenderedPageBreak/>
              <w:t xml:space="preserve">possuírem corpo de e-mail cadastrado para elas </w:t>
            </w:r>
          </w:p>
        </w:tc>
        <w:tc>
          <w:tcPr>
            <w:tcW w:w="1246" w:type="dxa"/>
          </w:tcPr>
          <w:p w14:paraId="3D5CDB30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E51A85D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Selecione </w:t>
            </w:r>
          </w:p>
          <w:p w14:paraId="4DE3D57A" w14:textId="77777777" w:rsidR="00854D09" w:rsidRPr="00073D9F" w:rsidRDefault="00854D0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DB4CF28" w14:textId="30ECAEC4" w:rsidR="001F430F" w:rsidRPr="00073D9F" w:rsidRDefault="001F430F" w:rsidP="00854D0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lastRenderedPageBreak/>
              <w:t>[</w:t>
            </w:r>
            <w:r w:rsidR="00854D09" w:rsidRPr="00073D9F">
              <w:rPr>
                <w:sz w:val="18"/>
                <w:szCs w:val="18"/>
              </w:rPr>
              <w:t>Atividades Secundárias</w:t>
            </w:r>
            <w:r w:rsidRPr="00073D9F">
              <w:rPr>
                <w:sz w:val="18"/>
                <w:szCs w:val="18"/>
              </w:rPr>
              <w:t>]</w:t>
            </w:r>
          </w:p>
        </w:tc>
        <w:tc>
          <w:tcPr>
            <w:tcW w:w="926" w:type="dxa"/>
            <w:gridSpan w:val="2"/>
          </w:tcPr>
          <w:p w14:paraId="6C7BDD10" w14:textId="356DD2F2" w:rsidR="001F430F" w:rsidRPr="00073D9F" w:rsidRDefault="00854D0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lastRenderedPageBreak/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5877D1E" w14:textId="77777777" w:rsidR="00854D09" w:rsidRPr="00073D9F" w:rsidRDefault="00854D09" w:rsidP="00854D0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Não Obrigatórios</w:t>
            </w:r>
          </w:p>
          <w:p w14:paraId="59D7B273" w14:textId="77777777" w:rsidR="00854D09" w:rsidRPr="00073D9F" w:rsidRDefault="00854D09" w:rsidP="00854D0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A8F0F26" w14:textId="5BCD7313" w:rsidR="001F430F" w:rsidRPr="00073D9F" w:rsidRDefault="00854D09" w:rsidP="00854D0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_Ref17818993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073D9F" w14:paraId="74C5AB8C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40BBC5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707512" w14:textId="204D7FEE" w:rsidR="001F430F" w:rsidRPr="00073D9F" w:rsidRDefault="00AE1573" w:rsidP="00AE157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Ativo</w:t>
            </w:r>
          </w:p>
        </w:tc>
        <w:tc>
          <w:tcPr>
            <w:tcW w:w="1306" w:type="dxa"/>
            <w:gridSpan w:val="2"/>
          </w:tcPr>
          <w:p w14:paraId="3A47FACC" w14:textId="4E8336A9" w:rsidR="001F430F" w:rsidRPr="00073D9F" w:rsidRDefault="00AE1573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opção de seleção para </w:t>
            </w:r>
            <w:proofErr w:type="gramStart"/>
            <w:r w:rsidRPr="00073D9F">
              <w:rPr>
                <w:sz w:val="18"/>
                <w:szCs w:val="18"/>
              </w:rPr>
              <w:t>ativo</w:t>
            </w:r>
            <w:r w:rsidR="009820D9" w:rsidRPr="00073D9F">
              <w:rPr>
                <w:sz w:val="18"/>
                <w:szCs w:val="18"/>
              </w:rPr>
              <w:t xml:space="preserve"> </w:t>
            </w:r>
            <w:r w:rsidRPr="00073D9F">
              <w:rPr>
                <w:sz w:val="18"/>
                <w:szCs w:val="18"/>
              </w:rPr>
              <w:t xml:space="preserve"> e</w:t>
            </w:r>
            <w:proofErr w:type="gramEnd"/>
            <w:r w:rsidRPr="00073D9F">
              <w:rPr>
                <w:sz w:val="18"/>
                <w:szCs w:val="18"/>
              </w:rPr>
              <w:t xml:space="preserve"> </w:t>
            </w:r>
            <w:r w:rsidR="009820D9" w:rsidRPr="00073D9F">
              <w:rPr>
                <w:sz w:val="18"/>
                <w:szCs w:val="18"/>
              </w:rPr>
              <w:t>desativado</w:t>
            </w:r>
          </w:p>
        </w:tc>
        <w:tc>
          <w:tcPr>
            <w:tcW w:w="1246" w:type="dxa"/>
          </w:tcPr>
          <w:p w14:paraId="766D33FB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56701626" w14:textId="4A5E60C4" w:rsidR="001F430F" w:rsidRPr="00073D9F" w:rsidRDefault="00AE1573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Selecione </w:t>
            </w:r>
          </w:p>
          <w:p w14:paraId="250E9449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 </w:t>
            </w:r>
          </w:p>
          <w:p w14:paraId="35383729" w14:textId="77777777" w:rsidR="001F430F" w:rsidRPr="00073D9F" w:rsidRDefault="00AE1573" w:rsidP="00AE157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Sim</w:t>
            </w:r>
          </w:p>
          <w:p w14:paraId="48A8EC19" w14:textId="77777777" w:rsidR="00AE1573" w:rsidRPr="00073D9F" w:rsidRDefault="00AE1573" w:rsidP="00AE1573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B5B7E40" w14:textId="3C152562" w:rsidR="00AE1573" w:rsidRPr="00073D9F" w:rsidRDefault="00AE1573" w:rsidP="00AE157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  <w:gridSpan w:val="2"/>
          </w:tcPr>
          <w:p w14:paraId="40072CE6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336BE6A" w14:textId="77777777" w:rsidR="00AE1573" w:rsidRPr="00073D9F" w:rsidRDefault="00AE1573" w:rsidP="00AE157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Não Obrigatórios</w:t>
            </w:r>
          </w:p>
          <w:p w14:paraId="1633F048" w14:textId="77777777" w:rsidR="00AE1573" w:rsidRPr="00073D9F" w:rsidRDefault="00AE1573" w:rsidP="00AE157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66EB87CD" w14:textId="73C4911E" w:rsidR="001F430F" w:rsidRPr="00073D9F" w:rsidRDefault="00AE1573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_Ref17818993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073D9F" w14:paraId="3113B7EA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E52FF29" w14:textId="77777777" w:rsidR="001F430F" w:rsidRPr="00073D9F" w:rsidRDefault="001F430F" w:rsidP="0043456A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073D9F">
              <w:rPr>
                <w:b/>
                <w:sz w:val="24"/>
                <w:szCs w:val="24"/>
              </w:rPr>
              <w:t>Resultado da Pesquisa</w:t>
            </w:r>
          </w:p>
        </w:tc>
      </w:tr>
      <w:tr w:rsidR="001F430F" w:rsidRPr="00073D9F" w14:paraId="658CFA99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8354B0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54C51F" w14:textId="2B5A5CF9" w:rsidR="001F430F" w:rsidRPr="00073D9F" w:rsidRDefault="00FD5391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101B004B" w14:textId="5EAB1BD8" w:rsidR="001F430F" w:rsidRPr="00073D9F" w:rsidRDefault="007A7E4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o número incremental gerado pelo sistema </w:t>
            </w:r>
          </w:p>
        </w:tc>
        <w:tc>
          <w:tcPr>
            <w:tcW w:w="1246" w:type="dxa"/>
          </w:tcPr>
          <w:p w14:paraId="76E70267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Numérico</w:t>
            </w:r>
          </w:p>
          <w:p w14:paraId="17541C5C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0D0C17A" w14:textId="77777777" w:rsidR="001F430F" w:rsidRPr="00073D9F" w:rsidRDefault="001F430F" w:rsidP="0043456A">
            <w:pPr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39B26CF" w14:textId="7D48516E" w:rsidR="001F430F" w:rsidRPr="00073D9F" w:rsidRDefault="007A7E47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99999</w:t>
            </w:r>
          </w:p>
        </w:tc>
        <w:tc>
          <w:tcPr>
            <w:tcW w:w="2855" w:type="dxa"/>
            <w:shd w:val="clear" w:color="auto" w:fill="FFFFFF" w:themeFill="background1"/>
          </w:tcPr>
          <w:p w14:paraId="5888B58E" w14:textId="77777777" w:rsidR="001F430F" w:rsidRPr="00073D9F" w:rsidRDefault="001F430F" w:rsidP="0043456A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  <w:p w14:paraId="0FA9FE87" w14:textId="77777777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079630C7" w14:textId="57001758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22CA398" w14:textId="77777777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F430F" w:rsidRPr="00073D9F" w14:paraId="0038A479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C76AD80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FEAF340" w14:textId="6AF843A7" w:rsidR="001F430F" w:rsidRPr="00073D9F" w:rsidRDefault="00FD5391" w:rsidP="00FD539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Assunto</w:t>
            </w:r>
          </w:p>
        </w:tc>
        <w:tc>
          <w:tcPr>
            <w:tcW w:w="1306" w:type="dxa"/>
            <w:gridSpan w:val="2"/>
          </w:tcPr>
          <w:p w14:paraId="13829985" w14:textId="5CC18B50" w:rsidR="001F430F" w:rsidRPr="00073D9F" w:rsidRDefault="00AB7F97" w:rsidP="00AB7F9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o assunto incluído pelo ator na 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_Ref17461370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_Ref17460175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144850CC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5504E8B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4E1F952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95B07C0" w14:textId="77777777" w:rsidR="00193058" w:rsidRPr="00073D9F" w:rsidRDefault="00193058" w:rsidP="0019305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  <w:p w14:paraId="644534C7" w14:textId="77777777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4E06A2F0" w14:textId="080A73BA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C269BED" w14:textId="7A60A9B2" w:rsidR="001F430F" w:rsidRPr="00073D9F" w:rsidRDefault="001F430F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F430F" w:rsidRPr="00073D9F" w14:paraId="1195BBA4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80A737A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3FCC7AA" w14:textId="5FFFBD99" w:rsidR="001F430F" w:rsidRPr="00073D9F" w:rsidRDefault="00FD5391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Atividade Secundária</w:t>
            </w:r>
          </w:p>
        </w:tc>
        <w:tc>
          <w:tcPr>
            <w:tcW w:w="1306" w:type="dxa"/>
            <w:gridSpan w:val="2"/>
          </w:tcPr>
          <w:p w14:paraId="7384C3BD" w14:textId="532F2ABA" w:rsidR="001F430F" w:rsidRPr="00073D9F" w:rsidRDefault="008416A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as atividades selecionadas pelo ator na 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_Ref17461370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_Ref17460175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47562D29" w14:textId="5F78741B" w:rsidR="001F430F" w:rsidRPr="00073D9F" w:rsidRDefault="008416A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00F4F57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663A773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3CCA420" w14:textId="77777777" w:rsidR="00193058" w:rsidRPr="00073D9F" w:rsidRDefault="00193058" w:rsidP="0019305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  <w:p w14:paraId="1CC13F29" w14:textId="77777777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CA0D213" w14:textId="538711D0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81BE7BA" w14:textId="6FA5B98F" w:rsidR="001F430F" w:rsidRPr="00073D9F" w:rsidRDefault="001F430F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F430F" w:rsidRPr="00073D9F" w14:paraId="6658C9E1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4C39BA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F4F626B" w14:textId="3DBD40D5" w:rsidR="001F430F" w:rsidRPr="00073D9F" w:rsidRDefault="00FD5391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Descrição</w:t>
            </w:r>
          </w:p>
        </w:tc>
        <w:tc>
          <w:tcPr>
            <w:tcW w:w="1306" w:type="dxa"/>
            <w:gridSpan w:val="2"/>
          </w:tcPr>
          <w:p w14:paraId="037F9883" w14:textId="7F01249F" w:rsidR="001F430F" w:rsidRPr="00073D9F" w:rsidRDefault="008416A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o corpo do E-Mail, incluído pelo o ator </w:t>
            </w:r>
            <w:proofErr w:type="gramStart"/>
            <w:r w:rsidRPr="00073D9F">
              <w:rPr>
                <w:sz w:val="18"/>
                <w:szCs w:val="18"/>
              </w:rPr>
              <w:t xml:space="preserve">na </w:t>
            </w:r>
            <w:r w:rsidR="001F430F" w:rsidRPr="00073D9F">
              <w:rPr>
                <w:sz w:val="18"/>
                <w:szCs w:val="18"/>
              </w:rPr>
              <w:t xml:space="preserve"> 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_Ref17461370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P</w:t>
            </w:r>
            <w:proofErr w:type="gramEnd"/>
            <w:r w:rsidRPr="00073D9F">
              <w:rPr>
                <w:color w:val="31849B" w:themeColor="accent5" w:themeShade="BF"/>
                <w:sz w:val="18"/>
                <w:szCs w:val="18"/>
              </w:rPr>
              <w:t>02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_Ref17460175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P03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510A93CF" w14:textId="56067F63" w:rsidR="001F430F" w:rsidRPr="00073D9F" w:rsidRDefault="008416A9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DD54B36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AB31662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6952256" w14:textId="77777777" w:rsidR="00193058" w:rsidRPr="00073D9F" w:rsidRDefault="00193058" w:rsidP="0019305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  <w:p w14:paraId="625309E5" w14:textId="77777777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26AF7487" w14:textId="69E6D947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3992CCF" w14:textId="00A7F601" w:rsidR="001F430F" w:rsidRPr="00073D9F" w:rsidRDefault="001F430F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1F430F" w:rsidRPr="00073D9F" w14:paraId="561D6602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459DEB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4C830C3" w14:textId="1298F992" w:rsidR="001F430F" w:rsidRPr="00073D9F" w:rsidRDefault="00FD5391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Ativo</w:t>
            </w:r>
          </w:p>
        </w:tc>
        <w:tc>
          <w:tcPr>
            <w:tcW w:w="1306" w:type="dxa"/>
            <w:gridSpan w:val="2"/>
          </w:tcPr>
          <w:p w14:paraId="4F03945D" w14:textId="1D333264" w:rsidR="001F430F" w:rsidRPr="00073D9F" w:rsidRDefault="00193058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se o registro está Ativo ou Desativado</w:t>
            </w:r>
            <w:r w:rsidR="001F430F" w:rsidRPr="00073D9F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575F805C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05CC3BB1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71AA8DB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1C23C98" w14:textId="77777777" w:rsidR="00193058" w:rsidRPr="00073D9F" w:rsidRDefault="00193058" w:rsidP="00193058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  <w:p w14:paraId="239B77ED" w14:textId="77777777" w:rsidR="00193058" w:rsidRPr="00073D9F" w:rsidRDefault="00193058" w:rsidP="0019305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24CC8BD6" w14:textId="582A59D3" w:rsidR="001F430F" w:rsidRPr="00073D9F" w:rsidRDefault="00193058" w:rsidP="00564C92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073D9F" w14:paraId="3322C277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0DF4FB1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2010188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0BA49C25" w14:textId="68B2B1D9" w:rsidR="001F430F" w:rsidRPr="00073D9F" w:rsidRDefault="001F430F" w:rsidP="0019305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 aç</w:t>
            </w:r>
            <w:r w:rsidR="00193058" w:rsidRPr="00073D9F">
              <w:rPr>
                <w:sz w:val="18"/>
                <w:szCs w:val="18"/>
              </w:rPr>
              <w:t>ão</w:t>
            </w:r>
          </w:p>
        </w:tc>
        <w:tc>
          <w:tcPr>
            <w:tcW w:w="1246" w:type="dxa"/>
          </w:tcPr>
          <w:p w14:paraId="4506F3D5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C51BA7" w14:textId="68B79E53" w:rsidR="001F430F" w:rsidRPr="00073D9F" w:rsidRDefault="00193058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Alterar</w:t>
            </w:r>
          </w:p>
        </w:tc>
        <w:tc>
          <w:tcPr>
            <w:tcW w:w="926" w:type="dxa"/>
            <w:gridSpan w:val="2"/>
          </w:tcPr>
          <w:p w14:paraId="42C2B760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301B252" w14:textId="6BC4D61B" w:rsidR="001F430F" w:rsidRPr="00073D9F" w:rsidRDefault="00EE68C7" w:rsidP="00EE68C7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 xml:space="preserve">              </w:t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_Ref17821354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_Ref15570402 \r \h  \* MERGEFORMAT </w:instrText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073D9F" w14:paraId="62342A8C" w14:textId="77777777" w:rsidTr="001F43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24"/>
          <w:jc w:val="center"/>
        </w:trPr>
        <w:tc>
          <w:tcPr>
            <w:tcW w:w="395" w:type="dxa"/>
          </w:tcPr>
          <w:p w14:paraId="578B1E6E" w14:textId="77777777" w:rsidR="001F430F" w:rsidRPr="00073D9F" w:rsidRDefault="001F430F" w:rsidP="0043456A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F1B3B94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  <w:gridSpan w:val="2"/>
          </w:tcPr>
          <w:p w14:paraId="22C95989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de busca </w:t>
            </w:r>
          </w:p>
        </w:tc>
        <w:tc>
          <w:tcPr>
            <w:tcW w:w="1246" w:type="dxa"/>
          </w:tcPr>
          <w:p w14:paraId="217C9C29" w14:textId="0BA7D26B" w:rsidR="001F430F" w:rsidRPr="00073D9F" w:rsidRDefault="00F823B3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47F9DFF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EDD15F4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2A01512" w14:textId="77777777" w:rsidR="001F430F" w:rsidRPr="00073D9F" w:rsidRDefault="001F430F" w:rsidP="00AF01D7">
            <w:pPr>
              <w:pStyle w:val="PargrafodaLista"/>
              <w:numPr>
                <w:ilvl w:val="0"/>
                <w:numId w:val="16"/>
              </w:numPr>
              <w:spacing w:before="60" w:after="60"/>
              <w:ind w:left="483"/>
              <w:rPr>
                <w:color w:val="auto"/>
                <w:sz w:val="18"/>
                <w:szCs w:val="18"/>
              </w:rPr>
            </w:pPr>
            <w:r w:rsidRPr="00073D9F">
              <w:rPr>
                <w:color w:val="auto"/>
                <w:sz w:val="18"/>
                <w:szCs w:val="18"/>
              </w:rPr>
              <w:t>50 Caracteres</w:t>
            </w:r>
          </w:p>
          <w:p w14:paraId="58F43153" w14:textId="091771D8" w:rsidR="001F430F" w:rsidRPr="00073D9F" w:rsidRDefault="00D93D8E" w:rsidP="00EE68C7">
            <w:pPr>
              <w:pStyle w:val="PargrafodaLista"/>
              <w:spacing w:before="60" w:after="60"/>
              <w:ind w:left="483"/>
              <w:rPr>
                <w:color w:val="31849B" w:themeColor="accent5" w:themeShade="BF"/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 xml:space="preserve"> </w:t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_Ref15911404 \r \h  \* MERGEFORMAT </w:instrText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t>2.1.1</w:t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1F430F"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B1510D9" w14:textId="77777777" w:rsidR="001F430F" w:rsidRPr="00073D9F" w:rsidRDefault="001F430F" w:rsidP="0043456A">
            <w:pPr>
              <w:pStyle w:val="PargrafodaLista"/>
              <w:spacing w:before="60" w:after="60"/>
              <w:ind w:left="483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1F430F" w:rsidRPr="00073D9F" w14:paraId="0430C86A" w14:textId="77777777" w:rsidTr="001F43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7D175BFC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4"/>
                <w:szCs w:val="24"/>
              </w:rPr>
              <w:t>Comandos</w:t>
            </w:r>
          </w:p>
        </w:tc>
      </w:tr>
      <w:tr w:rsidR="001F430F" w:rsidRPr="00073D9F" w14:paraId="2CD00A54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5E853358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370F9095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6B2A8742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5993D4BA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1754D730" w14:textId="77777777" w:rsidR="001F430F" w:rsidRPr="00073D9F" w:rsidRDefault="001F430F" w:rsidP="0043456A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Regras</w:t>
            </w:r>
          </w:p>
        </w:tc>
      </w:tr>
      <w:tr w:rsidR="001F430F" w:rsidRPr="00073D9F" w14:paraId="3B2DE575" w14:textId="77777777" w:rsidTr="00434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42913B4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76E5BC66" w14:textId="4222DA78" w:rsidR="001F430F" w:rsidRPr="00073D9F" w:rsidRDefault="00AD5979" w:rsidP="0043456A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Cadastrar</w:t>
            </w:r>
          </w:p>
        </w:tc>
        <w:tc>
          <w:tcPr>
            <w:tcW w:w="2417" w:type="dxa"/>
            <w:gridSpan w:val="3"/>
          </w:tcPr>
          <w:p w14:paraId="6679975A" w14:textId="7956BD92" w:rsidR="001F430F" w:rsidRPr="00073D9F" w:rsidRDefault="001F430F" w:rsidP="0043692B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Acessa o formulário do cadastro do c</w:t>
            </w:r>
            <w:r w:rsidR="0043692B" w:rsidRPr="00073D9F">
              <w:rPr>
                <w:sz w:val="18"/>
                <w:szCs w:val="18"/>
              </w:rPr>
              <w:t>orpo do E-Mail</w:t>
            </w:r>
            <w:r w:rsidR="00C6287B" w:rsidRPr="00073D9F">
              <w:rPr>
                <w:sz w:val="18"/>
                <w:szCs w:val="18"/>
              </w:rPr>
              <w:t xml:space="preserve"> </w:t>
            </w:r>
            <w:r w:rsidR="00C6287B"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C6287B"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_Ref17461370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C6287B" w:rsidRPr="00073D9F">
              <w:rPr>
                <w:color w:val="31849B" w:themeColor="accent5" w:themeShade="BF"/>
                <w:sz w:val="18"/>
                <w:szCs w:val="18"/>
              </w:rPr>
            </w:r>
            <w:r w:rsidR="00C6287B"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C6287B" w:rsidRPr="00073D9F">
              <w:rPr>
                <w:color w:val="31849B" w:themeColor="accent5" w:themeShade="BF"/>
                <w:sz w:val="18"/>
                <w:szCs w:val="18"/>
              </w:rPr>
              <w:t>P02</w:t>
            </w:r>
            <w:r w:rsidR="00C6287B"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894" w:type="dxa"/>
            <w:gridSpan w:val="2"/>
          </w:tcPr>
          <w:p w14:paraId="61B0531A" w14:textId="77777777" w:rsidR="001F430F" w:rsidRPr="00073D9F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470EC81" w14:textId="0FB37C4F" w:rsidR="001F430F" w:rsidRPr="00073D9F" w:rsidRDefault="00B57C8A" w:rsidP="0043456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_Ref17461581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1F430F" w:rsidRPr="00073D9F" w14:paraId="7D24F936" w14:textId="77777777" w:rsidTr="004345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AC8961D" w14:textId="77777777" w:rsidR="001F430F" w:rsidRPr="00073D9F" w:rsidRDefault="001F430F" w:rsidP="0043456A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C33C3DB" w14:textId="77777777" w:rsidR="001F430F" w:rsidRPr="00073D9F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58ED82FF" w14:textId="77777777" w:rsidR="001F430F" w:rsidRPr="00073D9F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2AC753B2" w14:textId="77777777" w:rsidR="001F430F" w:rsidRPr="00073D9F" w:rsidRDefault="001F430F" w:rsidP="0043456A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BE28C16" w14:textId="77777777" w:rsidR="001F430F" w:rsidRPr="00073D9F" w:rsidRDefault="001F430F" w:rsidP="0043456A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_Ref14108183 \r \h 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1EE41E9D" w14:textId="77777777" w:rsidR="001F430F" w:rsidRPr="00073D9F" w:rsidRDefault="001F430F" w:rsidP="001F430F">
      <w:pPr>
        <w:pStyle w:val="EstiloPrototipo3"/>
        <w:jc w:val="left"/>
        <w:rPr>
          <w:noProof/>
        </w:rPr>
      </w:pPr>
      <w:bookmarkStart w:id="13" w:name="_Ref13645882"/>
    </w:p>
    <w:p w14:paraId="573E718F" w14:textId="760BD5B8" w:rsidR="001F430F" w:rsidRPr="00073D9F" w:rsidRDefault="001F430F" w:rsidP="00AF01D7">
      <w:pPr>
        <w:pStyle w:val="EstiloPrototipo3"/>
        <w:numPr>
          <w:ilvl w:val="2"/>
          <w:numId w:val="12"/>
        </w:numPr>
        <w:jc w:val="left"/>
        <w:rPr>
          <w:noProof/>
        </w:rPr>
      </w:pPr>
      <w:r w:rsidRPr="00073D9F">
        <w:rPr>
          <w:noProof/>
        </w:rPr>
        <w:t>Pesquisar</w:t>
      </w:r>
    </w:p>
    <w:bookmarkEnd w:id="13"/>
    <w:p w14:paraId="0BFC2646" w14:textId="564289EE" w:rsidR="005835CE" w:rsidRPr="00073D9F" w:rsidRDefault="005F441F" w:rsidP="00FF65AE">
      <w:pPr>
        <w:pStyle w:val="EstiloPrototipo3"/>
        <w:jc w:val="center"/>
        <w:rPr>
          <w:noProof/>
        </w:rPr>
      </w:pPr>
      <w:r w:rsidRPr="00073D9F">
        <w:rPr>
          <w:noProof/>
        </w:rPr>
        <w:drawing>
          <wp:inline distT="0" distB="0" distL="0" distR="0" wp14:anchorId="51B25E5B" wp14:editId="5D27DB14">
            <wp:extent cx="5760085" cy="29171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ublicar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5D33" w14:textId="77777777" w:rsidR="0056045C" w:rsidRPr="00073D9F" w:rsidRDefault="0056045C" w:rsidP="00FF65AE">
      <w:pPr>
        <w:pStyle w:val="EstiloPrototipo3"/>
        <w:jc w:val="center"/>
        <w:rPr>
          <w:noProof/>
        </w:rPr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5F2AF9" w:rsidRPr="00073D9F" w14:paraId="3236D68F" w14:textId="77777777" w:rsidTr="005F2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D899570" w14:textId="77777777" w:rsidR="005F2AF9" w:rsidRPr="00073D9F" w:rsidRDefault="005F2AF9" w:rsidP="005F2AF9">
            <w:pPr>
              <w:pStyle w:val="EstiloPrototipo3"/>
              <w:jc w:val="center"/>
            </w:pPr>
            <w:r w:rsidRPr="00073D9F">
              <w:rPr>
                <w:sz w:val="24"/>
                <w:szCs w:val="24"/>
              </w:rPr>
              <w:t>Campos</w:t>
            </w:r>
          </w:p>
        </w:tc>
      </w:tr>
      <w:tr w:rsidR="005F2AF9" w:rsidRPr="00073D9F" w14:paraId="1FC4CD1A" w14:textId="77777777" w:rsidTr="005F2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CD202DD" w14:textId="77777777" w:rsidR="005F2AF9" w:rsidRPr="00073D9F" w:rsidRDefault="005F2AF9" w:rsidP="005F2AF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73D9F">
              <w:rPr>
                <w:sz w:val="24"/>
                <w:szCs w:val="24"/>
              </w:rPr>
              <w:t>Pesquisar</w:t>
            </w:r>
          </w:p>
        </w:tc>
      </w:tr>
      <w:tr w:rsidR="005F2AF9" w:rsidRPr="00073D9F" w14:paraId="17ADD083" w14:textId="77777777" w:rsidTr="005F2A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BFD18D0" w14:textId="77777777" w:rsidR="005F2AF9" w:rsidRPr="00073D9F" w:rsidRDefault="005F2AF9" w:rsidP="005F2AF9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73D9F">
              <w:rPr>
                <w:sz w:val="24"/>
                <w:szCs w:val="24"/>
              </w:rPr>
              <w:t>Filtro</w:t>
            </w:r>
          </w:p>
        </w:tc>
      </w:tr>
      <w:tr w:rsidR="005F2AF9" w:rsidRPr="00073D9F" w14:paraId="7357F714" w14:textId="77777777" w:rsidTr="005F2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224E91E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5D0FC7DD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41734A52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EF6FEE2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49D0ECC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784D9B1F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444ED7F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</w:t>
            </w:r>
          </w:p>
        </w:tc>
      </w:tr>
      <w:tr w:rsidR="005F2AF9" w:rsidRPr="00073D9F" w14:paraId="563B7515" w14:textId="77777777" w:rsidTr="005F2A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0AEA138" w14:textId="77777777" w:rsidR="005F2AF9" w:rsidRPr="00073D9F" w:rsidRDefault="005F2AF9" w:rsidP="00AF01D7">
            <w:pPr>
              <w:pStyle w:val="PargrafodaLista"/>
              <w:numPr>
                <w:ilvl w:val="0"/>
                <w:numId w:val="3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66BAB00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Assunto</w:t>
            </w:r>
          </w:p>
        </w:tc>
        <w:tc>
          <w:tcPr>
            <w:tcW w:w="1306" w:type="dxa"/>
            <w:gridSpan w:val="2"/>
          </w:tcPr>
          <w:p w14:paraId="3B8BE7AE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os assuntos criados pelo ator </w:t>
            </w:r>
          </w:p>
        </w:tc>
        <w:tc>
          <w:tcPr>
            <w:tcW w:w="1246" w:type="dxa"/>
          </w:tcPr>
          <w:p w14:paraId="0143DF66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  <w:p w14:paraId="23DDEFB9" w14:textId="77777777" w:rsidR="005F2AF9" w:rsidRPr="00073D9F" w:rsidRDefault="005F2AF9" w:rsidP="005F2AF9">
            <w:pPr>
              <w:tabs>
                <w:tab w:val="left" w:pos="930"/>
              </w:tabs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442515F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Selecione </w:t>
            </w:r>
          </w:p>
          <w:p w14:paraId="4F385B3A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40109A9F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[Assuntos criados]</w:t>
            </w:r>
          </w:p>
        </w:tc>
        <w:tc>
          <w:tcPr>
            <w:tcW w:w="926" w:type="dxa"/>
            <w:gridSpan w:val="2"/>
          </w:tcPr>
          <w:p w14:paraId="5808A020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DF3C7B6" w14:textId="77777777" w:rsidR="005F2AF9" w:rsidRPr="00073D9F" w:rsidRDefault="005F2AF9" w:rsidP="005F2A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Não Obrigatórios</w:t>
            </w:r>
          </w:p>
          <w:p w14:paraId="6C417405" w14:textId="77777777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260CDB07" w14:textId="73B49652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_Ref17818993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F2AF9" w:rsidRPr="00073D9F" w14:paraId="06A8757A" w14:textId="77777777" w:rsidTr="005F2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20782CA" w14:textId="77777777" w:rsidR="005F2AF9" w:rsidRPr="00073D9F" w:rsidRDefault="005F2AF9" w:rsidP="00AF01D7">
            <w:pPr>
              <w:pStyle w:val="PargrafodaLista"/>
              <w:numPr>
                <w:ilvl w:val="0"/>
                <w:numId w:val="3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316942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Atividade Secundária </w:t>
            </w:r>
          </w:p>
        </w:tc>
        <w:tc>
          <w:tcPr>
            <w:tcW w:w="1306" w:type="dxa"/>
            <w:gridSpan w:val="2"/>
          </w:tcPr>
          <w:p w14:paraId="439FD5B4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as Atividade secundárias que possuírem corpo de e-mail cadastrado para elas </w:t>
            </w:r>
          </w:p>
        </w:tc>
        <w:tc>
          <w:tcPr>
            <w:tcW w:w="1246" w:type="dxa"/>
          </w:tcPr>
          <w:p w14:paraId="65D6343A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59E8D1A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Selecione </w:t>
            </w:r>
          </w:p>
          <w:p w14:paraId="0E981E34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7CCB58C0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[Atividades Secundárias]</w:t>
            </w:r>
          </w:p>
        </w:tc>
        <w:tc>
          <w:tcPr>
            <w:tcW w:w="926" w:type="dxa"/>
            <w:gridSpan w:val="2"/>
          </w:tcPr>
          <w:p w14:paraId="2018AFDE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E1FA3B3" w14:textId="77777777" w:rsidR="005F2AF9" w:rsidRPr="00073D9F" w:rsidRDefault="005F2AF9" w:rsidP="005F2A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Não Obrigatórios</w:t>
            </w:r>
          </w:p>
          <w:p w14:paraId="4ED7F1E1" w14:textId="77777777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4D671549" w14:textId="71F7CDC2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_Ref17818993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F2AF9" w:rsidRPr="00073D9F" w14:paraId="56EFA7C1" w14:textId="77777777" w:rsidTr="005F2A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7AF88A3" w14:textId="77777777" w:rsidR="005F2AF9" w:rsidRPr="00073D9F" w:rsidRDefault="005F2AF9" w:rsidP="00AF01D7">
            <w:pPr>
              <w:pStyle w:val="PargrafodaLista"/>
              <w:numPr>
                <w:ilvl w:val="0"/>
                <w:numId w:val="3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4199B58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Ativo</w:t>
            </w:r>
          </w:p>
        </w:tc>
        <w:tc>
          <w:tcPr>
            <w:tcW w:w="1306" w:type="dxa"/>
            <w:gridSpan w:val="2"/>
          </w:tcPr>
          <w:p w14:paraId="15697FC6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opção de seleção para </w:t>
            </w:r>
            <w:proofErr w:type="gramStart"/>
            <w:r w:rsidRPr="00073D9F">
              <w:rPr>
                <w:sz w:val="18"/>
                <w:szCs w:val="18"/>
              </w:rPr>
              <w:t>ativo  e</w:t>
            </w:r>
            <w:proofErr w:type="gramEnd"/>
            <w:r w:rsidRPr="00073D9F">
              <w:rPr>
                <w:sz w:val="18"/>
                <w:szCs w:val="18"/>
              </w:rPr>
              <w:t xml:space="preserve"> desativado</w:t>
            </w:r>
          </w:p>
        </w:tc>
        <w:tc>
          <w:tcPr>
            <w:tcW w:w="1246" w:type="dxa"/>
          </w:tcPr>
          <w:p w14:paraId="0B578BB3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3897116B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Selecione </w:t>
            </w:r>
          </w:p>
          <w:p w14:paraId="168402FA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 </w:t>
            </w:r>
          </w:p>
          <w:p w14:paraId="6172E0C6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Sim</w:t>
            </w:r>
          </w:p>
          <w:p w14:paraId="0F25EF5D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D5C77AF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  <w:gridSpan w:val="2"/>
          </w:tcPr>
          <w:p w14:paraId="1F68578F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0F3BA68" w14:textId="77777777" w:rsidR="005F2AF9" w:rsidRPr="00073D9F" w:rsidRDefault="005F2AF9" w:rsidP="005F2A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Não Obrigatórios</w:t>
            </w:r>
          </w:p>
          <w:p w14:paraId="2142D6C3" w14:textId="77777777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1C35CC69" w14:textId="4A9D82FD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_Ref17818993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2.1.1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F2AF9" w:rsidRPr="00073D9F" w14:paraId="78E6E19E" w14:textId="77777777" w:rsidTr="005F2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30383DF" w14:textId="77777777" w:rsidR="005F2AF9" w:rsidRPr="00073D9F" w:rsidRDefault="005F2AF9" w:rsidP="005F2AF9">
            <w:pPr>
              <w:pStyle w:val="PargrafodaLista"/>
              <w:spacing w:before="60" w:after="60"/>
              <w:ind w:left="720"/>
              <w:jc w:val="center"/>
              <w:rPr>
                <w:b/>
                <w:sz w:val="18"/>
                <w:szCs w:val="18"/>
              </w:rPr>
            </w:pPr>
            <w:r w:rsidRPr="00073D9F">
              <w:rPr>
                <w:b/>
                <w:sz w:val="24"/>
                <w:szCs w:val="24"/>
              </w:rPr>
              <w:lastRenderedPageBreak/>
              <w:t>Resultado da Pesquisa</w:t>
            </w:r>
          </w:p>
        </w:tc>
      </w:tr>
      <w:tr w:rsidR="005F2AF9" w:rsidRPr="00073D9F" w14:paraId="1E21F6E4" w14:textId="77777777" w:rsidTr="005F2A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C6A61E9" w14:textId="77777777" w:rsidR="005F2AF9" w:rsidRPr="00073D9F" w:rsidRDefault="005F2AF9" w:rsidP="00AF01D7">
            <w:pPr>
              <w:pStyle w:val="PargrafodaLista"/>
              <w:numPr>
                <w:ilvl w:val="0"/>
                <w:numId w:val="33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3AF6B2" w14:textId="6C0E8436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Selecione o(s) filtros(s) para a nova pesquisa </w:t>
            </w:r>
          </w:p>
        </w:tc>
        <w:tc>
          <w:tcPr>
            <w:tcW w:w="1306" w:type="dxa"/>
            <w:gridSpan w:val="2"/>
          </w:tcPr>
          <w:p w14:paraId="7916D657" w14:textId="1C4D5DBB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073D9F">
              <w:rPr>
                <w:sz w:val="18"/>
                <w:szCs w:val="18"/>
              </w:rPr>
              <w:t>Label</w:t>
            </w:r>
            <w:proofErr w:type="spellEnd"/>
            <w:r w:rsidRPr="00073D9F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7C29B2F9" w14:textId="3FD2D026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gramStart"/>
            <w:r w:rsidRPr="00073D9F">
              <w:rPr>
                <w:sz w:val="18"/>
                <w:szCs w:val="18"/>
              </w:rPr>
              <w:t>texto</w:t>
            </w:r>
            <w:proofErr w:type="gramEnd"/>
          </w:p>
          <w:p w14:paraId="66C405E6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92323BF" w14:textId="77777777" w:rsidR="005F2AF9" w:rsidRPr="00073D9F" w:rsidRDefault="005F2AF9" w:rsidP="005F2AF9">
            <w:pPr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41F0C0A" w14:textId="5FB1F9F2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61D9135" w14:textId="77777777" w:rsidR="005F2AF9" w:rsidRPr="00073D9F" w:rsidRDefault="005F2AF9" w:rsidP="005F2AF9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  <w:p w14:paraId="47587339" w14:textId="77777777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27492ACC" w14:textId="6093930B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color w:val="31849B" w:themeColor="accent5" w:themeShade="BF"/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_Ref17821886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_Ref17574119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CFBACD3" w14:textId="77777777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F2AF9" w:rsidRPr="00073D9F" w14:paraId="02E2B527" w14:textId="77777777" w:rsidTr="005F2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60C1B8FD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4"/>
                <w:szCs w:val="24"/>
              </w:rPr>
              <w:t>Comandos</w:t>
            </w:r>
          </w:p>
        </w:tc>
      </w:tr>
      <w:tr w:rsidR="005F2AF9" w:rsidRPr="00073D9F" w14:paraId="6E3EE09A" w14:textId="77777777" w:rsidTr="005F2A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4E4C5A94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623BCF8F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2B969218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4A6F60D6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2DE2BB79" w14:textId="77777777" w:rsidR="005F2AF9" w:rsidRPr="00073D9F" w:rsidRDefault="005F2AF9" w:rsidP="005F2AF9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Regras</w:t>
            </w:r>
          </w:p>
        </w:tc>
      </w:tr>
      <w:tr w:rsidR="005F2AF9" w:rsidRPr="00073D9F" w14:paraId="368AE9DD" w14:textId="77777777" w:rsidTr="005F2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7D3B775E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6D5F4210" w14:textId="77777777" w:rsidR="005F2AF9" w:rsidRPr="00073D9F" w:rsidRDefault="005F2AF9" w:rsidP="005F2AF9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Cadastrar</w:t>
            </w:r>
          </w:p>
        </w:tc>
        <w:tc>
          <w:tcPr>
            <w:tcW w:w="2417" w:type="dxa"/>
            <w:gridSpan w:val="3"/>
          </w:tcPr>
          <w:p w14:paraId="7A7655D2" w14:textId="187CF85F" w:rsidR="005F2AF9" w:rsidRPr="00073D9F" w:rsidRDefault="005F2AF9" w:rsidP="005F2AF9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Acessa o formulário do cadastro do corpo do E-Mail 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_Ref17461370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894" w:type="dxa"/>
            <w:gridSpan w:val="2"/>
          </w:tcPr>
          <w:p w14:paraId="28C75CCA" w14:textId="77777777" w:rsidR="005F2AF9" w:rsidRPr="00073D9F" w:rsidRDefault="005F2AF9" w:rsidP="005F2AF9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33F82D5" w14:textId="0D511328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_Ref17461581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5F2AF9" w:rsidRPr="00073D9F" w14:paraId="13A3CEFB" w14:textId="77777777" w:rsidTr="005F2A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0A3A9DE1" w14:textId="77777777" w:rsidR="005F2AF9" w:rsidRPr="00073D9F" w:rsidRDefault="005F2AF9" w:rsidP="005F2AF9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5C77C03" w14:textId="77777777" w:rsidR="005F2AF9" w:rsidRPr="00073D9F" w:rsidRDefault="005F2AF9" w:rsidP="005F2AF9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50ED2634" w14:textId="77777777" w:rsidR="005F2AF9" w:rsidRPr="00073D9F" w:rsidRDefault="005F2AF9" w:rsidP="005F2AF9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34DF6BB0" w14:textId="77777777" w:rsidR="005F2AF9" w:rsidRPr="00073D9F" w:rsidRDefault="005F2AF9" w:rsidP="005F2AF9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A330DC2" w14:textId="77777777" w:rsidR="005F2AF9" w:rsidRPr="00073D9F" w:rsidRDefault="005F2AF9" w:rsidP="005F2AF9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_Ref14108183 \r \h 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2.1.5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32662436" w14:textId="433DBBC7" w:rsidR="00025925" w:rsidRPr="00073D9F" w:rsidRDefault="00025925" w:rsidP="007112FF">
      <w:pPr>
        <w:pStyle w:val="EstiloPrototipo3"/>
        <w:numPr>
          <w:ilvl w:val="0"/>
          <w:numId w:val="5"/>
        </w:numPr>
      </w:pPr>
      <w:bookmarkStart w:id="14" w:name="_Ref17461370"/>
      <w:bookmarkStart w:id="15" w:name="_Ref13579649"/>
      <w:r w:rsidRPr="00073D9F">
        <w:lastRenderedPageBreak/>
        <w:t>Incluir C</w:t>
      </w:r>
      <w:r w:rsidR="00BD577A" w:rsidRPr="00073D9F">
        <w:t>orpo</w:t>
      </w:r>
      <w:r w:rsidRPr="00073D9F">
        <w:t xml:space="preserve"> do E-Mail</w:t>
      </w:r>
      <w:bookmarkEnd w:id="14"/>
    </w:p>
    <w:p w14:paraId="5FC29F2A" w14:textId="7A9CCDA7" w:rsidR="00025925" w:rsidRPr="00073D9F" w:rsidRDefault="00AF14F2" w:rsidP="00F110E5">
      <w:pPr>
        <w:pStyle w:val="EstiloPrototipo3"/>
        <w:tabs>
          <w:tab w:val="clear" w:pos="425"/>
        </w:tabs>
        <w:ind w:left="142"/>
      </w:pPr>
      <w:r w:rsidRPr="00073D9F">
        <w:rPr>
          <w:noProof/>
        </w:rPr>
        <w:drawing>
          <wp:inline distT="0" distB="0" distL="0" distR="0" wp14:anchorId="6C8A7C45" wp14:editId="7DA3C522">
            <wp:extent cx="5760085" cy="45085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blicar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D25B" w14:textId="77777777" w:rsidR="00025925" w:rsidRPr="00073D9F" w:rsidRDefault="00025925" w:rsidP="00025925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CD3679" w:rsidRPr="00073D9F" w14:paraId="70FAC3D7" w14:textId="77777777" w:rsidTr="000F5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DF0FBDB" w14:textId="77777777" w:rsidR="00CD3679" w:rsidRPr="00073D9F" w:rsidRDefault="00CD3679" w:rsidP="000F5EE3">
            <w:pPr>
              <w:pStyle w:val="EstiloPrototipo3"/>
              <w:jc w:val="center"/>
            </w:pPr>
            <w:r w:rsidRPr="00073D9F">
              <w:rPr>
                <w:sz w:val="24"/>
                <w:szCs w:val="24"/>
              </w:rPr>
              <w:t>Campos</w:t>
            </w:r>
          </w:p>
        </w:tc>
      </w:tr>
      <w:tr w:rsidR="00CD3679" w:rsidRPr="00073D9F" w14:paraId="0556D3F3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F3813A7" w14:textId="77777777" w:rsidR="00CD3679" w:rsidRPr="00073D9F" w:rsidRDefault="00CD3679" w:rsidP="000F5EE3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73D9F">
              <w:rPr>
                <w:sz w:val="24"/>
                <w:szCs w:val="24"/>
              </w:rPr>
              <w:t>Cadastrar</w:t>
            </w:r>
          </w:p>
        </w:tc>
      </w:tr>
      <w:tr w:rsidR="00CD3679" w:rsidRPr="00073D9F" w14:paraId="376A09E6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F0DC26E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7DE8D5CA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85EB2DF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4010508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062ACC97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32F777AD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AB6F1E0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</w:t>
            </w:r>
          </w:p>
        </w:tc>
      </w:tr>
      <w:tr w:rsidR="00CD3679" w:rsidRPr="00073D9F" w14:paraId="5BE35161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0A8921" w14:textId="77777777" w:rsidR="00CD3679" w:rsidRPr="00073D9F" w:rsidRDefault="00CD3679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3BA942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noProof/>
              </w:rPr>
              <w:drawing>
                <wp:inline distT="0" distB="0" distL="0" distR="0" wp14:anchorId="07BABF2F" wp14:editId="224520CE">
                  <wp:extent cx="266667" cy="190476"/>
                  <wp:effectExtent l="0" t="0" r="635" b="63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8D8FC9A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675F7F8E" w14:textId="77777777" w:rsidR="00CD3679" w:rsidRPr="00073D9F" w:rsidRDefault="00CD3679" w:rsidP="000F5EE3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55AD4732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391367B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4E40D6A" w14:textId="7A58934F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D3679" w:rsidRPr="00073D9F" w14:paraId="64699E38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AB5E715" w14:textId="77777777" w:rsidR="00CD3679" w:rsidRPr="00073D9F" w:rsidRDefault="00CD3679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F6ED93B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Parametrizar Corpo do E-Mail</w:t>
            </w:r>
          </w:p>
        </w:tc>
        <w:tc>
          <w:tcPr>
            <w:tcW w:w="1306" w:type="dxa"/>
            <w:gridSpan w:val="2"/>
          </w:tcPr>
          <w:p w14:paraId="0A90AD04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6B4A1A3D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14DD8150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10B683F3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4F0C95C" w14:textId="77777777" w:rsidR="00CD3679" w:rsidRPr="00073D9F" w:rsidRDefault="00CD3679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</w:tc>
      </w:tr>
      <w:tr w:rsidR="00CD3679" w:rsidRPr="00073D9F" w14:paraId="196D25DB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2E7B557" w14:textId="77777777" w:rsidR="00CD3679" w:rsidRPr="00073D9F" w:rsidRDefault="00CD3679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E24B321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Ativar E-Mail</w:t>
            </w:r>
          </w:p>
        </w:tc>
        <w:tc>
          <w:tcPr>
            <w:tcW w:w="1306" w:type="dxa"/>
            <w:gridSpan w:val="2"/>
          </w:tcPr>
          <w:p w14:paraId="70F8E1BC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Opção para Habilitar ou Desabilitar o corpo do E-Mail</w:t>
            </w:r>
          </w:p>
        </w:tc>
        <w:tc>
          <w:tcPr>
            <w:tcW w:w="1246" w:type="dxa"/>
          </w:tcPr>
          <w:p w14:paraId="16F8E6F4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noProof/>
              </w:rPr>
              <w:drawing>
                <wp:inline distT="0" distB="0" distL="0" distR="0" wp14:anchorId="51083CB0" wp14:editId="440D16D3">
                  <wp:extent cx="232012" cy="120302"/>
                  <wp:effectExtent l="0" t="0" r="0" b="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10" cy="12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65C0E9A4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4D031F7" w14:textId="77777777" w:rsidR="00CD3679" w:rsidRPr="00073D9F" w:rsidRDefault="00CD3679" w:rsidP="000F5EE3">
            <w:pPr>
              <w:tabs>
                <w:tab w:val="left" w:pos="312"/>
                <w:tab w:val="center" w:pos="355"/>
              </w:tabs>
              <w:spacing w:before="60" w:after="60"/>
              <w:jc w:val="left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ab/>
            </w:r>
            <w:r w:rsidRPr="00073D9F">
              <w:rPr>
                <w:sz w:val="18"/>
                <w:szCs w:val="18"/>
              </w:rPr>
              <w:tab/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2198E19" w14:textId="33183D3A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_Ref17877913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D3679" w:rsidRPr="00073D9F" w14:paraId="76D07BF6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B52150F" w14:textId="77777777" w:rsidR="00CD3679" w:rsidRPr="00073D9F" w:rsidRDefault="00CD3679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6FE9366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Assunto</w:t>
            </w:r>
          </w:p>
        </w:tc>
        <w:tc>
          <w:tcPr>
            <w:tcW w:w="1306" w:type="dxa"/>
            <w:gridSpan w:val="2"/>
          </w:tcPr>
          <w:p w14:paraId="4F699DAD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para que o ator informe o </w:t>
            </w:r>
            <w:r w:rsidRPr="00073D9F">
              <w:rPr>
                <w:sz w:val="18"/>
                <w:szCs w:val="18"/>
              </w:rPr>
              <w:lastRenderedPageBreak/>
              <w:t>assunto do E-mail</w:t>
            </w:r>
          </w:p>
        </w:tc>
        <w:tc>
          <w:tcPr>
            <w:tcW w:w="1246" w:type="dxa"/>
          </w:tcPr>
          <w:p w14:paraId="21D2C5B9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lastRenderedPageBreak/>
              <w:t>Alfanumérico</w:t>
            </w:r>
          </w:p>
          <w:p w14:paraId="2DF815D0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21698A9B" w14:textId="77777777" w:rsidR="00CD3679" w:rsidRPr="00073D9F" w:rsidRDefault="00CD3679" w:rsidP="000F5EE3">
            <w:pPr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lastRenderedPageBreak/>
              <w:t>-</w:t>
            </w:r>
          </w:p>
        </w:tc>
        <w:tc>
          <w:tcPr>
            <w:tcW w:w="926" w:type="dxa"/>
            <w:gridSpan w:val="2"/>
          </w:tcPr>
          <w:p w14:paraId="68F71F11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B6FC94E" w14:textId="77777777" w:rsidR="00CD3679" w:rsidRPr="00073D9F" w:rsidRDefault="00CD3679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Obrigatório, quando a opção </w:t>
            </w:r>
            <w:r w:rsidRPr="00073D9F">
              <w:rPr>
                <w:b/>
                <w:sz w:val="18"/>
                <w:szCs w:val="18"/>
              </w:rPr>
              <w:t>Ativar</w:t>
            </w:r>
            <w:r w:rsidRPr="00073D9F">
              <w:rPr>
                <w:sz w:val="18"/>
                <w:szCs w:val="18"/>
              </w:rPr>
              <w:t xml:space="preserve"> </w:t>
            </w:r>
            <w:r w:rsidRPr="00073D9F">
              <w:rPr>
                <w:sz w:val="18"/>
                <w:szCs w:val="18"/>
              </w:rPr>
              <w:lastRenderedPageBreak/>
              <w:t xml:space="preserve">E-mail esteja habilitada. </w:t>
            </w:r>
          </w:p>
          <w:p w14:paraId="3A8AB863" w14:textId="43F1B9E7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_Ref17878675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D3679" w:rsidRPr="00073D9F" w14:paraId="16A28002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308FF1" w14:textId="77777777" w:rsidR="00CD3679" w:rsidRPr="00073D9F" w:rsidRDefault="00CD3679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D0EE8E4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Cabeçalho e Rodapé</w:t>
            </w:r>
          </w:p>
        </w:tc>
        <w:tc>
          <w:tcPr>
            <w:tcW w:w="1306" w:type="dxa"/>
            <w:gridSpan w:val="2"/>
          </w:tcPr>
          <w:p w14:paraId="20095297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as opções de cabeçalho e rodapé, para seleção do ator</w:t>
            </w:r>
          </w:p>
        </w:tc>
        <w:tc>
          <w:tcPr>
            <w:tcW w:w="1246" w:type="dxa"/>
          </w:tcPr>
          <w:p w14:paraId="20B22394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D0BAB7F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3BF12F5" w14:textId="77777777" w:rsidR="00CD3679" w:rsidRPr="00073D9F" w:rsidRDefault="00CD3679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Selecione</w:t>
            </w:r>
          </w:p>
          <w:p w14:paraId="04472988" w14:textId="77777777" w:rsidR="00CD3679" w:rsidRPr="00073D9F" w:rsidRDefault="00CD3679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Nenhum</w:t>
            </w:r>
          </w:p>
          <w:p w14:paraId="391108DE" w14:textId="77777777" w:rsidR="00CD3679" w:rsidRPr="00073D9F" w:rsidRDefault="00CD3679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[Cabeçalho e rodapé ativos]</w:t>
            </w:r>
          </w:p>
        </w:tc>
        <w:tc>
          <w:tcPr>
            <w:tcW w:w="2855" w:type="dxa"/>
            <w:shd w:val="clear" w:color="auto" w:fill="FFFFFF" w:themeFill="background1"/>
          </w:tcPr>
          <w:p w14:paraId="5D8E0AE8" w14:textId="77777777" w:rsidR="00CD3679" w:rsidRPr="00073D9F" w:rsidRDefault="00CD3679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Obrigatório, quando a opção </w:t>
            </w:r>
            <w:r w:rsidRPr="00073D9F">
              <w:rPr>
                <w:b/>
                <w:sz w:val="18"/>
                <w:szCs w:val="18"/>
              </w:rPr>
              <w:t xml:space="preserve">Ativar </w:t>
            </w:r>
            <w:r w:rsidRPr="00073D9F">
              <w:rPr>
                <w:sz w:val="18"/>
                <w:szCs w:val="18"/>
              </w:rPr>
              <w:t>E-mail esteja habilitada.</w:t>
            </w:r>
          </w:p>
          <w:p w14:paraId="2D455374" w14:textId="77777777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 </w:t>
            </w:r>
          </w:p>
          <w:p w14:paraId="579F5591" w14:textId="77777777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_Ref17878785 \r \h 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D3679" w:rsidRPr="00073D9F" w14:paraId="670A1ACB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158884" w14:textId="77777777" w:rsidR="00CD3679" w:rsidRPr="00073D9F" w:rsidRDefault="00CD3679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232E36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Atividade Principal</w:t>
            </w:r>
          </w:p>
        </w:tc>
        <w:tc>
          <w:tcPr>
            <w:tcW w:w="1306" w:type="dxa"/>
            <w:gridSpan w:val="2"/>
          </w:tcPr>
          <w:p w14:paraId="0CB083A5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as opções de Atividade Principal, para seleção do ator</w:t>
            </w:r>
          </w:p>
        </w:tc>
        <w:tc>
          <w:tcPr>
            <w:tcW w:w="1246" w:type="dxa"/>
          </w:tcPr>
          <w:p w14:paraId="6AB702FE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9FAB101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16527F6" w14:textId="77777777" w:rsidR="00CD3679" w:rsidRPr="00073D9F" w:rsidRDefault="00CD3679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 xml:space="preserve">Selecione </w:t>
            </w:r>
          </w:p>
          <w:p w14:paraId="50BAF5D6" w14:textId="77777777" w:rsidR="00CD3679" w:rsidRPr="00073D9F" w:rsidRDefault="00CD3679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2F75FB1E" w14:textId="77777777" w:rsidR="00CD3679" w:rsidRPr="00073D9F" w:rsidRDefault="00CD3679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[Todas as Atividades Principais]</w:t>
            </w:r>
          </w:p>
        </w:tc>
        <w:tc>
          <w:tcPr>
            <w:tcW w:w="2855" w:type="dxa"/>
            <w:shd w:val="clear" w:color="auto" w:fill="FFFFFF" w:themeFill="background1"/>
          </w:tcPr>
          <w:p w14:paraId="5C2F88B6" w14:textId="77777777" w:rsidR="00CD3679" w:rsidRPr="00073D9F" w:rsidRDefault="00CD3679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Obrigatório, quando a opção </w:t>
            </w:r>
            <w:r w:rsidRPr="00073D9F">
              <w:rPr>
                <w:b/>
                <w:sz w:val="18"/>
                <w:szCs w:val="18"/>
              </w:rPr>
              <w:t>Ativar</w:t>
            </w:r>
            <w:r w:rsidRPr="00073D9F">
              <w:rPr>
                <w:sz w:val="18"/>
                <w:szCs w:val="18"/>
              </w:rPr>
              <w:t xml:space="preserve"> E-mail esteja habilitada.</w:t>
            </w:r>
          </w:p>
          <w:p w14:paraId="269C8DA7" w14:textId="77777777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 </w:t>
            </w:r>
          </w:p>
          <w:p w14:paraId="5EF309D8" w14:textId="77777777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_Ref17879032 \r \h 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2.2.4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CCD9CEE" w14:textId="77777777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CD3679" w:rsidRPr="00073D9F" w14:paraId="62FE35D0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9B2D0C4" w14:textId="77777777" w:rsidR="00CD3679" w:rsidRPr="00073D9F" w:rsidRDefault="00CD3679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BFF9BB6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Atividade Secundária</w:t>
            </w:r>
          </w:p>
        </w:tc>
        <w:tc>
          <w:tcPr>
            <w:tcW w:w="1306" w:type="dxa"/>
            <w:gridSpan w:val="2"/>
          </w:tcPr>
          <w:p w14:paraId="08056AEA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as opções de Atividade Secundária, para seleção do ator</w:t>
            </w:r>
          </w:p>
        </w:tc>
        <w:tc>
          <w:tcPr>
            <w:tcW w:w="1246" w:type="dxa"/>
          </w:tcPr>
          <w:p w14:paraId="52E345A9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3F43623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ACDE36F" w14:textId="77777777" w:rsidR="00CD3679" w:rsidRPr="00073D9F" w:rsidRDefault="00CD3679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 xml:space="preserve">Selecione </w:t>
            </w:r>
          </w:p>
          <w:p w14:paraId="479B09F1" w14:textId="77777777" w:rsidR="00CD3679" w:rsidRPr="00073D9F" w:rsidRDefault="00CD3679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[Aas Atividades Secundárias, conforme seleção da atividade principal]</w:t>
            </w:r>
          </w:p>
        </w:tc>
        <w:tc>
          <w:tcPr>
            <w:tcW w:w="2855" w:type="dxa"/>
            <w:shd w:val="clear" w:color="auto" w:fill="FFFFFF" w:themeFill="background1"/>
          </w:tcPr>
          <w:p w14:paraId="21D93CB1" w14:textId="77777777" w:rsidR="00CD3679" w:rsidRPr="00073D9F" w:rsidRDefault="00CD3679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Obrigatório, quando a opção </w:t>
            </w:r>
            <w:r w:rsidRPr="00073D9F">
              <w:rPr>
                <w:b/>
                <w:sz w:val="18"/>
                <w:szCs w:val="18"/>
              </w:rPr>
              <w:t>Ativar</w:t>
            </w:r>
            <w:r w:rsidRPr="00073D9F">
              <w:rPr>
                <w:sz w:val="18"/>
                <w:szCs w:val="18"/>
              </w:rPr>
              <w:t xml:space="preserve"> E-mail esteja habilitada.</w:t>
            </w:r>
          </w:p>
          <w:p w14:paraId="25FA197C" w14:textId="77777777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06B072F5" w14:textId="77777777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A36CA5D" w14:textId="2B75B8F9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_Ref17879710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2.2.5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D3679" w:rsidRPr="00073D9F" w14:paraId="61D50708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635935" w14:textId="77777777" w:rsidR="00CD3679" w:rsidRPr="00073D9F" w:rsidRDefault="00CD3679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7622EA0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Corpo do E-Mail</w:t>
            </w:r>
          </w:p>
        </w:tc>
        <w:tc>
          <w:tcPr>
            <w:tcW w:w="1306" w:type="dxa"/>
            <w:gridSpan w:val="2"/>
          </w:tcPr>
          <w:p w14:paraId="0CA3B14E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para que o ator informe o corpo do E-Mail </w:t>
            </w:r>
          </w:p>
        </w:tc>
        <w:tc>
          <w:tcPr>
            <w:tcW w:w="1246" w:type="dxa"/>
          </w:tcPr>
          <w:p w14:paraId="7ED5B681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7C76367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73D6006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899BED1" w14:textId="77777777" w:rsidR="00CD3679" w:rsidRPr="00073D9F" w:rsidRDefault="00CD3679" w:rsidP="00AF01D7">
            <w:pPr>
              <w:pStyle w:val="PargrafodaLista"/>
              <w:numPr>
                <w:ilvl w:val="0"/>
                <w:numId w:val="16"/>
              </w:numPr>
              <w:spacing w:before="60" w:after="60"/>
              <w:ind w:left="625" w:hanging="283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Obrigatório, quando a opção </w:t>
            </w:r>
            <w:r w:rsidRPr="00073D9F">
              <w:rPr>
                <w:b/>
                <w:sz w:val="18"/>
                <w:szCs w:val="18"/>
              </w:rPr>
              <w:t>Ativar</w:t>
            </w:r>
            <w:r w:rsidRPr="00073D9F">
              <w:rPr>
                <w:sz w:val="18"/>
                <w:szCs w:val="18"/>
              </w:rPr>
              <w:t xml:space="preserve"> E-mail esteja habilitada.</w:t>
            </w:r>
          </w:p>
          <w:p w14:paraId="7D3A1C55" w14:textId="29FF6CB4" w:rsidR="00CD3679" w:rsidRPr="00073D9F" w:rsidRDefault="00CD3679" w:rsidP="0078175F">
            <w:pPr>
              <w:pStyle w:val="PargrafodaLista"/>
              <w:spacing w:before="60" w:after="60"/>
              <w:ind w:left="625"/>
              <w:rPr>
                <w:sz w:val="18"/>
                <w:szCs w:val="18"/>
              </w:rPr>
            </w:pPr>
          </w:p>
          <w:p w14:paraId="395DE2DD" w14:textId="5E45EB11" w:rsidR="00CD3679" w:rsidRPr="00073D9F" w:rsidRDefault="00CD3679" w:rsidP="000F5EE3">
            <w:pPr>
              <w:pStyle w:val="PargrafodaLista"/>
              <w:spacing w:before="60" w:after="60"/>
              <w:ind w:left="625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_Ref17880174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2.2.7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D3679" w:rsidRPr="00073D9F" w14:paraId="59AC302E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447BBA70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4"/>
                <w:szCs w:val="24"/>
              </w:rPr>
              <w:t>Comandos</w:t>
            </w:r>
          </w:p>
        </w:tc>
      </w:tr>
      <w:tr w:rsidR="00CD3679" w:rsidRPr="00073D9F" w14:paraId="53C43057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3DC13837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38967836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7F8E8E79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1AFCB683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6BF2917C" w14:textId="77777777" w:rsidR="00CD3679" w:rsidRPr="00073D9F" w:rsidRDefault="00CD3679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Regras</w:t>
            </w:r>
          </w:p>
        </w:tc>
      </w:tr>
      <w:tr w:rsidR="00CD3679" w:rsidRPr="00073D9F" w14:paraId="52B21B94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287F61D5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9D8F542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noProof/>
              </w:rPr>
              <w:drawing>
                <wp:inline distT="0" distB="0" distL="0" distR="0" wp14:anchorId="45316795" wp14:editId="135F8B2F">
                  <wp:extent cx="127633" cy="109400"/>
                  <wp:effectExtent l="0" t="0" r="6350" b="5080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30" cy="113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3D9F">
              <w:rPr>
                <w:sz w:val="18"/>
                <w:szCs w:val="18"/>
              </w:rPr>
              <w:t xml:space="preserve"> Incluir Atividade </w:t>
            </w:r>
          </w:p>
        </w:tc>
        <w:tc>
          <w:tcPr>
            <w:tcW w:w="2417" w:type="dxa"/>
            <w:gridSpan w:val="3"/>
          </w:tcPr>
          <w:p w14:paraId="5345A663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Opção para incluir mais um conjunto de Atividade Principal +Atividade Secundária</w:t>
            </w:r>
          </w:p>
        </w:tc>
        <w:tc>
          <w:tcPr>
            <w:tcW w:w="894" w:type="dxa"/>
            <w:gridSpan w:val="2"/>
          </w:tcPr>
          <w:p w14:paraId="320D13C2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3ABBD39E" w14:textId="3B57D75F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_Ref17879926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2.2.6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D3679" w:rsidRPr="00073D9F" w14:paraId="6F52F57C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15D8EC09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DE3E4FE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6AD4C84D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Opção para limpar os campos</w:t>
            </w:r>
          </w:p>
        </w:tc>
        <w:tc>
          <w:tcPr>
            <w:tcW w:w="894" w:type="dxa"/>
            <w:gridSpan w:val="2"/>
          </w:tcPr>
          <w:p w14:paraId="00151E9F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45447BEC" w14:textId="33EE3C71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_Ref17880355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2.2.8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D3679" w:rsidRPr="00073D9F" w14:paraId="0117C3AF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5CA07AF9" w14:textId="77777777" w:rsidR="00CD3679" w:rsidRPr="00073D9F" w:rsidRDefault="00CD3679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139A9613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  <w:gridSpan w:val="3"/>
          </w:tcPr>
          <w:p w14:paraId="2C7C14CB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2F368AEF" w14:textId="77777777" w:rsidR="00CD3679" w:rsidRPr="00073D9F" w:rsidRDefault="00CD3679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5A7CCED6" w14:textId="5591883A" w:rsidR="00CD3679" w:rsidRPr="00073D9F" w:rsidRDefault="00CD3679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_Ref17576359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30C5F531" w14:textId="77777777" w:rsidR="00F314AE" w:rsidRPr="00073D9F" w:rsidRDefault="00F314AE" w:rsidP="00025925">
      <w:pPr>
        <w:pStyle w:val="EstiloPrototipo3"/>
        <w:ind w:left="720"/>
      </w:pPr>
    </w:p>
    <w:p w14:paraId="0C665FB1" w14:textId="58F22972" w:rsidR="00025925" w:rsidRPr="00073D9F" w:rsidRDefault="00025925" w:rsidP="007112FF">
      <w:pPr>
        <w:pStyle w:val="EstiloPrototipo3"/>
        <w:numPr>
          <w:ilvl w:val="0"/>
          <w:numId w:val="5"/>
        </w:numPr>
      </w:pPr>
      <w:bookmarkStart w:id="16" w:name="_Ref17460175"/>
      <w:r w:rsidRPr="00073D9F">
        <w:t>Alterar C</w:t>
      </w:r>
      <w:r w:rsidR="00E535AE" w:rsidRPr="00073D9F">
        <w:t>orpo do E-</w:t>
      </w:r>
      <w:r w:rsidRPr="00073D9F">
        <w:t>Mail</w:t>
      </w:r>
      <w:bookmarkEnd w:id="16"/>
    </w:p>
    <w:p w14:paraId="5057D1BF" w14:textId="52B8E8F0" w:rsidR="00901138" w:rsidRPr="00073D9F" w:rsidRDefault="007B280D" w:rsidP="00F110E5">
      <w:pPr>
        <w:pStyle w:val="EstiloPrototipo3"/>
        <w:tabs>
          <w:tab w:val="clear" w:pos="425"/>
        </w:tabs>
      </w:pPr>
      <w:r w:rsidRPr="00073D9F">
        <w:rPr>
          <w:noProof/>
        </w:rPr>
        <w:drawing>
          <wp:inline distT="0" distB="0" distL="0" distR="0" wp14:anchorId="1ACD2624" wp14:editId="5B2AC80F">
            <wp:extent cx="5760085" cy="41497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blicar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7702" w14:textId="77777777" w:rsidR="00901138" w:rsidRPr="00073D9F" w:rsidRDefault="00901138" w:rsidP="00901138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A46C5D" w:rsidRPr="00073D9F" w14:paraId="4175DBD0" w14:textId="77777777" w:rsidTr="000F5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2C2424A" w14:textId="77777777" w:rsidR="00A46C5D" w:rsidRPr="00073D9F" w:rsidRDefault="00A46C5D" w:rsidP="000F5EE3">
            <w:pPr>
              <w:pStyle w:val="EstiloPrototipo3"/>
              <w:jc w:val="center"/>
            </w:pPr>
            <w:r w:rsidRPr="00073D9F">
              <w:rPr>
                <w:sz w:val="24"/>
                <w:szCs w:val="24"/>
              </w:rPr>
              <w:t>Campos</w:t>
            </w:r>
          </w:p>
        </w:tc>
      </w:tr>
      <w:tr w:rsidR="00A46C5D" w:rsidRPr="00073D9F" w14:paraId="4DFF1CE3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17E869D" w14:textId="327CDB3A" w:rsidR="00A46C5D" w:rsidRPr="00073D9F" w:rsidRDefault="00D74A34" w:rsidP="00D74A34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73D9F">
              <w:rPr>
                <w:sz w:val="24"/>
                <w:szCs w:val="24"/>
              </w:rPr>
              <w:t>Alterar</w:t>
            </w:r>
          </w:p>
        </w:tc>
      </w:tr>
      <w:tr w:rsidR="00A46C5D" w:rsidRPr="00073D9F" w14:paraId="47BBFB7E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F0400DD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7A1F44D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4B261BE4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008E594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05C19E2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2859D901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19E6D667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</w:t>
            </w:r>
          </w:p>
        </w:tc>
      </w:tr>
      <w:tr w:rsidR="00A46C5D" w:rsidRPr="00073D9F" w14:paraId="468BFDD8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1ABF4F5" w14:textId="77777777" w:rsidR="00A46C5D" w:rsidRPr="00073D9F" w:rsidRDefault="00A46C5D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CE108DD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noProof/>
              </w:rPr>
              <w:drawing>
                <wp:inline distT="0" distB="0" distL="0" distR="0" wp14:anchorId="6277AA78" wp14:editId="23D3B27C">
                  <wp:extent cx="266667" cy="190476"/>
                  <wp:effectExtent l="0" t="0" r="635" b="635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01DC00E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005DB4A7" w14:textId="77777777" w:rsidR="00A46C5D" w:rsidRPr="00073D9F" w:rsidRDefault="00A46C5D" w:rsidP="000F5EE3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5E81CCC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4A58571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CFD2547" w14:textId="4B23F65B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46C5D" w:rsidRPr="00073D9F" w14:paraId="59801B30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396146D" w14:textId="77777777" w:rsidR="00A46C5D" w:rsidRPr="00073D9F" w:rsidRDefault="00A46C5D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F9A3B9E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Parametrizar Corpo do E-Mail</w:t>
            </w:r>
          </w:p>
        </w:tc>
        <w:tc>
          <w:tcPr>
            <w:tcW w:w="1306" w:type="dxa"/>
            <w:gridSpan w:val="2"/>
          </w:tcPr>
          <w:p w14:paraId="4AEDE1B5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22F8B745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3A9B95BA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DCBDB3B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0A65E66" w14:textId="77777777" w:rsidR="00A46C5D" w:rsidRPr="00073D9F" w:rsidRDefault="00A46C5D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</w:tc>
      </w:tr>
      <w:tr w:rsidR="00A46C5D" w:rsidRPr="00073D9F" w14:paraId="7A7B43C4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29FD9C1" w14:textId="77777777" w:rsidR="00A46C5D" w:rsidRPr="00073D9F" w:rsidRDefault="00A46C5D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971885E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Ativar E-Mail</w:t>
            </w:r>
          </w:p>
        </w:tc>
        <w:tc>
          <w:tcPr>
            <w:tcW w:w="1306" w:type="dxa"/>
            <w:gridSpan w:val="2"/>
          </w:tcPr>
          <w:p w14:paraId="43897463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Opção para Habilitar ou Desabilitar o corpo do E-Mail</w:t>
            </w:r>
          </w:p>
        </w:tc>
        <w:tc>
          <w:tcPr>
            <w:tcW w:w="1246" w:type="dxa"/>
          </w:tcPr>
          <w:p w14:paraId="0B42C592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noProof/>
              </w:rPr>
              <w:drawing>
                <wp:inline distT="0" distB="0" distL="0" distR="0" wp14:anchorId="0B730050" wp14:editId="55DFB88E">
                  <wp:extent cx="232012" cy="120302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10" cy="12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4" w:type="dxa"/>
            <w:gridSpan w:val="2"/>
          </w:tcPr>
          <w:p w14:paraId="1BA23015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81B5864" w14:textId="77777777" w:rsidR="00A46C5D" w:rsidRPr="00073D9F" w:rsidRDefault="00A46C5D" w:rsidP="000F5EE3">
            <w:pPr>
              <w:tabs>
                <w:tab w:val="left" w:pos="312"/>
                <w:tab w:val="center" w:pos="355"/>
              </w:tabs>
              <w:spacing w:before="60" w:after="60"/>
              <w:jc w:val="left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ab/>
            </w:r>
            <w:r w:rsidRPr="00073D9F">
              <w:rPr>
                <w:sz w:val="18"/>
                <w:szCs w:val="18"/>
              </w:rPr>
              <w:tab/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C1AC81A" w14:textId="3DAEE05E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_Ref17877913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2.2.1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46C5D" w:rsidRPr="00073D9F" w14:paraId="299025DE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5E3AA7D" w14:textId="77777777" w:rsidR="00A46C5D" w:rsidRPr="00073D9F" w:rsidRDefault="00A46C5D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A107A03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Assunto</w:t>
            </w:r>
          </w:p>
        </w:tc>
        <w:tc>
          <w:tcPr>
            <w:tcW w:w="1306" w:type="dxa"/>
            <w:gridSpan w:val="2"/>
          </w:tcPr>
          <w:p w14:paraId="1525C7EB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para que o ator informe o </w:t>
            </w:r>
            <w:r w:rsidRPr="00073D9F">
              <w:rPr>
                <w:sz w:val="18"/>
                <w:szCs w:val="18"/>
              </w:rPr>
              <w:lastRenderedPageBreak/>
              <w:t>assunto do E-mail</w:t>
            </w:r>
          </w:p>
        </w:tc>
        <w:tc>
          <w:tcPr>
            <w:tcW w:w="1246" w:type="dxa"/>
          </w:tcPr>
          <w:p w14:paraId="65733B64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lastRenderedPageBreak/>
              <w:t>Alfanumérico</w:t>
            </w:r>
          </w:p>
          <w:p w14:paraId="10BA4DF0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564CA529" w14:textId="77777777" w:rsidR="00A46C5D" w:rsidRPr="00073D9F" w:rsidRDefault="00A46C5D" w:rsidP="000F5EE3">
            <w:pPr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568FFD8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82BD52A" w14:textId="12887459" w:rsidR="00A46C5D" w:rsidRPr="00073D9F" w:rsidRDefault="00A917E7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</w:t>
            </w:r>
            <w:r w:rsidR="00A46C5D" w:rsidRPr="00073D9F">
              <w:rPr>
                <w:sz w:val="18"/>
                <w:szCs w:val="18"/>
              </w:rPr>
              <w:t xml:space="preserve">Obrigatório, </w:t>
            </w:r>
            <w:r w:rsidR="0006186B" w:rsidRPr="00073D9F">
              <w:rPr>
                <w:sz w:val="18"/>
                <w:szCs w:val="18"/>
              </w:rPr>
              <w:t xml:space="preserve">quando </w:t>
            </w:r>
            <w:r w:rsidR="00A46C5D" w:rsidRPr="00073D9F">
              <w:rPr>
                <w:sz w:val="18"/>
                <w:szCs w:val="18"/>
              </w:rPr>
              <w:t xml:space="preserve">a opção </w:t>
            </w:r>
            <w:r w:rsidR="00A46C5D" w:rsidRPr="00073D9F">
              <w:rPr>
                <w:b/>
                <w:sz w:val="18"/>
                <w:szCs w:val="18"/>
              </w:rPr>
              <w:t>Ativar</w:t>
            </w:r>
            <w:r w:rsidR="00A46C5D" w:rsidRPr="00073D9F">
              <w:rPr>
                <w:sz w:val="18"/>
                <w:szCs w:val="18"/>
              </w:rPr>
              <w:t xml:space="preserve"> E-mail esteja habilitada. </w:t>
            </w:r>
          </w:p>
          <w:p w14:paraId="049D81FB" w14:textId="78E251C8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lastRenderedPageBreak/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_Ref17878675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2.2.2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46C5D" w:rsidRPr="00073D9F" w14:paraId="47FCC93C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098B85" w14:textId="77777777" w:rsidR="00A46C5D" w:rsidRPr="00073D9F" w:rsidRDefault="00A46C5D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3A26EF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Cabeçalho e Rodapé</w:t>
            </w:r>
          </w:p>
        </w:tc>
        <w:tc>
          <w:tcPr>
            <w:tcW w:w="1306" w:type="dxa"/>
            <w:gridSpan w:val="2"/>
          </w:tcPr>
          <w:p w14:paraId="00F492D1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as opções de cabeçalho e rodapé, para seleção do ator</w:t>
            </w:r>
          </w:p>
        </w:tc>
        <w:tc>
          <w:tcPr>
            <w:tcW w:w="1246" w:type="dxa"/>
          </w:tcPr>
          <w:p w14:paraId="41B1164C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1B12831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45FC926" w14:textId="77777777" w:rsidR="00A46C5D" w:rsidRPr="00073D9F" w:rsidRDefault="00A46C5D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Selecione</w:t>
            </w:r>
          </w:p>
          <w:p w14:paraId="29B49F7B" w14:textId="77777777" w:rsidR="00A46C5D" w:rsidRPr="00073D9F" w:rsidRDefault="00A46C5D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Nenhum</w:t>
            </w:r>
          </w:p>
          <w:p w14:paraId="11570203" w14:textId="77777777" w:rsidR="00A46C5D" w:rsidRPr="00073D9F" w:rsidRDefault="00A46C5D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[Cabeçalho e rodapé ativos]</w:t>
            </w:r>
          </w:p>
        </w:tc>
        <w:tc>
          <w:tcPr>
            <w:tcW w:w="2855" w:type="dxa"/>
            <w:shd w:val="clear" w:color="auto" w:fill="FFFFFF" w:themeFill="background1"/>
          </w:tcPr>
          <w:p w14:paraId="51F4D5C6" w14:textId="7A4D947F" w:rsidR="00A46C5D" w:rsidRPr="00073D9F" w:rsidRDefault="00A917E7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</w:t>
            </w:r>
            <w:r w:rsidR="00A46C5D" w:rsidRPr="00073D9F">
              <w:rPr>
                <w:sz w:val="18"/>
                <w:szCs w:val="18"/>
              </w:rPr>
              <w:t xml:space="preserve">Obrigatório, </w:t>
            </w:r>
            <w:r w:rsidR="0006186B" w:rsidRPr="00073D9F">
              <w:rPr>
                <w:sz w:val="18"/>
                <w:szCs w:val="18"/>
              </w:rPr>
              <w:t xml:space="preserve">quando </w:t>
            </w:r>
            <w:r w:rsidR="00A46C5D" w:rsidRPr="00073D9F">
              <w:rPr>
                <w:sz w:val="18"/>
                <w:szCs w:val="18"/>
              </w:rPr>
              <w:t xml:space="preserve">a opção </w:t>
            </w:r>
            <w:r w:rsidR="00A46C5D" w:rsidRPr="00073D9F">
              <w:rPr>
                <w:b/>
                <w:sz w:val="18"/>
                <w:szCs w:val="18"/>
              </w:rPr>
              <w:t xml:space="preserve">Ativar </w:t>
            </w:r>
            <w:r w:rsidR="00A46C5D" w:rsidRPr="00073D9F">
              <w:rPr>
                <w:sz w:val="18"/>
                <w:szCs w:val="18"/>
              </w:rPr>
              <w:t>E-mail esteja habilitada.</w:t>
            </w:r>
          </w:p>
          <w:p w14:paraId="38B9FEF9" w14:textId="77777777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 </w:t>
            </w:r>
          </w:p>
          <w:p w14:paraId="52775B77" w14:textId="77777777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_Ref17878785 \r \h 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46C5D" w:rsidRPr="00073D9F" w14:paraId="063F402C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7C0D6F1" w14:textId="77777777" w:rsidR="00A46C5D" w:rsidRPr="00073D9F" w:rsidRDefault="00A46C5D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C02B4B7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Atividade Principal</w:t>
            </w:r>
          </w:p>
        </w:tc>
        <w:tc>
          <w:tcPr>
            <w:tcW w:w="1306" w:type="dxa"/>
            <w:gridSpan w:val="2"/>
          </w:tcPr>
          <w:p w14:paraId="1EDBB02B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as opções de Atividade Principal, para seleção do ator</w:t>
            </w:r>
          </w:p>
        </w:tc>
        <w:tc>
          <w:tcPr>
            <w:tcW w:w="1246" w:type="dxa"/>
          </w:tcPr>
          <w:p w14:paraId="6D02135F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3AE14BB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85E0F18" w14:textId="77777777" w:rsidR="00A46C5D" w:rsidRPr="00073D9F" w:rsidRDefault="00A46C5D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 xml:space="preserve">Selecione </w:t>
            </w:r>
          </w:p>
          <w:p w14:paraId="5B75D84B" w14:textId="77777777" w:rsidR="00A46C5D" w:rsidRPr="00073D9F" w:rsidRDefault="00A46C5D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</w:p>
          <w:p w14:paraId="52F7A783" w14:textId="77777777" w:rsidR="00A46C5D" w:rsidRPr="00073D9F" w:rsidRDefault="00A46C5D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[Todas as Atividades Principais]</w:t>
            </w:r>
          </w:p>
        </w:tc>
        <w:tc>
          <w:tcPr>
            <w:tcW w:w="2855" w:type="dxa"/>
            <w:shd w:val="clear" w:color="auto" w:fill="FFFFFF" w:themeFill="background1"/>
          </w:tcPr>
          <w:p w14:paraId="01E22682" w14:textId="4B6AEB35" w:rsidR="00A46C5D" w:rsidRPr="00073D9F" w:rsidRDefault="00A917E7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</w:t>
            </w:r>
            <w:r w:rsidR="00A46C5D" w:rsidRPr="00073D9F">
              <w:rPr>
                <w:sz w:val="18"/>
                <w:szCs w:val="18"/>
              </w:rPr>
              <w:t xml:space="preserve">Obrigatório, </w:t>
            </w:r>
            <w:r w:rsidR="0006186B" w:rsidRPr="00073D9F">
              <w:rPr>
                <w:sz w:val="18"/>
                <w:szCs w:val="18"/>
              </w:rPr>
              <w:t>quando</w:t>
            </w:r>
            <w:r w:rsidR="00A46C5D" w:rsidRPr="00073D9F">
              <w:rPr>
                <w:sz w:val="18"/>
                <w:szCs w:val="18"/>
              </w:rPr>
              <w:t xml:space="preserve"> a opção </w:t>
            </w:r>
            <w:r w:rsidR="00A46C5D" w:rsidRPr="00073D9F">
              <w:rPr>
                <w:b/>
                <w:sz w:val="18"/>
                <w:szCs w:val="18"/>
              </w:rPr>
              <w:t>Ativar</w:t>
            </w:r>
            <w:r w:rsidR="00A46C5D" w:rsidRPr="00073D9F">
              <w:rPr>
                <w:sz w:val="18"/>
                <w:szCs w:val="18"/>
              </w:rPr>
              <w:t xml:space="preserve"> E-mail esteja habilitada.</w:t>
            </w:r>
          </w:p>
          <w:p w14:paraId="5BEBFB81" w14:textId="77777777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 </w:t>
            </w:r>
          </w:p>
          <w:p w14:paraId="071C5923" w14:textId="77777777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_Ref17879032 \r \h 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2.2.4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59452F4" w14:textId="77777777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A46C5D" w:rsidRPr="00073D9F" w14:paraId="42252065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38D902E" w14:textId="77777777" w:rsidR="00A46C5D" w:rsidRPr="00073D9F" w:rsidRDefault="00A46C5D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8E11765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Atividade Secundária</w:t>
            </w:r>
          </w:p>
        </w:tc>
        <w:tc>
          <w:tcPr>
            <w:tcW w:w="1306" w:type="dxa"/>
            <w:gridSpan w:val="2"/>
          </w:tcPr>
          <w:p w14:paraId="5E4B39A2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as opções de Atividade Secundária, para seleção do ator</w:t>
            </w:r>
          </w:p>
        </w:tc>
        <w:tc>
          <w:tcPr>
            <w:tcW w:w="1246" w:type="dxa"/>
          </w:tcPr>
          <w:p w14:paraId="06EEE1AF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554A449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B2F305A" w14:textId="77777777" w:rsidR="00A46C5D" w:rsidRPr="00073D9F" w:rsidRDefault="00A46C5D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 xml:space="preserve">Selecione </w:t>
            </w:r>
          </w:p>
          <w:p w14:paraId="0C5ED081" w14:textId="77777777" w:rsidR="00A46C5D" w:rsidRPr="00073D9F" w:rsidRDefault="00A46C5D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6"/>
                <w:szCs w:val="16"/>
              </w:rPr>
              <w:t>[Aas Atividades Secundárias, conforme seleção da atividade principal]</w:t>
            </w:r>
          </w:p>
        </w:tc>
        <w:tc>
          <w:tcPr>
            <w:tcW w:w="2855" w:type="dxa"/>
            <w:shd w:val="clear" w:color="auto" w:fill="FFFFFF" w:themeFill="background1"/>
          </w:tcPr>
          <w:p w14:paraId="2C71963E" w14:textId="1FB7DE4B" w:rsidR="00A46C5D" w:rsidRPr="00073D9F" w:rsidRDefault="00A46C5D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Obrigatório, </w:t>
            </w:r>
            <w:r w:rsidR="0006186B" w:rsidRPr="00073D9F">
              <w:rPr>
                <w:sz w:val="18"/>
                <w:szCs w:val="18"/>
              </w:rPr>
              <w:t xml:space="preserve">quando </w:t>
            </w:r>
            <w:r w:rsidRPr="00073D9F">
              <w:rPr>
                <w:sz w:val="18"/>
                <w:szCs w:val="18"/>
              </w:rPr>
              <w:t xml:space="preserve">a opção </w:t>
            </w:r>
            <w:r w:rsidRPr="00073D9F">
              <w:rPr>
                <w:b/>
                <w:sz w:val="18"/>
                <w:szCs w:val="18"/>
              </w:rPr>
              <w:t>Ativar</w:t>
            </w:r>
            <w:r w:rsidRPr="00073D9F">
              <w:rPr>
                <w:sz w:val="18"/>
                <w:szCs w:val="18"/>
              </w:rPr>
              <w:t xml:space="preserve"> E-mail esteja habilitada.</w:t>
            </w:r>
          </w:p>
          <w:p w14:paraId="1C9D96E7" w14:textId="77777777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64B2CF3E" w14:textId="77777777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3AC5679F" w14:textId="1D686B7B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_Ref17879710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2.2.5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46C5D" w:rsidRPr="00073D9F" w14:paraId="1AE6FBA0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558902B" w14:textId="77777777" w:rsidR="00A46C5D" w:rsidRPr="00073D9F" w:rsidRDefault="00A46C5D" w:rsidP="00AF01D7">
            <w:pPr>
              <w:pStyle w:val="PargrafodaLista"/>
              <w:numPr>
                <w:ilvl w:val="0"/>
                <w:numId w:val="3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19F946B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Corpo do E-Mail</w:t>
            </w:r>
          </w:p>
        </w:tc>
        <w:tc>
          <w:tcPr>
            <w:tcW w:w="1306" w:type="dxa"/>
            <w:gridSpan w:val="2"/>
          </w:tcPr>
          <w:p w14:paraId="720D9BB1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para que o ator informe o corpo do E-Mail </w:t>
            </w:r>
          </w:p>
        </w:tc>
        <w:tc>
          <w:tcPr>
            <w:tcW w:w="1246" w:type="dxa"/>
          </w:tcPr>
          <w:p w14:paraId="0F1AD8CE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3FC01EC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5E27F38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D3761EF" w14:textId="7E1CB118" w:rsidR="00A46C5D" w:rsidRPr="00073D9F" w:rsidRDefault="00A46C5D" w:rsidP="00AF01D7">
            <w:pPr>
              <w:pStyle w:val="PargrafodaLista"/>
              <w:numPr>
                <w:ilvl w:val="0"/>
                <w:numId w:val="16"/>
              </w:numPr>
              <w:spacing w:before="60" w:after="60"/>
              <w:ind w:left="625" w:hanging="283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Campo Obrigatório, </w:t>
            </w:r>
            <w:r w:rsidR="0006186B" w:rsidRPr="00073D9F">
              <w:rPr>
                <w:sz w:val="18"/>
                <w:szCs w:val="18"/>
              </w:rPr>
              <w:t>quando</w:t>
            </w:r>
            <w:r w:rsidRPr="00073D9F">
              <w:rPr>
                <w:sz w:val="18"/>
                <w:szCs w:val="18"/>
              </w:rPr>
              <w:t xml:space="preserve"> a opção </w:t>
            </w:r>
            <w:r w:rsidRPr="00073D9F">
              <w:rPr>
                <w:b/>
                <w:sz w:val="18"/>
                <w:szCs w:val="18"/>
              </w:rPr>
              <w:t>Ativar</w:t>
            </w:r>
            <w:r w:rsidRPr="00073D9F">
              <w:rPr>
                <w:sz w:val="18"/>
                <w:szCs w:val="18"/>
              </w:rPr>
              <w:t xml:space="preserve"> E-mail esteja habilitada.</w:t>
            </w:r>
          </w:p>
          <w:p w14:paraId="70B4D873" w14:textId="77777777" w:rsidR="00A46C5D" w:rsidRPr="00073D9F" w:rsidRDefault="00A46C5D" w:rsidP="000F5EE3">
            <w:pPr>
              <w:pStyle w:val="PargrafodaLista"/>
              <w:spacing w:before="60" w:after="60"/>
              <w:ind w:left="625"/>
              <w:rPr>
                <w:sz w:val="18"/>
                <w:szCs w:val="18"/>
              </w:rPr>
            </w:pPr>
          </w:p>
          <w:p w14:paraId="64E0B0AE" w14:textId="49F0110B" w:rsidR="00A46C5D" w:rsidRPr="00073D9F" w:rsidRDefault="00A46C5D" w:rsidP="000F5EE3">
            <w:pPr>
              <w:pStyle w:val="PargrafodaLista"/>
              <w:spacing w:before="60" w:after="60"/>
              <w:ind w:left="625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_Ref17880174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2.2.7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46C5D" w:rsidRPr="00073D9F" w14:paraId="54367878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2A4FD8A2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4"/>
                <w:szCs w:val="24"/>
              </w:rPr>
              <w:t>Comandos</w:t>
            </w:r>
          </w:p>
        </w:tc>
      </w:tr>
      <w:tr w:rsidR="00A46C5D" w:rsidRPr="00073D9F" w14:paraId="6451FF1D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48B88795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6A363FDC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3E3CC7DE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3CCC6D89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0992EB1A" w14:textId="77777777" w:rsidR="00A46C5D" w:rsidRPr="00073D9F" w:rsidRDefault="00A46C5D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Regras</w:t>
            </w:r>
          </w:p>
        </w:tc>
      </w:tr>
      <w:tr w:rsidR="00A46C5D" w:rsidRPr="00073D9F" w14:paraId="16AAECFE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8B4DDFE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0DB526AE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noProof/>
              </w:rPr>
              <w:drawing>
                <wp:inline distT="0" distB="0" distL="0" distR="0" wp14:anchorId="02B801F9" wp14:editId="68304D86">
                  <wp:extent cx="127633" cy="109400"/>
                  <wp:effectExtent l="0" t="0" r="6350" b="508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30" cy="113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73D9F">
              <w:rPr>
                <w:sz w:val="18"/>
                <w:szCs w:val="18"/>
              </w:rPr>
              <w:t xml:space="preserve"> Incluir Atividade </w:t>
            </w:r>
          </w:p>
        </w:tc>
        <w:tc>
          <w:tcPr>
            <w:tcW w:w="2417" w:type="dxa"/>
            <w:gridSpan w:val="3"/>
          </w:tcPr>
          <w:p w14:paraId="799986AC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Opção para incluir mais um conjunto de Atividade Principal +Atividade Secundária</w:t>
            </w:r>
          </w:p>
        </w:tc>
        <w:tc>
          <w:tcPr>
            <w:tcW w:w="894" w:type="dxa"/>
            <w:gridSpan w:val="2"/>
          </w:tcPr>
          <w:p w14:paraId="11D06DCC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410E196" w14:textId="19CAB827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_Ref17879926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2.2.6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46C5D" w:rsidRPr="00073D9F" w14:paraId="6F7B7E60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6529A46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19F54CA5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Limpar</w:t>
            </w:r>
          </w:p>
        </w:tc>
        <w:tc>
          <w:tcPr>
            <w:tcW w:w="2417" w:type="dxa"/>
            <w:gridSpan w:val="3"/>
          </w:tcPr>
          <w:p w14:paraId="728A07EA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Opção para limpar os campos</w:t>
            </w:r>
          </w:p>
        </w:tc>
        <w:tc>
          <w:tcPr>
            <w:tcW w:w="894" w:type="dxa"/>
            <w:gridSpan w:val="2"/>
          </w:tcPr>
          <w:p w14:paraId="345EA221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2D7EAB39" w14:textId="11076BE4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_Ref17880355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2.2.8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A46C5D" w:rsidRPr="00073D9F" w14:paraId="2ED5FDD5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FAC0C74" w14:textId="77777777" w:rsidR="00A46C5D" w:rsidRPr="00073D9F" w:rsidRDefault="00A46C5D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3666A76A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Visualizar</w:t>
            </w:r>
          </w:p>
        </w:tc>
        <w:tc>
          <w:tcPr>
            <w:tcW w:w="2417" w:type="dxa"/>
            <w:gridSpan w:val="3"/>
          </w:tcPr>
          <w:p w14:paraId="1B316F4B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Limpa os filtros e resultado da pesquisa </w:t>
            </w:r>
          </w:p>
        </w:tc>
        <w:tc>
          <w:tcPr>
            <w:tcW w:w="894" w:type="dxa"/>
            <w:gridSpan w:val="2"/>
          </w:tcPr>
          <w:p w14:paraId="5287454B" w14:textId="77777777" w:rsidR="00A46C5D" w:rsidRPr="00073D9F" w:rsidRDefault="00A46C5D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2A7A3F2A" w14:textId="64C2B463" w:rsidR="00A46C5D" w:rsidRPr="00073D9F" w:rsidRDefault="00A46C5D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_Ref17576359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69E37654" w14:textId="28D9A76C" w:rsidR="00977771" w:rsidRPr="00073D9F" w:rsidRDefault="00977771" w:rsidP="007112FF">
      <w:pPr>
        <w:pStyle w:val="EstiloPrototipo3"/>
        <w:numPr>
          <w:ilvl w:val="0"/>
          <w:numId w:val="5"/>
        </w:numPr>
      </w:pPr>
      <w:bookmarkStart w:id="17" w:name="_Ref17469671"/>
      <w:bookmarkStart w:id="18" w:name="_Ref17576318"/>
      <w:r w:rsidRPr="00073D9F">
        <w:lastRenderedPageBreak/>
        <w:t>Visualizar C</w:t>
      </w:r>
      <w:r w:rsidR="00A34A9F" w:rsidRPr="00073D9F">
        <w:t>orpo</w:t>
      </w:r>
      <w:bookmarkEnd w:id="17"/>
      <w:r w:rsidR="00A34A9F" w:rsidRPr="00073D9F">
        <w:t xml:space="preserve"> do E-Mail</w:t>
      </w:r>
      <w:bookmarkEnd w:id="18"/>
    </w:p>
    <w:p w14:paraId="58096F92" w14:textId="5BC7B13B" w:rsidR="00977771" w:rsidRPr="00073D9F" w:rsidRDefault="00F110E5" w:rsidP="00977771">
      <w:pPr>
        <w:pStyle w:val="EstiloPrototipo3"/>
        <w:ind w:left="720"/>
      </w:pPr>
      <w:r w:rsidRPr="00073D9F">
        <w:rPr>
          <w:noProof/>
        </w:rPr>
        <w:drawing>
          <wp:inline distT="0" distB="0" distL="0" distR="0" wp14:anchorId="16E6FB34" wp14:editId="13D00AA8">
            <wp:extent cx="5760085" cy="42360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icar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A5F6" w14:textId="77777777" w:rsidR="00977771" w:rsidRPr="00073D9F" w:rsidRDefault="00977771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652CFC" w:rsidRPr="00073D9F" w14:paraId="71AA0799" w14:textId="77777777" w:rsidTr="000F5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FCEF56B" w14:textId="77777777" w:rsidR="00652CFC" w:rsidRPr="00073D9F" w:rsidRDefault="00652CFC" w:rsidP="000F5EE3">
            <w:pPr>
              <w:pStyle w:val="EstiloPrototipo3"/>
              <w:jc w:val="center"/>
            </w:pPr>
            <w:r w:rsidRPr="00073D9F">
              <w:rPr>
                <w:sz w:val="24"/>
                <w:szCs w:val="24"/>
              </w:rPr>
              <w:t>Campos</w:t>
            </w:r>
          </w:p>
        </w:tc>
      </w:tr>
      <w:tr w:rsidR="00652CFC" w:rsidRPr="00073D9F" w14:paraId="49E59637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2F270FE" w14:textId="638CB529" w:rsidR="00652CFC" w:rsidRPr="00073D9F" w:rsidRDefault="00A97033" w:rsidP="000F5EE3">
            <w:pPr>
              <w:pStyle w:val="EstiloPrototipo3"/>
              <w:jc w:val="center"/>
              <w:rPr>
                <w:sz w:val="24"/>
                <w:szCs w:val="24"/>
              </w:rPr>
            </w:pPr>
            <w:r w:rsidRPr="00073D9F">
              <w:rPr>
                <w:sz w:val="24"/>
                <w:szCs w:val="24"/>
              </w:rPr>
              <w:t>Visualizar</w:t>
            </w:r>
          </w:p>
        </w:tc>
      </w:tr>
      <w:tr w:rsidR="00652CFC" w:rsidRPr="00073D9F" w14:paraId="45AF7B2D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07C0A2F0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04377455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E769B9F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73D0C31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4C0956B8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1D509D0C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8A5A4C9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</w:t>
            </w:r>
          </w:p>
        </w:tc>
      </w:tr>
      <w:tr w:rsidR="00652CFC" w:rsidRPr="00073D9F" w14:paraId="4F8A6567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815441D" w14:textId="77777777" w:rsidR="00652CFC" w:rsidRPr="00073D9F" w:rsidRDefault="00652CFC" w:rsidP="00AF01D7">
            <w:pPr>
              <w:pStyle w:val="PargrafodaLista"/>
              <w:numPr>
                <w:ilvl w:val="0"/>
                <w:numId w:val="3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2E2F369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noProof/>
              </w:rPr>
              <w:drawing>
                <wp:inline distT="0" distB="0" distL="0" distR="0" wp14:anchorId="1508E452" wp14:editId="112BDA2F">
                  <wp:extent cx="266667" cy="190476"/>
                  <wp:effectExtent l="0" t="0" r="635" b="63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7" cy="1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7A0EC1F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338F2719" w14:textId="77777777" w:rsidR="00652CFC" w:rsidRPr="00073D9F" w:rsidRDefault="00652CFC" w:rsidP="000F5EE3">
            <w:pPr>
              <w:tabs>
                <w:tab w:val="left" w:pos="930"/>
              </w:tabs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5DBA8A6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6E1B57C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BFC0CF8" w14:textId="1C8F1A66" w:rsidR="00652CFC" w:rsidRPr="00073D9F" w:rsidRDefault="00652CFC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_Ref17792658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2.6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52CFC" w:rsidRPr="00073D9F" w14:paraId="60DDB2DD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B60FC0F" w14:textId="77777777" w:rsidR="00652CFC" w:rsidRPr="00073D9F" w:rsidRDefault="00652CFC" w:rsidP="00AF01D7">
            <w:pPr>
              <w:pStyle w:val="PargrafodaLista"/>
              <w:numPr>
                <w:ilvl w:val="0"/>
                <w:numId w:val="3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2B2848C" w14:textId="7DEDA3CA" w:rsidR="00652CFC" w:rsidRPr="00073D9F" w:rsidRDefault="00967443" w:rsidP="0096744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Visualizar Corpo do E-Mail</w:t>
            </w:r>
          </w:p>
        </w:tc>
        <w:tc>
          <w:tcPr>
            <w:tcW w:w="1306" w:type="dxa"/>
            <w:gridSpan w:val="2"/>
          </w:tcPr>
          <w:p w14:paraId="3593B212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 informativo</w:t>
            </w:r>
          </w:p>
        </w:tc>
        <w:tc>
          <w:tcPr>
            <w:tcW w:w="1246" w:type="dxa"/>
          </w:tcPr>
          <w:p w14:paraId="7E2333C1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27855D70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25E61F0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9DFFC45" w14:textId="77777777" w:rsidR="00652CFC" w:rsidRPr="00073D9F" w:rsidRDefault="00652CFC" w:rsidP="000F5EE3">
            <w:pPr>
              <w:pStyle w:val="PargrafodaLista"/>
              <w:numPr>
                <w:ilvl w:val="0"/>
                <w:numId w:val="7"/>
              </w:num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Somente Leitura</w:t>
            </w:r>
          </w:p>
        </w:tc>
      </w:tr>
      <w:tr w:rsidR="00652CFC" w:rsidRPr="00073D9F" w14:paraId="74EA096B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23B349" w14:textId="77777777" w:rsidR="00652CFC" w:rsidRPr="00073D9F" w:rsidRDefault="00652CFC" w:rsidP="00AF01D7">
            <w:pPr>
              <w:pStyle w:val="PargrafodaLista"/>
              <w:numPr>
                <w:ilvl w:val="0"/>
                <w:numId w:val="3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8A1B9AE" w14:textId="28CA3D1A" w:rsidR="00652CFC" w:rsidRPr="00073D9F" w:rsidRDefault="00D74A34" w:rsidP="00D74A34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Imagem do cabeçalho</w:t>
            </w:r>
          </w:p>
        </w:tc>
        <w:tc>
          <w:tcPr>
            <w:tcW w:w="1306" w:type="dxa"/>
            <w:gridSpan w:val="2"/>
          </w:tcPr>
          <w:p w14:paraId="4F5D30F6" w14:textId="0977EAC4" w:rsidR="00652CFC" w:rsidRPr="00073D9F" w:rsidRDefault="00D74A34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 imagem do cabeçalho incluído pelo ator</w:t>
            </w:r>
          </w:p>
        </w:tc>
        <w:tc>
          <w:tcPr>
            <w:tcW w:w="1246" w:type="dxa"/>
          </w:tcPr>
          <w:p w14:paraId="452C24A9" w14:textId="3D1D6A9F" w:rsidR="00652CFC" w:rsidRPr="00073D9F" w:rsidRDefault="002273B7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Figura</w:t>
            </w:r>
          </w:p>
        </w:tc>
        <w:tc>
          <w:tcPr>
            <w:tcW w:w="1034" w:type="dxa"/>
            <w:gridSpan w:val="2"/>
          </w:tcPr>
          <w:p w14:paraId="49873253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2A26634" w14:textId="77777777" w:rsidR="00652CFC" w:rsidRPr="00073D9F" w:rsidRDefault="00652CFC" w:rsidP="000F5EE3">
            <w:pPr>
              <w:tabs>
                <w:tab w:val="left" w:pos="312"/>
                <w:tab w:val="center" w:pos="355"/>
              </w:tabs>
              <w:spacing w:before="60" w:after="60"/>
              <w:jc w:val="left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ab/>
            </w:r>
            <w:r w:rsidRPr="00073D9F">
              <w:rPr>
                <w:sz w:val="18"/>
                <w:szCs w:val="18"/>
              </w:rPr>
              <w:tab/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B37C0BF" w14:textId="38F48C21" w:rsidR="00652CFC" w:rsidRPr="00073D9F" w:rsidRDefault="00D74A34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_Ref17576359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52CFC" w:rsidRPr="00073D9F" w14:paraId="637EFFB5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1784A40" w14:textId="77777777" w:rsidR="00652CFC" w:rsidRPr="00073D9F" w:rsidRDefault="00652CFC" w:rsidP="00AF01D7">
            <w:pPr>
              <w:pStyle w:val="PargrafodaLista"/>
              <w:numPr>
                <w:ilvl w:val="0"/>
                <w:numId w:val="3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EC5672C" w14:textId="03D09043" w:rsidR="00652CFC" w:rsidRPr="00073D9F" w:rsidRDefault="002273B7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Comentário do cabeçalho</w:t>
            </w:r>
          </w:p>
        </w:tc>
        <w:tc>
          <w:tcPr>
            <w:tcW w:w="1306" w:type="dxa"/>
            <w:gridSpan w:val="2"/>
          </w:tcPr>
          <w:p w14:paraId="4613C85E" w14:textId="38550782" w:rsidR="00652CFC" w:rsidRPr="00073D9F" w:rsidRDefault="002273B7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o comentário do cabeçalho </w:t>
            </w:r>
          </w:p>
        </w:tc>
        <w:tc>
          <w:tcPr>
            <w:tcW w:w="1246" w:type="dxa"/>
          </w:tcPr>
          <w:p w14:paraId="7FFA9FA0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  <w:p w14:paraId="4CCAC964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1A9CDC5E" w14:textId="77777777" w:rsidR="00652CFC" w:rsidRPr="00073D9F" w:rsidRDefault="00652CFC" w:rsidP="000F5EE3">
            <w:pPr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EBED03A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3AD1EAF" w14:textId="18B095FF" w:rsidR="00652CFC" w:rsidRPr="00073D9F" w:rsidRDefault="002273B7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_Ref17576359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52CFC" w:rsidRPr="00073D9F" w14:paraId="324595E9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249E52" w14:textId="77777777" w:rsidR="00652CFC" w:rsidRPr="00073D9F" w:rsidRDefault="00652CFC" w:rsidP="00AF01D7">
            <w:pPr>
              <w:pStyle w:val="PargrafodaLista"/>
              <w:numPr>
                <w:ilvl w:val="0"/>
                <w:numId w:val="3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DA61EB" w14:textId="37EF6306" w:rsidR="00652CFC" w:rsidRPr="00073D9F" w:rsidRDefault="002273B7" w:rsidP="002273B7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Corpo do E-Mail</w:t>
            </w:r>
          </w:p>
        </w:tc>
        <w:tc>
          <w:tcPr>
            <w:tcW w:w="1306" w:type="dxa"/>
            <w:gridSpan w:val="2"/>
          </w:tcPr>
          <w:p w14:paraId="19EB3BB5" w14:textId="41A2CE15" w:rsidR="00652CFC" w:rsidRPr="00073D9F" w:rsidRDefault="00652CFC" w:rsidP="000978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Exibe </w:t>
            </w:r>
            <w:r w:rsidR="000978A6" w:rsidRPr="00073D9F">
              <w:rPr>
                <w:sz w:val="18"/>
                <w:szCs w:val="18"/>
              </w:rPr>
              <w:t>o corpo o E-Mail incluído pelo ator</w:t>
            </w:r>
          </w:p>
        </w:tc>
        <w:tc>
          <w:tcPr>
            <w:tcW w:w="1246" w:type="dxa"/>
          </w:tcPr>
          <w:p w14:paraId="705E3F3B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6AACA847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A394B0A" w14:textId="46B88D07" w:rsidR="00652CFC" w:rsidRPr="00073D9F" w:rsidRDefault="000978A6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9000ED4" w14:textId="49772077" w:rsidR="00652CFC" w:rsidRPr="00073D9F" w:rsidRDefault="000978A6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_Ref17576359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52CFC" w:rsidRPr="00073D9F" w14:paraId="6BB97955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294DCA5" w14:textId="77777777" w:rsidR="00652CFC" w:rsidRPr="00073D9F" w:rsidRDefault="00652CFC" w:rsidP="00AF01D7">
            <w:pPr>
              <w:pStyle w:val="PargrafodaLista"/>
              <w:numPr>
                <w:ilvl w:val="0"/>
                <w:numId w:val="3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3E166FB" w14:textId="38294EA6" w:rsidR="00652CFC" w:rsidRPr="00073D9F" w:rsidRDefault="000978A6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Comentário do rodapé</w:t>
            </w:r>
          </w:p>
        </w:tc>
        <w:tc>
          <w:tcPr>
            <w:tcW w:w="1306" w:type="dxa"/>
            <w:gridSpan w:val="2"/>
          </w:tcPr>
          <w:p w14:paraId="49387822" w14:textId="635278FC" w:rsidR="00652CFC" w:rsidRPr="00073D9F" w:rsidRDefault="000978A6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o comentário do cabeçalho</w:t>
            </w:r>
          </w:p>
        </w:tc>
        <w:tc>
          <w:tcPr>
            <w:tcW w:w="1246" w:type="dxa"/>
          </w:tcPr>
          <w:p w14:paraId="16659F19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3954764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73BE8FA6" w14:textId="53F08C15" w:rsidR="00652CFC" w:rsidRPr="00073D9F" w:rsidRDefault="000978A6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610C099" w14:textId="7A256459" w:rsidR="00652CFC" w:rsidRPr="00073D9F" w:rsidRDefault="000978A6" w:rsidP="000978A6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_Ref17576359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52CFC" w:rsidRPr="00073D9F" w14:paraId="3DBD7DB4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570A438" w14:textId="77777777" w:rsidR="00652CFC" w:rsidRPr="00073D9F" w:rsidRDefault="00652CFC" w:rsidP="00AF01D7">
            <w:pPr>
              <w:pStyle w:val="PargrafodaLista"/>
              <w:numPr>
                <w:ilvl w:val="0"/>
                <w:numId w:val="3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D58D961" w14:textId="2802B78A" w:rsidR="00652CFC" w:rsidRPr="00073D9F" w:rsidRDefault="000978A6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Imagem do Rodapé</w:t>
            </w:r>
          </w:p>
        </w:tc>
        <w:tc>
          <w:tcPr>
            <w:tcW w:w="1306" w:type="dxa"/>
            <w:gridSpan w:val="2"/>
          </w:tcPr>
          <w:p w14:paraId="24981A55" w14:textId="15DEA62A" w:rsidR="00652CFC" w:rsidRPr="00073D9F" w:rsidRDefault="000978A6" w:rsidP="000978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Exibe a imagem do rodapé incluído pelo ator</w:t>
            </w:r>
          </w:p>
        </w:tc>
        <w:tc>
          <w:tcPr>
            <w:tcW w:w="1246" w:type="dxa"/>
          </w:tcPr>
          <w:p w14:paraId="7A36FC47" w14:textId="2CDA2082" w:rsidR="00652CFC" w:rsidRPr="00073D9F" w:rsidRDefault="000978A6" w:rsidP="000978A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Figura</w:t>
            </w:r>
          </w:p>
        </w:tc>
        <w:tc>
          <w:tcPr>
            <w:tcW w:w="1034" w:type="dxa"/>
            <w:gridSpan w:val="2"/>
          </w:tcPr>
          <w:p w14:paraId="2A7921FC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43C2588" w14:textId="45E7FAE6" w:rsidR="00652CFC" w:rsidRPr="00073D9F" w:rsidRDefault="000978A6" w:rsidP="000F5EE3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073D9F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3FA8B45" w14:textId="0787927C" w:rsidR="00652CFC" w:rsidRPr="00073D9F" w:rsidRDefault="000978A6" w:rsidP="000F5EE3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_Ref17576359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Pr="00073D9F">
              <w:rPr>
                <w:color w:val="31849B" w:themeColor="accent5" w:themeShade="BF"/>
                <w:sz w:val="18"/>
                <w:szCs w:val="18"/>
              </w:rPr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2.3</w:t>
            </w:r>
            <w:r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52CFC" w:rsidRPr="00073D9F" w14:paraId="2D1D4873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56C3B5AB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4"/>
                <w:szCs w:val="24"/>
              </w:rPr>
              <w:t>Comandos</w:t>
            </w:r>
          </w:p>
        </w:tc>
      </w:tr>
      <w:tr w:rsidR="00652CFC" w:rsidRPr="00073D9F" w14:paraId="07FAD476" w14:textId="77777777" w:rsidTr="000F5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577129C2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2B5BEA58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0039F6E8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4AC1D9F4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09D33DE9" w14:textId="77777777" w:rsidR="00652CFC" w:rsidRPr="00073D9F" w:rsidRDefault="00652CFC" w:rsidP="000F5EE3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Regras</w:t>
            </w:r>
          </w:p>
        </w:tc>
      </w:tr>
      <w:tr w:rsidR="00652CFC" w:rsidRPr="00073D9F" w14:paraId="70A245C4" w14:textId="77777777" w:rsidTr="000F5E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3CB56AEA" w14:textId="77777777" w:rsidR="00652CFC" w:rsidRPr="00073D9F" w:rsidRDefault="00652CFC" w:rsidP="000F5EE3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16D367C1" w14:textId="5510987F" w:rsidR="00652CFC" w:rsidRPr="00073D9F" w:rsidRDefault="00A93290" w:rsidP="00A93290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Concluir</w:t>
            </w:r>
          </w:p>
        </w:tc>
        <w:tc>
          <w:tcPr>
            <w:tcW w:w="2417" w:type="dxa"/>
            <w:gridSpan w:val="3"/>
          </w:tcPr>
          <w:p w14:paraId="47401B4C" w14:textId="2DD5DB1F" w:rsidR="00652CFC" w:rsidRPr="00073D9F" w:rsidRDefault="00652CFC" w:rsidP="00D17B2F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 xml:space="preserve">Opção para </w:t>
            </w:r>
            <w:r w:rsidR="00D17B2F" w:rsidRPr="00073D9F">
              <w:rPr>
                <w:sz w:val="18"/>
                <w:szCs w:val="18"/>
              </w:rPr>
              <w:t>concluir/</w:t>
            </w:r>
            <w:r w:rsidRPr="00073D9F">
              <w:rPr>
                <w:sz w:val="18"/>
                <w:szCs w:val="18"/>
              </w:rPr>
              <w:t xml:space="preserve">incluir </w:t>
            </w:r>
            <w:r w:rsidR="00D17B2F" w:rsidRPr="00073D9F">
              <w:rPr>
                <w:sz w:val="18"/>
                <w:szCs w:val="18"/>
              </w:rPr>
              <w:t xml:space="preserve">os dados informados pelo ator na </w: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_Ref17461370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t>P02</w: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t>] [</w: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_Ref17460175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t>P03</w: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t>]</w:t>
            </w:r>
            <w:r w:rsidR="00D17B2F" w:rsidRPr="00073D9F">
              <w:rPr>
                <w:sz w:val="18"/>
                <w:szCs w:val="18"/>
              </w:rPr>
              <w:t xml:space="preserve"> e visualizado na </w: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_Ref17576318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t>P04</w:t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D17B2F"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894" w:type="dxa"/>
            <w:gridSpan w:val="2"/>
          </w:tcPr>
          <w:p w14:paraId="016417B1" w14:textId="77777777" w:rsidR="00652CFC" w:rsidRPr="00073D9F" w:rsidRDefault="00652CFC" w:rsidP="000F5EE3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77ED960C" w14:textId="0043FA40" w:rsidR="00652CFC" w:rsidRPr="00073D9F" w:rsidRDefault="00652CFC" w:rsidP="004462D1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073D9F">
              <w:rPr>
                <w:color w:val="31849B" w:themeColor="accent5" w:themeShade="BF"/>
                <w:sz w:val="18"/>
                <w:szCs w:val="18"/>
              </w:rPr>
              <w:t>[</w:t>
            </w:r>
            <w:r w:rsidR="004462D1" w:rsidRPr="00073D9F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4462D1" w:rsidRPr="00073D9F">
              <w:rPr>
                <w:color w:val="31849B" w:themeColor="accent5" w:themeShade="BF"/>
                <w:sz w:val="18"/>
                <w:szCs w:val="18"/>
              </w:rPr>
              <w:instrText xml:space="preserve"> REF _Ref15910724 \r \h </w:instrText>
            </w:r>
            <w:r w:rsidR="00073D9F">
              <w:rPr>
                <w:color w:val="31849B" w:themeColor="accent5" w:themeShade="BF"/>
                <w:sz w:val="18"/>
                <w:szCs w:val="18"/>
              </w:rPr>
              <w:instrText xml:space="preserve"> \* MERGEFORMAT </w:instrText>
            </w:r>
            <w:r w:rsidR="004462D1" w:rsidRPr="00073D9F">
              <w:rPr>
                <w:color w:val="31849B" w:themeColor="accent5" w:themeShade="BF"/>
                <w:sz w:val="18"/>
                <w:szCs w:val="18"/>
              </w:rPr>
            </w:r>
            <w:r w:rsidR="004462D1" w:rsidRPr="00073D9F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4462D1" w:rsidRPr="00073D9F">
              <w:rPr>
                <w:color w:val="31849B" w:themeColor="accent5" w:themeShade="BF"/>
                <w:sz w:val="18"/>
                <w:szCs w:val="18"/>
              </w:rPr>
              <w:t>2.5</w:t>
            </w:r>
            <w:r w:rsidR="004462D1" w:rsidRPr="00073D9F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073D9F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42170D0F" w14:textId="3BE67841" w:rsidR="0056045C" w:rsidRPr="00073D9F" w:rsidRDefault="0056045C" w:rsidP="007112FF">
      <w:pPr>
        <w:pStyle w:val="EstiloPrototipo3"/>
        <w:numPr>
          <w:ilvl w:val="0"/>
          <w:numId w:val="5"/>
        </w:numPr>
      </w:pPr>
      <w:bookmarkStart w:id="19" w:name="_Ref17572281"/>
      <w:r w:rsidRPr="00073D9F">
        <w:lastRenderedPageBreak/>
        <w:t>Tela Inicial:</w:t>
      </w:r>
      <w:bookmarkEnd w:id="15"/>
      <w:bookmarkEnd w:id="19"/>
    </w:p>
    <w:p w14:paraId="044B8C8D" w14:textId="575081D7" w:rsidR="00B00B8B" w:rsidRPr="00073D9F" w:rsidRDefault="00BD389E" w:rsidP="007112FF">
      <w:pPr>
        <w:pStyle w:val="EstiloPrototipo3"/>
        <w:numPr>
          <w:ilvl w:val="2"/>
          <w:numId w:val="8"/>
        </w:numPr>
      </w:pPr>
      <w:bookmarkStart w:id="20" w:name="_Ref13749926"/>
      <w:bookmarkStart w:id="21" w:name="_Ref13657061"/>
      <w:r w:rsidRPr="00073D9F">
        <w:t>Tela Inicial</w:t>
      </w:r>
      <w:bookmarkEnd w:id="20"/>
    </w:p>
    <w:bookmarkEnd w:id="21"/>
    <w:p w14:paraId="13A01814" w14:textId="475D6511" w:rsidR="0056045C" w:rsidRPr="00073D9F" w:rsidRDefault="0056045C" w:rsidP="0056045C">
      <w:pPr>
        <w:pStyle w:val="EstiloPrototipo3"/>
        <w:tabs>
          <w:tab w:val="clear" w:pos="425"/>
          <w:tab w:val="left" w:pos="0"/>
        </w:tabs>
        <w:ind w:left="426" w:hanging="426"/>
      </w:pPr>
      <w:r w:rsidRPr="00073D9F">
        <w:rPr>
          <w:noProof/>
        </w:rPr>
        <w:drawing>
          <wp:inline distT="0" distB="0" distL="0" distR="0" wp14:anchorId="64FB09AD" wp14:editId="564C0A96">
            <wp:extent cx="5760085" cy="48266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5D3F" w14:textId="77777777" w:rsidR="0056045C" w:rsidRPr="00073D9F" w:rsidRDefault="0056045C" w:rsidP="00FF65AE">
      <w:pPr>
        <w:pStyle w:val="EstiloPrototipo3"/>
        <w:jc w:val="center"/>
        <w:rPr>
          <w:noProof/>
        </w:rPr>
      </w:pPr>
    </w:p>
    <w:p w14:paraId="36EFF8F4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2F2E887A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27367003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6E73E5B3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6F3FF039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02EF9FA4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3DCBFD77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55C7A27C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43350969" w14:textId="77777777" w:rsidR="00D25B2B" w:rsidRPr="00073D9F" w:rsidRDefault="00D25B2B" w:rsidP="00FF65AE">
      <w:pPr>
        <w:pStyle w:val="EstiloPrototipo3"/>
        <w:jc w:val="center"/>
        <w:rPr>
          <w:noProof/>
        </w:rPr>
      </w:pPr>
    </w:p>
    <w:p w14:paraId="66B1613C" w14:textId="77777777" w:rsidR="00B00B8B" w:rsidRPr="00073D9F" w:rsidRDefault="00B00B8B" w:rsidP="00FF65AE">
      <w:pPr>
        <w:pStyle w:val="EstiloPrototipo3"/>
        <w:jc w:val="center"/>
        <w:rPr>
          <w:noProof/>
        </w:rPr>
      </w:pPr>
    </w:p>
    <w:p w14:paraId="2997CC92" w14:textId="4D808A90" w:rsidR="00B00B8B" w:rsidRPr="00073D9F" w:rsidRDefault="00BD389E" w:rsidP="007112FF">
      <w:pPr>
        <w:pStyle w:val="EstiloPrototipo3"/>
        <w:numPr>
          <w:ilvl w:val="2"/>
          <w:numId w:val="9"/>
        </w:numPr>
        <w:jc w:val="left"/>
        <w:rPr>
          <w:noProof/>
        </w:rPr>
      </w:pPr>
      <w:bookmarkStart w:id="22" w:name="_Ref13657063"/>
      <w:r w:rsidRPr="00073D9F">
        <w:rPr>
          <w:noProof/>
        </w:rPr>
        <w:lastRenderedPageBreak/>
        <w:t xml:space="preserve"> </w:t>
      </w:r>
      <w:bookmarkStart w:id="23" w:name="_Ref13749928"/>
      <w:r w:rsidRPr="00073D9F">
        <w:rPr>
          <w:noProof/>
        </w:rPr>
        <w:t>Tela Inicial - Menu</w:t>
      </w:r>
      <w:bookmarkEnd w:id="23"/>
    </w:p>
    <w:bookmarkEnd w:id="22"/>
    <w:p w14:paraId="5991902B" w14:textId="5BFD17E5" w:rsidR="00E37982" w:rsidRPr="00073D9F" w:rsidRDefault="00B00B8B" w:rsidP="00FF65AE">
      <w:pPr>
        <w:pStyle w:val="EstiloPrototipo3"/>
        <w:jc w:val="center"/>
        <w:rPr>
          <w:noProof/>
        </w:rPr>
      </w:pPr>
      <w:r w:rsidRPr="00073D9F">
        <w:rPr>
          <w:noProof/>
        </w:rPr>
        <w:drawing>
          <wp:inline distT="0" distB="0" distL="0" distR="0" wp14:anchorId="178A9E03" wp14:editId="6266294E">
            <wp:extent cx="5760085" cy="48304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ametro_calendario_matriz_1___1_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2C4A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507CE767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62C6300F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682EA0E3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5FDF24D1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0E94458A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693C69EA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4DB82B58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2D63BA0B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65E50120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1D690D42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622E4E47" w14:textId="77777777" w:rsidR="00132D20" w:rsidRPr="00073D9F" w:rsidRDefault="00132D20" w:rsidP="00FF65AE">
      <w:pPr>
        <w:pStyle w:val="EstiloPrototipo3"/>
        <w:jc w:val="center"/>
        <w:rPr>
          <w:noProof/>
        </w:rPr>
      </w:pPr>
    </w:p>
    <w:p w14:paraId="53F68FA4" w14:textId="77777777" w:rsidR="000514D4" w:rsidRPr="00073D9F" w:rsidRDefault="00CE176F" w:rsidP="0030370F">
      <w:pPr>
        <w:pStyle w:val="Ttulo2"/>
        <w:numPr>
          <w:ilvl w:val="0"/>
          <w:numId w:val="0"/>
        </w:numPr>
        <w:spacing w:before="240"/>
      </w:pPr>
      <w:bookmarkStart w:id="24" w:name="_Toc17883104"/>
      <w:r w:rsidRPr="00073D9F">
        <w:lastRenderedPageBreak/>
        <w:t>CRITÉRIOS DE ACEITE</w:t>
      </w:r>
      <w:bookmarkEnd w:id="24"/>
    </w:p>
    <w:p w14:paraId="34F179F8" w14:textId="77777777" w:rsidR="0030370F" w:rsidRPr="00073D9F" w:rsidRDefault="000514D4" w:rsidP="00135B61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ind w:left="426"/>
        <w:contextualSpacing/>
        <w:rPr>
          <w:b/>
          <w:color w:val="auto"/>
        </w:rPr>
      </w:pPr>
      <w:r w:rsidRPr="00073D9F">
        <w:rPr>
          <w:b/>
          <w:color w:val="auto"/>
        </w:rPr>
        <w:t xml:space="preserve">Premissa: </w:t>
      </w:r>
    </w:p>
    <w:p w14:paraId="2BA75331" w14:textId="2A2F3444" w:rsidR="00790F8E" w:rsidRPr="00073D9F" w:rsidRDefault="00833861" w:rsidP="00135B6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426"/>
        <w:contextualSpacing/>
      </w:pPr>
      <w:r w:rsidRPr="00073D9F">
        <w:t>Esta história deve ser executada quando o usuário acessa</w:t>
      </w:r>
      <w:r w:rsidR="0056045C" w:rsidRPr="00073D9F">
        <w:t>r</w:t>
      </w:r>
      <w:r w:rsidRPr="00073D9F">
        <w:t xml:space="preserve"> a opção “</w:t>
      </w:r>
      <w:r w:rsidR="00B00B8B" w:rsidRPr="00073D9F">
        <w:t>Menu&gt;&gt;</w:t>
      </w:r>
      <w:r w:rsidR="0056045C" w:rsidRPr="00073D9F">
        <w:t xml:space="preserve">Parametrização&gt;&gt; </w:t>
      </w:r>
      <w:r w:rsidR="0023598C" w:rsidRPr="00073D9F">
        <w:t>E-Mail&gt;&gt;</w:t>
      </w:r>
      <w:r w:rsidR="00E012BC" w:rsidRPr="00073D9F">
        <w:t xml:space="preserve"> </w:t>
      </w:r>
      <w:r w:rsidR="0023598C" w:rsidRPr="00073D9F">
        <w:t>C</w:t>
      </w:r>
      <w:r w:rsidR="008C4E8B" w:rsidRPr="00073D9F">
        <w:t>orpo do E-Mail</w:t>
      </w:r>
      <w:r w:rsidRPr="00073D9F">
        <w:t>.</w:t>
      </w:r>
      <w:r w:rsidR="00B00B8B" w:rsidRPr="00073D9F">
        <w:t xml:space="preserve"> </w:t>
      </w:r>
      <w:r w:rsidR="00B00B8B" w:rsidRPr="00073D9F">
        <w:rPr>
          <w:color w:val="31849B" w:themeColor="accent5" w:themeShade="BF"/>
        </w:rPr>
        <w:t>[</w:t>
      </w:r>
      <w:r w:rsidR="008C4E8B" w:rsidRPr="00073D9F">
        <w:rPr>
          <w:color w:val="31849B" w:themeColor="accent5" w:themeShade="BF"/>
        </w:rPr>
        <w:fldChar w:fldCharType="begin"/>
      </w:r>
      <w:r w:rsidR="008C4E8B" w:rsidRPr="00073D9F">
        <w:rPr>
          <w:color w:val="31849B" w:themeColor="accent5" w:themeShade="BF"/>
        </w:rPr>
        <w:instrText xml:space="preserve"> REF _Ref17572281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8C4E8B" w:rsidRPr="00073D9F">
        <w:rPr>
          <w:color w:val="31849B" w:themeColor="accent5" w:themeShade="BF"/>
        </w:rPr>
      </w:r>
      <w:r w:rsidR="008C4E8B" w:rsidRPr="00073D9F">
        <w:rPr>
          <w:color w:val="31849B" w:themeColor="accent5" w:themeShade="BF"/>
        </w:rPr>
        <w:fldChar w:fldCharType="separate"/>
      </w:r>
      <w:r w:rsidR="008C4E8B" w:rsidRPr="00073D9F">
        <w:rPr>
          <w:color w:val="31849B" w:themeColor="accent5" w:themeShade="BF"/>
        </w:rPr>
        <w:t>P05</w:t>
      </w:r>
      <w:r w:rsidR="008C4E8B" w:rsidRPr="00073D9F">
        <w:rPr>
          <w:color w:val="31849B" w:themeColor="accent5" w:themeShade="BF"/>
        </w:rPr>
        <w:fldChar w:fldCharType="end"/>
      </w:r>
      <w:r w:rsidR="00B00B8B" w:rsidRPr="00073D9F">
        <w:rPr>
          <w:color w:val="31849B" w:themeColor="accent5" w:themeShade="BF"/>
        </w:rPr>
        <w:t>]</w:t>
      </w:r>
      <w:r w:rsidR="00BA1F8B" w:rsidRPr="00073D9F">
        <w:rPr>
          <w:color w:val="31849B" w:themeColor="accent5" w:themeShade="BF"/>
        </w:rPr>
        <w:t xml:space="preserve"> </w:t>
      </w:r>
      <w:r w:rsidR="008C4E8B" w:rsidRPr="00073D9F">
        <w:rPr>
          <w:color w:val="31849B" w:themeColor="accent5" w:themeShade="BF"/>
        </w:rPr>
        <w:t>[</w:t>
      </w:r>
      <w:r w:rsidR="008C4E8B" w:rsidRPr="00073D9F">
        <w:rPr>
          <w:color w:val="31849B" w:themeColor="accent5" w:themeShade="BF"/>
        </w:rPr>
        <w:fldChar w:fldCharType="begin"/>
      </w:r>
      <w:r w:rsidR="008C4E8B" w:rsidRPr="00073D9F">
        <w:rPr>
          <w:color w:val="31849B" w:themeColor="accent5" w:themeShade="BF"/>
        </w:rPr>
        <w:instrText xml:space="preserve"> REF _Ref13749928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8C4E8B" w:rsidRPr="00073D9F">
        <w:rPr>
          <w:color w:val="31849B" w:themeColor="accent5" w:themeShade="BF"/>
        </w:rPr>
      </w:r>
      <w:r w:rsidR="008C4E8B" w:rsidRPr="00073D9F">
        <w:rPr>
          <w:color w:val="31849B" w:themeColor="accent5" w:themeShade="BF"/>
        </w:rPr>
        <w:fldChar w:fldCharType="separate"/>
      </w:r>
      <w:r w:rsidR="008C4E8B" w:rsidRPr="00073D9F">
        <w:rPr>
          <w:color w:val="31849B" w:themeColor="accent5" w:themeShade="BF"/>
        </w:rPr>
        <w:t>2.2</w:t>
      </w:r>
      <w:r w:rsidR="008C4E8B" w:rsidRPr="00073D9F">
        <w:rPr>
          <w:color w:val="31849B" w:themeColor="accent5" w:themeShade="BF"/>
        </w:rPr>
        <w:fldChar w:fldCharType="end"/>
      </w:r>
      <w:r w:rsidR="008C4E8B" w:rsidRPr="00073D9F">
        <w:rPr>
          <w:color w:val="31849B" w:themeColor="accent5" w:themeShade="BF"/>
        </w:rPr>
        <w:t>]</w:t>
      </w:r>
    </w:p>
    <w:p w14:paraId="04D7C257" w14:textId="74CD66A9" w:rsidR="00B00B8B" w:rsidRPr="00073D9F" w:rsidRDefault="00B00B8B" w:rsidP="00135B6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426"/>
        <w:contextualSpacing/>
      </w:pPr>
      <w:r w:rsidRPr="00073D9F">
        <w:t xml:space="preserve">O usuário deve ter permissão de </w:t>
      </w:r>
      <w:r w:rsidR="005015CA" w:rsidRPr="00073D9F">
        <w:t xml:space="preserve">acesso ao menu “Parametrização”, conforme cadastro no SICCAU Corporativo, vinculado ao usuário logado. </w:t>
      </w:r>
    </w:p>
    <w:p w14:paraId="1D8C0B39" w14:textId="17BD4DBA" w:rsidR="004A6CD5" w:rsidRPr="00073D9F" w:rsidRDefault="004A6CD5" w:rsidP="00135B6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426"/>
        <w:contextualSpacing/>
        <w:jc w:val="both"/>
      </w:pPr>
      <w:r w:rsidRPr="00073D9F">
        <w:t>Para os usuários sem permissão de acesso, o sistema não deve exibir o menu “</w:t>
      </w:r>
      <w:r w:rsidR="008D1039" w:rsidRPr="00073D9F">
        <w:t>P</w:t>
      </w:r>
      <w:r w:rsidRPr="00073D9F">
        <w:t>arametrização”.</w:t>
      </w:r>
    </w:p>
    <w:p w14:paraId="665F158B" w14:textId="77777777" w:rsidR="00B00B8B" w:rsidRPr="00073D9F" w:rsidRDefault="00B00B8B" w:rsidP="00135B61">
      <w:pPr>
        <w:pStyle w:val="PargrafodaLista"/>
        <w:widowControl/>
        <w:autoSpaceDE/>
        <w:adjustRightInd/>
        <w:spacing w:after="200" w:line="276" w:lineRule="auto"/>
        <w:ind w:left="426"/>
        <w:contextualSpacing/>
      </w:pPr>
    </w:p>
    <w:p w14:paraId="164DF3E2" w14:textId="77777777" w:rsidR="000514D4" w:rsidRPr="00073D9F" w:rsidRDefault="000514D4" w:rsidP="00135B61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ind w:left="426"/>
        <w:contextualSpacing/>
        <w:jc w:val="both"/>
      </w:pPr>
      <w:bookmarkStart w:id="25" w:name="_Ref12024542"/>
      <w:r w:rsidRPr="00073D9F">
        <w:rPr>
          <w:b/>
        </w:rPr>
        <w:t>Regras Gerais:</w:t>
      </w:r>
      <w:bookmarkEnd w:id="25"/>
    </w:p>
    <w:p w14:paraId="473993FE" w14:textId="77777777" w:rsidR="00A24EFF" w:rsidRPr="00073D9F" w:rsidRDefault="00A24EFF" w:rsidP="00A24EF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AABDFEE" w14:textId="55D233F3" w:rsidR="00A67B79" w:rsidRPr="00073D9F" w:rsidRDefault="0007671A" w:rsidP="00135B6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073D9F">
        <w:rPr>
          <w:b/>
          <w:u w:val="single"/>
        </w:rPr>
        <w:t>CONSULTAR</w:t>
      </w:r>
      <w:r w:rsidR="00280149" w:rsidRPr="00073D9F">
        <w:rPr>
          <w:b/>
          <w:u w:val="single"/>
        </w:rPr>
        <w:t>:</w:t>
      </w:r>
      <w:r w:rsidR="00280149" w:rsidRPr="00073D9F">
        <w:t xml:space="preserve"> </w:t>
      </w:r>
    </w:p>
    <w:p w14:paraId="5659B7B0" w14:textId="12EB69D6" w:rsidR="008E3881" w:rsidRPr="00073D9F" w:rsidRDefault="008E3881" w:rsidP="00AF01D7">
      <w:pPr>
        <w:pStyle w:val="PargrafodaLista"/>
        <w:widowControl/>
        <w:numPr>
          <w:ilvl w:val="0"/>
          <w:numId w:val="1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 xml:space="preserve">Após </w:t>
      </w:r>
      <w:r w:rsidR="000A054B" w:rsidRPr="00073D9F">
        <w:rPr>
          <w:color w:val="000000" w:themeColor="text1"/>
        </w:rPr>
        <w:t>ac</w:t>
      </w:r>
      <w:r w:rsidR="00926C1B" w:rsidRPr="00073D9F">
        <w:rPr>
          <w:color w:val="000000" w:themeColor="text1"/>
        </w:rPr>
        <w:t>ionar</w:t>
      </w:r>
      <w:r w:rsidR="000A054B" w:rsidRPr="00073D9F">
        <w:rPr>
          <w:color w:val="000000" w:themeColor="text1"/>
        </w:rPr>
        <w:t xml:space="preserve"> </w:t>
      </w:r>
      <w:r w:rsidR="00A67B79" w:rsidRPr="00073D9F">
        <w:rPr>
          <w:color w:val="000000" w:themeColor="text1"/>
        </w:rPr>
        <w:t xml:space="preserve">o </w:t>
      </w:r>
      <w:r w:rsidR="00926C1B" w:rsidRPr="00073D9F">
        <w:rPr>
          <w:color w:val="000000" w:themeColor="text1"/>
        </w:rPr>
        <w:t>sub</w:t>
      </w:r>
      <w:r w:rsidR="00A67B79" w:rsidRPr="00073D9F">
        <w:rPr>
          <w:color w:val="000000" w:themeColor="text1"/>
        </w:rPr>
        <w:t xml:space="preserve">menu </w:t>
      </w:r>
      <w:r w:rsidR="000A054B" w:rsidRPr="00073D9F">
        <w:rPr>
          <w:color w:val="000000" w:themeColor="text1"/>
        </w:rPr>
        <w:t>“</w:t>
      </w:r>
      <w:r w:rsidR="00B00B8B" w:rsidRPr="00073D9F">
        <w:rPr>
          <w:b/>
          <w:color w:val="000000" w:themeColor="text1"/>
        </w:rPr>
        <w:t>C</w:t>
      </w:r>
      <w:r w:rsidR="00AC6B88" w:rsidRPr="00073D9F">
        <w:rPr>
          <w:b/>
          <w:color w:val="000000" w:themeColor="text1"/>
        </w:rPr>
        <w:t>orpo do E-Mail</w:t>
      </w:r>
      <w:r w:rsidR="000A054B" w:rsidRPr="00073D9F">
        <w:rPr>
          <w:color w:val="000000" w:themeColor="text1"/>
        </w:rPr>
        <w:t>”</w:t>
      </w:r>
      <w:r w:rsidRPr="00073D9F">
        <w:rPr>
          <w:color w:val="000000" w:themeColor="text1"/>
        </w:rPr>
        <w:t xml:space="preserve">, o </w:t>
      </w:r>
      <w:r w:rsidR="00B00B8B" w:rsidRPr="00073D9F">
        <w:rPr>
          <w:color w:val="000000" w:themeColor="text1"/>
        </w:rPr>
        <w:t xml:space="preserve">sistema </w:t>
      </w:r>
      <w:r w:rsidR="00484037" w:rsidRPr="00073D9F">
        <w:rPr>
          <w:color w:val="000000" w:themeColor="text1"/>
        </w:rPr>
        <w:t>realiza a pesquisa e recupera as informações do c</w:t>
      </w:r>
      <w:r w:rsidR="00AC6B88" w:rsidRPr="00073D9F">
        <w:rPr>
          <w:color w:val="000000" w:themeColor="text1"/>
        </w:rPr>
        <w:t>orpo do E-Mail</w:t>
      </w:r>
      <w:r w:rsidR="00484037" w:rsidRPr="00073D9F">
        <w:rPr>
          <w:color w:val="000000" w:themeColor="text1"/>
        </w:rPr>
        <w:t>,</w:t>
      </w:r>
      <w:r w:rsidR="00DF3B9A" w:rsidRPr="00073D9F">
        <w:rPr>
          <w:color w:val="000000" w:themeColor="text1"/>
        </w:rPr>
        <w:t xml:space="preserve"> </w:t>
      </w:r>
      <w:r w:rsidR="009A6DF7" w:rsidRPr="00073D9F">
        <w:rPr>
          <w:color w:val="000000" w:themeColor="text1"/>
        </w:rPr>
        <w:t>com o resultad</w:t>
      </w:r>
      <w:r w:rsidR="00DF3B9A" w:rsidRPr="00073D9F">
        <w:rPr>
          <w:color w:val="000000" w:themeColor="text1"/>
        </w:rPr>
        <w:t>o</w:t>
      </w:r>
      <w:r w:rsidR="009A6DF7" w:rsidRPr="00073D9F">
        <w:rPr>
          <w:color w:val="000000" w:themeColor="text1"/>
        </w:rPr>
        <w:t xml:space="preserve"> da pesquisa</w:t>
      </w:r>
      <w:r w:rsidR="00DF3B9A" w:rsidRPr="00073D9F">
        <w:rPr>
          <w:color w:val="000000" w:themeColor="text1"/>
        </w:rPr>
        <w:t xml:space="preserve"> pré definido, com o valor default </w:t>
      </w:r>
      <w:r w:rsidR="0051057B" w:rsidRPr="00073D9F">
        <w:rPr>
          <w:color w:val="000000" w:themeColor="text1"/>
        </w:rPr>
        <w:t xml:space="preserve">igual a </w:t>
      </w:r>
      <w:r w:rsidR="006571F2" w:rsidRPr="00073D9F">
        <w:rPr>
          <w:color w:val="000000" w:themeColor="text1"/>
        </w:rPr>
        <w:t>“T</w:t>
      </w:r>
      <w:r w:rsidR="00DF3B9A" w:rsidRPr="00073D9F">
        <w:rPr>
          <w:color w:val="000000" w:themeColor="text1"/>
        </w:rPr>
        <w:t>odos</w:t>
      </w:r>
      <w:r w:rsidR="006571F2" w:rsidRPr="00073D9F">
        <w:rPr>
          <w:color w:val="000000" w:themeColor="text1"/>
        </w:rPr>
        <w:t>”</w:t>
      </w:r>
      <w:r w:rsidR="00DF3B9A" w:rsidRPr="00073D9F">
        <w:rPr>
          <w:color w:val="000000" w:themeColor="text1"/>
        </w:rPr>
        <w:t xml:space="preserve"> os </w:t>
      </w:r>
      <w:r w:rsidR="00666B54" w:rsidRPr="00073D9F">
        <w:rPr>
          <w:color w:val="000000" w:themeColor="text1"/>
        </w:rPr>
        <w:t>registros d</w:t>
      </w:r>
      <w:r w:rsidR="00AC6B88" w:rsidRPr="00073D9F">
        <w:rPr>
          <w:color w:val="000000" w:themeColor="text1"/>
        </w:rPr>
        <w:t>o</w:t>
      </w:r>
      <w:r w:rsidR="00666B54" w:rsidRPr="00073D9F">
        <w:rPr>
          <w:color w:val="000000" w:themeColor="text1"/>
        </w:rPr>
        <w:t xml:space="preserve"> c</w:t>
      </w:r>
      <w:r w:rsidR="00AC6B88" w:rsidRPr="00073D9F">
        <w:rPr>
          <w:color w:val="000000" w:themeColor="text1"/>
        </w:rPr>
        <w:t>orpo do E-Mail</w:t>
      </w:r>
      <w:r w:rsidR="00926C1B" w:rsidRPr="00073D9F">
        <w:rPr>
          <w:color w:val="000000" w:themeColor="text1"/>
        </w:rPr>
        <w:t>,</w:t>
      </w:r>
      <w:r w:rsidR="0051057B" w:rsidRPr="00073D9F">
        <w:rPr>
          <w:color w:val="000000" w:themeColor="text1"/>
        </w:rPr>
        <w:t xml:space="preserve"> </w:t>
      </w:r>
      <w:r w:rsidR="00DF3B9A" w:rsidRPr="00073D9F">
        <w:rPr>
          <w:color w:val="000000" w:themeColor="text1"/>
        </w:rPr>
        <w:t xml:space="preserve">cadastrados no </w:t>
      </w:r>
      <w:r w:rsidR="0051057B" w:rsidRPr="00073D9F">
        <w:rPr>
          <w:color w:val="000000" w:themeColor="text1"/>
        </w:rPr>
        <w:t>sistema;</w:t>
      </w:r>
      <w:r w:rsidR="009A6DF7" w:rsidRPr="00073D9F">
        <w:rPr>
          <w:color w:val="000000" w:themeColor="text1"/>
        </w:rPr>
        <w:t xml:space="preserve"> </w:t>
      </w:r>
      <w:r w:rsidR="00B00B8B" w:rsidRPr="00073D9F">
        <w:rPr>
          <w:color w:val="31849B" w:themeColor="accent5" w:themeShade="BF"/>
        </w:rPr>
        <w:t>[</w:t>
      </w:r>
      <w:r w:rsidR="00B00B8B" w:rsidRPr="00073D9F">
        <w:rPr>
          <w:color w:val="31849B" w:themeColor="accent5" w:themeShade="BF"/>
        </w:rPr>
        <w:fldChar w:fldCharType="begin"/>
      </w:r>
      <w:r w:rsidR="00B00B8B" w:rsidRPr="00073D9F">
        <w:rPr>
          <w:color w:val="31849B" w:themeColor="accent5" w:themeShade="BF"/>
        </w:rPr>
        <w:instrText xml:space="preserve"> REF _Ref13579930 \r \h </w:instrText>
      </w:r>
      <w:r w:rsidR="00EC175D" w:rsidRPr="00073D9F">
        <w:rPr>
          <w:color w:val="31849B" w:themeColor="accent5" w:themeShade="BF"/>
        </w:rPr>
        <w:instrText xml:space="preserve"> \* MERGEFORMAT </w:instrText>
      </w:r>
      <w:r w:rsidR="00B00B8B" w:rsidRPr="00073D9F">
        <w:rPr>
          <w:color w:val="31849B" w:themeColor="accent5" w:themeShade="BF"/>
        </w:rPr>
      </w:r>
      <w:r w:rsidR="00B00B8B" w:rsidRPr="00073D9F">
        <w:rPr>
          <w:color w:val="31849B" w:themeColor="accent5" w:themeShade="BF"/>
        </w:rPr>
        <w:fldChar w:fldCharType="separate"/>
      </w:r>
      <w:r w:rsidR="002863AB" w:rsidRPr="00073D9F">
        <w:rPr>
          <w:color w:val="31849B" w:themeColor="accent5" w:themeShade="BF"/>
        </w:rPr>
        <w:t>P01</w:t>
      </w:r>
      <w:r w:rsidR="00B00B8B" w:rsidRPr="00073D9F">
        <w:rPr>
          <w:color w:val="31849B" w:themeColor="accent5" w:themeShade="BF"/>
        </w:rPr>
        <w:fldChar w:fldCharType="end"/>
      </w:r>
      <w:r w:rsidR="00B00B8B" w:rsidRPr="00073D9F">
        <w:rPr>
          <w:color w:val="31849B" w:themeColor="accent5" w:themeShade="BF"/>
        </w:rPr>
        <w:t>]</w:t>
      </w:r>
    </w:p>
    <w:p w14:paraId="4FEF58F7" w14:textId="77777777" w:rsidR="00F66BB2" w:rsidRPr="00073D9F" w:rsidRDefault="00F66BB2" w:rsidP="00F66BB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07E0A605" w14:textId="3CD09D73" w:rsidR="00455881" w:rsidRPr="00073D9F" w:rsidRDefault="00455881" w:rsidP="00AF01D7">
      <w:pPr>
        <w:pStyle w:val="PargrafodaLista"/>
        <w:widowControl/>
        <w:numPr>
          <w:ilvl w:val="0"/>
          <w:numId w:val="1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 xml:space="preserve">Ao acionar o </w:t>
      </w:r>
      <w:proofErr w:type="spellStart"/>
      <w:r w:rsidR="00926C1B" w:rsidRPr="00073D9F">
        <w:rPr>
          <w:color w:val="000000" w:themeColor="text1"/>
        </w:rPr>
        <w:t>s</w:t>
      </w:r>
      <w:r w:rsidRPr="00073D9F">
        <w:rPr>
          <w:color w:val="000000" w:themeColor="text1"/>
        </w:rPr>
        <w:t>ubMenu</w:t>
      </w:r>
      <w:proofErr w:type="spellEnd"/>
      <w:r w:rsidRPr="00073D9F">
        <w:rPr>
          <w:color w:val="000000" w:themeColor="text1"/>
        </w:rPr>
        <w:t xml:space="preserve"> “</w:t>
      </w:r>
      <w:r w:rsidR="00AC6B88" w:rsidRPr="00073D9F">
        <w:rPr>
          <w:b/>
          <w:color w:val="000000" w:themeColor="text1"/>
        </w:rPr>
        <w:t>Corpo do E-Mail</w:t>
      </w:r>
      <w:r w:rsidRPr="00073D9F">
        <w:rPr>
          <w:color w:val="000000" w:themeColor="text1"/>
        </w:rPr>
        <w:t xml:space="preserve">”, o sistema altera a </w:t>
      </w:r>
      <w:proofErr w:type="spellStart"/>
      <w:r w:rsidRPr="00073D9F">
        <w:rPr>
          <w:color w:val="000000" w:themeColor="text1"/>
        </w:rPr>
        <w:t>label</w:t>
      </w:r>
      <w:proofErr w:type="spellEnd"/>
      <w:r w:rsidRPr="00073D9F">
        <w:rPr>
          <w:color w:val="000000" w:themeColor="text1"/>
        </w:rPr>
        <w:t xml:space="preserve"> </w:t>
      </w:r>
      <w:r w:rsidR="001F3225" w:rsidRPr="00073D9F">
        <w:rPr>
          <w:color w:val="000000" w:themeColor="text1"/>
        </w:rPr>
        <w:t>exibida</w:t>
      </w:r>
      <w:r w:rsidRPr="00073D9F">
        <w:rPr>
          <w:color w:val="000000" w:themeColor="text1"/>
        </w:rPr>
        <w:t xml:space="preserve"> para “</w:t>
      </w:r>
      <w:r w:rsidR="001F3225" w:rsidRPr="00073D9F">
        <w:rPr>
          <w:b/>
          <w:color w:val="000000" w:themeColor="text1"/>
        </w:rPr>
        <w:t>Parametrizar C</w:t>
      </w:r>
      <w:r w:rsidR="00AC6B88" w:rsidRPr="00073D9F">
        <w:rPr>
          <w:b/>
          <w:color w:val="000000" w:themeColor="text1"/>
        </w:rPr>
        <w:t xml:space="preserve">orpo do </w:t>
      </w:r>
      <w:r w:rsidR="001F3225" w:rsidRPr="00073D9F">
        <w:rPr>
          <w:b/>
          <w:color w:val="000000" w:themeColor="text1"/>
        </w:rPr>
        <w:t>E-Mail</w:t>
      </w:r>
      <w:r w:rsidRPr="00073D9F">
        <w:rPr>
          <w:color w:val="000000" w:themeColor="text1"/>
        </w:rPr>
        <w:t>”</w:t>
      </w:r>
      <w:r w:rsidR="00926C1B" w:rsidRPr="00073D9F">
        <w:rPr>
          <w:color w:val="000000" w:themeColor="text1"/>
        </w:rPr>
        <w:t xml:space="preserve"> e limpa a label “Bem Vindo(a) &lt;nome do usuário que </w:t>
      </w:r>
      <w:proofErr w:type="spellStart"/>
      <w:r w:rsidR="00926C1B" w:rsidRPr="00073D9F">
        <w:rPr>
          <w:color w:val="000000" w:themeColor="text1"/>
        </w:rPr>
        <w:t>logado</w:t>
      </w:r>
      <w:proofErr w:type="spellEnd"/>
      <w:r w:rsidR="00926C1B" w:rsidRPr="00073D9F">
        <w:rPr>
          <w:color w:val="000000" w:themeColor="text1"/>
        </w:rPr>
        <w:t>&gt;</w:t>
      </w:r>
      <w:r w:rsidR="001F3225" w:rsidRPr="00073D9F">
        <w:rPr>
          <w:color w:val="000000" w:themeColor="text1"/>
        </w:rPr>
        <w:t>, caso esteja sendo exibida</w:t>
      </w:r>
      <w:r w:rsidR="00765709" w:rsidRPr="00073D9F">
        <w:rPr>
          <w:color w:val="000000" w:themeColor="text1"/>
        </w:rPr>
        <w:t>.</w:t>
      </w:r>
    </w:p>
    <w:p w14:paraId="626AB714" w14:textId="77777777" w:rsidR="00FD4D6F" w:rsidRPr="00073D9F" w:rsidRDefault="00FD4D6F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73FFD77B" w14:textId="0643F19D" w:rsidR="00926C1B" w:rsidRPr="00073D9F" w:rsidRDefault="006F2D64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b/>
          <w:color w:val="auto"/>
        </w:rPr>
      </w:pPr>
      <w:proofErr w:type="spellStart"/>
      <w:r w:rsidRPr="00073D9F">
        <w:rPr>
          <w:b/>
          <w:color w:val="auto"/>
        </w:rPr>
        <w:t>Ex</w:t>
      </w:r>
      <w:proofErr w:type="spellEnd"/>
      <w:r w:rsidRPr="00073D9F">
        <w:rPr>
          <w:b/>
          <w:color w:val="auto"/>
        </w:rPr>
        <w:t>:</w:t>
      </w:r>
    </w:p>
    <w:p w14:paraId="519DF752" w14:textId="3D3BA677" w:rsidR="00455881" w:rsidRPr="00073D9F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073D9F">
        <w:rPr>
          <w:color w:val="auto"/>
        </w:rPr>
        <w:t>De</w:t>
      </w:r>
      <w:r w:rsidRPr="00073D9F">
        <w:rPr>
          <w:color w:val="31849B" w:themeColor="accent5" w:themeShade="BF"/>
        </w:rPr>
        <w:t>:</w:t>
      </w:r>
    </w:p>
    <w:p w14:paraId="2C591279" w14:textId="5B100DF7" w:rsidR="00455881" w:rsidRPr="00073D9F" w:rsidRDefault="006F2D64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073D9F">
        <w:rPr>
          <w:noProof/>
          <w:color w:val="auto"/>
        </w:rPr>
        <w:drawing>
          <wp:inline distT="0" distB="0" distL="0" distR="0" wp14:anchorId="6498DAF0" wp14:editId="4A4B6D17">
            <wp:extent cx="3767328" cy="617499"/>
            <wp:effectExtent l="0" t="0" r="508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147" cy="62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F4E2" w14:textId="565C8553" w:rsidR="00455881" w:rsidRPr="00073D9F" w:rsidRDefault="00455881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073D9F">
        <w:rPr>
          <w:color w:val="auto"/>
        </w:rPr>
        <w:t xml:space="preserve">Para: </w:t>
      </w:r>
    </w:p>
    <w:p w14:paraId="069267AA" w14:textId="5C8BFE5D" w:rsidR="00455881" w:rsidRPr="00073D9F" w:rsidRDefault="00D3029C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  <w:r w:rsidRPr="00073D9F">
        <w:rPr>
          <w:noProof/>
          <w:color w:val="auto"/>
        </w:rPr>
        <w:drawing>
          <wp:inline distT="0" distB="0" distL="0" distR="0" wp14:anchorId="3FAFFD5F" wp14:editId="09CCFDC1">
            <wp:extent cx="3792773" cy="371914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144" cy="38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D47A" w14:textId="77777777" w:rsidR="00FB177D" w:rsidRPr="00073D9F" w:rsidRDefault="00FB177D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</w:rPr>
      </w:pPr>
    </w:p>
    <w:p w14:paraId="3A9D0C43" w14:textId="77777777" w:rsidR="00484037" w:rsidRPr="00073D9F" w:rsidRDefault="00484037" w:rsidP="00A67B7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5E35427F" w14:textId="0757BB05" w:rsidR="00C8013A" w:rsidRPr="00073D9F" w:rsidRDefault="008E3881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073D9F">
        <w:t xml:space="preserve"> </w:t>
      </w:r>
      <w:bookmarkStart w:id="26" w:name="_Ref17818993"/>
      <w:bookmarkStart w:id="27" w:name="_Ref15911404"/>
      <w:r w:rsidR="00C8013A" w:rsidRPr="00073D9F">
        <w:rPr>
          <w:b/>
        </w:rPr>
        <w:t>Filtros</w:t>
      </w:r>
      <w:r w:rsidR="0003551E" w:rsidRPr="00073D9F">
        <w:rPr>
          <w:b/>
        </w:rPr>
        <w:t xml:space="preserve"> </w:t>
      </w:r>
      <w:r w:rsidR="0003551E" w:rsidRPr="00073D9F">
        <w:rPr>
          <w:color w:val="31849B" w:themeColor="accent5" w:themeShade="BF"/>
        </w:rPr>
        <w:t>[</w:t>
      </w:r>
      <w:r w:rsidR="0003551E" w:rsidRPr="00073D9F">
        <w:rPr>
          <w:color w:val="31849B" w:themeColor="accent5" w:themeShade="BF"/>
        </w:rPr>
        <w:fldChar w:fldCharType="begin"/>
      </w:r>
      <w:r w:rsidR="0003551E" w:rsidRPr="00073D9F">
        <w:rPr>
          <w:color w:val="31849B" w:themeColor="accent5" w:themeShade="BF"/>
        </w:rPr>
        <w:instrText xml:space="preserve"> REF _Ref13579930 \r \h  \* MERGEFORMAT </w:instrText>
      </w:r>
      <w:r w:rsidR="0003551E" w:rsidRPr="00073D9F">
        <w:rPr>
          <w:color w:val="31849B" w:themeColor="accent5" w:themeShade="BF"/>
        </w:rPr>
      </w:r>
      <w:r w:rsidR="0003551E" w:rsidRPr="00073D9F">
        <w:rPr>
          <w:color w:val="31849B" w:themeColor="accent5" w:themeShade="BF"/>
        </w:rPr>
        <w:fldChar w:fldCharType="separate"/>
      </w:r>
      <w:r w:rsidR="0003551E" w:rsidRPr="00073D9F">
        <w:rPr>
          <w:color w:val="31849B" w:themeColor="accent5" w:themeShade="BF"/>
        </w:rPr>
        <w:t>P01</w:t>
      </w:r>
      <w:r w:rsidR="0003551E" w:rsidRPr="00073D9F">
        <w:rPr>
          <w:color w:val="31849B" w:themeColor="accent5" w:themeShade="BF"/>
        </w:rPr>
        <w:fldChar w:fldCharType="end"/>
      </w:r>
      <w:r w:rsidR="0003551E" w:rsidRPr="00073D9F">
        <w:rPr>
          <w:color w:val="31849B" w:themeColor="accent5" w:themeShade="BF"/>
        </w:rPr>
        <w:t>]</w:t>
      </w:r>
      <w:bookmarkEnd w:id="26"/>
    </w:p>
    <w:p w14:paraId="1F0F7A6A" w14:textId="3C44FDEB" w:rsidR="00280149" w:rsidRPr="00073D9F" w:rsidRDefault="009A6DF7" w:rsidP="00AF01D7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O sistema deve</w:t>
      </w:r>
      <w:r w:rsidR="00C40B0C" w:rsidRPr="00073D9F">
        <w:t xml:space="preserve"> exibir nos filtros, </w:t>
      </w:r>
      <w:proofErr w:type="spellStart"/>
      <w:r w:rsidR="00C40B0C" w:rsidRPr="00073D9F">
        <w:t>combobox</w:t>
      </w:r>
      <w:proofErr w:type="spellEnd"/>
      <w:r w:rsidR="00C40B0C" w:rsidRPr="00073D9F">
        <w:t xml:space="preserve"> com múltipla seleção</w:t>
      </w:r>
      <w:r w:rsidR="00280149" w:rsidRPr="00073D9F">
        <w:t>:</w:t>
      </w:r>
      <w:bookmarkEnd w:id="27"/>
    </w:p>
    <w:p w14:paraId="15B6F06B" w14:textId="2EC50B50" w:rsidR="0051057B" w:rsidRPr="00073D9F" w:rsidRDefault="00C40B0C" w:rsidP="006571F2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073D9F">
        <w:t xml:space="preserve">  </w:t>
      </w:r>
      <w:proofErr w:type="spellStart"/>
      <w:r w:rsidR="0051057B" w:rsidRPr="00073D9F">
        <w:t>Ex</w:t>
      </w:r>
      <w:proofErr w:type="spellEnd"/>
      <w:r w:rsidR="0051057B" w:rsidRPr="00073D9F">
        <w:t>:</w:t>
      </w:r>
    </w:p>
    <w:p w14:paraId="7CB1059C" w14:textId="242098C2" w:rsidR="0051057B" w:rsidRPr="00073D9F" w:rsidRDefault="0051057B" w:rsidP="006571F2">
      <w:pPr>
        <w:pStyle w:val="PargrafodaLista"/>
        <w:widowControl/>
        <w:autoSpaceDE/>
        <w:autoSpaceDN/>
        <w:adjustRightInd/>
        <w:spacing w:after="200" w:line="276" w:lineRule="auto"/>
        <w:ind w:left="993" w:hanging="426"/>
        <w:contextualSpacing/>
        <w:jc w:val="both"/>
      </w:pPr>
      <w:r w:rsidRPr="00073D9F">
        <w:t xml:space="preserve"> </w:t>
      </w:r>
      <w:r w:rsidR="0003551E" w:rsidRPr="00073D9F">
        <w:rPr>
          <w:noProof/>
        </w:rPr>
        <w:drawing>
          <wp:inline distT="0" distB="0" distL="0" distR="0" wp14:anchorId="11910200" wp14:editId="4A1481AA">
            <wp:extent cx="985961" cy="276069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15462" cy="2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33B1" w14:textId="77777777" w:rsidR="0051057B" w:rsidRPr="00073D9F" w:rsidRDefault="0051057B" w:rsidP="00332B3F">
      <w:pPr>
        <w:pStyle w:val="PargrafodaLista"/>
        <w:widowControl/>
        <w:autoSpaceDE/>
        <w:autoSpaceDN/>
        <w:adjustRightInd/>
        <w:spacing w:after="200" w:line="276" w:lineRule="auto"/>
        <w:ind w:left="993" w:hanging="504"/>
        <w:contextualSpacing/>
        <w:jc w:val="both"/>
      </w:pPr>
    </w:p>
    <w:p w14:paraId="086A7506" w14:textId="6FF4DAC2" w:rsidR="006571F2" w:rsidRPr="00073D9F" w:rsidRDefault="006571F2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No filtro “</w:t>
      </w:r>
      <w:r w:rsidR="0003551E" w:rsidRPr="00073D9F">
        <w:rPr>
          <w:b/>
        </w:rPr>
        <w:t>Assunto</w:t>
      </w:r>
      <w:r w:rsidR="00F66BB2" w:rsidRPr="00073D9F">
        <w:t>”</w:t>
      </w:r>
      <w:r w:rsidRPr="00073D9F">
        <w:t xml:space="preserve">, </w:t>
      </w:r>
      <w:r w:rsidR="00F66BB2" w:rsidRPr="00073D9F">
        <w:t xml:space="preserve">o sistema </w:t>
      </w:r>
      <w:r w:rsidRPr="00073D9F">
        <w:t>deve exibir os valores</w:t>
      </w:r>
      <w:r w:rsidR="00DF5B9C" w:rsidRPr="00073D9F">
        <w:t>: todos o</w:t>
      </w:r>
      <w:r w:rsidR="00F66BB2" w:rsidRPr="00073D9F">
        <w:t xml:space="preserve">s </w:t>
      </w:r>
      <w:r w:rsidR="0003551E" w:rsidRPr="00073D9F">
        <w:t xml:space="preserve">Assuntos </w:t>
      </w:r>
      <w:r w:rsidR="00F66BB2" w:rsidRPr="00073D9F">
        <w:t>incluídos</w:t>
      </w:r>
      <w:r w:rsidR="0003551E" w:rsidRPr="00073D9F">
        <w:t>/cadastrados</w:t>
      </w:r>
      <w:r w:rsidR="00F66BB2" w:rsidRPr="00073D9F">
        <w:t xml:space="preserve"> pelo ator</w:t>
      </w:r>
      <w:r w:rsidR="0003551E" w:rsidRPr="00073D9F">
        <w:t xml:space="preserve"> </w:t>
      </w:r>
      <w:r w:rsidR="0003551E" w:rsidRPr="00073D9F">
        <w:rPr>
          <w:color w:val="31849B" w:themeColor="accent5" w:themeShade="BF"/>
        </w:rPr>
        <w:t>[</w:t>
      </w:r>
      <w:r w:rsidR="0003551E" w:rsidRPr="00073D9F">
        <w:rPr>
          <w:color w:val="31849B" w:themeColor="accent5" w:themeShade="BF"/>
        </w:rPr>
        <w:fldChar w:fldCharType="begin"/>
      </w:r>
      <w:r w:rsidR="0003551E"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03551E" w:rsidRPr="00073D9F">
        <w:rPr>
          <w:color w:val="31849B" w:themeColor="accent5" w:themeShade="BF"/>
        </w:rPr>
      </w:r>
      <w:r w:rsidR="0003551E" w:rsidRPr="00073D9F">
        <w:rPr>
          <w:color w:val="31849B" w:themeColor="accent5" w:themeShade="BF"/>
        </w:rPr>
        <w:fldChar w:fldCharType="separate"/>
      </w:r>
      <w:r w:rsidR="0003551E" w:rsidRPr="00073D9F">
        <w:rPr>
          <w:color w:val="31849B" w:themeColor="accent5" w:themeShade="BF"/>
        </w:rPr>
        <w:t>P02</w:t>
      </w:r>
      <w:r w:rsidR="0003551E" w:rsidRPr="00073D9F">
        <w:rPr>
          <w:color w:val="31849B" w:themeColor="accent5" w:themeShade="BF"/>
        </w:rPr>
        <w:fldChar w:fldCharType="end"/>
      </w:r>
      <w:r w:rsidR="0003551E" w:rsidRPr="00073D9F">
        <w:rPr>
          <w:color w:val="31849B" w:themeColor="accent5" w:themeShade="BF"/>
        </w:rPr>
        <w:t>]</w:t>
      </w:r>
      <w:r w:rsidR="0003551E" w:rsidRPr="00073D9F">
        <w:t>.</w:t>
      </w:r>
      <w:r w:rsidR="00F66BB2" w:rsidRPr="00073D9F">
        <w:t xml:space="preserve"> Os </w:t>
      </w:r>
      <w:r w:rsidR="0003551E" w:rsidRPr="00073D9F">
        <w:t xml:space="preserve">assuntos </w:t>
      </w:r>
      <w:r w:rsidR="00F66BB2" w:rsidRPr="00073D9F">
        <w:t xml:space="preserve">devem ser </w:t>
      </w:r>
      <w:r w:rsidR="00DF5B9C" w:rsidRPr="00073D9F">
        <w:t>exibidos em</w:t>
      </w:r>
      <w:r w:rsidR="00F66BB2" w:rsidRPr="00073D9F">
        <w:t xml:space="preserve"> ordem alfabética;</w:t>
      </w:r>
    </w:p>
    <w:p w14:paraId="680AA271" w14:textId="77777777" w:rsidR="00F66BB2" w:rsidRPr="00073D9F" w:rsidRDefault="00F66BB2" w:rsidP="00F66BB2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5045046D" w14:textId="729EC560" w:rsidR="00DF5B9C" w:rsidRPr="00073D9F" w:rsidRDefault="00CE7EF0" w:rsidP="00AB0F5D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No filtro </w:t>
      </w:r>
      <w:r w:rsidR="0084794D" w:rsidRPr="00073D9F">
        <w:t>“</w:t>
      </w:r>
      <w:r w:rsidR="00927053" w:rsidRPr="00073D9F">
        <w:rPr>
          <w:b/>
        </w:rPr>
        <w:t>Atividade Secundária</w:t>
      </w:r>
      <w:r w:rsidR="0084794D" w:rsidRPr="00073D9F">
        <w:t>”</w:t>
      </w:r>
      <w:r w:rsidRPr="00073D9F">
        <w:t xml:space="preserve">, </w:t>
      </w:r>
      <w:r w:rsidR="00F66BB2" w:rsidRPr="00073D9F">
        <w:t>o sistema d</w:t>
      </w:r>
      <w:r w:rsidR="004A6B65" w:rsidRPr="00073D9F">
        <w:t xml:space="preserve">eve exibir </w:t>
      </w:r>
      <w:r w:rsidR="00DF5B9C" w:rsidRPr="00073D9F">
        <w:t>os valores:</w:t>
      </w:r>
      <w:r w:rsidR="00F66BB2" w:rsidRPr="00073D9F">
        <w:t xml:space="preserve"> </w:t>
      </w:r>
      <w:r w:rsidR="00DF5B9C" w:rsidRPr="00073D9F">
        <w:t>Tod</w:t>
      </w:r>
      <w:r w:rsidR="00927053" w:rsidRPr="00073D9F">
        <w:t>as as Atividade Secundária que possuírem corpo do e-mail cadastrado no sistema;</w:t>
      </w:r>
    </w:p>
    <w:p w14:paraId="5006F3DA" w14:textId="77777777" w:rsidR="00927053" w:rsidRPr="00073D9F" w:rsidRDefault="00927053" w:rsidP="00927053">
      <w:pPr>
        <w:pStyle w:val="PargrafodaLista"/>
      </w:pPr>
    </w:p>
    <w:p w14:paraId="0FE39F51" w14:textId="78DE7F6D" w:rsidR="00C40B0C" w:rsidRPr="00073D9F" w:rsidRDefault="00C40B0C" w:rsidP="007112FF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No filtro “</w:t>
      </w:r>
      <w:r w:rsidRPr="00073D9F">
        <w:rPr>
          <w:b/>
        </w:rPr>
        <w:t>Ativo</w:t>
      </w:r>
      <w:r w:rsidRPr="00073D9F">
        <w:t>”, o sistema deve exibir os valores: Sim e Não;</w:t>
      </w:r>
    </w:p>
    <w:p w14:paraId="761C9BA2" w14:textId="77777777" w:rsidR="00AE1573" w:rsidRPr="00073D9F" w:rsidRDefault="00AE1573" w:rsidP="00AE1573">
      <w:pPr>
        <w:pStyle w:val="PargrafodaLista"/>
      </w:pPr>
    </w:p>
    <w:p w14:paraId="46F668BB" w14:textId="38EDB415" w:rsidR="00AE1573" w:rsidRPr="00073D9F" w:rsidRDefault="00AE1573" w:rsidP="00AE1573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073D9F">
        <w:t xml:space="preserve">Caso o ator selecione a opção </w:t>
      </w:r>
      <w:r w:rsidRPr="00073D9F">
        <w:rPr>
          <w:b/>
        </w:rPr>
        <w:t>Sim</w:t>
      </w:r>
      <w:r w:rsidRPr="00073D9F">
        <w:t>, o sistema deve</w:t>
      </w:r>
      <w:r w:rsidR="00635B43" w:rsidRPr="00073D9F">
        <w:t xml:space="preserve"> exibir </w:t>
      </w:r>
      <w:r w:rsidRPr="00073D9F">
        <w:t>os registro Ativos (habilitados);</w:t>
      </w:r>
    </w:p>
    <w:p w14:paraId="7BA53336" w14:textId="77777777" w:rsidR="00AE1573" w:rsidRPr="00073D9F" w:rsidRDefault="00AE1573" w:rsidP="00AE1573">
      <w:pPr>
        <w:pStyle w:val="PargrafodaLista"/>
      </w:pPr>
    </w:p>
    <w:p w14:paraId="32B059BD" w14:textId="28DD07A8" w:rsidR="00AE1573" w:rsidRPr="00073D9F" w:rsidRDefault="00AE1573" w:rsidP="00AE1573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073D9F">
        <w:t xml:space="preserve">Caso o ator selecione a opção </w:t>
      </w:r>
      <w:r w:rsidRPr="00073D9F">
        <w:rPr>
          <w:b/>
        </w:rPr>
        <w:t>Não</w:t>
      </w:r>
      <w:r w:rsidRPr="00073D9F">
        <w:t>, o sistema deve exibir os registros Desabilitados;</w:t>
      </w:r>
    </w:p>
    <w:p w14:paraId="5771AD8A" w14:textId="77777777" w:rsidR="00C40B0C" w:rsidRPr="00073D9F" w:rsidRDefault="00C40B0C" w:rsidP="00C40B0C">
      <w:pPr>
        <w:pStyle w:val="PargrafodaLista"/>
      </w:pPr>
    </w:p>
    <w:p w14:paraId="3D5AE46A" w14:textId="77777777" w:rsidR="002B1BFB" w:rsidRPr="00073D9F" w:rsidRDefault="002B1BFB" w:rsidP="002B1BFB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</w:pPr>
    </w:p>
    <w:p w14:paraId="193ACDFE" w14:textId="77777777" w:rsidR="002B1BFB" w:rsidRPr="00073D9F" w:rsidRDefault="002B1BFB" w:rsidP="002B1BF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993" w:hanging="426"/>
        <w:contextualSpacing/>
        <w:jc w:val="both"/>
        <w:rPr>
          <w:b/>
        </w:rPr>
      </w:pPr>
      <w:r w:rsidRPr="00073D9F">
        <w:t xml:space="preserve"> </w:t>
      </w:r>
      <w:bookmarkStart w:id="28" w:name="_Ref17574119"/>
      <w:r w:rsidRPr="00073D9F">
        <w:rPr>
          <w:b/>
        </w:rPr>
        <w:t>Resultado da Pesquisa</w:t>
      </w:r>
      <w:bookmarkEnd w:id="28"/>
    </w:p>
    <w:p w14:paraId="62F9839B" w14:textId="5CD1D89A" w:rsidR="002B1BFB" w:rsidRPr="00073D9F" w:rsidRDefault="002B1BFB" w:rsidP="00AF01D7">
      <w:pPr>
        <w:pStyle w:val="PargrafodaLista"/>
        <w:widowControl/>
        <w:numPr>
          <w:ilvl w:val="0"/>
          <w:numId w:val="19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O sistema deve exibir o resultado da pesquisa com as colunas:</w:t>
      </w:r>
    </w:p>
    <w:p w14:paraId="47B720CA" w14:textId="77777777" w:rsidR="00C40B0C" w:rsidRPr="00073D9F" w:rsidRDefault="00C40B0C" w:rsidP="00C40B0C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C786101" w14:textId="59536E06" w:rsidR="00A06C65" w:rsidRPr="00073D9F" w:rsidRDefault="0068084B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31849B" w:themeColor="accent5" w:themeShade="BF"/>
        </w:rPr>
      </w:pPr>
      <w:r w:rsidRPr="00073D9F">
        <w:rPr>
          <w:b/>
        </w:rPr>
        <w:t>Nº</w:t>
      </w:r>
      <w:r w:rsidR="00AD7E95" w:rsidRPr="00073D9F">
        <w:t>: Exibe o número gerado automaticamente pelo sistema</w:t>
      </w:r>
      <w:r w:rsidR="00861BE6" w:rsidRPr="00073D9F">
        <w:t>;</w:t>
      </w:r>
      <w:r w:rsidR="00AD7E95" w:rsidRPr="00073D9F">
        <w:t xml:space="preserve"> </w:t>
      </w:r>
      <w:r w:rsidR="00AD7E95" w:rsidRPr="00073D9F">
        <w:rPr>
          <w:color w:val="31849B" w:themeColor="accent5" w:themeShade="BF"/>
        </w:rPr>
        <w:t>[</w:t>
      </w:r>
      <w:r w:rsidR="00861BE6" w:rsidRPr="00073D9F">
        <w:rPr>
          <w:color w:val="31849B" w:themeColor="accent5" w:themeShade="BF"/>
        </w:rPr>
        <w:fldChar w:fldCharType="begin"/>
      </w:r>
      <w:r w:rsidR="00861BE6" w:rsidRPr="00073D9F">
        <w:rPr>
          <w:color w:val="31849B" w:themeColor="accent5" w:themeShade="BF"/>
        </w:rPr>
        <w:instrText xml:space="preserve"> REF _Ref17461581 \r \h  \* MERGEFORMAT </w:instrText>
      </w:r>
      <w:r w:rsidR="00861BE6" w:rsidRPr="00073D9F">
        <w:rPr>
          <w:color w:val="31849B" w:themeColor="accent5" w:themeShade="BF"/>
        </w:rPr>
      </w:r>
      <w:r w:rsidR="00861BE6" w:rsidRPr="00073D9F">
        <w:rPr>
          <w:color w:val="31849B" w:themeColor="accent5" w:themeShade="BF"/>
        </w:rPr>
        <w:fldChar w:fldCharType="separate"/>
      </w:r>
      <w:r w:rsidR="00861BE6" w:rsidRPr="00073D9F">
        <w:rPr>
          <w:color w:val="31849B" w:themeColor="accent5" w:themeShade="BF"/>
        </w:rPr>
        <w:t>2.2</w:t>
      </w:r>
      <w:r w:rsidR="00861BE6" w:rsidRPr="00073D9F">
        <w:rPr>
          <w:color w:val="31849B" w:themeColor="accent5" w:themeShade="BF"/>
        </w:rPr>
        <w:fldChar w:fldCharType="end"/>
      </w:r>
      <w:r w:rsidR="00AD7E95" w:rsidRPr="00073D9F">
        <w:rPr>
          <w:color w:val="31849B" w:themeColor="accent5" w:themeShade="BF"/>
        </w:rPr>
        <w:t>]</w:t>
      </w:r>
    </w:p>
    <w:p w14:paraId="39682A0A" w14:textId="77777777" w:rsidR="00880EF3" w:rsidRPr="00073D9F" w:rsidRDefault="00880EF3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12E3A81" w14:textId="1F793E50" w:rsidR="00A06C65" w:rsidRPr="00073D9F" w:rsidRDefault="009E1134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31849B" w:themeColor="accent5" w:themeShade="BF"/>
        </w:rPr>
      </w:pPr>
      <w:r w:rsidRPr="00073D9F">
        <w:rPr>
          <w:b/>
        </w:rPr>
        <w:t>Assunto</w:t>
      </w:r>
      <w:r w:rsidR="00AD7E95" w:rsidRPr="00073D9F">
        <w:rPr>
          <w:b/>
        </w:rPr>
        <w:t xml:space="preserve">: </w:t>
      </w:r>
      <w:r w:rsidR="00AD7E95" w:rsidRPr="00073D9F">
        <w:t xml:space="preserve">Exibe o </w:t>
      </w:r>
      <w:r w:rsidR="0064079E" w:rsidRPr="00073D9F">
        <w:t>Assunto q</w:t>
      </w:r>
      <w:r w:rsidR="00AD7E95" w:rsidRPr="00073D9F">
        <w:t>ue o ator informou ao incluir/alterar os dados do c</w:t>
      </w:r>
      <w:r w:rsidRPr="00073D9F">
        <w:t>orpo do E-Mail</w:t>
      </w:r>
      <w:r w:rsidR="00AD7E95" w:rsidRPr="00073D9F">
        <w:t>;</w:t>
      </w:r>
      <w:r w:rsidR="00987EC1" w:rsidRPr="00073D9F">
        <w:t xml:space="preserve"> </w:t>
      </w:r>
      <w:r w:rsidR="00987EC1" w:rsidRPr="00073D9F">
        <w:rPr>
          <w:color w:val="31849B" w:themeColor="accent5" w:themeShade="BF"/>
        </w:rPr>
        <w:t>[</w:t>
      </w:r>
      <w:r w:rsidR="0064079E" w:rsidRPr="00073D9F">
        <w:rPr>
          <w:color w:val="31849B" w:themeColor="accent5" w:themeShade="BF"/>
        </w:rPr>
        <w:fldChar w:fldCharType="begin"/>
      </w:r>
      <w:r w:rsidR="0064079E" w:rsidRPr="00073D9F">
        <w:rPr>
          <w:color w:val="31849B" w:themeColor="accent5" w:themeShade="BF"/>
        </w:rPr>
        <w:instrText xml:space="preserve"> REF _Ref17574929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64079E" w:rsidRPr="00073D9F">
        <w:rPr>
          <w:color w:val="31849B" w:themeColor="accent5" w:themeShade="BF"/>
        </w:rPr>
      </w:r>
      <w:r w:rsidR="0064079E" w:rsidRPr="00073D9F">
        <w:rPr>
          <w:color w:val="31849B" w:themeColor="accent5" w:themeShade="BF"/>
        </w:rPr>
        <w:fldChar w:fldCharType="separate"/>
      </w:r>
      <w:r w:rsidR="0064079E" w:rsidRPr="00073D9F">
        <w:rPr>
          <w:color w:val="31849B" w:themeColor="accent5" w:themeShade="BF"/>
        </w:rPr>
        <w:t>2.2.2</w:t>
      </w:r>
      <w:r w:rsidR="0064079E" w:rsidRPr="00073D9F">
        <w:rPr>
          <w:color w:val="31849B" w:themeColor="accent5" w:themeShade="BF"/>
        </w:rPr>
        <w:fldChar w:fldCharType="end"/>
      </w:r>
      <w:r w:rsidR="00987EC1" w:rsidRPr="00073D9F">
        <w:rPr>
          <w:color w:val="31849B" w:themeColor="accent5" w:themeShade="BF"/>
        </w:rPr>
        <w:t>]</w:t>
      </w:r>
    </w:p>
    <w:p w14:paraId="6C218A63" w14:textId="77777777" w:rsidR="00880EF3" w:rsidRPr="00073D9F" w:rsidRDefault="00880EF3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49136583" w14:textId="45CF5F43" w:rsidR="00A06C65" w:rsidRPr="00073D9F" w:rsidRDefault="00024A9C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color w:val="31849B" w:themeColor="accent5" w:themeShade="BF"/>
        </w:rPr>
      </w:pPr>
      <w:r w:rsidRPr="00073D9F">
        <w:rPr>
          <w:b/>
        </w:rPr>
        <w:t>Atividade Secundária</w:t>
      </w:r>
      <w:r w:rsidR="00AD7E95" w:rsidRPr="00073D9F">
        <w:rPr>
          <w:b/>
        </w:rPr>
        <w:t xml:space="preserve">: </w:t>
      </w:r>
      <w:r w:rsidR="00AD7E95" w:rsidRPr="00073D9F">
        <w:t>Exibe a(s) UF(s) selecionada(s) pelo ator ao</w:t>
      </w:r>
      <w:r w:rsidR="00AD7E95" w:rsidRPr="00073D9F">
        <w:rPr>
          <w:b/>
        </w:rPr>
        <w:t xml:space="preserve"> </w:t>
      </w:r>
      <w:r w:rsidR="00AD7E95" w:rsidRPr="00073D9F">
        <w:t>incluir/alterar os dados do cabeçalho e rodapé;</w:t>
      </w:r>
      <w:r w:rsidR="00987EC1" w:rsidRPr="00073D9F">
        <w:t xml:space="preserve"> </w:t>
      </w:r>
      <w:r w:rsidR="00987EC1" w:rsidRPr="00073D9F">
        <w:rPr>
          <w:color w:val="31849B" w:themeColor="accent5" w:themeShade="BF"/>
        </w:rPr>
        <w:t>[</w:t>
      </w:r>
      <w:r w:rsidR="00987EC1" w:rsidRPr="00073D9F">
        <w:rPr>
          <w:color w:val="31849B" w:themeColor="accent5" w:themeShade="BF"/>
        </w:rPr>
        <w:fldChar w:fldCharType="begin"/>
      </w:r>
      <w:r w:rsidR="00987EC1" w:rsidRPr="00073D9F">
        <w:rPr>
          <w:color w:val="31849B" w:themeColor="accent5" w:themeShade="BF"/>
        </w:rPr>
        <w:instrText xml:space="preserve"> REF _Ref17462609 \r \h </w:instrText>
      </w:r>
      <w:r w:rsidR="0064079E" w:rsidRPr="00073D9F">
        <w:rPr>
          <w:color w:val="31849B" w:themeColor="accent5" w:themeShade="BF"/>
        </w:rPr>
        <w:instrText xml:space="preserve"> \* MERGEFORMAT </w:instrText>
      </w:r>
      <w:r w:rsidR="00987EC1" w:rsidRPr="00073D9F">
        <w:rPr>
          <w:color w:val="31849B" w:themeColor="accent5" w:themeShade="BF"/>
        </w:rPr>
      </w:r>
      <w:r w:rsidR="00987EC1" w:rsidRPr="00073D9F">
        <w:rPr>
          <w:color w:val="31849B" w:themeColor="accent5" w:themeShade="BF"/>
        </w:rPr>
        <w:fldChar w:fldCharType="separate"/>
      </w:r>
      <w:r w:rsidR="00987EC1" w:rsidRPr="00073D9F">
        <w:rPr>
          <w:color w:val="31849B" w:themeColor="accent5" w:themeShade="BF"/>
        </w:rPr>
        <w:t>2.2.2</w:t>
      </w:r>
      <w:r w:rsidR="00987EC1" w:rsidRPr="00073D9F">
        <w:rPr>
          <w:color w:val="31849B" w:themeColor="accent5" w:themeShade="BF"/>
        </w:rPr>
        <w:fldChar w:fldCharType="end"/>
      </w:r>
      <w:r w:rsidR="00987EC1" w:rsidRPr="00073D9F">
        <w:rPr>
          <w:color w:val="31849B" w:themeColor="accent5" w:themeShade="BF"/>
        </w:rPr>
        <w:t>]</w:t>
      </w:r>
    </w:p>
    <w:p w14:paraId="5DC6E01D" w14:textId="77777777" w:rsidR="00880EF3" w:rsidRPr="00073D9F" w:rsidRDefault="00880EF3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04C240AD" w14:textId="7DC0FF58" w:rsidR="00FF658B" w:rsidRPr="00073D9F" w:rsidRDefault="0078175F" w:rsidP="007176A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b/>
        </w:rPr>
        <w:t xml:space="preserve">Descrição: </w:t>
      </w:r>
      <w:r w:rsidR="00FF658B" w:rsidRPr="00073D9F">
        <w:rPr>
          <w:b/>
        </w:rPr>
        <w:t xml:space="preserve"> </w:t>
      </w:r>
      <w:r w:rsidR="00FF658B" w:rsidRPr="00073D9F">
        <w:t xml:space="preserve">o sistema deve exibir no campo </w:t>
      </w:r>
      <w:r w:rsidR="009B489D" w:rsidRPr="00073D9F">
        <w:t>Descrição,</w:t>
      </w:r>
      <w:r w:rsidR="007176A4" w:rsidRPr="00073D9F">
        <w:t xml:space="preserve"> uma opção de </w:t>
      </w:r>
      <w:r w:rsidR="007176A4" w:rsidRPr="00073D9F">
        <w:rPr>
          <w:b/>
        </w:rPr>
        <w:t>Visualizar</w:t>
      </w:r>
      <w:r w:rsidR="007176A4" w:rsidRPr="00073D9F">
        <w:t xml:space="preserve"> </w:t>
      </w:r>
      <w:r w:rsidR="00FF658B" w:rsidRPr="00073D9F">
        <w:t>o corpo do e-mail</w:t>
      </w:r>
      <w:r w:rsidR="009B489D" w:rsidRPr="00073D9F">
        <w:t xml:space="preserve"> </w:t>
      </w:r>
      <w:r w:rsidR="009B489D" w:rsidRPr="00073D9F">
        <w:rPr>
          <w:color w:val="31849B" w:themeColor="accent5" w:themeShade="BF"/>
        </w:rPr>
        <w:t>[</w:t>
      </w:r>
      <w:r w:rsidR="009B489D" w:rsidRPr="00073D9F">
        <w:rPr>
          <w:color w:val="31849B" w:themeColor="accent5" w:themeShade="BF"/>
        </w:rPr>
        <w:fldChar w:fldCharType="begin"/>
      </w:r>
      <w:r w:rsidR="009B489D" w:rsidRPr="00073D9F">
        <w:rPr>
          <w:color w:val="31849B" w:themeColor="accent5" w:themeShade="BF"/>
        </w:rPr>
        <w:instrText xml:space="preserve"> REF _Ref13579930 \r \h </w:instrText>
      </w:r>
      <w:r w:rsidR="00FF21ED" w:rsidRPr="00073D9F">
        <w:rPr>
          <w:color w:val="31849B" w:themeColor="accent5" w:themeShade="BF"/>
        </w:rPr>
        <w:instrText xml:space="preserve"> \* MERGEFORMAT </w:instrText>
      </w:r>
      <w:r w:rsidR="009B489D" w:rsidRPr="00073D9F">
        <w:rPr>
          <w:color w:val="31849B" w:themeColor="accent5" w:themeShade="BF"/>
        </w:rPr>
      </w:r>
      <w:r w:rsidR="009B489D" w:rsidRPr="00073D9F">
        <w:rPr>
          <w:color w:val="31849B" w:themeColor="accent5" w:themeShade="BF"/>
        </w:rPr>
        <w:fldChar w:fldCharType="separate"/>
      </w:r>
      <w:r w:rsidR="009B489D" w:rsidRPr="00073D9F">
        <w:rPr>
          <w:color w:val="31849B" w:themeColor="accent5" w:themeShade="BF"/>
        </w:rPr>
        <w:t>P01</w:t>
      </w:r>
      <w:r w:rsidR="009B489D" w:rsidRPr="00073D9F">
        <w:rPr>
          <w:color w:val="31849B" w:themeColor="accent5" w:themeShade="BF"/>
        </w:rPr>
        <w:fldChar w:fldCharType="end"/>
      </w:r>
      <w:r w:rsidR="009B489D" w:rsidRPr="00073D9F">
        <w:rPr>
          <w:color w:val="31849B" w:themeColor="accent5" w:themeShade="BF"/>
        </w:rPr>
        <w:t>]</w:t>
      </w:r>
      <w:r w:rsidR="00FF658B" w:rsidRPr="00073D9F">
        <w:t xml:space="preserve">. </w:t>
      </w:r>
      <w:r w:rsidR="007176A4" w:rsidRPr="00073D9F">
        <w:t>Ao</w:t>
      </w:r>
      <w:r w:rsidR="009B489D" w:rsidRPr="00073D9F">
        <w:t xml:space="preserve"> acionar a opção Visualizar, o sistema deve exibir </w:t>
      </w:r>
      <w:r w:rsidR="00665673" w:rsidRPr="00073D9F">
        <w:t xml:space="preserve">E-Mail conforme parametrização realizada o </w:t>
      </w:r>
      <w:r w:rsidR="009F5E8A" w:rsidRPr="00073D9F">
        <w:t>ator</w:t>
      </w:r>
      <w:r w:rsidR="009F5E8A" w:rsidRPr="00073D9F">
        <w:rPr>
          <w:color w:val="31849B" w:themeColor="accent5" w:themeShade="BF"/>
        </w:rPr>
        <w:t xml:space="preserve"> [</w:t>
      </w:r>
      <w:r w:rsidR="009F5E8A" w:rsidRPr="00073D9F">
        <w:rPr>
          <w:color w:val="31849B" w:themeColor="accent5" w:themeShade="BF"/>
        </w:rPr>
        <w:fldChar w:fldCharType="begin"/>
      </w:r>
      <w:r w:rsidR="009F5E8A" w:rsidRPr="00073D9F">
        <w:rPr>
          <w:color w:val="31849B" w:themeColor="accent5" w:themeShade="BF"/>
        </w:rPr>
        <w:instrText xml:space="preserve"> REF _Ref17576318 \r \h </w:instrText>
      </w:r>
      <w:r w:rsidR="00FF21ED" w:rsidRPr="00073D9F">
        <w:rPr>
          <w:color w:val="31849B" w:themeColor="accent5" w:themeShade="BF"/>
        </w:rPr>
        <w:instrText xml:space="preserve"> \* MERGEFORMAT </w:instrText>
      </w:r>
      <w:r w:rsidR="009F5E8A" w:rsidRPr="00073D9F">
        <w:rPr>
          <w:color w:val="31849B" w:themeColor="accent5" w:themeShade="BF"/>
        </w:rPr>
      </w:r>
      <w:r w:rsidR="009F5E8A" w:rsidRPr="00073D9F">
        <w:rPr>
          <w:color w:val="31849B" w:themeColor="accent5" w:themeShade="BF"/>
        </w:rPr>
        <w:fldChar w:fldCharType="separate"/>
      </w:r>
      <w:r w:rsidR="009F5E8A" w:rsidRPr="00073D9F">
        <w:rPr>
          <w:color w:val="31849B" w:themeColor="accent5" w:themeShade="BF"/>
        </w:rPr>
        <w:t>P04</w:t>
      </w:r>
      <w:r w:rsidR="009F5E8A" w:rsidRPr="00073D9F">
        <w:rPr>
          <w:color w:val="31849B" w:themeColor="accent5" w:themeShade="BF"/>
        </w:rPr>
        <w:fldChar w:fldCharType="end"/>
      </w:r>
      <w:r w:rsidR="009F5E8A" w:rsidRPr="00073D9F">
        <w:rPr>
          <w:color w:val="31849B" w:themeColor="accent5" w:themeShade="BF"/>
        </w:rPr>
        <w:t>].</w:t>
      </w:r>
    </w:p>
    <w:p w14:paraId="0E4AC6C5" w14:textId="77777777" w:rsidR="00FF658B" w:rsidRPr="00073D9F" w:rsidRDefault="00FF658B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5769ED70" w14:textId="230B2B8E" w:rsidR="00A06C65" w:rsidRPr="00073D9F" w:rsidRDefault="00E10D24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b/>
        </w:rPr>
        <w:t>Ativo</w:t>
      </w:r>
      <w:r w:rsidR="00AD7E95" w:rsidRPr="00073D9F">
        <w:rPr>
          <w:b/>
        </w:rPr>
        <w:t xml:space="preserve">: </w:t>
      </w:r>
      <w:r w:rsidR="00AD7E95" w:rsidRPr="00073D9F">
        <w:t>Exibe se o</w:t>
      </w:r>
      <w:r w:rsidR="00AD7E95" w:rsidRPr="00073D9F">
        <w:rPr>
          <w:b/>
        </w:rPr>
        <w:t xml:space="preserve"> </w:t>
      </w:r>
      <w:r w:rsidR="00AD7E95" w:rsidRPr="00073D9F">
        <w:t>cabeçalho e rodapé estão ativo o desabitados;</w:t>
      </w:r>
    </w:p>
    <w:p w14:paraId="3190A4F5" w14:textId="77777777" w:rsidR="00880EF3" w:rsidRPr="00073D9F" w:rsidRDefault="00880EF3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  <w:rPr>
          <w:b/>
        </w:rPr>
      </w:pPr>
    </w:p>
    <w:p w14:paraId="7C5A3CF1" w14:textId="7E92AF30" w:rsidR="00A06C65" w:rsidRPr="00073D9F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b/>
        </w:rPr>
        <w:t>Ação</w:t>
      </w:r>
      <w:r w:rsidR="00AD7E95" w:rsidRPr="00073D9F">
        <w:rPr>
          <w:b/>
        </w:rPr>
        <w:t xml:space="preserve">: </w:t>
      </w:r>
      <w:r w:rsidR="00AD7E95" w:rsidRPr="00073D9F">
        <w:t>Exibe a ação</w:t>
      </w:r>
      <w:r w:rsidR="00AD7E95" w:rsidRPr="00073D9F">
        <w:rPr>
          <w:b/>
        </w:rPr>
        <w:t xml:space="preserve"> Alterar;</w:t>
      </w:r>
    </w:p>
    <w:p w14:paraId="2325B94B" w14:textId="77777777" w:rsidR="00A06C65" w:rsidRPr="00073D9F" w:rsidRDefault="00A06C65" w:rsidP="00332B3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931C8CE" w14:textId="77777777" w:rsidR="008B3278" w:rsidRPr="00073D9F" w:rsidRDefault="002518C9" w:rsidP="008B3278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O sistema deve e</w:t>
      </w:r>
      <w:r w:rsidR="001B3A10" w:rsidRPr="00073D9F">
        <w:t>xibir o</w:t>
      </w:r>
      <w:r w:rsidR="00E25CD3" w:rsidRPr="00073D9F">
        <w:t xml:space="preserve"> </w:t>
      </w:r>
      <w:r w:rsidR="009A6DF7" w:rsidRPr="00073D9F">
        <w:t xml:space="preserve">resultado da pesquisa em ordem </w:t>
      </w:r>
      <w:r w:rsidRPr="00073D9F">
        <w:t>numérica, referente a coluna Nº</w:t>
      </w:r>
      <w:r w:rsidR="00973B98" w:rsidRPr="00073D9F">
        <w:t xml:space="preserve">; </w:t>
      </w:r>
      <w:r w:rsidR="00973B98" w:rsidRPr="00073D9F">
        <w:rPr>
          <w:color w:val="31849B" w:themeColor="accent5" w:themeShade="BF"/>
        </w:rPr>
        <w:t>[</w:t>
      </w:r>
      <w:r w:rsidR="00973B98" w:rsidRPr="00073D9F">
        <w:rPr>
          <w:color w:val="31849B" w:themeColor="accent5" w:themeShade="BF"/>
        </w:rPr>
        <w:fldChar w:fldCharType="begin"/>
      </w:r>
      <w:r w:rsidR="00973B98" w:rsidRPr="00073D9F">
        <w:rPr>
          <w:color w:val="31849B" w:themeColor="accent5" w:themeShade="BF"/>
        </w:rPr>
        <w:instrText xml:space="preserve"> REF _Ref13579930 \r \h </w:instrText>
      </w:r>
      <w:r w:rsidR="00FA5096" w:rsidRPr="00073D9F">
        <w:rPr>
          <w:color w:val="31849B" w:themeColor="accent5" w:themeShade="BF"/>
        </w:rPr>
        <w:instrText xml:space="preserve"> \* MERGEFORMAT </w:instrText>
      </w:r>
      <w:r w:rsidR="00973B98" w:rsidRPr="00073D9F">
        <w:rPr>
          <w:color w:val="31849B" w:themeColor="accent5" w:themeShade="BF"/>
        </w:rPr>
      </w:r>
      <w:r w:rsidR="00973B98" w:rsidRPr="00073D9F">
        <w:rPr>
          <w:color w:val="31849B" w:themeColor="accent5" w:themeShade="BF"/>
        </w:rPr>
        <w:fldChar w:fldCharType="separate"/>
      </w:r>
      <w:r w:rsidR="002863AB" w:rsidRPr="00073D9F">
        <w:rPr>
          <w:color w:val="31849B" w:themeColor="accent5" w:themeShade="BF"/>
        </w:rPr>
        <w:t>P01</w:t>
      </w:r>
      <w:r w:rsidR="00973B98" w:rsidRPr="00073D9F">
        <w:rPr>
          <w:color w:val="31849B" w:themeColor="accent5" w:themeShade="BF"/>
        </w:rPr>
        <w:fldChar w:fldCharType="end"/>
      </w:r>
      <w:r w:rsidR="00973B98" w:rsidRPr="00073D9F">
        <w:rPr>
          <w:color w:val="31849B" w:themeColor="accent5" w:themeShade="BF"/>
        </w:rPr>
        <w:t>]</w:t>
      </w:r>
      <w:r w:rsidR="005015CA" w:rsidRPr="00073D9F">
        <w:rPr>
          <w:color w:val="31849B" w:themeColor="accent5" w:themeShade="BF"/>
        </w:rPr>
        <w:t xml:space="preserve"> </w:t>
      </w:r>
      <w:r w:rsidR="005015CA" w:rsidRPr="00073D9F">
        <w:rPr>
          <w:color w:val="000000" w:themeColor="text1"/>
        </w:rPr>
        <w:t>com a opção de ordenamento nos menus criados, realizados em ordem crescente ou decrescente</w:t>
      </w:r>
      <w:r w:rsidR="008B3278" w:rsidRPr="00073D9F">
        <w:rPr>
          <w:color w:val="000000" w:themeColor="text1"/>
        </w:rPr>
        <w:t xml:space="preserve">. Com exceção de ordenamento na coluna </w:t>
      </w:r>
      <w:r w:rsidR="008B3278" w:rsidRPr="00073D9F">
        <w:rPr>
          <w:b/>
          <w:color w:val="000000" w:themeColor="text1"/>
        </w:rPr>
        <w:t>Ação</w:t>
      </w:r>
      <w:r w:rsidR="008B3278" w:rsidRPr="00073D9F">
        <w:rPr>
          <w:color w:val="000000" w:themeColor="text1"/>
        </w:rPr>
        <w:t>.</w:t>
      </w:r>
    </w:p>
    <w:p w14:paraId="642DEBB8" w14:textId="77777777" w:rsidR="00F052A6" w:rsidRPr="00073D9F" w:rsidRDefault="00F052A6" w:rsidP="00F052A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ADC79CC" w14:textId="4BB47898" w:rsidR="00973B98" w:rsidRPr="00073D9F" w:rsidRDefault="00973B98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073D9F">
        <w:t>Caso o número de registros seja acima de 10, </w:t>
      </w:r>
      <w:r w:rsidRPr="00073D9F">
        <w:br/>
        <w:t>o sistema deve aplicar o componente de paginação. Apresentar de 10 em 10 registros</w:t>
      </w:r>
      <w:r w:rsidR="00F052A6" w:rsidRPr="00073D9F">
        <w:t>;</w:t>
      </w:r>
    </w:p>
    <w:p w14:paraId="50B8EBAD" w14:textId="77777777" w:rsidR="00F052A6" w:rsidRPr="00073D9F" w:rsidRDefault="00F052A6" w:rsidP="00F052A6">
      <w:pPr>
        <w:pStyle w:val="PargrafodaLista"/>
        <w:spacing w:before="60" w:after="60"/>
        <w:ind w:left="993"/>
        <w:jc w:val="both"/>
      </w:pPr>
    </w:p>
    <w:p w14:paraId="77E5C401" w14:textId="75F188F7" w:rsidR="004672D2" w:rsidRPr="00073D9F" w:rsidRDefault="004672D2" w:rsidP="004672D2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before="60" w:after="60" w:line="259" w:lineRule="auto"/>
        <w:ind w:left="993"/>
        <w:contextualSpacing/>
        <w:jc w:val="both"/>
      </w:pPr>
      <w:r w:rsidRPr="00073D9F">
        <w:t>Deve ser informado o total de registros encontrados no rodapé do grid de resultados</w:t>
      </w:r>
      <w:r w:rsidR="00F052A6" w:rsidRPr="00073D9F">
        <w:t>;</w:t>
      </w:r>
    </w:p>
    <w:p w14:paraId="491F2C82" w14:textId="77777777" w:rsidR="00F052A6" w:rsidRPr="00073D9F" w:rsidRDefault="00F052A6" w:rsidP="00F052A6">
      <w:pPr>
        <w:pStyle w:val="PargrafodaLista"/>
      </w:pPr>
    </w:p>
    <w:p w14:paraId="64A01184" w14:textId="12C796DC" w:rsidR="0084794D" w:rsidRPr="00073D9F" w:rsidRDefault="0084794D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073D9F">
        <w:t xml:space="preserve">Deve disponibilizar </w:t>
      </w:r>
      <w:r w:rsidR="002446C3" w:rsidRPr="00073D9F">
        <w:t xml:space="preserve">o </w:t>
      </w:r>
      <w:r w:rsidRPr="00073D9F">
        <w:t xml:space="preserve">campo </w:t>
      </w:r>
      <w:r w:rsidR="00BA1F8B" w:rsidRPr="00073D9F">
        <w:t>“</w:t>
      </w:r>
      <w:r w:rsidR="00BA1F8B" w:rsidRPr="00073D9F">
        <w:rPr>
          <w:b/>
        </w:rPr>
        <w:t>Buscar</w:t>
      </w:r>
      <w:r w:rsidR="002446C3" w:rsidRPr="00073D9F">
        <w:t>”</w:t>
      </w:r>
      <w:r w:rsidRPr="00073D9F">
        <w:t>, aonde o ator poderá realizar suas buscas</w:t>
      </w:r>
      <w:r w:rsidR="003A2211" w:rsidRPr="00073D9F">
        <w:t xml:space="preserve"> dentro dos dados contidos no resultado da pesquisa</w:t>
      </w:r>
      <w:r w:rsidRPr="00073D9F">
        <w:t>;</w:t>
      </w:r>
    </w:p>
    <w:p w14:paraId="757DF2A6" w14:textId="77777777" w:rsidR="006D220C" w:rsidRPr="00073D9F" w:rsidRDefault="006D220C" w:rsidP="006D220C">
      <w:pPr>
        <w:pStyle w:val="PargrafodaLista"/>
      </w:pPr>
    </w:p>
    <w:p w14:paraId="542B4DB9" w14:textId="6F1ABF1B" w:rsidR="0084794D" w:rsidRPr="00073D9F" w:rsidRDefault="00B219F6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</w:pPr>
      <w:r w:rsidRPr="00073D9F">
        <w:t>Caso o sistema identifique que o ator informou um valor no campo “Buscar”, que não possui resultado, o sistema deve exibir mensagem</w:t>
      </w:r>
      <w:r w:rsidR="00FB177D" w:rsidRPr="00073D9F">
        <w:t>;</w:t>
      </w:r>
      <w:r w:rsidRPr="00073D9F">
        <w:t xml:space="preserve"> </w:t>
      </w:r>
      <w:r w:rsidRPr="00073D9F">
        <w:rPr>
          <w:color w:val="31849B" w:themeColor="accent5" w:themeShade="BF"/>
        </w:rPr>
        <w:t>[</w:t>
      </w:r>
      <w:r w:rsidR="006E5559" w:rsidRPr="00073D9F">
        <w:rPr>
          <w:color w:val="31849B" w:themeColor="accent5" w:themeShade="BF"/>
        </w:rPr>
        <w:fldChar w:fldCharType="begin"/>
      </w:r>
      <w:r w:rsidR="006E5559" w:rsidRPr="00073D9F">
        <w:rPr>
          <w:color w:val="31849B" w:themeColor="accent5" w:themeShade="BF"/>
        </w:rPr>
        <w:instrText xml:space="preserve"> REF _Ref13647479 \r \h </w:instrText>
      </w:r>
      <w:r w:rsidR="00BE33F0" w:rsidRPr="00073D9F">
        <w:rPr>
          <w:color w:val="31849B" w:themeColor="accent5" w:themeShade="BF"/>
        </w:rPr>
        <w:instrText xml:space="preserve"> \* MERGEFORMAT </w:instrText>
      </w:r>
      <w:r w:rsidR="006E5559" w:rsidRPr="00073D9F">
        <w:rPr>
          <w:color w:val="31849B" w:themeColor="accent5" w:themeShade="BF"/>
        </w:rPr>
      </w:r>
      <w:r w:rsidR="006E5559" w:rsidRPr="00073D9F">
        <w:rPr>
          <w:color w:val="31849B" w:themeColor="accent5" w:themeShade="BF"/>
        </w:rPr>
        <w:fldChar w:fldCharType="separate"/>
      </w:r>
      <w:r w:rsidR="002863AB" w:rsidRPr="00073D9F">
        <w:rPr>
          <w:color w:val="31849B" w:themeColor="accent5" w:themeShade="BF"/>
        </w:rPr>
        <w:t>ME02</w:t>
      </w:r>
      <w:r w:rsidR="006E5559"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="000F5EE3" w:rsidRPr="00073D9F">
        <w:rPr>
          <w:color w:val="000000" w:themeColor="text1"/>
        </w:rPr>
        <w:t>, abaixo da grid do resultado da pesquisa.</w:t>
      </w:r>
    </w:p>
    <w:p w14:paraId="0873E1D0" w14:textId="77777777" w:rsidR="000F5EE3" w:rsidRPr="00073D9F" w:rsidRDefault="000F5EE3" w:rsidP="000F5EE3">
      <w:pPr>
        <w:pStyle w:val="PargrafodaLista"/>
      </w:pPr>
    </w:p>
    <w:p w14:paraId="5BAE57E7" w14:textId="079A31A9" w:rsidR="000F5EE3" w:rsidRPr="00073D9F" w:rsidRDefault="000F5EE3" w:rsidP="006D4C69">
      <w:pPr>
        <w:pStyle w:val="PargrafodaLista"/>
        <w:spacing w:before="60" w:after="60"/>
        <w:ind w:left="993"/>
        <w:jc w:val="both"/>
      </w:pPr>
      <w:proofErr w:type="spellStart"/>
      <w:r w:rsidRPr="00073D9F">
        <w:t>Ex</w:t>
      </w:r>
      <w:proofErr w:type="spellEnd"/>
      <w:r w:rsidRPr="00073D9F">
        <w:t>:</w:t>
      </w:r>
      <w:r w:rsidR="006D4C69" w:rsidRPr="00073D9F">
        <w:t xml:space="preserve"> (Fig1)</w:t>
      </w:r>
    </w:p>
    <w:p w14:paraId="5AD5EB3D" w14:textId="3DCC9F60" w:rsidR="000F5EE3" w:rsidRPr="00073D9F" w:rsidRDefault="000F5EE3" w:rsidP="000F5EE3">
      <w:pPr>
        <w:pStyle w:val="PargrafodaLista"/>
        <w:spacing w:before="60" w:after="60"/>
        <w:ind w:left="993"/>
        <w:jc w:val="both"/>
      </w:pPr>
      <w:r w:rsidRPr="00073D9F">
        <w:rPr>
          <w:noProof/>
        </w:rPr>
        <w:lastRenderedPageBreak/>
        <w:drawing>
          <wp:inline distT="0" distB="0" distL="0" distR="0" wp14:anchorId="6E0B0B1A" wp14:editId="4099C0A5">
            <wp:extent cx="4996760" cy="253060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blicar_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51" cy="25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1EC" w14:textId="77777777" w:rsidR="006D220C" w:rsidRPr="00073D9F" w:rsidRDefault="006D220C" w:rsidP="006D220C">
      <w:pPr>
        <w:pStyle w:val="PargrafodaLista"/>
      </w:pPr>
    </w:p>
    <w:p w14:paraId="638B024C" w14:textId="36762459" w:rsidR="00FB177D" w:rsidRPr="00073D9F" w:rsidRDefault="00A67B79" w:rsidP="007112FF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073D9F">
        <w:rPr>
          <w:color w:val="auto"/>
        </w:rPr>
        <w:t xml:space="preserve">Para os campos de seleção, </w:t>
      </w:r>
      <w:r w:rsidR="00FA5096" w:rsidRPr="00073D9F">
        <w:rPr>
          <w:color w:val="auto"/>
        </w:rPr>
        <w:t xml:space="preserve">deve </w:t>
      </w:r>
      <w:r w:rsidRPr="00073D9F">
        <w:rPr>
          <w:color w:val="auto"/>
        </w:rPr>
        <w:t>exibir a opção “</w:t>
      </w:r>
      <w:r w:rsidRPr="00073D9F">
        <w:rPr>
          <w:b/>
          <w:color w:val="auto"/>
        </w:rPr>
        <w:t>Selecione</w:t>
      </w:r>
      <w:r w:rsidRPr="00073D9F">
        <w:rPr>
          <w:color w:val="auto"/>
        </w:rPr>
        <w:t>” como padrão</w:t>
      </w:r>
      <w:r w:rsidR="006D220C" w:rsidRPr="00073D9F">
        <w:rPr>
          <w:color w:val="auto"/>
        </w:rPr>
        <w:t>;</w:t>
      </w:r>
    </w:p>
    <w:p w14:paraId="2ED094DD" w14:textId="77777777" w:rsidR="006D220C" w:rsidRPr="00073D9F" w:rsidRDefault="006D220C" w:rsidP="006D220C">
      <w:pPr>
        <w:pStyle w:val="PargrafodaLista"/>
        <w:rPr>
          <w:color w:val="auto"/>
        </w:rPr>
      </w:pPr>
    </w:p>
    <w:p w14:paraId="08093DE1" w14:textId="60A69EDC" w:rsidR="00857156" w:rsidRPr="00073D9F" w:rsidRDefault="00857156" w:rsidP="00857156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073D9F">
        <w:rPr>
          <w:color w:val="auto"/>
        </w:rPr>
        <w:t>Os campos de seleção não são de preenchimento obrigatórios</w:t>
      </w:r>
      <w:r w:rsidR="006D220C" w:rsidRPr="00073D9F">
        <w:rPr>
          <w:color w:val="auto"/>
        </w:rPr>
        <w:t>;</w:t>
      </w:r>
    </w:p>
    <w:p w14:paraId="107DB7CE" w14:textId="77777777" w:rsidR="006D220C" w:rsidRPr="00073D9F" w:rsidRDefault="006D220C" w:rsidP="006D220C">
      <w:pPr>
        <w:pStyle w:val="PargrafodaLista"/>
        <w:rPr>
          <w:color w:val="auto"/>
        </w:rPr>
      </w:pPr>
    </w:p>
    <w:p w14:paraId="16E5C30F" w14:textId="36DCE7CE" w:rsidR="000B2C14" w:rsidRPr="00073D9F" w:rsidRDefault="000B2C14" w:rsidP="00786E33">
      <w:pPr>
        <w:pStyle w:val="PargrafodaLista"/>
        <w:numPr>
          <w:ilvl w:val="0"/>
          <w:numId w:val="10"/>
        </w:numPr>
        <w:spacing w:before="60" w:after="60"/>
        <w:ind w:left="993"/>
        <w:jc w:val="both"/>
        <w:rPr>
          <w:color w:val="auto"/>
        </w:rPr>
      </w:pPr>
      <w:r w:rsidRPr="00073D9F">
        <w:rPr>
          <w:color w:val="auto"/>
        </w:rPr>
        <w:t>Caso o sistema não encontre nenhum resultado da pesquisa, com os filtros informados pelo ator, o sistema deve exibir a mensagem</w:t>
      </w:r>
      <w:r w:rsidR="006D220C" w:rsidRPr="00073D9F">
        <w:rPr>
          <w:color w:val="auto"/>
        </w:rPr>
        <w:t>;</w:t>
      </w:r>
      <w:r w:rsidRPr="00073D9F">
        <w:rPr>
          <w:color w:val="auto"/>
        </w:rPr>
        <w:t xml:space="preserve"> </w:t>
      </w:r>
      <w:r w:rsidR="006D220C" w:rsidRPr="00073D9F">
        <w:rPr>
          <w:color w:val="31849B" w:themeColor="accent5" w:themeShade="BF"/>
        </w:rPr>
        <w:t>[</w:t>
      </w:r>
      <w:r w:rsidR="006D220C" w:rsidRPr="00073D9F">
        <w:rPr>
          <w:color w:val="31849B" w:themeColor="accent5" w:themeShade="BF"/>
        </w:rPr>
        <w:fldChar w:fldCharType="begin"/>
      </w:r>
      <w:r w:rsidR="006D220C" w:rsidRPr="00073D9F">
        <w:rPr>
          <w:color w:val="31849B" w:themeColor="accent5" w:themeShade="BF"/>
        </w:rPr>
        <w:instrText xml:space="preserve"> REF _Ref13647479 \r \h  \* MERGEFORMAT </w:instrText>
      </w:r>
      <w:r w:rsidR="006D220C" w:rsidRPr="00073D9F">
        <w:rPr>
          <w:color w:val="31849B" w:themeColor="accent5" w:themeShade="BF"/>
        </w:rPr>
      </w:r>
      <w:r w:rsidR="006D220C" w:rsidRPr="00073D9F">
        <w:rPr>
          <w:color w:val="31849B" w:themeColor="accent5" w:themeShade="BF"/>
        </w:rPr>
        <w:fldChar w:fldCharType="separate"/>
      </w:r>
      <w:r w:rsidR="006D220C" w:rsidRPr="00073D9F">
        <w:rPr>
          <w:color w:val="31849B" w:themeColor="accent5" w:themeShade="BF"/>
        </w:rPr>
        <w:t>ME02</w:t>
      </w:r>
      <w:r w:rsidR="006D220C" w:rsidRPr="00073D9F">
        <w:rPr>
          <w:color w:val="31849B" w:themeColor="accent5" w:themeShade="BF"/>
        </w:rPr>
        <w:fldChar w:fldCharType="end"/>
      </w:r>
      <w:r w:rsidR="006D220C" w:rsidRPr="00073D9F">
        <w:rPr>
          <w:color w:val="31849B" w:themeColor="accent5" w:themeShade="BF"/>
        </w:rPr>
        <w:t>]</w:t>
      </w:r>
      <w:r w:rsidR="006D4C69" w:rsidRPr="00073D9F">
        <w:rPr>
          <w:color w:val="31849B" w:themeColor="accent5" w:themeShade="BF"/>
        </w:rPr>
        <w:t xml:space="preserve">, </w:t>
      </w:r>
      <w:r w:rsidR="006D4C69" w:rsidRPr="00073D9F">
        <w:rPr>
          <w:color w:val="000000" w:themeColor="text1"/>
        </w:rPr>
        <w:t>abaixo da grid do resultado da pesquisa. Exemplo (Fig1)</w:t>
      </w:r>
      <w:r w:rsidR="007B16C9" w:rsidRPr="00073D9F">
        <w:rPr>
          <w:color w:val="000000" w:themeColor="text1"/>
        </w:rPr>
        <w:t>.</w:t>
      </w:r>
    </w:p>
    <w:p w14:paraId="1CF24FA2" w14:textId="77777777" w:rsidR="000B2C14" w:rsidRPr="00073D9F" w:rsidRDefault="000B2C14" w:rsidP="000B2C14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35EC492C" w14:textId="66E3F892" w:rsidR="00484037" w:rsidRPr="00073D9F" w:rsidRDefault="00FB177D" w:rsidP="00FB177D">
      <w:pPr>
        <w:pStyle w:val="PargrafodaLista"/>
        <w:spacing w:before="60" w:after="60"/>
        <w:ind w:left="993"/>
        <w:jc w:val="both"/>
        <w:rPr>
          <w:color w:val="auto"/>
        </w:rPr>
      </w:pPr>
      <w:r w:rsidRPr="00073D9F">
        <w:rPr>
          <w:color w:val="auto"/>
        </w:rPr>
        <w:t xml:space="preserve"> </w:t>
      </w:r>
    </w:p>
    <w:p w14:paraId="13D0F17D" w14:textId="5121990B" w:rsidR="00810D6A" w:rsidRPr="00073D9F" w:rsidRDefault="00810D6A" w:rsidP="00810D6A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29" w:name="_Ref15569690"/>
      <w:bookmarkStart w:id="30" w:name="_Ref17821354"/>
      <w:r w:rsidRPr="00073D9F">
        <w:t xml:space="preserve">Ações nas telas Pesquisa e do Resultado da Pesquisa: </w:t>
      </w:r>
      <w:bookmarkEnd w:id="29"/>
      <w:r w:rsidR="00F92105" w:rsidRPr="00073D9F">
        <w:rPr>
          <w:color w:val="31849B" w:themeColor="accent5" w:themeShade="BF"/>
        </w:rPr>
        <w:t>[</w:t>
      </w:r>
      <w:r w:rsidR="00F92105" w:rsidRPr="00073D9F">
        <w:rPr>
          <w:color w:val="31849B" w:themeColor="accent5" w:themeShade="BF"/>
        </w:rPr>
        <w:fldChar w:fldCharType="begin"/>
      </w:r>
      <w:r w:rsidR="00F92105" w:rsidRPr="00073D9F">
        <w:rPr>
          <w:color w:val="31849B" w:themeColor="accent5" w:themeShade="BF"/>
        </w:rPr>
        <w:instrText xml:space="preserve"> REF _Ref13579930 \r \h  \* MERGEFORMAT </w:instrText>
      </w:r>
      <w:r w:rsidR="00F92105" w:rsidRPr="00073D9F">
        <w:rPr>
          <w:color w:val="31849B" w:themeColor="accent5" w:themeShade="BF"/>
        </w:rPr>
      </w:r>
      <w:r w:rsidR="00F92105" w:rsidRPr="00073D9F">
        <w:rPr>
          <w:color w:val="31849B" w:themeColor="accent5" w:themeShade="BF"/>
        </w:rPr>
        <w:fldChar w:fldCharType="separate"/>
      </w:r>
      <w:r w:rsidR="00F92105" w:rsidRPr="00073D9F">
        <w:rPr>
          <w:color w:val="31849B" w:themeColor="accent5" w:themeShade="BF"/>
        </w:rPr>
        <w:t>P01</w:t>
      </w:r>
      <w:r w:rsidR="00F92105" w:rsidRPr="00073D9F">
        <w:rPr>
          <w:color w:val="31849B" w:themeColor="accent5" w:themeShade="BF"/>
        </w:rPr>
        <w:fldChar w:fldCharType="end"/>
      </w:r>
      <w:r w:rsidR="00F92105" w:rsidRPr="00073D9F">
        <w:rPr>
          <w:color w:val="31849B" w:themeColor="accent5" w:themeShade="BF"/>
        </w:rPr>
        <w:t>]</w:t>
      </w:r>
      <w:bookmarkEnd w:id="30"/>
    </w:p>
    <w:p w14:paraId="51CD14D6" w14:textId="12C9B1A3" w:rsidR="00810D6A" w:rsidRPr="00073D9F" w:rsidRDefault="00810D6A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Ao acionar o </w:t>
      </w:r>
      <w:proofErr w:type="gramStart"/>
      <w:r w:rsidRPr="00073D9F">
        <w:t xml:space="preserve">componente </w:t>
      </w:r>
      <w:r w:rsidRPr="00073D9F">
        <w:rPr>
          <w:noProof/>
        </w:rPr>
        <w:drawing>
          <wp:inline distT="0" distB="0" distL="0" distR="0" wp14:anchorId="1B1AEAD0" wp14:editId="72AEEB4D">
            <wp:extent cx="38095" cy="190476"/>
            <wp:effectExtent l="0" t="0" r="635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D9F">
        <w:t>,</w:t>
      </w:r>
      <w:proofErr w:type="gramEnd"/>
      <w:r w:rsidRPr="00073D9F">
        <w:t xml:space="preserve"> o sistema deve exibir a ação “</w:t>
      </w:r>
      <w:r w:rsidR="00821BC9" w:rsidRPr="00073D9F">
        <w:rPr>
          <w:b/>
        </w:rPr>
        <w:t>Alterar</w:t>
      </w:r>
      <w:r w:rsidRPr="00073D9F">
        <w:t>”:</w:t>
      </w:r>
    </w:p>
    <w:p w14:paraId="43A53A12" w14:textId="727FF91E" w:rsidR="00810D6A" w:rsidRPr="00073D9F" w:rsidRDefault="00E30E01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noProof/>
        </w:rPr>
        <w:drawing>
          <wp:inline distT="0" distB="0" distL="0" distR="0" wp14:anchorId="3284E172" wp14:editId="58DDFB93">
            <wp:extent cx="628153" cy="379155"/>
            <wp:effectExtent l="0" t="0" r="635" b="190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935" cy="3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6B2" w14:textId="77777777" w:rsidR="00810D6A" w:rsidRPr="00073D9F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E54D28F" w14:textId="09584407" w:rsidR="00810D6A" w:rsidRPr="00073D9F" w:rsidRDefault="00810D6A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Ao selecionar a ação </w:t>
      </w:r>
      <w:r w:rsidR="00E30E01" w:rsidRPr="00073D9F">
        <w:rPr>
          <w:b/>
        </w:rPr>
        <w:t>Alterar</w:t>
      </w:r>
      <w:r w:rsidRPr="00073D9F">
        <w:t xml:space="preserve">, o sistema deve exibir a </w:t>
      </w:r>
      <w:r w:rsidR="00E30E01" w:rsidRPr="00073D9F">
        <w:t>interface de alteração do C</w:t>
      </w:r>
      <w:r w:rsidR="00612C36" w:rsidRPr="00073D9F">
        <w:t>orpo do E-Mail</w:t>
      </w:r>
      <w:r w:rsidRPr="00073D9F">
        <w:t>;</w:t>
      </w:r>
      <w:r w:rsidR="00E30E01" w:rsidRPr="00073D9F">
        <w:rPr>
          <w:color w:val="215868" w:themeColor="accent5" w:themeShade="80"/>
        </w:rPr>
        <w:t xml:space="preserve"> (</w:t>
      </w:r>
      <w:r w:rsidR="00E30E01" w:rsidRPr="00073D9F">
        <w:rPr>
          <w:color w:val="215868" w:themeColor="accent5" w:themeShade="80"/>
        </w:rPr>
        <w:fldChar w:fldCharType="begin"/>
      </w:r>
      <w:r w:rsidR="00E30E01" w:rsidRPr="00073D9F">
        <w:rPr>
          <w:color w:val="215868" w:themeColor="accent5" w:themeShade="80"/>
        </w:rPr>
        <w:instrText xml:space="preserve"> REF _Ref17460175 \r \h </w:instrText>
      </w:r>
      <w:r w:rsidR="00073D9F">
        <w:rPr>
          <w:color w:val="215868" w:themeColor="accent5" w:themeShade="80"/>
        </w:rPr>
        <w:instrText xml:space="preserve"> \* MERGEFORMAT </w:instrText>
      </w:r>
      <w:r w:rsidR="00E30E01" w:rsidRPr="00073D9F">
        <w:rPr>
          <w:color w:val="215868" w:themeColor="accent5" w:themeShade="80"/>
        </w:rPr>
      </w:r>
      <w:r w:rsidR="00E30E01" w:rsidRPr="00073D9F">
        <w:rPr>
          <w:color w:val="215868" w:themeColor="accent5" w:themeShade="80"/>
        </w:rPr>
        <w:fldChar w:fldCharType="separate"/>
      </w:r>
      <w:r w:rsidR="00E30E01" w:rsidRPr="00073D9F">
        <w:rPr>
          <w:color w:val="215868" w:themeColor="accent5" w:themeShade="80"/>
        </w:rPr>
        <w:t>P03</w:t>
      </w:r>
      <w:r w:rsidR="00E30E01" w:rsidRPr="00073D9F">
        <w:rPr>
          <w:color w:val="215868" w:themeColor="accent5" w:themeShade="80"/>
        </w:rPr>
        <w:fldChar w:fldCharType="end"/>
      </w:r>
      <w:r w:rsidR="00E30E01" w:rsidRPr="00073D9F">
        <w:rPr>
          <w:color w:val="215868" w:themeColor="accent5" w:themeShade="80"/>
        </w:rPr>
        <w:t>)</w:t>
      </w:r>
      <w:r w:rsidR="00E30E01" w:rsidRPr="00073D9F">
        <w:t xml:space="preserve"> </w:t>
      </w:r>
    </w:p>
    <w:p w14:paraId="371E6DE6" w14:textId="77777777" w:rsidR="00810D6A" w:rsidRPr="00073D9F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56AE201" w14:textId="77777777" w:rsidR="00810D6A" w:rsidRPr="00073D9F" w:rsidRDefault="00810D6A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Ao posicionar o cursor na opção desejada, o sistema deve destacar o fundo da ação:</w:t>
      </w:r>
    </w:p>
    <w:p w14:paraId="106D04DA" w14:textId="23060180" w:rsidR="00810D6A" w:rsidRPr="00073D9F" w:rsidRDefault="00AA55F2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noProof/>
        </w:rPr>
        <w:drawing>
          <wp:inline distT="0" distB="0" distL="0" distR="0" wp14:anchorId="38745215" wp14:editId="5AD36673">
            <wp:extent cx="572494" cy="450687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124" cy="4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D36C" w14:textId="77777777" w:rsidR="00810D6A" w:rsidRPr="00073D9F" w:rsidRDefault="00810D6A" w:rsidP="00810D6A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1E9BCE9B" w14:textId="258D07AF" w:rsidR="00A8269A" w:rsidRPr="00073D9F" w:rsidRDefault="00A8269A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b/>
        </w:rPr>
        <w:t>Cadastrar</w:t>
      </w:r>
      <w:r w:rsidRPr="00073D9F">
        <w:t xml:space="preserve">: Botão Exibido no Filtro; </w:t>
      </w:r>
      <w:r w:rsidRPr="00073D9F">
        <w:rPr>
          <w:color w:val="31849B" w:themeColor="accent5" w:themeShade="BF"/>
        </w:rPr>
        <w:t>[</w:t>
      </w:r>
      <w:r w:rsidR="00EC1A38" w:rsidRPr="00073D9F">
        <w:rPr>
          <w:color w:val="31849B" w:themeColor="accent5" w:themeShade="BF"/>
        </w:rPr>
        <w:fldChar w:fldCharType="begin"/>
      </w:r>
      <w:r w:rsidR="00EC1A38" w:rsidRPr="00073D9F">
        <w:rPr>
          <w:color w:val="31849B" w:themeColor="accent5" w:themeShade="BF"/>
        </w:rPr>
        <w:instrText xml:space="preserve"> REF _Ref17461581 \r \h  \* MERGEFORMAT </w:instrText>
      </w:r>
      <w:r w:rsidR="00EC1A38" w:rsidRPr="00073D9F">
        <w:rPr>
          <w:color w:val="31849B" w:themeColor="accent5" w:themeShade="BF"/>
        </w:rPr>
      </w:r>
      <w:r w:rsidR="00EC1A38" w:rsidRPr="00073D9F">
        <w:rPr>
          <w:color w:val="31849B" w:themeColor="accent5" w:themeShade="BF"/>
        </w:rPr>
        <w:fldChar w:fldCharType="separate"/>
      </w:r>
      <w:r w:rsidR="00EC1A38" w:rsidRPr="00073D9F">
        <w:rPr>
          <w:color w:val="31849B" w:themeColor="accent5" w:themeShade="BF"/>
        </w:rPr>
        <w:t>2.2</w:t>
      </w:r>
      <w:r w:rsidR="00EC1A38"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143EA0DE" w14:textId="5569305A" w:rsidR="00810D6A" w:rsidRPr="00073D9F" w:rsidRDefault="00810D6A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b/>
        </w:rPr>
        <w:t>Limpar</w:t>
      </w:r>
      <w:r w:rsidRPr="00073D9F">
        <w:t xml:space="preserve">: Botão exibido no Filtro;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_Ref14108183 \r \h </w:instrText>
      </w:r>
      <w:r w:rsidR="00A8269A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2.</w:t>
      </w:r>
      <w:r w:rsidR="00AD6364" w:rsidRPr="00073D9F">
        <w:rPr>
          <w:color w:val="31849B" w:themeColor="accent5" w:themeShade="BF"/>
        </w:rPr>
        <w:t>1.5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4E61DAFD" w14:textId="1A368687" w:rsidR="00810D6A" w:rsidRPr="00073D9F" w:rsidRDefault="00810D6A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b/>
        </w:rPr>
        <w:t>Buscar</w:t>
      </w:r>
      <w:r w:rsidRPr="00073D9F">
        <w:t xml:space="preserve">: opção exibida no campo do resultado da </w:t>
      </w:r>
      <w:r w:rsidR="00EC1A38" w:rsidRPr="00073D9F">
        <w:t>pesquisa.</w:t>
      </w:r>
      <w:r w:rsidR="00EC1A38" w:rsidRPr="00073D9F">
        <w:rPr>
          <w:color w:val="31849B" w:themeColor="accent5" w:themeShade="BF"/>
        </w:rPr>
        <w:t xml:space="preserve"> [</w:t>
      </w:r>
      <w:r w:rsidR="00EC1A38" w:rsidRPr="00073D9F">
        <w:rPr>
          <w:color w:val="31849B" w:themeColor="accent5" w:themeShade="BF"/>
        </w:rPr>
        <w:fldChar w:fldCharType="begin"/>
      </w:r>
      <w:r w:rsidR="00EC1A38" w:rsidRPr="00073D9F">
        <w:rPr>
          <w:color w:val="31849B" w:themeColor="accent5" w:themeShade="BF"/>
        </w:rPr>
        <w:instrText xml:space="preserve"> REF _Ref17574119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EC1A38" w:rsidRPr="00073D9F">
        <w:rPr>
          <w:color w:val="31849B" w:themeColor="accent5" w:themeShade="BF"/>
        </w:rPr>
      </w:r>
      <w:r w:rsidR="00EC1A38" w:rsidRPr="00073D9F">
        <w:rPr>
          <w:color w:val="31849B" w:themeColor="accent5" w:themeShade="BF"/>
        </w:rPr>
        <w:fldChar w:fldCharType="separate"/>
      </w:r>
      <w:r w:rsidR="00EC1A38" w:rsidRPr="00073D9F">
        <w:rPr>
          <w:color w:val="31849B" w:themeColor="accent5" w:themeShade="BF"/>
        </w:rPr>
        <w:t>2.1.2</w:t>
      </w:r>
      <w:r w:rsidR="00EC1A38" w:rsidRPr="00073D9F">
        <w:rPr>
          <w:color w:val="31849B" w:themeColor="accent5" w:themeShade="BF"/>
        </w:rPr>
        <w:fldChar w:fldCharType="end"/>
      </w:r>
      <w:r w:rsidR="00EC1A38" w:rsidRPr="00073D9F">
        <w:rPr>
          <w:color w:val="31849B" w:themeColor="accent5" w:themeShade="BF"/>
        </w:rPr>
        <w:t>]</w:t>
      </w:r>
    </w:p>
    <w:p w14:paraId="3C2C2A88" w14:textId="77777777" w:rsidR="00484037" w:rsidRPr="00073D9F" w:rsidRDefault="00484037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69233DF" w14:textId="77777777" w:rsidR="009A7ECB" w:rsidRPr="00073D9F" w:rsidRDefault="009A7ECB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BE2E503" w14:textId="5D259C4C" w:rsidR="00B00B8B" w:rsidRPr="00073D9F" w:rsidRDefault="002E2C2B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073D9F">
        <w:t xml:space="preserve">O sistema identifica falta de comunicação com o sistema e </w:t>
      </w:r>
      <w:r w:rsidR="00B219F6" w:rsidRPr="00073D9F">
        <w:t>apresenta</w:t>
      </w:r>
      <w:r w:rsidRPr="00073D9F">
        <w:t xml:space="preserve"> a mensagem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_Ref12023348 \r \h </w:instrText>
      </w:r>
      <w:r w:rsidR="00257C46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="002863AB" w:rsidRPr="00073D9F">
        <w:rPr>
          <w:color w:val="31849B" w:themeColor="accent5" w:themeShade="BF"/>
        </w:rPr>
        <w:t>ME01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15AABF47" w14:textId="77777777" w:rsidR="00484037" w:rsidRPr="00073D9F" w:rsidRDefault="00484037" w:rsidP="00484037">
      <w:pPr>
        <w:pStyle w:val="PargrafodaLista"/>
      </w:pPr>
    </w:p>
    <w:p w14:paraId="37A0131E" w14:textId="77777777" w:rsidR="00304950" w:rsidRPr="00073D9F" w:rsidRDefault="00304950" w:rsidP="00484037">
      <w:pPr>
        <w:pStyle w:val="PargrafodaLista"/>
      </w:pPr>
    </w:p>
    <w:p w14:paraId="375294FA" w14:textId="38D3B58C" w:rsidR="001A73BB" w:rsidRPr="00073D9F" w:rsidRDefault="001A73BB" w:rsidP="00B5695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  <w:rPr>
          <w:color w:val="auto"/>
        </w:rPr>
      </w:pPr>
      <w:bookmarkStart w:id="31" w:name="_Ref14108183"/>
      <w:bookmarkStart w:id="32" w:name="_Ref17821886"/>
      <w:r w:rsidRPr="00073D9F">
        <w:rPr>
          <w:color w:val="auto"/>
        </w:rPr>
        <w:t>O sistema deve exibir a opção de “</w:t>
      </w:r>
      <w:r w:rsidRPr="00073D9F">
        <w:rPr>
          <w:b/>
          <w:color w:val="auto"/>
        </w:rPr>
        <w:t>Limpar</w:t>
      </w:r>
      <w:proofErr w:type="gramStart"/>
      <w:r w:rsidRPr="00073D9F">
        <w:rPr>
          <w:color w:val="auto"/>
        </w:rPr>
        <w:t>”;</w:t>
      </w:r>
      <w:bookmarkEnd w:id="31"/>
      <w:r w:rsidR="002E2C2B" w:rsidRPr="00073D9F">
        <w:rPr>
          <w:color w:val="auto"/>
        </w:rPr>
        <w:t xml:space="preserve"> </w:t>
      </w:r>
      <w:r w:rsidR="00E25CD3" w:rsidRPr="00073D9F">
        <w:rPr>
          <w:color w:val="auto"/>
        </w:rPr>
        <w:t xml:space="preserve"> </w:t>
      </w:r>
      <w:r w:rsidR="00E5283B" w:rsidRPr="00073D9F">
        <w:rPr>
          <w:color w:val="31849B" w:themeColor="accent5" w:themeShade="BF"/>
        </w:rPr>
        <w:t>[</w:t>
      </w:r>
      <w:proofErr w:type="gramEnd"/>
      <w:r w:rsidR="00E5283B" w:rsidRPr="00073D9F">
        <w:rPr>
          <w:color w:val="31849B" w:themeColor="accent5" w:themeShade="BF"/>
        </w:rPr>
        <w:fldChar w:fldCharType="begin"/>
      </w:r>
      <w:r w:rsidR="00E5283B" w:rsidRPr="00073D9F">
        <w:rPr>
          <w:color w:val="31849B" w:themeColor="accent5" w:themeShade="BF"/>
        </w:rPr>
        <w:instrText xml:space="preserve"> REF _Ref13579930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E5283B" w:rsidRPr="00073D9F">
        <w:rPr>
          <w:color w:val="31849B" w:themeColor="accent5" w:themeShade="BF"/>
        </w:rPr>
      </w:r>
      <w:r w:rsidR="00E5283B" w:rsidRPr="00073D9F">
        <w:rPr>
          <w:color w:val="31849B" w:themeColor="accent5" w:themeShade="BF"/>
        </w:rPr>
        <w:fldChar w:fldCharType="separate"/>
      </w:r>
      <w:r w:rsidR="00E5283B" w:rsidRPr="00073D9F">
        <w:rPr>
          <w:color w:val="31849B" w:themeColor="accent5" w:themeShade="BF"/>
        </w:rPr>
        <w:t>P01</w:t>
      </w:r>
      <w:r w:rsidR="00E5283B" w:rsidRPr="00073D9F">
        <w:rPr>
          <w:color w:val="31849B" w:themeColor="accent5" w:themeShade="BF"/>
        </w:rPr>
        <w:fldChar w:fldCharType="end"/>
      </w:r>
      <w:r w:rsidR="00E5283B" w:rsidRPr="00073D9F">
        <w:rPr>
          <w:color w:val="31849B" w:themeColor="accent5" w:themeShade="BF"/>
        </w:rPr>
        <w:t>]</w:t>
      </w:r>
      <w:bookmarkEnd w:id="32"/>
    </w:p>
    <w:p w14:paraId="255AD798" w14:textId="55CAD9FE" w:rsidR="00E25CD3" w:rsidRPr="00073D9F" w:rsidRDefault="00E25CD3" w:rsidP="00AF01D7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073D9F">
        <w:rPr>
          <w:color w:val="auto"/>
        </w:rPr>
        <w:t>O sistema identifica que o ator acionou a opção “Limpar”, o sistema limpa os filtros e o resultado da pesquisa. E disponibiliza os campos limpos para realização de uma nova pesquisa;</w:t>
      </w:r>
      <w:r w:rsidR="00B42391" w:rsidRPr="00073D9F">
        <w:rPr>
          <w:color w:val="auto"/>
        </w:rPr>
        <w:t xml:space="preserve"> </w:t>
      </w:r>
      <w:r w:rsidR="00B42391" w:rsidRPr="00073D9F">
        <w:rPr>
          <w:color w:val="31849B" w:themeColor="accent5" w:themeShade="BF"/>
        </w:rPr>
        <w:t>[</w:t>
      </w:r>
      <w:r w:rsidR="00B42391" w:rsidRPr="00073D9F">
        <w:rPr>
          <w:color w:val="31849B" w:themeColor="accent5" w:themeShade="BF"/>
        </w:rPr>
        <w:fldChar w:fldCharType="begin"/>
      </w:r>
      <w:r w:rsidR="00B42391" w:rsidRPr="00073D9F">
        <w:rPr>
          <w:color w:val="31849B" w:themeColor="accent5" w:themeShade="BF"/>
        </w:rPr>
        <w:instrText xml:space="preserve"> REF _Ref13645882 \r \h </w:instrText>
      </w:r>
      <w:r w:rsidR="001A73BB" w:rsidRPr="00073D9F">
        <w:rPr>
          <w:color w:val="31849B" w:themeColor="accent5" w:themeShade="BF"/>
        </w:rPr>
        <w:instrText xml:space="preserve"> \* MERGEFORMAT </w:instrText>
      </w:r>
      <w:r w:rsidR="00B42391" w:rsidRPr="00073D9F">
        <w:rPr>
          <w:color w:val="31849B" w:themeColor="accent5" w:themeShade="BF"/>
        </w:rPr>
      </w:r>
      <w:r w:rsidR="00B42391" w:rsidRPr="00073D9F">
        <w:rPr>
          <w:color w:val="31849B" w:themeColor="accent5" w:themeShade="BF"/>
        </w:rPr>
        <w:fldChar w:fldCharType="separate"/>
      </w:r>
      <w:r w:rsidR="002863AB" w:rsidRPr="00073D9F">
        <w:rPr>
          <w:color w:val="31849B" w:themeColor="accent5" w:themeShade="BF"/>
        </w:rPr>
        <w:t>1.2</w:t>
      </w:r>
      <w:r w:rsidR="00B42391" w:rsidRPr="00073D9F">
        <w:rPr>
          <w:color w:val="31849B" w:themeColor="accent5" w:themeShade="BF"/>
        </w:rPr>
        <w:fldChar w:fldCharType="end"/>
      </w:r>
      <w:r w:rsidR="00B42391" w:rsidRPr="00073D9F">
        <w:rPr>
          <w:color w:val="31849B" w:themeColor="accent5" w:themeShade="BF"/>
        </w:rPr>
        <w:t>]</w:t>
      </w:r>
    </w:p>
    <w:p w14:paraId="6EB000B2" w14:textId="06F6B641" w:rsidR="001A73BB" w:rsidRPr="00073D9F" w:rsidRDefault="001A73BB" w:rsidP="00AF01D7">
      <w:pPr>
        <w:pStyle w:val="PargrafodaLista"/>
        <w:widowControl/>
        <w:numPr>
          <w:ilvl w:val="0"/>
          <w:numId w:val="25"/>
        </w:numPr>
        <w:autoSpaceDE/>
        <w:autoSpaceDN/>
        <w:adjustRightInd/>
        <w:spacing w:after="200" w:line="276" w:lineRule="auto"/>
        <w:ind w:left="993"/>
        <w:contextualSpacing/>
        <w:jc w:val="both"/>
        <w:rPr>
          <w:color w:val="auto"/>
        </w:rPr>
      </w:pPr>
      <w:r w:rsidRPr="00073D9F">
        <w:rPr>
          <w:color w:val="auto"/>
        </w:rPr>
        <w:t>No campo limpo do resultado da pesquisa, o sistema deve exibir a informação: Selecion</w:t>
      </w:r>
      <w:r w:rsidR="00032841" w:rsidRPr="00073D9F">
        <w:rPr>
          <w:color w:val="auto"/>
        </w:rPr>
        <w:t>e</w:t>
      </w:r>
      <w:r w:rsidRPr="00073D9F">
        <w:rPr>
          <w:color w:val="auto"/>
        </w:rPr>
        <w:t xml:space="preserve"> o</w:t>
      </w:r>
      <w:r w:rsidR="00032841" w:rsidRPr="00073D9F">
        <w:rPr>
          <w:color w:val="auto"/>
        </w:rPr>
        <w:t>(</w:t>
      </w:r>
      <w:r w:rsidRPr="00073D9F">
        <w:rPr>
          <w:color w:val="auto"/>
        </w:rPr>
        <w:t>s</w:t>
      </w:r>
      <w:r w:rsidR="00032841" w:rsidRPr="00073D9F">
        <w:rPr>
          <w:color w:val="auto"/>
        </w:rPr>
        <w:t>)</w:t>
      </w:r>
      <w:r w:rsidRPr="00073D9F">
        <w:rPr>
          <w:color w:val="auto"/>
        </w:rPr>
        <w:t xml:space="preserve"> filtro</w:t>
      </w:r>
      <w:r w:rsidR="00032841" w:rsidRPr="00073D9F">
        <w:rPr>
          <w:color w:val="auto"/>
        </w:rPr>
        <w:t>(</w:t>
      </w:r>
      <w:r w:rsidRPr="00073D9F">
        <w:rPr>
          <w:color w:val="auto"/>
        </w:rPr>
        <w:t>s</w:t>
      </w:r>
      <w:r w:rsidR="00032841" w:rsidRPr="00073D9F">
        <w:rPr>
          <w:color w:val="auto"/>
        </w:rPr>
        <w:t>)</w:t>
      </w:r>
      <w:r w:rsidRPr="00073D9F">
        <w:rPr>
          <w:color w:val="auto"/>
        </w:rPr>
        <w:t xml:space="preserve"> para a nova pesquisa;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_Ref13645882 \r \h 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="002863AB" w:rsidRPr="00073D9F">
        <w:rPr>
          <w:color w:val="31849B" w:themeColor="accent5" w:themeShade="BF"/>
        </w:rPr>
        <w:t>1.2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7806E40C" w14:textId="77777777" w:rsidR="00484037" w:rsidRPr="00073D9F" w:rsidRDefault="00484037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130A4762" w14:textId="77777777" w:rsidR="00304950" w:rsidRPr="00073D9F" w:rsidRDefault="00304950" w:rsidP="0048403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color w:val="auto"/>
        </w:rPr>
      </w:pPr>
    </w:p>
    <w:p w14:paraId="7CC4D4E7" w14:textId="2F28F934" w:rsidR="00DE0C01" w:rsidRPr="00073D9F" w:rsidRDefault="00DE0C01" w:rsidP="00287290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073D9F">
        <w:t xml:space="preserve"> </w:t>
      </w:r>
      <w:r w:rsidR="00B219F6" w:rsidRPr="00073D9F">
        <w:t xml:space="preserve"> O sistema não identifica nenhum resultado para o filtro informado, o sistema apresenta mensagem</w:t>
      </w:r>
      <w:r w:rsidR="00122F06" w:rsidRPr="00073D9F">
        <w:t>;</w:t>
      </w:r>
      <w:r w:rsidR="00B219F6" w:rsidRPr="00073D9F">
        <w:t xml:space="preserve"> </w:t>
      </w:r>
      <w:r w:rsidR="00A35A6B" w:rsidRPr="00073D9F">
        <w:rPr>
          <w:color w:val="31849B" w:themeColor="accent5" w:themeShade="BF"/>
        </w:rPr>
        <w:t>[</w:t>
      </w:r>
      <w:r w:rsidR="00A35A6B" w:rsidRPr="00073D9F">
        <w:rPr>
          <w:color w:val="31849B" w:themeColor="accent5" w:themeShade="BF"/>
        </w:rPr>
        <w:fldChar w:fldCharType="begin"/>
      </w:r>
      <w:r w:rsidR="00A35A6B" w:rsidRPr="00073D9F">
        <w:rPr>
          <w:color w:val="31849B" w:themeColor="accent5" w:themeShade="BF"/>
        </w:rPr>
        <w:instrText xml:space="preserve"> REF _Ref13647479 \r \h </w:instrText>
      </w:r>
      <w:r w:rsidR="00FA5096" w:rsidRPr="00073D9F">
        <w:rPr>
          <w:color w:val="31849B" w:themeColor="accent5" w:themeShade="BF"/>
        </w:rPr>
        <w:instrText xml:space="preserve"> \* MERGEFORMAT </w:instrText>
      </w:r>
      <w:r w:rsidR="00A35A6B" w:rsidRPr="00073D9F">
        <w:rPr>
          <w:color w:val="31849B" w:themeColor="accent5" w:themeShade="BF"/>
        </w:rPr>
      </w:r>
      <w:r w:rsidR="00A35A6B" w:rsidRPr="00073D9F">
        <w:rPr>
          <w:color w:val="31849B" w:themeColor="accent5" w:themeShade="BF"/>
        </w:rPr>
        <w:fldChar w:fldCharType="separate"/>
      </w:r>
      <w:r w:rsidR="002863AB" w:rsidRPr="00073D9F">
        <w:rPr>
          <w:color w:val="31849B" w:themeColor="accent5" w:themeShade="BF"/>
        </w:rPr>
        <w:t>ME02</w:t>
      </w:r>
      <w:r w:rsidR="00A35A6B" w:rsidRPr="00073D9F">
        <w:rPr>
          <w:color w:val="31849B" w:themeColor="accent5" w:themeShade="BF"/>
        </w:rPr>
        <w:fldChar w:fldCharType="end"/>
      </w:r>
      <w:r w:rsidR="00A35A6B" w:rsidRPr="00073D9F">
        <w:rPr>
          <w:color w:val="31849B" w:themeColor="accent5" w:themeShade="BF"/>
        </w:rPr>
        <w:t>]</w:t>
      </w:r>
    </w:p>
    <w:p w14:paraId="2FB28F4A" w14:textId="295EA41A" w:rsidR="00326FC1" w:rsidRPr="00073D9F" w:rsidRDefault="00326FC1" w:rsidP="00326FC1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</w:pPr>
    </w:p>
    <w:p w14:paraId="6C59C22E" w14:textId="16BBCFEE" w:rsidR="001738CF" w:rsidRPr="00073D9F" w:rsidRDefault="001738CF" w:rsidP="002B4DE5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1261BD77" w14:textId="13BFBDB7" w:rsidR="00AD6364" w:rsidRPr="00073D9F" w:rsidRDefault="00A24EFF" w:rsidP="009A5D18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567"/>
        <w:contextualSpacing/>
        <w:rPr>
          <w:b/>
          <w:u w:val="single"/>
        </w:rPr>
      </w:pPr>
      <w:bookmarkStart w:id="33" w:name="_Ref17461581"/>
      <w:bookmarkStart w:id="34" w:name="_Ref14108152"/>
      <w:r w:rsidRPr="00073D9F">
        <w:rPr>
          <w:b/>
          <w:u w:val="single"/>
        </w:rPr>
        <w:t>CADASTRAR / INCLUIR</w:t>
      </w:r>
      <w:bookmarkEnd w:id="33"/>
    </w:p>
    <w:p w14:paraId="303AF9C5" w14:textId="2CE880CB" w:rsidR="00AD6364" w:rsidRPr="00073D9F" w:rsidRDefault="00AD6364" w:rsidP="00AF01D7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073D9F">
        <w:t>O ator aciona a opção que permite Cadastrar um c</w:t>
      </w:r>
      <w:r w:rsidR="00D22A2A" w:rsidRPr="00073D9F">
        <w:t>orpo do E-Mail</w:t>
      </w:r>
      <w:r w:rsidRPr="00073D9F">
        <w:t xml:space="preserve">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_Ref13579930 \r \h 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P01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t xml:space="preserve">, o sistema exibe 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="004308BB" w:rsidRPr="00073D9F">
        <w:rPr>
          <w:color w:val="auto"/>
        </w:rPr>
        <w:t>;</w:t>
      </w:r>
      <w:r w:rsidRPr="00073D9F">
        <w:rPr>
          <w:color w:val="auto"/>
        </w:rPr>
        <w:t xml:space="preserve"> </w:t>
      </w:r>
    </w:p>
    <w:p w14:paraId="1265640A" w14:textId="77777777" w:rsidR="00257F1E" w:rsidRPr="00073D9F" w:rsidRDefault="00257F1E" w:rsidP="00257F1E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618CBF59" w14:textId="7A86E6ED" w:rsidR="00AD6364" w:rsidRPr="00073D9F" w:rsidRDefault="00AD6364" w:rsidP="00AF01D7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73D9F">
        <w:rPr>
          <w:color w:val="auto"/>
        </w:rPr>
        <w:t>O sistema deve apresentar o formulário com os campos habilitados para preenchimento</w:t>
      </w:r>
      <w:r w:rsidR="00257F1E" w:rsidRPr="00073D9F">
        <w:rPr>
          <w:color w:val="auto"/>
        </w:rPr>
        <w:t>;</w:t>
      </w:r>
      <w:r w:rsidRPr="00073D9F">
        <w:rPr>
          <w:color w:val="auto"/>
        </w:rPr>
        <w:t xml:space="preserve">  </w:t>
      </w:r>
    </w:p>
    <w:p w14:paraId="74911F73" w14:textId="77777777" w:rsidR="00257F1E" w:rsidRPr="00073D9F" w:rsidRDefault="00257F1E" w:rsidP="00257F1E">
      <w:pPr>
        <w:pStyle w:val="PargrafodaLista"/>
        <w:rPr>
          <w:color w:val="auto"/>
        </w:rPr>
      </w:pPr>
    </w:p>
    <w:p w14:paraId="4CBD43C0" w14:textId="50BE103E" w:rsidR="00D43AAD" w:rsidRPr="00073D9F" w:rsidRDefault="00D43AAD" w:rsidP="00AF01D7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73D9F">
        <w:rPr>
          <w:color w:val="auto"/>
        </w:rPr>
        <w:t>O ator preenche os campos e aciona a opção “</w:t>
      </w:r>
      <w:r w:rsidRPr="00073D9F">
        <w:rPr>
          <w:b/>
          <w:color w:val="auto"/>
        </w:rPr>
        <w:t>Visualizar</w:t>
      </w:r>
      <w:r w:rsidRPr="00073D9F">
        <w:rPr>
          <w:color w:val="auto"/>
        </w:rPr>
        <w:t xml:space="preserve">”, o sistema exibe 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_Ref17576318 \r \h </w:instrText>
      </w:r>
      <w:r w:rsidR="00F64C32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 xml:space="preserve">], </w:t>
      </w:r>
      <w:r w:rsidRPr="00073D9F">
        <w:rPr>
          <w:color w:val="000000" w:themeColor="text1"/>
        </w:rPr>
        <w:t>com o corpo, cabeçalho</w:t>
      </w:r>
      <w:r w:rsidR="00191EF8" w:rsidRPr="00073D9F">
        <w:rPr>
          <w:color w:val="000000" w:themeColor="text1"/>
        </w:rPr>
        <w:t>, comentários</w:t>
      </w:r>
      <w:r w:rsidRPr="00073D9F">
        <w:rPr>
          <w:color w:val="000000" w:themeColor="text1"/>
        </w:rPr>
        <w:t xml:space="preserve"> e rodapé</w:t>
      </w:r>
      <w:r w:rsidR="00191EF8" w:rsidRPr="00073D9F">
        <w:rPr>
          <w:color w:val="000000" w:themeColor="text1"/>
        </w:rPr>
        <w:t xml:space="preserve">, </w:t>
      </w:r>
      <w:r w:rsidRPr="00073D9F">
        <w:rPr>
          <w:color w:val="000000" w:themeColor="text1"/>
        </w:rPr>
        <w:t>conforme parametrização definida;</w:t>
      </w:r>
    </w:p>
    <w:p w14:paraId="089EC9DF" w14:textId="77777777" w:rsidR="00396F8D" w:rsidRPr="00073D9F" w:rsidRDefault="00396F8D" w:rsidP="00396F8D">
      <w:pPr>
        <w:pStyle w:val="PargrafodaLista"/>
        <w:rPr>
          <w:color w:val="auto"/>
        </w:rPr>
      </w:pPr>
    </w:p>
    <w:p w14:paraId="40AEAFE5" w14:textId="29EF1CFA" w:rsidR="00396F8D" w:rsidRPr="00073D9F" w:rsidRDefault="00396F8D" w:rsidP="00AF01D7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073D9F">
        <w:rPr>
          <w:color w:val="auto"/>
        </w:rPr>
        <w:t xml:space="preserve">Ao acionar a opção </w:t>
      </w:r>
      <w:r w:rsidRPr="00073D9F">
        <w:rPr>
          <w:b/>
          <w:color w:val="auto"/>
        </w:rPr>
        <w:t>Visualizar</w:t>
      </w:r>
      <w:r w:rsidRPr="00073D9F">
        <w:rPr>
          <w:color w:val="auto"/>
        </w:rPr>
        <w:t>, o sistema deve validar se os campos obrigatórios foram preenchidos;</w:t>
      </w:r>
      <w:r w:rsidR="00191EF8" w:rsidRPr="00073D9F">
        <w:rPr>
          <w:color w:val="auto"/>
        </w:rPr>
        <w:t xml:space="preserve"> </w:t>
      </w:r>
      <w:r w:rsidR="00191EF8" w:rsidRPr="00073D9F">
        <w:rPr>
          <w:color w:val="31849B" w:themeColor="accent5" w:themeShade="BF"/>
        </w:rPr>
        <w:t>[</w:t>
      </w:r>
      <w:r w:rsidR="00191EF8" w:rsidRPr="00073D9F">
        <w:rPr>
          <w:color w:val="31849B" w:themeColor="accent5" w:themeShade="BF"/>
        </w:rPr>
        <w:fldChar w:fldCharType="begin"/>
      </w:r>
      <w:r w:rsidR="00191EF8" w:rsidRPr="00073D9F">
        <w:rPr>
          <w:color w:val="31849B" w:themeColor="accent5" w:themeShade="BF"/>
        </w:rPr>
        <w:instrText xml:space="preserve"> REF _Ref17461370 \r \h </w:instrText>
      </w:r>
      <w:r w:rsidR="000B70DE" w:rsidRPr="00073D9F">
        <w:rPr>
          <w:color w:val="31849B" w:themeColor="accent5" w:themeShade="BF"/>
        </w:rPr>
        <w:instrText xml:space="preserve"> \* MERGEFORMAT </w:instrText>
      </w:r>
      <w:r w:rsidR="00191EF8" w:rsidRPr="00073D9F">
        <w:rPr>
          <w:color w:val="31849B" w:themeColor="accent5" w:themeShade="BF"/>
        </w:rPr>
      </w:r>
      <w:r w:rsidR="00191EF8" w:rsidRPr="00073D9F">
        <w:rPr>
          <w:color w:val="31849B" w:themeColor="accent5" w:themeShade="BF"/>
        </w:rPr>
        <w:fldChar w:fldCharType="separate"/>
      </w:r>
      <w:r w:rsidR="00191EF8" w:rsidRPr="00073D9F">
        <w:rPr>
          <w:color w:val="31849B" w:themeColor="accent5" w:themeShade="BF"/>
        </w:rPr>
        <w:t>P02</w:t>
      </w:r>
      <w:r w:rsidR="00191EF8" w:rsidRPr="00073D9F">
        <w:rPr>
          <w:color w:val="31849B" w:themeColor="accent5" w:themeShade="BF"/>
        </w:rPr>
        <w:fldChar w:fldCharType="end"/>
      </w:r>
      <w:r w:rsidR="00191EF8" w:rsidRPr="00073D9F">
        <w:rPr>
          <w:color w:val="31849B" w:themeColor="accent5" w:themeShade="BF"/>
        </w:rPr>
        <w:t>] [</w:t>
      </w:r>
      <w:r w:rsidR="00191EF8" w:rsidRPr="00073D9F">
        <w:rPr>
          <w:color w:val="31849B" w:themeColor="accent5" w:themeShade="BF"/>
        </w:rPr>
        <w:fldChar w:fldCharType="begin"/>
      </w:r>
      <w:r w:rsidR="00191EF8" w:rsidRPr="00073D9F">
        <w:rPr>
          <w:color w:val="31849B" w:themeColor="accent5" w:themeShade="BF"/>
        </w:rPr>
        <w:instrText xml:space="preserve"> REF _Ref17460175 \r \h  \* MERGEFORMAT </w:instrText>
      </w:r>
      <w:r w:rsidR="00191EF8" w:rsidRPr="00073D9F">
        <w:rPr>
          <w:color w:val="31849B" w:themeColor="accent5" w:themeShade="BF"/>
        </w:rPr>
      </w:r>
      <w:r w:rsidR="00191EF8" w:rsidRPr="00073D9F">
        <w:rPr>
          <w:color w:val="31849B" w:themeColor="accent5" w:themeShade="BF"/>
        </w:rPr>
        <w:fldChar w:fldCharType="separate"/>
      </w:r>
      <w:r w:rsidR="00191EF8" w:rsidRPr="00073D9F">
        <w:rPr>
          <w:color w:val="31849B" w:themeColor="accent5" w:themeShade="BF"/>
        </w:rPr>
        <w:t>P03</w:t>
      </w:r>
      <w:r w:rsidR="00191EF8" w:rsidRPr="00073D9F">
        <w:rPr>
          <w:color w:val="31849B" w:themeColor="accent5" w:themeShade="BF"/>
        </w:rPr>
        <w:fldChar w:fldCharType="end"/>
      </w:r>
      <w:r w:rsidR="00191EF8" w:rsidRPr="00073D9F">
        <w:rPr>
          <w:color w:val="31849B" w:themeColor="accent5" w:themeShade="BF"/>
        </w:rPr>
        <w:t>]</w:t>
      </w:r>
    </w:p>
    <w:p w14:paraId="7D07358F" w14:textId="77777777" w:rsidR="00396F8D" w:rsidRPr="00073D9F" w:rsidRDefault="00396F8D" w:rsidP="00396F8D">
      <w:pPr>
        <w:pStyle w:val="PargrafodaLista"/>
        <w:rPr>
          <w:color w:val="auto"/>
        </w:rPr>
      </w:pPr>
    </w:p>
    <w:p w14:paraId="404A6CC5" w14:textId="38035606" w:rsidR="000B70DE" w:rsidRPr="00073D9F" w:rsidRDefault="000B70DE" w:rsidP="000B70DE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073D9F">
        <w:rPr>
          <w:color w:val="auto"/>
        </w:rPr>
        <w:t>O sistema identifica que os campos obrigatórios não foram informados, o sistema exibe mensagem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_Ref17462071 \r \h 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ME03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 xml:space="preserve">] </w:t>
      </w:r>
      <w:r w:rsidRPr="00073D9F">
        <w:rPr>
          <w:color w:val="000000" w:themeColor="text1"/>
        </w:rPr>
        <w:t>destacada em vermelho.</w:t>
      </w:r>
    </w:p>
    <w:p w14:paraId="64E33F7B" w14:textId="77777777" w:rsidR="00396F8D" w:rsidRPr="00073D9F" w:rsidRDefault="00396F8D" w:rsidP="00396F8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59B3C879" w14:textId="0C657170" w:rsidR="00D43AAD" w:rsidRPr="00073D9F" w:rsidRDefault="00D43AAD" w:rsidP="00AF01D7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73D9F">
        <w:rPr>
          <w:color w:val="auto"/>
        </w:rPr>
        <w:t xml:space="preserve">O ator visualiza </w:t>
      </w:r>
      <w:r w:rsidR="00FA4110" w:rsidRPr="00073D9F">
        <w:rPr>
          <w:color w:val="auto"/>
        </w:rPr>
        <w:t xml:space="preserve">os dados </w:t>
      </w:r>
      <w:r w:rsidR="009A7ECB" w:rsidRPr="00073D9F">
        <w:rPr>
          <w:color w:val="31849B" w:themeColor="accent5" w:themeShade="BF"/>
        </w:rPr>
        <w:t>[</w:t>
      </w:r>
      <w:r w:rsidR="009A7ECB" w:rsidRPr="00073D9F">
        <w:rPr>
          <w:color w:val="31849B" w:themeColor="accent5" w:themeShade="BF"/>
        </w:rPr>
        <w:fldChar w:fldCharType="begin"/>
      </w:r>
      <w:r w:rsidR="009A7ECB" w:rsidRPr="00073D9F">
        <w:rPr>
          <w:color w:val="31849B" w:themeColor="accent5" w:themeShade="BF"/>
        </w:rPr>
        <w:instrText xml:space="preserve"> REF _Ref17576318 \r \h  \* MERGEFORMAT </w:instrText>
      </w:r>
      <w:r w:rsidR="009A7ECB" w:rsidRPr="00073D9F">
        <w:rPr>
          <w:color w:val="31849B" w:themeColor="accent5" w:themeShade="BF"/>
        </w:rPr>
      </w:r>
      <w:r w:rsidR="009A7ECB" w:rsidRPr="00073D9F">
        <w:rPr>
          <w:color w:val="31849B" w:themeColor="accent5" w:themeShade="BF"/>
        </w:rPr>
        <w:fldChar w:fldCharType="separate"/>
      </w:r>
      <w:r w:rsidR="009A7ECB" w:rsidRPr="00073D9F">
        <w:rPr>
          <w:color w:val="31849B" w:themeColor="accent5" w:themeShade="BF"/>
        </w:rPr>
        <w:t>P04</w:t>
      </w:r>
      <w:r w:rsidR="009A7ECB" w:rsidRPr="00073D9F">
        <w:rPr>
          <w:color w:val="31849B" w:themeColor="accent5" w:themeShade="BF"/>
        </w:rPr>
        <w:fldChar w:fldCharType="end"/>
      </w:r>
      <w:r w:rsidR="009A7ECB" w:rsidRPr="00073D9F">
        <w:rPr>
          <w:color w:val="31849B" w:themeColor="accent5" w:themeShade="BF"/>
        </w:rPr>
        <w:t>]</w:t>
      </w:r>
      <w:r w:rsidR="009A7ECB" w:rsidRPr="00073D9F">
        <w:rPr>
          <w:color w:val="auto"/>
        </w:rPr>
        <w:t xml:space="preserve"> </w:t>
      </w:r>
      <w:r w:rsidR="00FA4110" w:rsidRPr="00073D9F">
        <w:rPr>
          <w:color w:val="auto"/>
        </w:rPr>
        <w:t xml:space="preserve">e aciona a opção </w:t>
      </w:r>
      <w:r w:rsidR="00FA4110" w:rsidRPr="00073D9F">
        <w:rPr>
          <w:b/>
          <w:color w:val="auto"/>
        </w:rPr>
        <w:t>Concluir</w:t>
      </w:r>
      <w:r w:rsidR="006E72A3" w:rsidRPr="00073D9F">
        <w:rPr>
          <w:color w:val="auto"/>
        </w:rPr>
        <w:t xml:space="preserve">, o sistema exibe a mensagem </w:t>
      </w:r>
      <w:r w:rsidR="006E72A3" w:rsidRPr="00073D9F">
        <w:rPr>
          <w:color w:val="31849B" w:themeColor="accent5" w:themeShade="BF"/>
        </w:rPr>
        <w:t>[</w:t>
      </w:r>
      <w:r w:rsidR="006E72A3" w:rsidRPr="00073D9F">
        <w:rPr>
          <w:color w:val="31849B" w:themeColor="accent5" w:themeShade="BF"/>
        </w:rPr>
        <w:fldChar w:fldCharType="begin"/>
      </w:r>
      <w:r w:rsidR="006E72A3" w:rsidRPr="00073D9F">
        <w:rPr>
          <w:color w:val="31849B" w:themeColor="accent5" w:themeShade="BF"/>
        </w:rPr>
        <w:instrText xml:space="preserve"> REF _Ref17467703 \r \h </w:instrText>
      </w:r>
      <w:r w:rsidR="00F64C32" w:rsidRPr="00073D9F">
        <w:rPr>
          <w:color w:val="31849B" w:themeColor="accent5" w:themeShade="BF"/>
        </w:rPr>
        <w:instrText xml:space="preserve"> \* MERGEFORMAT </w:instrText>
      </w:r>
      <w:r w:rsidR="006E72A3" w:rsidRPr="00073D9F">
        <w:rPr>
          <w:color w:val="31849B" w:themeColor="accent5" w:themeShade="BF"/>
        </w:rPr>
      </w:r>
      <w:r w:rsidR="006E72A3" w:rsidRPr="00073D9F">
        <w:rPr>
          <w:color w:val="31849B" w:themeColor="accent5" w:themeShade="BF"/>
        </w:rPr>
        <w:fldChar w:fldCharType="separate"/>
      </w:r>
      <w:r w:rsidR="006E72A3" w:rsidRPr="00073D9F">
        <w:rPr>
          <w:color w:val="31849B" w:themeColor="accent5" w:themeShade="BF"/>
        </w:rPr>
        <w:t>ME04</w:t>
      </w:r>
      <w:r w:rsidR="006E72A3" w:rsidRPr="00073D9F">
        <w:rPr>
          <w:color w:val="31849B" w:themeColor="accent5" w:themeShade="BF"/>
        </w:rPr>
        <w:fldChar w:fldCharType="end"/>
      </w:r>
      <w:r w:rsidR="006E72A3" w:rsidRPr="00073D9F">
        <w:rPr>
          <w:color w:val="31849B" w:themeColor="accent5" w:themeShade="BF"/>
        </w:rPr>
        <w:t>]</w:t>
      </w:r>
    </w:p>
    <w:p w14:paraId="770D6CB3" w14:textId="77777777" w:rsidR="009A7ECB" w:rsidRPr="00073D9F" w:rsidRDefault="009A7ECB" w:rsidP="009A7ECB">
      <w:pPr>
        <w:pStyle w:val="PargrafodaLista"/>
        <w:rPr>
          <w:color w:val="auto"/>
        </w:rPr>
      </w:pPr>
    </w:p>
    <w:p w14:paraId="44CB4E93" w14:textId="46D62450" w:rsidR="009A7ECB" w:rsidRPr="00073D9F" w:rsidRDefault="009A7ECB" w:rsidP="00AF01D7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073D9F">
        <w:rPr>
          <w:color w:val="auto"/>
        </w:rPr>
        <w:t xml:space="preserve">Caso o ator acione a opção </w:t>
      </w:r>
      <w:r w:rsidRPr="00073D9F">
        <w:rPr>
          <w:b/>
          <w:color w:val="auto"/>
        </w:rPr>
        <w:t>Voltar</w:t>
      </w:r>
      <w:r w:rsidRPr="00073D9F">
        <w:rPr>
          <w:color w:val="auto"/>
        </w:rPr>
        <w:t xml:space="preserve"> na interface</w:t>
      </w:r>
      <w:r w:rsidRPr="00073D9F">
        <w:rPr>
          <w:b/>
          <w:color w:val="auto"/>
        </w:rPr>
        <w:t xml:space="preserve">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_Ref17576318 \r \h 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rPr>
          <w:color w:val="000000" w:themeColor="text1"/>
        </w:rPr>
        <w:t xml:space="preserve">, o sistema deve voltar para a interface que o acionou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F64C32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_Ref17460175 \r \h </w:instrText>
      </w:r>
      <w:r w:rsidR="00F64C32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rPr>
          <w:color w:val="000000" w:themeColor="text1"/>
        </w:rPr>
        <w:t>, com os dados preenchidos e disponível para edição.</w:t>
      </w:r>
    </w:p>
    <w:p w14:paraId="42D72C8E" w14:textId="77777777" w:rsidR="009A7ECB" w:rsidRPr="00073D9F" w:rsidRDefault="009A7ECB" w:rsidP="009A7ECB">
      <w:pPr>
        <w:pStyle w:val="PargrafodaLista"/>
        <w:rPr>
          <w:color w:val="auto"/>
        </w:rPr>
      </w:pPr>
    </w:p>
    <w:p w14:paraId="1CD56D84" w14:textId="2EDC03B7" w:rsidR="009A7ECB" w:rsidRPr="00073D9F" w:rsidRDefault="009A7ECB" w:rsidP="00AF01D7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073D9F">
        <w:rPr>
          <w:color w:val="auto"/>
        </w:rPr>
        <w:t xml:space="preserve">Mesmo nos casos </w:t>
      </w:r>
      <w:r w:rsidR="00505CD9" w:rsidRPr="00073D9F">
        <w:rPr>
          <w:color w:val="auto"/>
        </w:rPr>
        <w:t xml:space="preserve">em que o </w:t>
      </w:r>
      <w:r w:rsidRPr="00073D9F">
        <w:rPr>
          <w:color w:val="auto"/>
        </w:rPr>
        <w:t xml:space="preserve">ator </w:t>
      </w:r>
      <w:r w:rsidRPr="00073D9F">
        <w:rPr>
          <w:b/>
          <w:color w:val="auto"/>
        </w:rPr>
        <w:t>NÃO</w:t>
      </w:r>
      <w:r w:rsidRPr="00073D9F">
        <w:rPr>
          <w:color w:val="auto"/>
        </w:rPr>
        <w:t xml:space="preserve"> tenha acionado a opção </w:t>
      </w:r>
      <w:r w:rsidRPr="00073D9F">
        <w:rPr>
          <w:b/>
          <w:color w:val="auto"/>
        </w:rPr>
        <w:t>Concluir</w:t>
      </w:r>
      <w:r w:rsidR="000320C8" w:rsidRPr="00073D9F">
        <w:rPr>
          <w:color w:val="auto"/>
        </w:rPr>
        <w:t xml:space="preserve"> na interface </w:t>
      </w:r>
      <w:r w:rsidR="000320C8" w:rsidRPr="00073D9F">
        <w:rPr>
          <w:color w:val="31849B" w:themeColor="accent5" w:themeShade="BF"/>
        </w:rPr>
        <w:t>[</w:t>
      </w:r>
      <w:r w:rsidR="000320C8" w:rsidRPr="00073D9F">
        <w:rPr>
          <w:color w:val="31849B" w:themeColor="accent5" w:themeShade="BF"/>
        </w:rPr>
        <w:fldChar w:fldCharType="begin"/>
      </w:r>
      <w:r w:rsidR="000320C8" w:rsidRPr="00073D9F">
        <w:rPr>
          <w:color w:val="31849B" w:themeColor="accent5" w:themeShade="BF"/>
        </w:rPr>
        <w:instrText xml:space="preserve"> REF _Ref17576318 \r \h  \* MERGEFORMAT </w:instrText>
      </w:r>
      <w:r w:rsidR="000320C8" w:rsidRPr="00073D9F">
        <w:rPr>
          <w:color w:val="31849B" w:themeColor="accent5" w:themeShade="BF"/>
        </w:rPr>
      </w:r>
      <w:r w:rsidR="000320C8" w:rsidRPr="00073D9F">
        <w:rPr>
          <w:color w:val="31849B" w:themeColor="accent5" w:themeShade="BF"/>
        </w:rPr>
        <w:fldChar w:fldCharType="separate"/>
      </w:r>
      <w:r w:rsidR="000320C8" w:rsidRPr="00073D9F">
        <w:rPr>
          <w:color w:val="31849B" w:themeColor="accent5" w:themeShade="BF"/>
        </w:rPr>
        <w:t>P04</w:t>
      </w:r>
      <w:r w:rsidR="000320C8" w:rsidRPr="00073D9F">
        <w:rPr>
          <w:color w:val="31849B" w:themeColor="accent5" w:themeShade="BF"/>
        </w:rPr>
        <w:fldChar w:fldCharType="end"/>
      </w:r>
      <w:r w:rsidR="000320C8" w:rsidRPr="00073D9F">
        <w:rPr>
          <w:color w:val="31849B" w:themeColor="accent5" w:themeShade="BF"/>
        </w:rPr>
        <w:t>],</w:t>
      </w:r>
      <w:r w:rsidRPr="00073D9F">
        <w:rPr>
          <w:color w:val="auto"/>
        </w:rPr>
        <w:t xml:space="preserve"> o sistema deve exibir os dados preenchidos e disponível para edição</w:t>
      </w:r>
      <w:r w:rsidR="009B22F3" w:rsidRPr="00073D9F">
        <w:rPr>
          <w:color w:val="auto"/>
        </w:rPr>
        <w:t xml:space="preserve">, ao acionar a opção voltar na interface </w:t>
      </w:r>
      <w:r w:rsidR="009B22F3" w:rsidRPr="00073D9F">
        <w:rPr>
          <w:color w:val="31849B" w:themeColor="accent5" w:themeShade="BF"/>
        </w:rPr>
        <w:t>[</w:t>
      </w:r>
      <w:r w:rsidR="009B22F3" w:rsidRPr="00073D9F">
        <w:rPr>
          <w:color w:val="31849B" w:themeColor="accent5" w:themeShade="BF"/>
        </w:rPr>
        <w:fldChar w:fldCharType="begin"/>
      </w:r>
      <w:r w:rsidR="009B22F3" w:rsidRPr="00073D9F">
        <w:rPr>
          <w:color w:val="31849B" w:themeColor="accent5" w:themeShade="BF"/>
        </w:rPr>
        <w:instrText xml:space="preserve"> REF _Ref17576318 \r \h </w:instrText>
      </w:r>
      <w:r w:rsidR="00F64C32" w:rsidRPr="00073D9F">
        <w:rPr>
          <w:color w:val="31849B" w:themeColor="accent5" w:themeShade="BF"/>
        </w:rPr>
        <w:instrText xml:space="preserve"> \* MERGEFORMAT </w:instrText>
      </w:r>
      <w:r w:rsidR="009B22F3" w:rsidRPr="00073D9F">
        <w:rPr>
          <w:color w:val="31849B" w:themeColor="accent5" w:themeShade="BF"/>
        </w:rPr>
      </w:r>
      <w:r w:rsidR="009B22F3" w:rsidRPr="00073D9F">
        <w:rPr>
          <w:color w:val="31849B" w:themeColor="accent5" w:themeShade="BF"/>
        </w:rPr>
        <w:fldChar w:fldCharType="separate"/>
      </w:r>
      <w:r w:rsidR="009B22F3" w:rsidRPr="00073D9F">
        <w:rPr>
          <w:color w:val="31849B" w:themeColor="accent5" w:themeShade="BF"/>
        </w:rPr>
        <w:t>P04</w:t>
      </w:r>
      <w:r w:rsidR="009B22F3" w:rsidRPr="00073D9F">
        <w:rPr>
          <w:color w:val="31849B" w:themeColor="accent5" w:themeShade="BF"/>
        </w:rPr>
        <w:fldChar w:fldCharType="end"/>
      </w:r>
      <w:r w:rsidR="009B22F3" w:rsidRPr="00073D9F">
        <w:rPr>
          <w:color w:val="31849B" w:themeColor="accent5" w:themeShade="BF"/>
        </w:rPr>
        <w:t>]</w:t>
      </w:r>
      <w:r w:rsidRPr="00073D9F">
        <w:rPr>
          <w:color w:val="auto"/>
        </w:rPr>
        <w:t>.</w:t>
      </w:r>
    </w:p>
    <w:p w14:paraId="611EB939" w14:textId="77777777" w:rsidR="00D43AAD" w:rsidRPr="00073D9F" w:rsidRDefault="00D43AAD" w:rsidP="00D43AAD">
      <w:pPr>
        <w:pStyle w:val="PargrafodaLista"/>
        <w:rPr>
          <w:color w:val="auto"/>
        </w:rPr>
      </w:pPr>
    </w:p>
    <w:p w14:paraId="5C85DF41" w14:textId="440AC39E" w:rsidR="00AD6364" w:rsidRPr="00073D9F" w:rsidRDefault="00AD6364" w:rsidP="00AF01D7">
      <w:pPr>
        <w:pStyle w:val="PargrafodaLista"/>
        <w:widowControl/>
        <w:numPr>
          <w:ilvl w:val="0"/>
          <w:numId w:val="21"/>
        </w:numPr>
        <w:autoSpaceDE/>
        <w:adjustRightInd/>
        <w:spacing w:after="200" w:line="276" w:lineRule="auto"/>
        <w:contextualSpacing/>
        <w:jc w:val="both"/>
        <w:rPr>
          <w:color w:val="auto"/>
        </w:rPr>
      </w:pPr>
      <w:r w:rsidRPr="00073D9F">
        <w:rPr>
          <w:color w:val="auto"/>
        </w:rPr>
        <w:t>Ao acionar a opção de “</w:t>
      </w:r>
      <w:r w:rsidR="00AE69DC" w:rsidRPr="00073D9F">
        <w:rPr>
          <w:color w:val="auto"/>
        </w:rPr>
        <w:t>Concluir</w:t>
      </w:r>
      <w:r w:rsidRPr="00073D9F">
        <w:rPr>
          <w:color w:val="auto"/>
        </w:rPr>
        <w:t xml:space="preserve">”, o sistema deve </w:t>
      </w:r>
      <w:r w:rsidRPr="00073D9F">
        <w:rPr>
          <w:b/>
          <w:color w:val="auto"/>
        </w:rPr>
        <w:t>gerar um número incremental</w:t>
      </w:r>
      <w:r w:rsidRPr="00073D9F">
        <w:rPr>
          <w:color w:val="auto"/>
        </w:rPr>
        <w:t xml:space="preserve"> para cada registro</w:t>
      </w:r>
      <w:r w:rsidR="00D22A2A" w:rsidRPr="00073D9F">
        <w:rPr>
          <w:color w:val="auto"/>
        </w:rPr>
        <w:t xml:space="preserve"> do corpo do E-Mail</w:t>
      </w:r>
      <w:r w:rsidRPr="00073D9F">
        <w:rPr>
          <w:color w:val="auto"/>
        </w:rPr>
        <w:t>.</w:t>
      </w:r>
    </w:p>
    <w:p w14:paraId="47D4E28B" w14:textId="77777777" w:rsidR="00AD6364" w:rsidRPr="00073D9F" w:rsidRDefault="00AD6364" w:rsidP="00AD6364">
      <w:pPr>
        <w:spacing w:before="60" w:after="60"/>
        <w:ind w:left="993"/>
        <w:rPr>
          <w:rFonts w:cs="Arial"/>
          <w:color w:val="000000"/>
          <w:sz w:val="20"/>
        </w:rPr>
      </w:pPr>
      <w:r w:rsidRPr="00073D9F">
        <w:rPr>
          <w:rFonts w:cs="Arial"/>
          <w:color w:val="000000"/>
          <w:sz w:val="20"/>
        </w:rPr>
        <w:t>Sequencial =&gt; gerado pelo sistema somando 1 ao último algarismo.</w:t>
      </w:r>
    </w:p>
    <w:p w14:paraId="4D03DCA4" w14:textId="77777777" w:rsidR="00AD6364" w:rsidRPr="00073D9F" w:rsidRDefault="00AD6364" w:rsidP="00AD636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CEA728A" w14:textId="4654ECDE" w:rsidR="00C34037" w:rsidRPr="00073D9F" w:rsidRDefault="00C34037" w:rsidP="00AF01D7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073D9F">
        <w:rPr>
          <w:color w:val="auto"/>
        </w:rPr>
        <w:t xml:space="preserve">Este número deve ser exibido no resultado da pesquisa na coluna </w:t>
      </w:r>
      <w:r w:rsidRPr="00073D9F">
        <w:rPr>
          <w:b/>
          <w:color w:val="auto"/>
        </w:rPr>
        <w:t>Nº</w:t>
      </w:r>
      <w:r w:rsidR="00D10564" w:rsidRPr="00073D9F">
        <w:rPr>
          <w:b/>
          <w:color w:val="auto"/>
        </w:rPr>
        <w:t>;</w:t>
      </w:r>
      <w:r w:rsidR="00D10564" w:rsidRPr="00073D9F">
        <w:rPr>
          <w:color w:val="31849B" w:themeColor="accent5" w:themeShade="BF"/>
        </w:rPr>
        <w:t xml:space="preserve"> [</w:t>
      </w:r>
      <w:r w:rsidR="00D10564" w:rsidRPr="00073D9F">
        <w:rPr>
          <w:color w:val="31849B" w:themeColor="accent5" w:themeShade="BF"/>
        </w:rPr>
        <w:fldChar w:fldCharType="begin"/>
      </w:r>
      <w:r w:rsidR="00D10564" w:rsidRPr="00073D9F">
        <w:rPr>
          <w:color w:val="31849B" w:themeColor="accent5" w:themeShade="BF"/>
        </w:rPr>
        <w:instrText xml:space="preserve"> REF _Ref13579930 \r \h  \* MERGEFORMAT </w:instrText>
      </w:r>
      <w:r w:rsidR="00D10564" w:rsidRPr="00073D9F">
        <w:rPr>
          <w:color w:val="31849B" w:themeColor="accent5" w:themeShade="BF"/>
        </w:rPr>
      </w:r>
      <w:r w:rsidR="00D10564" w:rsidRPr="00073D9F">
        <w:rPr>
          <w:color w:val="31849B" w:themeColor="accent5" w:themeShade="BF"/>
        </w:rPr>
        <w:fldChar w:fldCharType="separate"/>
      </w:r>
      <w:r w:rsidR="00D10564" w:rsidRPr="00073D9F">
        <w:rPr>
          <w:color w:val="31849B" w:themeColor="accent5" w:themeShade="BF"/>
        </w:rPr>
        <w:t>P01</w:t>
      </w:r>
      <w:r w:rsidR="00D10564" w:rsidRPr="00073D9F">
        <w:rPr>
          <w:color w:val="31849B" w:themeColor="accent5" w:themeShade="BF"/>
        </w:rPr>
        <w:fldChar w:fldCharType="end"/>
      </w:r>
      <w:r w:rsidR="00D10564" w:rsidRPr="00073D9F">
        <w:rPr>
          <w:color w:val="31849B" w:themeColor="accent5" w:themeShade="BF"/>
        </w:rPr>
        <w:t>]</w:t>
      </w:r>
    </w:p>
    <w:p w14:paraId="5C901F30" w14:textId="77777777" w:rsidR="00545668" w:rsidRPr="00073D9F" w:rsidRDefault="00545668" w:rsidP="0054566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2009553F" w14:textId="77777777" w:rsidR="00545668" w:rsidRPr="00073D9F" w:rsidRDefault="00545668" w:rsidP="00545668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45D7DC7" w14:textId="0ED2AE58" w:rsidR="00861BE6" w:rsidRPr="00073D9F" w:rsidRDefault="00861BE6" w:rsidP="00AF01D7">
      <w:pPr>
        <w:pStyle w:val="PargrafodaLista"/>
        <w:numPr>
          <w:ilvl w:val="0"/>
          <w:numId w:val="22"/>
        </w:numPr>
        <w:spacing w:before="60" w:after="60"/>
        <w:ind w:left="709"/>
      </w:pPr>
      <w:r w:rsidRPr="00073D9F">
        <w:t xml:space="preserve">O sistema deve registrar uma trilha de auditoria contendo a ação executada (incluir, alterar), a identificação da funcionalidade, a data e hora da ocorrência e a identificação do </w:t>
      </w:r>
      <w:r w:rsidRPr="00073D9F">
        <w:lastRenderedPageBreak/>
        <w:t>ator; permitindo assim que todas as informações estarão disponíveis para a consulta através da aba Histórico.</w:t>
      </w:r>
    </w:p>
    <w:p w14:paraId="5B5778F8" w14:textId="77777777" w:rsidR="00987EC1" w:rsidRPr="00073D9F" w:rsidRDefault="00987EC1" w:rsidP="00987EC1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51A3E783" w14:textId="77777777" w:rsidR="00655218" w:rsidRPr="00073D9F" w:rsidRDefault="00655218" w:rsidP="00987EC1">
      <w:pPr>
        <w:pStyle w:val="PargrafodaLista"/>
        <w:spacing w:before="60" w:after="60"/>
        <w:ind w:left="993"/>
        <w:jc w:val="both"/>
        <w:rPr>
          <w:color w:val="auto"/>
        </w:rPr>
      </w:pPr>
    </w:p>
    <w:p w14:paraId="6765D08C" w14:textId="6EA1C9C7" w:rsidR="0064079E" w:rsidRPr="00073D9F" w:rsidRDefault="0064079E" w:rsidP="00987EC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5" w:name="_Ref17877913"/>
      <w:bookmarkStart w:id="36" w:name="_Ref17462589"/>
      <w:r w:rsidRPr="00073D9F">
        <w:t xml:space="preserve">Campo </w:t>
      </w:r>
      <w:r w:rsidRPr="00073D9F">
        <w:rPr>
          <w:b/>
        </w:rPr>
        <w:t>Ativar E-Mail</w:t>
      </w:r>
      <w:r w:rsidR="00D66873" w:rsidRPr="00073D9F">
        <w:rPr>
          <w:b/>
        </w:rPr>
        <w:t xml:space="preserve"> </w:t>
      </w:r>
      <w:r w:rsidR="00D66873" w:rsidRPr="00073D9F">
        <w:rPr>
          <w:color w:val="31849B" w:themeColor="accent5" w:themeShade="BF"/>
        </w:rPr>
        <w:t>[</w:t>
      </w:r>
      <w:r w:rsidR="00D66873" w:rsidRPr="00073D9F">
        <w:rPr>
          <w:color w:val="31849B" w:themeColor="accent5" w:themeShade="BF"/>
        </w:rPr>
        <w:fldChar w:fldCharType="begin"/>
      </w:r>
      <w:r w:rsidR="00D66873"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D66873" w:rsidRPr="00073D9F">
        <w:rPr>
          <w:color w:val="31849B" w:themeColor="accent5" w:themeShade="BF"/>
        </w:rPr>
      </w:r>
      <w:r w:rsidR="00D66873" w:rsidRPr="00073D9F">
        <w:rPr>
          <w:color w:val="31849B" w:themeColor="accent5" w:themeShade="BF"/>
        </w:rPr>
        <w:fldChar w:fldCharType="separate"/>
      </w:r>
      <w:r w:rsidR="00D66873" w:rsidRPr="00073D9F">
        <w:rPr>
          <w:color w:val="31849B" w:themeColor="accent5" w:themeShade="BF"/>
        </w:rPr>
        <w:t>P02</w:t>
      </w:r>
      <w:r w:rsidR="00D66873" w:rsidRPr="00073D9F">
        <w:rPr>
          <w:color w:val="31849B" w:themeColor="accent5" w:themeShade="BF"/>
        </w:rPr>
        <w:fldChar w:fldCharType="end"/>
      </w:r>
      <w:r w:rsidR="00D66873" w:rsidRPr="00073D9F">
        <w:rPr>
          <w:color w:val="31849B" w:themeColor="accent5" w:themeShade="BF"/>
        </w:rPr>
        <w:t>]</w:t>
      </w:r>
      <w:bookmarkEnd w:id="35"/>
    </w:p>
    <w:p w14:paraId="4DE620CB" w14:textId="322E7C9B" w:rsidR="0064079E" w:rsidRPr="00073D9F" w:rsidRDefault="0064079E" w:rsidP="00AF01D7">
      <w:pPr>
        <w:pStyle w:val="PargrafodaLista"/>
        <w:widowControl/>
        <w:numPr>
          <w:ilvl w:val="0"/>
          <w:numId w:val="2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O sistema deve disponibilizar um </w:t>
      </w:r>
      <w:proofErr w:type="gramStart"/>
      <w:r w:rsidRPr="00073D9F">
        <w:t xml:space="preserve">componente </w:t>
      </w:r>
      <w:r w:rsidRPr="00073D9F">
        <w:rPr>
          <w:noProof/>
        </w:rPr>
        <w:drawing>
          <wp:inline distT="0" distB="0" distL="0" distR="0" wp14:anchorId="057E1FE5" wp14:editId="529A4378">
            <wp:extent cx="190831" cy="9894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946" cy="10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D9F">
        <w:t>,</w:t>
      </w:r>
      <w:proofErr w:type="gramEnd"/>
      <w:r w:rsidRPr="00073D9F">
        <w:t xml:space="preserve"> para o corpo do E-Mail;</w:t>
      </w:r>
    </w:p>
    <w:p w14:paraId="1084DE05" w14:textId="77777777" w:rsidR="0064079E" w:rsidRPr="00073D9F" w:rsidRDefault="0064079E" w:rsidP="0064079E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54462A3A" w14:textId="0BFDBCD4" w:rsidR="0064079E" w:rsidRPr="00073D9F" w:rsidRDefault="0064079E" w:rsidP="00AF01D7">
      <w:pPr>
        <w:pStyle w:val="PargrafodaLista"/>
        <w:widowControl/>
        <w:numPr>
          <w:ilvl w:val="0"/>
          <w:numId w:val="26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Como default o sistema deve exibi-lo ativado;</w:t>
      </w:r>
    </w:p>
    <w:p w14:paraId="16520381" w14:textId="77777777" w:rsidR="001975A0" w:rsidRPr="00073D9F" w:rsidRDefault="001975A0" w:rsidP="001975A0">
      <w:pPr>
        <w:pStyle w:val="PargrafodaLista"/>
      </w:pPr>
    </w:p>
    <w:p w14:paraId="2BA19905" w14:textId="77777777" w:rsidR="00D66873" w:rsidRPr="00073D9F" w:rsidRDefault="00D66873" w:rsidP="0064079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5C8BB1A" w14:textId="379DC6EA" w:rsidR="00987EC1" w:rsidRPr="00073D9F" w:rsidRDefault="00987EC1" w:rsidP="00987EC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7" w:name="_Ref17574929"/>
      <w:bookmarkStart w:id="38" w:name="_Ref17878675"/>
      <w:r w:rsidRPr="00073D9F">
        <w:t xml:space="preserve">Campo </w:t>
      </w:r>
      <w:r w:rsidR="009E1134" w:rsidRPr="00073D9F">
        <w:rPr>
          <w:b/>
        </w:rPr>
        <w:t>Assunto</w:t>
      </w:r>
      <w:bookmarkEnd w:id="36"/>
      <w:bookmarkEnd w:id="37"/>
      <w:r w:rsidR="00C51228" w:rsidRPr="00073D9F">
        <w:rPr>
          <w:b/>
        </w:rPr>
        <w:t xml:space="preserve"> </w:t>
      </w:r>
      <w:r w:rsidR="00C51228" w:rsidRPr="00073D9F">
        <w:rPr>
          <w:color w:val="31849B" w:themeColor="accent5" w:themeShade="BF"/>
        </w:rPr>
        <w:t>[</w:t>
      </w:r>
      <w:r w:rsidR="00C51228" w:rsidRPr="00073D9F">
        <w:rPr>
          <w:color w:val="31849B" w:themeColor="accent5" w:themeShade="BF"/>
        </w:rPr>
        <w:fldChar w:fldCharType="begin"/>
      </w:r>
      <w:r w:rsidR="00C51228" w:rsidRPr="00073D9F">
        <w:rPr>
          <w:color w:val="31849B" w:themeColor="accent5" w:themeShade="BF"/>
        </w:rPr>
        <w:instrText xml:space="preserve"> REF _Ref17461370 \r \h </w:instrText>
      </w:r>
      <w:r w:rsidR="00F123D6" w:rsidRPr="00073D9F">
        <w:rPr>
          <w:color w:val="31849B" w:themeColor="accent5" w:themeShade="BF"/>
        </w:rPr>
        <w:instrText xml:space="preserve"> \* MERGEFORMAT </w:instrText>
      </w:r>
      <w:r w:rsidR="00C51228" w:rsidRPr="00073D9F">
        <w:rPr>
          <w:color w:val="31849B" w:themeColor="accent5" w:themeShade="BF"/>
        </w:rPr>
      </w:r>
      <w:r w:rsidR="00C51228" w:rsidRPr="00073D9F">
        <w:rPr>
          <w:color w:val="31849B" w:themeColor="accent5" w:themeShade="BF"/>
        </w:rPr>
        <w:fldChar w:fldCharType="separate"/>
      </w:r>
      <w:r w:rsidR="00C51228" w:rsidRPr="00073D9F">
        <w:rPr>
          <w:color w:val="31849B" w:themeColor="accent5" w:themeShade="BF"/>
        </w:rPr>
        <w:t>P02</w:t>
      </w:r>
      <w:r w:rsidR="00C51228" w:rsidRPr="00073D9F">
        <w:rPr>
          <w:color w:val="31849B" w:themeColor="accent5" w:themeShade="BF"/>
        </w:rPr>
        <w:fldChar w:fldCharType="end"/>
      </w:r>
      <w:r w:rsidR="00C51228" w:rsidRPr="00073D9F">
        <w:rPr>
          <w:color w:val="31849B" w:themeColor="accent5" w:themeShade="BF"/>
        </w:rPr>
        <w:t>]</w:t>
      </w:r>
      <w:bookmarkEnd w:id="38"/>
    </w:p>
    <w:p w14:paraId="40BEBBB2" w14:textId="6EE5DC64" w:rsidR="00987EC1" w:rsidRPr="00073D9F" w:rsidRDefault="00987EC1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O sistema deve disponibilizar um componente, para que o ator possa incluir/informar o </w:t>
      </w:r>
      <w:r w:rsidR="00494366" w:rsidRPr="00073D9F">
        <w:t>Assunto</w:t>
      </w:r>
      <w:r w:rsidRPr="00073D9F">
        <w:t xml:space="preserve"> do </w:t>
      </w:r>
      <w:r w:rsidR="00494366" w:rsidRPr="00073D9F">
        <w:t>Corpo</w:t>
      </w:r>
      <w:r w:rsidRPr="00073D9F">
        <w:t xml:space="preserve"> do E-Mail.</w:t>
      </w:r>
    </w:p>
    <w:p w14:paraId="082B0603" w14:textId="23DA1CE9" w:rsidR="00AD385A" w:rsidRPr="00073D9F" w:rsidRDefault="00763038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O </w:t>
      </w:r>
      <w:r w:rsidR="00AD385A" w:rsidRPr="00073D9F">
        <w:t>assunto</w:t>
      </w:r>
      <w:r w:rsidRPr="00073D9F">
        <w:t xml:space="preserve"> parametrizado pelo ator,</w:t>
      </w:r>
      <w:r w:rsidR="00AD385A" w:rsidRPr="00073D9F">
        <w:t xml:space="preserve"> deve ser exibido </w:t>
      </w:r>
      <w:r w:rsidRPr="00073D9F">
        <w:t>também, ao</w:t>
      </w:r>
      <w:r w:rsidR="00AD385A" w:rsidRPr="00073D9F">
        <w:t xml:space="preserve"> enviar o e-mail no campo </w:t>
      </w:r>
      <w:r w:rsidRPr="00073D9F">
        <w:t>“</w:t>
      </w:r>
      <w:r w:rsidR="00AD385A" w:rsidRPr="00073D9F">
        <w:t>assunto</w:t>
      </w:r>
      <w:r w:rsidRPr="00073D9F">
        <w:t>”.</w:t>
      </w:r>
      <w:r w:rsidR="00AD385A" w:rsidRPr="00073D9F">
        <w:t xml:space="preserve"> </w:t>
      </w:r>
    </w:p>
    <w:p w14:paraId="3AC98053" w14:textId="77777777" w:rsidR="00763038" w:rsidRPr="00073D9F" w:rsidRDefault="00763038" w:rsidP="0076303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049C0EF6" w14:textId="2738D246" w:rsidR="00987EC1" w:rsidRPr="00073D9F" w:rsidRDefault="00763038" w:rsidP="00987EC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noProof/>
        </w:rPr>
        <w:drawing>
          <wp:inline distT="0" distB="0" distL="0" distR="0" wp14:anchorId="5430855D" wp14:editId="6C8EBBDA">
            <wp:extent cx="3220444" cy="2188524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36" cy="219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6888" w14:textId="77777777" w:rsidR="00C90C74" w:rsidRPr="00073D9F" w:rsidRDefault="00C90C74" w:rsidP="00987EC1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25FF92F" w14:textId="3AE4C84A" w:rsidR="00987EC1" w:rsidRPr="00073D9F" w:rsidRDefault="00987EC1" w:rsidP="00987EC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39" w:name="_Ref17462609"/>
      <w:bookmarkStart w:id="40" w:name="_Ref17878785"/>
      <w:r w:rsidRPr="00073D9F">
        <w:t xml:space="preserve">Campo </w:t>
      </w:r>
      <w:r w:rsidR="005231F5" w:rsidRPr="00073D9F">
        <w:rPr>
          <w:b/>
        </w:rPr>
        <w:t>Cabeçalho e Rodapé</w:t>
      </w:r>
      <w:bookmarkEnd w:id="39"/>
      <w:r w:rsidR="00C803FB" w:rsidRPr="00073D9F">
        <w:rPr>
          <w:b/>
        </w:rPr>
        <w:t xml:space="preserve"> </w:t>
      </w:r>
      <w:r w:rsidR="00C51228" w:rsidRPr="00073D9F">
        <w:rPr>
          <w:color w:val="31849B" w:themeColor="accent5" w:themeShade="BF"/>
        </w:rPr>
        <w:t>[</w:t>
      </w:r>
      <w:r w:rsidR="00C51228" w:rsidRPr="00073D9F">
        <w:rPr>
          <w:color w:val="31849B" w:themeColor="accent5" w:themeShade="BF"/>
        </w:rPr>
        <w:fldChar w:fldCharType="begin"/>
      </w:r>
      <w:r w:rsidR="00C51228" w:rsidRPr="00073D9F">
        <w:rPr>
          <w:color w:val="31849B" w:themeColor="accent5" w:themeShade="BF"/>
        </w:rPr>
        <w:instrText xml:space="preserve"> REF _Ref17461370 \r \h </w:instrText>
      </w:r>
      <w:r w:rsidR="00F123D6" w:rsidRPr="00073D9F">
        <w:rPr>
          <w:color w:val="31849B" w:themeColor="accent5" w:themeShade="BF"/>
        </w:rPr>
        <w:instrText xml:space="preserve"> \* MERGEFORMAT </w:instrText>
      </w:r>
      <w:r w:rsidR="00C51228" w:rsidRPr="00073D9F">
        <w:rPr>
          <w:color w:val="31849B" w:themeColor="accent5" w:themeShade="BF"/>
        </w:rPr>
      </w:r>
      <w:r w:rsidR="00C51228" w:rsidRPr="00073D9F">
        <w:rPr>
          <w:color w:val="31849B" w:themeColor="accent5" w:themeShade="BF"/>
        </w:rPr>
        <w:fldChar w:fldCharType="separate"/>
      </w:r>
      <w:r w:rsidR="00C51228" w:rsidRPr="00073D9F">
        <w:rPr>
          <w:color w:val="31849B" w:themeColor="accent5" w:themeShade="BF"/>
        </w:rPr>
        <w:t>P02</w:t>
      </w:r>
      <w:r w:rsidR="00C51228" w:rsidRPr="00073D9F">
        <w:rPr>
          <w:color w:val="31849B" w:themeColor="accent5" w:themeShade="BF"/>
        </w:rPr>
        <w:fldChar w:fldCharType="end"/>
      </w:r>
      <w:r w:rsidR="00C51228" w:rsidRPr="00073D9F">
        <w:rPr>
          <w:color w:val="31849B" w:themeColor="accent5" w:themeShade="BF"/>
        </w:rPr>
        <w:t>]</w:t>
      </w:r>
      <w:bookmarkEnd w:id="40"/>
    </w:p>
    <w:p w14:paraId="16E766CE" w14:textId="7C019F49" w:rsidR="00987EC1" w:rsidRPr="00073D9F" w:rsidRDefault="00987EC1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O sistema deve disponibilizar um</w:t>
      </w:r>
      <w:r w:rsidR="002E73B6" w:rsidRPr="00073D9F">
        <w:t>a</w:t>
      </w:r>
      <w:r w:rsidR="00C51228" w:rsidRPr="00073D9F">
        <w:t xml:space="preserve"> </w:t>
      </w:r>
      <w:proofErr w:type="spellStart"/>
      <w:r w:rsidR="00C51228" w:rsidRPr="00073D9F">
        <w:t>combobox</w:t>
      </w:r>
      <w:proofErr w:type="spellEnd"/>
      <w:r w:rsidRPr="00073D9F">
        <w:t xml:space="preserve">, para que o ator possa </w:t>
      </w:r>
      <w:r w:rsidR="00C51228" w:rsidRPr="00073D9F">
        <w:t>selecionar o cabeçalho desejado;</w:t>
      </w:r>
    </w:p>
    <w:p w14:paraId="4FF14161" w14:textId="77777777" w:rsidR="00C51228" w:rsidRPr="00073D9F" w:rsidRDefault="00C51228" w:rsidP="00C5122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548B6F1" w14:textId="39B83CAD" w:rsidR="002E73B6" w:rsidRPr="00073D9F" w:rsidRDefault="002E73B6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O sistema deve popular essa </w:t>
      </w:r>
      <w:proofErr w:type="spellStart"/>
      <w:r w:rsidRPr="00073D9F">
        <w:t>combobox</w:t>
      </w:r>
      <w:proofErr w:type="spellEnd"/>
      <w:r w:rsidRPr="00073D9F">
        <w:t>, com os cabeçalhos e rodapé criados na HST011</w:t>
      </w:r>
      <w:r w:rsidR="006C636F" w:rsidRPr="00073D9F">
        <w:t>,</w:t>
      </w:r>
      <w:r w:rsidR="003A4FFD" w:rsidRPr="00073D9F">
        <w:t xml:space="preserve"> e </w:t>
      </w:r>
      <w:r w:rsidR="00210A3A" w:rsidRPr="00073D9F">
        <w:t xml:space="preserve">o </w:t>
      </w:r>
      <w:r w:rsidR="006C780D" w:rsidRPr="00073D9F">
        <w:t>valor Nenhum</w:t>
      </w:r>
      <w:r w:rsidRPr="00073D9F">
        <w:t>;</w:t>
      </w:r>
    </w:p>
    <w:p w14:paraId="519B929E" w14:textId="77777777" w:rsidR="002E73B6" w:rsidRPr="00073D9F" w:rsidRDefault="002E73B6" w:rsidP="002E73B6">
      <w:pPr>
        <w:pStyle w:val="PargrafodaLista"/>
      </w:pPr>
    </w:p>
    <w:p w14:paraId="5A647F50" w14:textId="77777777" w:rsidR="002E73B6" w:rsidRPr="00073D9F" w:rsidRDefault="002E73B6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O sistema deve exibir apenas o Cabeçalho e Rodapé que estão </w:t>
      </w:r>
      <w:r w:rsidRPr="00073D9F">
        <w:rPr>
          <w:b/>
        </w:rPr>
        <w:t>ATIVO</w:t>
      </w:r>
      <w:r w:rsidRPr="00073D9F">
        <w:t>, na HST011;</w:t>
      </w:r>
    </w:p>
    <w:p w14:paraId="0642C8AA" w14:textId="77777777" w:rsidR="00F723F1" w:rsidRPr="00073D9F" w:rsidRDefault="00F723F1" w:rsidP="00F723F1">
      <w:pPr>
        <w:pStyle w:val="PargrafodaLista"/>
      </w:pPr>
    </w:p>
    <w:p w14:paraId="69E8E301" w14:textId="15A995DF" w:rsidR="00F723F1" w:rsidRPr="00073D9F" w:rsidRDefault="00F723F1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Caso o ator selecion</w:t>
      </w:r>
      <w:r w:rsidR="003A4FFD" w:rsidRPr="00073D9F">
        <w:t>e</w:t>
      </w:r>
      <w:r w:rsidRPr="00073D9F">
        <w:t xml:space="preserve"> a opção </w:t>
      </w:r>
      <w:r w:rsidRPr="00073D9F">
        <w:rPr>
          <w:b/>
        </w:rPr>
        <w:t>Nenhum</w:t>
      </w:r>
      <w:r w:rsidRPr="00073D9F">
        <w:t>, o sistema deve exibir apenas o corpo do E-Mail</w:t>
      </w:r>
      <w:r w:rsidR="003A4FFD" w:rsidRPr="00073D9F">
        <w:t xml:space="preserve">, na interface </w:t>
      </w:r>
      <w:r w:rsidR="003A4FFD" w:rsidRPr="00073D9F">
        <w:rPr>
          <w:color w:val="31849B" w:themeColor="accent5" w:themeShade="BF"/>
        </w:rPr>
        <w:t>[</w:t>
      </w:r>
      <w:r w:rsidR="003A4FFD" w:rsidRPr="00073D9F">
        <w:rPr>
          <w:color w:val="31849B" w:themeColor="accent5" w:themeShade="BF"/>
        </w:rPr>
        <w:fldChar w:fldCharType="begin"/>
      </w:r>
      <w:r w:rsidR="003A4FFD" w:rsidRPr="00073D9F">
        <w:rPr>
          <w:color w:val="31849B" w:themeColor="accent5" w:themeShade="BF"/>
        </w:rPr>
        <w:instrText xml:space="preserve"> REF _Ref17576318 \r \h </w:instrText>
      </w:r>
      <w:r w:rsidR="006C636F" w:rsidRPr="00073D9F">
        <w:rPr>
          <w:color w:val="31849B" w:themeColor="accent5" w:themeShade="BF"/>
        </w:rPr>
        <w:instrText xml:space="preserve"> \* MERGEFORMAT </w:instrText>
      </w:r>
      <w:r w:rsidR="003A4FFD" w:rsidRPr="00073D9F">
        <w:rPr>
          <w:color w:val="31849B" w:themeColor="accent5" w:themeShade="BF"/>
        </w:rPr>
      </w:r>
      <w:r w:rsidR="003A4FFD" w:rsidRPr="00073D9F">
        <w:rPr>
          <w:color w:val="31849B" w:themeColor="accent5" w:themeShade="BF"/>
        </w:rPr>
        <w:fldChar w:fldCharType="separate"/>
      </w:r>
      <w:r w:rsidR="003A4FFD" w:rsidRPr="00073D9F">
        <w:rPr>
          <w:color w:val="31849B" w:themeColor="accent5" w:themeShade="BF"/>
        </w:rPr>
        <w:t>P04</w:t>
      </w:r>
      <w:r w:rsidR="003A4FFD" w:rsidRPr="00073D9F">
        <w:rPr>
          <w:color w:val="31849B" w:themeColor="accent5" w:themeShade="BF"/>
        </w:rPr>
        <w:fldChar w:fldCharType="end"/>
      </w:r>
      <w:r w:rsidR="003A4FFD" w:rsidRPr="00073D9F">
        <w:rPr>
          <w:color w:val="31849B" w:themeColor="accent5" w:themeShade="BF"/>
        </w:rPr>
        <w:t>]</w:t>
      </w:r>
      <w:r w:rsidR="00DE48A1" w:rsidRPr="00073D9F">
        <w:rPr>
          <w:color w:val="auto"/>
        </w:rPr>
        <w:t>, bem como,</w:t>
      </w:r>
      <w:r w:rsidR="003A4FFD" w:rsidRPr="00073D9F">
        <w:rPr>
          <w:color w:val="auto"/>
        </w:rPr>
        <w:t xml:space="preserve"> </w:t>
      </w:r>
      <w:r w:rsidR="003A4FFD" w:rsidRPr="00073D9F">
        <w:t xml:space="preserve">nos </w:t>
      </w:r>
      <w:r w:rsidR="00F72F60" w:rsidRPr="00073D9F">
        <w:t>E</w:t>
      </w:r>
      <w:r w:rsidR="003A4FFD" w:rsidRPr="00073D9F">
        <w:t>-</w:t>
      </w:r>
      <w:r w:rsidR="00F72F60" w:rsidRPr="00073D9F">
        <w:t>M</w:t>
      </w:r>
      <w:r w:rsidR="003A4FFD" w:rsidRPr="00073D9F">
        <w:t xml:space="preserve">ail disparados pelo sistema, que selecionaram o opção em questão. </w:t>
      </w:r>
    </w:p>
    <w:p w14:paraId="687B16F7" w14:textId="77777777" w:rsidR="006C636F" w:rsidRPr="00073D9F" w:rsidRDefault="006C636F" w:rsidP="006C636F">
      <w:pPr>
        <w:pStyle w:val="PargrafodaLista"/>
      </w:pPr>
    </w:p>
    <w:p w14:paraId="6BDBC0A9" w14:textId="73D3FEBD" w:rsidR="006C636F" w:rsidRPr="00073D9F" w:rsidRDefault="006C636F" w:rsidP="006C636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proofErr w:type="spellStart"/>
      <w:r w:rsidRPr="00073D9F">
        <w:t>Ex</w:t>
      </w:r>
      <w:proofErr w:type="spellEnd"/>
      <w:r w:rsidRPr="00073D9F">
        <w:t>:</w:t>
      </w:r>
    </w:p>
    <w:p w14:paraId="0FA5FB6F" w14:textId="4DCBAF34" w:rsidR="006C636F" w:rsidRPr="00073D9F" w:rsidRDefault="006C636F" w:rsidP="006C636F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noProof/>
        </w:rPr>
        <w:lastRenderedPageBreak/>
        <w:drawing>
          <wp:inline distT="0" distB="0" distL="0" distR="0" wp14:anchorId="1AE3E5DB" wp14:editId="6CD01EE2">
            <wp:extent cx="2977286" cy="236448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98" cy="238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C85" w14:textId="77777777" w:rsidR="002E73B6" w:rsidRPr="00073D9F" w:rsidRDefault="002E73B6" w:rsidP="002E73B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1A958C8" w14:textId="77777777" w:rsidR="00B7255B" w:rsidRPr="00073D9F" w:rsidRDefault="00B7255B" w:rsidP="002E73B6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7BA3F0BD" w14:textId="228F00F6" w:rsidR="00987EC1" w:rsidRPr="00073D9F" w:rsidRDefault="00655218" w:rsidP="00AB0F5D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41" w:name="_Ref17879032"/>
      <w:r w:rsidRPr="00073D9F">
        <w:t xml:space="preserve">Campo </w:t>
      </w:r>
      <w:r w:rsidRPr="00073D9F">
        <w:rPr>
          <w:b/>
        </w:rPr>
        <w:t>Ativ</w:t>
      </w:r>
      <w:r w:rsidR="00C803FB" w:rsidRPr="00073D9F">
        <w:rPr>
          <w:b/>
        </w:rPr>
        <w:t>idade Principal</w:t>
      </w:r>
      <w:r w:rsidR="00F813F8" w:rsidRPr="00073D9F">
        <w:rPr>
          <w:b/>
        </w:rPr>
        <w:t xml:space="preserve"> </w:t>
      </w:r>
      <w:r w:rsidR="00F813F8" w:rsidRPr="00073D9F">
        <w:rPr>
          <w:color w:val="31849B" w:themeColor="accent5" w:themeShade="BF"/>
        </w:rPr>
        <w:t>[</w:t>
      </w:r>
      <w:r w:rsidR="00F813F8" w:rsidRPr="00073D9F">
        <w:rPr>
          <w:color w:val="31849B" w:themeColor="accent5" w:themeShade="BF"/>
        </w:rPr>
        <w:fldChar w:fldCharType="begin"/>
      </w:r>
      <w:r w:rsidR="00F813F8" w:rsidRPr="00073D9F">
        <w:rPr>
          <w:color w:val="31849B" w:themeColor="accent5" w:themeShade="BF"/>
        </w:rPr>
        <w:instrText xml:space="preserve"> REF _Ref17461370 \r \h  \* MERGEFORMAT </w:instrText>
      </w:r>
      <w:r w:rsidR="00F813F8" w:rsidRPr="00073D9F">
        <w:rPr>
          <w:color w:val="31849B" w:themeColor="accent5" w:themeShade="BF"/>
        </w:rPr>
      </w:r>
      <w:r w:rsidR="00F813F8" w:rsidRPr="00073D9F">
        <w:rPr>
          <w:color w:val="31849B" w:themeColor="accent5" w:themeShade="BF"/>
        </w:rPr>
        <w:fldChar w:fldCharType="separate"/>
      </w:r>
      <w:r w:rsidR="00F813F8" w:rsidRPr="00073D9F">
        <w:rPr>
          <w:color w:val="31849B" w:themeColor="accent5" w:themeShade="BF"/>
        </w:rPr>
        <w:t>P02</w:t>
      </w:r>
      <w:r w:rsidR="00F813F8" w:rsidRPr="00073D9F">
        <w:rPr>
          <w:color w:val="31849B" w:themeColor="accent5" w:themeShade="BF"/>
        </w:rPr>
        <w:fldChar w:fldCharType="end"/>
      </w:r>
      <w:r w:rsidR="00F813F8" w:rsidRPr="00073D9F">
        <w:rPr>
          <w:color w:val="31849B" w:themeColor="accent5" w:themeShade="BF"/>
        </w:rPr>
        <w:t>]</w:t>
      </w:r>
      <w:bookmarkEnd w:id="41"/>
    </w:p>
    <w:p w14:paraId="0A804F48" w14:textId="6828CC6A" w:rsidR="00C803FB" w:rsidRPr="00073D9F" w:rsidRDefault="00C803FB" w:rsidP="00AF01D7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b/>
          <w:u w:val="single"/>
        </w:rPr>
      </w:pPr>
      <w:r w:rsidRPr="00073D9F">
        <w:t xml:space="preserve">O sistema deve </w:t>
      </w:r>
      <w:r w:rsidR="00AB0F5D" w:rsidRPr="00073D9F">
        <w:t xml:space="preserve">popular essa </w:t>
      </w:r>
      <w:proofErr w:type="spellStart"/>
      <w:r w:rsidR="00AB0F5D" w:rsidRPr="00073D9F">
        <w:t>combobox</w:t>
      </w:r>
      <w:proofErr w:type="spellEnd"/>
      <w:r w:rsidR="00AB0F5D" w:rsidRPr="00073D9F">
        <w:t>, com todas as Atividade Principal criada/incluídas na HST02</w:t>
      </w:r>
      <w:r w:rsidRPr="00073D9F">
        <w:t xml:space="preserve">; </w:t>
      </w:r>
    </w:p>
    <w:p w14:paraId="723ED31E" w14:textId="77777777" w:rsidR="00C803FB" w:rsidRPr="00073D9F" w:rsidRDefault="00C803FB" w:rsidP="00C803F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8BFAACC" w14:textId="77777777" w:rsidR="00B7255B" w:rsidRPr="00073D9F" w:rsidRDefault="00B7255B" w:rsidP="00C803FB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419FA3F9" w14:textId="0EC6C9C5" w:rsidR="00C36191" w:rsidRPr="00073D9F" w:rsidRDefault="00C36191" w:rsidP="00C36191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42" w:name="_Ref17879710"/>
      <w:r w:rsidRPr="00073D9F">
        <w:t xml:space="preserve">Campo </w:t>
      </w:r>
      <w:r w:rsidR="00C803FB" w:rsidRPr="00073D9F">
        <w:rPr>
          <w:b/>
        </w:rPr>
        <w:t>Atividade Secundária</w:t>
      </w:r>
      <w:r w:rsidR="00F813F8" w:rsidRPr="00073D9F">
        <w:rPr>
          <w:b/>
        </w:rPr>
        <w:t xml:space="preserve"> </w:t>
      </w:r>
      <w:r w:rsidR="00F813F8" w:rsidRPr="00073D9F">
        <w:rPr>
          <w:color w:val="31849B" w:themeColor="accent5" w:themeShade="BF"/>
        </w:rPr>
        <w:t>[</w:t>
      </w:r>
      <w:r w:rsidR="00F813F8" w:rsidRPr="00073D9F">
        <w:rPr>
          <w:color w:val="31849B" w:themeColor="accent5" w:themeShade="BF"/>
        </w:rPr>
        <w:fldChar w:fldCharType="begin"/>
      </w:r>
      <w:r w:rsidR="00F813F8" w:rsidRPr="00073D9F">
        <w:rPr>
          <w:color w:val="31849B" w:themeColor="accent5" w:themeShade="BF"/>
        </w:rPr>
        <w:instrText xml:space="preserve"> REF _Ref17461370 \r \h  \* MERGEFORMAT </w:instrText>
      </w:r>
      <w:r w:rsidR="00F813F8" w:rsidRPr="00073D9F">
        <w:rPr>
          <w:color w:val="31849B" w:themeColor="accent5" w:themeShade="BF"/>
        </w:rPr>
      </w:r>
      <w:r w:rsidR="00F813F8" w:rsidRPr="00073D9F">
        <w:rPr>
          <w:color w:val="31849B" w:themeColor="accent5" w:themeShade="BF"/>
        </w:rPr>
        <w:fldChar w:fldCharType="separate"/>
      </w:r>
      <w:r w:rsidR="00F813F8" w:rsidRPr="00073D9F">
        <w:rPr>
          <w:color w:val="31849B" w:themeColor="accent5" w:themeShade="BF"/>
        </w:rPr>
        <w:t>P02</w:t>
      </w:r>
      <w:r w:rsidR="00F813F8" w:rsidRPr="00073D9F">
        <w:rPr>
          <w:color w:val="31849B" w:themeColor="accent5" w:themeShade="BF"/>
        </w:rPr>
        <w:fldChar w:fldCharType="end"/>
      </w:r>
      <w:r w:rsidR="00F813F8" w:rsidRPr="00073D9F">
        <w:rPr>
          <w:color w:val="31849B" w:themeColor="accent5" w:themeShade="BF"/>
        </w:rPr>
        <w:t>]</w:t>
      </w:r>
      <w:bookmarkEnd w:id="42"/>
    </w:p>
    <w:p w14:paraId="0036F4AD" w14:textId="55B6A67E" w:rsidR="00AB0F5D" w:rsidRPr="00073D9F" w:rsidRDefault="00AB0F5D" w:rsidP="00AF01D7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73D9F">
        <w:t>O sistema</w:t>
      </w:r>
      <w:r w:rsidR="00B7255B" w:rsidRPr="00073D9F">
        <w:t xml:space="preserve"> deve popular essa </w:t>
      </w:r>
      <w:proofErr w:type="spellStart"/>
      <w:r w:rsidR="00B7255B" w:rsidRPr="00073D9F">
        <w:t>combobox</w:t>
      </w:r>
      <w:proofErr w:type="spellEnd"/>
      <w:r w:rsidR="00B7255B" w:rsidRPr="00073D9F">
        <w:t xml:space="preserve">, com as Atividade Secundárias (HST02), </w:t>
      </w:r>
      <w:r w:rsidR="004556D4" w:rsidRPr="00073D9F">
        <w:t xml:space="preserve">vinculadas à </w:t>
      </w:r>
      <w:r w:rsidR="00B7255B" w:rsidRPr="00073D9F">
        <w:t>Atividade Principal, anteriormente selecionada;</w:t>
      </w:r>
    </w:p>
    <w:p w14:paraId="36E34861" w14:textId="77777777" w:rsidR="00B7255B" w:rsidRPr="00073D9F" w:rsidRDefault="00B7255B" w:rsidP="00B7255B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2BCB219A" w14:textId="7031A824" w:rsidR="00E107B4" w:rsidRPr="00073D9F" w:rsidRDefault="00E107B4" w:rsidP="00B7255B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  <w:r w:rsidRPr="00073D9F">
        <w:rPr>
          <w:noProof/>
        </w:rPr>
        <w:drawing>
          <wp:inline distT="0" distB="0" distL="0" distR="0" wp14:anchorId="440A43EE" wp14:editId="7BFA8399">
            <wp:extent cx="4186528" cy="1476375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46" cy="1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59C1" w14:textId="2A792A4B" w:rsidR="00B7255B" w:rsidRPr="00073D9F" w:rsidRDefault="00B7255B" w:rsidP="00AF01D7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073D9F">
        <w:t xml:space="preserve">O sistema só deve popular essa </w:t>
      </w:r>
      <w:proofErr w:type="spellStart"/>
      <w:r w:rsidRPr="00073D9F">
        <w:t>combobox</w:t>
      </w:r>
      <w:proofErr w:type="spellEnd"/>
      <w:r w:rsidRPr="00073D9F">
        <w:t>, após seleção previa da Atividade Principal;</w:t>
      </w:r>
    </w:p>
    <w:p w14:paraId="0FD91B08" w14:textId="77777777" w:rsidR="00B7255B" w:rsidRPr="00073D9F" w:rsidRDefault="00B7255B" w:rsidP="00B7255B">
      <w:pPr>
        <w:pStyle w:val="PargrafodaLista"/>
      </w:pPr>
    </w:p>
    <w:p w14:paraId="07E7A4DE" w14:textId="78661B6F" w:rsidR="008A6D46" w:rsidRPr="00073D9F" w:rsidRDefault="00B7255B" w:rsidP="008A6D46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  <w:proofErr w:type="spellStart"/>
      <w:r w:rsidRPr="00073D9F">
        <w:t>Ex</w:t>
      </w:r>
      <w:proofErr w:type="spellEnd"/>
      <w:r w:rsidRPr="00073D9F">
        <w:t>:</w:t>
      </w:r>
    </w:p>
    <w:p w14:paraId="27B225EF" w14:textId="15763CA9" w:rsidR="00B7255B" w:rsidRPr="00073D9F" w:rsidRDefault="00B7255B" w:rsidP="008A6D46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  <w:r w:rsidRPr="00073D9F">
        <w:t>O ator incluiu na HST02 as seguinte Atividade Principal e Atividade Secundárias:</w:t>
      </w:r>
    </w:p>
    <w:p w14:paraId="3104852F" w14:textId="4EB91603" w:rsidR="00B7255B" w:rsidRPr="00073D9F" w:rsidRDefault="00B7255B" w:rsidP="00AF01D7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after="200" w:line="276" w:lineRule="auto"/>
        <w:contextualSpacing/>
        <w:jc w:val="both"/>
      </w:pPr>
      <w:r w:rsidRPr="00073D9F">
        <w:t xml:space="preserve">Atividade Principal – </w:t>
      </w:r>
      <w:r w:rsidRPr="00073D9F">
        <w:rPr>
          <w:b/>
          <w:color w:val="31849B" w:themeColor="accent5" w:themeShade="BF"/>
        </w:rPr>
        <w:t>A</w:t>
      </w:r>
    </w:p>
    <w:p w14:paraId="3583A633" w14:textId="47AFE92B" w:rsidR="00B7255B" w:rsidRPr="00073D9F" w:rsidRDefault="00B7255B" w:rsidP="00AF01D7">
      <w:pPr>
        <w:pStyle w:val="PargrafodaLista"/>
        <w:widowControl/>
        <w:numPr>
          <w:ilvl w:val="1"/>
          <w:numId w:val="27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73D9F">
        <w:t>Atividade Secundária -</w:t>
      </w:r>
      <w:r w:rsidRPr="00073D9F">
        <w:rPr>
          <w:b/>
        </w:rPr>
        <w:t xml:space="preserve"> </w:t>
      </w:r>
      <w:r w:rsidRPr="00073D9F">
        <w:rPr>
          <w:b/>
          <w:color w:val="C00000"/>
        </w:rPr>
        <w:t>AA</w:t>
      </w:r>
    </w:p>
    <w:p w14:paraId="7866938D" w14:textId="25690C69" w:rsidR="00B7255B" w:rsidRPr="00073D9F" w:rsidRDefault="00B7255B" w:rsidP="00AF01D7">
      <w:pPr>
        <w:pStyle w:val="PargrafodaLista"/>
        <w:widowControl/>
        <w:numPr>
          <w:ilvl w:val="1"/>
          <w:numId w:val="27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73D9F">
        <w:t>Atividade Secundária –</w:t>
      </w:r>
      <w:r w:rsidRPr="00073D9F">
        <w:rPr>
          <w:b/>
        </w:rPr>
        <w:t xml:space="preserve"> </w:t>
      </w:r>
      <w:r w:rsidRPr="00073D9F">
        <w:rPr>
          <w:b/>
          <w:color w:val="C00000"/>
        </w:rPr>
        <w:t>BB</w:t>
      </w:r>
    </w:p>
    <w:p w14:paraId="50144ABA" w14:textId="77777777" w:rsidR="00B7255B" w:rsidRPr="00073D9F" w:rsidRDefault="00B7255B" w:rsidP="00B7255B">
      <w:pPr>
        <w:pStyle w:val="PargrafodaLista"/>
        <w:widowControl/>
        <w:autoSpaceDE/>
        <w:autoSpaceDN/>
        <w:adjustRightInd/>
        <w:spacing w:after="200" w:line="276" w:lineRule="auto"/>
        <w:ind w:left="1854"/>
        <w:contextualSpacing/>
        <w:jc w:val="both"/>
      </w:pPr>
    </w:p>
    <w:p w14:paraId="2C29A28E" w14:textId="2D8E423D" w:rsidR="00B7255B" w:rsidRPr="00073D9F" w:rsidRDefault="00B7255B" w:rsidP="00AF01D7">
      <w:pPr>
        <w:pStyle w:val="PargrafodaLista"/>
        <w:widowControl/>
        <w:numPr>
          <w:ilvl w:val="0"/>
          <w:numId w:val="27"/>
        </w:numPr>
        <w:autoSpaceDE/>
        <w:autoSpaceDN/>
        <w:adjustRightInd/>
        <w:spacing w:after="200" w:line="276" w:lineRule="auto"/>
        <w:contextualSpacing/>
        <w:jc w:val="both"/>
      </w:pPr>
      <w:r w:rsidRPr="00073D9F">
        <w:t xml:space="preserve">Atividade Principal - </w:t>
      </w:r>
      <w:r w:rsidRPr="00073D9F">
        <w:rPr>
          <w:b/>
          <w:color w:val="31849B" w:themeColor="accent5" w:themeShade="BF"/>
        </w:rPr>
        <w:t>B</w:t>
      </w:r>
    </w:p>
    <w:p w14:paraId="04909476" w14:textId="7D3E0846" w:rsidR="00B7255B" w:rsidRPr="00073D9F" w:rsidRDefault="00B7255B" w:rsidP="00AF01D7">
      <w:pPr>
        <w:pStyle w:val="PargrafodaLista"/>
        <w:widowControl/>
        <w:numPr>
          <w:ilvl w:val="1"/>
          <w:numId w:val="27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73D9F">
        <w:t>Atividade Secundária -</w:t>
      </w:r>
      <w:r w:rsidRPr="00073D9F">
        <w:rPr>
          <w:b/>
        </w:rPr>
        <w:t xml:space="preserve"> </w:t>
      </w:r>
      <w:r w:rsidRPr="00073D9F">
        <w:rPr>
          <w:b/>
          <w:color w:val="C00000"/>
        </w:rPr>
        <w:t>CC</w:t>
      </w:r>
    </w:p>
    <w:p w14:paraId="399C2538" w14:textId="00BB0487" w:rsidR="00B7255B" w:rsidRPr="00073D9F" w:rsidRDefault="00B7255B" w:rsidP="00AF01D7">
      <w:pPr>
        <w:pStyle w:val="PargrafodaLista"/>
        <w:widowControl/>
        <w:numPr>
          <w:ilvl w:val="1"/>
          <w:numId w:val="27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73D9F">
        <w:t>Atividade Secundária –</w:t>
      </w:r>
      <w:r w:rsidRPr="00073D9F">
        <w:rPr>
          <w:b/>
        </w:rPr>
        <w:t xml:space="preserve"> </w:t>
      </w:r>
      <w:r w:rsidRPr="00073D9F">
        <w:rPr>
          <w:b/>
          <w:color w:val="C00000"/>
        </w:rPr>
        <w:t>DD</w:t>
      </w:r>
    </w:p>
    <w:p w14:paraId="0C21E13D" w14:textId="77777777" w:rsidR="002948E9" w:rsidRPr="00073D9F" w:rsidRDefault="002948E9" w:rsidP="002948E9">
      <w:pPr>
        <w:pStyle w:val="PargrafodaLista"/>
        <w:spacing w:before="60" w:after="60"/>
        <w:ind w:left="1134"/>
        <w:jc w:val="both"/>
        <w:rPr>
          <w:color w:val="auto"/>
        </w:rPr>
      </w:pPr>
    </w:p>
    <w:p w14:paraId="1521C7A7" w14:textId="77777777" w:rsidR="00314EEF" w:rsidRPr="00073D9F" w:rsidRDefault="00971E38" w:rsidP="00314EEF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073D9F">
        <w:rPr>
          <w:color w:val="auto"/>
        </w:rPr>
        <w:t xml:space="preserve">Na HST012, o ator selecionou na </w:t>
      </w:r>
      <w:proofErr w:type="spellStart"/>
      <w:r w:rsidRPr="00073D9F">
        <w:rPr>
          <w:color w:val="auto"/>
        </w:rPr>
        <w:t>combobox</w:t>
      </w:r>
      <w:proofErr w:type="spellEnd"/>
      <w:r w:rsidRPr="00073D9F">
        <w:rPr>
          <w:color w:val="auto"/>
        </w:rPr>
        <w:t xml:space="preserve"> da Atividade Principal</w:t>
      </w:r>
      <w:r w:rsidR="00314EEF" w:rsidRPr="00073D9F">
        <w:rPr>
          <w:color w:val="auto"/>
        </w:rPr>
        <w:t>, o valor igual a:</w:t>
      </w:r>
    </w:p>
    <w:p w14:paraId="1D46A424" w14:textId="5CFF4C2F" w:rsidR="00314EEF" w:rsidRPr="00073D9F" w:rsidRDefault="00314EEF" w:rsidP="00AF01D7">
      <w:pPr>
        <w:pStyle w:val="PargrafodaLista"/>
        <w:widowControl/>
        <w:numPr>
          <w:ilvl w:val="0"/>
          <w:numId w:val="28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73D9F">
        <w:t>Atividade Principal –</w:t>
      </w:r>
      <w:r w:rsidRPr="00073D9F">
        <w:rPr>
          <w:color w:val="31849B" w:themeColor="accent5" w:themeShade="BF"/>
        </w:rPr>
        <w:t xml:space="preserve"> </w:t>
      </w:r>
      <w:r w:rsidRPr="00073D9F">
        <w:rPr>
          <w:b/>
          <w:color w:val="31849B" w:themeColor="accent5" w:themeShade="BF"/>
        </w:rPr>
        <w:t>A</w:t>
      </w:r>
    </w:p>
    <w:p w14:paraId="6DD344B2" w14:textId="77777777" w:rsidR="00314EEF" w:rsidRPr="00073D9F" w:rsidRDefault="00314EEF" w:rsidP="00314EEF">
      <w:pPr>
        <w:pStyle w:val="PargrafodaLista"/>
        <w:widowControl/>
        <w:autoSpaceDE/>
        <w:autoSpaceDN/>
        <w:adjustRightInd/>
        <w:spacing w:after="200" w:line="276" w:lineRule="auto"/>
        <w:ind w:left="2203"/>
        <w:contextualSpacing/>
        <w:jc w:val="both"/>
        <w:rPr>
          <w:b/>
        </w:rPr>
      </w:pPr>
    </w:p>
    <w:p w14:paraId="074B6C99" w14:textId="6A606CD1" w:rsidR="00314EEF" w:rsidRPr="00073D9F" w:rsidRDefault="00314EEF" w:rsidP="00314EEF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  <w:r w:rsidRPr="00073D9F">
        <w:t xml:space="preserve">O sistema deve popular a </w:t>
      </w:r>
      <w:proofErr w:type="spellStart"/>
      <w:r w:rsidRPr="00073D9F">
        <w:t>combobx</w:t>
      </w:r>
      <w:proofErr w:type="spellEnd"/>
      <w:r w:rsidRPr="00073D9F">
        <w:t xml:space="preserve"> da Atividade Secundária, apenas com os valores:</w:t>
      </w:r>
    </w:p>
    <w:p w14:paraId="7E90B4CF" w14:textId="77777777" w:rsidR="006D725A" w:rsidRPr="00073D9F" w:rsidRDefault="006D725A" w:rsidP="00AF01D7">
      <w:pPr>
        <w:pStyle w:val="PargrafodaLista"/>
        <w:widowControl/>
        <w:numPr>
          <w:ilvl w:val="1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73D9F">
        <w:t>Atividade Secundária -</w:t>
      </w:r>
      <w:r w:rsidRPr="00073D9F">
        <w:rPr>
          <w:b/>
        </w:rPr>
        <w:t xml:space="preserve"> </w:t>
      </w:r>
      <w:r w:rsidRPr="00073D9F">
        <w:rPr>
          <w:b/>
          <w:color w:val="C00000"/>
        </w:rPr>
        <w:t>AA</w:t>
      </w:r>
    </w:p>
    <w:p w14:paraId="1075625D" w14:textId="77777777" w:rsidR="006D725A" w:rsidRPr="00073D9F" w:rsidRDefault="006D725A" w:rsidP="00AF01D7">
      <w:pPr>
        <w:pStyle w:val="PargrafodaLista"/>
        <w:widowControl/>
        <w:numPr>
          <w:ilvl w:val="1"/>
          <w:numId w:val="29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073D9F">
        <w:t>Atividade Secundária –</w:t>
      </w:r>
      <w:r w:rsidRPr="00073D9F">
        <w:rPr>
          <w:b/>
        </w:rPr>
        <w:t xml:space="preserve"> </w:t>
      </w:r>
      <w:r w:rsidRPr="00073D9F">
        <w:rPr>
          <w:b/>
          <w:color w:val="C00000"/>
        </w:rPr>
        <w:t>BB</w:t>
      </w:r>
    </w:p>
    <w:p w14:paraId="2090B445" w14:textId="77777777" w:rsidR="00314EEF" w:rsidRPr="00073D9F" w:rsidRDefault="00314EEF" w:rsidP="00314EEF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</w:pPr>
    </w:p>
    <w:p w14:paraId="143803FA" w14:textId="77777777" w:rsidR="00C803FB" w:rsidRPr="00073D9F" w:rsidRDefault="00C803FB" w:rsidP="002948E9">
      <w:pPr>
        <w:pStyle w:val="PargrafodaLista"/>
        <w:spacing w:before="60" w:after="60"/>
        <w:ind w:left="1134"/>
        <w:jc w:val="both"/>
        <w:rPr>
          <w:color w:val="auto"/>
        </w:rPr>
      </w:pPr>
    </w:p>
    <w:p w14:paraId="5233FD7C" w14:textId="220B49E3" w:rsidR="00DE6797" w:rsidRPr="00073D9F" w:rsidRDefault="00DE6797" w:rsidP="002948E9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43" w:name="_Ref17879926"/>
      <w:r w:rsidRPr="00073D9F">
        <w:t xml:space="preserve">Opção </w:t>
      </w:r>
      <w:r w:rsidR="00A56A56" w:rsidRPr="00073D9F">
        <w:rPr>
          <w:noProof/>
        </w:rPr>
        <w:drawing>
          <wp:inline distT="0" distB="0" distL="0" distR="0" wp14:anchorId="7CDFD277" wp14:editId="18675D4C">
            <wp:extent cx="119269" cy="10223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351" cy="1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A56" w:rsidRPr="00073D9F">
        <w:t xml:space="preserve">  </w:t>
      </w:r>
      <w:r w:rsidRPr="00073D9F">
        <w:rPr>
          <w:b/>
        </w:rPr>
        <w:t>Incluir Atividade</w:t>
      </w:r>
      <w:r w:rsidR="004724E9" w:rsidRPr="00073D9F">
        <w:rPr>
          <w:b/>
        </w:rPr>
        <w:t xml:space="preserve"> </w:t>
      </w:r>
      <w:r w:rsidR="004724E9" w:rsidRPr="00073D9F">
        <w:rPr>
          <w:color w:val="31849B" w:themeColor="accent5" w:themeShade="BF"/>
        </w:rPr>
        <w:t>[</w:t>
      </w:r>
      <w:r w:rsidR="004724E9" w:rsidRPr="00073D9F">
        <w:rPr>
          <w:color w:val="31849B" w:themeColor="accent5" w:themeShade="BF"/>
        </w:rPr>
        <w:fldChar w:fldCharType="begin"/>
      </w:r>
      <w:r w:rsidR="004724E9" w:rsidRPr="00073D9F">
        <w:rPr>
          <w:color w:val="31849B" w:themeColor="accent5" w:themeShade="BF"/>
        </w:rPr>
        <w:instrText xml:space="preserve"> REF _Ref17461370 \r \h  \* MERGEFORMAT </w:instrText>
      </w:r>
      <w:r w:rsidR="004724E9" w:rsidRPr="00073D9F">
        <w:rPr>
          <w:color w:val="31849B" w:themeColor="accent5" w:themeShade="BF"/>
        </w:rPr>
      </w:r>
      <w:r w:rsidR="004724E9" w:rsidRPr="00073D9F">
        <w:rPr>
          <w:color w:val="31849B" w:themeColor="accent5" w:themeShade="BF"/>
        </w:rPr>
        <w:fldChar w:fldCharType="separate"/>
      </w:r>
      <w:r w:rsidR="004724E9" w:rsidRPr="00073D9F">
        <w:rPr>
          <w:color w:val="31849B" w:themeColor="accent5" w:themeShade="BF"/>
        </w:rPr>
        <w:t>P02</w:t>
      </w:r>
      <w:r w:rsidR="004724E9" w:rsidRPr="00073D9F">
        <w:rPr>
          <w:color w:val="31849B" w:themeColor="accent5" w:themeShade="BF"/>
        </w:rPr>
        <w:fldChar w:fldCharType="end"/>
      </w:r>
      <w:r w:rsidR="004724E9" w:rsidRPr="00073D9F">
        <w:rPr>
          <w:color w:val="31849B" w:themeColor="accent5" w:themeShade="BF"/>
        </w:rPr>
        <w:t>]</w:t>
      </w:r>
      <w:bookmarkEnd w:id="43"/>
    </w:p>
    <w:p w14:paraId="0A8B8926" w14:textId="77777777" w:rsidR="00905CF3" w:rsidRPr="00073D9F" w:rsidRDefault="00905CF3" w:rsidP="00905CF3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1277B41A" w14:textId="16FDFD70" w:rsidR="00F813F8" w:rsidRPr="00073D9F" w:rsidRDefault="00F813F8" w:rsidP="00AF01D7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Ao acionar a </w:t>
      </w:r>
      <w:proofErr w:type="gramStart"/>
      <w:r w:rsidRPr="00073D9F">
        <w:t xml:space="preserve">opção </w:t>
      </w:r>
      <w:r w:rsidRPr="00073D9F">
        <w:rPr>
          <w:noProof/>
        </w:rPr>
        <w:drawing>
          <wp:inline distT="0" distB="0" distL="0" distR="0" wp14:anchorId="00D3DF19" wp14:editId="5B226080">
            <wp:extent cx="119269" cy="102231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351" cy="1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D9F">
        <w:t xml:space="preserve"> </w:t>
      </w:r>
      <w:r w:rsidRPr="00073D9F">
        <w:rPr>
          <w:b/>
        </w:rPr>
        <w:t>Incluir</w:t>
      </w:r>
      <w:proofErr w:type="gramEnd"/>
      <w:r w:rsidRPr="00073D9F">
        <w:rPr>
          <w:b/>
        </w:rPr>
        <w:t xml:space="preserve"> Atividade</w:t>
      </w:r>
      <w:r w:rsidRPr="00073D9F">
        <w:t xml:space="preserve">, o sistema deve exibir </w:t>
      </w:r>
      <w:r w:rsidR="00E107B4" w:rsidRPr="00073D9F">
        <w:t xml:space="preserve">o segundo </w:t>
      </w:r>
      <w:r w:rsidRPr="00073D9F">
        <w:t xml:space="preserve">conjunto de </w:t>
      </w:r>
      <w:proofErr w:type="spellStart"/>
      <w:r w:rsidRPr="00073D9F">
        <w:t>combobox</w:t>
      </w:r>
      <w:proofErr w:type="spellEnd"/>
      <w:r w:rsidRPr="00073D9F">
        <w:t xml:space="preserve">: </w:t>
      </w:r>
      <w:r w:rsidR="00E107B4" w:rsidRPr="00073D9F">
        <w:t>A</w:t>
      </w:r>
      <w:r w:rsidRPr="00073D9F">
        <w:t>tividade Principal e Atividade Secundaria</w:t>
      </w:r>
      <w:r w:rsidR="00E107B4" w:rsidRPr="00073D9F">
        <w:t>;</w:t>
      </w:r>
    </w:p>
    <w:p w14:paraId="5497775F" w14:textId="77777777" w:rsidR="00E107B4" w:rsidRPr="00073D9F" w:rsidRDefault="00E107B4" w:rsidP="00E107B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6DCDC1A9" w14:textId="098B667C" w:rsidR="00BE51EE" w:rsidRPr="00073D9F" w:rsidRDefault="00BE51EE" w:rsidP="00E107B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proofErr w:type="spellStart"/>
      <w:r w:rsidRPr="00073D9F">
        <w:t>Ex</w:t>
      </w:r>
      <w:proofErr w:type="spellEnd"/>
      <w:r w:rsidRPr="00073D9F">
        <w:t>:</w:t>
      </w:r>
    </w:p>
    <w:p w14:paraId="018F2944" w14:textId="76A1F17A" w:rsidR="00E107B4" w:rsidRPr="00073D9F" w:rsidRDefault="00861B0D" w:rsidP="00E107B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rPr>
          <w:noProof/>
        </w:rPr>
        <w:drawing>
          <wp:inline distT="0" distB="0" distL="0" distR="0" wp14:anchorId="3DB9C0C5" wp14:editId="5E3B18F6">
            <wp:extent cx="3425588" cy="3099305"/>
            <wp:effectExtent l="0" t="0" r="381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ublicar_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92" cy="31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5E0C" w14:textId="77777777" w:rsidR="00E107B4" w:rsidRPr="00073D9F" w:rsidRDefault="00E107B4" w:rsidP="00E107B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79DADFEE" w14:textId="17DC3013" w:rsidR="00E107B4" w:rsidRPr="00073D9F" w:rsidRDefault="00E107B4" w:rsidP="00AF01D7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Nos casos de acionar mais de uma vez, o sistema deve exibir o terceiro conjunto de </w:t>
      </w:r>
      <w:proofErr w:type="spellStart"/>
      <w:r w:rsidRPr="00073D9F">
        <w:t>combobox</w:t>
      </w:r>
      <w:proofErr w:type="spellEnd"/>
      <w:r w:rsidRPr="00073D9F">
        <w:t xml:space="preserve"> e assim sucessivamente</w:t>
      </w:r>
      <w:r w:rsidR="004724E9" w:rsidRPr="00073D9F">
        <w:t>;</w:t>
      </w:r>
    </w:p>
    <w:p w14:paraId="579DBABF" w14:textId="77777777" w:rsidR="00E107B4" w:rsidRPr="00073D9F" w:rsidRDefault="00E107B4" w:rsidP="00E107B4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0D1576F8" w14:textId="05E79119" w:rsidR="00DF4A31" w:rsidRPr="00073D9F" w:rsidRDefault="00DF4A31" w:rsidP="00AF01D7">
      <w:pPr>
        <w:pStyle w:val="PargrafodaLista"/>
        <w:widowControl/>
        <w:numPr>
          <w:ilvl w:val="0"/>
          <w:numId w:val="30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Ao criar mais de um conjunto de </w:t>
      </w:r>
      <w:proofErr w:type="spellStart"/>
      <w:r w:rsidRPr="00073D9F">
        <w:t>combobox</w:t>
      </w:r>
      <w:proofErr w:type="spellEnd"/>
      <w:r w:rsidRPr="00073D9F">
        <w:t>, o</w:t>
      </w:r>
      <w:r w:rsidR="00F813F8" w:rsidRPr="00073D9F">
        <w:t xml:space="preserve"> sistema deve</w:t>
      </w:r>
      <w:r w:rsidRPr="00073D9F">
        <w:t xml:space="preserve"> compreender que o corpo do e-mail, vinculado ao cabeçalho e rodapé </w:t>
      </w:r>
      <w:r w:rsidR="004724E9" w:rsidRPr="00073D9F">
        <w:t>informados</w:t>
      </w:r>
      <w:r w:rsidRPr="00073D9F">
        <w:t>, serão exibidos para as Atividade Secundárias selecionadas</w:t>
      </w:r>
      <w:r w:rsidR="004724E9" w:rsidRPr="00073D9F">
        <w:t>, nos conjuntos de Atividade Principal e Atividade Secundaria;</w:t>
      </w:r>
    </w:p>
    <w:p w14:paraId="0B0B6175" w14:textId="77777777" w:rsidR="00DF4A31" w:rsidRPr="00073D9F" w:rsidRDefault="00DF4A31" w:rsidP="00DF4A31">
      <w:pPr>
        <w:pStyle w:val="PargrafodaLista"/>
      </w:pPr>
    </w:p>
    <w:p w14:paraId="493304A1" w14:textId="77777777" w:rsidR="00DE6797" w:rsidRPr="00073D9F" w:rsidRDefault="00DE6797" w:rsidP="00DE6797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1A5B8FE1" w14:textId="53FC826A" w:rsidR="002948E9" w:rsidRPr="00073D9F" w:rsidRDefault="002948E9" w:rsidP="002948E9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44" w:name="_Ref17880174"/>
      <w:r w:rsidRPr="00073D9F">
        <w:t xml:space="preserve">Campo para </w:t>
      </w:r>
      <w:r w:rsidR="009029FB" w:rsidRPr="00073D9F">
        <w:t>I</w:t>
      </w:r>
      <w:r w:rsidRPr="00073D9F">
        <w:t xml:space="preserve">ncluir </w:t>
      </w:r>
      <w:r w:rsidR="009029FB" w:rsidRPr="00073D9F">
        <w:rPr>
          <w:b/>
        </w:rPr>
        <w:t>C</w:t>
      </w:r>
      <w:r w:rsidR="00DE6797" w:rsidRPr="00073D9F">
        <w:rPr>
          <w:b/>
        </w:rPr>
        <w:t>orpo do E-Mail</w:t>
      </w:r>
      <w:bookmarkEnd w:id="44"/>
    </w:p>
    <w:p w14:paraId="45AB65C8" w14:textId="66B7F146" w:rsidR="002948E9" w:rsidRPr="00073D9F" w:rsidRDefault="002948E9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O sistema deve disponibilizar um componente para o c</w:t>
      </w:r>
      <w:r w:rsidR="002F14EB" w:rsidRPr="00073D9F">
        <w:t>orpo do E-Mail,</w:t>
      </w:r>
      <w:r w:rsidRPr="00073D9F">
        <w:t xml:space="preserve"> para que o ator possa incluir </w:t>
      </w:r>
      <w:r w:rsidR="002F14EB" w:rsidRPr="00073D9F">
        <w:t xml:space="preserve">o texto </w:t>
      </w:r>
      <w:r w:rsidRPr="00073D9F">
        <w:t>desejad</w:t>
      </w:r>
      <w:r w:rsidR="002F14EB" w:rsidRPr="00073D9F">
        <w:t>o;</w:t>
      </w:r>
    </w:p>
    <w:p w14:paraId="2263A2E3" w14:textId="77777777" w:rsidR="002F14EB" w:rsidRPr="00073D9F" w:rsidRDefault="002F14EB" w:rsidP="002F14EB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4BF809CE" w14:textId="77777777" w:rsidR="002F14EB" w:rsidRPr="00073D9F" w:rsidRDefault="002F14EB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 xml:space="preserve">Caso o E-Mail esteja Ativado, </w:t>
      </w:r>
      <w:r w:rsidR="002948E9" w:rsidRPr="00073D9F">
        <w:t>O sistema deve criticar caso o ator não preenche-lo</w:t>
      </w:r>
      <w:r w:rsidRPr="00073D9F">
        <w:t>;</w:t>
      </w:r>
    </w:p>
    <w:p w14:paraId="70BFDE68" w14:textId="77777777" w:rsidR="002F14EB" w:rsidRPr="00073D9F" w:rsidRDefault="002F14EB" w:rsidP="002F14EB">
      <w:pPr>
        <w:pStyle w:val="PargrafodaLista"/>
      </w:pPr>
    </w:p>
    <w:p w14:paraId="0CF0F58D" w14:textId="2CE33095" w:rsidR="002948E9" w:rsidRPr="00073D9F" w:rsidRDefault="002F14EB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Caso o E-Mail esteja Desativado, o sistema deve exibir o corpo do E-Mail desabilitado para o preenchimento ou alteração;</w:t>
      </w:r>
    </w:p>
    <w:p w14:paraId="3C475E6A" w14:textId="77777777" w:rsidR="002F14EB" w:rsidRPr="00073D9F" w:rsidRDefault="002F14EB" w:rsidP="002F14EB">
      <w:pPr>
        <w:pStyle w:val="PargrafodaLista"/>
      </w:pPr>
    </w:p>
    <w:p w14:paraId="3BDA2EEF" w14:textId="77D70C01" w:rsidR="002F14EB" w:rsidRPr="00073D9F" w:rsidRDefault="002F14EB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O sistema deve disponibilizar um componente que permita incluir texto, figura e planilha;</w:t>
      </w:r>
    </w:p>
    <w:p w14:paraId="189B9648" w14:textId="77777777" w:rsidR="007F3228" w:rsidRPr="00073D9F" w:rsidRDefault="007F3228" w:rsidP="007F322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</w:p>
    <w:p w14:paraId="23E0F710" w14:textId="372DF0B0" w:rsidR="007F3228" w:rsidRPr="00073D9F" w:rsidRDefault="007F3228" w:rsidP="00AF01D7">
      <w:pPr>
        <w:pStyle w:val="PargrafodaLista"/>
        <w:widowControl/>
        <w:numPr>
          <w:ilvl w:val="0"/>
          <w:numId w:val="17"/>
        </w:numPr>
        <w:autoSpaceDE/>
        <w:autoSpaceDN/>
        <w:adjustRightInd/>
        <w:spacing w:after="200" w:line="276" w:lineRule="auto"/>
        <w:ind w:left="993"/>
        <w:contextualSpacing/>
        <w:jc w:val="both"/>
      </w:pPr>
      <w:r w:rsidRPr="00073D9F">
        <w:t>O sistema deve permitir customizar o texto.</w:t>
      </w:r>
    </w:p>
    <w:p w14:paraId="0872EF6A" w14:textId="77777777" w:rsidR="007F3228" w:rsidRPr="00073D9F" w:rsidRDefault="007F3228" w:rsidP="007F3228">
      <w:pPr>
        <w:pStyle w:val="PargrafodaLista"/>
      </w:pPr>
    </w:p>
    <w:p w14:paraId="04B8389C" w14:textId="77777777" w:rsidR="00E5283B" w:rsidRPr="00073D9F" w:rsidRDefault="00E5283B" w:rsidP="00E5283B">
      <w:pPr>
        <w:pStyle w:val="PargrafodaLista"/>
        <w:spacing w:before="60" w:after="60"/>
        <w:ind w:left="1134"/>
        <w:jc w:val="both"/>
        <w:rPr>
          <w:color w:val="auto"/>
        </w:rPr>
      </w:pPr>
    </w:p>
    <w:p w14:paraId="2A60670E" w14:textId="04C43275" w:rsidR="00E5283B" w:rsidRPr="00073D9F" w:rsidRDefault="00E5283B" w:rsidP="00E5283B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bookmarkStart w:id="45" w:name="_Ref17880355"/>
      <w:r w:rsidRPr="00073D9F">
        <w:t xml:space="preserve">Campo para </w:t>
      </w:r>
      <w:r w:rsidRPr="00073D9F">
        <w:rPr>
          <w:b/>
        </w:rPr>
        <w:t xml:space="preserve">Limpar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bookmarkEnd w:id="45"/>
    </w:p>
    <w:p w14:paraId="3439E053" w14:textId="5945FF4A" w:rsidR="00476E64" w:rsidRPr="00073D9F" w:rsidRDefault="0054724C" w:rsidP="00AF01D7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>O sistema identifica que o ator acionou a opção “Limpar”</w:t>
      </w:r>
      <w:r w:rsidR="0031576C" w:rsidRPr="00073D9F">
        <w:rPr>
          <w:color w:val="000000" w:themeColor="text1"/>
        </w:rPr>
        <w:t xml:space="preserve"> </w:t>
      </w:r>
      <w:r w:rsidR="0031576C" w:rsidRPr="00073D9F">
        <w:rPr>
          <w:color w:val="31849B" w:themeColor="accent5" w:themeShade="BF"/>
        </w:rPr>
        <w:t>[</w:t>
      </w:r>
      <w:r w:rsidR="0031576C" w:rsidRPr="00073D9F">
        <w:rPr>
          <w:color w:val="31849B" w:themeColor="accent5" w:themeShade="BF"/>
        </w:rPr>
        <w:fldChar w:fldCharType="begin"/>
      </w:r>
      <w:r w:rsidR="0031576C" w:rsidRPr="00073D9F">
        <w:rPr>
          <w:color w:val="31849B" w:themeColor="accent5" w:themeShade="BF"/>
        </w:rPr>
        <w:instrText xml:space="preserve"> REF _Ref17461370 \r \h  \* MERGEFORMAT </w:instrText>
      </w:r>
      <w:r w:rsidR="0031576C" w:rsidRPr="00073D9F">
        <w:rPr>
          <w:color w:val="31849B" w:themeColor="accent5" w:themeShade="BF"/>
        </w:rPr>
      </w:r>
      <w:r w:rsidR="0031576C" w:rsidRPr="00073D9F">
        <w:rPr>
          <w:color w:val="31849B" w:themeColor="accent5" w:themeShade="BF"/>
        </w:rPr>
        <w:fldChar w:fldCharType="separate"/>
      </w:r>
      <w:r w:rsidR="0031576C" w:rsidRPr="00073D9F">
        <w:rPr>
          <w:color w:val="31849B" w:themeColor="accent5" w:themeShade="BF"/>
        </w:rPr>
        <w:t>P02</w:t>
      </w:r>
      <w:r w:rsidR="0031576C" w:rsidRPr="00073D9F">
        <w:rPr>
          <w:color w:val="31849B" w:themeColor="accent5" w:themeShade="BF"/>
        </w:rPr>
        <w:fldChar w:fldCharType="end"/>
      </w:r>
      <w:r w:rsidR="0031576C" w:rsidRPr="00073D9F">
        <w:rPr>
          <w:color w:val="31849B" w:themeColor="accent5" w:themeShade="BF"/>
        </w:rPr>
        <w:t>]</w:t>
      </w:r>
      <w:r w:rsidRPr="00073D9F">
        <w:rPr>
          <w:color w:val="31849B" w:themeColor="accent5" w:themeShade="BF"/>
        </w:rPr>
        <w:t xml:space="preserve">, </w:t>
      </w:r>
      <w:r w:rsidRPr="00073D9F">
        <w:rPr>
          <w:color w:val="000000" w:themeColor="text1"/>
        </w:rPr>
        <w:t xml:space="preserve">o sistema limpa </w:t>
      </w:r>
      <w:r w:rsidR="00766DCA" w:rsidRPr="00073D9F">
        <w:rPr>
          <w:color w:val="000000" w:themeColor="text1"/>
          <w:u w:val="single"/>
        </w:rPr>
        <w:t>apenas</w:t>
      </w:r>
      <w:r w:rsidR="00766DCA" w:rsidRPr="00073D9F">
        <w:rPr>
          <w:color w:val="000000" w:themeColor="text1"/>
        </w:rPr>
        <w:t xml:space="preserve"> </w:t>
      </w:r>
      <w:r w:rsidRPr="00073D9F">
        <w:rPr>
          <w:color w:val="000000" w:themeColor="text1"/>
        </w:rPr>
        <w:t xml:space="preserve">o </w:t>
      </w:r>
      <w:r w:rsidR="00476E64" w:rsidRPr="00073D9F">
        <w:rPr>
          <w:color w:val="000000" w:themeColor="text1"/>
        </w:rPr>
        <w:t xml:space="preserve">campo </w:t>
      </w:r>
      <w:r w:rsidR="00766DCA" w:rsidRPr="00073D9F">
        <w:rPr>
          <w:color w:val="000000" w:themeColor="text1"/>
        </w:rPr>
        <w:t xml:space="preserve">de incluir o </w:t>
      </w:r>
      <w:r w:rsidR="00766DCA" w:rsidRPr="00073D9F">
        <w:rPr>
          <w:b/>
          <w:color w:val="000000" w:themeColor="text1"/>
        </w:rPr>
        <w:t>corpo do E-Mail</w:t>
      </w:r>
      <w:r w:rsidR="00766DCA" w:rsidRPr="00073D9F">
        <w:rPr>
          <w:color w:val="000000" w:themeColor="text1"/>
        </w:rPr>
        <w:t>.</w:t>
      </w:r>
    </w:p>
    <w:p w14:paraId="1CCB56C0" w14:textId="77777777" w:rsidR="0054724C" w:rsidRPr="00073D9F" w:rsidRDefault="0054724C" w:rsidP="00E5283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1A50AF71" w14:textId="77777777" w:rsidR="00FD14FC" w:rsidRPr="00073D9F" w:rsidRDefault="00FD14FC" w:rsidP="00E5283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AA9592D" w14:textId="76B53FE2" w:rsidR="00FD14FC" w:rsidRPr="00073D9F" w:rsidRDefault="00222D30" w:rsidP="00FD14FC">
      <w:pPr>
        <w:pStyle w:val="PargrafodaLista"/>
        <w:widowControl/>
        <w:numPr>
          <w:ilvl w:val="2"/>
          <w:numId w:val="3"/>
        </w:numPr>
        <w:autoSpaceDE/>
        <w:autoSpaceDN/>
        <w:adjustRightInd/>
        <w:spacing w:after="200" w:line="276" w:lineRule="auto"/>
        <w:ind w:left="851" w:hanging="284"/>
        <w:contextualSpacing/>
        <w:jc w:val="both"/>
      </w:pPr>
      <w:r w:rsidRPr="00073D9F">
        <w:t>E-Mail default</w:t>
      </w:r>
      <w:r w:rsidR="00FD14FC" w:rsidRPr="00073D9F">
        <w:t xml:space="preserve"> para a Atividade Secundaria 1.1</w:t>
      </w:r>
    </w:p>
    <w:p w14:paraId="077A5068" w14:textId="0D257DB0" w:rsidR="00FD14FC" w:rsidRPr="00073D9F" w:rsidRDefault="00FD14FC" w:rsidP="00FD14FC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 xml:space="preserve">O sistema deve disponibilizar como default o registro </w:t>
      </w:r>
      <w:r w:rsidRPr="00073D9F">
        <w:rPr>
          <w:b/>
          <w:color w:val="000000" w:themeColor="text1"/>
        </w:rPr>
        <w:t>0001</w:t>
      </w:r>
      <w:r w:rsidRPr="00073D9F">
        <w:rPr>
          <w:color w:val="000000" w:themeColor="text1"/>
        </w:rPr>
        <w:t>, como sendo e-mail para a atividade secundaria 1.1.</w:t>
      </w:r>
    </w:p>
    <w:p w14:paraId="7149E8AB" w14:textId="77777777" w:rsidR="00222D30" w:rsidRPr="00073D9F" w:rsidRDefault="00222D30" w:rsidP="00222D30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</w:p>
    <w:p w14:paraId="2776A1AF" w14:textId="584213B9" w:rsidR="00FD14FC" w:rsidRPr="00073D9F" w:rsidRDefault="00FD14FC" w:rsidP="00FD14FC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>O sistema deve disponibilizar as seguinte informação:</w:t>
      </w:r>
    </w:p>
    <w:p w14:paraId="01B35F7D" w14:textId="0163DF9F" w:rsidR="00454269" w:rsidRPr="00073D9F" w:rsidRDefault="00454269" w:rsidP="00FD14FC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b/>
          <w:color w:val="000000" w:themeColor="text1"/>
        </w:rPr>
        <w:t>Assunto</w:t>
      </w:r>
      <w:r w:rsidRPr="00073D9F">
        <w:rPr>
          <w:color w:val="000000" w:themeColor="text1"/>
        </w:rPr>
        <w:t>: [CAU/BR] Informações da quantidade de membros da Comissão Eleitoral;</w:t>
      </w:r>
    </w:p>
    <w:p w14:paraId="234DF95B" w14:textId="77777777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79FB8249" w14:textId="3D9687AE" w:rsidR="00FD14FC" w:rsidRPr="00073D9F" w:rsidRDefault="00FD14FC" w:rsidP="00FD14FC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b/>
          <w:color w:val="000000" w:themeColor="text1"/>
        </w:rPr>
        <w:t>Cabeçalho</w:t>
      </w:r>
      <w:r w:rsidRPr="00073D9F">
        <w:rPr>
          <w:color w:val="000000" w:themeColor="text1"/>
        </w:rPr>
        <w:t xml:space="preserve">: a seguinte figura </w:t>
      </w:r>
    </w:p>
    <w:p w14:paraId="69DB2980" w14:textId="016980BE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noProof/>
        </w:rPr>
        <w:drawing>
          <wp:inline distT="0" distB="0" distL="0" distR="0" wp14:anchorId="477CB843" wp14:editId="4A4EF77F">
            <wp:extent cx="5203494" cy="1019359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5168" cy="102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75C8" w14:textId="77777777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3B6FE1F5" w14:textId="77777777" w:rsidR="00222D30" w:rsidRPr="00073D9F" w:rsidRDefault="00222D30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6E433430" w14:textId="6C0EDA10" w:rsidR="00454269" w:rsidRPr="00073D9F" w:rsidRDefault="00454269" w:rsidP="00FD14FC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b/>
          <w:color w:val="000000" w:themeColor="text1"/>
        </w:rPr>
        <w:t>Corpo do E-Mail</w:t>
      </w:r>
      <w:r w:rsidRPr="00073D9F">
        <w:rPr>
          <w:color w:val="000000" w:themeColor="text1"/>
        </w:rPr>
        <w:t xml:space="preserve">: </w:t>
      </w:r>
    </w:p>
    <w:p w14:paraId="273D0C55" w14:textId="00A67D3F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 xml:space="preserve">“Prezado(a) </w:t>
      </w:r>
      <w:proofErr w:type="spellStart"/>
      <w:r w:rsidRPr="00073D9F">
        <w:rPr>
          <w:color w:val="000000" w:themeColor="text1"/>
        </w:rPr>
        <w:t>Sr</w:t>
      </w:r>
      <w:proofErr w:type="spellEnd"/>
      <w:r w:rsidRPr="00073D9F">
        <w:rPr>
          <w:color w:val="000000" w:themeColor="text1"/>
        </w:rPr>
        <w:t>(a),</w:t>
      </w:r>
    </w:p>
    <w:p w14:paraId="49394DBA" w14:textId="77777777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68D43352" w14:textId="335AB72D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 xml:space="preserve"> Não existe parametrização </w:t>
      </w:r>
      <w:r w:rsidR="00222D30" w:rsidRPr="00073D9F">
        <w:rPr>
          <w:color w:val="000000" w:themeColor="text1"/>
        </w:rPr>
        <w:t xml:space="preserve">realizada </w:t>
      </w:r>
      <w:r w:rsidRPr="00073D9F">
        <w:rPr>
          <w:color w:val="000000" w:themeColor="text1"/>
        </w:rPr>
        <w:t>para a 1.1 Atividade Secundária.</w:t>
      </w:r>
    </w:p>
    <w:p w14:paraId="3667AEE3" w14:textId="0C35C505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 xml:space="preserve"> Por gentileza, parametrizar atividade</w:t>
      </w:r>
      <w:r w:rsidR="00222D30" w:rsidRPr="00073D9F">
        <w:rPr>
          <w:color w:val="000000" w:themeColor="text1"/>
        </w:rPr>
        <w:t>, antes da Data Fim ser finalizada</w:t>
      </w:r>
      <w:r w:rsidRPr="00073D9F">
        <w:rPr>
          <w:color w:val="000000" w:themeColor="text1"/>
        </w:rPr>
        <w:t>.</w:t>
      </w:r>
    </w:p>
    <w:p w14:paraId="76C8D413" w14:textId="77777777" w:rsidR="00222D30" w:rsidRPr="00073D9F" w:rsidRDefault="00222D30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117CCFC5" w14:textId="114D5569" w:rsidR="00222D30" w:rsidRPr="00073D9F" w:rsidRDefault="00222D30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>Atenciosamente,</w:t>
      </w:r>
    </w:p>
    <w:p w14:paraId="5ED24AED" w14:textId="16A0D6BC" w:rsidR="00222D30" w:rsidRPr="00073D9F" w:rsidRDefault="00222D30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>Comissão Eleitoral do CAU “</w:t>
      </w:r>
    </w:p>
    <w:p w14:paraId="49E0EC39" w14:textId="77777777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428BCCEB" w14:textId="77777777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13E5FF1F" w14:textId="2711B131" w:rsidR="00454269" w:rsidRPr="00073D9F" w:rsidRDefault="00454269" w:rsidP="00FD14FC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>Rodapé: a seguinte figura</w:t>
      </w:r>
    </w:p>
    <w:p w14:paraId="200626F8" w14:textId="531502D3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noProof/>
        </w:rPr>
        <w:drawing>
          <wp:inline distT="0" distB="0" distL="0" distR="0" wp14:anchorId="681A2A8C" wp14:editId="486A0B37">
            <wp:extent cx="5211445" cy="514193"/>
            <wp:effectExtent l="0" t="0" r="0" b="63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091" cy="52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1F29" w14:textId="77777777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100E2692" w14:textId="791BCBD7" w:rsidR="00454269" w:rsidRPr="00073D9F" w:rsidRDefault="00FB44EE" w:rsidP="00454269">
      <w:pPr>
        <w:pStyle w:val="PargrafodaLista"/>
        <w:widowControl/>
        <w:numPr>
          <w:ilvl w:val="1"/>
          <w:numId w:val="23"/>
        </w:numPr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073D9F">
        <w:rPr>
          <w:color w:val="000000" w:themeColor="text1"/>
        </w:rPr>
        <w:t xml:space="preserve">Apenas para o registro </w:t>
      </w:r>
      <w:r w:rsidRPr="00073D9F">
        <w:rPr>
          <w:b/>
          <w:color w:val="000000" w:themeColor="text1"/>
        </w:rPr>
        <w:t>0001</w:t>
      </w:r>
      <w:r w:rsidRPr="00073D9F">
        <w:rPr>
          <w:color w:val="000000" w:themeColor="text1"/>
        </w:rPr>
        <w:t xml:space="preserve"> da HST010, o</w:t>
      </w:r>
      <w:r w:rsidR="00454269" w:rsidRPr="00073D9F">
        <w:rPr>
          <w:color w:val="000000" w:themeColor="text1"/>
        </w:rPr>
        <w:t xml:space="preserve"> sistema NÃO deve permitir</w:t>
      </w:r>
      <w:r w:rsidRPr="00073D9F">
        <w:rPr>
          <w:color w:val="000000" w:themeColor="text1"/>
        </w:rPr>
        <w:t xml:space="preserve"> que </w:t>
      </w:r>
      <w:r w:rsidR="00454269" w:rsidRPr="00073D9F">
        <w:rPr>
          <w:color w:val="000000" w:themeColor="text1"/>
        </w:rPr>
        <w:t>o ator alter</w:t>
      </w:r>
      <w:r w:rsidRPr="00073D9F">
        <w:rPr>
          <w:color w:val="000000" w:themeColor="text1"/>
        </w:rPr>
        <w:t>e</w:t>
      </w:r>
      <w:r w:rsidR="00454269" w:rsidRPr="00073D9F">
        <w:rPr>
          <w:color w:val="000000" w:themeColor="text1"/>
        </w:rPr>
        <w:t xml:space="preserve"> os campos Ati</w:t>
      </w:r>
      <w:r w:rsidRPr="00073D9F">
        <w:rPr>
          <w:color w:val="000000" w:themeColor="text1"/>
        </w:rPr>
        <w:t>v</w:t>
      </w:r>
      <w:r w:rsidR="00454269" w:rsidRPr="00073D9F">
        <w:rPr>
          <w:color w:val="000000" w:themeColor="text1"/>
        </w:rPr>
        <w:t xml:space="preserve">idade </w:t>
      </w:r>
      <w:r w:rsidRPr="00073D9F">
        <w:rPr>
          <w:color w:val="000000" w:themeColor="text1"/>
        </w:rPr>
        <w:t>P</w:t>
      </w:r>
      <w:r w:rsidR="00454269" w:rsidRPr="00073D9F">
        <w:rPr>
          <w:color w:val="000000" w:themeColor="text1"/>
        </w:rPr>
        <w:t>rinci</w:t>
      </w:r>
      <w:r w:rsidRPr="00073D9F">
        <w:rPr>
          <w:color w:val="000000" w:themeColor="text1"/>
        </w:rPr>
        <w:t>pal e Atividade Secundária</w:t>
      </w:r>
      <w:r w:rsidR="00A428AD" w:rsidRPr="00073D9F">
        <w:rPr>
          <w:color w:val="000000" w:themeColor="text1"/>
        </w:rPr>
        <w:t xml:space="preserve"> (os campos devem ser exibidos desabilitados para edição)</w:t>
      </w:r>
      <w:r w:rsidRPr="00073D9F">
        <w:rPr>
          <w:color w:val="000000" w:themeColor="text1"/>
        </w:rPr>
        <w:t>, os demais campos o sistema deve permitir alteração.</w:t>
      </w:r>
    </w:p>
    <w:p w14:paraId="5AD748BB" w14:textId="77777777" w:rsidR="00454269" w:rsidRPr="00073D9F" w:rsidRDefault="00454269" w:rsidP="00454269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66D4540D" w14:textId="77777777" w:rsidR="00FD14FC" w:rsidRPr="00073D9F" w:rsidRDefault="00FD14FC" w:rsidP="00E5283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4AAE3215" w14:textId="77777777" w:rsidR="00AD6364" w:rsidRPr="00073D9F" w:rsidRDefault="00AD6364" w:rsidP="00AD6364">
      <w:pPr>
        <w:pStyle w:val="PargrafodaLista"/>
        <w:widowControl/>
        <w:autoSpaceDE/>
        <w:adjustRightInd/>
        <w:spacing w:after="200" w:line="276" w:lineRule="auto"/>
        <w:ind w:left="1294"/>
        <w:contextualSpacing/>
        <w:rPr>
          <w:b/>
          <w:u w:val="single"/>
        </w:rPr>
      </w:pPr>
    </w:p>
    <w:p w14:paraId="7B161ECC" w14:textId="0962C6B2" w:rsidR="00607DD9" w:rsidRPr="00073D9F" w:rsidRDefault="00863587" w:rsidP="0019509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426"/>
        <w:contextualSpacing/>
        <w:rPr>
          <w:b/>
          <w:u w:val="single"/>
        </w:rPr>
      </w:pPr>
      <w:bookmarkStart w:id="46" w:name="_Ref17576359"/>
      <w:r w:rsidRPr="00073D9F">
        <w:rPr>
          <w:b/>
          <w:u w:val="single"/>
        </w:rPr>
        <w:t>V</w:t>
      </w:r>
      <w:r w:rsidR="00F81400" w:rsidRPr="00073D9F">
        <w:rPr>
          <w:b/>
          <w:u w:val="single"/>
        </w:rPr>
        <w:t>ISUALIZAR</w:t>
      </w:r>
      <w:r w:rsidRPr="00073D9F">
        <w:rPr>
          <w:b/>
          <w:u w:val="single"/>
        </w:rPr>
        <w:t xml:space="preserve"> C</w:t>
      </w:r>
      <w:r w:rsidR="00427B3F" w:rsidRPr="00073D9F">
        <w:rPr>
          <w:b/>
          <w:u w:val="single"/>
        </w:rPr>
        <w:t xml:space="preserve">ORPO DO </w:t>
      </w:r>
      <w:proofErr w:type="spellStart"/>
      <w:r w:rsidR="00427B3F" w:rsidRPr="00073D9F">
        <w:rPr>
          <w:b/>
          <w:u w:val="single"/>
        </w:rPr>
        <w:t>E-MAIl</w:t>
      </w:r>
      <w:proofErr w:type="spellEnd"/>
      <w:r w:rsidR="00F81400" w:rsidRPr="00073D9F">
        <w:rPr>
          <w:b/>
          <w:u w:val="single"/>
        </w:rPr>
        <w:t xml:space="preserve"> - PARAMETRIZADO</w:t>
      </w:r>
      <w:r w:rsidR="002B4DE5" w:rsidRPr="00073D9F">
        <w:rPr>
          <w:b/>
        </w:rPr>
        <w:t>:</w:t>
      </w:r>
      <w:bookmarkEnd w:id="34"/>
      <w:bookmarkEnd w:id="46"/>
      <w:r w:rsidR="001B3A10" w:rsidRPr="00073D9F">
        <w:rPr>
          <w:b/>
        </w:rPr>
        <w:t xml:space="preserve"> </w:t>
      </w:r>
    </w:p>
    <w:p w14:paraId="5DDD8E82" w14:textId="6661E89A" w:rsidR="002B70C3" w:rsidRPr="00073D9F" w:rsidRDefault="002B70C3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567"/>
        <w:contextualSpacing/>
        <w:jc w:val="both"/>
      </w:pPr>
      <w:r w:rsidRPr="00073D9F">
        <w:t xml:space="preserve">Ao acionar a opção </w:t>
      </w:r>
      <w:r w:rsidRPr="00073D9F">
        <w:rPr>
          <w:b/>
        </w:rPr>
        <w:t>Visualizar</w:t>
      </w:r>
      <w:r w:rsidR="00E166DA" w:rsidRPr="00073D9F">
        <w:t xml:space="preserve"> </w:t>
      </w:r>
      <w:r w:rsidR="008C586F" w:rsidRPr="00073D9F">
        <w:rPr>
          <w:color w:val="31849B" w:themeColor="accent5" w:themeShade="BF"/>
        </w:rPr>
        <w:t>[</w:t>
      </w:r>
      <w:r w:rsidR="008C586F" w:rsidRPr="00073D9F">
        <w:rPr>
          <w:color w:val="31849B" w:themeColor="accent5" w:themeShade="BF"/>
        </w:rPr>
        <w:fldChar w:fldCharType="begin"/>
      </w:r>
      <w:r w:rsidR="008C586F"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8C586F" w:rsidRPr="00073D9F">
        <w:rPr>
          <w:color w:val="31849B" w:themeColor="accent5" w:themeShade="BF"/>
        </w:rPr>
      </w:r>
      <w:r w:rsidR="008C586F" w:rsidRPr="00073D9F">
        <w:rPr>
          <w:color w:val="31849B" w:themeColor="accent5" w:themeShade="BF"/>
        </w:rPr>
        <w:fldChar w:fldCharType="separate"/>
      </w:r>
      <w:r w:rsidR="008C586F" w:rsidRPr="00073D9F">
        <w:rPr>
          <w:color w:val="31849B" w:themeColor="accent5" w:themeShade="BF"/>
        </w:rPr>
        <w:t>P02</w:t>
      </w:r>
      <w:r w:rsidR="008C586F" w:rsidRPr="00073D9F">
        <w:rPr>
          <w:color w:val="31849B" w:themeColor="accent5" w:themeShade="BF"/>
        </w:rPr>
        <w:fldChar w:fldCharType="end"/>
      </w:r>
      <w:r w:rsidR="008C586F" w:rsidRPr="00073D9F">
        <w:rPr>
          <w:color w:val="31849B" w:themeColor="accent5" w:themeShade="BF"/>
        </w:rPr>
        <w:t xml:space="preserve">] </w:t>
      </w:r>
      <w:r w:rsidR="00BD73C6" w:rsidRPr="00073D9F">
        <w:rPr>
          <w:color w:val="31849B" w:themeColor="accent5" w:themeShade="BF"/>
        </w:rPr>
        <w:t>[</w:t>
      </w:r>
      <w:r w:rsidR="00BD73C6" w:rsidRPr="00073D9F">
        <w:rPr>
          <w:color w:val="31849B" w:themeColor="accent5" w:themeShade="BF"/>
        </w:rPr>
        <w:fldChar w:fldCharType="begin"/>
      </w:r>
      <w:r w:rsidR="00BD73C6" w:rsidRPr="00073D9F">
        <w:rPr>
          <w:color w:val="31849B" w:themeColor="accent5" w:themeShade="BF"/>
        </w:rPr>
        <w:instrText xml:space="preserve"> REF _Ref17460175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BD73C6" w:rsidRPr="00073D9F">
        <w:rPr>
          <w:color w:val="31849B" w:themeColor="accent5" w:themeShade="BF"/>
        </w:rPr>
      </w:r>
      <w:r w:rsidR="00BD73C6" w:rsidRPr="00073D9F">
        <w:rPr>
          <w:color w:val="31849B" w:themeColor="accent5" w:themeShade="BF"/>
        </w:rPr>
        <w:fldChar w:fldCharType="separate"/>
      </w:r>
      <w:r w:rsidR="00BD73C6" w:rsidRPr="00073D9F">
        <w:rPr>
          <w:color w:val="31849B" w:themeColor="accent5" w:themeShade="BF"/>
        </w:rPr>
        <w:t>P03</w:t>
      </w:r>
      <w:r w:rsidR="00BD73C6" w:rsidRPr="00073D9F">
        <w:rPr>
          <w:color w:val="31849B" w:themeColor="accent5" w:themeShade="BF"/>
        </w:rPr>
        <w:fldChar w:fldCharType="end"/>
      </w:r>
      <w:r w:rsidR="00BD73C6" w:rsidRPr="00073D9F">
        <w:rPr>
          <w:color w:val="31849B" w:themeColor="accent5" w:themeShade="BF"/>
        </w:rPr>
        <w:t>]</w:t>
      </w:r>
      <w:r w:rsidRPr="00073D9F">
        <w:rPr>
          <w:color w:val="000000" w:themeColor="text1"/>
        </w:rPr>
        <w:t xml:space="preserve">, o sistema deve </w:t>
      </w:r>
      <w:r w:rsidR="00DB1F34" w:rsidRPr="00073D9F">
        <w:rPr>
          <w:color w:val="000000" w:themeColor="text1"/>
        </w:rPr>
        <w:t xml:space="preserve">exibir </w:t>
      </w:r>
      <w:r w:rsidRPr="00073D9F">
        <w:rPr>
          <w:color w:val="000000" w:themeColor="text1"/>
        </w:rPr>
        <w:t xml:space="preserve">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_Ref17469671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="007E2D88" w:rsidRPr="00073D9F">
        <w:rPr>
          <w:color w:val="000000" w:themeColor="text1"/>
        </w:rPr>
        <w:t xml:space="preserve">, com a parametrização do </w:t>
      </w:r>
      <w:r w:rsidR="007E2D88" w:rsidRPr="00073D9F">
        <w:rPr>
          <w:b/>
          <w:color w:val="000000" w:themeColor="text1"/>
        </w:rPr>
        <w:t>c</w:t>
      </w:r>
      <w:r w:rsidRPr="00073D9F">
        <w:rPr>
          <w:b/>
          <w:color w:val="000000" w:themeColor="text1"/>
        </w:rPr>
        <w:t>abeçalho e rodapé</w:t>
      </w:r>
      <w:r w:rsidR="007E2D88" w:rsidRPr="00073D9F">
        <w:rPr>
          <w:color w:val="000000" w:themeColor="text1"/>
        </w:rPr>
        <w:t xml:space="preserve"> selecionado</w:t>
      </w:r>
      <w:r w:rsidR="00927FC9" w:rsidRPr="00073D9F">
        <w:rPr>
          <w:color w:val="000000" w:themeColor="text1"/>
        </w:rPr>
        <w:t>,</w:t>
      </w:r>
      <w:r w:rsidR="007E2D88" w:rsidRPr="00073D9F">
        <w:rPr>
          <w:color w:val="000000" w:themeColor="text1"/>
        </w:rPr>
        <w:t xml:space="preserve"> e o texto do </w:t>
      </w:r>
      <w:r w:rsidR="007E2D88" w:rsidRPr="00073D9F">
        <w:rPr>
          <w:b/>
          <w:color w:val="000000" w:themeColor="text1"/>
        </w:rPr>
        <w:t>corpo do E-Mail</w:t>
      </w:r>
      <w:r w:rsidRPr="00073D9F">
        <w:rPr>
          <w:color w:val="000000" w:themeColor="text1"/>
        </w:rPr>
        <w:t xml:space="preserve">, </w:t>
      </w:r>
      <w:r w:rsidR="00630ADF" w:rsidRPr="00073D9F">
        <w:rPr>
          <w:color w:val="000000" w:themeColor="text1"/>
        </w:rPr>
        <w:t>informados</w:t>
      </w:r>
      <w:r w:rsidRPr="00073D9F">
        <w:rPr>
          <w:color w:val="000000" w:themeColor="text1"/>
        </w:rPr>
        <w:t xml:space="preserve"> pelo ator na </w:t>
      </w:r>
      <w:r w:rsidR="00671715" w:rsidRPr="00073D9F">
        <w:rPr>
          <w:color w:val="000000" w:themeColor="text1"/>
        </w:rPr>
        <w:t xml:space="preserve">interface </w:t>
      </w:r>
      <w:r w:rsidR="00671715" w:rsidRPr="00073D9F">
        <w:rPr>
          <w:color w:val="31849B" w:themeColor="accent5" w:themeShade="BF"/>
        </w:rPr>
        <w:t>[</w:t>
      </w:r>
      <w:r w:rsidR="00671715" w:rsidRPr="00073D9F">
        <w:rPr>
          <w:color w:val="31849B" w:themeColor="accent5" w:themeShade="BF"/>
        </w:rPr>
        <w:fldChar w:fldCharType="begin"/>
      </w:r>
      <w:r w:rsidR="00671715" w:rsidRPr="00073D9F">
        <w:rPr>
          <w:color w:val="31849B" w:themeColor="accent5" w:themeShade="BF"/>
        </w:rPr>
        <w:instrText xml:space="preserve"> REF _Ref17461370 \r \h  \* MERGEFORMAT </w:instrText>
      </w:r>
      <w:r w:rsidR="00671715" w:rsidRPr="00073D9F">
        <w:rPr>
          <w:color w:val="31849B" w:themeColor="accent5" w:themeShade="BF"/>
        </w:rPr>
      </w:r>
      <w:r w:rsidR="00671715" w:rsidRPr="00073D9F">
        <w:rPr>
          <w:color w:val="31849B" w:themeColor="accent5" w:themeShade="BF"/>
        </w:rPr>
        <w:fldChar w:fldCharType="separate"/>
      </w:r>
      <w:r w:rsidR="00671715" w:rsidRPr="00073D9F">
        <w:rPr>
          <w:color w:val="31849B" w:themeColor="accent5" w:themeShade="BF"/>
        </w:rPr>
        <w:t>P02</w:t>
      </w:r>
      <w:r w:rsidR="00671715" w:rsidRPr="00073D9F">
        <w:rPr>
          <w:color w:val="31849B" w:themeColor="accent5" w:themeShade="BF"/>
        </w:rPr>
        <w:fldChar w:fldCharType="end"/>
      </w:r>
      <w:r w:rsidR="00671715" w:rsidRPr="00073D9F">
        <w:rPr>
          <w:color w:val="31849B" w:themeColor="accent5" w:themeShade="BF"/>
        </w:rPr>
        <w:t>]</w:t>
      </w:r>
      <w:r w:rsidR="007E2D88" w:rsidRPr="00073D9F">
        <w:rPr>
          <w:color w:val="31849B" w:themeColor="accent5" w:themeShade="BF"/>
        </w:rPr>
        <w:t xml:space="preserve"> [</w:t>
      </w:r>
      <w:r w:rsidR="007E2D88" w:rsidRPr="00073D9F">
        <w:rPr>
          <w:color w:val="31849B" w:themeColor="accent5" w:themeShade="BF"/>
        </w:rPr>
        <w:fldChar w:fldCharType="begin"/>
      </w:r>
      <w:r w:rsidR="007E2D88" w:rsidRPr="00073D9F">
        <w:rPr>
          <w:color w:val="31849B" w:themeColor="accent5" w:themeShade="BF"/>
        </w:rPr>
        <w:instrText xml:space="preserve"> REF _Ref17460175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7E2D88" w:rsidRPr="00073D9F">
        <w:rPr>
          <w:color w:val="31849B" w:themeColor="accent5" w:themeShade="BF"/>
        </w:rPr>
      </w:r>
      <w:r w:rsidR="007E2D88" w:rsidRPr="00073D9F">
        <w:rPr>
          <w:color w:val="31849B" w:themeColor="accent5" w:themeShade="BF"/>
        </w:rPr>
        <w:fldChar w:fldCharType="separate"/>
      </w:r>
      <w:r w:rsidR="007E2D88" w:rsidRPr="00073D9F">
        <w:rPr>
          <w:color w:val="31849B" w:themeColor="accent5" w:themeShade="BF"/>
        </w:rPr>
        <w:t>P03</w:t>
      </w:r>
      <w:r w:rsidR="007E2D88" w:rsidRPr="00073D9F">
        <w:rPr>
          <w:color w:val="31849B" w:themeColor="accent5" w:themeShade="BF"/>
        </w:rPr>
        <w:fldChar w:fldCharType="end"/>
      </w:r>
      <w:r w:rsidR="007E2D88" w:rsidRPr="00073D9F">
        <w:rPr>
          <w:color w:val="31849B" w:themeColor="accent5" w:themeShade="BF"/>
        </w:rPr>
        <w:t>]</w:t>
      </w:r>
      <w:r w:rsidR="00671715" w:rsidRPr="00073D9F">
        <w:rPr>
          <w:color w:val="31849B" w:themeColor="accent5" w:themeShade="BF"/>
        </w:rPr>
        <w:t>;</w:t>
      </w:r>
    </w:p>
    <w:p w14:paraId="18157ADB" w14:textId="07180EFD" w:rsidR="008E46DB" w:rsidRPr="00073D9F" w:rsidRDefault="008E46DB" w:rsidP="008E46DB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  <w:r w:rsidRPr="00073D9F">
        <w:t>Ex1:</w:t>
      </w:r>
    </w:p>
    <w:p w14:paraId="722BFBBA" w14:textId="50A76DCF" w:rsidR="00DB1F34" w:rsidRPr="00073D9F" w:rsidRDefault="00655879" w:rsidP="00DB1F3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  <w:r w:rsidRPr="00073D9F">
        <w:rPr>
          <w:noProof/>
        </w:rPr>
        <w:drawing>
          <wp:inline distT="0" distB="0" distL="0" distR="0" wp14:anchorId="126DB16D" wp14:editId="579D8283">
            <wp:extent cx="3455996" cy="273152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46" cy="27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685C" w14:textId="77777777" w:rsidR="00DB1F34" w:rsidRPr="00073D9F" w:rsidRDefault="00DB1F34" w:rsidP="00DB1F3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0935653D" w14:textId="55254C1D" w:rsidR="008D5B95" w:rsidRPr="00073D9F" w:rsidRDefault="008D5B95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567"/>
        <w:contextualSpacing/>
        <w:jc w:val="both"/>
      </w:pPr>
      <w:r w:rsidRPr="00073D9F">
        <w:t xml:space="preserve">Ao acionar a opção </w:t>
      </w:r>
      <w:r w:rsidRPr="00073D9F">
        <w:rPr>
          <w:b/>
        </w:rPr>
        <w:t>Visualizar</w:t>
      </w:r>
      <w:r w:rsidR="00927FC9" w:rsidRPr="00073D9F">
        <w:rPr>
          <w:b/>
        </w:rPr>
        <w:t xml:space="preserve"> </w:t>
      </w:r>
      <w:r w:rsidR="00927FC9" w:rsidRPr="00073D9F">
        <w:rPr>
          <w:color w:val="31849B" w:themeColor="accent5" w:themeShade="BF"/>
        </w:rPr>
        <w:t>[</w:t>
      </w:r>
      <w:r w:rsidR="00927FC9" w:rsidRPr="00073D9F">
        <w:rPr>
          <w:color w:val="31849B" w:themeColor="accent5" w:themeShade="BF"/>
        </w:rPr>
        <w:fldChar w:fldCharType="begin"/>
      </w:r>
      <w:r w:rsidR="00927FC9" w:rsidRPr="00073D9F">
        <w:rPr>
          <w:color w:val="31849B" w:themeColor="accent5" w:themeShade="BF"/>
        </w:rPr>
        <w:instrText xml:space="preserve"> REF _Ref17461370 \r \h  \* MERGEFORMAT </w:instrText>
      </w:r>
      <w:r w:rsidR="00927FC9" w:rsidRPr="00073D9F">
        <w:rPr>
          <w:color w:val="31849B" w:themeColor="accent5" w:themeShade="BF"/>
        </w:rPr>
      </w:r>
      <w:r w:rsidR="00927FC9" w:rsidRPr="00073D9F">
        <w:rPr>
          <w:color w:val="31849B" w:themeColor="accent5" w:themeShade="BF"/>
        </w:rPr>
        <w:fldChar w:fldCharType="separate"/>
      </w:r>
      <w:r w:rsidR="00927FC9" w:rsidRPr="00073D9F">
        <w:rPr>
          <w:color w:val="31849B" w:themeColor="accent5" w:themeShade="BF"/>
        </w:rPr>
        <w:t>P02</w:t>
      </w:r>
      <w:r w:rsidR="00927FC9" w:rsidRPr="00073D9F">
        <w:rPr>
          <w:color w:val="31849B" w:themeColor="accent5" w:themeShade="BF"/>
        </w:rPr>
        <w:fldChar w:fldCharType="end"/>
      </w:r>
      <w:r w:rsidR="00927FC9" w:rsidRPr="00073D9F">
        <w:rPr>
          <w:color w:val="31849B" w:themeColor="accent5" w:themeShade="BF"/>
        </w:rPr>
        <w:t>] [</w:t>
      </w:r>
      <w:r w:rsidR="00927FC9" w:rsidRPr="00073D9F">
        <w:rPr>
          <w:color w:val="31849B" w:themeColor="accent5" w:themeShade="BF"/>
        </w:rPr>
        <w:fldChar w:fldCharType="begin"/>
      </w:r>
      <w:r w:rsidR="00927FC9" w:rsidRPr="00073D9F">
        <w:rPr>
          <w:color w:val="31849B" w:themeColor="accent5" w:themeShade="BF"/>
        </w:rPr>
        <w:instrText xml:space="preserve"> REF _Ref17460175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927FC9" w:rsidRPr="00073D9F">
        <w:rPr>
          <w:color w:val="31849B" w:themeColor="accent5" w:themeShade="BF"/>
        </w:rPr>
      </w:r>
      <w:r w:rsidR="00927FC9" w:rsidRPr="00073D9F">
        <w:rPr>
          <w:color w:val="31849B" w:themeColor="accent5" w:themeShade="BF"/>
        </w:rPr>
        <w:fldChar w:fldCharType="separate"/>
      </w:r>
      <w:r w:rsidR="00927FC9" w:rsidRPr="00073D9F">
        <w:rPr>
          <w:color w:val="31849B" w:themeColor="accent5" w:themeShade="BF"/>
        </w:rPr>
        <w:t>P03</w:t>
      </w:r>
      <w:r w:rsidR="00927FC9" w:rsidRPr="00073D9F">
        <w:rPr>
          <w:color w:val="31849B" w:themeColor="accent5" w:themeShade="BF"/>
        </w:rPr>
        <w:fldChar w:fldCharType="end"/>
      </w:r>
      <w:r w:rsidR="00927FC9" w:rsidRPr="00073D9F">
        <w:rPr>
          <w:color w:val="31849B" w:themeColor="accent5" w:themeShade="BF"/>
        </w:rPr>
        <w:t>]</w:t>
      </w:r>
      <w:r w:rsidRPr="00073D9F">
        <w:t xml:space="preserve">, o sistema deve validar se o ator </w:t>
      </w:r>
      <w:r w:rsidR="006E090B" w:rsidRPr="00073D9F">
        <w:t>preencheu os campos obrigatórios</w:t>
      </w:r>
      <w:r w:rsidR="00420AEF" w:rsidRPr="00073D9F">
        <w:rPr>
          <w:color w:val="31849B" w:themeColor="accent5" w:themeShade="BF"/>
        </w:rPr>
        <w:t>.</w:t>
      </w:r>
      <w:r w:rsidRPr="00073D9F">
        <w:rPr>
          <w:color w:val="auto"/>
        </w:rPr>
        <w:t xml:space="preserve"> </w:t>
      </w:r>
    </w:p>
    <w:p w14:paraId="5EA07C71" w14:textId="77777777" w:rsidR="00C73BCB" w:rsidRPr="00073D9F" w:rsidRDefault="00C73BCB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073D9F">
        <w:rPr>
          <w:color w:val="auto"/>
        </w:rPr>
        <w:t xml:space="preserve">O sistema identifica que os campos obrigatórios não foram preenchidos, o sistema destaca em vermelho a borda do campo obrigatório e apresenta mensagem;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_Ref17462071 \r \h 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ME03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3CDABD1A" w14:textId="60797C59" w:rsidR="008D5B95" w:rsidRPr="00073D9F" w:rsidRDefault="008D5B95" w:rsidP="008D5B9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  <w:r w:rsidRPr="00073D9F">
        <w:rPr>
          <w:color w:val="auto"/>
        </w:rPr>
        <w:t xml:space="preserve"> </w:t>
      </w:r>
    </w:p>
    <w:p w14:paraId="3534E11A" w14:textId="5C857D79" w:rsidR="0048424A" w:rsidRPr="00073D9F" w:rsidRDefault="0048424A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567"/>
        <w:contextualSpacing/>
        <w:jc w:val="both"/>
      </w:pPr>
      <w:r w:rsidRPr="00073D9F">
        <w:t xml:space="preserve">O sistema deve exibir apenas cabeçalho, rodapé e </w:t>
      </w:r>
      <w:r w:rsidR="00E57E41" w:rsidRPr="00073D9F">
        <w:t>comentários que</w:t>
      </w:r>
      <w:r w:rsidR="00FD6C43" w:rsidRPr="00073D9F">
        <w:t xml:space="preserve"> estão </w:t>
      </w:r>
      <w:r w:rsidR="00677C6E" w:rsidRPr="00073D9F">
        <w:t>“</w:t>
      </w:r>
      <w:r w:rsidRPr="00073D9F">
        <w:rPr>
          <w:b/>
        </w:rPr>
        <w:t>Ativos</w:t>
      </w:r>
      <w:r w:rsidR="00677C6E" w:rsidRPr="00073D9F">
        <w:t>”</w:t>
      </w:r>
      <w:r w:rsidRPr="00073D9F">
        <w:t xml:space="preserve"> na HST011;</w:t>
      </w:r>
    </w:p>
    <w:p w14:paraId="0BD82B50" w14:textId="77777777" w:rsidR="005E1025" w:rsidRPr="00073D9F" w:rsidRDefault="005E1025" w:rsidP="005E1025">
      <w:pPr>
        <w:pStyle w:val="PargrafodaLista"/>
      </w:pPr>
    </w:p>
    <w:p w14:paraId="1863ECB6" w14:textId="77777777" w:rsidR="005E1025" w:rsidRPr="00073D9F" w:rsidRDefault="005E1025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567"/>
        <w:contextualSpacing/>
        <w:jc w:val="both"/>
      </w:pPr>
      <w:r w:rsidRPr="00073D9F">
        <w:t xml:space="preserve">Caso o ator tenha informado </w:t>
      </w:r>
      <w:r w:rsidRPr="00073D9F">
        <w:rPr>
          <w:b/>
        </w:rPr>
        <w:t>Comentários</w:t>
      </w:r>
      <w:r w:rsidRPr="00073D9F">
        <w:t xml:space="preserve"> no cabeçalho e/ou rodapé (HST011), o sistema deve exibi-los na HST012;</w:t>
      </w:r>
    </w:p>
    <w:p w14:paraId="48AC685A" w14:textId="77777777" w:rsidR="0048424A" w:rsidRPr="00073D9F" w:rsidRDefault="0048424A" w:rsidP="0048424A">
      <w:pPr>
        <w:pStyle w:val="PargrafodaLista"/>
      </w:pPr>
    </w:p>
    <w:p w14:paraId="78C080C8" w14:textId="225D5754" w:rsidR="00871403" w:rsidRPr="00073D9F" w:rsidRDefault="00871403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567"/>
        <w:contextualSpacing/>
        <w:jc w:val="both"/>
      </w:pPr>
      <w:r w:rsidRPr="00073D9F">
        <w:t>Ao acionar a opção de Visualizar, o sistema deve agrupar</w:t>
      </w:r>
      <w:r w:rsidR="00212888" w:rsidRPr="00073D9F">
        <w:t xml:space="preserve"> os itens</w:t>
      </w:r>
      <w:r w:rsidRPr="00073D9F">
        <w:t>:</w:t>
      </w:r>
    </w:p>
    <w:p w14:paraId="455BA2FB" w14:textId="77777777" w:rsidR="00871403" w:rsidRPr="00073D9F" w:rsidRDefault="00871403" w:rsidP="00871403">
      <w:pPr>
        <w:pStyle w:val="PargrafodaLista"/>
        <w:ind w:left="1276"/>
      </w:pPr>
    </w:p>
    <w:p w14:paraId="4D31D859" w14:textId="14AF701C" w:rsidR="00871403" w:rsidRPr="00073D9F" w:rsidRDefault="00871403" w:rsidP="00AF01D7">
      <w:pPr>
        <w:pStyle w:val="PargrafodaLista"/>
        <w:widowControl/>
        <w:numPr>
          <w:ilvl w:val="0"/>
          <w:numId w:val="31"/>
        </w:numPr>
        <w:autoSpaceDE/>
        <w:adjustRightInd/>
        <w:spacing w:after="200" w:line="276" w:lineRule="auto"/>
        <w:contextualSpacing/>
        <w:jc w:val="both"/>
      </w:pPr>
      <w:r w:rsidRPr="00073D9F">
        <w:t xml:space="preserve">O cabeçalho + comentário, selecionado 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_Ref17460175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t xml:space="preserve">; </w:t>
      </w:r>
    </w:p>
    <w:p w14:paraId="45FD2FC8" w14:textId="77777777" w:rsidR="00871403" w:rsidRPr="00073D9F" w:rsidRDefault="00871403" w:rsidP="00871403">
      <w:pPr>
        <w:pStyle w:val="PargrafodaLista"/>
      </w:pPr>
    </w:p>
    <w:p w14:paraId="1C8629BC" w14:textId="4933CAC2" w:rsidR="00663547" w:rsidRPr="00073D9F" w:rsidRDefault="00871403" w:rsidP="00AF01D7">
      <w:pPr>
        <w:pStyle w:val="PargrafodaLista"/>
        <w:widowControl/>
        <w:numPr>
          <w:ilvl w:val="0"/>
          <w:numId w:val="31"/>
        </w:numPr>
        <w:autoSpaceDE/>
        <w:adjustRightInd/>
        <w:spacing w:after="200" w:line="276" w:lineRule="auto"/>
        <w:contextualSpacing/>
        <w:jc w:val="both"/>
      </w:pPr>
      <w:r w:rsidRPr="00073D9F">
        <w:t xml:space="preserve">Corpo do E-Mail, incluído 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_Ref17460175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t xml:space="preserve">; </w:t>
      </w:r>
    </w:p>
    <w:p w14:paraId="14D7F929" w14:textId="77777777" w:rsidR="00663547" w:rsidRPr="00073D9F" w:rsidRDefault="00663547" w:rsidP="00663547">
      <w:pPr>
        <w:pStyle w:val="PargrafodaLista"/>
      </w:pPr>
    </w:p>
    <w:p w14:paraId="77B7C2FC" w14:textId="1BBD46E8" w:rsidR="00663547" w:rsidRPr="00073D9F" w:rsidRDefault="00663547" w:rsidP="00AF01D7">
      <w:pPr>
        <w:pStyle w:val="PargrafodaLista"/>
        <w:widowControl/>
        <w:numPr>
          <w:ilvl w:val="0"/>
          <w:numId w:val="31"/>
        </w:numPr>
        <w:autoSpaceDE/>
        <w:adjustRightInd/>
        <w:spacing w:after="200" w:line="276" w:lineRule="auto"/>
        <w:contextualSpacing/>
        <w:jc w:val="both"/>
      </w:pPr>
      <w:r w:rsidRPr="00073D9F">
        <w:t xml:space="preserve">O rodapé + comentário, selecionado 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_Ref17460175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t xml:space="preserve">; </w:t>
      </w:r>
    </w:p>
    <w:p w14:paraId="0C45A271" w14:textId="77777777" w:rsidR="00871403" w:rsidRPr="00073D9F" w:rsidRDefault="00871403" w:rsidP="00871403">
      <w:pPr>
        <w:pStyle w:val="PargrafodaLista"/>
      </w:pPr>
    </w:p>
    <w:p w14:paraId="3A5C5A26" w14:textId="0614BF01" w:rsidR="00051F92" w:rsidRPr="00073D9F" w:rsidRDefault="00DB1F34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567"/>
        <w:contextualSpacing/>
        <w:jc w:val="both"/>
      </w:pPr>
      <w:r w:rsidRPr="00073D9F">
        <w:t>Ao visualizar, o sistema deve exibir</w:t>
      </w:r>
      <w:r w:rsidR="00051F92" w:rsidRPr="00073D9F">
        <w:t>:</w:t>
      </w:r>
    </w:p>
    <w:p w14:paraId="2F996273" w14:textId="4755E8FB" w:rsidR="00063EFD" w:rsidRPr="00073D9F" w:rsidRDefault="00DB1F34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</w:pPr>
      <w:r w:rsidRPr="00073D9F">
        <w:rPr>
          <w:b/>
        </w:rPr>
        <w:t>Cabeçalho</w:t>
      </w:r>
      <w:r w:rsidRPr="00073D9F">
        <w:t xml:space="preserve">: </w:t>
      </w:r>
      <w:r w:rsidR="002F3F8F" w:rsidRPr="00073D9F">
        <w:t xml:space="preserve">Na interface </w:t>
      </w:r>
      <w:r w:rsidR="002F3F8F" w:rsidRPr="00073D9F">
        <w:rPr>
          <w:color w:val="31849B" w:themeColor="accent5" w:themeShade="BF"/>
        </w:rPr>
        <w:t>[</w:t>
      </w:r>
      <w:r w:rsidR="002F3F8F" w:rsidRPr="00073D9F">
        <w:rPr>
          <w:color w:val="31849B" w:themeColor="accent5" w:themeShade="BF"/>
        </w:rPr>
        <w:fldChar w:fldCharType="begin"/>
      </w:r>
      <w:r w:rsidR="002F3F8F" w:rsidRPr="00073D9F">
        <w:rPr>
          <w:color w:val="31849B" w:themeColor="accent5" w:themeShade="BF"/>
        </w:rPr>
        <w:instrText xml:space="preserve"> REF _Ref17469671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2F3F8F" w:rsidRPr="00073D9F">
        <w:rPr>
          <w:color w:val="31849B" w:themeColor="accent5" w:themeShade="BF"/>
        </w:rPr>
      </w:r>
      <w:r w:rsidR="002F3F8F" w:rsidRPr="00073D9F">
        <w:rPr>
          <w:color w:val="31849B" w:themeColor="accent5" w:themeShade="BF"/>
        </w:rPr>
        <w:fldChar w:fldCharType="separate"/>
      </w:r>
      <w:r w:rsidR="002F3F8F" w:rsidRPr="00073D9F">
        <w:rPr>
          <w:color w:val="31849B" w:themeColor="accent5" w:themeShade="BF"/>
        </w:rPr>
        <w:t>P04</w:t>
      </w:r>
      <w:r w:rsidR="002F3F8F" w:rsidRPr="00073D9F">
        <w:rPr>
          <w:color w:val="31849B" w:themeColor="accent5" w:themeShade="BF"/>
        </w:rPr>
        <w:fldChar w:fldCharType="end"/>
      </w:r>
      <w:r w:rsidR="002F3F8F" w:rsidRPr="00073D9F">
        <w:rPr>
          <w:color w:val="31849B" w:themeColor="accent5" w:themeShade="BF"/>
        </w:rPr>
        <w:t>]</w:t>
      </w:r>
      <w:r w:rsidR="00E75A3A" w:rsidRPr="00073D9F">
        <w:rPr>
          <w:color w:val="31849B" w:themeColor="accent5" w:themeShade="BF"/>
        </w:rPr>
        <w:t xml:space="preserve">, </w:t>
      </w:r>
      <w:r w:rsidR="00E75A3A" w:rsidRPr="00073D9F">
        <w:rPr>
          <w:color w:val="auto"/>
        </w:rPr>
        <w:t>o</w:t>
      </w:r>
      <w:r w:rsidRPr="00073D9F">
        <w:t xml:space="preserve"> sistema deve exibir a figura incluída pelo ator na </w:t>
      </w:r>
      <w:r w:rsidR="00423BF1" w:rsidRPr="00073D9F">
        <w:t>(</w:t>
      </w:r>
      <w:r w:rsidR="00423BF1" w:rsidRPr="00073D9F">
        <w:rPr>
          <w:color w:val="000000" w:themeColor="text1"/>
        </w:rPr>
        <w:t>HST011)</w:t>
      </w:r>
      <w:r w:rsidR="00E87028" w:rsidRPr="00073D9F">
        <w:rPr>
          <w:color w:val="000000" w:themeColor="text1"/>
        </w:rPr>
        <w:t xml:space="preserve">. </w:t>
      </w:r>
    </w:p>
    <w:p w14:paraId="5B15FAEF" w14:textId="45D7AF96" w:rsidR="00DB1F34" w:rsidRPr="00073D9F" w:rsidRDefault="00E87028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>Caso</w:t>
      </w:r>
      <w:r w:rsidR="00DB1F34" w:rsidRPr="00073D9F">
        <w:rPr>
          <w:color w:val="000000" w:themeColor="text1"/>
        </w:rPr>
        <w:t xml:space="preserve"> a opção Ativar, esteja </w:t>
      </w:r>
      <w:r w:rsidRPr="00073D9F">
        <w:rPr>
          <w:color w:val="000000" w:themeColor="text1"/>
        </w:rPr>
        <w:t>desabilitada</w:t>
      </w:r>
      <w:r w:rsidR="00423BF1" w:rsidRPr="00073D9F">
        <w:rPr>
          <w:color w:val="000000" w:themeColor="text1"/>
        </w:rPr>
        <w:t xml:space="preserve"> na (HST011)</w:t>
      </w:r>
      <w:r w:rsidRPr="00073D9F">
        <w:rPr>
          <w:color w:val="000000" w:themeColor="text1"/>
        </w:rPr>
        <w:t xml:space="preserve">, o sistema </w:t>
      </w:r>
      <w:r w:rsidRPr="00073D9F">
        <w:rPr>
          <w:b/>
          <w:color w:val="000000" w:themeColor="text1"/>
        </w:rPr>
        <w:t>Não</w:t>
      </w:r>
      <w:r w:rsidRPr="00073D9F">
        <w:rPr>
          <w:color w:val="000000" w:themeColor="text1"/>
        </w:rPr>
        <w:t xml:space="preserve"> deve exibir a figura </w:t>
      </w:r>
      <w:r w:rsidR="00B5659C" w:rsidRPr="00073D9F">
        <w:rPr>
          <w:color w:val="000000" w:themeColor="text1"/>
        </w:rPr>
        <w:t xml:space="preserve">do cabeçalho </w:t>
      </w:r>
      <w:r w:rsidRPr="00073D9F">
        <w:rPr>
          <w:color w:val="000000" w:themeColor="text1"/>
        </w:rPr>
        <w:t xml:space="preserve">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_Ref17469671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="00DB1F34" w:rsidRPr="00073D9F">
        <w:rPr>
          <w:color w:val="000000" w:themeColor="text1"/>
        </w:rPr>
        <w:t>;</w:t>
      </w:r>
    </w:p>
    <w:p w14:paraId="06EA13B7" w14:textId="5B11C11B" w:rsidR="005F7FC2" w:rsidRPr="00073D9F" w:rsidRDefault="005F7FC2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lastRenderedPageBreak/>
        <w:t xml:space="preserve">Caso o ator tenha selecionado a opção </w:t>
      </w:r>
      <w:r w:rsidRPr="00073D9F">
        <w:rPr>
          <w:b/>
          <w:color w:val="000000" w:themeColor="text1"/>
        </w:rPr>
        <w:t>Nenhum</w:t>
      </w:r>
      <w:r w:rsidRPr="00073D9F">
        <w:rPr>
          <w:color w:val="000000" w:themeColor="text1"/>
        </w:rPr>
        <w:t xml:space="preserve">, na </w:t>
      </w:r>
      <w:proofErr w:type="spellStart"/>
      <w:r w:rsidRPr="00073D9F">
        <w:rPr>
          <w:color w:val="000000" w:themeColor="text1"/>
        </w:rPr>
        <w:t>combobox</w:t>
      </w:r>
      <w:proofErr w:type="spellEnd"/>
      <w:r w:rsidRPr="00073D9F">
        <w:rPr>
          <w:color w:val="000000" w:themeColor="text1"/>
        </w:rPr>
        <w:t xml:space="preserve"> da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_Ref17460175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="004D0D5A" w:rsidRPr="00073D9F">
        <w:rPr>
          <w:color w:val="auto"/>
        </w:rPr>
        <w:t xml:space="preserve">, o sistema não deve </w:t>
      </w:r>
      <w:r w:rsidR="00E1632A" w:rsidRPr="00073D9F">
        <w:rPr>
          <w:color w:val="auto"/>
        </w:rPr>
        <w:t xml:space="preserve">exibir </w:t>
      </w:r>
      <w:r w:rsidR="004D0D5A" w:rsidRPr="00073D9F">
        <w:rPr>
          <w:color w:val="auto"/>
        </w:rPr>
        <w:t>o cabeçalho</w:t>
      </w:r>
      <w:r w:rsidR="00FB562A" w:rsidRPr="00073D9F">
        <w:rPr>
          <w:color w:val="auto"/>
        </w:rPr>
        <w:t>.</w:t>
      </w:r>
    </w:p>
    <w:p w14:paraId="781B6E8B" w14:textId="77777777" w:rsidR="00E75A3A" w:rsidRPr="00073D9F" w:rsidRDefault="00E75A3A" w:rsidP="00E75A3A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541703FC" w14:textId="532A1D06" w:rsidR="00B5659C" w:rsidRPr="00073D9F" w:rsidRDefault="008E46DB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 w:rsidRPr="00073D9F">
        <w:rPr>
          <w:b/>
        </w:rPr>
        <w:t>Comentário Cabeçalho</w:t>
      </w:r>
      <w:r w:rsidRPr="00073D9F">
        <w:t xml:space="preserve">: 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_Ref17469671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 xml:space="preserve">], </w:t>
      </w:r>
      <w:r w:rsidRPr="00073D9F">
        <w:rPr>
          <w:color w:val="auto"/>
        </w:rPr>
        <w:t>o</w:t>
      </w:r>
      <w:r w:rsidRPr="00073D9F">
        <w:t xml:space="preserve"> sistema deve exibir o comentário </w:t>
      </w:r>
      <w:r w:rsidR="004B5945" w:rsidRPr="00073D9F">
        <w:t xml:space="preserve">do cabeçalho </w:t>
      </w:r>
      <w:r w:rsidRPr="00073D9F">
        <w:t>incluído pelo ator na</w:t>
      </w:r>
      <w:r w:rsidR="00E42AD5" w:rsidRPr="00073D9F">
        <w:t xml:space="preserve"> (HST011</w:t>
      </w:r>
      <w:r w:rsidR="00E42AD5" w:rsidRPr="00073D9F">
        <w:rPr>
          <w:color w:val="000000" w:themeColor="text1"/>
        </w:rPr>
        <w:t>)</w:t>
      </w:r>
      <w:r w:rsidR="00063EFD" w:rsidRPr="00073D9F">
        <w:rPr>
          <w:color w:val="000000" w:themeColor="text1"/>
        </w:rPr>
        <w:t>.</w:t>
      </w:r>
    </w:p>
    <w:p w14:paraId="7A7D4945" w14:textId="11A83E75" w:rsidR="001F083F" w:rsidRPr="00073D9F" w:rsidRDefault="00063EFD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 xml:space="preserve"> Caso a opção Ativar, esteja desabilitada</w:t>
      </w:r>
      <w:r w:rsidR="00927FC9" w:rsidRPr="00073D9F">
        <w:rPr>
          <w:color w:val="000000" w:themeColor="text1"/>
        </w:rPr>
        <w:t xml:space="preserve"> na (HST011)</w:t>
      </w:r>
      <w:r w:rsidRPr="00073D9F">
        <w:rPr>
          <w:color w:val="000000" w:themeColor="text1"/>
        </w:rPr>
        <w:t xml:space="preserve">, o sistema </w:t>
      </w:r>
      <w:r w:rsidRPr="00073D9F">
        <w:rPr>
          <w:b/>
          <w:color w:val="000000" w:themeColor="text1"/>
        </w:rPr>
        <w:t>Não</w:t>
      </w:r>
      <w:r w:rsidRPr="00073D9F">
        <w:rPr>
          <w:color w:val="000000" w:themeColor="text1"/>
        </w:rPr>
        <w:t xml:space="preserve"> deve exibir o comentário do cabeçalho 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_Ref17469671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rPr>
          <w:color w:val="000000" w:themeColor="text1"/>
        </w:rPr>
        <w:t>;</w:t>
      </w:r>
      <w:r w:rsidR="001F083F" w:rsidRPr="00073D9F">
        <w:t xml:space="preserve"> </w:t>
      </w:r>
    </w:p>
    <w:p w14:paraId="6DF1CAE2" w14:textId="0B07B9E2" w:rsidR="001F083F" w:rsidRPr="00073D9F" w:rsidRDefault="001F083F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>Caso não tenha sido incluído nenhum comentário</w:t>
      </w:r>
      <w:r w:rsidR="00063EFD" w:rsidRPr="00073D9F">
        <w:rPr>
          <w:color w:val="000000" w:themeColor="text1"/>
        </w:rPr>
        <w:t xml:space="preserve"> do cabeçalho</w:t>
      </w:r>
      <w:r w:rsidRPr="00073D9F">
        <w:rPr>
          <w:color w:val="000000" w:themeColor="text1"/>
        </w:rPr>
        <w:t>, o sistema não exibe nenhuma informação referente ao comentário</w:t>
      </w:r>
      <w:r w:rsidR="00E87028" w:rsidRPr="00073D9F">
        <w:rPr>
          <w:color w:val="000000" w:themeColor="text1"/>
        </w:rPr>
        <w:t>;</w:t>
      </w:r>
    </w:p>
    <w:p w14:paraId="47EA0187" w14:textId="47D14037" w:rsidR="00820D44" w:rsidRPr="00073D9F" w:rsidRDefault="00820D44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 xml:space="preserve">Caso o ator tenha selecionado a opção </w:t>
      </w:r>
      <w:r w:rsidRPr="00073D9F">
        <w:rPr>
          <w:b/>
          <w:color w:val="000000" w:themeColor="text1"/>
        </w:rPr>
        <w:t>Nenhum</w:t>
      </w:r>
      <w:r w:rsidRPr="00073D9F">
        <w:rPr>
          <w:color w:val="000000" w:themeColor="text1"/>
        </w:rPr>
        <w:t xml:space="preserve">, na </w:t>
      </w:r>
      <w:proofErr w:type="spellStart"/>
      <w:r w:rsidRPr="00073D9F">
        <w:rPr>
          <w:color w:val="000000" w:themeColor="text1"/>
        </w:rPr>
        <w:t>combobox</w:t>
      </w:r>
      <w:proofErr w:type="spellEnd"/>
      <w:r w:rsidRPr="00073D9F">
        <w:rPr>
          <w:color w:val="000000" w:themeColor="text1"/>
        </w:rPr>
        <w:t xml:space="preserve"> da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_Ref17460175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rPr>
          <w:color w:val="auto"/>
        </w:rPr>
        <w:t xml:space="preserve">, o sistema não deve </w:t>
      </w:r>
      <w:r w:rsidR="00E1632A" w:rsidRPr="00073D9F">
        <w:rPr>
          <w:color w:val="auto"/>
        </w:rPr>
        <w:t xml:space="preserve">exibir </w:t>
      </w:r>
      <w:r w:rsidRPr="00073D9F">
        <w:rPr>
          <w:color w:val="auto"/>
        </w:rPr>
        <w:t>o comentário</w:t>
      </w:r>
      <w:r w:rsidR="00A06EEF" w:rsidRPr="00073D9F">
        <w:rPr>
          <w:color w:val="auto"/>
        </w:rPr>
        <w:t>.</w:t>
      </w:r>
    </w:p>
    <w:p w14:paraId="249BB84E" w14:textId="77777777" w:rsidR="00751B19" w:rsidRPr="00073D9F" w:rsidRDefault="00751B19" w:rsidP="00E75A3A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55D3EF99" w14:textId="4199641C" w:rsidR="004B5945" w:rsidRPr="00073D9F" w:rsidRDefault="00DB1F34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</w:pPr>
      <w:r w:rsidRPr="00073D9F">
        <w:t xml:space="preserve">  </w:t>
      </w:r>
      <w:r w:rsidR="00E75A3A" w:rsidRPr="00073D9F">
        <w:rPr>
          <w:b/>
        </w:rPr>
        <w:t>Corpo do E-Mail</w:t>
      </w:r>
      <w:r w:rsidR="00E75A3A" w:rsidRPr="00073D9F">
        <w:t>:</w:t>
      </w:r>
      <w:r w:rsidR="00CD124B" w:rsidRPr="00073D9F">
        <w:t xml:space="preserve"> Na interface </w:t>
      </w:r>
      <w:r w:rsidR="00CD124B" w:rsidRPr="00073D9F">
        <w:rPr>
          <w:color w:val="31849B" w:themeColor="accent5" w:themeShade="BF"/>
        </w:rPr>
        <w:t>[</w:t>
      </w:r>
      <w:r w:rsidR="00CD124B" w:rsidRPr="00073D9F">
        <w:rPr>
          <w:color w:val="31849B" w:themeColor="accent5" w:themeShade="BF"/>
        </w:rPr>
        <w:fldChar w:fldCharType="begin"/>
      </w:r>
      <w:r w:rsidR="00CD124B" w:rsidRPr="00073D9F">
        <w:rPr>
          <w:color w:val="31849B" w:themeColor="accent5" w:themeShade="BF"/>
        </w:rPr>
        <w:instrText xml:space="preserve"> REF _Ref17469671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CD124B" w:rsidRPr="00073D9F">
        <w:rPr>
          <w:color w:val="31849B" w:themeColor="accent5" w:themeShade="BF"/>
        </w:rPr>
      </w:r>
      <w:r w:rsidR="00CD124B" w:rsidRPr="00073D9F">
        <w:rPr>
          <w:color w:val="31849B" w:themeColor="accent5" w:themeShade="BF"/>
        </w:rPr>
        <w:fldChar w:fldCharType="separate"/>
      </w:r>
      <w:r w:rsidR="00CD124B" w:rsidRPr="00073D9F">
        <w:rPr>
          <w:color w:val="31849B" w:themeColor="accent5" w:themeShade="BF"/>
        </w:rPr>
        <w:t>P04</w:t>
      </w:r>
      <w:r w:rsidR="00CD124B" w:rsidRPr="00073D9F">
        <w:rPr>
          <w:color w:val="31849B" w:themeColor="accent5" w:themeShade="BF"/>
        </w:rPr>
        <w:fldChar w:fldCharType="end"/>
      </w:r>
      <w:r w:rsidR="00CD124B" w:rsidRPr="00073D9F">
        <w:rPr>
          <w:color w:val="31849B" w:themeColor="accent5" w:themeShade="BF"/>
        </w:rPr>
        <w:t xml:space="preserve">], </w:t>
      </w:r>
      <w:r w:rsidR="00CD124B" w:rsidRPr="00073D9F">
        <w:rPr>
          <w:color w:val="auto"/>
        </w:rPr>
        <w:t>o</w:t>
      </w:r>
      <w:r w:rsidR="00CD124B" w:rsidRPr="00073D9F">
        <w:t xml:space="preserve"> sistema deve exibir o texto incluído pelo ator na interface </w:t>
      </w:r>
      <w:r w:rsidR="00CD124B" w:rsidRPr="00073D9F">
        <w:rPr>
          <w:color w:val="31849B" w:themeColor="accent5" w:themeShade="BF"/>
        </w:rPr>
        <w:t>[</w:t>
      </w:r>
      <w:r w:rsidR="00CD124B" w:rsidRPr="00073D9F">
        <w:rPr>
          <w:color w:val="31849B" w:themeColor="accent5" w:themeShade="BF"/>
        </w:rPr>
        <w:fldChar w:fldCharType="begin"/>
      </w:r>
      <w:r w:rsidR="00CD124B" w:rsidRPr="00073D9F">
        <w:rPr>
          <w:color w:val="31849B" w:themeColor="accent5" w:themeShade="BF"/>
        </w:rPr>
        <w:instrText xml:space="preserve"> REF _Ref17461370 \r \h  \* MERGEFORMAT </w:instrText>
      </w:r>
      <w:r w:rsidR="00CD124B" w:rsidRPr="00073D9F">
        <w:rPr>
          <w:color w:val="31849B" w:themeColor="accent5" w:themeShade="BF"/>
        </w:rPr>
      </w:r>
      <w:r w:rsidR="00CD124B" w:rsidRPr="00073D9F">
        <w:rPr>
          <w:color w:val="31849B" w:themeColor="accent5" w:themeShade="BF"/>
        </w:rPr>
        <w:fldChar w:fldCharType="separate"/>
      </w:r>
      <w:r w:rsidR="00CD124B" w:rsidRPr="00073D9F">
        <w:rPr>
          <w:color w:val="31849B" w:themeColor="accent5" w:themeShade="BF"/>
        </w:rPr>
        <w:t>P02</w:t>
      </w:r>
      <w:r w:rsidR="00CD124B" w:rsidRPr="00073D9F">
        <w:rPr>
          <w:color w:val="31849B" w:themeColor="accent5" w:themeShade="BF"/>
        </w:rPr>
        <w:fldChar w:fldCharType="end"/>
      </w:r>
      <w:r w:rsidR="00CD124B" w:rsidRPr="00073D9F">
        <w:rPr>
          <w:color w:val="31849B" w:themeColor="accent5" w:themeShade="BF"/>
        </w:rPr>
        <w:t>] [</w:t>
      </w:r>
      <w:r w:rsidR="00CD124B" w:rsidRPr="00073D9F">
        <w:rPr>
          <w:color w:val="31849B" w:themeColor="accent5" w:themeShade="BF"/>
        </w:rPr>
        <w:fldChar w:fldCharType="begin"/>
      </w:r>
      <w:r w:rsidR="00CD124B" w:rsidRPr="00073D9F">
        <w:rPr>
          <w:color w:val="31849B" w:themeColor="accent5" w:themeShade="BF"/>
        </w:rPr>
        <w:instrText xml:space="preserve"> REF _Ref17460175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="00CD124B" w:rsidRPr="00073D9F">
        <w:rPr>
          <w:color w:val="31849B" w:themeColor="accent5" w:themeShade="BF"/>
        </w:rPr>
      </w:r>
      <w:r w:rsidR="00CD124B" w:rsidRPr="00073D9F">
        <w:rPr>
          <w:color w:val="31849B" w:themeColor="accent5" w:themeShade="BF"/>
        </w:rPr>
        <w:fldChar w:fldCharType="separate"/>
      </w:r>
      <w:r w:rsidR="00CD124B" w:rsidRPr="00073D9F">
        <w:rPr>
          <w:color w:val="31849B" w:themeColor="accent5" w:themeShade="BF"/>
        </w:rPr>
        <w:t>P03</w:t>
      </w:r>
      <w:r w:rsidR="00CD124B" w:rsidRPr="00073D9F">
        <w:rPr>
          <w:color w:val="31849B" w:themeColor="accent5" w:themeShade="BF"/>
        </w:rPr>
        <w:fldChar w:fldCharType="end"/>
      </w:r>
      <w:r w:rsidR="00CD124B" w:rsidRPr="00073D9F">
        <w:rPr>
          <w:color w:val="31849B" w:themeColor="accent5" w:themeShade="BF"/>
        </w:rPr>
        <w:t>]</w:t>
      </w:r>
      <w:r w:rsidR="00CD124B" w:rsidRPr="00073D9F">
        <w:rPr>
          <w:color w:val="000000" w:themeColor="text1"/>
        </w:rPr>
        <w:t>;</w:t>
      </w:r>
    </w:p>
    <w:p w14:paraId="7F9FC7B3" w14:textId="77777777" w:rsidR="00CD124B" w:rsidRPr="00073D9F" w:rsidRDefault="00CD124B" w:rsidP="00CD124B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</w:p>
    <w:p w14:paraId="4E4640A5" w14:textId="5D0889FC" w:rsidR="00471F62" w:rsidRPr="00073D9F" w:rsidRDefault="004B5945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 w:rsidRPr="00073D9F">
        <w:rPr>
          <w:b/>
        </w:rPr>
        <w:t>Comentário Rodapé</w:t>
      </w:r>
      <w:r w:rsidRPr="00073D9F">
        <w:t xml:space="preserve">: 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_Ref17469671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 xml:space="preserve">], </w:t>
      </w:r>
      <w:r w:rsidRPr="00073D9F">
        <w:rPr>
          <w:color w:val="auto"/>
        </w:rPr>
        <w:t>o</w:t>
      </w:r>
      <w:r w:rsidRPr="00073D9F">
        <w:t xml:space="preserve"> sistema deve exibir o comentário do rodapé incluído pelo ator na </w:t>
      </w:r>
      <w:r w:rsidR="00E87028" w:rsidRPr="00073D9F">
        <w:t>(HST011</w:t>
      </w:r>
      <w:r w:rsidR="00E87028" w:rsidRPr="00073D9F">
        <w:rPr>
          <w:color w:val="000000" w:themeColor="text1"/>
        </w:rPr>
        <w:t>)</w:t>
      </w:r>
      <w:r w:rsidR="00471F62" w:rsidRPr="00073D9F">
        <w:rPr>
          <w:color w:val="000000" w:themeColor="text1"/>
        </w:rPr>
        <w:t>.</w:t>
      </w:r>
    </w:p>
    <w:p w14:paraId="0C3C9C97" w14:textId="2BA26349" w:rsidR="00730A82" w:rsidRPr="00073D9F" w:rsidRDefault="00730A82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>Caso a opção Ativar, esteja desabilitada</w:t>
      </w:r>
      <w:r w:rsidR="00AB03EC" w:rsidRPr="00073D9F">
        <w:rPr>
          <w:color w:val="000000" w:themeColor="text1"/>
        </w:rPr>
        <w:t xml:space="preserve"> na (HST011)</w:t>
      </w:r>
      <w:r w:rsidRPr="00073D9F">
        <w:rPr>
          <w:color w:val="000000" w:themeColor="text1"/>
        </w:rPr>
        <w:t xml:space="preserve">, o sistema </w:t>
      </w:r>
      <w:r w:rsidRPr="00073D9F">
        <w:rPr>
          <w:b/>
          <w:color w:val="000000" w:themeColor="text1"/>
        </w:rPr>
        <w:t>Não</w:t>
      </w:r>
      <w:r w:rsidRPr="00073D9F">
        <w:rPr>
          <w:color w:val="000000" w:themeColor="text1"/>
        </w:rPr>
        <w:t xml:space="preserve"> deve exibir o comentário do </w:t>
      </w:r>
      <w:r w:rsidR="00106ADC" w:rsidRPr="00073D9F">
        <w:rPr>
          <w:color w:val="000000" w:themeColor="text1"/>
        </w:rPr>
        <w:t>rodapé</w:t>
      </w:r>
      <w:r w:rsidRPr="00073D9F">
        <w:rPr>
          <w:color w:val="000000" w:themeColor="text1"/>
        </w:rPr>
        <w:t xml:space="preserve"> 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_Ref17469671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rPr>
          <w:color w:val="000000" w:themeColor="text1"/>
        </w:rPr>
        <w:t>;</w:t>
      </w:r>
      <w:r w:rsidRPr="00073D9F">
        <w:t xml:space="preserve"> </w:t>
      </w:r>
    </w:p>
    <w:p w14:paraId="0C501444" w14:textId="085E3C3E" w:rsidR="00730A82" w:rsidRPr="00073D9F" w:rsidRDefault="00730A82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 xml:space="preserve">Caso não tenha sido incluído nenhum comentário do </w:t>
      </w:r>
      <w:r w:rsidR="00106ADC" w:rsidRPr="00073D9F">
        <w:rPr>
          <w:color w:val="000000" w:themeColor="text1"/>
        </w:rPr>
        <w:t>rodapé</w:t>
      </w:r>
      <w:r w:rsidR="00AB03EC" w:rsidRPr="00073D9F">
        <w:rPr>
          <w:color w:val="000000" w:themeColor="text1"/>
        </w:rPr>
        <w:t xml:space="preserve"> na (HST011)</w:t>
      </w:r>
      <w:r w:rsidRPr="00073D9F">
        <w:rPr>
          <w:color w:val="000000" w:themeColor="text1"/>
        </w:rPr>
        <w:t>, o</w:t>
      </w:r>
      <w:r w:rsidR="00106ADC" w:rsidRPr="00073D9F">
        <w:rPr>
          <w:color w:val="000000" w:themeColor="text1"/>
        </w:rPr>
        <w:t xml:space="preserve"> sistema não exibe nenhuma </w:t>
      </w:r>
      <w:r w:rsidR="00E3089D" w:rsidRPr="00073D9F">
        <w:rPr>
          <w:color w:val="000000" w:themeColor="text1"/>
        </w:rPr>
        <w:t>informação</w:t>
      </w:r>
      <w:r w:rsidRPr="00073D9F">
        <w:rPr>
          <w:color w:val="000000" w:themeColor="text1"/>
        </w:rPr>
        <w:t xml:space="preserve"> referente ao comentário;</w:t>
      </w:r>
    </w:p>
    <w:p w14:paraId="67977BFB" w14:textId="7D20DA4A" w:rsidR="00B75612" w:rsidRPr="00073D9F" w:rsidRDefault="00B75612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 xml:space="preserve">Caso o ator tenha selecionado a opção </w:t>
      </w:r>
      <w:r w:rsidRPr="00073D9F">
        <w:rPr>
          <w:b/>
          <w:color w:val="000000" w:themeColor="text1"/>
        </w:rPr>
        <w:t>Nenhum</w:t>
      </w:r>
      <w:r w:rsidRPr="00073D9F">
        <w:rPr>
          <w:color w:val="000000" w:themeColor="text1"/>
        </w:rPr>
        <w:t xml:space="preserve">, na </w:t>
      </w:r>
      <w:proofErr w:type="spellStart"/>
      <w:r w:rsidRPr="00073D9F">
        <w:rPr>
          <w:color w:val="000000" w:themeColor="text1"/>
        </w:rPr>
        <w:t>combobox</w:t>
      </w:r>
      <w:proofErr w:type="spellEnd"/>
      <w:r w:rsidRPr="00073D9F">
        <w:rPr>
          <w:color w:val="000000" w:themeColor="text1"/>
        </w:rPr>
        <w:t xml:space="preserve"> da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_Ref17460175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rPr>
          <w:color w:val="auto"/>
        </w:rPr>
        <w:t xml:space="preserve">, o sistema não deve </w:t>
      </w:r>
      <w:r w:rsidR="00E1632A" w:rsidRPr="00073D9F">
        <w:rPr>
          <w:color w:val="auto"/>
        </w:rPr>
        <w:t xml:space="preserve">exibir </w:t>
      </w:r>
      <w:r w:rsidRPr="00073D9F">
        <w:rPr>
          <w:color w:val="auto"/>
        </w:rPr>
        <w:t>o comentário (caso exista).</w:t>
      </w:r>
    </w:p>
    <w:p w14:paraId="11FB0FBD" w14:textId="77777777" w:rsidR="00B75612" w:rsidRPr="00073D9F" w:rsidRDefault="00B75612" w:rsidP="00B75612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501A1FE1" w14:textId="706341F7" w:rsidR="00106ADC" w:rsidRPr="00073D9F" w:rsidRDefault="00E27FC1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</w:pPr>
      <w:r w:rsidRPr="00073D9F">
        <w:rPr>
          <w:b/>
        </w:rPr>
        <w:t>Rodapé</w:t>
      </w:r>
      <w:r w:rsidRPr="00073D9F">
        <w:t xml:space="preserve">: 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_Ref17469671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 xml:space="preserve">], </w:t>
      </w:r>
      <w:r w:rsidRPr="00073D9F">
        <w:rPr>
          <w:color w:val="auto"/>
        </w:rPr>
        <w:t>o</w:t>
      </w:r>
      <w:r w:rsidRPr="00073D9F">
        <w:t xml:space="preserve"> sistema deve exibir a figura incluída pelo ator </w:t>
      </w:r>
      <w:r w:rsidR="00E87028" w:rsidRPr="00073D9F">
        <w:t>na (HST011</w:t>
      </w:r>
      <w:r w:rsidR="00E87028" w:rsidRPr="00073D9F">
        <w:rPr>
          <w:color w:val="000000" w:themeColor="text1"/>
        </w:rPr>
        <w:t>)</w:t>
      </w:r>
      <w:r w:rsidR="00106ADC" w:rsidRPr="00073D9F">
        <w:rPr>
          <w:color w:val="000000" w:themeColor="text1"/>
        </w:rPr>
        <w:t>;</w:t>
      </w:r>
    </w:p>
    <w:p w14:paraId="6CF4EDF2" w14:textId="2AE68EF4" w:rsidR="00106ADC" w:rsidRPr="00073D9F" w:rsidRDefault="00E87028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 xml:space="preserve"> </w:t>
      </w:r>
      <w:r w:rsidR="00106ADC" w:rsidRPr="00073D9F">
        <w:rPr>
          <w:color w:val="000000" w:themeColor="text1"/>
        </w:rPr>
        <w:t xml:space="preserve">Caso a opção Ativar, esteja desabilitada na (HST011), o sistema </w:t>
      </w:r>
      <w:r w:rsidR="00106ADC" w:rsidRPr="00073D9F">
        <w:rPr>
          <w:b/>
          <w:color w:val="000000" w:themeColor="text1"/>
        </w:rPr>
        <w:t>Não</w:t>
      </w:r>
      <w:r w:rsidR="00106ADC" w:rsidRPr="00073D9F">
        <w:rPr>
          <w:color w:val="000000" w:themeColor="text1"/>
        </w:rPr>
        <w:t xml:space="preserve"> deve exibir a figura do </w:t>
      </w:r>
      <w:r w:rsidR="005C49A0" w:rsidRPr="00073D9F">
        <w:rPr>
          <w:color w:val="000000" w:themeColor="text1"/>
        </w:rPr>
        <w:t>rodapé</w:t>
      </w:r>
      <w:r w:rsidR="00106ADC" w:rsidRPr="00073D9F">
        <w:rPr>
          <w:color w:val="000000" w:themeColor="text1"/>
        </w:rPr>
        <w:t xml:space="preserve"> na interface </w:t>
      </w:r>
      <w:r w:rsidR="00106ADC" w:rsidRPr="00073D9F">
        <w:rPr>
          <w:color w:val="31849B" w:themeColor="accent5" w:themeShade="BF"/>
        </w:rPr>
        <w:t>[</w:t>
      </w:r>
      <w:r w:rsidR="00106ADC" w:rsidRPr="00073D9F">
        <w:rPr>
          <w:color w:val="31849B" w:themeColor="accent5" w:themeShade="BF"/>
        </w:rPr>
        <w:fldChar w:fldCharType="begin"/>
      </w:r>
      <w:r w:rsidR="00106ADC" w:rsidRPr="00073D9F">
        <w:rPr>
          <w:color w:val="31849B" w:themeColor="accent5" w:themeShade="BF"/>
        </w:rPr>
        <w:instrText xml:space="preserve"> REF _Ref17469671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="00106ADC" w:rsidRPr="00073D9F">
        <w:rPr>
          <w:color w:val="31849B" w:themeColor="accent5" w:themeShade="BF"/>
        </w:rPr>
      </w:r>
      <w:r w:rsidR="00106ADC" w:rsidRPr="00073D9F">
        <w:rPr>
          <w:color w:val="31849B" w:themeColor="accent5" w:themeShade="BF"/>
        </w:rPr>
        <w:fldChar w:fldCharType="separate"/>
      </w:r>
      <w:r w:rsidR="00106ADC" w:rsidRPr="00073D9F">
        <w:rPr>
          <w:color w:val="31849B" w:themeColor="accent5" w:themeShade="BF"/>
        </w:rPr>
        <w:t>P04</w:t>
      </w:r>
      <w:r w:rsidR="00106ADC" w:rsidRPr="00073D9F">
        <w:rPr>
          <w:color w:val="31849B" w:themeColor="accent5" w:themeShade="BF"/>
        </w:rPr>
        <w:fldChar w:fldCharType="end"/>
      </w:r>
      <w:r w:rsidR="00106ADC" w:rsidRPr="00073D9F">
        <w:rPr>
          <w:color w:val="31849B" w:themeColor="accent5" w:themeShade="BF"/>
        </w:rPr>
        <w:t>]</w:t>
      </w:r>
      <w:r w:rsidR="00106ADC" w:rsidRPr="00073D9F">
        <w:rPr>
          <w:color w:val="000000" w:themeColor="text1"/>
        </w:rPr>
        <w:t>;</w:t>
      </w:r>
    </w:p>
    <w:p w14:paraId="0A4A20C8" w14:textId="2509F5A4" w:rsidR="00B75612" w:rsidRPr="00073D9F" w:rsidRDefault="00B75612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560"/>
        <w:contextualSpacing/>
        <w:jc w:val="both"/>
      </w:pPr>
      <w:r w:rsidRPr="00073D9F">
        <w:rPr>
          <w:color w:val="000000" w:themeColor="text1"/>
        </w:rPr>
        <w:t xml:space="preserve">Caso o ator tenha selecionado a opção </w:t>
      </w:r>
      <w:r w:rsidRPr="00073D9F">
        <w:rPr>
          <w:b/>
          <w:color w:val="000000" w:themeColor="text1"/>
        </w:rPr>
        <w:t>Nenhum</w:t>
      </w:r>
      <w:r w:rsidRPr="00073D9F">
        <w:rPr>
          <w:color w:val="000000" w:themeColor="text1"/>
        </w:rPr>
        <w:t xml:space="preserve">, na </w:t>
      </w:r>
      <w:proofErr w:type="spellStart"/>
      <w:r w:rsidRPr="00073D9F">
        <w:rPr>
          <w:color w:val="000000" w:themeColor="text1"/>
        </w:rPr>
        <w:t>combobox</w:t>
      </w:r>
      <w:proofErr w:type="spellEnd"/>
      <w:r w:rsidRPr="00073D9F">
        <w:rPr>
          <w:color w:val="000000" w:themeColor="text1"/>
        </w:rPr>
        <w:t xml:space="preserve"> da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_Ref17461370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_Ref17460175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P03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rPr>
          <w:color w:val="auto"/>
        </w:rPr>
        <w:t>, o sistema não deve</w:t>
      </w:r>
      <w:r w:rsidR="00E1632A" w:rsidRPr="00073D9F">
        <w:rPr>
          <w:color w:val="auto"/>
        </w:rPr>
        <w:t xml:space="preserve"> exibir </w:t>
      </w:r>
      <w:r w:rsidRPr="00073D9F">
        <w:rPr>
          <w:color w:val="auto"/>
        </w:rPr>
        <w:t>o rodapé.</w:t>
      </w:r>
    </w:p>
    <w:p w14:paraId="1B6B9BF1" w14:textId="77777777" w:rsidR="00B75612" w:rsidRPr="00073D9F" w:rsidRDefault="00B75612" w:rsidP="00B75612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4386DCA1" w14:textId="65100034" w:rsidR="00E27FC1" w:rsidRPr="00073D9F" w:rsidRDefault="00E27FC1" w:rsidP="00AF01D7">
      <w:pPr>
        <w:pStyle w:val="PargrafodaLista"/>
        <w:widowControl/>
        <w:numPr>
          <w:ilvl w:val="0"/>
          <w:numId w:val="14"/>
        </w:numPr>
        <w:autoSpaceDE/>
        <w:adjustRightInd/>
        <w:spacing w:after="200" w:line="276" w:lineRule="auto"/>
        <w:ind w:left="1134"/>
        <w:contextualSpacing/>
        <w:jc w:val="both"/>
      </w:pPr>
      <w:r w:rsidRPr="00073D9F">
        <w:t xml:space="preserve">Opção </w:t>
      </w:r>
      <w:r w:rsidR="00F1154D" w:rsidRPr="00073D9F">
        <w:rPr>
          <w:b/>
        </w:rPr>
        <w:t>Concluir</w:t>
      </w:r>
      <w:r w:rsidRPr="00073D9F">
        <w:t xml:space="preserve">, ao ser acionada o sistema deve </w:t>
      </w:r>
      <w:r w:rsidR="00F1154D" w:rsidRPr="00073D9F">
        <w:t xml:space="preserve">seguir a informações da regra </w:t>
      </w:r>
      <w:r w:rsidR="00F1154D" w:rsidRPr="00073D9F">
        <w:rPr>
          <w:color w:val="31849B" w:themeColor="accent5" w:themeShade="BF"/>
        </w:rPr>
        <w:t>[</w:t>
      </w:r>
      <w:r w:rsidR="00F1154D" w:rsidRPr="00073D9F">
        <w:rPr>
          <w:color w:val="31849B" w:themeColor="accent5" w:themeShade="BF"/>
        </w:rPr>
        <w:fldChar w:fldCharType="begin"/>
      </w:r>
      <w:r w:rsidR="00F1154D" w:rsidRPr="00073D9F">
        <w:rPr>
          <w:color w:val="31849B" w:themeColor="accent5" w:themeShade="BF"/>
        </w:rPr>
        <w:instrText xml:space="preserve"> REF _Ref15910724 \r \h  \* MERGEFORMAT </w:instrText>
      </w:r>
      <w:r w:rsidR="00F1154D" w:rsidRPr="00073D9F">
        <w:rPr>
          <w:color w:val="31849B" w:themeColor="accent5" w:themeShade="BF"/>
        </w:rPr>
      </w:r>
      <w:r w:rsidR="00F1154D" w:rsidRPr="00073D9F">
        <w:rPr>
          <w:color w:val="31849B" w:themeColor="accent5" w:themeShade="BF"/>
        </w:rPr>
        <w:fldChar w:fldCharType="separate"/>
      </w:r>
      <w:r w:rsidR="00F1154D" w:rsidRPr="00073D9F">
        <w:rPr>
          <w:color w:val="31849B" w:themeColor="accent5" w:themeShade="BF"/>
        </w:rPr>
        <w:t>2.5</w:t>
      </w:r>
      <w:r w:rsidR="00F1154D" w:rsidRPr="00073D9F">
        <w:rPr>
          <w:color w:val="31849B" w:themeColor="accent5" w:themeShade="BF"/>
        </w:rPr>
        <w:fldChar w:fldCharType="end"/>
      </w:r>
      <w:r w:rsidR="00F1154D" w:rsidRPr="00073D9F">
        <w:rPr>
          <w:color w:val="31849B" w:themeColor="accent5" w:themeShade="BF"/>
        </w:rPr>
        <w:t>]</w:t>
      </w:r>
    </w:p>
    <w:p w14:paraId="76975BE7" w14:textId="1209F7C9" w:rsidR="00A22C16" w:rsidRPr="00073D9F" w:rsidRDefault="004C1503" w:rsidP="00E27FC1">
      <w:pPr>
        <w:pStyle w:val="PargrafodaLista"/>
      </w:pPr>
      <w:r w:rsidRPr="00073D9F">
        <w:rPr>
          <w:noProof/>
        </w:rPr>
        <w:drawing>
          <wp:inline distT="0" distB="0" distL="0" distR="0" wp14:anchorId="5EFBBA8F" wp14:editId="68061689">
            <wp:extent cx="3114675" cy="2456422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37" cy="248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AFF62" w14:textId="77777777" w:rsidR="00786E33" w:rsidRPr="00073D9F" w:rsidRDefault="00786E33" w:rsidP="00E27FC1">
      <w:pPr>
        <w:pStyle w:val="PargrafodaLista"/>
      </w:pPr>
    </w:p>
    <w:p w14:paraId="70BFC2ED" w14:textId="77777777" w:rsidR="00786E33" w:rsidRPr="00073D9F" w:rsidRDefault="00786E33" w:rsidP="00786E33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</w:pPr>
    </w:p>
    <w:p w14:paraId="6CA428D7" w14:textId="795DC1EA" w:rsidR="00786E33" w:rsidRPr="00073D9F" w:rsidRDefault="00786E33" w:rsidP="00073D9F">
      <w:pPr>
        <w:pStyle w:val="PargrafodaLista"/>
        <w:numPr>
          <w:ilvl w:val="0"/>
          <w:numId w:val="39"/>
        </w:numPr>
        <w:ind w:left="567"/>
        <w:jc w:val="both"/>
        <w:rPr>
          <w:color w:val="000000" w:themeColor="text1"/>
          <w:highlight w:val="yellow"/>
        </w:rPr>
      </w:pPr>
      <w:r w:rsidRPr="00073D9F">
        <w:rPr>
          <w:highlight w:val="yellow"/>
        </w:rPr>
        <w:lastRenderedPageBreak/>
        <w:t xml:space="preserve">Ao CADASTRAR/Incluir um registro novo OU Alterar um registro existente, ao acionar o botão </w:t>
      </w:r>
      <w:r w:rsidRPr="00073D9F">
        <w:rPr>
          <w:color w:val="31849B" w:themeColor="accent5" w:themeShade="BF"/>
          <w:highlight w:val="yellow"/>
        </w:rPr>
        <w:t>Visualizar</w:t>
      </w:r>
      <w:r w:rsidRPr="00073D9F">
        <w:rPr>
          <w:highlight w:val="yellow"/>
        </w:rPr>
        <w:t xml:space="preserve"> na </w:t>
      </w:r>
      <w:r w:rsidRPr="00073D9F">
        <w:rPr>
          <w:color w:val="31849B" w:themeColor="accent5" w:themeShade="BF"/>
          <w:highlight w:val="yellow"/>
        </w:rPr>
        <w:t>[</w:t>
      </w:r>
      <w:r w:rsidRPr="00073D9F">
        <w:rPr>
          <w:color w:val="31849B" w:themeColor="accent5" w:themeShade="BF"/>
          <w:highlight w:val="yellow"/>
        </w:rPr>
        <w:fldChar w:fldCharType="begin"/>
      </w:r>
      <w:r w:rsidRPr="00073D9F">
        <w:rPr>
          <w:color w:val="31849B" w:themeColor="accent5" w:themeShade="BF"/>
          <w:highlight w:val="yellow"/>
        </w:rPr>
        <w:instrText xml:space="preserve"> REF _Ref17461370 \r \h  \* MERGEFORMAT </w:instrText>
      </w:r>
      <w:r w:rsidRPr="00073D9F">
        <w:rPr>
          <w:color w:val="31849B" w:themeColor="accent5" w:themeShade="BF"/>
          <w:highlight w:val="yellow"/>
        </w:rPr>
      </w:r>
      <w:r w:rsidRPr="00073D9F">
        <w:rPr>
          <w:color w:val="31849B" w:themeColor="accent5" w:themeShade="BF"/>
          <w:highlight w:val="yellow"/>
        </w:rPr>
        <w:fldChar w:fldCharType="separate"/>
      </w:r>
      <w:r w:rsidRPr="00073D9F">
        <w:rPr>
          <w:color w:val="31849B" w:themeColor="accent5" w:themeShade="BF"/>
          <w:highlight w:val="yellow"/>
        </w:rPr>
        <w:t>P02</w:t>
      </w:r>
      <w:r w:rsidRPr="00073D9F">
        <w:rPr>
          <w:color w:val="31849B" w:themeColor="accent5" w:themeShade="BF"/>
          <w:highlight w:val="yellow"/>
        </w:rPr>
        <w:fldChar w:fldCharType="end"/>
      </w:r>
      <w:r w:rsidRPr="00073D9F">
        <w:rPr>
          <w:color w:val="000000" w:themeColor="text1"/>
          <w:highlight w:val="yellow"/>
        </w:rPr>
        <w:t xml:space="preserve">], o sistema deve validar se a opção </w:t>
      </w:r>
      <w:r w:rsidRPr="00073D9F">
        <w:rPr>
          <w:color w:val="31849B" w:themeColor="accent5" w:themeShade="BF"/>
          <w:highlight w:val="yellow"/>
        </w:rPr>
        <w:t xml:space="preserve">Ativar E-Mail </w:t>
      </w:r>
      <w:r w:rsidRPr="00073D9F">
        <w:rPr>
          <w:color w:val="000000" w:themeColor="text1"/>
          <w:highlight w:val="yellow"/>
        </w:rPr>
        <w:t xml:space="preserve">está </w:t>
      </w:r>
      <w:r w:rsidRPr="00073D9F">
        <w:rPr>
          <w:color w:val="000000" w:themeColor="text1"/>
          <w:highlight w:val="yellow"/>
          <w:u w:val="single"/>
        </w:rPr>
        <w:t>desabilitada</w:t>
      </w:r>
      <w:r w:rsidRPr="00073D9F">
        <w:rPr>
          <w:color w:val="000000" w:themeColor="text1"/>
          <w:highlight w:val="yellow"/>
        </w:rPr>
        <w:t xml:space="preserve">, caso esteja, o sistema deve exibir mensagem impeditiva </w:t>
      </w:r>
      <w:r w:rsidRPr="00073D9F">
        <w:rPr>
          <w:color w:val="31849B" w:themeColor="accent5" w:themeShade="BF"/>
          <w:highlight w:val="yellow"/>
        </w:rPr>
        <w:t>[</w:t>
      </w:r>
      <w:r w:rsidRPr="00073D9F">
        <w:rPr>
          <w:color w:val="31849B" w:themeColor="accent5" w:themeShade="BF"/>
          <w:highlight w:val="yellow"/>
        </w:rPr>
        <w:fldChar w:fldCharType="begin"/>
      </w:r>
      <w:r w:rsidRPr="00073D9F">
        <w:rPr>
          <w:color w:val="31849B" w:themeColor="accent5" w:themeShade="BF"/>
          <w:highlight w:val="yellow"/>
        </w:rPr>
        <w:instrText xml:space="preserve"> REF _Ref30581842 \r \h </w:instrText>
      </w:r>
      <w:r w:rsidR="00073D9F" w:rsidRPr="00073D9F">
        <w:rPr>
          <w:color w:val="31849B" w:themeColor="accent5" w:themeShade="BF"/>
          <w:highlight w:val="yellow"/>
        </w:rPr>
        <w:instrText xml:space="preserve"> \* MERGEFORMAT </w:instrText>
      </w:r>
      <w:r w:rsidRPr="00073D9F">
        <w:rPr>
          <w:color w:val="31849B" w:themeColor="accent5" w:themeShade="BF"/>
          <w:highlight w:val="yellow"/>
        </w:rPr>
      </w:r>
      <w:r w:rsidRPr="00073D9F">
        <w:rPr>
          <w:color w:val="31849B" w:themeColor="accent5" w:themeShade="BF"/>
          <w:highlight w:val="yellow"/>
        </w:rPr>
        <w:fldChar w:fldCharType="separate"/>
      </w:r>
      <w:r w:rsidRPr="00073D9F">
        <w:rPr>
          <w:color w:val="31849B" w:themeColor="accent5" w:themeShade="BF"/>
          <w:highlight w:val="yellow"/>
        </w:rPr>
        <w:t>ME08</w:t>
      </w:r>
      <w:r w:rsidRPr="00073D9F">
        <w:rPr>
          <w:color w:val="31849B" w:themeColor="accent5" w:themeShade="BF"/>
          <w:highlight w:val="yellow"/>
        </w:rPr>
        <w:fldChar w:fldCharType="end"/>
      </w:r>
      <w:r w:rsidRPr="00073D9F">
        <w:rPr>
          <w:color w:val="31849B" w:themeColor="accent5" w:themeShade="BF"/>
          <w:highlight w:val="yellow"/>
        </w:rPr>
        <w:t>]</w:t>
      </w:r>
      <w:r w:rsidRPr="00073D9F">
        <w:rPr>
          <w:color w:val="auto"/>
          <w:highlight w:val="yellow"/>
        </w:rPr>
        <w:t>;</w:t>
      </w:r>
    </w:p>
    <w:p w14:paraId="10FC83B3" w14:textId="77777777" w:rsidR="00073D9F" w:rsidRPr="00073D9F" w:rsidRDefault="00073D9F" w:rsidP="00073D9F">
      <w:pPr>
        <w:pStyle w:val="PargrafodaLista"/>
        <w:ind w:left="567"/>
        <w:jc w:val="both"/>
        <w:rPr>
          <w:color w:val="000000" w:themeColor="text1"/>
          <w:highlight w:val="yellow"/>
        </w:rPr>
      </w:pPr>
    </w:p>
    <w:p w14:paraId="73A16069" w14:textId="77777777" w:rsidR="00073D9F" w:rsidRPr="00073D9F" w:rsidRDefault="00073D9F" w:rsidP="003E75D7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  <w:bookmarkStart w:id="47" w:name="_GoBack"/>
      <w:bookmarkEnd w:id="47"/>
    </w:p>
    <w:p w14:paraId="57179AC3" w14:textId="33A7F112" w:rsidR="003E75D7" w:rsidRPr="00073D9F" w:rsidRDefault="004513D3" w:rsidP="007946B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426"/>
        <w:contextualSpacing/>
        <w:rPr>
          <w:b/>
          <w:u w:val="single"/>
        </w:rPr>
      </w:pPr>
      <w:bookmarkStart w:id="48" w:name="_Ref14108141"/>
      <w:r w:rsidRPr="00073D9F">
        <w:rPr>
          <w:b/>
          <w:u w:val="single"/>
        </w:rPr>
        <w:t>A</w:t>
      </w:r>
      <w:r w:rsidR="00111CDD" w:rsidRPr="00073D9F">
        <w:rPr>
          <w:b/>
          <w:u w:val="single"/>
        </w:rPr>
        <w:t>LTERAR</w:t>
      </w:r>
      <w:r w:rsidR="003E75D7" w:rsidRPr="00073D9F">
        <w:rPr>
          <w:b/>
        </w:rPr>
        <w:t>:</w:t>
      </w:r>
      <w:bookmarkEnd w:id="48"/>
      <w:r w:rsidR="003E75D7" w:rsidRPr="00073D9F">
        <w:rPr>
          <w:b/>
        </w:rPr>
        <w:t xml:space="preserve"> </w:t>
      </w:r>
    </w:p>
    <w:p w14:paraId="6EE11AF7" w14:textId="668C7D59" w:rsidR="00AA2B3D" w:rsidRPr="00073D9F" w:rsidRDefault="00AA2B3D" w:rsidP="00AF01D7">
      <w:pPr>
        <w:pStyle w:val="PargrafodaLista"/>
        <w:widowControl/>
        <w:numPr>
          <w:ilvl w:val="0"/>
          <w:numId w:val="24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073D9F">
        <w:t>O ator aciona a opção que permite “</w:t>
      </w:r>
      <w:r w:rsidRPr="00073D9F">
        <w:rPr>
          <w:b/>
        </w:rPr>
        <w:t>Alterar</w:t>
      </w:r>
      <w:r w:rsidRPr="00073D9F">
        <w:t xml:space="preserve">” no </w:t>
      </w:r>
      <w:proofErr w:type="gramStart"/>
      <w:r w:rsidRPr="00073D9F">
        <w:t xml:space="preserve">componente </w:t>
      </w:r>
      <w:r w:rsidR="0067428A" w:rsidRPr="00073D9F">
        <w:rPr>
          <w:noProof/>
        </w:rPr>
        <w:drawing>
          <wp:inline distT="0" distB="0" distL="0" distR="0" wp14:anchorId="1838DE8E" wp14:editId="58BE9D3D">
            <wp:extent cx="38095" cy="190476"/>
            <wp:effectExtent l="0" t="0" r="635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D9F">
        <w:t>,</w:t>
      </w:r>
      <w:proofErr w:type="gramEnd"/>
      <w:r w:rsidRPr="00073D9F">
        <w:t xml:space="preserve"> de um registro do C</w:t>
      </w:r>
      <w:r w:rsidR="005D5C02" w:rsidRPr="00073D9F">
        <w:t>orpo do E-Mail</w:t>
      </w:r>
      <w:r w:rsidRPr="00073D9F">
        <w:t xml:space="preserve">, o sistema recupera os dados e exibe a </w:t>
      </w:r>
      <w:r w:rsidR="0067428A" w:rsidRPr="00073D9F">
        <w:t xml:space="preserve">interface </w:t>
      </w:r>
      <w:r w:rsidRPr="00073D9F">
        <w:t>para alteração;</w:t>
      </w:r>
      <w:r w:rsidR="0067428A" w:rsidRPr="00073D9F">
        <w:rPr>
          <w:color w:val="31849B" w:themeColor="accent5" w:themeShade="BF"/>
        </w:rPr>
        <w:t>[</w:t>
      </w:r>
      <w:r w:rsidR="0067428A" w:rsidRPr="00073D9F">
        <w:rPr>
          <w:color w:val="31849B" w:themeColor="accent5" w:themeShade="BF"/>
        </w:rPr>
        <w:fldChar w:fldCharType="begin"/>
      </w:r>
      <w:r w:rsidR="0067428A" w:rsidRPr="00073D9F">
        <w:rPr>
          <w:color w:val="31849B" w:themeColor="accent5" w:themeShade="BF"/>
        </w:rPr>
        <w:instrText xml:space="preserve"> REF _Ref17460175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="0067428A" w:rsidRPr="00073D9F">
        <w:rPr>
          <w:color w:val="31849B" w:themeColor="accent5" w:themeShade="BF"/>
        </w:rPr>
      </w:r>
      <w:r w:rsidR="0067428A" w:rsidRPr="00073D9F">
        <w:rPr>
          <w:color w:val="31849B" w:themeColor="accent5" w:themeShade="BF"/>
        </w:rPr>
        <w:fldChar w:fldCharType="separate"/>
      </w:r>
      <w:r w:rsidR="0067428A" w:rsidRPr="00073D9F">
        <w:rPr>
          <w:color w:val="31849B" w:themeColor="accent5" w:themeShade="BF"/>
        </w:rPr>
        <w:t>P03</w:t>
      </w:r>
      <w:r w:rsidR="0067428A" w:rsidRPr="00073D9F">
        <w:rPr>
          <w:color w:val="31849B" w:themeColor="accent5" w:themeShade="BF"/>
        </w:rPr>
        <w:fldChar w:fldCharType="end"/>
      </w:r>
      <w:r w:rsidR="0067428A" w:rsidRPr="00073D9F">
        <w:rPr>
          <w:color w:val="31849B" w:themeColor="accent5" w:themeShade="BF"/>
        </w:rPr>
        <w:t>]</w:t>
      </w:r>
    </w:p>
    <w:p w14:paraId="2ECFC530" w14:textId="77777777" w:rsidR="0067428A" w:rsidRPr="00073D9F" w:rsidRDefault="0067428A" w:rsidP="0067428A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4CD45C3B" w14:textId="6957CC48" w:rsidR="00AA2B3D" w:rsidRPr="00073D9F" w:rsidRDefault="00AA2B3D" w:rsidP="00AF01D7">
      <w:pPr>
        <w:pStyle w:val="PargrafodaLista"/>
        <w:widowControl/>
        <w:numPr>
          <w:ilvl w:val="0"/>
          <w:numId w:val="24"/>
        </w:numPr>
        <w:autoSpaceDE/>
        <w:adjustRightInd/>
        <w:spacing w:after="200" w:line="276" w:lineRule="auto"/>
        <w:ind w:left="567"/>
        <w:contextualSpacing/>
      </w:pPr>
      <w:r w:rsidRPr="00073D9F">
        <w:t>Caso o usuário já tenha preenchido algum campo e ter acionado a ação que permite ‘</w:t>
      </w:r>
      <w:r w:rsidR="00F24ED3" w:rsidRPr="00073D9F">
        <w:t>Concluir</w:t>
      </w:r>
      <w:r w:rsidRPr="00073D9F">
        <w:t xml:space="preserve">’, o sistema deve armazenar </w:t>
      </w:r>
      <w:r w:rsidR="003D0A94" w:rsidRPr="00073D9F">
        <w:t>as informações incluídas pelo ator.</w:t>
      </w:r>
    </w:p>
    <w:p w14:paraId="6FCBDFB2" w14:textId="77777777" w:rsidR="0067428A" w:rsidRPr="00073D9F" w:rsidRDefault="0067428A" w:rsidP="0067428A">
      <w:pPr>
        <w:pStyle w:val="PargrafodaLista"/>
      </w:pPr>
    </w:p>
    <w:p w14:paraId="09E32FDC" w14:textId="4BC2D021" w:rsidR="00AA2B3D" w:rsidRPr="00073D9F" w:rsidRDefault="00AA2B3D" w:rsidP="00AF01D7">
      <w:pPr>
        <w:pStyle w:val="PargrafodaLista"/>
        <w:widowControl/>
        <w:numPr>
          <w:ilvl w:val="0"/>
          <w:numId w:val="24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073D9F">
        <w:rPr>
          <w:color w:val="auto"/>
        </w:rPr>
        <w:t>O sistema deve permitir alterar os dados a qualquer momento</w:t>
      </w:r>
      <w:r w:rsidR="0067428A" w:rsidRPr="00073D9F">
        <w:rPr>
          <w:color w:val="auto"/>
        </w:rPr>
        <w:t>;</w:t>
      </w:r>
    </w:p>
    <w:p w14:paraId="0BB7638C" w14:textId="77777777" w:rsidR="0067428A" w:rsidRPr="00073D9F" w:rsidRDefault="0067428A" w:rsidP="0067428A">
      <w:pPr>
        <w:pStyle w:val="PargrafodaLista"/>
        <w:rPr>
          <w:color w:val="000000" w:themeColor="text1"/>
        </w:rPr>
      </w:pPr>
    </w:p>
    <w:p w14:paraId="6BAFB807" w14:textId="36B1BA5D" w:rsidR="00AA2B3D" w:rsidRPr="00073D9F" w:rsidRDefault="008F0028" w:rsidP="00AF01D7">
      <w:pPr>
        <w:pStyle w:val="PargrafodaLista"/>
        <w:widowControl/>
        <w:numPr>
          <w:ilvl w:val="0"/>
          <w:numId w:val="24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073D9F">
        <w:rPr>
          <w:color w:val="auto"/>
        </w:rPr>
        <w:t>A</w:t>
      </w:r>
      <w:r w:rsidR="00AA2B3D" w:rsidRPr="00073D9F">
        <w:rPr>
          <w:color w:val="auto"/>
        </w:rPr>
        <w:t xml:space="preserve">o </w:t>
      </w:r>
      <w:r w:rsidRPr="00073D9F">
        <w:rPr>
          <w:b/>
          <w:color w:val="auto"/>
        </w:rPr>
        <w:t>A</w:t>
      </w:r>
      <w:r w:rsidR="00AA2B3D" w:rsidRPr="00073D9F">
        <w:rPr>
          <w:b/>
          <w:color w:val="auto"/>
        </w:rPr>
        <w:t>lterar</w:t>
      </w:r>
      <w:r w:rsidR="00AA2B3D" w:rsidRPr="00073D9F">
        <w:rPr>
          <w:color w:val="auto"/>
        </w:rPr>
        <w:t xml:space="preserve"> </w:t>
      </w:r>
      <w:r w:rsidR="003D0A94" w:rsidRPr="00073D9F">
        <w:rPr>
          <w:color w:val="auto"/>
        </w:rPr>
        <w:t>o</w:t>
      </w:r>
      <w:r w:rsidR="00A71A84" w:rsidRPr="00073D9F">
        <w:rPr>
          <w:color w:val="auto"/>
        </w:rPr>
        <w:t>s dados</w:t>
      </w:r>
      <w:r w:rsidR="003D0A94" w:rsidRPr="00073D9F">
        <w:rPr>
          <w:color w:val="auto"/>
        </w:rPr>
        <w:t xml:space="preserve"> do Corpo do E-Mail </w:t>
      </w:r>
      <w:r w:rsidR="00AA2B3D" w:rsidRPr="00073D9F">
        <w:rPr>
          <w:color w:val="auto"/>
        </w:rPr>
        <w:t>e acionar a opção “</w:t>
      </w:r>
      <w:r w:rsidRPr="00073D9F">
        <w:rPr>
          <w:b/>
          <w:color w:val="auto"/>
        </w:rPr>
        <w:t>Concluir</w:t>
      </w:r>
      <w:r w:rsidR="00AA2B3D" w:rsidRPr="00073D9F">
        <w:rPr>
          <w:color w:val="auto"/>
        </w:rPr>
        <w:t>”, o sistema deve exibir a mensagem</w:t>
      </w:r>
      <w:r w:rsidR="00D3212D" w:rsidRPr="00073D9F">
        <w:rPr>
          <w:color w:val="auto"/>
        </w:rPr>
        <w:t>;</w:t>
      </w:r>
      <w:r w:rsidR="00AA2B3D" w:rsidRPr="00073D9F">
        <w:rPr>
          <w:color w:val="auto"/>
        </w:rPr>
        <w:t xml:space="preserve"> </w:t>
      </w:r>
      <w:r w:rsidR="00AA2B3D" w:rsidRPr="00073D9F">
        <w:rPr>
          <w:color w:val="31849B" w:themeColor="accent5" w:themeShade="BF"/>
        </w:rPr>
        <w:t>[</w:t>
      </w:r>
      <w:r w:rsidR="00726B33" w:rsidRPr="00073D9F">
        <w:rPr>
          <w:color w:val="31849B" w:themeColor="accent5" w:themeShade="BF"/>
        </w:rPr>
        <w:fldChar w:fldCharType="begin"/>
      </w:r>
      <w:r w:rsidR="00726B33" w:rsidRPr="00073D9F">
        <w:rPr>
          <w:color w:val="31849B" w:themeColor="accent5" w:themeShade="BF"/>
        </w:rPr>
        <w:instrText xml:space="preserve"> REF _Ref17473269 \r \h </w:instrText>
      </w:r>
      <w:r w:rsidR="002C623A" w:rsidRPr="00073D9F">
        <w:rPr>
          <w:color w:val="31849B" w:themeColor="accent5" w:themeShade="BF"/>
        </w:rPr>
        <w:instrText xml:space="preserve"> \* MERGEFORMAT </w:instrText>
      </w:r>
      <w:r w:rsidR="00726B33" w:rsidRPr="00073D9F">
        <w:rPr>
          <w:color w:val="31849B" w:themeColor="accent5" w:themeShade="BF"/>
        </w:rPr>
      </w:r>
      <w:r w:rsidR="00726B33" w:rsidRPr="00073D9F">
        <w:rPr>
          <w:color w:val="31849B" w:themeColor="accent5" w:themeShade="BF"/>
        </w:rPr>
        <w:fldChar w:fldCharType="separate"/>
      </w:r>
      <w:r w:rsidR="00726B33" w:rsidRPr="00073D9F">
        <w:rPr>
          <w:color w:val="31849B" w:themeColor="accent5" w:themeShade="BF"/>
        </w:rPr>
        <w:t>ME05</w:t>
      </w:r>
      <w:r w:rsidR="00726B33" w:rsidRPr="00073D9F">
        <w:rPr>
          <w:color w:val="31849B" w:themeColor="accent5" w:themeShade="BF"/>
        </w:rPr>
        <w:fldChar w:fldCharType="end"/>
      </w:r>
      <w:r w:rsidR="00AA2B3D" w:rsidRPr="00073D9F">
        <w:rPr>
          <w:color w:val="31849B" w:themeColor="accent5" w:themeShade="BF"/>
        </w:rPr>
        <w:t>]</w:t>
      </w:r>
    </w:p>
    <w:p w14:paraId="4D94EEE5" w14:textId="77777777" w:rsidR="00313D1A" w:rsidRPr="00073D9F" w:rsidRDefault="00313D1A" w:rsidP="00313D1A">
      <w:pPr>
        <w:pStyle w:val="PargrafodaLista"/>
        <w:rPr>
          <w:color w:val="000000" w:themeColor="text1"/>
        </w:rPr>
      </w:pPr>
    </w:p>
    <w:p w14:paraId="65694890" w14:textId="3F883A1D" w:rsidR="00313D1A" w:rsidRPr="00073D9F" w:rsidRDefault="00313D1A" w:rsidP="00AF01D7">
      <w:pPr>
        <w:pStyle w:val="PargrafodaLista"/>
        <w:widowControl/>
        <w:numPr>
          <w:ilvl w:val="0"/>
          <w:numId w:val="32"/>
        </w:numPr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>Caso o ator selecione a Opção “</w:t>
      </w:r>
      <w:r w:rsidRPr="00073D9F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SIM”</w:t>
      </w:r>
      <w:r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mensagem, </w:t>
      </w:r>
      <w:r w:rsidRPr="00073D9F">
        <w:t>o sistema deve armazenar as informações incluídas pelo ator</w:t>
      </w:r>
      <w:r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>. O sistema deve exibir mensagem</w:t>
      </w:r>
      <w:r w:rsidRPr="00073D9F">
        <w:rPr>
          <w:color w:val="auto"/>
        </w:rPr>
        <w:t xml:space="preserve">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_Ref17814774 \r \h </w:instrText>
      </w:r>
      <w:r w:rsidR="00265363" w:rsidRP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ME06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57E0D813" w14:textId="77777777" w:rsidR="00313D1A" w:rsidRPr="00073D9F" w:rsidRDefault="00313D1A" w:rsidP="00313D1A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1311B34D" w14:textId="77777777" w:rsidR="00313D1A" w:rsidRPr="00073D9F" w:rsidRDefault="00313D1A" w:rsidP="00AF01D7">
      <w:pPr>
        <w:pStyle w:val="PargrafodaLista"/>
        <w:widowControl/>
        <w:numPr>
          <w:ilvl w:val="0"/>
          <w:numId w:val="32"/>
        </w:numPr>
        <w:autoSpaceDE/>
        <w:autoSpaceDN/>
        <w:adjustRightInd/>
        <w:spacing w:after="200" w:line="276" w:lineRule="auto"/>
        <w:ind w:left="1276"/>
        <w:contextualSpacing/>
        <w:jc w:val="both"/>
      </w:pPr>
      <w:r w:rsidRPr="00073D9F">
        <w:t>Caso o ator seleciona a opção de “NÃO” da mensagem, o sistema cancela a solicitação e permanece na mesma tela.</w:t>
      </w:r>
    </w:p>
    <w:p w14:paraId="2BD60BF1" w14:textId="77777777" w:rsidR="00313D1A" w:rsidRPr="00073D9F" w:rsidRDefault="00313D1A" w:rsidP="00313D1A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BF32321" w14:textId="77777777" w:rsidR="00D3212D" w:rsidRPr="00073D9F" w:rsidRDefault="00D3212D" w:rsidP="00D3212D">
      <w:pPr>
        <w:pStyle w:val="PargrafodaLista"/>
        <w:rPr>
          <w:color w:val="000000" w:themeColor="text1"/>
        </w:rPr>
      </w:pPr>
    </w:p>
    <w:p w14:paraId="2407D815" w14:textId="34A24FC1" w:rsidR="005932D4" w:rsidRPr="00073D9F" w:rsidRDefault="005932D4" w:rsidP="00AF01D7">
      <w:pPr>
        <w:pStyle w:val="PargrafodaLista"/>
        <w:numPr>
          <w:ilvl w:val="0"/>
          <w:numId w:val="24"/>
        </w:numPr>
        <w:spacing w:before="60" w:after="60"/>
        <w:ind w:left="567"/>
        <w:jc w:val="both"/>
      </w:pPr>
      <w:r w:rsidRPr="00073D9F">
        <w:t xml:space="preserve">Ao </w:t>
      </w:r>
      <w:r w:rsidR="007E23EF" w:rsidRPr="00073D9F">
        <w:rPr>
          <w:b/>
        </w:rPr>
        <w:t>A</w:t>
      </w:r>
      <w:r w:rsidRPr="00073D9F">
        <w:rPr>
          <w:b/>
        </w:rPr>
        <w:t>lterar</w:t>
      </w:r>
      <w:r w:rsidRPr="00073D9F">
        <w:t xml:space="preserve"> </w:t>
      </w:r>
      <w:r w:rsidR="00A71A84" w:rsidRPr="00073D9F">
        <w:t>os dados</w:t>
      </w:r>
      <w:r w:rsidR="007E23EF" w:rsidRPr="00073D9F">
        <w:t xml:space="preserve"> do corpo do E-Mail,</w:t>
      </w:r>
      <w:r w:rsidRPr="00073D9F">
        <w:t xml:space="preserve"> o sistema NÃO deve alterar ou criar uma nova </w:t>
      </w:r>
      <w:r w:rsidR="0000651D" w:rsidRPr="00073D9F">
        <w:t>numeração</w:t>
      </w:r>
      <w:r w:rsidR="003D0122" w:rsidRPr="00073D9F">
        <w:t>, ou seja, o</w:t>
      </w:r>
      <w:r w:rsidRPr="00073D9F">
        <w:t xml:space="preserve"> sistema deve permanecer com a mesma numeração gerada pelo sistema ao incluir os dados.</w:t>
      </w:r>
      <w:r w:rsidRPr="00073D9F">
        <w:rPr>
          <w:color w:val="31849B" w:themeColor="accent5" w:themeShade="BF"/>
        </w:rPr>
        <w:t xml:space="preserve"> 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_Ref17461581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2.2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5BF950F4" w14:textId="77777777" w:rsidR="005932D4" w:rsidRPr="00073D9F" w:rsidRDefault="005932D4" w:rsidP="005932D4"/>
    <w:p w14:paraId="22C2AA90" w14:textId="51DA60D3" w:rsidR="00837C77" w:rsidRPr="00073D9F" w:rsidRDefault="00837C77" w:rsidP="00AF01D7">
      <w:pPr>
        <w:pStyle w:val="PargrafodaLista"/>
        <w:numPr>
          <w:ilvl w:val="0"/>
          <w:numId w:val="24"/>
        </w:numPr>
        <w:spacing w:before="60" w:after="60"/>
        <w:ind w:left="567"/>
        <w:jc w:val="both"/>
      </w:pPr>
      <w:r w:rsidRPr="00073D9F">
        <w:t xml:space="preserve">As regras de preenchimento </w:t>
      </w:r>
      <w:r w:rsidR="00265363" w:rsidRPr="00073D9F">
        <w:t xml:space="preserve">da interface </w:t>
      </w:r>
      <w:r w:rsidRPr="00073D9F">
        <w:t xml:space="preserve">devem ser obedecidas, conforme informações estabelecidas na regra de inclusão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_Ref17461581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2.2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211608E4" w14:textId="77777777" w:rsidR="00837C77" w:rsidRPr="00073D9F" w:rsidRDefault="00837C77" w:rsidP="00837C77">
      <w:pPr>
        <w:pStyle w:val="PargrafodaLista"/>
      </w:pPr>
    </w:p>
    <w:p w14:paraId="678E3A96" w14:textId="74E40542" w:rsidR="00AA2B3D" w:rsidRPr="00073D9F" w:rsidRDefault="00AA2B3D" w:rsidP="00AF01D7">
      <w:pPr>
        <w:pStyle w:val="PargrafodaLista"/>
        <w:numPr>
          <w:ilvl w:val="0"/>
          <w:numId w:val="24"/>
        </w:numPr>
        <w:spacing w:before="60" w:after="60"/>
        <w:ind w:left="567"/>
        <w:jc w:val="both"/>
      </w:pPr>
      <w:r w:rsidRPr="00073D9F">
        <w:t>O sistema deve registrar uma trilha de auditoria contendo a ação executada (incluir, alterar</w:t>
      </w:r>
      <w:r w:rsidR="00040855" w:rsidRPr="00073D9F">
        <w:t>)</w:t>
      </w:r>
      <w:r w:rsidRPr="00073D9F">
        <w:t>, a identificação da funcionalidade, a data e hora da ocorrência e a identificação do ator; permitindo assim que todas as informações estarão disponíveis para a consulta através da aba Histórico.</w:t>
      </w:r>
    </w:p>
    <w:p w14:paraId="354E1475" w14:textId="77777777" w:rsidR="002E7E4E" w:rsidRPr="00073D9F" w:rsidRDefault="002E7E4E" w:rsidP="00B94BC8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0F73969C" w14:textId="77777777" w:rsidR="002E7E4E" w:rsidRPr="00073D9F" w:rsidRDefault="002E7E4E" w:rsidP="00B94BC8">
      <w:pPr>
        <w:pStyle w:val="PargrafodaLista"/>
        <w:widowControl/>
        <w:autoSpaceDE/>
        <w:autoSpaceDN/>
        <w:adjustRightInd/>
        <w:spacing w:after="200" w:line="276" w:lineRule="auto"/>
        <w:ind w:left="504"/>
        <w:contextualSpacing/>
        <w:jc w:val="both"/>
        <w:rPr>
          <w:b/>
          <w:u w:val="single"/>
        </w:rPr>
      </w:pPr>
    </w:p>
    <w:p w14:paraId="389903E4" w14:textId="4F5970ED" w:rsidR="00B94BC8" w:rsidRPr="00073D9F" w:rsidRDefault="005412D5" w:rsidP="00EF0987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567"/>
        <w:contextualSpacing/>
        <w:rPr>
          <w:b/>
          <w:u w:val="single"/>
        </w:rPr>
      </w:pPr>
      <w:bookmarkStart w:id="49" w:name="_Ref15910724"/>
      <w:r w:rsidRPr="00073D9F">
        <w:rPr>
          <w:b/>
          <w:u w:val="single"/>
        </w:rPr>
        <w:t>C</w:t>
      </w:r>
      <w:r w:rsidR="002E7E4E" w:rsidRPr="00073D9F">
        <w:rPr>
          <w:b/>
          <w:u w:val="single"/>
        </w:rPr>
        <w:t>ONCLUIR</w:t>
      </w:r>
      <w:r w:rsidR="00B94BC8" w:rsidRPr="00073D9F">
        <w:rPr>
          <w:b/>
        </w:rPr>
        <w:t>:</w:t>
      </w:r>
      <w:bookmarkEnd w:id="49"/>
      <w:r w:rsidR="00B94BC8" w:rsidRPr="00073D9F">
        <w:rPr>
          <w:b/>
        </w:rPr>
        <w:t xml:space="preserve"> </w:t>
      </w:r>
    </w:p>
    <w:p w14:paraId="489EDA19" w14:textId="205FD063" w:rsidR="00814126" w:rsidRPr="00073D9F" w:rsidRDefault="00033FA1" w:rsidP="00AF01D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073D9F">
        <w:t xml:space="preserve">Ao acionar a opção </w:t>
      </w:r>
      <w:r w:rsidRPr="00073D9F">
        <w:rPr>
          <w:b/>
        </w:rPr>
        <w:t>Concluir</w:t>
      </w:r>
      <w:r w:rsidR="00A41999" w:rsidRPr="00073D9F">
        <w:rPr>
          <w:color w:val="auto"/>
        </w:rPr>
        <w:t xml:space="preserve">, o sistema </w:t>
      </w:r>
      <w:r w:rsidR="002E7E4E" w:rsidRPr="00073D9F">
        <w:rPr>
          <w:color w:val="auto"/>
        </w:rPr>
        <w:t xml:space="preserve">deve </w:t>
      </w:r>
      <w:r w:rsidR="00814126" w:rsidRPr="00073D9F">
        <w:rPr>
          <w:color w:val="auto"/>
        </w:rPr>
        <w:t>armazenar na base de dados, os dados informados;</w:t>
      </w:r>
    </w:p>
    <w:p w14:paraId="597545C4" w14:textId="77777777" w:rsidR="00814126" w:rsidRPr="00073D9F" w:rsidRDefault="00814126" w:rsidP="00814126">
      <w:pPr>
        <w:pStyle w:val="PargrafodaLista"/>
        <w:rPr>
          <w:color w:val="auto"/>
        </w:rPr>
      </w:pPr>
    </w:p>
    <w:p w14:paraId="6065AACC" w14:textId="332477A9" w:rsidR="002E7E4E" w:rsidRPr="00073D9F" w:rsidRDefault="00814126" w:rsidP="00AF01D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073D9F">
        <w:rPr>
          <w:color w:val="auto"/>
        </w:rPr>
        <w:t>Deve e</w:t>
      </w:r>
      <w:r w:rsidR="002E7E4E" w:rsidRPr="00073D9F">
        <w:rPr>
          <w:color w:val="auto"/>
        </w:rPr>
        <w:t>xibir a mensagem</w:t>
      </w:r>
      <w:r w:rsidRPr="00073D9F">
        <w:rPr>
          <w:color w:val="auto"/>
        </w:rPr>
        <w:t xml:space="preserve"> </w:t>
      </w:r>
      <w:r w:rsidR="002E7E4E" w:rsidRPr="00073D9F">
        <w:rPr>
          <w:color w:val="31849B" w:themeColor="accent5" w:themeShade="BF"/>
        </w:rPr>
        <w:t>[</w:t>
      </w:r>
      <w:r w:rsidR="00726B33" w:rsidRPr="00073D9F">
        <w:rPr>
          <w:color w:val="31849B" w:themeColor="accent5" w:themeShade="BF"/>
        </w:rPr>
        <w:fldChar w:fldCharType="begin"/>
      </w:r>
      <w:r w:rsidR="00726B33" w:rsidRPr="00073D9F">
        <w:rPr>
          <w:color w:val="31849B" w:themeColor="accent5" w:themeShade="BF"/>
        </w:rPr>
        <w:instrText xml:space="preserve"> REF _Ref17467703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726B33" w:rsidRPr="00073D9F">
        <w:rPr>
          <w:color w:val="31849B" w:themeColor="accent5" w:themeShade="BF"/>
        </w:rPr>
      </w:r>
      <w:r w:rsidR="00726B33" w:rsidRPr="00073D9F">
        <w:rPr>
          <w:color w:val="31849B" w:themeColor="accent5" w:themeShade="BF"/>
        </w:rPr>
        <w:fldChar w:fldCharType="separate"/>
      </w:r>
      <w:r w:rsidR="00726B33" w:rsidRPr="00073D9F">
        <w:rPr>
          <w:color w:val="31849B" w:themeColor="accent5" w:themeShade="BF"/>
        </w:rPr>
        <w:t>ME04</w:t>
      </w:r>
      <w:r w:rsidR="00726B33" w:rsidRPr="00073D9F">
        <w:rPr>
          <w:color w:val="31849B" w:themeColor="accent5" w:themeShade="BF"/>
        </w:rPr>
        <w:fldChar w:fldCharType="end"/>
      </w:r>
      <w:r w:rsidR="002E7E4E" w:rsidRPr="00073D9F">
        <w:rPr>
          <w:color w:val="31849B" w:themeColor="accent5" w:themeShade="BF"/>
        </w:rPr>
        <w:t>]</w:t>
      </w:r>
      <w:r w:rsidRPr="00073D9F">
        <w:rPr>
          <w:color w:val="auto"/>
        </w:rPr>
        <w:t xml:space="preserve">, e deve voltar para 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_Ref13579930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P01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="00523C28" w:rsidRPr="00073D9F">
        <w:rPr>
          <w:color w:val="000000" w:themeColor="text1"/>
        </w:rPr>
        <w:t>;</w:t>
      </w:r>
    </w:p>
    <w:p w14:paraId="3ECAD6D7" w14:textId="77777777" w:rsidR="006A53D7" w:rsidRPr="00073D9F" w:rsidRDefault="006A53D7" w:rsidP="006A53D7">
      <w:pPr>
        <w:pStyle w:val="PargrafodaLista"/>
      </w:pPr>
    </w:p>
    <w:p w14:paraId="2E459751" w14:textId="190F5714" w:rsidR="006A53D7" w:rsidRPr="00073D9F" w:rsidRDefault="006A53D7" w:rsidP="00AF01D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073D9F">
        <w:t xml:space="preserve">Deve gerar automaticamente numeração incremental, conforme descrito na regra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_Ref17461581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2.2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];</w:t>
      </w:r>
    </w:p>
    <w:p w14:paraId="2BB75091" w14:textId="77777777" w:rsidR="006A53D7" w:rsidRPr="00073D9F" w:rsidRDefault="006A53D7" w:rsidP="006A53D7">
      <w:pPr>
        <w:pStyle w:val="PargrafodaLista"/>
      </w:pPr>
    </w:p>
    <w:p w14:paraId="689EB4A5" w14:textId="7C8C5515" w:rsidR="006A53D7" w:rsidRPr="00073D9F" w:rsidRDefault="006A53D7" w:rsidP="00AF01D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073D9F">
        <w:t xml:space="preserve">Ao </w:t>
      </w:r>
      <w:r w:rsidRPr="00073D9F">
        <w:rPr>
          <w:u w:val="single"/>
        </w:rPr>
        <w:t>alterar</w:t>
      </w:r>
      <w:r w:rsidRPr="00073D9F">
        <w:t xml:space="preserve"> dados de um registro existente, o sistema </w:t>
      </w:r>
      <w:r w:rsidR="00676F64" w:rsidRPr="00073D9F">
        <w:t>NÃO</w:t>
      </w:r>
      <w:r w:rsidRPr="00073D9F">
        <w:t xml:space="preserve"> deve gerar novo número incremental, conforme descrito na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_Ref14108141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2.4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t>.</w:t>
      </w:r>
    </w:p>
    <w:p w14:paraId="51008055" w14:textId="77777777" w:rsidR="00E04ABF" w:rsidRPr="00073D9F" w:rsidRDefault="00E04ABF" w:rsidP="00E04ABF">
      <w:pPr>
        <w:pStyle w:val="PargrafodaLista"/>
      </w:pPr>
    </w:p>
    <w:p w14:paraId="2BA0C05D" w14:textId="77777777" w:rsidR="00E04ABF" w:rsidRPr="00073D9F" w:rsidRDefault="00E04ABF" w:rsidP="00E04ABF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DDC1511" w14:textId="77777777" w:rsidR="00E04ABF" w:rsidRPr="00073D9F" w:rsidRDefault="00E04ABF" w:rsidP="00E04AB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574" w:hanging="432"/>
        <w:contextualSpacing/>
        <w:rPr>
          <w:b/>
          <w:u w:val="single"/>
        </w:rPr>
      </w:pPr>
      <w:bookmarkStart w:id="50" w:name="_Ref17792658"/>
      <w:r w:rsidRPr="00073D9F">
        <w:rPr>
          <w:b/>
          <w:u w:val="single"/>
        </w:rPr>
        <w:lastRenderedPageBreak/>
        <w:t>Opção VOLTAR</w:t>
      </w:r>
      <w:r w:rsidRPr="00073D9F">
        <w:rPr>
          <w:b/>
        </w:rPr>
        <w:t>:</w:t>
      </w:r>
      <w:bookmarkEnd w:id="50"/>
      <w:r w:rsidRPr="00073D9F">
        <w:rPr>
          <w:b/>
        </w:rPr>
        <w:t xml:space="preserve"> </w:t>
      </w:r>
    </w:p>
    <w:p w14:paraId="6F54B64C" w14:textId="310AEEFA" w:rsidR="00C72430" w:rsidRPr="00073D9F" w:rsidRDefault="00053778" w:rsidP="00AF01D7">
      <w:pPr>
        <w:pStyle w:val="PargrafodaLista"/>
        <w:widowControl/>
        <w:numPr>
          <w:ilvl w:val="0"/>
          <w:numId w:val="34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>Ao</w:t>
      </w:r>
      <w:r w:rsidR="00C72430"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acion</w:t>
      </w:r>
      <w:r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>ar</w:t>
      </w:r>
      <w:r w:rsidR="00C72430"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a opção </w:t>
      </w:r>
      <w:r w:rsidR="00C72430" w:rsidRPr="00073D9F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Voltar</w:t>
      </w:r>
      <w:r w:rsidR="00C72430"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>, o sistema deve voltar para a interface que o acionou;</w:t>
      </w:r>
    </w:p>
    <w:p w14:paraId="4D84325D" w14:textId="77777777" w:rsidR="00C72430" w:rsidRPr="00073D9F" w:rsidRDefault="00C72430" w:rsidP="00C7243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3F21031E" w14:textId="2EA8F706" w:rsidR="00E04ABF" w:rsidRPr="00073D9F" w:rsidRDefault="003719D1" w:rsidP="00AF01D7">
      <w:pPr>
        <w:pStyle w:val="PargrafodaLista"/>
        <w:widowControl/>
        <w:numPr>
          <w:ilvl w:val="0"/>
          <w:numId w:val="34"/>
        </w:numPr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73D9F">
        <w:rPr>
          <w:color w:val="auto"/>
        </w:rPr>
        <w:t xml:space="preserve">Ao </w:t>
      </w:r>
      <w:r w:rsidR="00E04ABF" w:rsidRPr="00073D9F">
        <w:rPr>
          <w:color w:val="auto"/>
        </w:rPr>
        <w:t>acion</w:t>
      </w:r>
      <w:r w:rsidRPr="00073D9F">
        <w:rPr>
          <w:color w:val="auto"/>
        </w:rPr>
        <w:t>ar</w:t>
      </w:r>
      <w:r w:rsidR="00E04ABF" w:rsidRPr="00073D9F">
        <w:rPr>
          <w:color w:val="auto"/>
        </w:rPr>
        <w:t xml:space="preserve"> a opção “</w:t>
      </w:r>
      <w:r w:rsidR="00E04ABF" w:rsidRPr="00073D9F">
        <w:rPr>
          <w:b/>
          <w:color w:val="auto"/>
        </w:rPr>
        <w:t>Voltar</w:t>
      </w:r>
      <w:r w:rsidR="00E04ABF" w:rsidRPr="00073D9F">
        <w:rPr>
          <w:color w:val="auto"/>
        </w:rPr>
        <w:t xml:space="preserve">”, o sistema deve validar se existe campos preenchidos/alterados, sem ter sido salvos, caso exista o sistema deve exibir mensagem; </w:t>
      </w:r>
      <w:r w:rsidR="00E04ABF" w:rsidRPr="00073D9F">
        <w:rPr>
          <w:color w:val="31849B" w:themeColor="accent5" w:themeShade="BF"/>
        </w:rPr>
        <w:t>[</w:t>
      </w:r>
      <w:r w:rsidR="008C180F" w:rsidRPr="00073D9F">
        <w:rPr>
          <w:color w:val="31849B" w:themeColor="accent5" w:themeShade="BF"/>
        </w:rPr>
        <w:fldChar w:fldCharType="begin"/>
      </w:r>
      <w:r w:rsidR="008C180F" w:rsidRPr="00073D9F">
        <w:rPr>
          <w:color w:val="31849B" w:themeColor="accent5" w:themeShade="BF"/>
        </w:rPr>
        <w:instrText xml:space="preserve"> REF _Ref17877658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="008C180F" w:rsidRPr="00073D9F">
        <w:rPr>
          <w:color w:val="31849B" w:themeColor="accent5" w:themeShade="BF"/>
        </w:rPr>
      </w:r>
      <w:r w:rsidR="008C180F" w:rsidRPr="00073D9F">
        <w:rPr>
          <w:color w:val="31849B" w:themeColor="accent5" w:themeShade="BF"/>
        </w:rPr>
        <w:fldChar w:fldCharType="separate"/>
      </w:r>
      <w:r w:rsidR="008C180F" w:rsidRPr="00073D9F">
        <w:rPr>
          <w:color w:val="31849B" w:themeColor="accent5" w:themeShade="BF"/>
        </w:rPr>
        <w:t>ME07</w:t>
      </w:r>
      <w:r w:rsidR="008C180F" w:rsidRPr="00073D9F">
        <w:rPr>
          <w:color w:val="31849B" w:themeColor="accent5" w:themeShade="BF"/>
        </w:rPr>
        <w:fldChar w:fldCharType="end"/>
      </w:r>
      <w:r w:rsidR="00E04ABF" w:rsidRPr="00073D9F">
        <w:rPr>
          <w:color w:val="31849B" w:themeColor="accent5" w:themeShade="BF"/>
        </w:rPr>
        <w:t>]</w:t>
      </w:r>
    </w:p>
    <w:p w14:paraId="70817CD9" w14:textId="77777777" w:rsidR="00E04ABF" w:rsidRPr="00073D9F" w:rsidRDefault="00E04ABF" w:rsidP="00E04ABF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329F80B3" w14:textId="77777777" w:rsidR="00E04ABF" w:rsidRPr="00073D9F" w:rsidRDefault="00E04ABF" w:rsidP="00053778">
      <w:pPr>
        <w:pStyle w:val="PargrafodaLista"/>
        <w:widowControl/>
        <w:numPr>
          <w:ilvl w:val="0"/>
          <w:numId w:val="34"/>
        </w:numPr>
        <w:autoSpaceDE/>
        <w:adjustRightInd/>
        <w:spacing w:after="200" w:line="276" w:lineRule="auto"/>
        <w:ind w:left="1418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>Caso o ator selecione a Opção “</w:t>
      </w:r>
      <w:r w:rsidRPr="00073D9F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SIM”</w:t>
      </w:r>
      <w:r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mensagem, o sistema </w:t>
      </w:r>
      <w:r w:rsidRPr="00073D9F">
        <w:rPr>
          <w:color w:val="auto"/>
          <w:u w:val="single"/>
        </w:rPr>
        <w:t>NÃO</w:t>
      </w:r>
      <w:r w:rsidRPr="00073D9F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073D9F">
        <w:rPr>
          <w:color w:val="auto"/>
        </w:rPr>
        <w:t>os dados alterados, caso exista;</w:t>
      </w:r>
    </w:p>
    <w:p w14:paraId="2C193436" w14:textId="77777777" w:rsidR="00E04ABF" w:rsidRPr="00073D9F" w:rsidRDefault="00E04ABF" w:rsidP="00053778">
      <w:pPr>
        <w:pStyle w:val="PargrafodaLista"/>
        <w:ind w:left="1418"/>
        <w:rPr>
          <w:color w:val="auto"/>
        </w:rPr>
      </w:pPr>
    </w:p>
    <w:p w14:paraId="5DF4C5A5" w14:textId="77777777" w:rsidR="00E04ABF" w:rsidRPr="00073D9F" w:rsidRDefault="00E04ABF" w:rsidP="00053778">
      <w:pPr>
        <w:pStyle w:val="PargrafodaLista"/>
        <w:widowControl/>
        <w:numPr>
          <w:ilvl w:val="0"/>
          <w:numId w:val="34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073D9F">
        <w:t>Caso o ator seleciona a opção de “NÃO” da mensagem, o sistema cancela a solicitação e permanece na mesma tela.</w:t>
      </w:r>
    </w:p>
    <w:p w14:paraId="171F107C" w14:textId="77777777" w:rsidR="000320C8" w:rsidRPr="00073D9F" w:rsidRDefault="000320C8" w:rsidP="000320C8">
      <w:pPr>
        <w:pStyle w:val="PargrafodaLista"/>
      </w:pPr>
    </w:p>
    <w:p w14:paraId="461E6540" w14:textId="2077E42F" w:rsidR="000320C8" w:rsidRPr="00073D9F" w:rsidRDefault="000320C8" w:rsidP="00AF01D7">
      <w:pPr>
        <w:pStyle w:val="PargrafodaLista"/>
        <w:widowControl/>
        <w:numPr>
          <w:ilvl w:val="0"/>
          <w:numId w:val="34"/>
        </w:numPr>
        <w:autoSpaceDE/>
        <w:autoSpaceDN/>
        <w:adjustRightInd/>
        <w:spacing w:after="200" w:line="276" w:lineRule="auto"/>
        <w:ind w:left="851"/>
        <w:contextualSpacing/>
        <w:jc w:val="both"/>
      </w:pPr>
      <w:r w:rsidRPr="00073D9F">
        <w:t xml:space="preserve">Na interface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_Ref17576318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P04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  <w:r w:rsidRPr="00073D9F">
        <w:t xml:space="preserve">, ao acionar a opção </w:t>
      </w:r>
      <w:r w:rsidRPr="00073D9F">
        <w:rPr>
          <w:b/>
        </w:rPr>
        <w:t>Voltar</w:t>
      </w:r>
      <w:r w:rsidRPr="00073D9F">
        <w:t xml:space="preserve">, o sistema deve ter o comportamento descrito na regra </w:t>
      </w:r>
      <w:r w:rsidRPr="00073D9F">
        <w:rPr>
          <w:color w:val="31849B" w:themeColor="accent5" w:themeShade="BF"/>
        </w:rPr>
        <w:t>[</w:t>
      </w:r>
      <w:r w:rsidRPr="00073D9F">
        <w:rPr>
          <w:color w:val="31849B" w:themeColor="accent5" w:themeShade="BF"/>
        </w:rPr>
        <w:fldChar w:fldCharType="begin"/>
      </w:r>
      <w:r w:rsidRPr="00073D9F">
        <w:rPr>
          <w:color w:val="31849B" w:themeColor="accent5" w:themeShade="BF"/>
        </w:rPr>
        <w:instrText xml:space="preserve"> REF _Ref17461581 \r \h </w:instrText>
      </w:r>
      <w:r w:rsidR="00073D9F">
        <w:rPr>
          <w:color w:val="31849B" w:themeColor="accent5" w:themeShade="BF"/>
        </w:rPr>
        <w:instrText xml:space="preserve"> \* MERGEFORMAT </w:instrText>
      </w:r>
      <w:r w:rsidRPr="00073D9F">
        <w:rPr>
          <w:color w:val="31849B" w:themeColor="accent5" w:themeShade="BF"/>
        </w:rPr>
      </w:r>
      <w:r w:rsidRPr="00073D9F">
        <w:rPr>
          <w:color w:val="31849B" w:themeColor="accent5" w:themeShade="BF"/>
        </w:rPr>
        <w:fldChar w:fldCharType="separate"/>
      </w:r>
      <w:r w:rsidRPr="00073D9F">
        <w:rPr>
          <w:color w:val="31849B" w:themeColor="accent5" w:themeShade="BF"/>
        </w:rPr>
        <w:t>2.2</w:t>
      </w:r>
      <w:r w:rsidRPr="00073D9F">
        <w:rPr>
          <w:color w:val="31849B" w:themeColor="accent5" w:themeShade="BF"/>
        </w:rPr>
        <w:fldChar w:fldCharType="end"/>
      </w:r>
      <w:r w:rsidRPr="00073D9F">
        <w:rPr>
          <w:color w:val="31849B" w:themeColor="accent5" w:themeShade="BF"/>
        </w:rPr>
        <w:t>]</w:t>
      </w:r>
    </w:p>
    <w:p w14:paraId="66C565B7" w14:textId="77777777" w:rsidR="00E04ABF" w:rsidRPr="00073D9F" w:rsidRDefault="00E04ABF" w:rsidP="00E04ABF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3DC7B264" w14:textId="77777777" w:rsidR="00814126" w:rsidRPr="00073D9F" w:rsidRDefault="00814126" w:rsidP="00814126">
      <w:pPr>
        <w:pStyle w:val="PargrafodaLista"/>
      </w:pPr>
    </w:p>
    <w:p w14:paraId="05E8DBA1" w14:textId="23173E90" w:rsidR="00304FB3" w:rsidRPr="00073D9F" w:rsidRDefault="00304FB3" w:rsidP="00304FB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ind w:left="574" w:hanging="432"/>
        <w:contextualSpacing/>
        <w:rPr>
          <w:b/>
          <w:u w:val="single"/>
        </w:rPr>
      </w:pPr>
      <w:bookmarkStart w:id="51" w:name="_Ref19196021"/>
      <w:r w:rsidRPr="00073D9F">
        <w:rPr>
          <w:b/>
          <w:u w:val="single"/>
        </w:rPr>
        <w:t>Mensagem:</w:t>
      </w:r>
      <w:bookmarkEnd w:id="51"/>
      <w:r w:rsidRPr="00073D9F">
        <w:rPr>
          <w:b/>
        </w:rPr>
        <w:t xml:space="preserve"> </w:t>
      </w:r>
    </w:p>
    <w:p w14:paraId="32DC7B6A" w14:textId="77777777" w:rsidR="00814126" w:rsidRPr="00073D9F" w:rsidRDefault="00814126" w:rsidP="002E7E4E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77D17B16" w14:textId="5D78DBA9" w:rsidR="00EE30B5" w:rsidRPr="00073D9F" w:rsidRDefault="00EE30B5" w:rsidP="00AF01D7">
      <w:pPr>
        <w:pStyle w:val="PargrafodaLista"/>
        <w:numPr>
          <w:ilvl w:val="0"/>
          <w:numId w:val="15"/>
        </w:numPr>
        <w:ind w:left="426"/>
      </w:pPr>
      <w:r w:rsidRPr="00073D9F">
        <w:t xml:space="preserve">As mensagens </w:t>
      </w:r>
      <w:r w:rsidR="006E5559" w:rsidRPr="00073D9F">
        <w:t xml:space="preserve">de </w:t>
      </w:r>
      <w:r w:rsidR="006E5559" w:rsidRPr="00073D9F">
        <w:rPr>
          <w:u w:val="single"/>
        </w:rPr>
        <w:t>Sucesso, Alerta e Erro</w:t>
      </w:r>
      <w:r w:rsidR="006E5559" w:rsidRPr="00073D9F">
        <w:t xml:space="preserve">, </w:t>
      </w:r>
      <w:r w:rsidRPr="00073D9F">
        <w:t>devem ser exibidas</w:t>
      </w:r>
      <w:r w:rsidR="006E5559" w:rsidRPr="00073D9F">
        <w:t xml:space="preserve"> no canto superior</w:t>
      </w:r>
      <w:r w:rsidR="00304FB3" w:rsidRPr="00073D9F">
        <w:t xml:space="preserve"> direito</w:t>
      </w:r>
      <w:r w:rsidR="006E5559" w:rsidRPr="00073D9F">
        <w:t xml:space="preserve"> da </w:t>
      </w:r>
      <w:proofErr w:type="gramStart"/>
      <w:r w:rsidR="006E5559" w:rsidRPr="00073D9F">
        <w:t xml:space="preserve">tela,  </w:t>
      </w:r>
      <w:r w:rsidRPr="00073D9F">
        <w:t>com</w:t>
      </w:r>
      <w:proofErr w:type="gramEnd"/>
      <w:r w:rsidRPr="00073D9F">
        <w:t xml:space="preserve"> o seguinte padrão:</w:t>
      </w:r>
    </w:p>
    <w:p w14:paraId="3A6C02EA" w14:textId="77777777" w:rsidR="00EE30B5" w:rsidRPr="00073D9F" w:rsidRDefault="00EE30B5" w:rsidP="00EE30B5">
      <w:pPr>
        <w:rPr>
          <w:u w:val="single"/>
        </w:rPr>
      </w:pPr>
      <w:r w:rsidRPr="00073D9F">
        <w:rPr>
          <w:sz w:val="20"/>
          <w:u w:val="single"/>
        </w:rPr>
        <w:t>Mensagem de Sucesso:</w:t>
      </w:r>
      <w:r w:rsidRPr="00073D9F">
        <w:rPr>
          <w:u w:val="single"/>
        </w:rPr>
        <w:t xml:space="preserve"> </w:t>
      </w:r>
    </w:p>
    <w:p w14:paraId="5CB891AA" w14:textId="28C2D8A0" w:rsidR="00EE30B5" w:rsidRPr="00073D9F" w:rsidRDefault="00EE30B5" w:rsidP="00EE30B5">
      <w:r w:rsidRPr="00073D9F">
        <w:t xml:space="preserve">  </w:t>
      </w:r>
      <w:r w:rsidR="005A0224" w:rsidRPr="00073D9F">
        <w:rPr>
          <w:noProof/>
        </w:rPr>
        <w:drawing>
          <wp:inline distT="0" distB="0" distL="0" distR="0" wp14:anchorId="55FD2A65" wp14:editId="6C504E57">
            <wp:extent cx="2704762" cy="457143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ED94" w14:textId="77777777" w:rsidR="006E5559" w:rsidRPr="00073D9F" w:rsidRDefault="006E5559" w:rsidP="00EE30B5">
      <w:pPr>
        <w:rPr>
          <w:sz w:val="20"/>
        </w:rPr>
      </w:pPr>
    </w:p>
    <w:p w14:paraId="68FF4C3E" w14:textId="77777777" w:rsidR="00EE30B5" w:rsidRPr="00073D9F" w:rsidRDefault="00EE30B5" w:rsidP="00EE30B5">
      <w:pPr>
        <w:rPr>
          <w:sz w:val="20"/>
          <w:u w:val="single"/>
        </w:rPr>
      </w:pPr>
      <w:r w:rsidRPr="00073D9F">
        <w:rPr>
          <w:sz w:val="20"/>
          <w:u w:val="single"/>
        </w:rPr>
        <w:t xml:space="preserve">Mensagem de Alerta:    </w:t>
      </w:r>
    </w:p>
    <w:p w14:paraId="251CC7EF" w14:textId="64C43C35" w:rsidR="00EE30B5" w:rsidRPr="00073D9F" w:rsidRDefault="00EE30B5" w:rsidP="00EE30B5">
      <w:pPr>
        <w:rPr>
          <w:sz w:val="20"/>
        </w:rPr>
      </w:pPr>
      <w:r w:rsidRPr="00073D9F">
        <w:rPr>
          <w:sz w:val="20"/>
        </w:rPr>
        <w:t xml:space="preserve">  </w:t>
      </w:r>
      <w:r w:rsidR="001F6169" w:rsidRPr="00073D9F">
        <w:rPr>
          <w:noProof/>
        </w:rPr>
        <w:drawing>
          <wp:inline distT="0" distB="0" distL="0" distR="0" wp14:anchorId="5746B776" wp14:editId="4EF90D85">
            <wp:extent cx="2704762" cy="400000"/>
            <wp:effectExtent l="0" t="0" r="63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977C" w14:textId="77777777" w:rsidR="001F6169" w:rsidRPr="00073D9F" w:rsidRDefault="001F6169" w:rsidP="00EE30B5">
      <w:pPr>
        <w:rPr>
          <w:sz w:val="20"/>
        </w:rPr>
      </w:pPr>
    </w:p>
    <w:p w14:paraId="5C2ED465" w14:textId="6A9C1217" w:rsidR="00EE30B5" w:rsidRPr="00073D9F" w:rsidRDefault="001F6169" w:rsidP="00EE30B5">
      <w:pPr>
        <w:rPr>
          <w:sz w:val="20"/>
          <w:u w:val="single"/>
        </w:rPr>
      </w:pPr>
      <w:r w:rsidRPr="00073D9F">
        <w:rPr>
          <w:sz w:val="20"/>
        </w:rPr>
        <w:t xml:space="preserve">  </w:t>
      </w:r>
      <w:r w:rsidR="00EE30B5" w:rsidRPr="00073D9F">
        <w:rPr>
          <w:sz w:val="20"/>
          <w:u w:val="single"/>
        </w:rPr>
        <w:t xml:space="preserve">Mensagem de Erro: </w:t>
      </w:r>
    </w:p>
    <w:p w14:paraId="0B9705DB" w14:textId="77777777" w:rsidR="00EE30B5" w:rsidRPr="00073D9F" w:rsidRDefault="00EE30B5" w:rsidP="00EE30B5">
      <w:pPr>
        <w:rPr>
          <w:sz w:val="20"/>
        </w:rPr>
      </w:pPr>
      <w:r w:rsidRPr="00073D9F">
        <w:rPr>
          <w:sz w:val="20"/>
        </w:rPr>
        <w:t xml:space="preserve">  </w:t>
      </w:r>
      <w:r w:rsidRPr="00073D9F">
        <w:rPr>
          <w:noProof/>
        </w:rPr>
        <w:drawing>
          <wp:inline distT="0" distB="0" distL="0" distR="0" wp14:anchorId="207D6842" wp14:editId="06156035">
            <wp:extent cx="2704762" cy="400000"/>
            <wp:effectExtent l="0" t="0" r="63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7329" w14:textId="77777777" w:rsidR="00276BC9" w:rsidRPr="00073D9F" w:rsidRDefault="00276BC9" w:rsidP="00EE30B5">
      <w:pPr>
        <w:rPr>
          <w:sz w:val="20"/>
        </w:rPr>
      </w:pPr>
    </w:p>
    <w:p w14:paraId="3F2D0B98" w14:textId="77777777" w:rsidR="00276BC9" w:rsidRPr="00073D9F" w:rsidRDefault="00276BC9" w:rsidP="00276BC9">
      <w:pPr>
        <w:rPr>
          <w:sz w:val="20"/>
        </w:rPr>
      </w:pPr>
    </w:p>
    <w:p w14:paraId="3E22921F" w14:textId="77777777" w:rsidR="00276BC9" w:rsidRPr="00073D9F" w:rsidRDefault="00276BC9" w:rsidP="00AF01D7">
      <w:pPr>
        <w:pStyle w:val="PargrafodaLista"/>
        <w:numPr>
          <w:ilvl w:val="0"/>
          <w:numId w:val="15"/>
        </w:numPr>
        <w:ind w:left="426"/>
      </w:pPr>
      <w:r w:rsidRPr="00073D9F">
        <w:t xml:space="preserve">As mensagens de </w:t>
      </w:r>
      <w:r w:rsidRPr="00073D9F">
        <w:rPr>
          <w:u w:val="single"/>
        </w:rPr>
        <w:t>Confirmação</w:t>
      </w:r>
      <w:r w:rsidRPr="00073D9F">
        <w:t>, devem ser exibidas acima do registro em questão, com o seguinte padrão:</w:t>
      </w:r>
    </w:p>
    <w:p w14:paraId="4F4C892D" w14:textId="77777777" w:rsidR="00276BC9" w:rsidRPr="00073D9F" w:rsidRDefault="00276BC9" w:rsidP="00276BC9">
      <w:pPr>
        <w:pStyle w:val="PargrafodaLista"/>
        <w:ind w:left="426"/>
      </w:pPr>
    </w:p>
    <w:p w14:paraId="46375BFD" w14:textId="77777777" w:rsidR="00276BC9" w:rsidRPr="00073D9F" w:rsidRDefault="00276BC9" w:rsidP="00276BC9">
      <w:pPr>
        <w:pStyle w:val="PargrafodaLista"/>
        <w:ind w:left="142"/>
        <w:rPr>
          <w:u w:val="single"/>
        </w:rPr>
      </w:pPr>
      <w:r w:rsidRPr="00073D9F">
        <w:rPr>
          <w:u w:val="single"/>
        </w:rPr>
        <w:t>Mensagem de confirmação:</w:t>
      </w:r>
    </w:p>
    <w:p w14:paraId="54D0CE2D" w14:textId="77777777" w:rsidR="00276BC9" w:rsidRPr="00073D9F" w:rsidRDefault="00276BC9" w:rsidP="00276BC9">
      <w:pPr>
        <w:rPr>
          <w:sz w:val="20"/>
        </w:rPr>
      </w:pPr>
      <w:r w:rsidRPr="00073D9F">
        <w:rPr>
          <w:noProof/>
        </w:rPr>
        <w:drawing>
          <wp:inline distT="0" distB="0" distL="0" distR="0" wp14:anchorId="4FDA8A4B" wp14:editId="0DF83CFC">
            <wp:extent cx="2704762" cy="914286"/>
            <wp:effectExtent l="0" t="0" r="635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894F" w14:textId="77777777" w:rsidR="00276BC9" w:rsidRPr="00073D9F" w:rsidRDefault="00276BC9" w:rsidP="00276BC9"/>
    <w:p w14:paraId="749CD1E4" w14:textId="77777777" w:rsidR="00276BC9" w:rsidRPr="00073D9F" w:rsidRDefault="00276BC9" w:rsidP="00EE30B5">
      <w:pPr>
        <w:rPr>
          <w:sz w:val="20"/>
        </w:rPr>
      </w:pPr>
    </w:p>
    <w:p w14:paraId="42CCBCA7" w14:textId="77777777" w:rsidR="00EE30B5" w:rsidRPr="00073D9F" w:rsidRDefault="00EE30B5" w:rsidP="00EE30B5"/>
    <w:p w14:paraId="436E30EE" w14:textId="403340C0" w:rsidR="00EE30B5" w:rsidRPr="00073D9F" w:rsidRDefault="00B53CBA" w:rsidP="00EE30B5">
      <w:r w:rsidRPr="00073D9F">
        <w:rPr>
          <w:noProof/>
        </w:rPr>
        <w:drawing>
          <wp:inline distT="0" distB="0" distL="0" distR="0" wp14:anchorId="0947DCF8" wp14:editId="3CB6BCB9">
            <wp:extent cx="4082473" cy="294112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ublicar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82" cy="29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07E" w14:textId="77777777" w:rsidR="00EE30B5" w:rsidRPr="00073D9F" w:rsidRDefault="00EE30B5" w:rsidP="00AF01D7">
      <w:pPr>
        <w:pStyle w:val="PargrafodaLista"/>
        <w:numPr>
          <w:ilvl w:val="0"/>
          <w:numId w:val="15"/>
        </w:numPr>
        <w:ind w:left="426"/>
      </w:pPr>
      <w:r w:rsidRPr="00073D9F">
        <w:t>O sistema deve ter um temporizador de 5 segundos para cada mensagem exibida.</w:t>
      </w:r>
    </w:p>
    <w:p w14:paraId="43D6261A" w14:textId="77777777" w:rsidR="00EE30B5" w:rsidRPr="00073D9F" w:rsidRDefault="00EE30B5" w:rsidP="00AF01D7">
      <w:pPr>
        <w:pStyle w:val="PargrafodaLista"/>
        <w:numPr>
          <w:ilvl w:val="0"/>
          <w:numId w:val="15"/>
        </w:numPr>
        <w:ind w:left="426"/>
      </w:pPr>
      <w:r w:rsidRPr="00073D9F">
        <w:t>Ao final dos 5 segundos, o sistema deve fechar a caixa de mensagem e não exibi-la na tela.</w:t>
      </w:r>
    </w:p>
    <w:p w14:paraId="60CEF1D2" w14:textId="7C9C2D44" w:rsidR="00004F8B" w:rsidRPr="00073D9F" w:rsidRDefault="00004F8B" w:rsidP="00AF01D7">
      <w:pPr>
        <w:pStyle w:val="PargrafodaLista"/>
        <w:numPr>
          <w:ilvl w:val="0"/>
          <w:numId w:val="15"/>
        </w:numPr>
        <w:ind w:left="426"/>
      </w:pPr>
      <w:r w:rsidRPr="00073D9F">
        <w:t xml:space="preserve">Caso surja uma nova mensagem, o sistema deve </w:t>
      </w:r>
      <w:r w:rsidR="0013080E" w:rsidRPr="00073D9F">
        <w:t>exibi-la</w:t>
      </w:r>
      <w:r w:rsidRPr="00073D9F">
        <w:t xml:space="preserve"> logo abaixo daquela que foi anteriormente criada.</w:t>
      </w:r>
    </w:p>
    <w:p w14:paraId="48AFA68F" w14:textId="77777777" w:rsidR="007640F5" w:rsidRPr="00073D9F" w:rsidRDefault="007640F5" w:rsidP="00AF01D7">
      <w:pPr>
        <w:pStyle w:val="PargrafodaLista"/>
        <w:numPr>
          <w:ilvl w:val="0"/>
          <w:numId w:val="15"/>
        </w:numPr>
        <w:ind w:left="426"/>
      </w:pPr>
      <w:r w:rsidRPr="00073D9F">
        <w:t xml:space="preserve">Para as mensagens de </w:t>
      </w:r>
      <w:r w:rsidRPr="00073D9F">
        <w:rPr>
          <w:u w:val="single"/>
        </w:rPr>
        <w:t>confirmação</w:t>
      </w:r>
      <w:r w:rsidRPr="00073D9F">
        <w:t xml:space="preserve"> o sistema </w:t>
      </w:r>
      <w:r w:rsidRPr="00073D9F">
        <w:rPr>
          <w:u w:val="single"/>
        </w:rPr>
        <w:t>não</w:t>
      </w:r>
      <w:r w:rsidRPr="00073D9F">
        <w:t xml:space="preserve"> deve disponibilizar o temporizador. </w:t>
      </w:r>
    </w:p>
    <w:p w14:paraId="64EF3ACD" w14:textId="77777777" w:rsidR="007640F5" w:rsidRPr="00073D9F" w:rsidRDefault="007640F5" w:rsidP="007640F5">
      <w:pPr>
        <w:pStyle w:val="PargrafodaLista"/>
        <w:ind w:left="426"/>
      </w:pPr>
    </w:p>
    <w:p w14:paraId="339237D7" w14:textId="77777777" w:rsidR="00FE407D" w:rsidRPr="00073D9F" w:rsidRDefault="00FE407D" w:rsidP="00FE407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073D9F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073D9F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073D9F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073D9F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073D9F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073D9F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073D9F">
              <w:rPr>
                <w:b/>
                <w:sz w:val="20"/>
              </w:rPr>
              <w:t>Ações</w:t>
            </w:r>
          </w:p>
        </w:tc>
      </w:tr>
      <w:tr w:rsidR="00FB3C8F" w:rsidRPr="00073D9F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073D9F" w:rsidRDefault="00FB3C8F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12023348"/>
          </w:p>
        </w:tc>
        <w:bookmarkEnd w:id="52"/>
        <w:tc>
          <w:tcPr>
            <w:tcW w:w="6276" w:type="dxa"/>
          </w:tcPr>
          <w:p w14:paraId="19465BB6" w14:textId="7B788B2C" w:rsidR="00596253" w:rsidRPr="00073D9F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073D9F">
              <w:rPr>
                <w:rFonts w:cs="Arial"/>
                <w:sz w:val="18"/>
                <w:szCs w:val="18"/>
              </w:rPr>
              <w:t>c</w:t>
            </w:r>
            <w:r w:rsidRPr="00073D9F">
              <w:rPr>
                <w:rFonts w:cs="Arial"/>
                <w:sz w:val="18"/>
                <w:szCs w:val="18"/>
              </w:rPr>
              <w:t>omunicação</w:t>
            </w:r>
            <w:r w:rsidR="007303C6" w:rsidRPr="00073D9F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073D9F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073D9F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Erro</w:t>
            </w:r>
          </w:p>
        </w:tc>
      </w:tr>
      <w:tr w:rsidR="00B219F6" w:rsidRPr="00073D9F" w14:paraId="21C1062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77777777" w:rsidR="00B219F6" w:rsidRPr="00073D9F" w:rsidRDefault="00B219F6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13647479"/>
          </w:p>
        </w:tc>
        <w:bookmarkEnd w:id="53"/>
        <w:tc>
          <w:tcPr>
            <w:tcW w:w="6276" w:type="dxa"/>
          </w:tcPr>
          <w:p w14:paraId="7E7B920E" w14:textId="35664665" w:rsidR="00B219F6" w:rsidRPr="00073D9F" w:rsidRDefault="00B219F6" w:rsidP="0001114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Nenhum registro encontrado</w:t>
            </w:r>
            <w:r w:rsidR="00EE30B5" w:rsidRPr="00073D9F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659F0CF5" w14:textId="485B8A5A" w:rsidR="00B219F6" w:rsidRPr="00073D9F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Alerta</w:t>
            </w:r>
          </w:p>
        </w:tc>
      </w:tr>
      <w:tr w:rsidR="00474268" w:rsidRPr="00073D9F" w14:paraId="21E2C00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C73C23F" w14:textId="77777777" w:rsidR="00474268" w:rsidRPr="00073D9F" w:rsidRDefault="00474268" w:rsidP="007112FF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17462071"/>
          </w:p>
        </w:tc>
        <w:bookmarkEnd w:id="54"/>
        <w:tc>
          <w:tcPr>
            <w:tcW w:w="6276" w:type="dxa"/>
          </w:tcPr>
          <w:p w14:paraId="3FEFB225" w14:textId="6FBA4227" w:rsidR="00474268" w:rsidRPr="00073D9F" w:rsidRDefault="000B70DE" w:rsidP="00987EC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Campo de preenchimento obrigatório</w:t>
            </w:r>
          </w:p>
        </w:tc>
        <w:tc>
          <w:tcPr>
            <w:tcW w:w="1555" w:type="dxa"/>
          </w:tcPr>
          <w:p w14:paraId="69920550" w14:textId="2488B8F3" w:rsidR="00474268" w:rsidRPr="00073D9F" w:rsidRDefault="00987EC1" w:rsidP="00FB5814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Alerta</w:t>
            </w:r>
          </w:p>
        </w:tc>
      </w:tr>
      <w:tr w:rsidR="002D21B7" w:rsidRPr="00073D9F" w14:paraId="4AF7933C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9AFE5FF" w14:textId="77777777" w:rsidR="002D21B7" w:rsidRPr="00073D9F" w:rsidRDefault="002D21B7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17467703"/>
          </w:p>
        </w:tc>
        <w:bookmarkEnd w:id="55"/>
        <w:tc>
          <w:tcPr>
            <w:tcW w:w="6276" w:type="dxa"/>
          </w:tcPr>
          <w:p w14:paraId="1C1754F6" w14:textId="2FDC8CB6" w:rsidR="002D21B7" w:rsidRPr="00073D9F" w:rsidRDefault="002D21B7" w:rsidP="00206F5C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 xml:space="preserve">Dados </w:t>
            </w:r>
            <w:r w:rsidR="00206F5C" w:rsidRPr="00073D9F">
              <w:rPr>
                <w:rFonts w:cs="Arial"/>
                <w:sz w:val="18"/>
                <w:szCs w:val="18"/>
              </w:rPr>
              <w:t>cadastrados</w:t>
            </w:r>
            <w:r w:rsidRPr="00073D9F">
              <w:rPr>
                <w:rFonts w:cs="Arial"/>
                <w:sz w:val="18"/>
                <w:szCs w:val="18"/>
              </w:rPr>
              <w:t xml:space="preserve"> com sucesso!</w:t>
            </w:r>
          </w:p>
        </w:tc>
        <w:tc>
          <w:tcPr>
            <w:tcW w:w="1555" w:type="dxa"/>
          </w:tcPr>
          <w:p w14:paraId="4623155E" w14:textId="75C11E9F" w:rsidR="002D21B7" w:rsidRPr="00073D9F" w:rsidRDefault="002D21B7" w:rsidP="006E2521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Sucesso</w:t>
            </w:r>
          </w:p>
        </w:tc>
      </w:tr>
      <w:tr w:rsidR="008F0028" w:rsidRPr="00073D9F" w14:paraId="7A8E68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879E27D" w14:textId="77777777" w:rsidR="008F0028" w:rsidRPr="00073D9F" w:rsidRDefault="008F0028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17473269"/>
          </w:p>
        </w:tc>
        <w:bookmarkEnd w:id="56"/>
        <w:tc>
          <w:tcPr>
            <w:tcW w:w="6276" w:type="dxa"/>
          </w:tcPr>
          <w:p w14:paraId="160254B4" w14:textId="2895B511" w:rsidR="008F0028" w:rsidRPr="00073D9F" w:rsidRDefault="0035731D" w:rsidP="0035731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Deseja realmente alterar os dados?</w:t>
            </w:r>
          </w:p>
          <w:p w14:paraId="06F2AAE8" w14:textId="44CF0799" w:rsidR="0035731D" w:rsidRPr="00073D9F" w:rsidRDefault="0035731D" w:rsidP="0035731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073D9F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073D9F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2693436D" w14:textId="3F45DC8D" w:rsidR="008F0028" w:rsidRPr="00073D9F" w:rsidRDefault="006C780D" w:rsidP="006E2521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Confirmação</w:t>
            </w:r>
          </w:p>
        </w:tc>
      </w:tr>
      <w:tr w:rsidR="008D5B95" w:rsidRPr="00073D9F" w14:paraId="50A6786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E08D64D" w14:textId="77777777" w:rsidR="008D5B95" w:rsidRPr="00073D9F" w:rsidRDefault="008D5B95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7" w:name="_Ref17814774"/>
          </w:p>
        </w:tc>
        <w:bookmarkEnd w:id="57"/>
        <w:tc>
          <w:tcPr>
            <w:tcW w:w="6276" w:type="dxa"/>
          </w:tcPr>
          <w:p w14:paraId="541209AF" w14:textId="5369EA84" w:rsidR="008D5B95" w:rsidRPr="00073D9F" w:rsidRDefault="0035731D" w:rsidP="006E252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Dados alterados com sucesso!</w:t>
            </w:r>
          </w:p>
        </w:tc>
        <w:tc>
          <w:tcPr>
            <w:tcW w:w="1555" w:type="dxa"/>
          </w:tcPr>
          <w:p w14:paraId="530A63E0" w14:textId="7E774353" w:rsidR="008D5B95" w:rsidRPr="00073D9F" w:rsidRDefault="0035731D" w:rsidP="006E2521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Sucesso</w:t>
            </w:r>
          </w:p>
        </w:tc>
      </w:tr>
      <w:tr w:rsidR="004C41F4" w:rsidRPr="00073D9F" w14:paraId="31F0C0D5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7F22733" w14:textId="77777777" w:rsidR="004C41F4" w:rsidRPr="00073D9F" w:rsidRDefault="004C41F4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8" w:name="_Ref17877658"/>
          </w:p>
        </w:tc>
        <w:bookmarkEnd w:id="58"/>
        <w:tc>
          <w:tcPr>
            <w:tcW w:w="6276" w:type="dxa"/>
          </w:tcPr>
          <w:p w14:paraId="44C62B63" w14:textId="77777777" w:rsidR="004C41F4" w:rsidRPr="00073D9F" w:rsidRDefault="004C41F4" w:rsidP="004C41F4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Deseja realmente voltar? Dados não salvos serão perdidos!</w:t>
            </w:r>
          </w:p>
          <w:p w14:paraId="7FD6A4B8" w14:textId="017B5C5F" w:rsidR="004C41F4" w:rsidRPr="00073D9F" w:rsidRDefault="004C41F4" w:rsidP="004C41F4">
            <w:pPr>
              <w:spacing w:before="60" w:after="60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[</w:t>
            </w:r>
            <w:proofErr w:type="gramStart"/>
            <w:r w:rsidRPr="00073D9F">
              <w:rPr>
                <w:rFonts w:cs="Arial"/>
                <w:sz w:val="18"/>
                <w:szCs w:val="18"/>
              </w:rPr>
              <w:t>Sim]  [</w:t>
            </w:r>
            <w:proofErr w:type="gramEnd"/>
            <w:r w:rsidRPr="00073D9F">
              <w:rPr>
                <w:rFonts w:cs="Arial"/>
                <w:sz w:val="18"/>
                <w:szCs w:val="18"/>
              </w:rPr>
              <w:t>Não]</w:t>
            </w:r>
          </w:p>
        </w:tc>
        <w:tc>
          <w:tcPr>
            <w:tcW w:w="1555" w:type="dxa"/>
          </w:tcPr>
          <w:p w14:paraId="687A2BD7" w14:textId="524E60D4" w:rsidR="004C41F4" w:rsidRPr="00073D9F" w:rsidRDefault="004C41F4" w:rsidP="006E2521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Confirmação</w:t>
            </w:r>
          </w:p>
        </w:tc>
      </w:tr>
      <w:tr w:rsidR="00786E33" w:rsidRPr="00073D9F" w14:paraId="60B9556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F145E6C" w14:textId="77777777" w:rsidR="00786E33" w:rsidRPr="00073D9F" w:rsidRDefault="00786E33" w:rsidP="006E2521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9" w:name="_Ref30581842"/>
          </w:p>
        </w:tc>
        <w:bookmarkEnd w:id="59"/>
        <w:tc>
          <w:tcPr>
            <w:tcW w:w="6276" w:type="dxa"/>
          </w:tcPr>
          <w:p w14:paraId="4FCB56F1" w14:textId="3BF16ADF" w:rsidR="00786E33" w:rsidRPr="00073D9F" w:rsidRDefault="00786E33" w:rsidP="004C41F4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A opção Ativar E-Mail encontra-se desabilitada!</w:t>
            </w:r>
          </w:p>
          <w:p w14:paraId="4B773E6F" w14:textId="379DB252" w:rsidR="00786E33" w:rsidRPr="00073D9F" w:rsidRDefault="00786E33" w:rsidP="004C41F4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073D9F">
              <w:rPr>
                <w:rFonts w:cs="Arial"/>
                <w:sz w:val="18"/>
                <w:szCs w:val="18"/>
              </w:rPr>
              <w:t>Para cadastro ou alteração, por gentileza, habilitar a opção.</w:t>
            </w:r>
          </w:p>
        </w:tc>
        <w:tc>
          <w:tcPr>
            <w:tcW w:w="1555" w:type="dxa"/>
          </w:tcPr>
          <w:p w14:paraId="38A30310" w14:textId="459C964D" w:rsidR="00786E33" w:rsidRPr="00073D9F" w:rsidRDefault="00786E33" w:rsidP="006E2521">
            <w:pPr>
              <w:spacing w:before="60" w:after="60"/>
              <w:rPr>
                <w:sz w:val="18"/>
                <w:szCs w:val="18"/>
              </w:rPr>
            </w:pPr>
            <w:r w:rsidRPr="00073D9F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073D9F" w:rsidRDefault="00FC6098" w:rsidP="002B1554">
      <w:pPr>
        <w:pStyle w:val="Dica"/>
      </w:pPr>
    </w:p>
    <w:p w14:paraId="63F33EE0" w14:textId="77777777" w:rsidR="00BC778D" w:rsidRPr="00073D9F" w:rsidRDefault="00BC778D" w:rsidP="00BC778D">
      <w:pPr>
        <w:pStyle w:val="Ttulo2"/>
        <w:numPr>
          <w:ilvl w:val="0"/>
          <w:numId w:val="0"/>
        </w:numPr>
        <w:spacing w:before="240"/>
      </w:pPr>
      <w:bookmarkStart w:id="60" w:name="_Toc17883106"/>
      <w:r w:rsidRPr="00073D9F">
        <w:lastRenderedPageBreak/>
        <w:t>INFORMAÇÕES COMPLEMENTARES</w:t>
      </w:r>
      <w:bookmarkEnd w:id="60"/>
    </w:p>
    <w:p w14:paraId="62D7BC18" w14:textId="08866AFC" w:rsidR="00654E1A" w:rsidRPr="00073D9F" w:rsidRDefault="00654E1A" w:rsidP="00654E1A">
      <w:pPr>
        <w:rPr>
          <w:b/>
        </w:rPr>
      </w:pPr>
      <w:r w:rsidRPr="00073D9F">
        <w:rPr>
          <w:b/>
        </w:rPr>
        <w:t>Histórias relacionadas:</w:t>
      </w:r>
    </w:p>
    <w:p w14:paraId="7EDC38E4" w14:textId="40456EAF" w:rsidR="006F6A5E" w:rsidRPr="00EC175D" w:rsidRDefault="00076468" w:rsidP="00076468">
      <w:pPr>
        <w:pStyle w:val="Dica"/>
        <w:rPr>
          <w:color w:val="auto"/>
          <w:sz w:val="20"/>
          <w:szCs w:val="20"/>
        </w:rPr>
      </w:pPr>
      <w:r w:rsidRPr="00073D9F">
        <w:rPr>
          <w:color w:val="auto"/>
          <w:sz w:val="20"/>
          <w:szCs w:val="20"/>
        </w:rPr>
        <w:t>Eleitoral_HST011_Parametrizar_Cabecalho_Rodape_E-Mail</w:t>
      </w:r>
    </w:p>
    <w:p w14:paraId="7F3963E5" w14:textId="77777777" w:rsidR="00B92F7C" w:rsidRPr="00EC175D" w:rsidRDefault="00B92F7C">
      <w:pPr>
        <w:pStyle w:val="Dica"/>
        <w:rPr>
          <w:color w:val="auto"/>
          <w:sz w:val="20"/>
          <w:szCs w:val="20"/>
        </w:rPr>
      </w:pPr>
    </w:p>
    <w:p w14:paraId="23534360" w14:textId="5E7C178C" w:rsidR="009D6B86" w:rsidRPr="00E10CC6" w:rsidRDefault="009D6B86" w:rsidP="003A39DE">
      <w:pPr>
        <w:pStyle w:val="Dica"/>
        <w:ind w:left="709"/>
        <w:rPr>
          <w:i w:val="0"/>
          <w:color w:val="auto"/>
          <w:sz w:val="20"/>
          <w:szCs w:val="20"/>
        </w:rPr>
      </w:pPr>
    </w:p>
    <w:sectPr w:rsidR="009D6B86" w:rsidRPr="00E10CC6" w:rsidSect="00757A62">
      <w:headerReference w:type="even" r:id="rId41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2F562F" w14:textId="77777777" w:rsidR="004767B0" w:rsidRDefault="004767B0">
      <w:r>
        <w:separator/>
      </w:r>
    </w:p>
    <w:p w14:paraId="0E0A1129" w14:textId="77777777" w:rsidR="004767B0" w:rsidRDefault="004767B0"/>
  </w:endnote>
  <w:endnote w:type="continuationSeparator" w:id="0">
    <w:p w14:paraId="5EF6B083" w14:textId="77777777" w:rsidR="004767B0" w:rsidRDefault="004767B0">
      <w:r>
        <w:continuationSeparator/>
      </w:r>
    </w:p>
    <w:p w14:paraId="38DE7A1E" w14:textId="77777777" w:rsidR="004767B0" w:rsidRDefault="004767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786E33" w:rsidRDefault="00786E33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786E33" w:rsidRPr="003D59E6" w14:paraId="2B97DD6D" w14:textId="77777777">
      <w:tc>
        <w:tcPr>
          <w:tcW w:w="4605" w:type="dxa"/>
          <w:vAlign w:val="center"/>
        </w:tcPr>
        <w:p w14:paraId="0297AE86" w14:textId="77777777" w:rsidR="00786E33" w:rsidRPr="003D59E6" w:rsidRDefault="00786E33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786E33" w:rsidRPr="0017543C" w:rsidRDefault="00786E33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9B4A35">
            <w:rPr>
              <w:rStyle w:val="Nmerodepgina"/>
              <w:rFonts w:ascii="Verdana" w:hAnsi="Verdana" w:cs="Arial"/>
              <w:b/>
              <w:noProof/>
            </w:rPr>
            <w:t>28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786E33" w:rsidRPr="0057652B" w:rsidRDefault="00786E3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2EF42E" w14:textId="77777777" w:rsidR="004767B0" w:rsidRDefault="004767B0">
      <w:r>
        <w:separator/>
      </w:r>
    </w:p>
    <w:p w14:paraId="735A36A4" w14:textId="77777777" w:rsidR="004767B0" w:rsidRDefault="004767B0"/>
  </w:footnote>
  <w:footnote w:type="continuationSeparator" w:id="0">
    <w:p w14:paraId="7D92A2A6" w14:textId="77777777" w:rsidR="004767B0" w:rsidRDefault="004767B0">
      <w:r>
        <w:continuationSeparator/>
      </w:r>
    </w:p>
    <w:p w14:paraId="7D76B988" w14:textId="77777777" w:rsidR="004767B0" w:rsidRDefault="004767B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786E33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786E33" w:rsidRPr="0017543C" w:rsidRDefault="00786E33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pt;height:41.25pt" o:ole="">
                <v:imagedata r:id="rId1" o:title=""/>
              </v:shape>
              <o:OLEObject Type="Embed" ProgID="PBrush" ShapeID="_x0000_i1025" DrawAspect="Content" ObjectID="_1641628466" r:id="rId2"/>
            </w:object>
          </w:r>
        </w:p>
      </w:tc>
      <w:tc>
        <w:tcPr>
          <w:tcW w:w="4111" w:type="dxa"/>
          <w:vAlign w:val="center"/>
        </w:tcPr>
        <w:p w14:paraId="2CC77D67" w14:textId="594C3A9F" w:rsidR="00786E33" w:rsidRPr="00C6532E" w:rsidRDefault="00786E33" w:rsidP="00BD577A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012 – Parametrizar E-Mail – Corpo</w:t>
          </w:r>
        </w:p>
      </w:tc>
      <w:tc>
        <w:tcPr>
          <w:tcW w:w="3260" w:type="dxa"/>
          <w:vAlign w:val="center"/>
        </w:tcPr>
        <w:p w14:paraId="7C22B301" w14:textId="6B6D790E" w:rsidR="00786E33" w:rsidRPr="004A2AAB" w:rsidRDefault="00786E33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786E33" w:rsidRPr="004A2AAB" w:rsidRDefault="00786E33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786E33" w:rsidRDefault="00786E33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786E33" w:rsidRDefault="00786E33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786E33" w:rsidRDefault="00786E3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24B19D6"/>
    <w:multiLevelType w:val="multilevel"/>
    <w:tmpl w:val="F2543210"/>
    <w:lvl w:ilvl="0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1800"/>
      </w:pPr>
      <w:rPr>
        <w:rFonts w:hint="default"/>
      </w:rPr>
    </w:lvl>
  </w:abstractNum>
  <w:abstractNum w:abstractNumId="3">
    <w:nsid w:val="031B480D"/>
    <w:multiLevelType w:val="multilevel"/>
    <w:tmpl w:val="B0D8059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58D26E7"/>
    <w:multiLevelType w:val="multilevel"/>
    <w:tmpl w:val="5BFC5D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6F45D44"/>
    <w:multiLevelType w:val="hybridMultilevel"/>
    <w:tmpl w:val="92F896A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74E72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75614A4"/>
    <w:multiLevelType w:val="hybridMultilevel"/>
    <w:tmpl w:val="41A6E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9">
    <w:nsid w:val="0E10271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135F5AE3"/>
    <w:multiLevelType w:val="multilevel"/>
    <w:tmpl w:val="941469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4244D3D"/>
    <w:multiLevelType w:val="hybridMultilevel"/>
    <w:tmpl w:val="F99EA8D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0377AB"/>
    <w:multiLevelType w:val="multilevel"/>
    <w:tmpl w:val="DD8E0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2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183719FA"/>
    <w:multiLevelType w:val="hybridMultilevel"/>
    <w:tmpl w:val="86920C80"/>
    <w:lvl w:ilvl="0" w:tplc="04160001">
      <w:start w:val="1"/>
      <w:numFmt w:val="bullet"/>
      <w:lvlText w:val=""/>
      <w:lvlJc w:val="left"/>
      <w:pPr>
        <w:ind w:left="8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14">
    <w:nsid w:val="1CD82E31"/>
    <w:multiLevelType w:val="hybridMultilevel"/>
    <w:tmpl w:val="891206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1D4D3DB4"/>
    <w:multiLevelType w:val="hybridMultilevel"/>
    <w:tmpl w:val="A6E2DD2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1DC251DD"/>
    <w:multiLevelType w:val="multilevel"/>
    <w:tmpl w:val="F2543210"/>
    <w:lvl w:ilvl="0">
      <w:start w:val="1"/>
      <w:numFmt w:val="decimal"/>
      <w:lvlText w:val="%1."/>
      <w:lvlJc w:val="left"/>
      <w:pPr>
        <w:ind w:left="185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2214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329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1800"/>
      </w:pPr>
      <w:rPr>
        <w:rFonts w:hint="default"/>
      </w:rPr>
    </w:lvl>
  </w:abstractNum>
  <w:abstractNum w:abstractNumId="17">
    <w:nsid w:val="2C34024E"/>
    <w:multiLevelType w:val="hybridMultilevel"/>
    <w:tmpl w:val="0F7085D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8">
    <w:nsid w:val="2C4C2C55"/>
    <w:multiLevelType w:val="multilevel"/>
    <w:tmpl w:val="F2543210"/>
    <w:lvl w:ilvl="0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1800"/>
      </w:pPr>
      <w:rPr>
        <w:rFonts w:hint="default"/>
      </w:rPr>
    </w:lvl>
  </w:abstractNum>
  <w:abstractNum w:abstractNumId="19">
    <w:nsid w:val="322E51CC"/>
    <w:multiLevelType w:val="hybridMultilevel"/>
    <w:tmpl w:val="223A677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27F7FF6"/>
    <w:multiLevelType w:val="hybridMultilevel"/>
    <w:tmpl w:val="AF642BC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2">
    <w:nsid w:val="3B0328C5"/>
    <w:multiLevelType w:val="hybridMultilevel"/>
    <w:tmpl w:val="7C262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CD226B"/>
    <w:multiLevelType w:val="hybridMultilevel"/>
    <w:tmpl w:val="58F05FD4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4">
    <w:nsid w:val="40DA2DD1"/>
    <w:multiLevelType w:val="multilevel"/>
    <w:tmpl w:val="D95A110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491A1C95"/>
    <w:multiLevelType w:val="hybridMultilevel"/>
    <w:tmpl w:val="A9EAF4EC"/>
    <w:lvl w:ilvl="0" w:tplc="5C6021A8">
      <w:start w:val="1"/>
      <w:numFmt w:val="decimal"/>
      <w:lvlText w:val="%1."/>
      <w:lvlJc w:val="left"/>
      <w:pPr>
        <w:ind w:left="2203" w:hanging="360"/>
      </w:pPr>
      <w:rPr>
        <w:rFonts w:hint="default"/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923" w:hanging="360"/>
      </w:pPr>
    </w:lvl>
    <w:lvl w:ilvl="2" w:tplc="0416001B" w:tentative="1">
      <w:start w:val="1"/>
      <w:numFmt w:val="lowerRoman"/>
      <w:lvlText w:val="%3."/>
      <w:lvlJc w:val="right"/>
      <w:pPr>
        <w:ind w:left="3643" w:hanging="180"/>
      </w:pPr>
    </w:lvl>
    <w:lvl w:ilvl="3" w:tplc="0416000F" w:tentative="1">
      <w:start w:val="1"/>
      <w:numFmt w:val="decimal"/>
      <w:lvlText w:val="%4."/>
      <w:lvlJc w:val="left"/>
      <w:pPr>
        <w:ind w:left="4363" w:hanging="360"/>
      </w:pPr>
    </w:lvl>
    <w:lvl w:ilvl="4" w:tplc="04160019" w:tentative="1">
      <w:start w:val="1"/>
      <w:numFmt w:val="lowerLetter"/>
      <w:lvlText w:val="%5."/>
      <w:lvlJc w:val="left"/>
      <w:pPr>
        <w:ind w:left="5083" w:hanging="360"/>
      </w:pPr>
    </w:lvl>
    <w:lvl w:ilvl="5" w:tplc="0416001B" w:tentative="1">
      <w:start w:val="1"/>
      <w:numFmt w:val="lowerRoman"/>
      <w:lvlText w:val="%6."/>
      <w:lvlJc w:val="right"/>
      <w:pPr>
        <w:ind w:left="5803" w:hanging="180"/>
      </w:pPr>
    </w:lvl>
    <w:lvl w:ilvl="6" w:tplc="0416000F" w:tentative="1">
      <w:start w:val="1"/>
      <w:numFmt w:val="decimal"/>
      <w:lvlText w:val="%7."/>
      <w:lvlJc w:val="left"/>
      <w:pPr>
        <w:ind w:left="6523" w:hanging="360"/>
      </w:pPr>
    </w:lvl>
    <w:lvl w:ilvl="7" w:tplc="04160019" w:tentative="1">
      <w:start w:val="1"/>
      <w:numFmt w:val="lowerLetter"/>
      <w:lvlText w:val="%8."/>
      <w:lvlJc w:val="left"/>
      <w:pPr>
        <w:ind w:left="7243" w:hanging="360"/>
      </w:pPr>
    </w:lvl>
    <w:lvl w:ilvl="8" w:tplc="0416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8">
    <w:nsid w:val="4CF51E6B"/>
    <w:multiLevelType w:val="multilevel"/>
    <w:tmpl w:val="3C3C49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1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4DFD244D"/>
    <w:multiLevelType w:val="hybridMultilevel"/>
    <w:tmpl w:val="9DD69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1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2">
    <w:nsid w:val="524E44B1"/>
    <w:multiLevelType w:val="hybridMultilevel"/>
    <w:tmpl w:val="1D383E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567505C8"/>
    <w:multiLevelType w:val="multilevel"/>
    <w:tmpl w:val="75220D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3"/>
      <w:numFmt w:val="none"/>
      <w:lvlText w:val="1.2"/>
      <w:lvlJc w:val="left"/>
      <w:pPr>
        <w:ind w:left="50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581C047C"/>
    <w:multiLevelType w:val="hybridMultilevel"/>
    <w:tmpl w:val="5D12F66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6">
    <w:nsid w:val="5CE92D89"/>
    <w:multiLevelType w:val="multilevel"/>
    <w:tmpl w:val="1940FC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8">
    <w:nsid w:val="670C122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9C20EEE"/>
    <w:multiLevelType w:val="hybridMultilevel"/>
    <w:tmpl w:val="2EF85012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2">
    <w:nsid w:val="71EB030F"/>
    <w:multiLevelType w:val="multilevel"/>
    <w:tmpl w:val="F2543210"/>
    <w:lvl w:ilvl="0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1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7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5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74" w:hanging="1800"/>
      </w:pPr>
      <w:rPr>
        <w:rFonts w:hint="default"/>
      </w:rPr>
    </w:lvl>
  </w:abstractNum>
  <w:abstractNum w:abstractNumId="43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4">
    <w:nsid w:val="7AC81608"/>
    <w:multiLevelType w:val="multilevel"/>
    <w:tmpl w:val="EDF44A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C7B55B4"/>
    <w:multiLevelType w:val="hybridMultilevel"/>
    <w:tmpl w:val="36C4738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1"/>
  </w:num>
  <w:num w:numId="2">
    <w:abstractNumId w:val="33"/>
  </w:num>
  <w:num w:numId="3">
    <w:abstractNumId w:val="16"/>
  </w:num>
  <w:num w:numId="4">
    <w:abstractNumId w:val="47"/>
  </w:num>
  <w:num w:numId="5">
    <w:abstractNumId w:val="11"/>
  </w:num>
  <w:num w:numId="6">
    <w:abstractNumId w:val="46"/>
  </w:num>
  <w:num w:numId="7">
    <w:abstractNumId w:val="22"/>
  </w:num>
  <w:num w:numId="8">
    <w:abstractNumId w:val="12"/>
  </w:num>
  <w:num w:numId="9">
    <w:abstractNumId w:val="10"/>
  </w:num>
  <w:num w:numId="10">
    <w:abstractNumId w:val="35"/>
  </w:num>
  <w:num w:numId="11">
    <w:abstractNumId w:val="28"/>
  </w:num>
  <w:num w:numId="12">
    <w:abstractNumId w:val="34"/>
  </w:num>
  <w:num w:numId="13">
    <w:abstractNumId w:val="15"/>
  </w:num>
  <w:num w:numId="14">
    <w:abstractNumId w:val="32"/>
  </w:num>
  <w:num w:numId="15">
    <w:abstractNumId w:val="25"/>
  </w:num>
  <w:num w:numId="16">
    <w:abstractNumId w:val="19"/>
  </w:num>
  <w:num w:numId="17">
    <w:abstractNumId w:val="40"/>
  </w:num>
  <w:num w:numId="18">
    <w:abstractNumId w:val="17"/>
  </w:num>
  <w:num w:numId="19">
    <w:abstractNumId w:val="20"/>
  </w:num>
  <w:num w:numId="20">
    <w:abstractNumId w:val="23"/>
  </w:num>
  <w:num w:numId="21">
    <w:abstractNumId w:val="29"/>
  </w:num>
  <w:num w:numId="22">
    <w:abstractNumId w:val="45"/>
  </w:num>
  <w:num w:numId="23">
    <w:abstractNumId w:val="44"/>
  </w:num>
  <w:num w:numId="24">
    <w:abstractNumId w:val="4"/>
  </w:num>
  <w:num w:numId="25">
    <w:abstractNumId w:val="14"/>
  </w:num>
  <w:num w:numId="26">
    <w:abstractNumId w:val="3"/>
  </w:num>
  <w:num w:numId="27">
    <w:abstractNumId w:val="18"/>
  </w:num>
  <w:num w:numId="28">
    <w:abstractNumId w:val="27"/>
  </w:num>
  <w:num w:numId="29">
    <w:abstractNumId w:val="2"/>
  </w:num>
  <w:num w:numId="30">
    <w:abstractNumId w:val="39"/>
  </w:num>
  <w:num w:numId="31">
    <w:abstractNumId w:val="42"/>
  </w:num>
  <w:num w:numId="32">
    <w:abstractNumId w:val="36"/>
  </w:num>
  <w:num w:numId="33">
    <w:abstractNumId w:val="38"/>
  </w:num>
  <w:num w:numId="34">
    <w:abstractNumId w:val="24"/>
  </w:num>
  <w:num w:numId="35">
    <w:abstractNumId w:val="9"/>
  </w:num>
  <w:num w:numId="36">
    <w:abstractNumId w:val="6"/>
  </w:num>
  <w:num w:numId="37">
    <w:abstractNumId w:val="13"/>
  </w:num>
  <w:num w:numId="38">
    <w:abstractNumId w:val="7"/>
  </w:num>
  <w:num w:numId="39">
    <w:abstractNumId w:val="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B51"/>
    <w:rsid w:val="00004D45"/>
    <w:rsid w:val="00004F8B"/>
    <w:rsid w:val="0000651D"/>
    <w:rsid w:val="00006AFC"/>
    <w:rsid w:val="0001114E"/>
    <w:rsid w:val="00022F50"/>
    <w:rsid w:val="00024A9C"/>
    <w:rsid w:val="00025925"/>
    <w:rsid w:val="000263F7"/>
    <w:rsid w:val="000320C8"/>
    <w:rsid w:val="00032841"/>
    <w:rsid w:val="00033FA1"/>
    <w:rsid w:val="0003551E"/>
    <w:rsid w:val="00037974"/>
    <w:rsid w:val="00040855"/>
    <w:rsid w:val="00042373"/>
    <w:rsid w:val="000453D1"/>
    <w:rsid w:val="000514D4"/>
    <w:rsid w:val="00051F92"/>
    <w:rsid w:val="00052B79"/>
    <w:rsid w:val="00053778"/>
    <w:rsid w:val="00053AE4"/>
    <w:rsid w:val="00054107"/>
    <w:rsid w:val="0006016B"/>
    <w:rsid w:val="000610FE"/>
    <w:rsid w:val="0006186B"/>
    <w:rsid w:val="00061F5D"/>
    <w:rsid w:val="000628DE"/>
    <w:rsid w:val="00063EFD"/>
    <w:rsid w:val="0006486D"/>
    <w:rsid w:val="000656C5"/>
    <w:rsid w:val="00065C98"/>
    <w:rsid w:val="00066182"/>
    <w:rsid w:val="00073D9F"/>
    <w:rsid w:val="00076318"/>
    <w:rsid w:val="00076468"/>
    <w:rsid w:val="0007671A"/>
    <w:rsid w:val="000772BC"/>
    <w:rsid w:val="00080AD9"/>
    <w:rsid w:val="000825ED"/>
    <w:rsid w:val="00084D06"/>
    <w:rsid w:val="00090304"/>
    <w:rsid w:val="000926DE"/>
    <w:rsid w:val="000978A6"/>
    <w:rsid w:val="0009796C"/>
    <w:rsid w:val="00097BF2"/>
    <w:rsid w:val="000A01B5"/>
    <w:rsid w:val="000A054B"/>
    <w:rsid w:val="000A0B1F"/>
    <w:rsid w:val="000A1227"/>
    <w:rsid w:val="000A3B11"/>
    <w:rsid w:val="000A3CC9"/>
    <w:rsid w:val="000A43F8"/>
    <w:rsid w:val="000B038B"/>
    <w:rsid w:val="000B2C14"/>
    <w:rsid w:val="000B5692"/>
    <w:rsid w:val="000B624B"/>
    <w:rsid w:val="000B70DE"/>
    <w:rsid w:val="000C03AE"/>
    <w:rsid w:val="000C0B01"/>
    <w:rsid w:val="000C3B7B"/>
    <w:rsid w:val="000C58CC"/>
    <w:rsid w:val="000D2F33"/>
    <w:rsid w:val="000D367A"/>
    <w:rsid w:val="000D3A3E"/>
    <w:rsid w:val="000D6620"/>
    <w:rsid w:val="000E0D1E"/>
    <w:rsid w:val="000E10A0"/>
    <w:rsid w:val="000E4445"/>
    <w:rsid w:val="000E5674"/>
    <w:rsid w:val="000E5F1F"/>
    <w:rsid w:val="000F5EE3"/>
    <w:rsid w:val="000F6540"/>
    <w:rsid w:val="000F7E2D"/>
    <w:rsid w:val="00100695"/>
    <w:rsid w:val="0010280B"/>
    <w:rsid w:val="00102F91"/>
    <w:rsid w:val="0010318E"/>
    <w:rsid w:val="00103E9E"/>
    <w:rsid w:val="00106ADC"/>
    <w:rsid w:val="0010717B"/>
    <w:rsid w:val="001079A7"/>
    <w:rsid w:val="00107BA0"/>
    <w:rsid w:val="00110BB0"/>
    <w:rsid w:val="00111CDD"/>
    <w:rsid w:val="00112035"/>
    <w:rsid w:val="00120056"/>
    <w:rsid w:val="00121D77"/>
    <w:rsid w:val="00122F06"/>
    <w:rsid w:val="00125048"/>
    <w:rsid w:val="001254C2"/>
    <w:rsid w:val="0013080E"/>
    <w:rsid w:val="00130B9A"/>
    <w:rsid w:val="001316B2"/>
    <w:rsid w:val="00132D20"/>
    <w:rsid w:val="00134450"/>
    <w:rsid w:val="001346CA"/>
    <w:rsid w:val="00135B61"/>
    <w:rsid w:val="00135D31"/>
    <w:rsid w:val="001418E1"/>
    <w:rsid w:val="00142655"/>
    <w:rsid w:val="00143AE0"/>
    <w:rsid w:val="00143D94"/>
    <w:rsid w:val="0014544C"/>
    <w:rsid w:val="0014605A"/>
    <w:rsid w:val="00146CA7"/>
    <w:rsid w:val="00157E00"/>
    <w:rsid w:val="00157E66"/>
    <w:rsid w:val="001653E6"/>
    <w:rsid w:val="00165A72"/>
    <w:rsid w:val="00165B69"/>
    <w:rsid w:val="00166311"/>
    <w:rsid w:val="001701BE"/>
    <w:rsid w:val="0017101E"/>
    <w:rsid w:val="001738CF"/>
    <w:rsid w:val="001742A0"/>
    <w:rsid w:val="00174B5F"/>
    <w:rsid w:val="0017696D"/>
    <w:rsid w:val="00182ECD"/>
    <w:rsid w:val="00191EF8"/>
    <w:rsid w:val="001927C0"/>
    <w:rsid w:val="00192E04"/>
    <w:rsid w:val="00193058"/>
    <w:rsid w:val="00193996"/>
    <w:rsid w:val="0019459B"/>
    <w:rsid w:val="00194E5A"/>
    <w:rsid w:val="00195092"/>
    <w:rsid w:val="00197030"/>
    <w:rsid w:val="001975A0"/>
    <w:rsid w:val="001A16A7"/>
    <w:rsid w:val="001A2545"/>
    <w:rsid w:val="001A309F"/>
    <w:rsid w:val="001A69FC"/>
    <w:rsid w:val="001A73BB"/>
    <w:rsid w:val="001A75F1"/>
    <w:rsid w:val="001B3A10"/>
    <w:rsid w:val="001B5C4E"/>
    <w:rsid w:val="001C15FC"/>
    <w:rsid w:val="001C2642"/>
    <w:rsid w:val="001C2717"/>
    <w:rsid w:val="001C604A"/>
    <w:rsid w:val="001D0F14"/>
    <w:rsid w:val="001D202C"/>
    <w:rsid w:val="001D466A"/>
    <w:rsid w:val="001D510C"/>
    <w:rsid w:val="001D6958"/>
    <w:rsid w:val="001D7362"/>
    <w:rsid w:val="001E5A61"/>
    <w:rsid w:val="001E5FCB"/>
    <w:rsid w:val="001F079D"/>
    <w:rsid w:val="001F083F"/>
    <w:rsid w:val="001F1269"/>
    <w:rsid w:val="001F1623"/>
    <w:rsid w:val="001F1A4C"/>
    <w:rsid w:val="001F2E8D"/>
    <w:rsid w:val="001F3225"/>
    <w:rsid w:val="001F430F"/>
    <w:rsid w:val="001F52B7"/>
    <w:rsid w:val="001F6169"/>
    <w:rsid w:val="001F6C31"/>
    <w:rsid w:val="002019C4"/>
    <w:rsid w:val="002028D7"/>
    <w:rsid w:val="00205203"/>
    <w:rsid w:val="00206F31"/>
    <w:rsid w:val="00206F5C"/>
    <w:rsid w:val="00210A3A"/>
    <w:rsid w:val="00212888"/>
    <w:rsid w:val="00213558"/>
    <w:rsid w:val="00220632"/>
    <w:rsid w:val="00222D30"/>
    <w:rsid w:val="002264A6"/>
    <w:rsid w:val="00226A87"/>
    <w:rsid w:val="002273B7"/>
    <w:rsid w:val="0022770C"/>
    <w:rsid w:val="0023318E"/>
    <w:rsid w:val="0023598C"/>
    <w:rsid w:val="002359C8"/>
    <w:rsid w:val="00236123"/>
    <w:rsid w:val="00237FE8"/>
    <w:rsid w:val="002417DF"/>
    <w:rsid w:val="0024203F"/>
    <w:rsid w:val="002446C3"/>
    <w:rsid w:val="002518C9"/>
    <w:rsid w:val="00251AF0"/>
    <w:rsid w:val="0025482F"/>
    <w:rsid w:val="002554E4"/>
    <w:rsid w:val="00257BE5"/>
    <w:rsid w:val="00257C46"/>
    <w:rsid w:val="00257F1E"/>
    <w:rsid w:val="0026183F"/>
    <w:rsid w:val="00263B93"/>
    <w:rsid w:val="00265363"/>
    <w:rsid w:val="002668E0"/>
    <w:rsid w:val="00266BFA"/>
    <w:rsid w:val="00267DC7"/>
    <w:rsid w:val="002712B3"/>
    <w:rsid w:val="00273D7A"/>
    <w:rsid w:val="00276BC9"/>
    <w:rsid w:val="00280149"/>
    <w:rsid w:val="00282745"/>
    <w:rsid w:val="002863AB"/>
    <w:rsid w:val="00287290"/>
    <w:rsid w:val="00290B40"/>
    <w:rsid w:val="002948E9"/>
    <w:rsid w:val="00294C89"/>
    <w:rsid w:val="002A0B69"/>
    <w:rsid w:val="002A31DE"/>
    <w:rsid w:val="002A4A24"/>
    <w:rsid w:val="002A52FF"/>
    <w:rsid w:val="002A5998"/>
    <w:rsid w:val="002A62A2"/>
    <w:rsid w:val="002A7E96"/>
    <w:rsid w:val="002A7F44"/>
    <w:rsid w:val="002B0CA1"/>
    <w:rsid w:val="002B110B"/>
    <w:rsid w:val="002B1554"/>
    <w:rsid w:val="002B1BFB"/>
    <w:rsid w:val="002B4DE5"/>
    <w:rsid w:val="002B70C3"/>
    <w:rsid w:val="002B7762"/>
    <w:rsid w:val="002C18A2"/>
    <w:rsid w:val="002C623A"/>
    <w:rsid w:val="002C7BC8"/>
    <w:rsid w:val="002D1CAA"/>
    <w:rsid w:val="002D21B7"/>
    <w:rsid w:val="002E25BC"/>
    <w:rsid w:val="002E2C2B"/>
    <w:rsid w:val="002E73B6"/>
    <w:rsid w:val="002E7E4E"/>
    <w:rsid w:val="002F0866"/>
    <w:rsid w:val="002F0D4C"/>
    <w:rsid w:val="002F14EB"/>
    <w:rsid w:val="002F3F8F"/>
    <w:rsid w:val="002F6C9A"/>
    <w:rsid w:val="002F7992"/>
    <w:rsid w:val="003004EA"/>
    <w:rsid w:val="00301505"/>
    <w:rsid w:val="0030370F"/>
    <w:rsid w:val="00304950"/>
    <w:rsid w:val="0030499E"/>
    <w:rsid w:val="00304EBC"/>
    <w:rsid w:val="00304FB3"/>
    <w:rsid w:val="003053E1"/>
    <w:rsid w:val="00312012"/>
    <w:rsid w:val="00313D1A"/>
    <w:rsid w:val="00314EEF"/>
    <w:rsid w:val="0031576C"/>
    <w:rsid w:val="0032022F"/>
    <w:rsid w:val="003204A0"/>
    <w:rsid w:val="00322EBD"/>
    <w:rsid w:val="00326FC1"/>
    <w:rsid w:val="00332B3F"/>
    <w:rsid w:val="00332D08"/>
    <w:rsid w:val="00333F4A"/>
    <w:rsid w:val="00334710"/>
    <w:rsid w:val="0033587E"/>
    <w:rsid w:val="003364C3"/>
    <w:rsid w:val="0033793F"/>
    <w:rsid w:val="003419D8"/>
    <w:rsid w:val="00341AD3"/>
    <w:rsid w:val="00342AFD"/>
    <w:rsid w:val="00344F6E"/>
    <w:rsid w:val="00347052"/>
    <w:rsid w:val="0035123B"/>
    <w:rsid w:val="00353CEF"/>
    <w:rsid w:val="003562D2"/>
    <w:rsid w:val="0035649F"/>
    <w:rsid w:val="0035731D"/>
    <w:rsid w:val="00360940"/>
    <w:rsid w:val="00360D06"/>
    <w:rsid w:val="00362959"/>
    <w:rsid w:val="0036396A"/>
    <w:rsid w:val="003716C2"/>
    <w:rsid w:val="003719D1"/>
    <w:rsid w:val="003722A4"/>
    <w:rsid w:val="003733A1"/>
    <w:rsid w:val="00375A22"/>
    <w:rsid w:val="00375C6E"/>
    <w:rsid w:val="00382B08"/>
    <w:rsid w:val="00383088"/>
    <w:rsid w:val="003833F0"/>
    <w:rsid w:val="00392EBA"/>
    <w:rsid w:val="003934FC"/>
    <w:rsid w:val="003950CD"/>
    <w:rsid w:val="00396F8D"/>
    <w:rsid w:val="003978CC"/>
    <w:rsid w:val="00397E0F"/>
    <w:rsid w:val="00397E54"/>
    <w:rsid w:val="003A2211"/>
    <w:rsid w:val="003A2340"/>
    <w:rsid w:val="003A242C"/>
    <w:rsid w:val="003A25BB"/>
    <w:rsid w:val="003A35A9"/>
    <w:rsid w:val="003A39DE"/>
    <w:rsid w:val="003A4FFD"/>
    <w:rsid w:val="003B0E06"/>
    <w:rsid w:val="003B3DCC"/>
    <w:rsid w:val="003B5BFD"/>
    <w:rsid w:val="003B7941"/>
    <w:rsid w:val="003C0C12"/>
    <w:rsid w:val="003C6605"/>
    <w:rsid w:val="003D0122"/>
    <w:rsid w:val="003D0A94"/>
    <w:rsid w:val="003D5767"/>
    <w:rsid w:val="003D5FFF"/>
    <w:rsid w:val="003D6F6E"/>
    <w:rsid w:val="003D7575"/>
    <w:rsid w:val="003E16B7"/>
    <w:rsid w:val="003E353E"/>
    <w:rsid w:val="003E4921"/>
    <w:rsid w:val="003E5072"/>
    <w:rsid w:val="003E75D7"/>
    <w:rsid w:val="003F01E8"/>
    <w:rsid w:val="003F2380"/>
    <w:rsid w:val="003F3D3D"/>
    <w:rsid w:val="003F3EDE"/>
    <w:rsid w:val="003F4800"/>
    <w:rsid w:val="003F629D"/>
    <w:rsid w:val="003F78ED"/>
    <w:rsid w:val="00402755"/>
    <w:rsid w:val="00402FB3"/>
    <w:rsid w:val="00413205"/>
    <w:rsid w:val="004166D4"/>
    <w:rsid w:val="004170F9"/>
    <w:rsid w:val="00420AEF"/>
    <w:rsid w:val="00423475"/>
    <w:rsid w:val="00423BF1"/>
    <w:rsid w:val="00425BC6"/>
    <w:rsid w:val="0042629D"/>
    <w:rsid w:val="00427294"/>
    <w:rsid w:val="00427B3F"/>
    <w:rsid w:val="00430346"/>
    <w:rsid w:val="00430463"/>
    <w:rsid w:val="004308BB"/>
    <w:rsid w:val="00430A25"/>
    <w:rsid w:val="0043136A"/>
    <w:rsid w:val="00433728"/>
    <w:rsid w:val="0043456A"/>
    <w:rsid w:val="0043692B"/>
    <w:rsid w:val="00441F6B"/>
    <w:rsid w:val="004462D1"/>
    <w:rsid w:val="004513D3"/>
    <w:rsid w:val="00454269"/>
    <w:rsid w:val="004556D4"/>
    <w:rsid w:val="00455881"/>
    <w:rsid w:val="00457098"/>
    <w:rsid w:val="0046238A"/>
    <w:rsid w:val="00462CE0"/>
    <w:rsid w:val="0046482F"/>
    <w:rsid w:val="004672D2"/>
    <w:rsid w:val="00467605"/>
    <w:rsid w:val="00467DF2"/>
    <w:rsid w:val="00471F62"/>
    <w:rsid w:val="004724E9"/>
    <w:rsid w:val="00473232"/>
    <w:rsid w:val="00474268"/>
    <w:rsid w:val="004767B0"/>
    <w:rsid w:val="00476E64"/>
    <w:rsid w:val="00477865"/>
    <w:rsid w:val="00480B53"/>
    <w:rsid w:val="00482714"/>
    <w:rsid w:val="0048296C"/>
    <w:rsid w:val="00484037"/>
    <w:rsid w:val="0048424A"/>
    <w:rsid w:val="004900AE"/>
    <w:rsid w:val="004919A9"/>
    <w:rsid w:val="00491E8C"/>
    <w:rsid w:val="00494366"/>
    <w:rsid w:val="0049790C"/>
    <w:rsid w:val="004A1DAD"/>
    <w:rsid w:val="004A4D97"/>
    <w:rsid w:val="004A6B65"/>
    <w:rsid w:val="004A6CD5"/>
    <w:rsid w:val="004B14F2"/>
    <w:rsid w:val="004B5945"/>
    <w:rsid w:val="004B6D67"/>
    <w:rsid w:val="004C00BD"/>
    <w:rsid w:val="004C1503"/>
    <w:rsid w:val="004C3E38"/>
    <w:rsid w:val="004C41F4"/>
    <w:rsid w:val="004C76D1"/>
    <w:rsid w:val="004C7B87"/>
    <w:rsid w:val="004D0D5A"/>
    <w:rsid w:val="004D7401"/>
    <w:rsid w:val="004E004A"/>
    <w:rsid w:val="004E22F7"/>
    <w:rsid w:val="004E6355"/>
    <w:rsid w:val="004E66C7"/>
    <w:rsid w:val="004F39B7"/>
    <w:rsid w:val="004F5F85"/>
    <w:rsid w:val="00500ED2"/>
    <w:rsid w:val="005012F9"/>
    <w:rsid w:val="005015CA"/>
    <w:rsid w:val="00501603"/>
    <w:rsid w:val="00505CD9"/>
    <w:rsid w:val="00506FCD"/>
    <w:rsid w:val="0051057B"/>
    <w:rsid w:val="00514C38"/>
    <w:rsid w:val="00515FBB"/>
    <w:rsid w:val="00520803"/>
    <w:rsid w:val="0052229A"/>
    <w:rsid w:val="005231F5"/>
    <w:rsid w:val="00523C28"/>
    <w:rsid w:val="00527F6D"/>
    <w:rsid w:val="00540F6D"/>
    <w:rsid w:val="005412D5"/>
    <w:rsid w:val="00542689"/>
    <w:rsid w:val="0054422A"/>
    <w:rsid w:val="00545668"/>
    <w:rsid w:val="00545ACA"/>
    <w:rsid w:val="0054724C"/>
    <w:rsid w:val="005478A0"/>
    <w:rsid w:val="00552B0C"/>
    <w:rsid w:val="00552E0B"/>
    <w:rsid w:val="00554E1D"/>
    <w:rsid w:val="0056045C"/>
    <w:rsid w:val="00564768"/>
    <w:rsid w:val="00564C92"/>
    <w:rsid w:val="00566163"/>
    <w:rsid w:val="00566743"/>
    <w:rsid w:val="00567041"/>
    <w:rsid w:val="0056747B"/>
    <w:rsid w:val="005711B6"/>
    <w:rsid w:val="00572518"/>
    <w:rsid w:val="0057279B"/>
    <w:rsid w:val="005835CE"/>
    <w:rsid w:val="00586C0A"/>
    <w:rsid w:val="005927B8"/>
    <w:rsid w:val="005932D4"/>
    <w:rsid w:val="00596253"/>
    <w:rsid w:val="005975CD"/>
    <w:rsid w:val="005A0224"/>
    <w:rsid w:val="005A1A0E"/>
    <w:rsid w:val="005A4527"/>
    <w:rsid w:val="005A6505"/>
    <w:rsid w:val="005B419F"/>
    <w:rsid w:val="005B660B"/>
    <w:rsid w:val="005B724A"/>
    <w:rsid w:val="005B77D4"/>
    <w:rsid w:val="005C49A0"/>
    <w:rsid w:val="005D1DA6"/>
    <w:rsid w:val="005D4539"/>
    <w:rsid w:val="005D5C02"/>
    <w:rsid w:val="005D5EC3"/>
    <w:rsid w:val="005E1025"/>
    <w:rsid w:val="005E1A06"/>
    <w:rsid w:val="005E77FA"/>
    <w:rsid w:val="005F2AF9"/>
    <w:rsid w:val="005F3223"/>
    <w:rsid w:val="005F441F"/>
    <w:rsid w:val="005F6896"/>
    <w:rsid w:val="005F7FC2"/>
    <w:rsid w:val="0060176A"/>
    <w:rsid w:val="0060299B"/>
    <w:rsid w:val="006052CE"/>
    <w:rsid w:val="006059B9"/>
    <w:rsid w:val="00605E8A"/>
    <w:rsid w:val="00607DD9"/>
    <w:rsid w:val="00612C36"/>
    <w:rsid w:val="006148E4"/>
    <w:rsid w:val="00614C81"/>
    <w:rsid w:val="006170C2"/>
    <w:rsid w:val="006271D7"/>
    <w:rsid w:val="00630078"/>
    <w:rsid w:val="00630ADF"/>
    <w:rsid w:val="00635B43"/>
    <w:rsid w:val="0064079E"/>
    <w:rsid w:val="00641E9F"/>
    <w:rsid w:val="00646F6A"/>
    <w:rsid w:val="00647C03"/>
    <w:rsid w:val="006507A2"/>
    <w:rsid w:val="00650F2A"/>
    <w:rsid w:val="00652CFC"/>
    <w:rsid w:val="0065342B"/>
    <w:rsid w:val="00654E1A"/>
    <w:rsid w:val="00655218"/>
    <w:rsid w:val="00655853"/>
    <w:rsid w:val="00655879"/>
    <w:rsid w:val="00655914"/>
    <w:rsid w:val="00655E52"/>
    <w:rsid w:val="006571CD"/>
    <w:rsid w:val="006571F2"/>
    <w:rsid w:val="00657CFA"/>
    <w:rsid w:val="00662C1C"/>
    <w:rsid w:val="00663547"/>
    <w:rsid w:val="006639BA"/>
    <w:rsid w:val="00665673"/>
    <w:rsid w:val="006661A7"/>
    <w:rsid w:val="00666304"/>
    <w:rsid w:val="00666B54"/>
    <w:rsid w:val="00671715"/>
    <w:rsid w:val="00671F62"/>
    <w:rsid w:val="0067428A"/>
    <w:rsid w:val="00675004"/>
    <w:rsid w:val="00676F64"/>
    <w:rsid w:val="00677A54"/>
    <w:rsid w:val="00677C6E"/>
    <w:rsid w:val="0068084B"/>
    <w:rsid w:val="00690084"/>
    <w:rsid w:val="00691541"/>
    <w:rsid w:val="006935BD"/>
    <w:rsid w:val="006959CB"/>
    <w:rsid w:val="006A53D7"/>
    <w:rsid w:val="006A7E69"/>
    <w:rsid w:val="006B1FB8"/>
    <w:rsid w:val="006B3090"/>
    <w:rsid w:val="006B6098"/>
    <w:rsid w:val="006B7A75"/>
    <w:rsid w:val="006C636F"/>
    <w:rsid w:val="006C6B04"/>
    <w:rsid w:val="006C780D"/>
    <w:rsid w:val="006D13B8"/>
    <w:rsid w:val="006D220C"/>
    <w:rsid w:val="006D4C69"/>
    <w:rsid w:val="006D645B"/>
    <w:rsid w:val="006D725A"/>
    <w:rsid w:val="006D7627"/>
    <w:rsid w:val="006E090B"/>
    <w:rsid w:val="006E2521"/>
    <w:rsid w:val="006E3414"/>
    <w:rsid w:val="006E5559"/>
    <w:rsid w:val="006E721D"/>
    <w:rsid w:val="006E72A3"/>
    <w:rsid w:val="006F2B59"/>
    <w:rsid w:val="006F2D64"/>
    <w:rsid w:val="006F352F"/>
    <w:rsid w:val="006F4EA4"/>
    <w:rsid w:val="006F5804"/>
    <w:rsid w:val="006F6A5E"/>
    <w:rsid w:val="007011EB"/>
    <w:rsid w:val="0071116C"/>
    <w:rsid w:val="007112FF"/>
    <w:rsid w:val="00714E49"/>
    <w:rsid w:val="00716230"/>
    <w:rsid w:val="007176A4"/>
    <w:rsid w:val="00722B2E"/>
    <w:rsid w:val="007262FA"/>
    <w:rsid w:val="00726B33"/>
    <w:rsid w:val="00727873"/>
    <w:rsid w:val="007303C6"/>
    <w:rsid w:val="00730A82"/>
    <w:rsid w:val="00733038"/>
    <w:rsid w:val="00737F56"/>
    <w:rsid w:val="0074070B"/>
    <w:rsid w:val="00742F77"/>
    <w:rsid w:val="00743505"/>
    <w:rsid w:val="00746A31"/>
    <w:rsid w:val="0075008C"/>
    <w:rsid w:val="007511C0"/>
    <w:rsid w:val="00751B19"/>
    <w:rsid w:val="00755612"/>
    <w:rsid w:val="007565DE"/>
    <w:rsid w:val="007569F0"/>
    <w:rsid w:val="00757A62"/>
    <w:rsid w:val="00763038"/>
    <w:rsid w:val="00763AAB"/>
    <w:rsid w:val="00763C84"/>
    <w:rsid w:val="007640F5"/>
    <w:rsid w:val="00764E8A"/>
    <w:rsid w:val="00765709"/>
    <w:rsid w:val="00766665"/>
    <w:rsid w:val="00766DCA"/>
    <w:rsid w:val="00771810"/>
    <w:rsid w:val="00771B74"/>
    <w:rsid w:val="00773231"/>
    <w:rsid w:val="007749F3"/>
    <w:rsid w:val="00775B5E"/>
    <w:rsid w:val="007811DE"/>
    <w:rsid w:val="0078175F"/>
    <w:rsid w:val="00782404"/>
    <w:rsid w:val="00783888"/>
    <w:rsid w:val="00785945"/>
    <w:rsid w:val="00786174"/>
    <w:rsid w:val="007867B5"/>
    <w:rsid w:val="00786E33"/>
    <w:rsid w:val="00790F8E"/>
    <w:rsid w:val="0079149E"/>
    <w:rsid w:val="007946B4"/>
    <w:rsid w:val="0079627D"/>
    <w:rsid w:val="00796BB2"/>
    <w:rsid w:val="007A1EDD"/>
    <w:rsid w:val="007A27C8"/>
    <w:rsid w:val="007A7E47"/>
    <w:rsid w:val="007B16C9"/>
    <w:rsid w:val="007B280D"/>
    <w:rsid w:val="007B2CA7"/>
    <w:rsid w:val="007B4F93"/>
    <w:rsid w:val="007C03D2"/>
    <w:rsid w:val="007C3743"/>
    <w:rsid w:val="007C3BFF"/>
    <w:rsid w:val="007C49AB"/>
    <w:rsid w:val="007C54BF"/>
    <w:rsid w:val="007D05E5"/>
    <w:rsid w:val="007D0C25"/>
    <w:rsid w:val="007D1733"/>
    <w:rsid w:val="007D749D"/>
    <w:rsid w:val="007D781B"/>
    <w:rsid w:val="007E23EF"/>
    <w:rsid w:val="007E2D88"/>
    <w:rsid w:val="007E3A74"/>
    <w:rsid w:val="007F1C5D"/>
    <w:rsid w:val="007F3228"/>
    <w:rsid w:val="007F645D"/>
    <w:rsid w:val="007F766E"/>
    <w:rsid w:val="007F7CB9"/>
    <w:rsid w:val="00802D45"/>
    <w:rsid w:val="0080691D"/>
    <w:rsid w:val="00810D6A"/>
    <w:rsid w:val="00811817"/>
    <w:rsid w:val="00811F5E"/>
    <w:rsid w:val="00814126"/>
    <w:rsid w:val="00814297"/>
    <w:rsid w:val="00820D44"/>
    <w:rsid w:val="0082141D"/>
    <w:rsid w:val="00821BC9"/>
    <w:rsid w:val="008239EF"/>
    <w:rsid w:val="00825E22"/>
    <w:rsid w:val="00825EAC"/>
    <w:rsid w:val="00825F00"/>
    <w:rsid w:val="0082606B"/>
    <w:rsid w:val="00826D9C"/>
    <w:rsid w:val="00830DA8"/>
    <w:rsid w:val="00833861"/>
    <w:rsid w:val="00834817"/>
    <w:rsid w:val="00836B62"/>
    <w:rsid w:val="00837C77"/>
    <w:rsid w:val="008416A9"/>
    <w:rsid w:val="00844595"/>
    <w:rsid w:val="00847353"/>
    <w:rsid w:val="0084794D"/>
    <w:rsid w:val="00853D46"/>
    <w:rsid w:val="008545DB"/>
    <w:rsid w:val="00854D09"/>
    <w:rsid w:val="00857156"/>
    <w:rsid w:val="00860582"/>
    <w:rsid w:val="0086171E"/>
    <w:rsid w:val="00861B0D"/>
    <w:rsid w:val="00861BE6"/>
    <w:rsid w:val="008624C9"/>
    <w:rsid w:val="00862736"/>
    <w:rsid w:val="00863587"/>
    <w:rsid w:val="00863636"/>
    <w:rsid w:val="00871403"/>
    <w:rsid w:val="0087308C"/>
    <w:rsid w:val="008730CD"/>
    <w:rsid w:val="00874558"/>
    <w:rsid w:val="008767B4"/>
    <w:rsid w:val="00876C34"/>
    <w:rsid w:val="00877364"/>
    <w:rsid w:val="008800A5"/>
    <w:rsid w:val="00880EF3"/>
    <w:rsid w:val="0088554D"/>
    <w:rsid w:val="00886491"/>
    <w:rsid w:val="008927BC"/>
    <w:rsid w:val="008A08DC"/>
    <w:rsid w:val="008A323C"/>
    <w:rsid w:val="008A4A85"/>
    <w:rsid w:val="008A4BE8"/>
    <w:rsid w:val="008A5457"/>
    <w:rsid w:val="008A5EF7"/>
    <w:rsid w:val="008A6D46"/>
    <w:rsid w:val="008A77EA"/>
    <w:rsid w:val="008B11B2"/>
    <w:rsid w:val="008B3278"/>
    <w:rsid w:val="008C180F"/>
    <w:rsid w:val="008C2137"/>
    <w:rsid w:val="008C3CCF"/>
    <w:rsid w:val="008C4E8B"/>
    <w:rsid w:val="008C586F"/>
    <w:rsid w:val="008C598F"/>
    <w:rsid w:val="008C66DD"/>
    <w:rsid w:val="008C75B3"/>
    <w:rsid w:val="008C7E84"/>
    <w:rsid w:val="008D1039"/>
    <w:rsid w:val="008D2309"/>
    <w:rsid w:val="008D3E34"/>
    <w:rsid w:val="008D4ACA"/>
    <w:rsid w:val="008D5A8E"/>
    <w:rsid w:val="008D5B95"/>
    <w:rsid w:val="008D6202"/>
    <w:rsid w:val="008D7F4E"/>
    <w:rsid w:val="008E139D"/>
    <w:rsid w:val="008E3881"/>
    <w:rsid w:val="008E3F63"/>
    <w:rsid w:val="008E46DB"/>
    <w:rsid w:val="008E58E3"/>
    <w:rsid w:val="008E7E87"/>
    <w:rsid w:val="008F0028"/>
    <w:rsid w:val="008F2F36"/>
    <w:rsid w:val="008F3793"/>
    <w:rsid w:val="00901138"/>
    <w:rsid w:val="009029FB"/>
    <w:rsid w:val="00902B19"/>
    <w:rsid w:val="0090315A"/>
    <w:rsid w:val="00905944"/>
    <w:rsid w:val="00905CF3"/>
    <w:rsid w:val="0091757F"/>
    <w:rsid w:val="00921661"/>
    <w:rsid w:val="009250A2"/>
    <w:rsid w:val="00925335"/>
    <w:rsid w:val="00926C1B"/>
    <w:rsid w:val="00927053"/>
    <w:rsid w:val="00927FC9"/>
    <w:rsid w:val="00931206"/>
    <w:rsid w:val="0093416A"/>
    <w:rsid w:val="00934E1B"/>
    <w:rsid w:val="009356E8"/>
    <w:rsid w:val="00940F9F"/>
    <w:rsid w:val="00942957"/>
    <w:rsid w:val="00945F27"/>
    <w:rsid w:val="009538E4"/>
    <w:rsid w:val="00957A91"/>
    <w:rsid w:val="009612DF"/>
    <w:rsid w:val="00961667"/>
    <w:rsid w:val="0096413D"/>
    <w:rsid w:val="009642C3"/>
    <w:rsid w:val="00964E33"/>
    <w:rsid w:val="00965F6F"/>
    <w:rsid w:val="0096643D"/>
    <w:rsid w:val="00967443"/>
    <w:rsid w:val="00971E38"/>
    <w:rsid w:val="00973B98"/>
    <w:rsid w:val="00977771"/>
    <w:rsid w:val="009820D9"/>
    <w:rsid w:val="00985CF0"/>
    <w:rsid w:val="00987B24"/>
    <w:rsid w:val="00987EC1"/>
    <w:rsid w:val="009916F3"/>
    <w:rsid w:val="009919E0"/>
    <w:rsid w:val="00992983"/>
    <w:rsid w:val="0099498B"/>
    <w:rsid w:val="009965D1"/>
    <w:rsid w:val="009A4412"/>
    <w:rsid w:val="009A5965"/>
    <w:rsid w:val="009A5D18"/>
    <w:rsid w:val="009A6DF7"/>
    <w:rsid w:val="009A7318"/>
    <w:rsid w:val="009A7A9F"/>
    <w:rsid w:val="009A7ECB"/>
    <w:rsid w:val="009B22F3"/>
    <w:rsid w:val="009B2C29"/>
    <w:rsid w:val="009B42E9"/>
    <w:rsid w:val="009B489D"/>
    <w:rsid w:val="009B4A35"/>
    <w:rsid w:val="009B5314"/>
    <w:rsid w:val="009B6228"/>
    <w:rsid w:val="009C1FA4"/>
    <w:rsid w:val="009C52E9"/>
    <w:rsid w:val="009C71F6"/>
    <w:rsid w:val="009D24EE"/>
    <w:rsid w:val="009D2824"/>
    <w:rsid w:val="009D28D4"/>
    <w:rsid w:val="009D68F9"/>
    <w:rsid w:val="009D6B86"/>
    <w:rsid w:val="009D6BBF"/>
    <w:rsid w:val="009E1134"/>
    <w:rsid w:val="009E1D13"/>
    <w:rsid w:val="009E1E5B"/>
    <w:rsid w:val="009F0D48"/>
    <w:rsid w:val="009F1056"/>
    <w:rsid w:val="009F3E3A"/>
    <w:rsid w:val="009F4BAD"/>
    <w:rsid w:val="009F4F5A"/>
    <w:rsid w:val="009F5E8A"/>
    <w:rsid w:val="00A02BA9"/>
    <w:rsid w:val="00A03772"/>
    <w:rsid w:val="00A05379"/>
    <w:rsid w:val="00A0662C"/>
    <w:rsid w:val="00A06C65"/>
    <w:rsid w:val="00A06EEF"/>
    <w:rsid w:val="00A13AD0"/>
    <w:rsid w:val="00A13B01"/>
    <w:rsid w:val="00A159CD"/>
    <w:rsid w:val="00A17159"/>
    <w:rsid w:val="00A22C16"/>
    <w:rsid w:val="00A24EFF"/>
    <w:rsid w:val="00A267C3"/>
    <w:rsid w:val="00A268A9"/>
    <w:rsid w:val="00A27E89"/>
    <w:rsid w:val="00A27FB5"/>
    <w:rsid w:val="00A31336"/>
    <w:rsid w:val="00A34A9F"/>
    <w:rsid w:val="00A35A6B"/>
    <w:rsid w:val="00A36E1E"/>
    <w:rsid w:val="00A418C5"/>
    <w:rsid w:val="00A41999"/>
    <w:rsid w:val="00A4247F"/>
    <w:rsid w:val="00A428AD"/>
    <w:rsid w:val="00A42EE3"/>
    <w:rsid w:val="00A455EC"/>
    <w:rsid w:val="00A46A8E"/>
    <w:rsid w:val="00A46C5D"/>
    <w:rsid w:val="00A500D4"/>
    <w:rsid w:val="00A56A56"/>
    <w:rsid w:val="00A570B1"/>
    <w:rsid w:val="00A60C1F"/>
    <w:rsid w:val="00A63E91"/>
    <w:rsid w:val="00A67B79"/>
    <w:rsid w:val="00A71A84"/>
    <w:rsid w:val="00A735A5"/>
    <w:rsid w:val="00A7720C"/>
    <w:rsid w:val="00A77C61"/>
    <w:rsid w:val="00A80390"/>
    <w:rsid w:val="00A8269A"/>
    <w:rsid w:val="00A865C7"/>
    <w:rsid w:val="00A907D0"/>
    <w:rsid w:val="00A917E7"/>
    <w:rsid w:val="00A9241D"/>
    <w:rsid w:val="00A93290"/>
    <w:rsid w:val="00A93608"/>
    <w:rsid w:val="00A95A7B"/>
    <w:rsid w:val="00A97033"/>
    <w:rsid w:val="00A97A60"/>
    <w:rsid w:val="00AA2B3D"/>
    <w:rsid w:val="00AA3B1E"/>
    <w:rsid w:val="00AA55F2"/>
    <w:rsid w:val="00AA5D0E"/>
    <w:rsid w:val="00AB03EC"/>
    <w:rsid w:val="00AB0F5D"/>
    <w:rsid w:val="00AB1061"/>
    <w:rsid w:val="00AB1445"/>
    <w:rsid w:val="00AB426F"/>
    <w:rsid w:val="00AB4A23"/>
    <w:rsid w:val="00AB7F97"/>
    <w:rsid w:val="00AC6B88"/>
    <w:rsid w:val="00AD25A6"/>
    <w:rsid w:val="00AD385A"/>
    <w:rsid w:val="00AD5979"/>
    <w:rsid w:val="00AD6364"/>
    <w:rsid w:val="00AD77D6"/>
    <w:rsid w:val="00AD7E95"/>
    <w:rsid w:val="00AE0FC6"/>
    <w:rsid w:val="00AE1573"/>
    <w:rsid w:val="00AE2C48"/>
    <w:rsid w:val="00AE69DC"/>
    <w:rsid w:val="00AE7474"/>
    <w:rsid w:val="00AE7AA6"/>
    <w:rsid w:val="00AF01D7"/>
    <w:rsid w:val="00AF14F2"/>
    <w:rsid w:val="00AF2B52"/>
    <w:rsid w:val="00AF4134"/>
    <w:rsid w:val="00AF6497"/>
    <w:rsid w:val="00AF6D9D"/>
    <w:rsid w:val="00B00B8B"/>
    <w:rsid w:val="00B01AC2"/>
    <w:rsid w:val="00B11DA2"/>
    <w:rsid w:val="00B13656"/>
    <w:rsid w:val="00B14C7E"/>
    <w:rsid w:val="00B17CB0"/>
    <w:rsid w:val="00B20794"/>
    <w:rsid w:val="00B20A22"/>
    <w:rsid w:val="00B219F6"/>
    <w:rsid w:val="00B327E0"/>
    <w:rsid w:val="00B378D2"/>
    <w:rsid w:val="00B410F5"/>
    <w:rsid w:val="00B42391"/>
    <w:rsid w:val="00B42A37"/>
    <w:rsid w:val="00B437B6"/>
    <w:rsid w:val="00B45665"/>
    <w:rsid w:val="00B45FC6"/>
    <w:rsid w:val="00B50A33"/>
    <w:rsid w:val="00B50A34"/>
    <w:rsid w:val="00B53CBA"/>
    <w:rsid w:val="00B5659C"/>
    <w:rsid w:val="00B56950"/>
    <w:rsid w:val="00B57A2F"/>
    <w:rsid w:val="00B57C8A"/>
    <w:rsid w:val="00B639A0"/>
    <w:rsid w:val="00B64E53"/>
    <w:rsid w:val="00B64FF2"/>
    <w:rsid w:val="00B652B6"/>
    <w:rsid w:val="00B70EE6"/>
    <w:rsid w:val="00B7255B"/>
    <w:rsid w:val="00B7328E"/>
    <w:rsid w:val="00B75612"/>
    <w:rsid w:val="00B80987"/>
    <w:rsid w:val="00B814F2"/>
    <w:rsid w:val="00B84805"/>
    <w:rsid w:val="00B8571A"/>
    <w:rsid w:val="00B85F60"/>
    <w:rsid w:val="00B875F6"/>
    <w:rsid w:val="00B90034"/>
    <w:rsid w:val="00B900C0"/>
    <w:rsid w:val="00B9122A"/>
    <w:rsid w:val="00B9228A"/>
    <w:rsid w:val="00B92F7C"/>
    <w:rsid w:val="00B941F5"/>
    <w:rsid w:val="00B94BC8"/>
    <w:rsid w:val="00BA16C3"/>
    <w:rsid w:val="00BA1F8B"/>
    <w:rsid w:val="00BA3777"/>
    <w:rsid w:val="00BA39E5"/>
    <w:rsid w:val="00BB4E6F"/>
    <w:rsid w:val="00BB7D77"/>
    <w:rsid w:val="00BB7F49"/>
    <w:rsid w:val="00BC1700"/>
    <w:rsid w:val="00BC1C95"/>
    <w:rsid w:val="00BC1D49"/>
    <w:rsid w:val="00BC221B"/>
    <w:rsid w:val="00BC3674"/>
    <w:rsid w:val="00BC5056"/>
    <w:rsid w:val="00BC778D"/>
    <w:rsid w:val="00BC77BD"/>
    <w:rsid w:val="00BD1161"/>
    <w:rsid w:val="00BD389E"/>
    <w:rsid w:val="00BD577A"/>
    <w:rsid w:val="00BD5E65"/>
    <w:rsid w:val="00BD73C6"/>
    <w:rsid w:val="00BD7CE4"/>
    <w:rsid w:val="00BE06C6"/>
    <w:rsid w:val="00BE33F0"/>
    <w:rsid w:val="00BE51EE"/>
    <w:rsid w:val="00BF0F39"/>
    <w:rsid w:val="00BF2902"/>
    <w:rsid w:val="00BF6F70"/>
    <w:rsid w:val="00C00DE1"/>
    <w:rsid w:val="00C03F98"/>
    <w:rsid w:val="00C0600C"/>
    <w:rsid w:val="00C100FA"/>
    <w:rsid w:val="00C1070D"/>
    <w:rsid w:val="00C11A1A"/>
    <w:rsid w:val="00C1528E"/>
    <w:rsid w:val="00C17004"/>
    <w:rsid w:val="00C2096D"/>
    <w:rsid w:val="00C21931"/>
    <w:rsid w:val="00C26758"/>
    <w:rsid w:val="00C304F3"/>
    <w:rsid w:val="00C3388A"/>
    <w:rsid w:val="00C33D6A"/>
    <w:rsid w:val="00C33EA1"/>
    <w:rsid w:val="00C34037"/>
    <w:rsid w:val="00C36191"/>
    <w:rsid w:val="00C40B0C"/>
    <w:rsid w:val="00C42292"/>
    <w:rsid w:val="00C42837"/>
    <w:rsid w:val="00C42947"/>
    <w:rsid w:val="00C438C1"/>
    <w:rsid w:val="00C43C26"/>
    <w:rsid w:val="00C44D90"/>
    <w:rsid w:val="00C45F31"/>
    <w:rsid w:val="00C51228"/>
    <w:rsid w:val="00C52CCC"/>
    <w:rsid w:val="00C53226"/>
    <w:rsid w:val="00C56715"/>
    <w:rsid w:val="00C56B52"/>
    <w:rsid w:val="00C5729F"/>
    <w:rsid w:val="00C57FD9"/>
    <w:rsid w:val="00C61A35"/>
    <w:rsid w:val="00C6287B"/>
    <w:rsid w:val="00C64ABB"/>
    <w:rsid w:val="00C64B05"/>
    <w:rsid w:val="00C6532E"/>
    <w:rsid w:val="00C6572B"/>
    <w:rsid w:val="00C67CD8"/>
    <w:rsid w:val="00C7173E"/>
    <w:rsid w:val="00C720B8"/>
    <w:rsid w:val="00C72430"/>
    <w:rsid w:val="00C73BCB"/>
    <w:rsid w:val="00C77DDB"/>
    <w:rsid w:val="00C8013A"/>
    <w:rsid w:val="00C803FB"/>
    <w:rsid w:val="00C83A7F"/>
    <w:rsid w:val="00C8791A"/>
    <w:rsid w:val="00C87FBF"/>
    <w:rsid w:val="00C901B0"/>
    <w:rsid w:val="00C9045A"/>
    <w:rsid w:val="00C90C74"/>
    <w:rsid w:val="00C92AC3"/>
    <w:rsid w:val="00C9746C"/>
    <w:rsid w:val="00CA1BE6"/>
    <w:rsid w:val="00CA2BEF"/>
    <w:rsid w:val="00CA31A2"/>
    <w:rsid w:val="00CA4805"/>
    <w:rsid w:val="00CB2563"/>
    <w:rsid w:val="00CB45A5"/>
    <w:rsid w:val="00CB5BEA"/>
    <w:rsid w:val="00CB71FD"/>
    <w:rsid w:val="00CC08CC"/>
    <w:rsid w:val="00CC7748"/>
    <w:rsid w:val="00CD124B"/>
    <w:rsid w:val="00CD14D6"/>
    <w:rsid w:val="00CD3679"/>
    <w:rsid w:val="00CE176F"/>
    <w:rsid w:val="00CE260A"/>
    <w:rsid w:val="00CE33FB"/>
    <w:rsid w:val="00CE52B7"/>
    <w:rsid w:val="00CE5FEF"/>
    <w:rsid w:val="00CE7EF0"/>
    <w:rsid w:val="00CF0247"/>
    <w:rsid w:val="00CF195F"/>
    <w:rsid w:val="00CF2771"/>
    <w:rsid w:val="00CF29AE"/>
    <w:rsid w:val="00CF373C"/>
    <w:rsid w:val="00D00F47"/>
    <w:rsid w:val="00D04F1D"/>
    <w:rsid w:val="00D10564"/>
    <w:rsid w:val="00D10622"/>
    <w:rsid w:val="00D10D5D"/>
    <w:rsid w:val="00D15404"/>
    <w:rsid w:val="00D158EE"/>
    <w:rsid w:val="00D17B2F"/>
    <w:rsid w:val="00D21CBE"/>
    <w:rsid w:val="00D21F1F"/>
    <w:rsid w:val="00D22A2A"/>
    <w:rsid w:val="00D245A1"/>
    <w:rsid w:val="00D2503A"/>
    <w:rsid w:val="00D25B2B"/>
    <w:rsid w:val="00D3029C"/>
    <w:rsid w:val="00D3212D"/>
    <w:rsid w:val="00D32A70"/>
    <w:rsid w:val="00D32F58"/>
    <w:rsid w:val="00D33257"/>
    <w:rsid w:val="00D36378"/>
    <w:rsid w:val="00D36EB3"/>
    <w:rsid w:val="00D41AAE"/>
    <w:rsid w:val="00D420D5"/>
    <w:rsid w:val="00D43605"/>
    <w:rsid w:val="00D43AAD"/>
    <w:rsid w:val="00D45825"/>
    <w:rsid w:val="00D471A9"/>
    <w:rsid w:val="00D50450"/>
    <w:rsid w:val="00D51740"/>
    <w:rsid w:val="00D51856"/>
    <w:rsid w:val="00D51B27"/>
    <w:rsid w:val="00D51EBE"/>
    <w:rsid w:val="00D52B20"/>
    <w:rsid w:val="00D554DA"/>
    <w:rsid w:val="00D57DA7"/>
    <w:rsid w:val="00D66873"/>
    <w:rsid w:val="00D72924"/>
    <w:rsid w:val="00D72D12"/>
    <w:rsid w:val="00D74A34"/>
    <w:rsid w:val="00D76191"/>
    <w:rsid w:val="00D80A4F"/>
    <w:rsid w:val="00D83D15"/>
    <w:rsid w:val="00D854C9"/>
    <w:rsid w:val="00D85631"/>
    <w:rsid w:val="00D86514"/>
    <w:rsid w:val="00D90031"/>
    <w:rsid w:val="00D908D1"/>
    <w:rsid w:val="00D919F8"/>
    <w:rsid w:val="00D9255C"/>
    <w:rsid w:val="00D92E34"/>
    <w:rsid w:val="00D9364D"/>
    <w:rsid w:val="00D93D8E"/>
    <w:rsid w:val="00D95F22"/>
    <w:rsid w:val="00D97A0A"/>
    <w:rsid w:val="00DA4348"/>
    <w:rsid w:val="00DB1F34"/>
    <w:rsid w:val="00DB36DE"/>
    <w:rsid w:val="00DB3BDF"/>
    <w:rsid w:val="00DB4711"/>
    <w:rsid w:val="00DB6BB1"/>
    <w:rsid w:val="00DB71D4"/>
    <w:rsid w:val="00DB79A8"/>
    <w:rsid w:val="00DD2A68"/>
    <w:rsid w:val="00DD3752"/>
    <w:rsid w:val="00DD620E"/>
    <w:rsid w:val="00DD75B0"/>
    <w:rsid w:val="00DD75C3"/>
    <w:rsid w:val="00DE0C01"/>
    <w:rsid w:val="00DE2AB3"/>
    <w:rsid w:val="00DE4035"/>
    <w:rsid w:val="00DE40C2"/>
    <w:rsid w:val="00DE48A1"/>
    <w:rsid w:val="00DE6797"/>
    <w:rsid w:val="00DE7BA6"/>
    <w:rsid w:val="00DF2836"/>
    <w:rsid w:val="00DF3810"/>
    <w:rsid w:val="00DF3B9A"/>
    <w:rsid w:val="00DF43B9"/>
    <w:rsid w:val="00DF4A31"/>
    <w:rsid w:val="00DF5B9C"/>
    <w:rsid w:val="00E012BC"/>
    <w:rsid w:val="00E0189C"/>
    <w:rsid w:val="00E04ABF"/>
    <w:rsid w:val="00E0515C"/>
    <w:rsid w:val="00E054B7"/>
    <w:rsid w:val="00E07217"/>
    <w:rsid w:val="00E10117"/>
    <w:rsid w:val="00E10729"/>
    <w:rsid w:val="00E107B4"/>
    <w:rsid w:val="00E10CC6"/>
    <w:rsid w:val="00E10D24"/>
    <w:rsid w:val="00E10E62"/>
    <w:rsid w:val="00E11EBD"/>
    <w:rsid w:val="00E12C65"/>
    <w:rsid w:val="00E143F3"/>
    <w:rsid w:val="00E14C2C"/>
    <w:rsid w:val="00E1632A"/>
    <w:rsid w:val="00E166DA"/>
    <w:rsid w:val="00E178B6"/>
    <w:rsid w:val="00E17CF9"/>
    <w:rsid w:val="00E17D3F"/>
    <w:rsid w:val="00E20144"/>
    <w:rsid w:val="00E214F0"/>
    <w:rsid w:val="00E216CC"/>
    <w:rsid w:val="00E21E52"/>
    <w:rsid w:val="00E25943"/>
    <w:rsid w:val="00E25CD3"/>
    <w:rsid w:val="00E27160"/>
    <w:rsid w:val="00E27FC1"/>
    <w:rsid w:val="00E3057F"/>
    <w:rsid w:val="00E3089D"/>
    <w:rsid w:val="00E309E0"/>
    <w:rsid w:val="00E30E01"/>
    <w:rsid w:val="00E37982"/>
    <w:rsid w:val="00E4117B"/>
    <w:rsid w:val="00E411F6"/>
    <w:rsid w:val="00E42AD5"/>
    <w:rsid w:val="00E466B7"/>
    <w:rsid w:val="00E47E4B"/>
    <w:rsid w:val="00E5283B"/>
    <w:rsid w:val="00E535AE"/>
    <w:rsid w:val="00E54D1A"/>
    <w:rsid w:val="00E57E41"/>
    <w:rsid w:val="00E66255"/>
    <w:rsid w:val="00E67BB7"/>
    <w:rsid w:val="00E7430B"/>
    <w:rsid w:val="00E748A9"/>
    <w:rsid w:val="00E75886"/>
    <w:rsid w:val="00E75A3A"/>
    <w:rsid w:val="00E76CD8"/>
    <w:rsid w:val="00E807A3"/>
    <w:rsid w:val="00E82BDF"/>
    <w:rsid w:val="00E87028"/>
    <w:rsid w:val="00E8733F"/>
    <w:rsid w:val="00E90723"/>
    <w:rsid w:val="00E9563E"/>
    <w:rsid w:val="00E968D3"/>
    <w:rsid w:val="00E976B5"/>
    <w:rsid w:val="00EA2D61"/>
    <w:rsid w:val="00EA37B8"/>
    <w:rsid w:val="00EA3E1D"/>
    <w:rsid w:val="00EA4B7E"/>
    <w:rsid w:val="00EA5055"/>
    <w:rsid w:val="00EA61BE"/>
    <w:rsid w:val="00EA705F"/>
    <w:rsid w:val="00EA7A53"/>
    <w:rsid w:val="00EB0454"/>
    <w:rsid w:val="00EB17A1"/>
    <w:rsid w:val="00EB2106"/>
    <w:rsid w:val="00EB530B"/>
    <w:rsid w:val="00EB5A96"/>
    <w:rsid w:val="00EC0FF5"/>
    <w:rsid w:val="00EC175D"/>
    <w:rsid w:val="00EC1A38"/>
    <w:rsid w:val="00EC235C"/>
    <w:rsid w:val="00ED0567"/>
    <w:rsid w:val="00ED0569"/>
    <w:rsid w:val="00ED259F"/>
    <w:rsid w:val="00ED41BA"/>
    <w:rsid w:val="00ED4D11"/>
    <w:rsid w:val="00ED5347"/>
    <w:rsid w:val="00ED6587"/>
    <w:rsid w:val="00ED77CE"/>
    <w:rsid w:val="00EE245A"/>
    <w:rsid w:val="00EE30B5"/>
    <w:rsid w:val="00EE68C7"/>
    <w:rsid w:val="00EF0987"/>
    <w:rsid w:val="00EF11E3"/>
    <w:rsid w:val="00EF23C8"/>
    <w:rsid w:val="00EF279C"/>
    <w:rsid w:val="00EF4113"/>
    <w:rsid w:val="00EF63F2"/>
    <w:rsid w:val="00EF6935"/>
    <w:rsid w:val="00EF6B22"/>
    <w:rsid w:val="00F001B3"/>
    <w:rsid w:val="00F00E55"/>
    <w:rsid w:val="00F052A6"/>
    <w:rsid w:val="00F06145"/>
    <w:rsid w:val="00F06185"/>
    <w:rsid w:val="00F110E5"/>
    <w:rsid w:val="00F1154D"/>
    <w:rsid w:val="00F123D6"/>
    <w:rsid w:val="00F1354F"/>
    <w:rsid w:val="00F13C9A"/>
    <w:rsid w:val="00F1683E"/>
    <w:rsid w:val="00F22A83"/>
    <w:rsid w:val="00F22E6E"/>
    <w:rsid w:val="00F24ED3"/>
    <w:rsid w:val="00F26D31"/>
    <w:rsid w:val="00F27E81"/>
    <w:rsid w:val="00F314AE"/>
    <w:rsid w:val="00F32A73"/>
    <w:rsid w:val="00F331F9"/>
    <w:rsid w:val="00F33C3F"/>
    <w:rsid w:val="00F46D1D"/>
    <w:rsid w:val="00F50392"/>
    <w:rsid w:val="00F5457B"/>
    <w:rsid w:val="00F548E8"/>
    <w:rsid w:val="00F60666"/>
    <w:rsid w:val="00F6169A"/>
    <w:rsid w:val="00F64C32"/>
    <w:rsid w:val="00F66BB2"/>
    <w:rsid w:val="00F66E71"/>
    <w:rsid w:val="00F67402"/>
    <w:rsid w:val="00F723F1"/>
    <w:rsid w:val="00F72E90"/>
    <w:rsid w:val="00F72F60"/>
    <w:rsid w:val="00F75852"/>
    <w:rsid w:val="00F75959"/>
    <w:rsid w:val="00F813F8"/>
    <w:rsid w:val="00F81400"/>
    <w:rsid w:val="00F823B3"/>
    <w:rsid w:val="00F8342F"/>
    <w:rsid w:val="00F83A5C"/>
    <w:rsid w:val="00F86480"/>
    <w:rsid w:val="00F86A6F"/>
    <w:rsid w:val="00F86B1B"/>
    <w:rsid w:val="00F912B0"/>
    <w:rsid w:val="00F91657"/>
    <w:rsid w:val="00F92105"/>
    <w:rsid w:val="00F955F0"/>
    <w:rsid w:val="00FA012E"/>
    <w:rsid w:val="00FA0C73"/>
    <w:rsid w:val="00FA4110"/>
    <w:rsid w:val="00FA5096"/>
    <w:rsid w:val="00FA5BDD"/>
    <w:rsid w:val="00FA62A8"/>
    <w:rsid w:val="00FB177D"/>
    <w:rsid w:val="00FB3C8F"/>
    <w:rsid w:val="00FB44EE"/>
    <w:rsid w:val="00FB4E0E"/>
    <w:rsid w:val="00FB562A"/>
    <w:rsid w:val="00FB5814"/>
    <w:rsid w:val="00FB6C89"/>
    <w:rsid w:val="00FC08C1"/>
    <w:rsid w:val="00FC5988"/>
    <w:rsid w:val="00FC6098"/>
    <w:rsid w:val="00FD14FC"/>
    <w:rsid w:val="00FD25BD"/>
    <w:rsid w:val="00FD4D6F"/>
    <w:rsid w:val="00FD5391"/>
    <w:rsid w:val="00FD6C43"/>
    <w:rsid w:val="00FD76D3"/>
    <w:rsid w:val="00FE046D"/>
    <w:rsid w:val="00FE07B4"/>
    <w:rsid w:val="00FE082C"/>
    <w:rsid w:val="00FE26C4"/>
    <w:rsid w:val="00FE31D4"/>
    <w:rsid w:val="00FE407D"/>
    <w:rsid w:val="00FE5FAE"/>
    <w:rsid w:val="00FF21ED"/>
    <w:rsid w:val="00FF2789"/>
    <w:rsid w:val="00FF3DCD"/>
    <w:rsid w:val="00FF53E2"/>
    <w:rsid w:val="00FF658B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AD1BE-09ED-4E04-8179-FDE9E4AFE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1053</TotalTime>
  <Pages>29</Pages>
  <Words>5007</Words>
  <Characters>27044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31988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379</cp:revision>
  <cp:lastPrinted>2006-08-08T20:14:00Z</cp:lastPrinted>
  <dcterms:created xsi:type="dcterms:W3CDTF">2019-08-24T22:02:00Z</dcterms:created>
  <dcterms:modified xsi:type="dcterms:W3CDTF">2020-01-27T14:08:00Z</dcterms:modified>
</cp:coreProperties>
</file>