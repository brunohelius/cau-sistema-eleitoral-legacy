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BE6CCD8" w:rsidR="00A735A5" w:rsidRPr="00F7505C" w:rsidRDefault="00D013E6">
      <w:pPr>
        <w:pStyle w:val="TituloDocumento"/>
        <w:rPr>
          <w:sz w:val="52"/>
          <w:szCs w:val="52"/>
        </w:rPr>
      </w:pPr>
      <w:r w:rsidRPr="00F7505C">
        <w:rPr>
          <w:sz w:val="52"/>
          <w:szCs w:val="52"/>
        </w:rPr>
        <w:t>HST023</w:t>
      </w:r>
      <w:r w:rsidR="00825F00" w:rsidRPr="00F7505C">
        <w:rPr>
          <w:sz w:val="52"/>
          <w:szCs w:val="52"/>
        </w:rPr>
        <w:fldChar w:fldCharType="begin"/>
      </w:r>
      <w:r w:rsidR="00C03F98" w:rsidRPr="00F7505C">
        <w:rPr>
          <w:sz w:val="52"/>
          <w:szCs w:val="52"/>
        </w:rPr>
        <w:instrText xml:space="preserve"> ASK  NomeCasoUso "Inserir a identificaç</w:instrText>
      </w:r>
      <w:r w:rsidR="00C03F98" w:rsidRPr="00F7505C">
        <w:rPr>
          <w:sz w:val="52"/>
          <w:szCs w:val="52"/>
        </w:rPr>
        <w:br/>
        <w:instrText xml:space="preserve">ão do Caso de Uso no formato: Código - Nome do Caso de Uso"  \* MERGEFORMAT </w:instrText>
      </w:r>
      <w:r w:rsidR="00825F00" w:rsidRPr="00F7505C">
        <w:rPr>
          <w:sz w:val="52"/>
          <w:szCs w:val="52"/>
        </w:rPr>
        <w:fldChar w:fldCharType="separate"/>
      </w:r>
      <w:bookmarkStart w:id="0" w:name="NomeCasoUso"/>
      <w:r w:rsidR="00C03F98" w:rsidRPr="00F7505C">
        <w:rPr>
          <w:sz w:val="52"/>
          <w:szCs w:val="52"/>
        </w:rPr>
        <w:t>### - Nome do Caso de Uso</w:t>
      </w:r>
      <w:bookmarkEnd w:id="0"/>
      <w:r w:rsidR="00825F00" w:rsidRPr="00F7505C">
        <w:rPr>
          <w:sz w:val="52"/>
          <w:szCs w:val="52"/>
        </w:rPr>
        <w:fldChar w:fldCharType="end"/>
      </w:r>
      <w:r w:rsidRPr="00F7505C">
        <w:rPr>
          <w:sz w:val="52"/>
          <w:szCs w:val="52"/>
        </w:rPr>
        <w:t>-</w:t>
      </w:r>
      <w:r w:rsidR="00D378B3" w:rsidRPr="00F7505C">
        <w:rPr>
          <w:sz w:val="52"/>
          <w:szCs w:val="52"/>
        </w:rPr>
        <w:t>Acompanhar</w:t>
      </w:r>
      <w:r w:rsidR="004703E4" w:rsidRPr="00F7505C">
        <w:rPr>
          <w:sz w:val="52"/>
          <w:szCs w:val="52"/>
        </w:rPr>
        <w:t xml:space="preserve"> as</w:t>
      </w:r>
      <w:r w:rsidR="00324B89" w:rsidRPr="00F7505C">
        <w:rPr>
          <w:sz w:val="52"/>
          <w:szCs w:val="52"/>
        </w:rPr>
        <w:t xml:space="preserve"> Chapa</w:t>
      </w:r>
      <w:r w:rsidR="001C725D" w:rsidRPr="00F7505C">
        <w:rPr>
          <w:sz w:val="52"/>
          <w:szCs w:val="52"/>
        </w:rPr>
        <w:t>s</w:t>
      </w:r>
      <w:r w:rsidR="00D378B3" w:rsidRPr="00F7505C">
        <w:rPr>
          <w:sz w:val="52"/>
          <w:szCs w:val="52"/>
        </w:rPr>
        <w:t xml:space="preserve"> Criadas</w:t>
      </w:r>
      <w:r w:rsidR="0068337B" w:rsidRPr="00F7505C">
        <w:rPr>
          <w:sz w:val="52"/>
          <w:szCs w:val="52"/>
        </w:rPr>
        <w:t xml:space="preserve"> – </w:t>
      </w:r>
      <w:r w:rsidR="005445E7" w:rsidRPr="00F7505C">
        <w:rPr>
          <w:sz w:val="52"/>
          <w:szCs w:val="52"/>
        </w:rPr>
        <w:t>UF e IES</w:t>
      </w:r>
    </w:p>
    <w:p w14:paraId="5ECACC84" w14:textId="0710FF88" w:rsidR="00AF2B52" w:rsidRPr="00F7505C" w:rsidRDefault="00825F00" w:rsidP="00AF2B52">
      <w:pPr>
        <w:pStyle w:val="NomeProjeto"/>
      </w:pPr>
      <w:r w:rsidRPr="00F7505C">
        <w:fldChar w:fldCharType="begin"/>
      </w:r>
      <w:r w:rsidR="00A735A5" w:rsidRPr="00F7505C">
        <w:instrText xml:space="preserve"> ASK  NomePr</w:instrText>
      </w:r>
      <w:r w:rsidR="00C03F98" w:rsidRPr="00F7505C">
        <w:instrText>oduto</w:instrText>
      </w:r>
      <w:r w:rsidR="00A735A5" w:rsidRPr="00F7505C">
        <w:instrText xml:space="preserve"> "Informe o nome do </w:instrText>
      </w:r>
      <w:r w:rsidR="00C03F98" w:rsidRPr="00F7505C">
        <w:instrText>produto</w:instrText>
      </w:r>
      <w:r w:rsidR="00A735A5" w:rsidRPr="00F7505C">
        <w:instrText xml:space="preserve">"  \* MERGEFORMAT </w:instrText>
      </w:r>
      <w:r w:rsidRPr="00F7505C">
        <w:fldChar w:fldCharType="separate"/>
      </w:r>
      <w:bookmarkStart w:id="1" w:name="NomeProjeto"/>
      <w:bookmarkStart w:id="2" w:name="NomeProduto"/>
      <w:r w:rsidR="00C03F98" w:rsidRPr="00F7505C">
        <w:t>&lt;Nome do Produto&gt;</w:t>
      </w:r>
      <w:bookmarkEnd w:id="1"/>
      <w:bookmarkEnd w:id="2"/>
      <w:r w:rsidRPr="00F7505C">
        <w:fldChar w:fldCharType="end"/>
      </w:r>
      <w:r w:rsidR="008E139D" w:rsidRPr="00F7505C">
        <w:t xml:space="preserve">Sistema </w:t>
      </w:r>
      <w:r w:rsidR="00675004" w:rsidRPr="00F7505C">
        <w:t>Processo Eleitoral</w:t>
      </w:r>
    </w:p>
    <w:p w14:paraId="5A8E73EC" w14:textId="1C4A2A31" w:rsidR="00A735A5" w:rsidRPr="00F7505C" w:rsidRDefault="00825F00">
      <w:pPr>
        <w:pStyle w:val="NomeCliente"/>
      </w:pPr>
      <w:r w:rsidRPr="00F7505C">
        <w:fldChar w:fldCharType="begin"/>
      </w:r>
      <w:r w:rsidR="00A735A5" w:rsidRPr="00F7505C">
        <w:instrText xml:space="preserve"> ASK  NomeCliente "Informe o nome do cliente"  \* MERGEFORMAT </w:instrText>
      </w:r>
      <w:r w:rsidRPr="00F7505C">
        <w:fldChar w:fldCharType="separate"/>
      </w:r>
      <w:bookmarkStart w:id="3" w:name="NomeCliente"/>
      <w:r w:rsidR="00C03F98" w:rsidRPr="00F7505C">
        <w:t>&lt;Nome do cliente&gt;</w:t>
      </w:r>
      <w:bookmarkEnd w:id="3"/>
      <w:r w:rsidRPr="00F7505C">
        <w:fldChar w:fldCharType="end"/>
      </w:r>
      <w:r w:rsidR="00D013E6" w:rsidRPr="00F7505C">
        <w:t>CAU</w:t>
      </w:r>
    </w:p>
    <w:p w14:paraId="26020D1D" w14:textId="77777777" w:rsidR="00A735A5" w:rsidRPr="00F7505C" w:rsidRDefault="00A735A5">
      <w:pPr>
        <w:pStyle w:val="NomeCliente"/>
        <w:sectPr w:rsidR="00A735A5" w:rsidRPr="00F7505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F7505C" w:rsidRDefault="00E25943" w:rsidP="00E25943">
      <w:pPr>
        <w:pStyle w:val="Dica"/>
        <w:spacing w:after="0"/>
      </w:pPr>
    </w:p>
    <w:p w14:paraId="09D3AC62" w14:textId="77777777" w:rsidR="00A735A5" w:rsidRPr="00F7505C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F7505C">
        <w:br w:type="page"/>
      </w:r>
      <w:r w:rsidRPr="00F7505C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F7505C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F7505C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F7505C" w:rsidRDefault="00A735A5">
            <w:pPr>
              <w:jc w:val="center"/>
              <w:rPr>
                <w:b/>
                <w:bCs/>
              </w:rPr>
            </w:pPr>
            <w:r w:rsidRPr="00F7505C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F7505C" w:rsidRDefault="00A735A5">
            <w:pPr>
              <w:jc w:val="center"/>
              <w:rPr>
                <w:b/>
                <w:bCs/>
              </w:rPr>
            </w:pPr>
            <w:r w:rsidRPr="00F7505C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F7505C" w:rsidRDefault="00A735A5">
            <w:pPr>
              <w:jc w:val="center"/>
              <w:rPr>
                <w:b/>
                <w:bCs/>
              </w:rPr>
            </w:pPr>
            <w:r w:rsidRPr="00F7505C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F7505C" w:rsidRDefault="00A735A5">
            <w:pPr>
              <w:jc w:val="center"/>
              <w:rPr>
                <w:b/>
                <w:bCs/>
              </w:rPr>
            </w:pPr>
            <w:r w:rsidRPr="00F7505C">
              <w:rPr>
                <w:b/>
                <w:bCs/>
              </w:rPr>
              <w:t>Observações</w:t>
            </w:r>
          </w:p>
        </w:tc>
      </w:tr>
      <w:tr w:rsidR="00D45825" w:rsidRPr="00F7505C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03E73FC8" w:rsidR="00A735A5" w:rsidRPr="00F7505C" w:rsidRDefault="00076318" w:rsidP="004313E9">
            <w:pPr>
              <w:jc w:val="center"/>
            </w:pPr>
            <w:r w:rsidRPr="00F7505C">
              <w:t>1.</w:t>
            </w:r>
            <w:r w:rsidR="00B32724" w:rsidRPr="00F7505C">
              <w:t>0</w:t>
            </w:r>
          </w:p>
        </w:tc>
        <w:tc>
          <w:tcPr>
            <w:tcW w:w="1425" w:type="dxa"/>
            <w:vAlign w:val="bottom"/>
          </w:tcPr>
          <w:p w14:paraId="3828512A" w14:textId="07BC3BCB" w:rsidR="00A735A5" w:rsidRPr="00F7505C" w:rsidRDefault="001C725D" w:rsidP="001C725D">
            <w:pPr>
              <w:jc w:val="center"/>
            </w:pPr>
            <w:r w:rsidRPr="00F7505C">
              <w:t>23</w:t>
            </w:r>
            <w:r w:rsidR="00B01AC2" w:rsidRPr="00F7505C">
              <w:t>/</w:t>
            </w:r>
            <w:r w:rsidR="004313E9" w:rsidRPr="00F7505C">
              <w:t>10</w:t>
            </w:r>
            <w:r w:rsidR="00076318" w:rsidRPr="00F7505C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F7505C" w:rsidRDefault="00675004" w:rsidP="00675004">
            <w:pPr>
              <w:ind w:left="169"/>
              <w:jc w:val="left"/>
            </w:pPr>
            <w:r w:rsidRPr="00F7505C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F7505C" w:rsidRDefault="00076318">
            <w:pPr>
              <w:ind w:left="174"/>
              <w:jc w:val="left"/>
            </w:pPr>
            <w:r w:rsidRPr="00F7505C">
              <w:t>Criação da história.</w:t>
            </w:r>
          </w:p>
        </w:tc>
      </w:tr>
      <w:tr w:rsidR="00B32724" w:rsidRPr="00F7505C" w14:paraId="420E28DF" w14:textId="77777777" w:rsidTr="00C03F98">
        <w:trPr>
          <w:cantSplit/>
          <w:jc w:val="center"/>
        </w:trPr>
        <w:tc>
          <w:tcPr>
            <w:tcW w:w="1589" w:type="dxa"/>
          </w:tcPr>
          <w:p w14:paraId="1F5EA306" w14:textId="61A734F1" w:rsidR="00B32724" w:rsidRPr="00F7505C" w:rsidRDefault="00B32724" w:rsidP="00B32724">
            <w:pPr>
              <w:jc w:val="center"/>
            </w:pPr>
            <w:r w:rsidRPr="00F7505C">
              <w:t>1.1</w:t>
            </w:r>
          </w:p>
        </w:tc>
        <w:tc>
          <w:tcPr>
            <w:tcW w:w="1425" w:type="dxa"/>
            <w:vAlign w:val="bottom"/>
          </w:tcPr>
          <w:p w14:paraId="0CA0E617" w14:textId="25B5FCD7" w:rsidR="00B32724" w:rsidRPr="00F7505C" w:rsidRDefault="00B32724" w:rsidP="00B32724">
            <w:pPr>
              <w:jc w:val="center"/>
            </w:pPr>
            <w:r w:rsidRPr="00F7505C">
              <w:t>11/11/2019</w:t>
            </w:r>
          </w:p>
        </w:tc>
        <w:tc>
          <w:tcPr>
            <w:tcW w:w="2405" w:type="dxa"/>
            <w:vAlign w:val="center"/>
          </w:tcPr>
          <w:p w14:paraId="13A7A9B8" w14:textId="3E736A8F" w:rsidR="00B32724" w:rsidRPr="00F7505C" w:rsidRDefault="00B32724" w:rsidP="00B32724">
            <w:pPr>
              <w:ind w:left="169"/>
              <w:jc w:val="left"/>
            </w:pPr>
            <w:r w:rsidRPr="00F7505C">
              <w:t>Cláudia Ávila</w:t>
            </w:r>
          </w:p>
        </w:tc>
        <w:tc>
          <w:tcPr>
            <w:tcW w:w="4203" w:type="dxa"/>
          </w:tcPr>
          <w:p w14:paraId="2226B583" w14:textId="439A4440" w:rsidR="00B32724" w:rsidRPr="00F7505C" w:rsidRDefault="00B32724" w:rsidP="00B32724">
            <w:pPr>
              <w:ind w:left="174"/>
              <w:jc w:val="left"/>
            </w:pPr>
            <w:r w:rsidRPr="00F7505C">
              <w:t xml:space="preserve">Inclusão de regra para ordenar as chapa na interface </w:t>
            </w:r>
            <w:r w:rsidRPr="00F7505C">
              <w:rPr>
                <w:color w:val="31849B" w:themeColor="accent5" w:themeShade="BF"/>
              </w:rPr>
              <w:t>[</w:t>
            </w:r>
            <w:r w:rsidRPr="00F7505C">
              <w:rPr>
                <w:color w:val="31849B" w:themeColor="accent5" w:themeShade="BF"/>
              </w:rPr>
              <w:fldChar w:fldCharType="begin"/>
            </w:r>
            <w:r w:rsidRPr="00F7505C">
              <w:rPr>
                <w:color w:val="31849B" w:themeColor="accent5" w:themeShade="BF"/>
              </w:rPr>
              <w:instrText xml:space="preserve"> REF _Ref23150319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</w:rPr>
            </w:r>
            <w:r w:rsidRPr="00F7505C">
              <w:rPr>
                <w:color w:val="31849B" w:themeColor="accent5" w:themeShade="BF"/>
              </w:rPr>
              <w:fldChar w:fldCharType="separate"/>
            </w:r>
            <w:r w:rsidRPr="00F7505C">
              <w:rPr>
                <w:color w:val="31849B" w:themeColor="accent5" w:themeShade="BF"/>
              </w:rPr>
              <w:t>P03</w:t>
            </w:r>
            <w:r w:rsidRPr="00F7505C">
              <w:rPr>
                <w:color w:val="31849B" w:themeColor="accent5" w:themeShade="BF"/>
              </w:rPr>
              <w:fldChar w:fldCharType="end"/>
            </w:r>
            <w:r w:rsidRPr="00F7505C">
              <w:rPr>
                <w:color w:val="31849B" w:themeColor="accent5" w:themeShade="BF"/>
              </w:rPr>
              <w:t>]</w:t>
            </w:r>
          </w:p>
        </w:tc>
      </w:tr>
      <w:tr w:rsidR="00F0346A" w:rsidRPr="00F7505C" w14:paraId="1146B7FB" w14:textId="77777777" w:rsidTr="00C03F98">
        <w:trPr>
          <w:cantSplit/>
          <w:jc w:val="center"/>
        </w:trPr>
        <w:tc>
          <w:tcPr>
            <w:tcW w:w="1589" w:type="dxa"/>
          </w:tcPr>
          <w:p w14:paraId="0ADA37A6" w14:textId="610CC55D" w:rsidR="00F0346A" w:rsidRPr="00F7505C" w:rsidRDefault="00F0346A" w:rsidP="00B32724">
            <w:pPr>
              <w:jc w:val="center"/>
            </w:pPr>
            <w:r w:rsidRPr="00F7505C">
              <w:t>1.2</w:t>
            </w:r>
          </w:p>
        </w:tc>
        <w:tc>
          <w:tcPr>
            <w:tcW w:w="1425" w:type="dxa"/>
            <w:vAlign w:val="bottom"/>
          </w:tcPr>
          <w:p w14:paraId="709583EA" w14:textId="41FC6EEE" w:rsidR="00F0346A" w:rsidRPr="00F7505C" w:rsidRDefault="00F0346A" w:rsidP="00B32724">
            <w:pPr>
              <w:jc w:val="center"/>
            </w:pPr>
            <w:r w:rsidRPr="00F7505C">
              <w:t>03/12/2019</w:t>
            </w:r>
          </w:p>
        </w:tc>
        <w:tc>
          <w:tcPr>
            <w:tcW w:w="2405" w:type="dxa"/>
            <w:vAlign w:val="center"/>
          </w:tcPr>
          <w:p w14:paraId="32F29315" w14:textId="6DC9ECDE" w:rsidR="00F0346A" w:rsidRPr="00F7505C" w:rsidRDefault="00F0346A" w:rsidP="00B32724">
            <w:pPr>
              <w:ind w:left="169"/>
              <w:jc w:val="left"/>
            </w:pPr>
            <w:r w:rsidRPr="00F7505C">
              <w:t>Cláudia Ávila</w:t>
            </w:r>
          </w:p>
        </w:tc>
        <w:tc>
          <w:tcPr>
            <w:tcW w:w="4203" w:type="dxa"/>
          </w:tcPr>
          <w:p w14:paraId="3C53558D" w14:textId="79AD07E8" w:rsidR="00F0346A" w:rsidRPr="00F7505C" w:rsidRDefault="00F0346A" w:rsidP="00F0346A">
            <w:pPr>
              <w:ind w:left="174"/>
              <w:jc w:val="left"/>
              <w:rPr>
                <w:color w:val="31849B" w:themeColor="accent5" w:themeShade="BF"/>
              </w:rPr>
            </w:pPr>
            <w:r w:rsidRPr="00F7505C">
              <w:t xml:space="preserve">No componente de exibição de registro, foi incluído os valores </w:t>
            </w:r>
            <w:r w:rsidRPr="00F7505C">
              <w:rPr>
                <w:color w:val="31849B" w:themeColor="accent5" w:themeShade="BF"/>
              </w:rPr>
              <w:t>[</w:t>
            </w:r>
            <w:r w:rsidRPr="00F7505C">
              <w:rPr>
                <w:color w:val="31849B" w:themeColor="accent5" w:themeShade="BF"/>
              </w:rPr>
              <w:fldChar w:fldCharType="begin"/>
            </w:r>
            <w:r w:rsidRPr="00F7505C">
              <w:rPr>
                <w:color w:val="31849B" w:themeColor="accent5" w:themeShade="BF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</w:rPr>
            </w:r>
            <w:r w:rsidRPr="00F7505C">
              <w:rPr>
                <w:color w:val="31849B" w:themeColor="accent5" w:themeShade="BF"/>
              </w:rPr>
              <w:fldChar w:fldCharType="separate"/>
            </w:r>
            <w:r w:rsidRPr="00F7505C">
              <w:rPr>
                <w:color w:val="31849B" w:themeColor="accent5" w:themeShade="BF"/>
              </w:rPr>
              <w:t>2.2</w:t>
            </w:r>
            <w:r w:rsidRPr="00F7505C">
              <w:rPr>
                <w:color w:val="31849B" w:themeColor="accent5" w:themeShade="BF"/>
              </w:rPr>
              <w:fldChar w:fldCharType="end"/>
            </w:r>
            <w:r w:rsidRPr="00F7505C">
              <w:rPr>
                <w:color w:val="31849B" w:themeColor="accent5" w:themeShade="BF"/>
              </w:rPr>
              <w:t>]</w:t>
            </w:r>
            <w:r w:rsidR="00D00E0A" w:rsidRPr="00F7505C">
              <w:rPr>
                <w:color w:val="31849B" w:themeColor="accent5" w:themeShade="BF"/>
              </w:rPr>
              <w:t xml:space="preserve"> [</w:t>
            </w:r>
            <w:r w:rsidR="00D00E0A" w:rsidRPr="00F7505C">
              <w:rPr>
                <w:color w:val="31849B" w:themeColor="accent5" w:themeShade="BF"/>
              </w:rPr>
              <w:fldChar w:fldCharType="begin"/>
            </w:r>
            <w:r w:rsidR="00D00E0A" w:rsidRPr="00F7505C">
              <w:rPr>
                <w:color w:val="31849B" w:themeColor="accent5" w:themeShade="BF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="00D00E0A" w:rsidRPr="00F7505C">
              <w:rPr>
                <w:color w:val="31849B" w:themeColor="accent5" w:themeShade="BF"/>
              </w:rPr>
            </w:r>
            <w:r w:rsidR="00D00E0A" w:rsidRPr="00F7505C">
              <w:rPr>
                <w:color w:val="31849B" w:themeColor="accent5" w:themeShade="BF"/>
              </w:rPr>
              <w:fldChar w:fldCharType="separate"/>
            </w:r>
            <w:r w:rsidR="00D00E0A" w:rsidRPr="00F7505C">
              <w:rPr>
                <w:color w:val="31849B" w:themeColor="accent5" w:themeShade="BF"/>
              </w:rPr>
              <w:t>2.3</w:t>
            </w:r>
            <w:r w:rsidR="00D00E0A" w:rsidRPr="00F7505C">
              <w:rPr>
                <w:color w:val="31849B" w:themeColor="accent5" w:themeShade="BF"/>
              </w:rPr>
              <w:fldChar w:fldCharType="end"/>
            </w:r>
            <w:r w:rsidR="00D00E0A" w:rsidRPr="00F7505C">
              <w:rPr>
                <w:color w:val="31849B" w:themeColor="accent5" w:themeShade="BF"/>
              </w:rPr>
              <w:t>]</w:t>
            </w:r>
          </w:p>
          <w:p w14:paraId="1F0155D6" w14:textId="7E1542E4" w:rsidR="00622791" w:rsidRPr="00F7505C" w:rsidRDefault="00622791" w:rsidP="00F0346A">
            <w:pPr>
              <w:ind w:left="174"/>
              <w:jc w:val="left"/>
            </w:pPr>
            <w:r w:rsidRPr="00F7505C">
              <w:rPr>
                <w:color w:val="000000" w:themeColor="text1"/>
              </w:rPr>
              <w:t xml:space="preserve">Inclusão do tópico referente a desabilitar ação Visualizar chapa, quando a UF não possui pedido de substituição </w:t>
            </w:r>
            <w:r w:rsidRPr="00F7505C">
              <w:rPr>
                <w:color w:val="31849B" w:themeColor="accent5" w:themeShade="BF"/>
              </w:rPr>
              <w:t>[</w:t>
            </w:r>
            <w:r w:rsidRPr="00F7505C">
              <w:rPr>
                <w:color w:val="31849B" w:themeColor="accent5" w:themeShade="BF"/>
              </w:rPr>
              <w:fldChar w:fldCharType="begin"/>
            </w:r>
            <w:r w:rsidRPr="00F7505C">
              <w:rPr>
                <w:color w:val="31849B" w:themeColor="accent5" w:themeShade="BF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</w:rPr>
            </w:r>
            <w:r w:rsidRPr="00F7505C">
              <w:rPr>
                <w:color w:val="31849B" w:themeColor="accent5" w:themeShade="BF"/>
              </w:rPr>
              <w:fldChar w:fldCharType="separate"/>
            </w:r>
            <w:r w:rsidRPr="00F7505C">
              <w:rPr>
                <w:color w:val="31849B" w:themeColor="accent5" w:themeShade="BF"/>
              </w:rPr>
              <w:t>2.1</w:t>
            </w:r>
            <w:r w:rsidRPr="00F7505C">
              <w:rPr>
                <w:color w:val="31849B" w:themeColor="accent5" w:themeShade="BF"/>
              </w:rPr>
              <w:fldChar w:fldCharType="end"/>
            </w:r>
            <w:r w:rsidRPr="00F7505C">
              <w:rPr>
                <w:color w:val="31849B" w:themeColor="accent5" w:themeShade="BF"/>
              </w:rPr>
              <w:t>]</w:t>
            </w:r>
          </w:p>
        </w:tc>
      </w:tr>
      <w:tr w:rsidR="005069C3" w:rsidRPr="00F7505C" w14:paraId="0A0B025B" w14:textId="77777777" w:rsidTr="00C03F98">
        <w:trPr>
          <w:cantSplit/>
          <w:jc w:val="center"/>
        </w:trPr>
        <w:tc>
          <w:tcPr>
            <w:tcW w:w="1589" w:type="dxa"/>
          </w:tcPr>
          <w:p w14:paraId="24DD8994" w14:textId="78A2F3D4" w:rsidR="005069C3" w:rsidRPr="00F7505C" w:rsidRDefault="005069C3" w:rsidP="005069C3">
            <w:pPr>
              <w:jc w:val="center"/>
            </w:pPr>
            <w:r w:rsidRPr="00F7505C">
              <w:t>1.3</w:t>
            </w:r>
          </w:p>
        </w:tc>
        <w:tc>
          <w:tcPr>
            <w:tcW w:w="1425" w:type="dxa"/>
            <w:vAlign w:val="bottom"/>
          </w:tcPr>
          <w:p w14:paraId="61F3B4DA" w14:textId="6FC98AB7" w:rsidR="005069C3" w:rsidRPr="00F7505C" w:rsidRDefault="005069C3" w:rsidP="005069C3">
            <w:pPr>
              <w:jc w:val="center"/>
            </w:pPr>
            <w:r w:rsidRPr="00F7505C">
              <w:t>05/12/2019</w:t>
            </w:r>
          </w:p>
        </w:tc>
        <w:tc>
          <w:tcPr>
            <w:tcW w:w="2405" w:type="dxa"/>
            <w:vAlign w:val="center"/>
          </w:tcPr>
          <w:p w14:paraId="5D6DF0FA" w14:textId="345AA12D" w:rsidR="005069C3" w:rsidRPr="00F7505C" w:rsidRDefault="005069C3" w:rsidP="005069C3">
            <w:pPr>
              <w:ind w:left="169"/>
              <w:jc w:val="left"/>
            </w:pPr>
            <w:r w:rsidRPr="00F7505C">
              <w:t>Cláudia Ávila</w:t>
            </w:r>
          </w:p>
        </w:tc>
        <w:tc>
          <w:tcPr>
            <w:tcW w:w="4203" w:type="dxa"/>
          </w:tcPr>
          <w:p w14:paraId="3AB72572" w14:textId="10B42F86" w:rsidR="005069C3" w:rsidRPr="00F7505C" w:rsidRDefault="005069C3" w:rsidP="005069C3">
            <w:pPr>
              <w:ind w:left="174"/>
              <w:jc w:val="left"/>
              <w:rPr>
                <w:color w:val="31849B" w:themeColor="accent5" w:themeShade="BF"/>
              </w:rPr>
            </w:pPr>
            <w:r w:rsidRPr="00F7505C">
              <w:t xml:space="preserve">Detalhamento da regra referente ao responsável criador </w:t>
            </w:r>
            <w:r w:rsidRPr="00F7505C">
              <w:rPr>
                <w:color w:val="31849B" w:themeColor="accent5" w:themeShade="BF"/>
              </w:rPr>
              <w:t>[</w:t>
            </w:r>
            <w:r w:rsidRPr="00F7505C">
              <w:rPr>
                <w:color w:val="31849B" w:themeColor="accent5" w:themeShade="BF"/>
              </w:rPr>
              <w:fldChar w:fldCharType="begin"/>
            </w:r>
            <w:r w:rsidRPr="00F7505C">
              <w:rPr>
                <w:color w:val="31849B" w:themeColor="accent5" w:themeShade="BF"/>
              </w:rPr>
              <w:instrText xml:space="preserve"> REF _Ref26435125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</w:rPr>
            </w:r>
            <w:r w:rsidRPr="00F7505C">
              <w:rPr>
                <w:color w:val="31849B" w:themeColor="accent5" w:themeShade="BF"/>
              </w:rPr>
              <w:fldChar w:fldCharType="separate"/>
            </w:r>
            <w:r w:rsidRPr="00F7505C">
              <w:rPr>
                <w:color w:val="31849B" w:themeColor="accent5" w:themeShade="BF"/>
              </w:rPr>
              <w:t>2.5</w:t>
            </w:r>
            <w:r w:rsidRPr="00F7505C">
              <w:rPr>
                <w:color w:val="31849B" w:themeColor="accent5" w:themeShade="BF"/>
              </w:rPr>
              <w:fldChar w:fldCharType="end"/>
            </w:r>
            <w:r w:rsidRPr="00F7505C">
              <w:rPr>
                <w:color w:val="31849B" w:themeColor="accent5" w:themeShade="BF"/>
              </w:rPr>
              <w:t>]</w:t>
            </w:r>
          </w:p>
          <w:p w14:paraId="5DC2823B" w14:textId="6B8FE38C" w:rsidR="00B01BE4" w:rsidRPr="00F7505C" w:rsidRDefault="00B01BE4" w:rsidP="00B01BE4">
            <w:pPr>
              <w:ind w:left="174"/>
              <w:jc w:val="left"/>
            </w:pPr>
            <w:r w:rsidRPr="00F7505C">
              <w:rPr>
                <w:color w:val="000000" w:themeColor="text1"/>
              </w:rPr>
              <w:t xml:space="preserve">Excluído tópico referente a exibição de mais de uma informação no mesmo registro do histórico </w:t>
            </w:r>
            <w:r w:rsidRPr="00F7505C">
              <w:rPr>
                <w:color w:val="31849B" w:themeColor="accent5" w:themeShade="BF"/>
              </w:rPr>
              <w:t>[</w:t>
            </w:r>
            <w:r w:rsidRPr="00F7505C">
              <w:rPr>
                <w:color w:val="31849B" w:themeColor="accent5" w:themeShade="BF"/>
              </w:rPr>
              <w:fldChar w:fldCharType="begin"/>
            </w:r>
            <w:r w:rsidRPr="00F7505C">
              <w:rPr>
                <w:color w:val="31849B" w:themeColor="accent5" w:themeShade="BF"/>
              </w:rPr>
              <w:instrText xml:space="preserve"> REF _Ref26435125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</w:rPr>
            </w:r>
            <w:r w:rsidRPr="00F7505C">
              <w:rPr>
                <w:color w:val="31849B" w:themeColor="accent5" w:themeShade="BF"/>
              </w:rPr>
              <w:fldChar w:fldCharType="separate"/>
            </w:r>
            <w:r w:rsidRPr="00F7505C">
              <w:rPr>
                <w:color w:val="31849B" w:themeColor="accent5" w:themeShade="BF"/>
              </w:rPr>
              <w:t>2.5</w:t>
            </w:r>
            <w:r w:rsidRPr="00F7505C">
              <w:rPr>
                <w:color w:val="31849B" w:themeColor="accent5" w:themeShade="BF"/>
              </w:rPr>
              <w:fldChar w:fldCharType="end"/>
            </w:r>
            <w:r w:rsidRPr="00F7505C">
              <w:rPr>
                <w:color w:val="31849B" w:themeColor="accent5" w:themeShade="BF"/>
              </w:rPr>
              <w:t>];</w:t>
            </w:r>
          </w:p>
        </w:tc>
      </w:tr>
      <w:tr w:rsidR="00E86188" w:rsidRPr="00F7505C" w14:paraId="64A162C8" w14:textId="77777777" w:rsidTr="00C03F98">
        <w:trPr>
          <w:cantSplit/>
          <w:jc w:val="center"/>
        </w:trPr>
        <w:tc>
          <w:tcPr>
            <w:tcW w:w="1589" w:type="dxa"/>
          </w:tcPr>
          <w:p w14:paraId="3257BA4F" w14:textId="1E57841A" w:rsidR="00E86188" w:rsidRPr="00F7505C" w:rsidRDefault="00E86188" w:rsidP="005069C3">
            <w:pPr>
              <w:jc w:val="center"/>
            </w:pPr>
            <w:r w:rsidRPr="00F7505C">
              <w:t>1.4</w:t>
            </w:r>
          </w:p>
        </w:tc>
        <w:tc>
          <w:tcPr>
            <w:tcW w:w="1425" w:type="dxa"/>
            <w:vAlign w:val="bottom"/>
          </w:tcPr>
          <w:p w14:paraId="6A9334AD" w14:textId="1E738D13" w:rsidR="00E86188" w:rsidRPr="00F7505C" w:rsidRDefault="00E86188" w:rsidP="005069C3">
            <w:pPr>
              <w:jc w:val="center"/>
            </w:pPr>
            <w:r w:rsidRPr="00F7505C">
              <w:t>10/12/2019</w:t>
            </w:r>
          </w:p>
        </w:tc>
        <w:tc>
          <w:tcPr>
            <w:tcW w:w="2405" w:type="dxa"/>
            <w:vAlign w:val="center"/>
          </w:tcPr>
          <w:p w14:paraId="2C58B1BB" w14:textId="2A3941F4" w:rsidR="00E86188" w:rsidRPr="00F7505C" w:rsidRDefault="00E86188" w:rsidP="005069C3">
            <w:pPr>
              <w:ind w:left="169"/>
              <w:jc w:val="left"/>
            </w:pPr>
            <w:r w:rsidRPr="00F7505C">
              <w:t>Cláudia Ávila</w:t>
            </w:r>
          </w:p>
        </w:tc>
        <w:tc>
          <w:tcPr>
            <w:tcW w:w="4203" w:type="dxa"/>
          </w:tcPr>
          <w:p w14:paraId="61A72773" w14:textId="0A1950B9" w:rsidR="00E86188" w:rsidRPr="00F7505C" w:rsidRDefault="00E86188" w:rsidP="00E86188">
            <w:pPr>
              <w:ind w:left="174"/>
              <w:jc w:val="left"/>
            </w:pPr>
            <w:r w:rsidRPr="00F7505C">
              <w:t xml:space="preserve">Detalhamento da regra de exclusão lógica das chapas </w:t>
            </w:r>
            <w:r w:rsidRPr="00F7505C">
              <w:rPr>
                <w:color w:val="31849B" w:themeColor="accent5" w:themeShade="BF"/>
              </w:rPr>
              <w:t>[</w:t>
            </w:r>
            <w:r w:rsidRPr="00F7505C">
              <w:rPr>
                <w:color w:val="31849B" w:themeColor="accent5" w:themeShade="BF"/>
              </w:rPr>
              <w:fldChar w:fldCharType="begin"/>
            </w:r>
            <w:r w:rsidRPr="00F7505C">
              <w:rPr>
                <w:color w:val="31849B" w:themeColor="accent5" w:themeShade="BF"/>
              </w:rPr>
              <w:instrText xml:space="preserve"> REF _Ref23148684 \r \h </w:instrText>
            </w:r>
            <w:r w:rsidR="00292DEC" w:rsidRPr="00F7505C">
              <w:rPr>
                <w:color w:val="31849B" w:themeColor="accent5" w:themeShade="BF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</w:rPr>
            </w:r>
            <w:r w:rsidRPr="00F7505C">
              <w:rPr>
                <w:color w:val="31849B" w:themeColor="accent5" w:themeShade="BF"/>
              </w:rPr>
              <w:fldChar w:fldCharType="separate"/>
            </w:r>
            <w:r w:rsidRPr="00F7505C">
              <w:rPr>
                <w:color w:val="31849B" w:themeColor="accent5" w:themeShade="BF"/>
              </w:rPr>
              <w:t>2.4</w:t>
            </w:r>
            <w:r w:rsidRPr="00F7505C">
              <w:rPr>
                <w:color w:val="31849B" w:themeColor="accent5" w:themeShade="BF"/>
              </w:rPr>
              <w:fldChar w:fldCharType="end"/>
            </w:r>
            <w:r w:rsidRPr="00F7505C">
              <w:rPr>
                <w:color w:val="31849B" w:themeColor="accent5" w:themeShade="BF"/>
              </w:rPr>
              <w:t>]</w:t>
            </w:r>
          </w:p>
        </w:tc>
      </w:tr>
    </w:tbl>
    <w:p w14:paraId="7FCD6DB3" w14:textId="77777777" w:rsidR="00A735A5" w:rsidRPr="00F7505C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F7505C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F7505C" w:rsidRDefault="00A4247F" w:rsidP="00A4247F">
      <w:pPr>
        <w:rPr>
          <w:rFonts w:cs="Arial"/>
          <w:szCs w:val="22"/>
        </w:rPr>
      </w:pPr>
    </w:p>
    <w:p w14:paraId="7AE1C47C" w14:textId="77777777" w:rsidR="00A4247F" w:rsidRPr="00F7505C" w:rsidRDefault="00A4247F" w:rsidP="00A4247F">
      <w:pPr>
        <w:rPr>
          <w:rFonts w:cs="Arial"/>
          <w:szCs w:val="22"/>
        </w:rPr>
      </w:pPr>
    </w:p>
    <w:p w14:paraId="423BB385" w14:textId="77777777" w:rsidR="00A4247F" w:rsidRPr="00F7505C" w:rsidRDefault="00A4247F" w:rsidP="00A4247F">
      <w:pPr>
        <w:rPr>
          <w:rFonts w:cs="Arial"/>
          <w:szCs w:val="22"/>
        </w:rPr>
      </w:pPr>
    </w:p>
    <w:p w14:paraId="0762D381" w14:textId="77777777" w:rsidR="00A4247F" w:rsidRPr="00F7505C" w:rsidRDefault="00A4247F" w:rsidP="00A4247F">
      <w:pPr>
        <w:rPr>
          <w:rFonts w:cs="Arial"/>
          <w:szCs w:val="22"/>
        </w:rPr>
      </w:pPr>
    </w:p>
    <w:p w14:paraId="7558BBB3" w14:textId="77777777" w:rsidR="00A4247F" w:rsidRPr="00F7505C" w:rsidRDefault="00A4247F" w:rsidP="00A4247F">
      <w:pPr>
        <w:rPr>
          <w:rFonts w:cs="Arial"/>
          <w:szCs w:val="22"/>
        </w:rPr>
      </w:pPr>
    </w:p>
    <w:p w14:paraId="6825B8F0" w14:textId="77777777" w:rsidR="00A4247F" w:rsidRPr="00F7505C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F7505C" w:rsidRDefault="00A4247F" w:rsidP="00A4247F">
      <w:pPr>
        <w:tabs>
          <w:tab w:val="left" w:pos="420"/>
        </w:tabs>
        <w:rPr>
          <w:rFonts w:cs="Arial"/>
          <w:szCs w:val="22"/>
        </w:rPr>
      </w:pPr>
      <w:r w:rsidRPr="00F7505C">
        <w:rPr>
          <w:rFonts w:cs="Arial"/>
          <w:szCs w:val="22"/>
        </w:rPr>
        <w:tab/>
      </w:r>
    </w:p>
    <w:p w14:paraId="22CC31A1" w14:textId="77777777" w:rsidR="00A735A5" w:rsidRPr="00F7505C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F7505C">
        <w:rPr>
          <w:rFonts w:cs="Arial"/>
          <w:szCs w:val="22"/>
        </w:rPr>
        <w:br w:type="page"/>
      </w:r>
      <w:r w:rsidRPr="00F7505C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F7505C" w:rsidRDefault="00A735A5">
      <w:pPr>
        <w:jc w:val="center"/>
        <w:rPr>
          <w:rFonts w:cs="Arial"/>
          <w:b/>
          <w:szCs w:val="22"/>
        </w:rPr>
      </w:pPr>
    </w:p>
    <w:p w14:paraId="4893E035" w14:textId="77777777" w:rsidR="00E7128A" w:rsidRPr="00F7505C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F7505C">
        <w:fldChar w:fldCharType="begin"/>
      </w:r>
      <w:r w:rsidR="00A735A5" w:rsidRPr="00F7505C">
        <w:instrText xml:space="preserve"> TOC \o "1-2" \h \z \u </w:instrText>
      </w:r>
      <w:r w:rsidRPr="00F7505C">
        <w:fldChar w:fldCharType="separate"/>
      </w:r>
      <w:hyperlink w:anchor="_Toc23431477" w:history="1">
        <w:r w:rsidR="00E7128A" w:rsidRPr="00F7505C">
          <w:rPr>
            <w:rStyle w:val="Hyperlink"/>
            <w:noProof/>
          </w:rPr>
          <w:t>HST-023 – Acompanhar Chapas Criadas - UF e IES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_Toc23431477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4</w:t>
        </w:r>
        <w:r w:rsidR="00E7128A" w:rsidRPr="00F7505C">
          <w:rPr>
            <w:noProof/>
            <w:webHidden/>
          </w:rPr>
          <w:fldChar w:fldCharType="end"/>
        </w:r>
      </w:hyperlink>
    </w:p>
    <w:p w14:paraId="6C0D3E1F" w14:textId="77777777" w:rsidR="00E7128A" w:rsidRPr="00F7505C" w:rsidRDefault="00F17A2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1478" w:history="1">
        <w:r w:rsidR="00E7128A" w:rsidRPr="00F7505C">
          <w:rPr>
            <w:rStyle w:val="Hyperlink"/>
            <w:noProof/>
          </w:rPr>
          <w:t>COMO Corporativo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_Toc23431478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4</w:t>
        </w:r>
        <w:r w:rsidR="00E7128A" w:rsidRPr="00F7505C">
          <w:rPr>
            <w:noProof/>
            <w:webHidden/>
          </w:rPr>
          <w:fldChar w:fldCharType="end"/>
        </w:r>
      </w:hyperlink>
    </w:p>
    <w:p w14:paraId="5315288A" w14:textId="77777777" w:rsidR="00E7128A" w:rsidRPr="00F7505C" w:rsidRDefault="00F17A2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1479" w:history="1">
        <w:r w:rsidR="00E7128A" w:rsidRPr="00F7505C">
          <w:rPr>
            <w:rStyle w:val="Hyperlink"/>
            <w:noProof/>
          </w:rPr>
          <w:t>QUERO acessar a tela de Acompanhamento das Chapas, criadas pelos responsável em todas as UFs.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_Toc23431479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4</w:t>
        </w:r>
        <w:r w:rsidR="00E7128A" w:rsidRPr="00F7505C">
          <w:rPr>
            <w:noProof/>
            <w:webHidden/>
          </w:rPr>
          <w:fldChar w:fldCharType="end"/>
        </w:r>
      </w:hyperlink>
    </w:p>
    <w:p w14:paraId="6DC12AF2" w14:textId="77777777" w:rsidR="00E7128A" w:rsidRPr="00F7505C" w:rsidRDefault="00F17A2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1480" w:history="1">
        <w:r w:rsidR="00E7128A" w:rsidRPr="00F7505C">
          <w:rPr>
            <w:rStyle w:val="Hyperlink"/>
            <w:noProof/>
          </w:rPr>
          <w:t>PARA acompanhamento e possíveis alterações de cada chapa criada.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_Toc23431480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4</w:t>
        </w:r>
        <w:r w:rsidR="00E7128A" w:rsidRPr="00F7505C">
          <w:rPr>
            <w:noProof/>
            <w:webHidden/>
          </w:rPr>
          <w:fldChar w:fldCharType="end"/>
        </w:r>
      </w:hyperlink>
    </w:p>
    <w:p w14:paraId="26996693" w14:textId="77777777" w:rsidR="00E7128A" w:rsidRPr="00F7505C" w:rsidRDefault="00F17A2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1481" w:history="1">
        <w:r w:rsidR="00E7128A" w:rsidRPr="00F7505C">
          <w:rPr>
            <w:rStyle w:val="Hyperlink"/>
            <w:noProof/>
          </w:rPr>
          <w:t>PROTÓTIPO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_Toc23431481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4</w:t>
        </w:r>
        <w:r w:rsidR="00E7128A" w:rsidRPr="00F7505C">
          <w:rPr>
            <w:noProof/>
            <w:webHidden/>
          </w:rPr>
          <w:fldChar w:fldCharType="end"/>
        </w:r>
      </w:hyperlink>
    </w:p>
    <w:p w14:paraId="6600D52A" w14:textId="77777777" w:rsidR="00E7128A" w:rsidRPr="00F7505C" w:rsidRDefault="00F17A2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1482" w:history="1">
        <w:r w:rsidR="00E7128A" w:rsidRPr="00F7505C">
          <w:rPr>
            <w:rStyle w:val="Hyperlink"/>
            <w:noProof/>
          </w:rPr>
          <w:t>CRITÉRIOS DE ACEITE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_Toc23431482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14</w:t>
        </w:r>
        <w:r w:rsidR="00E7128A" w:rsidRPr="00F7505C">
          <w:rPr>
            <w:noProof/>
            <w:webHidden/>
          </w:rPr>
          <w:fldChar w:fldCharType="end"/>
        </w:r>
      </w:hyperlink>
    </w:p>
    <w:p w14:paraId="48FE9C33" w14:textId="77777777" w:rsidR="00E7128A" w:rsidRPr="00F7505C" w:rsidRDefault="00F17A2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1483" w:history="1">
        <w:r w:rsidR="00E7128A" w:rsidRPr="00F7505C">
          <w:rPr>
            <w:rStyle w:val="Hyperlink"/>
            <w:noProof/>
          </w:rPr>
          <w:t>INFORMAÇÕES COMPLEMENTARES</w:t>
        </w:r>
        <w:r w:rsidR="00E7128A" w:rsidRPr="00F7505C">
          <w:rPr>
            <w:noProof/>
            <w:webHidden/>
          </w:rPr>
          <w:tab/>
        </w:r>
        <w:r w:rsidR="00E7128A" w:rsidRPr="00F7505C">
          <w:rPr>
            <w:noProof/>
            <w:webHidden/>
          </w:rPr>
          <w:fldChar w:fldCharType="begin"/>
        </w:r>
        <w:r w:rsidR="00E7128A" w:rsidRPr="00F7505C">
          <w:rPr>
            <w:noProof/>
            <w:webHidden/>
          </w:rPr>
          <w:instrText xml:space="preserve"> PAGEREF _Toc23431483 \h </w:instrText>
        </w:r>
        <w:r w:rsidR="00E7128A" w:rsidRPr="00F7505C">
          <w:rPr>
            <w:noProof/>
            <w:webHidden/>
          </w:rPr>
        </w:r>
        <w:r w:rsidR="00E7128A" w:rsidRPr="00F7505C">
          <w:rPr>
            <w:noProof/>
            <w:webHidden/>
          </w:rPr>
          <w:fldChar w:fldCharType="separate"/>
        </w:r>
        <w:r w:rsidR="00E7128A" w:rsidRPr="00F7505C">
          <w:rPr>
            <w:noProof/>
            <w:webHidden/>
          </w:rPr>
          <w:t>24</w:t>
        </w:r>
        <w:r w:rsidR="00E7128A" w:rsidRPr="00F7505C">
          <w:rPr>
            <w:noProof/>
            <w:webHidden/>
          </w:rPr>
          <w:fldChar w:fldCharType="end"/>
        </w:r>
      </w:hyperlink>
    </w:p>
    <w:p w14:paraId="46621B27" w14:textId="77777777" w:rsidR="00A735A5" w:rsidRPr="00F7505C" w:rsidRDefault="00825F00">
      <w:r w:rsidRPr="00F7505C">
        <w:fldChar w:fldCharType="end"/>
      </w:r>
    </w:p>
    <w:p w14:paraId="3CB87937" w14:textId="77777777" w:rsidR="00A735A5" w:rsidRPr="00F7505C" w:rsidRDefault="00A735A5">
      <w:pPr>
        <w:pStyle w:val="Dica"/>
      </w:pPr>
    </w:p>
    <w:p w14:paraId="0C0F08DA" w14:textId="0C32F4FA" w:rsidR="00A735A5" w:rsidRPr="00F7505C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F7505C">
        <w:br w:type="page"/>
      </w:r>
      <w:bookmarkStart w:id="4" w:name="_Toc23431477"/>
      <w:r w:rsidR="00CE176F" w:rsidRPr="00F7505C">
        <w:lastRenderedPageBreak/>
        <w:t>HST</w:t>
      </w:r>
      <w:r w:rsidR="00C03F98" w:rsidRPr="00F7505C">
        <w:t>-</w:t>
      </w:r>
      <w:r w:rsidR="00AF2B52" w:rsidRPr="00F7505C">
        <w:t>0</w:t>
      </w:r>
      <w:r w:rsidR="0068337B" w:rsidRPr="00F7505C">
        <w:t>2</w:t>
      </w:r>
      <w:r w:rsidR="001C725D" w:rsidRPr="00F7505C">
        <w:t>3</w:t>
      </w:r>
      <w:r w:rsidR="0035649F" w:rsidRPr="00F7505C">
        <w:t xml:space="preserve"> – </w:t>
      </w:r>
      <w:r w:rsidR="001C725D" w:rsidRPr="00F7505C">
        <w:t>Acompanhar Chapas Criadas -</w:t>
      </w:r>
      <w:r w:rsidR="004313E9" w:rsidRPr="00F7505C">
        <w:t xml:space="preserve"> UF e IES</w:t>
      </w:r>
      <w:bookmarkEnd w:id="4"/>
    </w:p>
    <w:p w14:paraId="37D34CD1" w14:textId="5236C39E" w:rsidR="002B1554" w:rsidRPr="00F7505C" w:rsidRDefault="00CE176F" w:rsidP="00C64B05">
      <w:pPr>
        <w:pStyle w:val="Ttulo2"/>
        <w:numPr>
          <w:ilvl w:val="0"/>
          <w:numId w:val="0"/>
        </w:numPr>
      </w:pPr>
      <w:bookmarkStart w:id="5" w:name="_Toc23431478"/>
      <w:r w:rsidRPr="00F7505C">
        <w:t>COMO</w:t>
      </w:r>
      <w:r w:rsidR="00C64B05" w:rsidRPr="00F7505C">
        <w:t xml:space="preserve"> </w:t>
      </w:r>
      <w:r w:rsidR="001C725D" w:rsidRPr="00F7505C">
        <w:rPr>
          <w:b w:val="0"/>
        </w:rPr>
        <w:t>Corporativo</w:t>
      </w:r>
      <w:bookmarkEnd w:id="5"/>
    </w:p>
    <w:p w14:paraId="4036BB8D" w14:textId="7E381D04" w:rsidR="00CE176F" w:rsidRPr="00F7505C" w:rsidRDefault="00CE176F" w:rsidP="005A4527">
      <w:pPr>
        <w:pStyle w:val="Ttulo2"/>
        <w:numPr>
          <w:ilvl w:val="0"/>
          <w:numId w:val="0"/>
        </w:numPr>
      </w:pPr>
      <w:bookmarkStart w:id="6" w:name="_Toc23431479"/>
      <w:r w:rsidRPr="00F7505C">
        <w:t>QUERO</w:t>
      </w:r>
      <w:r w:rsidR="005A4527" w:rsidRPr="00F7505C">
        <w:t xml:space="preserve"> </w:t>
      </w:r>
      <w:r w:rsidR="003F78ED" w:rsidRPr="00F7505C">
        <w:rPr>
          <w:b w:val="0"/>
        </w:rPr>
        <w:t>acessar a tela d</w:t>
      </w:r>
      <w:r w:rsidR="001C725D" w:rsidRPr="00F7505C">
        <w:rPr>
          <w:b w:val="0"/>
        </w:rPr>
        <w:t>e Acompanhamento das Chapas, criadas pelos responsável em todas as UFs.</w:t>
      </w:r>
      <w:bookmarkEnd w:id="6"/>
    </w:p>
    <w:p w14:paraId="38E7497A" w14:textId="2FD3655D" w:rsidR="00A735A5" w:rsidRPr="00F7505C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3431480"/>
      <w:r w:rsidRPr="00F7505C">
        <w:t>PARA</w:t>
      </w:r>
      <w:r w:rsidR="005A4527" w:rsidRPr="00F7505C">
        <w:t xml:space="preserve"> </w:t>
      </w:r>
      <w:r w:rsidR="001C725D" w:rsidRPr="00F7505C">
        <w:rPr>
          <w:b w:val="0"/>
        </w:rPr>
        <w:t>acompanhamento e possíveis alterações de cada chapa criada</w:t>
      </w:r>
      <w:r w:rsidR="0068337B" w:rsidRPr="00F7505C">
        <w:rPr>
          <w:b w:val="0"/>
        </w:rPr>
        <w:t>.</w:t>
      </w:r>
      <w:bookmarkEnd w:id="7"/>
    </w:p>
    <w:p w14:paraId="3F8EBB06" w14:textId="77777777" w:rsidR="00EF4113" w:rsidRPr="00F7505C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F7505C" w:rsidRDefault="007569F0" w:rsidP="007569F0">
      <w:pPr>
        <w:pStyle w:val="Ttulo2"/>
        <w:numPr>
          <w:ilvl w:val="0"/>
          <w:numId w:val="0"/>
        </w:numPr>
      </w:pPr>
      <w:bookmarkStart w:id="9" w:name="_Toc23431481"/>
      <w:r w:rsidRPr="00F7505C">
        <w:t>PROTÓTIPO</w:t>
      </w:r>
      <w:bookmarkEnd w:id="8"/>
      <w:bookmarkEnd w:id="9"/>
    </w:p>
    <w:p w14:paraId="4AD30F2F" w14:textId="4D27C7ED" w:rsidR="00D471A9" w:rsidRPr="00F7505C" w:rsidRDefault="00D61FEE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 w:rsidRPr="00F7505C">
        <w:t>Pesquisar Chapa</w:t>
      </w:r>
      <w:bookmarkEnd w:id="10"/>
      <w:r w:rsidR="001D510C" w:rsidRPr="00F7505C">
        <w:t>:</w:t>
      </w:r>
      <w:bookmarkEnd w:id="11"/>
    </w:p>
    <w:p w14:paraId="24D4D677" w14:textId="4E8B8AAD" w:rsidR="0056045C" w:rsidRPr="00F7505C" w:rsidRDefault="0058683D" w:rsidP="00FF65AE">
      <w:pPr>
        <w:pStyle w:val="EstiloPrototipo3"/>
        <w:jc w:val="center"/>
        <w:rPr>
          <w:noProof/>
        </w:rPr>
      </w:pPr>
      <w:r w:rsidRPr="00F7505C">
        <w:rPr>
          <w:noProof/>
        </w:rPr>
        <w:drawing>
          <wp:inline distT="0" distB="0" distL="0" distR="0" wp14:anchorId="5A53E397" wp14:editId="5064F940">
            <wp:extent cx="5760085" cy="26892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58683D" w:rsidRPr="00F7505C" w14:paraId="04042DA9" w14:textId="77777777" w:rsidTr="00916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FF63961" w14:textId="77777777" w:rsidR="0058683D" w:rsidRPr="00F7505C" w:rsidRDefault="0058683D" w:rsidP="00916582">
            <w:pPr>
              <w:pStyle w:val="EstiloPrototipo3"/>
              <w:jc w:val="center"/>
            </w:pPr>
            <w:r w:rsidRPr="00F7505C">
              <w:rPr>
                <w:sz w:val="24"/>
                <w:szCs w:val="24"/>
              </w:rPr>
              <w:t>Campos</w:t>
            </w:r>
          </w:p>
        </w:tc>
      </w:tr>
      <w:tr w:rsidR="0058683D" w:rsidRPr="00F7505C" w14:paraId="6CF55916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F5863B1" w14:textId="77777777" w:rsidR="0058683D" w:rsidRPr="00F7505C" w:rsidRDefault="0058683D" w:rsidP="00916582">
            <w:pPr>
              <w:pStyle w:val="EstiloPrototipo3"/>
              <w:jc w:val="center"/>
              <w:rPr>
                <w:sz w:val="24"/>
                <w:szCs w:val="24"/>
              </w:rPr>
            </w:pPr>
            <w:r w:rsidRPr="00F7505C">
              <w:rPr>
                <w:sz w:val="24"/>
                <w:szCs w:val="24"/>
              </w:rPr>
              <w:t>Selecionar Eleição</w:t>
            </w:r>
          </w:p>
        </w:tc>
      </w:tr>
      <w:tr w:rsidR="0058683D" w:rsidRPr="00F7505C" w14:paraId="275E47D3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B678E64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ECE4D4B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B783492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D85CED5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215C9CB8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8F5026D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6A6B09A7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Regra</w:t>
            </w:r>
          </w:p>
        </w:tc>
      </w:tr>
      <w:tr w:rsidR="0058683D" w:rsidRPr="00F7505C" w14:paraId="10686BDF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6F642AA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b/>
                <w:color w:val="000000" w:themeColor="text1"/>
                <w:sz w:val="18"/>
                <w:szCs w:val="18"/>
              </w:rPr>
              <w:t>Filtros</w:t>
            </w:r>
          </w:p>
        </w:tc>
      </w:tr>
      <w:tr w:rsidR="0058683D" w:rsidRPr="00F7505C" w14:paraId="38EB51B2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FF0402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2498AD5" w14:textId="77777777" w:rsidR="0058683D" w:rsidRPr="00F7505C" w:rsidRDefault="0058683D" w:rsidP="00916582">
            <w:pPr>
              <w:spacing w:before="60" w:after="60"/>
              <w:jc w:val="center"/>
              <w:rPr>
                <w:noProof/>
              </w:rPr>
            </w:pPr>
            <w:r w:rsidRPr="00F7505C">
              <w:rPr>
                <w:sz w:val="18"/>
                <w:szCs w:val="18"/>
              </w:rPr>
              <w:t>Ano da Eleição</w:t>
            </w:r>
          </w:p>
        </w:tc>
        <w:tc>
          <w:tcPr>
            <w:tcW w:w="1306" w:type="dxa"/>
            <w:gridSpan w:val="2"/>
          </w:tcPr>
          <w:p w14:paraId="7A5FD981" w14:textId="1227264B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Exibe os anos das Eleiç</w:t>
            </w:r>
            <w:r w:rsidR="008A160E" w:rsidRPr="00F7505C">
              <w:rPr>
                <w:sz w:val="18"/>
                <w:szCs w:val="18"/>
              </w:rPr>
              <w:t>ões</w:t>
            </w:r>
            <w:r w:rsidRPr="00F7505C">
              <w:rPr>
                <w:sz w:val="18"/>
                <w:szCs w:val="18"/>
              </w:rPr>
              <w:t xml:space="preserve"> informad</w:t>
            </w:r>
            <w:r w:rsidR="008A160E" w:rsidRPr="00F7505C">
              <w:rPr>
                <w:sz w:val="18"/>
                <w:szCs w:val="18"/>
              </w:rPr>
              <w:t>a</w:t>
            </w:r>
            <w:r w:rsidRPr="00F7505C">
              <w:rPr>
                <w:sz w:val="18"/>
                <w:szCs w:val="18"/>
              </w:rPr>
              <w:t>s pelo ator na tela do cadastro do calendário (Aba Período)</w:t>
            </w:r>
          </w:p>
          <w:p w14:paraId="4A2818AF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7F47BDEC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  <w:p w14:paraId="7E4E0A74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2F410EF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Selecione </w:t>
            </w:r>
          </w:p>
          <w:p w14:paraId="383A5FFD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[Anos criados]</w:t>
            </w:r>
          </w:p>
        </w:tc>
        <w:tc>
          <w:tcPr>
            <w:tcW w:w="926" w:type="dxa"/>
          </w:tcPr>
          <w:p w14:paraId="32814B79" w14:textId="4EB89E5D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5391D47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1B24E8BD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72015A1F" w14:textId="083A7B30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4AC79E04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A9EC03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FCFFA78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  <w:gridSpan w:val="2"/>
          </w:tcPr>
          <w:p w14:paraId="58C89D17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Exibe os números das eleições gerados </w:t>
            </w:r>
            <w:r w:rsidRPr="00F7505C">
              <w:rPr>
                <w:sz w:val="18"/>
                <w:szCs w:val="18"/>
              </w:rPr>
              <w:lastRenderedPageBreak/>
              <w:t>automaticamente pelo sistema.</w:t>
            </w:r>
          </w:p>
          <w:p w14:paraId="233F70D8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</w:p>
          <w:p w14:paraId="53D8E11D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Ano/Sequencial (000)</w:t>
            </w:r>
          </w:p>
          <w:p w14:paraId="4240FCC9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522E9066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5F6669AD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Selecione </w:t>
            </w:r>
          </w:p>
          <w:p w14:paraId="76F0FCC4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[Eleições criadas]</w:t>
            </w:r>
          </w:p>
        </w:tc>
        <w:tc>
          <w:tcPr>
            <w:tcW w:w="926" w:type="dxa"/>
          </w:tcPr>
          <w:p w14:paraId="161DF320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9999/ 999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604D949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53108402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3BA52D4C" w14:textId="469499D5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107BA4F1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05DE63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7315B1F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  <w:gridSpan w:val="2"/>
          </w:tcPr>
          <w:p w14:paraId="6B81A853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Exibe os tipos de processo eleitoral</w:t>
            </w:r>
          </w:p>
        </w:tc>
        <w:tc>
          <w:tcPr>
            <w:tcW w:w="1246" w:type="dxa"/>
          </w:tcPr>
          <w:p w14:paraId="68235FDA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0211705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Ordinário</w:t>
            </w:r>
          </w:p>
          <w:p w14:paraId="007CF915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 </w:t>
            </w:r>
          </w:p>
          <w:p w14:paraId="556C3B12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Extraordinário</w:t>
            </w:r>
          </w:p>
        </w:tc>
        <w:tc>
          <w:tcPr>
            <w:tcW w:w="926" w:type="dxa"/>
          </w:tcPr>
          <w:p w14:paraId="34231455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0CFCA4F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7E9112D6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1E8C894A" w14:textId="4DDE5F76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508A289E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27368D8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b/>
                <w:color w:val="000000" w:themeColor="text1"/>
                <w:sz w:val="18"/>
                <w:szCs w:val="18"/>
              </w:rPr>
              <w:t>Resultado da Pesquisa</w:t>
            </w:r>
          </w:p>
        </w:tc>
      </w:tr>
      <w:tr w:rsidR="0058683D" w:rsidRPr="00F7505C" w14:paraId="1F0EBC34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4522DE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5786F2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Ano</w:t>
            </w:r>
          </w:p>
        </w:tc>
        <w:tc>
          <w:tcPr>
            <w:tcW w:w="1306" w:type="dxa"/>
            <w:gridSpan w:val="2"/>
          </w:tcPr>
          <w:p w14:paraId="0AE0EC20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71CF44FD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  <w:p w14:paraId="3796950C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26E0C002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732CD9E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306E56B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A9BE422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98BB0EA" w14:textId="67011EF6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28E6ACB3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56DD67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7868FA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  <w:gridSpan w:val="2"/>
          </w:tcPr>
          <w:p w14:paraId="545FE6E8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Número da eleição gerado pelo sistema</w:t>
            </w:r>
          </w:p>
        </w:tc>
        <w:tc>
          <w:tcPr>
            <w:tcW w:w="1246" w:type="dxa"/>
          </w:tcPr>
          <w:p w14:paraId="7E2A32EF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3F1072A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0ACB857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D28B287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D55C579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E85AA65" w14:textId="310DAF31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1125C929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7C17DC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7AC1BAE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  <w:gridSpan w:val="2"/>
          </w:tcPr>
          <w:p w14:paraId="40AEA400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06D659E9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844052D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4877EC5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D1702DD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6D5B412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F6A03F0" w14:textId="7506ACE2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3DB01070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A2DB7F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FCB7A6C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  <w:gridSpan w:val="2"/>
          </w:tcPr>
          <w:p w14:paraId="0C242847" w14:textId="51876888" w:rsidR="00E12F8F" w:rsidRPr="00F7505C" w:rsidRDefault="0058683D" w:rsidP="00E12F8F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Exibe </w:t>
            </w:r>
            <w:r w:rsidR="00E12F8F" w:rsidRPr="00F7505C">
              <w:rPr>
                <w:sz w:val="18"/>
                <w:szCs w:val="18"/>
              </w:rPr>
              <w:t>o</w:t>
            </w:r>
          </w:p>
          <w:p w14:paraId="6229D141" w14:textId="3C424683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link (download do arquivo)</w:t>
            </w:r>
          </w:p>
          <w:p w14:paraId="794DA3EB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3296717F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508CEA2E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00C6C5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DD64829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09B2981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3B94272F" w14:textId="1C236240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144C5EDC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7374C7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53B2D6" w14:textId="22D56051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Status</w:t>
            </w:r>
            <w:r w:rsidR="00346782" w:rsidRPr="00F7505C">
              <w:rPr>
                <w:sz w:val="18"/>
                <w:szCs w:val="18"/>
              </w:rPr>
              <w:t xml:space="preserve"> da Eleição</w:t>
            </w:r>
          </w:p>
        </w:tc>
        <w:tc>
          <w:tcPr>
            <w:tcW w:w="1306" w:type="dxa"/>
            <w:gridSpan w:val="2"/>
          </w:tcPr>
          <w:p w14:paraId="44008C97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Exibe os Status </w:t>
            </w:r>
          </w:p>
        </w:tc>
        <w:tc>
          <w:tcPr>
            <w:tcW w:w="1246" w:type="dxa"/>
          </w:tcPr>
          <w:p w14:paraId="641E5651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7AE25CFB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915F72D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B86C10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0167F2C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A19A144" w14:textId="147CE661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74975346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DFD764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56FD62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42435B37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Exibe as ações disponíveis</w:t>
            </w:r>
          </w:p>
        </w:tc>
        <w:tc>
          <w:tcPr>
            <w:tcW w:w="1246" w:type="dxa"/>
          </w:tcPr>
          <w:p w14:paraId="2D0F12D1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519A7E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Visualizar</w:t>
            </w:r>
          </w:p>
        </w:tc>
        <w:tc>
          <w:tcPr>
            <w:tcW w:w="926" w:type="dxa"/>
          </w:tcPr>
          <w:p w14:paraId="73A0A0F2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44B678F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BD0DEB3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66FC3558" w14:textId="169EC266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5FB2533A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628A41" w14:textId="77777777" w:rsidR="0058683D" w:rsidRPr="00F7505C" w:rsidRDefault="0058683D" w:rsidP="0091658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B5EDA20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  <w:gridSpan w:val="2"/>
          </w:tcPr>
          <w:p w14:paraId="20E2B081" w14:textId="248CC2A8" w:rsidR="0058683D" w:rsidRPr="00F7505C" w:rsidRDefault="0058683D" w:rsidP="003467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Campo de busca para retornar resultado da pesquisa </w:t>
            </w:r>
          </w:p>
        </w:tc>
        <w:tc>
          <w:tcPr>
            <w:tcW w:w="1246" w:type="dxa"/>
          </w:tcPr>
          <w:p w14:paraId="339A0527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6C47D2A" w14:textId="77777777" w:rsidR="0058683D" w:rsidRPr="00F7505C" w:rsidRDefault="0058683D" w:rsidP="009165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B027F7D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9E19FFA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7FC2EAD2" w14:textId="77777777" w:rsidR="0058683D" w:rsidRPr="00F7505C" w:rsidRDefault="0058683D" w:rsidP="0091658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73B7728C" w14:textId="63948E81" w:rsidR="0058683D" w:rsidRPr="00F7505C" w:rsidRDefault="0058683D" w:rsidP="00916582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5EFF2454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572FC756" w14:textId="77777777" w:rsidR="0058683D" w:rsidRPr="00F7505C" w:rsidRDefault="0058683D" w:rsidP="00916582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4"/>
                <w:szCs w:val="24"/>
              </w:rPr>
              <w:t>Comandos</w:t>
            </w:r>
          </w:p>
        </w:tc>
      </w:tr>
      <w:tr w:rsidR="0058683D" w:rsidRPr="00F7505C" w14:paraId="60623CAC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D218E8B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0B665725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7029E89A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12CD44B3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7D1381A" w14:textId="77777777" w:rsidR="0058683D" w:rsidRPr="00F7505C" w:rsidRDefault="0058683D" w:rsidP="00916582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F7505C">
              <w:rPr>
                <w:b/>
              </w:rPr>
              <w:t>Regras</w:t>
            </w:r>
          </w:p>
        </w:tc>
      </w:tr>
      <w:tr w:rsidR="0058683D" w:rsidRPr="00F7505C" w14:paraId="76B22B72" w14:textId="77777777" w:rsidTr="009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3BE7CA9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DC121A2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sz w:val="18"/>
                <w:szCs w:val="18"/>
              </w:rPr>
              <w:t>Pesquisar</w:t>
            </w:r>
          </w:p>
        </w:tc>
        <w:tc>
          <w:tcPr>
            <w:tcW w:w="2976" w:type="dxa"/>
            <w:gridSpan w:val="3"/>
          </w:tcPr>
          <w:p w14:paraId="65340D34" w14:textId="77777777" w:rsidR="0058683D" w:rsidRPr="00F7505C" w:rsidRDefault="0058683D" w:rsidP="00916582">
            <w:pPr>
              <w:spacing w:before="60" w:after="60"/>
              <w:rPr>
                <w:b/>
                <w:sz w:val="20"/>
              </w:rPr>
            </w:pPr>
            <w:r w:rsidRPr="00F7505C">
              <w:rPr>
                <w:sz w:val="18"/>
                <w:szCs w:val="18"/>
              </w:rPr>
              <w:t>Ao clicar em pesquisar, o sistema deve realizar uma pesquisa de acordo com os filtros preenchidos</w:t>
            </w:r>
          </w:p>
        </w:tc>
        <w:tc>
          <w:tcPr>
            <w:tcW w:w="1134" w:type="dxa"/>
            <w:gridSpan w:val="3"/>
          </w:tcPr>
          <w:p w14:paraId="18EB7D6D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D3789E7" w14:textId="552BE7B1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683D" w:rsidRPr="00F7505C" w14:paraId="344A0AE2" w14:textId="77777777" w:rsidTr="009165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C39AE06" w14:textId="77777777" w:rsidR="0058683D" w:rsidRPr="00F7505C" w:rsidRDefault="0058683D" w:rsidP="00916582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BD5EE87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Limpar</w:t>
            </w:r>
          </w:p>
        </w:tc>
        <w:tc>
          <w:tcPr>
            <w:tcW w:w="2976" w:type="dxa"/>
            <w:gridSpan w:val="3"/>
          </w:tcPr>
          <w:p w14:paraId="192C7C6C" w14:textId="77777777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Ao clicar em limpar, o sistema deve limpar todos os campos preenchidos do filtro.</w:t>
            </w:r>
          </w:p>
        </w:tc>
        <w:tc>
          <w:tcPr>
            <w:tcW w:w="1134" w:type="dxa"/>
            <w:gridSpan w:val="3"/>
          </w:tcPr>
          <w:p w14:paraId="5AAE0ABB" w14:textId="77777777" w:rsidR="0058683D" w:rsidRPr="00F7505C" w:rsidRDefault="0058683D" w:rsidP="009165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61DE9D6B" w14:textId="106462AC" w:rsidR="0058683D" w:rsidRPr="00F7505C" w:rsidRDefault="0058683D" w:rsidP="00916582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94747E1" w14:textId="1D96FBF6" w:rsidR="00085B8A" w:rsidRPr="00F7505C" w:rsidRDefault="00000B5F" w:rsidP="00AC7F9F">
      <w:pPr>
        <w:pStyle w:val="EstiloPrototipo3"/>
        <w:numPr>
          <w:ilvl w:val="0"/>
          <w:numId w:val="5"/>
        </w:numPr>
      </w:pPr>
      <w:bookmarkStart w:id="12" w:name="_Ref22027238"/>
      <w:bookmarkStart w:id="13" w:name="_Ref22302049"/>
      <w:bookmarkStart w:id="14" w:name="_Ref22125505"/>
      <w:bookmarkStart w:id="15" w:name="_Ref13579649"/>
      <w:r w:rsidRPr="00F7505C">
        <w:lastRenderedPageBreak/>
        <w:t>Chapa</w:t>
      </w:r>
      <w:bookmarkEnd w:id="12"/>
      <w:r w:rsidRPr="00F7505C">
        <w:t xml:space="preserve">s Criadas - UF e </w:t>
      </w:r>
      <w:r w:rsidR="004703E4" w:rsidRPr="00F7505C">
        <w:t>IES</w:t>
      </w:r>
      <w:bookmarkEnd w:id="13"/>
      <w:bookmarkEnd w:id="14"/>
      <w:r w:rsidR="00FC04A1" w:rsidRPr="00F7505C">
        <w:t xml:space="preserve"> </w:t>
      </w:r>
    </w:p>
    <w:p w14:paraId="2F1768F4" w14:textId="4FD5CDA1" w:rsidR="004703E4" w:rsidRPr="00F7505C" w:rsidRDefault="001D58B2" w:rsidP="000262BA">
      <w:pPr>
        <w:pStyle w:val="EstiloPrototipo3"/>
        <w:ind w:left="426"/>
      </w:pPr>
      <w:r w:rsidRPr="00F7505C">
        <w:rPr>
          <w:noProof/>
        </w:rPr>
        <w:drawing>
          <wp:inline distT="0" distB="0" distL="0" distR="0" wp14:anchorId="583E7606" wp14:editId="74759CAB">
            <wp:extent cx="4550054" cy="7743895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16" cy="77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242C" w14:textId="77777777" w:rsidR="004703E4" w:rsidRPr="00F7505C" w:rsidRDefault="004703E4" w:rsidP="00282B8E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4703E4" w:rsidRPr="00F7505C" w14:paraId="09E79F8C" w14:textId="77777777" w:rsidTr="00260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3F7F10E" w14:textId="77777777" w:rsidR="004703E4" w:rsidRPr="00F7505C" w:rsidRDefault="004703E4" w:rsidP="0026001A">
            <w:pPr>
              <w:pStyle w:val="EstiloPrototipo3"/>
              <w:jc w:val="center"/>
            </w:pPr>
            <w:r w:rsidRPr="00F7505C">
              <w:rPr>
                <w:sz w:val="24"/>
                <w:szCs w:val="24"/>
              </w:rPr>
              <w:t>Campos</w:t>
            </w:r>
          </w:p>
        </w:tc>
      </w:tr>
      <w:tr w:rsidR="004703E4" w:rsidRPr="00F7505C" w14:paraId="60F264AF" w14:textId="77777777" w:rsidTr="00260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5E08246" w14:textId="38BE9A61" w:rsidR="004703E4" w:rsidRPr="00F7505C" w:rsidRDefault="00834BC7" w:rsidP="0026001A">
            <w:pPr>
              <w:pStyle w:val="EstiloPrototipo3"/>
              <w:jc w:val="center"/>
              <w:rPr>
                <w:sz w:val="24"/>
                <w:szCs w:val="24"/>
              </w:rPr>
            </w:pPr>
            <w:r w:rsidRPr="00F7505C">
              <w:rPr>
                <w:sz w:val="24"/>
                <w:szCs w:val="24"/>
              </w:rPr>
              <w:t>Visualizar Chapas Por Eleição</w:t>
            </w:r>
          </w:p>
        </w:tc>
      </w:tr>
      <w:tr w:rsidR="004703E4" w:rsidRPr="00F7505C" w14:paraId="53DE167B" w14:textId="77777777" w:rsidTr="002600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E0D82B0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75B701A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9E8914E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A1B1A8E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CD67C6C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B7015FA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6607CA05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Regra</w:t>
            </w:r>
          </w:p>
        </w:tc>
      </w:tr>
      <w:tr w:rsidR="004703E4" w:rsidRPr="00F7505C" w14:paraId="3FB40CE8" w14:textId="77777777" w:rsidTr="00260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4E8E79" w14:textId="77777777" w:rsidR="004703E4" w:rsidRPr="00F7505C" w:rsidRDefault="004703E4" w:rsidP="0026001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BC88F5" w14:textId="7A8F88F9" w:rsidR="004703E4" w:rsidRPr="00F7505C" w:rsidRDefault="00246A07" w:rsidP="00246A07">
            <w:pPr>
              <w:spacing w:before="60" w:after="60"/>
              <w:jc w:val="center"/>
              <w:rPr>
                <w:noProof/>
              </w:rPr>
            </w:pPr>
            <w:r w:rsidRPr="00F7505C">
              <w:rPr>
                <w:sz w:val="18"/>
                <w:szCs w:val="18"/>
              </w:rPr>
              <w:t>Bandeira + CE&lt;UF&gt;</w:t>
            </w:r>
          </w:p>
        </w:tc>
        <w:tc>
          <w:tcPr>
            <w:tcW w:w="1306" w:type="dxa"/>
            <w:gridSpan w:val="2"/>
          </w:tcPr>
          <w:p w14:paraId="79DEE00A" w14:textId="2B37A083" w:rsidR="004703E4" w:rsidRPr="00F7505C" w:rsidRDefault="006260BA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2DB28B2B" w14:textId="77777777" w:rsidR="004703E4" w:rsidRPr="00F7505C" w:rsidRDefault="006260BA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Imagem</w:t>
            </w:r>
          </w:p>
          <w:p w14:paraId="3095F624" w14:textId="77777777" w:rsidR="006260BA" w:rsidRPr="00F7505C" w:rsidRDefault="006260BA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7645D2F2" w14:textId="49E066CE" w:rsidR="006260BA" w:rsidRPr="00F7505C" w:rsidRDefault="006260BA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FBA7CBB" w14:textId="77777777" w:rsidR="004703E4" w:rsidRPr="00F7505C" w:rsidRDefault="004703E4" w:rsidP="0026001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05004A6" w14:textId="77777777" w:rsidR="004703E4" w:rsidRPr="00F7505C" w:rsidRDefault="004703E4" w:rsidP="0026001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D75237B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1DEF089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813CBD2" w14:textId="762A0D23" w:rsidR="007B02EC" w:rsidRPr="00F7505C" w:rsidRDefault="007B02EC" w:rsidP="007B02E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8CF31BD" w14:textId="77777777" w:rsidR="004703E4" w:rsidRPr="00F7505C" w:rsidRDefault="004703E4" w:rsidP="0026001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703E4" w:rsidRPr="00F7505C" w14:paraId="69C7E296" w14:textId="77777777" w:rsidTr="002600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5FF3D3" w14:textId="3591AC91" w:rsidR="004703E4" w:rsidRPr="00F7505C" w:rsidRDefault="004703E4" w:rsidP="0026001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119D3CB" w14:textId="172A0415" w:rsidR="004703E4" w:rsidRPr="00F7505C" w:rsidRDefault="00C06D15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Quantidade de Chapas </w:t>
            </w:r>
          </w:p>
        </w:tc>
        <w:tc>
          <w:tcPr>
            <w:tcW w:w="1306" w:type="dxa"/>
            <w:gridSpan w:val="2"/>
          </w:tcPr>
          <w:p w14:paraId="06DF138D" w14:textId="273A18D8" w:rsidR="004703E4" w:rsidRPr="00F7505C" w:rsidRDefault="00A1684F" w:rsidP="00A1684F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quantidade total de chapas cadastradas para cada um dos estados.</w:t>
            </w:r>
          </w:p>
        </w:tc>
        <w:tc>
          <w:tcPr>
            <w:tcW w:w="1246" w:type="dxa"/>
          </w:tcPr>
          <w:p w14:paraId="36FDC4FE" w14:textId="697276CA" w:rsidR="004703E4" w:rsidRPr="00F7505C" w:rsidRDefault="00A1684F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07B03AA" w14:textId="77777777" w:rsidR="004703E4" w:rsidRPr="00F7505C" w:rsidRDefault="004703E4" w:rsidP="0026001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A485DDC" w14:textId="77777777" w:rsidR="004703E4" w:rsidRPr="00F7505C" w:rsidRDefault="004703E4" w:rsidP="0026001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0BEA337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C8860F3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34D9AD2" w14:textId="464701CF" w:rsidR="007B02EC" w:rsidRPr="00F7505C" w:rsidRDefault="007B02EC" w:rsidP="007B02E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45973D" w14:textId="77777777" w:rsidR="004703E4" w:rsidRPr="00F7505C" w:rsidRDefault="004703E4" w:rsidP="0026001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703E4" w:rsidRPr="00F7505C" w14:paraId="6442CC9F" w14:textId="77777777" w:rsidTr="00260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4C961F" w14:textId="77777777" w:rsidR="004703E4" w:rsidRPr="00F7505C" w:rsidRDefault="004703E4" w:rsidP="0026001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27DFE0" w14:textId="399A505F" w:rsidR="004703E4" w:rsidRPr="00F7505C" w:rsidRDefault="00A1684F" w:rsidP="00A168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Quantidade de chapas com pendência</w:t>
            </w:r>
          </w:p>
        </w:tc>
        <w:tc>
          <w:tcPr>
            <w:tcW w:w="1306" w:type="dxa"/>
            <w:gridSpan w:val="2"/>
          </w:tcPr>
          <w:p w14:paraId="09C4928F" w14:textId="60754FCD" w:rsidR="004703E4" w:rsidRPr="00F7505C" w:rsidRDefault="00A1684F" w:rsidP="00A1684F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quantidade de chapas com pendências para cada um dos estados</w:t>
            </w:r>
            <w:r w:rsidR="00041378" w:rsidRPr="00F7505C">
              <w:rPr>
                <w:sz w:val="18"/>
                <w:szCs w:val="18"/>
              </w:rPr>
              <w:t xml:space="preserve"> ou IES</w:t>
            </w:r>
            <w:r w:rsidRPr="00F7505C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553726EE" w14:textId="0BA1C1E3" w:rsidR="004703E4" w:rsidRPr="00F7505C" w:rsidRDefault="00A1684F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B227090" w14:textId="750AC7A7" w:rsidR="004703E4" w:rsidRPr="00F7505C" w:rsidRDefault="00A1684F" w:rsidP="0026001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345238C" w14:textId="77777777" w:rsidR="004703E4" w:rsidRPr="00F7505C" w:rsidRDefault="004703E4" w:rsidP="0026001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6FC40BC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64C732B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3391513" w14:textId="2D1D330C" w:rsidR="007B02EC" w:rsidRPr="00F7505C" w:rsidRDefault="007B02EC" w:rsidP="007B02E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E718686" w14:textId="77777777" w:rsidR="004703E4" w:rsidRPr="00F7505C" w:rsidRDefault="004703E4" w:rsidP="0026001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703E4" w:rsidRPr="00F7505C" w14:paraId="19446333" w14:textId="77777777" w:rsidTr="002600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B0D909" w14:textId="77777777" w:rsidR="004703E4" w:rsidRPr="00F7505C" w:rsidRDefault="004703E4" w:rsidP="0026001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830FFA" w14:textId="3A3E3CA5" w:rsidR="004703E4" w:rsidRPr="00F7505C" w:rsidRDefault="00A1684F" w:rsidP="00D523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Quantidade de chapas </w:t>
            </w:r>
            <w:r w:rsidR="00D5234F" w:rsidRPr="00F7505C">
              <w:rPr>
                <w:sz w:val="18"/>
                <w:szCs w:val="18"/>
              </w:rPr>
              <w:t>Concluída</w:t>
            </w:r>
          </w:p>
        </w:tc>
        <w:tc>
          <w:tcPr>
            <w:tcW w:w="1306" w:type="dxa"/>
            <w:gridSpan w:val="2"/>
          </w:tcPr>
          <w:p w14:paraId="4708BE44" w14:textId="0E0919D7" w:rsidR="004703E4" w:rsidRPr="00F7505C" w:rsidRDefault="00A1684F" w:rsidP="00D5234F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Retorna a quantidade de chapas </w:t>
            </w:r>
            <w:r w:rsidR="00D5234F" w:rsidRPr="00F7505C">
              <w:rPr>
                <w:sz w:val="18"/>
                <w:szCs w:val="18"/>
              </w:rPr>
              <w:t>concluída</w:t>
            </w:r>
            <w:r w:rsidRPr="00F7505C">
              <w:rPr>
                <w:sz w:val="18"/>
                <w:szCs w:val="18"/>
              </w:rPr>
              <w:t xml:space="preserve"> para cada um dos estados.</w:t>
            </w:r>
          </w:p>
        </w:tc>
        <w:tc>
          <w:tcPr>
            <w:tcW w:w="1246" w:type="dxa"/>
          </w:tcPr>
          <w:p w14:paraId="35780561" w14:textId="6058E71E" w:rsidR="004703E4" w:rsidRPr="00F7505C" w:rsidRDefault="00A1684F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8732970" w14:textId="77777777" w:rsidR="004703E4" w:rsidRPr="00F7505C" w:rsidRDefault="004703E4" w:rsidP="0026001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09874D" w14:textId="77777777" w:rsidR="004703E4" w:rsidRPr="00F7505C" w:rsidRDefault="004703E4" w:rsidP="0026001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DEB10A9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DEB0DA5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FEA48E1" w14:textId="543C2CD3" w:rsidR="007B02EC" w:rsidRPr="00F7505C" w:rsidRDefault="007B02EC" w:rsidP="007B02E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998781A" w14:textId="77777777" w:rsidR="004703E4" w:rsidRPr="00F7505C" w:rsidRDefault="004703E4" w:rsidP="0026001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AD16EF" w:rsidRPr="00F7505C" w14:paraId="010A1FB1" w14:textId="77777777" w:rsidTr="00260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DAC7EB" w14:textId="77777777" w:rsidR="00AD16EF" w:rsidRPr="00F7505C" w:rsidRDefault="00AD16EF" w:rsidP="0026001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D3447FA" w14:textId="2BCF1622" w:rsidR="00AD16EF" w:rsidRPr="00F7505C" w:rsidRDefault="00AD16EF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Total de Chapas Cadastradas</w:t>
            </w:r>
          </w:p>
        </w:tc>
        <w:tc>
          <w:tcPr>
            <w:tcW w:w="1306" w:type="dxa"/>
            <w:gridSpan w:val="2"/>
          </w:tcPr>
          <w:p w14:paraId="09BA3836" w14:textId="6D46EA10" w:rsidR="00AD16EF" w:rsidRPr="00F7505C" w:rsidRDefault="00AD16EF" w:rsidP="00A1684F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quantidade total de chapas cadastradas para a eleição.</w:t>
            </w:r>
          </w:p>
        </w:tc>
        <w:tc>
          <w:tcPr>
            <w:tcW w:w="1246" w:type="dxa"/>
          </w:tcPr>
          <w:p w14:paraId="480B22CB" w14:textId="1673EE37" w:rsidR="00AD16EF" w:rsidRPr="00F7505C" w:rsidRDefault="00D92F9D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6E42A1E8" w14:textId="09C61D44" w:rsidR="00AD16EF" w:rsidRPr="00F7505C" w:rsidRDefault="001D6E3B" w:rsidP="0026001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D4A2B29" w14:textId="105D7BDE" w:rsidR="00AD16EF" w:rsidRPr="00F7505C" w:rsidRDefault="001D6E3B" w:rsidP="0026001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D773C4B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25102C7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9FABB73" w14:textId="23906FD9" w:rsidR="007B02EC" w:rsidRPr="00F7505C" w:rsidRDefault="007B02EC" w:rsidP="007B02E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1666A54" w14:textId="77777777" w:rsidR="00AD16EF" w:rsidRPr="00F7505C" w:rsidRDefault="00AD16EF" w:rsidP="0026001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1A67BB" w:rsidRPr="00F7505C" w14:paraId="4CBEFB30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7B7442A" w14:textId="2B98A8BC" w:rsidR="001A67BB" w:rsidRPr="00F7505C" w:rsidRDefault="001A67BB" w:rsidP="001A67B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b/>
                <w:sz w:val="18"/>
                <w:szCs w:val="18"/>
              </w:rPr>
              <w:t>Ação</w:t>
            </w:r>
          </w:p>
        </w:tc>
      </w:tr>
      <w:tr w:rsidR="004703E4" w:rsidRPr="00F7505C" w14:paraId="23CC0460" w14:textId="77777777" w:rsidTr="00260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B74B0F" w14:textId="77777777" w:rsidR="004703E4" w:rsidRPr="00F7505C" w:rsidRDefault="004703E4" w:rsidP="0026001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3C76A7E" w14:textId="4524E213" w:rsidR="004703E4" w:rsidRPr="00F7505C" w:rsidRDefault="001A67BB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Acessar Chapas</w:t>
            </w:r>
          </w:p>
        </w:tc>
        <w:tc>
          <w:tcPr>
            <w:tcW w:w="1306" w:type="dxa"/>
            <w:gridSpan w:val="2"/>
          </w:tcPr>
          <w:p w14:paraId="444D6121" w14:textId="771F9F76" w:rsidR="004703E4" w:rsidRPr="00F7505C" w:rsidRDefault="001A67BB" w:rsidP="003C168B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Ao clicar no </w:t>
            </w:r>
            <w:r w:rsidR="003C168B" w:rsidRPr="00F7505C">
              <w:rPr>
                <w:sz w:val="18"/>
                <w:szCs w:val="18"/>
              </w:rPr>
              <w:t>link</w:t>
            </w:r>
            <w:r w:rsidRPr="00F7505C">
              <w:rPr>
                <w:sz w:val="18"/>
                <w:szCs w:val="18"/>
              </w:rPr>
              <w:t xml:space="preserve"> o sistema redireciona para a interface 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_Ref23150319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1246" w:type="dxa"/>
          </w:tcPr>
          <w:p w14:paraId="6794047B" w14:textId="61041C28" w:rsidR="004703E4" w:rsidRPr="00F7505C" w:rsidRDefault="003C168B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347CC630" w14:textId="7AFCE21F" w:rsidR="004703E4" w:rsidRPr="00F7505C" w:rsidRDefault="00B40BD7" w:rsidP="0026001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1CC01AB" w14:textId="527BBC3E" w:rsidR="004703E4" w:rsidRPr="00F7505C" w:rsidRDefault="00B40BD7" w:rsidP="0026001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E47E1C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0C6CEA3" w14:textId="66309488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52F61134" w14:textId="13356496" w:rsidR="007B02EC" w:rsidRPr="00F7505C" w:rsidRDefault="007B02EC" w:rsidP="007B02E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_Ref23250484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A68DBFA" w14:textId="77777777" w:rsidR="004703E4" w:rsidRPr="00F7505C" w:rsidRDefault="004703E4" w:rsidP="0026001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703E4" w:rsidRPr="00F7505C" w14:paraId="3A9D40FE" w14:textId="77777777" w:rsidTr="002600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61B2668" w14:textId="77777777" w:rsidR="004703E4" w:rsidRPr="00F7505C" w:rsidRDefault="004703E4" w:rsidP="0026001A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4"/>
                <w:szCs w:val="24"/>
              </w:rPr>
              <w:t>Comandos</w:t>
            </w:r>
          </w:p>
        </w:tc>
      </w:tr>
      <w:tr w:rsidR="004703E4" w:rsidRPr="00F7505C" w14:paraId="018003BA" w14:textId="77777777" w:rsidTr="00260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DD3289D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68C9EECB" w14:textId="77777777" w:rsidR="004703E4" w:rsidRPr="00F7505C" w:rsidRDefault="004703E4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25DAC0D5" w14:textId="77777777" w:rsidR="004703E4" w:rsidRPr="00F7505C" w:rsidRDefault="004703E4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424721C" w14:textId="77777777" w:rsidR="004703E4" w:rsidRPr="00F7505C" w:rsidRDefault="004703E4" w:rsidP="0026001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53A87FF" w14:textId="77777777" w:rsidR="004703E4" w:rsidRPr="00F7505C" w:rsidRDefault="004703E4" w:rsidP="0026001A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F7505C">
              <w:rPr>
                <w:b/>
              </w:rPr>
              <w:t>Regras</w:t>
            </w:r>
          </w:p>
        </w:tc>
      </w:tr>
      <w:tr w:rsidR="004703E4" w:rsidRPr="00F7505C" w14:paraId="5D049C28" w14:textId="77777777" w:rsidTr="002600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71BB1FE" w14:textId="77777777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C881252" w14:textId="7D27DCEF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2976" w:type="dxa"/>
            <w:gridSpan w:val="3"/>
          </w:tcPr>
          <w:p w14:paraId="3B33D035" w14:textId="29961171" w:rsidR="004703E4" w:rsidRPr="00F7505C" w:rsidRDefault="004703E4" w:rsidP="0026001A">
            <w:pPr>
              <w:spacing w:before="60" w:after="60"/>
              <w:rPr>
                <w:b/>
                <w:sz w:val="20"/>
              </w:rPr>
            </w:pPr>
          </w:p>
        </w:tc>
        <w:tc>
          <w:tcPr>
            <w:tcW w:w="1134" w:type="dxa"/>
            <w:gridSpan w:val="3"/>
          </w:tcPr>
          <w:p w14:paraId="4DC75F97" w14:textId="65F95746" w:rsidR="004703E4" w:rsidRPr="00F7505C" w:rsidRDefault="004703E4" w:rsidP="0026001A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2831" w:type="dxa"/>
          </w:tcPr>
          <w:p w14:paraId="74AAF1A1" w14:textId="77777777" w:rsidR="004703E4" w:rsidRPr="00F7505C" w:rsidRDefault="004703E4" w:rsidP="0026001A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6CF037C4" w14:textId="61706E9B" w:rsidR="00282B8E" w:rsidRPr="00F7505C" w:rsidRDefault="00D12BEE" w:rsidP="00282B8E">
      <w:pPr>
        <w:pStyle w:val="EstiloPrototipo3"/>
        <w:numPr>
          <w:ilvl w:val="0"/>
          <w:numId w:val="5"/>
        </w:numPr>
      </w:pPr>
      <w:bookmarkStart w:id="16" w:name="_Ref22045700"/>
      <w:bookmarkStart w:id="17" w:name="_Ref22477065"/>
      <w:bookmarkStart w:id="18" w:name="_Ref23150319"/>
      <w:r w:rsidRPr="00F7505C">
        <w:t>Visualizar</w:t>
      </w:r>
      <w:r w:rsidR="005A2F78" w:rsidRPr="00F7505C">
        <w:t xml:space="preserve"> </w:t>
      </w:r>
      <w:r w:rsidR="00913CCD" w:rsidRPr="00F7505C">
        <w:t>Chapas</w:t>
      </w:r>
      <w:bookmarkEnd w:id="16"/>
      <w:bookmarkEnd w:id="17"/>
      <w:r w:rsidR="005A2F78" w:rsidRPr="00F7505C">
        <w:t xml:space="preserve"> Criada</w:t>
      </w:r>
      <w:r w:rsidR="006D1201" w:rsidRPr="00F7505C">
        <w:t>s</w:t>
      </w:r>
      <w:r w:rsidR="005A2F78" w:rsidRPr="00F7505C">
        <w:t xml:space="preserve"> para cada UF</w:t>
      </w:r>
      <w:bookmarkEnd w:id="18"/>
      <w:r w:rsidR="006D1201" w:rsidRPr="00F7505C">
        <w:t xml:space="preserve"> </w:t>
      </w:r>
    </w:p>
    <w:p w14:paraId="419F1093" w14:textId="02D2CC78" w:rsidR="00085B8A" w:rsidRPr="00F7505C" w:rsidRDefault="00AB5440" w:rsidP="0034557D">
      <w:pPr>
        <w:pStyle w:val="EstiloPrototipo3"/>
        <w:ind w:left="-142"/>
      </w:pPr>
      <w:r w:rsidRPr="00F7505C">
        <w:rPr>
          <w:noProof/>
        </w:rPr>
        <w:drawing>
          <wp:inline distT="0" distB="0" distL="0" distR="0" wp14:anchorId="6BFAD781" wp14:editId="3F809CC7">
            <wp:extent cx="5760085" cy="5869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clui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3373FE" w:rsidRPr="00F7505C" w14:paraId="30F9DB30" w14:textId="77777777" w:rsidTr="00DE5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14B4DF1" w14:textId="77777777" w:rsidR="003373FE" w:rsidRPr="00F7505C" w:rsidRDefault="003373FE" w:rsidP="00DE5EC4">
            <w:pPr>
              <w:pStyle w:val="EstiloPrototipo3"/>
              <w:jc w:val="center"/>
            </w:pPr>
            <w:r w:rsidRPr="00F7505C">
              <w:rPr>
                <w:sz w:val="24"/>
                <w:szCs w:val="24"/>
              </w:rPr>
              <w:t>Campos</w:t>
            </w:r>
          </w:p>
        </w:tc>
      </w:tr>
      <w:tr w:rsidR="003373FE" w:rsidRPr="00F7505C" w14:paraId="37511055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C5A8299" w14:textId="140AAC3B" w:rsidR="003373FE" w:rsidRPr="00F7505C" w:rsidRDefault="003373FE" w:rsidP="003373FE">
            <w:pPr>
              <w:pStyle w:val="EstiloPrototipo3"/>
              <w:jc w:val="center"/>
              <w:rPr>
                <w:sz w:val="24"/>
                <w:szCs w:val="24"/>
              </w:rPr>
            </w:pPr>
            <w:r w:rsidRPr="00F7505C">
              <w:rPr>
                <w:sz w:val="24"/>
                <w:szCs w:val="24"/>
              </w:rPr>
              <w:t>Visualizar Chapas Por Estado</w:t>
            </w:r>
          </w:p>
        </w:tc>
      </w:tr>
      <w:tr w:rsidR="003373FE" w:rsidRPr="00F7505C" w14:paraId="30B29C55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BEC6452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6D176A7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CC1CED7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228F6C9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89026FB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D343A3B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37AADB7A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Regra</w:t>
            </w:r>
          </w:p>
        </w:tc>
      </w:tr>
      <w:tr w:rsidR="00344DD7" w:rsidRPr="00F7505C" w14:paraId="4318EE74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209D3A" w14:textId="77777777" w:rsidR="00344DD7" w:rsidRPr="00F7505C" w:rsidRDefault="00344DD7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E3CA599" w14:textId="7355E644" w:rsidR="00344DD7" w:rsidRPr="00F7505C" w:rsidRDefault="00344DD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  <w:gridSpan w:val="2"/>
          </w:tcPr>
          <w:p w14:paraId="47A984CC" w14:textId="7D5754AF" w:rsidR="00344DD7" w:rsidRPr="00F7505C" w:rsidRDefault="00344DD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Campo para selecionar a quantidade de registro a </w:t>
            </w:r>
            <w:r w:rsidRPr="00F7505C">
              <w:rPr>
                <w:sz w:val="18"/>
                <w:szCs w:val="18"/>
              </w:rPr>
              <w:lastRenderedPageBreak/>
              <w:t>ser apresentado por página.</w:t>
            </w:r>
          </w:p>
        </w:tc>
        <w:tc>
          <w:tcPr>
            <w:tcW w:w="1246" w:type="dxa"/>
          </w:tcPr>
          <w:p w14:paraId="4D585203" w14:textId="55D1047C" w:rsidR="00344DD7" w:rsidRPr="00F7505C" w:rsidRDefault="00344DD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Combobox de seleção única.</w:t>
            </w:r>
          </w:p>
        </w:tc>
        <w:tc>
          <w:tcPr>
            <w:tcW w:w="1034" w:type="dxa"/>
            <w:gridSpan w:val="2"/>
          </w:tcPr>
          <w:p w14:paraId="4EA5E00A" w14:textId="77777777" w:rsidR="00344DD7" w:rsidRPr="00F7505C" w:rsidRDefault="00344DD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10</w:t>
            </w:r>
          </w:p>
          <w:p w14:paraId="667E9042" w14:textId="77777777" w:rsidR="00344DD7" w:rsidRPr="00F7505C" w:rsidRDefault="00344DD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25</w:t>
            </w:r>
          </w:p>
          <w:p w14:paraId="2E0BE700" w14:textId="77777777" w:rsidR="00344DD7" w:rsidRPr="00F7505C" w:rsidRDefault="00344DD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50</w:t>
            </w:r>
          </w:p>
          <w:p w14:paraId="504F1701" w14:textId="21391A8C" w:rsidR="00344DD7" w:rsidRPr="00F7505C" w:rsidRDefault="00344DD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100</w:t>
            </w:r>
          </w:p>
        </w:tc>
        <w:tc>
          <w:tcPr>
            <w:tcW w:w="926" w:type="dxa"/>
          </w:tcPr>
          <w:p w14:paraId="05325A02" w14:textId="77777777" w:rsidR="00344DD7" w:rsidRPr="00F7505C" w:rsidRDefault="00344DD7" w:rsidP="00DE5EC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0BF1C8A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EB6D2FD" w14:textId="7BBB7DAE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77B3ADA1" w14:textId="02608592" w:rsidR="00344DD7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44DD7" w:rsidRPr="00F7505C" w14:paraId="37E9814D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08B3DE" w14:textId="19A9C6B7" w:rsidR="00344DD7" w:rsidRPr="00F7505C" w:rsidRDefault="00344DD7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CE92569" w14:textId="6341F23C" w:rsidR="00344DD7" w:rsidRPr="00F7505C" w:rsidRDefault="008D5F26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  <w:gridSpan w:val="2"/>
          </w:tcPr>
          <w:p w14:paraId="274D1E37" w14:textId="1AA23B87" w:rsidR="00344DD7" w:rsidRPr="00F7505C" w:rsidRDefault="008D5F26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Campo para buscar uma chapa especifica de acordo com os parâmetros informados.</w:t>
            </w:r>
          </w:p>
        </w:tc>
        <w:tc>
          <w:tcPr>
            <w:tcW w:w="1246" w:type="dxa"/>
          </w:tcPr>
          <w:p w14:paraId="548CDB20" w14:textId="0FDB8C27" w:rsidR="00344DD7" w:rsidRPr="00F7505C" w:rsidRDefault="008D5F26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ABF4ED7" w14:textId="749C68EA" w:rsidR="00344DD7" w:rsidRPr="00F7505C" w:rsidRDefault="008D5F26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8405D61" w14:textId="2F71D46B" w:rsidR="00344DD7" w:rsidRPr="00F7505C" w:rsidRDefault="008D5F26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6C933A9" w14:textId="1BAF6826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1FCFCF0F" w14:textId="227D3342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3DA0B1FE" w14:textId="4BF0D28F" w:rsidR="001D520F" w:rsidRPr="00F7505C" w:rsidRDefault="001D520F" w:rsidP="001D520F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84B32D2" w14:textId="77777777" w:rsidR="00344DD7" w:rsidRPr="00F7505C" w:rsidRDefault="00344DD7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373FE" w:rsidRPr="00F7505C" w14:paraId="61AD37F2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242785" w14:textId="77777777" w:rsidR="003373FE" w:rsidRPr="00F7505C" w:rsidRDefault="003373FE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90CED76" w14:textId="4C69B7FC" w:rsidR="003373FE" w:rsidRPr="00F7505C" w:rsidRDefault="00246A07" w:rsidP="00DE5EC4">
            <w:pPr>
              <w:spacing w:before="60" w:after="60"/>
              <w:jc w:val="center"/>
              <w:rPr>
                <w:noProof/>
              </w:rPr>
            </w:pPr>
            <w:r w:rsidRPr="00F7505C">
              <w:rPr>
                <w:sz w:val="18"/>
                <w:szCs w:val="18"/>
              </w:rPr>
              <w:t>Bandeira + CE&lt;UF&gt;</w:t>
            </w:r>
          </w:p>
        </w:tc>
        <w:tc>
          <w:tcPr>
            <w:tcW w:w="1306" w:type="dxa"/>
            <w:gridSpan w:val="2"/>
          </w:tcPr>
          <w:p w14:paraId="3FFEA108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26748F97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Imagem</w:t>
            </w:r>
          </w:p>
          <w:p w14:paraId="60B56BF8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AFBFA50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BE9426" w14:textId="77777777" w:rsidR="003373FE" w:rsidRPr="00F7505C" w:rsidRDefault="003373FE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D463B69" w14:textId="77777777" w:rsidR="003373FE" w:rsidRPr="00F7505C" w:rsidRDefault="003373FE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2D166FB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668A53F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A622188" w14:textId="70CA8B58" w:rsidR="003373FE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17BA7" w:rsidRPr="00F7505C" w14:paraId="39F0E1F4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4A82A3" w14:textId="77777777" w:rsidR="00717BA7" w:rsidRPr="00F7505C" w:rsidRDefault="00717BA7" w:rsidP="00717BA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B828866" w14:textId="7984A285" w:rsidR="00717BA7" w:rsidRPr="00F7505C" w:rsidRDefault="00717BA7" w:rsidP="00717BA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Nº Chapa </w:t>
            </w:r>
          </w:p>
        </w:tc>
        <w:tc>
          <w:tcPr>
            <w:tcW w:w="1306" w:type="dxa"/>
            <w:gridSpan w:val="2"/>
          </w:tcPr>
          <w:p w14:paraId="79B77B15" w14:textId="08376E46" w:rsidR="00717BA7" w:rsidRPr="00F7505C" w:rsidRDefault="00717BA7" w:rsidP="00717BA7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número da chapa após o sorteio</w:t>
            </w:r>
          </w:p>
        </w:tc>
        <w:tc>
          <w:tcPr>
            <w:tcW w:w="1246" w:type="dxa"/>
          </w:tcPr>
          <w:p w14:paraId="0EF9C028" w14:textId="340599DC" w:rsidR="00717BA7" w:rsidRPr="00F7505C" w:rsidRDefault="00717BA7" w:rsidP="00717BA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  <w:gridSpan w:val="2"/>
          </w:tcPr>
          <w:p w14:paraId="1E4D64D2" w14:textId="19CD38E8" w:rsidR="00717BA7" w:rsidRPr="00F7505C" w:rsidRDefault="00717BA7" w:rsidP="00717BA7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A219F2A" w14:textId="710CDD2B" w:rsidR="00717BA7" w:rsidRPr="00F7505C" w:rsidRDefault="00717BA7" w:rsidP="00717BA7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D5DFB06" w14:textId="77777777" w:rsidR="00717BA7" w:rsidRPr="00F7505C" w:rsidRDefault="00717BA7" w:rsidP="00717BA7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973DC11" w14:textId="77777777" w:rsidR="00717BA7" w:rsidRPr="00F7505C" w:rsidRDefault="00717BA7" w:rsidP="00717BA7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6E3BDB1" w14:textId="2550A62E" w:rsidR="00717BA7" w:rsidRPr="00F7505C" w:rsidRDefault="00717BA7" w:rsidP="00717BA7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373FE" w:rsidRPr="00F7505C" w14:paraId="50E3B4DA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481B13" w14:textId="77777777" w:rsidR="003373FE" w:rsidRPr="00F7505C" w:rsidRDefault="003373FE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24391C6" w14:textId="4D6052AF" w:rsidR="003373FE" w:rsidRPr="00F7505C" w:rsidRDefault="005E2D1D" w:rsidP="00246A0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Responsável </w:t>
            </w:r>
            <w:r w:rsidR="007E76C6" w:rsidRPr="00F7505C">
              <w:rPr>
                <w:sz w:val="18"/>
                <w:szCs w:val="18"/>
              </w:rPr>
              <w:t xml:space="preserve">pela </w:t>
            </w:r>
            <w:r w:rsidRPr="00F7505C">
              <w:rPr>
                <w:sz w:val="18"/>
                <w:szCs w:val="18"/>
              </w:rPr>
              <w:t>Chapa</w:t>
            </w:r>
          </w:p>
        </w:tc>
        <w:tc>
          <w:tcPr>
            <w:tcW w:w="1306" w:type="dxa"/>
            <w:gridSpan w:val="2"/>
          </w:tcPr>
          <w:p w14:paraId="553C4C05" w14:textId="7C47C2CE" w:rsidR="003373FE" w:rsidRPr="00F7505C" w:rsidRDefault="005E2D1D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responsável por cadastrar a chapa e seus integrantes</w:t>
            </w:r>
          </w:p>
        </w:tc>
        <w:tc>
          <w:tcPr>
            <w:tcW w:w="1246" w:type="dxa"/>
          </w:tcPr>
          <w:p w14:paraId="053D35A9" w14:textId="1D03F51F" w:rsidR="003373FE" w:rsidRPr="00F7505C" w:rsidRDefault="005E2D1D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8403FB5" w14:textId="77777777" w:rsidR="003373FE" w:rsidRPr="00F7505C" w:rsidRDefault="003373FE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3D8B5C7" w14:textId="77777777" w:rsidR="003373FE" w:rsidRPr="00F7505C" w:rsidRDefault="003373FE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798113E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FDA4992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BC287E1" w14:textId="22040C41" w:rsidR="003373FE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373FE" w:rsidRPr="00F7505C" w14:paraId="0A53F401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9E0189" w14:textId="77777777" w:rsidR="003373FE" w:rsidRPr="00F7505C" w:rsidRDefault="003373FE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AADC5A7" w14:textId="34A61EFC" w:rsidR="003373FE" w:rsidRPr="00F7505C" w:rsidRDefault="003373FE" w:rsidP="005E2D1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Quantidade de</w:t>
            </w:r>
            <w:r w:rsidR="005E2D1D" w:rsidRPr="00F7505C">
              <w:rPr>
                <w:sz w:val="18"/>
                <w:szCs w:val="18"/>
              </w:rPr>
              <w:t xml:space="preserve"> membros</w:t>
            </w:r>
          </w:p>
        </w:tc>
        <w:tc>
          <w:tcPr>
            <w:tcW w:w="1306" w:type="dxa"/>
            <w:gridSpan w:val="2"/>
          </w:tcPr>
          <w:p w14:paraId="67846C2F" w14:textId="0B69F89D" w:rsidR="003373FE" w:rsidRPr="00F7505C" w:rsidRDefault="003373FE" w:rsidP="005E2D1D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quantidade</w:t>
            </w:r>
            <w:r w:rsidR="005E2D1D" w:rsidRPr="00F7505C">
              <w:rPr>
                <w:sz w:val="18"/>
                <w:szCs w:val="18"/>
              </w:rPr>
              <w:t xml:space="preserve"> de membros</w:t>
            </w:r>
            <w:r w:rsidRPr="00F7505C">
              <w:rPr>
                <w:sz w:val="18"/>
                <w:szCs w:val="18"/>
              </w:rPr>
              <w:t xml:space="preserve"> para cada </w:t>
            </w:r>
            <w:r w:rsidR="005E2D1D" w:rsidRPr="00F7505C">
              <w:rPr>
                <w:sz w:val="18"/>
                <w:szCs w:val="18"/>
              </w:rPr>
              <w:t>chapa cadastrada</w:t>
            </w:r>
            <w:r w:rsidRPr="00F7505C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5E374314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91547B6" w14:textId="77777777" w:rsidR="003373FE" w:rsidRPr="00F7505C" w:rsidRDefault="003373FE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06CC4BF" w14:textId="77777777" w:rsidR="003373FE" w:rsidRPr="00F7505C" w:rsidRDefault="003373FE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453BE8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F181344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7C48CA2" w14:textId="1056CF6A" w:rsidR="003373FE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373FE" w:rsidRPr="00F7505C" w14:paraId="0885C724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1C472F9" w14:textId="77777777" w:rsidR="003373FE" w:rsidRPr="00F7505C" w:rsidRDefault="003373FE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87BA587" w14:textId="73FB1F6B" w:rsidR="003373FE" w:rsidRPr="00F7505C" w:rsidRDefault="005E2D1D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Membros confirmados</w:t>
            </w:r>
          </w:p>
        </w:tc>
        <w:tc>
          <w:tcPr>
            <w:tcW w:w="1306" w:type="dxa"/>
            <w:gridSpan w:val="2"/>
          </w:tcPr>
          <w:p w14:paraId="3A8A1B89" w14:textId="6D698581" w:rsidR="003373FE" w:rsidRPr="00F7505C" w:rsidRDefault="003373FE" w:rsidP="005E2D1D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Retorna a quantidade de </w:t>
            </w:r>
            <w:r w:rsidR="005E2D1D" w:rsidRPr="00F7505C">
              <w:rPr>
                <w:sz w:val="18"/>
                <w:szCs w:val="18"/>
              </w:rPr>
              <w:t>membros que confirmaram sua participação na chapa</w:t>
            </w:r>
          </w:p>
        </w:tc>
        <w:tc>
          <w:tcPr>
            <w:tcW w:w="1246" w:type="dxa"/>
          </w:tcPr>
          <w:p w14:paraId="5F4F3B66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7DA68FB8" w14:textId="77777777" w:rsidR="003373FE" w:rsidRPr="00F7505C" w:rsidRDefault="003373FE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9E4739C" w14:textId="77777777" w:rsidR="003373FE" w:rsidRPr="00F7505C" w:rsidRDefault="003373FE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9A7E554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915A83F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C342BEB" w14:textId="6D5FD904" w:rsidR="003373FE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373FE" w:rsidRPr="00F7505C" w14:paraId="029FB465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3571B8" w14:textId="77777777" w:rsidR="003373FE" w:rsidRPr="00F7505C" w:rsidRDefault="003373FE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05857D2" w14:textId="0CB8FDDD" w:rsidR="003373FE" w:rsidRPr="00F7505C" w:rsidRDefault="003E49BD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Status da Chapa</w:t>
            </w:r>
          </w:p>
        </w:tc>
        <w:tc>
          <w:tcPr>
            <w:tcW w:w="1306" w:type="dxa"/>
            <w:gridSpan w:val="2"/>
          </w:tcPr>
          <w:p w14:paraId="282DBAB4" w14:textId="5B59FD6D" w:rsidR="003373FE" w:rsidRPr="00F7505C" w:rsidRDefault="003E49BD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status da chapa</w:t>
            </w:r>
          </w:p>
        </w:tc>
        <w:tc>
          <w:tcPr>
            <w:tcW w:w="1246" w:type="dxa"/>
          </w:tcPr>
          <w:p w14:paraId="7D6053B1" w14:textId="1C351449" w:rsidR="003373FE" w:rsidRPr="00F7505C" w:rsidRDefault="003E49BD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AFF2BB9" w14:textId="5DD14EFD" w:rsidR="003373FE" w:rsidRPr="00F7505C" w:rsidRDefault="00D5234F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Concluída</w:t>
            </w:r>
          </w:p>
          <w:p w14:paraId="7377B85D" w14:textId="6EDE68B0" w:rsidR="003E49BD" w:rsidRPr="00F7505C" w:rsidRDefault="003E49BD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Com Pendência</w:t>
            </w:r>
          </w:p>
        </w:tc>
        <w:tc>
          <w:tcPr>
            <w:tcW w:w="926" w:type="dxa"/>
          </w:tcPr>
          <w:p w14:paraId="52E8CCC8" w14:textId="77777777" w:rsidR="003373FE" w:rsidRPr="00F7505C" w:rsidRDefault="003373FE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EE465D4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B237A44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804FE61" w14:textId="1115618C" w:rsidR="003373FE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373FE" w:rsidRPr="00F7505C" w14:paraId="5A788711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3D84269" w14:textId="1A3D167A" w:rsidR="003373FE" w:rsidRPr="00F7505C" w:rsidRDefault="003373FE" w:rsidP="00DE5EC4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b/>
                <w:sz w:val="18"/>
                <w:szCs w:val="18"/>
              </w:rPr>
              <w:t>Ação</w:t>
            </w:r>
          </w:p>
        </w:tc>
      </w:tr>
      <w:tr w:rsidR="003373FE" w:rsidRPr="00F7505C" w14:paraId="42263974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E28E9C" w14:textId="77777777" w:rsidR="003373FE" w:rsidRPr="00F7505C" w:rsidRDefault="003373FE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85E50A" w14:textId="73E2C0F7" w:rsidR="003373FE" w:rsidRPr="00F7505C" w:rsidRDefault="001058C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7DB09FD3" w14:textId="05466F15" w:rsidR="003373FE" w:rsidRPr="00F7505C" w:rsidRDefault="003373FE" w:rsidP="00957ED9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Ao clicar no link o sistema redireciona para</w:t>
            </w:r>
            <w:r w:rsidR="00957ED9" w:rsidRPr="00F7505C">
              <w:rPr>
                <w:sz w:val="18"/>
                <w:szCs w:val="18"/>
              </w:rPr>
              <w:t xml:space="preserve"> interface que apresenta todos os </w:t>
            </w:r>
            <w:r w:rsidR="00957ED9" w:rsidRPr="00F7505C">
              <w:rPr>
                <w:sz w:val="18"/>
                <w:szCs w:val="18"/>
              </w:rPr>
              <w:lastRenderedPageBreak/>
              <w:t>dados da chapa conforme HST022.</w:t>
            </w:r>
          </w:p>
        </w:tc>
        <w:tc>
          <w:tcPr>
            <w:tcW w:w="1246" w:type="dxa"/>
          </w:tcPr>
          <w:p w14:paraId="7BF050C5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Link</w:t>
            </w:r>
          </w:p>
        </w:tc>
        <w:tc>
          <w:tcPr>
            <w:tcW w:w="1034" w:type="dxa"/>
            <w:gridSpan w:val="2"/>
          </w:tcPr>
          <w:p w14:paraId="5958601D" w14:textId="77777777" w:rsidR="003373FE" w:rsidRPr="00F7505C" w:rsidRDefault="001058C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Acessar Chapa</w:t>
            </w:r>
          </w:p>
          <w:p w14:paraId="5EED04D4" w14:textId="77777777" w:rsidR="001058C7" w:rsidRPr="00F7505C" w:rsidRDefault="001058C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Alterar Status da Chapa</w:t>
            </w:r>
          </w:p>
          <w:p w14:paraId="4D577DCB" w14:textId="5843E92B" w:rsidR="001058C7" w:rsidRPr="00F7505C" w:rsidRDefault="001058C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Excluir Chapa</w:t>
            </w:r>
          </w:p>
        </w:tc>
        <w:tc>
          <w:tcPr>
            <w:tcW w:w="926" w:type="dxa"/>
          </w:tcPr>
          <w:p w14:paraId="3081A1B3" w14:textId="77777777" w:rsidR="003373FE" w:rsidRPr="00F7505C" w:rsidRDefault="003373FE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B164D1C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198ECCF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78251868" w14:textId="7C4BEB55" w:rsidR="003373FE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_Ref23242781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373FE" w:rsidRPr="00F7505C" w14:paraId="21245D90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4F76F1BA" w14:textId="2E6C2F13" w:rsidR="003373FE" w:rsidRPr="00F7505C" w:rsidRDefault="003373FE" w:rsidP="00DE5EC4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3373FE" w:rsidRPr="00F7505C" w14:paraId="322C283A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B2633DC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53A02A87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428C724E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2109FE71" w14:textId="77777777" w:rsidR="003373FE" w:rsidRPr="00F7505C" w:rsidRDefault="003373FE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773024E" w14:textId="77777777" w:rsidR="003373FE" w:rsidRPr="00F7505C" w:rsidRDefault="003373FE" w:rsidP="00DE5EC4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F7505C">
              <w:rPr>
                <w:b/>
              </w:rPr>
              <w:t>Regras</w:t>
            </w:r>
          </w:p>
        </w:tc>
      </w:tr>
      <w:tr w:rsidR="003373FE" w:rsidRPr="00F7505C" w14:paraId="69F5B0EB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3101442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7AE603FC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2976" w:type="dxa"/>
            <w:gridSpan w:val="3"/>
          </w:tcPr>
          <w:p w14:paraId="6533DCD8" w14:textId="77777777" w:rsidR="003373FE" w:rsidRPr="00F7505C" w:rsidRDefault="003373FE" w:rsidP="00DE5EC4">
            <w:pPr>
              <w:spacing w:before="60" w:after="60"/>
              <w:rPr>
                <w:b/>
                <w:sz w:val="20"/>
              </w:rPr>
            </w:pPr>
          </w:p>
        </w:tc>
        <w:tc>
          <w:tcPr>
            <w:tcW w:w="1134" w:type="dxa"/>
            <w:gridSpan w:val="3"/>
          </w:tcPr>
          <w:p w14:paraId="11AC45E1" w14:textId="77777777" w:rsidR="003373FE" w:rsidRPr="00F7505C" w:rsidRDefault="003373FE" w:rsidP="00DE5EC4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2831" w:type="dxa"/>
          </w:tcPr>
          <w:p w14:paraId="19018270" w14:textId="77777777" w:rsidR="003373FE" w:rsidRPr="00F7505C" w:rsidRDefault="003373FE" w:rsidP="00DE5EC4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039F3213" w14:textId="77777777" w:rsidR="00916582" w:rsidRPr="00F7505C" w:rsidRDefault="00916582" w:rsidP="00916582">
      <w:pPr>
        <w:pStyle w:val="EstiloPrototipo3"/>
        <w:ind w:left="720"/>
      </w:pPr>
      <w:bookmarkStart w:id="19" w:name="_Ref23166170"/>
      <w:bookmarkStart w:id="20" w:name="_Ref22050463"/>
      <w:bookmarkStart w:id="21" w:name="_Ref22124335"/>
    </w:p>
    <w:p w14:paraId="48FCE52A" w14:textId="548174E3" w:rsidR="007C6241" w:rsidRPr="00F7505C" w:rsidRDefault="00F027FB" w:rsidP="00004355">
      <w:pPr>
        <w:pStyle w:val="EstiloPrototipo3"/>
        <w:numPr>
          <w:ilvl w:val="0"/>
          <w:numId w:val="5"/>
        </w:numPr>
      </w:pPr>
      <w:bookmarkStart w:id="22" w:name="_Ref26778850"/>
      <w:r w:rsidRPr="00F7505C">
        <w:t>Visualizar Chapas Criadas para IES</w:t>
      </w:r>
      <w:bookmarkEnd w:id="19"/>
      <w:bookmarkEnd w:id="22"/>
    </w:p>
    <w:p w14:paraId="056E0E4C" w14:textId="5DD3A5C0" w:rsidR="00F027FB" w:rsidRPr="00F7505C" w:rsidRDefault="00AB5440" w:rsidP="004063BA">
      <w:pPr>
        <w:pStyle w:val="EstiloPrototipo3"/>
      </w:pPr>
      <w:r w:rsidRPr="00F7505C">
        <w:rPr>
          <w:noProof/>
        </w:rPr>
        <w:drawing>
          <wp:inline distT="0" distB="0" distL="0" distR="0" wp14:anchorId="1B8AA665" wp14:editId="210C318E">
            <wp:extent cx="5760085" cy="58572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luid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4063BA" w:rsidRPr="00F7505C" w14:paraId="2113BBB7" w14:textId="77777777" w:rsidTr="00DE5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CFF8164" w14:textId="77777777" w:rsidR="004063BA" w:rsidRPr="00F7505C" w:rsidRDefault="004063BA" w:rsidP="00DE5EC4">
            <w:pPr>
              <w:pStyle w:val="EstiloPrototipo3"/>
              <w:jc w:val="center"/>
            </w:pPr>
            <w:r w:rsidRPr="00F7505C">
              <w:rPr>
                <w:sz w:val="24"/>
                <w:szCs w:val="24"/>
              </w:rPr>
              <w:t>Campos</w:t>
            </w:r>
          </w:p>
        </w:tc>
      </w:tr>
      <w:tr w:rsidR="004063BA" w:rsidRPr="00F7505C" w14:paraId="7C759877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D15128E" w14:textId="14109547" w:rsidR="004063BA" w:rsidRPr="00F7505C" w:rsidRDefault="004063BA" w:rsidP="00DE5EC4">
            <w:pPr>
              <w:pStyle w:val="EstiloPrototipo3"/>
              <w:jc w:val="center"/>
              <w:rPr>
                <w:sz w:val="24"/>
                <w:szCs w:val="24"/>
              </w:rPr>
            </w:pPr>
            <w:r w:rsidRPr="00F7505C">
              <w:rPr>
                <w:sz w:val="24"/>
                <w:szCs w:val="24"/>
              </w:rPr>
              <w:t xml:space="preserve">Visualizar Chapas </w:t>
            </w:r>
            <w:r w:rsidR="006D0A0B" w:rsidRPr="00F7505C">
              <w:rPr>
                <w:sz w:val="24"/>
                <w:szCs w:val="24"/>
              </w:rPr>
              <w:t>IES</w:t>
            </w:r>
          </w:p>
        </w:tc>
      </w:tr>
      <w:tr w:rsidR="004063BA" w:rsidRPr="00F7505C" w14:paraId="2FDA3148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66706FD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983F831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6D5594C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1CFAF38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2781E5CA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D59462F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4E63DB6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Regra</w:t>
            </w:r>
          </w:p>
        </w:tc>
      </w:tr>
      <w:tr w:rsidR="004063BA" w:rsidRPr="00F7505C" w14:paraId="2FBCDD81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A1598B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F500CA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  <w:gridSpan w:val="2"/>
          </w:tcPr>
          <w:p w14:paraId="5A2C104F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Campo para selecionar a quantidade de registro a </w:t>
            </w:r>
            <w:r w:rsidRPr="00F7505C">
              <w:rPr>
                <w:sz w:val="18"/>
                <w:szCs w:val="18"/>
              </w:rPr>
              <w:lastRenderedPageBreak/>
              <w:t>ser apresentado por página.</w:t>
            </w:r>
          </w:p>
        </w:tc>
        <w:tc>
          <w:tcPr>
            <w:tcW w:w="1246" w:type="dxa"/>
          </w:tcPr>
          <w:p w14:paraId="677A991D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Combobox de seleção única.</w:t>
            </w:r>
          </w:p>
        </w:tc>
        <w:tc>
          <w:tcPr>
            <w:tcW w:w="1034" w:type="dxa"/>
            <w:gridSpan w:val="2"/>
          </w:tcPr>
          <w:p w14:paraId="6550D562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10</w:t>
            </w:r>
          </w:p>
          <w:p w14:paraId="6917075C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25</w:t>
            </w:r>
          </w:p>
          <w:p w14:paraId="338250CE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50</w:t>
            </w:r>
          </w:p>
          <w:p w14:paraId="2962B665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100</w:t>
            </w:r>
          </w:p>
        </w:tc>
        <w:tc>
          <w:tcPr>
            <w:tcW w:w="926" w:type="dxa"/>
          </w:tcPr>
          <w:p w14:paraId="4AFC0613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2C19F89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912188C" w14:textId="3B3783B9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4181E862" w14:textId="079013EB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2703DFC1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8A78E6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4D03FF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  <w:gridSpan w:val="2"/>
          </w:tcPr>
          <w:p w14:paraId="479F0B9A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Campo para buscar uma chapa especifica de acordo com os parâmetros informados.</w:t>
            </w:r>
          </w:p>
        </w:tc>
        <w:tc>
          <w:tcPr>
            <w:tcW w:w="1246" w:type="dxa"/>
          </w:tcPr>
          <w:p w14:paraId="3B8CF51A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9A3BE56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9C9C58F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BC5355C" w14:textId="1A29E1CA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379CEC81" w14:textId="723E28FC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1CACAA09" w14:textId="3D58D18C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7F32CF05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AABC9B3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65C906" w14:textId="19C7E2FB" w:rsidR="004063BA" w:rsidRPr="00F7505C" w:rsidRDefault="00E53677" w:rsidP="00DE5EC4">
            <w:pPr>
              <w:spacing w:before="60" w:after="60"/>
              <w:jc w:val="center"/>
              <w:rPr>
                <w:noProof/>
              </w:rPr>
            </w:pPr>
            <w:r w:rsidRPr="00F7505C">
              <w:rPr>
                <w:sz w:val="18"/>
                <w:szCs w:val="18"/>
              </w:rPr>
              <w:t>Figura Brasil</w:t>
            </w:r>
          </w:p>
        </w:tc>
        <w:tc>
          <w:tcPr>
            <w:tcW w:w="1306" w:type="dxa"/>
            <w:gridSpan w:val="2"/>
          </w:tcPr>
          <w:p w14:paraId="5ADD9B5B" w14:textId="2E7AB92D" w:rsidR="004063BA" w:rsidRPr="00F7505C" w:rsidRDefault="004063BA" w:rsidP="00E5367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Retorna a imagem com a bandeira </w:t>
            </w:r>
            <w:r w:rsidR="00E53677" w:rsidRPr="00F7505C">
              <w:rPr>
                <w:sz w:val="18"/>
                <w:szCs w:val="18"/>
              </w:rPr>
              <w:t>do Brasil que representa a IES juntamente com a sigla IES</w:t>
            </w:r>
          </w:p>
        </w:tc>
        <w:tc>
          <w:tcPr>
            <w:tcW w:w="1246" w:type="dxa"/>
          </w:tcPr>
          <w:p w14:paraId="029DEA66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Imagem</w:t>
            </w:r>
          </w:p>
          <w:p w14:paraId="7F35F396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3CECBF6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F7380B2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D1D0ED2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B73ABD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715553C7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ECE662D" w14:textId="136BC406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53677" w:rsidRPr="00F7505C" w14:paraId="78BAD5F0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E6AC2B" w14:textId="77777777" w:rsidR="00E53677" w:rsidRPr="00F7505C" w:rsidRDefault="00E53677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D67D086" w14:textId="619C52E0" w:rsidR="00E53677" w:rsidRPr="00F7505C" w:rsidRDefault="00E5367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Estado</w:t>
            </w:r>
          </w:p>
        </w:tc>
        <w:tc>
          <w:tcPr>
            <w:tcW w:w="1306" w:type="dxa"/>
            <w:gridSpan w:val="2"/>
          </w:tcPr>
          <w:p w14:paraId="72B79BE3" w14:textId="0D7E746B" w:rsidR="00E53677" w:rsidRPr="00F7505C" w:rsidRDefault="00E53677" w:rsidP="00E5367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sigla de cada estado listado</w:t>
            </w:r>
          </w:p>
        </w:tc>
        <w:tc>
          <w:tcPr>
            <w:tcW w:w="1246" w:type="dxa"/>
          </w:tcPr>
          <w:p w14:paraId="08E4534C" w14:textId="391D3F78" w:rsidR="00E53677" w:rsidRPr="00F7505C" w:rsidRDefault="00E5367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A5C3997" w14:textId="3218B48A" w:rsidR="00E53677" w:rsidRPr="00F7505C" w:rsidRDefault="00E53677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UF</w:t>
            </w:r>
          </w:p>
        </w:tc>
        <w:tc>
          <w:tcPr>
            <w:tcW w:w="926" w:type="dxa"/>
          </w:tcPr>
          <w:p w14:paraId="7F1A2B6C" w14:textId="78D2D2B8" w:rsidR="00E53677" w:rsidRPr="00F7505C" w:rsidRDefault="00E53677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17BE171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8849879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A00B8B6" w14:textId="284BDDB1" w:rsidR="00E53677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646EA" w:rsidRPr="00F7505C" w14:paraId="39BD44D3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6F0DC3" w14:textId="77777777" w:rsidR="004646EA" w:rsidRPr="00F7505C" w:rsidRDefault="004646EA" w:rsidP="004646E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86FC816" w14:textId="10770E46" w:rsidR="004646EA" w:rsidRPr="00F7505C" w:rsidRDefault="004646EA" w:rsidP="004646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Nº da Chapa </w:t>
            </w:r>
          </w:p>
        </w:tc>
        <w:tc>
          <w:tcPr>
            <w:tcW w:w="1306" w:type="dxa"/>
            <w:gridSpan w:val="2"/>
          </w:tcPr>
          <w:p w14:paraId="435BAA17" w14:textId="763DF00C" w:rsidR="004646EA" w:rsidRPr="00F7505C" w:rsidRDefault="004646EA" w:rsidP="004646E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número da Chapa, conforme sorteio</w:t>
            </w:r>
          </w:p>
        </w:tc>
        <w:tc>
          <w:tcPr>
            <w:tcW w:w="1246" w:type="dxa"/>
          </w:tcPr>
          <w:p w14:paraId="2E9913BE" w14:textId="62EF12CB" w:rsidR="004646EA" w:rsidRPr="00F7505C" w:rsidRDefault="004646EA" w:rsidP="004646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Numérica</w:t>
            </w:r>
          </w:p>
        </w:tc>
        <w:tc>
          <w:tcPr>
            <w:tcW w:w="1034" w:type="dxa"/>
            <w:gridSpan w:val="2"/>
          </w:tcPr>
          <w:p w14:paraId="41971C44" w14:textId="0EA8C929" w:rsidR="004646EA" w:rsidRPr="00F7505C" w:rsidRDefault="004646EA" w:rsidP="004646EA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24380A" w14:textId="7C39DA38" w:rsidR="004646EA" w:rsidRPr="00F7505C" w:rsidRDefault="004646EA" w:rsidP="004646EA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2759C9D" w14:textId="77777777" w:rsidR="004646EA" w:rsidRPr="00F7505C" w:rsidRDefault="004646EA" w:rsidP="004646EA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506200F" w14:textId="77777777" w:rsidR="004646EA" w:rsidRPr="00F7505C" w:rsidRDefault="004646EA" w:rsidP="004646EA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186C195" w14:textId="01849C08" w:rsidR="004646EA" w:rsidRPr="00F7505C" w:rsidRDefault="004646EA" w:rsidP="004646EA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18A7C096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B3CEAA0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B01E70C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Responsável Pela Chapa</w:t>
            </w:r>
          </w:p>
        </w:tc>
        <w:tc>
          <w:tcPr>
            <w:tcW w:w="1306" w:type="dxa"/>
            <w:gridSpan w:val="2"/>
          </w:tcPr>
          <w:p w14:paraId="230998EB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responsável por cadastrar a chapa e seus integrantes</w:t>
            </w:r>
          </w:p>
        </w:tc>
        <w:tc>
          <w:tcPr>
            <w:tcW w:w="1246" w:type="dxa"/>
          </w:tcPr>
          <w:p w14:paraId="423C35E1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AEBCFA8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38A2E7B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1DA2D80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A1075A5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7260557" w14:textId="57629262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332DBEAE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693F622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55666AC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Quantidade de membros</w:t>
            </w:r>
          </w:p>
        </w:tc>
        <w:tc>
          <w:tcPr>
            <w:tcW w:w="1306" w:type="dxa"/>
            <w:gridSpan w:val="2"/>
          </w:tcPr>
          <w:p w14:paraId="7EAD92BF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quantidade de membros para cada chapa cadastrada.</w:t>
            </w:r>
          </w:p>
        </w:tc>
        <w:tc>
          <w:tcPr>
            <w:tcW w:w="1246" w:type="dxa"/>
          </w:tcPr>
          <w:p w14:paraId="63E3A76A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F9A7B6E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47DF058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47E153B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4014D8E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7E7A4172" w14:textId="7B968B45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51454C6C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F8F43F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5BF0953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Membros confirmados</w:t>
            </w:r>
          </w:p>
        </w:tc>
        <w:tc>
          <w:tcPr>
            <w:tcW w:w="1306" w:type="dxa"/>
            <w:gridSpan w:val="2"/>
          </w:tcPr>
          <w:p w14:paraId="3CD5997B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quantidade de membros que confirmaram sua participação na chapa</w:t>
            </w:r>
          </w:p>
        </w:tc>
        <w:tc>
          <w:tcPr>
            <w:tcW w:w="1246" w:type="dxa"/>
          </w:tcPr>
          <w:p w14:paraId="696DE5EA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81A20DE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6BBCD6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1090141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181C4BA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93855EE" w14:textId="5969E148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53677" w:rsidRPr="00F7505C" w14:paraId="0FC92CD0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91B794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33C9BA1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Status da Chapa</w:t>
            </w:r>
          </w:p>
        </w:tc>
        <w:tc>
          <w:tcPr>
            <w:tcW w:w="1306" w:type="dxa"/>
            <w:gridSpan w:val="2"/>
          </w:tcPr>
          <w:p w14:paraId="772B5AC8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status da chapa</w:t>
            </w:r>
          </w:p>
        </w:tc>
        <w:tc>
          <w:tcPr>
            <w:tcW w:w="1246" w:type="dxa"/>
          </w:tcPr>
          <w:p w14:paraId="5546AF0E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3B6846E" w14:textId="4788D98C" w:rsidR="004063BA" w:rsidRPr="00F7505C" w:rsidRDefault="00D5234F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Concluída</w:t>
            </w:r>
          </w:p>
          <w:p w14:paraId="5C03295B" w14:textId="77777777" w:rsidR="004063BA" w:rsidRPr="00F7505C" w:rsidRDefault="004063BA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Com Pendência</w:t>
            </w:r>
          </w:p>
        </w:tc>
        <w:tc>
          <w:tcPr>
            <w:tcW w:w="926" w:type="dxa"/>
          </w:tcPr>
          <w:p w14:paraId="00566726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A64CA32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7ADA399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DBFBD2D" w14:textId="4DF473E0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3A1FD881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3C8D1A8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b/>
                <w:sz w:val="18"/>
                <w:szCs w:val="18"/>
              </w:rPr>
              <w:t>Ação</w:t>
            </w:r>
          </w:p>
        </w:tc>
      </w:tr>
      <w:tr w:rsidR="00E53677" w:rsidRPr="00F7505C" w14:paraId="740D9C39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C19AF0" w14:textId="77777777" w:rsidR="004063BA" w:rsidRPr="00F7505C" w:rsidRDefault="004063BA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861CD5F" w14:textId="34699167" w:rsidR="004063BA" w:rsidRPr="00F7505C" w:rsidRDefault="00CF1717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2B106372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Ao clicar no link o sistema redireciona para interface que apresenta todos os dados da chapa conforme HST022.</w:t>
            </w:r>
          </w:p>
        </w:tc>
        <w:tc>
          <w:tcPr>
            <w:tcW w:w="1246" w:type="dxa"/>
          </w:tcPr>
          <w:p w14:paraId="2EC3CD27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0A28520F" w14:textId="77777777" w:rsidR="00CF1717" w:rsidRPr="00F7505C" w:rsidRDefault="00CF1717" w:rsidP="00CF1717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Chapa</w:t>
            </w:r>
          </w:p>
          <w:p w14:paraId="47E0B56F" w14:textId="77777777" w:rsidR="00CF1717" w:rsidRPr="00F7505C" w:rsidRDefault="00CF1717" w:rsidP="00CF1717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Alterar Status da Chapa</w:t>
            </w:r>
          </w:p>
          <w:p w14:paraId="28A2289C" w14:textId="129D2EB5" w:rsidR="004063BA" w:rsidRPr="00F7505C" w:rsidRDefault="00CF1717" w:rsidP="00CF1717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Excluir Chapa</w:t>
            </w:r>
          </w:p>
        </w:tc>
        <w:tc>
          <w:tcPr>
            <w:tcW w:w="926" w:type="dxa"/>
          </w:tcPr>
          <w:p w14:paraId="6FFCC189" w14:textId="77777777" w:rsidR="004063BA" w:rsidRPr="00F7505C" w:rsidRDefault="004063BA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9EA2EB" w14:textId="77777777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1DCEAE9" w14:textId="0F90C2D9" w:rsidR="00E1221E" w:rsidRPr="00F7505C" w:rsidRDefault="00E1221E" w:rsidP="00E1221E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4E998EF1" w14:textId="360E47B8" w:rsidR="004063BA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_Ref23751992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63BA" w:rsidRPr="00F7505C" w14:paraId="31ED4ABE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492F2D65" w14:textId="77777777" w:rsidR="004063BA" w:rsidRPr="00F7505C" w:rsidRDefault="004063BA" w:rsidP="00DE5EC4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4"/>
                <w:szCs w:val="24"/>
              </w:rPr>
              <w:t>Comandos</w:t>
            </w:r>
          </w:p>
        </w:tc>
      </w:tr>
      <w:tr w:rsidR="00E53677" w:rsidRPr="00F7505C" w14:paraId="78C71C7C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75926B3" w14:textId="77777777" w:rsidR="004063BA" w:rsidRPr="00F7505C" w:rsidRDefault="004063BA" w:rsidP="00DE5EC4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22E8C67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ECD0A22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B0A9577" w14:textId="77777777" w:rsidR="004063BA" w:rsidRPr="00F7505C" w:rsidRDefault="004063BA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4014CB46" w14:textId="77777777" w:rsidR="004063BA" w:rsidRPr="00F7505C" w:rsidRDefault="004063BA" w:rsidP="00DE5EC4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F7505C">
              <w:rPr>
                <w:b/>
              </w:rPr>
              <w:t>Regras</w:t>
            </w:r>
          </w:p>
        </w:tc>
      </w:tr>
    </w:tbl>
    <w:p w14:paraId="72BBBFE8" w14:textId="19C8F966" w:rsidR="004703E4" w:rsidRPr="00F7505C" w:rsidRDefault="004208E1" w:rsidP="00004355">
      <w:pPr>
        <w:pStyle w:val="EstiloPrototipo3"/>
        <w:numPr>
          <w:ilvl w:val="0"/>
          <w:numId w:val="5"/>
        </w:numPr>
      </w:pPr>
      <w:bookmarkStart w:id="23" w:name="_Ref23260945"/>
      <w:bookmarkStart w:id="24" w:name="_Ref23250790"/>
      <w:bookmarkStart w:id="25" w:name="_Ref23251772"/>
      <w:r w:rsidRPr="00F7505C">
        <w:t>Histórico</w:t>
      </w:r>
      <w:bookmarkEnd w:id="23"/>
      <w:r w:rsidRPr="00F7505C">
        <w:t xml:space="preserve"> </w:t>
      </w:r>
      <w:bookmarkEnd w:id="20"/>
      <w:bookmarkEnd w:id="21"/>
      <w:bookmarkEnd w:id="24"/>
      <w:bookmarkEnd w:id="25"/>
    </w:p>
    <w:p w14:paraId="755C256D" w14:textId="0D6A0AE6" w:rsidR="000B0AF5" w:rsidRPr="00F7505C" w:rsidRDefault="005069C3" w:rsidP="00643E44">
      <w:pPr>
        <w:pStyle w:val="EstiloPrototipo3"/>
        <w:tabs>
          <w:tab w:val="clear" w:pos="425"/>
        </w:tabs>
        <w:ind w:left="426" w:hanging="426"/>
      </w:pPr>
      <w:r w:rsidRPr="00F7505C">
        <w:rPr>
          <w:noProof/>
        </w:rPr>
        <w:drawing>
          <wp:inline distT="0" distB="0" distL="0" distR="0" wp14:anchorId="3830E41C" wp14:editId="012D07E2">
            <wp:extent cx="5760085" cy="39560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luid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381C" w14:textId="4668826C" w:rsidR="0007313D" w:rsidRPr="00F7505C" w:rsidRDefault="0007313D" w:rsidP="000B0AF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F45FD4" w:rsidRPr="00F7505C" w14:paraId="4D8F70FE" w14:textId="77777777" w:rsidTr="00DE5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96CCA08" w14:textId="77777777" w:rsidR="00F45FD4" w:rsidRPr="00F7505C" w:rsidRDefault="00F45FD4" w:rsidP="00DE5EC4">
            <w:pPr>
              <w:pStyle w:val="EstiloPrototipo3"/>
              <w:jc w:val="center"/>
            </w:pPr>
            <w:bookmarkStart w:id="26" w:name="_Ref22048625"/>
            <w:r w:rsidRPr="00F7505C">
              <w:rPr>
                <w:sz w:val="24"/>
                <w:szCs w:val="24"/>
              </w:rPr>
              <w:t>Campos</w:t>
            </w:r>
          </w:p>
        </w:tc>
      </w:tr>
      <w:tr w:rsidR="00F45FD4" w:rsidRPr="00F7505C" w14:paraId="67F6EC8E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2EEA32F" w14:textId="4C5E96E9" w:rsidR="00F45FD4" w:rsidRPr="00F7505C" w:rsidRDefault="00F45FD4" w:rsidP="00F45FD4">
            <w:pPr>
              <w:pStyle w:val="EstiloPrototipo3"/>
              <w:jc w:val="center"/>
              <w:rPr>
                <w:sz w:val="24"/>
                <w:szCs w:val="24"/>
              </w:rPr>
            </w:pPr>
            <w:r w:rsidRPr="00F7505C">
              <w:rPr>
                <w:sz w:val="24"/>
                <w:szCs w:val="24"/>
              </w:rPr>
              <w:t>Visualizar Histórico</w:t>
            </w:r>
          </w:p>
        </w:tc>
      </w:tr>
      <w:tr w:rsidR="00F45FD4" w:rsidRPr="00F7505C" w14:paraId="11904625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6DE036B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0E35CEB4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41479706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2798D87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C3777C4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6FA80A2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32585F1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Regra</w:t>
            </w:r>
          </w:p>
        </w:tc>
      </w:tr>
      <w:tr w:rsidR="00F45FD4" w:rsidRPr="00F7505C" w14:paraId="0C580EB2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6DFB9E1" w14:textId="7777777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FEACEAC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  <w:gridSpan w:val="2"/>
          </w:tcPr>
          <w:p w14:paraId="5E075F78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Campo para selecionar a quantidade </w:t>
            </w:r>
            <w:r w:rsidRPr="00F7505C">
              <w:rPr>
                <w:sz w:val="18"/>
                <w:szCs w:val="18"/>
              </w:rPr>
              <w:lastRenderedPageBreak/>
              <w:t>de registro a ser apresentado por página.</w:t>
            </w:r>
          </w:p>
        </w:tc>
        <w:tc>
          <w:tcPr>
            <w:tcW w:w="1246" w:type="dxa"/>
          </w:tcPr>
          <w:p w14:paraId="5BE66744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Combobox de seleção única.</w:t>
            </w:r>
          </w:p>
        </w:tc>
        <w:tc>
          <w:tcPr>
            <w:tcW w:w="1034" w:type="dxa"/>
            <w:gridSpan w:val="2"/>
          </w:tcPr>
          <w:p w14:paraId="31149264" w14:textId="77777777" w:rsidR="00F45FD4" w:rsidRPr="00F7505C" w:rsidRDefault="00F45FD4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10</w:t>
            </w:r>
          </w:p>
          <w:p w14:paraId="7D40D560" w14:textId="77777777" w:rsidR="00F45FD4" w:rsidRPr="00F7505C" w:rsidRDefault="00F45FD4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25</w:t>
            </w:r>
          </w:p>
          <w:p w14:paraId="3B46B5EB" w14:textId="77777777" w:rsidR="00F45FD4" w:rsidRPr="00F7505C" w:rsidRDefault="00F45FD4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50</w:t>
            </w:r>
          </w:p>
          <w:p w14:paraId="22BDBD88" w14:textId="77777777" w:rsidR="00F45FD4" w:rsidRPr="00F7505C" w:rsidRDefault="00F45FD4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100</w:t>
            </w:r>
          </w:p>
        </w:tc>
        <w:tc>
          <w:tcPr>
            <w:tcW w:w="926" w:type="dxa"/>
          </w:tcPr>
          <w:p w14:paraId="641CD6FB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98D852B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53A9471" w14:textId="36EAF436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41704D73" w14:textId="5CE23489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53AD02F5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3874F1" w14:textId="7777777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5EB16D1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  <w:gridSpan w:val="2"/>
          </w:tcPr>
          <w:p w14:paraId="56D744E3" w14:textId="491EAEC9" w:rsidR="00F45FD4" w:rsidRPr="00F7505C" w:rsidRDefault="00F45FD4" w:rsidP="00397A9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Campo para buscar </w:t>
            </w:r>
            <w:r w:rsidR="00397A9A" w:rsidRPr="00F7505C">
              <w:rPr>
                <w:sz w:val="18"/>
                <w:szCs w:val="18"/>
              </w:rPr>
              <w:t>um registro especifico</w:t>
            </w:r>
            <w:r w:rsidRPr="00F7505C">
              <w:rPr>
                <w:sz w:val="18"/>
                <w:szCs w:val="18"/>
              </w:rPr>
              <w:t xml:space="preserve"> de acordo com os parâmetros informados.</w:t>
            </w:r>
          </w:p>
        </w:tc>
        <w:tc>
          <w:tcPr>
            <w:tcW w:w="1246" w:type="dxa"/>
          </w:tcPr>
          <w:p w14:paraId="1B7AA723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B6AA80E" w14:textId="77777777" w:rsidR="00F45FD4" w:rsidRPr="00F7505C" w:rsidRDefault="00F45FD4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BDFFB8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EA7808C" w14:textId="7A631828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2AFB7F42" w14:textId="6BA083A8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75081F7D" w14:textId="6D064BAD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404320F4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575748" w14:textId="7777777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BC3CAC" w14:textId="1726CF74" w:rsidR="00F45FD4" w:rsidRPr="00F7505C" w:rsidRDefault="00FB599F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Responsável</w:t>
            </w:r>
          </w:p>
        </w:tc>
        <w:tc>
          <w:tcPr>
            <w:tcW w:w="1306" w:type="dxa"/>
            <w:gridSpan w:val="2"/>
          </w:tcPr>
          <w:p w14:paraId="04707252" w14:textId="3582F745" w:rsidR="00F45FD4" w:rsidRPr="00F7505C" w:rsidRDefault="00FB599F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Retorna o </w:t>
            </w:r>
            <w:r w:rsidR="001277BD" w:rsidRPr="00F7505C">
              <w:rPr>
                <w:sz w:val="18"/>
                <w:szCs w:val="18"/>
              </w:rPr>
              <w:t xml:space="preserve">nome do </w:t>
            </w:r>
            <w:r w:rsidRPr="00F7505C">
              <w:rPr>
                <w:sz w:val="18"/>
                <w:szCs w:val="18"/>
              </w:rPr>
              <w:t>responsável</w:t>
            </w:r>
            <w:r w:rsidR="001277BD" w:rsidRPr="00F7505C">
              <w:rPr>
                <w:sz w:val="18"/>
                <w:szCs w:val="18"/>
              </w:rPr>
              <w:t xml:space="preserve"> de acordo com a base do SICCAL</w:t>
            </w:r>
            <w:r w:rsidRPr="00F7505C">
              <w:rPr>
                <w:sz w:val="18"/>
                <w:szCs w:val="18"/>
              </w:rPr>
              <w:t xml:space="preserve"> que realizou ação no sistema.</w:t>
            </w:r>
          </w:p>
        </w:tc>
        <w:tc>
          <w:tcPr>
            <w:tcW w:w="1246" w:type="dxa"/>
          </w:tcPr>
          <w:p w14:paraId="75424171" w14:textId="12188381" w:rsidR="00F45FD4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9D570FC" w14:textId="74F21E75" w:rsidR="00F45FD4" w:rsidRPr="00F7505C" w:rsidRDefault="00F70106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C5C1A6F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E7C2AA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123A655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46EF894" w14:textId="259218DF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73579543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540CA6" w14:textId="7777777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763E9B" w14:textId="6F3ECFD3" w:rsidR="00F45FD4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Data/Hora</w:t>
            </w:r>
          </w:p>
        </w:tc>
        <w:tc>
          <w:tcPr>
            <w:tcW w:w="1306" w:type="dxa"/>
            <w:gridSpan w:val="2"/>
          </w:tcPr>
          <w:p w14:paraId="144C9548" w14:textId="59AA4AF6" w:rsidR="00F45FD4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data e o horário que foi realizado a ação.</w:t>
            </w:r>
          </w:p>
        </w:tc>
        <w:tc>
          <w:tcPr>
            <w:tcW w:w="1246" w:type="dxa"/>
          </w:tcPr>
          <w:p w14:paraId="37222432" w14:textId="77777777" w:rsidR="00F45FD4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Data</w:t>
            </w:r>
          </w:p>
          <w:p w14:paraId="59079DE2" w14:textId="3E15E20E" w:rsidR="00D01982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Hora</w:t>
            </w:r>
          </w:p>
        </w:tc>
        <w:tc>
          <w:tcPr>
            <w:tcW w:w="1034" w:type="dxa"/>
            <w:gridSpan w:val="2"/>
          </w:tcPr>
          <w:p w14:paraId="1440BFD2" w14:textId="6CAF6EB7" w:rsidR="00F45FD4" w:rsidRPr="00F7505C" w:rsidRDefault="00D01982" w:rsidP="00D01982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dd/MM/YYYY 00:00</w:t>
            </w:r>
          </w:p>
        </w:tc>
        <w:tc>
          <w:tcPr>
            <w:tcW w:w="926" w:type="dxa"/>
          </w:tcPr>
          <w:p w14:paraId="130B912A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FB0FC06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3C1304C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DCCC2BD" w14:textId="70D0E193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5E924BB4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062BEC" w14:textId="33D36CE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1CFA486" w14:textId="5FC13F92" w:rsidR="00F45FD4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Origem</w:t>
            </w:r>
          </w:p>
        </w:tc>
        <w:tc>
          <w:tcPr>
            <w:tcW w:w="1306" w:type="dxa"/>
            <w:gridSpan w:val="2"/>
          </w:tcPr>
          <w:p w14:paraId="55E76D77" w14:textId="78616475" w:rsidR="00F45FD4" w:rsidRPr="00F7505C" w:rsidRDefault="00D01982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qual foi o módulo houve a ação</w:t>
            </w:r>
          </w:p>
        </w:tc>
        <w:tc>
          <w:tcPr>
            <w:tcW w:w="1246" w:type="dxa"/>
          </w:tcPr>
          <w:p w14:paraId="2A5F5555" w14:textId="73F8BBE4" w:rsidR="00F45FD4" w:rsidRPr="00F7505C" w:rsidRDefault="00D01982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945E945" w14:textId="77777777" w:rsidR="00F45FD4" w:rsidRPr="00F7505C" w:rsidRDefault="00D01982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Profissional</w:t>
            </w:r>
          </w:p>
          <w:p w14:paraId="162A3FCF" w14:textId="77777777" w:rsidR="00D01982" w:rsidRPr="00F7505C" w:rsidRDefault="00D01982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Corporativo</w:t>
            </w:r>
          </w:p>
          <w:p w14:paraId="26597552" w14:textId="5CAD3EF9" w:rsidR="00D01982" w:rsidRPr="00F7505C" w:rsidRDefault="00D01982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RRT Social</w:t>
            </w:r>
          </w:p>
        </w:tc>
        <w:tc>
          <w:tcPr>
            <w:tcW w:w="926" w:type="dxa"/>
          </w:tcPr>
          <w:p w14:paraId="50F6A3A7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5669D57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CAEE242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0F127D8" w14:textId="186AB7F2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090E1EDF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D6F281C" w14:textId="6DDE9621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628D58" w14:textId="7A12A741" w:rsidR="00F45FD4" w:rsidRPr="00F7505C" w:rsidRDefault="00AE51E8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0BD53446" w14:textId="449789D6" w:rsidR="00F45FD4" w:rsidRPr="00F7505C" w:rsidRDefault="00AE51E8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estado a qual a chapa que recebeu alguma ação pertence.</w:t>
            </w:r>
          </w:p>
        </w:tc>
        <w:tc>
          <w:tcPr>
            <w:tcW w:w="1246" w:type="dxa"/>
          </w:tcPr>
          <w:p w14:paraId="0D4329F7" w14:textId="38210204" w:rsidR="00F45FD4" w:rsidRPr="00F7505C" w:rsidRDefault="00AE51E8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4AD959C" w14:textId="5AB99BB4" w:rsidR="00F45FD4" w:rsidRPr="00F7505C" w:rsidRDefault="00AE51E8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UF</w:t>
            </w:r>
          </w:p>
        </w:tc>
        <w:tc>
          <w:tcPr>
            <w:tcW w:w="926" w:type="dxa"/>
          </w:tcPr>
          <w:p w14:paraId="72517A4E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C2AB4AC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D621B41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ACDED1C" w14:textId="511F75FC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470221F7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C3005D" w14:textId="7777777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CF1E832" w14:textId="5E29458B" w:rsidR="00F45FD4" w:rsidRPr="00F7505C" w:rsidRDefault="00B27528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27659C1C" w14:textId="6BE93DF9" w:rsidR="00F45FD4" w:rsidRPr="00F7505C" w:rsidRDefault="00B27528" w:rsidP="00B27528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a ação que foi realizada em uma determinada chapa.</w:t>
            </w:r>
          </w:p>
        </w:tc>
        <w:tc>
          <w:tcPr>
            <w:tcW w:w="1246" w:type="dxa"/>
          </w:tcPr>
          <w:p w14:paraId="00229EC4" w14:textId="2195B065" w:rsidR="00F45FD4" w:rsidRPr="00F7505C" w:rsidRDefault="00B27528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B316858" w14:textId="372723B6" w:rsidR="00F45FD4" w:rsidRPr="00F7505C" w:rsidRDefault="00F70106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17CD914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BC4E54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E15AB74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DA0A5B6" w14:textId="3EFE31CB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A2647" w:rsidRPr="00F7505C" w14:paraId="7EF1CB26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2C428C" w14:textId="77777777" w:rsidR="00CA2647" w:rsidRPr="00F7505C" w:rsidRDefault="00CA2647" w:rsidP="00CA264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01C0D6" w14:textId="44CE18CE" w:rsidR="00CA2647" w:rsidRPr="00F7505C" w:rsidRDefault="00CA2647" w:rsidP="00CA26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Nº da Chapa</w:t>
            </w:r>
          </w:p>
        </w:tc>
        <w:tc>
          <w:tcPr>
            <w:tcW w:w="1306" w:type="dxa"/>
            <w:gridSpan w:val="2"/>
          </w:tcPr>
          <w:p w14:paraId="7C4FB29F" w14:textId="28E0EA6E" w:rsidR="00CA2647" w:rsidRPr="00F7505C" w:rsidRDefault="00CA2647" w:rsidP="00CA2647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Retorna o número da chapa após o sorteio</w:t>
            </w:r>
          </w:p>
        </w:tc>
        <w:tc>
          <w:tcPr>
            <w:tcW w:w="1246" w:type="dxa"/>
          </w:tcPr>
          <w:p w14:paraId="188478A6" w14:textId="11B65BC5" w:rsidR="00CA2647" w:rsidRPr="00F7505C" w:rsidRDefault="00CA2647" w:rsidP="00CA26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D152796" w14:textId="7EF28F8D" w:rsidR="00CA2647" w:rsidRPr="00F7505C" w:rsidRDefault="00CA2647" w:rsidP="00CA2647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9C7093" w14:textId="3A7A213D" w:rsidR="00CA2647" w:rsidRPr="00F7505C" w:rsidRDefault="00CA2647" w:rsidP="00CA2647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A59F54D" w14:textId="77777777" w:rsidR="00CA2647" w:rsidRPr="00F7505C" w:rsidRDefault="00CA2647" w:rsidP="00CA2647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8248A80" w14:textId="77777777" w:rsidR="00CA2647" w:rsidRPr="00F7505C" w:rsidRDefault="00CA2647" w:rsidP="00CA2647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F976B07" w14:textId="38C90C24" w:rsidR="00CA2647" w:rsidRPr="00F7505C" w:rsidRDefault="00CA2647" w:rsidP="00CA2647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10192FD2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DDDB78" w14:textId="77777777" w:rsidR="00F45FD4" w:rsidRPr="00F7505C" w:rsidRDefault="00F45FD4" w:rsidP="00DE5EC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5396328" w14:textId="0F061AED" w:rsidR="00F45FD4" w:rsidRPr="00F7505C" w:rsidRDefault="00B27528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Justificativa</w:t>
            </w:r>
          </w:p>
        </w:tc>
        <w:tc>
          <w:tcPr>
            <w:tcW w:w="1306" w:type="dxa"/>
            <w:gridSpan w:val="2"/>
          </w:tcPr>
          <w:p w14:paraId="159DEA33" w14:textId="5C9C65F3" w:rsidR="00F45FD4" w:rsidRPr="00F7505C" w:rsidRDefault="00B27528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 xml:space="preserve">Retorna a justificativa que foi inserida pelo responsável para realizar </w:t>
            </w:r>
            <w:r w:rsidRPr="00F7505C">
              <w:rPr>
                <w:sz w:val="18"/>
                <w:szCs w:val="18"/>
              </w:rPr>
              <w:lastRenderedPageBreak/>
              <w:t>determinada ação.</w:t>
            </w:r>
          </w:p>
        </w:tc>
        <w:tc>
          <w:tcPr>
            <w:tcW w:w="1246" w:type="dxa"/>
          </w:tcPr>
          <w:p w14:paraId="662E52E2" w14:textId="503E34E8" w:rsidR="00F45FD4" w:rsidRPr="00F7505C" w:rsidRDefault="00B27528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0849A90D" w14:textId="7391CFFC" w:rsidR="00F45FD4" w:rsidRPr="00F7505C" w:rsidRDefault="00F70106" w:rsidP="00DE5EC4">
            <w:pPr>
              <w:jc w:val="center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CE7025C" w14:textId="77777777" w:rsidR="00F45FD4" w:rsidRPr="00F7505C" w:rsidRDefault="00F45FD4" w:rsidP="00DE5EC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05F712A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884FA93" w14:textId="77777777" w:rsidR="009A3C32" w:rsidRPr="00F7505C" w:rsidRDefault="009A3C32" w:rsidP="009A3C32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F7505C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5524476" w14:textId="13E3A14A" w:rsidR="00F45FD4" w:rsidRPr="00F7505C" w:rsidRDefault="001D520F" w:rsidP="00DE5EC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F7505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7505C">
              <w:rPr>
                <w:color w:val="31849B" w:themeColor="accent5" w:themeShade="BF"/>
                <w:sz w:val="18"/>
                <w:szCs w:val="18"/>
              </w:rPr>
              <w:instrText xml:space="preserve"> REF _Ref23752042 \r \h </w:instrText>
            </w:r>
            <w:r w:rsidR="00292DEC" w:rsidRPr="00F7505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7505C">
              <w:rPr>
                <w:color w:val="31849B" w:themeColor="accent5" w:themeShade="BF"/>
                <w:sz w:val="18"/>
                <w:szCs w:val="18"/>
              </w:rPr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F7505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7505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5FD4" w:rsidRPr="00F7505C" w14:paraId="77B55D68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0DD32168" w14:textId="77777777" w:rsidR="00F45FD4" w:rsidRPr="00F7505C" w:rsidRDefault="00F45FD4" w:rsidP="00DE5EC4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F45FD4" w:rsidRPr="00F7505C" w14:paraId="31201F92" w14:textId="77777777" w:rsidTr="00DE5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3CD5BB1" w14:textId="77777777" w:rsidR="00F45FD4" w:rsidRPr="00F7505C" w:rsidRDefault="00F45FD4" w:rsidP="00DE5EC4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84340FB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4720D96A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24197A4" w14:textId="77777777" w:rsidR="00F45FD4" w:rsidRPr="00F7505C" w:rsidRDefault="00F45FD4" w:rsidP="00DE5EC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7505C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39634A24" w14:textId="77777777" w:rsidR="00F45FD4" w:rsidRPr="00F7505C" w:rsidRDefault="00F45FD4" w:rsidP="00DE5EC4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F7505C">
              <w:rPr>
                <w:b/>
              </w:rPr>
              <w:t>Regras</w:t>
            </w:r>
          </w:p>
        </w:tc>
      </w:tr>
      <w:tr w:rsidR="00432E3D" w:rsidRPr="00F7505C" w14:paraId="7EF9C5F3" w14:textId="77777777" w:rsidTr="00DE5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18AA63EE" w14:textId="77777777" w:rsidR="00432E3D" w:rsidRPr="00F7505C" w:rsidRDefault="00432E3D" w:rsidP="00DE5EC4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5BC869EA" w14:textId="367503A6" w:rsidR="00432E3D" w:rsidRPr="00F7505C" w:rsidRDefault="00432E3D" w:rsidP="00DE5EC4">
            <w:pPr>
              <w:spacing w:before="60" w:after="60"/>
              <w:jc w:val="center"/>
              <w:rPr>
                <w:sz w:val="20"/>
              </w:rPr>
            </w:pPr>
            <w:r w:rsidRPr="00F7505C">
              <w:rPr>
                <w:sz w:val="20"/>
              </w:rPr>
              <w:t>Paginação</w:t>
            </w:r>
          </w:p>
        </w:tc>
        <w:tc>
          <w:tcPr>
            <w:tcW w:w="2976" w:type="dxa"/>
            <w:gridSpan w:val="3"/>
          </w:tcPr>
          <w:p w14:paraId="329428A6" w14:textId="1E9BEA9B" w:rsidR="00432E3D" w:rsidRPr="00F7505C" w:rsidRDefault="00432E3D" w:rsidP="00DE5EC4">
            <w:pPr>
              <w:spacing w:before="60" w:after="60"/>
              <w:jc w:val="center"/>
              <w:rPr>
                <w:sz w:val="20"/>
              </w:rPr>
            </w:pPr>
            <w:r w:rsidRPr="00F7505C">
              <w:rPr>
                <w:sz w:val="20"/>
              </w:rPr>
              <w:t>Botão para navegar entre as páginas que possuem paginação.</w:t>
            </w:r>
          </w:p>
        </w:tc>
        <w:tc>
          <w:tcPr>
            <w:tcW w:w="1134" w:type="dxa"/>
            <w:gridSpan w:val="3"/>
          </w:tcPr>
          <w:p w14:paraId="78E83EB2" w14:textId="1FE87765" w:rsidR="00432E3D" w:rsidRPr="00F7505C" w:rsidRDefault="00432E3D" w:rsidP="00DE5EC4">
            <w:pPr>
              <w:spacing w:before="60" w:after="60"/>
              <w:jc w:val="center"/>
              <w:rPr>
                <w:sz w:val="20"/>
              </w:rPr>
            </w:pPr>
            <w:r w:rsidRPr="00F7505C">
              <w:rPr>
                <w:sz w:val="20"/>
              </w:rPr>
              <w:t>Botão</w:t>
            </w:r>
          </w:p>
        </w:tc>
        <w:tc>
          <w:tcPr>
            <w:tcW w:w="2831" w:type="dxa"/>
          </w:tcPr>
          <w:p w14:paraId="00BA1D11" w14:textId="77777777" w:rsidR="00432E3D" w:rsidRPr="00F7505C" w:rsidRDefault="00432E3D" w:rsidP="00DE5EC4">
            <w:pPr>
              <w:pStyle w:val="PargrafodaLista"/>
              <w:spacing w:before="60" w:after="60"/>
              <w:ind w:left="342"/>
              <w:rPr>
                <w:b/>
              </w:rPr>
            </w:pPr>
          </w:p>
        </w:tc>
      </w:tr>
    </w:tbl>
    <w:p w14:paraId="2474AB20" w14:textId="508DBA96" w:rsidR="003C1712" w:rsidRPr="00F7505C" w:rsidRDefault="003C1712" w:rsidP="003C1712">
      <w:pPr>
        <w:pStyle w:val="EstiloPrototipo3"/>
        <w:numPr>
          <w:ilvl w:val="0"/>
          <w:numId w:val="5"/>
        </w:numPr>
      </w:pPr>
      <w:bookmarkStart w:id="27" w:name="_Ref23499100"/>
      <w:r w:rsidRPr="00F7505C">
        <w:lastRenderedPageBreak/>
        <w:t>Tela In</w:t>
      </w:r>
      <w:r w:rsidR="009A3C32" w:rsidRPr="00F7505C">
        <w:t>i</w:t>
      </w:r>
      <w:r w:rsidRPr="00F7505C">
        <w:t>cial</w:t>
      </w:r>
      <w:bookmarkEnd w:id="27"/>
    </w:p>
    <w:p w14:paraId="7B4D2A71" w14:textId="714752A1" w:rsidR="00A73DFE" w:rsidRPr="00F7505C" w:rsidRDefault="003C1712" w:rsidP="00A73DFE">
      <w:pPr>
        <w:pStyle w:val="EstiloPrototipo3"/>
        <w:ind w:left="720"/>
      </w:pPr>
      <w:r w:rsidRPr="00F7505C">
        <w:rPr>
          <w:noProof/>
        </w:rPr>
        <w:drawing>
          <wp:inline distT="0" distB="0" distL="0" distR="0" wp14:anchorId="5839DD6D" wp14:editId="2D0DD84C">
            <wp:extent cx="5760085" cy="48266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1118" w14:textId="77777777" w:rsidR="00784248" w:rsidRPr="00F7505C" w:rsidRDefault="00784248" w:rsidP="00A73DFE">
      <w:pPr>
        <w:pStyle w:val="EstiloPrototipo3"/>
        <w:ind w:left="720"/>
      </w:pPr>
    </w:p>
    <w:bookmarkEnd w:id="15"/>
    <w:bookmarkEnd w:id="26"/>
    <w:p w14:paraId="62366E1F" w14:textId="2A6D28B7" w:rsidR="00AC7F9F" w:rsidRPr="00F7505C" w:rsidRDefault="00AC7F9F" w:rsidP="00AC7F9F">
      <w:pPr>
        <w:pStyle w:val="EstiloPrototipo3"/>
        <w:tabs>
          <w:tab w:val="clear" w:pos="425"/>
          <w:tab w:val="left" w:pos="0"/>
        </w:tabs>
        <w:ind w:left="426" w:hanging="426"/>
      </w:pPr>
    </w:p>
    <w:p w14:paraId="5D2B78FF" w14:textId="77777777" w:rsidR="00AC7F9F" w:rsidRPr="00F7505C" w:rsidRDefault="00AC7F9F" w:rsidP="00AC7F9F">
      <w:pPr>
        <w:pStyle w:val="EstiloPrototipo3"/>
        <w:jc w:val="center"/>
        <w:rPr>
          <w:noProof/>
        </w:rPr>
      </w:pPr>
    </w:p>
    <w:p w14:paraId="516D36EE" w14:textId="77777777" w:rsidR="003C638A" w:rsidRPr="00F7505C" w:rsidRDefault="003C638A" w:rsidP="00AC7F9F">
      <w:pPr>
        <w:pStyle w:val="EstiloPrototipo3"/>
        <w:jc w:val="center"/>
        <w:rPr>
          <w:noProof/>
        </w:rPr>
      </w:pPr>
    </w:p>
    <w:p w14:paraId="43DA80AA" w14:textId="77777777" w:rsidR="0074143E" w:rsidRPr="00F7505C" w:rsidRDefault="0074143E" w:rsidP="00AC7F9F">
      <w:pPr>
        <w:pStyle w:val="EstiloPrototipo3"/>
        <w:jc w:val="center"/>
        <w:rPr>
          <w:noProof/>
        </w:rPr>
      </w:pPr>
    </w:p>
    <w:p w14:paraId="4C10BC41" w14:textId="77777777" w:rsidR="0074143E" w:rsidRPr="00F7505C" w:rsidRDefault="0074143E" w:rsidP="00AC7F9F">
      <w:pPr>
        <w:pStyle w:val="EstiloPrototipo3"/>
        <w:jc w:val="center"/>
        <w:rPr>
          <w:noProof/>
        </w:rPr>
      </w:pPr>
    </w:p>
    <w:p w14:paraId="3912F5CF" w14:textId="77777777" w:rsidR="0074143E" w:rsidRPr="00F7505C" w:rsidRDefault="0074143E" w:rsidP="00AC7F9F">
      <w:pPr>
        <w:pStyle w:val="EstiloPrototipo3"/>
        <w:jc w:val="center"/>
        <w:rPr>
          <w:noProof/>
        </w:rPr>
      </w:pPr>
    </w:p>
    <w:p w14:paraId="6889F29F" w14:textId="77777777" w:rsidR="00ED4515" w:rsidRPr="00F7505C" w:rsidRDefault="00ED4515" w:rsidP="00AC7F9F">
      <w:pPr>
        <w:pStyle w:val="EstiloPrototipo3"/>
        <w:jc w:val="center"/>
        <w:rPr>
          <w:noProof/>
        </w:rPr>
      </w:pPr>
    </w:p>
    <w:p w14:paraId="0F2DADB5" w14:textId="77777777" w:rsidR="00ED4515" w:rsidRPr="00F7505C" w:rsidRDefault="00ED4515" w:rsidP="00AC7F9F">
      <w:pPr>
        <w:pStyle w:val="EstiloPrototipo3"/>
        <w:jc w:val="center"/>
        <w:rPr>
          <w:noProof/>
        </w:rPr>
      </w:pPr>
    </w:p>
    <w:p w14:paraId="666DBA77" w14:textId="77777777" w:rsidR="00ED4515" w:rsidRPr="00F7505C" w:rsidRDefault="00ED4515" w:rsidP="00AC7F9F">
      <w:pPr>
        <w:pStyle w:val="EstiloPrototipo3"/>
        <w:jc w:val="center"/>
        <w:rPr>
          <w:noProof/>
        </w:rPr>
      </w:pPr>
    </w:p>
    <w:p w14:paraId="1A974C89" w14:textId="77777777" w:rsidR="00ED4515" w:rsidRPr="00F7505C" w:rsidRDefault="00ED4515" w:rsidP="00AC7F9F">
      <w:pPr>
        <w:pStyle w:val="EstiloPrototipo3"/>
        <w:jc w:val="center"/>
        <w:rPr>
          <w:noProof/>
        </w:rPr>
      </w:pPr>
    </w:p>
    <w:p w14:paraId="276CEB21" w14:textId="77777777" w:rsidR="0074143E" w:rsidRPr="00F7505C" w:rsidRDefault="0074143E" w:rsidP="00AC7F9F">
      <w:pPr>
        <w:pStyle w:val="EstiloPrototipo3"/>
        <w:jc w:val="center"/>
        <w:rPr>
          <w:noProof/>
        </w:rPr>
      </w:pPr>
    </w:p>
    <w:p w14:paraId="53F68FA4" w14:textId="77777777" w:rsidR="000514D4" w:rsidRPr="00F7505C" w:rsidRDefault="00CE176F" w:rsidP="0030370F">
      <w:pPr>
        <w:pStyle w:val="Ttulo2"/>
        <w:numPr>
          <w:ilvl w:val="0"/>
          <w:numId w:val="0"/>
        </w:numPr>
        <w:spacing w:before="240"/>
      </w:pPr>
      <w:bookmarkStart w:id="28" w:name="_Toc23431482"/>
      <w:r w:rsidRPr="00F7505C">
        <w:lastRenderedPageBreak/>
        <w:t>CRITÉRIOS DE ACEITE</w:t>
      </w:r>
      <w:bookmarkEnd w:id="28"/>
    </w:p>
    <w:p w14:paraId="34F179F8" w14:textId="77777777" w:rsidR="0030370F" w:rsidRPr="00F7505C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F7505C">
        <w:rPr>
          <w:b/>
          <w:color w:val="auto"/>
        </w:rPr>
        <w:t xml:space="preserve">Premissa: </w:t>
      </w:r>
    </w:p>
    <w:p w14:paraId="679739A9" w14:textId="2586DD0E" w:rsidR="00753A49" w:rsidRPr="00F7505C" w:rsidRDefault="00753A49" w:rsidP="00753A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7505C">
        <w:t xml:space="preserve">Esta história deve ser executada quando o usuário acessar no módulo CORPORATIVO a opção “Menu&gt;&gt;Chapa&gt;&gt;Acompanhar Chapa.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_Ref13579930 \r \h 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P01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 </w:t>
      </w:r>
    </w:p>
    <w:p w14:paraId="2F8BE96E" w14:textId="3340281D" w:rsidR="00753A49" w:rsidRPr="00F7505C" w:rsidRDefault="00753A49" w:rsidP="00753A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7505C">
        <w:t>O usuário deve ter permissão de acesso de assessor CEN/BR e assessor CE/UF, ao menu “</w:t>
      </w:r>
      <w:r w:rsidRPr="00F7505C">
        <w:rPr>
          <w:b/>
        </w:rPr>
        <w:t>Acompanhar Chapa</w:t>
      </w:r>
      <w:r w:rsidRPr="00F7505C">
        <w:t>”, conforme cadastro no SICCAU Corporati</w:t>
      </w:r>
      <w:r w:rsidR="009A7FC1" w:rsidRPr="00F7505C">
        <w:t>vo, vinculado ao usuário logado</w:t>
      </w:r>
      <w:r w:rsidR="009A7FC1" w:rsidRPr="00F7505C">
        <w:rPr>
          <w:rStyle w:val="Refdenotaderodap"/>
          <w:color w:val="31849B" w:themeColor="accent5" w:themeShade="BF"/>
        </w:rPr>
        <w:footnoteReference w:id="1"/>
      </w:r>
      <w:r w:rsidRPr="00F7505C">
        <w:rPr>
          <w:color w:val="31849B" w:themeColor="accent5" w:themeShade="BF"/>
        </w:rPr>
        <w:t xml:space="preserve">  </w:t>
      </w:r>
    </w:p>
    <w:p w14:paraId="22700044" w14:textId="77777777" w:rsidR="004976BF" w:rsidRPr="00F7505C" w:rsidRDefault="004976BF" w:rsidP="004976B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65F158B" w14:textId="77777777" w:rsidR="00B00B8B" w:rsidRPr="00F7505C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F7505C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9" w:name="_Ref12024542"/>
      <w:r w:rsidRPr="00F7505C">
        <w:rPr>
          <w:b/>
        </w:rPr>
        <w:t>Regras Gerais:</w:t>
      </w:r>
      <w:bookmarkEnd w:id="29"/>
    </w:p>
    <w:p w14:paraId="116D8A43" w14:textId="17A5EC3B" w:rsidR="004561F1" w:rsidRPr="00F7505C" w:rsidRDefault="004561F1" w:rsidP="0040215E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26"/>
        <w:contextualSpacing/>
        <w:jc w:val="both"/>
        <w:rPr>
          <w:color w:val="auto"/>
        </w:rPr>
      </w:pPr>
      <w:r w:rsidRPr="00F7505C">
        <w:rPr>
          <w:b/>
        </w:rPr>
        <w:t>CONSULTAR</w:t>
      </w:r>
      <w:r w:rsidRPr="00F7505C">
        <w:t xml:space="preserve">: </w:t>
      </w:r>
      <w:r w:rsidR="00887DB1" w:rsidRPr="00F7505C">
        <w:rPr>
          <w:color w:val="31849B" w:themeColor="accent5" w:themeShade="BF"/>
        </w:rPr>
        <w:t>[</w:t>
      </w:r>
      <w:r w:rsidR="00887DB1" w:rsidRPr="00F7505C">
        <w:rPr>
          <w:color w:val="31849B" w:themeColor="accent5" w:themeShade="BF"/>
        </w:rPr>
        <w:fldChar w:fldCharType="begin"/>
      </w:r>
      <w:r w:rsidR="00887DB1" w:rsidRPr="00F7505C">
        <w:rPr>
          <w:color w:val="31849B" w:themeColor="accent5" w:themeShade="BF"/>
        </w:rPr>
        <w:instrText xml:space="preserve"> REF _Ref13579930 \r \h </w:instrText>
      </w:r>
      <w:r w:rsidR="00A03599" w:rsidRPr="00F7505C">
        <w:rPr>
          <w:color w:val="31849B" w:themeColor="accent5" w:themeShade="BF"/>
        </w:rPr>
        <w:instrText xml:space="preserve"> \* MERGEFORMAT </w:instrText>
      </w:r>
      <w:r w:rsidR="00887DB1" w:rsidRPr="00F7505C">
        <w:rPr>
          <w:color w:val="31849B" w:themeColor="accent5" w:themeShade="BF"/>
        </w:rPr>
      </w:r>
      <w:r w:rsidR="00887DB1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P01</w:t>
      </w:r>
      <w:r w:rsidR="00887DB1" w:rsidRPr="00F7505C">
        <w:rPr>
          <w:color w:val="31849B" w:themeColor="accent5" w:themeShade="BF"/>
        </w:rPr>
        <w:fldChar w:fldCharType="end"/>
      </w:r>
      <w:r w:rsidR="00887DB1" w:rsidRPr="00F7505C">
        <w:rPr>
          <w:color w:val="31849B" w:themeColor="accent5" w:themeShade="BF"/>
        </w:rPr>
        <w:t>]</w:t>
      </w:r>
    </w:p>
    <w:p w14:paraId="6F160D6A" w14:textId="4E45C33A" w:rsidR="007616B8" w:rsidRPr="00F7505C" w:rsidRDefault="007616B8" w:rsidP="0040215E">
      <w:pPr>
        <w:pStyle w:val="PargrafodaLista"/>
        <w:widowControl/>
        <w:numPr>
          <w:ilvl w:val="0"/>
          <w:numId w:val="18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F7505C">
        <w:t>Após acionar o submenu “</w:t>
      </w:r>
      <w:r w:rsidRPr="00F7505C">
        <w:rPr>
          <w:b/>
        </w:rPr>
        <w:t>Acompanhar Chapa</w:t>
      </w:r>
      <w:r w:rsidRPr="00F7505C">
        <w:t>”, o sistema realiza a pesquisa e recupera as informações das Eleições cadastradas no sistema, com o resultado da pesquisa pré</w:t>
      </w:r>
      <w:r w:rsidR="00887DB1" w:rsidRPr="00F7505C">
        <w:t>-d</w:t>
      </w:r>
      <w:r w:rsidRPr="00F7505C">
        <w:t xml:space="preserve">efinido, </w:t>
      </w:r>
      <w:r w:rsidRPr="00F7505C">
        <w:rPr>
          <w:color w:val="auto"/>
        </w:rPr>
        <w:t xml:space="preserve">com o valor default igual a “Todas” as eleições </w:t>
      </w:r>
      <w:r w:rsidR="00C241A4" w:rsidRPr="00F7505C">
        <w:rPr>
          <w:color w:val="auto"/>
        </w:rPr>
        <w:t>que possuam pelo menos uma chapa criada eleitoral, criada no sistema através da estória HST021</w:t>
      </w:r>
      <w:r w:rsidR="00C05EEA" w:rsidRPr="00F7505C">
        <w:rPr>
          <w:color w:val="auto"/>
        </w:rPr>
        <w:t>, com exceção das Chapas Inativas. O</w:t>
      </w:r>
      <w:r w:rsidR="00C241A4" w:rsidRPr="00F7505C">
        <w:rPr>
          <w:color w:val="auto"/>
        </w:rPr>
        <w:t xml:space="preserve"> sistema deve exibir apenas as Chapas Eleitorais que o ator CONFIRMOU a criação, ou seja, o ator acionou a opção confirmar na HST021</w:t>
      </w:r>
      <w:r w:rsidRPr="00F7505C">
        <w:rPr>
          <w:color w:val="auto"/>
        </w:rPr>
        <w:t xml:space="preserve">; </w:t>
      </w:r>
    </w:p>
    <w:p w14:paraId="1EF3D1BD" w14:textId="77777777" w:rsidR="00223F0A" w:rsidRPr="00F7505C" w:rsidRDefault="00223F0A" w:rsidP="00223F0A">
      <w:pPr>
        <w:pStyle w:val="PargrafodaLista"/>
        <w:widowControl/>
        <w:autoSpaceDE/>
        <w:autoSpaceDN/>
        <w:adjustRightInd/>
        <w:spacing w:after="200" w:line="276" w:lineRule="auto"/>
        <w:ind w:left="786"/>
        <w:contextualSpacing/>
        <w:jc w:val="both"/>
        <w:rPr>
          <w:color w:val="auto"/>
        </w:rPr>
      </w:pPr>
    </w:p>
    <w:p w14:paraId="2B61AB5D" w14:textId="431C49F6" w:rsidR="00223F0A" w:rsidRPr="00F7505C" w:rsidRDefault="00223F0A" w:rsidP="0040215E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F7505C">
        <w:rPr>
          <w:color w:val="auto"/>
        </w:rPr>
        <w:t>Ao acionar o submenu “</w:t>
      </w:r>
      <w:r w:rsidRPr="00F7505C">
        <w:rPr>
          <w:b/>
          <w:color w:val="auto"/>
        </w:rPr>
        <w:t>Acompanhar Chapa</w:t>
      </w:r>
      <w:r w:rsidRPr="00F7505C">
        <w:rPr>
          <w:color w:val="auto"/>
        </w:rPr>
        <w:t xml:space="preserve">”, caso </w:t>
      </w:r>
      <w:r w:rsidRPr="00F7505C">
        <w:rPr>
          <w:b/>
          <w:color w:val="auto"/>
        </w:rPr>
        <w:t>NÃO</w:t>
      </w:r>
      <w:r w:rsidRPr="00F7505C">
        <w:rPr>
          <w:color w:val="auto"/>
        </w:rPr>
        <w:t xml:space="preserve"> exista</w:t>
      </w:r>
      <w:r w:rsidR="0084234D" w:rsidRPr="00F7505C">
        <w:rPr>
          <w:color w:val="auto"/>
        </w:rPr>
        <w:t xml:space="preserve"> NENHUMA</w:t>
      </w:r>
      <w:r w:rsidRPr="00F7505C">
        <w:rPr>
          <w:color w:val="auto"/>
        </w:rPr>
        <w:t xml:space="preserve"> Eleição que possua chapa incluída, o sistema deve exibir um Hint com a seguinte mensagem: “</w:t>
      </w:r>
      <w:r w:rsidRPr="00F7505C">
        <w:rPr>
          <w:b/>
          <w:color w:val="auto"/>
        </w:rPr>
        <w:t xml:space="preserve">O Sistema Eleitoral não possui eleição com chapas </w:t>
      </w:r>
      <w:r w:rsidR="0084234D" w:rsidRPr="00F7505C">
        <w:rPr>
          <w:b/>
          <w:color w:val="auto"/>
        </w:rPr>
        <w:t>criada</w:t>
      </w:r>
      <w:r w:rsidR="001E5D1F" w:rsidRPr="00F7505C">
        <w:rPr>
          <w:b/>
          <w:color w:val="auto"/>
        </w:rPr>
        <w:t>s</w:t>
      </w:r>
      <w:r w:rsidR="0084234D" w:rsidRPr="00F7505C">
        <w:rPr>
          <w:b/>
          <w:color w:val="auto"/>
        </w:rPr>
        <w:t>!</w:t>
      </w:r>
      <w:r w:rsidRPr="00F7505C">
        <w:rPr>
          <w:color w:val="auto"/>
        </w:rPr>
        <w:t xml:space="preserve"> “</w:t>
      </w:r>
    </w:p>
    <w:p w14:paraId="4A54AEF7" w14:textId="77777777" w:rsidR="0084234D" w:rsidRPr="00F7505C" w:rsidRDefault="0084234D" w:rsidP="0084234D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D7752F1" w14:textId="77777777" w:rsidR="0084234D" w:rsidRPr="00F7505C" w:rsidRDefault="0084234D" w:rsidP="0084234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Ao acionar o submenu “</w:t>
      </w:r>
      <w:r w:rsidRPr="00F7505C">
        <w:rPr>
          <w:b/>
          <w:color w:val="auto"/>
        </w:rPr>
        <w:t>Acompanhar Chapa</w:t>
      </w:r>
      <w:r w:rsidRPr="00F7505C">
        <w:rPr>
          <w:color w:val="auto"/>
        </w:rPr>
        <w:t xml:space="preserve">”, o sistema deve validar a permissão de acesso: </w:t>
      </w:r>
    </w:p>
    <w:p w14:paraId="45B5D76B" w14:textId="77777777" w:rsidR="0084234D" w:rsidRPr="00F7505C" w:rsidRDefault="0084234D" w:rsidP="0084234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F7505C">
        <w:rPr>
          <w:color w:val="auto"/>
        </w:rPr>
        <w:t>Se for um assessor CEN/BR, o sistema permite a edição, conforme regras descritas nessa estória;</w:t>
      </w:r>
    </w:p>
    <w:p w14:paraId="6C1604FA" w14:textId="77777777" w:rsidR="0084234D" w:rsidRPr="00F7505C" w:rsidRDefault="0084234D" w:rsidP="0084234D">
      <w:pPr>
        <w:pStyle w:val="PargrafodaLista"/>
        <w:ind w:left="1560"/>
        <w:rPr>
          <w:color w:val="auto"/>
        </w:rPr>
      </w:pPr>
    </w:p>
    <w:p w14:paraId="23C9D43F" w14:textId="77777777" w:rsidR="0084234D" w:rsidRPr="00F7505C" w:rsidRDefault="0084234D" w:rsidP="0084234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F7505C">
        <w:rPr>
          <w:color w:val="auto"/>
        </w:rPr>
        <w:t>Se for um assessor CE/UF, o sistema permite APENAS a visualização dos dados.</w:t>
      </w:r>
    </w:p>
    <w:p w14:paraId="10E03E3F" w14:textId="77777777" w:rsidR="0084234D" w:rsidRPr="00F7505C" w:rsidRDefault="0084234D" w:rsidP="0084234D">
      <w:pPr>
        <w:pStyle w:val="PargrafodaLista"/>
        <w:rPr>
          <w:color w:val="auto"/>
        </w:rPr>
      </w:pPr>
    </w:p>
    <w:p w14:paraId="05C0A3B3" w14:textId="24084034" w:rsidR="0084234D" w:rsidRPr="00F7505C" w:rsidRDefault="0084234D" w:rsidP="0084234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F7505C">
        <w:rPr>
          <w:color w:val="auto"/>
        </w:rPr>
        <w:t>Se for um perfil diferente de CEN/BR e CE/UF, o sistema deve exibir um H</w:t>
      </w:r>
      <w:r w:rsidR="000676E6" w:rsidRPr="00F7505C">
        <w:rPr>
          <w:color w:val="auto"/>
        </w:rPr>
        <w:t>i</w:t>
      </w:r>
      <w:r w:rsidRPr="00F7505C">
        <w:rPr>
          <w:color w:val="auto"/>
        </w:rPr>
        <w:t xml:space="preserve">nt com a seguinte informação: </w:t>
      </w:r>
      <w:r w:rsidRPr="00F7505C">
        <w:rPr>
          <w:b/>
          <w:color w:val="auto"/>
        </w:rPr>
        <w:t>Caro(a) sr.(a), você não tem possui permissão de acesso a essa funcionalidade</w:t>
      </w:r>
      <w:r w:rsidRPr="00F7505C">
        <w:rPr>
          <w:color w:val="auto"/>
        </w:rPr>
        <w:t>.</w:t>
      </w:r>
    </w:p>
    <w:p w14:paraId="72D84D30" w14:textId="77777777" w:rsidR="007616B8" w:rsidRPr="00F7505C" w:rsidRDefault="007616B8" w:rsidP="00223F0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5CF7D870" w14:textId="64B4B95A" w:rsidR="00223F0A" w:rsidRPr="00F7505C" w:rsidRDefault="00223F0A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t>Caso tenha chapas incluídas, o</w:t>
      </w:r>
      <w:r w:rsidR="00DB69A2" w:rsidRPr="00F7505C">
        <w:t xml:space="preserve"> sistema </w:t>
      </w:r>
      <w:r w:rsidRPr="00F7505C">
        <w:t xml:space="preserve">deve exibir as chapas para </w:t>
      </w:r>
      <w:r w:rsidRPr="00F7505C">
        <w:rPr>
          <w:b/>
        </w:rPr>
        <w:t>consulta</w:t>
      </w:r>
      <w:r w:rsidRPr="00F7505C">
        <w:t>, mesmo que o período de vigência da eleição já tenha sido ultrapassada.</w:t>
      </w:r>
    </w:p>
    <w:p w14:paraId="7F2EFA1D" w14:textId="77777777" w:rsidR="00223F0A" w:rsidRPr="00F7505C" w:rsidRDefault="00223F0A" w:rsidP="00223F0A">
      <w:pPr>
        <w:pStyle w:val="PargrafodaLista"/>
        <w:rPr>
          <w:color w:val="auto"/>
        </w:rPr>
      </w:pPr>
    </w:p>
    <w:p w14:paraId="165159B1" w14:textId="77777777" w:rsidR="00223F0A" w:rsidRPr="00F7505C" w:rsidRDefault="00223F0A" w:rsidP="0040215E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F7505C">
        <w:t xml:space="preserve">O sistema deve exibir o </w:t>
      </w:r>
      <w:r w:rsidRPr="00F7505C">
        <w:rPr>
          <w:b/>
        </w:rPr>
        <w:t>Status da</w:t>
      </w:r>
      <w:r w:rsidRPr="00F7505C">
        <w:t xml:space="preserve"> </w:t>
      </w:r>
      <w:r w:rsidRPr="00F7505C">
        <w:rPr>
          <w:b/>
        </w:rPr>
        <w:t>Eleição</w:t>
      </w:r>
      <w:r w:rsidRPr="00F7505C">
        <w:t xml:space="preserve">: </w:t>
      </w:r>
      <w:r w:rsidRPr="00F7505C">
        <w:rPr>
          <w:u w:val="single"/>
        </w:rPr>
        <w:t>Em Andamento, Finalizada e Inativada:</w:t>
      </w:r>
      <w:r w:rsidRPr="00F7505C">
        <w:t xml:space="preserve"> </w:t>
      </w:r>
    </w:p>
    <w:p w14:paraId="49EA9E70" w14:textId="77777777" w:rsidR="00223F0A" w:rsidRPr="00F7505C" w:rsidRDefault="00223F0A" w:rsidP="0040215E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F7505C">
        <w:rPr>
          <w:b/>
        </w:rPr>
        <w:t>Em Andamento</w:t>
      </w:r>
      <w:r w:rsidRPr="00F7505C">
        <w:t>: O sistema deve considerar o status de uma eleição igual a “Em Preenchimento”, quando o ator acionar a opção “Salvar” das Informações Iniciais da Aba Período; (HST02) ou quando estiver com o calendário concluído (HST03);</w:t>
      </w:r>
    </w:p>
    <w:p w14:paraId="48CD15F0" w14:textId="77777777" w:rsidR="00223F0A" w:rsidRPr="00F7505C" w:rsidRDefault="00223F0A" w:rsidP="00223F0A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</w:p>
    <w:p w14:paraId="7ECF7D90" w14:textId="77777777" w:rsidR="00223F0A" w:rsidRPr="00F7505C" w:rsidRDefault="00223F0A" w:rsidP="0040215E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F7505C">
        <w:rPr>
          <w:b/>
        </w:rPr>
        <w:t>Finalizada</w:t>
      </w:r>
      <w:r w:rsidRPr="00F7505C">
        <w:t>: Será detalhada em estórias futuramente elaboradas;</w:t>
      </w:r>
    </w:p>
    <w:p w14:paraId="7910F44C" w14:textId="77777777" w:rsidR="00223F0A" w:rsidRPr="00F7505C" w:rsidRDefault="00223F0A" w:rsidP="00223F0A">
      <w:pPr>
        <w:pStyle w:val="PargrafodaLista"/>
      </w:pPr>
    </w:p>
    <w:p w14:paraId="1A78F289" w14:textId="71EE1E07" w:rsidR="00223F0A" w:rsidRPr="00F7505C" w:rsidRDefault="00223F0A" w:rsidP="0040215E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F7505C">
        <w:rPr>
          <w:b/>
        </w:rPr>
        <w:lastRenderedPageBreak/>
        <w:t>Inativada</w:t>
      </w:r>
      <w:r w:rsidRPr="00F7505C">
        <w:t>: O sistema deve considerar o status de uma eleição igual a “Inativada”, quando o ator desabilitar a opção Ativar Eleição, na Aba Período. (HST02)</w:t>
      </w:r>
    </w:p>
    <w:p w14:paraId="0A513CC4" w14:textId="77777777" w:rsidR="00BE65A4" w:rsidRPr="00F7505C" w:rsidRDefault="00BE65A4" w:rsidP="00BE65A4">
      <w:pPr>
        <w:pStyle w:val="PargrafodaLista"/>
      </w:pPr>
    </w:p>
    <w:p w14:paraId="17DDA7CB" w14:textId="55346FB2" w:rsidR="00252664" w:rsidRPr="00F7505C" w:rsidRDefault="00BE65A4" w:rsidP="0040215E">
      <w:pPr>
        <w:pStyle w:val="PargrafodaLista"/>
        <w:numPr>
          <w:ilvl w:val="0"/>
          <w:numId w:val="17"/>
        </w:numPr>
        <w:spacing w:after="200" w:line="276" w:lineRule="auto"/>
        <w:ind w:left="709"/>
        <w:contextualSpacing/>
      </w:pPr>
      <w:r w:rsidRPr="00F7505C">
        <w:t>O sistema deve exibir nos filtros combobox com múltipla seleção;</w:t>
      </w:r>
    </w:p>
    <w:p w14:paraId="4538A79E" w14:textId="77777777" w:rsidR="00BE65A4" w:rsidRPr="00F7505C" w:rsidRDefault="00BE65A4" w:rsidP="00BE65A4">
      <w:pPr>
        <w:pStyle w:val="PargrafodaLista"/>
      </w:pPr>
    </w:p>
    <w:p w14:paraId="57ADE50A" w14:textId="1EAF500D" w:rsidR="00BE65A4" w:rsidRPr="00F7505C" w:rsidRDefault="00BE65A4" w:rsidP="0040215E">
      <w:pPr>
        <w:pStyle w:val="PargrafodaLista"/>
        <w:numPr>
          <w:ilvl w:val="0"/>
          <w:numId w:val="17"/>
        </w:numPr>
        <w:spacing w:after="200" w:line="276" w:lineRule="auto"/>
        <w:ind w:left="709"/>
        <w:contextualSpacing/>
      </w:pPr>
      <w:r w:rsidRPr="00F7505C">
        <w:t>No filtro “</w:t>
      </w:r>
      <w:r w:rsidRPr="00F7505C">
        <w:rPr>
          <w:b/>
        </w:rPr>
        <w:t>Ano da Eleição</w:t>
      </w:r>
      <w:r w:rsidRPr="00F7505C">
        <w:t xml:space="preserve">”, o sistema deve exibir os valores dos anos que possuam chapa </w:t>
      </w:r>
      <w:r w:rsidR="00933814" w:rsidRPr="00F7505C">
        <w:t>C</w:t>
      </w:r>
      <w:r w:rsidRPr="00F7505C">
        <w:t>riadas</w:t>
      </w:r>
      <w:r w:rsidR="00933814" w:rsidRPr="00F7505C">
        <w:t xml:space="preserve"> e Confirmadas</w:t>
      </w:r>
      <w:r w:rsidRPr="00F7505C">
        <w:t xml:space="preserve">;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_Ref13579930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P01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4D667326" w14:textId="77777777" w:rsidR="00BE65A4" w:rsidRPr="00F7505C" w:rsidRDefault="00BE65A4" w:rsidP="00BE65A4">
      <w:pPr>
        <w:pStyle w:val="PargrafodaLista"/>
      </w:pPr>
    </w:p>
    <w:p w14:paraId="0A842C7D" w14:textId="469ED718" w:rsidR="00BE65A4" w:rsidRPr="00F7505C" w:rsidRDefault="00BE65A4" w:rsidP="0040215E">
      <w:pPr>
        <w:pStyle w:val="PargrafodaLista"/>
        <w:numPr>
          <w:ilvl w:val="0"/>
          <w:numId w:val="17"/>
        </w:numPr>
        <w:spacing w:after="200" w:line="276" w:lineRule="auto"/>
        <w:ind w:left="709"/>
        <w:contextualSpacing/>
      </w:pPr>
      <w:r w:rsidRPr="00F7505C">
        <w:t>No filtro “</w:t>
      </w:r>
      <w:r w:rsidRPr="00F7505C">
        <w:rPr>
          <w:b/>
        </w:rPr>
        <w:t>Eleição</w:t>
      </w:r>
      <w:r w:rsidRPr="00F7505C">
        <w:t xml:space="preserve">”, o sistema deve exibir os números das eleições referente ao(s) ano(s) selecionados no campo “Ano da Eleição”;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_Ref13579930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P01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="00933814" w:rsidRPr="00F7505C">
        <w:rPr>
          <w:color w:val="000000" w:themeColor="text1"/>
        </w:rPr>
        <w:t>. O sistema deve exibir apenas as eleições que foram Confirmadas pelo ator na HST021</w:t>
      </w:r>
    </w:p>
    <w:p w14:paraId="2284D4A6" w14:textId="77777777" w:rsidR="00BE65A4" w:rsidRPr="00F7505C" w:rsidRDefault="00BE65A4" w:rsidP="00BE65A4">
      <w:pPr>
        <w:pStyle w:val="PargrafodaLista"/>
      </w:pPr>
    </w:p>
    <w:p w14:paraId="7D384226" w14:textId="3E6EC37F" w:rsidR="00CA03FE" w:rsidRPr="00F7505C" w:rsidRDefault="00933814" w:rsidP="0040215E">
      <w:pPr>
        <w:pStyle w:val="PargrafodaLista"/>
        <w:widowControl/>
        <w:numPr>
          <w:ilvl w:val="0"/>
          <w:numId w:val="16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F7505C">
        <w:t xml:space="preserve">No filtro </w:t>
      </w:r>
      <w:r w:rsidRPr="00F7505C">
        <w:rPr>
          <w:b/>
        </w:rPr>
        <w:t>T</w:t>
      </w:r>
      <w:r w:rsidR="00CA03FE" w:rsidRPr="00F7505C">
        <w:rPr>
          <w:b/>
        </w:rPr>
        <w:t>ipo de Processo</w:t>
      </w:r>
      <w:r w:rsidR="00CA03FE" w:rsidRPr="00F7505C">
        <w:t>: Ordinário ou Extraordinário;</w:t>
      </w:r>
    </w:p>
    <w:p w14:paraId="724E9D51" w14:textId="77777777" w:rsidR="00CA03FE" w:rsidRPr="00F7505C" w:rsidRDefault="00CA03FE" w:rsidP="00CA03FE">
      <w:pPr>
        <w:pStyle w:val="PargrafodaLista"/>
        <w:ind w:left="709"/>
      </w:pPr>
    </w:p>
    <w:p w14:paraId="4CF633D2" w14:textId="77777777" w:rsidR="00CA03FE" w:rsidRPr="00F7505C" w:rsidRDefault="00CA03FE" w:rsidP="0040215E">
      <w:pPr>
        <w:pStyle w:val="PargrafodaLista"/>
        <w:widowControl/>
        <w:numPr>
          <w:ilvl w:val="0"/>
          <w:numId w:val="16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F7505C">
        <w:t>Exibir o resultado da pesquisa com as colunas:</w:t>
      </w:r>
    </w:p>
    <w:p w14:paraId="1C2EE1D3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F7505C">
        <w:rPr>
          <w:b/>
        </w:rPr>
        <w:t>Ano</w:t>
      </w:r>
    </w:p>
    <w:p w14:paraId="4D9A09A8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F7505C">
        <w:rPr>
          <w:b/>
        </w:rPr>
        <w:t>Eleição</w:t>
      </w:r>
    </w:p>
    <w:p w14:paraId="2971601A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F7505C">
        <w:rPr>
          <w:b/>
        </w:rPr>
        <w:t>Tipo de Processo</w:t>
      </w:r>
    </w:p>
    <w:p w14:paraId="7D8098C3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F7505C">
        <w:rPr>
          <w:b/>
        </w:rPr>
        <w:t>Resolução</w:t>
      </w:r>
    </w:p>
    <w:p w14:paraId="49717071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F7505C">
        <w:rPr>
          <w:b/>
        </w:rPr>
        <w:t>Status da Eleição</w:t>
      </w:r>
    </w:p>
    <w:p w14:paraId="1FF385C8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F7505C">
        <w:rPr>
          <w:b/>
        </w:rPr>
        <w:t>Ação</w:t>
      </w:r>
    </w:p>
    <w:p w14:paraId="5C5FFE41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F7505C">
        <w:rPr>
          <w:b/>
        </w:rPr>
        <w:t>Buscar</w:t>
      </w:r>
    </w:p>
    <w:p w14:paraId="69A9F115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7929AEE" w14:textId="4BBDAAB5" w:rsidR="00CA03FE" w:rsidRPr="00F7505C" w:rsidRDefault="00CA03FE" w:rsidP="0040215E">
      <w:pPr>
        <w:pStyle w:val="PargrafodaLista"/>
        <w:widowControl/>
        <w:numPr>
          <w:ilvl w:val="0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7505C">
        <w:t>Exibir o resultado da pesquisa em ordem cronológica crescente (ano); e logo em seguida em ordem crescente do número da “Eleição”;</w:t>
      </w:r>
      <w:r w:rsidRPr="00F7505C">
        <w:rPr>
          <w:color w:val="31849B" w:themeColor="accent5" w:themeShade="BF"/>
        </w:rPr>
        <w:t xml:space="preserve"> </w:t>
      </w:r>
      <w:r w:rsidRPr="00F7505C">
        <w:rPr>
          <w:color w:val="000000" w:themeColor="text1"/>
        </w:rPr>
        <w:t xml:space="preserve">com a opção de ordenamento nos menus criados, realizados em ordem crescente ou decrescente; Com exceção de ordenamento na coluna </w:t>
      </w:r>
      <w:r w:rsidRPr="00F7505C">
        <w:rPr>
          <w:b/>
          <w:color w:val="000000" w:themeColor="text1"/>
        </w:rPr>
        <w:t>Ação</w:t>
      </w:r>
      <w:r w:rsidRPr="00F7505C">
        <w:rPr>
          <w:color w:val="000000" w:themeColor="text1"/>
        </w:rPr>
        <w:t>.</w:t>
      </w:r>
    </w:p>
    <w:p w14:paraId="0E4E704F" w14:textId="77777777" w:rsidR="00CA03FE" w:rsidRPr="00F7505C" w:rsidRDefault="00CA03FE" w:rsidP="00CA03F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23743FD" w14:textId="77777777" w:rsidR="00CA03FE" w:rsidRPr="00F7505C" w:rsidRDefault="00CA03FE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</w:pPr>
      <w:r w:rsidRPr="00F7505C">
        <w:t>No resultado da pesquisa, caso o número de registros seja acima de 10, </w:t>
      </w:r>
      <w:r w:rsidRPr="00F7505C">
        <w:br/>
        <w:t>o sistema deve aplicar o componente de paginação. Apresentar de 10 em 10 registros.</w:t>
      </w:r>
    </w:p>
    <w:p w14:paraId="4D383114" w14:textId="77777777" w:rsidR="00CA03FE" w:rsidRPr="00F7505C" w:rsidRDefault="00CA03FE" w:rsidP="00CA03FE">
      <w:pPr>
        <w:pStyle w:val="PargrafodaLista"/>
      </w:pPr>
    </w:p>
    <w:p w14:paraId="7FBFA2F4" w14:textId="77777777" w:rsidR="00CA03FE" w:rsidRPr="00F7505C" w:rsidRDefault="00CA03FE" w:rsidP="0040215E">
      <w:pPr>
        <w:pStyle w:val="PargrafodaLista"/>
        <w:widowControl/>
        <w:numPr>
          <w:ilvl w:val="0"/>
          <w:numId w:val="16"/>
        </w:numPr>
        <w:autoSpaceDE/>
        <w:autoSpaceDN/>
        <w:adjustRightInd/>
        <w:spacing w:before="60" w:after="60" w:line="259" w:lineRule="auto"/>
        <w:ind w:left="993"/>
        <w:contextualSpacing/>
        <w:jc w:val="both"/>
      </w:pPr>
      <w:r w:rsidRPr="00F7505C">
        <w:t>Deve ser informado o total de registros encontrados no rodapé do grid de resultados;</w:t>
      </w:r>
    </w:p>
    <w:p w14:paraId="75DB70E9" w14:textId="77777777" w:rsidR="00CA03FE" w:rsidRPr="00F7505C" w:rsidRDefault="00CA03FE" w:rsidP="00CA03FE">
      <w:pPr>
        <w:pStyle w:val="PargrafodaLista"/>
      </w:pPr>
    </w:p>
    <w:p w14:paraId="7E8787A9" w14:textId="77777777" w:rsidR="00CA03FE" w:rsidRPr="00F7505C" w:rsidRDefault="00CA03FE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</w:pPr>
      <w:r w:rsidRPr="00F7505C">
        <w:t>Deve disponibilizar o campo “Buscar”, aonde o ator poderá realizar suas buscas dentro dos dados contidos no resultado da pesquisa;</w:t>
      </w:r>
    </w:p>
    <w:p w14:paraId="306C69B0" w14:textId="77777777" w:rsidR="00CA03FE" w:rsidRPr="00F7505C" w:rsidRDefault="00CA03FE" w:rsidP="00CA03FE">
      <w:pPr>
        <w:pStyle w:val="PargrafodaLista"/>
      </w:pPr>
    </w:p>
    <w:p w14:paraId="4A1F5230" w14:textId="7B74F5F6" w:rsidR="00CA03FE" w:rsidRPr="00F7505C" w:rsidRDefault="00CA03FE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</w:pPr>
      <w:r w:rsidRPr="00F7505C">
        <w:t xml:space="preserve">Caso o sistema identifique que o ator informou um valor no campo “Buscar”, que não possui resultado, o sistema deve exibir mensagem; </w:t>
      </w:r>
      <w:r w:rsidRPr="00F7505C">
        <w:rPr>
          <w:color w:val="31849B" w:themeColor="accent5" w:themeShade="BF"/>
        </w:rPr>
        <w:t>[</w:t>
      </w:r>
      <w:r w:rsidR="00F0509E" w:rsidRPr="00F7505C">
        <w:rPr>
          <w:color w:val="31849B" w:themeColor="accent5" w:themeShade="BF"/>
        </w:rPr>
        <w:fldChar w:fldCharType="begin"/>
      </w:r>
      <w:r w:rsidR="00F0509E" w:rsidRPr="00F7505C">
        <w:rPr>
          <w:color w:val="31849B" w:themeColor="accent5" w:themeShade="BF"/>
        </w:rPr>
        <w:instrText xml:space="preserve"> REF _Ref13581850 \r \h  \* MERGEFORMAT </w:instrText>
      </w:r>
      <w:r w:rsidR="00F0509E" w:rsidRPr="00F7505C">
        <w:rPr>
          <w:color w:val="31849B" w:themeColor="accent5" w:themeShade="BF"/>
        </w:rPr>
      </w:r>
      <w:r w:rsidR="00F0509E" w:rsidRPr="00F7505C">
        <w:rPr>
          <w:color w:val="31849B" w:themeColor="accent5" w:themeShade="BF"/>
        </w:rPr>
        <w:fldChar w:fldCharType="separate"/>
      </w:r>
      <w:r w:rsidR="00F0509E" w:rsidRPr="00F7505C">
        <w:rPr>
          <w:color w:val="31849B" w:themeColor="accent5" w:themeShade="BF"/>
        </w:rPr>
        <w:t>ME02</w:t>
      </w:r>
      <w:r w:rsidR="00F0509E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0233BDF3" w14:textId="77777777" w:rsidR="001405B0" w:rsidRPr="00F7505C" w:rsidRDefault="001405B0" w:rsidP="001405B0">
      <w:pPr>
        <w:pStyle w:val="PargrafodaLista"/>
      </w:pPr>
    </w:p>
    <w:p w14:paraId="62035F54" w14:textId="77777777" w:rsidR="001405B0" w:rsidRPr="00F7505C" w:rsidRDefault="001405B0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  <w:rPr>
          <w:color w:val="auto"/>
        </w:rPr>
      </w:pPr>
      <w:r w:rsidRPr="00F7505C">
        <w:rPr>
          <w:color w:val="auto"/>
        </w:rPr>
        <w:t>Para os campos de seleção, deve exibir a opção “Selecione” como padrão;</w:t>
      </w:r>
    </w:p>
    <w:p w14:paraId="366D1659" w14:textId="77777777" w:rsidR="001405B0" w:rsidRPr="00F7505C" w:rsidRDefault="001405B0" w:rsidP="001405B0">
      <w:pPr>
        <w:pStyle w:val="PargrafodaLista"/>
        <w:rPr>
          <w:color w:val="auto"/>
        </w:rPr>
      </w:pPr>
    </w:p>
    <w:p w14:paraId="11FF1F57" w14:textId="77777777" w:rsidR="001405B0" w:rsidRPr="00F7505C" w:rsidRDefault="001405B0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  <w:rPr>
          <w:color w:val="auto"/>
        </w:rPr>
      </w:pPr>
      <w:r w:rsidRPr="00F7505C">
        <w:rPr>
          <w:color w:val="auto"/>
        </w:rPr>
        <w:t>Os campos de seleção não são de preenchimento obrigatórios;</w:t>
      </w:r>
    </w:p>
    <w:p w14:paraId="0361F944" w14:textId="77777777" w:rsidR="001405B0" w:rsidRPr="00F7505C" w:rsidRDefault="001405B0" w:rsidP="001405B0">
      <w:pPr>
        <w:pStyle w:val="PargrafodaLista"/>
        <w:rPr>
          <w:color w:val="auto"/>
        </w:rPr>
      </w:pPr>
    </w:p>
    <w:p w14:paraId="291F8A3A" w14:textId="56AE7B6D" w:rsidR="001405B0" w:rsidRPr="00F7505C" w:rsidRDefault="001405B0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  <w:rPr>
          <w:color w:val="auto"/>
        </w:rPr>
      </w:pPr>
      <w:r w:rsidRPr="00F7505C">
        <w:rPr>
          <w:color w:val="auto"/>
        </w:rPr>
        <w:t xml:space="preserve">Caso o sistema não encontre nenhum resultado da pesquisa, com os filtros informados pelo ator, o sistema deve exibir a mensagem; </w:t>
      </w:r>
      <w:r w:rsidRPr="00F7505C">
        <w:rPr>
          <w:color w:val="31849B" w:themeColor="accent5" w:themeShade="BF"/>
        </w:rPr>
        <w:t>[</w:t>
      </w:r>
      <w:r w:rsidR="002D4B60" w:rsidRPr="00F7505C">
        <w:rPr>
          <w:color w:val="31849B" w:themeColor="accent5" w:themeShade="BF"/>
        </w:rPr>
        <w:fldChar w:fldCharType="begin"/>
      </w:r>
      <w:r w:rsidR="002D4B60" w:rsidRPr="00F7505C">
        <w:rPr>
          <w:color w:val="31849B" w:themeColor="accent5" w:themeShade="BF"/>
        </w:rPr>
        <w:instrText xml:space="preserve"> REF _Ref13581850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2D4B60" w:rsidRPr="00F7505C">
        <w:rPr>
          <w:color w:val="31849B" w:themeColor="accent5" w:themeShade="BF"/>
        </w:rPr>
      </w:r>
      <w:r w:rsidR="002D4B60" w:rsidRPr="00F7505C">
        <w:rPr>
          <w:color w:val="31849B" w:themeColor="accent5" w:themeShade="BF"/>
        </w:rPr>
        <w:fldChar w:fldCharType="separate"/>
      </w:r>
      <w:r w:rsidR="002D4B60" w:rsidRPr="00F7505C">
        <w:rPr>
          <w:color w:val="31849B" w:themeColor="accent5" w:themeShade="BF"/>
        </w:rPr>
        <w:t>ME02</w:t>
      </w:r>
      <w:r w:rsidR="002D4B60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], </w:t>
      </w:r>
      <w:r w:rsidRPr="00F7505C">
        <w:rPr>
          <w:color w:val="000000" w:themeColor="text1"/>
        </w:rPr>
        <w:t>abaixo da grid do resultado da pesquisa;</w:t>
      </w:r>
    </w:p>
    <w:p w14:paraId="29BD3F81" w14:textId="56BBDA39" w:rsidR="001405B0" w:rsidRPr="00F7505C" w:rsidRDefault="004A34AC" w:rsidP="004A34AC">
      <w:pPr>
        <w:pStyle w:val="PargrafodaLista"/>
        <w:tabs>
          <w:tab w:val="left" w:pos="7488"/>
        </w:tabs>
        <w:rPr>
          <w:color w:val="000000" w:themeColor="text1"/>
        </w:rPr>
      </w:pPr>
      <w:r w:rsidRPr="00F7505C">
        <w:rPr>
          <w:color w:val="000000" w:themeColor="text1"/>
        </w:rPr>
        <w:tab/>
      </w:r>
    </w:p>
    <w:p w14:paraId="429FA96E" w14:textId="08814E9C" w:rsidR="001405B0" w:rsidRPr="00F7505C" w:rsidRDefault="001405B0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</w:pPr>
      <w:r w:rsidRPr="00F7505C">
        <w:rPr>
          <w:color w:val="auto"/>
        </w:rPr>
        <w:t>Ao acionar o link na coluna RESOLUÇ</w:t>
      </w:r>
      <w:r w:rsidR="00332FAE" w:rsidRPr="00F7505C">
        <w:rPr>
          <w:color w:val="auto"/>
        </w:rPr>
        <w:t>Ã</w:t>
      </w:r>
      <w:r w:rsidRPr="00F7505C">
        <w:rPr>
          <w:color w:val="auto"/>
        </w:rPr>
        <w:t xml:space="preserve">O, o sistema deve </w:t>
      </w:r>
      <w:r w:rsidR="004D0C9B" w:rsidRPr="00F7505C">
        <w:rPr>
          <w:color w:val="auto"/>
        </w:rPr>
        <w:t>realizar o download</w:t>
      </w:r>
      <w:r w:rsidRPr="00F7505C">
        <w:rPr>
          <w:color w:val="auto"/>
        </w:rPr>
        <w:t xml:space="preserve"> </w:t>
      </w:r>
      <w:r w:rsidR="004D0C9B" w:rsidRPr="00F7505C">
        <w:rPr>
          <w:color w:val="auto"/>
        </w:rPr>
        <w:t>d</w:t>
      </w:r>
      <w:r w:rsidRPr="00F7505C">
        <w:rPr>
          <w:color w:val="auto"/>
        </w:rPr>
        <w:t>o arquivo anexado pelo ator na HST02</w:t>
      </w:r>
      <w:r w:rsidR="004D0C9B" w:rsidRPr="00F7505C">
        <w:rPr>
          <w:color w:val="auto"/>
        </w:rPr>
        <w:t>;</w:t>
      </w:r>
      <w:r w:rsidR="00332FAE" w:rsidRPr="00F7505C">
        <w:rPr>
          <w:color w:val="auto"/>
        </w:rPr>
        <w:t xml:space="preserve"> O nome do arquivo deve ser exibido em um Hint, conforme </w:t>
      </w:r>
      <w:r w:rsidR="00332FAE" w:rsidRPr="00F7505C">
        <w:rPr>
          <w:color w:val="auto"/>
        </w:rPr>
        <w:lastRenderedPageBreak/>
        <w:t>inclusão realizada pelo ator na HST02;</w:t>
      </w:r>
    </w:p>
    <w:p w14:paraId="7E8A8547" w14:textId="77777777" w:rsidR="00332FAE" w:rsidRPr="00F7505C" w:rsidRDefault="00332FAE" w:rsidP="00332FAE">
      <w:pPr>
        <w:pStyle w:val="PargrafodaLista"/>
      </w:pPr>
    </w:p>
    <w:p w14:paraId="5C5849C0" w14:textId="7EC1D7EA" w:rsidR="00332FAE" w:rsidRPr="00F7505C" w:rsidRDefault="00332FAE" w:rsidP="0040215E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7505C">
        <w:t xml:space="preserve">Ao acionar o componente </w:t>
      </w:r>
      <w:r w:rsidRPr="00F7505C">
        <w:rPr>
          <w:noProof/>
        </w:rPr>
        <w:drawing>
          <wp:inline distT="0" distB="0" distL="0" distR="0" wp14:anchorId="0F601A63" wp14:editId="74E103FB">
            <wp:extent cx="38095" cy="190476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05C">
        <w:t>, o sistema deve exibir a ação “</w:t>
      </w:r>
      <w:r w:rsidRPr="00F7505C">
        <w:rPr>
          <w:b/>
        </w:rPr>
        <w:t>Visualizar</w:t>
      </w:r>
      <w:r w:rsidRPr="00F7505C">
        <w:t xml:space="preserve">”: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_Ref13579930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P01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4212305A" w14:textId="77777777" w:rsidR="00332FAE" w:rsidRPr="00F7505C" w:rsidRDefault="00332FAE" w:rsidP="00332FA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F7505C">
        <w:rPr>
          <w:noProof/>
        </w:rPr>
        <w:drawing>
          <wp:inline distT="0" distB="0" distL="0" distR="0" wp14:anchorId="7762A0FA" wp14:editId="1DC68D22">
            <wp:extent cx="600502" cy="3624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54" cy="3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239" w14:textId="77777777" w:rsidR="00332FAE" w:rsidRPr="00F7505C" w:rsidRDefault="00332FAE" w:rsidP="00332FA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2840A43" w14:textId="6D852B9C" w:rsidR="00332FAE" w:rsidRPr="00F7505C" w:rsidRDefault="00332FAE" w:rsidP="0040215E">
      <w:pPr>
        <w:pStyle w:val="PargrafodaLista"/>
        <w:numPr>
          <w:ilvl w:val="0"/>
          <w:numId w:val="16"/>
        </w:numPr>
        <w:spacing w:before="60" w:after="60"/>
        <w:ind w:left="993"/>
        <w:jc w:val="both"/>
      </w:pPr>
      <w:r w:rsidRPr="00F7505C">
        <w:t xml:space="preserve">Ao selecionar a ação Visualizar, o sistema deve exibir 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_Ref22302049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P02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04E27D7E" w14:textId="77777777" w:rsidR="00CA03FE" w:rsidRPr="00F7505C" w:rsidRDefault="00CA03FE" w:rsidP="00BE65A4">
      <w:pPr>
        <w:pStyle w:val="PargrafodaLista"/>
      </w:pPr>
    </w:p>
    <w:p w14:paraId="1D6ABA96" w14:textId="77777777" w:rsidR="00BE65A4" w:rsidRPr="00F7505C" w:rsidRDefault="00BE65A4" w:rsidP="00CA03FE">
      <w:pPr>
        <w:pStyle w:val="PargrafodaLista"/>
        <w:spacing w:after="200" w:line="276" w:lineRule="auto"/>
        <w:ind w:left="1294"/>
        <w:contextualSpacing/>
      </w:pPr>
    </w:p>
    <w:p w14:paraId="2E48DB51" w14:textId="28E6E666" w:rsidR="0026001A" w:rsidRPr="00F7505C" w:rsidRDefault="00887DB1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0" w:name="_Ref23250484"/>
      <w:bookmarkStart w:id="31" w:name="_Ref15023791"/>
      <w:bookmarkStart w:id="32" w:name="_Ref22215017"/>
      <w:r w:rsidRPr="00F7505C">
        <w:rPr>
          <w:b/>
          <w:u w:val="single"/>
        </w:rPr>
        <w:t xml:space="preserve">Visualizar Quantidade de </w:t>
      </w:r>
      <w:r w:rsidR="00000B5F" w:rsidRPr="00F7505C">
        <w:rPr>
          <w:b/>
          <w:u w:val="single"/>
        </w:rPr>
        <w:t>Chapas Criadas – UF e IES</w:t>
      </w:r>
      <w:r w:rsidR="00004355" w:rsidRPr="00F7505C">
        <w:rPr>
          <w:b/>
          <w:u w:val="single"/>
        </w:rPr>
        <w:t xml:space="preserve"> </w:t>
      </w:r>
      <w:r w:rsidR="00004355" w:rsidRPr="00F7505C">
        <w:rPr>
          <w:color w:val="31849B" w:themeColor="accent5" w:themeShade="BF"/>
        </w:rPr>
        <w:t>[</w:t>
      </w:r>
      <w:r w:rsidR="00004355" w:rsidRPr="00F7505C">
        <w:rPr>
          <w:color w:val="31849B" w:themeColor="accent5" w:themeShade="BF"/>
        </w:rPr>
        <w:fldChar w:fldCharType="begin"/>
      </w:r>
      <w:r w:rsidR="00004355" w:rsidRPr="00F7505C">
        <w:rPr>
          <w:color w:val="31849B" w:themeColor="accent5" w:themeShade="BF"/>
        </w:rPr>
        <w:instrText xml:space="preserve"> REF _Ref22302049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004355" w:rsidRPr="00F7505C">
        <w:rPr>
          <w:color w:val="31849B" w:themeColor="accent5" w:themeShade="BF"/>
        </w:rPr>
      </w:r>
      <w:r w:rsidR="00004355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P02</w:t>
      </w:r>
      <w:r w:rsidR="00004355" w:rsidRPr="00F7505C">
        <w:rPr>
          <w:color w:val="31849B" w:themeColor="accent5" w:themeShade="BF"/>
        </w:rPr>
        <w:fldChar w:fldCharType="end"/>
      </w:r>
      <w:r w:rsidR="00004355" w:rsidRPr="00F7505C">
        <w:rPr>
          <w:color w:val="31849B" w:themeColor="accent5" w:themeShade="BF"/>
        </w:rPr>
        <w:t>]</w:t>
      </w:r>
      <w:bookmarkEnd w:id="30"/>
    </w:p>
    <w:p w14:paraId="41BD0C23" w14:textId="63BE4A67" w:rsidR="0026001A" w:rsidRPr="00F7505C" w:rsidRDefault="0026001A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F7505C">
        <w:t>Após a criação da Chapa na HST02</w:t>
      </w:r>
      <w:r w:rsidR="00887DB1" w:rsidRPr="00F7505C">
        <w:t>1</w:t>
      </w:r>
      <w:r w:rsidRPr="00F7505C">
        <w:t xml:space="preserve">, o sistema deve </w:t>
      </w:r>
      <w:r w:rsidR="00000B5F" w:rsidRPr="00F7505C">
        <w:t xml:space="preserve">disponibilizar a interface </w:t>
      </w:r>
      <w:r w:rsidR="00000B5F" w:rsidRPr="00F7505C">
        <w:rPr>
          <w:color w:val="31849B" w:themeColor="accent5" w:themeShade="BF"/>
        </w:rPr>
        <w:t>[</w:t>
      </w:r>
      <w:r w:rsidR="00000B5F" w:rsidRPr="00F7505C">
        <w:rPr>
          <w:color w:val="31849B" w:themeColor="accent5" w:themeShade="BF"/>
        </w:rPr>
        <w:fldChar w:fldCharType="begin"/>
      </w:r>
      <w:r w:rsidR="00000B5F" w:rsidRPr="00F7505C">
        <w:rPr>
          <w:color w:val="31849B" w:themeColor="accent5" w:themeShade="BF"/>
        </w:rPr>
        <w:instrText xml:space="preserve"> REF _Ref22302049 \r \h </w:instrText>
      </w:r>
      <w:r w:rsidR="00A03599" w:rsidRPr="00F7505C">
        <w:rPr>
          <w:color w:val="31849B" w:themeColor="accent5" w:themeShade="BF"/>
        </w:rPr>
        <w:instrText xml:space="preserve"> \* MERGEFORMAT </w:instrText>
      </w:r>
      <w:r w:rsidR="00000B5F" w:rsidRPr="00F7505C">
        <w:rPr>
          <w:color w:val="31849B" w:themeColor="accent5" w:themeShade="BF"/>
        </w:rPr>
      </w:r>
      <w:r w:rsidR="00000B5F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P02</w:t>
      </w:r>
      <w:r w:rsidR="00000B5F" w:rsidRPr="00F7505C">
        <w:rPr>
          <w:color w:val="31849B" w:themeColor="accent5" w:themeShade="BF"/>
        </w:rPr>
        <w:fldChar w:fldCharType="end"/>
      </w:r>
      <w:r w:rsidR="00000B5F" w:rsidRPr="00F7505C">
        <w:rPr>
          <w:color w:val="31849B" w:themeColor="accent5" w:themeShade="BF"/>
        </w:rPr>
        <w:t>]</w:t>
      </w:r>
      <w:r w:rsidR="00000B5F" w:rsidRPr="00F7505C">
        <w:rPr>
          <w:color w:val="auto"/>
        </w:rPr>
        <w:t>, para que o CEN/</w:t>
      </w:r>
      <w:r w:rsidR="00F44316" w:rsidRPr="00F7505C">
        <w:rPr>
          <w:color w:val="auto"/>
        </w:rPr>
        <w:t xml:space="preserve">BR e CE/UF </w:t>
      </w:r>
      <w:r w:rsidR="00000B5F" w:rsidRPr="00F7505C">
        <w:rPr>
          <w:color w:val="auto"/>
        </w:rPr>
        <w:t>possa acompanhar/ monitorar as chapas criadas</w:t>
      </w:r>
      <w:r w:rsidRPr="00F7505C">
        <w:rPr>
          <w:color w:val="auto"/>
        </w:rPr>
        <w:t>;</w:t>
      </w:r>
    </w:p>
    <w:p w14:paraId="76FE9D61" w14:textId="77777777" w:rsidR="0026001A" w:rsidRPr="00F7505C" w:rsidRDefault="0026001A" w:rsidP="0026001A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04D97FD8" w14:textId="77777777" w:rsidR="00F44316" w:rsidRPr="00F7505C" w:rsidRDefault="0026001A" w:rsidP="00F4431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F7505C">
        <w:t xml:space="preserve">O sistema deve exibir </w:t>
      </w:r>
      <w:r w:rsidR="00000B5F" w:rsidRPr="00F7505C">
        <w:t xml:space="preserve">APENAS as chapas </w:t>
      </w:r>
      <w:r w:rsidRPr="00F7505C">
        <w:rPr>
          <w:b/>
        </w:rPr>
        <w:t>CONFIRMADA</w:t>
      </w:r>
      <w:r w:rsidR="00000B5F" w:rsidRPr="00F7505C">
        <w:rPr>
          <w:b/>
        </w:rPr>
        <w:t>S</w:t>
      </w:r>
      <w:r w:rsidRPr="00F7505C">
        <w:t xml:space="preserve"> na HST02</w:t>
      </w:r>
      <w:r w:rsidR="00556C5D" w:rsidRPr="00F7505C">
        <w:t>1</w:t>
      </w:r>
      <w:r w:rsidRPr="00F7505C">
        <w:t xml:space="preserve">; </w:t>
      </w:r>
      <w:r w:rsidR="00F44316" w:rsidRPr="00F7505C">
        <w:t xml:space="preserve">ou seja, após o ator acionar a opção </w:t>
      </w:r>
      <w:r w:rsidR="00F44316" w:rsidRPr="00F7505C">
        <w:rPr>
          <w:b/>
        </w:rPr>
        <w:t>Confirmar</w:t>
      </w:r>
      <w:r w:rsidR="00F44316" w:rsidRPr="00F7505C">
        <w:t xml:space="preserve"> na </w:t>
      </w:r>
      <w:r w:rsidR="00F44316" w:rsidRPr="00F7505C">
        <w:rPr>
          <w:b/>
        </w:rPr>
        <w:t>Aba Declaração</w:t>
      </w:r>
      <w:r w:rsidR="00F44316" w:rsidRPr="00F7505C">
        <w:t>;</w:t>
      </w:r>
    </w:p>
    <w:p w14:paraId="4B470F5B" w14:textId="77777777" w:rsidR="0026001A" w:rsidRPr="00F7505C" w:rsidRDefault="0026001A" w:rsidP="0026001A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07E40610" w14:textId="308878A8" w:rsidR="004B73E4" w:rsidRPr="00F7505C" w:rsidRDefault="0026001A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F7505C">
        <w:t xml:space="preserve">Nessa </w:t>
      </w:r>
      <w:r w:rsidR="004B73E4" w:rsidRPr="00F7505C">
        <w:t xml:space="preserve">interface </w:t>
      </w:r>
      <w:r w:rsidRPr="00F7505C">
        <w:t xml:space="preserve">o ator com permissão no menu </w:t>
      </w:r>
      <w:r w:rsidR="004B73E4" w:rsidRPr="00F7505C">
        <w:t>Acompanhar</w:t>
      </w:r>
      <w:r w:rsidRPr="00F7505C">
        <w:t xml:space="preserve"> Chapa, poderá monitorar as pendencias dos membros, bem como alterar o membros previamente cadastrado/incluídos na HST02</w:t>
      </w:r>
      <w:r w:rsidR="00556C5D" w:rsidRPr="00F7505C">
        <w:t>1</w:t>
      </w:r>
      <w:r w:rsidR="004B73E4" w:rsidRPr="00F7505C">
        <w:t>;</w:t>
      </w:r>
      <w:r w:rsidR="00F44316" w:rsidRPr="00F7505C">
        <w:t xml:space="preserve"> Sendo que, para assessor CE/UF o sistema deve conceder APENAS permissão de </w:t>
      </w:r>
      <w:r w:rsidR="000676E6" w:rsidRPr="00F7505C">
        <w:t>Visualização</w:t>
      </w:r>
      <w:r w:rsidR="00F44316" w:rsidRPr="00F7505C">
        <w:t>;</w:t>
      </w:r>
    </w:p>
    <w:p w14:paraId="31D7C984" w14:textId="77777777" w:rsidR="004B73E4" w:rsidRPr="00F7505C" w:rsidRDefault="004B73E4" w:rsidP="004B73E4">
      <w:pPr>
        <w:pStyle w:val="PargrafodaLista"/>
      </w:pPr>
    </w:p>
    <w:p w14:paraId="64AB2494" w14:textId="0D4DD709" w:rsidR="0026001A" w:rsidRPr="00F7505C" w:rsidRDefault="004B73E4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F7505C">
        <w:t>O ator CEN/BR poderá realizar alterações</w:t>
      </w:r>
      <w:r w:rsidR="0026001A" w:rsidRPr="00F7505C">
        <w:t xml:space="preserve"> mesmo depois de criar uma Chapa,</w:t>
      </w:r>
      <w:r w:rsidRPr="00F7505C">
        <w:t xml:space="preserve"> OU a Data Fim da 2.1 Atividade Secundária tenha sido finalizada, ou seja, </w:t>
      </w:r>
      <w:r w:rsidR="0026001A" w:rsidRPr="00F7505C">
        <w:t>o sistema deve permitir a alteração/subs</w:t>
      </w:r>
      <w:r w:rsidR="004A221C" w:rsidRPr="00F7505C">
        <w:t xml:space="preserve">tituição de um membro por outro, </w:t>
      </w:r>
      <w:r w:rsidR="005A00A9" w:rsidRPr="00F7505C">
        <w:t>a qualquer momento, APENAS para assessor CEN/BR;</w:t>
      </w:r>
      <w:r w:rsidR="0026001A" w:rsidRPr="00F7505C">
        <w:t xml:space="preserve"> </w:t>
      </w:r>
    </w:p>
    <w:p w14:paraId="5EFD0F04" w14:textId="77777777" w:rsidR="00476557" w:rsidRPr="00F7505C" w:rsidRDefault="00476557" w:rsidP="00476557">
      <w:pPr>
        <w:pStyle w:val="PargrafodaLista"/>
      </w:pPr>
    </w:p>
    <w:p w14:paraId="008DE7AA" w14:textId="16392F02" w:rsidR="00476557" w:rsidRPr="00F7505C" w:rsidRDefault="0037715F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rPr>
          <w:color w:val="auto"/>
        </w:rPr>
      </w:pPr>
      <w:r w:rsidRPr="00F7505C">
        <w:t xml:space="preserve">O sistema deve exibir 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_Ref22302049 \r \h </w:instrText>
      </w:r>
      <w:r w:rsidR="00A03599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P02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 </w:t>
      </w:r>
      <w:r w:rsidRPr="00F7505C">
        <w:rPr>
          <w:color w:val="auto"/>
        </w:rPr>
        <w:t>com as seguintes colunas:</w:t>
      </w:r>
      <w:r w:rsidR="00476557" w:rsidRPr="00F7505C">
        <w:rPr>
          <w:color w:val="auto"/>
        </w:rPr>
        <w:t xml:space="preserve"> </w:t>
      </w:r>
    </w:p>
    <w:p w14:paraId="6252B1C8" w14:textId="77777777" w:rsidR="0037715F" w:rsidRPr="00F7505C" w:rsidRDefault="0037715F" w:rsidP="0037715F">
      <w:pPr>
        <w:pStyle w:val="PargrafodaLista"/>
        <w:rPr>
          <w:color w:val="auto"/>
        </w:rPr>
      </w:pPr>
    </w:p>
    <w:p w14:paraId="59BDD2F4" w14:textId="4105965A" w:rsidR="0037715F" w:rsidRPr="00F7505C" w:rsidRDefault="0037715F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F7505C">
        <w:rPr>
          <w:b/>
          <w:color w:val="auto"/>
        </w:rPr>
        <w:t>Estado</w:t>
      </w:r>
      <w:r w:rsidRPr="00F7505C">
        <w:rPr>
          <w:color w:val="auto"/>
        </w:rPr>
        <w:t>: o sistema deve exibir a bandeira da UF + CE/&lt;UF&gt;. O sistema deve validar na HST02</w:t>
      </w:r>
      <w:r w:rsidR="005A00A9" w:rsidRPr="00F7505C">
        <w:rPr>
          <w:color w:val="auto"/>
        </w:rPr>
        <w:t>,</w:t>
      </w:r>
      <w:r w:rsidRPr="00F7505C">
        <w:rPr>
          <w:color w:val="auto"/>
        </w:rPr>
        <w:t xml:space="preserve"> as UF cadastradas para participar da eleição selecionada. E deve exibir apenas essas UFs</w:t>
      </w:r>
      <w:r w:rsidR="005A00A9" w:rsidRPr="00F7505C">
        <w:rPr>
          <w:color w:val="auto"/>
        </w:rPr>
        <w:t xml:space="preserve"> selecionadas na HST02</w:t>
      </w:r>
      <w:r w:rsidRPr="00F7505C">
        <w:rPr>
          <w:color w:val="auto"/>
        </w:rPr>
        <w:t>.</w:t>
      </w:r>
    </w:p>
    <w:p w14:paraId="3921BB26" w14:textId="77777777" w:rsidR="005A043A" w:rsidRPr="00F7505C" w:rsidRDefault="005A043A" w:rsidP="005A043A">
      <w:pPr>
        <w:pStyle w:val="PargrafodaLista"/>
        <w:rPr>
          <w:color w:val="auto"/>
        </w:rPr>
      </w:pPr>
    </w:p>
    <w:p w14:paraId="3B0FAFBF" w14:textId="2ACD0E2F" w:rsidR="00FD70F8" w:rsidRPr="00F7505C" w:rsidRDefault="005A043A" w:rsidP="00FD70F8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>O sistema deve validar também se para eleição selecionada, possui</w:t>
      </w:r>
      <w:r w:rsidR="005A00A9" w:rsidRPr="00F7505C">
        <w:rPr>
          <w:color w:val="auto"/>
        </w:rPr>
        <w:t>rá</w:t>
      </w:r>
      <w:r w:rsidRPr="00F7505C">
        <w:rPr>
          <w:color w:val="auto"/>
        </w:rPr>
        <w:t xml:space="preserve"> eleição para </w:t>
      </w:r>
      <w:r w:rsidRPr="00F7505C">
        <w:rPr>
          <w:b/>
          <w:color w:val="auto"/>
        </w:rPr>
        <w:t>IES</w:t>
      </w:r>
      <w:r w:rsidR="00FD70F8" w:rsidRPr="00F7505C">
        <w:rPr>
          <w:color w:val="auto"/>
        </w:rPr>
        <w:t xml:space="preserve">, caso possua o sistema deve exibir o registro das informações do IES, como </w:t>
      </w:r>
      <w:r w:rsidR="00481FE2" w:rsidRPr="00F7505C">
        <w:rPr>
          <w:color w:val="auto"/>
        </w:rPr>
        <w:t xml:space="preserve">sendo o </w:t>
      </w:r>
      <w:r w:rsidR="00FD70F8" w:rsidRPr="00F7505C">
        <w:rPr>
          <w:color w:val="auto"/>
        </w:rPr>
        <w:t>último registro da interface, e deve exibir a bandeira</w:t>
      </w:r>
      <w:r w:rsidR="000F7881" w:rsidRPr="00F7505C">
        <w:rPr>
          <w:color w:val="auto"/>
        </w:rPr>
        <w:t xml:space="preserve"> do Brasil + IES</w:t>
      </w:r>
      <w:r w:rsidR="005A00A9" w:rsidRPr="00F7505C">
        <w:rPr>
          <w:color w:val="auto"/>
        </w:rPr>
        <w:t>;</w:t>
      </w:r>
      <w:r w:rsidR="005A00A9" w:rsidRPr="00F7505C">
        <w:rPr>
          <w:color w:val="31849B" w:themeColor="accent5" w:themeShade="BF"/>
        </w:rPr>
        <w:t xml:space="preserve"> [</w:t>
      </w:r>
      <w:r w:rsidR="005A00A9" w:rsidRPr="00F7505C">
        <w:rPr>
          <w:color w:val="31849B" w:themeColor="accent5" w:themeShade="BF"/>
        </w:rPr>
        <w:fldChar w:fldCharType="begin"/>
      </w:r>
      <w:r w:rsidR="005A00A9" w:rsidRPr="00F7505C">
        <w:rPr>
          <w:color w:val="31849B" w:themeColor="accent5" w:themeShade="BF"/>
        </w:rPr>
        <w:instrText xml:space="preserve"> REF _Ref22302049 \r \h </w:instrText>
      </w:r>
      <w:r w:rsidR="00A03599" w:rsidRPr="00F7505C">
        <w:rPr>
          <w:color w:val="31849B" w:themeColor="accent5" w:themeShade="BF"/>
        </w:rPr>
        <w:instrText xml:space="preserve"> \* MERGEFORMAT </w:instrText>
      </w:r>
      <w:r w:rsidR="005A00A9" w:rsidRPr="00F7505C">
        <w:rPr>
          <w:color w:val="31849B" w:themeColor="accent5" w:themeShade="BF"/>
        </w:rPr>
      </w:r>
      <w:r w:rsidR="005A00A9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P02</w:t>
      </w:r>
      <w:r w:rsidR="005A00A9" w:rsidRPr="00F7505C">
        <w:rPr>
          <w:color w:val="31849B" w:themeColor="accent5" w:themeShade="BF"/>
        </w:rPr>
        <w:fldChar w:fldCharType="end"/>
      </w:r>
      <w:r w:rsidR="005A00A9" w:rsidRPr="00F7505C">
        <w:rPr>
          <w:color w:val="31849B" w:themeColor="accent5" w:themeShade="BF"/>
        </w:rPr>
        <w:t>]</w:t>
      </w:r>
    </w:p>
    <w:p w14:paraId="5D3C5DC7" w14:textId="77777777" w:rsidR="000F7881" w:rsidRPr="00F7505C" w:rsidRDefault="000F7881" w:rsidP="00FD70F8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38E4B5DD" w14:textId="1953F094" w:rsidR="005A043A" w:rsidRPr="00F7505C" w:rsidRDefault="00FD70F8" w:rsidP="00FD70F8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deve exibir apenas um (1) registro consolidado com todas as </w:t>
      </w:r>
      <w:r w:rsidR="00F027FB" w:rsidRPr="00F7505C">
        <w:rPr>
          <w:color w:val="auto"/>
        </w:rPr>
        <w:t xml:space="preserve">informações do Brasil, para </w:t>
      </w:r>
      <w:r w:rsidR="00F027FB" w:rsidRPr="00F7505C">
        <w:rPr>
          <w:b/>
          <w:color w:val="auto"/>
        </w:rPr>
        <w:t>IES</w:t>
      </w:r>
      <w:r w:rsidR="00F027FB" w:rsidRPr="00F7505C">
        <w:rPr>
          <w:color w:val="auto"/>
        </w:rPr>
        <w:t>, ou seja, todas as chapas criadas para IES, devem ser apresentadas no Registro único para IES;</w:t>
      </w:r>
    </w:p>
    <w:p w14:paraId="6FE6864A" w14:textId="77777777" w:rsidR="000F7881" w:rsidRPr="00F7505C" w:rsidRDefault="000F7881" w:rsidP="00FD70F8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4C40B99D" w14:textId="34C88AC0" w:rsidR="000F7881" w:rsidRPr="00F7505C" w:rsidRDefault="000F7881" w:rsidP="00FD70F8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>O sistema deve exibir o card dos registro do IES destacado de cinza:</w:t>
      </w:r>
    </w:p>
    <w:p w14:paraId="0C7FA904" w14:textId="0FAF9038" w:rsidR="000F7881" w:rsidRPr="00F7505C" w:rsidRDefault="000F7881" w:rsidP="00FD70F8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noProof/>
          <w:color w:val="auto"/>
        </w:rPr>
        <w:drawing>
          <wp:inline distT="0" distB="0" distL="0" distR="0" wp14:anchorId="75337EB3" wp14:editId="4DD32A50">
            <wp:extent cx="5257800" cy="356904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26" cy="3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00DC" w14:textId="77777777" w:rsidR="0037715F" w:rsidRPr="00F7505C" w:rsidRDefault="0037715F" w:rsidP="0037715F">
      <w:pPr>
        <w:pStyle w:val="PargrafodaLista"/>
        <w:ind w:left="1134"/>
        <w:rPr>
          <w:color w:val="auto"/>
        </w:rPr>
      </w:pPr>
    </w:p>
    <w:p w14:paraId="48A92B96" w14:textId="007F55CB" w:rsidR="00BC0EF4" w:rsidRPr="00F7505C" w:rsidRDefault="0037715F" w:rsidP="0060175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b/>
          <w:color w:val="auto"/>
        </w:rPr>
        <w:t>Quantidade de Chapa</w:t>
      </w:r>
      <w:r w:rsidRPr="00F7505C">
        <w:rPr>
          <w:color w:val="auto"/>
        </w:rPr>
        <w:t xml:space="preserve">: </w:t>
      </w:r>
      <w:r w:rsidR="00BC0EF4" w:rsidRPr="00F7505C">
        <w:rPr>
          <w:color w:val="auto"/>
        </w:rPr>
        <w:t>o</w:t>
      </w:r>
      <w:r w:rsidR="003A3A4B" w:rsidRPr="00F7505C">
        <w:rPr>
          <w:color w:val="auto"/>
        </w:rPr>
        <w:t xml:space="preserve"> sistema de exibir a quantidade de chapa criada para cada UF, caso não tenha nenhuma chapa criada para uma especifica UF, o sistema deve exibir o valor (0) zero;</w:t>
      </w:r>
      <w:r w:rsidR="0060175A" w:rsidRPr="00F7505C">
        <w:rPr>
          <w:color w:val="auto"/>
        </w:rPr>
        <w:t xml:space="preserve"> Ou seja, o sistema deve exibir todas as UFs incluídas na HST02, e a medida </w:t>
      </w:r>
      <w:r w:rsidR="0060175A" w:rsidRPr="00F7505C">
        <w:rPr>
          <w:color w:val="auto"/>
        </w:rPr>
        <w:lastRenderedPageBreak/>
        <w:t>que for incluídas as chapas o sistema deverá ir atualizando a coluna Quantidade de Chapa;</w:t>
      </w:r>
    </w:p>
    <w:p w14:paraId="39C84EC5" w14:textId="77777777" w:rsidR="00BC0EF4" w:rsidRPr="00F7505C" w:rsidRDefault="00BC0EF4" w:rsidP="00BC0EF4">
      <w:pPr>
        <w:pStyle w:val="PargrafodaLista"/>
        <w:rPr>
          <w:color w:val="auto"/>
        </w:rPr>
      </w:pPr>
    </w:p>
    <w:p w14:paraId="451E40A0" w14:textId="509ADA5B" w:rsidR="0037715F" w:rsidRPr="00F7505C" w:rsidRDefault="009A2FA2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F7505C">
        <w:rPr>
          <w:b/>
          <w:color w:val="auto"/>
        </w:rPr>
        <w:t>Quantidade de Chapas C</w:t>
      </w:r>
      <w:r w:rsidR="0001177D" w:rsidRPr="00F7505C">
        <w:rPr>
          <w:b/>
          <w:color w:val="auto"/>
        </w:rPr>
        <w:t xml:space="preserve">om </w:t>
      </w:r>
      <w:r w:rsidR="00BC0EF4" w:rsidRPr="00F7505C">
        <w:rPr>
          <w:b/>
          <w:color w:val="auto"/>
        </w:rPr>
        <w:t>Pendência</w:t>
      </w:r>
      <w:r w:rsidR="00BC0EF4" w:rsidRPr="00F7505C">
        <w:rPr>
          <w:color w:val="auto"/>
        </w:rPr>
        <w:t>: o sistema deve validar e exibir a quantidade de chapa que possuem pendência para cada UF. O sistema deve validar na estória HS</w:t>
      </w:r>
      <w:r w:rsidRPr="00F7505C">
        <w:rPr>
          <w:color w:val="auto"/>
        </w:rPr>
        <w:t>T</w:t>
      </w:r>
      <w:r w:rsidR="00BC0EF4" w:rsidRPr="00F7505C">
        <w:rPr>
          <w:color w:val="auto"/>
        </w:rPr>
        <w:t xml:space="preserve">022 nas </w:t>
      </w:r>
      <w:r w:rsidR="00B266E5" w:rsidRPr="00F7505C">
        <w:rPr>
          <w:color w:val="auto"/>
        </w:rPr>
        <w:t>A</w:t>
      </w:r>
      <w:r w:rsidR="00BC0EF4" w:rsidRPr="00F7505C">
        <w:rPr>
          <w:color w:val="auto"/>
        </w:rPr>
        <w:t xml:space="preserve">ba Chapa com Pendência e Aba Chapa </w:t>
      </w:r>
      <w:r w:rsidRPr="00F7505C">
        <w:rPr>
          <w:color w:val="auto"/>
        </w:rPr>
        <w:t>Concluída</w:t>
      </w:r>
      <w:r w:rsidR="00B266E5" w:rsidRPr="00F7505C">
        <w:rPr>
          <w:color w:val="auto"/>
        </w:rPr>
        <w:t>;</w:t>
      </w:r>
      <w:r w:rsidR="0037715F" w:rsidRPr="00F7505C">
        <w:rPr>
          <w:color w:val="auto"/>
        </w:rPr>
        <w:t xml:space="preserve">      </w:t>
      </w:r>
    </w:p>
    <w:p w14:paraId="5C8BA244" w14:textId="77777777" w:rsidR="0026001A" w:rsidRPr="00F7505C" w:rsidRDefault="0026001A" w:rsidP="0026001A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bookmarkEnd w:id="31"/>
    <w:bookmarkEnd w:id="32"/>
    <w:p w14:paraId="2D053D2A" w14:textId="7AEA8AF9" w:rsidR="005A043A" w:rsidRPr="00F7505C" w:rsidRDefault="005A043A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F7505C">
        <w:rPr>
          <w:b/>
          <w:color w:val="auto"/>
        </w:rPr>
        <w:t xml:space="preserve">Quantidade de Chapas </w:t>
      </w:r>
      <w:r w:rsidR="009A2FA2" w:rsidRPr="00F7505C">
        <w:rPr>
          <w:b/>
          <w:color w:val="auto"/>
        </w:rPr>
        <w:t>Concluída</w:t>
      </w:r>
      <w:r w:rsidRPr="00F7505C">
        <w:rPr>
          <w:color w:val="auto"/>
        </w:rPr>
        <w:t xml:space="preserve">: o sistema deve validar e exibir a quantidade de chapa </w:t>
      </w:r>
      <w:r w:rsidR="009A2FA2" w:rsidRPr="00F7505C">
        <w:rPr>
          <w:color w:val="auto"/>
        </w:rPr>
        <w:t>CONCLUÍDA</w:t>
      </w:r>
      <w:r w:rsidRPr="00F7505C">
        <w:rPr>
          <w:color w:val="auto"/>
        </w:rPr>
        <w:t xml:space="preserve"> para cada UF. O sistema deve validar na estória HSt022 nas Abas Chapa com Pendência e Aba Chapa </w:t>
      </w:r>
      <w:r w:rsidR="009A2FA2" w:rsidRPr="00F7505C">
        <w:rPr>
          <w:color w:val="auto"/>
        </w:rPr>
        <w:t>Concluída</w:t>
      </w:r>
      <w:r w:rsidRPr="00F7505C">
        <w:rPr>
          <w:color w:val="auto"/>
        </w:rPr>
        <w:t xml:space="preserve">;      </w:t>
      </w:r>
    </w:p>
    <w:p w14:paraId="51CAE2EF" w14:textId="77777777" w:rsidR="00476557" w:rsidRPr="00F7505C" w:rsidRDefault="00476557" w:rsidP="00481FE2">
      <w:pPr>
        <w:pStyle w:val="PargrafodaLista"/>
        <w:widowControl/>
        <w:autoSpaceDE/>
        <w:adjustRightInd/>
        <w:spacing w:after="200" w:line="276" w:lineRule="auto"/>
        <w:ind w:left="1134"/>
        <w:contextualSpacing/>
      </w:pPr>
    </w:p>
    <w:p w14:paraId="6F70C0C4" w14:textId="4088072B" w:rsidR="00476557" w:rsidRPr="00F7505C" w:rsidRDefault="00481FE2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</w:pPr>
      <w:r w:rsidRPr="00F7505C">
        <w:rPr>
          <w:b/>
          <w:color w:val="auto"/>
        </w:rPr>
        <w:t>Ação</w:t>
      </w:r>
      <w:r w:rsidRPr="00F7505C">
        <w:rPr>
          <w:color w:val="auto"/>
        </w:rPr>
        <w:t>: o sistema deve exibir o componente</w:t>
      </w:r>
      <w:r w:rsidR="00D66054" w:rsidRPr="00F7505C">
        <w:rPr>
          <w:color w:val="auto"/>
        </w:rPr>
        <w:t xml:space="preserve"> </w:t>
      </w:r>
      <w:r w:rsidR="00D66054" w:rsidRPr="00F7505C">
        <w:rPr>
          <w:noProof/>
        </w:rPr>
        <w:drawing>
          <wp:inline distT="0" distB="0" distL="0" distR="0" wp14:anchorId="5457A76E" wp14:editId="41BF1375">
            <wp:extent cx="38095" cy="190476"/>
            <wp:effectExtent l="0" t="0" r="63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05C">
        <w:rPr>
          <w:color w:val="auto"/>
        </w:rPr>
        <w:t xml:space="preserve"> , ao aciona-lo o sistema deve exibir a ação </w:t>
      </w:r>
      <w:r w:rsidR="006711AA" w:rsidRPr="00F7505C">
        <w:rPr>
          <w:b/>
          <w:color w:val="auto"/>
        </w:rPr>
        <w:t>Visualizar</w:t>
      </w:r>
      <w:r w:rsidRPr="00F7505C">
        <w:rPr>
          <w:b/>
          <w:color w:val="auto"/>
        </w:rPr>
        <w:t xml:space="preserve"> Chapas</w:t>
      </w:r>
      <w:r w:rsidRPr="00F7505C">
        <w:rPr>
          <w:color w:val="auto"/>
        </w:rPr>
        <w:t>;</w:t>
      </w:r>
    </w:p>
    <w:p w14:paraId="67A16B50" w14:textId="50BA10CB" w:rsidR="00481FE2" w:rsidRPr="00F7505C" w:rsidRDefault="00481FE2" w:rsidP="00481FE2">
      <w:pPr>
        <w:pStyle w:val="PargrafodaLista"/>
        <w:widowControl/>
        <w:autoSpaceDE/>
        <w:adjustRightInd/>
        <w:spacing w:after="200" w:line="276" w:lineRule="auto"/>
        <w:ind w:left="1134"/>
        <w:contextualSpacing/>
      </w:pPr>
      <w:r w:rsidRPr="00F7505C">
        <w:rPr>
          <w:color w:val="auto"/>
        </w:rPr>
        <w:t>Ao acionar a opção</w:t>
      </w:r>
      <w:r w:rsidRPr="00F7505C">
        <w:rPr>
          <w:b/>
          <w:color w:val="auto"/>
        </w:rPr>
        <w:t xml:space="preserve"> </w:t>
      </w:r>
      <w:r w:rsidR="006711AA" w:rsidRPr="00F7505C">
        <w:rPr>
          <w:b/>
          <w:color w:val="auto"/>
        </w:rPr>
        <w:t>Visualizar</w:t>
      </w:r>
      <w:r w:rsidRPr="00F7505C">
        <w:rPr>
          <w:b/>
          <w:color w:val="auto"/>
        </w:rPr>
        <w:t xml:space="preserve"> Chapas, </w:t>
      </w:r>
      <w:r w:rsidRPr="00F7505C">
        <w:rPr>
          <w:color w:val="auto"/>
        </w:rPr>
        <w:t>o sistema de</w:t>
      </w:r>
      <w:r w:rsidR="00D66054" w:rsidRPr="00F7505C">
        <w:rPr>
          <w:color w:val="auto"/>
        </w:rPr>
        <w:t>ve</w:t>
      </w:r>
      <w:r w:rsidRPr="00F7505C">
        <w:rPr>
          <w:color w:val="auto"/>
        </w:rPr>
        <w:t xml:space="preserve"> </w:t>
      </w:r>
      <w:r w:rsidR="00913CCD" w:rsidRPr="00F7505C">
        <w:rPr>
          <w:color w:val="auto"/>
        </w:rPr>
        <w:t>exibir a interface</w:t>
      </w:r>
      <w:r w:rsidR="00913CCD" w:rsidRPr="00F7505C">
        <w:rPr>
          <w:color w:val="31849B" w:themeColor="accent5" w:themeShade="BF"/>
        </w:rPr>
        <w:t xml:space="preserve"> [</w:t>
      </w:r>
      <w:r w:rsidR="00913CCD" w:rsidRPr="00F7505C">
        <w:rPr>
          <w:color w:val="31849B" w:themeColor="accent5" w:themeShade="BF"/>
        </w:rPr>
        <w:fldChar w:fldCharType="begin"/>
      </w:r>
      <w:r w:rsidR="00913CCD" w:rsidRPr="00F7505C">
        <w:rPr>
          <w:color w:val="31849B" w:themeColor="accent5" w:themeShade="BF"/>
        </w:rPr>
        <w:instrText xml:space="preserve"> REF _Ref22477065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913CCD" w:rsidRPr="00F7505C">
        <w:rPr>
          <w:color w:val="31849B" w:themeColor="accent5" w:themeShade="BF"/>
        </w:rPr>
      </w:r>
      <w:r w:rsidR="00913CCD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P03</w:t>
      </w:r>
      <w:r w:rsidR="00913CCD" w:rsidRPr="00F7505C">
        <w:rPr>
          <w:color w:val="31849B" w:themeColor="accent5" w:themeShade="BF"/>
        </w:rPr>
        <w:fldChar w:fldCharType="end"/>
      </w:r>
      <w:r w:rsidR="00913CCD" w:rsidRPr="00F7505C">
        <w:rPr>
          <w:color w:val="31849B" w:themeColor="accent5" w:themeShade="BF"/>
        </w:rPr>
        <w:t>]</w:t>
      </w:r>
      <w:r w:rsidR="00FF6D65" w:rsidRPr="00F7505C">
        <w:rPr>
          <w:color w:val="31849B" w:themeColor="accent5" w:themeShade="BF"/>
        </w:rPr>
        <w:t xml:space="preserve"> ou [</w:t>
      </w:r>
      <w:r w:rsidR="00FF6D65" w:rsidRPr="00F7505C">
        <w:rPr>
          <w:color w:val="31849B" w:themeColor="accent5" w:themeShade="BF"/>
        </w:rPr>
        <w:fldChar w:fldCharType="begin"/>
      </w:r>
      <w:r w:rsidR="00FF6D65" w:rsidRPr="00F7505C">
        <w:rPr>
          <w:color w:val="31849B" w:themeColor="accent5" w:themeShade="BF"/>
        </w:rPr>
        <w:instrText xml:space="preserve"> REF _Ref23166170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FF6D65" w:rsidRPr="00F7505C">
        <w:rPr>
          <w:color w:val="31849B" w:themeColor="accent5" w:themeShade="BF"/>
        </w:rPr>
      </w:r>
      <w:r w:rsidR="00FF6D65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P04</w:t>
      </w:r>
      <w:r w:rsidR="00FF6D65" w:rsidRPr="00F7505C">
        <w:rPr>
          <w:color w:val="31849B" w:themeColor="accent5" w:themeShade="BF"/>
        </w:rPr>
        <w:fldChar w:fldCharType="end"/>
      </w:r>
      <w:r w:rsidR="00FF6D65" w:rsidRPr="00F7505C">
        <w:rPr>
          <w:color w:val="31849B" w:themeColor="accent5" w:themeShade="BF"/>
        </w:rPr>
        <w:t xml:space="preserve">], </w:t>
      </w:r>
      <w:r w:rsidR="00FF6D65" w:rsidRPr="00F7505C">
        <w:rPr>
          <w:color w:val="000000" w:themeColor="text1"/>
        </w:rPr>
        <w:t>conforme seleção realizada pelo ator.</w:t>
      </w:r>
    </w:p>
    <w:p w14:paraId="53A00627" w14:textId="77777777" w:rsidR="00476557" w:rsidRPr="00F7505C" w:rsidRDefault="00476557" w:rsidP="00476557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3F0806CD" w14:textId="77777777" w:rsidR="000F7881" w:rsidRPr="00F7505C" w:rsidRDefault="000F7881" w:rsidP="00476557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72EC1D90" w14:textId="77777777" w:rsidR="00FF6D65" w:rsidRPr="00F7505C" w:rsidRDefault="000F7881" w:rsidP="000F788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rPr>
          <w:color w:val="auto"/>
        </w:rPr>
      </w:pPr>
      <w:r w:rsidRPr="00F7505C">
        <w:t xml:space="preserve">O sistema deve calcular a quantidade de chapa cadastradas/confirmadas, ou seja, o somatório da coluna Quantidade de Chapas; E deve exibir este valor abaixo dos registros </w:t>
      </w:r>
      <w:r w:rsidR="00FF6D65" w:rsidRPr="00F7505C">
        <w:t>das chapas:</w:t>
      </w:r>
    </w:p>
    <w:p w14:paraId="66B4BEC9" w14:textId="1CED2757" w:rsidR="000F7881" w:rsidRPr="00F7505C" w:rsidRDefault="00BE3BBA" w:rsidP="00FF6D65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color w:val="auto"/>
        </w:rPr>
      </w:pPr>
      <w:r w:rsidRPr="00F7505C">
        <w:rPr>
          <w:noProof/>
          <w:color w:val="auto"/>
        </w:rPr>
        <w:drawing>
          <wp:inline distT="0" distB="0" distL="0" distR="0" wp14:anchorId="4760BA95" wp14:editId="0423EC06">
            <wp:extent cx="4927600" cy="1104087"/>
            <wp:effectExtent l="0" t="0" r="635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024" cy="111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881" w:rsidRPr="00F7505C">
        <w:rPr>
          <w:color w:val="auto"/>
        </w:rPr>
        <w:t xml:space="preserve"> </w:t>
      </w:r>
    </w:p>
    <w:p w14:paraId="6C146D5F" w14:textId="77777777" w:rsidR="000F7881" w:rsidRPr="00F7505C" w:rsidRDefault="000F7881" w:rsidP="00476557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200DB7E8" w14:textId="2DB0DBDB" w:rsidR="00960564" w:rsidRPr="00F7505C" w:rsidRDefault="00622791" w:rsidP="0062279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t xml:space="preserve">Caso uma das UF não tenha nenhuma chapa criada, o sistema deve desabilitar a ação </w:t>
      </w:r>
      <w:r w:rsidRPr="00F7505C">
        <w:rPr>
          <w:b/>
        </w:rPr>
        <w:t>Visualizar Chapa</w:t>
      </w:r>
      <w:r w:rsidRPr="00F7505C">
        <w:t xml:space="preserve"> dessa UF em questão;</w:t>
      </w:r>
    </w:p>
    <w:p w14:paraId="7E1A3A51" w14:textId="77777777" w:rsidR="00622791" w:rsidRPr="00F7505C" w:rsidRDefault="00622791" w:rsidP="0096056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8F61D16" w14:textId="0D231FEE" w:rsidR="00960564" w:rsidRPr="00F7505C" w:rsidRDefault="00004355" w:rsidP="0096056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3" w:name="_Ref23242781"/>
      <w:r w:rsidRPr="00F7505C">
        <w:rPr>
          <w:b/>
          <w:u w:val="single"/>
        </w:rPr>
        <w:t xml:space="preserve">Visualizar </w:t>
      </w:r>
      <w:r w:rsidR="001A7C5B" w:rsidRPr="00F7505C">
        <w:rPr>
          <w:b/>
          <w:u w:val="single"/>
        </w:rPr>
        <w:t>Chapas Criada</w:t>
      </w:r>
      <w:r w:rsidRPr="00F7505C">
        <w:rPr>
          <w:b/>
          <w:u w:val="single"/>
        </w:rPr>
        <w:t>s para cada UF:</w:t>
      </w:r>
      <w:r w:rsidR="00960564" w:rsidRPr="00F7505C">
        <w:rPr>
          <w:b/>
        </w:rPr>
        <w:t xml:space="preserve">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_Ref22477065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bookmarkEnd w:id="33"/>
    </w:p>
    <w:p w14:paraId="17EF0482" w14:textId="091EE356" w:rsidR="00C42D39" w:rsidRPr="00F7505C" w:rsidRDefault="00C42D39" w:rsidP="008F3C6F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4DDC0E0B" w14:textId="082F5290" w:rsidR="00ED3295" w:rsidRPr="00F7505C" w:rsidRDefault="00ED3295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Ao acionar a opção </w:t>
      </w:r>
      <w:r w:rsidR="00303499" w:rsidRPr="00F7505C">
        <w:rPr>
          <w:b/>
          <w:color w:val="auto"/>
        </w:rPr>
        <w:t>Visualizar</w:t>
      </w:r>
      <w:r w:rsidRPr="00F7505C">
        <w:rPr>
          <w:b/>
          <w:color w:val="auto"/>
        </w:rPr>
        <w:t xml:space="preserve"> Chapa</w:t>
      </w:r>
      <w:r w:rsidRPr="00F7505C">
        <w:rPr>
          <w:color w:val="auto"/>
        </w:rPr>
        <w:t xml:space="preserve"> na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_Ref22302049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P02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000000" w:themeColor="text1"/>
        </w:rPr>
        <w:t xml:space="preserve">, o sistema deve exibir 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_Ref22477065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auto"/>
        </w:rPr>
        <w:t xml:space="preserve">, com o detalhamento </w:t>
      </w:r>
      <w:r w:rsidR="005A2F78" w:rsidRPr="00F7505C">
        <w:rPr>
          <w:color w:val="auto"/>
        </w:rPr>
        <w:t xml:space="preserve">de todas </w:t>
      </w:r>
      <w:r w:rsidRPr="00F7505C">
        <w:rPr>
          <w:color w:val="auto"/>
        </w:rPr>
        <w:t>as chapas criadas para a UF selecionada pelo ator</w:t>
      </w:r>
      <w:r w:rsidR="00303499" w:rsidRPr="00F7505C">
        <w:rPr>
          <w:color w:val="auto"/>
        </w:rPr>
        <w:t>, conforme informações abaixo;</w:t>
      </w:r>
    </w:p>
    <w:p w14:paraId="31FA3F9B" w14:textId="77777777" w:rsidR="00ED3295" w:rsidRPr="00F7505C" w:rsidRDefault="00ED3295" w:rsidP="00ED3295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4C094A1C" w14:textId="2F4E39BC" w:rsidR="00A4615F" w:rsidRPr="00F7505C" w:rsidRDefault="00A4615F" w:rsidP="00A4615F">
      <w:pPr>
        <w:pStyle w:val="PargrafodaLista"/>
        <w:numPr>
          <w:ilvl w:val="0"/>
          <w:numId w:val="7"/>
        </w:numPr>
        <w:spacing w:before="60" w:after="60"/>
        <w:ind w:left="1134"/>
        <w:jc w:val="both"/>
      </w:pPr>
      <w:r w:rsidRPr="00F7505C">
        <w:t>As chapas devem ser exibida</w:t>
      </w:r>
      <w:r w:rsidR="001E5D1F" w:rsidRPr="00F7505C">
        <w:t>s</w:t>
      </w:r>
      <w:r w:rsidRPr="00F7505C">
        <w:t xml:space="preserve"> em ordem da data de Criação da chapa, ou seja, a data que o ator acionou a opção </w:t>
      </w:r>
      <w:r w:rsidRPr="00F7505C">
        <w:rPr>
          <w:b/>
        </w:rPr>
        <w:t>Confirmar</w:t>
      </w:r>
      <w:r w:rsidRPr="00F7505C">
        <w:t xml:space="preserve"> na estória HST021 (P06 – Declaração);</w:t>
      </w:r>
    </w:p>
    <w:p w14:paraId="0508ADDA" w14:textId="77777777" w:rsidR="00A4615F" w:rsidRPr="00F7505C" w:rsidRDefault="00A4615F" w:rsidP="00A4615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0CFB735E" w14:textId="6382F581" w:rsidR="00BF1381" w:rsidRPr="00F7505C" w:rsidRDefault="00BF1381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Na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_Ref22477065 \r \h </w:instrText>
      </w:r>
      <w:r w:rsidR="00246A07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auto"/>
        </w:rPr>
        <w:t xml:space="preserve">, o sistema deve exibir um componente </w:t>
      </w:r>
      <w:r w:rsidRPr="00F7505C">
        <w:rPr>
          <w:noProof/>
          <w:color w:val="auto"/>
        </w:rPr>
        <w:drawing>
          <wp:inline distT="0" distB="0" distL="0" distR="0" wp14:anchorId="341735F1" wp14:editId="6A87EE3E">
            <wp:extent cx="715617" cy="139139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85" cy="1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05C">
        <w:rPr>
          <w:color w:val="auto"/>
        </w:rPr>
        <w:t xml:space="preserve">para que o ator selecione a </w:t>
      </w:r>
      <w:r w:rsidRPr="00F7505C">
        <w:rPr>
          <w:b/>
          <w:color w:val="auto"/>
        </w:rPr>
        <w:t>quantidade de registro</w:t>
      </w:r>
      <w:r w:rsidRPr="00F7505C">
        <w:rPr>
          <w:color w:val="auto"/>
        </w:rPr>
        <w:t xml:space="preserve"> desejada, como default o sistema deve exibir 10 registro</w:t>
      </w:r>
      <w:r w:rsidR="0083172E" w:rsidRPr="00F7505C">
        <w:rPr>
          <w:color w:val="auto"/>
        </w:rPr>
        <w:t>s</w:t>
      </w:r>
      <w:r w:rsidRPr="00F7505C">
        <w:rPr>
          <w:color w:val="auto"/>
        </w:rPr>
        <w:t xml:space="preserve"> por página;</w:t>
      </w:r>
    </w:p>
    <w:p w14:paraId="4C29F9AA" w14:textId="77777777" w:rsidR="00BF1381" w:rsidRPr="00F7505C" w:rsidRDefault="00BF1381" w:rsidP="00BF1381">
      <w:pPr>
        <w:pStyle w:val="PargrafodaLista"/>
        <w:rPr>
          <w:color w:val="auto"/>
        </w:rPr>
      </w:pPr>
    </w:p>
    <w:p w14:paraId="784F99D6" w14:textId="77777777" w:rsidR="00F0346A" w:rsidRPr="00F7505C" w:rsidRDefault="00F0346A" w:rsidP="00F0346A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F7505C">
        <w:rPr>
          <w:color w:val="000000" w:themeColor="text1"/>
        </w:rPr>
        <w:t>Este componente deve ser populado com os valores: 10, 15, 20 e 50;</w:t>
      </w:r>
    </w:p>
    <w:p w14:paraId="714E5B14" w14:textId="77777777" w:rsidR="00F0346A" w:rsidRPr="00F7505C" w:rsidRDefault="00F0346A" w:rsidP="00F0346A">
      <w:pPr>
        <w:pStyle w:val="PargrafodaLista"/>
        <w:rPr>
          <w:color w:val="000000" w:themeColor="text1"/>
        </w:rPr>
      </w:pPr>
    </w:p>
    <w:p w14:paraId="161203D7" w14:textId="19110734" w:rsidR="00BF1381" w:rsidRPr="00F7505C" w:rsidRDefault="00BF1381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deve exibir um </w:t>
      </w:r>
      <w:r w:rsidR="00332FBE" w:rsidRPr="00F7505C">
        <w:rPr>
          <w:color w:val="auto"/>
        </w:rPr>
        <w:t>componente p</w:t>
      </w:r>
      <w:r w:rsidRPr="00F7505C">
        <w:rPr>
          <w:color w:val="auto"/>
        </w:rPr>
        <w:t xml:space="preserve">ara </w:t>
      </w:r>
      <w:r w:rsidRPr="00F7505C">
        <w:rPr>
          <w:b/>
          <w:color w:val="auto"/>
        </w:rPr>
        <w:t>Busca</w:t>
      </w:r>
      <w:r w:rsidRPr="00F7505C">
        <w:rPr>
          <w:color w:val="auto"/>
        </w:rPr>
        <w:t xml:space="preserve">; </w:t>
      </w:r>
      <w:r w:rsidRPr="00F7505C">
        <w:rPr>
          <w:noProof/>
          <w:color w:val="auto"/>
        </w:rPr>
        <w:drawing>
          <wp:inline distT="0" distB="0" distL="0" distR="0" wp14:anchorId="5BBD6303" wp14:editId="007BECBD">
            <wp:extent cx="1272209" cy="182260"/>
            <wp:effectExtent l="0" t="0" r="4445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885" cy="18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E0C5" w14:textId="77777777" w:rsidR="00BF1381" w:rsidRPr="00F7505C" w:rsidRDefault="00BF1381" w:rsidP="00BF1381">
      <w:pPr>
        <w:pStyle w:val="PargrafodaLista"/>
        <w:rPr>
          <w:color w:val="auto"/>
        </w:rPr>
      </w:pPr>
    </w:p>
    <w:p w14:paraId="2D35B4F3" w14:textId="2E5534D6" w:rsidR="00BF1381" w:rsidRPr="00F7505C" w:rsidRDefault="001F3CA7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lastRenderedPageBreak/>
        <w:t xml:space="preserve">O sistema deve exibir </w:t>
      </w:r>
      <w:r w:rsidR="00BF1381" w:rsidRPr="00F7505C">
        <w:rPr>
          <w:color w:val="auto"/>
        </w:rPr>
        <w:t xml:space="preserve">a </w:t>
      </w:r>
      <w:r w:rsidR="00BF1381" w:rsidRPr="00F7505C">
        <w:rPr>
          <w:b/>
          <w:color w:val="auto"/>
        </w:rPr>
        <w:t>Bandeira da UF</w:t>
      </w:r>
      <w:r w:rsidR="00BF1381" w:rsidRPr="00F7505C">
        <w:rPr>
          <w:color w:val="auto"/>
        </w:rPr>
        <w:t xml:space="preserve"> selecionada + CE/&lt;UF&gt;;</w:t>
      </w:r>
    </w:p>
    <w:p w14:paraId="3C12101A" w14:textId="77777777" w:rsidR="00BF1381" w:rsidRPr="00F7505C" w:rsidRDefault="00BF1381" w:rsidP="00BF1381">
      <w:pPr>
        <w:pStyle w:val="PargrafodaLista"/>
        <w:rPr>
          <w:color w:val="auto"/>
        </w:rPr>
      </w:pPr>
    </w:p>
    <w:p w14:paraId="370576CE" w14:textId="77777777" w:rsidR="00BF1381" w:rsidRPr="00F7505C" w:rsidRDefault="00BF1381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deve exibir as colunas </w:t>
      </w:r>
    </w:p>
    <w:p w14:paraId="3C3C0278" w14:textId="77777777" w:rsidR="00BF1381" w:rsidRPr="00F7505C" w:rsidRDefault="00BF1381" w:rsidP="00BF1381">
      <w:pPr>
        <w:pStyle w:val="PargrafodaLista"/>
        <w:rPr>
          <w:color w:val="auto"/>
        </w:rPr>
      </w:pPr>
    </w:p>
    <w:p w14:paraId="3CEEC636" w14:textId="6E958AD2" w:rsidR="00C8012D" w:rsidRPr="00F7505C" w:rsidRDefault="00C8012D" w:rsidP="009019D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>Nº Chapa</w:t>
      </w:r>
      <w:r w:rsidRPr="00F7505C">
        <w:rPr>
          <w:color w:val="auto"/>
        </w:rPr>
        <w:t>: o sistema deve exibir o número de cada chapa. Este número será obtido através de sorteio e posteriormente o assessor CEN/BR</w:t>
      </w:r>
      <w:r w:rsidR="00A03599" w:rsidRPr="00F7505C">
        <w:rPr>
          <w:color w:val="auto"/>
        </w:rPr>
        <w:t xml:space="preserve"> ou CE/UF</w:t>
      </w:r>
      <w:r w:rsidRPr="00F7505C">
        <w:rPr>
          <w:color w:val="auto"/>
        </w:rPr>
        <w:t xml:space="preserve"> irá informa estes números via sistema; Porém enquanto não for realizado o sorteio, e o CEN</w:t>
      </w:r>
      <w:r w:rsidR="00A03599" w:rsidRPr="00F7505C">
        <w:rPr>
          <w:color w:val="auto"/>
        </w:rPr>
        <w:t xml:space="preserve"> ou CE</w:t>
      </w:r>
      <w:r w:rsidRPr="00F7505C">
        <w:rPr>
          <w:color w:val="auto"/>
        </w:rPr>
        <w:t xml:space="preserve"> não formalizar via sistema eleitoral, a numeração de cada chapa, o sistema deve exibir na coluna </w:t>
      </w:r>
      <w:r w:rsidRPr="00F7505C">
        <w:rPr>
          <w:b/>
          <w:color w:val="auto"/>
        </w:rPr>
        <w:t>Nº Chapa</w:t>
      </w:r>
      <w:r w:rsidRPr="00F7505C">
        <w:rPr>
          <w:color w:val="auto"/>
        </w:rPr>
        <w:t xml:space="preserve"> a informação igual a </w:t>
      </w:r>
      <w:r w:rsidRPr="00F7505C">
        <w:rPr>
          <w:b/>
          <w:color w:val="auto"/>
        </w:rPr>
        <w:t>N/A</w:t>
      </w:r>
      <w:r w:rsidRPr="00F7505C">
        <w:rPr>
          <w:color w:val="auto"/>
        </w:rPr>
        <w:t xml:space="preserve">; </w:t>
      </w:r>
    </w:p>
    <w:p w14:paraId="2F36DBF0" w14:textId="77777777" w:rsidR="00C8012D" w:rsidRPr="00F7505C" w:rsidRDefault="00C8012D" w:rsidP="00C8012D">
      <w:pPr>
        <w:pStyle w:val="PargrafodaLista"/>
        <w:rPr>
          <w:b/>
          <w:color w:val="auto"/>
        </w:rPr>
      </w:pPr>
    </w:p>
    <w:p w14:paraId="17C13872" w14:textId="4A559884" w:rsidR="009019DA" w:rsidRPr="00F7505C" w:rsidRDefault="00BF1381" w:rsidP="009019D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>Responsável da Chapa</w:t>
      </w:r>
      <w:r w:rsidRPr="00F7505C">
        <w:rPr>
          <w:color w:val="auto"/>
        </w:rPr>
        <w:t xml:space="preserve">: </w:t>
      </w:r>
      <w:r w:rsidR="009019DA" w:rsidRPr="00F7505C">
        <w:rPr>
          <w:color w:val="auto"/>
        </w:rPr>
        <w:t>O sistema deve exibir o</w:t>
      </w:r>
      <w:r w:rsidR="00DB62E2" w:rsidRPr="00F7505C">
        <w:rPr>
          <w:color w:val="auto"/>
        </w:rPr>
        <w:t>s</w:t>
      </w:r>
      <w:r w:rsidR="009019DA" w:rsidRPr="00F7505C">
        <w:rPr>
          <w:color w:val="auto"/>
        </w:rPr>
        <w:t xml:space="preserve"> nome</w:t>
      </w:r>
      <w:r w:rsidR="00DB62E2" w:rsidRPr="00F7505C">
        <w:rPr>
          <w:color w:val="auto"/>
        </w:rPr>
        <w:t>s</w:t>
      </w:r>
      <w:r w:rsidR="009019DA" w:rsidRPr="00F7505C">
        <w:rPr>
          <w:color w:val="auto"/>
        </w:rPr>
        <w:t xml:space="preserve"> dos responsáveis pela chapa, conforme seleção realizada pelo ator nas estórias HST021 e HST022;</w:t>
      </w:r>
      <w:r w:rsidR="004341AA" w:rsidRPr="00F7505C">
        <w:rPr>
          <w:color w:val="auto"/>
        </w:rPr>
        <w:t xml:space="preserve"> O sistema deve exibir na ordem de hierarquia dos cards; EX: Resp Card1, Resp Card2, Resp Card3 (...); </w:t>
      </w:r>
    </w:p>
    <w:p w14:paraId="6A9F302C" w14:textId="77777777" w:rsidR="009019DA" w:rsidRPr="00F7505C" w:rsidRDefault="009019DA" w:rsidP="009019DA">
      <w:pPr>
        <w:pStyle w:val="PargrafodaLista"/>
        <w:rPr>
          <w:color w:val="auto"/>
        </w:rPr>
      </w:pPr>
    </w:p>
    <w:p w14:paraId="7808021D" w14:textId="6CFA3FB7" w:rsidR="009019DA" w:rsidRPr="00F7505C" w:rsidRDefault="009019DA" w:rsidP="009019DA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color w:val="auto"/>
        </w:rPr>
        <w:t>Nos casos que o ator selecionar mais de um responsável pela chapa, o sistema deve exibi-los um abaixo do outro</w:t>
      </w:r>
      <w:r w:rsidR="00DB62E2" w:rsidRPr="00F7505C">
        <w:rPr>
          <w:color w:val="auto"/>
        </w:rPr>
        <w:t>;</w:t>
      </w:r>
    </w:p>
    <w:p w14:paraId="5CA9155B" w14:textId="77777777" w:rsidR="007303FC" w:rsidRPr="00F7505C" w:rsidRDefault="007303FC" w:rsidP="007303FC">
      <w:pPr>
        <w:pStyle w:val="PargrafodaLista"/>
        <w:rPr>
          <w:color w:val="auto"/>
        </w:rPr>
      </w:pPr>
      <w:bookmarkStart w:id="34" w:name="_GoBack"/>
      <w:bookmarkEnd w:id="34"/>
    </w:p>
    <w:p w14:paraId="09CB708A" w14:textId="739C5B96" w:rsidR="007303FC" w:rsidRPr="00F7505C" w:rsidRDefault="007303FC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>Quantidade de Membros</w:t>
      </w:r>
      <w:r w:rsidRPr="00F7505C">
        <w:rPr>
          <w:color w:val="auto"/>
        </w:rPr>
        <w:t>: o sistema deve exibir a quantidade de membros que cada chapa da UF selecionada possui</w:t>
      </w:r>
      <w:r w:rsidR="009003F7" w:rsidRPr="00F7505C">
        <w:rPr>
          <w:color w:val="auto"/>
        </w:rPr>
        <w:t>; com os titulares e suplente:</w:t>
      </w:r>
    </w:p>
    <w:p w14:paraId="51EA5E81" w14:textId="50726C19" w:rsidR="009003F7" w:rsidRPr="00F7505C" w:rsidRDefault="009003F7" w:rsidP="009003F7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>Exemplo</w:t>
      </w:r>
      <w:r w:rsidRPr="00F7505C">
        <w:rPr>
          <w:color w:val="auto"/>
        </w:rPr>
        <w:t>: se a proporção é igual a 7, teremos 14 membros (Titular +Suplente)</w:t>
      </w:r>
    </w:p>
    <w:p w14:paraId="420D2794" w14:textId="77777777" w:rsidR="007303FC" w:rsidRPr="00F7505C" w:rsidRDefault="007303FC" w:rsidP="007303FC">
      <w:pPr>
        <w:pStyle w:val="PargrafodaLista"/>
        <w:rPr>
          <w:color w:val="auto"/>
        </w:rPr>
      </w:pPr>
    </w:p>
    <w:p w14:paraId="12B447BA" w14:textId="25459A56" w:rsidR="007303FC" w:rsidRPr="00F7505C" w:rsidRDefault="007303FC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 xml:space="preserve">Membros </w:t>
      </w:r>
      <w:r w:rsidR="0083441E" w:rsidRPr="00F7505C">
        <w:rPr>
          <w:b/>
          <w:color w:val="auto"/>
        </w:rPr>
        <w:t>Confirmados</w:t>
      </w:r>
      <w:r w:rsidR="0083441E" w:rsidRPr="00F7505C">
        <w:rPr>
          <w:color w:val="auto"/>
        </w:rPr>
        <w:t>: o sistema deve exibir a quantidade de membros que confirma</w:t>
      </w:r>
      <w:r w:rsidR="00DB46CF" w:rsidRPr="00F7505C">
        <w:rPr>
          <w:color w:val="auto"/>
        </w:rPr>
        <w:t>ram</w:t>
      </w:r>
      <w:r w:rsidR="0083441E" w:rsidRPr="00F7505C">
        <w:rPr>
          <w:color w:val="auto"/>
        </w:rPr>
        <w:t xml:space="preserve"> a sua participação na chapa em questão, na estória HST024;</w:t>
      </w:r>
    </w:p>
    <w:p w14:paraId="21673C4B" w14:textId="77777777" w:rsidR="0083441E" w:rsidRPr="00F7505C" w:rsidRDefault="0083441E" w:rsidP="0083441E">
      <w:pPr>
        <w:pStyle w:val="PargrafodaLista"/>
        <w:rPr>
          <w:color w:val="auto"/>
        </w:rPr>
      </w:pPr>
    </w:p>
    <w:p w14:paraId="1AED6C7A" w14:textId="61E25BC4" w:rsidR="0083441E" w:rsidRPr="00F7505C" w:rsidRDefault="0083441E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>Status da Chapa</w:t>
      </w:r>
      <w:r w:rsidRPr="00F7505C">
        <w:rPr>
          <w:color w:val="auto"/>
        </w:rPr>
        <w:t>: o sistema deve validar a situação de cada chapa, e deve exibir os seguintes status:</w:t>
      </w:r>
    </w:p>
    <w:p w14:paraId="20090D3B" w14:textId="44A31417" w:rsidR="0083441E" w:rsidRPr="00F7505C" w:rsidRDefault="006B7266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 w:rsidRPr="00F7505C">
        <w:rPr>
          <w:b/>
          <w:color w:val="auto"/>
        </w:rPr>
        <w:t>Concluída</w:t>
      </w:r>
      <w:r w:rsidR="0083441E" w:rsidRPr="00F7505C">
        <w:rPr>
          <w:color w:val="auto"/>
        </w:rPr>
        <w:t xml:space="preserve">: </w:t>
      </w:r>
      <w:r w:rsidR="00982600" w:rsidRPr="00F7505C">
        <w:rPr>
          <w:noProof/>
        </w:rPr>
        <w:drawing>
          <wp:inline distT="0" distB="0" distL="0" distR="0" wp14:anchorId="13067B25" wp14:editId="641C8DA2">
            <wp:extent cx="951399" cy="76951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3497" cy="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00" w:rsidRPr="00F7505C">
        <w:rPr>
          <w:color w:val="auto"/>
        </w:rPr>
        <w:t xml:space="preserve"> </w:t>
      </w:r>
      <w:r w:rsidR="0083441E" w:rsidRPr="00F7505C">
        <w:rPr>
          <w:color w:val="auto"/>
        </w:rPr>
        <w:t>o sistema deve exibir este status para chapa</w:t>
      </w:r>
      <w:r w:rsidR="00A06930" w:rsidRPr="00F7505C">
        <w:rPr>
          <w:color w:val="auto"/>
        </w:rPr>
        <w:t>s</w:t>
      </w:r>
      <w:r w:rsidR="0083441E" w:rsidRPr="00F7505C">
        <w:rPr>
          <w:color w:val="auto"/>
        </w:rPr>
        <w:t xml:space="preserve"> que não possuem nenhum</w:t>
      </w:r>
      <w:r w:rsidR="00BB29A0" w:rsidRPr="00F7505C">
        <w:rPr>
          <w:color w:val="auto"/>
        </w:rPr>
        <w:t>a</w:t>
      </w:r>
      <w:r w:rsidR="0083441E" w:rsidRPr="00F7505C">
        <w:rPr>
          <w:color w:val="auto"/>
        </w:rPr>
        <w:t xml:space="preserve"> pendência, seja</w:t>
      </w:r>
      <w:r w:rsidR="00BB29A0" w:rsidRPr="00F7505C">
        <w:rPr>
          <w:color w:val="auto"/>
        </w:rPr>
        <w:t>m</w:t>
      </w:r>
      <w:r w:rsidR="0083441E" w:rsidRPr="00F7505C">
        <w:rPr>
          <w:color w:val="auto"/>
        </w:rPr>
        <w:t xml:space="preserve"> el</w:t>
      </w:r>
      <w:r w:rsidR="00BB29A0" w:rsidRPr="00F7505C">
        <w:rPr>
          <w:color w:val="auto"/>
        </w:rPr>
        <w:t>a</w:t>
      </w:r>
      <w:r w:rsidR="0083441E" w:rsidRPr="00F7505C">
        <w:rPr>
          <w:color w:val="auto"/>
        </w:rPr>
        <w:t>s de validação ou aceite de convites</w:t>
      </w:r>
      <w:r w:rsidR="00BA2505" w:rsidRPr="00F7505C">
        <w:rPr>
          <w:color w:val="auto"/>
        </w:rPr>
        <w:t xml:space="preserve"> ou quantidade de membros (proporção)</w:t>
      </w:r>
      <w:r w:rsidR="0083441E" w:rsidRPr="00F7505C">
        <w:rPr>
          <w:color w:val="auto"/>
        </w:rPr>
        <w:t>, conforme descritos nas regras da estória HST022;</w:t>
      </w:r>
      <w:r w:rsidR="00583024" w:rsidRPr="00F7505C">
        <w:rPr>
          <w:color w:val="auto"/>
        </w:rPr>
        <w:t xml:space="preserve"> Em algumas exceções o assessor CEN/BR poderá alterar o status manualmente. Caso isto ocorra o sistema deve obedecer a determinação do CEN/BR; </w:t>
      </w:r>
    </w:p>
    <w:p w14:paraId="2D35F330" w14:textId="77777777" w:rsidR="0083441E" w:rsidRPr="00F7505C" w:rsidRDefault="0083441E" w:rsidP="0083441E">
      <w:pPr>
        <w:pStyle w:val="PargrafodaLista"/>
        <w:rPr>
          <w:color w:val="auto"/>
        </w:rPr>
      </w:pPr>
    </w:p>
    <w:p w14:paraId="4C68097E" w14:textId="3F4689C0" w:rsidR="0083441E" w:rsidRPr="00F7505C" w:rsidRDefault="0083441E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 w:rsidRPr="00F7505C">
        <w:rPr>
          <w:b/>
          <w:color w:val="auto"/>
        </w:rPr>
        <w:t xml:space="preserve">Com </w:t>
      </w:r>
      <w:r w:rsidR="00BB29A0" w:rsidRPr="00F7505C">
        <w:rPr>
          <w:b/>
          <w:color w:val="auto"/>
        </w:rPr>
        <w:t>P</w:t>
      </w:r>
      <w:r w:rsidRPr="00F7505C">
        <w:rPr>
          <w:b/>
          <w:color w:val="auto"/>
        </w:rPr>
        <w:t>endencia</w:t>
      </w:r>
      <w:r w:rsidR="00BB29A0" w:rsidRPr="00F7505C">
        <w:rPr>
          <w:color w:val="auto"/>
        </w:rPr>
        <w:t xml:space="preserve">: </w:t>
      </w:r>
      <w:r w:rsidR="00BB29A0" w:rsidRPr="00F7505C">
        <w:rPr>
          <w:noProof/>
          <w:color w:val="auto"/>
        </w:rPr>
        <w:drawing>
          <wp:inline distT="0" distB="0" distL="0" distR="0" wp14:anchorId="3C7929AC" wp14:editId="2B0E23B3">
            <wp:extent cx="1017905" cy="1828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05C">
        <w:rPr>
          <w:color w:val="auto"/>
        </w:rPr>
        <w:t xml:space="preserve">  </w:t>
      </w:r>
      <w:r w:rsidR="00BB29A0" w:rsidRPr="00F7505C">
        <w:rPr>
          <w:color w:val="auto"/>
        </w:rPr>
        <w:t>o sistema deve exibir este status para chapa</w:t>
      </w:r>
      <w:r w:rsidR="00A06930" w:rsidRPr="00F7505C">
        <w:rPr>
          <w:color w:val="auto"/>
        </w:rPr>
        <w:t>s</w:t>
      </w:r>
      <w:r w:rsidR="00BB29A0" w:rsidRPr="00F7505C">
        <w:rPr>
          <w:color w:val="auto"/>
        </w:rPr>
        <w:t xml:space="preserve"> que possuem alguma pendência, sejam elas de validação ou aceite de convites</w:t>
      </w:r>
      <w:r w:rsidR="00BA2505" w:rsidRPr="00F7505C">
        <w:rPr>
          <w:color w:val="auto"/>
        </w:rPr>
        <w:t xml:space="preserve"> ou quantidade de membros (proporção)</w:t>
      </w:r>
      <w:r w:rsidR="00BB29A0" w:rsidRPr="00F7505C">
        <w:rPr>
          <w:color w:val="auto"/>
        </w:rPr>
        <w:t>, conforme descritos nas regras da estória HST022;</w:t>
      </w:r>
    </w:p>
    <w:p w14:paraId="2313233E" w14:textId="77777777" w:rsidR="00BB29A0" w:rsidRPr="00F7505C" w:rsidRDefault="00BB29A0" w:rsidP="00BB29A0">
      <w:pPr>
        <w:pStyle w:val="PargrafodaLista"/>
        <w:rPr>
          <w:color w:val="auto"/>
        </w:rPr>
      </w:pPr>
    </w:p>
    <w:p w14:paraId="62ED115E" w14:textId="77777777" w:rsidR="0083441E" w:rsidRPr="00F7505C" w:rsidRDefault="0083441E" w:rsidP="0083441E">
      <w:pPr>
        <w:pStyle w:val="PargrafodaLista"/>
        <w:rPr>
          <w:color w:val="auto"/>
        </w:rPr>
      </w:pPr>
    </w:p>
    <w:p w14:paraId="730A084B" w14:textId="5A4C7B6D" w:rsidR="0083441E" w:rsidRPr="00F7505C" w:rsidRDefault="0083441E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F7505C">
        <w:rPr>
          <w:b/>
          <w:color w:val="auto"/>
        </w:rPr>
        <w:t>Ação</w:t>
      </w:r>
      <w:r w:rsidRPr="00F7505C">
        <w:rPr>
          <w:color w:val="auto"/>
        </w:rPr>
        <w:t xml:space="preserve">: </w:t>
      </w:r>
      <w:r w:rsidR="00BB29A0" w:rsidRPr="00F7505C">
        <w:rPr>
          <w:color w:val="auto"/>
        </w:rPr>
        <w:t>na coluna ação o sistema deve exibir as Ações:</w:t>
      </w:r>
    </w:p>
    <w:p w14:paraId="6E983D4F" w14:textId="44E9CA1C" w:rsidR="00BB29A0" w:rsidRPr="00F7505C" w:rsidRDefault="00BB29A0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 w:rsidRPr="00F7505C">
        <w:rPr>
          <w:b/>
          <w:color w:val="auto"/>
        </w:rPr>
        <w:t>Acessar Chapa</w:t>
      </w:r>
      <w:r w:rsidRPr="00F7505C">
        <w:rPr>
          <w:color w:val="auto"/>
        </w:rPr>
        <w:t>:</w:t>
      </w:r>
      <w:r w:rsidR="001B3679" w:rsidRPr="00F7505C">
        <w:rPr>
          <w:color w:val="auto"/>
        </w:rPr>
        <w:t xml:space="preserve"> </w:t>
      </w:r>
      <w:r w:rsidR="004D7B30" w:rsidRPr="00F7505C">
        <w:rPr>
          <w:color w:val="auto"/>
        </w:rPr>
        <w:t xml:space="preserve">ao ser </w:t>
      </w:r>
      <w:r w:rsidR="00BC0A66" w:rsidRPr="00F7505C">
        <w:rPr>
          <w:color w:val="auto"/>
        </w:rPr>
        <w:t>selecionada,</w:t>
      </w:r>
      <w:r w:rsidR="004D7B30" w:rsidRPr="00F7505C">
        <w:rPr>
          <w:color w:val="auto"/>
        </w:rPr>
        <w:t xml:space="preserve"> o</w:t>
      </w:r>
      <w:r w:rsidR="005A2F78" w:rsidRPr="00F7505C">
        <w:rPr>
          <w:color w:val="auto"/>
        </w:rPr>
        <w:t xml:space="preserve"> sistema exibe a interface </w:t>
      </w:r>
      <w:r w:rsidR="001B3679" w:rsidRPr="00F7505C">
        <w:rPr>
          <w:color w:val="31849B" w:themeColor="accent5" w:themeShade="BF"/>
        </w:rPr>
        <w:t>[</w:t>
      </w:r>
      <w:r w:rsidR="00463BEC" w:rsidRPr="00F7505C">
        <w:rPr>
          <w:color w:val="31849B" w:themeColor="accent5" w:themeShade="BF"/>
        </w:rPr>
        <w:t>P01(UF) ou P03(IES) da HST025]</w:t>
      </w:r>
      <w:r w:rsidR="00BC0A66" w:rsidRPr="00F7505C">
        <w:rPr>
          <w:color w:val="31849B" w:themeColor="accent5" w:themeShade="BF"/>
        </w:rPr>
        <w:t>;</w:t>
      </w:r>
    </w:p>
    <w:p w14:paraId="6A2CDA1D" w14:textId="77777777" w:rsidR="00916582" w:rsidRPr="00F7505C" w:rsidRDefault="00916582" w:rsidP="00916582">
      <w:pPr>
        <w:pStyle w:val="PargrafodaLista"/>
        <w:rPr>
          <w:color w:val="auto"/>
        </w:rPr>
      </w:pPr>
    </w:p>
    <w:p w14:paraId="0D50B2DC" w14:textId="13C529F7" w:rsidR="00916582" w:rsidRPr="00F7505C" w:rsidRDefault="00916582" w:rsidP="0040215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 w:rsidRPr="00F7505C">
        <w:rPr>
          <w:b/>
          <w:color w:val="auto"/>
        </w:rPr>
        <w:t>Alterar Status da Chapa</w:t>
      </w:r>
      <w:r w:rsidRPr="00F7505C">
        <w:rPr>
          <w:color w:val="auto"/>
        </w:rPr>
        <w:t xml:space="preserve">: ao ser selecionada, o sistema deve exibir uma pop-up para alteração do status da chapa </w:t>
      </w:r>
      <w:r w:rsidRPr="00F7505C">
        <w:rPr>
          <w:color w:val="31849B" w:themeColor="accent5" w:themeShade="BF"/>
        </w:rPr>
        <w:t>[</w:t>
      </w:r>
      <w:r w:rsidR="003647E2" w:rsidRPr="00F7505C">
        <w:rPr>
          <w:color w:val="31849B" w:themeColor="accent5" w:themeShade="BF"/>
        </w:rPr>
        <w:fldChar w:fldCharType="begin"/>
      </w:r>
      <w:r w:rsidR="003647E2" w:rsidRPr="00F7505C">
        <w:rPr>
          <w:color w:val="31849B" w:themeColor="accent5" w:themeShade="BF"/>
        </w:rPr>
        <w:instrText xml:space="preserve"> REF _Ref23950297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3647E2" w:rsidRPr="00F7505C">
        <w:rPr>
          <w:color w:val="31849B" w:themeColor="accent5" w:themeShade="BF"/>
        </w:rPr>
      </w:r>
      <w:r w:rsidR="003647E2" w:rsidRPr="00F7505C">
        <w:rPr>
          <w:color w:val="31849B" w:themeColor="accent5" w:themeShade="BF"/>
        </w:rPr>
        <w:fldChar w:fldCharType="separate"/>
      </w:r>
      <w:r w:rsidR="003647E2" w:rsidRPr="00F7505C">
        <w:rPr>
          <w:color w:val="31849B" w:themeColor="accent5" w:themeShade="BF"/>
        </w:rPr>
        <w:t>2.9</w:t>
      </w:r>
      <w:r w:rsidR="003647E2" w:rsidRPr="00F7505C">
        <w:rPr>
          <w:color w:val="31849B" w:themeColor="accent5" w:themeShade="BF"/>
        </w:rPr>
        <w:fldChar w:fldCharType="end"/>
      </w:r>
      <w:r w:rsidR="003647E2" w:rsidRPr="00F7505C">
        <w:rPr>
          <w:color w:val="31849B" w:themeColor="accent5" w:themeShade="BF"/>
        </w:rPr>
        <w:t>];</w:t>
      </w:r>
    </w:p>
    <w:p w14:paraId="6789A3BD" w14:textId="77777777" w:rsidR="001058C7" w:rsidRPr="00F7505C" w:rsidRDefault="001058C7" w:rsidP="001058C7">
      <w:pPr>
        <w:pStyle w:val="PargrafodaLista"/>
        <w:rPr>
          <w:color w:val="auto"/>
        </w:rPr>
      </w:pPr>
    </w:p>
    <w:p w14:paraId="40A5C331" w14:textId="0DE79936" w:rsidR="001058C7" w:rsidRPr="00F7505C" w:rsidRDefault="001058C7" w:rsidP="001058C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 w:rsidRPr="00F7505C">
        <w:rPr>
          <w:b/>
          <w:color w:val="auto"/>
        </w:rPr>
        <w:t>Excluir Chapa</w:t>
      </w:r>
      <w:r w:rsidRPr="00F7505C">
        <w:rPr>
          <w:color w:val="auto"/>
        </w:rPr>
        <w:t xml:space="preserve">: ao ser selecionada, o sistema deve excluir a chapa selecionada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_Ref23148684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2.5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auto"/>
        </w:rPr>
        <w:t>;</w:t>
      </w:r>
    </w:p>
    <w:p w14:paraId="6EB45AE8" w14:textId="77777777" w:rsidR="001D52F2" w:rsidRPr="00F7505C" w:rsidRDefault="001D52F2" w:rsidP="001D52F2">
      <w:pPr>
        <w:pStyle w:val="PargrafodaLista"/>
        <w:rPr>
          <w:color w:val="auto"/>
        </w:rPr>
      </w:pPr>
    </w:p>
    <w:p w14:paraId="7A501EA3" w14:textId="2052BC94" w:rsidR="001D52F2" w:rsidRPr="00F7505C" w:rsidRDefault="001D52F2" w:rsidP="001058C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 w:rsidRPr="00F7505C">
        <w:rPr>
          <w:color w:val="auto"/>
        </w:rPr>
        <w:t>Para as eleições que estão com período de vigência fechado, o sistema deve exibir apenas a opção Acessar Chapa.</w:t>
      </w:r>
    </w:p>
    <w:p w14:paraId="1593F0CD" w14:textId="77777777" w:rsidR="001058C7" w:rsidRPr="00F7505C" w:rsidRDefault="001058C7" w:rsidP="001058C7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4A16997D" w14:textId="4327F2BE" w:rsidR="00BB29A0" w:rsidRPr="00F7505C" w:rsidRDefault="00BB29A0" w:rsidP="00BB29A0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7527F42A" w14:textId="77777777" w:rsidR="00255022" w:rsidRPr="00F7505C" w:rsidRDefault="00255022" w:rsidP="00BF1381">
      <w:pPr>
        <w:pStyle w:val="PargrafodaLista"/>
        <w:rPr>
          <w:color w:val="auto"/>
        </w:rPr>
      </w:pPr>
    </w:p>
    <w:p w14:paraId="18CEF0BD" w14:textId="77777777" w:rsidR="00255022" w:rsidRPr="00F7505C" w:rsidRDefault="00255022" w:rsidP="00BF1381">
      <w:pPr>
        <w:pStyle w:val="PargrafodaLista"/>
        <w:rPr>
          <w:color w:val="auto"/>
        </w:rPr>
      </w:pPr>
    </w:p>
    <w:p w14:paraId="743497FB" w14:textId="08ED741A" w:rsidR="00FF6D65" w:rsidRPr="00F7505C" w:rsidRDefault="00FF6D65" w:rsidP="00FF6D6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23751992"/>
      <w:bookmarkStart w:id="36" w:name="_Ref23148502"/>
      <w:r w:rsidRPr="00F7505C">
        <w:rPr>
          <w:b/>
          <w:u w:val="single"/>
        </w:rPr>
        <w:t>Visualizar Chapas Criadas para IES:</w:t>
      </w:r>
      <w:r w:rsidRPr="00F7505C">
        <w:rPr>
          <w:b/>
        </w:rPr>
        <w:t xml:space="preserve"> </w:t>
      </w:r>
      <w:r w:rsidRPr="00F7505C">
        <w:rPr>
          <w:color w:val="31849B" w:themeColor="accent5" w:themeShade="BF"/>
        </w:rPr>
        <w:t>[</w:t>
      </w:r>
      <w:r w:rsidR="00977B97" w:rsidRPr="00F7505C">
        <w:rPr>
          <w:color w:val="31849B" w:themeColor="accent5" w:themeShade="BF"/>
        </w:rPr>
        <w:fldChar w:fldCharType="begin"/>
      </w:r>
      <w:r w:rsidR="00977B97" w:rsidRPr="00F7505C">
        <w:rPr>
          <w:color w:val="31849B" w:themeColor="accent5" w:themeShade="BF"/>
        </w:rPr>
        <w:instrText xml:space="preserve"> REF _Ref23166170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977B97" w:rsidRPr="00F7505C">
        <w:rPr>
          <w:color w:val="31849B" w:themeColor="accent5" w:themeShade="BF"/>
        </w:rPr>
      </w:r>
      <w:r w:rsidR="00977B97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P04</w:t>
      </w:r>
      <w:r w:rsidR="00977B97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bookmarkEnd w:id="35"/>
    </w:p>
    <w:p w14:paraId="5C8F7811" w14:textId="188BC7DD" w:rsidR="00FF6D65" w:rsidRPr="00F7505C" w:rsidRDefault="00977B97" w:rsidP="00977B97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851"/>
        <w:contextualSpacing/>
      </w:pPr>
      <w:r w:rsidRPr="00F7505C">
        <w:t xml:space="preserve">Diferente da visualização das UFs, </w:t>
      </w:r>
      <w:r w:rsidR="006571F6" w:rsidRPr="00F7505C">
        <w:t>n</w:t>
      </w:r>
      <w:r w:rsidRPr="00F7505C">
        <w:t xml:space="preserve">a interface das Chapas criada para </w:t>
      </w:r>
      <w:r w:rsidRPr="00F7505C">
        <w:rPr>
          <w:b/>
        </w:rPr>
        <w:t>IES</w:t>
      </w:r>
      <w:r w:rsidRPr="00F7505C">
        <w:t>, o sistema deve consolidar todas a chapas criadas no Brasil em uma única interface</w:t>
      </w:r>
      <w:r w:rsidR="006571F6" w:rsidRPr="00F7505C">
        <w:t xml:space="preserve"> </w:t>
      </w:r>
      <w:r w:rsidR="006571F6" w:rsidRPr="00F7505C">
        <w:rPr>
          <w:color w:val="31849B" w:themeColor="accent5" w:themeShade="BF"/>
        </w:rPr>
        <w:t>[</w:t>
      </w:r>
      <w:r w:rsidR="006571F6" w:rsidRPr="00F7505C">
        <w:rPr>
          <w:color w:val="31849B" w:themeColor="accent5" w:themeShade="BF"/>
        </w:rPr>
        <w:fldChar w:fldCharType="begin"/>
      </w:r>
      <w:r w:rsidR="006571F6" w:rsidRPr="00F7505C">
        <w:rPr>
          <w:color w:val="31849B" w:themeColor="accent5" w:themeShade="BF"/>
        </w:rPr>
        <w:instrText xml:space="preserve"> REF _Ref23166170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6571F6" w:rsidRPr="00F7505C">
        <w:rPr>
          <w:color w:val="31849B" w:themeColor="accent5" w:themeShade="BF"/>
        </w:rPr>
      </w:r>
      <w:r w:rsidR="006571F6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P04</w:t>
      </w:r>
      <w:r w:rsidR="006571F6" w:rsidRPr="00F7505C">
        <w:rPr>
          <w:color w:val="31849B" w:themeColor="accent5" w:themeShade="BF"/>
        </w:rPr>
        <w:fldChar w:fldCharType="end"/>
      </w:r>
      <w:r w:rsidR="006571F6" w:rsidRPr="00F7505C">
        <w:rPr>
          <w:color w:val="31849B" w:themeColor="accent5" w:themeShade="BF"/>
        </w:rPr>
        <w:t>]</w:t>
      </w:r>
      <w:r w:rsidR="006571F6" w:rsidRPr="00F7505C">
        <w:rPr>
          <w:color w:val="000000" w:themeColor="text1"/>
        </w:rPr>
        <w:t>;</w:t>
      </w:r>
    </w:p>
    <w:p w14:paraId="39F3255F" w14:textId="77777777" w:rsidR="006571F6" w:rsidRPr="00F7505C" w:rsidRDefault="006571F6" w:rsidP="006571F6">
      <w:pPr>
        <w:pStyle w:val="PargrafodaLista"/>
      </w:pPr>
    </w:p>
    <w:p w14:paraId="18B3849C" w14:textId="789F1A59" w:rsidR="006571F6" w:rsidRPr="00F7505C" w:rsidRDefault="006571F6" w:rsidP="00977B97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851"/>
        <w:contextualSpacing/>
      </w:pPr>
      <w:r w:rsidRPr="00F7505C">
        <w:t xml:space="preserve">Na </w:t>
      </w:r>
      <w:r w:rsidR="00D31AE3" w:rsidRPr="00F7505C">
        <w:t xml:space="preserve">interface do IES, ao invés de exibir a bandeira de cada UF no topo da página, </w:t>
      </w:r>
      <w:r w:rsidRPr="00F7505C">
        <w:t xml:space="preserve">o sistema </w:t>
      </w:r>
      <w:r w:rsidR="00D31AE3" w:rsidRPr="00F7505C">
        <w:t xml:space="preserve">deve </w:t>
      </w:r>
      <w:r w:rsidRPr="00F7505C">
        <w:t>exibir</w:t>
      </w:r>
      <w:r w:rsidR="00D31AE3" w:rsidRPr="00F7505C">
        <w:t xml:space="preserve"> a Bandeira do </w:t>
      </w:r>
      <w:r w:rsidR="00D31AE3" w:rsidRPr="00F7505C">
        <w:rPr>
          <w:b/>
        </w:rPr>
        <w:t>Brasil</w:t>
      </w:r>
      <w:r w:rsidR="00D31AE3" w:rsidRPr="00F7505C">
        <w:t xml:space="preserve"> + </w:t>
      </w:r>
      <w:r w:rsidR="00D31AE3" w:rsidRPr="00F7505C">
        <w:rPr>
          <w:b/>
        </w:rPr>
        <w:t>IES</w:t>
      </w:r>
      <w:r w:rsidR="00D31AE3" w:rsidRPr="00F7505C">
        <w:t>;</w:t>
      </w:r>
      <w:r w:rsidRPr="00F7505C">
        <w:t xml:space="preserve"> </w:t>
      </w:r>
    </w:p>
    <w:p w14:paraId="20DEAE05" w14:textId="3EF9ED68" w:rsidR="00D31AE3" w:rsidRPr="00F7505C" w:rsidRDefault="000262BA" w:rsidP="000262BA">
      <w:pPr>
        <w:pStyle w:val="PargrafodaLista"/>
        <w:ind w:left="567"/>
      </w:pPr>
      <w:r w:rsidRPr="00F7505C">
        <w:rPr>
          <w:noProof/>
        </w:rPr>
        <w:drawing>
          <wp:inline distT="0" distB="0" distL="0" distR="0" wp14:anchorId="777C5B32" wp14:editId="52205F6E">
            <wp:extent cx="5762625" cy="18288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5B01" w14:textId="77777777" w:rsidR="00D31AE3" w:rsidRPr="00F7505C" w:rsidRDefault="00D31AE3" w:rsidP="00D31AE3">
      <w:pPr>
        <w:pStyle w:val="PargrafodaLista"/>
        <w:ind w:left="1134"/>
      </w:pPr>
    </w:p>
    <w:p w14:paraId="6517E64B" w14:textId="65E8A820" w:rsidR="00D31AE3" w:rsidRPr="00F7505C" w:rsidRDefault="00D31AE3" w:rsidP="006A4AC3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851"/>
        <w:contextualSpacing/>
        <w:jc w:val="both"/>
      </w:pPr>
      <w:r w:rsidRPr="00F7505C">
        <w:rPr>
          <w:color w:val="000000" w:themeColor="text1"/>
        </w:rPr>
        <w:t xml:space="preserve">Nessa interface o sistema deve exibir as mesmas colunas das UFs, acrescido da coluna </w:t>
      </w:r>
      <w:r w:rsidRPr="00F7505C">
        <w:rPr>
          <w:b/>
          <w:color w:val="000000" w:themeColor="text1"/>
        </w:rPr>
        <w:t>UF da Chapa;</w:t>
      </w:r>
      <w:r w:rsidRPr="00F7505C">
        <w:rPr>
          <w:color w:val="000000" w:themeColor="text1"/>
        </w:rPr>
        <w:t xml:space="preserve"> Nessa coluna o sistema deve exibir </w:t>
      </w:r>
      <w:r w:rsidR="006A4AC3" w:rsidRPr="00F7505C">
        <w:rPr>
          <w:color w:val="000000" w:themeColor="text1"/>
        </w:rPr>
        <w:t xml:space="preserve">APENAS as </w:t>
      </w:r>
      <w:r w:rsidRPr="00F7505C">
        <w:rPr>
          <w:color w:val="000000" w:themeColor="text1"/>
        </w:rPr>
        <w:t>UF</w:t>
      </w:r>
      <w:r w:rsidR="006A4AC3" w:rsidRPr="00F7505C">
        <w:rPr>
          <w:color w:val="000000" w:themeColor="text1"/>
        </w:rPr>
        <w:t>s</w:t>
      </w:r>
      <w:r w:rsidRPr="00F7505C">
        <w:rPr>
          <w:color w:val="000000" w:themeColor="text1"/>
        </w:rPr>
        <w:t xml:space="preserve"> que </w:t>
      </w:r>
      <w:r w:rsidR="006A4AC3" w:rsidRPr="00F7505C">
        <w:rPr>
          <w:color w:val="000000" w:themeColor="text1"/>
        </w:rPr>
        <w:t xml:space="preserve">já possuam chapas confirmadas </w:t>
      </w:r>
      <w:r w:rsidR="00D730FD" w:rsidRPr="00F7505C">
        <w:rPr>
          <w:color w:val="000000" w:themeColor="text1"/>
        </w:rPr>
        <w:t xml:space="preserve">para IES, </w:t>
      </w:r>
      <w:r w:rsidR="006A4AC3" w:rsidRPr="00F7505C">
        <w:rPr>
          <w:color w:val="000000" w:themeColor="text1"/>
        </w:rPr>
        <w:t>na HST021;</w:t>
      </w:r>
    </w:p>
    <w:p w14:paraId="2DE5CB86" w14:textId="77777777" w:rsidR="00CE3C51" w:rsidRPr="00F7505C" w:rsidRDefault="00CE3C51" w:rsidP="00CE3C51">
      <w:pPr>
        <w:pStyle w:val="PargrafodaLista"/>
        <w:widowControl/>
        <w:autoSpaceDE/>
        <w:adjustRightInd/>
        <w:spacing w:after="200" w:line="276" w:lineRule="auto"/>
        <w:ind w:left="851"/>
        <w:contextualSpacing/>
      </w:pPr>
    </w:p>
    <w:p w14:paraId="4B4E896F" w14:textId="77777777" w:rsidR="00E9341D" w:rsidRPr="00F7505C" w:rsidRDefault="00E9341D" w:rsidP="00E9341D">
      <w:pPr>
        <w:pStyle w:val="PargrafodaLista"/>
      </w:pPr>
    </w:p>
    <w:p w14:paraId="694EE73E" w14:textId="457F2886" w:rsidR="003C0ADF" w:rsidRPr="00F7505C" w:rsidRDefault="003C0ADF" w:rsidP="00D31AE3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851"/>
        <w:contextualSpacing/>
      </w:pPr>
      <w:r w:rsidRPr="00F7505C">
        <w:t xml:space="preserve">As colunas </w:t>
      </w:r>
      <w:r w:rsidRPr="00F7505C">
        <w:rPr>
          <w:b/>
        </w:rPr>
        <w:t>Responsável Chapa, Quantidade de Membros , Membros Confirmados</w:t>
      </w:r>
      <w:r w:rsidR="00E9341D" w:rsidRPr="00F7505C">
        <w:rPr>
          <w:b/>
        </w:rPr>
        <w:t xml:space="preserve"> </w:t>
      </w:r>
      <w:r w:rsidR="00E9341D" w:rsidRPr="00F7505C">
        <w:t>e</w:t>
      </w:r>
      <w:r w:rsidRPr="00F7505C">
        <w:t xml:space="preserve"> </w:t>
      </w:r>
      <w:r w:rsidRPr="00F7505C">
        <w:rPr>
          <w:b/>
        </w:rPr>
        <w:t>Status da Chapa</w:t>
      </w:r>
      <w:r w:rsidRPr="00F7505C">
        <w:t xml:space="preserve">, o sistema deve seguir as regras descritas na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_Ref23242781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2.2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2D487A22" w14:textId="77777777" w:rsidR="00ED06E3" w:rsidRPr="00F7505C" w:rsidRDefault="00ED06E3" w:rsidP="00ED06E3">
      <w:pPr>
        <w:pStyle w:val="PargrafodaLista"/>
      </w:pPr>
    </w:p>
    <w:p w14:paraId="130A1D9A" w14:textId="77777777" w:rsidR="003C0ADF" w:rsidRPr="00F7505C" w:rsidRDefault="003C0ADF" w:rsidP="003C0ADF">
      <w:pPr>
        <w:pStyle w:val="PargrafodaLista"/>
        <w:rPr>
          <w:color w:val="000000" w:themeColor="text1"/>
        </w:rPr>
      </w:pPr>
    </w:p>
    <w:p w14:paraId="29240F93" w14:textId="160D3906" w:rsidR="00E9341D" w:rsidRPr="00F7505C" w:rsidRDefault="00E9341D" w:rsidP="00E9341D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851"/>
        <w:contextualSpacing/>
        <w:jc w:val="both"/>
      </w:pPr>
      <w:r w:rsidRPr="00F7505C">
        <w:t xml:space="preserve">Na coluna </w:t>
      </w:r>
      <w:r w:rsidRPr="00F7505C">
        <w:rPr>
          <w:b/>
        </w:rPr>
        <w:t>UF da Chapa</w:t>
      </w:r>
      <w:r w:rsidRPr="00F7505C">
        <w:t xml:space="preserve">, o sistema deve exibir a UF em ordem alfabética. Diferente da interface das UFs, o sistema deve ir exibindo </w:t>
      </w:r>
      <w:r w:rsidR="00D47383" w:rsidRPr="00F7505C">
        <w:t>o registro da chapa à</w:t>
      </w:r>
      <w:r w:rsidRPr="00F7505C">
        <w:t xml:space="preserve"> medida que as chapas criadas IES forem CONFIRMADAS na HST021; </w:t>
      </w:r>
    </w:p>
    <w:p w14:paraId="7914AC54" w14:textId="77777777" w:rsidR="00E9341D" w:rsidRPr="00F7505C" w:rsidRDefault="00E9341D" w:rsidP="00E9341D">
      <w:pPr>
        <w:pStyle w:val="PargrafodaLista"/>
        <w:widowControl/>
        <w:autoSpaceDE/>
        <w:adjustRightInd/>
        <w:spacing w:after="200" w:line="276" w:lineRule="auto"/>
        <w:ind w:left="851"/>
        <w:contextualSpacing/>
      </w:pPr>
    </w:p>
    <w:p w14:paraId="6D0577AF" w14:textId="14515A1F" w:rsidR="00C444C5" w:rsidRPr="00F7505C" w:rsidRDefault="00C444C5" w:rsidP="00D47383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851"/>
        <w:contextualSpacing/>
        <w:jc w:val="both"/>
      </w:pPr>
      <w:r w:rsidRPr="00F7505C">
        <w:rPr>
          <w:color w:val="000000" w:themeColor="text1"/>
        </w:rPr>
        <w:t xml:space="preserve">Caso </w:t>
      </w:r>
      <w:r w:rsidR="00D730FD" w:rsidRPr="00F7505C">
        <w:rPr>
          <w:color w:val="000000" w:themeColor="text1"/>
        </w:rPr>
        <w:t xml:space="preserve">o sistema identifique que exista mais de uma chapa criada para uma mesma UF, o sistema deve exibir um card para cada chapa criada de </w:t>
      </w:r>
      <w:r w:rsidR="00D730FD" w:rsidRPr="00F7505C">
        <w:rPr>
          <w:b/>
          <w:color w:val="000000" w:themeColor="text1"/>
        </w:rPr>
        <w:t>IES</w:t>
      </w:r>
      <w:r w:rsidR="00D730FD" w:rsidRPr="00F7505C">
        <w:rPr>
          <w:color w:val="000000" w:themeColor="text1"/>
        </w:rPr>
        <w:t>; essa particularidade é restrita apenas para IES; Chapas de UF segue as regra</w:t>
      </w:r>
      <w:r w:rsidR="006C354D" w:rsidRPr="00F7505C">
        <w:rPr>
          <w:color w:val="000000" w:themeColor="text1"/>
        </w:rPr>
        <w:t xml:space="preserve"> da Quantidade de Chapa</w:t>
      </w:r>
      <w:r w:rsidR="00D730FD" w:rsidRPr="00F7505C">
        <w:rPr>
          <w:color w:val="000000" w:themeColor="text1"/>
        </w:rPr>
        <w:t xml:space="preserve"> citadas</w:t>
      </w:r>
      <w:r w:rsidR="00E9341D" w:rsidRPr="00F7505C">
        <w:rPr>
          <w:color w:val="000000" w:themeColor="text1"/>
        </w:rPr>
        <w:t xml:space="preserve"> </w:t>
      </w:r>
      <w:r w:rsidR="006C354D" w:rsidRPr="00F7505C">
        <w:rPr>
          <w:color w:val="000000" w:themeColor="text1"/>
        </w:rPr>
        <w:t xml:space="preserve">na </w:t>
      </w:r>
      <w:r w:rsidR="00E9341D" w:rsidRPr="00F7505C">
        <w:rPr>
          <w:color w:val="31849B" w:themeColor="accent5" w:themeShade="BF"/>
        </w:rPr>
        <w:t>[</w:t>
      </w:r>
      <w:r w:rsidR="00612A40" w:rsidRPr="00F7505C">
        <w:rPr>
          <w:color w:val="31849B" w:themeColor="accent5" w:themeShade="BF"/>
        </w:rPr>
        <w:fldChar w:fldCharType="begin"/>
      </w:r>
      <w:r w:rsidR="00612A40" w:rsidRPr="00F7505C">
        <w:rPr>
          <w:color w:val="31849B" w:themeColor="accent5" w:themeShade="BF"/>
        </w:rPr>
        <w:instrText xml:space="preserve"> REF _Ref23250484 \r \h </w:instrText>
      </w:r>
      <w:r w:rsidR="00D47383" w:rsidRPr="00F7505C">
        <w:rPr>
          <w:color w:val="31849B" w:themeColor="accent5" w:themeShade="BF"/>
        </w:rPr>
        <w:instrText xml:space="preserve"> \* MERGEFORMAT </w:instrText>
      </w:r>
      <w:r w:rsidR="00612A40" w:rsidRPr="00F7505C">
        <w:rPr>
          <w:color w:val="31849B" w:themeColor="accent5" w:themeShade="BF"/>
        </w:rPr>
      </w:r>
      <w:r w:rsidR="00612A40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2.1</w:t>
      </w:r>
      <w:r w:rsidR="00612A40" w:rsidRPr="00F7505C">
        <w:rPr>
          <w:color w:val="31849B" w:themeColor="accent5" w:themeShade="BF"/>
        </w:rPr>
        <w:fldChar w:fldCharType="end"/>
      </w:r>
      <w:r w:rsidR="00E9341D" w:rsidRPr="00F7505C">
        <w:rPr>
          <w:color w:val="31849B" w:themeColor="accent5" w:themeShade="BF"/>
        </w:rPr>
        <w:t>]</w:t>
      </w:r>
      <w:r w:rsidR="00D730FD" w:rsidRPr="00F7505C">
        <w:rPr>
          <w:color w:val="000000" w:themeColor="text1"/>
        </w:rPr>
        <w:t>;</w:t>
      </w:r>
    </w:p>
    <w:p w14:paraId="605EF279" w14:textId="145DEBA0" w:rsidR="00D86037" w:rsidRPr="00F7505C" w:rsidRDefault="00D86037" w:rsidP="00D86037">
      <w:pPr>
        <w:pStyle w:val="PargrafodaLista"/>
      </w:pPr>
      <w:r w:rsidRPr="00F7505C">
        <w:t>Ex:</w:t>
      </w:r>
    </w:p>
    <w:p w14:paraId="76A62ED1" w14:textId="133A3059" w:rsidR="00D86037" w:rsidRPr="00F7505C" w:rsidRDefault="000262BA" w:rsidP="000262BA">
      <w:pPr>
        <w:pStyle w:val="PargrafodaLista"/>
        <w:widowControl/>
        <w:autoSpaceDE/>
        <w:adjustRightInd/>
        <w:spacing w:after="200" w:line="276" w:lineRule="auto"/>
        <w:ind w:left="851"/>
        <w:contextualSpacing/>
      </w:pPr>
      <w:r w:rsidRPr="00F7505C">
        <w:rPr>
          <w:noProof/>
        </w:rPr>
        <w:lastRenderedPageBreak/>
        <w:drawing>
          <wp:inline distT="0" distB="0" distL="0" distR="0" wp14:anchorId="78FCE37D" wp14:editId="15239B49">
            <wp:extent cx="5476875" cy="2511746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27" cy="25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EC74" w14:textId="77777777" w:rsidR="00D31AE3" w:rsidRPr="00F7505C" w:rsidRDefault="00D31AE3" w:rsidP="00D31AE3">
      <w:pPr>
        <w:pStyle w:val="PargrafodaLista"/>
      </w:pPr>
    </w:p>
    <w:p w14:paraId="30E98EE2" w14:textId="77777777" w:rsidR="004F409E" w:rsidRPr="00F7505C" w:rsidRDefault="004F409E" w:rsidP="004F409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F7505C">
        <w:rPr>
          <w:b/>
          <w:color w:val="auto"/>
        </w:rPr>
        <w:t>Ação</w:t>
      </w:r>
      <w:r w:rsidRPr="00F7505C">
        <w:rPr>
          <w:color w:val="auto"/>
        </w:rPr>
        <w:t>: na coluna ação o sistema deve exibir as Ações:</w:t>
      </w:r>
    </w:p>
    <w:p w14:paraId="0B1B525D" w14:textId="6DB97A79" w:rsidR="004F409E" w:rsidRPr="00F7505C" w:rsidRDefault="004F409E" w:rsidP="004F409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Acessar Chapa</w:t>
      </w:r>
      <w:r w:rsidRPr="00F7505C">
        <w:rPr>
          <w:color w:val="auto"/>
        </w:rPr>
        <w:t xml:space="preserve">: ao ser selecionada, o sistema exibe a interface </w:t>
      </w:r>
      <w:r w:rsidR="00E01347" w:rsidRPr="00F7505C">
        <w:rPr>
          <w:color w:val="000000" w:themeColor="text1"/>
        </w:rPr>
        <w:t>com o detalhamento de cada chapa criada, este detalhamento será tratado na estória HST025</w:t>
      </w:r>
      <w:r w:rsidRPr="00F7505C">
        <w:rPr>
          <w:color w:val="000000" w:themeColor="text1"/>
        </w:rPr>
        <w:t>;</w:t>
      </w:r>
    </w:p>
    <w:p w14:paraId="6A5ABC66" w14:textId="77777777" w:rsidR="00CF1717" w:rsidRPr="00F7505C" w:rsidRDefault="00CF1717" w:rsidP="00CF1717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414CC5C5" w14:textId="3A428235" w:rsidR="00CF1717" w:rsidRPr="00F7505C" w:rsidRDefault="00CF1717" w:rsidP="00CF171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Alterar Status da Chapa</w:t>
      </w:r>
      <w:r w:rsidRPr="00F7505C">
        <w:rPr>
          <w:color w:val="auto"/>
        </w:rPr>
        <w:t xml:space="preserve">: ao ser selecionada, o sistema deve exibir uma pop-up para alteração do status da chapa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_Ref23950297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2.9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];</w:t>
      </w:r>
    </w:p>
    <w:p w14:paraId="2ED38546" w14:textId="77777777" w:rsidR="004F409E" w:rsidRPr="00F7505C" w:rsidRDefault="004F409E" w:rsidP="004F409E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03AC8A4D" w14:textId="248A09D1" w:rsidR="004F409E" w:rsidRPr="00F7505C" w:rsidRDefault="004F409E" w:rsidP="004F409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Excluir Chapa</w:t>
      </w:r>
      <w:r w:rsidRPr="00F7505C">
        <w:rPr>
          <w:color w:val="auto"/>
        </w:rPr>
        <w:t xml:space="preserve">: ao ser selecionada, o sistema deve excluir a chapa selecionada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_Ref23148684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2.5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auto"/>
        </w:rPr>
        <w:t>;</w:t>
      </w:r>
    </w:p>
    <w:p w14:paraId="5EEABDA5" w14:textId="77777777" w:rsidR="001D52F2" w:rsidRPr="00F7505C" w:rsidRDefault="001D52F2" w:rsidP="001D52F2">
      <w:pPr>
        <w:pStyle w:val="PargrafodaLista"/>
        <w:rPr>
          <w:color w:val="auto"/>
        </w:rPr>
      </w:pPr>
    </w:p>
    <w:p w14:paraId="574DF217" w14:textId="77777777" w:rsidR="001D52F2" w:rsidRPr="00F7505C" w:rsidRDefault="001D52F2" w:rsidP="001D52F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Para as eleições que estão com período de vigência fechado, o sistema deve exibir apenas a opção Acessar Chapa.</w:t>
      </w:r>
    </w:p>
    <w:p w14:paraId="0170C964" w14:textId="644D4242" w:rsidR="001D52F2" w:rsidRPr="00F7505C" w:rsidRDefault="001D52F2" w:rsidP="001D52F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302AA00E" w14:textId="77777777" w:rsidR="00D47383" w:rsidRPr="00F7505C" w:rsidRDefault="00D47383" w:rsidP="00D47383">
      <w:pPr>
        <w:pStyle w:val="PargrafodaLista"/>
        <w:rPr>
          <w:color w:val="auto"/>
        </w:rPr>
      </w:pPr>
    </w:p>
    <w:p w14:paraId="0FFB20EB" w14:textId="77777777" w:rsidR="00D47383" w:rsidRPr="00F7505C" w:rsidRDefault="00D47383" w:rsidP="00D47383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161AB173" w14:textId="5EA7533E" w:rsidR="00D47383" w:rsidRPr="00F7505C" w:rsidRDefault="00D47383" w:rsidP="00D4738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Na interface </w:t>
      </w:r>
      <w:r w:rsidRPr="00F7505C">
        <w:rPr>
          <w:color w:val="31849B" w:themeColor="accent5" w:themeShade="BF"/>
        </w:rPr>
        <w:t>[</w:t>
      </w:r>
      <w:r w:rsidR="00F36E0C" w:rsidRPr="00F7505C">
        <w:rPr>
          <w:color w:val="31849B" w:themeColor="accent5" w:themeShade="BF"/>
        </w:rPr>
        <w:fldChar w:fldCharType="begin"/>
      </w:r>
      <w:r w:rsidR="00F36E0C" w:rsidRPr="00F7505C">
        <w:rPr>
          <w:color w:val="31849B" w:themeColor="accent5" w:themeShade="BF"/>
        </w:rPr>
        <w:instrText xml:space="preserve"> REF _Ref23166170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F36E0C" w:rsidRPr="00F7505C">
        <w:rPr>
          <w:color w:val="31849B" w:themeColor="accent5" w:themeShade="BF"/>
        </w:rPr>
      </w:r>
      <w:r w:rsidR="00F36E0C"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P04</w:t>
      </w:r>
      <w:r w:rsidR="00F36E0C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auto"/>
        </w:rPr>
        <w:t xml:space="preserve">, o sistema deve exibir um componente </w:t>
      </w:r>
      <w:r w:rsidRPr="00F7505C">
        <w:rPr>
          <w:noProof/>
          <w:color w:val="auto"/>
        </w:rPr>
        <w:drawing>
          <wp:inline distT="0" distB="0" distL="0" distR="0" wp14:anchorId="657D9D94" wp14:editId="1F131481">
            <wp:extent cx="715617" cy="139139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85" cy="1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05C">
        <w:rPr>
          <w:color w:val="auto"/>
        </w:rPr>
        <w:t xml:space="preserve">para que o ator selecione a </w:t>
      </w:r>
      <w:r w:rsidRPr="00F7505C">
        <w:rPr>
          <w:b/>
          <w:color w:val="auto"/>
        </w:rPr>
        <w:t>quantidade de registro</w:t>
      </w:r>
      <w:r w:rsidRPr="00F7505C">
        <w:rPr>
          <w:color w:val="auto"/>
        </w:rPr>
        <w:t xml:space="preserve"> desejada, como default o sistema deve exibir 10 registro por página;</w:t>
      </w:r>
    </w:p>
    <w:p w14:paraId="1E850AF9" w14:textId="77777777" w:rsidR="00D00E0A" w:rsidRPr="00F7505C" w:rsidRDefault="00D00E0A" w:rsidP="00D00E0A">
      <w:pPr>
        <w:pStyle w:val="PargrafodaLista"/>
        <w:rPr>
          <w:color w:val="auto"/>
        </w:rPr>
      </w:pPr>
    </w:p>
    <w:p w14:paraId="7102C16E" w14:textId="77777777" w:rsidR="00D00E0A" w:rsidRPr="00F7505C" w:rsidRDefault="00D00E0A" w:rsidP="00D00E0A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  <w:r w:rsidRPr="00F7505C">
        <w:rPr>
          <w:color w:val="000000" w:themeColor="text1"/>
        </w:rPr>
        <w:t>Este componente deve ser populado com os valores: 10, 15, 20 e 50;</w:t>
      </w:r>
    </w:p>
    <w:p w14:paraId="2C218F59" w14:textId="77777777" w:rsidR="00D00E0A" w:rsidRPr="00F7505C" w:rsidRDefault="00D00E0A" w:rsidP="00D00E0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191637AF" w14:textId="77777777" w:rsidR="00D47383" w:rsidRPr="00F7505C" w:rsidRDefault="00D47383" w:rsidP="00D47383">
      <w:pPr>
        <w:pStyle w:val="PargrafodaLista"/>
        <w:rPr>
          <w:color w:val="auto"/>
        </w:rPr>
      </w:pPr>
    </w:p>
    <w:p w14:paraId="0F785327" w14:textId="4867813F" w:rsidR="00D47383" w:rsidRPr="00F7505C" w:rsidRDefault="00D47383" w:rsidP="00D4738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deve exibir um </w:t>
      </w:r>
      <w:r w:rsidR="00332FBE" w:rsidRPr="00F7505C">
        <w:rPr>
          <w:color w:val="auto"/>
        </w:rPr>
        <w:t>componente para</w:t>
      </w:r>
      <w:r w:rsidRPr="00F7505C">
        <w:rPr>
          <w:color w:val="auto"/>
        </w:rPr>
        <w:t xml:space="preserve"> </w:t>
      </w:r>
      <w:r w:rsidRPr="00F7505C">
        <w:rPr>
          <w:b/>
          <w:color w:val="auto"/>
        </w:rPr>
        <w:t>Busca</w:t>
      </w:r>
      <w:r w:rsidRPr="00F7505C">
        <w:rPr>
          <w:color w:val="auto"/>
        </w:rPr>
        <w:t>;</w:t>
      </w:r>
      <w:r w:rsidR="00332FBE" w:rsidRPr="00F7505C">
        <w:rPr>
          <w:color w:val="auto"/>
        </w:rPr>
        <w:t xml:space="preserve"> </w:t>
      </w:r>
      <w:r w:rsidR="00332FBE" w:rsidRPr="00F7505C">
        <w:rPr>
          <w:noProof/>
          <w:color w:val="auto"/>
        </w:rPr>
        <w:drawing>
          <wp:inline distT="0" distB="0" distL="0" distR="0" wp14:anchorId="45D62F4B" wp14:editId="44E12F2E">
            <wp:extent cx="1272209" cy="182260"/>
            <wp:effectExtent l="0" t="0" r="4445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885" cy="18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310B" w14:textId="77777777" w:rsidR="001E26A9" w:rsidRPr="00F7505C" w:rsidRDefault="001E26A9" w:rsidP="001E26A9">
      <w:pPr>
        <w:pStyle w:val="PargrafodaLista"/>
        <w:rPr>
          <w:color w:val="auto"/>
        </w:rPr>
      </w:pPr>
    </w:p>
    <w:p w14:paraId="3957B9C2" w14:textId="77777777" w:rsidR="00571C70" w:rsidRPr="00F7505C" w:rsidRDefault="00571C70" w:rsidP="00571C70">
      <w:pPr>
        <w:pStyle w:val="PargrafodaLista"/>
        <w:rPr>
          <w:color w:val="auto"/>
        </w:rPr>
      </w:pPr>
    </w:p>
    <w:bookmarkEnd w:id="36"/>
    <w:p w14:paraId="61D0E0A5" w14:textId="77777777" w:rsidR="004644A0" w:rsidRPr="00F7505C" w:rsidRDefault="004644A0" w:rsidP="00004355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6A94263E" w14:textId="4A80CE50" w:rsidR="004E1080" w:rsidRPr="00F7505C" w:rsidRDefault="004E1080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7" w:name="_Ref23148684"/>
      <w:r w:rsidRPr="00F7505C">
        <w:rPr>
          <w:b/>
          <w:u w:val="single"/>
        </w:rPr>
        <w:t>Excluir Chapa</w:t>
      </w:r>
      <w:bookmarkEnd w:id="37"/>
    </w:p>
    <w:p w14:paraId="68237FF2" w14:textId="543153D4" w:rsidR="004872F9" w:rsidRPr="00F7505C" w:rsidRDefault="004872F9" w:rsidP="0040215E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</w:pPr>
      <w:r w:rsidRPr="00F7505C">
        <w:t xml:space="preserve">Ao acionar a opção de Excluir Chapa na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_Ref22477065 \r \h 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="00CE1545" w:rsidRPr="00F7505C">
        <w:rPr>
          <w:color w:val="31849B" w:themeColor="accent5" w:themeShade="BF"/>
        </w:rPr>
        <w:t xml:space="preserve"> [</w:t>
      </w:r>
      <w:r w:rsidR="00CE1545" w:rsidRPr="00F7505C">
        <w:rPr>
          <w:color w:val="31849B" w:themeColor="accent5" w:themeShade="BF"/>
        </w:rPr>
        <w:fldChar w:fldCharType="begin"/>
      </w:r>
      <w:r w:rsidR="00CE1545" w:rsidRPr="00F7505C">
        <w:rPr>
          <w:color w:val="31849B" w:themeColor="accent5" w:themeShade="BF"/>
        </w:rPr>
        <w:instrText xml:space="preserve"> REF _Ref26778850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CE1545" w:rsidRPr="00F7505C">
        <w:rPr>
          <w:color w:val="31849B" w:themeColor="accent5" w:themeShade="BF"/>
        </w:rPr>
      </w:r>
      <w:r w:rsidR="00CE1545" w:rsidRPr="00F7505C">
        <w:rPr>
          <w:color w:val="31849B" w:themeColor="accent5" w:themeShade="BF"/>
        </w:rPr>
        <w:fldChar w:fldCharType="separate"/>
      </w:r>
      <w:r w:rsidR="00CE1545" w:rsidRPr="00F7505C">
        <w:rPr>
          <w:color w:val="31849B" w:themeColor="accent5" w:themeShade="BF"/>
        </w:rPr>
        <w:t>P04</w:t>
      </w:r>
      <w:r w:rsidR="00CE1545" w:rsidRPr="00F7505C">
        <w:rPr>
          <w:color w:val="31849B" w:themeColor="accent5" w:themeShade="BF"/>
        </w:rPr>
        <w:fldChar w:fldCharType="end"/>
      </w:r>
      <w:r w:rsidR="00CE1545" w:rsidRPr="00F7505C">
        <w:rPr>
          <w:color w:val="31849B" w:themeColor="accent5" w:themeShade="BF"/>
        </w:rPr>
        <w:t>]</w:t>
      </w:r>
      <w:r w:rsidRPr="00F7505C">
        <w:rPr>
          <w:color w:val="auto"/>
        </w:rPr>
        <w:t xml:space="preserve">, o sistema deve </w:t>
      </w:r>
      <w:r w:rsidR="00614096" w:rsidRPr="00F7505C">
        <w:rPr>
          <w:color w:val="auto"/>
        </w:rPr>
        <w:t xml:space="preserve">realizar uma </w:t>
      </w:r>
      <w:r w:rsidRPr="00F7505C">
        <w:rPr>
          <w:color w:val="auto"/>
        </w:rPr>
        <w:t>exclu</w:t>
      </w:r>
      <w:r w:rsidR="00614096" w:rsidRPr="00F7505C">
        <w:rPr>
          <w:color w:val="auto"/>
        </w:rPr>
        <w:t>são l</w:t>
      </w:r>
      <w:r w:rsidR="00E86188" w:rsidRPr="00F7505C">
        <w:rPr>
          <w:color w:val="auto"/>
        </w:rPr>
        <w:t>ó</w:t>
      </w:r>
      <w:r w:rsidR="00614096" w:rsidRPr="00F7505C">
        <w:rPr>
          <w:color w:val="auto"/>
        </w:rPr>
        <w:t>gica d</w:t>
      </w:r>
      <w:r w:rsidRPr="00F7505C">
        <w:rPr>
          <w:color w:val="auto"/>
        </w:rPr>
        <w:t>a chapa selecionada;</w:t>
      </w:r>
    </w:p>
    <w:p w14:paraId="34F0513D" w14:textId="77777777" w:rsidR="004872F9" w:rsidRPr="00F7505C" w:rsidRDefault="004872F9" w:rsidP="004872F9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03F1EF45" w14:textId="73044D4F" w:rsidR="004872F9" w:rsidRPr="00F7505C" w:rsidRDefault="004872F9" w:rsidP="0040215E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F7505C">
        <w:rPr>
          <w:color w:val="auto"/>
        </w:rPr>
        <w:t>Apenas o assessor CEN/BR poderá Excluir chapas criadas;</w:t>
      </w:r>
    </w:p>
    <w:p w14:paraId="7374D4C6" w14:textId="77777777" w:rsidR="004872F9" w:rsidRPr="00F7505C" w:rsidRDefault="004872F9" w:rsidP="004872F9">
      <w:pPr>
        <w:pStyle w:val="PargrafodaLista"/>
        <w:rPr>
          <w:color w:val="auto"/>
        </w:rPr>
      </w:pPr>
    </w:p>
    <w:p w14:paraId="02696156" w14:textId="0369D1D9" w:rsidR="004872F9" w:rsidRPr="00F7505C" w:rsidRDefault="004872F9" w:rsidP="0040215E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Ao acionar a opção </w:t>
      </w:r>
      <w:r w:rsidR="009042AF" w:rsidRPr="00F7505C">
        <w:rPr>
          <w:b/>
          <w:color w:val="auto"/>
        </w:rPr>
        <w:t xml:space="preserve">Excluir </w:t>
      </w:r>
      <w:r w:rsidRPr="00F7505C">
        <w:rPr>
          <w:b/>
          <w:color w:val="auto"/>
        </w:rPr>
        <w:t>Chapa</w:t>
      </w:r>
      <w:r w:rsidRPr="00F7505C">
        <w:rPr>
          <w:color w:val="auto"/>
        </w:rPr>
        <w:t xml:space="preserve">, o sistema deve exibir a mensagem </w:t>
      </w:r>
      <w:r w:rsidRPr="00F7505C">
        <w:rPr>
          <w:color w:val="31849B" w:themeColor="accent5" w:themeShade="BF"/>
        </w:rPr>
        <w:t>[</w:t>
      </w:r>
      <w:r w:rsidR="00F0509E" w:rsidRPr="00F7505C">
        <w:rPr>
          <w:color w:val="31849B" w:themeColor="accent5" w:themeShade="BF"/>
        </w:rPr>
        <w:fldChar w:fldCharType="begin"/>
      </w:r>
      <w:r w:rsidR="00F0509E" w:rsidRPr="00F7505C">
        <w:rPr>
          <w:color w:val="31849B" w:themeColor="accent5" w:themeShade="BF"/>
        </w:rPr>
        <w:instrText xml:space="preserve"> REF _Ref13663392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F0509E" w:rsidRPr="00F7505C">
        <w:rPr>
          <w:color w:val="31849B" w:themeColor="accent5" w:themeShade="BF"/>
        </w:rPr>
      </w:r>
      <w:r w:rsidR="00F0509E" w:rsidRPr="00F7505C">
        <w:rPr>
          <w:color w:val="31849B" w:themeColor="accent5" w:themeShade="BF"/>
        </w:rPr>
        <w:fldChar w:fldCharType="separate"/>
      </w:r>
      <w:r w:rsidR="00F0509E" w:rsidRPr="00F7505C">
        <w:rPr>
          <w:color w:val="31849B" w:themeColor="accent5" w:themeShade="BF"/>
        </w:rPr>
        <w:t>ME04</w:t>
      </w:r>
      <w:r w:rsidR="00F0509E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]:</w:t>
      </w:r>
    </w:p>
    <w:p w14:paraId="32175E35" w14:textId="77777777" w:rsidR="004872F9" w:rsidRPr="00F7505C" w:rsidRDefault="004872F9" w:rsidP="004872F9">
      <w:pPr>
        <w:pStyle w:val="PargrafodaLista"/>
        <w:rPr>
          <w:color w:val="auto"/>
        </w:rPr>
      </w:pPr>
    </w:p>
    <w:p w14:paraId="1FC7E15B" w14:textId="405D846F" w:rsidR="004872F9" w:rsidRPr="00F7505C" w:rsidRDefault="004872F9" w:rsidP="002D4B60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Caso o ator selecione a opção </w:t>
      </w:r>
      <w:r w:rsidRPr="00F7505C">
        <w:rPr>
          <w:b/>
          <w:color w:val="auto"/>
        </w:rPr>
        <w:t>Sim</w:t>
      </w:r>
      <w:r w:rsidRPr="00F7505C">
        <w:rPr>
          <w:color w:val="auto"/>
        </w:rPr>
        <w:t xml:space="preserve"> da mensagem, o sistema deve exibir uma pop-up para que o ator obrigatoriamente </w:t>
      </w:r>
      <w:r w:rsidRPr="00F7505C">
        <w:rPr>
          <w:b/>
          <w:color w:val="auto"/>
        </w:rPr>
        <w:t>JUSTIFIQUE</w:t>
      </w:r>
      <w:r w:rsidRPr="00F7505C">
        <w:rPr>
          <w:color w:val="auto"/>
        </w:rPr>
        <w:t xml:space="preserve"> a ação de </w:t>
      </w:r>
      <w:r w:rsidR="009042AF" w:rsidRPr="00F7505C">
        <w:rPr>
          <w:color w:val="auto"/>
        </w:rPr>
        <w:t>Excluir</w:t>
      </w:r>
      <w:r w:rsidRPr="00F7505C">
        <w:rPr>
          <w:color w:val="auto"/>
        </w:rPr>
        <w:t xml:space="preserve"> Chapa. </w:t>
      </w:r>
    </w:p>
    <w:p w14:paraId="472486AF" w14:textId="77777777" w:rsidR="00B85E29" w:rsidRPr="00F7505C" w:rsidRDefault="00B85E29" w:rsidP="00B85E29">
      <w:pPr>
        <w:pStyle w:val="PargrafodaLista"/>
        <w:rPr>
          <w:color w:val="auto"/>
        </w:rPr>
      </w:pPr>
    </w:p>
    <w:p w14:paraId="3AAE2DEC" w14:textId="6B6C83B8" w:rsidR="00B85E29" w:rsidRPr="00F7505C" w:rsidRDefault="00B85E29" w:rsidP="00B85E29">
      <w:pPr>
        <w:pStyle w:val="PargrafodaLista"/>
        <w:widowControl/>
        <w:autoSpaceDE/>
        <w:adjustRightInd/>
        <w:spacing w:after="200" w:line="276" w:lineRule="auto"/>
        <w:ind w:left="2410"/>
        <w:contextualSpacing/>
        <w:jc w:val="both"/>
        <w:rPr>
          <w:color w:val="auto"/>
        </w:rPr>
      </w:pPr>
      <w:r w:rsidRPr="00F7505C">
        <w:rPr>
          <w:noProof/>
        </w:rPr>
        <w:drawing>
          <wp:inline distT="0" distB="0" distL="0" distR="0" wp14:anchorId="3D060CF9" wp14:editId="6A52AE7D">
            <wp:extent cx="2846567" cy="265433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9070" cy="26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F980" w14:textId="77777777" w:rsidR="00B85E29" w:rsidRPr="00F7505C" w:rsidRDefault="00B85E29" w:rsidP="00B85E29">
      <w:pPr>
        <w:pStyle w:val="PargrafodaLista"/>
        <w:widowControl/>
        <w:autoSpaceDE/>
        <w:adjustRightInd/>
        <w:spacing w:after="200" w:line="276" w:lineRule="auto"/>
        <w:ind w:left="2410"/>
        <w:contextualSpacing/>
        <w:jc w:val="both"/>
        <w:rPr>
          <w:color w:val="auto"/>
        </w:rPr>
      </w:pPr>
    </w:p>
    <w:p w14:paraId="229D6300" w14:textId="77777777" w:rsidR="00B85E29" w:rsidRPr="00F7505C" w:rsidRDefault="00B85E29" w:rsidP="00B85E29">
      <w:pPr>
        <w:pStyle w:val="PargrafodaLista"/>
        <w:widowControl/>
        <w:autoSpaceDE/>
        <w:adjustRightInd/>
        <w:spacing w:after="200" w:line="276" w:lineRule="auto"/>
        <w:ind w:left="2410"/>
        <w:contextualSpacing/>
        <w:jc w:val="both"/>
        <w:rPr>
          <w:color w:val="auto"/>
        </w:rPr>
      </w:pPr>
    </w:p>
    <w:p w14:paraId="521D33FB" w14:textId="6C5AC354" w:rsidR="004872F9" w:rsidRPr="00F7505C" w:rsidRDefault="004872F9" w:rsidP="002D4B60">
      <w:pPr>
        <w:pStyle w:val="PargrafodaLista"/>
        <w:widowControl/>
        <w:numPr>
          <w:ilvl w:val="3"/>
          <w:numId w:val="21"/>
        </w:numPr>
        <w:autoSpaceDE/>
        <w:adjustRightInd/>
        <w:spacing w:after="200" w:line="276" w:lineRule="auto"/>
        <w:ind w:left="2268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Ao acionar a opção Salvar da pop-up da Justificativa, o sistema deve validar se o campo obrigatório JUSTIFICATIVA foi preenchido. Caso não tenha sido preenchida, o sistema deve exibir a mensagem </w:t>
      </w:r>
      <w:r w:rsidRPr="00F7505C">
        <w:rPr>
          <w:color w:val="31849B" w:themeColor="accent5" w:themeShade="BF"/>
        </w:rPr>
        <w:t>[</w:t>
      </w:r>
      <w:r w:rsidR="00F0509E" w:rsidRPr="00F7505C">
        <w:rPr>
          <w:color w:val="31849B" w:themeColor="accent5" w:themeShade="BF"/>
        </w:rPr>
        <w:fldChar w:fldCharType="begin"/>
      </w:r>
      <w:r w:rsidR="00F0509E" w:rsidRPr="00F7505C">
        <w:rPr>
          <w:color w:val="31849B" w:themeColor="accent5" w:themeShade="BF"/>
        </w:rPr>
        <w:instrText xml:space="preserve"> REF _Ref13647479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F0509E" w:rsidRPr="00F7505C">
        <w:rPr>
          <w:color w:val="31849B" w:themeColor="accent5" w:themeShade="BF"/>
        </w:rPr>
      </w:r>
      <w:r w:rsidR="00F0509E" w:rsidRPr="00F7505C">
        <w:rPr>
          <w:color w:val="31849B" w:themeColor="accent5" w:themeShade="BF"/>
        </w:rPr>
        <w:fldChar w:fldCharType="separate"/>
      </w:r>
      <w:r w:rsidR="00F0509E" w:rsidRPr="00F7505C">
        <w:rPr>
          <w:color w:val="31849B" w:themeColor="accent5" w:themeShade="BF"/>
        </w:rPr>
        <w:t>ME03</w:t>
      </w:r>
      <w:r w:rsidR="00F0509E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_Ref13663392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 </w:t>
      </w:r>
      <w:r w:rsidRPr="00F7505C">
        <w:rPr>
          <w:color w:val="auto"/>
        </w:rPr>
        <w:t>destacada de vermelho;</w:t>
      </w:r>
    </w:p>
    <w:p w14:paraId="455FFF72" w14:textId="71045151" w:rsidR="004872F9" w:rsidRPr="00F7505C" w:rsidRDefault="004872F9" w:rsidP="002D4B60">
      <w:pPr>
        <w:pStyle w:val="PargrafodaLista"/>
        <w:widowControl/>
        <w:numPr>
          <w:ilvl w:val="3"/>
          <w:numId w:val="21"/>
        </w:numPr>
        <w:autoSpaceDE/>
        <w:adjustRightInd/>
        <w:spacing w:after="200" w:line="276" w:lineRule="auto"/>
        <w:ind w:left="2268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Após salvar com sucesso a justificativa, o sistema </w:t>
      </w:r>
      <w:r w:rsidR="0049475A" w:rsidRPr="00F7505C">
        <w:rPr>
          <w:color w:val="auto"/>
        </w:rPr>
        <w:t>deve realizar exclusão</w:t>
      </w:r>
      <w:r w:rsidR="005B74CB" w:rsidRPr="00F7505C">
        <w:rPr>
          <w:color w:val="auto"/>
        </w:rPr>
        <w:t xml:space="preserve"> </w:t>
      </w:r>
      <w:r w:rsidR="0049475A" w:rsidRPr="00F7505C">
        <w:rPr>
          <w:color w:val="auto"/>
        </w:rPr>
        <w:t>lógica</w:t>
      </w:r>
      <w:r w:rsidR="005B74CB" w:rsidRPr="00F7505C">
        <w:rPr>
          <w:color w:val="auto"/>
        </w:rPr>
        <w:t xml:space="preserve"> </w:t>
      </w:r>
      <w:r w:rsidR="0049475A" w:rsidRPr="00F7505C">
        <w:rPr>
          <w:color w:val="auto"/>
        </w:rPr>
        <w:t>d</w:t>
      </w:r>
      <w:r w:rsidRPr="00F7505C">
        <w:rPr>
          <w:color w:val="auto"/>
        </w:rPr>
        <w:t xml:space="preserve">a chapa selecionada, </w:t>
      </w:r>
      <w:r w:rsidR="005B74CB" w:rsidRPr="00F7505C">
        <w:rPr>
          <w:color w:val="auto"/>
        </w:rPr>
        <w:t xml:space="preserve">e deve exibir a mensagem </w:t>
      </w:r>
      <w:r w:rsidR="005B74CB" w:rsidRPr="00F7505C">
        <w:rPr>
          <w:color w:val="31849B" w:themeColor="accent5" w:themeShade="BF"/>
        </w:rPr>
        <w:t>[</w:t>
      </w:r>
      <w:r w:rsidR="00F2145D" w:rsidRPr="00F7505C">
        <w:rPr>
          <w:color w:val="31849B" w:themeColor="accent5" w:themeShade="BF"/>
        </w:rPr>
        <w:fldChar w:fldCharType="begin"/>
      </w:r>
      <w:r w:rsidR="00F2145D" w:rsidRPr="00F7505C">
        <w:rPr>
          <w:color w:val="31849B" w:themeColor="accent5" w:themeShade="BF"/>
        </w:rPr>
        <w:instrText xml:space="preserve"> REF _Ref23152992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F2145D" w:rsidRPr="00F7505C">
        <w:rPr>
          <w:color w:val="31849B" w:themeColor="accent5" w:themeShade="BF"/>
        </w:rPr>
      </w:r>
      <w:r w:rsidR="00F2145D" w:rsidRPr="00F7505C">
        <w:rPr>
          <w:color w:val="31849B" w:themeColor="accent5" w:themeShade="BF"/>
        </w:rPr>
        <w:fldChar w:fldCharType="separate"/>
      </w:r>
      <w:r w:rsidR="00F2145D" w:rsidRPr="00F7505C">
        <w:rPr>
          <w:color w:val="31849B" w:themeColor="accent5" w:themeShade="BF"/>
        </w:rPr>
        <w:t>ME05</w:t>
      </w:r>
      <w:r w:rsidR="00F2145D" w:rsidRPr="00F7505C">
        <w:rPr>
          <w:color w:val="31849B" w:themeColor="accent5" w:themeShade="BF"/>
        </w:rPr>
        <w:fldChar w:fldCharType="end"/>
      </w:r>
      <w:r w:rsidR="005B74CB" w:rsidRPr="00F7505C">
        <w:rPr>
          <w:color w:val="31849B" w:themeColor="accent5" w:themeShade="BF"/>
        </w:rPr>
        <w:t>]</w:t>
      </w:r>
      <w:r w:rsidRPr="00F7505C">
        <w:rPr>
          <w:color w:val="auto"/>
        </w:rPr>
        <w:t>;</w:t>
      </w:r>
    </w:p>
    <w:p w14:paraId="0ED79B66" w14:textId="77777777" w:rsidR="004872F9" w:rsidRPr="00F7505C" w:rsidRDefault="004872F9" w:rsidP="002D4B60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00714983" w14:textId="63A9ABB3" w:rsidR="004872F9" w:rsidRPr="00F7505C" w:rsidRDefault="004872F9" w:rsidP="002D4B60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Caso o ator selecione a opção </w:t>
      </w:r>
      <w:r w:rsidRPr="00F7505C">
        <w:rPr>
          <w:b/>
          <w:color w:val="auto"/>
        </w:rPr>
        <w:t xml:space="preserve">Não </w:t>
      </w:r>
      <w:r w:rsidRPr="00F7505C">
        <w:rPr>
          <w:color w:val="auto"/>
        </w:rPr>
        <w:t xml:space="preserve">da mensagem, o sistema não deve </w:t>
      </w:r>
      <w:r w:rsidR="00D91B29" w:rsidRPr="00F7505C">
        <w:rPr>
          <w:color w:val="auto"/>
        </w:rPr>
        <w:t>excluir</w:t>
      </w:r>
      <w:r w:rsidRPr="00F7505C">
        <w:rPr>
          <w:color w:val="auto"/>
        </w:rPr>
        <w:t xml:space="preserve"> a chapa </w:t>
      </w:r>
      <w:r w:rsidR="00D91B29" w:rsidRPr="00F7505C">
        <w:rPr>
          <w:color w:val="auto"/>
        </w:rPr>
        <w:t>selecionada</w:t>
      </w:r>
      <w:r w:rsidRPr="00F7505C">
        <w:rPr>
          <w:color w:val="auto"/>
        </w:rPr>
        <w:t>, e permanece na mesma interface;</w:t>
      </w:r>
    </w:p>
    <w:p w14:paraId="26005C3B" w14:textId="77777777" w:rsidR="000256AA" w:rsidRPr="00F7505C" w:rsidRDefault="000256AA" w:rsidP="000256AA">
      <w:pPr>
        <w:pStyle w:val="PargrafodaLista"/>
      </w:pPr>
    </w:p>
    <w:p w14:paraId="03B2F205" w14:textId="0CF91A8C" w:rsidR="00E86AD7" w:rsidRPr="00F7505C" w:rsidRDefault="00E86AD7" w:rsidP="00E86AD7">
      <w:pPr>
        <w:pStyle w:val="PargrafodaLista"/>
        <w:widowControl/>
        <w:numPr>
          <w:ilvl w:val="0"/>
          <w:numId w:val="34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F7505C">
        <w:rPr>
          <w:color w:val="000000" w:themeColor="text1"/>
        </w:rPr>
        <w:t>Caso ocorra algum problema ao realizar uma exclusão de uma chapa, o sistema deve exibir a mensagem;</w:t>
      </w:r>
      <w:r w:rsidRPr="00F7505C">
        <w:rPr>
          <w:color w:val="31849B" w:themeColor="accent5" w:themeShade="BF"/>
        </w:rPr>
        <w:t xml:space="preserve"> [</w:t>
      </w:r>
      <w:r w:rsidR="005E599B" w:rsidRPr="00F7505C">
        <w:rPr>
          <w:color w:val="31849B" w:themeColor="accent5" w:themeShade="BF"/>
        </w:rPr>
        <w:fldChar w:fldCharType="begin"/>
      </w:r>
      <w:r w:rsidR="005E599B" w:rsidRPr="00F7505C">
        <w:rPr>
          <w:color w:val="31849B" w:themeColor="accent5" w:themeShade="BF"/>
        </w:rPr>
        <w:instrText xml:space="preserve"> REF _Ref12023348 \r \h  \* MERGEFORMAT </w:instrText>
      </w:r>
      <w:r w:rsidR="005E599B" w:rsidRPr="00F7505C">
        <w:rPr>
          <w:color w:val="31849B" w:themeColor="accent5" w:themeShade="BF"/>
        </w:rPr>
      </w:r>
      <w:r w:rsidR="005E599B" w:rsidRPr="00F7505C">
        <w:rPr>
          <w:color w:val="31849B" w:themeColor="accent5" w:themeShade="BF"/>
        </w:rPr>
        <w:fldChar w:fldCharType="separate"/>
      </w:r>
      <w:r w:rsidR="005E599B" w:rsidRPr="00F7505C">
        <w:rPr>
          <w:color w:val="31849B" w:themeColor="accent5" w:themeShade="BF"/>
        </w:rPr>
        <w:t>ME01</w:t>
      </w:r>
      <w:r w:rsidR="005E599B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7ADCCD0A" w14:textId="77777777" w:rsidR="00E86AD7" w:rsidRPr="00F7505C" w:rsidRDefault="00E86AD7" w:rsidP="000256AA">
      <w:pPr>
        <w:pStyle w:val="PargrafodaLista"/>
      </w:pPr>
    </w:p>
    <w:p w14:paraId="4FBCBB7B" w14:textId="77777777" w:rsidR="000256AA" w:rsidRPr="00F7505C" w:rsidRDefault="000256AA" w:rsidP="000256AA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17F15572" w14:textId="0EFA2946" w:rsidR="00E01347" w:rsidRPr="00F7505C" w:rsidRDefault="00E01347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8" w:name="_Ref23752042"/>
      <w:bookmarkStart w:id="39" w:name="_Ref26435125"/>
      <w:r w:rsidRPr="00F7505C">
        <w:rPr>
          <w:b/>
          <w:u w:val="single"/>
        </w:rPr>
        <w:t>Histórico</w:t>
      </w:r>
      <w:bookmarkEnd w:id="38"/>
      <w:r w:rsidR="00DE5EC4" w:rsidRPr="00F7505C">
        <w:t xml:space="preserve"> </w:t>
      </w:r>
      <w:r w:rsidR="00DE5EC4" w:rsidRPr="00F7505C">
        <w:rPr>
          <w:color w:val="31849B" w:themeColor="accent5" w:themeShade="BF"/>
        </w:rPr>
        <w:t>[</w:t>
      </w:r>
      <w:r w:rsidR="00DE5EC4" w:rsidRPr="00F7505C">
        <w:rPr>
          <w:color w:val="31849B" w:themeColor="accent5" w:themeShade="BF"/>
        </w:rPr>
        <w:fldChar w:fldCharType="begin"/>
      </w:r>
      <w:r w:rsidR="00DE5EC4" w:rsidRPr="00F7505C">
        <w:rPr>
          <w:color w:val="31849B" w:themeColor="accent5" w:themeShade="BF"/>
        </w:rPr>
        <w:instrText xml:space="preserve"> REF _Ref23260945 \r \h  \* MERGEFORMAT </w:instrText>
      </w:r>
      <w:r w:rsidR="00DE5EC4" w:rsidRPr="00F7505C">
        <w:rPr>
          <w:color w:val="31849B" w:themeColor="accent5" w:themeShade="BF"/>
        </w:rPr>
      </w:r>
      <w:r w:rsidR="00DE5EC4" w:rsidRPr="00F7505C">
        <w:rPr>
          <w:color w:val="31849B" w:themeColor="accent5" w:themeShade="BF"/>
        </w:rPr>
        <w:fldChar w:fldCharType="separate"/>
      </w:r>
      <w:r w:rsidR="00DE5EC4" w:rsidRPr="00F7505C">
        <w:rPr>
          <w:color w:val="31849B" w:themeColor="accent5" w:themeShade="BF"/>
        </w:rPr>
        <w:t>P05</w:t>
      </w:r>
      <w:r w:rsidR="00DE5EC4" w:rsidRPr="00F7505C">
        <w:rPr>
          <w:color w:val="31849B" w:themeColor="accent5" w:themeShade="BF"/>
        </w:rPr>
        <w:fldChar w:fldCharType="end"/>
      </w:r>
      <w:r w:rsidR="00DE5EC4" w:rsidRPr="00F7505C">
        <w:rPr>
          <w:color w:val="31849B" w:themeColor="accent5" w:themeShade="BF"/>
        </w:rPr>
        <w:t>]</w:t>
      </w:r>
      <w:bookmarkEnd w:id="39"/>
    </w:p>
    <w:p w14:paraId="57FB682A" w14:textId="743CD6EF" w:rsidR="00463BEC" w:rsidRPr="00F7505C" w:rsidRDefault="00463BEC" w:rsidP="00FB2D0D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O sistema deve exibir a Aba Histórico, APENAS para o perfil de assessor CEN/BR;</w:t>
      </w:r>
    </w:p>
    <w:p w14:paraId="4CA1BF83" w14:textId="77777777" w:rsidR="00463BEC" w:rsidRPr="00F7505C" w:rsidRDefault="00463BEC" w:rsidP="00463BEC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47E1FB3" w14:textId="0E0CD694" w:rsidR="00FB2D0D" w:rsidRPr="00F7505C" w:rsidRDefault="00FB2D0D" w:rsidP="00FB2D0D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O sistema deve exibir a Aba Histórico, quando o ator realizar</w:t>
      </w:r>
      <w:r w:rsidR="009716F0" w:rsidRPr="00F7505C">
        <w:rPr>
          <w:color w:val="auto"/>
        </w:rPr>
        <w:t xml:space="preserve"> uma das ações baixo listada</w:t>
      </w:r>
      <w:r w:rsidR="007018E3" w:rsidRPr="00F7505C">
        <w:rPr>
          <w:color w:val="auto"/>
        </w:rPr>
        <w:t>, na</w:t>
      </w:r>
      <w:r w:rsidR="00911980" w:rsidRPr="00F7505C">
        <w:rPr>
          <w:color w:val="auto"/>
        </w:rPr>
        <w:t>s</w:t>
      </w:r>
      <w:r w:rsidR="007018E3" w:rsidRPr="00F7505C">
        <w:rPr>
          <w:color w:val="auto"/>
        </w:rPr>
        <w:t xml:space="preserve"> estória</w:t>
      </w:r>
      <w:r w:rsidR="00911980" w:rsidRPr="00F7505C">
        <w:rPr>
          <w:color w:val="auto"/>
        </w:rPr>
        <w:t>s HST023 e</w:t>
      </w:r>
      <w:r w:rsidR="007018E3" w:rsidRPr="00F7505C">
        <w:rPr>
          <w:color w:val="auto"/>
        </w:rPr>
        <w:t xml:space="preserve"> </w:t>
      </w:r>
      <w:r w:rsidR="00345FD6" w:rsidRPr="00F7505C">
        <w:rPr>
          <w:color w:val="auto"/>
        </w:rPr>
        <w:t>HST025</w:t>
      </w:r>
      <w:r w:rsidR="007018E3" w:rsidRPr="00F7505C">
        <w:rPr>
          <w:color w:val="auto"/>
        </w:rPr>
        <w:t xml:space="preserve"> (módulo corporativo)</w:t>
      </w:r>
      <w:r w:rsidR="009716F0" w:rsidRPr="00F7505C">
        <w:rPr>
          <w:color w:val="auto"/>
        </w:rPr>
        <w:t>:</w:t>
      </w:r>
    </w:p>
    <w:p w14:paraId="3F027B2B" w14:textId="77777777" w:rsidR="006C7368" w:rsidRPr="00F7505C" w:rsidRDefault="006C7368" w:rsidP="006C736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077210BF" w14:textId="40728548" w:rsidR="00C7345D" w:rsidRPr="00F7505C" w:rsidRDefault="007566EA" w:rsidP="00FB2D0D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S</w:t>
      </w:r>
      <w:r w:rsidR="00FB2D0D" w:rsidRPr="00F7505C">
        <w:rPr>
          <w:b/>
          <w:color w:val="auto"/>
        </w:rPr>
        <w:t>ubstituição de membro</w:t>
      </w:r>
      <w:r w:rsidRPr="00F7505C">
        <w:rPr>
          <w:b/>
          <w:color w:val="auto"/>
        </w:rPr>
        <w:t xml:space="preserve"> de CPF</w:t>
      </w:r>
      <w:r w:rsidRPr="00F7505C">
        <w:t xml:space="preserve">&lt;número do CPF&gt; </w:t>
      </w:r>
      <w:r w:rsidRPr="00F7505C">
        <w:rPr>
          <w:b/>
        </w:rPr>
        <w:t>para o CPF</w:t>
      </w:r>
      <w:r w:rsidRPr="00F7505C">
        <w:t>&lt;número do CPF&gt;;</w:t>
      </w:r>
    </w:p>
    <w:p w14:paraId="634058CD" w14:textId="3A435BA4" w:rsidR="006C7368" w:rsidRPr="00F7505C" w:rsidRDefault="006C7368" w:rsidP="006C7368">
      <w:pPr>
        <w:pStyle w:val="PargrafodaLista"/>
        <w:ind w:left="1418"/>
        <w:rPr>
          <w:color w:val="auto"/>
        </w:rPr>
      </w:pPr>
      <w:r w:rsidRPr="00F7505C">
        <w:rPr>
          <w:color w:val="auto"/>
        </w:rPr>
        <w:t>Quando o ator substituir um membro incluído por outro membro</w:t>
      </w:r>
      <w:r w:rsidR="00F324B8" w:rsidRPr="00F7505C">
        <w:rPr>
          <w:color w:val="auto"/>
        </w:rPr>
        <w:t xml:space="preserve"> (HST025).Obrigatório a Justificativa do ator</w:t>
      </w:r>
      <w:r w:rsidR="005E7CD2" w:rsidRPr="00F7505C">
        <w:rPr>
          <w:color w:val="auto"/>
        </w:rPr>
        <w:t xml:space="preserve"> na HST025</w:t>
      </w:r>
      <w:r w:rsidR="00F324B8" w:rsidRPr="00F7505C">
        <w:rPr>
          <w:color w:val="auto"/>
        </w:rPr>
        <w:t>;</w:t>
      </w:r>
    </w:p>
    <w:p w14:paraId="357DBA8C" w14:textId="77777777" w:rsidR="00A64E05" w:rsidRPr="00F7505C" w:rsidRDefault="00A64E05" w:rsidP="00A64E0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5981CF2B" w14:textId="77777777" w:rsidR="00C975C6" w:rsidRPr="00F7505C" w:rsidRDefault="00C975C6" w:rsidP="00C975C6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Inclusão do CPF</w:t>
      </w:r>
      <w:r w:rsidRPr="00F7505C">
        <w:rPr>
          <w:color w:val="auto"/>
        </w:rPr>
        <w:t xml:space="preserve"> </w:t>
      </w:r>
      <w:r w:rsidRPr="00F7505C">
        <w:t>&lt;número do CPF&gt;</w:t>
      </w:r>
      <w:r w:rsidRPr="00F7505C">
        <w:rPr>
          <w:color w:val="auto"/>
        </w:rPr>
        <w:t>;</w:t>
      </w:r>
    </w:p>
    <w:p w14:paraId="0C925099" w14:textId="52EACFA7" w:rsidR="007566EA" w:rsidRPr="00F7505C" w:rsidRDefault="007566EA" w:rsidP="007566E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F7505C">
        <w:rPr>
          <w:color w:val="auto"/>
        </w:rPr>
        <w:t>Caso o ator não tenha preenchido os membros na HST021 e HST022, e posteriormente preencheu na HST02</w:t>
      </w:r>
      <w:r w:rsidR="00345FD6" w:rsidRPr="00F7505C">
        <w:rPr>
          <w:color w:val="auto"/>
        </w:rPr>
        <w:t>5</w:t>
      </w:r>
      <w:r w:rsidRPr="00F7505C">
        <w:rPr>
          <w:color w:val="auto"/>
        </w:rPr>
        <w:t>;</w:t>
      </w:r>
      <w:r w:rsidR="005E7CD2" w:rsidRPr="00F7505C">
        <w:rPr>
          <w:color w:val="auto"/>
        </w:rPr>
        <w:t xml:space="preserve"> Obrigatório a Justificativa do ator na HST025;</w:t>
      </w:r>
    </w:p>
    <w:p w14:paraId="642AC0F1" w14:textId="15CCB5FE" w:rsidR="007566EA" w:rsidRPr="00F7505C" w:rsidRDefault="007566EA" w:rsidP="007566E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F7505C">
        <w:rPr>
          <w:color w:val="auto"/>
        </w:rPr>
        <w:lastRenderedPageBreak/>
        <w:t xml:space="preserve">Ex: Na HST021, na coluna proporção o sistema calculou 7 membros, porém o ator só preencheu 6 na HST021; </w:t>
      </w:r>
      <w:r w:rsidR="00F324B8" w:rsidRPr="00F7505C">
        <w:rPr>
          <w:color w:val="auto"/>
        </w:rPr>
        <w:t>Posteriormente o</w:t>
      </w:r>
      <w:r w:rsidRPr="00F7505C">
        <w:rPr>
          <w:color w:val="auto"/>
        </w:rPr>
        <w:t xml:space="preserve"> ator preencheu o registro do 7º membro na HST02</w:t>
      </w:r>
      <w:r w:rsidR="006139B2" w:rsidRPr="00F7505C">
        <w:rPr>
          <w:color w:val="auto"/>
        </w:rPr>
        <w:t>5</w:t>
      </w:r>
      <w:r w:rsidRPr="00F7505C">
        <w:rPr>
          <w:color w:val="auto"/>
        </w:rPr>
        <w:t xml:space="preserve">; </w:t>
      </w:r>
    </w:p>
    <w:p w14:paraId="66775F5D" w14:textId="77777777" w:rsidR="007566EA" w:rsidRPr="00F7505C" w:rsidRDefault="007566EA" w:rsidP="007566EA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297CDEAC" w14:textId="5C8B0314" w:rsidR="00FB2D0D" w:rsidRPr="00F7505C" w:rsidRDefault="00FB2D0D" w:rsidP="00FB2D0D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Exclu</w:t>
      </w:r>
      <w:r w:rsidR="00D00E0A" w:rsidRPr="00F7505C">
        <w:rPr>
          <w:b/>
          <w:color w:val="auto"/>
        </w:rPr>
        <w:t xml:space="preserve">são da </w:t>
      </w:r>
      <w:r w:rsidRPr="00F7505C">
        <w:rPr>
          <w:b/>
          <w:color w:val="auto"/>
        </w:rPr>
        <w:t>Chapa</w:t>
      </w:r>
      <w:r w:rsidR="00A64E05" w:rsidRPr="00F7505C">
        <w:rPr>
          <w:b/>
          <w:color w:val="auto"/>
        </w:rPr>
        <w:t xml:space="preserve"> do responsável de CPF</w:t>
      </w:r>
      <w:r w:rsidR="00EE4B6B" w:rsidRPr="00F7505C">
        <w:rPr>
          <w:b/>
          <w:color w:val="auto"/>
        </w:rPr>
        <w:t xml:space="preserve"> </w:t>
      </w:r>
      <w:r w:rsidR="00A64E05" w:rsidRPr="00F7505C">
        <w:rPr>
          <w:color w:val="auto"/>
        </w:rPr>
        <w:t>&lt;número do CPF do responsável que criou a chapa&gt;</w:t>
      </w:r>
      <w:r w:rsidR="009716F0" w:rsidRPr="00F7505C">
        <w:rPr>
          <w:color w:val="auto"/>
        </w:rPr>
        <w:t>;</w:t>
      </w:r>
    </w:p>
    <w:p w14:paraId="152D1D40" w14:textId="5AFE3462" w:rsidR="005E7CD2" w:rsidRPr="00F7505C" w:rsidRDefault="005E7CD2" w:rsidP="005E7CD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Quando o ator excluir uma chapa na HST02</w:t>
      </w:r>
      <w:r w:rsidR="00911980" w:rsidRPr="00F7505C">
        <w:rPr>
          <w:color w:val="auto"/>
        </w:rPr>
        <w:t>3</w:t>
      </w:r>
      <w:r w:rsidRPr="00F7505C">
        <w:rPr>
          <w:color w:val="auto"/>
        </w:rPr>
        <w:t>; Obrigatório a Justificativa do ator na HST02</w:t>
      </w:r>
      <w:r w:rsidR="00911980" w:rsidRPr="00F7505C">
        <w:rPr>
          <w:color w:val="auto"/>
        </w:rPr>
        <w:t>3</w:t>
      </w:r>
      <w:r w:rsidRPr="00F7505C">
        <w:rPr>
          <w:color w:val="auto"/>
        </w:rPr>
        <w:t>;</w:t>
      </w:r>
    </w:p>
    <w:p w14:paraId="4E366B94" w14:textId="012C6954" w:rsidR="00710106" w:rsidRPr="00F7505C" w:rsidRDefault="00710106" w:rsidP="005E7CD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deve exibir o CPF do responsável criador da chapa, conforme HST021; Caso o responsável criador seja removido pelo Assessor CEN, o sistema deve exibir o CPF do responsável de maior hierarquia dentro da chapa; a hierarquia é medida conforme numeração dos cards, exemplo: card 1 é de maior </w:t>
      </w:r>
      <w:r w:rsidR="005069C3" w:rsidRPr="00F7505C">
        <w:rPr>
          <w:color w:val="auto"/>
        </w:rPr>
        <w:t>h</w:t>
      </w:r>
      <w:r w:rsidRPr="00F7505C">
        <w:rPr>
          <w:color w:val="auto"/>
        </w:rPr>
        <w:t>ierarquia, seguido pelo card 2, e assim por diante;</w:t>
      </w:r>
    </w:p>
    <w:p w14:paraId="0EEF8223" w14:textId="7FA68BCB" w:rsidR="00FB2D0D" w:rsidRPr="00F7505C" w:rsidRDefault="00FB2D0D" w:rsidP="00A64E0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669B1051" w14:textId="77777777" w:rsidR="00472C22" w:rsidRPr="00F7505C" w:rsidRDefault="00472C22" w:rsidP="00472C22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</w:rPr>
        <w:t xml:space="preserve">Alteração do(s) responsável(eis) de CPF </w:t>
      </w:r>
      <w:r w:rsidRPr="00F7505C">
        <w:t>&lt;número do CPF&gt;</w:t>
      </w:r>
      <w:r w:rsidRPr="00F7505C">
        <w:rPr>
          <w:b/>
        </w:rPr>
        <w:t xml:space="preserve"> para</w:t>
      </w:r>
      <w:r w:rsidRPr="00F7505C">
        <w:t xml:space="preserve"> </w:t>
      </w:r>
      <w:r w:rsidRPr="00F7505C">
        <w:rPr>
          <w:b/>
        </w:rPr>
        <w:t>CPF</w:t>
      </w:r>
      <w:r w:rsidRPr="00F7505C">
        <w:t xml:space="preserve"> &lt;número do CPF&gt;</w:t>
      </w:r>
    </w:p>
    <w:p w14:paraId="65CDD761" w14:textId="77777777" w:rsidR="00472C22" w:rsidRPr="00F7505C" w:rsidRDefault="00472C22" w:rsidP="005E7CD2">
      <w:pPr>
        <w:pStyle w:val="PargrafodaLista"/>
        <w:spacing w:before="60" w:after="60"/>
        <w:ind w:left="1418"/>
      </w:pPr>
      <w:r w:rsidRPr="00F7505C">
        <w:t xml:space="preserve">Obs importante: caso exista mais de um responsável alterado o sistema deve os números dos CPF separados por vírgula (,); </w:t>
      </w:r>
    </w:p>
    <w:p w14:paraId="24CC89EB" w14:textId="77777777" w:rsidR="00472C22" w:rsidRPr="00F7505C" w:rsidRDefault="00472C22" w:rsidP="005E7CD2">
      <w:pPr>
        <w:pStyle w:val="PargrafodaLista"/>
        <w:spacing w:before="60" w:after="60"/>
        <w:ind w:left="1418"/>
      </w:pPr>
      <w:r w:rsidRPr="00F7505C">
        <w:t>Ex: Alteração do(s) responsável(eis) de CFP 999.999.999-99, 888.888.888-88 para o(s) CPF 777.777.777-77, 666.666.666-66</w:t>
      </w:r>
    </w:p>
    <w:p w14:paraId="2DE72AFD" w14:textId="0A62D4E0" w:rsidR="005E7CD2" w:rsidRPr="00F7505C" w:rsidRDefault="005E7CD2" w:rsidP="005E7CD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Quando o ator alterar um dos responsáveis de uma chapa na HST025; Obrigatório a Justificativa do ator na HST025;</w:t>
      </w:r>
    </w:p>
    <w:p w14:paraId="194958FA" w14:textId="77777777" w:rsidR="005E7CD2" w:rsidRPr="00F7505C" w:rsidRDefault="005E7CD2" w:rsidP="00472C22">
      <w:pPr>
        <w:pStyle w:val="PargrafodaLista"/>
        <w:spacing w:before="60" w:after="60"/>
        <w:ind w:left="1560"/>
      </w:pPr>
    </w:p>
    <w:p w14:paraId="4D6384AE" w14:textId="0AFEDBE8" w:rsidR="00FB2D0D" w:rsidRPr="00F7505C" w:rsidRDefault="00FB2D0D" w:rsidP="00FB2D0D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Altera</w:t>
      </w:r>
      <w:r w:rsidR="00472C22" w:rsidRPr="00F7505C">
        <w:rPr>
          <w:b/>
          <w:color w:val="auto"/>
        </w:rPr>
        <w:t xml:space="preserve">ção do </w:t>
      </w:r>
      <w:r w:rsidRPr="00F7505C">
        <w:rPr>
          <w:b/>
          <w:color w:val="auto"/>
        </w:rPr>
        <w:t>Status de Validação</w:t>
      </w:r>
      <w:r w:rsidR="00472C22" w:rsidRPr="00F7505C">
        <w:rPr>
          <w:b/>
          <w:color w:val="auto"/>
        </w:rPr>
        <w:t xml:space="preserve"> do CPF</w:t>
      </w:r>
      <w:r w:rsidR="00472C22" w:rsidRPr="00F7505C">
        <w:rPr>
          <w:color w:val="auto"/>
        </w:rPr>
        <w:t>&lt;número do CPF&gt;</w:t>
      </w:r>
      <w:r w:rsidR="009716F0" w:rsidRPr="00F7505C">
        <w:rPr>
          <w:color w:val="auto"/>
        </w:rPr>
        <w:t>;</w:t>
      </w:r>
    </w:p>
    <w:p w14:paraId="5FDF6AC6" w14:textId="414327DA" w:rsidR="00505B2A" w:rsidRPr="00F7505C" w:rsidRDefault="00505B2A" w:rsidP="00505B2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F7505C">
        <w:rPr>
          <w:color w:val="auto"/>
        </w:rPr>
        <w:t>Quando o ator alterar o status de validação de um membro de uma especifica chapa na HST025; Obrigatório a Justificativa do ator na HST025;</w:t>
      </w:r>
    </w:p>
    <w:p w14:paraId="6E471B6F" w14:textId="77777777" w:rsidR="00472C22" w:rsidRPr="00F7505C" w:rsidRDefault="00472C22" w:rsidP="00472C2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7898A68B" w14:textId="7FBDA9EC" w:rsidR="00FB2D0D" w:rsidRPr="00F7505C" w:rsidRDefault="00FB2D0D" w:rsidP="00FB2D0D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Altera</w:t>
      </w:r>
      <w:r w:rsidR="00472C22" w:rsidRPr="00F7505C">
        <w:rPr>
          <w:b/>
          <w:color w:val="auto"/>
        </w:rPr>
        <w:t xml:space="preserve">ção do </w:t>
      </w:r>
      <w:r w:rsidRPr="00F7505C">
        <w:rPr>
          <w:b/>
          <w:color w:val="auto"/>
        </w:rPr>
        <w:t>Status de Confirmação</w:t>
      </w:r>
      <w:r w:rsidR="00472C22" w:rsidRPr="00F7505C">
        <w:rPr>
          <w:b/>
          <w:color w:val="auto"/>
        </w:rPr>
        <w:t xml:space="preserve"> do CPF</w:t>
      </w:r>
      <w:r w:rsidR="00472C22" w:rsidRPr="00F7505C">
        <w:rPr>
          <w:color w:val="auto"/>
        </w:rPr>
        <w:t>&lt;número do CPF&gt;;</w:t>
      </w:r>
    </w:p>
    <w:p w14:paraId="7544137B" w14:textId="089F87A1" w:rsidR="00505B2A" w:rsidRPr="00F7505C" w:rsidRDefault="00505B2A" w:rsidP="00505B2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F7505C">
        <w:rPr>
          <w:color w:val="auto"/>
        </w:rPr>
        <w:t>Quando o ator alterar o status de confirmação de um membro de uma especifica chapa na HST025; Obrigatório a Justificativa do ator na HST025;</w:t>
      </w:r>
    </w:p>
    <w:p w14:paraId="25EB24B3" w14:textId="77777777" w:rsidR="00D9132F" w:rsidRPr="00F7505C" w:rsidRDefault="00D9132F" w:rsidP="00505B2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</w:p>
    <w:p w14:paraId="153C2E61" w14:textId="77777777" w:rsidR="00D9132F" w:rsidRPr="00F7505C" w:rsidRDefault="00D9132F" w:rsidP="00D9132F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</w:rPr>
        <w:t>Envio de e-mail de pendência para o CPF</w:t>
      </w:r>
      <w:r w:rsidRPr="00F7505C">
        <w:t xml:space="preserve"> &lt;número do CPF&gt;;</w:t>
      </w:r>
    </w:p>
    <w:p w14:paraId="40CBF184" w14:textId="77777777" w:rsidR="00D9132F" w:rsidRPr="00F7505C" w:rsidRDefault="00D9132F" w:rsidP="00D9132F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t>Quando o ator acionar a opção de enviar e-mail de pendência para um dos membros;</w:t>
      </w:r>
    </w:p>
    <w:p w14:paraId="48EBB2EE" w14:textId="77777777" w:rsidR="00D9132F" w:rsidRPr="00F7505C" w:rsidRDefault="00D9132F" w:rsidP="00505B2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</w:p>
    <w:p w14:paraId="4FB8E067" w14:textId="77777777" w:rsidR="00022AA5" w:rsidRPr="00F7505C" w:rsidRDefault="00022AA5" w:rsidP="00022AA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 xml:space="preserve">Excluir membro de CPF </w:t>
      </w:r>
      <w:r w:rsidRPr="00F7505C">
        <w:rPr>
          <w:color w:val="auto"/>
        </w:rPr>
        <w:t>&lt;número do CPF do membro excluído&gt;;</w:t>
      </w:r>
    </w:p>
    <w:p w14:paraId="0285B660" w14:textId="77777777" w:rsidR="00022AA5" w:rsidRPr="00F7505C" w:rsidRDefault="00022AA5" w:rsidP="00022AA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Quando o ator excluir um membro; Obrigatório a Justificativa do ator na HST025;</w:t>
      </w:r>
    </w:p>
    <w:p w14:paraId="5EB22404" w14:textId="77777777" w:rsidR="00022AA5" w:rsidRPr="00F7505C" w:rsidRDefault="00022AA5" w:rsidP="00022AA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29960461" w14:textId="232B30DB" w:rsidR="00022AA5" w:rsidRPr="00F7505C" w:rsidRDefault="00022AA5" w:rsidP="00022AA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Status da Chapa alterado de &lt;status&gt; para &lt;status&gt;</w:t>
      </w:r>
      <w:r w:rsidRPr="00F7505C">
        <w:rPr>
          <w:color w:val="auto"/>
        </w:rPr>
        <w:t>;</w:t>
      </w:r>
    </w:p>
    <w:p w14:paraId="7B32BD99" w14:textId="04943D9B" w:rsidR="00022AA5" w:rsidRPr="00F7505C" w:rsidRDefault="00022AA5" w:rsidP="00022AA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Quando o ator alterar o status de uma chapa, seja ela COM PENDÊNCIA para CONCLUÌDO, bem como, de CONCLUÌDO para COM Pendência;</w:t>
      </w:r>
    </w:p>
    <w:p w14:paraId="731C8E8F" w14:textId="77777777" w:rsidR="00022AA5" w:rsidRPr="00F7505C" w:rsidRDefault="00022AA5" w:rsidP="00022AA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6163E0ED" w14:textId="77777777" w:rsidR="00022AA5" w:rsidRPr="00F7505C" w:rsidRDefault="00022AA5" w:rsidP="00505B2A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</w:p>
    <w:p w14:paraId="37EDE91D" w14:textId="77777777" w:rsidR="007018E3" w:rsidRPr="00F7505C" w:rsidRDefault="007018E3" w:rsidP="007018E3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7FCF2C58" w14:textId="44D66475" w:rsidR="007018E3" w:rsidRPr="00F7505C" w:rsidRDefault="00A05905" w:rsidP="007018E3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Na estória HST 21 </w:t>
      </w:r>
      <w:r w:rsidR="007018E3" w:rsidRPr="00F7505C">
        <w:rPr>
          <w:color w:val="auto"/>
        </w:rPr>
        <w:t xml:space="preserve">(módulo </w:t>
      </w:r>
      <w:r w:rsidRPr="00F7505C">
        <w:rPr>
          <w:color w:val="auto"/>
        </w:rPr>
        <w:t>profissional</w:t>
      </w:r>
      <w:r w:rsidR="007018E3" w:rsidRPr="00F7505C">
        <w:rPr>
          <w:color w:val="auto"/>
        </w:rPr>
        <w:t>):</w:t>
      </w:r>
    </w:p>
    <w:p w14:paraId="49E51818" w14:textId="4E8F4081" w:rsidR="007018E3" w:rsidRPr="00F7505C" w:rsidRDefault="00A05905" w:rsidP="007018E3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Inclusão dos dados da aba</w:t>
      </w:r>
      <w:r w:rsidRPr="00F7505C">
        <w:rPr>
          <w:color w:val="auto"/>
        </w:rPr>
        <w:t xml:space="preserve"> &lt;nome da aba&gt;</w:t>
      </w:r>
      <w:r w:rsidR="007018E3" w:rsidRPr="00F7505C">
        <w:rPr>
          <w:color w:val="auto"/>
        </w:rPr>
        <w:t>;</w:t>
      </w:r>
    </w:p>
    <w:p w14:paraId="2F3264B1" w14:textId="6C4D5DE6" w:rsidR="00645734" w:rsidRPr="00F7505C" w:rsidRDefault="00645734" w:rsidP="00645734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F7505C">
        <w:rPr>
          <w:color w:val="auto"/>
        </w:rPr>
        <w:t>Quando o ator incluir os dados das abas Plataforma Eleitoral e Membros da Chapa, e acionar a opção Avançar;</w:t>
      </w:r>
    </w:p>
    <w:p w14:paraId="2DA5080B" w14:textId="77777777" w:rsidR="00645734" w:rsidRPr="00F7505C" w:rsidRDefault="00645734" w:rsidP="00645734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68AA8148" w14:textId="49611E84" w:rsidR="00A05905" w:rsidRPr="00F7505C" w:rsidRDefault="00A05905" w:rsidP="007018E3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lastRenderedPageBreak/>
        <w:t>Confirmação da criação da Chapa, com a Plataforma Eleitoral</w:t>
      </w:r>
      <w:r w:rsidRPr="00F7505C">
        <w:rPr>
          <w:color w:val="auto"/>
        </w:rPr>
        <w:t>;</w:t>
      </w:r>
    </w:p>
    <w:p w14:paraId="55601B2C" w14:textId="13A12B6D" w:rsidR="00645734" w:rsidRPr="00F7505C" w:rsidRDefault="00645734" w:rsidP="00645734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Quando o ator incluir os dados da aba Declaração e acionar a opção Confirmar;</w:t>
      </w:r>
    </w:p>
    <w:p w14:paraId="02688BFD" w14:textId="77777777" w:rsidR="007018E3" w:rsidRPr="00F7505C" w:rsidRDefault="007018E3" w:rsidP="007018E3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238F0EBD" w14:textId="656C1E3B" w:rsidR="00A05905" w:rsidRPr="00F7505C" w:rsidRDefault="00A05905" w:rsidP="00A0590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Na estória HST 22 (módulo profissional):</w:t>
      </w:r>
    </w:p>
    <w:p w14:paraId="5C1DF79F" w14:textId="77777777" w:rsidR="00720BD0" w:rsidRPr="00F7505C" w:rsidRDefault="00A05905" w:rsidP="00A0590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Inclusão do CPF</w:t>
      </w:r>
      <w:r w:rsidRPr="00F7505C">
        <w:rPr>
          <w:color w:val="auto"/>
        </w:rPr>
        <w:t xml:space="preserve"> </w:t>
      </w:r>
      <w:r w:rsidRPr="00F7505C">
        <w:t>&lt;número do CPF&gt;</w:t>
      </w:r>
      <w:r w:rsidR="00720BD0" w:rsidRPr="00F7505C">
        <w:t xml:space="preserve"> </w:t>
      </w:r>
    </w:p>
    <w:p w14:paraId="42352521" w14:textId="04B1878D" w:rsidR="00A05905" w:rsidRPr="00F7505C" w:rsidRDefault="006F6912" w:rsidP="00720BD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 Caso o ator não tenha pree</w:t>
      </w:r>
      <w:r w:rsidR="00720BD0" w:rsidRPr="00F7505C">
        <w:rPr>
          <w:color w:val="auto"/>
        </w:rPr>
        <w:t>nchido dos os membros na HST021, e posteriormente preencheu na HST022;</w:t>
      </w:r>
    </w:p>
    <w:p w14:paraId="093F7C84" w14:textId="39B323DE" w:rsidR="00720BD0" w:rsidRPr="00F7505C" w:rsidRDefault="00720BD0" w:rsidP="00720BD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Ex: Na HST021, na coluna proporção o sistema calculou 7 membros, porém o ator só preencheu 6 na HST021; Logo após o ator preencheu o </w:t>
      </w:r>
      <w:r w:rsidR="005D66B2" w:rsidRPr="00F7505C">
        <w:rPr>
          <w:color w:val="auto"/>
        </w:rPr>
        <w:t>registro</w:t>
      </w:r>
      <w:r w:rsidRPr="00F7505C">
        <w:rPr>
          <w:color w:val="auto"/>
        </w:rPr>
        <w:t xml:space="preserve"> do 7º membro na HST022; </w:t>
      </w:r>
    </w:p>
    <w:p w14:paraId="29A9D835" w14:textId="77777777" w:rsidR="00720BD0" w:rsidRPr="00F7505C" w:rsidRDefault="00720BD0" w:rsidP="00720BD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1BD181BB" w14:textId="6E5346CE" w:rsidR="00A05905" w:rsidRPr="00F7505C" w:rsidRDefault="00A05905" w:rsidP="00A0590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  <w:color w:val="auto"/>
        </w:rPr>
        <w:t>Substituição do CPF</w:t>
      </w:r>
      <w:r w:rsidRPr="00F7505C">
        <w:t xml:space="preserve">&lt;número do CPF&gt; </w:t>
      </w:r>
      <w:r w:rsidRPr="00F7505C">
        <w:rPr>
          <w:b/>
        </w:rPr>
        <w:t>para o CPF</w:t>
      </w:r>
      <w:r w:rsidRPr="00F7505C">
        <w:t xml:space="preserve"> &lt;número do CPF&gt;;</w:t>
      </w:r>
    </w:p>
    <w:p w14:paraId="233F938E" w14:textId="5CF0650E" w:rsidR="00B11455" w:rsidRPr="00F7505C" w:rsidRDefault="00B11455" w:rsidP="00B1145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color w:val="auto"/>
        </w:rPr>
        <w:t>Quando o ator substituir um membro por outro, na HST022;</w:t>
      </w:r>
    </w:p>
    <w:p w14:paraId="7DC46E82" w14:textId="77777777" w:rsidR="002A5365" w:rsidRPr="00F7505C" w:rsidRDefault="002A5365" w:rsidP="002A536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13288DC7" w14:textId="4E448553" w:rsidR="00A05905" w:rsidRPr="00F7505C" w:rsidRDefault="00A05905" w:rsidP="00A0590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</w:rPr>
        <w:t xml:space="preserve">Envio de e-mail de pendência para o </w:t>
      </w:r>
      <w:r w:rsidR="00A53984" w:rsidRPr="00F7505C">
        <w:rPr>
          <w:b/>
        </w:rPr>
        <w:t>CPF</w:t>
      </w:r>
      <w:r w:rsidR="00A53984" w:rsidRPr="00F7505C">
        <w:t xml:space="preserve"> </w:t>
      </w:r>
      <w:r w:rsidRPr="00F7505C">
        <w:t>&lt;número do CPF&gt;;</w:t>
      </w:r>
    </w:p>
    <w:p w14:paraId="0D61BD41" w14:textId="128663A2" w:rsidR="00B11455" w:rsidRPr="00F7505C" w:rsidRDefault="00B11455" w:rsidP="00B11455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t>Quando o ator acionar a opção de enviar e-mail de pendência para um dos membros;</w:t>
      </w:r>
    </w:p>
    <w:p w14:paraId="5E6DDE37" w14:textId="77777777" w:rsidR="00472C22" w:rsidRPr="00F7505C" w:rsidRDefault="00472C22" w:rsidP="00472C2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4B96D77C" w14:textId="2E8CCD1D" w:rsidR="00A05905" w:rsidRPr="00F7505C" w:rsidRDefault="00A05905" w:rsidP="00A05905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7505C">
        <w:rPr>
          <w:b/>
        </w:rPr>
        <w:t xml:space="preserve">Alteração do(s) responsável(eis) de CPF </w:t>
      </w:r>
      <w:r w:rsidRPr="00F7505C">
        <w:t>&lt;número do CPF&gt;</w:t>
      </w:r>
      <w:r w:rsidRPr="00F7505C">
        <w:rPr>
          <w:b/>
        </w:rPr>
        <w:t xml:space="preserve"> para</w:t>
      </w:r>
      <w:r w:rsidRPr="00F7505C">
        <w:t xml:space="preserve"> </w:t>
      </w:r>
      <w:r w:rsidR="007E73F6" w:rsidRPr="00F7505C">
        <w:rPr>
          <w:b/>
        </w:rPr>
        <w:t>CPF</w:t>
      </w:r>
      <w:r w:rsidR="007E73F6" w:rsidRPr="00F7505C">
        <w:t xml:space="preserve"> &lt;número do CPF&gt;</w:t>
      </w:r>
    </w:p>
    <w:p w14:paraId="4A4BA014" w14:textId="28F0CDF2" w:rsidR="007E73F6" w:rsidRPr="00F7505C" w:rsidRDefault="007E73F6" w:rsidP="007E73F6">
      <w:pPr>
        <w:pStyle w:val="PargrafodaLista"/>
        <w:spacing w:before="60" w:after="60"/>
        <w:ind w:left="1560"/>
      </w:pPr>
      <w:r w:rsidRPr="00F7505C">
        <w:t xml:space="preserve">Obs importante: caso exista mais de um responsável alterado o sistema deve os números dos CPF separados por vírgula (,); </w:t>
      </w:r>
    </w:p>
    <w:p w14:paraId="5248F3C9" w14:textId="0063288D" w:rsidR="007E73F6" w:rsidRPr="00F7505C" w:rsidRDefault="007E73F6" w:rsidP="007E73F6">
      <w:pPr>
        <w:pStyle w:val="PargrafodaLista"/>
        <w:spacing w:before="60" w:after="60"/>
        <w:ind w:left="1560"/>
      </w:pPr>
      <w:r w:rsidRPr="00F7505C">
        <w:t xml:space="preserve">Ex: Alteração do(s) responsável(eis) de CFP 999.999.999-99, 888.888.888-88 para o(s) </w:t>
      </w:r>
      <w:r w:rsidR="005D66B2" w:rsidRPr="00F7505C">
        <w:t>CPF 777.777.777</w:t>
      </w:r>
      <w:r w:rsidRPr="00F7505C">
        <w:t>-77, 666.666.666-66</w:t>
      </w:r>
      <w:r w:rsidR="002A5365" w:rsidRPr="00F7505C">
        <w:t>;</w:t>
      </w:r>
    </w:p>
    <w:p w14:paraId="50EEF853" w14:textId="77777777" w:rsidR="002A5365" w:rsidRPr="00F7505C" w:rsidRDefault="002A5365" w:rsidP="007E73F6">
      <w:pPr>
        <w:pStyle w:val="PargrafodaLista"/>
        <w:spacing w:before="60" w:after="60"/>
        <w:ind w:left="1560"/>
      </w:pPr>
    </w:p>
    <w:p w14:paraId="391985BF" w14:textId="3647ED30" w:rsidR="007E73F6" w:rsidRPr="00F7505C" w:rsidRDefault="002A5365" w:rsidP="007E73F6">
      <w:pPr>
        <w:pStyle w:val="PargrafodaLista"/>
        <w:spacing w:before="60" w:after="60"/>
        <w:ind w:left="1560"/>
        <w:rPr>
          <w:color w:val="auto"/>
        </w:rPr>
      </w:pPr>
      <w:r w:rsidRPr="00F7505C">
        <w:rPr>
          <w:color w:val="auto"/>
        </w:rPr>
        <w:t>Obrigatório a Justificativa do ator na HST022;</w:t>
      </w:r>
    </w:p>
    <w:p w14:paraId="34CA536B" w14:textId="77777777" w:rsidR="002A5365" w:rsidRPr="00F7505C" w:rsidRDefault="002A5365" w:rsidP="007E73F6">
      <w:pPr>
        <w:pStyle w:val="PargrafodaLista"/>
        <w:spacing w:before="60" w:after="60"/>
        <w:ind w:left="1560"/>
      </w:pPr>
    </w:p>
    <w:p w14:paraId="232CB925" w14:textId="4DB08E88" w:rsidR="007E73F6" w:rsidRPr="00F7505C" w:rsidRDefault="00F82E50" w:rsidP="004575D3">
      <w:pPr>
        <w:pStyle w:val="PargrafodaLista"/>
        <w:numPr>
          <w:ilvl w:val="0"/>
          <w:numId w:val="28"/>
        </w:numPr>
        <w:spacing w:before="60" w:after="60"/>
        <w:ind w:left="709"/>
      </w:pPr>
      <w:r w:rsidRPr="00F7505C">
        <w:t>O sistema deve validar a inclusão das JUSTIFICATIVAS, c</w:t>
      </w:r>
      <w:r w:rsidR="007E73F6" w:rsidRPr="00F7505C">
        <w:t>aso exista, o sistema deve exibir no histórico.</w:t>
      </w:r>
      <w:r w:rsidR="004575D3" w:rsidRPr="00F7505C">
        <w:t xml:space="preserve"> Caso não exista o sistema deve exibir um traço (-); </w:t>
      </w:r>
      <w:r w:rsidR="004575D3" w:rsidRPr="00F7505C">
        <w:rPr>
          <w:color w:val="31849B" w:themeColor="accent5" w:themeShade="BF"/>
        </w:rPr>
        <w:t>[</w:t>
      </w:r>
      <w:r w:rsidR="004575D3" w:rsidRPr="00F7505C">
        <w:rPr>
          <w:color w:val="31849B" w:themeColor="accent5" w:themeShade="BF"/>
        </w:rPr>
        <w:fldChar w:fldCharType="begin"/>
      </w:r>
      <w:r w:rsidR="004575D3" w:rsidRPr="00F7505C">
        <w:rPr>
          <w:color w:val="31849B" w:themeColor="accent5" w:themeShade="BF"/>
        </w:rPr>
        <w:instrText xml:space="preserve"> REF _Ref23260945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4575D3" w:rsidRPr="00F7505C">
        <w:rPr>
          <w:color w:val="31849B" w:themeColor="accent5" w:themeShade="BF"/>
        </w:rPr>
      </w:r>
      <w:r w:rsidR="004575D3" w:rsidRPr="00F7505C">
        <w:rPr>
          <w:color w:val="31849B" w:themeColor="accent5" w:themeShade="BF"/>
        </w:rPr>
        <w:fldChar w:fldCharType="separate"/>
      </w:r>
      <w:r w:rsidR="004575D3" w:rsidRPr="00F7505C">
        <w:rPr>
          <w:color w:val="31849B" w:themeColor="accent5" w:themeShade="BF"/>
        </w:rPr>
        <w:t>P05</w:t>
      </w:r>
      <w:r w:rsidR="004575D3" w:rsidRPr="00F7505C">
        <w:rPr>
          <w:color w:val="31849B" w:themeColor="accent5" w:themeShade="BF"/>
        </w:rPr>
        <w:fldChar w:fldCharType="end"/>
      </w:r>
      <w:r w:rsidR="004575D3" w:rsidRPr="00F7505C">
        <w:rPr>
          <w:color w:val="31849B" w:themeColor="accent5" w:themeShade="BF"/>
        </w:rPr>
        <w:t>]</w:t>
      </w:r>
    </w:p>
    <w:p w14:paraId="34258804" w14:textId="77777777" w:rsidR="0097139E" w:rsidRPr="00F7505C" w:rsidRDefault="0097139E" w:rsidP="006A419C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17F38A12" w14:textId="452A5D8B" w:rsidR="0097139E" w:rsidRPr="00F7505C" w:rsidRDefault="0097139E" w:rsidP="0048435C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O sistema deve ordenar em ordem crescente pela data da ação;</w:t>
      </w:r>
    </w:p>
    <w:p w14:paraId="05537491" w14:textId="77777777" w:rsidR="0097139E" w:rsidRPr="00F7505C" w:rsidRDefault="0097139E" w:rsidP="0097139E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A1FD651" w14:textId="0C3E99E4" w:rsidR="00430858" w:rsidRPr="00F7505C" w:rsidRDefault="00430858" w:rsidP="0048435C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deve exibir um componente para que o ator possa escolher o número de registro que deve ser exibido por página. Como default, o sistema deve exibir 10 registro por página; No componente </w:t>
      </w:r>
      <w:r w:rsidRPr="00F7505C">
        <w:rPr>
          <w:noProof/>
          <w:color w:val="auto"/>
        </w:rPr>
        <w:drawing>
          <wp:inline distT="0" distB="0" distL="0" distR="0" wp14:anchorId="5B4600CB" wp14:editId="533430CC">
            <wp:extent cx="852985" cy="170738"/>
            <wp:effectExtent l="0" t="0" r="4445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21" cy="18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02B" w:rsidRPr="00F7505C">
        <w:rPr>
          <w:color w:val="auto"/>
        </w:rPr>
        <w:t xml:space="preserve">, o sistema deve exibir os valores: </w:t>
      </w:r>
      <w:r w:rsidR="0097202B" w:rsidRPr="00F7505C">
        <w:rPr>
          <w:b/>
          <w:color w:val="auto"/>
        </w:rPr>
        <w:t>10, 20, 50</w:t>
      </w:r>
      <w:r w:rsidR="0097202B" w:rsidRPr="00F7505C">
        <w:rPr>
          <w:color w:val="auto"/>
        </w:rPr>
        <w:t xml:space="preserve"> e </w:t>
      </w:r>
      <w:r w:rsidR="0097202B" w:rsidRPr="00F7505C">
        <w:rPr>
          <w:b/>
          <w:color w:val="auto"/>
        </w:rPr>
        <w:t>100</w:t>
      </w:r>
      <w:r w:rsidR="0097202B" w:rsidRPr="00F7505C">
        <w:rPr>
          <w:color w:val="auto"/>
        </w:rPr>
        <w:t xml:space="preserve">; </w:t>
      </w:r>
      <w:r w:rsidR="00156958" w:rsidRPr="00F7505C">
        <w:rPr>
          <w:color w:val="auto"/>
        </w:rPr>
        <w:t>Caso os registros sejam exibidos em mais de uma página, o sistema deve exibir um componente de paginação;</w:t>
      </w:r>
    </w:p>
    <w:p w14:paraId="726DAEF9" w14:textId="77777777" w:rsidR="00430858" w:rsidRPr="00F7505C" w:rsidRDefault="00430858" w:rsidP="00430858">
      <w:pPr>
        <w:pStyle w:val="PargrafodaLista"/>
        <w:rPr>
          <w:color w:val="auto"/>
        </w:rPr>
      </w:pPr>
    </w:p>
    <w:p w14:paraId="7C1F5679" w14:textId="4FF10E7E" w:rsidR="0097202B" w:rsidRPr="00F7505C" w:rsidRDefault="0097202B" w:rsidP="0048435C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O sistema </w:t>
      </w:r>
      <w:r w:rsidRPr="00F7505C">
        <w:t>deve informar o total de registros encontrado no rodapé da página;</w:t>
      </w:r>
    </w:p>
    <w:p w14:paraId="59455A77" w14:textId="77777777" w:rsidR="0097202B" w:rsidRPr="00F7505C" w:rsidRDefault="0097202B" w:rsidP="0097202B">
      <w:pPr>
        <w:pStyle w:val="PargrafodaLista"/>
        <w:rPr>
          <w:color w:val="auto"/>
        </w:rPr>
      </w:pPr>
    </w:p>
    <w:p w14:paraId="669C5F72" w14:textId="5E3AD258" w:rsidR="00156958" w:rsidRPr="00F7505C" w:rsidRDefault="0097202B" w:rsidP="00156958">
      <w:pPr>
        <w:pStyle w:val="PargrafodaLista"/>
        <w:widowControl/>
        <w:numPr>
          <w:ilvl w:val="0"/>
          <w:numId w:val="25"/>
        </w:numPr>
        <w:autoSpaceDE/>
        <w:adjustRightInd/>
        <w:spacing w:before="60" w:after="60" w:line="276" w:lineRule="auto"/>
        <w:ind w:left="709"/>
        <w:contextualSpacing/>
        <w:jc w:val="both"/>
      </w:pPr>
      <w:r w:rsidRPr="00F7505C">
        <w:rPr>
          <w:color w:val="auto"/>
        </w:rPr>
        <w:t xml:space="preserve">O Sistema deve </w:t>
      </w:r>
      <w:r w:rsidR="00156958" w:rsidRPr="00F7505C">
        <w:rPr>
          <w:color w:val="auto"/>
        </w:rPr>
        <w:t xml:space="preserve">disponibilizar um </w:t>
      </w:r>
      <w:r w:rsidRPr="00F7505C">
        <w:rPr>
          <w:color w:val="auto"/>
        </w:rPr>
        <w:t>componente para Busca</w:t>
      </w:r>
      <w:r w:rsidR="00156958" w:rsidRPr="00F7505C">
        <w:rPr>
          <w:color w:val="auto"/>
        </w:rPr>
        <w:t>,</w:t>
      </w:r>
      <w:r w:rsidR="00156958" w:rsidRPr="00F7505C">
        <w:t xml:space="preserve"> aonde o ator poderá realizar suas buscas dentro dos dados contidos no histórico;</w:t>
      </w:r>
    </w:p>
    <w:p w14:paraId="49DDBEAA" w14:textId="77777777" w:rsidR="00156958" w:rsidRPr="00F7505C" w:rsidRDefault="00156958" w:rsidP="0015695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77C3ED3" w14:textId="0958C5DC" w:rsidR="00C30B9A" w:rsidRPr="00F7505C" w:rsidRDefault="00C30B9A" w:rsidP="0048435C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 Aba do Histórico deve ser exibida APENAS quando 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_Ref22302049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P02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 </w:t>
      </w:r>
      <w:r w:rsidRPr="00F7505C">
        <w:rPr>
          <w:color w:val="auto"/>
        </w:rPr>
        <w:t>for exibida; Caso não exista informação a ser apresentada na aba histórico, o sistema não deve exibir a aba;</w:t>
      </w:r>
    </w:p>
    <w:p w14:paraId="66482FE3" w14:textId="77777777" w:rsidR="0048435C" w:rsidRPr="00F7505C" w:rsidRDefault="0048435C" w:rsidP="0048435C">
      <w:pPr>
        <w:pStyle w:val="PargrafodaLista"/>
        <w:rPr>
          <w:color w:val="auto"/>
        </w:rPr>
      </w:pPr>
    </w:p>
    <w:p w14:paraId="506C0EE9" w14:textId="06EC93CD" w:rsidR="0057562A" w:rsidRPr="00F7505C" w:rsidRDefault="00C8012D" w:rsidP="0057562A">
      <w:pPr>
        <w:pStyle w:val="PargrafodaLista"/>
        <w:ind w:left="567"/>
        <w:rPr>
          <w:color w:val="auto"/>
        </w:rPr>
      </w:pPr>
      <w:r w:rsidRPr="00F7505C">
        <w:rPr>
          <w:noProof/>
          <w:color w:val="auto"/>
        </w:rPr>
        <w:lastRenderedPageBreak/>
        <w:drawing>
          <wp:inline distT="0" distB="0" distL="0" distR="0" wp14:anchorId="1DF3607E" wp14:editId="5EFC0F87">
            <wp:extent cx="5753100" cy="31432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B23A" w14:textId="77777777" w:rsidR="0057562A" w:rsidRPr="00F7505C" w:rsidRDefault="0057562A" w:rsidP="0057562A">
      <w:pPr>
        <w:pStyle w:val="PargrafodaLista"/>
        <w:ind w:left="567"/>
        <w:rPr>
          <w:color w:val="auto"/>
        </w:rPr>
      </w:pPr>
    </w:p>
    <w:p w14:paraId="16C9CB7A" w14:textId="5DFFEB02" w:rsidR="0048435C" w:rsidRPr="00F7505C" w:rsidRDefault="0048435C" w:rsidP="0048435C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Ao chamar as interfaces 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_Ref13579930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P01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 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_Ref23150319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 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_Ref23166170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P04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auto"/>
        </w:rPr>
        <w:t>, o sistema NÃO deve exibir a Aba Histórico;</w:t>
      </w:r>
    </w:p>
    <w:p w14:paraId="5EF55268" w14:textId="77777777" w:rsidR="009716F0" w:rsidRPr="00F7505C" w:rsidRDefault="009716F0" w:rsidP="009716F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18ED0DA" w14:textId="3DE79C0B" w:rsidR="009716F0" w:rsidRPr="00F7505C" w:rsidRDefault="009716F0" w:rsidP="0048435C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Ao acionar a Aba Histórico, o sistema deve exibir a interface</w:t>
      </w:r>
      <w:r w:rsidRPr="00F7505C">
        <w:rPr>
          <w:color w:val="31849B" w:themeColor="accent5" w:themeShade="BF"/>
        </w:rPr>
        <w:t xml:space="preserve"> 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_Ref23260945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="00A05905" w:rsidRPr="00F7505C">
        <w:rPr>
          <w:color w:val="31849B" w:themeColor="accent5" w:themeShade="BF"/>
        </w:rPr>
        <w:t>P05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Pr="00F7505C">
        <w:rPr>
          <w:color w:val="auto"/>
        </w:rPr>
        <w:t>;</w:t>
      </w:r>
    </w:p>
    <w:p w14:paraId="713DE629" w14:textId="77777777" w:rsidR="009716F0" w:rsidRPr="00F7505C" w:rsidRDefault="009716F0" w:rsidP="009716F0">
      <w:pPr>
        <w:pStyle w:val="PargrafodaLista"/>
        <w:rPr>
          <w:color w:val="auto"/>
        </w:rPr>
      </w:pPr>
    </w:p>
    <w:p w14:paraId="636DA60D" w14:textId="2F342089" w:rsidR="009716F0" w:rsidRPr="00F7505C" w:rsidRDefault="009716F0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F7505C">
        <w:t xml:space="preserve">O sistema deve registrar e exibir as ações realizados pelo ator nas estórias </w:t>
      </w:r>
      <w:r w:rsidR="000F5AC8" w:rsidRPr="00F7505C">
        <w:t xml:space="preserve">HST021, HST022, </w:t>
      </w:r>
      <w:r w:rsidRPr="00F7505C">
        <w:t>HST023 e HST025.</w:t>
      </w:r>
    </w:p>
    <w:p w14:paraId="3E971CAC" w14:textId="77777777" w:rsidR="009716F0" w:rsidRPr="00F7505C" w:rsidRDefault="009716F0" w:rsidP="009716F0">
      <w:pPr>
        <w:pStyle w:val="PargrafodaLista"/>
      </w:pPr>
    </w:p>
    <w:p w14:paraId="00881AB7" w14:textId="77777777" w:rsidR="009716F0" w:rsidRPr="00F7505C" w:rsidRDefault="009716F0" w:rsidP="009716F0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</w:pPr>
      <w:r w:rsidRPr="00F7505C">
        <w:t>O sistema deve informar:</w:t>
      </w:r>
    </w:p>
    <w:p w14:paraId="007597BB" w14:textId="2555F4CE" w:rsidR="009716F0" w:rsidRPr="00F7505C" w:rsidRDefault="009716F0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t>Responsável</w:t>
      </w:r>
      <w:r w:rsidRPr="00F7505C">
        <w:t xml:space="preserve"> – </w:t>
      </w:r>
      <w:r w:rsidR="00BC4BD3" w:rsidRPr="00F7505C">
        <w:t>O</w:t>
      </w:r>
      <w:r w:rsidRPr="00F7505C">
        <w:t xml:space="preserve"> sistema deve exibir o nome do responsável pela ação, conforme usuário logado;</w:t>
      </w:r>
    </w:p>
    <w:p w14:paraId="2983BBF3" w14:textId="77777777" w:rsidR="00BC4BD3" w:rsidRPr="00F7505C" w:rsidRDefault="00BC4BD3" w:rsidP="00BC4BD3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</w:p>
    <w:p w14:paraId="3A4A8BB8" w14:textId="47A8D9A7" w:rsidR="009716F0" w:rsidRPr="00F7505C" w:rsidRDefault="009716F0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t>Data/Hora</w:t>
      </w:r>
      <w:r w:rsidRPr="00F7505C">
        <w:t xml:space="preserve"> – </w:t>
      </w:r>
      <w:r w:rsidR="00BC4BD3" w:rsidRPr="00F7505C">
        <w:t>O</w:t>
      </w:r>
      <w:r w:rsidRPr="00F7505C">
        <w:t xml:space="preserve"> sistema deve concatenar a data e hora da ação;</w:t>
      </w:r>
    </w:p>
    <w:p w14:paraId="28FF296B" w14:textId="77777777" w:rsidR="00BC4BD3" w:rsidRPr="00F7505C" w:rsidRDefault="00BC4BD3" w:rsidP="00BC4BD3">
      <w:pPr>
        <w:pStyle w:val="PargrafodaLista"/>
      </w:pPr>
    </w:p>
    <w:p w14:paraId="78C77B95" w14:textId="67606B20" w:rsidR="00B8227E" w:rsidRPr="00F7505C" w:rsidRDefault="00B8227E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t>Origem</w:t>
      </w:r>
      <w:r w:rsidRPr="00F7505C">
        <w:t xml:space="preserve"> – </w:t>
      </w:r>
      <w:r w:rsidR="00BC4BD3" w:rsidRPr="00F7505C">
        <w:t>O</w:t>
      </w:r>
      <w:r w:rsidRPr="00F7505C">
        <w:t xml:space="preserve"> sistema deve exibir o nome do módulo da origem da ação realização:</w:t>
      </w:r>
    </w:p>
    <w:p w14:paraId="01E0A59A" w14:textId="19C6AFA4" w:rsidR="00B8227E" w:rsidRPr="00F7505C" w:rsidRDefault="00B8227E" w:rsidP="00B8227E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  <w:r w:rsidRPr="00F7505C">
        <w:t xml:space="preserve">Quando for ações das estórias HST021 e HST022, o sistema deve exibir a informação Profissional; </w:t>
      </w:r>
    </w:p>
    <w:p w14:paraId="0A313CD9" w14:textId="20AAE3B0" w:rsidR="00B8227E" w:rsidRPr="00F7505C" w:rsidRDefault="00B8227E" w:rsidP="00B8227E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  <w:r w:rsidRPr="00F7505C">
        <w:t xml:space="preserve">Quando for ações das estórias HST023, o sistema deve exibir a informação Corporativo; </w:t>
      </w:r>
    </w:p>
    <w:p w14:paraId="764CE584" w14:textId="77777777" w:rsidR="00B8227E" w:rsidRPr="00F7505C" w:rsidRDefault="00B8227E" w:rsidP="00B8227E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</w:p>
    <w:p w14:paraId="6FBDCA9D" w14:textId="77777777" w:rsidR="00501CC7" w:rsidRPr="00F7505C" w:rsidRDefault="00BC4BD3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t>UF</w:t>
      </w:r>
      <w:r w:rsidRPr="00F7505C">
        <w:t xml:space="preserve"> – O sistema deve exibir a UF a qual ocorreu a ação. </w:t>
      </w:r>
    </w:p>
    <w:p w14:paraId="70E159A1" w14:textId="77777777" w:rsidR="00501CC7" w:rsidRPr="00F7505C" w:rsidRDefault="00BC4BD3" w:rsidP="00501CC7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  <w:r w:rsidRPr="00F7505C">
        <w:t>Quando for ações realizadas no módulo corporativo</w:t>
      </w:r>
      <w:r w:rsidR="00501CC7" w:rsidRPr="00F7505C">
        <w:t xml:space="preserve"> pelo assessor CEN/BR</w:t>
      </w:r>
      <w:r w:rsidRPr="00F7505C">
        <w:t xml:space="preserve"> (HST02</w:t>
      </w:r>
      <w:r w:rsidR="00501CC7" w:rsidRPr="00F7505C">
        <w:t>3 e HST025</w:t>
      </w:r>
      <w:r w:rsidRPr="00F7505C">
        <w:t xml:space="preserve">) o sistema deve exibir a informação </w:t>
      </w:r>
      <w:r w:rsidRPr="00F7505C">
        <w:rPr>
          <w:b/>
        </w:rPr>
        <w:t>BR</w:t>
      </w:r>
      <w:r w:rsidRPr="00F7505C">
        <w:t>;</w:t>
      </w:r>
    </w:p>
    <w:p w14:paraId="742D697A" w14:textId="6A55E245" w:rsidR="00BC4BD3" w:rsidRPr="00F7505C" w:rsidRDefault="00501CC7" w:rsidP="00501CC7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  <w:r w:rsidRPr="00F7505C">
        <w:t xml:space="preserve">Quando for ações realizadas no módulo corporativo pelo assessor CE/UF, o sistema deve exibir a UF a qual ele é vinculado; </w:t>
      </w:r>
    </w:p>
    <w:p w14:paraId="6BC2961B" w14:textId="77777777" w:rsidR="00BC4BD3" w:rsidRPr="00F7505C" w:rsidRDefault="00BC4BD3" w:rsidP="00BC4BD3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</w:p>
    <w:p w14:paraId="6C6512EE" w14:textId="68D17B12" w:rsidR="00CA2647" w:rsidRPr="00F7505C" w:rsidRDefault="00CA2647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t>Nº da Chapa</w:t>
      </w:r>
      <w:r w:rsidRPr="00F7505C">
        <w:t xml:space="preserve"> - o sistema o número de cada chapa, conforme sorteio. Caso não tenha ocorrido o sorteio e o ator não tenha incluído a informação no sistema eleitoral, o sistema deve exibir a informação </w:t>
      </w:r>
      <w:r w:rsidRPr="00F7505C">
        <w:rPr>
          <w:b/>
        </w:rPr>
        <w:t>N/A</w:t>
      </w:r>
      <w:r w:rsidRPr="00F7505C">
        <w:t>;</w:t>
      </w:r>
    </w:p>
    <w:p w14:paraId="594EB73D" w14:textId="77777777" w:rsidR="00CA2647" w:rsidRPr="00F7505C" w:rsidRDefault="00CA2647" w:rsidP="00CA2647">
      <w:pPr>
        <w:pStyle w:val="PargrafodaLista"/>
        <w:widowControl/>
        <w:autoSpaceDE/>
        <w:autoSpaceDN/>
        <w:adjustRightInd/>
        <w:spacing w:after="200" w:line="276" w:lineRule="auto"/>
        <w:ind w:left="1440"/>
        <w:contextualSpacing/>
        <w:jc w:val="both"/>
      </w:pPr>
    </w:p>
    <w:p w14:paraId="7B1CC22E" w14:textId="2F3E4C25" w:rsidR="009716F0" w:rsidRPr="00F7505C" w:rsidRDefault="009716F0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lastRenderedPageBreak/>
        <w:t xml:space="preserve">Ação </w:t>
      </w:r>
      <w:r w:rsidRPr="00F7505C">
        <w:t>– o sistema deve informar o tipo</w:t>
      </w:r>
      <w:r w:rsidR="006C7368" w:rsidRPr="00F7505C">
        <w:t xml:space="preserve"> de ação realizada pelo ator, conforme descrito nos primeiros parágrafos dessa regra;</w:t>
      </w:r>
    </w:p>
    <w:p w14:paraId="3104903F" w14:textId="77777777" w:rsidR="00037302" w:rsidRPr="00F7505C" w:rsidRDefault="00037302" w:rsidP="00037302">
      <w:pPr>
        <w:pStyle w:val="PargrafodaLista"/>
      </w:pPr>
    </w:p>
    <w:p w14:paraId="195247FD" w14:textId="788D639C" w:rsidR="009716F0" w:rsidRPr="00F7505C" w:rsidRDefault="009716F0" w:rsidP="009716F0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contextualSpacing/>
        <w:jc w:val="both"/>
      </w:pPr>
      <w:r w:rsidRPr="00F7505C">
        <w:rPr>
          <w:b/>
        </w:rPr>
        <w:t xml:space="preserve">Justificativa </w:t>
      </w:r>
      <w:r w:rsidRPr="00F7505C">
        <w:t xml:space="preserve">– o sistema deve informar justificativa que o ator incluiu ao realizar uma ação; </w:t>
      </w:r>
      <w:r w:rsidR="006C7368" w:rsidRPr="00F7505C">
        <w:t>Caso não exista justificativa o sistema deve exibir um traço (-);</w:t>
      </w:r>
    </w:p>
    <w:p w14:paraId="5D49BF54" w14:textId="77777777" w:rsidR="009716F0" w:rsidRPr="00F7505C" w:rsidRDefault="009716F0" w:rsidP="009716F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4A21FD1B" w14:textId="77777777" w:rsidR="005E599B" w:rsidRPr="00F7505C" w:rsidRDefault="005E599B" w:rsidP="009716F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14F7DCF6" w14:textId="77777777" w:rsidR="005E599B" w:rsidRPr="00F7505C" w:rsidRDefault="005E599B" w:rsidP="009716F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12144C6D" w14:textId="77777777" w:rsidR="00176DFB" w:rsidRPr="00F7505C" w:rsidRDefault="00176DFB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D8E4AB3" w14:textId="1EE07C39" w:rsidR="00DE31BF" w:rsidRPr="00F7505C" w:rsidRDefault="00DE31BF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F7505C">
        <w:rPr>
          <w:b/>
          <w:u w:val="single"/>
        </w:rPr>
        <w:t>Voltar</w:t>
      </w:r>
      <w:r w:rsidRPr="00F7505C">
        <w:rPr>
          <w:b/>
        </w:rPr>
        <w:t xml:space="preserve">: </w:t>
      </w:r>
    </w:p>
    <w:p w14:paraId="1187976B" w14:textId="40EFB128" w:rsidR="006575E5" w:rsidRPr="00F7505C" w:rsidRDefault="006575E5" w:rsidP="0040215E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7505C">
        <w:rPr>
          <w:color w:val="auto"/>
        </w:rPr>
        <w:t xml:space="preserve">Ao acionar a opção </w:t>
      </w:r>
      <w:r w:rsidR="0095379F" w:rsidRPr="00F7505C">
        <w:rPr>
          <w:color w:val="auto"/>
        </w:rPr>
        <w:t xml:space="preserve">“Voltar”, o sistema deve </w:t>
      </w:r>
      <w:r w:rsidRPr="00F7505C">
        <w:rPr>
          <w:color w:val="auto"/>
        </w:rPr>
        <w:t>voltar para a interface que o acionou.</w:t>
      </w:r>
    </w:p>
    <w:p w14:paraId="41410366" w14:textId="77777777" w:rsidR="00E81FC8" w:rsidRPr="00F7505C" w:rsidRDefault="00E81FC8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6C3D88FF" w:rsidR="00A94D1D" w:rsidRPr="00F7505C" w:rsidRDefault="00DE31BF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F7505C">
        <w:rPr>
          <w:b/>
          <w:u w:val="single"/>
        </w:rPr>
        <w:t>Visão Geral</w:t>
      </w:r>
      <w:r w:rsidR="00D97A0A" w:rsidRPr="00F7505C">
        <w:rPr>
          <w:b/>
        </w:rPr>
        <w:t xml:space="preserve">: </w:t>
      </w:r>
    </w:p>
    <w:p w14:paraId="589AAD63" w14:textId="795A368C" w:rsidR="00E81FC8" w:rsidRPr="00F7505C" w:rsidRDefault="00E81FC8" w:rsidP="0040215E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F7505C">
        <w:t xml:space="preserve">Ao acionar a opção </w:t>
      </w:r>
      <w:r w:rsidRPr="00F7505C">
        <w:rPr>
          <w:noProof/>
        </w:rPr>
        <w:drawing>
          <wp:inline distT="0" distB="0" distL="0" distR="0" wp14:anchorId="181467FA" wp14:editId="61E5A03C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05C">
        <w:t xml:space="preserve"> , ou selecionar a Aba </w:t>
      </w:r>
      <w:r w:rsidRPr="00F7505C">
        <w:rPr>
          <w:b/>
        </w:rPr>
        <w:t>Visão Geral</w:t>
      </w:r>
      <w:r w:rsidRPr="00F7505C">
        <w:t xml:space="preserve">, o sistema deve exibir a interface </w:t>
      </w:r>
      <w:r w:rsidRPr="00F7505C">
        <w:rPr>
          <w:color w:val="31849B" w:themeColor="accent5" w:themeShade="BF"/>
        </w:rPr>
        <w:t>[</w:t>
      </w:r>
      <w:r w:rsidR="00ED4515" w:rsidRPr="00F7505C">
        <w:rPr>
          <w:color w:val="31849B" w:themeColor="accent5" w:themeShade="BF"/>
        </w:rPr>
        <w:fldChar w:fldCharType="begin"/>
      </w:r>
      <w:r w:rsidR="00ED4515" w:rsidRPr="00F7505C">
        <w:rPr>
          <w:color w:val="31849B" w:themeColor="accent5" w:themeShade="BF"/>
        </w:rPr>
        <w:instrText xml:space="preserve"> REF _Ref23499100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ED4515" w:rsidRPr="00F7505C">
        <w:rPr>
          <w:color w:val="31849B" w:themeColor="accent5" w:themeShade="BF"/>
        </w:rPr>
      </w:r>
      <w:r w:rsidR="00ED4515" w:rsidRPr="00F7505C">
        <w:rPr>
          <w:color w:val="31849B" w:themeColor="accent5" w:themeShade="BF"/>
        </w:rPr>
        <w:fldChar w:fldCharType="separate"/>
      </w:r>
      <w:r w:rsidR="00ED4515" w:rsidRPr="00F7505C">
        <w:rPr>
          <w:color w:val="31849B" w:themeColor="accent5" w:themeShade="BF"/>
        </w:rPr>
        <w:t>P06</w:t>
      </w:r>
      <w:r w:rsidR="00ED4515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190D6F82" w14:textId="77777777" w:rsidR="00FD717E" w:rsidRPr="00F7505C" w:rsidRDefault="00FD717E" w:rsidP="00FD717E">
      <w:pPr>
        <w:pStyle w:val="PargrafodaLista"/>
        <w:spacing w:before="60" w:after="60"/>
        <w:ind w:left="567"/>
        <w:jc w:val="both"/>
      </w:pPr>
    </w:p>
    <w:p w14:paraId="066C0B97" w14:textId="77777777" w:rsidR="008A5942" w:rsidRPr="00F7505C" w:rsidRDefault="008A5942" w:rsidP="00FD717E">
      <w:pPr>
        <w:pStyle w:val="PargrafodaLista"/>
        <w:spacing w:before="60" w:after="60"/>
        <w:ind w:left="567"/>
        <w:jc w:val="both"/>
      </w:pPr>
    </w:p>
    <w:p w14:paraId="6AD69D83" w14:textId="09BBD2D5" w:rsidR="005E599B" w:rsidRPr="00F7505C" w:rsidRDefault="005E599B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40" w:name="_Ref18931610"/>
      <w:r w:rsidRPr="00F7505C">
        <w:rPr>
          <w:b/>
          <w:u w:val="single"/>
        </w:rPr>
        <w:t>URL</w:t>
      </w:r>
      <w:r w:rsidRPr="00F7505C">
        <w:t>:</w:t>
      </w:r>
    </w:p>
    <w:p w14:paraId="53607214" w14:textId="77777777" w:rsidR="005E599B" w:rsidRPr="00F7505C" w:rsidRDefault="005E599B" w:rsidP="005E599B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F7505C">
        <w:t>Caso o ator copie e cole a URL desta estória, o sistema deve validar primeiramente se o ator está logado no sistema eleitoral:</w:t>
      </w:r>
    </w:p>
    <w:p w14:paraId="36055324" w14:textId="14EB8FEC" w:rsidR="005E599B" w:rsidRPr="00F7505C" w:rsidRDefault="005E599B" w:rsidP="005E599B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F7505C">
        <w:t xml:space="preserve">Caso não esteja logado, o sistema deve exibir a mensagem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_Ref23510266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ME06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];</w:t>
      </w:r>
    </w:p>
    <w:p w14:paraId="055358CF" w14:textId="77777777" w:rsidR="005E599B" w:rsidRPr="00F7505C" w:rsidRDefault="005E599B" w:rsidP="005E599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81F56AA" w14:textId="77777777" w:rsidR="000E2C6A" w:rsidRPr="00F7505C" w:rsidRDefault="005E599B" w:rsidP="005E599B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F7505C">
        <w:t xml:space="preserve">Caso esteja logado, o sistema deve validar se o ator possui permissão de acesso a funcionalidade. </w:t>
      </w:r>
    </w:p>
    <w:p w14:paraId="618C5984" w14:textId="77777777" w:rsidR="000E2C6A" w:rsidRPr="00F7505C" w:rsidRDefault="000E2C6A" w:rsidP="000E2C6A">
      <w:pPr>
        <w:pStyle w:val="PargrafodaLista"/>
      </w:pPr>
    </w:p>
    <w:p w14:paraId="19378EB0" w14:textId="2BFD1C57" w:rsidR="005E599B" w:rsidRPr="00F7505C" w:rsidRDefault="005E599B" w:rsidP="000E2C6A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F7505C">
        <w:t xml:space="preserve">Caso não possua permissão, o sistema deve exibir a mensagem </w:t>
      </w:r>
      <w:r w:rsidRPr="00F7505C">
        <w:rPr>
          <w:color w:val="31849B" w:themeColor="accent5" w:themeShade="BF"/>
        </w:rPr>
        <w:t>[</w:t>
      </w:r>
      <w:r w:rsidR="00407E44" w:rsidRPr="00F7505C">
        <w:rPr>
          <w:color w:val="31849B" w:themeColor="accent5" w:themeShade="BF"/>
        </w:rPr>
        <w:fldChar w:fldCharType="begin"/>
      </w:r>
      <w:r w:rsidR="00407E44" w:rsidRPr="00F7505C">
        <w:rPr>
          <w:color w:val="31849B" w:themeColor="accent5" w:themeShade="BF"/>
        </w:rPr>
        <w:instrText xml:space="preserve"> REF _Ref23510654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="00407E44" w:rsidRPr="00F7505C">
        <w:rPr>
          <w:color w:val="31849B" w:themeColor="accent5" w:themeShade="BF"/>
        </w:rPr>
      </w:r>
      <w:r w:rsidR="00407E44" w:rsidRPr="00F7505C">
        <w:rPr>
          <w:color w:val="31849B" w:themeColor="accent5" w:themeShade="BF"/>
        </w:rPr>
        <w:fldChar w:fldCharType="separate"/>
      </w:r>
      <w:r w:rsidR="00407E44" w:rsidRPr="00F7505C">
        <w:rPr>
          <w:color w:val="31849B" w:themeColor="accent5" w:themeShade="BF"/>
        </w:rPr>
        <w:t>ME07</w:t>
      </w:r>
      <w:r w:rsidR="00407E44"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="00407E44" w:rsidRPr="00F7505C">
        <w:rPr>
          <w:color w:val="31849B" w:themeColor="accent5" w:themeShade="BF"/>
        </w:rPr>
        <w:t>;</w:t>
      </w:r>
    </w:p>
    <w:p w14:paraId="14DF8FD5" w14:textId="77777777" w:rsidR="000E2C6A" w:rsidRPr="00F7505C" w:rsidRDefault="000E2C6A" w:rsidP="000E2C6A">
      <w:pPr>
        <w:pStyle w:val="PargrafodaLista"/>
      </w:pPr>
    </w:p>
    <w:p w14:paraId="3F896474" w14:textId="2834F3A6" w:rsidR="000E2C6A" w:rsidRPr="00F7505C" w:rsidRDefault="000E2C6A" w:rsidP="000E2C6A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F7505C">
        <w:t xml:space="preserve">Caso possua permissão, o sistema deve exibir 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_Ref13579930 \r \h </w:instrText>
      </w:r>
      <w:r w:rsidR="00292DEC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P01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  <w:r w:rsidR="00407E44" w:rsidRPr="00F7505C">
        <w:rPr>
          <w:color w:val="31849B" w:themeColor="accent5" w:themeShade="BF"/>
        </w:rPr>
        <w:t>;</w:t>
      </w:r>
    </w:p>
    <w:p w14:paraId="078F5971" w14:textId="77777777" w:rsidR="005E599B" w:rsidRPr="00F7505C" w:rsidRDefault="005E599B" w:rsidP="005E599B">
      <w:pPr>
        <w:pStyle w:val="PargrafodaLista"/>
      </w:pPr>
    </w:p>
    <w:p w14:paraId="5BF3FDB4" w14:textId="4B1EC947" w:rsidR="005E599B" w:rsidRPr="00F7505C" w:rsidRDefault="005E599B" w:rsidP="00C06D15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F7505C">
        <w:t xml:space="preserve">Caso o ator esteja logado, o a Data Fim da 2.1 tenha sido finalizada, o sistema deve exibir a mensagem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_Ref13581850 \r \h 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ME02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>]</w:t>
      </w:r>
    </w:p>
    <w:p w14:paraId="73C0005B" w14:textId="77777777" w:rsidR="005E599B" w:rsidRPr="00F7505C" w:rsidRDefault="005E599B" w:rsidP="005E599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477D1164" w14:textId="77777777" w:rsidR="00544E33" w:rsidRPr="00F7505C" w:rsidRDefault="00544E33" w:rsidP="005E599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54E8D3AB" w14:textId="47C37ECA" w:rsidR="00916582" w:rsidRPr="00F7505C" w:rsidRDefault="00916582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1" w:name="_Ref23950297"/>
      <w:r w:rsidRPr="00F7505C">
        <w:rPr>
          <w:b/>
          <w:u w:val="single"/>
        </w:rPr>
        <w:t>Alterar Status da Chapa</w:t>
      </w:r>
      <w:bookmarkEnd w:id="41"/>
    </w:p>
    <w:p w14:paraId="166D39BE" w14:textId="77777777" w:rsidR="00583024" w:rsidRPr="00F7505C" w:rsidRDefault="00583024" w:rsidP="00583024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</w:pPr>
      <w:r w:rsidRPr="00F7505C">
        <w:t xml:space="preserve">A chapa terá dois Status: </w:t>
      </w:r>
      <w:r w:rsidRPr="00F7505C">
        <w:rPr>
          <w:b/>
        </w:rPr>
        <w:t>Chapa com Pendência</w:t>
      </w:r>
      <w:r w:rsidRPr="00F7505C">
        <w:t xml:space="preserve"> ou </w:t>
      </w:r>
      <w:r w:rsidRPr="00F7505C">
        <w:rPr>
          <w:b/>
        </w:rPr>
        <w:t>Chapa Concluída;</w:t>
      </w:r>
    </w:p>
    <w:p w14:paraId="3D2DA627" w14:textId="77777777" w:rsidR="00583024" w:rsidRPr="00F7505C" w:rsidRDefault="00583024" w:rsidP="00583024">
      <w:pPr>
        <w:pStyle w:val="PargrafodaLista"/>
        <w:rPr>
          <w:color w:val="000000" w:themeColor="text1"/>
        </w:rPr>
      </w:pPr>
    </w:p>
    <w:p w14:paraId="2E28751A" w14:textId="066B994F" w:rsidR="0028209D" w:rsidRPr="00F7505C" w:rsidRDefault="0028209D" w:rsidP="00583024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</w:pPr>
      <w:r w:rsidRPr="00F7505C">
        <w:t xml:space="preserve">Porém o assessor CEN/BR poderá alterar a qualquer momento. Na interface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_Ref23150319 \r \h </w:instrText>
      </w:r>
      <w:r w:rsidR="000676E6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P03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 </w:t>
      </w:r>
      <w:r w:rsidRPr="00F7505C">
        <w:rPr>
          <w:color w:val="auto"/>
        </w:rPr>
        <w:t>ao acionar a opção “Alterar Status da Chapa”, o sistema deve exibir uma pop-up para que o ator possa selecionar a opção desejada:</w:t>
      </w:r>
    </w:p>
    <w:p w14:paraId="14D276FD" w14:textId="77777777" w:rsidR="0028209D" w:rsidRPr="00F7505C" w:rsidRDefault="0028209D" w:rsidP="0028209D">
      <w:pPr>
        <w:pStyle w:val="PargrafodaLista"/>
      </w:pPr>
    </w:p>
    <w:p w14:paraId="70FA5A39" w14:textId="50E0737A" w:rsidR="0028209D" w:rsidRPr="00F7505C" w:rsidRDefault="002F4F0F" w:rsidP="002F4F0F">
      <w:pPr>
        <w:pStyle w:val="PargrafodaLista"/>
        <w:ind w:left="1560"/>
      </w:pPr>
      <w:r w:rsidRPr="00F7505C">
        <w:rPr>
          <w:noProof/>
        </w:rPr>
        <w:drawing>
          <wp:inline distT="0" distB="0" distL="0" distR="0" wp14:anchorId="4DBB00FC" wp14:editId="553993F0">
            <wp:extent cx="2584633" cy="1245901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4860" cy="12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AEA" w14:textId="77777777" w:rsidR="002F4F0F" w:rsidRPr="00F7505C" w:rsidRDefault="002F4F0F" w:rsidP="002F4F0F">
      <w:pPr>
        <w:pStyle w:val="PargrafodaLista"/>
        <w:ind w:left="1560"/>
      </w:pPr>
    </w:p>
    <w:p w14:paraId="4C4CBC2B" w14:textId="1A64DAFF" w:rsidR="006F4270" w:rsidRPr="00F7505C" w:rsidRDefault="006F4270" w:rsidP="00583024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</w:pPr>
      <w:r w:rsidRPr="00F7505C">
        <w:t xml:space="preserve">Ao selecionar a opção desejada e acionar a opção </w:t>
      </w:r>
      <w:r w:rsidRPr="00F7505C">
        <w:rPr>
          <w:b/>
        </w:rPr>
        <w:t>Confirmar</w:t>
      </w:r>
      <w:r w:rsidRPr="00F7505C">
        <w:t xml:space="preserve"> da pop-up, o sistema deve exibir outra pop-up com a solicitação da JUSTIFICATIVA obrigatória. Ao preencher a justificativa e acionar a opção Salvar. O sistema altera o status e armazena na base de dados;</w:t>
      </w:r>
    </w:p>
    <w:p w14:paraId="2A32319E" w14:textId="77777777" w:rsidR="006F4270" w:rsidRPr="00F7505C" w:rsidRDefault="006F4270" w:rsidP="006F4270">
      <w:pPr>
        <w:pStyle w:val="PargrafodaLista"/>
      </w:pPr>
    </w:p>
    <w:p w14:paraId="1DBA92B7" w14:textId="78B00E1E" w:rsidR="003E6D3B" w:rsidRPr="00F7505C" w:rsidRDefault="003E6D3B" w:rsidP="003E6D3B">
      <w:pPr>
        <w:pStyle w:val="PargrafodaLista"/>
        <w:ind w:left="1560"/>
      </w:pPr>
      <w:r w:rsidRPr="00F7505C">
        <w:rPr>
          <w:noProof/>
        </w:rPr>
        <w:drawing>
          <wp:inline distT="0" distB="0" distL="0" distR="0" wp14:anchorId="1F7BD95B" wp14:editId="7843DF0D">
            <wp:extent cx="2637489" cy="21222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0847" cy="21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07D" w:rsidRPr="00F7505C">
        <w:t xml:space="preserve"> </w:t>
      </w:r>
    </w:p>
    <w:p w14:paraId="20BDA66C" w14:textId="77777777" w:rsidR="00153253" w:rsidRPr="00F7505C" w:rsidRDefault="00153253" w:rsidP="003E6D3B">
      <w:pPr>
        <w:pStyle w:val="PargrafodaLista"/>
        <w:ind w:left="1560"/>
      </w:pPr>
    </w:p>
    <w:p w14:paraId="566C524D" w14:textId="3A9EBF5D" w:rsidR="00F452D0" w:rsidRPr="00F7505C" w:rsidRDefault="00F452D0" w:rsidP="00F452D0">
      <w:pPr>
        <w:pStyle w:val="PargrafodaLista"/>
        <w:widowControl/>
        <w:numPr>
          <w:ilvl w:val="3"/>
          <w:numId w:val="21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Ao acionar a opção Salvar da pop-up da Justificativa, o sistema deve validar se o campo obrigatório JUSTIFICATIVA foi preenchido. Caso não tenha sido preenchida, o sistema deve exibir a mensagem </w:t>
      </w:r>
      <w:r w:rsidRPr="00F7505C">
        <w:rPr>
          <w:color w:val="31849B" w:themeColor="accent5" w:themeShade="BF"/>
        </w:rPr>
        <w:t>[</w:t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_Ref13647479 \r \h </w:instrText>
      </w:r>
      <w:r w:rsidR="000676E6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separate"/>
      </w:r>
      <w:r w:rsidRPr="00F7505C">
        <w:rPr>
          <w:color w:val="31849B" w:themeColor="accent5" w:themeShade="BF"/>
        </w:rPr>
        <w:t>ME03</w:t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fldChar w:fldCharType="begin"/>
      </w:r>
      <w:r w:rsidRPr="00F7505C">
        <w:rPr>
          <w:color w:val="31849B" w:themeColor="accent5" w:themeShade="BF"/>
        </w:rPr>
        <w:instrText xml:space="preserve"> REF _Ref13663392 \r \h </w:instrText>
      </w:r>
      <w:r w:rsidR="000676E6" w:rsidRPr="00F7505C">
        <w:rPr>
          <w:color w:val="31849B" w:themeColor="accent5" w:themeShade="BF"/>
        </w:rPr>
        <w:instrText xml:space="preserve"> \* MERGEFORMAT </w:instrText>
      </w:r>
      <w:r w:rsidRPr="00F7505C">
        <w:rPr>
          <w:color w:val="31849B" w:themeColor="accent5" w:themeShade="BF"/>
        </w:rPr>
      </w:r>
      <w:r w:rsidRPr="00F7505C">
        <w:rPr>
          <w:color w:val="31849B" w:themeColor="accent5" w:themeShade="BF"/>
        </w:rPr>
        <w:fldChar w:fldCharType="end"/>
      </w:r>
      <w:r w:rsidRPr="00F7505C">
        <w:rPr>
          <w:color w:val="31849B" w:themeColor="accent5" w:themeShade="BF"/>
        </w:rPr>
        <w:t xml:space="preserve">] </w:t>
      </w:r>
      <w:r w:rsidRPr="00F7505C">
        <w:rPr>
          <w:color w:val="auto"/>
        </w:rPr>
        <w:t>destacada de vermelho;</w:t>
      </w:r>
    </w:p>
    <w:p w14:paraId="36DB9AE8" w14:textId="77777777" w:rsidR="006F4270" w:rsidRPr="00F7505C" w:rsidRDefault="006F4270" w:rsidP="006F4270">
      <w:pPr>
        <w:pStyle w:val="PargrafodaLista"/>
      </w:pPr>
    </w:p>
    <w:p w14:paraId="02131BCC" w14:textId="59916ED8" w:rsidR="00767CC6" w:rsidRPr="00F7505C" w:rsidRDefault="00767CC6" w:rsidP="00583024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</w:pPr>
      <w:r w:rsidRPr="00F7505C">
        <w:t>Caso o ator não Justifique, o sistema não deve alterar o status da Chapa;</w:t>
      </w:r>
    </w:p>
    <w:p w14:paraId="478BCF03" w14:textId="77777777" w:rsidR="00767CC6" w:rsidRPr="00F7505C" w:rsidRDefault="00767CC6" w:rsidP="00767CC6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</w:p>
    <w:p w14:paraId="0E58385D" w14:textId="493A5F73" w:rsidR="00767CC6" w:rsidRPr="00F7505C" w:rsidRDefault="00767CC6" w:rsidP="00767CC6">
      <w:pPr>
        <w:pStyle w:val="PargrafodaLista"/>
        <w:numPr>
          <w:ilvl w:val="0"/>
          <w:numId w:val="7"/>
        </w:numPr>
        <w:ind w:left="709"/>
        <w:jc w:val="both"/>
        <w:rPr>
          <w:color w:val="auto"/>
        </w:rPr>
      </w:pPr>
      <w:r w:rsidRPr="00F7505C">
        <w:rPr>
          <w:color w:val="000000" w:themeColor="text1"/>
        </w:rPr>
        <w:t>O sistema só deve alterar o status da Chapa, se o ator:</w:t>
      </w:r>
    </w:p>
    <w:p w14:paraId="6976F890" w14:textId="77777777" w:rsidR="00767CC6" w:rsidRPr="00F7505C" w:rsidRDefault="00767CC6" w:rsidP="00767CC6">
      <w:pPr>
        <w:pStyle w:val="PargrafodaLista"/>
        <w:rPr>
          <w:color w:val="000000" w:themeColor="text1"/>
        </w:rPr>
      </w:pPr>
    </w:p>
    <w:p w14:paraId="142A8FAC" w14:textId="77777777" w:rsidR="00767CC6" w:rsidRPr="00F7505C" w:rsidRDefault="00767CC6" w:rsidP="00767CC6">
      <w:pPr>
        <w:pStyle w:val="PargrafodaLista"/>
        <w:numPr>
          <w:ilvl w:val="0"/>
          <w:numId w:val="40"/>
        </w:numPr>
        <w:ind w:left="1701"/>
        <w:jc w:val="both"/>
        <w:rPr>
          <w:color w:val="auto"/>
        </w:rPr>
      </w:pPr>
      <w:r w:rsidRPr="00F7505C">
        <w:rPr>
          <w:color w:val="000000" w:themeColor="text1"/>
        </w:rPr>
        <w:t>Selecionar a opção desejada;</w:t>
      </w:r>
    </w:p>
    <w:p w14:paraId="3FD6676A" w14:textId="77777777" w:rsidR="00767CC6" w:rsidRPr="00F7505C" w:rsidRDefault="00767CC6" w:rsidP="00767CC6">
      <w:pPr>
        <w:pStyle w:val="PargrafodaLista"/>
        <w:ind w:left="1701"/>
        <w:rPr>
          <w:color w:val="000000" w:themeColor="text1"/>
        </w:rPr>
      </w:pPr>
    </w:p>
    <w:p w14:paraId="1F4A349D" w14:textId="77777777" w:rsidR="00767CC6" w:rsidRPr="00F7505C" w:rsidRDefault="00767CC6" w:rsidP="00767CC6">
      <w:pPr>
        <w:pStyle w:val="PargrafodaLista"/>
        <w:numPr>
          <w:ilvl w:val="0"/>
          <w:numId w:val="40"/>
        </w:numPr>
        <w:ind w:left="1701"/>
        <w:jc w:val="both"/>
        <w:rPr>
          <w:color w:val="auto"/>
        </w:rPr>
      </w:pPr>
      <w:r w:rsidRPr="00F7505C">
        <w:rPr>
          <w:color w:val="000000" w:themeColor="text1"/>
        </w:rPr>
        <w:t xml:space="preserve">Acionar a opção </w:t>
      </w:r>
      <w:r w:rsidRPr="00F7505C">
        <w:rPr>
          <w:b/>
          <w:color w:val="000000" w:themeColor="text1"/>
        </w:rPr>
        <w:t>Confirmar</w:t>
      </w:r>
      <w:r w:rsidRPr="00F7505C">
        <w:rPr>
          <w:color w:val="000000" w:themeColor="text1"/>
        </w:rPr>
        <w:t>;</w:t>
      </w:r>
    </w:p>
    <w:p w14:paraId="7CD11C1C" w14:textId="77777777" w:rsidR="00767CC6" w:rsidRPr="00F7505C" w:rsidRDefault="00767CC6" w:rsidP="00767CC6">
      <w:pPr>
        <w:pStyle w:val="PargrafodaLista"/>
        <w:ind w:left="1701"/>
        <w:rPr>
          <w:color w:val="auto"/>
        </w:rPr>
      </w:pPr>
    </w:p>
    <w:p w14:paraId="7D305D66" w14:textId="77777777" w:rsidR="00767CC6" w:rsidRPr="00F7505C" w:rsidRDefault="00767CC6" w:rsidP="00767CC6">
      <w:pPr>
        <w:pStyle w:val="PargrafodaLista"/>
        <w:numPr>
          <w:ilvl w:val="0"/>
          <w:numId w:val="40"/>
        </w:numPr>
        <w:ind w:left="1701"/>
        <w:jc w:val="both"/>
        <w:rPr>
          <w:color w:val="auto"/>
        </w:rPr>
      </w:pPr>
      <w:r w:rsidRPr="00F7505C">
        <w:rPr>
          <w:color w:val="auto"/>
        </w:rPr>
        <w:t xml:space="preserve">Preencher o campo </w:t>
      </w:r>
      <w:r w:rsidRPr="00F7505C">
        <w:rPr>
          <w:b/>
          <w:color w:val="auto"/>
        </w:rPr>
        <w:t>Justificativa</w:t>
      </w:r>
      <w:r w:rsidRPr="00F7505C">
        <w:rPr>
          <w:color w:val="auto"/>
        </w:rPr>
        <w:t>; E</w:t>
      </w:r>
    </w:p>
    <w:p w14:paraId="437BFC61" w14:textId="77777777" w:rsidR="00767CC6" w:rsidRPr="00F7505C" w:rsidRDefault="00767CC6" w:rsidP="00767CC6">
      <w:pPr>
        <w:pStyle w:val="PargrafodaLista"/>
        <w:ind w:left="1701"/>
        <w:rPr>
          <w:color w:val="auto"/>
        </w:rPr>
      </w:pPr>
    </w:p>
    <w:p w14:paraId="068DE57E" w14:textId="77777777" w:rsidR="00767CC6" w:rsidRPr="00F7505C" w:rsidRDefault="00767CC6" w:rsidP="00767CC6">
      <w:pPr>
        <w:pStyle w:val="PargrafodaLista"/>
        <w:numPr>
          <w:ilvl w:val="0"/>
          <w:numId w:val="40"/>
        </w:numPr>
        <w:ind w:left="1701"/>
        <w:jc w:val="both"/>
        <w:rPr>
          <w:color w:val="auto"/>
        </w:rPr>
      </w:pPr>
      <w:r w:rsidRPr="00F7505C">
        <w:rPr>
          <w:color w:val="auto"/>
        </w:rPr>
        <w:t xml:space="preserve">Acionar a opção </w:t>
      </w:r>
      <w:r w:rsidRPr="00F7505C">
        <w:rPr>
          <w:b/>
          <w:color w:val="auto"/>
        </w:rPr>
        <w:t>Salvar</w:t>
      </w:r>
      <w:r w:rsidRPr="00F7505C">
        <w:rPr>
          <w:color w:val="auto"/>
        </w:rPr>
        <w:t>, da justificativa;</w:t>
      </w:r>
    </w:p>
    <w:p w14:paraId="2BBAAAF6" w14:textId="77777777" w:rsidR="00767CC6" w:rsidRPr="00F7505C" w:rsidRDefault="00767CC6" w:rsidP="00767CC6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</w:p>
    <w:p w14:paraId="333D6E91" w14:textId="77777777" w:rsidR="00767CC6" w:rsidRPr="00F7505C" w:rsidRDefault="00767CC6" w:rsidP="00767CC6">
      <w:pPr>
        <w:pStyle w:val="PargrafodaLista"/>
      </w:pPr>
    </w:p>
    <w:p w14:paraId="53A97D35" w14:textId="62541157" w:rsidR="0028209D" w:rsidRPr="00F7505C" w:rsidRDefault="0028209D" w:rsidP="00583024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</w:pPr>
      <w:r w:rsidRPr="00F7505C">
        <w:t>O sistema deve permitir a alteração do status de uma chapa, mesmo que os membros ainda esteja com alguma pendência, seja elas de validação ou confirmação ou preenchimento de membros (card proporção);</w:t>
      </w:r>
    </w:p>
    <w:p w14:paraId="612121A3" w14:textId="77777777" w:rsidR="0028209D" w:rsidRPr="00F7505C" w:rsidRDefault="0028209D" w:rsidP="0028209D">
      <w:pPr>
        <w:pStyle w:val="PargrafodaLista"/>
        <w:rPr>
          <w:color w:val="000000" w:themeColor="text1"/>
        </w:rPr>
      </w:pPr>
    </w:p>
    <w:p w14:paraId="3B170C23" w14:textId="77777777" w:rsidR="008C6BC7" w:rsidRPr="00F7505C" w:rsidRDefault="008C6BC7" w:rsidP="008C6BC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</w:p>
    <w:p w14:paraId="4CAEBA3A" w14:textId="0DC5E2BC" w:rsidR="008C6BC7" w:rsidRPr="00F7505C" w:rsidRDefault="008C6BC7" w:rsidP="008C6BC7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Caso ocorra a alteração manual do Status da CHAPA, o sistema deve </w:t>
      </w:r>
      <w:r w:rsidR="006F4270" w:rsidRPr="00F7505C">
        <w:rPr>
          <w:color w:val="auto"/>
        </w:rPr>
        <w:t>alterar apenas</w:t>
      </w:r>
      <w:r w:rsidRPr="00F7505C">
        <w:rPr>
          <w:color w:val="auto"/>
        </w:rPr>
        <w:t xml:space="preserve"> o status da Chapa, não </w:t>
      </w:r>
      <w:r w:rsidR="006F4270" w:rsidRPr="00F7505C">
        <w:rPr>
          <w:color w:val="auto"/>
        </w:rPr>
        <w:t>alterando as</w:t>
      </w:r>
      <w:r w:rsidRPr="00F7505C">
        <w:rPr>
          <w:color w:val="auto"/>
        </w:rPr>
        <w:t xml:space="preserve"> colunas Status de Validação e Status de Confirmação; Ou seja, se um dos membros possuir uma pendência, o sistema deve permanecer com o alerta das pendencias;</w:t>
      </w:r>
    </w:p>
    <w:p w14:paraId="3265F120" w14:textId="77777777" w:rsidR="00D00E0A" w:rsidRPr="00F7505C" w:rsidRDefault="00D00E0A" w:rsidP="00D00E0A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486A340B" w14:textId="64C07C08" w:rsidR="00D00E0A" w:rsidRPr="00F7505C" w:rsidRDefault="00D00E0A" w:rsidP="008C6BC7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Caso o ator altere manualmente, o status da chapa de </w:t>
      </w:r>
      <w:r w:rsidRPr="00F7505C">
        <w:rPr>
          <w:b/>
          <w:color w:val="auto"/>
        </w:rPr>
        <w:t>Concluído</w:t>
      </w:r>
      <w:r w:rsidRPr="00F7505C">
        <w:rPr>
          <w:color w:val="auto"/>
        </w:rPr>
        <w:t xml:space="preserve"> para </w:t>
      </w:r>
      <w:r w:rsidRPr="00F7505C">
        <w:rPr>
          <w:b/>
          <w:color w:val="auto"/>
        </w:rPr>
        <w:t>Com Pendente</w:t>
      </w:r>
      <w:r w:rsidRPr="00F7505C">
        <w:rPr>
          <w:color w:val="auto"/>
        </w:rPr>
        <w:t>, o</w:t>
      </w:r>
      <w:r w:rsidRPr="00F7505C">
        <w:rPr>
          <w:b/>
          <w:color w:val="auto"/>
        </w:rPr>
        <w:t xml:space="preserve"> </w:t>
      </w:r>
      <w:r w:rsidRPr="00F7505C">
        <w:rPr>
          <w:color w:val="auto"/>
        </w:rPr>
        <w:t xml:space="preserve">sistema deve considerar o novo status da chapa </w:t>
      </w:r>
      <w:r w:rsidRPr="00F7505C">
        <w:rPr>
          <w:b/>
          <w:color w:val="auto"/>
        </w:rPr>
        <w:t>“Com Pendencia”</w:t>
      </w:r>
      <w:r w:rsidRPr="00F7505C">
        <w:rPr>
          <w:color w:val="auto"/>
        </w:rPr>
        <w:t>;</w:t>
      </w:r>
    </w:p>
    <w:p w14:paraId="7E396D5B" w14:textId="77777777" w:rsidR="008C6BC7" w:rsidRPr="00F7505C" w:rsidRDefault="008C6BC7" w:rsidP="008C6BC7">
      <w:pPr>
        <w:pStyle w:val="PargrafodaLista"/>
        <w:rPr>
          <w:color w:val="000000" w:themeColor="text1"/>
        </w:rPr>
      </w:pPr>
    </w:p>
    <w:p w14:paraId="63BFFCE0" w14:textId="66719CC7" w:rsidR="00A03599" w:rsidRPr="00F7505C" w:rsidRDefault="00C34B2A" w:rsidP="00DB46CF">
      <w:pPr>
        <w:pStyle w:val="PargrafodaLista"/>
        <w:widowControl/>
        <w:numPr>
          <w:ilvl w:val="0"/>
          <w:numId w:val="39"/>
        </w:numPr>
        <w:autoSpaceDE/>
        <w:adjustRightInd/>
        <w:spacing w:after="200" w:line="276" w:lineRule="auto"/>
        <w:ind w:left="709"/>
        <w:contextualSpacing/>
        <w:jc w:val="both"/>
      </w:pPr>
      <w:r w:rsidRPr="00F7505C">
        <w:lastRenderedPageBreak/>
        <w:t>O sistema deve validar os</w:t>
      </w:r>
      <w:r w:rsidR="00496B50" w:rsidRPr="00F7505C">
        <w:t xml:space="preserve"> </w:t>
      </w:r>
      <w:r w:rsidR="00496B50" w:rsidRPr="00F7505C">
        <w:rPr>
          <w:color w:val="000000" w:themeColor="text1"/>
        </w:rPr>
        <w:t xml:space="preserve">aceites dos convites enviados e o preenchimento de </w:t>
      </w:r>
      <w:r w:rsidR="006A4D80" w:rsidRPr="00F7505C">
        <w:rPr>
          <w:color w:val="000000" w:themeColor="text1"/>
        </w:rPr>
        <w:t xml:space="preserve">todos os </w:t>
      </w:r>
      <w:r w:rsidR="00496B50" w:rsidRPr="00F7505C">
        <w:rPr>
          <w:color w:val="000000" w:themeColor="text1"/>
        </w:rPr>
        <w:t xml:space="preserve">membros (card proporção). Quando todos os convites forem aceitos, o sistema deve considerar a </w:t>
      </w:r>
      <w:r w:rsidR="00496B50" w:rsidRPr="00F7505C">
        <w:rPr>
          <w:b/>
          <w:color w:val="000000" w:themeColor="text1"/>
        </w:rPr>
        <w:t xml:space="preserve">Chapa Concluída, </w:t>
      </w:r>
      <w:r w:rsidR="00496B50" w:rsidRPr="00F7505C">
        <w:rPr>
          <w:color w:val="000000" w:themeColor="text1"/>
        </w:rPr>
        <w:t>ou seja,</w:t>
      </w:r>
      <w:r w:rsidR="00496B50" w:rsidRPr="00F7505C">
        <w:rPr>
          <w:b/>
          <w:color w:val="000000" w:themeColor="text1"/>
        </w:rPr>
        <w:t xml:space="preserve"> </w:t>
      </w:r>
      <w:r w:rsidR="00496B50" w:rsidRPr="00F7505C">
        <w:rPr>
          <w:color w:val="000000" w:themeColor="text1"/>
        </w:rPr>
        <w:t xml:space="preserve">as colunas Status da Confirmação deve estar toda composta pela opção </w:t>
      </w:r>
      <w:r w:rsidR="00496B50" w:rsidRPr="00F7505C">
        <w:rPr>
          <w:noProof/>
        </w:rPr>
        <w:drawing>
          <wp:inline distT="0" distB="0" distL="0" distR="0" wp14:anchorId="33D172B6" wp14:editId="052A72F5">
            <wp:extent cx="619048" cy="1047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50" w:rsidRPr="00F7505C">
        <w:rPr>
          <w:color w:val="000000" w:themeColor="text1"/>
        </w:rPr>
        <w:t xml:space="preserve">. </w:t>
      </w:r>
      <w:r w:rsidR="00583024" w:rsidRPr="00F7505C">
        <w:rPr>
          <w:b/>
          <w:color w:val="000000" w:themeColor="text1"/>
        </w:rPr>
        <w:t>PORÉM</w:t>
      </w:r>
      <w:r w:rsidR="00583024" w:rsidRPr="00F7505C">
        <w:rPr>
          <w:color w:val="000000" w:themeColor="text1"/>
        </w:rPr>
        <w:t xml:space="preserve"> se o assessor CEN/BR alterar o status da Chapa </w:t>
      </w:r>
      <w:r w:rsidR="00583024" w:rsidRPr="00F7505C">
        <w:rPr>
          <w:b/>
          <w:color w:val="000000" w:themeColor="text1"/>
        </w:rPr>
        <w:t>MANUALMENTE</w:t>
      </w:r>
      <w:r w:rsidR="00583024" w:rsidRPr="00F7505C">
        <w:rPr>
          <w:color w:val="000000" w:themeColor="text1"/>
        </w:rPr>
        <w:t xml:space="preserve"> para </w:t>
      </w:r>
      <w:r w:rsidR="00583024" w:rsidRPr="00F7505C">
        <w:rPr>
          <w:b/>
          <w:color w:val="000000" w:themeColor="text1"/>
        </w:rPr>
        <w:t>CONCLUÍDO</w:t>
      </w:r>
      <w:r w:rsidR="00583024" w:rsidRPr="00F7505C">
        <w:rPr>
          <w:color w:val="000000" w:themeColor="text1"/>
        </w:rPr>
        <w:t xml:space="preserve">, o sistema deve seguir a determinação do CEN, alterando o status da Chapa para </w:t>
      </w:r>
      <w:r w:rsidR="00987767" w:rsidRPr="00F7505C">
        <w:rPr>
          <w:b/>
          <w:color w:val="000000" w:themeColor="text1"/>
        </w:rPr>
        <w:t>Chapa</w:t>
      </w:r>
      <w:r w:rsidR="00987767" w:rsidRPr="00F7505C">
        <w:rPr>
          <w:color w:val="000000" w:themeColor="text1"/>
        </w:rPr>
        <w:t xml:space="preserve"> </w:t>
      </w:r>
      <w:r w:rsidR="00583024" w:rsidRPr="00F7505C">
        <w:rPr>
          <w:b/>
          <w:color w:val="000000" w:themeColor="text1"/>
        </w:rPr>
        <w:t>C</w:t>
      </w:r>
      <w:r w:rsidR="00987767" w:rsidRPr="00F7505C">
        <w:rPr>
          <w:b/>
          <w:color w:val="000000" w:themeColor="text1"/>
        </w:rPr>
        <w:t>oncluída</w:t>
      </w:r>
      <w:r w:rsidR="00583024" w:rsidRPr="00F7505C">
        <w:rPr>
          <w:color w:val="000000" w:themeColor="text1"/>
        </w:rPr>
        <w:t>;</w:t>
      </w:r>
    </w:p>
    <w:p w14:paraId="1B4BEAF4" w14:textId="407D1EFD" w:rsidR="00583024" w:rsidRPr="00F7505C" w:rsidRDefault="00A03599" w:rsidP="00A03599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  <w:r w:rsidRPr="00F7505C">
        <w:rPr>
          <w:color w:val="000000" w:themeColor="text1"/>
        </w:rPr>
        <w:t xml:space="preserve">O caso contrário também vale, ou seja, caso a chapa esteja como </w:t>
      </w:r>
      <w:r w:rsidRPr="00F7505C">
        <w:rPr>
          <w:b/>
          <w:color w:val="000000" w:themeColor="text1"/>
        </w:rPr>
        <w:t>CONCLUIDA</w:t>
      </w:r>
      <w:r w:rsidRPr="00F7505C">
        <w:rPr>
          <w:color w:val="000000" w:themeColor="text1"/>
        </w:rPr>
        <w:t xml:space="preserve"> e o assessor CEN/BR queira mudar para </w:t>
      </w:r>
      <w:r w:rsidRPr="00F7505C">
        <w:rPr>
          <w:b/>
          <w:color w:val="000000" w:themeColor="text1"/>
        </w:rPr>
        <w:t>COM PENDÊNCIA</w:t>
      </w:r>
      <w:r w:rsidRPr="00F7505C">
        <w:rPr>
          <w:color w:val="000000" w:themeColor="text1"/>
        </w:rPr>
        <w:t xml:space="preserve"> deverá ser feito, independente das regras de validação.</w:t>
      </w:r>
    </w:p>
    <w:p w14:paraId="0C6FCB07" w14:textId="77777777" w:rsidR="0028209D" w:rsidRPr="00F7505C" w:rsidRDefault="0028209D" w:rsidP="0028209D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60B5CD2B" w14:textId="77777777" w:rsidR="00583024" w:rsidRPr="00F7505C" w:rsidRDefault="00583024" w:rsidP="005830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>O sistema deve validar também se o ator preencheu todos os card com as informações dos membros que irão compor a Chapa criada; Caso o ator não preencha todos os card dos membros, com o Titular e Suplente, o sistema deve considerar a chapa COM PENDÊNCIA, mesmo que as colunas Status Validação e Status Confirmação estejam atendendo a regra de validação;</w:t>
      </w:r>
    </w:p>
    <w:p w14:paraId="398CC2AA" w14:textId="77777777" w:rsidR="00583024" w:rsidRPr="00F7505C" w:rsidRDefault="00583024" w:rsidP="00583024">
      <w:pPr>
        <w:pStyle w:val="PargrafodaLista"/>
        <w:rPr>
          <w:color w:val="auto"/>
        </w:rPr>
      </w:pPr>
    </w:p>
    <w:p w14:paraId="6814B7A4" w14:textId="77777777" w:rsidR="00583024" w:rsidRPr="00F7505C" w:rsidRDefault="00583024" w:rsidP="00583024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7505C">
        <w:rPr>
          <w:color w:val="auto"/>
        </w:rPr>
        <w:t xml:space="preserve">Ex: a proporção para uma especifica UF é de 7 membros, porém o ator só informou 6, conforme figura abaixo. Quando isto ocorrer o sistema deve considerar como uma pendencia. </w:t>
      </w:r>
    </w:p>
    <w:p w14:paraId="7DD5FE25" w14:textId="77777777" w:rsidR="00583024" w:rsidRPr="00F7505C" w:rsidRDefault="00583024" w:rsidP="00583024">
      <w:pPr>
        <w:pStyle w:val="PargrafodaLista"/>
        <w:widowControl/>
        <w:autoSpaceDE/>
        <w:adjustRightInd/>
        <w:spacing w:after="200" w:line="276" w:lineRule="auto"/>
        <w:ind w:left="1560"/>
        <w:contextualSpacing/>
      </w:pPr>
      <w:r w:rsidRPr="00F7505C">
        <w:rPr>
          <w:noProof/>
          <w:color w:val="auto"/>
        </w:rPr>
        <w:drawing>
          <wp:inline distT="0" distB="0" distL="0" distR="0" wp14:anchorId="10332B46" wp14:editId="160FC74B">
            <wp:extent cx="2421331" cy="3061280"/>
            <wp:effectExtent l="0" t="0" r="0" b="635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914" cy="313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BD0B" w14:textId="77777777" w:rsidR="00583024" w:rsidRPr="00F7505C" w:rsidRDefault="00583024" w:rsidP="00583024">
      <w:pPr>
        <w:pStyle w:val="PargrafodaLista"/>
      </w:pPr>
    </w:p>
    <w:p w14:paraId="31E3D63D" w14:textId="77777777" w:rsidR="00916582" w:rsidRPr="00F7505C" w:rsidRDefault="00916582" w:rsidP="00916582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39E4AF58" w14:textId="3CEF2DEC" w:rsidR="008A5942" w:rsidRPr="00F7505C" w:rsidRDefault="008A5942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F7505C">
        <w:rPr>
          <w:b/>
          <w:u w:val="single"/>
        </w:rPr>
        <w:t>Mensagem</w:t>
      </w:r>
      <w:r w:rsidRPr="00F7505C">
        <w:rPr>
          <w:b/>
        </w:rPr>
        <w:t>:</w:t>
      </w:r>
      <w:bookmarkEnd w:id="40"/>
      <w:r w:rsidRPr="00F7505C">
        <w:rPr>
          <w:b/>
        </w:rPr>
        <w:t xml:space="preserve"> </w:t>
      </w:r>
    </w:p>
    <w:p w14:paraId="10E4631F" w14:textId="52AFAE92" w:rsidR="0002596A" w:rsidRPr="00F7505C" w:rsidRDefault="006F216D" w:rsidP="00916582">
      <w:pPr>
        <w:pStyle w:val="PargrafodaLista"/>
        <w:numPr>
          <w:ilvl w:val="0"/>
          <w:numId w:val="12"/>
        </w:numPr>
        <w:ind w:left="567"/>
      </w:pPr>
      <w:r w:rsidRPr="00F7505C">
        <w:t xml:space="preserve">As mensagens de </w:t>
      </w:r>
      <w:r w:rsidRPr="00F7505C">
        <w:rPr>
          <w:u w:val="single"/>
        </w:rPr>
        <w:t>Sucesso, Alerta e Erro</w:t>
      </w:r>
      <w:r w:rsidRPr="00F7505C">
        <w:t xml:space="preserve">, devem ser exibidas no canto superior </w:t>
      </w:r>
      <w:r w:rsidR="008A5942" w:rsidRPr="00F7505C">
        <w:t xml:space="preserve">direito </w:t>
      </w:r>
      <w:r w:rsidRPr="00F7505C">
        <w:t>da tela</w:t>
      </w:r>
    </w:p>
    <w:p w14:paraId="6BB053CE" w14:textId="04C3D485" w:rsidR="006F216D" w:rsidRPr="00F7505C" w:rsidRDefault="0002596A" w:rsidP="00916582">
      <w:pPr>
        <w:ind w:left="567"/>
      </w:pPr>
      <w:r w:rsidRPr="00F7505C">
        <w:rPr>
          <w:sz w:val="20"/>
        </w:rPr>
        <w:t xml:space="preserve"> </w:t>
      </w:r>
      <w:r w:rsidR="006F216D" w:rsidRPr="00F7505C">
        <w:t xml:space="preserve">As mensagens de </w:t>
      </w:r>
      <w:r w:rsidR="006F216D" w:rsidRPr="00F7505C">
        <w:rPr>
          <w:u w:val="single"/>
        </w:rPr>
        <w:t>Confirmação</w:t>
      </w:r>
      <w:r w:rsidR="006F216D" w:rsidRPr="00F7505C">
        <w:t xml:space="preserve">, devem ser exibidas acima do registro </w:t>
      </w:r>
      <w:r w:rsidR="00714C52" w:rsidRPr="00F7505C">
        <w:t>em questão</w:t>
      </w:r>
      <w:r w:rsidR="006F216D" w:rsidRPr="00F7505C">
        <w:t>, com o seguinte padrão:</w:t>
      </w:r>
    </w:p>
    <w:p w14:paraId="24ED3E17" w14:textId="77777777" w:rsidR="006F216D" w:rsidRPr="00F7505C" w:rsidRDefault="006F216D" w:rsidP="006F216D">
      <w:pPr>
        <w:pStyle w:val="PargrafodaLista"/>
        <w:ind w:left="426"/>
      </w:pPr>
    </w:p>
    <w:p w14:paraId="6A2AD23F" w14:textId="0ADB80D5" w:rsidR="005F7CDF" w:rsidRPr="00F7505C" w:rsidRDefault="005F7CDF" w:rsidP="0040215E">
      <w:pPr>
        <w:pStyle w:val="PargrafodaLista"/>
        <w:numPr>
          <w:ilvl w:val="0"/>
          <w:numId w:val="12"/>
        </w:numPr>
        <w:ind w:left="426"/>
      </w:pPr>
      <w:r w:rsidRPr="00F7505C">
        <w:t>O sistema deve ter um temporizador de 5 segundos para cada mensagem exibida.</w:t>
      </w:r>
    </w:p>
    <w:p w14:paraId="02F0BE60" w14:textId="4ED949C4" w:rsidR="005F7CDF" w:rsidRPr="00F7505C" w:rsidRDefault="005F7CDF" w:rsidP="0040215E">
      <w:pPr>
        <w:pStyle w:val="PargrafodaLista"/>
        <w:numPr>
          <w:ilvl w:val="0"/>
          <w:numId w:val="12"/>
        </w:numPr>
        <w:ind w:left="426"/>
      </w:pPr>
      <w:r w:rsidRPr="00F7505C">
        <w:t>Ao final dos 5 segundos, o sistema deve fechar a caixa de mensagem e não exibi-la na tela.</w:t>
      </w:r>
    </w:p>
    <w:p w14:paraId="7FF2802A" w14:textId="77777777" w:rsidR="00BB4BD5" w:rsidRPr="00F7505C" w:rsidRDefault="00BB4BD5" w:rsidP="0040215E">
      <w:pPr>
        <w:pStyle w:val="PargrafodaLista"/>
        <w:numPr>
          <w:ilvl w:val="0"/>
          <w:numId w:val="12"/>
        </w:numPr>
        <w:ind w:left="426"/>
      </w:pPr>
      <w:r w:rsidRPr="00F7505C">
        <w:t>Caso surja uma nova mensagem, o sistema deverá cadastrá-la logo abaixo daquela que foi anteriormente criada.</w:t>
      </w:r>
    </w:p>
    <w:p w14:paraId="5E821C84" w14:textId="700B4F45" w:rsidR="00D075C0" w:rsidRPr="00F7505C" w:rsidRDefault="00BB4BD5" w:rsidP="0040215E">
      <w:pPr>
        <w:pStyle w:val="PargrafodaLista"/>
        <w:numPr>
          <w:ilvl w:val="0"/>
          <w:numId w:val="12"/>
        </w:numPr>
        <w:ind w:left="426"/>
      </w:pPr>
      <w:r w:rsidRPr="00F7505C">
        <w:t xml:space="preserve">Para as mensagens de </w:t>
      </w:r>
      <w:r w:rsidRPr="00F7505C">
        <w:rPr>
          <w:u w:val="single"/>
        </w:rPr>
        <w:t>confirmação</w:t>
      </w:r>
      <w:r w:rsidRPr="00F7505C">
        <w:t xml:space="preserve"> o sistema </w:t>
      </w:r>
      <w:r w:rsidRPr="00F7505C">
        <w:rPr>
          <w:u w:val="single"/>
        </w:rPr>
        <w:t>não</w:t>
      </w:r>
      <w:r w:rsidRPr="00F7505C">
        <w:t xml:space="preserve"> deve disponibilizar o temporizador. </w:t>
      </w:r>
    </w:p>
    <w:p w14:paraId="361DE8A8" w14:textId="77777777" w:rsidR="00886972" w:rsidRPr="00F7505C" w:rsidRDefault="00886972" w:rsidP="00886972">
      <w:pPr>
        <w:pStyle w:val="PargrafodaLista"/>
        <w:ind w:left="426"/>
      </w:pPr>
    </w:p>
    <w:p w14:paraId="7CECF9EE" w14:textId="77777777" w:rsidR="006F216D" w:rsidRPr="00F7505C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F7505C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F7505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F7505C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F7505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F7505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F7505C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F7505C">
              <w:rPr>
                <w:b/>
                <w:sz w:val="20"/>
              </w:rPr>
              <w:t>Ações</w:t>
            </w:r>
          </w:p>
        </w:tc>
      </w:tr>
      <w:tr w:rsidR="00FB3C8F" w:rsidRPr="00F7505C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F7505C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12023348"/>
          </w:p>
        </w:tc>
        <w:bookmarkEnd w:id="42"/>
        <w:tc>
          <w:tcPr>
            <w:tcW w:w="6276" w:type="dxa"/>
          </w:tcPr>
          <w:p w14:paraId="19465BB6" w14:textId="7F6B5C07" w:rsidR="00C17F68" w:rsidRPr="00F7505C" w:rsidRDefault="00A940DA" w:rsidP="00E6338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sz w:val="18"/>
                <w:szCs w:val="18"/>
              </w:rPr>
              <w:t>A aplicação encontrou um erro inesperado. Favor contatar o Administrador.</w:t>
            </w:r>
          </w:p>
        </w:tc>
        <w:tc>
          <w:tcPr>
            <w:tcW w:w="1555" w:type="dxa"/>
          </w:tcPr>
          <w:p w14:paraId="3B390CB7" w14:textId="62132B8A" w:rsidR="00FB3C8F" w:rsidRPr="00F7505C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Erro</w:t>
            </w:r>
          </w:p>
        </w:tc>
      </w:tr>
      <w:tr w:rsidR="0001114E" w:rsidRPr="00F7505C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F7505C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3581850"/>
          </w:p>
        </w:tc>
        <w:bookmarkEnd w:id="43"/>
        <w:tc>
          <w:tcPr>
            <w:tcW w:w="6276" w:type="dxa"/>
          </w:tcPr>
          <w:p w14:paraId="5E7B3C6E" w14:textId="432A2379" w:rsidR="00D9519F" w:rsidRPr="00F7505C" w:rsidRDefault="001405B0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sz w:val="18"/>
                <w:szCs w:val="18"/>
              </w:rPr>
              <w:t>Nenhum registro encontrado!</w:t>
            </w:r>
          </w:p>
        </w:tc>
        <w:tc>
          <w:tcPr>
            <w:tcW w:w="1555" w:type="dxa"/>
          </w:tcPr>
          <w:p w14:paraId="38CA1E95" w14:textId="6A7C8BDF" w:rsidR="0001114E" w:rsidRPr="00F7505C" w:rsidRDefault="00252664" w:rsidP="00FB581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Alerta</w:t>
            </w:r>
          </w:p>
        </w:tc>
      </w:tr>
      <w:tr w:rsidR="00B219F6" w:rsidRPr="00F7505C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F7505C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647479"/>
          </w:p>
        </w:tc>
        <w:bookmarkEnd w:id="44"/>
        <w:tc>
          <w:tcPr>
            <w:tcW w:w="6276" w:type="dxa"/>
          </w:tcPr>
          <w:p w14:paraId="7E7B920E" w14:textId="293A4CCB" w:rsidR="004D7B30" w:rsidRPr="00F7505C" w:rsidRDefault="00F0509E" w:rsidP="004D7B3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659F0CF5" w14:textId="65250285" w:rsidR="00B219F6" w:rsidRPr="00F7505C" w:rsidRDefault="00B219F6" w:rsidP="00D91B2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A77EA" w:rsidRPr="00F7505C" w14:paraId="4CA4AE0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A531808" w14:textId="77777777" w:rsidR="008A77EA" w:rsidRPr="00F7505C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663392"/>
          </w:p>
        </w:tc>
        <w:bookmarkEnd w:id="45"/>
        <w:tc>
          <w:tcPr>
            <w:tcW w:w="6276" w:type="dxa"/>
          </w:tcPr>
          <w:p w14:paraId="7F43E8E9" w14:textId="77777777" w:rsidR="00F0509E" w:rsidRPr="00F7505C" w:rsidRDefault="00F0509E" w:rsidP="00F0509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sz w:val="18"/>
                <w:szCs w:val="18"/>
              </w:rPr>
              <w:t>Deseja realmente excluir a chapa selecionada?</w:t>
            </w:r>
          </w:p>
          <w:p w14:paraId="00CD9A1E" w14:textId="6B4B3C49" w:rsidR="008A77EA" w:rsidRPr="00F7505C" w:rsidRDefault="00F0509E" w:rsidP="00F0509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6A9E0EA5" w14:textId="05E4DEA2" w:rsidR="008A77EA" w:rsidRPr="00F7505C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Alerta</w:t>
            </w:r>
          </w:p>
        </w:tc>
      </w:tr>
      <w:tr w:rsidR="009042AF" w:rsidRPr="00F7505C" w14:paraId="6AD94A1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E6C7AC9" w14:textId="77777777" w:rsidR="009042AF" w:rsidRPr="00F7505C" w:rsidRDefault="009042A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23152992"/>
          </w:p>
        </w:tc>
        <w:bookmarkEnd w:id="46"/>
        <w:tc>
          <w:tcPr>
            <w:tcW w:w="6276" w:type="dxa"/>
          </w:tcPr>
          <w:p w14:paraId="32AF5008" w14:textId="796BD04B" w:rsidR="009042AF" w:rsidRPr="00F7505C" w:rsidRDefault="00F2145D" w:rsidP="009042A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sz w:val="18"/>
                <w:szCs w:val="18"/>
              </w:rPr>
              <w:t>Chapa excluída com sucesso!</w:t>
            </w:r>
          </w:p>
        </w:tc>
        <w:tc>
          <w:tcPr>
            <w:tcW w:w="1555" w:type="dxa"/>
          </w:tcPr>
          <w:p w14:paraId="0A9E02AC" w14:textId="5077EF32" w:rsidR="009042AF" w:rsidRPr="00F7505C" w:rsidRDefault="00F2145D" w:rsidP="00FB581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Sucesso</w:t>
            </w:r>
          </w:p>
        </w:tc>
      </w:tr>
      <w:tr w:rsidR="005E599B" w:rsidRPr="00F7505C" w14:paraId="1DC4692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FCF0528" w14:textId="77777777" w:rsidR="005E599B" w:rsidRPr="00F7505C" w:rsidRDefault="005E599B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23510266"/>
          </w:p>
        </w:tc>
        <w:bookmarkEnd w:id="47"/>
        <w:tc>
          <w:tcPr>
            <w:tcW w:w="6276" w:type="dxa"/>
          </w:tcPr>
          <w:p w14:paraId="13033CEA" w14:textId="22A637E8" w:rsidR="005E599B" w:rsidRPr="00F7505C" w:rsidRDefault="005E599B" w:rsidP="005E599B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F7505C">
              <w:rPr>
                <w:rFonts w:cs="Arial"/>
                <w:color w:val="000000" w:themeColor="text1"/>
                <w:sz w:val="18"/>
                <w:szCs w:val="18"/>
              </w:rPr>
              <w:t>Caro</w:t>
            </w:r>
            <w:r w:rsidR="000E2C6A" w:rsidRPr="00F7505C">
              <w:rPr>
                <w:rFonts w:cs="Arial"/>
                <w:color w:val="000000" w:themeColor="text1"/>
                <w:sz w:val="18"/>
                <w:szCs w:val="18"/>
              </w:rPr>
              <w:t xml:space="preserve"> </w:t>
            </w:r>
            <w:r w:rsidRPr="00F7505C">
              <w:rPr>
                <w:rFonts w:cs="Arial"/>
                <w:color w:val="000000" w:themeColor="text1"/>
                <w:sz w:val="18"/>
                <w:szCs w:val="18"/>
              </w:rPr>
              <w:t>(a) sr. (a), você não está logado no sistema eleitoral!</w:t>
            </w:r>
          </w:p>
          <w:p w14:paraId="5405A15A" w14:textId="7E448983" w:rsidR="005E599B" w:rsidRPr="00F7505C" w:rsidRDefault="005E599B" w:rsidP="005E599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505C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770BE105" w14:textId="4145127A" w:rsidR="005E599B" w:rsidRPr="00F7505C" w:rsidRDefault="005E599B" w:rsidP="00FB581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Alerta</w:t>
            </w:r>
          </w:p>
        </w:tc>
      </w:tr>
      <w:tr w:rsidR="000E2C6A" w:rsidRPr="00F7505C" w14:paraId="66AC54A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2CDB438" w14:textId="77777777" w:rsidR="000E2C6A" w:rsidRPr="00F7505C" w:rsidRDefault="000E2C6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23510654"/>
          </w:p>
        </w:tc>
        <w:bookmarkEnd w:id="48"/>
        <w:tc>
          <w:tcPr>
            <w:tcW w:w="6276" w:type="dxa"/>
          </w:tcPr>
          <w:p w14:paraId="78877932" w14:textId="3A6072FE" w:rsidR="000E2C6A" w:rsidRPr="00F7505C" w:rsidRDefault="000E2C6A" w:rsidP="005E599B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F7505C">
              <w:rPr>
                <w:rFonts w:cs="Arial"/>
                <w:color w:val="000000" w:themeColor="text1"/>
                <w:sz w:val="18"/>
                <w:szCs w:val="18"/>
              </w:rPr>
              <w:t>Caro (a) sr.</w:t>
            </w:r>
            <w:r w:rsidR="00407E44" w:rsidRPr="00F7505C">
              <w:rPr>
                <w:rFonts w:cs="Arial"/>
                <w:color w:val="000000" w:themeColor="text1"/>
                <w:sz w:val="18"/>
                <w:szCs w:val="18"/>
              </w:rPr>
              <w:t xml:space="preserve"> </w:t>
            </w:r>
            <w:r w:rsidRPr="00F7505C">
              <w:rPr>
                <w:rFonts w:cs="Arial"/>
                <w:color w:val="000000" w:themeColor="text1"/>
                <w:sz w:val="18"/>
                <w:szCs w:val="18"/>
              </w:rPr>
              <w:t>(a), você não possui permissão de acesso a essa funcionalidade!</w:t>
            </w:r>
          </w:p>
        </w:tc>
        <w:tc>
          <w:tcPr>
            <w:tcW w:w="1555" w:type="dxa"/>
          </w:tcPr>
          <w:p w14:paraId="00415D7E" w14:textId="38B39092" w:rsidR="000E2C6A" w:rsidRPr="00F7505C" w:rsidRDefault="000E2C6A" w:rsidP="00FB5814">
            <w:pPr>
              <w:spacing w:before="60" w:after="60"/>
              <w:rPr>
                <w:sz w:val="18"/>
                <w:szCs w:val="18"/>
              </w:rPr>
            </w:pPr>
            <w:r w:rsidRPr="00F7505C">
              <w:rPr>
                <w:sz w:val="18"/>
                <w:szCs w:val="18"/>
              </w:rPr>
              <w:t>Alerta</w:t>
            </w:r>
          </w:p>
        </w:tc>
      </w:tr>
    </w:tbl>
    <w:p w14:paraId="0FE87593" w14:textId="4BD86BE8" w:rsidR="00DB4711" w:rsidRPr="00F7505C" w:rsidRDefault="00DB4711" w:rsidP="002B1554">
      <w:pPr>
        <w:pStyle w:val="Dica"/>
      </w:pPr>
    </w:p>
    <w:p w14:paraId="63F33EE0" w14:textId="77777777" w:rsidR="00BC778D" w:rsidRPr="00F7505C" w:rsidRDefault="00BC778D" w:rsidP="00BC778D">
      <w:pPr>
        <w:pStyle w:val="Ttulo2"/>
        <w:numPr>
          <w:ilvl w:val="0"/>
          <w:numId w:val="0"/>
        </w:numPr>
        <w:spacing w:before="240"/>
      </w:pPr>
      <w:bookmarkStart w:id="49" w:name="_Toc23431483"/>
      <w:r w:rsidRPr="00F7505C">
        <w:t>INFORMAÇÕES COMPLEMENTARES</w:t>
      </w:r>
      <w:bookmarkEnd w:id="49"/>
    </w:p>
    <w:p w14:paraId="62D7BC18" w14:textId="08866AFC" w:rsidR="00654E1A" w:rsidRPr="00F7505C" w:rsidRDefault="00654E1A" w:rsidP="00654E1A">
      <w:pPr>
        <w:rPr>
          <w:b/>
        </w:rPr>
      </w:pPr>
      <w:r w:rsidRPr="00F7505C">
        <w:rPr>
          <w:b/>
        </w:rPr>
        <w:t>Histórias relacionadas:</w:t>
      </w:r>
    </w:p>
    <w:p w14:paraId="03493BEC" w14:textId="52FB5635" w:rsidR="00273A27" w:rsidRPr="00F7505C" w:rsidRDefault="00273A27">
      <w:pPr>
        <w:pStyle w:val="Dica"/>
        <w:rPr>
          <w:color w:val="auto"/>
          <w:sz w:val="20"/>
          <w:szCs w:val="20"/>
        </w:rPr>
      </w:pPr>
      <w:r w:rsidRPr="00F7505C">
        <w:rPr>
          <w:color w:val="auto"/>
          <w:sz w:val="20"/>
          <w:szCs w:val="20"/>
        </w:rPr>
        <w:t>Eleitoral_HST02_Manter_Calendario_Eleitoral_AbaPeriodo_Incluir_Alterar</w:t>
      </w:r>
    </w:p>
    <w:p w14:paraId="38A48C26" w14:textId="0622E70C" w:rsidR="008642C5" w:rsidRPr="00F7505C" w:rsidRDefault="00273A27">
      <w:pPr>
        <w:pStyle w:val="Dica"/>
        <w:rPr>
          <w:color w:val="auto"/>
          <w:sz w:val="20"/>
          <w:szCs w:val="20"/>
        </w:rPr>
      </w:pPr>
      <w:r w:rsidRPr="00F7505C">
        <w:rPr>
          <w:color w:val="auto"/>
          <w:sz w:val="20"/>
          <w:szCs w:val="20"/>
        </w:rPr>
        <w:t>Eleitoral_HST05_Consultar_Eleicao</w:t>
      </w:r>
    </w:p>
    <w:p w14:paraId="0F2703B4" w14:textId="525C9A78" w:rsidR="00273A27" w:rsidRPr="00F7505C" w:rsidRDefault="00273A27">
      <w:pPr>
        <w:pStyle w:val="Dica"/>
        <w:rPr>
          <w:color w:val="auto"/>
          <w:sz w:val="20"/>
          <w:szCs w:val="20"/>
        </w:rPr>
      </w:pPr>
      <w:r w:rsidRPr="00F7505C">
        <w:rPr>
          <w:color w:val="auto"/>
          <w:sz w:val="20"/>
          <w:szCs w:val="20"/>
        </w:rPr>
        <w:t>Eleitoral_HST018_Informacao_Numero_Conselheiro</w:t>
      </w:r>
    </w:p>
    <w:p w14:paraId="459ED0B9" w14:textId="068D78D4" w:rsidR="00273A27" w:rsidRPr="00F7505C" w:rsidRDefault="00273A27">
      <w:pPr>
        <w:pStyle w:val="Dica"/>
        <w:rPr>
          <w:color w:val="auto"/>
          <w:sz w:val="20"/>
          <w:szCs w:val="20"/>
        </w:rPr>
      </w:pPr>
      <w:r w:rsidRPr="00F7505C">
        <w:rPr>
          <w:color w:val="auto"/>
          <w:sz w:val="20"/>
          <w:szCs w:val="20"/>
        </w:rPr>
        <w:t xml:space="preserve">Eleitoral_HST019_Extrato e </w:t>
      </w:r>
      <w:r w:rsidR="00826635" w:rsidRPr="00F7505C">
        <w:rPr>
          <w:color w:val="auto"/>
          <w:sz w:val="20"/>
          <w:szCs w:val="20"/>
        </w:rPr>
        <w:t>Histórico</w:t>
      </w:r>
      <w:r w:rsidRPr="00F7505C">
        <w:rPr>
          <w:color w:val="auto"/>
          <w:sz w:val="20"/>
          <w:szCs w:val="20"/>
        </w:rPr>
        <w:t xml:space="preserve"> </w:t>
      </w:r>
      <w:r w:rsidR="00826635" w:rsidRPr="00F7505C">
        <w:rPr>
          <w:color w:val="auto"/>
          <w:sz w:val="20"/>
          <w:szCs w:val="20"/>
        </w:rPr>
        <w:t>Número</w:t>
      </w:r>
      <w:r w:rsidRPr="00F7505C">
        <w:rPr>
          <w:color w:val="auto"/>
          <w:sz w:val="20"/>
          <w:szCs w:val="20"/>
        </w:rPr>
        <w:t xml:space="preserve"> de Conselheiros</w:t>
      </w:r>
    </w:p>
    <w:p w14:paraId="0B286B13" w14:textId="18726582" w:rsidR="00273A27" w:rsidRPr="00F7505C" w:rsidRDefault="00273A27">
      <w:pPr>
        <w:pStyle w:val="Dica"/>
        <w:rPr>
          <w:color w:val="auto"/>
          <w:sz w:val="20"/>
          <w:szCs w:val="20"/>
        </w:rPr>
      </w:pPr>
      <w:r w:rsidRPr="00F7505C">
        <w:rPr>
          <w:color w:val="auto"/>
          <w:sz w:val="20"/>
          <w:szCs w:val="20"/>
        </w:rPr>
        <w:t>Eleitoral_HST02</w:t>
      </w:r>
      <w:r w:rsidR="00826635" w:rsidRPr="00F7505C">
        <w:rPr>
          <w:color w:val="auto"/>
          <w:sz w:val="20"/>
          <w:szCs w:val="20"/>
        </w:rPr>
        <w:t>1</w:t>
      </w:r>
      <w:r w:rsidRPr="00F7505C">
        <w:rPr>
          <w:color w:val="auto"/>
          <w:sz w:val="20"/>
          <w:szCs w:val="20"/>
        </w:rPr>
        <w:t>_</w:t>
      </w:r>
      <w:r w:rsidR="00826635" w:rsidRPr="00F7505C">
        <w:rPr>
          <w:color w:val="auto"/>
          <w:sz w:val="20"/>
          <w:szCs w:val="20"/>
        </w:rPr>
        <w:t>Manter_Chapa</w:t>
      </w:r>
    </w:p>
    <w:p w14:paraId="04065DCD" w14:textId="5552A49C" w:rsidR="00273A27" w:rsidRDefault="00544E33">
      <w:pPr>
        <w:pStyle w:val="Dica"/>
        <w:rPr>
          <w:color w:val="auto"/>
          <w:sz w:val="20"/>
          <w:szCs w:val="20"/>
        </w:rPr>
      </w:pPr>
      <w:r w:rsidRPr="00F7505C">
        <w:rPr>
          <w:color w:val="auto"/>
          <w:sz w:val="20"/>
          <w:szCs w:val="20"/>
        </w:rPr>
        <w:t>Eleitoral_HST022_Monitorar_Pendencias_Membros_Chapa</w:t>
      </w:r>
    </w:p>
    <w:sectPr w:rsidR="00273A27" w:rsidSect="00757A62">
      <w:headerReference w:type="even" r:id="rId35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3EC72B" w14:textId="77777777" w:rsidR="00F17A28" w:rsidRDefault="00F17A28">
      <w:r>
        <w:separator/>
      </w:r>
    </w:p>
    <w:p w14:paraId="306B85AD" w14:textId="77777777" w:rsidR="00F17A28" w:rsidRDefault="00F17A28"/>
  </w:endnote>
  <w:endnote w:type="continuationSeparator" w:id="0">
    <w:p w14:paraId="5AD02603" w14:textId="77777777" w:rsidR="00F17A28" w:rsidRDefault="00F17A28">
      <w:r>
        <w:continuationSeparator/>
      </w:r>
    </w:p>
    <w:p w14:paraId="7E4F2E7B" w14:textId="77777777" w:rsidR="00F17A28" w:rsidRDefault="00F17A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ED2CFD" w:rsidRDefault="00ED2CFD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ED2CFD" w:rsidRPr="003D59E6" w14:paraId="2B97DD6D" w14:textId="77777777">
      <w:tc>
        <w:tcPr>
          <w:tcW w:w="4605" w:type="dxa"/>
          <w:vAlign w:val="center"/>
        </w:tcPr>
        <w:p w14:paraId="0297AE86" w14:textId="77777777" w:rsidR="00ED2CFD" w:rsidRPr="003D59E6" w:rsidRDefault="00ED2CFD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ED2CFD" w:rsidRPr="0017543C" w:rsidRDefault="00ED2CFD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F7505C">
            <w:rPr>
              <w:rStyle w:val="Nmerodepgina"/>
              <w:rFonts w:ascii="Verdana" w:hAnsi="Verdana" w:cs="Arial"/>
              <w:b/>
              <w:noProof/>
            </w:rPr>
            <w:t>31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ED2CFD" w:rsidRPr="0057652B" w:rsidRDefault="00ED2CF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2A755F" w14:textId="77777777" w:rsidR="00F17A28" w:rsidRDefault="00F17A28">
      <w:r>
        <w:separator/>
      </w:r>
    </w:p>
    <w:p w14:paraId="67E585AA" w14:textId="77777777" w:rsidR="00F17A28" w:rsidRDefault="00F17A28"/>
  </w:footnote>
  <w:footnote w:type="continuationSeparator" w:id="0">
    <w:p w14:paraId="6F123657" w14:textId="77777777" w:rsidR="00F17A28" w:rsidRDefault="00F17A28">
      <w:r>
        <w:continuationSeparator/>
      </w:r>
    </w:p>
    <w:p w14:paraId="28BB9095" w14:textId="77777777" w:rsidR="00F17A28" w:rsidRDefault="00F17A28"/>
  </w:footnote>
  <w:footnote w:id="1">
    <w:p w14:paraId="3F4F9E47" w14:textId="400B672C" w:rsidR="00ED2CFD" w:rsidRDefault="00ED2CFD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para usuários sem permissão de acesso.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ED2CFD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ED2CFD" w:rsidRPr="0017543C" w:rsidRDefault="00ED2CFD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2pt;height:41.5pt" o:ole="">
                <v:imagedata r:id="rId1" o:title=""/>
              </v:shape>
              <o:OLEObject Type="Embed" ProgID="PBrush" ShapeID="_x0000_i1025" DrawAspect="Content" ObjectID="_1652533983" r:id="rId2"/>
            </w:object>
          </w:r>
        </w:p>
      </w:tc>
      <w:tc>
        <w:tcPr>
          <w:tcW w:w="4111" w:type="dxa"/>
          <w:vAlign w:val="center"/>
        </w:tcPr>
        <w:p w14:paraId="2CC77D67" w14:textId="32E21149" w:rsidR="00ED2CFD" w:rsidRPr="00C6532E" w:rsidRDefault="00ED2CFD" w:rsidP="001C725D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023 – Acompanhar Chapas Criadas – UF e IES</w:t>
          </w:r>
        </w:p>
      </w:tc>
      <w:tc>
        <w:tcPr>
          <w:tcW w:w="3260" w:type="dxa"/>
          <w:vAlign w:val="center"/>
        </w:tcPr>
        <w:p w14:paraId="7C22B301" w14:textId="6B6D790E" w:rsidR="00ED2CFD" w:rsidRPr="004A2AAB" w:rsidRDefault="00ED2CFD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ED2CFD" w:rsidRPr="004A2AAB" w:rsidRDefault="00ED2CFD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ED2CFD" w:rsidRDefault="00ED2CFD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ED2CFD" w:rsidRDefault="00ED2CFD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ED2CFD" w:rsidRDefault="00ED2CF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4AE292B"/>
    <w:multiLevelType w:val="hybridMultilevel"/>
    <w:tmpl w:val="21E4785E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>
    <w:nsid w:val="0CD50612"/>
    <w:multiLevelType w:val="hybridMultilevel"/>
    <w:tmpl w:val="4126C5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10734B92"/>
    <w:multiLevelType w:val="hybridMultilevel"/>
    <w:tmpl w:val="7E84F7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1A937E4"/>
    <w:multiLevelType w:val="hybridMultilevel"/>
    <w:tmpl w:val="C3A8A80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7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F50454"/>
    <w:multiLevelType w:val="hybridMultilevel"/>
    <w:tmpl w:val="6DAE23A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4F3487B"/>
    <w:multiLevelType w:val="hybridMultilevel"/>
    <w:tmpl w:val="3ED25C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A466B64"/>
    <w:multiLevelType w:val="hybridMultilevel"/>
    <w:tmpl w:val="0F94220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24B2DDA"/>
    <w:multiLevelType w:val="hybridMultilevel"/>
    <w:tmpl w:val="DF7E71D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4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>
    <w:nsid w:val="3A342696"/>
    <w:multiLevelType w:val="hybridMultilevel"/>
    <w:tmpl w:val="26E2FCE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6">
    <w:nsid w:val="3A587D3B"/>
    <w:multiLevelType w:val="multilevel"/>
    <w:tmpl w:val="8F04F0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B0328C5"/>
    <w:multiLevelType w:val="hybridMultilevel"/>
    <w:tmpl w:val="D9589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671175"/>
    <w:multiLevelType w:val="hybridMultilevel"/>
    <w:tmpl w:val="CEDC630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9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4DFD244D"/>
    <w:multiLevelType w:val="hybridMultilevel"/>
    <w:tmpl w:val="AB9E7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5">
    <w:nsid w:val="514B7C66"/>
    <w:multiLevelType w:val="multilevel"/>
    <w:tmpl w:val="4CD607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42C7142"/>
    <w:multiLevelType w:val="multilevel"/>
    <w:tmpl w:val="8F04F0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4A2034F"/>
    <w:multiLevelType w:val="multilevel"/>
    <w:tmpl w:val="8F04F0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1">
    <w:nsid w:val="59391FBF"/>
    <w:multiLevelType w:val="multilevel"/>
    <w:tmpl w:val="BC80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1D149E5"/>
    <w:multiLevelType w:val="hybridMultilevel"/>
    <w:tmpl w:val="36DAD4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D52B0F"/>
    <w:multiLevelType w:val="hybridMultilevel"/>
    <w:tmpl w:val="1C401C88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5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A297DF9"/>
    <w:multiLevelType w:val="hybridMultilevel"/>
    <w:tmpl w:val="2AF417B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7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6B9928FD"/>
    <w:multiLevelType w:val="hybridMultilevel"/>
    <w:tmpl w:val="5844B92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9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1">
    <w:nsid w:val="6F2D53E3"/>
    <w:multiLevelType w:val="multilevel"/>
    <w:tmpl w:val="BC80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68530F6"/>
    <w:multiLevelType w:val="hybridMultilevel"/>
    <w:tmpl w:val="20F6DE56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3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4">
    <w:nsid w:val="778E4844"/>
    <w:multiLevelType w:val="hybridMultilevel"/>
    <w:tmpl w:val="205E0C9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5">
    <w:nsid w:val="7B0C5D25"/>
    <w:multiLevelType w:val="hybridMultilevel"/>
    <w:tmpl w:val="7B04C22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6">
    <w:nsid w:val="7C7B55B4"/>
    <w:multiLevelType w:val="hybridMultilevel"/>
    <w:tmpl w:val="8BB8BB7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28"/>
  </w:num>
  <w:num w:numId="3">
    <w:abstractNumId w:val="9"/>
  </w:num>
  <w:num w:numId="4">
    <w:abstractNumId w:val="48"/>
  </w:num>
  <w:num w:numId="5">
    <w:abstractNumId w:val="7"/>
  </w:num>
  <w:num w:numId="6">
    <w:abstractNumId w:val="47"/>
  </w:num>
  <w:num w:numId="7">
    <w:abstractNumId w:val="21"/>
  </w:num>
  <w:num w:numId="8">
    <w:abstractNumId w:val="46"/>
  </w:num>
  <w:num w:numId="9">
    <w:abstractNumId w:val="11"/>
  </w:num>
  <w:num w:numId="10">
    <w:abstractNumId w:val="39"/>
  </w:num>
  <w:num w:numId="11">
    <w:abstractNumId w:val="45"/>
  </w:num>
  <w:num w:numId="12">
    <w:abstractNumId w:val="19"/>
  </w:num>
  <w:num w:numId="13">
    <w:abstractNumId w:val="35"/>
  </w:num>
  <w:num w:numId="14">
    <w:abstractNumId w:val="44"/>
  </w:num>
  <w:num w:numId="15">
    <w:abstractNumId w:val="42"/>
  </w:num>
  <w:num w:numId="16">
    <w:abstractNumId w:val="30"/>
  </w:num>
  <w:num w:numId="17">
    <w:abstractNumId w:val="13"/>
  </w:num>
  <w:num w:numId="18">
    <w:abstractNumId w:val="22"/>
  </w:num>
  <w:num w:numId="19">
    <w:abstractNumId w:val="37"/>
  </w:num>
  <w:num w:numId="20">
    <w:abstractNumId w:val="38"/>
  </w:num>
  <w:num w:numId="21">
    <w:abstractNumId w:val="3"/>
  </w:num>
  <w:num w:numId="22">
    <w:abstractNumId w:val="6"/>
  </w:num>
  <w:num w:numId="23">
    <w:abstractNumId w:val="15"/>
  </w:num>
  <w:num w:numId="24">
    <w:abstractNumId w:val="8"/>
  </w:num>
  <w:num w:numId="25">
    <w:abstractNumId w:val="5"/>
  </w:num>
  <w:num w:numId="26">
    <w:abstractNumId w:val="36"/>
  </w:num>
  <w:num w:numId="27">
    <w:abstractNumId w:val="33"/>
  </w:num>
  <w:num w:numId="28">
    <w:abstractNumId w:val="2"/>
  </w:num>
  <w:num w:numId="29">
    <w:abstractNumId w:val="25"/>
  </w:num>
  <w:num w:numId="30">
    <w:abstractNumId w:val="41"/>
  </w:num>
  <w:num w:numId="31">
    <w:abstractNumId w:val="31"/>
  </w:num>
  <w:num w:numId="32">
    <w:abstractNumId w:val="26"/>
  </w:num>
  <w:num w:numId="33">
    <w:abstractNumId w:val="27"/>
  </w:num>
  <w:num w:numId="34">
    <w:abstractNumId w:val="10"/>
  </w:num>
  <w:num w:numId="35">
    <w:abstractNumId w:val="16"/>
  </w:num>
  <w:num w:numId="36">
    <w:abstractNumId w:val="17"/>
  </w:num>
  <w:num w:numId="37">
    <w:abstractNumId w:val="12"/>
  </w:num>
  <w:num w:numId="38">
    <w:abstractNumId w:val="29"/>
  </w:num>
  <w:num w:numId="39">
    <w:abstractNumId w:val="18"/>
  </w:num>
  <w:num w:numId="40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activeWritingStyle w:appName="MSWord" w:lang="pt-BR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B5F"/>
    <w:rsid w:val="00001E55"/>
    <w:rsid w:val="00004355"/>
    <w:rsid w:val="000066E8"/>
    <w:rsid w:val="00010634"/>
    <w:rsid w:val="0001114E"/>
    <w:rsid w:val="0001177D"/>
    <w:rsid w:val="00013459"/>
    <w:rsid w:val="000149AF"/>
    <w:rsid w:val="00015AB0"/>
    <w:rsid w:val="00015DE9"/>
    <w:rsid w:val="0002070D"/>
    <w:rsid w:val="00021C71"/>
    <w:rsid w:val="00022AA5"/>
    <w:rsid w:val="000256AA"/>
    <w:rsid w:val="0002596A"/>
    <w:rsid w:val="000262BA"/>
    <w:rsid w:val="000263F7"/>
    <w:rsid w:val="00026E51"/>
    <w:rsid w:val="00032D9B"/>
    <w:rsid w:val="000366BB"/>
    <w:rsid w:val="00037302"/>
    <w:rsid w:val="00041378"/>
    <w:rsid w:val="00042B71"/>
    <w:rsid w:val="00044FE7"/>
    <w:rsid w:val="00050F48"/>
    <w:rsid w:val="000514D4"/>
    <w:rsid w:val="00052B79"/>
    <w:rsid w:val="00055BD3"/>
    <w:rsid w:val="0006016B"/>
    <w:rsid w:val="000610FE"/>
    <w:rsid w:val="00061E5E"/>
    <w:rsid w:val="000628DE"/>
    <w:rsid w:val="000645DE"/>
    <w:rsid w:val="0006486D"/>
    <w:rsid w:val="000656C5"/>
    <w:rsid w:val="00065C98"/>
    <w:rsid w:val="000676E6"/>
    <w:rsid w:val="00070083"/>
    <w:rsid w:val="00071F57"/>
    <w:rsid w:val="0007313D"/>
    <w:rsid w:val="00075C7E"/>
    <w:rsid w:val="00076318"/>
    <w:rsid w:val="00080AD9"/>
    <w:rsid w:val="000825ED"/>
    <w:rsid w:val="00085B8A"/>
    <w:rsid w:val="00095252"/>
    <w:rsid w:val="00095D4D"/>
    <w:rsid w:val="00096CA3"/>
    <w:rsid w:val="0009796C"/>
    <w:rsid w:val="000A01B5"/>
    <w:rsid w:val="000A054B"/>
    <w:rsid w:val="000A0B1F"/>
    <w:rsid w:val="000A1227"/>
    <w:rsid w:val="000A2707"/>
    <w:rsid w:val="000A29B7"/>
    <w:rsid w:val="000A3B11"/>
    <w:rsid w:val="000A562E"/>
    <w:rsid w:val="000B038B"/>
    <w:rsid w:val="000B0AF5"/>
    <w:rsid w:val="000B3DD5"/>
    <w:rsid w:val="000B45D7"/>
    <w:rsid w:val="000B57EC"/>
    <w:rsid w:val="000B5E75"/>
    <w:rsid w:val="000B6002"/>
    <w:rsid w:val="000B624B"/>
    <w:rsid w:val="000C03AE"/>
    <w:rsid w:val="000C0B01"/>
    <w:rsid w:val="000C1733"/>
    <w:rsid w:val="000C1A69"/>
    <w:rsid w:val="000C2EA4"/>
    <w:rsid w:val="000C3F89"/>
    <w:rsid w:val="000C5000"/>
    <w:rsid w:val="000C678C"/>
    <w:rsid w:val="000C79B6"/>
    <w:rsid w:val="000D5ED4"/>
    <w:rsid w:val="000D6620"/>
    <w:rsid w:val="000D6EAF"/>
    <w:rsid w:val="000E10A0"/>
    <w:rsid w:val="000E2970"/>
    <w:rsid w:val="000E2C6A"/>
    <w:rsid w:val="000E4445"/>
    <w:rsid w:val="000E4DAF"/>
    <w:rsid w:val="000E5674"/>
    <w:rsid w:val="000E5F1F"/>
    <w:rsid w:val="000E67CA"/>
    <w:rsid w:val="000E78B5"/>
    <w:rsid w:val="000F2CA4"/>
    <w:rsid w:val="000F3059"/>
    <w:rsid w:val="000F372D"/>
    <w:rsid w:val="000F5AC8"/>
    <w:rsid w:val="000F5CDB"/>
    <w:rsid w:val="000F6540"/>
    <w:rsid w:val="000F6B78"/>
    <w:rsid w:val="000F7881"/>
    <w:rsid w:val="000F7E2D"/>
    <w:rsid w:val="0010280B"/>
    <w:rsid w:val="00102F91"/>
    <w:rsid w:val="00103E9E"/>
    <w:rsid w:val="001058C7"/>
    <w:rsid w:val="00105E5F"/>
    <w:rsid w:val="0010717B"/>
    <w:rsid w:val="00107E88"/>
    <w:rsid w:val="00110BB0"/>
    <w:rsid w:val="00110E17"/>
    <w:rsid w:val="00111217"/>
    <w:rsid w:val="00111420"/>
    <w:rsid w:val="00112035"/>
    <w:rsid w:val="0011382F"/>
    <w:rsid w:val="00114892"/>
    <w:rsid w:val="00115EA2"/>
    <w:rsid w:val="001168FB"/>
    <w:rsid w:val="00116C9C"/>
    <w:rsid w:val="00117F07"/>
    <w:rsid w:val="00120056"/>
    <w:rsid w:val="00120EFB"/>
    <w:rsid w:val="00121D77"/>
    <w:rsid w:val="001228F5"/>
    <w:rsid w:val="00125048"/>
    <w:rsid w:val="00126FB9"/>
    <w:rsid w:val="001277BD"/>
    <w:rsid w:val="0013177D"/>
    <w:rsid w:val="001338A7"/>
    <w:rsid w:val="00133FA7"/>
    <w:rsid w:val="00134450"/>
    <w:rsid w:val="001346CA"/>
    <w:rsid w:val="00135D31"/>
    <w:rsid w:val="00136148"/>
    <w:rsid w:val="001405B0"/>
    <w:rsid w:val="001418E1"/>
    <w:rsid w:val="00142655"/>
    <w:rsid w:val="001435C0"/>
    <w:rsid w:val="00143AE0"/>
    <w:rsid w:val="0014605A"/>
    <w:rsid w:val="00153253"/>
    <w:rsid w:val="00156958"/>
    <w:rsid w:val="00157E00"/>
    <w:rsid w:val="00157E66"/>
    <w:rsid w:val="00163CDA"/>
    <w:rsid w:val="00165188"/>
    <w:rsid w:val="00165A72"/>
    <w:rsid w:val="00165B69"/>
    <w:rsid w:val="00166EAE"/>
    <w:rsid w:val="001701BE"/>
    <w:rsid w:val="0017027F"/>
    <w:rsid w:val="001728E7"/>
    <w:rsid w:val="001738CF"/>
    <w:rsid w:val="0017392B"/>
    <w:rsid w:val="00174A74"/>
    <w:rsid w:val="00174CBA"/>
    <w:rsid w:val="0017696D"/>
    <w:rsid w:val="00176DFB"/>
    <w:rsid w:val="001807BD"/>
    <w:rsid w:val="0018257F"/>
    <w:rsid w:val="00182ECD"/>
    <w:rsid w:val="001834C8"/>
    <w:rsid w:val="00184407"/>
    <w:rsid w:val="00185426"/>
    <w:rsid w:val="0018628B"/>
    <w:rsid w:val="001876DB"/>
    <w:rsid w:val="001922E9"/>
    <w:rsid w:val="001927B2"/>
    <w:rsid w:val="00192FDC"/>
    <w:rsid w:val="0019459B"/>
    <w:rsid w:val="0019708C"/>
    <w:rsid w:val="00197314"/>
    <w:rsid w:val="001A2288"/>
    <w:rsid w:val="001A4A48"/>
    <w:rsid w:val="001A55B5"/>
    <w:rsid w:val="001A67BB"/>
    <w:rsid w:val="001A69FC"/>
    <w:rsid w:val="001A7C5B"/>
    <w:rsid w:val="001B3679"/>
    <w:rsid w:val="001B3A05"/>
    <w:rsid w:val="001B3A10"/>
    <w:rsid w:val="001B6D47"/>
    <w:rsid w:val="001B727F"/>
    <w:rsid w:val="001B7692"/>
    <w:rsid w:val="001C15FC"/>
    <w:rsid w:val="001C2642"/>
    <w:rsid w:val="001C2717"/>
    <w:rsid w:val="001C5454"/>
    <w:rsid w:val="001C604A"/>
    <w:rsid w:val="001C725D"/>
    <w:rsid w:val="001D0F14"/>
    <w:rsid w:val="001D202C"/>
    <w:rsid w:val="001D20C9"/>
    <w:rsid w:val="001D3EF8"/>
    <w:rsid w:val="001D466A"/>
    <w:rsid w:val="001D510C"/>
    <w:rsid w:val="001D520F"/>
    <w:rsid w:val="001D52F2"/>
    <w:rsid w:val="001D536E"/>
    <w:rsid w:val="001D58B2"/>
    <w:rsid w:val="001D6958"/>
    <w:rsid w:val="001D6B1E"/>
    <w:rsid w:val="001D6E3B"/>
    <w:rsid w:val="001D7362"/>
    <w:rsid w:val="001D7A51"/>
    <w:rsid w:val="001D7C44"/>
    <w:rsid w:val="001E0DDA"/>
    <w:rsid w:val="001E16D7"/>
    <w:rsid w:val="001E220A"/>
    <w:rsid w:val="001E26A9"/>
    <w:rsid w:val="001E275A"/>
    <w:rsid w:val="001E2AD6"/>
    <w:rsid w:val="001E3BA2"/>
    <w:rsid w:val="001E3E75"/>
    <w:rsid w:val="001E5A61"/>
    <w:rsid w:val="001E5D1F"/>
    <w:rsid w:val="001E5FCB"/>
    <w:rsid w:val="001E78E8"/>
    <w:rsid w:val="001E7F22"/>
    <w:rsid w:val="001F0DB3"/>
    <w:rsid w:val="001F1269"/>
    <w:rsid w:val="001F1623"/>
    <w:rsid w:val="001F1840"/>
    <w:rsid w:val="001F1A4C"/>
    <w:rsid w:val="001F1A67"/>
    <w:rsid w:val="001F1EB0"/>
    <w:rsid w:val="001F3CA7"/>
    <w:rsid w:val="001F6C31"/>
    <w:rsid w:val="002028D7"/>
    <w:rsid w:val="00205203"/>
    <w:rsid w:val="0020629F"/>
    <w:rsid w:val="00210B53"/>
    <w:rsid w:val="00212708"/>
    <w:rsid w:val="00213073"/>
    <w:rsid w:val="00213558"/>
    <w:rsid w:val="00223F0A"/>
    <w:rsid w:val="002264A6"/>
    <w:rsid w:val="00230451"/>
    <w:rsid w:val="002314D7"/>
    <w:rsid w:val="00233009"/>
    <w:rsid w:val="0023318E"/>
    <w:rsid w:val="002343E1"/>
    <w:rsid w:val="002359C8"/>
    <w:rsid w:val="00236344"/>
    <w:rsid w:val="00237C80"/>
    <w:rsid w:val="00240E70"/>
    <w:rsid w:val="00241807"/>
    <w:rsid w:val="0024203F"/>
    <w:rsid w:val="00243213"/>
    <w:rsid w:val="00243BD4"/>
    <w:rsid w:val="002446C3"/>
    <w:rsid w:val="002451EF"/>
    <w:rsid w:val="00246A07"/>
    <w:rsid w:val="00252664"/>
    <w:rsid w:val="00255022"/>
    <w:rsid w:val="00257CBF"/>
    <w:rsid w:val="00257FC4"/>
    <w:rsid w:val="0026001A"/>
    <w:rsid w:val="002602AD"/>
    <w:rsid w:val="00261CC0"/>
    <w:rsid w:val="00262E85"/>
    <w:rsid w:val="00262EE8"/>
    <w:rsid w:val="00266BFA"/>
    <w:rsid w:val="00267465"/>
    <w:rsid w:val="00267A02"/>
    <w:rsid w:val="00267DC7"/>
    <w:rsid w:val="002712B3"/>
    <w:rsid w:val="00271F98"/>
    <w:rsid w:val="00272EF6"/>
    <w:rsid w:val="00273A27"/>
    <w:rsid w:val="002750DF"/>
    <w:rsid w:val="0027558D"/>
    <w:rsid w:val="002763DC"/>
    <w:rsid w:val="00277EFD"/>
    <w:rsid w:val="00280149"/>
    <w:rsid w:val="0028097E"/>
    <w:rsid w:val="0028209D"/>
    <w:rsid w:val="00282138"/>
    <w:rsid w:val="00282745"/>
    <w:rsid w:val="00282B8E"/>
    <w:rsid w:val="00284F05"/>
    <w:rsid w:val="002868CD"/>
    <w:rsid w:val="00290564"/>
    <w:rsid w:val="00290B40"/>
    <w:rsid w:val="00290ED9"/>
    <w:rsid w:val="00292DEC"/>
    <w:rsid w:val="0029458B"/>
    <w:rsid w:val="00294C89"/>
    <w:rsid w:val="002960E6"/>
    <w:rsid w:val="002A0B69"/>
    <w:rsid w:val="002A151A"/>
    <w:rsid w:val="002A4A24"/>
    <w:rsid w:val="002A5365"/>
    <w:rsid w:val="002A6238"/>
    <w:rsid w:val="002B0FF6"/>
    <w:rsid w:val="002B110B"/>
    <w:rsid w:val="002B1554"/>
    <w:rsid w:val="002B2563"/>
    <w:rsid w:val="002B3B6D"/>
    <w:rsid w:val="002B4DE5"/>
    <w:rsid w:val="002B51C2"/>
    <w:rsid w:val="002B6A57"/>
    <w:rsid w:val="002B7762"/>
    <w:rsid w:val="002B7EDE"/>
    <w:rsid w:val="002C1542"/>
    <w:rsid w:val="002C2898"/>
    <w:rsid w:val="002C56B6"/>
    <w:rsid w:val="002C57EA"/>
    <w:rsid w:val="002C7FAC"/>
    <w:rsid w:val="002D1CAA"/>
    <w:rsid w:val="002D1E07"/>
    <w:rsid w:val="002D26CC"/>
    <w:rsid w:val="002D2872"/>
    <w:rsid w:val="002D2CBB"/>
    <w:rsid w:val="002D40F7"/>
    <w:rsid w:val="002D4B60"/>
    <w:rsid w:val="002D4B63"/>
    <w:rsid w:val="002E192A"/>
    <w:rsid w:val="002E2C2B"/>
    <w:rsid w:val="002E3726"/>
    <w:rsid w:val="002E58C3"/>
    <w:rsid w:val="002E6707"/>
    <w:rsid w:val="002E7527"/>
    <w:rsid w:val="002F0D4C"/>
    <w:rsid w:val="002F3E6F"/>
    <w:rsid w:val="002F4F0F"/>
    <w:rsid w:val="002F53A9"/>
    <w:rsid w:val="002F5EEE"/>
    <w:rsid w:val="002F6C9A"/>
    <w:rsid w:val="002F6FBA"/>
    <w:rsid w:val="002F7992"/>
    <w:rsid w:val="003004EA"/>
    <w:rsid w:val="00301505"/>
    <w:rsid w:val="003017D5"/>
    <w:rsid w:val="00301EB2"/>
    <w:rsid w:val="00303499"/>
    <w:rsid w:val="0030370F"/>
    <w:rsid w:val="003053E1"/>
    <w:rsid w:val="00306309"/>
    <w:rsid w:val="00310732"/>
    <w:rsid w:val="00312012"/>
    <w:rsid w:val="00316A30"/>
    <w:rsid w:val="00317072"/>
    <w:rsid w:val="003204A7"/>
    <w:rsid w:val="0032120E"/>
    <w:rsid w:val="00321386"/>
    <w:rsid w:val="00321B8E"/>
    <w:rsid w:val="00322EBD"/>
    <w:rsid w:val="0032321F"/>
    <w:rsid w:val="00324B89"/>
    <w:rsid w:val="00326666"/>
    <w:rsid w:val="0033249B"/>
    <w:rsid w:val="00332B3F"/>
    <w:rsid w:val="00332FAE"/>
    <w:rsid w:val="00332FBE"/>
    <w:rsid w:val="00333F4A"/>
    <w:rsid w:val="00334B02"/>
    <w:rsid w:val="0033587E"/>
    <w:rsid w:val="00335886"/>
    <w:rsid w:val="003364C3"/>
    <w:rsid w:val="003373FE"/>
    <w:rsid w:val="003400C1"/>
    <w:rsid w:val="003419D8"/>
    <w:rsid w:val="00342AFD"/>
    <w:rsid w:val="00344DD7"/>
    <w:rsid w:val="00344F6E"/>
    <w:rsid w:val="0034557D"/>
    <w:rsid w:val="00345FD6"/>
    <w:rsid w:val="00346782"/>
    <w:rsid w:val="00346AF0"/>
    <w:rsid w:val="00347052"/>
    <w:rsid w:val="003472AC"/>
    <w:rsid w:val="00347A2F"/>
    <w:rsid w:val="0035123B"/>
    <w:rsid w:val="003521D1"/>
    <w:rsid w:val="00353CEF"/>
    <w:rsid w:val="003562D2"/>
    <w:rsid w:val="0035649F"/>
    <w:rsid w:val="00362959"/>
    <w:rsid w:val="00363092"/>
    <w:rsid w:val="003647E2"/>
    <w:rsid w:val="00365D1B"/>
    <w:rsid w:val="00365E29"/>
    <w:rsid w:val="003670C7"/>
    <w:rsid w:val="00367E7E"/>
    <w:rsid w:val="00370426"/>
    <w:rsid w:val="00370DEA"/>
    <w:rsid w:val="003716C2"/>
    <w:rsid w:val="003722A4"/>
    <w:rsid w:val="003733A1"/>
    <w:rsid w:val="00373BFA"/>
    <w:rsid w:val="00375A22"/>
    <w:rsid w:val="0037715F"/>
    <w:rsid w:val="003801D9"/>
    <w:rsid w:val="0038021A"/>
    <w:rsid w:val="00382B08"/>
    <w:rsid w:val="00383088"/>
    <w:rsid w:val="003833F0"/>
    <w:rsid w:val="00385E20"/>
    <w:rsid w:val="00390791"/>
    <w:rsid w:val="00391663"/>
    <w:rsid w:val="0039224F"/>
    <w:rsid w:val="0039290A"/>
    <w:rsid w:val="00393391"/>
    <w:rsid w:val="003934FC"/>
    <w:rsid w:val="003953EC"/>
    <w:rsid w:val="00397A9A"/>
    <w:rsid w:val="00397E0F"/>
    <w:rsid w:val="003A0777"/>
    <w:rsid w:val="003A1B31"/>
    <w:rsid w:val="003A1F15"/>
    <w:rsid w:val="003A242C"/>
    <w:rsid w:val="003A2C2A"/>
    <w:rsid w:val="003A3A4B"/>
    <w:rsid w:val="003A52C9"/>
    <w:rsid w:val="003A53C2"/>
    <w:rsid w:val="003A6D6E"/>
    <w:rsid w:val="003B0E06"/>
    <w:rsid w:val="003B2312"/>
    <w:rsid w:val="003B2858"/>
    <w:rsid w:val="003B47D7"/>
    <w:rsid w:val="003C0ADF"/>
    <w:rsid w:val="003C0C12"/>
    <w:rsid w:val="003C168B"/>
    <w:rsid w:val="003C1712"/>
    <w:rsid w:val="003C3273"/>
    <w:rsid w:val="003C638A"/>
    <w:rsid w:val="003C6605"/>
    <w:rsid w:val="003D0225"/>
    <w:rsid w:val="003D0E61"/>
    <w:rsid w:val="003D2796"/>
    <w:rsid w:val="003D2970"/>
    <w:rsid w:val="003D2B42"/>
    <w:rsid w:val="003D541A"/>
    <w:rsid w:val="003D5767"/>
    <w:rsid w:val="003D5A0D"/>
    <w:rsid w:val="003D676D"/>
    <w:rsid w:val="003D7575"/>
    <w:rsid w:val="003D7951"/>
    <w:rsid w:val="003D7A15"/>
    <w:rsid w:val="003D7CBA"/>
    <w:rsid w:val="003E16B7"/>
    <w:rsid w:val="003E284B"/>
    <w:rsid w:val="003E2E58"/>
    <w:rsid w:val="003E353E"/>
    <w:rsid w:val="003E421C"/>
    <w:rsid w:val="003E4921"/>
    <w:rsid w:val="003E49BD"/>
    <w:rsid w:val="003E5072"/>
    <w:rsid w:val="003E6D3B"/>
    <w:rsid w:val="003F01E8"/>
    <w:rsid w:val="003F1BE8"/>
    <w:rsid w:val="003F2058"/>
    <w:rsid w:val="003F2380"/>
    <w:rsid w:val="003F33AD"/>
    <w:rsid w:val="003F43EB"/>
    <w:rsid w:val="003F629D"/>
    <w:rsid w:val="003F67E6"/>
    <w:rsid w:val="003F78ED"/>
    <w:rsid w:val="00401BD3"/>
    <w:rsid w:val="0040215E"/>
    <w:rsid w:val="00402755"/>
    <w:rsid w:val="00402D3A"/>
    <w:rsid w:val="00402FB3"/>
    <w:rsid w:val="00404478"/>
    <w:rsid w:val="00406233"/>
    <w:rsid w:val="004063BA"/>
    <w:rsid w:val="00406D34"/>
    <w:rsid w:val="004076D1"/>
    <w:rsid w:val="00407E44"/>
    <w:rsid w:val="004128A5"/>
    <w:rsid w:val="00412ABB"/>
    <w:rsid w:val="00413205"/>
    <w:rsid w:val="004166D4"/>
    <w:rsid w:val="00416C99"/>
    <w:rsid w:val="00416F6F"/>
    <w:rsid w:val="004208E1"/>
    <w:rsid w:val="0042242A"/>
    <w:rsid w:val="00423475"/>
    <w:rsid w:val="00425563"/>
    <w:rsid w:val="00425BC6"/>
    <w:rsid w:val="00427294"/>
    <w:rsid w:val="00430858"/>
    <w:rsid w:val="0043136A"/>
    <w:rsid w:val="004313E9"/>
    <w:rsid w:val="00432AEB"/>
    <w:rsid w:val="00432E08"/>
    <w:rsid w:val="00432E3D"/>
    <w:rsid w:val="00433C93"/>
    <w:rsid w:val="004341AA"/>
    <w:rsid w:val="00436671"/>
    <w:rsid w:val="00437A48"/>
    <w:rsid w:val="004409CD"/>
    <w:rsid w:val="00441F6B"/>
    <w:rsid w:val="004429AD"/>
    <w:rsid w:val="004442B4"/>
    <w:rsid w:val="004526BD"/>
    <w:rsid w:val="0045291B"/>
    <w:rsid w:val="00453467"/>
    <w:rsid w:val="00454C4E"/>
    <w:rsid w:val="00454E8C"/>
    <w:rsid w:val="00454F72"/>
    <w:rsid w:val="004553F1"/>
    <w:rsid w:val="004561F1"/>
    <w:rsid w:val="004575D3"/>
    <w:rsid w:val="00463BEC"/>
    <w:rsid w:val="004644A0"/>
    <w:rsid w:val="00464608"/>
    <w:rsid w:val="004646EA"/>
    <w:rsid w:val="0046482F"/>
    <w:rsid w:val="00466696"/>
    <w:rsid w:val="00467605"/>
    <w:rsid w:val="004703E4"/>
    <w:rsid w:val="00471FDC"/>
    <w:rsid w:val="0047293F"/>
    <w:rsid w:val="00472C22"/>
    <w:rsid w:val="00476557"/>
    <w:rsid w:val="00476D4C"/>
    <w:rsid w:val="00480B53"/>
    <w:rsid w:val="00481322"/>
    <w:rsid w:val="00481FE2"/>
    <w:rsid w:val="0048296C"/>
    <w:rsid w:val="00483032"/>
    <w:rsid w:val="0048435C"/>
    <w:rsid w:val="004858D2"/>
    <w:rsid w:val="004872F9"/>
    <w:rsid w:val="00491E8C"/>
    <w:rsid w:val="004920FD"/>
    <w:rsid w:val="00493929"/>
    <w:rsid w:val="0049475A"/>
    <w:rsid w:val="0049643A"/>
    <w:rsid w:val="00496B50"/>
    <w:rsid w:val="004976BF"/>
    <w:rsid w:val="0049774E"/>
    <w:rsid w:val="004A0258"/>
    <w:rsid w:val="004A1A3B"/>
    <w:rsid w:val="004A1DAD"/>
    <w:rsid w:val="004A221C"/>
    <w:rsid w:val="004A34AC"/>
    <w:rsid w:val="004A3F80"/>
    <w:rsid w:val="004A4D97"/>
    <w:rsid w:val="004A6B65"/>
    <w:rsid w:val="004B21A3"/>
    <w:rsid w:val="004B5572"/>
    <w:rsid w:val="004B6199"/>
    <w:rsid w:val="004B73E4"/>
    <w:rsid w:val="004C00BD"/>
    <w:rsid w:val="004C3E38"/>
    <w:rsid w:val="004C76D1"/>
    <w:rsid w:val="004D0C9B"/>
    <w:rsid w:val="004D2322"/>
    <w:rsid w:val="004D2D70"/>
    <w:rsid w:val="004D42B4"/>
    <w:rsid w:val="004D7401"/>
    <w:rsid w:val="004D7B30"/>
    <w:rsid w:val="004E004A"/>
    <w:rsid w:val="004E00E7"/>
    <w:rsid w:val="004E1080"/>
    <w:rsid w:val="004E22F7"/>
    <w:rsid w:val="004E434A"/>
    <w:rsid w:val="004E488B"/>
    <w:rsid w:val="004E5E91"/>
    <w:rsid w:val="004E6355"/>
    <w:rsid w:val="004F3A8B"/>
    <w:rsid w:val="004F409E"/>
    <w:rsid w:val="004F5A09"/>
    <w:rsid w:val="004F5F85"/>
    <w:rsid w:val="004F63AC"/>
    <w:rsid w:val="005008EC"/>
    <w:rsid w:val="00500ED2"/>
    <w:rsid w:val="005012F9"/>
    <w:rsid w:val="00501CC7"/>
    <w:rsid w:val="00505392"/>
    <w:rsid w:val="00505B2A"/>
    <w:rsid w:val="005069C3"/>
    <w:rsid w:val="00506FCD"/>
    <w:rsid w:val="0051057B"/>
    <w:rsid w:val="005113E8"/>
    <w:rsid w:val="0051210F"/>
    <w:rsid w:val="00512D2A"/>
    <w:rsid w:val="00514660"/>
    <w:rsid w:val="00514C38"/>
    <w:rsid w:val="00515FBB"/>
    <w:rsid w:val="0051692B"/>
    <w:rsid w:val="00516A3D"/>
    <w:rsid w:val="0051704B"/>
    <w:rsid w:val="00522268"/>
    <w:rsid w:val="00523FC2"/>
    <w:rsid w:val="00526B38"/>
    <w:rsid w:val="005347DF"/>
    <w:rsid w:val="0054027B"/>
    <w:rsid w:val="00542559"/>
    <w:rsid w:val="00543DFA"/>
    <w:rsid w:val="0054422A"/>
    <w:rsid w:val="005445E7"/>
    <w:rsid w:val="00544A38"/>
    <w:rsid w:val="00544E33"/>
    <w:rsid w:val="00547487"/>
    <w:rsid w:val="0055074C"/>
    <w:rsid w:val="00551A74"/>
    <w:rsid w:val="00554E1D"/>
    <w:rsid w:val="00555DC1"/>
    <w:rsid w:val="00556C5D"/>
    <w:rsid w:val="0056045C"/>
    <w:rsid w:val="00561421"/>
    <w:rsid w:val="005638E8"/>
    <w:rsid w:val="00564768"/>
    <w:rsid w:val="00564B68"/>
    <w:rsid w:val="00565384"/>
    <w:rsid w:val="00565A71"/>
    <w:rsid w:val="00566743"/>
    <w:rsid w:val="00567041"/>
    <w:rsid w:val="00567714"/>
    <w:rsid w:val="005711B6"/>
    <w:rsid w:val="00571C6C"/>
    <w:rsid w:val="00571C70"/>
    <w:rsid w:val="00572518"/>
    <w:rsid w:val="005729A1"/>
    <w:rsid w:val="0057562A"/>
    <w:rsid w:val="00575AC6"/>
    <w:rsid w:val="00577BDE"/>
    <w:rsid w:val="005807D6"/>
    <w:rsid w:val="00583024"/>
    <w:rsid w:val="005835CE"/>
    <w:rsid w:val="00583C95"/>
    <w:rsid w:val="0058683D"/>
    <w:rsid w:val="0058693F"/>
    <w:rsid w:val="00586C0A"/>
    <w:rsid w:val="00586E1A"/>
    <w:rsid w:val="0058726C"/>
    <w:rsid w:val="00587462"/>
    <w:rsid w:val="00587EB5"/>
    <w:rsid w:val="005916CA"/>
    <w:rsid w:val="0059222C"/>
    <w:rsid w:val="00593B8B"/>
    <w:rsid w:val="00595C79"/>
    <w:rsid w:val="00595CA5"/>
    <w:rsid w:val="00596253"/>
    <w:rsid w:val="00596C92"/>
    <w:rsid w:val="00597530"/>
    <w:rsid w:val="005A00A9"/>
    <w:rsid w:val="005A043A"/>
    <w:rsid w:val="005A1A0E"/>
    <w:rsid w:val="005A2F78"/>
    <w:rsid w:val="005A4527"/>
    <w:rsid w:val="005A593B"/>
    <w:rsid w:val="005A6824"/>
    <w:rsid w:val="005A788C"/>
    <w:rsid w:val="005B0D57"/>
    <w:rsid w:val="005B3A58"/>
    <w:rsid w:val="005B5A62"/>
    <w:rsid w:val="005B61ED"/>
    <w:rsid w:val="005B660B"/>
    <w:rsid w:val="005B74CB"/>
    <w:rsid w:val="005B77D4"/>
    <w:rsid w:val="005C002A"/>
    <w:rsid w:val="005C3F1B"/>
    <w:rsid w:val="005C4C6E"/>
    <w:rsid w:val="005D16D9"/>
    <w:rsid w:val="005D1DA6"/>
    <w:rsid w:val="005D3091"/>
    <w:rsid w:val="005D3B6E"/>
    <w:rsid w:val="005D4539"/>
    <w:rsid w:val="005D55E0"/>
    <w:rsid w:val="005D5609"/>
    <w:rsid w:val="005D66B2"/>
    <w:rsid w:val="005E2D1D"/>
    <w:rsid w:val="005E2E49"/>
    <w:rsid w:val="005E4894"/>
    <w:rsid w:val="005E599B"/>
    <w:rsid w:val="005E5D56"/>
    <w:rsid w:val="005E69E7"/>
    <w:rsid w:val="005E77FA"/>
    <w:rsid w:val="005E7CD2"/>
    <w:rsid w:val="005F3033"/>
    <w:rsid w:val="005F4E6A"/>
    <w:rsid w:val="005F633D"/>
    <w:rsid w:val="005F6896"/>
    <w:rsid w:val="005F7A33"/>
    <w:rsid w:val="005F7CDF"/>
    <w:rsid w:val="0060175A"/>
    <w:rsid w:val="0060176A"/>
    <w:rsid w:val="0060299B"/>
    <w:rsid w:val="00603B7B"/>
    <w:rsid w:val="00604DDE"/>
    <w:rsid w:val="0060560F"/>
    <w:rsid w:val="00607DD9"/>
    <w:rsid w:val="00610343"/>
    <w:rsid w:val="00612A40"/>
    <w:rsid w:val="0061386B"/>
    <w:rsid w:val="0061390E"/>
    <w:rsid w:val="006139B2"/>
    <w:rsid w:val="00613E61"/>
    <w:rsid w:val="00613F8F"/>
    <w:rsid w:val="00614096"/>
    <w:rsid w:val="00617015"/>
    <w:rsid w:val="00620B03"/>
    <w:rsid w:val="00621798"/>
    <w:rsid w:val="00621F72"/>
    <w:rsid w:val="00622791"/>
    <w:rsid w:val="00625490"/>
    <w:rsid w:val="00625F8F"/>
    <w:rsid w:val="006260BA"/>
    <w:rsid w:val="006263F9"/>
    <w:rsid w:val="006268C3"/>
    <w:rsid w:val="006271D7"/>
    <w:rsid w:val="00632D45"/>
    <w:rsid w:val="00634E77"/>
    <w:rsid w:val="00640EF0"/>
    <w:rsid w:val="00641E9F"/>
    <w:rsid w:val="00643197"/>
    <w:rsid w:val="00643E44"/>
    <w:rsid w:val="00645734"/>
    <w:rsid w:val="0064628B"/>
    <w:rsid w:val="00647AFE"/>
    <w:rsid w:val="00647C03"/>
    <w:rsid w:val="00647F1E"/>
    <w:rsid w:val="006507A2"/>
    <w:rsid w:val="00650F2A"/>
    <w:rsid w:val="00654E1A"/>
    <w:rsid w:val="00655914"/>
    <w:rsid w:val="00655E52"/>
    <w:rsid w:val="006571F6"/>
    <w:rsid w:val="006575E5"/>
    <w:rsid w:val="00657731"/>
    <w:rsid w:val="00657E5F"/>
    <w:rsid w:val="006661A7"/>
    <w:rsid w:val="00666CF8"/>
    <w:rsid w:val="006676AF"/>
    <w:rsid w:val="00667FC7"/>
    <w:rsid w:val="006711AA"/>
    <w:rsid w:val="00672A56"/>
    <w:rsid w:val="006735DC"/>
    <w:rsid w:val="00675004"/>
    <w:rsid w:val="0067604E"/>
    <w:rsid w:val="00677763"/>
    <w:rsid w:val="00677A54"/>
    <w:rsid w:val="00682DC6"/>
    <w:rsid w:val="0068337B"/>
    <w:rsid w:val="0068490C"/>
    <w:rsid w:val="0068769A"/>
    <w:rsid w:val="00687DDC"/>
    <w:rsid w:val="00691260"/>
    <w:rsid w:val="00691541"/>
    <w:rsid w:val="00691C43"/>
    <w:rsid w:val="006935BD"/>
    <w:rsid w:val="006959CB"/>
    <w:rsid w:val="00695E3D"/>
    <w:rsid w:val="006964C7"/>
    <w:rsid w:val="0069734B"/>
    <w:rsid w:val="006A0F58"/>
    <w:rsid w:val="006A32BD"/>
    <w:rsid w:val="006A419C"/>
    <w:rsid w:val="006A4A87"/>
    <w:rsid w:val="006A4AC3"/>
    <w:rsid w:val="006A4D80"/>
    <w:rsid w:val="006A5C19"/>
    <w:rsid w:val="006A663E"/>
    <w:rsid w:val="006A6CE2"/>
    <w:rsid w:val="006A74F5"/>
    <w:rsid w:val="006A7858"/>
    <w:rsid w:val="006B067D"/>
    <w:rsid w:val="006B1FB8"/>
    <w:rsid w:val="006B3090"/>
    <w:rsid w:val="006B4AC3"/>
    <w:rsid w:val="006B6098"/>
    <w:rsid w:val="006B7266"/>
    <w:rsid w:val="006C354D"/>
    <w:rsid w:val="006C35D8"/>
    <w:rsid w:val="006C4FB8"/>
    <w:rsid w:val="006C5AA1"/>
    <w:rsid w:val="006C6B04"/>
    <w:rsid w:val="006C7368"/>
    <w:rsid w:val="006D0426"/>
    <w:rsid w:val="006D0A0B"/>
    <w:rsid w:val="006D1201"/>
    <w:rsid w:val="006D1B24"/>
    <w:rsid w:val="006D3247"/>
    <w:rsid w:val="006D6B2C"/>
    <w:rsid w:val="006D7627"/>
    <w:rsid w:val="006E29B0"/>
    <w:rsid w:val="006E333F"/>
    <w:rsid w:val="006E3414"/>
    <w:rsid w:val="006E5562"/>
    <w:rsid w:val="006E6380"/>
    <w:rsid w:val="006E679F"/>
    <w:rsid w:val="006E6A29"/>
    <w:rsid w:val="006E721D"/>
    <w:rsid w:val="006E7BD3"/>
    <w:rsid w:val="006F0ABC"/>
    <w:rsid w:val="006F216D"/>
    <w:rsid w:val="006F2A9C"/>
    <w:rsid w:val="006F4270"/>
    <w:rsid w:val="006F5196"/>
    <w:rsid w:val="006F6912"/>
    <w:rsid w:val="007011EB"/>
    <w:rsid w:val="007018E3"/>
    <w:rsid w:val="00702C76"/>
    <w:rsid w:val="0070497E"/>
    <w:rsid w:val="007059DC"/>
    <w:rsid w:val="00705FC6"/>
    <w:rsid w:val="00710106"/>
    <w:rsid w:val="0071116C"/>
    <w:rsid w:val="00712D5B"/>
    <w:rsid w:val="00712DED"/>
    <w:rsid w:val="00713D01"/>
    <w:rsid w:val="00714C52"/>
    <w:rsid w:val="00714E49"/>
    <w:rsid w:val="00716230"/>
    <w:rsid w:val="00716C49"/>
    <w:rsid w:val="00716CF6"/>
    <w:rsid w:val="00717074"/>
    <w:rsid w:val="00717BA7"/>
    <w:rsid w:val="00717EEE"/>
    <w:rsid w:val="00720BD0"/>
    <w:rsid w:val="00720FD8"/>
    <w:rsid w:val="0072167D"/>
    <w:rsid w:val="00725038"/>
    <w:rsid w:val="007262FA"/>
    <w:rsid w:val="0072695C"/>
    <w:rsid w:val="00727873"/>
    <w:rsid w:val="00727B7E"/>
    <w:rsid w:val="007303FC"/>
    <w:rsid w:val="00732865"/>
    <w:rsid w:val="007332CC"/>
    <w:rsid w:val="00737F56"/>
    <w:rsid w:val="00740135"/>
    <w:rsid w:val="0074070B"/>
    <w:rsid w:val="0074098F"/>
    <w:rsid w:val="0074143E"/>
    <w:rsid w:val="0074449B"/>
    <w:rsid w:val="0075008C"/>
    <w:rsid w:val="007511A4"/>
    <w:rsid w:val="007511C0"/>
    <w:rsid w:val="0075366A"/>
    <w:rsid w:val="00753A49"/>
    <w:rsid w:val="00755612"/>
    <w:rsid w:val="007565DE"/>
    <w:rsid w:val="007566EA"/>
    <w:rsid w:val="007569F0"/>
    <w:rsid w:val="00757A62"/>
    <w:rsid w:val="0076131B"/>
    <w:rsid w:val="007613DE"/>
    <w:rsid w:val="007616B8"/>
    <w:rsid w:val="00761A27"/>
    <w:rsid w:val="00764486"/>
    <w:rsid w:val="00767CC6"/>
    <w:rsid w:val="00771810"/>
    <w:rsid w:val="00773231"/>
    <w:rsid w:val="007742F8"/>
    <w:rsid w:val="007749F3"/>
    <w:rsid w:val="00774F0C"/>
    <w:rsid w:val="00776D79"/>
    <w:rsid w:val="00777D50"/>
    <w:rsid w:val="00780B4C"/>
    <w:rsid w:val="007811DE"/>
    <w:rsid w:val="00782404"/>
    <w:rsid w:val="007839AD"/>
    <w:rsid w:val="0078411D"/>
    <w:rsid w:val="00784248"/>
    <w:rsid w:val="00785945"/>
    <w:rsid w:val="00786174"/>
    <w:rsid w:val="007867B5"/>
    <w:rsid w:val="00787D4A"/>
    <w:rsid w:val="00790B88"/>
    <w:rsid w:val="00790DB3"/>
    <w:rsid w:val="00790F8E"/>
    <w:rsid w:val="0079149E"/>
    <w:rsid w:val="007914FD"/>
    <w:rsid w:val="0079412A"/>
    <w:rsid w:val="0079779F"/>
    <w:rsid w:val="007A0DBF"/>
    <w:rsid w:val="007A1EDD"/>
    <w:rsid w:val="007A27C8"/>
    <w:rsid w:val="007A2A80"/>
    <w:rsid w:val="007A6ECE"/>
    <w:rsid w:val="007B018F"/>
    <w:rsid w:val="007B02EC"/>
    <w:rsid w:val="007B21F8"/>
    <w:rsid w:val="007B6E95"/>
    <w:rsid w:val="007C0596"/>
    <w:rsid w:val="007C3BFF"/>
    <w:rsid w:val="007C49AB"/>
    <w:rsid w:val="007C54BF"/>
    <w:rsid w:val="007C6241"/>
    <w:rsid w:val="007C6838"/>
    <w:rsid w:val="007D0C25"/>
    <w:rsid w:val="007D1733"/>
    <w:rsid w:val="007D30CC"/>
    <w:rsid w:val="007D7275"/>
    <w:rsid w:val="007D781B"/>
    <w:rsid w:val="007E1B20"/>
    <w:rsid w:val="007E2E62"/>
    <w:rsid w:val="007E3F83"/>
    <w:rsid w:val="007E507D"/>
    <w:rsid w:val="007E73F6"/>
    <w:rsid w:val="007E76C6"/>
    <w:rsid w:val="007F07BA"/>
    <w:rsid w:val="007F1C5D"/>
    <w:rsid w:val="007F211A"/>
    <w:rsid w:val="007F645D"/>
    <w:rsid w:val="007F7CB9"/>
    <w:rsid w:val="00800EB1"/>
    <w:rsid w:val="00801896"/>
    <w:rsid w:val="0080215C"/>
    <w:rsid w:val="0080256C"/>
    <w:rsid w:val="00802D45"/>
    <w:rsid w:val="00803860"/>
    <w:rsid w:val="008038A7"/>
    <w:rsid w:val="00803B44"/>
    <w:rsid w:val="00806C52"/>
    <w:rsid w:val="00806FB2"/>
    <w:rsid w:val="00811F5E"/>
    <w:rsid w:val="00812C1C"/>
    <w:rsid w:val="00814761"/>
    <w:rsid w:val="00815905"/>
    <w:rsid w:val="00816A88"/>
    <w:rsid w:val="00820418"/>
    <w:rsid w:val="0082141D"/>
    <w:rsid w:val="00823050"/>
    <w:rsid w:val="008239EF"/>
    <w:rsid w:val="00825F00"/>
    <w:rsid w:val="0082606B"/>
    <w:rsid w:val="008265FE"/>
    <w:rsid w:val="00826635"/>
    <w:rsid w:val="00827794"/>
    <w:rsid w:val="00827AE2"/>
    <w:rsid w:val="00827E42"/>
    <w:rsid w:val="0083172E"/>
    <w:rsid w:val="00833861"/>
    <w:rsid w:val="0083441E"/>
    <w:rsid w:val="00834BC7"/>
    <w:rsid w:val="0084234D"/>
    <w:rsid w:val="00847353"/>
    <w:rsid w:val="0084762E"/>
    <w:rsid w:val="0084794D"/>
    <w:rsid w:val="0085409E"/>
    <w:rsid w:val="008545DB"/>
    <w:rsid w:val="00854942"/>
    <w:rsid w:val="00860582"/>
    <w:rsid w:val="0086171E"/>
    <w:rsid w:val="00861798"/>
    <w:rsid w:val="00862167"/>
    <w:rsid w:val="00862F0A"/>
    <w:rsid w:val="008632F4"/>
    <w:rsid w:val="00863636"/>
    <w:rsid w:val="008642C5"/>
    <w:rsid w:val="00866850"/>
    <w:rsid w:val="00870A69"/>
    <w:rsid w:val="00874558"/>
    <w:rsid w:val="00874C5C"/>
    <w:rsid w:val="008755F7"/>
    <w:rsid w:val="008767B4"/>
    <w:rsid w:val="00877364"/>
    <w:rsid w:val="008800A5"/>
    <w:rsid w:val="00883FD1"/>
    <w:rsid w:val="00884E73"/>
    <w:rsid w:val="0088554D"/>
    <w:rsid w:val="00886972"/>
    <w:rsid w:val="00887DB1"/>
    <w:rsid w:val="0089008A"/>
    <w:rsid w:val="008910C4"/>
    <w:rsid w:val="008937A5"/>
    <w:rsid w:val="008956DB"/>
    <w:rsid w:val="00897594"/>
    <w:rsid w:val="008A160E"/>
    <w:rsid w:val="008A1F0E"/>
    <w:rsid w:val="008A4581"/>
    <w:rsid w:val="008A5457"/>
    <w:rsid w:val="008A5942"/>
    <w:rsid w:val="008A77EA"/>
    <w:rsid w:val="008A7AC9"/>
    <w:rsid w:val="008A7E99"/>
    <w:rsid w:val="008B14D7"/>
    <w:rsid w:val="008B39A3"/>
    <w:rsid w:val="008B529A"/>
    <w:rsid w:val="008B53A6"/>
    <w:rsid w:val="008B614E"/>
    <w:rsid w:val="008B6D74"/>
    <w:rsid w:val="008B7729"/>
    <w:rsid w:val="008C2C55"/>
    <w:rsid w:val="008C39FF"/>
    <w:rsid w:val="008C3CCF"/>
    <w:rsid w:val="008C50F8"/>
    <w:rsid w:val="008C63FF"/>
    <w:rsid w:val="008C6BC7"/>
    <w:rsid w:val="008C6EFC"/>
    <w:rsid w:val="008C7E84"/>
    <w:rsid w:val="008D1ADC"/>
    <w:rsid w:val="008D2309"/>
    <w:rsid w:val="008D27D6"/>
    <w:rsid w:val="008D4ACA"/>
    <w:rsid w:val="008D5F26"/>
    <w:rsid w:val="008D6202"/>
    <w:rsid w:val="008D6D9C"/>
    <w:rsid w:val="008D72B5"/>
    <w:rsid w:val="008E139D"/>
    <w:rsid w:val="008E23C2"/>
    <w:rsid w:val="008E269E"/>
    <w:rsid w:val="008E3881"/>
    <w:rsid w:val="008E58E3"/>
    <w:rsid w:val="008F0514"/>
    <w:rsid w:val="008F06BD"/>
    <w:rsid w:val="008F1901"/>
    <w:rsid w:val="008F2240"/>
    <w:rsid w:val="008F341F"/>
    <w:rsid w:val="008F373E"/>
    <w:rsid w:val="008F3793"/>
    <w:rsid w:val="008F3C6F"/>
    <w:rsid w:val="008F72B1"/>
    <w:rsid w:val="009003F7"/>
    <w:rsid w:val="009019DA"/>
    <w:rsid w:val="009024A0"/>
    <w:rsid w:val="0090293C"/>
    <w:rsid w:val="009042AF"/>
    <w:rsid w:val="00905944"/>
    <w:rsid w:val="00906D6B"/>
    <w:rsid w:val="00906E44"/>
    <w:rsid w:val="00911980"/>
    <w:rsid w:val="00913CCD"/>
    <w:rsid w:val="00914680"/>
    <w:rsid w:val="00916582"/>
    <w:rsid w:val="009208C2"/>
    <w:rsid w:val="00920C4E"/>
    <w:rsid w:val="009239D4"/>
    <w:rsid w:val="009239DD"/>
    <w:rsid w:val="00926035"/>
    <w:rsid w:val="00933411"/>
    <w:rsid w:val="00933814"/>
    <w:rsid w:val="0093416A"/>
    <w:rsid w:val="00935EA8"/>
    <w:rsid w:val="00940F9F"/>
    <w:rsid w:val="00942CFE"/>
    <w:rsid w:val="0094301C"/>
    <w:rsid w:val="00943FE5"/>
    <w:rsid w:val="00947CD2"/>
    <w:rsid w:val="00947D30"/>
    <w:rsid w:val="00950A03"/>
    <w:rsid w:val="00950B29"/>
    <w:rsid w:val="00952289"/>
    <w:rsid w:val="00952D0C"/>
    <w:rsid w:val="0095379F"/>
    <w:rsid w:val="009538E4"/>
    <w:rsid w:val="00954477"/>
    <w:rsid w:val="009546D0"/>
    <w:rsid w:val="00955E00"/>
    <w:rsid w:val="00957A91"/>
    <w:rsid w:val="00957ED9"/>
    <w:rsid w:val="00960564"/>
    <w:rsid w:val="0096413D"/>
    <w:rsid w:val="009642C3"/>
    <w:rsid w:val="00964E33"/>
    <w:rsid w:val="0096571F"/>
    <w:rsid w:val="009659B8"/>
    <w:rsid w:val="00965F6F"/>
    <w:rsid w:val="0096643D"/>
    <w:rsid w:val="009670D3"/>
    <w:rsid w:val="00967E86"/>
    <w:rsid w:val="0097139E"/>
    <w:rsid w:val="009716F0"/>
    <w:rsid w:val="0097202B"/>
    <w:rsid w:val="00972460"/>
    <w:rsid w:val="009734B1"/>
    <w:rsid w:val="009735A0"/>
    <w:rsid w:val="00973B98"/>
    <w:rsid w:val="0097472B"/>
    <w:rsid w:val="00974FFF"/>
    <w:rsid w:val="00977B97"/>
    <w:rsid w:val="00980870"/>
    <w:rsid w:val="009811D4"/>
    <w:rsid w:val="00982412"/>
    <w:rsid w:val="00982600"/>
    <w:rsid w:val="00987767"/>
    <w:rsid w:val="009919E0"/>
    <w:rsid w:val="00991E9E"/>
    <w:rsid w:val="0099498B"/>
    <w:rsid w:val="009A2FA2"/>
    <w:rsid w:val="009A3099"/>
    <w:rsid w:val="009A3C32"/>
    <w:rsid w:val="009A3DE7"/>
    <w:rsid w:val="009A4530"/>
    <w:rsid w:val="009A6DF7"/>
    <w:rsid w:val="009A6EDA"/>
    <w:rsid w:val="009A7A9F"/>
    <w:rsid w:val="009A7FC1"/>
    <w:rsid w:val="009B42E9"/>
    <w:rsid w:val="009B5314"/>
    <w:rsid w:val="009B6C18"/>
    <w:rsid w:val="009C07D3"/>
    <w:rsid w:val="009C09C0"/>
    <w:rsid w:val="009C1158"/>
    <w:rsid w:val="009C1A52"/>
    <w:rsid w:val="009C1FA4"/>
    <w:rsid w:val="009C3A07"/>
    <w:rsid w:val="009D02F5"/>
    <w:rsid w:val="009D3BCA"/>
    <w:rsid w:val="009D3DE3"/>
    <w:rsid w:val="009D5CAB"/>
    <w:rsid w:val="009D61E0"/>
    <w:rsid w:val="009D68F9"/>
    <w:rsid w:val="009E1365"/>
    <w:rsid w:val="009E33E2"/>
    <w:rsid w:val="009E50FB"/>
    <w:rsid w:val="009F0D48"/>
    <w:rsid w:val="009F1056"/>
    <w:rsid w:val="009F12EA"/>
    <w:rsid w:val="009F1765"/>
    <w:rsid w:val="009F2B98"/>
    <w:rsid w:val="009F3E3A"/>
    <w:rsid w:val="009F4286"/>
    <w:rsid w:val="009F4BAD"/>
    <w:rsid w:val="009F704D"/>
    <w:rsid w:val="00A0174D"/>
    <w:rsid w:val="00A018D0"/>
    <w:rsid w:val="00A024EA"/>
    <w:rsid w:val="00A03599"/>
    <w:rsid w:val="00A03772"/>
    <w:rsid w:val="00A03851"/>
    <w:rsid w:val="00A0503D"/>
    <w:rsid w:val="00A05379"/>
    <w:rsid w:val="00A0575B"/>
    <w:rsid w:val="00A05905"/>
    <w:rsid w:val="00A05E78"/>
    <w:rsid w:val="00A06930"/>
    <w:rsid w:val="00A06C65"/>
    <w:rsid w:val="00A11652"/>
    <w:rsid w:val="00A13AD0"/>
    <w:rsid w:val="00A13B01"/>
    <w:rsid w:val="00A1455D"/>
    <w:rsid w:val="00A159C6"/>
    <w:rsid w:val="00A1684F"/>
    <w:rsid w:val="00A17159"/>
    <w:rsid w:val="00A17527"/>
    <w:rsid w:val="00A20D98"/>
    <w:rsid w:val="00A220D0"/>
    <w:rsid w:val="00A24A5D"/>
    <w:rsid w:val="00A268A3"/>
    <w:rsid w:val="00A268A9"/>
    <w:rsid w:val="00A31336"/>
    <w:rsid w:val="00A35A6B"/>
    <w:rsid w:val="00A35DF4"/>
    <w:rsid w:val="00A40635"/>
    <w:rsid w:val="00A418C5"/>
    <w:rsid w:val="00A423AA"/>
    <w:rsid w:val="00A4247F"/>
    <w:rsid w:val="00A45596"/>
    <w:rsid w:val="00A455EC"/>
    <w:rsid w:val="00A4615F"/>
    <w:rsid w:val="00A461F6"/>
    <w:rsid w:val="00A4783F"/>
    <w:rsid w:val="00A500D4"/>
    <w:rsid w:val="00A51047"/>
    <w:rsid w:val="00A5109F"/>
    <w:rsid w:val="00A512DA"/>
    <w:rsid w:val="00A51521"/>
    <w:rsid w:val="00A536E7"/>
    <w:rsid w:val="00A53984"/>
    <w:rsid w:val="00A5430B"/>
    <w:rsid w:val="00A5536B"/>
    <w:rsid w:val="00A57DBC"/>
    <w:rsid w:val="00A60C1F"/>
    <w:rsid w:val="00A64E05"/>
    <w:rsid w:val="00A65989"/>
    <w:rsid w:val="00A725F7"/>
    <w:rsid w:val="00A735A5"/>
    <w:rsid w:val="00A73DFE"/>
    <w:rsid w:val="00A75648"/>
    <w:rsid w:val="00A75BDB"/>
    <w:rsid w:val="00A75E40"/>
    <w:rsid w:val="00A7720C"/>
    <w:rsid w:val="00A77C61"/>
    <w:rsid w:val="00A80517"/>
    <w:rsid w:val="00A8519D"/>
    <w:rsid w:val="00A86088"/>
    <w:rsid w:val="00A865C7"/>
    <w:rsid w:val="00A87722"/>
    <w:rsid w:val="00A87D3B"/>
    <w:rsid w:val="00A9241D"/>
    <w:rsid w:val="00A940DA"/>
    <w:rsid w:val="00A94D1D"/>
    <w:rsid w:val="00A95A7B"/>
    <w:rsid w:val="00A97A60"/>
    <w:rsid w:val="00AA0825"/>
    <w:rsid w:val="00AA3B1E"/>
    <w:rsid w:val="00AA4BBB"/>
    <w:rsid w:val="00AA5D0E"/>
    <w:rsid w:val="00AB0025"/>
    <w:rsid w:val="00AB057B"/>
    <w:rsid w:val="00AB0FF3"/>
    <w:rsid w:val="00AB1061"/>
    <w:rsid w:val="00AB1445"/>
    <w:rsid w:val="00AB5191"/>
    <w:rsid w:val="00AB5440"/>
    <w:rsid w:val="00AB7304"/>
    <w:rsid w:val="00AB7E09"/>
    <w:rsid w:val="00AC4C3E"/>
    <w:rsid w:val="00AC5403"/>
    <w:rsid w:val="00AC7F9F"/>
    <w:rsid w:val="00AD16EF"/>
    <w:rsid w:val="00AD25B0"/>
    <w:rsid w:val="00AD3A80"/>
    <w:rsid w:val="00AD3EE8"/>
    <w:rsid w:val="00AD7404"/>
    <w:rsid w:val="00AD7498"/>
    <w:rsid w:val="00AE0577"/>
    <w:rsid w:val="00AE2C48"/>
    <w:rsid w:val="00AE34EB"/>
    <w:rsid w:val="00AE4740"/>
    <w:rsid w:val="00AE51E8"/>
    <w:rsid w:val="00AE7AA6"/>
    <w:rsid w:val="00AF0C7B"/>
    <w:rsid w:val="00AF1F45"/>
    <w:rsid w:val="00AF2B52"/>
    <w:rsid w:val="00AF2CEB"/>
    <w:rsid w:val="00AF4EC7"/>
    <w:rsid w:val="00B009A8"/>
    <w:rsid w:val="00B00B8B"/>
    <w:rsid w:val="00B01AC2"/>
    <w:rsid w:val="00B01BE4"/>
    <w:rsid w:val="00B0260C"/>
    <w:rsid w:val="00B041AA"/>
    <w:rsid w:val="00B05B0E"/>
    <w:rsid w:val="00B11455"/>
    <w:rsid w:val="00B12C15"/>
    <w:rsid w:val="00B13656"/>
    <w:rsid w:val="00B155D6"/>
    <w:rsid w:val="00B167D4"/>
    <w:rsid w:val="00B20794"/>
    <w:rsid w:val="00B20A22"/>
    <w:rsid w:val="00B219F6"/>
    <w:rsid w:val="00B25DFF"/>
    <w:rsid w:val="00B265A2"/>
    <w:rsid w:val="00B266E5"/>
    <w:rsid w:val="00B26AF3"/>
    <w:rsid w:val="00B270DB"/>
    <w:rsid w:val="00B27528"/>
    <w:rsid w:val="00B30B16"/>
    <w:rsid w:val="00B32724"/>
    <w:rsid w:val="00B327E0"/>
    <w:rsid w:val="00B37303"/>
    <w:rsid w:val="00B378D2"/>
    <w:rsid w:val="00B402D6"/>
    <w:rsid w:val="00B403FA"/>
    <w:rsid w:val="00B4099C"/>
    <w:rsid w:val="00B40BD7"/>
    <w:rsid w:val="00B410F5"/>
    <w:rsid w:val="00B42391"/>
    <w:rsid w:val="00B42E10"/>
    <w:rsid w:val="00B4353E"/>
    <w:rsid w:val="00B462B0"/>
    <w:rsid w:val="00B46DA1"/>
    <w:rsid w:val="00B47D9B"/>
    <w:rsid w:val="00B47F71"/>
    <w:rsid w:val="00B51C36"/>
    <w:rsid w:val="00B53918"/>
    <w:rsid w:val="00B55535"/>
    <w:rsid w:val="00B56446"/>
    <w:rsid w:val="00B56950"/>
    <w:rsid w:val="00B5768B"/>
    <w:rsid w:val="00B57A2F"/>
    <w:rsid w:val="00B57F3C"/>
    <w:rsid w:val="00B60A32"/>
    <w:rsid w:val="00B62E4B"/>
    <w:rsid w:val="00B63ED0"/>
    <w:rsid w:val="00B64E53"/>
    <w:rsid w:val="00B652B6"/>
    <w:rsid w:val="00B71139"/>
    <w:rsid w:val="00B71C96"/>
    <w:rsid w:val="00B80987"/>
    <w:rsid w:val="00B80A3D"/>
    <w:rsid w:val="00B8158C"/>
    <w:rsid w:val="00B8227E"/>
    <w:rsid w:val="00B83C82"/>
    <w:rsid w:val="00B83CB4"/>
    <w:rsid w:val="00B85E29"/>
    <w:rsid w:val="00B85F60"/>
    <w:rsid w:val="00B875F6"/>
    <w:rsid w:val="00B90034"/>
    <w:rsid w:val="00B900C0"/>
    <w:rsid w:val="00B90D57"/>
    <w:rsid w:val="00B9228A"/>
    <w:rsid w:val="00B941F5"/>
    <w:rsid w:val="00B94DBD"/>
    <w:rsid w:val="00B96CDC"/>
    <w:rsid w:val="00B96DE1"/>
    <w:rsid w:val="00BA1F8B"/>
    <w:rsid w:val="00BA2505"/>
    <w:rsid w:val="00BA39E5"/>
    <w:rsid w:val="00BA49DA"/>
    <w:rsid w:val="00BA4D5D"/>
    <w:rsid w:val="00BA6DAC"/>
    <w:rsid w:val="00BB29A0"/>
    <w:rsid w:val="00BB4449"/>
    <w:rsid w:val="00BB4BD5"/>
    <w:rsid w:val="00BC0795"/>
    <w:rsid w:val="00BC0A66"/>
    <w:rsid w:val="00BC0EF4"/>
    <w:rsid w:val="00BC1700"/>
    <w:rsid w:val="00BC1D49"/>
    <w:rsid w:val="00BC221B"/>
    <w:rsid w:val="00BC2805"/>
    <w:rsid w:val="00BC2C94"/>
    <w:rsid w:val="00BC3674"/>
    <w:rsid w:val="00BC3D5C"/>
    <w:rsid w:val="00BC4ABE"/>
    <w:rsid w:val="00BC4BD3"/>
    <w:rsid w:val="00BC5056"/>
    <w:rsid w:val="00BC64FB"/>
    <w:rsid w:val="00BC6B3A"/>
    <w:rsid w:val="00BC778D"/>
    <w:rsid w:val="00BC77BD"/>
    <w:rsid w:val="00BC7E1D"/>
    <w:rsid w:val="00BD1161"/>
    <w:rsid w:val="00BD1555"/>
    <w:rsid w:val="00BD5829"/>
    <w:rsid w:val="00BD5E65"/>
    <w:rsid w:val="00BE110B"/>
    <w:rsid w:val="00BE1E92"/>
    <w:rsid w:val="00BE3BBA"/>
    <w:rsid w:val="00BE45DD"/>
    <w:rsid w:val="00BE5C1A"/>
    <w:rsid w:val="00BE65A4"/>
    <w:rsid w:val="00BE71C0"/>
    <w:rsid w:val="00BF013A"/>
    <w:rsid w:val="00BF0A4F"/>
    <w:rsid w:val="00BF0F39"/>
    <w:rsid w:val="00BF1381"/>
    <w:rsid w:val="00BF5BE2"/>
    <w:rsid w:val="00C0073D"/>
    <w:rsid w:val="00C00D87"/>
    <w:rsid w:val="00C01F7A"/>
    <w:rsid w:val="00C01F7E"/>
    <w:rsid w:val="00C02E69"/>
    <w:rsid w:val="00C03F98"/>
    <w:rsid w:val="00C05EEA"/>
    <w:rsid w:val="00C0600C"/>
    <w:rsid w:val="00C06D15"/>
    <w:rsid w:val="00C11A1A"/>
    <w:rsid w:val="00C1528E"/>
    <w:rsid w:val="00C17004"/>
    <w:rsid w:val="00C17F68"/>
    <w:rsid w:val="00C20E17"/>
    <w:rsid w:val="00C21340"/>
    <w:rsid w:val="00C21931"/>
    <w:rsid w:val="00C241A4"/>
    <w:rsid w:val="00C26FB7"/>
    <w:rsid w:val="00C304F3"/>
    <w:rsid w:val="00C30B9A"/>
    <w:rsid w:val="00C32560"/>
    <w:rsid w:val="00C329EB"/>
    <w:rsid w:val="00C33D6A"/>
    <w:rsid w:val="00C33EA1"/>
    <w:rsid w:val="00C34B2A"/>
    <w:rsid w:val="00C35D76"/>
    <w:rsid w:val="00C42292"/>
    <w:rsid w:val="00C42947"/>
    <w:rsid w:val="00C42D39"/>
    <w:rsid w:val="00C444C5"/>
    <w:rsid w:val="00C44ACA"/>
    <w:rsid w:val="00C44D90"/>
    <w:rsid w:val="00C45F31"/>
    <w:rsid w:val="00C47014"/>
    <w:rsid w:val="00C47648"/>
    <w:rsid w:val="00C5166B"/>
    <w:rsid w:val="00C52CCC"/>
    <w:rsid w:val="00C53226"/>
    <w:rsid w:val="00C56715"/>
    <w:rsid w:val="00C56974"/>
    <w:rsid w:val="00C56B52"/>
    <w:rsid w:val="00C5729F"/>
    <w:rsid w:val="00C57FD9"/>
    <w:rsid w:val="00C60074"/>
    <w:rsid w:val="00C61295"/>
    <w:rsid w:val="00C62512"/>
    <w:rsid w:val="00C62947"/>
    <w:rsid w:val="00C62CC9"/>
    <w:rsid w:val="00C6311D"/>
    <w:rsid w:val="00C64394"/>
    <w:rsid w:val="00C64B05"/>
    <w:rsid w:val="00C6532E"/>
    <w:rsid w:val="00C6572B"/>
    <w:rsid w:val="00C67CD8"/>
    <w:rsid w:val="00C7173E"/>
    <w:rsid w:val="00C7345D"/>
    <w:rsid w:val="00C74206"/>
    <w:rsid w:val="00C75B67"/>
    <w:rsid w:val="00C8012D"/>
    <w:rsid w:val="00C80A82"/>
    <w:rsid w:val="00C8124B"/>
    <w:rsid w:val="00C81575"/>
    <w:rsid w:val="00C87FBF"/>
    <w:rsid w:val="00C901B0"/>
    <w:rsid w:val="00C9045A"/>
    <w:rsid w:val="00C92AC3"/>
    <w:rsid w:val="00C94FB4"/>
    <w:rsid w:val="00C954DB"/>
    <w:rsid w:val="00C957DD"/>
    <w:rsid w:val="00C975C6"/>
    <w:rsid w:val="00CA03FE"/>
    <w:rsid w:val="00CA1BE6"/>
    <w:rsid w:val="00CA2647"/>
    <w:rsid w:val="00CA2712"/>
    <w:rsid w:val="00CA2BEF"/>
    <w:rsid w:val="00CA4008"/>
    <w:rsid w:val="00CA4805"/>
    <w:rsid w:val="00CA56B5"/>
    <w:rsid w:val="00CA76E1"/>
    <w:rsid w:val="00CB064E"/>
    <w:rsid w:val="00CB0679"/>
    <w:rsid w:val="00CB1725"/>
    <w:rsid w:val="00CB29A1"/>
    <w:rsid w:val="00CB2A8B"/>
    <w:rsid w:val="00CB2D9C"/>
    <w:rsid w:val="00CB45A5"/>
    <w:rsid w:val="00CB4705"/>
    <w:rsid w:val="00CB71FD"/>
    <w:rsid w:val="00CB77E1"/>
    <w:rsid w:val="00CB7E2A"/>
    <w:rsid w:val="00CC0859"/>
    <w:rsid w:val="00CC13CA"/>
    <w:rsid w:val="00CC1A00"/>
    <w:rsid w:val="00CC1F09"/>
    <w:rsid w:val="00CC307D"/>
    <w:rsid w:val="00CC5A51"/>
    <w:rsid w:val="00CC63CE"/>
    <w:rsid w:val="00CC7748"/>
    <w:rsid w:val="00CD05B4"/>
    <w:rsid w:val="00CD6796"/>
    <w:rsid w:val="00CD6811"/>
    <w:rsid w:val="00CD70B2"/>
    <w:rsid w:val="00CE1545"/>
    <w:rsid w:val="00CE176F"/>
    <w:rsid w:val="00CE1887"/>
    <w:rsid w:val="00CE2C78"/>
    <w:rsid w:val="00CE2F19"/>
    <w:rsid w:val="00CE3C51"/>
    <w:rsid w:val="00CE5FEF"/>
    <w:rsid w:val="00CE7EF0"/>
    <w:rsid w:val="00CF0247"/>
    <w:rsid w:val="00CF0718"/>
    <w:rsid w:val="00CF1043"/>
    <w:rsid w:val="00CF1717"/>
    <w:rsid w:val="00CF1BE8"/>
    <w:rsid w:val="00CF2771"/>
    <w:rsid w:val="00CF4BAF"/>
    <w:rsid w:val="00D00462"/>
    <w:rsid w:val="00D00E0A"/>
    <w:rsid w:val="00D00F47"/>
    <w:rsid w:val="00D01373"/>
    <w:rsid w:val="00D013E6"/>
    <w:rsid w:val="00D01774"/>
    <w:rsid w:val="00D01982"/>
    <w:rsid w:val="00D02489"/>
    <w:rsid w:val="00D03887"/>
    <w:rsid w:val="00D03D92"/>
    <w:rsid w:val="00D04567"/>
    <w:rsid w:val="00D04F1D"/>
    <w:rsid w:val="00D075C0"/>
    <w:rsid w:val="00D10622"/>
    <w:rsid w:val="00D12BEE"/>
    <w:rsid w:val="00D15404"/>
    <w:rsid w:val="00D158EE"/>
    <w:rsid w:val="00D17D93"/>
    <w:rsid w:val="00D21572"/>
    <w:rsid w:val="00D21F1F"/>
    <w:rsid w:val="00D221E6"/>
    <w:rsid w:val="00D245A1"/>
    <w:rsid w:val="00D311C6"/>
    <w:rsid w:val="00D31AE3"/>
    <w:rsid w:val="00D3289A"/>
    <w:rsid w:val="00D33257"/>
    <w:rsid w:val="00D35C2C"/>
    <w:rsid w:val="00D36EB3"/>
    <w:rsid w:val="00D378B3"/>
    <w:rsid w:val="00D41AAE"/>
    <w:rsid w:val="00D41FD5"/>
    <w:rsid w:val="00D420D5"/>
    <w:rsid w:val="00D43605"/>
    <w:rsid w:val="00D436FF"/>
    <w:rsid w:val="00D44125"/>
    <w:rsid w:val="00D44DFB"/>
    <w:rsid w:val="00D45825"/>
    <w:rsid w:val="00D471A9"/>
    <w:rsid w:val="00D47383"/>
    <w:rsid w:val="00D50372"/>
    <w:rsid w:val="00D50450"/>
    <w:rsid w:val="00D51740"/>
    <w:rsid w:val="00D5234F"/>
    <w:rsid w:val="00D52B20"/>
    <w:rsid w:val="00D52E62"/>
    <w:rsid w:val="00D5430F"/>
    <w:rsid w:val="00D554DA"/>
    <w:rsid w:val="00D55909"/>
    <w:rsid w:val="00D61FEE"/>
    <w:rsid w:val="00D63274"/>
    <w:rsid w:val="00D63E7F"/>
    <w:rsid w:val="00D64AC4"/>
    <w:rsid w:val="00D65E81"/>
    <w:rsid w:val="00D65EC8"/>
    <w:rsid w:val="00D66054"/>
    <w:rsid w:val="00D702AD"/>
    <w:rsid w:val="00D70D4A"/>
    <w:rsid w:val="00D70FB2"/>
    <w:rsid w:val="00D72924"/>
    <w:rsid w:val="00D730FD"/>
    <w:rsid w:val="00D75106"/>
    <w:rsid w:val="00D76191"/>
    <w:rsid w:val="00D76598"/>
    <w:rsid w:val="00D773EC"/>
    <w:rsid w:val="00D84D60"/>
    <w:rsid w:val="00D852F2"/>
    <w:rsid w:val="00D86037"/>
    <w:rsid w:val="00D86514"/>
    <w:rsid w:val="00D866AF"/>
    <w:rsid w:val="00D87684"/>
    <w:rsid w:val="00D90031"/>
    <w:rsid w:val="00D908D1"/>
    <w:rsid w:val="00D9132F"/>
    <w:rsid w:val="00D919F8"/>
    <w:rsid w:val="00D91B29"/>
    <w:rsid w:val="00D921F8"/>
    <w:rsid w:val="00D9255C"/>
    <w:rsid w:val="00D92F9D"/>
    <w:rsid w:val="00D9364D"/>
    <w:rsid w:val="00D93934"/>
    <w:rsid w:val="00D94487"/>
    <w:rsid w:val="00D9490D"/>
    <w:rsid w:val="00D9519F"/>
    <w:rsid w:val="00D95F22"/>
    <w:rsid w:val="00D963AE"/>
    <w:rsid w:val="00D97A0A"/>
    <w:rsid w:val="00DA0453"/>
    <w:rsid w:val="00DA0AB4"/>
    <w:rsid w:val="00DA4348"/>
    <w:rsid w:val="00DA4E64"/>
    <w:rsid w:val="00DA5A50"/>
    <w:rsid w:val="00DB17B1"/>
    <w:rsid w:val="00DB36DE"/>
    <w:rsid w:val="00DB4261"/>
    <w:rsid w:val="00DB46CF"/>
    <w:rsid w:val="00DB4711"/>
    <w:rsid w:val="00DB62E2"/>
    <w:rsid w:val="00DB6844"/>
    <w:rsid w:val="00DB69A2"/>
    <w:rsid w:val="00DB79A8"/>
    <w:rsid w:val="00DC0F93"/>
    <w:rsid w:val="00DC4A00"/>
    <w:rsid w:val="00DD1145"/>
    <w:rsid w:val="00DD3752"/>
    <w:rsid w:val="00DD5AD3"/>
    <w:rsid w:val="00DD6A88"/>
    <w:rsid w:val="00DE0C01"/>
    <w:rsid w:val="00DE2AB3"/>
    <w:rsid w:val="00DE31BF"/>
    <w:rsid w:val="00DE40C2"/>
    <w:rsid w:val="00DE5EC4"/>
    <w:rsid w:val="00DE7BA6"/>
    <w:rsid w:val="00DF3810"/>
    <w:rsid w:val="00DF3B9A"/>
    <w:rsid w:val="00DF43B9"/>
    <w:rsid w:val="00E01347"/>
    <w:rsid w:val="00E01A2A"/>
    <w:rsid w:val="00E03360"/>
    <w:rsid w:val="00E03C07"/>
    <w:rsid w:val="00E05C32"/>
    <w:rsid w:val="00E10375"/>
    <w:rsid w:val="00E10729"/>
    <w:rsid w:val="00E1221E"/>
    <w:rsid w:val="00E125F8"/>
    <w:rsid w:val="00E12F8F"/>
    <w:rsid w:val="00E13A8D"/>
    <w:rsid w:val="00E14352"/>
    <w:rsid w:val="00E14C2C"/>
    <w:rsid w:val="00E178B6"/>
    <w:rsid w:val="00E17CF9"/>
    <w:rsid w:val="00E20144"/>
    <w:rsid w:val="00E214F0"/>
    <w:rsid w:val="00E21E52"/>
    <w:rsid w:val="00E2202D"/>
    <w:rsid w:val="00E227EB"/>
    <w:rsid w:val="00E2327D"/>
    <w:rsid w:val="00E25943"/>
    <w:rsid w:val="00E25CD3"/>
    <w:rsid w:val="00E3057F"/>
    <w:rsid w:val="00E309E0"/>
    <w:rsid w:val="00E35688"/>
    <w:rsid w:val="00E37982"/>
    <w:rsid w:val="00E4020E"/>
    <w:rsid w:val="00E40DBD"/>
    <w:rsid w:val="00E411F6"/>
    <w:rsid w:val="00E42F36"/>
    <w:rsid w:val="00E466B7"/>
    <w:rsid w:val="00E46DEA"/>
    <w:rsid w:val="00E51B89"/>
    <w:rsid w:val="00E5325B"/>
    <w:rsid w:val="00E53677"/>
    <w:rsid w:val="00E53987"/>
    <w:rsid w:val="00E54D1A"/>
    <w:rsid w:val="00E56C14"/>
    <w:rsid w:val="00E6133B"/>
    <w:rsid w:val="00E63386"/>
    <w:rsid w:val="00E63F80"/>
    <w:rsid w:val="00E64210"/>
    <w:rsid w:val="00E6524F"/>
    <w:rsid w:val="00E664D2"/>
    <w:rsid w:val="00E66D5C"/>
    <w:rsid w:val="00E67BB7"/>
    <w:rsid w:val="00E7128A"/>
    <w:rsid w:val="00E73B24"/>
    <w:rsid w:val="00E76CD8"/>
    <w:rsid w:val="00E807A3"/>
    <w:rsid w:val="00E814AA"/>
    <w:rsid w:val="00E81FC8"/>
    <w:rsid w:val="00E82B04"/>
    <w:rsid w:val="00E83EBE"/>
    <w:rsid w:val="00E847C4"/>
    <w:rsid w:val="00E86188"/>
    <w:rsid w:val="00E86AD7"/>
    <w:rsid w:val="00E8714E"/>
    <w:rsid w:val="00E92CC7"/>
    <w:rsid w:val="00E9341D"/>
    <w:rsid w:val="00E9359A"/>
    <w:rsid w:val="00E93C4A"/>
    <w:rsid w:val="00E952D7"/>
    <w:rsid w:val="00E9563E"/>
    <w:rsid w:val="00E971B0"/>
    <w:rsid w:val="00E976B5"/>
    <w:rsid w:val="00E97B5E"/>
    <w:rsid w:val="00EA329E"/>
    <w:rsid w:val="00EA7A8B"/>
    <w:rsid w:val="00EB0905"/>
    <w:rsid w:val="00EB17A1"/>
    <w:rsid w:val="00EB33A4"/>
    <w:rsid w:val="00EB3C1A"/>
    <w:rsid w:val="00EB7882"/>
    <w:rsid w:val="00EC1E63"/>
    <w:rsid w:val="00EC2FEC"/>
    <w:rsid w:val="00EC4144"/>
    <w:rsid w:val="00EC54CB"/>
    <w:rsid w:val="00EC5603"/>
    <w:rsid w:val="00EC5FAC"/>
    <w:rsid w:val="00EC6B89"/>
    <w:rsid w:val="00EC6FD1"/>
    <w:rsid w:val="00ED0567"/>
    <w:rsid w:val="00ED0569"/>
    <w:rsid w:val="00ED05CE"/>
    <w:rsid w:val="00ED06E3"/>
    <w:rsid w:val="00ED0ECA"/>
    <w:rsid w:val="00ED2BA0"/>
    <w:rsid w:val="00ED2CFD"/>
    <w:rsid w:val="00ED3295"/>
    <w:rsid w:val="00ED4515"/>
    <w:rsid w:val="00ED454F"/>
    <w:rsid w:val="00ED4739"/>
    <w:rsid w:val="00ED5347"/>
    <w:rsid w:val="00ED77CE"/>
    <w:rsid w:val="00EE0773"/>
    <w:rsid w:val="00EE276F"/>
    <w:rsid w:val="00EE4907"/>
    <w:rsid w:val="00EE4B6B"/>
    <w:rsid w:val="00EF11E3"/>
    <w:rsid w:val="00EF30AB"/>
    <w:rsid w:val="00EF3A34"/>
    <w:rsid w:val="00EF4113"/>
    <w:rsid w:val="00EF4C34"/>
    <w:rsid w:val="00EF6935"/>
    <w:rsid w:val="00EF6B22"/>
    <w:rsid w:val="00F001B3"/>
    <w:rsid w:val="00F00E55"/>
    <w:rsid w:val="00F018DB"/>
    <w:rsid w:val="00F027FB"/>
    <w:rsid w:val="00F0346A"/>
    <w:rsid w:val="00F03872"/>
    <w:rsid w:val="00F0509E"/>
    <w:rsid w:val="00F06185"/>
    <w:rsid w:val="00F062BD"/>
    <w:rsid w:val="00F06637"/>
    <w:rsid w:val="00F1121E"/>
    <w:rsid w:val="00F1354F"/>
    <w:rsid w:val="00F13C9A"/>
    <w:rsid w:val="00F1683E"/>
    <w:rsid w:val="00F16B0A"/>
    <w:rsid w:val="00F16C2A"/>
    <w:rsid w:val="00F17431"/>
    <w:rsid w:val="00F17A28"/>
    <w:rsid w:val="00F2145D"/>
    <w:rsid w:val="00F21F7D"/>
    <w:rsid w:val="00F22F84"/>
    <w:rsid w:val="00F31ACB"/>
    <w:rsid w:val="00F324B8"/>
    <w:rsid w:val="00F32929"/>
    <w:rsid w:val="00F32A73"/>
    <w:rsid w:val="00F32C7B"/>
    <w:rsid w:val="00F331F9"/>
    <w:rsid w:val="00F33C3F"/>
    <w:rsid w:val="00F36E0C"/>
    <w:rsid w:val="00F417E6"/>
    <w:rsid w:val="00F41C76"/>
    <w:rsid w:val="00F42ED7"/>
    <w:rsid w:val="00F42F5E"/>
    <w:rsid w:val="00F44316"/>
    <w:rsid w:val="00F444FE"/>
    <w:rsid w:val="00F452D0"/>
    <w:rsid w:val="00F45FD4"/>
    <w:rsid w:val="00F466B9"/>
    <w:rsid w:val="00F46D1D"/>
    <w:rsid w:val="00F50392"/>
    <w:rsid w:val="00F56D8C"/>
    <w:rsid w:val="00F573BB"/>
    <w:rsid w:val="00F6333F"/>
    <w:rsid w:val="00F6565F"/>
    <w:rsid w:val="00F6679E"/>
    <w:rsid w:val="00F66E71"/>
    <w:rsid w:val="00F70106"/>
    <w:rsid w:val="00F71661"/>
    <w:rsid w:val="00F71CF9"/>
    <w:rsid w:val="00F72340"/>
    <w:rsid w:val="00F72E90"/>
    <w:rsid w:val="00F74F15"/>
    <w:rsid w:val="00F7505C"/>
    <w:rsid w:val="00F75658"/>
    <w:rsid w:val="00F75852"/>
    <w:rsid w:val="00F76D22"/>
    <w:rsid w:val="00F771A2"/>
    <w:rsid w:val="00F77858"/>
    <w:rsid w:val="00F81208"/>
    <w:rsid w:val="00F82E50"/>
    <w:rsid w:val="00F8342F"/>
    <w:rsid w:val="00F83DEC"/>
    <w:rsid w:val="00F86168"/>
    <w:rsid w:val="00F86A6F"/>
    <w:rsid w:val="00F912B0"/>
    <w:rsid w:val="00F93DF2"/>
    <w:rsid w:val="00F94B3C"/>
    <w:rsid w:val="00F955F0"/>
    <w:rsid w:val="00F96048"/>
    <w:rsid w:val="00F97A73"/>
    <w:rsid w:val="00F97E56"/>
    <w:rsid w:val="00FA012E"/>
    <w:rsid w:val="00FA13D3"/>
    <w:rsid w:val="00FA40DE"/>
    <w:rsid w:val="00FA5BDD"/>
    <w:rsid w:val="00FA60DB"/>
    <w:rsid w:val="00FA62A8"/>
    <w:rsid w:val="00FB126B"/>
    <w:rsid w:val="00FB1817"/>
    <w:rsid w:val="00FB2D0D"/>
    <w:rsid w:val="00FB3C8F"/>
    <w:rsid w:val="00FB45BE"/>
    <w:rsid w:val="00FB4E0E"/>
    <w:rsid w:val="00FB4FC1"/>
    <w:rsid w:val="00FB5814"/>
    <w:rsid w:val="00FB599F"/>
    <w:rsid w:val="00FB74DE"/>
    <w:rsid w:val="00FB7D81"/>
    <w:rsid w:val="00FC04A1"/>
    <w:rsid w:val="00FC32C1"/>
    <w:rsid w:val="00FC427F"/>
    <w:rsid w:val="00FC53B2"/>
    <w:rsid w:val="00FC6626"/>
    <w:rsid w:val="00FD02F3"/>
    <w:rsid w:val="00FD25BD"/>
    <w:rsid w:val="00FD65D4"/>
    <w:rsid w:val="00FD6AD0"/>
    <w:rsid w:val="00FD70F8"/>
    <w:rsid w:val="00FD717E"/>
    <w:rsid w:val="00FD76D3"/>
    <w:rsid w:val="00FE046D"/>
    <w:rsid w:val="00FE26C4"/>
    <w:rsid w:val="00FE31D4"/>
    <w:rsid w:val="00FE39C7"/>
    <w:rsid w:val="00FE4648"/>
    <w:rsid w:val="00FE5FAE"/>
    <w:rsid w:val="00FE6C64"/>
    <w:rsid w:val="00FE6CD1"/>
    <w:rsid w:val="00FE7EEA"/>
    <w:rsid w:val="00FF0053"/>
    <w:rsid w:val="00FF088A"/>
    <w:rsid w:val="00FF5F13"/>
    <w:rsid w:val="00FF6434"/>
    <w:rsid w:val="00FF65AE"/>
    <w:rsid w:val="00FF6D65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755D64F2-B54B-4AD6-A8BB-711FAFCC7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character" w:customStyle="1" w:styleId="lt-line-clampline">
    <w:name w:val="lt-line-clamp__line"/>
    <w:basedOn w:val="Fontepargpadro"/>
    <w:rsid w:val="004313E9"/>
  </w:style>
  <w:style w:type="paragraph" w:styleId="Textodenotaderodap">
    <w:name w:val="footnote text"/>
    <w:basedOn w:val="Normal"/>
    <w:link w:val="TextodenotaderodapChar"/>
    <w:semiHidden/>
    <w:unhideWhenUsed/>
    <w:rsid w:val="009A7FC1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9A7FC1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9A7F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99C76-2193-49F7-8754-5270B0E17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1682</TotalTime>
  <Pages>31</Pages>
  <Words>6157</Words>
  <Characters>33249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39328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88</cp:revision>
  <cp:lastPrinted>2019-10-30T14:05:00Z</cp:lastPrinted>
  <dcterms:created xsi:type="dcterms:W3CDTF">2019-11-06T13:47:00Z</dcterms:created>
  <dcterms:modified xsi:type="dcterms:W3CDTF">2020-06-01T19:27:00Z</dcterms:modified>
</cp:coreProperties>
</file>