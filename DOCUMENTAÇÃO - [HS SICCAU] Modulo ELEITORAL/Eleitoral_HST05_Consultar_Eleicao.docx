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CD1EDD" w14:textId="5C2A1243" w:rsidR="00A735A5" w:rsidRPr="00940E98" w:rsidRDefault="00825F00">
      <w:pPr>
        <w:pStyle w:val="TituloDocumento"/>
        <w:rPr>
          <w:sz w:val="52"/>
          <w:szCs w:val="52"/>
        </w:rPr>
      </w:pPr>
      <w:r w:rsidRPr="00940E98">
        <w:rPr>
          <w:sz w:val="52"/>
          <w:szCs w:val="52"/>
        </w:rPr>
        <w:fldChar w:fldCharType="begin"/>
      </w:r>
      <w:r w:rsidR="00C03F98" w:rsidRPr="00940E98">
        <w:rPr>
          <w:sz w:val="52"/>
          <w:szCs w:val="52"/>
        </w:rPr>
        <w:instrText xml:space="preserve"> ASK  NomeCasoUso "Inserir a identificaç</w:instrText>
      </w:r>
      <w:r w:rsidR="00C03F98" w:rsidRPr="00940E98">
        <w:rPr>
          <w:sz w:val="52"/>
          <w:szCs w:val="52"/>
        </w:rPr>
        <w:br/>
        <w:instrText xml:space="preserve">ão do Caso de Uso no formato: Código - Nome do Caso de Uso"  \* MERGEFORMAT </w:instrText>
      </w:r>
      <w:r w:rsidRPr="00940E98">
        <w:rPr>
          <w:sz w:val="52"/>
          <w:szCs w:val="52"/>
        </w:rPr>
        <w:fldChar w:fldCharType="separate"/>
      </w:r>
      <w:bookmarkStart w:id="0" w:name="NomeCasoUso"/>
      <w:r w:rsidR="00C03F98" w:rsidRPr="00940E98">
        <w:rPr>
          <w:sz w:val="52"/>
          <w:szCs w:val="52"/>
        </w:rPr>
        <w:t>### - Nome do Caso de Uso</w:t>
      </w:r>
      <w:bookmarkEnd w:id="0"/>
      <w:r w:rsidRPr="00940E98">
        <w:rPr>
          <w:sz w:val="52"/>
          <w:szCs w:val="52"/>
        </w:rPr>
        <w:fldChar w:fldCharType="end"/>
      </w:r>
      <w:r w:rsidR="00E20144" w:rsidRPr="00940E98">
        <w:rPr>
          <w:sz w:val="52"/>
          <w:szCs w:val="52"/>
        </w:rPr>
        <w:fldChar w:fldCharType="begin"/>
      </w:r>
      <w:r w:rsidR="00E20144" w:rsidRPr="00940E98">
        <w:rPr>
          <w:sz w:val="52"/>
          <w:szCs w:val="52"/>
        </w:rPr>
        <w:instrText xml:space="preserve"> Ref NomeCasoUso \*MERGEFORMAT </w:instrText>
      </w:r>
      <w:r w:rsidR="00E20144" w:rsidRPr="00940E98">
        <w:rPr>
          <w:sz w:val="52"/>
          <w:szCs w:val="52"/>
        </w:rPr>
        <w:fldChar w:fldCharType="separate"/>
      </w:r>
      <w:r w:rsidR="00076318" w:rsidRPr="00940E98">
        <w:rPr>
          <w:sz w:val="52"/>
          <w:szCs w:val="52"/>
        </w:rPr>
        <w:t>HST</w:t>
      </w:r>
      <w:r w:rsidR="00AF2B52" w:rsidRPr="00940E98">
        <w:rPr>
          <w:sz w:val="52"/>
          <w:szCs w:val="52"/>
        </w:rPr>
        <w:t>0</w:t>
      </w:r>
      <w:r w:rsidR="005015BC" w:rsidRPr="00940E98">
        <w:rPr>
          <w:sz w:val="52"/>
          <w:szCs w:val="52"/>
        </w:rPr>
        <w:t>5</w:t>
      </w:r>
      <w:r w:rsidR="00C03F98" w:rsidRPr="00940E98">
        <w:rPr>
          <w:sz w:val="52"/>
          <w:szCs w:val="52"/>
        </w:rPr>
        <w:t xml:space="preserve"> - </w:t>
      </w:r>
      <w:r w:rsidR="00E20144" w:rsidRPr="00940E98">
        <w:rPr>
          <w:sz w:val="52"/>
          <w:szCs w:val="52"/>
        </w:rPr>
        <w:fldChar w:fldCharType="end"/>
      </w:r>
      <w:r w:rsidR="005015BC" w:rsidRPr="00940E98">
        <w:rPr>
          <w:sz w:val="52"/>
          <w:szCs w:val="52"/>
        </w:rPr>
        <w:t>Consultar Eleição</w:t>
      </w:r>
    </w:p>
    <w:p w14:paraId="5ECACC84" w14:textId="0710FF88" w:rsidR="00AF2B52" w:rsidRPr="00940E98" w:rsidRDefault="00825F00" w:rsidP="00AF2B52">
      <w:pPr>
        <w:pStyle w:val="NomeProjeto"/>
      </w:pPr>
      <w:r w:rsidRPr="00940E98">
        <w:fldChar w:fldCharType="begin"/>
      </w:r>
      <w:r w:rsidR="00A735A5" w:rsidRPr="00940E98">
        <w:instrText xml:space="preserve"> ASK  NomePr</w:instrText>
      </w:r>
      <w:r w:rsidR="00C03F98" w:rsidRPr="00940E98">
        <w:instrText>oduto</w:instrText>
      </w:r>
      <w:r w:rsidR="00A735A5" w:rsidRPr="00940E98">
        <w:instrText xml:space="preserve"> "Informe o nome do </w:instrText>
      </w:r>
      <w:r w:rsidR="00C03F98" w:rsidRPr="00940E98">
        <w:instrText>produto</w:instrText>
      </w:r>
      <w:r w:rsidR="00A735A5" w:rsidRPr="00940E98">
        <w:instrText xml:space="preserve">"  \* MERGEFORMAT </w:instrText>
      </w:r>
      <w:r w:rsidRPr="00940E98">
        <w:fldChar w:fldCharType="separate"/>
      </w:r>
      <w:bookmarkStart w:id="1" w:name="NomeProjeto"/>
      <w:bookmarkStart w:id="2" w:name="NomeProduto"/>
      <w:r w:rsidR="00C03F98" w:rsidRPr="00940E98">
        <w:t>&lt;Nome do Produto&gt;</w:t>
      </w:r>
      <w:bookmarkEnd w:id="1"/>
      <w:bookmarkEnd w:id="2"/>
      <w:r w:rsidRPr="00940E98">
        <w:fldChar w:fldCharType="end"/>
      </w:r>
      <w:r w:rsidR="008E139D" w:rsidRPr="00940E98">
        <w:t xml:space="preserve">Sistema </w:t>
      </w:r>
      <w:r w:rsidR="00675004" w:rsidRPr="00940E98">
        <w:t>Processo Eleitoral</w:t>
      </w:r>
    </w:p>
    <w:p w14:paraId="5A8E73EC" w14:textId="57E33F54" w:rsidR="00A735A5" w:rsidRPr="00940E98" w:rsidRDefault="00825F00">
      <w:pPr>
        <w:pStyle w:val="NomeCliente"/>
      </w:pPr>
      <w:r w:rsidRPr="00940E98">
        <w:fldChar w:fldCharType="begin"/>
      </w:r>
      <w:r w:rsidR="00A735A5" w:rsidRPr="00940E98">
        <w:instrText xml:space="preserve"> ASK  NomeCliente "Informe o nome do cliente"  \* MERGEFORMAT </w:instrText>
      </w:r>
      <w:r w:rsidRPr="00940E98">
        <w:fldChar w:fldCharType="separate"/>
      </w:r>
      <w:bookmarkStart w:id="3" w:name="NomeCliente"/>
      <w:r w:rsidR="00C03F98" w:rsidRPr="00940E98">
        <w:t>&lt;Nome do cliente&gt;</w:t>
      </w:r>
      <w:bookmarkEnd w:id="3"/>
      <w:r w:rsidRPr="00940E98">
        <w:fldChar w:fldCharType="end"/>
      </w:r>
      <w:r w:rsidRPr="00940E98">
        <w:fldChar w:fldCharType="begin"/>
      </w:r>
      <w:r w:rsidR="00C42947" w:rsidRPr="00940E98">
        <w:instrText xml:space="preserve"> REF NomeCliente </w:instrText>
      </w:r>
      <w:r w:rsidR="00940E98">
        <w:instrText xml:space="preserve"> \* MERGEFORMAT </w:instrText>
      </w:r>
      <w:r w:rsidRPr="00940E98">
        <w:fldChar w:fldCharType="separate"/>
      </w:r>
      <w:r w:rsidR="00076318" w:rsidRPr="00940E98">
        <w:t>CAU</w:t>
      </w:r>
      <w:r w:rsidRPr="00940E98">
        <w:fldChar w:fldCharType="end"/>
      </w:r>
    </w:p>
    <w:p w14:paraId="26020D1D" w14:textId="77777777" w:rsidR="00A735A5" w:rsidRPr="00940E98" w:rsidRDefault="00A735A5">
      <w:pPr>
        <w:pStyle w:val="NomeCliente"/>
        <w:sectPr w:rsidR="00A735A5" w:rsidRPr="00940E9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 w:code="9"/>
          <w:pgMar w:top="1985" w:right="1418" w:bottom="1701" w:left="1418" w:header="1418" w:footer="567" w:gutter="0"/>
          <w:cols w:space="720"/>
          <w:vAlign w:val="center"/>
          <w:titlePg/>
        </w:sectPr>
      </w:pPr>
    </w:p>
    <w:p w14:paraId="37BDDCFD" w14:textId="77777777" w:rsidR="00E25943" w:rsidRPr="00940E98" w:rsidRDefault="00E25943" w:rsidP="00E25943">
      <w:pPr>
        <w:pStyle w:val="Dica"/>
        <w:spacing w:after="0"/>
      </w:pPr>
    </w:p>
    <w:p w14:paraId="09D3AC62" w14:textId="77777777" w:rsidR="00A735A5" w:rsidRPr="00940E98" w:rsidRDefault="00A735A5">
      <w:pPr>
        <w:rPr>
          <w:rFonts w:ascii="Verdana" w:hAnsi="Verdana" w:cs="Arial"/>
          <w:b/>
          <w:bCs/>
          <w:sz w:val="24"/>
          <w:szCs w:val="24"/>
        </w:rPr>
      </w:pPr>
      <w:r w:rsidRPr="00940E98">
        <w:br w:type="page"/>
      </w:r>
      <w:r w:rsidRPr="00940E98">
        <w:rPr>
          <w:rFonts w:ascii="Verdana" w:hAnsi="Verdana" w:cs="Arial"/>
          <w:b/>
          <w:bCs/>
          <w:sz w:val="24"/>
          <w:szCs w:val="24"/>
        </w:rPr>
        <w:lastRenderedPageBreak/>
        <w:t>Revisões do Documento</w:t>
      </w:r>
    </w:p>
    <w:p w14:paraId="1888D03F" w14:textId="77777777" w:rsidR="00A735A5" w:rsidRPr="00940E98" w:rsidRDefault="00A735A5">
      <w:pPr>
        <w:rPr>
          <w:rFonts w:ascii="Verdana" w:hAnsi="Verdana" w:cs="Arial"/>
          <w:b/>
          <w:bCs/>
          <w:sz w:val="24"/>
          <w:szCs w:val="24"/>
        </w:rPr>
      </w:pPr>
    </w:p>
    <w:tbl>
      <w:tblPr>
        <w:tblW w:w="9622" w:type="dxa"/>
        <w:jc w:val="center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89"/>
        <w:gridCol w:w="1425"/>
        <w:gridCol w:w="2405"/>
        <w:gridCol w:w="4203"/>
      </w:tblGrid>
      <w:tr w:rsidR="00A735A5" w:rsidRPr="00940E98" w14:paraId="4C656B1F" w14:textId="77777777" w:rsidTr="00C03F98">
        <w:trPr>
          <w:cantSplit/>
          <w:trHeight w:val="278"/>
          <w:jc w:val="center"/>
        </w:trPr>
        <w:tc>
          <w:tcPr>
            <w:tcW w:w="1589" w:type="dxa"/>
            <w:shd w:val="clear" w:color="auto" w:fill="F3F3F3"/>
          </w:tcPr>
          <w:p w14:paraId="53A9AD8B" w14:textId="77777777" w:rsidR="00A735A5" w:rsidRPr="00940E98" w:rsidRDefault="00A735A5">
            <w:pPr>
              <w:jc w:val="center"/>
              <w:rPr>
                <w:b/>
                <w:bCs/>
              </w:rPr>
            </w:pPr>
            <w:r w:rsidRPr="00940E98">
              <w:rPr>
                <w:b/>
                <w:bCs/>
              </w:rPr>
              <w:t>Revisão</w:t>
            </w:r>
          </w:p>
        </w:tc>
        <w:tc>
          <w:tcPr>
            <w:tcW w:w="1425" w:type="dxa"/>
            <w:shd w:val="clear" w:color="auto" w:fill="F3F3F3"/>
          </w:tcPr>
          <w:p w14:paraId="2F73913A" w14:textId="77777777" w:rsidR="00A735A5" w:rsidRPr="00940E98" w:rsidRDefault="00A735A5">
            <w:pPr>
              <w:jc w:val="center"/>
              <w:rPr>
                <w:b/>
                <w:bCs/>
              </w:rPr>
            </w:pPr>
            <w:r w:rsidRPr="00940E98">
              <w:rPr>
                <w:b/>
                <w:bCs/>
              </w:rPr>
              <w:t>Data</w:t>
            </w:r>
          </w:p>
        </w:tc>
        <w:tc>
          <w:tcPr>
            <w:tcW w:w="2405" w:type="dxa"/>
            <w:shd w:val="clear" w:color="auto" w:fill="F3F3F3"/>
          </w:tcPr>
          <w:p w14:paraId="7F972ED7" w14:textId="77777777" w:rsidR="00A735A5" w:rsidRPr="00940E98" w:rsidRDefault="00A735A5">
            <w:pPr>
              <w:jc w:val="center"/>
              <w:rPr>
                <w:b/>
                <w:bCs/>
              </w:rPr>
            </w:pPr>
            <w:r w:rsidRPr="00940E98">
              <w:rPr>
                <w:b/>
                <w:bCs/>
              </w:rPr>
              <w:t>Lista de Autores</w:t>
            </w:r>
          </w:p>
        </w:tc>
        <w:tc>
          <w:tcPr>
            <w:tcW w:w="4203" w:type="dxa"/>
            <w:shd w:val="clear" w:color="auto" w:fill="F3F3F3"/>
          </w:tcPr>
          <w:p w14:paraId="65ECE6F6" w14:textId="77777777" w:rsidR="00A735A5" w:rsidRPr="00940E98" w:rsidRDefault="00A735A5">
            <w:pPr>
              <w:jc w:val="center"/>
              <w:rPr>
                <w:b/>
                <w:bCs/>
              </w:rPr>
            </w:pPr>
            <w:r w:rsidRPr="00940E98">
              <w:rPr>
                <w:b/>
                <w:bCs/>
              </w:rPr>
              <w:t>Observações</w:t>
            </w:r>
          </w:p>
        </w:tc>
      </w:tr>
      <w:tr w:rsidR="00D45825" w:rsidRPr="00940E98" w14:paraId="0F1631CF" w14:textId="77777777" w:rsidTr="00C03F98">
        <w:trPr>
          <w:cantSplit/>
          <w:jc w:val="center"/>
        </w:trPr>
        <w:tc>
          <w:tcPr>
            <w:tcW w:w="1589" w:type="dxa"/>
          </w:tcPr>
          <w:p w14:paraId="69CB527C" w14:textId="77777777" w:rsidR="00A735A5" w:rsidRPr="00940E98" w:rsidRDefault="00076318">
            <w:pPr>
              <w:jc w:val="center"/>
            </w:pPr>
            <w:r w:rsidRPr="00940E98">
              <w:t>1.0</w:t>
            </w:r>
          </w:p>
        </w:tc>
        <w:tc>
          <w:tcPr>
            <w:tcW w:w="1425" w:type="dxa"/>
            <w:vAlign w:val="bottom"/>
          </w:tcPr>
          <w:p w14:paraId="3828512A" w14:textId="0625B63B" w:rsidR="00A735A5" w:rsidRPr="00940E98" w:rsidRDefault="00594CC7" w:rsidP="00594CC7">
            <w:pPr>
              <w:jc w:val="center"/>
            </w:pPr>
            <w:r w:rsidRPr="00940E98">
              <w:t>30</w:t>
            </w:r>
            <w:r w:rsidR="00B01AC2" w:rsidRPr="00940E98">
              <w:t>/0</w:t>
            </w:r>
            <w:r w:rsidR="00675004" w:rsidRPr="00940E98">
              <w:t>7</w:t>
            </w:r>
            <w:r w:rsidR="00076318" w:rsidRPr="00940E98">
              <w:t>/2019</w:t>
            </w:r>
          </w:p>
        </w:tc>
        <w:tc>
          <w:tcPr>
            <w:tcW w:w="2405" w:type="dxa"/>
            <w:vAlign w:val="center"/>
          </w:tcPr>
          <w:p w14:paraId="7DBE843B" w14:textId="4AC404EF" w:rsidR="00A735A5" w:rsidRPr="00940E98" w:rsidRDefault="00675004" w:rsidP="00675004">
            <w:pPr>
              <w:ind w:left="169"/>
              <w:jc w:val="left"/>
            </w:pPr>
            <w:r w:rsidRPr="00940E98">
              <w:t>Cláudia Ávila</w:t>
            </w:r>
          </w:p>
        </w:tc>
        <w:tc>
          <w:tcPr>
            <w:tcW w:w="4203" w:type="dxa"/>
          </w:tcPr>
          <w:p w14:paraId="10E3D2AF" w14:textId="77777777" w:rsidR="00A735A5" w:rsidRPr="00940E98" w:rsidRDefault="00076318">
            <w:pPr>
              <w:ind w:left="174"/>
              <w:jc w:val="left"/>
            </w:pPr>
            <w:r w:rsidRPr="00940E98">
              <w:t>Criação da história.</w:t>
            </w:r>
          </w:p>
        </w:tc>
      </w:tr>
      <w:tr w:rsidR="009A3453" w:rsidRPr="00940E98" w14:paraId="113A2C98" w14:textId="77777777" w:rsidTr="00C03F98">
        <w:trPr>
          <w:cantSplit/>
          <w:jc w:val="center"/>
        </w:trPr>
        <w:tc>
          <w:tcPr>
            <w:tcW w:w="1589" w:type="dxa"/>
          </w:tcPr>
          <w:p w14:paraId="61818872" w14:textId="2D027C07" w:rsidR="009A3453" w:rsidRPr="00940E98" w:rsidRDefault="009A3453" w:rsidP="009A3453">
            <w:pPr>
              <w:jc w:val="center"/>
            </w:pPr>
            <w:r w:rsidRPr="00940E98">
              <w:t>1.1</w:t>
            </w:r>
          </w:p>
        </w:tc>
        <w:tc>
          <w:tcPr>
            <w:tcW w:w="1425" w:type="dxa"/>
            <w:vAlign w:val="bottom"/>
          </w:tcPr>
          <w:p w14:paraId="415C6ABC" w14:textId="02F1A632" w:rsidR="009A3453" w:rsidRPr="00940E98" w:rsidRDefault="009A3453" w:rsidP="009A3453">
            <w:pPr>
              <w:jc w:val="center"/>
            </w:pPr>
            <w:r w:rsidRPr="00940E98">
              <w:t>09/09/2019</w:t>
            </w:r>
          </w:p>
        </w:tc>
        <w:tc>
          <w:tcPr>
            <w:tcW w:w="2405" w:type="dxa"/>
            <w:vAlign w:val="center"/>
          </w:tcPr>
          <w:p w14:paraId="117788AA" w14:textId="0B817514" w:rsidR="009A3453" w:rsidRPr="00940E98" w:rsidRDefault="009A3453" w:rsidP="009A3453">
            <w:r w:rsidRPr="00940E98">
              <w:t xml:space="preserve">   Cláudia Ávila</w:t>
            </w:r>
          </w:p>
        </w:tc>
        <w:tc>
          <w:tcPr>
            <w:tcW w:w="4203" w:type="dxa"/>
          </w:tcPr>
          <w:p w14:paraId="7FBC2B99" w14:textId="44016A22" w:rsidR="009A3453" w:rsidRPr="00940E98" w:rsidRDefault="009A3453" w:rsidP="00DB2340">
            <w:pPr>
              <w:pStyle w:val="PargrafodaLista"/>
              <w:numPr>
                <w:ilvl w:val="0"/>
                <w:numId w:val="40"/>
              </w:numPr>
              <w:ind w:left="462"/>
              <w:rPr>
                <w:color w:val="auto"/>
              </w:rPr>
            </w:pPr>
            <w:r w:rsidRPr="00940E98">
              <w:rPr>
                <w:color w:val="auto"/>
              </w:rPr>
              <w:t xml:space="preserve">Exclusão da coluna Tipo </w:t>
            </w:r>
            <w:r w:rsidRPr="00940E98">
              <w:rPr>
                <w:color w:val="31849B" w:themeColor="accent5" w:themeShade="BF"/>
              </w:rPr>
              <w:t>[</w:t>
            </w:r>
            <w:r w:rsidRPr="00940E98">
              <w:rPr>
                <w:color w:val="31849B" w:themeColor="accent5" w:themeShade="BF"/>
              </w:rPr>
              <w:fldChar w:fldCharType="begin"/>
            </w:r>
            <w:r w:rsidRPr="00940E98">
              <w:rPr>
                <w:color w:val="31849B" w:themeColor="accent5" w:themeShade="BF"/>
              </w:rPr>
              <w:instrText xml:space="preserve"> REF _Ref16167937 \r \h </w:instrText>
            </w:r>
            <w:r w:rsidR="00940E98">
              <w:rPr>
                <w:color w:val="31849B" w:themeColor="accent5" w:themeShade="BF"/>
              </w:rPr>
              <w:instrText xml:space="preserve"> \* MERGEFORMAT </w:instrText>
            </w:r>
            <w:r w:rsidRPr="00940E98">
              <w:rPr>
                <w:color w:val="31849B" w:themeColor="accent5" w:themeShade="BF"/>
              </w:rPr>
            </w:r>
            <w:r w:rsidRPr="00940E98">
              <w:rPr>
                <w:color w:val="31849B" w:themeColor="accent5" w:themeShade="BF"/>
              </w:rPr>
              <w:fldChar w:fldCharType="separate"/>
            </w:r>
            <w:r w:rsidRPr="00940E98">
              <w:rPr>
                <w:color w:val="31849B" w:themeColor="accent5" w:themeShade="BF"/>
              </w:rPr>
              <w:t>P02</w:t>
            </w:r>
            <w:r w:rsidRPr="00940E98">
              <w:rPr>
                <w:color w:val="31849B" w:themeColor="accent5" w:themeShade="BF"/>
              </w:rPr>
              <w:fldChar w:fldCharType="end"/>
            </w:r>
            <w:r w:rsidRPr="00940E98">
              <w:rPr>
                <w:color w:val="31849B" w:themeColor="accent5" w:themeShade="BF"/>
              </w:rPr>
              <w:t>].</w:t>
            </w:r>
          </w:p>
          <w:p w14:paraId="4107A0FC" w14:textId="0551746B" w:rsidR="00DB2340" w:rsidRPr="00940E98" w:rsidRDefault="00DB2340" w:rsidP="00DB2340">
            <w:pPr>
              <w:pStyle w:val="PargrafodaLista"/>
              <w:numPr>
                <w:ilvl w:val="0"/>
                <w:numId w:val="40"/>
              </w:numPr>
              <w:ind w:left="462"/>
              <w:rPr>
                <w:color w:val="auto"/>
              </w:rPr>
            </w:pPr>
            <w:r w:rsidRPr="00940E98">
              <w:rPr>
                <w:color w:val="auto"/>
              </w:rPr>
              <w:t>Inclusão do número da Eleição no Painel Visual</w:t>
            </w:r>
            <w:r w:rsidRPr="00940E98">
              <w:rPr>
                <w:color w:val="31849B" w:themeColor="accent5" w:themeShade="BF"/>
              </w:rPr>
              <w:t xml:space="preserve"> [</w:t>
            </w:r>
            <w:r w:rsidRPr="00940E98">
              <w:rPr>
                <w:color w:val="31849B" w:themeColor="accent5" w:themeShade="BF"/>
              </w:rPr>
              <w:fldChar w:fldCharType="begin"/>
            </w:r>
            <w:r w:rsidRPr="00940E98">
              <w:rPr>
                <w:color w:val="31849B" w:themeColor="accent5" w:themeShade="BF"/>
              </w:rPr>
              <w:instrText xml:space="preserve"> REF _Ref16524223 \r \h </w:instrText>
            </w:r>
            <w:r w:rsidR="00940E98">
              <w:rPr>
                <w:color w:val="31849B" w:themeColor="accent5" w:themeShade="BF"/>
              </w:rPr>
              <w:instrText xml:space="preserve"> \* MERGEFORMAT </w:instrText>
            </w:r>
            <w:r w:rsidRPr="00940E98">
              <w:rPr>
                <w:color w:val="31849B" w:themeColor="accent5" w:themeShade="BF"/>
              </w:rPr>
            </w:r>
            <w:r w:rsidRPr="00940E98">
              <w:rPr>
                <w:color w:val="31849B" w:themeColor="accent5" w:themeShade="BF"/>
              </w:rPr>
              <w:fldChar w:fldCharType="separate"/>
            </w:r>
            <w:r w:rsidRPr="00940E98">
              <w:rPr>
                <w:color w:val="31849B" w:themeColor="accent5" w:themeShade="BF"/>
              </w:rPr>
              <w:t>2.2</w:t>
            </w:r>
            <w:r w:rsidRPr="00940E98">
              <w:rPr>
                <w:color w:val="31849B" w:themeColor="accent5" w:themeShade="BF"/>
              </w:rPr>
              <w:fldChar w:fldCharType="end"/>
            </w:r>
            <w:r w:rsidRPr="00940E98">
              <w:rPr>
                <w:color w:val="31849B" w:themeColor="accent5" w:themeShade="BF"/>
              </w:rPr>
              <w:t>]</w:t>
            </w:r>
          </w:p>
          <w:p w14:paraId="63ADB477" w14:textId="71747453" w:rsidR="00DB2340" w:rsidRPr="00940E98" w:rsidRDefault="00DB2340" w:rsidP="00DB2340">
            <w:pPr>
              <w:pStyle w:val="PargrafodaLista"/>
              <w:numPr>
                <w:ilvl w:val="0"/>
                <w:numId w:val="40"/>
              </w:numPr>
              <w:ind w:left="462"/>
              <w:rPr>
                <w:color w:val="auto"/>
              </w:rPr>
            </w:pPr>
            <w:r w:rsidRPr="00940E98">
              <w:rPr>
                <w:color w:val="auto"/>
              </w:rPr>
              <w:t xml:space="preserve">Alteração da regra de ordenação </w:t>
            </w:r>
            <w:r w:rsidRPr="00940E98">
              <w:rPr>
                <w:color w:val="31849B" w:themeColor="accent5" w:themeShade="BF"/>
              </w:rPr>
              <w:t>[</w:t>
            </w:r>
            <w:r w:rsidRPr="00940E98">
              <w:rPr>
                <w:color w:val="31849B" w:themeColor="accent5" w:themeShade="BF"/>
              </w:rPr>
              <w:fldChar w:fldCharType="begin"/>
            </w:r>
            <w:r w:rsidRPr="00940E98">
              <w:rPr>
                <w:color w:val="31849B" w:themeColor="accent5" w:themeShade="BF"/>
              </w:rPr>
              <w:instrText xml:space="preserve"> REF _Ref18941213 \r \h  \* MERGEFORMAT </w:instrText>
            </w:r>
            <w:r w:rsidRPr="00940E98">
              <w:rPr>
                <w:color w:val="31849B" w:themeColor="accent5" w:themeShade="BF"/>
              </w:rPr>
            </w:r>
            <w:r w:rsidRPr="00940E98">
              <w:rPr>
                <w:color w:val="31849B" w:themeColor="accent5" w:themeShade="BF"/>
              </w:rPr>
              <w:fldChar w:fldCharType="separate"/>
            </w:r>
            <w:r w:rsidRPr="00940E98">
              <w:rPr>
                <w:color w:val="31849B" w:themeColor="accent5" w:themeShade="BF"/>
              </w:rPr>
              <w:t>2.1.1</w:t>
            </w:r>
            <w:r w:rsidRPr="00940E98">
              <w:rPr>
                <w:color w:val="31849B" w:themeColor="accent5" w:themeShade="BF"/>
              </w:rPr>
              <w:fldChar w:fldCharType="end"/>
            </w:r>
            <w:r w:rsidRPr="00940E98">
              <w:rPr>
                <w:color w:val="31849B" w:themeColor="accent5" w:themeShade="BF"/>
              </w:rPr>
              <w:t>]</w:t>
            </w:r>
          </w:p>
          <w:p w14:paraId="582FE69E" w14:textId="20EBED16" w:rsidR="00DB2340" w:rsidRPr="00940E98" w:rsidRDefault="00DB2340" w:rsidP="00DB2340">
            <w:pPr>
              <w:pStyle w:val="PargrafodaLista"/>
              <w:numPr>
                <w:ilvl w:val="0"/>
                <w:numId w:val="40"/>
              </w:numPr>
              <w:ind w:left="462"/>
            </w:pPr>
            <w:r w:rsidRPr="00940E98">
              <w:rPr>
                <w:color w:val="auto"/>
              </w:rPr>
              <w:t>Alteração do local da exibição das mensagens</w:t>
            </w:r>
            <w:r w:rsidR="00DF5E54" w:rsidRPr="00940E98">
              <w:rPr>
                <w:color w:val="31849B" w:themeColor="accent5" w:themeShade="BF"/>
              </w:rPr>
              <w:t xml:space="preserve"> [</w:t>
            </w:r>
            <w:r w:rsidR="001749BE" w:rsidRPr="00940E98">
              <w:rPr>
                <w:color w:val="31849B" w:themeColor="accent5" w:themeShade="BF"/>
              </w:rPr>
              <w:fldChar w:fldCharType="begin"/>
            </w:r>
            <w:r w:rsidR="001749BE" w:rsidRPr="00940E98">
              <w:rPr>
                <w:color w:val="31849B" w:themeColor="accent5" w:themeShade="BF"/>
              </w:rPr>
              <w:instrText xml:space="preserve"> REF _Ref18944137 \r \h </w:instrText>
            </w:r>
            <w:r w:rsidR="00940E98">
              <w:rPr>
                <w:color w:val="31849B" w:themeColor="accent5" w:themeShade="BF"/>
              </w:rPr>
              <w:instrText xml:space="preserve"> \* MERGEFORMAT </w:instrText>
            </w:r>
            <w:r w:rsidR="001749BE" w:rsidRPr="00940E98">
              <w:rPr>
                <w:color w:val="31849B" w:themeColor="accent5" w:themeShade="BF"/>
              </w:rPr>
            </w:r>
            <w:r w:rsidR="001749BE" w:rsidRPr="00940E98">
              <w:rPr>
                <w:color w:val="31849B" w:themeColor="accent5" w:themeShade="BF"/>
              </w:rPr>
              <w:fldChar w:fldCharType="separate"/>
            </w:r>
            <w:r w:rsidR="001749BE" w:rsidRPr="00940E98">
              <w:rPr>
                <w:color w:val="31849B" w:themeColor="accent5" w:themeShade="BF"/>
              </w:rPr>
              <w:t>2.3</w:t>
            </w:r>
            <w:r w:rsidR="001749BE" w:rsidRPr="00940E98">
              <w:rPr>
                <w:color w:val="31849B" w:themeColor="accent5" w:themeShade="BF"/>
              </w:rPr>
              <w:fldChar w:fldCharType="end"/>
            </w:r>
            <w:r w:rsidR="00DF5E54" w:rsidRPr="00940E98">
              <w:rPr>
                <w:color w:val="31849B" w:themeColor="accent5" w:themeShade="BF"/>
              </w:rPr>
              <w:t>]</w:t>
            </w:r>
          </w:p>
          <w:p w14:paraId="26313598" w14:textId="15F33205" w:rsidR="00D06C84" w:rsidRPr="00940E98" w:rsidRDefault="00D06C84" w:rsidP="00DB2340">
            <w:pPr>
              <w:pStyle w:val="PargrafodaLista"/>
              <w:numPr>
                <w:ilvl w:val="0"/>
                <w:numId w:val="40"/>
              </w:numPr>
              <w:ind w:left="462"/>
            </w:pPr>
            <w:r w:rsidRPr="00940E98">
              <w:rPr>
                <w:color w:val="auto"/>
              </w:rPr>
              <w:t xml:space="preserve">Alteração do local de exibição da mensagem ME02 </w:t>
            </w:r>
            <w:r w:rsidRPr="00940E98">
              <w:rPr>
                <w:color w:val="31849B" w:themeColor="accent5" w:themeShade="BF"/>
              </w:rPr>
              <w:t>[</w:t>
            </w:r>
            <w:r w:rsidR="002037AE" w:rsidRPr="00940E98">
              <w:rPr>
                <w:color w:val="31849B" w:themeColor="accent5" w:themeShade="BF"/>
              </w:rPr>
              <w:fldChar w:fldCharType="begin"/>
            </w:r>
            <w:r w:rsidR="002037AE" w:rsidRPr="00940E98">
              <w:rPr>
                <w:color w:val="31849B" w:themeColor="accent5" w:themeShade="BF"/>
              </w:rPr>
              <w:instrText xml:space="preserve"> REF _Ref18941213 \r \h </w:instrText>
            </w:r>
            <w:r w:rsidR="00940E98">
              <w:rPr>
                <w:color w:val="31849B" w:themeColor="accent5" w:themeShade="BF"/>
              </w:rPr>
              <w:instrText xml:space="preserve"> \* MERGEFORMAT </w:instrText>
            </w:r>
            <w:r w:rsidR="002037AE" w:rsidRPr="00940E98">
              <w:rPr>
                <w:color w:val="31849B" w:themeColor="accent5" w:themeShade="BF"/>
              </w:rPr>
            </w:r>
            <w:r w:rsidR="002037AE" w:rsidRPr="00940E98">
              <w:rPr>
                <w:color w:val="31849B" w:themeColor="accent5" w:themeShade="BF"/>
              </w:rPr>
              <w:fldChar w:fldCharType="separate"/>
            </w:r>
            <w:r w:rsidR="002037AE" w:rsidRPr="00940E98">
              <w:rPr>
                <w:color w:val="31849B" w:themeColor="accent5" w:themeShade="BF"/>
              </w:rPr>
              <w:t>2.1.1</w:t>
            </w:r>
            <w:r w:rsidR="002037AE" w:rsidRPr="00940E98">
              <w:rPr>
                <w:color w:val="31849B" w:themeColor="accent5" w:themeShade="BF"/>
              </w:rPr>
              <w:fldChar w:fldCharType="end"/>
            </w:r>
            <w:r w:rsidR="002037AE" w:rsidRPr="00940E98">
              <w:rPr>
                <w:color w:val="31849B" w:themeColor="accent5" w:themeShade="BF"/>
              </w:rPr>
              <w:t>]</w:t>
            </w:r>
          </w:p>
          <w:p w14:paraId="31C2977C" w14:textId="2DD2B92B" w:rsidR="003E7346" w:rsidRPr="00940E98" w:rsidRDefault="003E7346" w:rsidP="003E7346">
            <w:pPr>
              <w:pStyle w:val="PargrafodaLista"/>
              <w:numPr>
                <w:ilvl w:val="0"/>
                <w:numId w:val="40"/>
              </w:numPr>
              <w:ind w:left="462"/>
            </w:pPr>
            <w:r w:rsidRPr="00940E98">
              <w:rPr>
                <w:color w:val="auto"/>
              </w:rPr>
              <w:t xml:space="preserve">Inclusão de um </w:t>
            </w:r>
            <w:proofErr w:type="spellStart"/>
            <w:r w:rsidRPr="00940E98">
              <w:rPr>
                <w:color w:val="auto"/>
              </w:rPr>
              <w:t>Hint</w:t>
            </w:r>
            <w:proofErr w:type="spellEnd"/>
            <w:r w:rsidRPr="00940E98">
              <w:rPr>
                <w:color w:val="auto"/>
              </w:rPr>
              <w:t xml:space="preserve"> no filtro Ano da Eleição </w:t>
            </w:r>
            <w:r w:rsidRPr="00940E98">
              <w:rPr>
                <w:color w:val="31849B" w:themeColor="accent5" w:themeShade="BF"/>
              </w:rPr>
              <w:t>[</w:t>
            </w:r>
            <w:r w:rsidRPr="00940E98">
              <w:rPr>
                <w:color w:val="31849B" w:themeColor="accent5" w:themeShade="BF"/>
              </w:rPr>
              <w:fldChar w:fldCharType="begin"/>
            </w:r>
            <w:r w:rsidRPr="00940E98">
              <w:rPr>
                <w:color w:val="31849B" w:themeColor="accent5" w:themeShade="BF"/>
              </w:rPr>
              <w:instrText xml:space="preserve"> REF _Ref18941213 \r \h </w:instrText>
            </w:r>
            <w:r w:rsidR="00940E98">
              <w:rPr>
                <w:color w:val="31849B" w:themeColor="accent5" w:themeShade="BF"/>
              </w:rPr>
              <w:instrText xml:space="preserve"> \* MERGEFORMAT </w:instrText>
            </w:r>
            <w:r w:rsidRPr="00940E98">
              <w:rPr>
                <w:color w:val="31849B" w:themeColor="accent5" w:themeShade="BF"/>
              </w:rPr>
            </w:r>
            <w:r w:rsidRPr="00940E98">
              <w:rPr>
                <w:color w:val="31849B" w:themeColor="accent5" w:themeShade="BF"/>
              </w:rPr>
              <w:fldChar w:fldCharType="separate"/>
            </w:r>
            <w:r w:rsidRPr="00940E98">
              <w:rPr>
                <w:color w:val="31849B" w:themeColor="accent5" w:themeShade="BF"/>
              </w:rPr>
              <w:t>2.1.1</w:t>
            </w:r>
            <w:r w:rsidRPr="00940E98">
              <w:rPr>
                <w:color w:val="31849B" w:themeColor="accent5" w:themeShade="BF"/>
              </w:rPr>
              <w:fldChar w:fldCharType="end"/>
            </w:r>
            <w:r w:rsidRPr="00940E98">
              <w:rPr>
                <w:color w:val="31849B" w:themeColor="accent5" w:themeShade="BF"/>
              </w:rPr>
              <w:t>]</w:t>
            </w:r>
          </w:p>
        </w:tc>
      </w:tr>
      <w:tr w:rsidR="00D340A5" w:rsidRPr="00940E98" w14:paraId="460574CE" w14:textId="77777777" w:rsidTr="00C03F98">
        <w:trPr>
          <w:cantSplit/>
          <w:jc w:val="center"/>
        </w:trPr>
        <w:tc>
          <w:tcPr>
            <w:tcW w:w="1589" w:type="dxa"/>
          </w:tcPr>
          <w:p w14:paraId="199E13BF" w14:textId="54FE69B0" w:rsidR="00D340A5" w:rsidRPr="00940E98" w:rsidRDefault="00D340A5" w:rsidP="00D340A5">
            <w:pPr>
              <w:jc w:val="center"/>
            </w:pPr>
            <w:r w:rsidRPr="00940E98">
              <w:t>1.2</w:t>
            </w:r>
          </w:p>
        </w:tc>
        <w:tc>
          <w:tcPr>
            <w:tcW w:w="1425" w:type="dxa"/>
            <w:vAlign w:val="bottom"/>
          </w:tcPr>
          <w:p w14:paraId="60685762" w14:textId="46B0BAE9" w:rsidR="00D340A5" w:rsidRPr="00940E98" w:rsidRDefault="00D340A5" w:rsidP="00D340A5">
            <w:pPr>
              <w:jc w:val="center"/>
            </w:pPr>
            <w:r w:rsidRPr="00940E98">
              <w:t>25/09/2019</w:t>
            </w:r>
          </w:p>
        </w:tc>
        <w:tc>
          <w:tcPr>
            <w:tcW w:w="2405" w:type="dxa"/>
            <w:vAlign w:val="center"/>
          </w:tcPr>
          <w:p w14:paraId="1DED3201" w14:textId="4F47AD98" w:rsidR="00D340A5" w:rsidRPr="00940E98" w:rsidRDefault="00D340A5" w:rsidP="00D340A5">
            <w:r w:rsidRPr="00940E98">
              <w:t xml:space="preserve">   Cláudia Ávila</w:t>
            </w:r>
          </w:p>
        </w:tc>
        <w:tc>
          <w:tcPr>
            <w:tcW w:w="4203" w:type="dxa"/>
          </w:tcPr>
          <w:p w14:paraId="2FA41D51" w14:textId="081667D0" w:rsidR="00D340A5" w:rsidRPr="00940E98" w:rsidRDefault="00D340A5" w:rsidP="00D340A5">
            <w:pPr>
              <w:pStyle w:val="PargrafodaLista"/>
              <w:numPr>
                <w:ilvl w:val="0"/>
                <w:numId w:val="40"/>
              </w:numPr>
              <w:ind w:left="462"/>
              <w:rPr>
                <w:color w:val="auto"/>
              </w:rPr>
            </w:pPr>
            <w:r w:rsidRPr="00940E98">
              <w:rPr>
                <w:color w:val="auto"/>
              </w:rPr>
              <w:t xml:space="preserve">Atualização da regra </w:t>
            </w:r>
            <w:r w:rsidRPr="00940E98">
              <w:rPr>
                <w:color w:val="31849B" w:themeColor="accent5" w:themeShade="BF"/>
              </w:rPr>
              <w:t>[</w:t>
            </w:r>
            <w:r w:rsidRPr="00940E98">
              <w:rPr>
                <w:color w:val="31849B" w:themeColor="accent5" w:themeShade="BF"/>
              </w:rPr>
              <w:fldChar w:fldCharType="begin"/>
            </w:r>
            <w:r w:rsidRPr="00940E98">
              <w:rPr>
                <w:color w:val="31849B" w:themeColor="accent5" w:themeShade="BF"/>
              </w:rPr>
              <w:instrText xml:space="preserve"> REF _Ref16524223 \r \h </w:instrText>
            </w:r>
            <w:r w:rsidR="00940E98">
              <w:rPr>
                <w:color w:val="31849B" w:themeColor="accent5" w:themeShade="BF"/>
              </w:rPr>
              <w:instrText xml:space="preserve"> \* MERGEFORMAT </w:instrText>
            </w:r>
            <w:r w:rsidRPr="00940E98">
              <w:rPr>
                <w:color w:val="31849B" w:themeColor="accent5" w:themeShade="BF"/>
              </w:rPr>
            </w:r>
            <w:r w:rsidRPr="00940E98">
              <w:rPr>
                <w:color w:val="31849B" w:themeColor="accent5" w:themeShade="BF"/>
              </w:rPr>
              <w:fldChar w:fldCharType="separate"/>
            </w:r>
            <w:r w:rsidRPr="00940E98">
              <w:rPr>
                <w:color w:val="31849B" w:themeColor="accent5" w:themeShade="BF"/>
              </w:rPr>
              <w:t>2.2</w:t>
            </w:r>
            <w:r w:rsidRPr="00940E98">
              <w:rPr>
                <w:color w:val="31849B" w:themeColor="accent5" w:themeShade="BF"/>
              </w:rPr>
              <w:fldChar w:fldCharType="end"/>
            </w:r>
            <w:r w:rsidRPr="00940E98">
              <w:rPr>
                <w:color w:val="31849B" w:themeColor="accent5" w:themeShade="BF"/>
              </w:rPr>
              <w:t>]</w:t>
            </w:r>
            <w:r w:rsidRPr="00940E98">
              <w:rPr>
                <w:color w:val="auto"/>
              </w:rPr>
              <w:t xml:space="preserve">: inclusão das informações das atividades secundárias </w:t>
            </w:r>
            <w:r w:rsidRPr="00940E98">
              <w:rPr>
                <w:color w:val="31849B" w:themeColor="accent5" w:themeShade="BF"/>
              </w:rPr>
              <w:t xml:space="preserve">1.3 a 1.4 </w:t>
            </w:r>
            <w:r w:rsidRPr="00940E98">
              <w:rPr>
                <w:b/>
                <w:color w:val="31849B" w:themeColor="accent5" w:themeShade="BF"/>
              </w:rPr>
              <w:t>(Sprint 6)</w:t>
            </w:r>
          </w:p>
        </w:tc>
      </w:tr>
      <w:tr w:rsidR="00D340A5" w:rsidRPr="00940E98" w14:paraId="7D86368F" w14:textId="77777777" w:rsidTr="00C03F98">
        <w:trPr>
          <w:cantSplit/>
          <w:jc w:val="center"/>
        </w:trPr>
        <w:tc>
          <w:tcPr>
            <w:tcW w:w="1589" w:type="dxa"/>
          </w:tcPr>
          <w:p w14:paraId="11262C8C" w14:textId="0928D533" w:rsidR="00D340A5" w:rsidRPr="00940E98" w:rsidRDefault="00D340A5" w:rsidP="00D340A5">
            <w:pPr>
              <w:jc w:val="center"/>
            </w:pPr>
            <w:r w:rsidRPr="00940E98">
              <w:t>1.3</w:t>
            </w:r>
          </w:p>
        </w:tc>
        <w:tc>
          <w:tcPr>
            <w:tcW w:w="1425" w:type="dxa"/>
            <w:vAlign w:val="bottom"/>
          </w:tcPr>
          <w:p w14:paraId="0087A8C4" w14:textId="2AD2D78E" w:rsidR="00D340A5" w:rsidRPr="00940E98" w:rsidRDefault="00D340A5" w:rsidP="00D340A5">
            <w:pPr>
              <w:jc w:val="center"/>
            </w:pPr>
            <w:r w:rsidRPr="00940E98">
              <w:t>03/10/2019</w:t>
            </w:r>
          </w:p>
        </w:tc>
        <w:tc>
          <w:tcPr>
            <w:tcW w:w="2405" w:type="dxa"/>
            <w:vAlign w:val="center"/>
          </w:tcPr>
          <w:p w14:paraId="6F6219A1" w14:textId="75A42C03" w:rsidR="00D340A5" w:rsidRPr="00940E98" w:rsidRDefault="00D340A5" w:rsidP="00D340A5">
            <w:r w:rsidRPr="00940E98">
              <w:t xml:space="preserve">   Cláudia Ávila</w:t>
            </w:r>
          </w:p>
        </w:tc>
        <w:tc>
          <w:tcPr>
            <w:tcW w:w="4203" w:type="dxa"/>
          </w:tcPr>
          <w:p w14:paraId="217E18B2" w14:textId="5E994B16" w:rsidR="00D340A5" w:rsidRPr="00940E98" w:rsidRDefault="00D340A5" w:rsidP="00D340A5">
            <w:pPr>
              <w:pStyle w:val="PargrafodaLista"/>
              <w:numPr>
                <w:ilvl w:val="0"/>
                <w:numId w:val="40"/>
              </w:numPr>
              <w:ind w:left="462"/>
              <w:rPr>
                <w:color w:val="auto"/>
              </w:rPr>
            </w:pPr>
            <w:r w:rsidRPr="00940E98">
              <w:rPr>
                <w:color w:val="auto"/>
              </w:rPr>
              <w:t xml:space="preserve">Atualização da regra </w:t>
            </w:r>
            <w:r w:rsidRPr="00940E98">
              <w:rPr>
                <w:color w:val="31849B" w:themeColor="accent5" w:themeShade="BF"/>
              </w:rPr>
              <w:t>[</w:t>
            </w:r>
            <w:r w:rsidRPr="00940E98">
              <w:rPr>
                <w:color w:val="31849B" w:themeColor="accent5" w:themeShade="BF"/>
              </w:rPr>
              <w:fldChar w:fldCharType="begin"/>
            </w:r>
            <w:r w:rsidRPr="00940E98">
              <w:rPr>
                <w:color w:val="31849B" w:themeColor="accent5" w:themeShade="BF"/>
              </w:rPr>
              <w:instrText xml:space="preserve"> REF _Ref16524223 \r \h </w:instrText>
            </w:r>
            <w:r w:rsidR="00940E98">
              <w:rPr>
                <w:color w:val="31849B" w:themeColor="accent5" w:themeShade="BF"/>
              </w:rPr>
              <w:instrText xml:space="preserve"> \* MERGEFORMAT </w:instrText>
            </w:r>
            <w:r w:rsidRPr="00940E98">
              <w:rPr>
                <w:color w:val="31849B" w:themeColor="accent5" w:themeShade="BF"/>
              </w:rPr>
            </w:r>
            <w:r w:rsidRPr="00940E98">
              <w:rPr>
                <w:color w:val="31849B" w:themeColor="accent5" w:themeShade="BF"/>
              </w:rPr>
              <w:fldChar w:fldCharType="separate"/>
            </w:r>
            <w:r w:rsidRPr="00940E98">
              <w:rPr>
                <w:color w:val="31849B" w:themeColor="accent5" w:themeShade="BF"/>
              </w:rPr>
              <w:t>2.2</w:t>
            </w:r>
            <w:r w:rsidRPr="00940E98">
              <w:rPr>
                <w:color w:val="31849B" w:themeColor="accent5" w:themeShade="BF"/>
              </w:rPr>
              <w:fldChar w:fldCharType="end"/>
            </w:r>
            <w:r w:rsidRPr="00940E98">
              <w:rPr>
                <w:color w:val="31849B" w:themeColor="accent5" w:themeShade="BF"/>
              </w:rPr>
              <w:t>]</w:t>
            </w:r>
            <w:r w:rsidRPr="00940E98">
              <w:rPr>
                <w:color w:val="auto"/>
              </w:rPr>
              <w:t xml:space="preserve">: inclusão das informações das atividades secundárias </w:t>
            </w:r>
            <w:r w:rsidRPr="00940E98">
              <w:rPr>
                <w:color w:val="31849B" w:themeColor="accent5" w:themeShade="BF"/>
              </w:rPr>
              <w:t xml:space="preserve">1.5 </w:t>
            </w:r>
            <w:proofErr w:type="gramStart"/>
            <w:r w:rsidRPr="00940E98">
              <w:rPr>
                <w:color w:val="31849B" w:themeColor="accent5" w:themeShade="BF"/>
              </w:rPr>
              <w:t>a  1.6</w:t>
            </w:r>
            <w:proofErr w:type="gramEnd"/>
            <w:r w:rsidRPr="00940E98">
              <w:rPr>
                <w:color w:val="31849B" w:themeColor="accent5" w:themeShade="BF"/>
              </w:rPr>
              <w:t xml:space="preserve"> </w:t>
            </w:r>
            <w:r w:rsidRPr="00940E98">
              <w:rPr>
                <w:b/>
                <w:color w:val="31849B" w:themeColor="accent5" w:themeShade="BF"/>
              </w:rPr>
              <w:t>(Sprint 7).</w:t>
            </w:r>
          </w:p>
        </w:tc>
      </w:tr>
      <w:tr w:rsidR="00886C90" w:rsidRPr="00940E98" w14:paraId="711A0880" w14:textId="77777777" w:rsidTr="00C03F98">
        <w:trPr>
          <w:cantSplit/>
          <w:jc w:val="center"/>
        </w:trPr>
        <w:tc>
          <w:tcPr>
            <w:tcW w:w="1589" w:type="dxa"/>
          </w:tcPr>
          <w:p w14:paraId="5DCF4304" w14:textId="35AF059C" w:rsidR="00886C90" w:rsidRPr="00940E98" w:rsidRDefault="00886C90" w:rsidP="00D340A5">
            <w:pPr>
              <w:jc w:val="center"/>
            </w:pPr>
            <w:r w:rsidRPr="00940E98">
              <w:t>1.</w:t>
            </w:r>
            <w:r w:rsidR="00D340A5" w:rsidRPr="00940E98">
              <w:t>4</w:t>
            </w:r>
          </w:p>
        </w:tc>
        <w:tc>
          <w:tcPr>
            <w:tcW w:w="1425" w:type="dxa"/>
            <w:vAlign w:val="bottom"/>
          </w:tcPr>
          <w:p w14:paraId="734AE291" w14:textId="3C0F2C43" w:rsidR="00886C90" w:rsidRPr="00940E98" w:rsidRDefault="00886C90" w:rsidP="00886C90">
            <w:pPr>
              <w:jc w:val="center"/>
            </w:pPr>
            <w:r w:rsidRPr="00940E98">
              <w:t>09/10/2019</w:t>
            </w:r>
          </w:p>
        </w:tc>
        <w:tc>
          <w:tcPr>
            <w:tcW w:w="2405" w:type="dxa"/>
            <w:vAlign w:val="center"/>
          </w:tcPr>
          <w:p w14:paraId="1AE2C705" w14:textId="6536A5E8" w:rsidR="00886C90" w:rsidRPr="00940E98" w:rsidRDefault="00886C90" w:rsidP="00886C90">
            <w:r w:rsidRPr="00940E98">
              <w:t xml:space="preserve">   Cláudia Ávila</w:t>
            </w:r>
          </w:p>
        </w:tc>
        <w:tc>
          <w:tcPr>
            <w:tcW w:w="4203" w:type="dxa"/>
          </w:tcPr>
          <w:p w14:paraId="0B079FA7" w14:textId="39E2717F" w:rsidR="00886C90" w:rsidRPr="00940E98" w:rsidRDefault="00886C90" w:rsidP="008868CF">
            <w:pPr>
              <w:pStyle w:val="PargrafodaLista"/>
              <w:numPr>
                <w:ilvl w:val="0"/>
                <w:numId w:val="40"/>
              </w:numPr>
              <w:ind w:left="462"/>
              <w:rPr>
                <w:color w:val="auto"/>
              </w:rPr>
            </w:pPr>
            <w:r w:rsidRPr="00940E98">
              <w:rPr>
                <w:color w:val="auto"/>
              </w:rPr>
              <w:t xml:space="preserve">Alteração da regra </w:t>
            </w:r>
            <w:r w:rsidRPr="00940E98">
              <w:rPr>
                <w:color w:val="31849B" w:themeColor="accent5" w:themeShade="BF"/>
              </w:rPr>
              <w:t>[</w:t>
            </w:r>
            <w:r w:rsidR="008868CF" w:rsidRPr="00940E98">
              <w:rPr>
                <w:color w:val="31849B" w:themeColor="accent5" w:themeShade="BF"/>
              </w:rPr>
              <w:fldChar w:fldCharType="begin"/>
            </w:r>
            <w:r w:rsidR="008868CF" w:rsidRPr="00940E98">
              <w:rPr>
                <w:color w:val="31849B" w:themeColor="accent5" w:themeShade="BF"/>
              </w:rPr>
              <w:instrText xml:space="preserve"> REF _Ref16522163 \r \h </w:instrText>
            </w:r>
            <w:r w:rsidR="00940E98">
              <w:rPr>
                <w:color w:val="31849B" w:themeColor="accent5" w:themeShade="BF"/>
              </w:rPr>
              <w:instrText xml:space="preserve"> \* MERGEFORMAT </w:instrText>
            </w:r>
            <w:r w:rsidR="008868CF" w:rsidRPr="00940E98">
              <w:rPr>
                <w:color w:val="31849B" w:themeColor="accent5" w:themeShade="BF"/>
              </w:rPr>
            </w:r>
            <w:r w:rsidR="008868CF" w:rsidRPr="00940E98">
              <w:rPr>
                <w:color w:val="31849B" w:themeColor="accent5" w:themeShade="BF"/>
              </w:rPr>
              <w:fldChar w:fldCharType="separate"/>
            </w:r>
            <w:r w:rsidR="008868CF" w:rsidRPr="00940E98">
              <w:rPr>
                <w:color w:val="31849B" w:themeColor="accent5" w:themeShade="BF"/>
              </w:rPr>
              <w:t>2.1</w:t>
            </w:r>
            <w:r w:rsidR="008868CF" w:rsidRPr="00940E98">
              <w:rPr>
                <w:color w:val="31849B" w:themeColor="accent5" w:themeShade="BF"/>
              </w:rPr>
              <w:fldChar w:fldCharType="end"/>
            </w:r>
            <w:r w:rsidRPr="00940E98">
              <w:rPr>
                <w:color w:val="31849B" w:themeColor="accent5" w:themeShade="BF"/>
              </w:rPr>
              <w:t>]</w:t>
            </w:r>
            <w:r w:rsidRPr="00940E98">
              <w:rPr>
                <w:color w:val="000000" w:themeColor="text1"/>
              </w:rPr>
              <w:t xml:space="preserve">, referente ao </w:t>
            </w:r>
            <w:r w:rsidR="008868CF" w:rsidRPr="00940E98">
              <w:rPr>
                <w:color w:val="000000" w:themeColor="text1"/>
              </w:rPr>
              <w:t>sub</w:t>
            </w:r>
            <w:r w:rsidRPr="00940E98">
              <w:rPr>
                <w:color w:val="000000" w:themeColor="text1"/>
              </w:rPr>
              <w:t>menu</w:t>
            </w:r>
            <w:r w:rsidR="008868CF" w:rsidRPr="00940E98">
              <w:rPr>
                <w:color w:val="000000" w:themeColor="text1"/>
              </w:rPr>
              <w:t xml:space="preserve"> Configuração Eleição</w:t>
            </w:r>
          </w:p>
          <w:p w14:paraId="08F9C57D" w14:textId="3F28DB32" w:rsidR="00B83EB3" w:rsidRPr="00940E98" w:rsidRDefault="00B83EB3" w:rsidP="00B83EB3">
            <w:pPr>
              <w:pStyle w:val="PargrafodaLista"/>
              <w:numPr>
                <w:ilvl w:val="0"/>
                <w:numId w:val="40"/>
              </w:numPr>
              <w:ind w:left="462"/>
              <w:rPr>
                <w:color w:val="auto"/>
              </w:rPr>
            </w:pPr>
            <w:r w:rsidRPr="00940E98">
              <w:rPr>
                <w:color w:val="000000" w:themeColor="text1"/>
              </w:rPr>
              <w:t xml:space="preserve">Alteração do protótipo </w:t>
            </w:r>
            <w:r w:rsidRPr="00940E98">
              <w:rPr>
                <w:color w:val="31849B" w:themeColor="accent5" w:themeShade="BF"/>
              </w:rPr>
              <w:t>[</w:t>
            </w:r>
            <w:r w:rsidRPr="00940E98">
              <w:rPr>
                <w:color w:val="31849B" w:themeColor="accent5" w:themeShade="BF"/>
              </w:rPr>
              <w:fldChar w:fldCharType="begin"/>
            </w:r>
            <w:r w:rsidRPr="00940E98">
              <w:rPr>
                <w:color w:val="31849B" w:themeColor="accent5" w:themeShade="BF"/>
              </w:rPr>
              <w:instrText xml:space="preserve"> REF _Ref13579930 \r \h </w:instrText>
            </w:r>
            <w:r w:rsidR="00940E98">
              <w:rPr>
                <w:color w:val="31849B" w:themeColor="accent5" w:themeShade="BF"/>
              </w:rPr>
              <w:instrText xml:space="preserve"> \* MERGEFORMAT </w:instrText>
            </w:r>
            <w:r w:rsidRPr="00940E98">
              <w:rPr>
                <w:color w:val="31849B" w:themeColor="accent5" w:themeShade="BF"/>
              </w:rPr>
            </w:r>
            <w:r w:rsidRPr="00940E98">
              <w:rPr>
                <w:color w:val="31849B" w:themeColor="accent5" w:themeShade="BF"/>
              </w:rPr>
              <w:fldChar w:fldCharType="separate"/>
            </w:r>
            <w:r w:rsidRPr="00940E98">
              <w:rPr>
                <w:color w:val="31849B" w:themeColor="accent5" w:themeShade="BF"/>
              </w:rPr>
              <w:t>P01</w:t>
            </w:r>
            <w:r w:rsidRPr="00940E98">
              <w:rPr>
                <w:color w:val="31849B" w:themeColor="accent5" w:themeShade="BF"/>
              </w:rPr>
              <w:fldChar w:fldCharType="end"/>
            </w:r>
            <w:r w:rsidRPr="00940E98">
              <w:rPr>
                <w:color w:val="000000" w:themeColor="text1"/>
              </w:rPr>
              <w:t xml:space="preserve">], no local do </w:t>
            </w:r>
            <w:proofErr w:type="spellStart"/>
            <w:r w:rsidRPr="00940E98">
              <w:rPr>
                <w:color w:val="000000" w:themeColor="text1"/>
              </w:rPr>
              <w:t>Hint</w:t>
            </w:r>
            <w:proofErr w:type="spellEnd"/>
            <w:r w:rsidRPr="00940E98">
              <w:rPr>
                <w:color w:val="000000" w:themeColor="text1"/>
              </w:rPr>
              <w:t xml:space="preserve"> no filtro.</w:t>
            </w:r>
          </w:p>
        </w:tc>
      </w:tr>
      <w:tr w:rsidR="00B809B2" w:rsidRPr="00940E98" w14:paraId="0DCB6CEF" w14:textId="77777777" w:rsidTr="00C03F98">
        <w:trPr>
          <w:cantSplit/>
          <w:jc w:val="center"/>
        </w:trPr>
        <w:tc>
          <w:tcPr>
            <w:tcW w:w="1589" w:type="dxa"/>
          </w:tcPr>
          <w:p w14:paraId="178D1D23" w14:textId="6C8C1A17" w:rsidR="00B809B2" w:rsidRPr="00940E98" w:rsidRDefault="00B809B2" w:rsidP="00D340A5">
            <w:pPr>
              <w:jc w:val="center"/>
            </w:pPr>
            <w:r w:rsidRPr="00940E98">
              <w:t>1.</w:t>
            </w:r>
            <w:r w:rsidR="00D340A5" w:rsidRPr="00940E98">
              <w:t>5</w:t>
            </w:r>
          </w:p>
        </w:tc>
        <w:tc>
          <w:tcPr>
            <w:tcW w:w="1425" w:type="dxa"/>
            <w:vAlign w:val="bottom"/>
          </w:tcPr>
          <w:p w14:paraId="1BA394AC" w14:textId="0EA6C17C" w:rsidR="00B809B2" w:rsidRPr="00940E98" w:rsidRDefault="00B809B2" w:rsidP="00B809B2">
            <w:pPr>
              <w:jc w:val="center"/>
            </w:pPr>
            <w:r w:rsidRPr="00940E98">
              <w:t>09/10/2019</w:t>
            </w:r>
          </w:p>
        </w:tc>
        <w:tc>
          <w:tcPr>
            <w:tcW w:w="2405" w:type="dxa"/>
            <w:vAlign w:val="center"/>
          </w:tcPr>
          <w:p w14:paraId="6D8B4381" w14:textId="2E59647A" w:rsidR="00B809B2" w:rsidRPr="00940E98" w:rsidRDefault="00B809B2" w:rsidP="00B809B2">
            <w:r w:rsidRPr="00940E98">
              <w:t xml:space="preserve">   Cláudia Ávila</w:t>
            </w:r>
          </w:p>
        </w:tc>
        <w:tc>
          <w:tcPr>
            <w:tcW w:w="4203" w:type="dxa"/>
          </w:tcPr>
          <w:p w14:paraId="12A98E79" w14:textId="1D6DE0A3" w:rsidR="00B809B2" w:rsidRPr="00940E98" w:rsidRDefault="00B809B2" w:rsidP="00B809B2">
            <w:pPr>
              <w:pStyle w:val="PargrafodaLista"/>
              <w:numPr>
                <w:ilvl w:val="0"/>
                <w:numId w:val="40"/>
              </w:numPr>
              <w:ind w:left="462"/>
              <w:rPr>
                <w:color w:val="auto"/>
              </w:rPr>
            </w:pPr>
            <w:r w:rsidRPr="00940E98">
              <w:rPr>
                <w:color w:val="auto"/>
              </w:rPr>
              <w:t>Alteração da exibição da paginação</w:t>
            </w:r>
            <w:r w:rsidR="00006EFC" w:rsidRPr="00940E98">
              <w:rPr>
                <w:color w:val="auto"/>
              </w:rPr>
              <w:t xml:space="preserve"> </w:t>
            </w:r>
            <w:r w:rsidR="009151EA" w:rsidRPr="00940E98">
              <w:rPr>
                <w:color w:val="31849B" w:themeColor="accent5" w:themeShade="BF"/>
              </w:rPr>
              <w:t>[</w:t>
            </w:r>
            <w:r w:rsidR="009151EA" w:rsidRPr="00940E98">
              <w:rPr>
                <w:color w:val="31849B" w:themeColor="accent5" w:themeShade="BF"/>
              </w:rPr>
              <w:fldChar w:fldCharType="begin"/>
            </w:r>
            <w:r w:rsidR="009151EA" w:rsidRPr="00940E98">
              <w:rPr>
                <w:color w:val="31849B" w:themeColor="accent5" w:themeShade="BF"/>
              </w:rPr>
              <w:instrText xml:space="preserve"> REF _Ref16524223 \r \h </w:instrText>
            </w:r>
            <w:r w:rsidR="00940E98">
              <w:rPr>
                <w:color w:val="31849B" w:themeColor="accent5" w:themeShade="BF"/>
              </w:rPr>
              <w:instrText xml:space="preserve"> \* MERGEFORMAT </w:instrText>
            </w:r>
            <w:r w:rsidR="009151EA" w:rsidRPr="00940E98">
              <w:rPr>
                <w:color w:val="31849B" w:themeColor="accent5" w:themeShade="BF"/>
              </w:rPr>
            </w:r>
            <w:r w:rsidR="009151EA" w:rsidRPr="00940E98">
              <w:rPr>
                <w:color w:val="31849B" w:themeColor="accent5" w:themeShade="BF"/>
              </w:rPr>
              <w:fldChar w:fldCharType="separate"/>
            </w:r>
            <w:r w:rsidR="009151EA" w:rsidRPr="00940E98">
              <w:rPr>
                <w:color w:val="31849B" w:themeColor="accent5" w:themeShade="BF"/>
              </w:rPr>
              <w:t>2.2</w:t>
            </w:r>
            <w:r w:rsidR="009151EA" w:rsidRPr="00940E98">
              <w:rPr>
                <w:color w:val="31849B" w:themeColor="accent5" w:themeShade="BF"/>
              </w:rPr>
              <w:fldChar w:fldCharType="end"/>
            </w:r>
            <w:r w:rsidR="009151EA" w:rsidRPr="00940E98">
              <w:rPr>
                <w:color w:val="31849B" w:themeColor="accent5" w:themeShade="BF"/>
              </w:rPr>
              <w:t>]</w:t>
            </w:r>
            <w:r w:rsidRPr="00940E98">
              <w:rPr>
                <w:color w:val="auto"/>
              </w:rPr>
              <w:t>.</w:t>
            </w:r>
          </w:p>
        </w:tc>
      </w:tr>
      <w:tr w:rsidR="00FE36BE" w:rsidRPr="00940E98" w14:paraId="3FA4703E" w14:textId="77777777" w:rsidTr="00C03F98">
        <w:trPr>
          <w:cantSplit/>
          <w:jc w:val="center"/>
        </w:trPr>
        <w:tc>
          <w:tcPr>
            <w:tcW w:w="1589" w:type="dxa"/>
          </w:tcPr>
          <w:p w14:paraId="65FAB5A3" w14:textId="4C5A2125" w:rsidR="00FE36BE" w:rsidRPr="00940E98" w:rsidRDefault="00FE36BE" w:rsidP="00D340A5">
            <w:pPr>
              <w:jc w:val="center"/>
            </w:pPr>
            <w:r w:rsidRPr="00940E98">
              <w:t>1.</w:t>
            </w:r>
            <w:r w:rsidR="00D340A5" w:rsidRPr="00940E98">
              <w:t>6</w:t>
            </w:r>
          </w:p>
        </w:tc>
        <w:tc>
          <w:tcPr>
            <w:tcW w:w="1425" w:type="dxa"/>
            <w:vAlign w:val="bottom"/>
          </w:tcPr>
          <w:p w14:paraId="5E170C9F" w14:textId="7E40ACD2" w:rsidR="00FE36BE" w:rsidRPr="00940E98" w:rsidRDefault="00D340A5" w:rsidP="00D340A5">
            <w:pPr>
              <w:jc w:val="center"/>
            </w:pPr>
            <w:r w:rsidRPr="00940E98">
              <w:t>18</w:t>
            </w:r>
            <w:r w:rsidR="00FE36BE" w:rsidRPr="00940E98">
              <w:t>/1</w:t>
            </w:r>
            <w:r w:rsidRPr="00940E98">
              <w:t>0</w:t>
            </w:r>
            <w:r w:rsidR="00FE36BE" w:rsidRPr="00940E98">
              <w:t>/2019</w:t>
            </w:r>
          </w:p>
        </w:tc>
        <w:tc>
          <w:tcPr>
            <w:tcW w:w="2405" w:type="dxa"/>
            <w:vAlign w:val="center"/>
          </w:tcPr>
          <w:p w14:paraId="354C2ADF" w14:textId="54D408CC" w:rsidR="00FE36BE" w:rsidRPr="00940E98" w:rsidRDefault="00FE36BE" w:rsidP="00FE36BE">
            <w:r w:rsidRPr="00940E98">
              <w:t xml:space="preserve">   Cláudia Ávila</w:t>
            </w:r>
          </w:p>
        </w:tc>
        <w:tc>
          <w:tcPr>
            <w:tcW w:w="4203" w:type="dxa"/>
          </w:tcPr>
          <w:p w14:paraId="46157132" w14:textId="1B4F8E08" w:rsidR="00FE36BE" w:rsidRPr="00940E98" w:rsidRDefault="00FE36BE" w:rsidP="00390DBC">
            <w:pPr>
              <w:pStyle w:val="PargrafodaLista"/>
              <w:numPr>
                <w:ilvl w:val="0"/>
                <w:numId w:val="40"/>
              </w:numPr>
              <w:ind w:left="462"/>
              <w:rPr>
                <w:color w:val="auto"/>
              </w:rPr>
            </w:pPr>
            <w:r w:rsidRPr="00940E98">
              <w:rPr>
                <w:color w:val="auto"/>
              </w:rPr>
              <w:t xml:space="preserve">Atualização da regra </w:t>
            </w:r>
            <w:r w:rsidRPr="00940E98">
              <w:rPr>
                <w:color w:val="31849B" w:themeColor="accent5" w:themeShade="BF"/>
              </w:rPr>
              <w:t>[</w:t>
            </w:r>
            <w:r w:rsidRPr="00940E98">
              <w:rPr>
                <w:color w:val="31849B" w:themeColor="accent5" w:themeShade="BF"/>
              </w:rPr>
              <w:fldChar w:fldCharType="begin"/>
            </w:r>
            <w:r w:rsidRPr="00940E98">
              <w:rPr>
                <w:color w:val="31849B" w:themeColor="accent5" w:themeShade="BF"/>
              </w:rPr>
              <w:instrText xml:space="preserve"> REF _Ref16524223 \r \h </w:instrText>
            </w:r>
            <w:r w:rsidR="00940E98">
              <w:rPr>
                <w:color w:val="31849B" w:themeColor="accent5" w:themeShade="BF"/>
              </w:rPr>
              <w:instrText xml:space="preserve"> \* MERGEFORMAT </w:instrText>
            </w:r>
            <w:r w:rsidRPr="00940E98">
              <w:rPr>
                <w:color w:val="31849B" w:themeColor="accent5" w:themeShade="BF"/>
              </w:rPr>
            </w:r>
            <w:r w:rsidRPr="00940E98">
              <w:rPr>
                <w:color w:val="31849B" w:themeColor="accent5" w:themeShade="BF"/>
              </w:rPr>
              <w:fldChar w:fldCharType="separate"/>
            </w:r>
            <w:r w:rsidRPr="00940E98">
              <w:rPr>
                <w:color w:val="31849B" w:themeColor="accent5" w:themeShade="BF"/>
              </w:rPr>
              <w:t>2.2</w:t>
            </w:r>
            <w:r w:rsidRPr="00940E98">
              <w:rPr>
                <w:color w:val="31849B" w:themeColor="accent5" w:themeShade="BF"/>
              </w:rPr>
              <w:fldChar w:fldCharType="end"/>
            </w:r>
            <w:r w:rsidRPr="00940E98">
              <w:rPr>
                <w:color w:val="31849B" w:themeColor="accent5" w:themeShade="BF"/>
              </w:rPr>
              <w:t>]</w:t>
            </w:r>
            <w:r w:rsidRPr="00940E98">
              <w:rPr>
                <w:color w:val="auto"/>
              </w:rPr>
              <w:t xml:space="preserve">: inclusão das informações das atividades secundárias </w:t>
            </w:r>
            <w:r w:rsidR="00507EFD" w:rsidRPr="00940E98">
              <w:rPr>
                <w:color w:val="31849B" w:themeColor="accent5" w:themeShade="BF"/>
              </w:rPr>
              <w:t xml:space="preserve">1.7 a </w:t>
            </w:r>
            <w:proofErr w:type="gramStart"/>
            <w:r w:rsidR="00507EFD" w:rsidRPr="00940E98">
              <w:rPr>
                <w:color w:val="31849B" w:themeColor="accent5" w:themeShade="BF"/>
              </w:rPr>
              <w:t xml:space="preserve">1.8  </w:t>
            </w:r>
            <w:r w:rsidR="00507EFD" w:rsidRPr="00940E98">
              <w:rPr>
                <w:color w:val="auto"/>
              </w:rPr>
              <w:t>E</w:t>
            </w:r>
            <w:proofErr w:type="gramEnd"/>
            <w:r w:rsidR="00507EFD" w:rsidRPr="00940E98">
              <w:rPr>
                <w:color w:val="auto"/>
              </w:rPr>
              <w:t xml:space="preserve"> </w:t>
            </w:r>
            <w:r w:rsidR="00390DBC" w:rsidRPr="00940E98">
              <w:rPr>
                <w:color w:val="31849B" w:themeColor="accent5" w:themeShade="BF"/>
              </w:rPr>
              <w:t xml:space="preserve">2.1 a </w:t>
            </w:r>
            <w:r w:rsidRPr="00940E98">
              <w:rPr>
                <w:color w:val="31849B" w:themeColor="accent5" w:themeShade="BF"/>
              </w:rPr>
              <w:t xml:space="preserve">2.2 </w:t>
            </w:r>
            <w:r w:rsidRPr="00940E98">
              <w:rPr>
                <w:b/>
                <w:color w:val="31849B" w:themeColor="accent5" w:themeShade="BF"/>
              </w:rPr>
              <w:t xml:space="preserve">(Sprint </w:t>
            </w:r>
            <w:r w:rsidR="00390DBC" w:rsidRPr="00940E98">
              <w:rPr>
                <w:b/>
                <w:color w:val="31849B" w:themeColor="accent5" w:themeShade="BF"/>
              </w:rPr>
              <w:t>8</w:t>
            </w:r>
            <w:r w:rsidRPr="00940E98">
              <w:rPr>
                <w:b/>
                <w:color w:val="31849B" w:themeColor="accent5" w:themeShade="BF"/>
              </w:rPr>
              <w:t>).</w:t>
            </w:r>
          </w:p>
        </w:tc>
      </w:tr>
      <w:tr w:rsidR="00FE36BE" w:rsidRPr="00940E98" w14:paraId="3D1EA845" w14:textId="77777777" w:rsidTr="00C03F98">
        <w:trPr>
          <w:cantSplit/>
          <w:jc w:val="center"/>
        </w:trPr>
        <w:tc>
          <w:tcPr>
            <w:tcW w:w="1589" w:type="dxa"/>
          </w:tcPr>
          <w:p w14:paraId="7688B459" w14:textId="5B524460" w:rsidR="00FE36BE" w:rsidRPr="00940E98" w:rsidRDefault="00FE36BE" w:rsidP="0070635D">
            <w:pPr>
              <w:jc w:val="center"/>
            </w:pPr>
            <w:r w:rsidRPr="00940E98">
              <w:lastRenderedPageBreak/>
              <w:t>1.</w:t>
            </w:r>
            <w:r w:rsidR="0070635D" w:rsidRPr="00940E98">
              <w:t>7</w:t>
            </w:r>
          </w:p>
        </w:tc>
        <w:tc>
          <w:tcPr>
            <w:tcW w:w="1425" w:type="dxa"/>
            <w:vAlign w:val="bottom"/>
          </w:tcPr>
          <w:p w14:paraId="757BAB19" w14:textId="52636625" w:rsidR="00FE36BE" w:rsidRPr="00940E98" w:rsidRDefault="00FE36BE" w:rsidP="00FE36BE">
            <w:pPr>
              <w:jc w:val="center"/>
            </w:pPr>
            <w:r w:rsidRPr="00940E98">
              <w:t>26/11/2019</w:t>
            </w:r>
          </w:p>
        </w:tc>
        <w:tc>
          <w:tcPr>
            <w:tcW w:w="2405" w:type="dxa"/>
            <w:vAlign w:val="center"/>
          </w:tcPr>
          <w:p w14:paraId="245FC629" w14:textId="4A5288A2" w:rsidR="00FE36BE" w:rsidRPr="00940E98" w:rsidRDefault="00FE36BE" w:rsidP="00FE36BE">
            <w:r w:rsidRPr="00940E98">
              <w:t xml:space="preserve">   Cláudia Ávila</w:t>
            </w:r>
          </w:p>
        </w:tc>
        <w:tc>
          <w:tcPr>
            <w:tcW w:w="4203" w:type="dxa"/>
          </w:tcPr>
          <w:p w14:paraId="024232A3" w14:textId="2A86BE19" w:rsidR="00462AB1" w:rsidRPr="00940E98" w:rsidRDefault="00462AB1" w:rsidP="00390DBC">
            <w:pPr>
              <w:pStyle w:val="PargrafodaLista"/>
              <w:numPr>
                <w:ilvl w:val="0"/>
                <w:numId w:val="43"/>
              </w:numPr>
              <w:ind w:left="604"/>
              <w:rPr>
                <w:color w:val="auto"/>
              </w:rPr>
            </w:pPr>
            <w:r w:rsidRPr="00940E98">
              <w:rPr>
                <w:color w:val="auto"/>
              </w:rPr>
              <w:t>Atualização na SPRINT</w:t>
            </w:r>
            <w:proofErr w:type="gramStart"/>
            <w:r w:rsidRPr="00940E98">
              <w:rPr>
                <w:color w:val="auto"/>
              </w:rPr>
              <w:t>10 :</w:t>
            </w:r>
            <w:proofErr w:type="gramEnd"/>
          </w:p>
          <w:p w14:paraId="259399F9" w14:textId="77777777" w:rsidR="00462AB1" w:rsidRPr="00940E98" w:rsidRDefault="00462AB1" w:rsidP="00462AB1">
            <w:pPr>
              <w:pStyle w:val="PargrafodaLista"/>
              <w:ind w:left="462"/>
              <w:rPr>
                <w:color w:val="auto"/>
              </w:rPr>
            </w:pPr>
          </w:p>
          <w:p w14:paraId="32858257" w14:textId="560880F4" w:rsidR="00FE36BE" w:rsidRPr="00940E98" w:rsidRDefault="00FE36BE" w:rsidP="00FE36BE">
            <w:pPr>
              <w:pStyle w:val="PargrafodaLista"/>
              <w:numPr>
                <w:ilvl w:val="0"/>
                <w:numId w:val="40"/>
              </w:numPr>
              <w:ind w:left="462"/>
              <w:rPr>
                <w:color w:val="auto"/>
              </w:rPr>
            </w:pPr>
            <w:r w:rsidRPr="00940E98">
              <w:rPr>
                <w:color w:val="auto"/>
              </w:rPr>
              <w:t xml:space="preserve">Atualização da regra </w:t>
            </w:r>
            <w:r w:rsidRPr="00940E98">
              <w:rPr>
                <w:color w:val="31849B" w:themeColor="accent5" w:themeShade="BF"/>
              </w:rPr>
              <w:t>[</w:t>
            </w:r>
            <w:r w:rsidRPr="00940E98">
              <w:rPr>
                <w:color w:val="31849B" w:themeColor="accent5" w:themeShade="BF"/>
              </w:rPr>
              <w:fldChar w:fldCharType="begin"/>
            </w:r>
            <w:r w:rsidRPr="00940E98">
              <w:rPr>
                <w:color w:val="31849B" w:themeColor="accent5" w:themeShade="BF"/>
              </w:rPr>
              <w:instrText xml:space="preserve"> REF _Ref16524223 \r \h </w:instrText>
            </w:r>
            <w:r w:rsidR="00940E98">
              <w:rPr>
                <w:color w:val="31849B" w:themeColor="accent5" w:themeShade="BF"/>
              </w:rPr>
              <w:instrText xml:space="preserve"> \* MERGEFORMAT </w:instrText>
            </w:r>
            <w:r w:rsidRPr="00940E98">
              <w:rPr>
                <w:color w:val="31849B" w:themeColor="accent5" w:themeShade="BF"/>
              </w:rPr>
            </w:r>
            <w:r w:rsidRPr="00940E98">
              <w:rPr>
                <w:color w:val="31849B" w:themeColor="accent5" w:themeShade="BF"/>
              </w:rPr>
              <w:fldChar w:fldCharType="separate"/>
            </w:r>
            <w:r w:rsidRPr="00940E98">
              <w:rPr>
                <w:color w:val="31849B" w:themeColor="accent5" w:themeShade="BF"/>
              </w:rPr>
              <w:t>2.2</w:t>
            </w:r>
            <w:r w:rsidRPr="00940E98">
              <w:rPr>
                <w:color w:val="31849B" w:themeColor="accent5" w:themeShade="BF"/>
              </w:rPr>
              <w:fldChar w:fldCharType="end"/>
            </w:r>
            <w:r w:rsidRPr="00940E98">
              <w:rPr>
                <w:color w:val="31849B" w:themeColor="accent5" w:themeShade="BF"/>
              </w:rPr>
              <w:t>]</w:t>
            </w:r>
            <w:r w:rsidRPr="00940E98">
              <w:rPr>
                <w:color w:val="auto"/>
              </w:rPr>
              <w:t xml:space="preserve">: inclusão das informações das atividades secundárias </w:t>
            </w:r>
            <w:r w:rsidRPr="00940E98">
              <w:rPr>
                <w:color w:val="31849B" w:themeColor="accent5" w:themeShade="BF"/>
              </w:rPr>
              <w:t>2.3 (Sprint 10).</w:t>
            </w:r>
          </w:p>
          <w:p w14:paraId="4B4B4C1B" w14:textId="1F47E563" w:rsidR="005540C9" w:rsidRPr="00940E98" w:rsidRDefault="005540C9" w:rsidP="005540C9">
            <w:pPr>
              <w:pStyle w:val="PargrafodaLista"/>
              <w:numPr>
                <w:ilvl w:val="0"/>
                <w:numId w:val="40"/>
              </w:numPr>
              <w:ind w:left="462"/>
              <w:rPr>
                <w:color w:val="auto"/>
              </w:rPr>
            </w:pPr>
            <w:r w:rsidRPr="00940E98">
              <w:rPr>
                <w:color w:val="auto"/>
              </w:rPr>
              <w:t xml:space="preserve">Atualização da regra </w:t>
            </w:r>
            <w:r w:rsidRPr="00940E98">
              <w:rPr>
                <w:color w:val="31849B" w:themeColor="accent5" w:themeShade="BF"/>
              </w:rPr>
              <w:t>[</w:t>
            </w:r>
            <w:r w:rsidRPr="00940E98">
              <w:rPr>
                <w:color w:val="31849B" w:themeColor="accent5" w:themeShade="BF"/>
              </w:rPr>
              <w:fldChar w:fldCharType="begin"/>
            </w:r>
            <w:r w:rsidRPr="00940E98">
              <w:rPr>
                <w:color w:val="31849B" w:themeColor="accent5" w:themeShade="BF"/>
              </w:rPr>
              <w:instrText xml:space="preserve"> REF _Ref16524223 \r \h </w:instrText>
            </w:r>
            <w:r w:rsidR="00940E98">
              <w:rPr>
                <w:color w:val="31849B" w:themeColor="accent5" w:themeShade="BF"/>
              </w:rPr>
              <w:instrText xml:space="preserve"> \* MERGEFORMAT </w:instrText>
            </w:r>
            <w:r w:rsidRPr="00940E98">
              <w:rPr>
                <w:color w:val="31849B" w:themeColor="accent5" w:themeShade="BF"/>
              </w:rPr>
            </w:r>
            <w:r w:rsidRPr="00940E98">
              <w:rPr>
                <w:color w:val="31849B" w:themeColor="accent5" w:themeShade="BF"/>
              </w:rPr>
              <w:fldChar w:fldCharType="separate"/>
            </w:r>
            <w:r w:rsidRPr="00940E98">
              <w:rPr>
                <w:color w:val="31849B" w:themeColor="accent5" w:themeShade="BF"/>
              </w:rPr>
              <w:t>2.2</w:t>
            </w:r>
            <w:r w:rsidRPr="00940E98">
              <w:rPr>
                <w:color w:val="31849B" w:themeColor="accent5" w:themeShade="BF"/>
              </w:rPr>
              <w:fldChar w:fldCharType="end"/>
            </w:r>
            <w:r w:rsidRPr="00940E98">
              <w:rPr>
                <w:color w:val="31849B" w:themeColor="accent5" w:themeShade="BF"/>
              </w:rPr>
              <w:t>]</w:t>
            </w:r>
            <w:r w:rsidRPr="00940E98">
              <w:rPr>
                <w:color w:val="auto"/>
              </w:rPr>
              <w:t xml:space="preserve">: inclusão das informações das atividades secundárias </w:t>
            </w:r>
            <w:r w:rsidRPr="00940E98">
              <w:rPr>
                <w:color w:val="31849B" w:themeColor="accent5" w:themeShade="BF"/>
              </w:rPr>
              <w:t>3.1 a 3.2 (Sprint 11).</w:t>
            </w:r>
          </w:p>
          <w:p w14:paraId="049A14E0" w14:textId="2437CB27" w:rsidR="00BC1C3B" w:rsidRPr="00940E98" w:rsidRDefault="00BC1C3B" w:rsidP="00BC1C3B">
            <w:pPr>
              <w:pStyle w:val="PargrafodaLista"/>
              <w:numPr>
                <w:ilvl w:val="0"/>
                <w:numId w:val="40"/>
              </w:numPr>
              <w:ind w:left="462"/>
              <w:rPr>
                <w:color w:val="auto"/>
              </w:rPr>
            </w:pPr>
            <w:r w:rsidRPr="00940E98">
              <w:rPr>
                <w:color w:val="auto"/>
              </w:rPr>
              <w:t xml:space="preserve">Atualização da regra </w:t>
            </w:r>
            <w:r w:rsidRPr="00940E98">
              <w:rPr>
                <w:color w:val="31849B" w:themeColor="accent5" w:themeShade="BF"/>
              </w:rPr>
              <w:t>[</w:t>
            </w:r>
            <w:r w:rsidRPr="00940E98">
              <w:rPr>
                <w:color w:val="31849B" w:themeColor="accent5" w:themeShade="BF"/>
              </w:rPr>
              <w:fldChar w:fldCharType="begin"/>
            </w:r>
            <w:r w:rsidRPr="00940E98">
              <w:rPr>
                <w:color w:val="31849B" w:themeColor="accent5" w:themeShade="BF"/>
              </w:rPr>
              <w:instrText xml:space="preserve"> REF _Ref16524223 \r \h </w:instrText>
            </w:r>
            <w:r w:rsidR="00940E98">
              <w:rPr>
                <w:color w:val="31849B" w:themeColor="accent5" w:themeShade="BF"/>
              </w:rPr>
              <w:instrText xml:space="preserve"> \* MERGEFORMAT </w:instrText>
            </w:r>
            <w:r w:rsidRPr="00940E98">
              <w:rPr>
                <w:color w:val="31849B" w:themeColor="accent5" w:themeShade="BF"/>
              </w:rPr>
            </w:r>
            <w:r w:rsidRPr="00940E98">
              <w:rPr>
                <w:color w:val="31849B" w:themeColor="accent5" w:themeShade="BF"/>
              </w:rPr>
              <w:fldChar w:fldCharType="separate"/>
            </w:r>
            <w:r w:rsidRPr="00940E98">
              <w:rPr>
                <w:color w:val="31849B" w:themeColor="accent5" w:themeShade="BF"/>
              </w:rPr>
              <w:t>2.2</w:t>
            </w:r>
            <w:r w:rsidRPr="00940E98">
              <w:rPr>
                <w:color w:val="31849B" w:themeColor="accent5" w:themeShade="BF"/>
              </w:rPr>
              <w:fldChar w:fldCharType="end"/>
            </w:r>
            <w:r w:rsidRPr="00940E98">
              <w:rPr>
                <w:color w:val="31849B" w:themeColor="accent5" w:themeShade="BF"/>
              </w:rPr>
              <w:t>]</w:t>
            </w:r>
            <w:r w:rsidRPr="00940E98">
              <w:rPr>
                <w:color w:val="auto"/>
              </w:rPr>
              <w:t xml:space="preserve">: inclusão das informações das atividades secundárias </w:t>
            </w:r>
            <w:r w:rsidRPr="00940E98">
              <w:rPr>
                <w:color w:val="31849B" w:themeColor="accent5" w:themeShade="BF"/>
              </w:rPr>
              <w:t>2.4 (Sprint 1</w:t>
            </w:r>
            <w:r w:rsidR="00C8760D" w:rsidRPr="00940E98">
              <w:rPr>
                <w:color w:val="31849B" w:themeColor="accent5" w:themeShade="BF"/>
              </w:rPr>
              <w:t>2</w:t>
            </w:r>
            <w:r w:rsidRPr="00940E98">
              <w:rPr>
                <w:color w:val="31849B" w:themeColor="accent5" w:themeShade="BF"/>
              </w:rPr>
              <w:t>).</w:t>
            </w:r>
          </w:p>
          <w:p w14:paraId="7A97D7BF" w14:textId="0B7955E3" w:rsidR="00BC1C3B" w:rsidRPr="00940E98" w:rsidRDefault="00BC1C3B" w:rsidP="00BC1C3B">
            <w:pPr>
              <w:pStyle w:val="PargrafodaLista"/>
              <w:numPr>
                <w:ilvl w:val="0"/>
                <w:numId w:val="40"/>
              </w:numPr>
              <w:ind w:left="462"/>
              <w:rPr>
                <w:color w:val="auto"/>
              </w:rPr>
            </w:pPr>
            <w:r w:rsidRPr="00940E98">
              <w:rPr>
                <w:color w:val="auto"/>
              </w:rPr>
              <w:t xml:space="preserve">Atualização da regra </w:t>
            </w:r>
            <w:r w:rsidRPr="00940E98">
              <w:rPr>
                <w:color w:val="31849B" w:themeColor="accent5" w:themeShade="BF"/>
              </w:rPr>
              <w:t>[</w:t>
            </w:r>
            <w:r w:rsidRPr="00940E98">
              <w:rPr>
                <w:color w:val="31849B" w:themeColor="accent5" w:themeShade="BF"/>
              </w:rPr>
              <w:fldChar w:fldCharType="begin"/>
            </w:r>
            <w:r w:rsidRPr="00940E98">
              <w:rPr>
                <w:color w:val="31849B" w:themeColor="accent5" w:themeShade="BF"/>
              </w:rPr>
              <w:instrText xml:space="preserve"> REF _Ref16524223 \r \h </w:instrText>
            </w:r>
            <w:r w:rsidR="00940E98">
              <w:rPr>
                <w:color w:val="31849B" w:themeColor="accent5" w:themeShade="BF"/>
              </w:rPr>
              <w:instrText xml:space="preserve"> \* MERGEFORMAT </w:instrText>
            </w:r>
            <w:r w:rsidRPr="00940E98">
              <w:rPr>
                <w:color w:val="31849B" w:themeColor="accent5" w:themeShade="BF"/>
              </w:rPr>
            </w:r>
            <w:r w:rsidRPr="00940E98">
              <w:rPr>
                <w:color w:val="31849B" w:themeColor="accent5" w:themeShade="BF"/>
              </w:rPr>
              <w:fldChar w:fldCharType="separate"/>
            </w:r>
            <w:r w:rsidRPr="00940E98">
              <w:rPr>
                <w:color w:val="31849B" w:themeColor="accent5" w:themeShade="BF"/>
              </w:rPr>
              <w:t>2.2</w:t>
            </w:r>
            <w:r w:rsidRPr="00940E98">
              <w:rPr>
                <w:color w:val="31849B" w:themeColor="accent5" w:themeShade="BF"/>
              </w:rPr>
              <w:fldChar w:fldCharType="end"/>
            </w:r>
            <w:r w:rsidRPr="00940E98">
              <w:rPr>
                <w:color w:val="31849B" w:themeColor="accent5" w:themeShade="BF"/>
              </w:rPr>
              <w:t>]</w:t>
            </w:r>
            <w:r w:rsidRPr="00940E98">
              <w:rPr>
                <w:color w:val="auto"/>
              </w:rPr>
              <w:t xml:space="preserve">: inclusão das informações das atividades secundárias </w:t>
            </w:r>
            <w:r w:rsidRPr="00940E98">
              <w:rPr>
                <w:color w:val="31849B" w:themeColor="accent5" w:themeShade="BF"/>
              </w:rPr>
              <w:t>2.</w:t>
            </w:r>
            <w:r w:rsidR="00C8760D" w:rsidRPr="00940E98">
              <w:rPr>
                <w:color w:val="31849B" w:themeColor="accent5" w:themeShade="BF"/>
              </w:rPr>
              <w:t>5</w:t>
            </w:r>
            <w:r w:rsidRPr="00940E98">
              <w:rPr>
                <w:color w:val="31849B" w:themeColor="accent5" w:themeShade="BF"/>
              </w:rPr>
              <w:t xml:space="preserve"> (Sprint 1</w:t>
            </w:r>
            <w:r w:rsidR="00C8760D" w:rsidRPr="00940E98">
              <w:rPr>
                <w:color w:val="31849B" w:themeColor="accent5" w:themeShade="BF"/>
              </w:rPr>
              <w:t>3</w:t>
            </w:r>
            <w:r w:rsidRPr="00940E98">
              <w:rPr>
                <w:color w:val="31849B" w:themeColor="accent5" w:themeShade="BF"/>
              </w:rPr>
              <w:t>).</w:t>
            </w:r>
          </w:p>
          <w:p w14:paraId="57121F33" w14:textId="48E09A37" w:rsidR="005540C9" w:rsidRPr="00940E98" w:rsidRDefault="005540C9" w:rsidP="005540C9">
            <w:pPr>
              <w:pStyle w:val="PargrafodaLista"/>
              <w:numPr>
                <w:ilvl w:val="0"/>
                <w:numId w:val="40"/>
              </w:numPr>
              <w:ind w:left="462"/>
              <w:rPr>
                <w:color w:val="auto"/>
              </w:rPr>
            </w:pPr>
            <w:r w:rsidRPr="00940E98">
              <w:rPr>
                <w:color w:val="auto"/>
              </w:rPr>
              <w:t xml:space="preserve">Atualização da regra </w:t>
            </w:r>
            <w:r w:rsidRPr="00940E98">
              <w:rPr>
                <w:color w:val="31849B" w:themeColor="accent5" w:themeShade="BF"/>
              </w:rPr>
              <w:t>[</w:t>
            </w:r>
            <w:r w:rsidRPr="00940E98">
              <w:rPr>
                <w:color w:val="31849B" w:themeColor="accent5" w:themeShade="BF"/>
              </w:rPr>
              <w:fldChar w:fldCharType="begin"/>
            </w:r>
            <w:r w:rsidRPr="00940E98">
              <w:rPr>
                <w:color w:val="31849B" w:themeColor="accent5" w:themeShade="BF"/>
              </w:rPr>
              <w:instrText xml:space="preserve"> REF _Ref16524223 \r \h </w:instrText>
            </w:r>
            <w:r w:rsidR="00940E98">
              <w:rPr>
                <w:color w:val="31849B" w:themeColor="accent5" w:themeShade="BF"/>
              </w:rPr>
              <w:instrText xml:space="preserve"> \* MERGEFORMAT </w:instrText>
            </w:r>
            <w:r w:rsidRPr="00940E98">
              <w:rPr>
                <w:color w:val="31849B" w:themeColor="accent5" w:themeShade="BF"/>
              </w:rPr>
            </w:r>
            <w:r w:rsidRPr="00940E98">
              <w:rPr>
                <w:color w:val="31849B" w:themeColor="accent5" w:themeShade="BF"/>
              </w:rPr>
              <w:fldChar w:fldCharType="separate"/>
            </w:r>
            <w:r w:rsidRPr="00940E98">
              <w:rPr>
                <w:color w:val="31849B" w:themeColor="accent5" w:themeShade="BF"/>
              </w:rPr>
              <w:t>2.2</w:t>
            </w:r>
            <w:r w:rsidRPr="00940E98">
              <w:rPr>
                <w:color w:val="31849B" w:themeColor="accent5" w:themeShade="BF"/>
              </w:rPr>
              <w:fldChar w:fldCharType="end"/>
            </w:r>
            <w:r w:rsidRPr="00940E98">
              <w:rPr>
                <w:color w:val="31849B" w:themeColor="accent5" w:themeShade="BF"/>
              </w:rPr>
              <w:t>]</w:t>
            </w:r>
            <w:r w:rsidRPr="00940E98">
              <w:rPr>
                <w:color w:val="auto"/>
              </w:rPr>
              <w:t xml:space="preserve">: inclusão das informações das atividades secundárias </w:t>
            </w:r>
            <w:r w:rsidRPr="00940E98">
              <w:rPr>
                <w:color w:val="31849B" w:themeColor="accent5" w:themeShade="BF"/>
              </w:rPr>
              <w:t>3.3 (Sprint 14).</w:t>
            </w:r>
          </w:p>
          <w:p w14:paraId="125152BB" w14:textId="6B890506" w:rsidR="00C8760D" w:rsidRPr="00940E98" w:rsidRDefault="00C8760D" w:rsidP="00C8760D">
            <w:pPr>
              <w:pStyle w:val="PargrafodaLista"/>
              <w:numPr>
                <w:ilvl w:val="0"/>
                <w:numId w:val="40"/>
              </w:numPr>
              <w:ind w:left="462"/>
              <w:rPr>
                <w:color w:val="auto"/>
              </w:rPr>
            </w:pPr>
            <w:r w:rsidRPr="00940E98">
              <w:rPr>
                <w:color w:val="auto"/>
              </w:rPr>
              <w:t xml:space="preserve">Atualização da regra </w:t>
            </w:r>
            <w:r w:rsidRPr="00940E98">
              <w:rPr>
                <w:color w:val="31849B" w:themeColor="accent5" w:themeShade="BF"/>
              </w:rPr>
              <w:t>[</w:t>
            </w:r>
            <w:r w:rsidRPr="00940E98">
              <w:rPr>
                <w:color w:val="31849B" w:themeColor="accent5" w:themeShade="BF"/>
              </w:rPr>
              <w:fldChar w:fldCharType="begin"/>
            </w:r>
            <w:r w:rsidRPr="00940E98">
              <w:rPr>
                <w:color w:val="31849B" w:themeColor="accent5" w:themeShade="BF"/>
              </w:rPr>
              <w:instrText xml:space="preserve"> REF _Ref16524223 \r \h </w:instrText>
            </w:r>
            <w:r w:rsidR="00940E98">
              <w:rPr>
                <w:color w:val="31849B" w:themeColor="accent5" w:themeShade="BF"/>
              </w:rPr>
              <w:instrText xml:space="preserve"> \* MERGEFORMAT </w:instrText>
            </w:r>
            <w:r w:rsidRPr="00940E98">
              <w:rPr>
                <w:color w:val="31849B" w:themeColor="accent5" w:themeShade="BF"/>
              </w:rPr>
            </w:r>
            <w:r w:rsidRPr="00940E98">
              <w:rPr>
                <w:color w:val="31849B" w:themeColor="accent5" w:themeShade="BF"/>
              </w:rPr>
              <w:fldChar w:fldCharType="separate"/>
            </w:r>
            <w:r w:rsidRPr="00940E98">
              <w:rPr>
                <w:color w:val="31849B" w:themeColor="accent5" w:themeShade="BF"/>
              </w:rPr>
              <w:t>2.2</w:t>
            </w:r>
            <w:r w:rsidRPr="00940E98">
              <w:rPr>
                <w:color w:val="31849B" w:themeColor="accent5" w:themeShade="BF"/>
              </w:rPr>
              <w:fldChar w:fldCharType="end"/>
            </w:r>
            <w:r w:rsidRPr="00940E98">
              <w:rPr>
                <w:color w:val="31849B" w:themeColor="accent5" w:themeShade="BF"/>
              </w:rPr>
              <w:t>]</w:t>
            </w:r>
            <w:r w:rsidRPr="00940E98">
              <w:rPr>
                <w:color w:val="auto"/>
              </w:rPr>
              <w:t xml:space="preserve">: inclusão das informações das atividades secundárias </w:t>
            </w:r>
            <w:r w:rsidRPr="00940E98">
              <w:rPr>
                <w:color w:val="31849B" w:themeColor="accent5" w:themeShade="BF"/>
              </w:rPr>
              <w:t>2.6 (Sprint 15).</w:t>
            </w:r>
          </w:p>
          <w:p w14:paraId="70FE20BB" w14:textId="0292973E" w:rsidR="00D50A5D" w:rsidRPr="00940E98" w:rsidRDefault="005540C9" w:rsidP="00D50A5D">
            <w:pPr>
              <w:pStyle w:val="PargrafodaLista"/>
              <w:numPr>
                <w:ilvl w:val="0"/>
                <w:numId w:val="40"/>
              </w:numPr>
              <w:ind w:left="462"/>
              <w:rPr>
                <w:color w:val="auto"/>
              </w:rPr>
            </w:pPr>
            <w:r w:rsidRPr="00940E98">
              <w:rPr>
                <w:color w:val="auto"/>
              </w:rPr>
              <w:t xml:space="preserve">Atualização da regra </w:t>
            </w:r>
            <w:r w:rsidRPr="00940E98">
              <w:rPr>
                <w:color w:val="31849B" w:themeColor="accent5" w:themeShade="BF"/>
              </w:rPr>
              <w:t>[</w:t>
            </w:r>
            <w:r w:rsidRPr="00940E98">
              <w:rPr>
                <w:color w:val="31849B" w:themeColor="accent5" w:themeShade="BF"/>
              </w:rPr>
              <w:fldChar w:fldCharType="begin"/>
            </w:r>
            <w:r w:rsidRPr="00940E98">
              <w:rPr>
                <w:color w:val="31849B" w:themeColor="accent5" w:themeShade="BF"/>
              </w:rPr>
              <w:instrText xml:space="preserve"> REF _Ref16524223 \r \h </w:instrText>
            </w:r>
            <w:r w:rsidR="00940E98">
              <w:rPr>
                <w:color w:val="31849B" w:themeColor="accent5" w:themeShade="BF"/>
              </w:rPr>
              <w:instrText xml:space="preserve"> \* MERGEFORMAT </w:instrText>
            </w:r>
            <w:r w:rsidRPr="00940E98">
              <w:rPr>
                <w:color w:val="31849B" w:themeColor="accent5" w:themeShade="BF"/>
              </w:rPr>
            </w:r>
            <w:r w:rsidRPr="00940E98">
              <w:rPr>
                <w:color w:val="31849B" w:themeColor="accent5" w:themeShade="BF"/>
              </w:rPr>
              <w:fldChar w:fldCharType="separate"/>
            </w:r>
            <w:r w:rsidRPr="00940E98">
              <w:rPr>
                <w:color w:val="31849B" w:themeColor="accent5" w:themeShade="BF"/>
              </w:rPr>
              <w:t>2.2</w:t>
            </w:r>
            <w:r w:rsidRPr="00940E98">
              <w:rPr>
                <w:color w:val="31849B" w:themeColor="accent5" w:themeShade="BF"/>
              </w:rPr>
              <w:fldChar w:fldCharType="end"/>
            </w:r>
            <w:r w:rsidRPr="00940E98">
              <w:rPr>
                <w:color w:val="31849B" w:themeColor="accent5" w:themeShade="BF"/>
              </w:rPr>
              <w:t>]</w:t>
            </w:r>
            <w:r w:rsidRPr="00940E98">
              <w:rPr>
                <w:color w:val="auto"/>
              </w:rPr>
              <w:t xml:space="preserve">: inclusão das informações das atividades secundárias </w:t>
            </w:r>
            <w:r w:rsidRPr="00940E98">
              <w:rPr>
                <w:color w:val="31849B" w:themeColor="accent5" w:themeShade="BF"/>
              </w:rPr>
              <w:t>3.4 (Sprint 16).</w:t>
            </w:r>
          </w:p>
          <w:p w14:paraId="1F8114CA" w14:textId="4CC0D3E7" w:rsidR="005C5125" w:rsidRPr="00940E98" w:rsidRDefault="005C5125" w:rsidP="005C5125">
            <w:pPr>
              <w:pStyle w:val="PargrafodaLista"/>
              <w:numPr>
                <w:ilvl w:val="0"/>
                <w:numId w:val="40"/>
              </w:numPr>
              <w:ind w:left="462"/>
              <w:rPr>
                <w:color w:val="auto"/>
              </w:rPr>
            </w:pPr>
            <w:r w:rsidRPr="00940E98">
              <w:rPr>
                <w:color w:val="auto"/>
              </w:rPr>
              <w:t xml:space="preserve">Atualização da regra </w:t>
            </w:r>
            <w:r w:rsidRPr="00940E98">
              <w:rPr>
                <w:color w:val="31849B" w:themeColor="accent5" w:themeShade="BF"/>
              </w:rPr>
              <w:t>[</w:t>
            </w:r>
            <w:r w:rsidRPr="00940E98">
              <w:rPr>
                <w:color w:val="31849B" w:themeColor="accent5" w:themeShade="BF"/>
              </w:rPr>
              <w:fldChar w:fldCharType="begin"/>
            </w:r>
            <w:r w:rsidRPr="00940E98">
              <w:rPr>
                <w:color w:val="31849B" w:themeColor="accent5" w:themeShade="BF"/>
              </w:rPr>
              <w:instrText xml:space="preserve"> REF _Ref16524223 \r \h </w:instrText>
            </w:r>
            <w:r w:rsidR="00940E98">
              <w:rPr>
                <w:color w:val="31849B" w:themeColor="accent5" w:themeShade="BF"/>
              </w:rPr>
              <w:instrText xml:space="preserve"> \* MERGEFORMAT </w:instrText>
            </w:r>
            <w:r w:rsidRPr="00940E98">
              <w:rPr>
                <w:color w:val="31849B" w:themeColor="accent5" w:themeShade="BF"/>
              </w:rPr>
            </w:r>
            <w:r w:rsidRPr="00940E98">
              <w:rPr>
                <w:color w:val="31849B" w:themeColor="accent5" w:themeShade="BF"/>
              </w:rPr>
              <w:fldChar w:fldCharType="separate"/>
            </w:r>
            <w:r w:rsidRPr="00940E98">
              <w:rPr>
                <w:color w:val="31849B" w:themeColor="accent5" w:themeShade="BF"/>
              </w:rPr>
              <w:t>2.2</w:t>
            </w:r>
            <w:r w:rsidRPr="00940E98">
              <w:rPr>
                <w:color w:val="31849B" w:themeColor="accent5" w:themeShade="BF"/>
              </w:rPr>
              <w:fldChar w:fldCharType="end"/>
            </w:r>
            <w:r w:rsidRPr="00940E98">
              <w:rPr>
                <w:color w:val="31849B" w:themeColor="accent5" w:themeShade="BF"/>
              </w:rPr>
              <w:t>]</w:t>
            </w:r>
            <w:r w:rsidRPr="00940E98">
              <w:rPr>
                <w:color w:val="auto"/>
              </w:rPr>
              <w:t xml:space="preserve">: inclusão das informações das atividades secundárias </w:t>
            </w:r>
            <w:r w:rsidRPr="00940E98">
              <w:rPr>
                <w:color w:val="31849B" w:themeColor="accent5" w:themeShade="BF"/>
              </w:rPr>
              <w:t>3.5 (Sprint 17).</w:t>
            </w:r>
          </w:p>
          <w:p w14:paraId="6A785BA0" w14:textId="1C8E2F79" w:rsidR="005C5125" w:rsidRPr="00940E98" w:rsidRDefault="005C5125" w:rsidP="005C5125">
            <w:pPr>
              <w:pStyle w:val="PargrafodaLista"/>
              <w:numPr>
                <w:ilvl w:val="0"/>
                <w:numId w:val="40"/>
              </w:numPr>
              <w:ind w:left="462"/>
              <w:rPr>
                <w:color w:val="auto"/>
              </w:rPr>
            </w:pPr>
            <w:r w:rsidRPr="00940E98">
              <w:rPr>
                <w:color w:val="auto"/>
              </w:rPr>
              <w:t xml:space="preserve">Atualização da regra </w:t>
            </w:r>
            <w:r w:rsidRPr="00940E98">
              <w:rPr>
                <w:color w:val="31849B" w:themeColor="accent5" w:themeShade="BF"/>
              </w:rPr>
              <w:t>[</w:t>
            </w:r>
            <w:r w:rsidRPr="00940E98">
              <w:rPr>
                <w:color w:val="31849B" w:themeColor="accent5" w:themeShade="BF"/>
              </w:rPr>
              <w:fldChar w:fldCharType="begin"/>
            </w:r>
            <w:r w:rsidRPr="00940E98">
              <w:rPr>
                <w:color w:val="31849B" w:themeColor="accent5" w:themeShade="BF"/>
              </w:rPr>
              <w:instrText xml:space="preserve"> REF _Ref16524223 \r \h </w:instrText>
            </w:r>
            <w:r w:rsidR="00940E98">
              <w:rPr>
                <w:color w:val="31849B" w:themeColor="accent5" w:themeShade="BF"/>
              </w:rPr>
              <w:instrText xml:space="preserve"> \* MERGEFORMAT </w:instrText>
            </w:r>
            <w:r w:rsidRPr="00940E98">
              <w:rPr>
                <w:color w:val="31849B" w:themeColor="accent5" w:themeShade="BF"/>
              </w:rPr>
            </w:r>
            <w:r w:rsidRPr="00940E98">
              <w:rPr>
                <w:color w:val="31849B" w:themeColor="accent5" w:themeShade="BF"/>
              </w:rPr>
              <w:fldChar w:fldCharType="separate"/>
            </w:r>
            <w:r w:rsidRPr="00940E98">
              <w:rPr>
                <w:color w:val="31849B" w:themeColor="accent5" w:themeShade="BF"/>
              </w:rPr>
              <w:t>2.2</w:t>
            </w:r>
            <w:r w:rsidRPr="00940E98">
              <w:rPr>
                <w:color w:val="31849B" w:themeColor="accent5" w:themeShade="BF"/>
              </w:rPr>
              <w:fldChar w:fldCharType="end"/>
            </w:r>
            <w:r w:rsidRPr="00940E98">
              <w:rPr>
                <w:color w:val="31849B" w:themeColor="accent5" w:themeShade="BF"/>
              </w:rPr>
              <w:t>]</w:t>
            </w:r>
            <w:r w:rsidRPr="00940E98">
              <w:rPr>
                <w:color w:val="auto"/>
              </w:rPr>
              <w:t xml:space="preserve">: inclusão das informações das atividades secundárias </w:t>
            </w:r>
            <w:r w:rsidRPr="00940E98">
              <w:rPr>
                <w:color w:val="31849B" w:themeColor="accent5" w:themeShade="BF"/>
              </w:rPr>
              <w:t>3.6 a 3.7 (Sprint 18).</w:t>
            </w:r>
          </w:p>
          <w:p w14:paraId="00C71D0A" w14:textId="15BFE451" w:rsidR="0091141A" w:rsidRPr="00940E98" w:rsidRDefault="0091141A" w:rsidP="0091141A">
            <w:pPr>
              <w:pStyle w:val="PargrafodaLista"/>
              <w:numPr>
                <w:ilvl w:val="0"/>
                <w:numId w:val="40"/>
              </w:numPr>
              <w:ind w:left="462"/>
              <w:rPr>
                <w:color w:val="auto"/>
              </w:rPr>
            </w:pPr>
            <w:r w:rsidRPr="00940E98">
              <w:rPr>
                <w:color w:val="auto"/>
              </w:rPr>
              <w:t xml:space="preserve">Atualização da regra </w:t>
            </w:r>
            <w:r w:rsidRPr="00940E98">
              <w:rPr>
                <w:color w:val="31849B" w:themeColor="accent5" w:themeShade="BF"/>
              </w:rPr>
              <w:t>[</w:t>
            </w:r>
            <w:r w:rsidRPr="00940E98">
              <w:rPr>
                <w:color w:val="31849B" w:themeColor="accent5" w:themeShade="BF"/>
              </w:rPr>
              <w:fldChar w:fldCharType="begin"/>
            </w:r>
            <w:r w:rsidRPr="00940E98">
              <w:rPr>
                <w:color w:val="31849B" w:themeColor="accent5" w:themeShade="BF"/>
              </w:rPr>
              <w:instrText xml:space="preserve"> REF _Ref16524223 \r \h </w:instrText>
            </w:r>
            <w:r w:rsidR="00940E98">
              <w:rPr>
                <w:color w:val="31849B" w:themeColor="accent5" w:themeShade="BF"/>
              </w:rPr>
              <w:instrText xml:space="preserve"> \* MERGEFORMAT </w:instrText>
            </w:r>
            <w:r w:rsidRPr="00940E98">
              <w:rPr>
                <w:color w:val="31849B" w:themeColor="accent5" w:themeShade="BF"/>
              </w:rPr>
            </w:r>
            <w:r w:rsidRPr="00940E98">
              <w:rPr>
                <w:color w:val="31849B" w:themeColor="accent5" w:themeShade="BF"/>
              </w:rPr>
              <w:fldChar w:fldCharType="separate"/>
            </w:r>
            <w:r w:rsidRPr="00940E98">
              <w:rPr>
                <w:color w:val="31849B" w:themeColor="accent5" w:themeShade="BF"/>
              </w:rPr>
              <w:t>2.2</w:t>
            </w:r>
            <w:r w:rsidRPr="00940E98">
              <w:rPr>
                <w:color w:val="31849B" w:themeColor="accent5" w:themeShade="BF"/>
              </w:rPr>
              <w:fldChar w:fldCharType="end"/>
            </w:r>
            <w:r w:rsidRPr="00940E98">
              <w:rPr>
                <w:color w:val="31849B" w:themeColor="accent5" w:themeShade="BF"/>
              </w:rPr>
              <w:t>]</w:t>
            </w:r>
            <w:r w:rsidRPr="00940E98">
              <w:rPr>
                <w:color w:val="auto"/>
              </w:rPr>
              <w:t xml:space="preserve">: inclusão das informações das atividades secundárias </w:t>
            </w:r>
            <w:r w:rsidRPr="00940E98">
              <w:rPr>
                <w:color w:val="31849B" w:themeColor="accent5" w:themeShade="BF"/>
              </w:rPr>
              <w:t>3.8 (Sprint 19).</w:t>
            </w:r>
          </w:p>
          <w:p w14:paraId="0941D1EA" w14:textId="272AD61B" w:rsidR="00BC1C3B" w:rsidRPr="00940E98" w:rsidRDefault="00BC1C3B" w:rsidP="00C8760D">
            <w:pPr>
              <w:pStyle w:val="PargrafodaLista"/>
              <w:ind w:left="462"/>
              <w:rPr>
                <w:color w:val="auto"/>
              </w:rPr>
            </w:pPr>
          </w:p>
        </w:tc>
      </w:tr>
      <w:tr w:rsidR="0091141A" w:rsidRPr="00940E98" w14:paraId="1AAA1422" w14:textId="77777777" w:rsidTr="00C03F98">
        <w:trPr>
          <w:cantSplit/>
          <w:jc w:val="center"/>
        </w:trPr>
        <w:tc>
          <w:tcPr>
            <w:tcW w:w="1589" w:type="dxa"/>
          </w:tcPr>
          <w:p w14:paraId="01319AC0" w14:textId="50605F8B" w:rsidR="0091141A" w:rsidRPr="00940E98" w:rsidRDefault="0091141A" w:rsidP="0091141A">
            <w:pPr>
              <w:jc w:val="center"/>
            </w:pPr>
            <w:r w:rsidRPr="00940E98">
              <w:t>1.7</w:t>
            </w:r>
          </w:p>
        </w:tc>
        <w:tc>
          <w:tcPr>
            <w:tcW w:w="1425" w:type="dxa"/>
            <w:vAlign w:val="bottom"/>
          </w:tcPr>
          <w:p w14:paraId="670A69D6" w14:textId="24B7E4AA" w:rsidR="0091141A" w:rsidRPr="00940E98" w:rsidRDefault="0091141A" w:rsidP="0091141A">
            <w:pPr>
              <w:jc w:val="center"/>
            </w:pPr>
            <w:r w:rsidRPr="00940E98">
              <w:t>03/03/2020</w:t>
            </w:r>
          </w:p>
        </w:tc>
        <w:tc>
          <w:tcPr>
            <w:tcW w:w="2405" w:type="dxa"/>
            <w:vAlign w:val="center"/>
          </w:tcPr>
          <w:p w14:paraId="158B3424" w14:textId="277E7CB6" w:rsidR="0091141A" w:rsidRPr="00940E98" w:rsidRDefault="0091141A" w:rsidP="0091141A">
            <w:r w:rsidRPr="00940E98">
              <w:t xml:space="preserve">   Cláudia Ávila</w:t>
            </w:r>
          </w:p>
        </w:tc>
        <w:tc>
          <w:tcPr>
            <w:tcW w:w="4203" w:type="dxa"/>
          </w:tcPr>
          <w:p w14:paraId="5389C187" w14:textId="608EF93D" w:rsidR="0091141A" w:rsidRPr="00940E98" w:rsidRDefault="0091141A" w:rsidP="0091141A">
            <w:pPr>
              <w:pStyle w:val="PargrafodaLista"/>
              <w:numPr>
                <w:ilvl w:val="0"/>
                <w:numId w:val="43"/>
              </w:numPr>
              <w:ind w:left="604"/>
              <w:rPr>
                <w:color w:val="auto"/>
              </w:rPr>
            </w:pPr>
            <w:r w:rsidRPr="00940E98">
              <w:rPr>
                <w:color w:val="auto"/>
              </w:rPr>
              <w:t>Atualização na SPRINT20:</w:t>
            </w:r>
          </w:p>
          <w:p w14:paraId="66D22DE9" w14:textId="77777777" w:rsidR="0091141A" w:rsidRPr="00940E98" w:rsidRDefault="0091141A" w:rsidP="0091141A">
            <w:pPr>
              <w:pStyle w:val="PargrafodaLista"/>
              <w:ind w:left="462"/>
              <w:rPr>
                <w:color w:val="auto"/>
              </w:rPr>
            </w:pPr>
          </w:p>
          <w:p w14:paraId="283823A1" w14:textId="7DA6A31B" w:rsidR="0091141A" w:rsidRPr="00940E98" w:rsidRDefault="0091141A" w:rsidP="0091141A">
            <w:pPr>
              <w:pStyle w:val="PargrafodaLista"/>
              <w:numPr>
                <w:ilvl w:val="0"/>
                <w:numId w:val="40"/>
              </w:numPr>
              <w:ind w:left="462"/>
              <w:rPr>
                <w:color w:val="auto"/>
              </w:rPr>
            </w:pPr>
            <w:r w:rsidRPr="00940E98">
              <w:rPr>
                <w:color w:val="auto"/>
              </w:rPr>
              <w:t xml:space="preserve">Atualização da regra </w:t>
            </w:r>
            <w:r w:rsidRPr="00940E98">
              <w:rPr>
                <w:color w:val="31849B" w:themeColor="accent5" w:themeShade="BF"/>
              </w:rPr>
              <w:t>[</w:t>
            </w:r>
            <w:r w:rsidRPr="00940E98">
              <w:rPr>
                <w:color w:val="31849B" w:themeColor="accent5" w:themeShade="BF"/>
              </w:rPr>
              <w:fldChar w:fldCharType="begin"/>
            </w:r>
            <w:r w:rsidRPr="00940E98">
              <w:rPr>
                <w:color w:val="31849B" w:themeColor="accent5" w:themeShade="BF"/>
              </w:rPr>
              <w:instrText xml:space="preserve"> REF _Ref16524223 \r \h </w:instrText>
            </w:r>
            <w:r w:rsidR="00940E98">
              <w:rPr>
                <w:color w:val="31849B" w:themeColor="accent5" w:themeShade="BF"/>
              </w:rPr>
              <w:instrText xml:space="preserve"> \* MERGEFORMAT </w:instrText>
            </w:r>
            <w:r w:rsidRPr="00940E98">
              <w:rPr>
                <w:color w:val="31849B" w:themeColor="accent5" w:themeShade="BF"/>
              </w:rPr>
            </w:r>
            <w:r w:rsidRPr="00940E98">
              <w:rPr>
                <w:color w:val="31849B" w:themeColor="accent5" w:themeShade="BF"/>
              </w:rPr>
              <w:fldChar w:fldCharType="separate"/>
            </w:r>
            <w:r w:rsidRPr="00940E98">
              <w:rPr>
                <w:color w:val="31849B" w:themeColor="accent5" w:themeShade="BF"/>
              </w:rPr>
              <w:t>2.2</w:t>
            </w:r>
            <w:r w:rsidRPr="00940E98">
              <w:rPr>
                <w:color w:val="31849B" w:themeColor="accent5" w:themeShade="BF"/>
              </w:rPr>
              <w:fldChar w:fldCharType="end"/>
            </w:r>
            <w:r w:rsidRPr="00940E98">
              <w:rPr>
                <w:color w:val="31849B" w:themeColor="accent5" w:themeShade="BF"/>
              </w:rPr>
              <w:t>]</w:t>
            </w:r>
            <w:r w:rsidRPr="00940E98">
              <w:rPr>
                <w:color w:val="auto"/>
              </w:rPr>
              <w:t xml:space="preserve">: inclusão das informações das atividades secundárias </w:t>
            </w:r>
            <w:r w:rsidRPr="00940E98">
              <w:rPr>
                <w:color w:val="31849B" w:themeColor="accent5" w:themeShade="BF"/>
              </w:rPr>
              <w:t>5.1</w:t>
            </w:r>
            <w:r w:rsidR="003E055E" w:rsidRPr="00940E98">
              <w:rPr>
                <w:color w:val="31849B" w:themeColor="accent5" w:themeShade="BF"/>
              </w:rPr>
              <w:t xml:space="preserve"> a 5.6</w:t>
            </w:r>
            <w:r w:rsidRPr="00940E98">
              <w:rPr>
                <w:color w:val="31849B" w:themeColor="accent5" w:themeShade="BF"/>
              </w:rPr>
              <w:t xml:space="preserve"> (Sprint 20).</w:t>
            </w:r>
          </w:p>
          <w:p w14:paraId="185BF3F1" w14:textId="77777777" w:rsidR="0091141A" w:rsidRPr="00940E98" w:rsidRDefault="0091141A" w:rsidP="00F76B32">
            <w:pPr>
              <w:pStyle w:val="PargrafodaLista"/>
              <w:ind w:left="604"/>
              <w:rPr>
                <w:color w:val="auto"/>
              </w:rPr>
            </w:pPr>
          </w:p>
        </w:tc>
      </w:tr>
      <w:tr w:rsidR="00F76B32" w:rsidRPr="00940E98" w14:paraId="2AF71B95" w14:textId="77777777" w:rsidTr="00C03F98">
        <w:trPr>
          <w:cantSplit/>
          <w:jc w:val="center"/>
        </w:trPr>
        <w:tc>
          <w:tcPr>
            <w:tcW w:w="1589" w:type="dxa"/>
          </w:tcPr>
          <w:p w14:paraId="294BBF9A" w14:textId="008964BB" w:rsidR="00F76B32" w:rsidRPr="00940E98" w:rsidRDefault="00F76B32" w:rsidP="00F76B32">
            <w:pPr>
              <w:jc w:val="center"/>
            </w:pPr>
            <w:r w:rsidRPr="00940E98">
              <w:t>1.8</w:t>
            </w:r>
          </w:p>
        </w:tc>
        <w:tc>
          <w:tcPr>
            <w:tcW w:w="1425" w:type="dxa"/>
            <w:vAlign w:val="bottom"/>
          </w:tcPr>
          <w:p w14:paraId="5A025248" w14:textId="7988790C" w:rsidR="00F76B32" w:rsidRPr="00940E98" w:rsidRDefault="00F76B32" w:rsidP="00F76B32">
            <w:pPr>
              <w:jc w:val="center"/>
            </w:pPr>
            <w:r w:rsidRPr="00940E98">
              <w:t>04/05/2020</w:t>
            </w:r>
          </w:p>
        </w:tc>
        <w:tc>
          <w:tcPr>
            <w:tcW w:w="2405" w:type="dxa"/>
            <w:vAlign w:val="center"/>
          </w:tcPr>
          <w:p w14:paraId="261B7E1B" w14:textId="660D27FF" w:rsidR="00F76B32" w:rsidRPr="00940E98" w:rsidRDefault="00F76B32" w:rsidP="00F76B32">
            <w:r w:rsidRPr="00940E98">
              <w:t xml:space="preserve">   Cláudia Ávila</w:t>
            </w:r>
          </w:p>
        </w:tc>
        <w:tc>
          <w:tcPr>
            <w:tcW w:w="4203" w:type="dxa"/>
          </w:tcPr>
          <w:p w14:paraId="07C1A582" w14:textId="7CCC3F09" w:rsidR="00F76B32" w:rsidRPr="00940E98" w:rsidRDefault="00F76B32" w:rsidP="00F76B32">
            <w:pPr>
              <w:pStyle w:val="PargrafodaLista"/>
              <w:numPr>
                <w:ilvl w:val="0"/>
                <w:numId w:val="43"/>
              </w:numPr>
              <w:ind w:left="604"/>
              <w:rPr>
                <w:color w:val="auto"/>
              </w:rPr>
            </w:pPr>
            <w:r w:rsidRPr="00940E98">
              <w:rPr>
                <w:color w:val="auto"/>
              </w:rPr>
              <w:t xml:space="preserve">Reordenação das Atividades Secundarias 3.4 a 3,8 - regra </w:t>
            </w:r>
            <w:r w:rsidRPr="00940E98">
              <w:rPr>
                <w:color w:val="31849B" w:themeColor="accent5" w:themeShade="BF"/>
              </w:rPr>
              <w:t>[</w:t>
            </w:r>
            <w:r w:rsidRPr="00940E98">
              <w:rPr>
                <w:color w:val="31849B" w:themeColor="accent5" w:themeShade="BF"/>
              </w:rPr>
              <w:fldChar w:fldCharType="begin"/>
            </w:r>
            <w:r w:rsidRPr="00940E98">
              <w:rPr>
                <w:color w:val="31849B" w:themeColor="accent5" w:themeShade="BF"/>
              </w:rPr>
              <w:instrText xml:space="preserve"> REF _Ref16524223 \r \h </w:instrText>
            </w:r>
            <w:r w:rsidR="00940E98">
              <w:rPr>
                <w:color w:val="31849B" w:themeColor="accent5" w:themeShade="BF"/>
              </w:rPr>
              <w:instrText xml:space="preserve"> \* MERGEFORMAT </w:instrText>
            </w:r>
            <w:r w:rsidRPr="00940E98">
              <w:rPr>
                <w:color w:val="31849B" w:themeColor="accent5" w:themeShade="BF"/>
              </w:rPr>
            </w:r>
            <w:r w:rsidRPr="00940E98">
              <w:rPr>
                <w:color w:val="31849B" w:themeColor="accent5" w:themeShade="BF"/>
              </w:rPr>
              <w:fldChar w:fldCharType="separate"/>
            </w:r>
            <w:r w:rsidRPr="00940E98">
              <w:rPr>
                <w:color w:val="31849B" w:themeColor="accent5" w:themeShade="BF"/>
              </w:rPr>
              <w:t>2.2</w:t>
            </w:r>
            <w:r w:rsidRPr="00940E98">
              <w:rPr>
                <w:color w:val="31849B" w:themeColor="accent5" w:themeShade="BF"/>
              </w:rPr>
              <w:fldChar w:fldCharType="end"/>
            </w:r>
            <w:r w:rsidRPr="00940E98">
              <w:rPr>
                <w:color w:val="31849B" w:themeColor="accent5" w:themeShade="BF"/>
              </w:rPr>
              <w:t>]</w:t>
            </w:r>
          </w:p>
        </w:tc>
      </w:tr>
      <w:tr w:rsidR="00891759" w:rsidRPr="00940E98" w14:paraId="451B29F4" w14:textId="77777777" w:rsidTr="00C03F98">
        <w:trPr>
          <w:cantSplit/>
          <w:jc w:val="center"/>
        </w:trPr>
        <w:tc>
          <w:tcPr>
            <w:tcW w:w="1589" w:type="dxa"/>
          </w:tcPr>
          <w:p w14:paraId="6CA9A6EF" w14:textId="3E255972" w:rsidR="00891759" w:rsidRPr="00940E98" w:rsidRDefault="00891759" w:rsidP="00F76B32">
            <w:pPr>
              <w:jc w:val="center"/>
            </w:pPr>
            <w:r>
              <w:t xml:space="preserve">1.9 </w:t>
            </w:r>
          </w:p>
        </w:tc>
        <w:tc>
          <w:tcPr>
            <w:tcW w:w="1425" w:type="dxa"/>
            <w:vAlign w:val="bottom"/>
          </w:tcPr>
          <w:p w14:paraId="437601F4" w14:textId="39E54228" w:rsidR="00891759" w:rsidRPr="00940E98" w:rsidRDefault="00891759" w:rsidP="00F76B32">
            <w:pPr>
              <w:jc w:val="center"/>
            </w:pPr>
            <w:r>
              <w:t>14/06/2020</w:t>
            </w:r>
          </w:p>
        </w:tc>
        <w:tc>
          <w:tcPr>
            <w:tcW w:w="2405" w:type="dxa"/>
            <w:vAlign w:val="center"/>
          </w:tcPr>
          <w:p w14:paraId="2135D378" w14:textId="30068BF9" w:rsidR="00891759" w:rsidRPr="00940E98" w:rsidRDefault="00891759" w:rsidP="00F76B32">
            <w:r w:rsidRPr="00940E98">
              <w:t>Cláudia Ávila</w:t>
            </w:r>
          </w:p>
        </w:tc>
        <w:tc>
          <w:tcPr>
            <w:tcW w:w="4203" w:type="dxa"/>
          </w:tcPr>
          <w:p w14:paraId="28FE76AA" w14:textId="53557E8A" w:rsidR="00891759" w:rsidRPr="00940E98" w:rsidRDefault="00891759" w:rsidP="00F76B32">
            <w:pPr>
              <w:pStyle w:val="PargrafodaLista"/>
              <w:numPr>
                <w:ilvl w:val="0"/>
                <w:numId w:val="43"/>
              </w:numPr>
              <w:ind w:left="604"/>
              <w:rPr>
                <w:color w:val="auto"/>
              </w:rPr>
            </w:pPr>
            <w:r>
              <w:rPr>
                <w:color w:val="auto"/>
              </w:rPr>
              <w:t xml:space="preserve">Inclusão da atividade secundarias 2.7 e 2.8, para atender à OS 1632 </w:t>
            </w:r>
          </w:p>
        </w:tc>
      </w:tr>
    </w:tbl>
    <w:p w14:paraId="7FCD6DB3" w14:textId="4F30179B" w:rsidR="00A735A5" w:rsidRPr="00940E98" w:rsidRDefault="00A735A5">
      <w:pPr>
        <w:jc w:val="center"/>
        <w:rPr>
          <w:rFonts w:cs="Arial"/>
          <w:b/>
          <w:szCs w:val="22"/>
        </w:rPr>
      </w:pPr>
    </w:p>
    <w:p w14:paraId="22CC31A1" w14:textId="77777777" w:rsidR="00A735A5" w:rsidRPr="00940E98" w:rsidRDefault="00A735A5">
      <w:pPr>
        <w:jc w:val="center"/>
        <w:rPr>
          <w:rFonts w:ascii="Verdana" w:hAnsi="Verdana" w:cs="Arial"/>
          <w:b/>
          <w:sz w:val="24"/>
          <w:szCs w:val="24"/>
        </w:rPr>
      </w:pPr>
      <w:r w:rsidRPr="00940E98">
        <w:rPr>
          <w:rFonts w:cs="Arial"/>
          <w:szCs w:val="22"/>
        </w:rPr>
        <w:br w:type="page"/>
      </w:r>
      <w:r w:rsidRPr="00940E98">
        <w:rPr>
          <w:rFonts w:ascii="Verdana" w:hAnsi="Verdana" w:cs="Arial"/>
          <w:b/>
          <w:sz w:val="24"/>
          <w:szCs w:val="24"/>
        </w:rPr>
        <w:lastRenderedPageBreak/>
        <w:t>Sumário</w:t>
      </w:r>
    </w:p>
    <w:p w14:paraId="0E98AF81" w14:textId="77777777" w:rsidR="00A735A5" w:rsidRPr="00940E98" w:rsidRDefault="00A735A5">
      <w:pPr>
        <w:jc w:val="center"/>
        <w:rPr>
          <w:rFonts w:cs="Arial"/>
          <w:b/>
          <w:szCs w:val="22"/>
        </w:rPr>
      </w:pPr>
    </w:p>
    <w:p w14:paraId="54E43F5B" w14:textId="77777777" w:rsidR="00BD7950" w:rsidRPr="00940E98" w:rsidRDefault="00825F00">
      <w:pPr>
        <w:pStyle w:val="Sumrio1"/>
        <w:rPr>
          <w:rFonts w:asciiTheme="minorHAnsi" w:eastAsiaTheme="minorEastAsia" w:hAnsiTheme="minorHAnsi" w:cstheme="minorBidi"/>
          <w:noProof/>
          <w:szCs w:val="22"/>
        </w:rPr>
      </w:pPr>
      <w:r w:rsidRPr="00940E98">
        <w:fldChar w:fldCharType="begin"/>
      </w:r>
      <w:r w:rsidR="00A735A5" w:rsidRPr="00940E98">
        <w:instrText xml:space="preserve"> TOC \o "1-2" \h \z \u </w:instrText>
      </w:r>
      <w:r w:rsidRPr="00940E98">
        <w:fldChar w:fldCharType="separate"/>
      </w:r>
      <w:hyperlink w:anchor="_Toc16856640" w:history="1">
        <w:r w:rsidR="00BD7950" w:rsidRPr="00940E98">
          <w:rPr>
            <w:rStyle w:val="Hyperlink"/>
            <w:noProof/>
          </w:rPr>
          <w:t>HST-05 – Consultar Eleição</w:t>
        </w:r>
        <w:r w:rsidR="00BD7950" w:rsidRPr="00940E98">
          <w:rPr>
            <w:noProof/>
            <w:webHidden/>
          </w:rPr>
          <w:tab/>
        </w:r>
        <w:r w:rsidR="00BD7950" w:rsidRPr="00940E98">
          <w:rPr>
            <w:noProof/>
            <w:webHidden/>
          </w:rPr>
          <w:fldChar w:fldCharType="begin"/>
        </w:r>
        <w:r w:rsidR="00BD7950" w:rsidRPr="00940E98">
          <w:rPr>
            <w:noProof/>
            <w:webHidden/>
          </w:rPr>
          <w:instrText xml:space="preserve"> PAGEREF _Toc16856640 \h </w:instrText>
        </w:r>
        <w:r w:rsidR="00BD7950" w:rsidRPr="00940E98">
          <w:rPr>
            <w:noProof/>
            <w:webHidden/>
          </w:rPr>
        </w:r>
        <w:r w:rsidR="00BD7950" w:rsidRPr="00940E98">
          <w:rPr>
            <w:noProof/>
            <w:webHidden/>
          </w:rPr>
          <w:fldChar w:fldCharType="separate"/>
        </w:r>
        <w:r w:rsidR="00BD7950" w:rsidRPr="00940E98">
          <w:rPr>
            <w:noProof/>
            <w:webHidden/>
          </w:rPr>
          <w:t>4</w:t>
        </w:r>
        <w:r w:rsidR="00BD7950" w:rsidRPr="00940E98">
          <w:rPr>
            <w:noProof/>
            <w:webHidden/>
          </w:rPr>
          <w:fldChar w:fldCharType="end"/>
        </w:r>
      </w:hyperlink>
    </w:p>
    <w:p w14:paraId="535F6C1C" w14:textId="77777777" w:rsidR="00BD7950" w:rsidRPr="00940E98" w:rsidRDefault="00C12193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6856641" w:history="1">
        <w:r w:rsidR="00BD7950" w:rsidRPr="00940E98">
          <w:rPr>
            <w:rStyle w:val="Hyperlink"/>
            <w:noProof/>
          </w:rPr>
          <w:t>COMO Corporativo;</w:t>
        </w:r>
        <w:r w:rsidR="00BD7950" w:rsidRPr="00940E98">
          <w:rPr>
            <w:noProof/>
            <w:webHidden/>
          </w:rPr>
          <w:tab/>
        </w:r>
        <w:r w:rsidR="00BD7950" w:rsidRPr="00940E98">
          <w:rPr>
            <w:noProof/>
            <w:webHidden/>
          </w:rPr>
          <w:fldChar w:fldCharType="begin"/>
        </w:r>
        <w:r w:rsidR="00BD7950" w:rsidRPr="00940E98">
          <w:rPr>
            <w:noProof/>
            <w:webHidden/>
          </w:rPr>
          <w:instrText xml:space="preserve"> PAGEREF _Toc16856641 \h </w:instrText>
        </w:r>
        <w:r w:rsidR="00BD7950" w:rsidRPr="00940E98">
          <w:rPr>
            <w:noProof/>
            <w:webHidden/>
          </w:rPr>
        </w:r>
        <w:r w:rsidR="00BD7950" w:rsidRPr="00940E98">
          <w:rPr>
            <w:noProof/>
            <w:webHidden/>
          </w:rPr>
          <w:fldChar w:fldCharType="separate"/>
        </w:r>
        <w:r w:rsidR="00BD7950" w:rsidRPr="00940E98">
          <w:rPr>
            <w:noProof/>
            <w:webHidden/>
          </w:rPr>
          <w:t>4</w:t>
        </w:r>
        <w:r w:rsidR="00BD7950" w:rsidRPr="00940E98">
          <w:rPr>
            <w:noProof/>
            <w:webHidden/>
          </w:rPr>
          <w:fldChar w:fldCharType="end"/>
        </w:r>
      </w:hyperlink>
    </w:p>
    <w:p w14:paraId="0EC35726" w14:textId="77777777" w:rsidR="00BD7950" w:rsidRPr="00940E98" w:rsidRDefault="00C12193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6856642" w:history="1">
        <w:r w:rsidR="00BD7950" w:rsidRPr="00940E98">
          <w:rPr>
            <w:rStyle w:val="Hyperlink"/>
            <w:noProof/>
          </w:rPr>
          <w:t>QUERO acessar a tela de consultar eleição;</w:t>
        </w:r>
        <w:r w:rsidR="00BD7950" w:rsidRPr="00940E98">
          <w:rPr>
            <w:noProof/>
            <w:webHidden/>
          </w:rPr>
          <w:tab/>
        </w:r>
        <w:r w:rsidR="00BD7950" w:rsidRPr="00940E98">
          <w:rPr>
            <w:noProof/>
            <w:webHidden/>
          </w:rPr>
          <w:fldChar w:fldCharType="begin"/>
        </w:r>
        <w:r w:rsidR="00BD7950" w:rsidRPr="00940E98">
          <w:rPr>
            <w:noProof/>
            <w:webHidden/>
          </w:rPr>
          <w:instrText xml:space="preserve"> PAGEREF _Toc16856642 \h </w:instrText>
        </w:r>
        <w:r w:rsidR="00BD7950" w:rsidRPr="00940E98">
          <w:rPr>
            <w:noProof/>
            <w:webHidden/>
          </w:rPr>
        </w:r>
        <w:r w:rsidR="00BD7950" w:rsidRPr="00940E98">
          <w:rPr>
            <w:noProof/>
            <w:webHidden/>
          </w:rPr>
          <w:fldChar w:fldCharType="separate"/>
        </w:r>
        <w:r w:rsidR="00BD7950" w:rsidRPr="00940E98">
          <w:rPr>
            <w:noProof/>
            <w:webHidden/>
          </w:rPr>
          <w:t>4</w:t>
        </w:r>
        <w:r w:rsidR="00BD7950" w:rsidRPr="00940E98">
          <w:rPr>
            <w:noProof/>
            <w:webHidden/>
          </w:rPr>
          <w:fldChar w:fldCharType="end"/>
        </w:r>
      </w:hyperlink>
    </w:p>
    <w:p w14:paraId="76F312A3" w14:textId="77777777" w:rsidR="00BD7950" w:rsidRPr="00940E98" w:rsidRDefault="00C12193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6856643" w:history="1">
        <w:r w:rsidR="00BD7950" w:rsidRPr="00940E98">
          <w:rPr>
            <w:rStyle w:val="Hyperlink"/>
            <w:noProof/>
          </w:rPr>
          <w:t>PARA consultar as informações de uma determinada eleição.</w:t>
        </w:r>
        <w:r w:rsidR="00BD7950" w:rsidRPr="00940E98">
          <w:rPr>
            <w:noProof/>
            <w:webHidden/>
          </w:rPr>
          <w:tab/>
        </w:r>
        <w:r w:rsidR="00BD7950" w:rsidRPr="00940E98">
          <w:rPr>
            <w:noProof/>
            <w:webHidden/>
          </w:rPr>
          <w:fldChar w:fldCharType="begin"/>
        </w:r>
        <w:r w:rsidR="00BD7950" w:rsidRPr="00940E98">
          <w:rPr>
            <w:noProof/>
            <w:webHidden/>
          </w:rPr>
          <w:instrText xml:space="preserve"> PAGEREF _Toc16856643 \h </w:instrText>
        </w:r>
        <w:r w:rsidR="00BD7950" w:rsidRPr="00940E98">
          <w:rPr>
            <w:noProof/>
            <w:webHidden/>
          </w:rPr>
        </w:r>
        <w:r w:rsidR="00BD7950" w:rsidRPr="00940E98">
          <w:rPr>
            <w:noProof/>
            <w:webHidden/>
          </w:rPr>
          <w:fldChar w:fldCharType="separate"/>
        </w:r>
        <w:r w:rsidR="00BD7950" w:rsidRPr="00940E98">
          <w:rPr>
            <w:noProof/>
            <w:webHidden/>
          </w:rPr>
          <w:t>4</w:t>
        </w:r>
        <w:r w:rsidR="00BD7950" w:rsidRPr="00940E98">
          <w:rPr>
            <w:noProof/>
            <w:webHidden/>
          </w:rPr>
          <w:fldChar w:fldCharType="end"/>
        </w:r>
      </w:hyperlink>
    </w:p>
    <w:p w14:paraId="661EDC24" w14:textId="77777777" w:rsidR="00BD7950" w:rsidRPr="00940E98" w:rsidRDefault="00C12193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6856644" w:history="1">
        <w:r w:rsidR="00BD7950" w:rsidRPr="00940E98">
          <w:rPr>
            <w:rStyle w:val="Hyperlink"/>
            <w:noProof/>
          </w:rPr>
          <w:t>PROTÓTIPO</w:t>
        </w:r>
        <w:r w:rsidR="00BD7950" w:rsidRPr="00940E98">
          <w:rPr>
            <w:noProof/>
            <w:webHidden/>
          </w:rPr>
          <w:tab/>
        </w:r>
        <w:r w:rsidR="00BD7950" w:rsidRPr="00940E98">
          <w:rPr>
            <w:noProof/>
            <w:webHidden/>
          </w:rPr>
          <w:fldChar w:fldCharType="begin"/>
        </w:r>
        <w:r w:rsidR="00BD7950" w:rsidRPr="00940E98">
          <w:rPr>
            <w:noProof/>
            <w:webHidden/>
          </w:rPr>
          <w:instrText xml:space="preserve"> PAGEREF _Toc16856644 \h </w:instrText>
        </w:r>
        <w:r w:rsidR="00BD7950" w:rsidRPr="00940E98">
          <w:rPr>
            <w:noProof/>
            <w:webHidden/>
          </w:rPr>
        </w:r>
        <w:r w:rsidR="00BD7950" w:rsidRPr="00940E98">
          <w:rPr>
            <w:noProof/>
            <w:webHidden/>
          </w:rPr>
          <w:fldChar w:fldCharType="separate"/>
        </w:r>
        <w:r w:rsidR="00BD7950" w:rsidRPr="00940E98">
          <w:rPr>
            <w:noProof/>
            <w:webHidden/>
          </w:rPr>
          <w:t>4</w:t>
        </w:r>
        <w:r w:rsidR="00BD7950" w:rsidRPr="00940E98">
          <w:rPr>
            <w:noProof/>
            <w:webHidden/>
          </w:rPr>
          <w:fldChar w:fldCharType="end"/>
        </w:r>
      </w:hyperlink>
    </w:p>
    <w:p w14:paraId="48F044B1" w14:textId="77777777" w:rsidR="00BD7950" w:rsidRPr="00940E98" w:rsidRDefault="00C12193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6856645" w:history="1">
        <w:r w:rsidR="00BD7950" w:rsidRPr="00940E98">
          <w:rPr>
            <w:rStyle w:val="Hyperlink"/>
            <w:noProof/>
          </w:rPr>
          <w:t>CRITÉRIOS DE ACEITE</w:t>
        </w:r>
        <w:r w:rsidR="00BD7950" w:rsidRPr="00940E98">
          <w:rPr>
            <w:noProof/>
            <w:webHidden/>
          </w:rPr>
          <w:tab/>
        </w:r>
        <w:r w:rsidR="00BD7950" w:rsidRPr="00940E98">
          <w:rPr>
            <w:noProof/>
            <w:webHidden/>
          </w:rPr>
          <w:fldChar w:fldCharType="begin"/>
        </w:r>
        <w:r w:rsidR="00BD7950" w:rsidRPr="00940E98">
          <w:rPr>
            <w:noProof/>
            <w:webHidden/>
          </w:rPr>
          <w:instrText xml:space="preserve"> PAGEREF _Toc16856645 \h </w:instrText>
        </w:r>
        <w:r w:rsidR="00BD7950" w:rsidRPr="00940E98">
          <w:rPr>
            <w:noProof/>
            <w:webHidden/>
          </w:rPr>
        </w:r>
        <w:r w:rsidR="00BD7950" w:rsidRPr="00940E98">
          <w:rPr>
            <w:noProof/>
            <w:webHidden/>
          </w:rPr>
          <w:fldChar w:fldCharType="separate"/>
        </w:r>
        <w:r w:rsidR="00BD7950" w:rsidRPr="00940E98">
          <w:rPr>
            <w:noProof/>
            <w:webHidden/>
          </w:rPr>
          <w:t>10</w:t>
        </w:r>
        <w:r w:rsidR="00BD7950" w:rsidRPr="00940E98">
          <w:rPr>
            <w:noProof/>
            <w:webHidden/>
          </w:rPr>
          <w:fldChar w:fldCharType="end"/>
        </w:r>
      </w:hyperlink>
    </w:p>
    <w:p w14:paraId="44881E8E" w14:textId="77777777" w:rsidR="00BD7950" w:rsidRPr="00940E98" w:rsidRDefault="00C12193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6856646" w:history="1">
        <w:r w:rsidR="00BD7950" w:rsidRPr="00940E98">
          <w:rPr>
            <w:rStyle w:val="Hyperlink"/>
            <w:noProof/>
          </w:rPr>
          <w:t>MENSAGENS</w:t>
        </w:r>
        <w:r w:rsidR="00BD7950" w:rsidRPr="00940E98">
          <w:rPr>
            <w:noProof/>
            <w:webHidden/>
          </w:rPr>
          <w:tab/>
        </w:r>
        <w:r w:rsidR="00BD7950" w:rsidRPr="00940E98">
          <w:rPr>
            <w:noProof/>
            <w:webHidden/>
          </w:rPr>
          <w:fldChar w:fldCharType="begin"/>
        </w:r>
        <w:r w:rsidR="00BD7950" w:rsidRPr="00940E98">
          <w:rPr>
            <w:noProof/>
            <w:webHidden/>
          </w:rPr>
          <w:instrText xml:space="preserve"> PAGEREF _Toc16856646 \h </w:instrText>
        </w:r>
        <w:r w:rsidR="00BD7950" w:rsidRPr="00940E98">
          <w:rPr>
            <w:noProof/>
            <w:webHidden/>
          </w:rPr>
        </w:r>
        <w:r w:rsidR="00BD7950" w:rsidRPr="00940E98">
          <w:rPr>
            <w:noProof/>
            <w:webHidden/>
          </w:rPr>
          <w:fldChar w:fldCharType="separate"/>
        </w:r>
        <w:r w:rsidR="00BD7950" w:rsidRPr="00940E98">
          <w:rPr>
            <w:noProof/>
            <w:webHidden/>
          </w:rPr>
          <w:t>16</w:t>
        </w:r>
        <w:r w:rsidR="00BD7950" w:rsidRPr="00940E98">
          <w:rPr>
            <w:noProof/>
            <w:webHidden/>
          </w:rPr>
          <w:fldChar w:fldCharType="end"/>
        </w:r>
      </w:hyperlink>
    </w:p>
    <w:p w14:paraId="350908C6" w14:textId="77777777" w:rsidR="00BD7950" w:rsidRPr="00940E98" w:rsidRDefault="00C12193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6856647" w:history="1">
        <w:r w:rsidR="00BD7950" w:rsidRPr="00940E98">
          <w:rPr>
            <w:rStyle w:val="Hyperlink"/>
            <w:noProof/>
          </w:rPr>
          <w:t>INFORMAÇÕES COMPLEMENTARES</w:t>
        </w:r>
        <w:r w:rsidR="00BD7950" w:rsidRPr="00940E98">
          <w:rPr>
            <w:noProof/>
            <w:webHidden/>
          </w:rPr>
          <w:tab/>
        </w:r>
        <w:r w:rsidR="00BD7950" w:rsidRPr="00940E98">
          <w:rPr>
            <w:noProof/>
            <w:webHidden/>
          </w:rPr>
          <w:fldChar w:fldCharType="begin"/>
        </w:r>
        <w:r w:rsidR="00BD7950" w:rsidRPr="00940E98">
          <w:rPr>
            <w:noProof/>
            <w:webHidden/>
          </w:rPr>
          <w:instrText xml:space="preserve"> PAGEREF _Toc16856647 \h </w:instrText>
        </w:r>
        <w:r w:rsidR="00BD7950" w:rsidRPr="00940E98">
          <w:rPr>
            <w:noProof/>
            <w:webHidden/>
          </w:rPr>
        </w:r>
        <w:r w:rsidR="00BD7950" w:rsidRPr="00940E98">
          <w:rPr>
            <w:noProof/>
            <w:webHidden/>
          </w:rPr>
          <w:fldChar w:fldCharType="separate"/>
        </w:r>
        <w:r w:rsidR="00BD7950" w:rsidRPr="00940E98">
          <w:rPr>
            <w:noProof/>
            <w:webHidden/>
          </w:rPr>
          <w:t>17</w:t>
        </w:r>
        <w:r w:rsidR="00BD7950" w:rsidRPr="00940E98">
          <w:rPr>
            <w:noProof/>
            <w:webHidden/>
          </w:rPr>
          <w:fldChar w:fldCharType="end"/>
        </w:r>
      </w:hyperlink>
    </w:p>
    <w:p w14:paraId="46621B27" w14:textId="77777777" w:rsidR="00A735A5" w:rsidRPr="00940E98" w:rsidRDefault="00825F00">
      <w:r w:rsidRPr="00940E98">
        <w:fldChar w:fldCharType="end"/>
      </w:r>
    </w:p>
    <w:p w14:paraId="3CB87937" w14:textId="77777777" w:rsidR="00A735A5" w:rsidRPr="00940E98" w:rsidRDefault="00A735A5">
      <w:pPr>
        <w:pStyle w:val="Dica"/>
      </w:pPr>
    </w:p>
    <w:p w14:paraId="0C0F08DA" w14:textId="051221FD" w:rsidR="00A735A5" w:rsidRPr="00940E98" w:rsidRDefault="00A735A5" w:rsidP="00CE176F">
      <w:pPr>
        <w:pStyle w:val="Ttulo1"/>
        <w:numPr>
          <w:ilvl w:val="0"/>
          <w:numId w:val="0"/>
        </w:numPr>
        <w:tabs>
          <w:tab w:val="clear" w:pos="425"/>
          <w:tab w:val="num" w:pos="426"/>
        </w:tabs>
      </w:pPr>
      <w:r w:rsidRPr="00940E98">
        <w:br w:type="page"/>
      </w:r>
      <w:bookmarkStart w:id="4" w:name="_Toc16856640"/>
      <w:r w:rsidR="00CE176F" w:rsidRPr="00940E98">
        <w:lastRenderedPageBreak/>
        <w:t>HST</w:t>
      </w:r>
      <w:r w:rsidR="00C03F98" w:rsidRPr="00940E98">
        <w:t>-</w:t>
      </w:r>
      <w:r w:rsidR="00AF2B52" w:rsidRPr="00940E98">
        <w:t>0</w:t>
      </w:r>
      <w:r w:rsidR="008E5FE0" w:rsidRPr="00940E98">
        <w:t>5</w:t>
      </w:r>
      <w:r w:rsidR="0035649F" w:rsidRPr="00940E98">
        <w:t xml:space="preserve"> – </w:t>
      </w:r>
      <w:r w:rsidR="008E5FE0" w:rsidRPr="00940E98">
        <w:t>Consultar Eleição</w:t>
      </w:r>
      <w:bookmarkEnd w:id="4"/>
    </w:p>
    <w:p w14:paraId="37D34CD1" w14:textId="08475A8C" w:rsidR="002B1554" w:rsidRPr="00940E98" w:rsidRDefault="00CE176F" w:rsidP="00C64B05">
      <w:pPr>
        <w:pStyle w:val="Ttulo2"/>
        <w:numPr>
          <w:ilvl w:val="0"/>
          <w:numId w:val="0"/>
        </w:numPr>
      </w:pPr>
      <w:bookmarkStart w:id="5" w:name="_Toc16856641"/>
      <w:r w:rsidRPr="00940E98">
        <w:t>COMO</w:t>
      </w:r>
      <w:r w:rsidR="00C64B05" w:rsidRPr="00940E98">
        <w:t xml:space="preserve"> </w:t>
      </w:r>
      <w:r w:rsidR="001D510C" w:rsidRPr="00940E98">
        <w:rPr>
          <w:b w:val="0"/>
        </w:rPr>
        <w:t>Corporativo</w:t>
      </w:r>
      <w:r w:rsidR="00594CC7" w:rsidRPr="00940E98">
        <w:rPr>
          <w:b w:val="0"/>
        </w:rPr>
        <w:t>;</w:t>
      </w:r>
      <w:bookmarkEnd w:id="5"/>
    </w:p>
    <w:p w14:paraId="4036BB8D" w14:textId="7B89ED4C" w:rsidR="00CE176F" w:rsidRPr="00940E98" w:rsidRDefault="00CE176F" w:rsidP="005A4527">
      <w:pPr>
        <w:pStyle w:val="Ttulo2"/>
        <w:numPr>
          <w:ilvl w:val="0"/>
          <w:numId w:val="0"/>
        </w:numPr>
      </w:pPr>
      <w:bookmarkStart w:id="6" w:name="_Toc16856642"/>
      <w:r w:rsidRPr="00940E98">
        <w:t>QUERO</w:t>
      </w:r>
      <w:r w:rsidR="005A4527" w:rsidRPr="00940E98">
        <w:t xml:space="preserve"> </w:t>
      </w:r>
      <w:r w:rsidR="003F78ED" w:rsidRPr="00940E98">
        <w:rPr>
          <w:b w:val="0"/>
        </w:rPr>
        <w:t xml:space="preserve">acessar a </w:t>
      </w:r>
      <w:r w:rsidR="00EB5A96" w:rsidRPr="00940E98">
        <w:rPr>
          <w:b w:val="0"/>
        </w:rPr>
        <w:t>tela</w:t>
      </w:r>
      <w:r w:rsidR="003F78ED" w:rsidRPr="00940E98">
        <w:rPr>
          <w:b w:val="0"/>
        </w:rPr>
        <w:t xml:space="preserve"> d</w:t>
      </w:r>
      <w:r w:rsidR="008E5FE0" w:rsidRPr="00940E98">
        <w:rPr>
          <w:b w:val="0"/>
        </w:rPr>
        <w:t>e consultar eleição</w:t>
      </w:r>
      <w:r w:rsidR="00594CC7" w:rsidRPr="00940E98">
        <w:rPr>
          <w:b w:val="0"/>
        </w:rPr>
        <w:t>;</w:t>
      </w:r>
      <w:bookmarkEnd w:id="6"/>
      <w:r w:rsidR="004A6CD5" w:rsidRPr="00940E98">
        <w:rPr>
          <w:b w:val="0"/>
        </w:rPr>
        <w:t xml:space="preserve"> </w:t>
      </w:r>
    </w:p>
    <w:p w14:paraId="38E7497A" w14:textId="51B55A3D" w:rsidR="00A735A5" w:rsidRPr="00940E98" w:rsidRDefault="00CE176F" w:rsidP="00D908D1">
      <w:pPr>
        <w:pStyle w:val="Ttulo2"/>
        <w:numPr>
          <w:ilvl w:val="0"/>
          <w:numId w:val="0"/>
        </w:numPr>
        <w:rPr>
          <w:b w:val="0"/>
        </w:rPr>
      </w:pPr>
      <w:bookmarkStart w:id="7" w:name="_Toc16856643"/>
      <w:r w:rsidRPr="00940E98">
        <w:t>PARA</w:t>
      </w:r>
      <w:r w:rsidR="005A4527" w:rsidRPr="00940E98">
        <w:t xml:space="preserve"> </w:t>
      </w:r>
      <w:r w:rsidR="00AE6BA6" w:rsidRPr="00940E98">
        <w:rPr>
          <w:b w:val="0"/>
        </w:rPr>
        <w:t xml:space="preserve">consultar </w:t>
      </w:r>
      <w:r w:rsidR="00594CC7" w:rsidRPr="00940E98">
        <w:rPr>
          <w:b w:val="0"/>
        </w:rPr>
        <w:t xml:space="preserve">as informações </w:t>
      </w:r>
      <w:r w:rsidR="008E5FE0" w:rsidRPr="00940E98">
        <w:rPr>
          <w:b w:val="0"/>
        </w:rPr>
        <w:t>de uma determinada eleição.</w:t>
      </w:r>
      <w:bookmarkEnd w:id="7"/>
    </w:p>
    <w:p w14:paraId="3F8EBB06" w14:textId="77777777" w:rsidR="00EF4113" w:rsidRPr="00940E98" w:rsidRDefault="00EF4113" w:rsidP="007569F0">
      <w:pPr>
        <w:pStyle w:val="Ttulo2"/>
        <w:numPr>
          <w:ilvl w:val="0"/>
          <w:numId w:val="0"/>
        </w:numPr>
      </w:pPr>
      <w:bookmarkStart w:id="8" w:name="_Toc7509864"/>
    </w:p>
    <w:p w14:paraId="6D3DAFD9" w14:textId="77777777" w:rsidR="007569F0" w:rsidRPr="00940E98" w:rsidRDefault="007569F0" w:rsidP="007569F0">
      <w:pPr>
        <w:pStyle w:val="Ttulo2"/>
        <w:numPr>
          <w:ilvl w:val="0"/>
          <w:numId w:val="0"/>
        </w:numPr>
      </w:pPr>
      <w:bookmarkStart w:id="9" w:name="_Toc16856644"/>
      <w:r w:rsidRPr="00940E98">
        <w:t>PROTÓTIPO</w:t>
      </w:r>
      <w:bookmarkEnd w:id="8"/>
      <w:bookmarkEnd w:id="9"/>
    </w:p>
    <w:p w14:paraId="4AD30F2F" w14:textId="7B6BE436" w:rsidR="00D471A9" w:rsidRPr="00940E98" w:rsidRDefault="008C3CCF" w:rsidP="007112FF">
      <w:pPr>
        <w:pStyle w:val="EstiloPrototipo3"/>
        <w:numPr>
          <w:ilvl w:val="0"/>
          <w:numId w:val="5"/>
        </w:numPr>
      </w:pPr>
      <w:bookmarkStart w:id="10" w:name="_Ref12279787"/>
      <w:bookmarkStart w:id="11" w:name="_Ref13579930"/>
      <w:r w:rsidRPr="00940E98">
        <w:t xml:space="preserve">Resultado da </w:t>
      </w:r>
      <w:r w:rsidR="001D510C" w:rsidRPr="00940E98">
        <w:t>Pesquisa</w:t>
      </w:r>
      <w:bookmarkEnd w:id="10"/>
      <w:r w:rsidR="001D510C" w:rsidRPr="00940E98">
        <w:t>:</w:t>
      </w:r>
      <w:bookmarkEnd w:id="11"/>
    </w:p>
    <w:p w14:paraId="25B19174" w14:textId="1164B0FE" w:rsidR="00B57A2F" w:rsidRPr="00940E98" w:rsidRDefault="00122F06" w:rsidP="007714CC">
      <w:pPr>
        <w:pStyle w:val="EstiloPrototipo3"/>
        <w:numPr>
          <w:ilvl w:val="2"/>
          <w:numId w:val="12"/>
        </w:numPr>
        <w:jc w:val="left"/>
      </w:pPr>
      <w:bookmarkStart w:id="12" w:name="_Ref13750038"/>
      <w:bookmarkStart w:id="13" w:name="_Ref15550620"/>
      <w:r w:rsidRPr="00940E98">
        <w:t>Resultado da Pesquisa</w:t>
      </w:r>
      <w:bookmarkEnd w:id="12"/>
      <w:r w:rsidR="00BE424D" w:rsidRPr="00940E98">
        <w:t xml:space="preserve"> </w:t>
      </w:r>
      <w:r w:rsidR="007714CC" w:rsidRPr="00940E98">
        <w:rPr>
          <w:noProof/>
        </w:rPr>
        <w:t xml:space="preserve"> </w:t>
      </w:r>
      <w:bookmarkEnd w:id="13"/>
    </w:p>
    <w:p w14:paraId="18E671DC" w14:textId="77777777" w:rsidR="00DD090A" w:rsidRPr="00940E98" w:rsidRDefault="00DD090A" w:rsidP="00DD090A">
      <w:pPr>
        <w:pStyle w:val="EstiloPrototipo3"/>
        <w:ind w:left="504"/>
        <w:jc w:val="left"/>
      </w:pPr>
    </w:p>
    <w:p w14:paraId="09C85EBA" w14:textId="2879475D" w:rsidR="00DD090A" w:rsidRPr="00940E98" w:rsidRDefault="008868CF" w:rsidP="00DD090A">
      <w:pPr>
        <w:pStyle w:val="EstiloPrototipo3"/>
        <w:tabs>
          <w:tab w:val="clear" w:pos="425"/>
          <w:tab w:val="clear" w:pos="851"/>
          <w:tab w:val="left" w:pos="567"/>
        </w:tabs>
        <w:ind w:left="504" w:hanging="504"/>
        <w:jc w:val="left"/>
      </w:pPr>
      <w:r w:rsidRPr="00940E98">
        <w:rPr>
          <w:noProof/>
        </w:rPr>
        <w:drawing>
          <wp:inline distT="0" distB="0" distL="0" distR="0" wp14:anchorId="4FB380D8" wp14:editId="49F96D32">
            <wp:extent cx="5760085" cy="261429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ublicar_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A1F6" w14:textId="77777777" w:rsidR="0035511A" w:rsidRPr="00940E98" w:rsidRDefault="0035511A" w:rsidP="0035511A">
      <w:pPr>
        <w:pStyle w:val="EstiloPrototipo3"/>
        <w:jc w:val="center"/>
        <w:rPr>
          <w:noProof/>
        </w:rPr>
      </w:pPr>
    </w:p>
    <w:p w14:paraId="62AF108A" w14:textId="7571AD31" w:rsidR="0035511A" w:rsidRPr="00940E98" w:rsidRDefault="0035511A" w:rsidP="0035511A">
      <w:pPr>
        <w:pStyle w:val="EstiloPrototipo3"/>
        <w:numPr>
          <w:ilvl w:val="2"/>
          <w:numId w:val="13"/>
        </w:numPr>
        <w:jc w:val="left"/>
        <w:rPr>
          <w:noProof/>
        </w:rPr>
      </w:pPr>
      <w:r w:rsidRPr="00940E98">
        <w:rPr>
          <w:noProof/>
        </w:rPr>
        <w:t>Pesquisar sem resultado</w:t>
      </w:r>
    </w:p>
    <w:p w14:paraId="711A647B" w14:textId="77777777" w:rsidR="0035511A" w:rsidRPr="00940E98" w:rsidRDefault="0035511A" w:rsidP="0035511A">
      <w:pPr>
        <w:pStyle w:val="EstiloPrototipo3"/>
        <w:jc w:val="center"/>
        <w:rPr>
          <w:noProof/>
        </w:rPr>
      </w:pPr>
      <w:r w:rsidRPr="00940E98">
        <w:rPr>
          <w:noProof/>
        </w:rPr>
        <w:drawing>
          <wp:inline distT="0" distB="0" distL="0" distR="0" wp14:anchorId="1C8DC789" wp14:editId="062C8832">
            <wp:extent cx="5760085" cy="250126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g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CDB5" w14:textId="2C1064EA" w:rsidR="00B57A2F" w:rsidRPr="00940E98" w:rsidRDefault="00B57A2F" w:rsidP="00FF65AE">
      <w:pPr>
        <w:pStyle w:val="EstiloPrototipo3"/>
        <w:jc w:val="center"/>
        <w:rPr>
          <w:noProof/>
        </w:rPr>
      </w:pPr>
    </w:p>
    <w:p w14:paraId="79E964AE" w14:textId="77777777" w:rsidR="00DD090A" w:rsidRPr="00940E98" w:rsidRDefault="00DD090A" w:rsidP="00FF65AE">
      <w:pPr>
        <w:pStyle w:val="EstiloPrototipo3"/>
        <w:jc w:val="center"/>
        <w:rPr>
          <w:noProof/>
        </w:rPr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303"/>
        <w:gridCol w:w="1306"/>
        <w:gridCol w:w="1246"/>
        <w:gridCol w:w="1034"/>
        <w:gridCol w:w="926"/>
        <w:gridCol w:w="2855"/>
      </w:tblGrid>
      <w:tr w:rsidR="00E5118B" w:rsidRPr="00940E98" w14:paraId="17FDBC60" w14:textId="77777777" w:rsidTr="003109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4F7D60F7" w14:textId="77777777" w:rsidR="00E5118B" w:rsidRPr="00940E98" w:rsidRDefault="00E5118B" w:rsidP="003109B7">
            <w:pPr>
              <w:pStyle w:val="EstiloPrototipo3"/>
              <w:jc w:val="center"/>
            </w:pPr>
            <w:r w:rsidRPr="00940E98">
              <w:rPr>
                <w:sz w:val="24"/>
                <w:szCs w:val="24"/>
              </w:rPr>
              <w:t>Campos</w:t>
            </w:r>
          </w:p>
        </w:tc>
      </w:tr>
      <w:tr w:rsidR="00E5118B" w:rsidRPr="00940E98" w14:paraId="668A9041" w14:textId="77777777" w:rsidTr="00310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7C305DC7" w14:textId="77777777" w:rsidR="00E5118B" w:rsidRPr="00940E98" w:rsidRDefault="00E5118B" w:rsidP="003109B7">
            <w:pPr>
              <w:pStyle w:val="EstiloPrototipo3"/>
              <w:jc w:val="center"/>
              <w:rPr>
                <w:sz w:val="24"/>
                <w:szCs w:val="24"/>
              </w:rPr>
            </w:pPr>
            <w:r w:rsidRPr="00940E98">
              <w:rPr>
                <w:sz w:val="24"/>
                <w:szCs w:val="24"/>
              </w:rPr>
              <w:t>Pesquisar</w:t>
            </w:r>
          </w:p>
        </w:tc>
      </w:tr>
      <w:tr w:rsidR="00E5118B" w:rsidRPr="00940E98" w14:paraId="0EF73ADD" w14:textId="77777777" w:rsidTr="003109B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6CCCFC48" w14:textId="77777777" w:rsidR="00E5118B" w:rsidRPr="00940E98" w:rsidRDefault="00E5118B" w:rsidP="003109B7">
            <w:pPr>
              <w:pStyle w:val="EstiloPrototipo3"/>
              <w:jc w:val="center"/>
              <w:rPr>
                <w:sz w:val="24"/>
                <w:szCs w:val="24"/>
              </w:rPr>
            </w:pPr>
            <w:r w:rsidRPr="00940E98">
              <w:rPr>
                <w:sz w:val="24"/>
                <w:szCs w:val="24"/>
              </w:rPr>
              <w:t>Filtro</w:t>
            </w:r>
          </w:p>
        </w:tc>
      </w:tr>
      <w:tr w:rsidR="00E5118B" w:rsidRPr="00940E98" w14:paraId="338AAE5F" w14:textId="77777777" w:rsidTr="00310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3D99E88F" w14:textId="77777777" w:rsidR="00E5118B" w:rsidRPr="00940E98" w:rsidRDefault="00E5118B" w:rsidP="003109B7">
            <w:pPr>
              <w:spacing w:before="60" w:after="60"/>
              <w:jc w:val="center"/>
              <w:rPr>
                <w:b/>
                <w:sz w:val="20"/>
              </w:rPr>
            </w:pPr>
            <w:r w:rsidRPr="00940E98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shd w:val="clear" w:color="auto" w:fill="B3B3B3"/>
          </w:tcPr>
          <w:p w14:paraId="547B793C" w14:textId="77777777" w:rsidR="00E5118B" w:rsidRPr="00940E98" w:rsidRDefault="00E5118B" w:rsidP="003109B7">
            <w:pPr>
              <w:spacing w:before="60" w:after="60"/>
              <w:jc w:val="center"/>
              <w:rPr>
                <w:b/>
                <w:sz w:val="20"/>
              </w:rPr>
            </w:pPr>
            <w:r w:rsidRPr="00940E98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shd w:val="clear" w:color="auto" w:fill="B3B3B3"/>
          </w:tcPr>
          <w:p w14:paraId="1FE6D0FC" w14:textId="77777777" w:rsidR="00E5118B" w:rsidRPr="00940E98" w:rsidRDefault="00E5118B" w:rsidP="003109B7">
            <w:pPr>
              <w:spacing w:before="60" w:after="60"/>
              <w:jc w:val="center"/>
              <w:rPr>
                <w:b/>
                <w:sz w:val="20"/>
              </w:rPr>
            </w:pPr>
            <w:r w:rsidRPr="00940E98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74EC1362" w14:textId="77777777" w:rsidR="00E5118B" w:rsidRPr="00940E98" w:rsidRDefault="00E5118B" w:rsidP="003109B7">
            <w:pPr>
              <w:spacing w:before="60" w:after="60"/>
              <w:jc w:val="center"/>
              <w:rPr>
                <w:b/>
                <w:sz w:val="20"/>
              </w:rPr>
            </w:pPr>
            <w:r w:rsidRPr="00940E98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shd w:val="clear" w:color="auto" w:fill="B3B3B3"/>
          </w:tcPr>
          <w:p w14:paraId="1FB08D84" w14:textId="77777777" w:rsidR="00E5118B" w:rsidRPr="00940E98" w:rsidRDefault="00E5118B" w:rsidP="003109B7">
            <w:pPr>
              <w:spacing w:before="60" w:after="60"/>
              <w:jc w:val="center"/>
              <w:rPr>
                <w:b/>
                <w:sz w:val="20"/>
              </w:rPr>
            </w:pPr>
            <w:r w:rsidRPr="00940E98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5331BE9E" w14:textId="77777777" w:rsidR="00E5118B" w:rsidRPr="00940E98" w:rsidRDefault="00E5118B" w:rsidP="003109B7">
            <w:pPr>
              <w:spacing w:before="60" w:after="60"/>
              <w:jc w:val="center"/>
              <w:rPr>
                <w:b/>
                <w:sz w:val="20"/>
              </w:rPr>
            </w:pPr>
            <w:r w:rsidRPr="00940E98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366AA00C" w14:textId="77777777" w:rsidR="00E5118B" w:rsidRPr="00940E98" w:rsidRDefault="00E5118B" w:rsidP="003109B7">
            <w:pPr>
              <w:spacing w:before="60" w:after="60"/>
              <w:jc w:val="center"/>
              <w:rPr>
                <w:b/>
                <w:sz w:val="20"/>
              </w:rPr>
            </w:pPr>
            <w:r w:rsidRPr="00940E98">
              <w:rPr>
                <w:b/>
                <w:sz w:val="20"/>
              </w:rPr>
              <w:t>Regra</w:t>
            </w:r>
          </w:p>
        </w:tc>
      </w:tr>
      <w:tr w:rsidR="00E5118B" w:rsidRPr="00940E98" w14:paraId="2C334EAC" w14:textId="77777777" w:rsidTr="003109B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A504D53" w14:textId="77777777" w:rsidR="00E5118B" w:rsidRPr="00940E98" w:rsidRDefault="00E5118B" w:rsidP="003109B7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25B348B0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Ano da Eleição</w:t>
            </w:r>
          </w:p>
        </w:tc>
        <w:tc>
          <w:tcPr>
            <w:tcW w:w="1306" w:type="dxa"/>
          </w:tcPr>
          <w:p w14:paraId="69F8521D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Ano da Eleição</w:t>
            </w:r>
          </w:p>
        </w:tc>
        <w:tc>
          <w:tcPr>
            <w:tcW w:w="1246" w:type="dxa"/>
          </w:tcPr>
          <w:p w14:paraId="76731BFE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Numérico</w:t>
            </w:r>
          </w:p>
          <w:p w14:paraId="3905C9F9" w14:textId="77777777" w:rsidR="00E5118B" w:rsidRPr="00940E98" w:rsidRDefault="00E5118B" w:rsidP="003109B7">
            <w:pPr>
              <w:tabs>
                <w:tab w:val="left" w:pos="930"/>
              </w:tabs>
              <w:rPr>
                <w:sz w:val="18"/>
                <w:szCs w:val="18"/>
              </w:rPr>
            </w:pPr>
          </w:p>
        </w:tc>
        <w:tc>
          <w:tcPr>
            <w:tcW w:w="1034" w:type="dxa"/>
          </w:tcPr>
          <w:p w14:paraId="2E22221C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 xml:space="preserve">Selecione </w:t>
            </w:r>
          </w:p>
          <w:p w14:paraId="6E835F0A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[Anos criados]</w:t>
            </w:r>
          </w:p>
        </w:tc>
        <w:tc>
          <w:tcPr>
            <w:tcW w:w="926" w:type="dxa"/>
          </w:tcPr>
          <w:p w14:paraId="40E1FECA" w14:textId="625C766E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9999</w:t>
            </w:r>
          </w:p>
        </w:tc>
        <w:tc>
          <w:tcPr>
            <w:tcW w:w="2855" w:type="dxa"/>
            <w:shd w:val="clear" w:color="auto" w:fill="FFFFFF" w:themeFill="background1"/>
          </w:tcPr>
          <w:p w14:paraId="4D08E558" w14:textId="77777777" w:rsidR="00E5118B" w:rsidRPr="00940E98" w:rsidRDefault="00E5118B" w:rsidP="003109B7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Exibe os anos das Eleição informados pelo ator na tela do cadastro do calendário (Aba Período- HST02)</w:t>
            </w:r>
          </w:p>
          <w:p w14:paraId="38F86479" w14:textId="69533736" w:rsidR="00290F18" w:rsidRPr="00940E98" w:rsidRDefault="00290F18" w:rsidP="003109B7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Não Obrigatório</w:t>
            </w:r>
          </w:p>
        </w:tc>
      </w:tr>
      <w:tr w:rsidR="00EC1BD3" w:rsidRPr="00940E98" w14:paraId="42B0A6B5" w14:textId="77777777" w:rsidTr="00310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1FE7ABE" w14:textId="77777777" w:rsidR="00EC1BD3" w:rsidRPr="00940E98" w:rsidRDefault="00EC1BD3" w:rsidP="003109B7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AB79F78" w14:textId="0DF84413" w:rsidR="00EC1BD3" w:rsidRPr="00940E98" w:rsidRDefault="00EC1BD3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 w:rsidRPr="00940E98">
              <w:rPr>
                <w:sz w:val="18"/>
                <w:szCs w:val="18"/>
              </w:rPr>
              <w:t>Hint</w:t>
            </w:r>
            <w:proofErr w:type="spellEnd"/>
            <w:r w:rsidRPr="00940E98">
              <w:rPr>
                <w:sz w:val="18"/>
                <w:szCs w:val="18"/>
              </w:rPr>
              <w:t xml:space="preserve"> </w:t>
            </w:r>
          </w:p>
        </w:tc>
        <w:tc>
          <w:tcPr>
            <w:tcW w:w="1306" w:type="dxa"/>
          </w:tcPr>
          <w:p w14:paraId="316D8D45" w14:textId="0661DA99" w:rsidR="00EC1BD3" w:rsidRPr="00940E98" w:rsidRDefault="00EC1BD3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Mensagem informativa do campo Ano da Eleição</w:t>
            </w:r>
          </w:p>
        </w:tc>
        <w:tc>
          <w:tcPr>
            <w:tcW w:w="1246" w:type="dxa"/>
          </w:tcPr>
          <w:p w14:paraId="52D15F44" w14:textId="2989E2A8" w:rsidR="00EC1BD3" w:rsidRPr="00940E98" w:rsidRDefault="00EC1BD3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45408D51" w14:textId="29C90081" w:rsidR="00EC1BD3" w:rsidRPr="00940E98" w:rsidRDefault="00EC1BD3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587A3F8E" w14:textId="1F25148E" w:rsidR="00EC1BD3" w:rsidRPr="00940E98" w:rsidRDefault="00EC1BD3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64E51056" w14:textId="77777777" w:rsidR="00EC1BD3" w:rsidRPr="00940E98" w:rsidRDefault="00EC1BD3" w:rsidP="003109B7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E5118B" w:rsidRPr="00940E98" w14:paraId="65AA2CB8" w14:textId="77777777" w:rsidTr="003109B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75DF8B9" w14:textId="77777777" w:rsidR="00E5118B" w:rsidRPr="00940E98" w:rsidRDefault="00E5118B" w:rsidP="003109B7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B1B9BAF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Eleição</w:t>
            </w:r>
          </w:p>
        </w:tc>
        <w:tc>
          <w:tcPr>
            <w:tcW w:w="1306" w:type="dxa"/>
          </w:tcPr>
          <w:p w14:paraId="6D30778A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Número da eleição gerado pelo sistema</w:t>
            </w:r>
          </w:p>
        </w:tc>
        <w:tc>
          <w:tcPr>
            <w:tcW w:w="1246" w:type="dxa"/>
          </w:tcPr>
          <w:p w14:paraId="7766E9C8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42239937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 xml:space="preserve">Selecione </w:t>
            </w:r>
          </w:p>
          <w:p w14:paraId="6AB99AAF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[Eleições criadas]</w:t>
            </w:r>
          </w:p>
        </w:tc>
        <w:tc>
          <w:tcPr>
            <w:tcW w:w="926" w:type="dxa"/>
          </w:tcPr>
          <w:p w14:paraId="6D702541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9999/ 999</w:t>
            </w:r>
          </w:p>
        </w:tc>
        <w:tc>
          <w:tcPr>
            <w:tcW w:w="2855" w:type="dxa"/>
            <w:shd w:val="clear" w:color="auto" w:fill="FFFFFF" w:themeFill="background1"/>
          </w:tcPr>
          <w:p w14:paraId="02522E38" w14:textId="77777777" w:rsidR="00E5118B" w:rsidRPr="00940E98" w:rsidRDefault="00E5118B" w:rsidP="003109B7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 xml:space="preserve">Exibe os números das eleições gerados automaticamente pelo </w:t>
            </w:r>
            <w:proofErr w:type="gramStart"/>
            <w:r w:rsidRPr="00940E98">
              <w:rPr>
                <w:sz w:val="18"/>
                <w:szCs w:val="18"/>
              </w:rPr>
              <w:t>sistema.(</w:t>
            </w:r>
            <w:proofErr w:type="gramEnd"/>
            <w:r w:rsidRPr="00940E98">
              <w:rPr>
                <w:sz w:val="18"/>
                <w:szCs w:val="18"/>
              </w:rPr>
              <w:t>HST02)</w:t>
            </w:r>
          </w:p>
          <w:p w14:paraId="3879EF14" w14:textId="77777777" w:rsidR="00E5118B" w:rsidRPr="00940E98" w:rsidRDefault="00E5118B" w:rsidP="00E5118B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940E98">
              <w:t xml:space="preserve">Ano/Sequencial </w:t>
            </w:r>
          </w:p>
          <w:p w14:paraId="25C3DAB6" w14:textId="38D5B1A6" w:rsidR="00290F18" w:rsidRPr="00940E98" w:rsidRDefault="00290F18" w:rsidP="00E5118B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Não Obrigatório</w:t>
            </w:r>
          </w:p>
        </w:tc>
      </w:tr>
      <w:tr w:rsidR="00E5118B" w:rsidRPr="00940E98" w14:paraId="6DA8E139" w14:textId="77777777" w:rsidTr="00310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C826CF4" w14:textId="77777777" w:rsidR="00E5118B" w:rsidRPr="00940E98" w:rsidRDefault="00E5118B" w:rsidP="003109B7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429AABE0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Tipo de Processo</w:t>
            </w:r>
          </w:p>
        </w:tc>
        <w:tc>
          <w:tcPr>
            <w:tcW w:w="1306" w:type="dxa"/>
          </w:tcPr>
          <w:p w14:paraId="42C0850B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Tipo de processo eleitoral</w:t>
            </w:r>
          </w:p>
        </w:tc>
        <w:tc>
          <w:tcPr>
            <w:tcW w:w="1246" w:type="dxa"/>
          </w:tcPr>
          <w:p w14:paraId="6EBCDA93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</w:tcPr>
          <w:p w14:paraId="5E1A229A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Ordinário</w:t>
            </w:r>
          </w:p>
          <w:p w14:paraId="2BAE48AF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 xml:space="preserve"> </w:t>
            </w:r>
          </w:p>
          <w:p w14:paraId="58273A23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Extraordinário</w:t>
            </w:r>
          </w:p>
        </w:tc>
        <w:tc>
          <w:tcPr>
            <w:tcW w:w="926" w:type="dxa"/>
          </w:tcPr>
          <w:p w14:paraId="73EE4560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790D0FE8" w14:textId="77777777" w:rsidR="00E5118B" w:rsidRPr="00940E98" w:rsidRDefault="00E5118B" w:rsidP="003109B7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Exibe os tipos de processo eleitoral</w:t>
            </w:r>
          </w:p>
          <w:p w14:paraId="16E86CF6" w14:textId="052838FC" w:rsidR="00290F18" w:rsidRPr="00940E98" w:rsidRDefault="00290F18" w:rsidP="003109B7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Não Obrigatório</w:t>
            </w:r>
          </w:p>
        </w:tc>
      </w:tr>
      <w:tr w:rsidR="00E5118B" w:rsidRPr="00940E98" w14:paraId="46915CE1" w14:textId="77777777" w:rsidTr="003109B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02D528F8" w14:textId="77777777" w:rsidR="00E5118B" w:rsidRPr="00940E98" w:rsidRDefault="00E5118B" w:rsidP="003109B7">
            <w:pPr>
              <w:pStyle w:val="PargrafodaLista"/>
              <w:spacing w:before="60" w:after="60"/>
              <w:ind w:left="720"/>
              <w:jc w:val="center"/>
              <w:rPr>
                <w:b/>
                <w:sz w:val="18"/>
                <w:szCs w:val="18"/>
              </w:rPr>
            </w:pPr>
            <w:r w:rsidRPr="00940E98">
              <w:rPr>
                <w:b/>
                <w:sz w:val="24"/>
                <w:szCs w:val="24"/>
              </w:rPr>
              <w:t>Resultado da Pesquisa</w:t>
            </w:r>
          </w:p>
        </w:tc>
      </w:tr>
      <w:tr w:rsidR="00E5118B" w:rsidRPr="00940E98" w14:paraId="48683528" w14:textId="77777777" w:rsidTr="00310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1A4F2B7" w14:textId="77777777" w:rsidR="00E5118B" w:rsidRPr="00940E98" w:rsidRDefault="00E5118B" w:rsidP="003109B7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40003231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Ano</w:t>
            </w:r>
          </w:p>
        </w:tc>
        <w:tc>
          <w:tcPr>
            <w:tcW w:w="1306" w:type="dxa"/>
          </w:tcPr>
          <w:p w14:paraId="6292683A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Ano da Eleição</w:t>
            </w:r>
          </w:p>
        </w:tc>
        <w:tc>
          <w:tcPr>
            <w:tcW w:w="1246" w:type="dxa"/>
          </w:tcPr>
          <w:p w14:paraId="25B55E86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Numérico</w:t>
            </w:r>
          </w:p>
          <w:p w14:paraId="39F81246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</w:tcPr>
          <w:p w14:paraId="7CE1C7DD" w14:textId="77777777" w:rsidR="00E5118B" w:rsidRPr="00940E98" w:rsidRDefault="00E5118B" w:rsidP="003109B7">
            <w:pPr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CBD7194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0ABB2431" w14:textId="77777777" w:rsidR="00E5118B" w:rsidRPr="00940E98" w:rsidRDefault="00E5118B" w:rsidP="003109B7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Somente Leitura</w:t>
            </w:r>
          </w:p>
        </w:tc>
      </w:tr>
      <w:tr w:rsidR="00E5118B" w:rsidRPr="00940E98" w14:paraId="17DBC540" w14:textId="77777777" w:rsidTr="003109B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0CC12B3" w14:textId="77777777" w:rsidR="00E5118B" w:rsidRPr="00940E98" w:rsidRDefault="00E5118B" w:rsidP="003109B7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0FF64EB2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Eleição</w:t>
            </w:r>
          </w:p>
        </w:tc>
        <w:tc>
          <w:tcPr>
            <w:tcW w:w="1306" w:type="dxa"/>
          </w:tcPr>
          <w:p w14:paraId="7735CB31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Número da eleição gerado pelo sistema</w:t>
            </w:r>
          </w:p>
        </w:tc>
        <w:tc>
          <w:tcPr>
            <w:tcW w:w="1246" w:type="dxa"/>
          </w:tcPr>
          <w:p w14:paraId="65C11068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3A9F5E7E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EF8D328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7AC94EAA" w14:textId="77777777" w:rsidR="00E5118B" w:rsidRPr="00940E98" w:rsidRDefault="00E5118B" w:rsidP="003109B7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Somente Leitura</w:t>
            </w:r>
          </w:p>
        </w:tc>
      </w:tr>
      <w:tr w:rsidR="00E5118B" w:rsidRPr="00940E98" w14:paraId="6161C11E" w14:textId="77777777" w:rsidTr="00310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52AD488" w14:textId="77777777" w:rsidR="00E5118B" w:rsidRPr="00940E98" w:rsidRDefault="00E5118B" w:rsidP="003109B7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7284CA9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Tipo de Processo</w:t>
            </w:r>
          </w:p>
        </w:tc>
        <w:tc>
          <w:tcPr>
            <w:tcW w:w="1306" w:type="dxa"/>
          </w:tcPr>
          <w:p w14:paraId="2011AE69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Tipo de processo eleitoral</w:t>
            </w:r>
          </w:p>
        </w:tc>
        <w:tc>
          <w:tcPr>
            <w:tcW w:w="1246" w:type="dxa"/>
          </w:tcPr>
          <w:p w14:paraId="615CC2C4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</w:tcPr>
          <w:p w14:paraId="3EA8C420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6B78E12E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17638E96" w14:textId="77777777" w:rsidR="00E5118B" w:rsidRPr="00940E98" w:rsidRDefault="00E5118B" w:rsidP="003109B7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Somente Leitura</w:t>
            </w:r>
          </w:p>
        </w:tc>
      </w:tr>
      <w:tr w:rsidR="00E5118B" w:rsidRPr="00940E98" w14:paraId="37718A52" w14:textId="77777777" w:rsidTr="003109B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E3A97AD" w14:textId="77777777" w:rsidR="00E5118B" w:rsidRPr="00940E98" w:rsidRDefault="00E5118B" w:rsidP="003109B7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28D9CAC0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Resolução</w:t>
            </w:r>
          </w:p>
        </w:tc>
        <w:tc>
          <w:tcPr>
            <w:tcW w:w="1306" w:type="dxa"/>
          </w:tcPr>
          <w:p w14:paraId="4643E7D0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 xml:space="preserve">Arquivo anexado na tela de cadastro </w:t>
            </w:r>
          </w:p>
        </w:tc>
        <w:tc>
          <w:tcPr>
            <w:tcW w:w="1246" w:type="dxa"/>
          </w:tcPr>
          <w:p w14:paraId="3620FC04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Link</w:t>
            </w:r>
          </w:p>
        </w:tc>
        <w:tc>
          <w:tcPr>
            <w:tcW w:w="1034" w:type="dxa"/>
          </w:tcPr>
          <w:p w14:paraId="2A70FD0C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BA875CC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18BBF50B" w14:textId="77777777" w:rsidR="00E5118B" w:rsidRPr="00940E98" w:rsidRDefault="00E5118B" w:rsidP="003109B7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Exibe o nome do arquivo que o ator anexou na tela de cadastro do calendário no campo Resolução (Aba Período-  HST02)</w:t>
            </w:r>
          </w:p>
          <w:p w14:paraId="7DB469FB" w14:textId="77777777" w:rsidR="00E5118B" w:rsidRPr="00940E98" w:rsidRDefault="00E5118B" w:rsidP="003109B7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Disponibiliza acesso ao documento via link</w:t>
            </w:r>
          </w:p>
          <w:p w14:paraId="04CD83E0" w14:textId="5B48D388" w:rsidR="00AF13D3" w:rsidRPr="00940E98" w:rsidRDefault="00AF13D3" w:rsidP="00AF13D3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lastRenderedPageBreak/>
              <w:t>(</w:t>
            </w:r>
            <w:proofErr w:type="gramStart"/>
            <w:r w:rsidRPr="00940E98">
              <w:rPr>
                <w:sz w:val="18"/>
                <w:szCs w:val="18"/>
              </w:rPr>
              <w:t>download</w:t>
            </w:r>
            <w:proofErr w:type="gramEnd"/>
            <w:r w:rsidRPr="00940E98">
              <w:rPr>
                <w:sz w:val="18"/>
                <w:szCs w:val="18"/>
              </w:rPr>
              <w:t xml:space="preserve"> do arquivo)</w:t>
            </w:r>
          </w:p>
          <w:p w14:paraId="0D52AADD" w14:textId="43E9702D" w:rsidR="00E5118B" w:rsidRPr="00940E98" w:rsidRDefault="001B0496" w:rsidP="003109B7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940E9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940E98">
              <w:rPr>
                <w:color w:val="31849B" w:themeColor="accent5" w:themeShade="BF"/>
                <w:sz w:val="18"/>
                <w:szCs w:val="18"/>
              </w:rPr>
              <w:instrText xml:space="preserve"> REF _Ref16522621 \r \h </w:instrText>
            </w:r>
            <w:r w:rsidR="003626F4" w:rsidRPr="00940E9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940E98">
              <w:rPr>
                <w:color w:val="31849B" w:themeColor="accent5" w:themeShade="BF"/>
                <w:sz w:val="18"/>
                <w:szCs w:val="18"/>
              </w:rPr>
            </w:r>
            <w:r w:rsidRPr="00940E9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940E98">
              <w:rPr>
                <w:color w:val="31849B" w:themeColor="accent5" w:themeShade="BF"/>
                <w:sz w:val="18"/>
                <w:szCs w:val="18"/>
              </w:rPr>
              <w:t>2.1.3</w:t>
            </w:r>
            <w:r w:rsidRPr="00940E9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</w:p>
        </w:tc>
      </w:tr>
      <w:tr w:rsidR="00E5118B" w:rsidRPr="00940E98" w14:paraId="1E0B885E" w14:textId="77777777" w:rsidTr="00310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9D441CF" w14:textId="77777777" w:rsidR="00E5118B" w:rsidRPr="00940E98" w:rsidRDefault="00E5118B" w:rsidP="003109B7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EED69C1" w14:textId="18EC455B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Status</w:t>
            </w:r>
            <w:r w:rsidR="00C24137" w:rsidRPr="00940E98">
              <w:rPr>
                <w:sz w:val="18"/>
                <w:szCs w:val="18"/>
              </w:rPr>
              <w:t xml:space="preserve"> da Eleição</w:t>
            </w:r>
          </w:p>
        </w:tc>
        <w:tc>
          <w:tcPr>
            <w:tcW w:w="1306" w:type="dxa"/>
          </w:tcPr>
          <w:p w14:paraId="74FEFCDB" w14:textId="593FD50D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Exibe os status</w:t>
            </w:r>
            <w:r w:rsidR="00C24137" w:rsidRPr="00940E98">
              <w:rPr>
                <w:sz w:val="18"/>
                <w:szCs w:val="18"/>
              </w:rPr>
              <w:t xml:space="preserve"> da Eleição </w:t>
            </w:r>
          </w:p>
        </w:tc>
        <w:tc>
          <w:tcPr>
            <w:tcW w:w="1246" w:type="dxa"/>
          </w:tcPr>
          <w:p w14:paraId="7537658D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</w:tcPr>
          <w:p w14:paraId="693FC622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4EA1068E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2855" w:type="dxa"/>
            <w:shd w:val="clear" w:color="auto" w:fill="FFFFFF" w:themeFill="background1"/>
          </w:tcPr>
          <w:p w14:paraId="4E14902B" w14:textId="77777777" w:rsidR="00E5118B" w:rsidRPr="00940E98" w:rsidRDefault="00E5118B" w:rsidP="003109B7">
            <w:pPr>
              <w:pStyle w:val="PargrafodaLista"/>
              <w:numPr>
                <w:ilvl w:val="0"/>
                <w:numId w:val="23"/>
              </w:numPr>
              <w:spacing w:before="60" w:after="60"/>
              <w:ind w:left="767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Somente Leitura</w:t>
            </w:r>
          </w:p>
          <w:p w14:paraId="12854743" w14:textId="7B0BEA17" w:rsidR="00C24137" w:rsidRPr="00940E98" w:rsidRDefault="00C24137" w:rsidP="00C24137">
            <w:pPr>
              <w:pStyle w:val="PargrafodaLista"/>
              <w:spacing w:before="60" w:after="60"/>
              <w:ind w:left="767"/>
              <w:rPr>
                <w:sz w:val="18"/>
                <w:szCs w:val="18"/>
              </w:rPr>
            </w:pPr>
            <w:r w:rsidRPr="00940E9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940E98">
              <w:rPr>
                <w:color w:val="31849B" w:themeColor="accent5" w:themeShade="BF"/>
                <w:sz w:val="18"/>
                <w:szCs w:val="18"/>
              </w:rPr>
              <w:instrText xml:space="preserve"> REF _Ref16522163 \r \h </w:instrText>
            </w:r>
            <w:r w:rsidR="002F7795" w:rsidRPr="00940E9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940E98">
              <w:rPr>
                <w:color w:val="31849B" w:themeColor="accent5" w:themeShade="BF"/>
                <w:sz w:val="18"/>
                <w:szCs w:val="18"/>
              </w:rPr>
            </w:r>
            <w:r w:rsidRPr="00940E9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940E98">
              <w:rPr>
                <w:color w:val="31849B" w:themeColor="accent5" w:themeShade="BF"/>
                <w:sz w:val="18"/>
                <w:szCs w:val="18"/>
              </w:rPr>
              <w:t>2.1</w:t>
            </w:r>
            <w:r w:rsidRPr="00940E9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</w:p>
        </w:tc>
      </w:tr>
      <w:tr w:rsidR="00E5118B" w:rsidRPr="00940E98" w14:paraId="5F842C48" w14:textId="77777777" w:rsidTr="003109B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B7B4C60" w14:textId="77777777" w:rsidR="00E5118B" w:rsidRPr="00940E98" w:rsidRDefault="00E5118B" w:rsidP="003109B7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042DCAA2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Ação</w:t>
            </w:r>
          </w:p>
        </w:tc>
        <w:tc>
          <w:tcPr>
            <w:tcW w:w="1306" w:type="dxa"/>
          </w:tcPr>
          <w:p w14:paraId="6BC34E77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 xml:space="preserve">Exibe as ações </w:t>
            </w:r>
          </w:p>
        </w:tc>
        <w:tc>
          <w:tcPr>
            <w:tcW w:w="1246" w:type="dxa"/>
          </w:tcPr>
          <w:p w14:paraId="3EA60C1D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</w:tcPr>
          <w:p w14:paraId="032B8922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3838939A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2855" w:type="dxa"/>
            <w:shd w:val="clear" w:color="auto" w:fill="FFFFFF" w:themeFill="background1"/>
          </w:tcPr>
          <w:p w14:paraId="6D8341E7" w14:textId="6D814736" w:rsidR="00E5118B" w:rsidRPr="00940E98" w:rsidRDefault="00E5118B" w:rsidP="003109B7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940E9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940E98">
              <w:rPr>
                <w:color w:val="31849B" w:themeColor="accent5" w:themeShade="BF"/>
                <w:sz w:val="18"/>
                <w:szCs w:val="18"/>
              </w:rPr>
              <w:instrText xml:space="preserve"> REF _Ref15569690 \r \h </w:instrText>
            </w:r>
            <w:r w:rsidR="003626F4" w:rsidRPr="00940E9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940E98">
              <w:rPr>
                <w:color w:val="31849B" w:themeColor="accent5" w:themeShade="BF"/>
                <w:sz w:val="18"/>
                <w:szCs w:val="18"/>
              </w:rPr>
            </w:r>
            <w:r w:rsidRPr="00940E9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940E98">
              <w:rPr>
                <w:color w:val="31849B" w:themeColor="accent5" w:themeShade="BF"/>
                <w:sz w:val="18"/>
                <w:szCs w:val="18"/>
              </w:rPr>
              <w:t>2.1.2</w:t>
            </w:r>
            <w:r w:rsidRPr="00940E9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</w:p>
        </w:tc>
      </w:tr>
      <w:tr w:rsidR="00A03222" w:rsidRPr="00940E98" w14:paraId="2F62F9E8" w14:textId="77777777" w:rsidTr="00310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7D9DE74" w14:textId="77777777" w:rsidR="00A03222" w:rsidRPr="00940E98" w:rsidRDefault="00A03222" w:rsidP="00A03222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1C37BB3F" w14:textId="5BF1F407" w:rsidR="00A03222" w:rsidRPr="00940E98" w:rsidRDefault="00A03222" w:rsidP="00A0322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Buscar</w:t>
            </w:r>
          </w:p>
        </w:tc>
        <w:tc>
          <w:tcPr>
            <w:tcW w:w="1306" w:type="dxa"/>
          </w:tcPr>
          <w:p w14:paraId="21170EB8" w14:textId="2FD1DBF9" w:rsidR="00A03222" w:rsidRPr="00940E98" w:rsidRDefault="00A03222" w:rsidP="00A0322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 xml:space="preserve">Campo de busca </w:t>
            </w:r>
          </w:p>
        </w:tc>
        <w:tc>
          <w:tcPr>
            <w:tcW w:w="1246" w:type="dxa"/>
          </w:tcPr>
          <w:p w14:paraId="0C9C707B" w14:textId="076596F0" w:rsidR="00A03222" w:rsidRPr="00940E98" w:rsidRDefault="00A03222" w:rsidP="00A03222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940E98">
              <w:rPr>
                <w:sz w:val="16"/>
                <w:szCs w:val="16"/>
              </w:rPr>
              <w:t>Alfanumérico</w:t>
            </w:r>
          </w:p>
        </w:tc>
        <w:tc>
          <w:tcPr>
            <w:tcW w:w="1034" w:type="dxa"/>
          </w:tcPr>
          <w:p w14:paraId="6893C4AC" w14:textId="4AC2AFA8" w:rsidR="00A03222" w:rsidRPr="00940E98" w:rsidRDefault="00A03222" w:rsidP="00A0322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7ECD7D9" w14:textId="29D99B25" w:rsidR="00A03222" w:rsidRPr="00940E98" w:rsidRDefault="00A03222" w:rsidP="00A0322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1C21AF7D" w14:textId="77777777" w:rsidR="00A03222" w:rsidRPr="00940E98" w:rsidRDefault="00A03222" w:rsidP="00A03222">
            <w:pPr>
              <w:pStyle w:val="PargrafodaLista"/>
              <w:numPr>
                <w:ilvl w:val="0"/>
                <w:numId w:val="30"/>
              </w:numPr>
              <w:spacing w:before="60" w:after="60"/>
              <w:ind w:left="483"/>
              <w:rPr>
                <w:color w:val="auto"/>
                <w:sz w:val="18"/>
                <w:szCs w:val="18"/>
              </w:rPr>
            </w:pPr>
            <w:r w:rsidRPr="00940E98">
              <w:rPr>
                <w:color w:val="auto"/>
                <w:sz w:val="18"/>
                <w:szCs w:val="18"/>
              </w:rPr>
              <w:t>50 Caracteres</w:t>
            </w:r>
          </w:p>
          <w:p w14:paraId="24215FBF" w14:textId="77777777" w:rsidR="00A03222" w:rsidRPr="00940E98" w:rsidRDefault="00A03222" w:rsidP="00632250">
            <w:pPr>
              <w:pStyle w:val="PargrafodaLista"/>
              <w:spacing w:before="60" w:after="60"/>
              <w:ind w:left="483"/>
              <w:rPr>
                <w:sz w:val="18"/>
                <w:szCs w:val="18"/>
              </w:rPr>
            </w:pPr>
          </w:p>
        </w:tc>
      </w:tr>
    </w:tbl>
    <w:p w14:paraId="2548757B" w14:textId="77777777" w:rsidR="00DE0C01" w:rsidRPr="00940E98" w:rsidRDefault="00DE0C01" w:rsidP="00FF65AE">
      <w:pPr>
        <w:pStyle w:val="EstiloPrototipo3"/>
        <w:jc w:val="center"/>
        <w:rPr>
          <w:noProof/>
        </w:rPr>
      </w:pPr>
    </w:p>
    <w:tbl>
      <w:tblPr>
        <w:tblStyle w:val="SqTabela"/>
        <w:tblW w:w="0" w:type="auto"/>
        <w:jc w:val="center"/>
        <w:tblLook w:val="01E0" w:firstRow="1" w:lastRow="1" w:firstColumn="1" w:lastColumn="1" w:noHBand="0" w:noVBand="0"/>
      </w:tblPr>
      <w:tblGrid>
        <w:gridCol w:w="1041"/>
        <w:gridCol w:w="1675"/>
        <w:gridCol w:w="2417"/>
        <w:gridCol w:w="894"/>
        <w:gridCol w:w="3038"/>
      </w:tblGrid>
      <w:tr w:rsidR="00E5118B" w:rsidRPr="00940E98" w14:paraId="58856DD5" w14:textId="77777777" w:rsidTr="003109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5"/>
          </w:tcPr>
          <w:p w14:paraId="16965C1C" w14:textId="77777777" w:rsidR="00E5118B" w:rsidRPr="00940E98" w:rsidRDefault="00E5118B" w:rsidP="003109B7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</w:p>
          <w:p w14:paraId="21586E1F" w14:textId="77777777" w:rsidR="00E5118B" w:rsidRPr="00940E98" w:rsidRDefault="00E5118B" w:rsidP="003109B7">
            <w:pPr>
              <w:spacing w:before="60" w:after="60"/>
              <w:jc w:val="center"/>
              <w:rPr>
                <w:b/>
                <w:sz w:val="20"/>
              </w:rPr>
            </w:pPr>
            <w:r w:rsidRPr="00940E98">
              <w:rPr>
                <w:b/>
                <w:sz w:val="24"/>
                <w:szCs w:val="24"/>
              </w:rPr>
              <w:t>Comandos</w:t>
            </w:r>
          </w:p>
        </w:tc>
      </w:tr>
      <w:tr w:rsidR="00E5118B" w:rsidRPr="00940E98" w14:paraId="19EC32B2" w14:textId="77777777" w:rsidTr="00310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shd w:val="clear" w:color="auto" w:fill="B3B3B3"/>
          </w:tcPr>
          <w:p w14:paraId="11D364AA" w14:textId="77777777" w:rsidR="00E5118B" w:rsidRPr="00940E98" w:rsidRDefault="00E5118B" w:rsidP="003109B7">
            <w:pPr>
              <w:spacing w:before="60" w:after="60"/>
              <w:jc w:val="center"/>
              <w:rPr>
                <w:b/>
                <w:sz w:val="20"/>
              </w:rPr>
            </w:pPr>
            <w:r w:rsidRPr="00940E98">
              <w:rPr>
                <w:b/>
                <w:sz w:val="20"/>
              </w:rPr>
              <w:t>ID</w:t>
            </w:r>
          </w:p>
        </w:tc>
        <w:tc>
          <w:tcPr>
            <w:tcW w:w="1675" w:type="dxa"/>
            <w:shd w:val="clear" w:color="auto" w:fill="B3B3B3"/>
          </w:tcPr>
          <w:p w14:paraId="75C990E4" w14:textId="77777777" w:rsidR="00E5118B" w:rsidRPr="00940E98" w:rsidRDefault="00E5118B" w:rsidP="003109B7">
            <w:pPr>
              <w:spacing w:before="60" w:after="60"/>
              <w:jc w:val="center"/>
              <w:rPr>
                <w:b/>
                <w:sz w:val="20"/>
              </w:rPr>
            </w:pPr>
            <w:r w:rsidRPr="00940E98">
              <w:rPr>
                <w:b/>
                <w:sz w:val="20"/>
              </w:rPr>
              <w:t>Nome</w:t>
            </w:r>
          </w:p>
        </w:tc>
        <w:tc>
          <w:tcPr>
            <w:tcW w:w="2417" w:type="dxa"/>
            <w:shd w:val="clear" w:color="auto" w:fill="B3B3B3"/>
          </w:tcPr>
          <w:p w14:paraId="50C87170" w14:textId="77777777" w:rsidR="00E5118B" w:rsidRPr="00940E98" w:rsidRDefault="00E5118B" w:rsidP="003109B7">
            <w:pPr>
              <w:spacing w:before="60" w:after="60"/>
              <w:jc w:val="center"/>
              <w:rPr>
                <w:b/>
                <w:sz w:val="20"/>
              </w:rPr>
            </w:pPr>
            <w:r w:rsidRPr="00940E98">
              <w:rPr>
                <w:b/>
                <w:sz w:val="20"/>
              </w:rPr>
              <w:t>Descrição</w:t>
            </w:r>
          </w:p>
        </w:tc>
        <w:tc>
          <w:tcPr>
            <w:tcW w:w="894" w:type="dxa"/>
            <w:shd w:val="clear" w:color="auto" w:fill="B3B3B3"/>
          </w:tcPr>
          <w:p w14:paraId="34B4C435" w14:textId="77777777" w:rsidR="00E5118B" w:rsidRPr="00940E98" w:rsidRDefault="00E5118B" w:rsidP="003109B7">
            <w:pPr>
              <w:spacing w:before="60" w:after="60"/>
              <w:jc w:val="center"/>
              <w:rPr>
                <w:b/>
                <w:sz w:val="20"/>
              </w:rPr>
            </w:pPr>
            <w:r w:rsidRPr="00940E98"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shd w:val="clear" w:color="auto" w:fill="B3B3B3"/>
          </w:tcPr>
          <w:p w14:paraId="15D7FC06" w14:textId="77777777" w:rsidR="00E5118B" w:rsidRPr="00940E98" w:rsidRDefault="00E5118B" w:rsidP="003109B7">
            <w:pPr>
              <w:spacing w:before="60" w:after="60"/>
              <w:jc w:val="center"/>
              <w:rPr>
                <w:b/>
                <w:sz w:val="20"/>
              </w:rPr>
            </w:pPr>
            <w:r w:rsidRPr="00940E98">
              <w:rPr>
                <w:b/>
                <w:sz w:val="20"/>
              </w:rPr>
              <w:t>Regras</w:t>
            </w:r>
          </w:p>
        </w:tc>
      </w:tr>
      <w:tr w:rsidR="00E5118B" w:rsidRPr="00940E98" w14:paraId="08DC0EB4" w14:textId="77777777" w:rsidTr="003109B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</w:tcPr>
          <w:p w14:paraId="15619934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</w:tcPr>
          <w:p w14:paraId="5C3F1EC1" w14:textId="77777777" w:rsidR="00E5118B" w:rsidRPr="00940E98" w:rsidRDefault="00E5118B" w:rsidP="003109B7">
            <w:pPr>
              <w:spacing w:before="60" w:after="60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Parametrizar</w:t>
            </w:r>
          </w:p>
        </w:tc>
        <w:tc>
          <w:tcPr>
            <w:tcW w:w="2417" w:type="dxa"/>
          </w:tcPr>
          <w:p w14:paraId="7C8BBB29" w14:textId="77777777" w:rsidR="00E5118B" w:rsidRPr="00940E98" w:rsidRDefault="00E5118B" w:rsidP="003109B7">
            <w:pPr>
              <w:spacing w:before="60" w:after="60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Parametrizar/Incluir uma composição das Comissões.</w:t>
            </w:r>
          </w:p>
          <w:p w14:paraId="17980710" w14:textId="77777777" w:rsidR="00E5118B" w:rsidRPr="00940E98" w:rsidRDefault="00E5118B" w:rsidP="003109B7">
            <w:pPr>
              <w:spacing w:before="60" w:after="60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 xml:space="preserve"> Acessa o formulário do cadastro da Composição das Comissões para inclusão dos dados.</w:t>
            </w:r>
          </w:p>
        </w:tc>
        <w:tc>
          <w:tcPr>
            <w:tcW w:w="894" w:type="dxa"/>
          </w:tcPr>
          <w:p w14:paraId="3E53AB55" w14:textId="77777777" w:rsidR="00E5118B" w:rsidRPr="00940E98" w:rsidRDefault="00E5118B" w:rsidP="003109B7">
            <w:pPr>
              <w:spacing w:before="60" w:after="60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</w:tcPr>
          <w:p w14:paraId="2AE0B066" w14:textId="77777777" w:rsidR="00E5118B" w:rsidRPr="00940E98" w:rsidRDefault="00E5118B" w:rsidP="003109B7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Acessa o formulário do cadastro do Composição das Comissões para inclusão dos dados.</w:t>
            </w:r>
          </w:p>
        </w:tc>
      </w:tr>
      <w:tr w:rsidR="00E5118B" w:rsidRPr="00940E98" w14:paraId="3C66382A" w14:textId="77777777" w:rsidTr="00310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</w:tcPr>
          <w:p w14:paraId="7D2CB41A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</w:tcPr>
          <w:p w14:paraId="370649CC" w14:textId="77777777" w:rsidR="00E5118B" w:rsidRPr="00940E98" w:rsidRDefault="00E5118B" w:rsidP="003109B7">
            <w:pPr>
              <w:spacing w:before="60" w:after="60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Limpar</w:t>
            </w:r>
          </w:p>
        </w:tc>
        <w:tc>
          <w:tcPr>
            <w:tcW w:w="2417" w:type="dxa"/>
          </w:tcPr>
          <w:p w14:paraId="0749F6CC" w14:textId="77777777" w:rsidR="00E5118B" w:rsidRPr="00940E98" w:rsidRDefault="00E5118B" w:rsidP="003109B7">
            <w:pPr>
              <w:spacing w:before="60" w:after="60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 xml:space="preserve">Limpa os filtros e resultado da pesquisa </w:t>
            </w:r>
          </w:p>
        </w:tc>
        <w:tc>
          <w:tcPr>
            <w:tcW w:w="894" w:type="dxa"/>
          </w:tcPr>
          <w:p w14:paraId="3B8DA1DD" w14:textId="77777777" w:rsidR="00E5118B" w:rsidRPr="00940E98" w:rsidRDefault="00E5118B" w:rsidP="003109B7">
            <w:pPr>
              <w:spacing w:before="60" w:after="60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</w:tcPr>
          <w:p w14:paraId="43876623" w14:textId="778C1AB2" w:rsidR="00E5118B" w:rsidRPr="00940E98" w:rsidRDefault="00E5118B" w:rsidP="005C070D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940E98">
              <w:rPr>
                <w:color w:val="31849B" w:themeColor="accent5" w:themeShade="BF"/>
                <w:sz w:val="18"/>
                <w:szCs w:val="18"/>
              </w:rPr>
              <w:t>[</w:t>
            </w:r>
            <w:r w:rsidRPr="00940E9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940E98">
              <w:rPr>
                <w:color w:val="31849B" w:themeColor="accent5" w:themeShade="BF"/>
                <w:sz w:val="18"/>
                <w:szCs w:val="18"/>
              </w:rPr>
              <w:instrText xml:space="preserve"> REF _Ref14108183 \r \h </w:instrText>
            </w:r>
            <w:r w:rsidR="005C070D" w:rsidRPr="00940E9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940E98">
              <w:rPr>
                <w:color w:val="31849B" w:themeColor="accent5" w:themeShade="BF"/>
                <w:sz w:val="18"/>
                <w:szCs w:val="18"/>
              </w:rPr>
            </w:r>
            <w:r w:rsidRPr="00940E9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940E98">
              <w:rPr>
                <w:color w:val="31849B" w:themeColor="accent5" w:themeShade="BF"/>
                <w:sz w:val="18"/>
                <w:szCs w:val="18"/>
              </w:rPr>
              <w:t>2.</w:t>
            </w:r>
            <w:r w:rsidR="005C070D" w:rsidRPr="00940E98">
              <w:rPr>
                <w:color w:val="31849B" w:themeColor="accent5" w:themeShade="BF"/>
                <w:sz w:val="18"/>
                <w:szCs w:val="18"/>
              </w:rPr>
              <w:t>2</w:t>
            </w:r>
            <w:r w:rsidRPr="00940E98">
              <w:rPr>
                <w:color w:val="31849B" w:themeColor="accent5" w:themeShade="BF"/>
                <w:sz w:val="18"/>
                <w:szCs w:val="18"/>
              </w:rPr>
              <w:t>.</w:t>
            </w:r>
            <w:r w:rsidR="005C070D" w:rsidRPr="00940E98">
              <w:rPr>
                <w:color w:val="31849B" w:themeColor="accent5" w:themeShade="BF"/>
                <w:sz w:val="18"/>
                <w:szCs w:val="18"/>
              </w:rPr>
              <w:t>2</w:t>
            </w:r>
            <w:r w:rsidRPr="00940E9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940E98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5118B" w:rsidRPr="00940E98" w14:paraId="2B38FA4D" w14:textId="77777777" w:rsidTr="003109B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</w:tcPr>
          <w:p w14:paraId="388568DE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</w:tcPr>
          <w:p w14:paraId="7114DCAB" w14:textId="77777777" w:rsidR="00E5118B" w:rsidRPr="00940E98" w:rsidRDefault="00E5118B" w:rsidP="003109B7">
            <w:pPr>
              <w:spacing w:before="60" w:after="60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Alterar</w:t>
            </w:r>
          </w:p>
        </w:tc>
        <w:tc>
          <w:tcPr>
            <w:tcW w:w="2417" w:type="dxa"/>
          </w:tcPr>
          <w:p w14:paraId="48628C06" w14:textId="77777777" w:rsidR="00E5118B" w:rsidRPr="00940E98" w:rsidRDefault="00E5118B" w:rsidP="003109B7">
            <w:pPr>
              <w:spacing w:before="60" w:after="60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Acessa o formulário do cadastro do calendário eleitoral</w:t>
            </w:r>
          </w:p>
        </w:tc>
        <w:tc>
          <w:tcPr>
            <w:tcW w:w="894" w:type="dxa"/>
          </w:tcPr>
          <w:p w14:paraId="07A29E6C" w14:textId="77777777" w:rsidR="00E5118B" w:rsidRPr="00940E98" w:rsidRDefault="00E5118B" w:rsidP="003109B7">
            <w:pPr>
              <w:spacing w:before="60" w:after="60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</w:tcPr>
          <w:p w14:paraId="04A4395B" w14:textId="77777777" w:rsidR="00E5118B" w:rsidRPr="00940E98" w:rsidRDefault="00E5118B" w:rsidP="003109B7">
            <w:pPr>
              <w:pStyle w:val="PargrafodaLista"/>
              <w:spacing w:before="60" w:after="60"/>
              <w:ind w:left="0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 xml:space="preserve">Acessa o formulário do cadastro do Composição das Comissões e disponibiliza os dados para alteração </w:t>
            </w:r>
          </w:p>
        </w:tc>
      </w:tr>
      <w:tr w:rsidR="00E5118B" w:rsidRPr="00940E98" w14:paraId="534CD519" w14:textId="77777777" w:rsidTr="00310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</w:tcPr>
          <w:p w14:paraId="43E73630" w14:textId="77777777" w:rsidR="00E5118B" w:rsidRPr="00940E98" w:rsidRDefault="00E5118B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</w:tcPr>
          <w:p w14:paraId="18169D97" w14:textId="77777777" w:rsidR="00E5118B" w:rsidRPr="00940E98" w:rsidRDefault="00E5118B" w:rsidP="003109B7">
            <w:pPr>
              <w:spacing w:before="60" w:after="60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Visualizar</w:t>
            </w:r>
          </w:p>
        </w:tc>
        <w:tc>
          <w:tcPr>
            <w:tcW w:w="2417" w:type="dxa"/>
          </w:tcPr>
          <w:p w14:paraId="36A86EA4" w14:textId="77777777" w:rsidR="00E5118B" w:rsidRPr="00940E98" w:rsidRDefault="00E5118B" w:rsidP="003109B7">
            <w:pPr>
              <w:spacing w:before="60" w:after="60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Visualiza o registro selecionado</w:t>
            </w:r>
          </w:p>
        </w:tc>
        <w:tc>
          <w:tcPr>
            <w:tcW w:w="894" w:type="dxa"/>
          </w:tcPr>
          <w:p w14:paraId="76A959AC" w14:textId="77777777" w:rsidR="00E5118B" w:rsidRPr="00940E98" w:rsidRDefault="00E5118B" w:rsidP="003109B7">
            <w:pPr>
              <w:spacing w:before="60" w:after="60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Link</w:t>
            </w:r>
          </w:p>
        </w:tc>
        <w:tc>
          <w:tcPr>
            <w:tcW w:w="3038" w:type="dxa"/>
          </w:tcPr>
          <w:p w14:paraId="59E2225B" w14:textId="77777777" w:rsidR="00E5118B" w:rsidRPr="00940E98" w:rsidRDefault="00E5118B" w:rsidP="003109B7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940E98">
              <w:rPr>
                <w:color w:val="31849B" w:themeColor="accent5" w:themeShade="BF"/>
                <w:sz w:val="18"/>
                <w:szCs w:val="18"/>
              </w:rPr>
              <w:t>[</w:t>
            </w:r>
            <w:r w:rsidRPr="00940E9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940E98">
              <w:rPr>
                <w:color w:val="31849B" w:themeColor="accent5" w:themeShade="BF"/>
                <w:sz w:val="18"/>
                <w:szCs w:val="18"/>
              </w:rPr>
              <w:instrText xml:space="preserve"> REF _Ref14108141 \r \h  \* MERGEFORMAT </w:instrText>
            </w:r>
            <w:r w:rsidRPr="00940E98">
              <w:rPr>
                <w:color w:val="31849B" w:themeColor="accent5" w:themeShade="BF"/>
                <w:sz w:val="18"/>
                <w:szCs w:val="18"/>
              </w:rPr>
            </w:r>
            <w:r w:rsidRPr="00940E9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940E98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940E9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940E98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</w:tbl>
    <w:p w14:paraId="20833110" w14:textId="77777777" w:rsidR="004A6CD5" w:rsidRPr="00940E98" w:rsidRDefault="004A6CD5" w:rsidP="00FF65AE">
      <w:pPr>
        <w:pStyle w:val="EstiloPrototipo3"/>
        <w:jc w:val="center"/>
        <w:rPr>
          <w:noProof/>
        </w:rPr>
      </w:pPr>
    </w:p>
    <w:p w14:paraId="66298E83" w14:textId="33C451CB" w:rsidR="00572036" w:rsidRPr="00940E98" w:rsidRDefault="00572036" w:rsidP="007112FF">
      <w:pPr>
        <w:pStyle w:val="EstiloPrototipo3"/>
        <w:numPr>
          <w:ilvl w:val="0"/>
          <w:numId w:val="5"/>
        </w:numPr>
      </w:pPr>
      <w:bookmarkStart w:id="14" w:name="_Ref16167937"/>
      <w:bookmarkStart w:id="15" w:name="_Ref13579649"/>
      <w:r w:rsidRPr="00940E98">
        <w:t>Painel Visual (</w:t>
      </w:r>
      <w:proofErr w:type="spellStart"/>
      <w:r w:rsidRPr="00940E98">
        <w:t>Dashboard</w:t>
      </w:r>
      <w:proofErr w:type="spellEnd"/>
      <w:r w:rsidRPr="00940E98">
        <w:t>)</w:t>
      </w:r>
      <w:bookmarkEnd w:id="14"/>
      <w:r w:rsidR="005A660E" w:rsidRPr="00940E98">
        <w:t xml:space="preserve"> – 1. Atividade Principal</w:t>
      </w:r>
    </w:p>
    <w:p w14:paraId="5C43680A" w14:textId="32E180CC" w:rsidR="00572036" w:rsidRPr="00940E98" w:rsidRDefault="00197883" w:rsidP="00572036">
      <w:pPr>
        <w:pStyle w:val="EstiloPrototipo3"/>
      </w:pPr>
      <w:r w:rsidRPr="00940E98">
        <w:rPr>
          <w:noProof/>
        </w:rPr>
        <w:drawing>
          <wp:inline distT="0" distB="0" distL="0" distR="0" wp14:anchorId="1016EF8C" wp14:editId="7A0216CB">
            <wp:extent cx="5760085" cy="6259830"/>
            <wp:effectExtent l="0" t="0" r="0" b="762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ncluida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D23F" w14:textId="77777777" w:rsidR="00DC2613" w:rsidRPr="00940E98" w:rsidRDefault="00DC2613" w:rsidP="00572036">
      <w:pPr>
        <w:pStyle w:val="EstiloPrototipo3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303"/>
        <w:gridCol w:w="1306"/>
        <w:gridCol w:w="1246"/>
        <w:gridCol w:w="1034"/>
        <w:gridCol w:w="1092"/>
        <w:gridCol w:w="2689"/>
      </w:tblGrid>
      <w:tr w:rsidR="0035511A" w:rsidRPr="00940E98" w14:paraId="2E9AFAFC" w14:textId="77777777" w:rsidTr="003109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579FF586" w14:textId="77777777" w:rsidR="0035511A" w:rsidRPr="00940E98" w:rsidRDefault="0035511A" w:rsidP="003109B7">
            <w:pPr>
              <w:pStyle w:val="EstiloPrototipo3"/>
              <w:jc w:val="center"/>
            </w:pPr>
            <w:r w:rsidRPr="00940E98">
              <w:rPr>
                <w:sz w:val="24"/>
                <w:szCs w:val="24"/>
              </w:rPr>
              <w:lastRenderedPageBreak/>
              <w:t>Campos</w:t>
            </w:r>
          </w:p>
        </w:tc>
      </w:tr>
      <w:tr w:rsidR="0035511A" w:rsidRPr="00940E98" w14:paraId="05A01693" w14:textId="77777777" w:rsidTr="00310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0A9B5F34" w14:textId="1FDEB6CA" w:rsidR="0035511A" w:rsidRPr="00940E98" w:rsidRDefault="0035511A" w:rsidP="0035511A">
            <w:pPr>
              <w:pStyle w:val="EstiloPrototipo3"/>
              <w:jc w:val="center"/>
              <w:rPr>
                <w:sz w:val="24"/>
                <w:szCs w:val="24"/>
              </w:rPr>
            </w:pPr>
            <w:r w:rsidRPr="00940E98">
              <w:rPr>
                <w:sz w:val="24"/>
                <w:szCs w:val="24"/>
              </w:rPr>
              <w:t>Painel Visual</w:t>
            </w:r>
          </w:p>
        </w:tc>
      </w:tr>
      <w:tr w:rsidR="0035511A" w:rsidRPr="00940E98" w14:paraId="247114BD" w14:textId="77777777" w:rsidTr="003109B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698EC038" w14:textId="77777777" w:rsidR="0035511A" w:rsidRPr="00940E98" w:rsidRDefault="0035511A" w:rsidP="003109B7">
            <w:pPr>
              <w:pStyle w:val="EstiloPrototipo3"/>
              <w:jc w:val="center"/>
              <w:rPr>
                <w:sz w:val="24"/>
                <w:szCs w:val="24"/>
              </w:rPr>
            </w:pPr>
            <w:r w:rsidRPr="00940E98">
              <w:rPr>
                <w:sz w:val="24"/>
                <w:szCs w:val="24"/>
              </w:rPr>
              <w:t>Filtro</w:t>
            </w:r>
          </w:p>
        </w:tc>
      </w:tr>
      <w:tr w:rsidR="0035511A" w:rsidRPr="00940E98" w14:paraId="64237921" w14:textId="77777777" w:rsidTr="00F527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21355BD2" w14:textId="77777777" w:rsidR="0035511A" w:rsidRPr="00940E98" w:rsidRDefault="0035511A" w:rsidP="003109B7">
            <w:pPr>
              <w:spacing w:before="60" w:after="60"/>
              <w:jc w:val="center"/>
              <w:rPr>
                <w:b/>
                <w:sz w:val="20"/>
              </w:rPr>
            </w:pPr>
            <w:r w:rsidRPr="00940E98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shd w:val="clear" w:color="auto" w:fill="B3B3B3"/>
          </w:tcPr>
          <w:p w14:paraId="171053DE" w14:textId="77777777" w:rsidR="0035511A" w:rsidRPr="00940E98" w:rsidRDefault="0035511A" w:rsidP="003109B7">
            <w:pPr>
              <w:spacing w:before="60" w:after="60"/>
              <w:jc w:val="center"/>
              <w:rPr>
                <w:b/>
                <w:sz w:val="20"/>
              </w:rPr>
            </w:pPr>
            <w:r w:rsidRPr="00940E98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shd w:val="clear" w:color="auto" w:fill="B3B3B3"/>
          </w:tcPr>
          <w:p w14:paraId="686E378C" w14:textId="77777777" w:rsidR="0035511A" w:rsidRPr="00940E98" w:rsidRDefault="0035511A" w:rsidP="003109B7">
            <w:pPr>
              <w:spacing w:before="60" w:after="60"/>
              <w:jc w:val="center"/>
              <w:rPr>
                <w:b/>
                <w:sz w:val="20"/>
              </w:rPr>
            </w:pPr>
            <w:r w:rsidRPr="00940E98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6755F622" w14:textId="77777777" w:rsidR="0035511A" w:rsidRPr="00940E98" w:rsidRDefault="0035511A" w:rsidP="003109B7">
            <w:pPr>
              <w:spacing w:before="60" w:after="60"/>
              <w:jc w:val="center"/>
              <w:rPr>
                <w:b/>
                <w:sz w:val="20"/>
              </w:rPr>
            </w:pPr>
            <w:r w:rsidRPr="00940E98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shd w:val="clear" w:color="auto" w:fill="B3B3B3"/>
          </w:tcPr>
          <w:p w14:paraId="67D0755A" w14:textId="77777777" w:rsidR="0035511A" w:rsidRPr="00940E98" w:rsidRDefault="0035511A" w:rsidP="003109B7">
            <w:pPr>
              <w:spacing w:before="60" w:after="60"/>
              <w:jc w:val="center"/>
              <w:rPr>
                <w:b/>
                <w:sz w:val="20"/>
              </w:rPr>
            </w:pPr>
            <w:r w:rsidRPr="00940E98">
              <w:rPr>
                <w:b/>
                <w:sz w:val="20"/>
              </w:rPr>
              <w:t>Valores Válidos</w:t>
            </w:r>
          </w:p>
        </w:tc>
        <w:tc>
          <w:tcPr>
            <w:tcW w:w="1092" w:type="dxa"/>
            <w:shd w:val="clear" w:color="auto" w:fill="B3B3B3"/>
          </w:tcPr>
          <w:p w14:paraId="4332F954" w14:textId="77777777" w:rsidR="0035511A" w:rsidRPr="00940E98" w:rsidRDefault="0035511A" w:rsidP="003109B7">
            <w:pPr>
              <w:spacing w:before="60" w:after="60"/>
              <w:jc w:val="center"/>
              <w:rPr>
                <w:b/>
                <w:sz w:val="20"/>
              </w:rPr>
            </w:pPr>
            <w:r w:rsidRPr="00940E98">
              <w:rPr>
                <w:b/>
                <w:sz w:val="20"/>
              </w:rPr>
              <w:t>Formato</w:t>
            </w:r>
          </w:p>
        </w:tc>
        <w:tc>
          <w:tcPr>
            <w:tcW w:w="2689" w:type="dxa"/>
            <w:shd w:val="clear" w:color="auto" w:fill="B3B3B3"/>
          </w:tcPr>
          <w:p w14:paraId="1593DA1E" w14:textId="77777777" w:rsidR="0035511A" w:rsidRPr="00940E98" w:rsidRDefault="0035511A" w:rsidP="003109B7">
            <w:pPr>
              <w:spacing w:before="60" w:after="60"/>
              <w:jc w:val="center"/>
              <w:rPr>
                <w:b/>
                <w:sz w:val="20"/>
              </w:rPr>
            </w:pPr>
            <w:r w:rsidRPr="00940E98">
              <w:rPr>
                <w:b/>
                <w:sz w:val="20"/>
              </w:rPr>
              <w:t>Regra</w:t>
            </w:r>
          </w:p>
        </w:tc>
      </w:tr>
      <w:tr w:rsidR="0035511A" w:rsidRPr="00940E98" w14:paraId="31968552" w14:textId="77777777" w:rsidTr="00F527D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FEAC4B9" w14:textId="77777777" w:rsidR="0035511A" w:rsidRPr="00940E98" w:rsidRDefault="0035511A" w:rsidP="00102FCE">
            <w:pPr>
              <w:pStyle w:val="PargrafodaLista"/>
              <w:numPr>
                <w:ilvl w:val="0"/>
                <w:numId w:val="32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2C89CFF7" w14:textId="3C51CC1B" w:rsidR="0035511A" w:rsidRPr="00940E98" w:rsidRDefault="0035511A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Data Início</w:t>
            </w:r>
          </w:p>
        </w:tc>
        <w:tc>
          <w:tcPr>
            <w:tcW w:w="1306" w:type="dxa"/>
          </w:tcPr>
          <w:p w14:paraId="3DFBF9A4" w14:textId="30CDA971" w:rsidR="0035511A" w:rsidRPr="00940E98" w:rsidRDefault="0035511A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 xml:space="preserve">Campo para informar a data de início </w:t>
            </w:r>
          </w:p>
        </w:tc>
        <w:tc>
          <w:tcPr>
            <w:tcW w:w="1246" w:type="dxa"/>
          </w:tcPr>
          <w:p w14:paraId="06A4EA4A" w14:textId="77777777" w:rsidR="0035511A" w:rsidRPr="00940E98" w:rsidRDefault="0035511A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Numérico</w:t>
            </w:r>
          </w:p>
          <w:p w14:paraId="7FBCC6F6" w14:textId="77777777" w:rsidR="0035511A" w:rsidRPr="00940E98" w:rsidRDefault="0035511A" w:rsidP="003109B7">
            <w:pPr>
              <w:tabs>
                <w:tab w:val="left" w:pos="930"/>
              </w:tabs>
              <w:rPr>
                <w:sz w:val="18"/>
                <w:szCs w:val="18"/>
              </w:rPr>
            </w:pPr>
          </w:p>
        </w:tc>
        <w:tc>
          <w:tcPr>
            <w:tcW w:w="1034" w:type="dxa"/>
          </w:tcPr>
          <w:p w14:paraId="44C72521" w14:textId="4D5526B7" w:rsidR="0035511A" w:rsidRPr="00940E98" w:rsidRDefault="000A76A6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-</w:t>
            </w:r>
          </w:p>
        </w:tc>
        <w:tc>
          <w:tcPr>
            <w:tcW w:w="1092" w:type="dxa"/>
          </w:tcPr>
          <w:p w14:paraId="26E84A8B" w14:textId="6D033106" w:rsidR="0035511A" w:rsidRPr="00940E98" w:rsidRDefault="00787991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99/99/9999</w:t>
            </w:r>
          </w:p>
        </w:tc>
        <w:tc>
          <w:tcPr>
            <w:tcW w:w="2689" w:type="dxa"/>
            <w:shd w:val="clear" w:color="auto" w:fill="FFFFFF" w:themeFill="background1"/>
          </w:tcPr>
          <w:p w14:paraId="38806B06" w14:textId="61C26290" w:rsidR="0035511A" w:rsidRPr="00940E98" w:rsidRDefault="000A76A6" w:rsidP="000A76A6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-</w:t>
            </w:r>
          </w:p>
        </w:tc>
      </w:tr>
      <w:tr w:rsidR="000A76A6" w:rsidRPr="00940E98" w14:paraId="35BC1BC8" w14:textId="77777777" w:rsidTr="00F527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68560D8" w14:textId="77777777" w:rsidR="000A76A6" w:rsidRPr="00940E98" w:rsidRDefault="000A76A6" w:rsidP="000A76A6">
            <w:pPr>
              <w:pStyle w:val="PargrafodaLista"/>
              <w:numPr>
                <w:ilvl w:val="0"/>
                <w:numId w:val="32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5E1384D" w14:textId="4ECCE3E4" w:rsidR="000A76A6" w:rsidRPr="00940E98" w:rsidRDefault="000A76A6" w:rsidP="000A76A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Data Fim</w:t>
            </w:r>
          </w:p>
        </w:tc>
        <w:tc>
          <w:tcPr>
            <w:tcW w:w="1306" w:type="dxa"/>
          </w:tcPr>
          <w:p w14:paraId="5C39C94C" w14:textId="277A476C" w:rsidR="000A76A6" w:rsidRPr="00940E98" w:rsidRDefault="000A76A6" w:rsidP="000A76A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Campo para informar a data Fim</w:t>
            </w:r>
          </w:p>
        </w:tc>
        <w:tc>
          <w:tcPr>
            <w:tcW w:w="1246" w:type="dxa"/>
          </w:tcPr>
          <w:p w14:paraId="47D1CDA5" w14:textId="77777777" w:rsidR="000A76A6" w:rsidRPr="00940E98" w:rsidRDefault="000A76A6" w:rsidP="000A76A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Numérico</w:t>
            </w:r>
          </w:p>
          <w:p w14:paraId="2FEC5508" w14:textId="39DF5522" w:rsidR="000A76A6" w:rsidRPr="00940E98" w:rsidRDefault="000A76A6" w:rsidP="000A76A6">
            <w:pPr>
              <w:spacing w:before="60" w:after="60"/>
              <w:jc w:val="center"/>
              <w:rPr>
                <w:sz w:val="16"/>
                <w:szCs w:val="16"/>
              </w:rPr>
            </w:pPr>
          </w:p>
        </w:tc>
        <w:tc>
          <w:tcPr>
            <w:tcW w:w="1034" w:type="dxa"/>
          </w:tcPr>
          <w:p w14:paraId="0A67350E" w14:textId="48B2EF70" w:rsidR="000A76A6" w:rsidRPr="00940E98" w:rsidRDefault="000A76A6" w:rsidP="000A76A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-</w:t>
            </w:r>
          </w:p>
        </w:tc>
        <w:tc>
          <w:tcPr>
            <w:tcW w:w="1092" w:type="dxa"/>
          </w:tcPr>
          <w:p w14:paraId="346B1222" w14:textId="5ABC2F65" w:rsidR="000A76A6" w:rsidRPr="00940E98" w:rsidRDefault="000A76A6" w:rsidP="000A76A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99/99/9999</w:t>
            </w:r>
          </w:p>
        </w:tc>
        <w:tc>
          <w:tcPr>
            <w:tcW w:w="2689" w:type="dxa"/>
            <w:shd w:val="clear" w:color="auto" w:fill="FFFFFF" w:themeFill="background1"/>
          </w:tcPr>
          <w:p w14:paraId="3C1CBE44" w14:textId="5B5DEC99" w:rsidR="000A76A6" w:rsidRPr="00940E98" w:rsidRDefault="000A76A6" w:rsidP="000A76A6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-</w:t>
            </w:r>
          </w:p>
        </w:tc>
      </w:tr>
      <w:tr w:rsidR="0035511A" w:rsidRPr="00940E98" w14:paraId="65454E19" w14:textId="77777777" w:rsidTr="003109B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4453FE08" w14:textId="526A0642" w:rsidR="0035511A" w:rsidRPr="00940E98" w:rsidRDefault="00827234" w:rsidP="00827234">
            <w:pPr>
              <w:pStyle w:val="PargrafodaLista"/>
              <w:spacing w:before="60" w:after="60"/>
              <w:ind w:left="720"/>
              <w:jc w:val="center"/>
              <w:rPr>
                <w:b/>
                <w:sz w:val="18"/>
                <w:szCs w:val="18"/>
              </w:rPr>
            </w:pPr>
            <w:r w:rsidRPr="00940E98">
              <w:rPr>
                <w:b/>
                <w:sz w:val="24"/>
                <w:szCs w:val="24"/>
              </w:rPr>
              <w:t>Painel Visual</w:t>
            </w:r>
          </w:p>
        </w:tc>
      </w:tr>
      <w:tr w:rsidR="0035511A" w:rsidRPr="00940E98" w14:paraId="3F529E76" w14:textId="77777777" w:rsidTr="00F527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ED20314" w14:textId="77777777" w:rsidR="0035511A" w:rsidRPr="00940E98" w:rsidRDefault="0035511A" w:rsidP="00102FCE">
            <w:pPr>
              <w:pStyle w:val="PargrafodaLista"/>
              <w:numPr>
                <w:ilvl w:val="0"/>
                <w:numId w:val="32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49CCE29E" w14:textId="6723D4B7" w:rsidR="0035511A" w:rsidRPr="00940E98" w:rsidRDefault="00827234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 xml:space="preserve">Nome </w:t>
            </w:r>
          </w:p>
        </w:tc>
        <w:tc>
          <w:tcPr>
            <w:tcW w:w="1306" w:type="dxa"/>
          </w:tcPr>
          <w:p w14:paraId="541EA4C2" w14:textId="3252A0A7" w:rsidR="0035511A" w:rsidRPr="00940E98" w:rsidRDefault="00827234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Exibe o nome da Atividade Secundaria</w:t>
            </w:r>
          </w:p>
        </w:tc>
        <w:tc>
          <w:tcPr>
            <w:tcW w:w="1246" w:type="dxa"/>
          </w:tcPr>
          <w:p w14:paraId="3B5B9FA1" w14:textId="6D88E7DF" w:rsidR="0035511A" w:rsidRPr="00940E98" w:rsidRDefault="00827234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6"/>
                <w:szCs w:val="16"/>
              </w:rPr>
              <w:t>Alfanumérico</w:t>
            </w:r>
            <w:r w:rsidRPr="00940E98">
              <w:rPr>
                <w:sz w:val="18"/>
                <w:szCs w:val="18"/>
              </w:rPr>
              <w:t xml:space="preserve"> </w:t>
            </w:r>
          </w:p>
        </w:tc>
        <w:tc>
          <w:tcPr>
            <w:tcW w:w="1034" w:type="dxa"/>
          </w:tcPr>
          <w:p w14:paraId="4507C352" w14:textId="77777777" w:rsidR="0035511A" w:rsidRPr="00940E98" w:rsidRDefault="0035511A" w:rsidP="003109B7">
            <w:pPr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-</w:t>
            </w:r>
          </w:p>
        </w:tc>
        <w:tc>
          <w:tcPr>
            <w:tcW w:w="1092" w:type="dxa"/>
          </w:tcPr>
          <w:p w14:paraId="55DD06D7" w14:textId="77777777" w:rsidR="0035511A" w:rsidRPr="00940E98" w:rsidRDefault="0035511A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-</w:t>
            </w:r>
          </w:p>
        </w:tc>
        <w:tc>
          <w:tcPr>
            <w:tcW w:w="2689" w:type="dxa"/>
            <w:shd w:val="clear" w:color="auto" w:fill="FFFFFF" w:themeFill="background1"/>
          </w:tcPr>
          <w:p w14:paraId="1B5C4F15" w14:textId="77777777" w:rsidR="0035511A" w:rsidRPr="00940E98" w:rsidRDefault="0035511A" w:rsidP="003109B7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Somente Leitura</w:t>
            </w:r>
          </w:p>
        </w:tc>
      </w:tr>
      <w:tr w:rsidR="00827234" w:rsidRPr="00940E98" w14:paraId="20BFDFA3" w14:textId="77777777" w:rsidTr="00F527D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F95F9CB" w14:textId="77777777" w:rsidR="00827234" w:rsidRPr="00940E98" w:rsidRDefault="00827234" w:rsidP="00827234">
            <w:pPr>
              <w:pStyle w:val="PargrafodaLista"/>
              <w:numPr>
                <w:ilvl w:val="0"/>
                <w:numId w:val="32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179CD44A" w14:textId="23AFBE0A" w:rsidR="00827234" w:rsidRPr="00940E98" w:rsidRDefault="00827234" w:rsidP="0082723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Tipo de Processo</w:t>
            </w:r>
          </w:p>
        </w:tc>
        <w:tc>
          <w:tcPr>
            <w:tcW w:w="1306" w:type="dxa"/>
          </w:tcPr>
          <w:p w14:paraId="7688D1CD" w14:textId="167CFA41" w:rsidR="00827234" w:rsidRPr="00940E98" w:rsidRDefault="00827234" w:rsidP="0082723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Exibe o tipo de processo</w:t>
            </w:r>
          </w:p>
        </w:tc>
        <w:tc>
          <w:tcPr>
            <w:tcW w:w="1246" w:type="dxa"/>
          </w:tcPr>
          <w:p w14:paraId="39A9DB49" w14:textId="77777777" w:rsidR="00827234" w:rsidRPr="00940E98" w:rsidRDefault="00827234" w:rsidP="00827234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 w:rsidRPr="00940E98">
              <w:rPr>
                <w:sz w:val="18"/>
                <w:szCs w:val="18"/>
              </w:rPr>
              <w:t>Combobox</w:t>
            </w:r>
            <w:proofErr w:type="spellEnd"/>
          </w:p>
          <w:p w14:paraId="79E5AB24" w14:textId="444E6127" w:rsidR="00827234" w:rsidRPr="00940E98" w:rsidRDefault="00827234" w:rsidP="00827234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940E98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</w:tcPr>
          <w:p w14:paraId="1390A6BD" w14:textId="77777777" w:rsidR="00827234" w:rsidRPr="00940E98" w:rsidRDefault="00827234" w:rsidP="0082723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Ordinário</w:t>
            </w:r>
          </w:p>
          <w:p w14:paraId="3D4E924B" w14:textId="77777777" w:rsidR="00827234" w:rsidRPr="00940E98" w:rsidRDefault="00827234" w:rsidP="00827234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7AE38613" w14:textId="196FF243" w:rsidR="00827234" w:rsidRPr="00940E98" w:rsidRDefault="00827234" w:rsidP="0082723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Extraordinário</w:t>
            </w:r>
          </w:p>
        </w:tc>
        <w:tc>
          <w:tcPr>
            <w:tcW w:w="1092" w:type="dxa"/>
          </w:tcPr>
          <w:p w14:paraId="059B8CCE" w14:textId="25976D73" w:rsidR="00827234" w:rsidRPr="00940E98" w:rsidRDefault="00827234" w:rsidP="0082723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-</w:t>
            </w:r>
          </w:p>
        </w:tc>
        <w:tc>
          <w:tcPr>
            <w:tcW w:w="2689" w:type="dxa"/>
            <w:shd w:val="clear" w:color="auto" w:fill="FFFFFF" w:themeFill="background1"/>
          </w:tcPr>
          <w:p w14:paraId="3B755EBA" w14:textId="77777777" w:rsidR="00827234" w:rsidRPr="00940E98" w:rsidRDefault="00827234" w:rsidP="00827234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Somente Leitura</w:t>
            </w:r>
          </w:p>
        </w:tc>
      </w:tr>
      <w:tr w:rsidR="0035511A" w:rsidRPr="00940E98" w14:paraId="1D6CEF14" w14:textId="77777777" w:rsidTr="00F527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BF3306D" w14:textId="77777777" w:rsidR="0035511A" w:rsidRPr="00940E98" w:rsidRDefault="0035511A" w:rsidP="00102FCE">
            <w:pPr>
              <w:pStyle w:val="PargrafodaLista"/>
              <w:numPr>
                <w:ilvl w:val="0"/>
                <w:numId w:val="32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B95B8FD" w14:textId="4DD4DAB8" w:rsidR="0035511A" w:rsidRPr="00940E98" w:rsidRDefault="00827234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Data Início</w:t>
            </w:r>
          </w:p>
        </w:tc>
        <w:tc>
          <w:tcPr>
            <w:tcW w:w="1306" w:type="dxa"/>
          </w:tcPr>
          <w:p w14:paraId="79E69142" w14:textId="4A145B52" w:rsidR="0035511A" w:rsidRPr="00940E98" w:rsidRDefault="00827234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Exibe a data de Início da atividade secundaria</w:t>
            </w:r>
          </w:p>
        </w:tc>
        <w:tc>
          <w:tcPr>
            <w:tcW w:w="1246" w:type="dxa"/>
          </w:tcPr>
          <w:p w14:paraId="1D5F7888" w14:textId="6CBD35EB" w:rsidR="0035511A" w:rsidRPr="00940E98" w:rsidRDefault="00042BC8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</w:tcPr>
          <w:p w14:paraId="729FAE14" w14:textId="77777777" w:rsidR="0035511A" w:rsidRPr="00940E98" w:rsidRDefault="0035511A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-</w:t>
            </w:r>
          </w:p>
        </w:tc>
        <w:tc>
          <w:tcPr>
            <w:tcW w:w="1092" w:type="dxa"/>
          </w:tcPr>
          <w:p w14:paraId="72E629B4" w14:textId="2F10565A" w:rsidR="0035511A" w:rsidRPr="00940E98" w:rsidRDefault="00827234" w:rsidP="003109B7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940E98">
              <w:rPr>
                <w:sz w:val="16"/>
                <w:szCs w:val="16"/>
              </w:rPr>
              <w:t>99/99/9999</w:t>
            </w:r>
          </w:p>
        </w:tc>
        <w:tc>
          <w:tcPr>
            <w:tcW w:w="2689" w:type="dxa"/>
            <w:shd w:val="clear" w:color="auto" w:fill="FFFFFF" w:themeFill="background1"/>
          </w:tcPr>
          <w:p w14:paraId="02DAC2B9" w14:textId="77777777" w:rsidR="0035511A" w:rsidRPr="00940E98" w:rsidRDefault="0035511A" w:rsidP="003109B7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Somente Leitura</w:t>
            </w:r>
          </w:p>
        </w:tc>
      </w:tr>
      <w:tr w:rsidR="0035511A" w:rsidRPr="00940E98" w14:paraId="3C0C8A50" w14:textId="77777777" w:rsidTr="00F527D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71C8AC3" w14:textId="77777777" w:rsidR="0035511A" w:rsidRPr="00940E98" w:rsidRDefault="0035511A" w:rsidP="00102FCE">
            <w:pPr>
              <w:pStyle w:val="PargrafodaLista"/>
              <w:numPr>
                <w:ilvl w:val="0"/>
                <w:numId w:val="32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1D044A09" w14:textId="5F6B3732" w:rsidR="0035511A" w:rsidRPr="00940E98" w:rsidRDefault="00827234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Data Fim</w:t>
            </w:r>
          </w:p>
        </w:tc>
        <w:tc>
          <w:tcPr>
            <w:tcW w:w="1306" w:type="dxa"/>
          </w:tcPr>
          <w:p w14:paraId="48990406" w14:textId="47617F55" w:rsidR="0035511A" w:rsidRPr="00940E98" w:rsidRDefault="00827234" w:rsidP="0082723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Exibe a data Fim da atividade secundaria</w:t>
            </w:r>
          </w:p>
        </w:tc>
        <w:tc>
          <w:tcPr>
            <w:tcW w:w="1246" w:type="dxa"/>
          </w:tcPr>
          <w:p w14:paraId="313C4255" w14:textId="3F01F6D7" w:rsidR="0035511A" w:rsidRPr="00940E98" w:rsidRDefault="00042BC8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</w:tcPr>
          <w:p w14:paraId="6FC97CC9" w14:textId="77777777" w:rsidR="0035511A" w:rsidRPr="00940E98" w:rsidRDefault="0035511A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-</w:t>
            </w:r>
          </w:p>
        </w:tc>
        <w:tc>
          <w:tcPr>
            <w:tcW w:w="1092" w:type="dxa"/>
          </w:tcPr>
          <w:p w14:paraId="1FC516EB" w14:textId="46FF92B1" w:rsidR="0035511A" w:rsidRPr="00940E98" w:rsidRDefault="00827234" w:rsidP="003109B7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940E98">
              <w:rPr>
                <w:sz w:val="16"/>
                <w:szCs w:val="16"/>
              </w:rPr>
              <w:t>99/99/9999</w:t>
            </w:r>
          </w:p>
        </w:tc>
        <w:tc>
          <w:tcPr>
            <w:tcW w:w="2689" w:type="dxa"/>
            <w:shd w:val="clear" w:color="auto" w:fill="FFFFFF" w:themeFill="background1"/>
          </w:tcPr>
          <w:p w14:paraId="4CFDB4C3" w14:textId="11B92D73" w:rsidR="0035511A" w:rsidRPr="00940E98" w:rsidRDefault="00827234" w:rsidP="00827234">
            <w:pPr>
              <w:pStyle w:val="PargrafodaLista"/>
              <w:numPr>
                <w:ilvl w:val="1"/>
                <w:numId w:val="33"/>
              </w:numPr>
              <w:spacing w:before="60" w:after="60"/>
              <w:ind w:left="743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 xml:space="preserve">Somente Leitura </w:t>
            </w:r>
          </w:p>
        </w:tc>
      </w:tr>
      <w:tr w:rsidR="0035511A" w:rsidRPr="00940E98" w14:paraId="6363E967" w14:textId="77777777" w:rsidTr="00F527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822E100" w14:textId="77777777" w:rsidR="0035511A" w:rsidRPr="00940E98" w:rsidRDefault="0035511A" w:rsidP="00102FCE">
            <w:pPr>
              <w:pStyle w:val="PargrafodaLista"/>
              <w:numPr>
                <w:ilvl w:val="0"/>
                <w:numId w:val="32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D1E90D7" w14:textId="4636A76A" w:rsidR="0035511A" w:rsidRPr="00940E98" w:rsidRDefault="0035511A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Status</w:t>
            </w:r>
            <w:r w:rsidR="004A17F8" w:rsidRPr="00940E98">
              <w:rPr>
                <w:sz w:val="18"/>
                <w:szCs w:val="18"/>
              </w:rPr>
              <w:t xml:space="preserve"> Atividade</w:t>
            </w:r>
          </w:p>
        </w:tc>
        <w:tc>
          <w:tcPr>
            <w:tcW w:w="1306" w:type="dxa"/>
          </w:tcPr>
          <w:p w14:paraId="18A79220" w14:textId="735E81B0" w:rsidR="0035511A" w:rsidRPr="00940E98" w:rsidRDefault="0035511A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Exibe os status</w:t>
            </w:r>
            <w:r w:rsidR="00872D5F" w:rsidRPr="00940E98">
              <w:rPr>
                <w:sz w:val="18"/>
                <w:szCs w:val="18"/>
              </w:rPr>
              <w:t xml:space="preserve"> da Atividade Secundaria </w:t>
            </w:r>
          </w:p>
        </w:tc>
        <w:tc>
          <w:tcPr>
            <w:tcW w:w="1246" w:type="dxa"/>
          </w:tcPr>
          <w:p w14:paraId="6F9D9F94" w14:textId="0BA23C9E" w:rsidR="0035511A" w:rsidRPr="00940E98" w:rsidRDefault="00872D5F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</w:tcPr>
          <w:p w14:paraId="0CFFD553" w14:textId="4DB25BE2" w:rsidR="0035511A" w:rsidRPr="00940E98" w:rsidRDefault="00872D5F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-</w:t>
            </w:r>
          </w:p>
        </w:tc>
        <w:tc>
          <w:tcPr>
            <w:tcW w:w="1092" w:type="dxa"/>
          </w:tcPr>
          <w:p w14:paraId="4DA77BA3" w14:textId="4E7BD181" w:rsidR="0035511A" w:rsidRPr="00940E98" w:rsidRDefault="00872D5F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-</w:t>
            </w:r>
          </w:p>
        </w:tc>
        <w:tc>
          <w:tcPr>
            <w:tcW w:w="2689" w:type="dxa"/>
            <w:shd w:val="clear" w:color="auto" w:fill="FFFFFF" w:themeFill="background1"/>
          </w:tcPr>
          <w:p w14:paraId="27AF930D" w14:textId="77777777" w:rsidR="0035511A" w:rsidRPr="00940E98" w:rsidRDefault="0035511A" w:rsidP="003109B7">
            <w:pPr>
              <w:pStyle w:val="PargrafodaLista"/>
              <w:numPr>
                <w:ilvl w:val="0"/>
                <w:numId w:val="23"/>
              </w:numPr>
              <w:spacing w:before="60" w:after="60"/>
              <w:ind w:left="767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Somente Leitura</w:t>
            </w:r>
          </w:p>
          <w:p w14:paraId="016C1718" w14:textId="429B42C4" w:rsidR="00872D5F" w:rsidRPr="00940E98" w:rsidRDefault="00F53072" w:rsidP="00187BDF">
            <w:pPr>
              <w:pStyle w:val="PargrafodaLista"/>
              <w:spacing w:before="60" w:after="60"/>
              <w:ind w:left="767"/>
              <w:rPr>
                <w:color w:val="31849B" w:themeColor="accent5" w:themeShade="BF"/>
                <w:sz w:val="18"/>
                <w:szCs w:val="18"/>
              </w:rPr>
            </w:pPr>
            <w:r w:rsidRPr="00940E9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940E98">
              <w:rPr>
                <w:color w:val="31849B" w:themeColor="accent5" w:themeShade="BF"/>
                <w:sz w:val="18"/>
                <w:szCs w:val="18"/>
              </w:rPr>
              <w:instrText xml:space="preserve"> REF _Ref16525021 \r \h </w:instrText>
            </w:r>
            <w:r w:rsidR="00940E9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940E98">
              <w:rPr>
                <w:color w:val="31849B" w:themeColor="accent5" w:themeShade="BF"/>
                <w:sz w:val="18"/>
                <w:szCs w:val="18"/>
              </w:rPr>
            </w:r>
            <w:r w:rsidRPr="00940E9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940E98">
              <w:rPr>
                <w:color w:val="31849B" w:themeColor="accent5" w:themeShade="BF"/>
                <w:sz w:val="18"/>
                <w:szCs w:val="18"/>
              </w:rPr>
              <w:t>2.2.4</w:t>
            </w:r>
            <w:r w:rsidRPr="00940E9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</w:p>
          <w:p w14:paraId="2D3EF5AE" w14:textId="595D34D7" w:rsidR="00F53072" w:rsidRPr="00940E98" w:rsidRDefault="00F53072" w:rsidP="00187BDF">
            <w:pPr>
              <w:pStyle w:val="PargrafodaLista"/>
              <w:spacing w:before="60" w:after="60"/>
              <w:ind w:left="767"/>
              <w:rPr>
                <w:sz w:val="18"/>
                <w:szCs w:val="18"/>
              </w:rPr>
            </w:pPr>
            <w:r w:rsidRPr="00940E9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940E98">
              <w:rPr>
                <w:color w:val="31849B" w:themeColor="accent5" w:themeShade="BF"/>
                <w:sz w:val="18"/>
                <w:szCs w:val="18"/>
              </w:rPr>
              <w:instrText xml:space="preserve"> REF _Ref16525027 \r \h </w:instrText>
            </w:r>
            <w:r w:rsidR="00940E9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940E98">
              <w:rPr>
                <w:color w:val="31849B" w:themeColor="accent5" w:themeShade="BF"/>
                <w:sz w:val="18"/>
                <w:szCs w:val="18"/>
              </w:rPr>
            </w:r>
            <w:r w:rsidRPr="00940E9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940E98">
              <w:rPr>
                <w:color w:val="31849B" w:themeColor="accent5" w:themeShade="BF"/>
                <w:sz w:val="18"/>
                <w:szCs w:val="18"/>
              </w:rPr>
              <w:t>1)</w:t>
            </w:r>
            <w:r w:rsidRPr="00940E9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</w:p>
        </w:tc>
      </w:tr>
      <w:tr w:rsidR="0035511A" w:rsidRPr="00940E98" w14:paraId="2FC3CB23" w14:textId="77777777" w:rsidTr="00F527D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AFE026B" w14:textId="77777777" w:rsidR="0035511A" w:rsidRPr="00940E98" w:rsidRDefault="0035511A" w:rsidP="00102FCE">
            <w:pPr>
              <w:pStyle w:val="PargrafodaLista"/>
              <w:numPr>
                <w:ilvl w:val="0"/>
                <w:numId w:val="32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4DAF68DC" w14:textId="77777777" w:rsidR="0035511A" w:rsidRPr="00940E98" w:rsidRDefault="0035511A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Ação</w:t>
            </w:r>
          </w:p>
        </w:tc>
        <w:tc>
          <w:tcPr>
            <w:tcW w:w="1306" w:type="dxa"/>
          </w:tcPr>
          <w:p w14:paraId="5D569D48" w14:textId="77777777" w:rsidR="0035511A" w:rsidRPr="00940E98" w:rsidRDefault="0035511A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 xml:space="preserve">Exibe as ações </w:t>
            </w:r>
          </w:p>
        </w:tc>
        <w:tc>
          <w:tcPr>
            <w:tcW w:w="1246" w:type="dxa"/>
          </w:tcPr>
          <w:p w14:paraId="5EDCB96F" w14:textId="77777777" w:rsidR="0035511A" w:rsidRPr="00940E98" w:rsidRDefault="0035511A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</w:tcPr>
          <w:p w14:paraId="54C2AED7" w14:textId="77777777" w:rsidR="0035511A" w:rsidRPr="00940E98" w:rsidRDefault="0035511A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92" w:type="dxa"/>
          </w:tcPr>
          <w:p w14:paraId="4BBA4DF0" w14:textId="77777777" w:rsidR="0035511A" w:rsidRPr="00940E98" w:rsidRDefault="0035511A" w:rsidP="003109B7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2689" w:type="dxa"/>
            <w:shd w:val="clear" w:color="auto" w:fill="FFFFFF" w:themeFill="background1"/>
          </w:tcPr>
          <w:p w14:paraId="454CD63D" w14:textId="67C0FB90" w:rsidR="0035511A" w:rsidRPr="00940E98" w:rsidRDefault="00187BDF" w:rsidP="003109B7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940E9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940E98">
              <w:rPr>
                <w:color w:val="31849B" w:themeColor="accent5" w:themeShade="BF"/>
                <w:sz w:val="18"/>
                <w:szCs w:val="18"/>
              </w:rPr>
              <w:instrText xml:space="preserve"> REF _Ref16524389 \r \h </w:instrText>
            </w:r>
            <w:r w:rsidR="00940E98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940E98">
              <w:rPr>
                <w:color w:val="31849B" w:themeColor="accent5" w:themeShade="BF"/>
                <w:sz w:val="18"/>
                <w:szCs w:val="18"/>
              </w:rPr>
            </w:r>
            <w:r w:rsidRPr="00940E9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940E98">
              <w:rPr>
                <w:color w:val="31849B" w:themeColor="accent5" w:themeShade="BF"/>
                <w:sz w:val="18"/>
                <w:szCs w:val="18"/>
              </w:rPr>
              <w:t>PV 01</w:t>
            </w:r>
            <w:r w:rsidRPr="00940E9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</w:p>
        </w:tc>
      </w:tr>
    </w:tbl>
    <w:p w14:paraId="14F34F85" w14:textId="5230EDF6" w:rsidR="005A660E" w:rsidRPr="00940E98" w:rsidRDefault="005A660E" w:rsidP="005A660E">
      <w:pPr>
        <w:pStyle w:val="EstiloPrototipo3"/>
        <w:numPr>
          <w:ilvl w:val="0"/>
          <w:numId w:val="5"/>
        </w:numPr>
      </w:pPr>
      <w:bookmarkStart w:id="16" w:name="_Ref24099306"/>
      <w:r w:rsidRPr="00940E98">
        <w:lastRenderedPageBreak/>
        <w:t>Painel Visual (</w:t>
      </w:r>
      <w:proofErr w:type="spellStart"/>
      <w:r w:rsidRPr="00940E98">
        <w:t>Dashboard</w:t>
      </w:r>
      <w:proofErr w:type="spellEnd"/>
      <w:r w:rsidRPr="00940E98">
        <w:t>) – 2. Atividade Principal</w:t>
      </w:r>
      <w:bookmarkEnd w:id="16"/>
    </w:p>
    <w:p w14:paraId="472942C5" w14:textId="25EF96EF" w:rsidR="005A660E" w:rsidRPr="00940E98" w:rsidRDefault="00194F57" w:rsidP="005A660E">
      <w:pPr>
        <w:pStyle w:val="EstiloPrototipo3"/>
        <w:ind w:left="284"/>
      </w:pPr>
      <w:r>
        <w:rPr>
          <w:noProof/>
        </w:rPr>
        <w:drawing>
          <wp:inline distT="0" distB="0" distL="0" distR="0" wp14:anchorId="737E115C" wp14:editId="67D0AD9E">
            <wp:extent cx="5760085" cy="7009765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00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8205" w14:textId="77777777" w:rsidR="005A660E" w:rsidRPr="00940E98" w:rsidRDefault="005A660E" w:rsidP="005A660E">
      <w:pPr>
        <w:pStyle w:val="EstiloPrototipo3"/>
        <w:ind w:left="284"/>
      </w:pPr>
    </w:p>
    <w:p w14:paraId="6F945C8A" w14:textId="77777777" w:rsidR="00877F14" w:rsidRPr="00940E98" w:rsidRDefault="00877F14" w:rsidP="005A660E">
      <w:pPr>
        <w:pStyle w:val="EstiloPrototipo3"/>
        <w:ind w:left="284"/>
      </w:pPr>
    </w:p>
    <w:p w14:paraId="29AEFB77" w14:textId="77777777" w:rsidR="00877F14" w:rsidRPr="00940E98" w:rsidRDefault="00877F14" w:rsidP="005A660E">
      <w:pPr>
        <w:pStyle w:val="EstiloPrototipo3"/>
        <w:ind w:left="284"/>
      </w:pPr>
    </w:p>
    <w:p w14:paraId="38F1DC46" w14:textId="77777777" w:rsidR="00877F14" w:rsidRPr="00940E98" w:rsidRDefault="00877F14" w:rsidP="005A660E">
      <w:pPr>
        <w:pStyle w:val="EstiloPrototipo3"/>
        <w:ind w:left="284"/>
      </w:pPr>
    </w:p>
    <w:p w14:paraId="319C2D51" w14:textId="77777777" w:rsidR="00877F14" w:rsidRPr="00940E98" w:rsidRDefault="00877F14" w:rsidP="005A660E">
      <w:pPr>
        <w:pStyle w:val="EstiloPrototipo3"/>
        <w:ind w:left="284"/>
      </w:pPr>
    </w:p>
    <w:p w14:paraId="4F8345A1" w14:textId="77777777" w:rsidR="00877F14" w:rsidRPr="00940E98" w:rsidRDefault="00877F14" w:rsidP="005A660E">
      <w:pPr>
        <w:pStyle w:val="EstiloPrototipo3"/>
        <w:ind w:left="284"/>
      </w:pPr>
    </w:p>
    <w:p w14:paraId="7A131D15" w14:textId="77777777" w:rsidR="00877F14" w:rsidRPr="00940E98" w:rsidRDefault="00877F14" w:rsidP="005A660E">
      <w:pPr>
        <w:pStyle w:val="EstiloPrototipo3"/>
        <w:ind w:left="284"/>
      </w:pPr>
    </w:p>
    <w:p w14:paraId="146A79E8" w14:textId="21E0E873" w:rsidR="00CD0A06" w:rsidRPr="00940E98" w:rsidRDefault="00CD0A06" w:rsidP="00CD0A06">
      <w:pPr>
        <w:pStyle w:val="EstiloPrototipo3"/>
        <w:numPr>
          <w:ilvl w:val="0"/>
          <w:numId w:val="5"/>
        </w:numPr>
      </w:pPr>
      <w:bookmarkStart w:id="17" w:name="_Ref28611073"/>
      <w:r w:rsidRPr="00940E98">
        <w:t>Painel Visual (</w:t>
      </w:r>
      <w:proofErr w:type="spellStart"/>
      <w:r w:rsidRPr="00940E98">
        <w:t>Dashboard</w:t>
      </w:r>
      <w:proofErr w:type="spellEnd"/>
      <w:r w:rsidRPr="00940E98">
        <w:t>) – 3. Atividade Principal</w:t>
      </w:r>
      <w:bookmarkEnd w:id="17"/>
    </w:p>
    <w:p w14:paraId="08D55560" w14:textId="11C46DC7" w:rsidR="00CD0A06" w:rsidRPr="00940E98" w:rsidRDefault="00E87B70" w:rsidP="00CD0A06">
      <w:pPr>
        <w:pStyle w:val="EstiloPrototipo3"/>
        <w:ind w:left="284"/>
      </w:pPr>
      <w:r>
        <w:rPr>
          <w:noProof/>
        </w:rPr>
        <w:drawing>
          <wp:inline distT="0" distB="0" distL="0" distR="0" wp14:anchorId="37B42C42" wp14:editId="0EC321F3">
            <wp:extent cx="5760085" cy="640905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aptura_de_Tela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40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0416" w14:textId="77777777" w:rsidR="00CD0A06" w:rsidRPr="00940E98" w:rsidRDefault="00CD0A06" w:rsidP="00CD0A06">
      <w:pPr>
        <w:pStyle w:val="EstiloPrototipo3"/>
        <w:ind w:left="720"/>
      </w:pPr>
    </w:p>
    <w:p w14:paraId="7677E23D" w14:textId="77777777" w:rsidR="00B25E7D" w:rsidRPr="00940E98" w:rsidRDefault="00B25E7D" w:rsidP="00CD0A06">
      <w:pPr>
        <w:pStyle w:val="EstiloPrototipo3"/>
        <w:ind w:left="720"/>
      </w:pPr>
    </w:p>
    <w:p w14:paraId="6AB364C7" w14:textId="1645AC21" w:rsidR="00512235" w:rsidRPr="00940E98" w:rsidRDefault="00512235" w:rsidP="00512235">
      <w:pPr>
        <w:pStyle w:val="EstiloPrototipo3"/>
        <w:numPr>
          <w:ilvl w:val="0"/>
          <w:numId w:val="5"/>
        </w:numPr>
      </w:pPr>
      <w:bookmarkStart w:id="18" w:name="_Ref34835420"/>
      <w:r w:rsidRPr="00940E98">
        <w:lastRenderedPageBreak/>
        <w:t>Painel Visual (</w:t>
      </w:r>
      <w:proofErr w:type="spellStart"/>
      <w:r w:rsidRPr="00940E98">
        <w:t>Dashboard</w:t>
      </w:r>
      <w:proofErr w:type="spellEnd"/>
      <w:r w:rsidRPr="00940E98">
        <w:t>) – 4. Atividade Principal</w:t>
      </w:r>
      <w:bookmarkEnd w:id="18"/>
    </w:p>
    <w:p w14:paraId="09E925BD" w14:textId="77777777" w:rsidR="00512235" w:rsidRPr="00940E98" w:rsidRDefault="00512235" w:rsidP="00512235">
      <w:pPr>
        <w:pStyle w:val="EstiloPrototipo3"/>
      </w:pPr>
    </w:p>
    <w:p w14:paraId="50597C88" w14:textId="2D39C5AC" w:rsidR="00512235" w:rsidRPr="00940E98" w:rsidRDefault="00512235" w:rsidP="00512235">
      <w:pPr>
        <w:pStyle w:val="EstiloPrototipo3"/>
      </w:pPr>
      <w:r w:rsidRPr="00940E98">
        <w:t>Denuncia (Diego)</w:t>
      </w:r>
    </w:p>
    <w:p w14:paraId="1C6125C9" w14:textId="77777777" w:rsidR="00512235" w:rsidRPr="00940E98" w:rsidRDefault="00512235" w:rsidP="00512235">
      <w:pPr>
        <w:pStyle w:val="EstiloPrototipo3"/>
      </w:pPr>
    </w:p>
    <w:p w14:paraId="55F362BD" w14:textId="77777777" w:rsidR="00512235" w:rsidRPr="00940E98" w:rsidRDefault="00512235" w:rsidP="00512235">
      <w:pPr>
        <w:pStyle w:val="EstiloPrototipo3"/>
      </w:pPr>
    </w:p>
    <w:p w14:paraId="751FDAE0" w14:textId="77777777" w:rsidR="00512235" w:rsidRPr="00940E98" w:rsidRDefault="00512235" w:rsidP="00512235">
      <w:pPr>
        <w:pStyle w:val="EstiloPrototipo3"/>
      </w:pPr>
    </w:p>
    <w:p w14:paraId="621CCAFE" w14:textId="77777777" w:rsidR="00512235" w:rsidRPr="00940E98" w:rsidRDefault="00512235" w:rsidP="00512235">
      <w:pPr>
        <w:pStyle w:val="EstiloPrototipo3"/>
      </w:pPr>
    </w:p>
    <w:p w14:paraId="05A469CA" w14:textId="77777777" w:rsidR="00512235" w:rsidRPr="00940E98" w:rsidRDefault="00512235" w:rsidP="00512235">
      <w:pPr>
        <w:pStyle w:val="EstiloPrototipo3"/>
      </w:pPr>
    </w:p>
    <w:p w14:paraId="0F7B12FF" w14:textId="77777777" w:rsidR="00512235" w:rsidRPr="00940E98" w:rsidRDefault="00512235" w:rsidP="00512235">
      <w:pPr>
        <w:pStyle w:val="EstiloPrototipo3"/>
      </w:pPr>
    </w:p>
    <w:p w14:paraId="7F948558" w14:textId="77777777" w:rsidR="00512235" w:rsidRPr="00940E98" w:rsidRDefault="00512235" w:rsidP="00512235">
      <w:pPr>
        <w:pStyle w:val="EstiloPrototipo3"/>
      </w:pPr>
    </w:p>
    <w:p w14:paraId="7FCC7075" w14:textId="77777777" w:rsidR="00512235" w:rsidRPr="00940E98" w:rsidRDefault="00512235" w:rsidP="00512235">
      <w:pPr>
        <w:pStyle w:val="EstiloPrototipo3"/>
      </w:pPr>
    </w:p>
    <w:p w14:paraId="6103437F" w14:textId="77777777" w:rsidR="00512235" w:rsidRPr="00940E98" w:rsidRDefault="00512235" w:rsidP="00512235">
      <w:pPr>
        <w:pStyle w:val="EstiloPrototipo3"/>
      </w:pPr>
    </w:p>
    <w:p w14:paraId="554136E0" w14:textId="77777777" w:rsidR="00512235" w:rsidRPr="00940E98" w:rsidRDefault="00512235" w:rsidP="00512235">
      <w:pPr>
        <w:pStyle w:val="EstiloPrototipo3"/>
      </w:pPr>
    </w:p>
    <w:p w14:paraId="41E3241D" w14:textId="77777777" w:rsidR="00512235" w:rsidRPr="00940E98" w:rsidRDefault="00512235" w:rsidP="00512235">
      <w:pPr>
        <w:pStyle w:val="EstiloPrototipo3"/>
      </w:pPr>
    </w:p>
    <w:p w14:paraId="41ED4639" w14:textId="77777777" w:rsidR="00512235" w:rsidRPr="00940E98" w:rsidRDefault="00512235" w:rsidP="00512235">
      <w:pPr>
        <w:pStyle w:val="EstiloPrototipo3"/>
      </w:pPr>
    </w:p>
    <w:p w14:paraId="46ABE2CE" w14:textId="77777777" w:rsidR="00512235" w:rsidRPr="00940E98" w:rsidRDefault="00512235" w:rsidP="00512235">
      <w:pPr>
        <w:pStyle w:val="EstiloPrototipo3"/>
      </w:pPr>
    </w:p>
    <w:p w14:paraId="4B28DA78" w14:textId="77777777" w:rsidR="00512235" w:rsidRPr="00940E98" w:rsidRDefault="00512235" w:rsidP="00512235">
      <w:pPr>
        <w:pStyle w:val="EstiloPrototipo3"/>
      </w:pPr>
    </w:p>
    <w:p w14:paraId="7951FB11" w14:textId="77777777" w:rsidR="00512235" w:rsidRPr="00940E98" w:rsidRDefault="00512235" w:rsidP="00512235">
      <w:pPr>
        <w:pStyle w:val="EstiloPrototipo3"/>
      </w:pPr>
    </w:p>
    <w:p w14:paraId="5919B455" w14:textId="77777777" w:rsidR="00512235" w:rsidRPr="00940E98" w:rsidRDefault="00512235" w:rsidP="00512235">
      <w:pPr>
        <w:pStyle w:val="EstiloPrototipo3"/>
      </w:pPr>
    </w:p>
    <w:p w14:paraId="4A281624" w14:textId="77777777" w:rsidR="00512235" w:rsidRPr="00940E98" w:rsidRDefault="00512235" w:rsidP="00512235">
      <w:pPr>
        <w:pStyle w:val="EstiloPrototipo3"/>
      </w:pPr>
    </w:p>
    <w:p w14:paraId="7EE6472E" w14:textId="77777777" w:rsidR="00512235" w:rsidRPr="00940E98" w:rsidRDefault="00512235" w:rsidP="00512235">
      <w:pPr>
        <w:pStyle w:val="EstiloPrototipo3"/>
      </w:pPr>
    </w:p>
    <w:p w14:paraId="6345A353" w14:textId="77777777" w:rsidR="00512235" w:rsidRPr="00940E98" w:rsidRDefault="00512235" w:rsidP="00512235">
      <w:pPr>
        <w:pStyle w:val="EstiloPrototipo3"/>
      </w:pPr>
    </w:p>
    <w:p w14:paraId="01978B7C" w14:textId="77777777" w:rsidR="00512235" w:rsidRPr="00940E98" w:rsidRDefault="00512235" w:rsidP="00512235">
      <w:pPr>
        <w:pStyle w:val="EstiloPrototipo3"/>
      </w:pPr>
    </w:p>
    <w:p w14:paraId="2DCECFD7" w14:textId="77777777" w:rsidR="00512235" w:rsidRPr="00940E98" w:rsidRDefault="00512235" w:rsidP="00512235">
      <w:pPr>
        <w:pStyle w:val="EstiloPrototipo3"/>
      </w:pPr>
    </w:p>
    <w:p w14:paraId="720842FF" w14:textId="77777777" w:rsidR="00512235" w:rsidRPr="00940E98" w:rsidRDefault="00512235" w:rsidP="00512235">
      <w:pPr>
        <w:pStyle w:val="EstiloPrototipo3"/>
      </w:pPr>
    </w:p>
    <w:p w14:paraId="41FF1873" w14:textId="77777777" w:rsidR="00512235" w:rsidRPr="00940E98" w:rsidRDefault="00512235" w:rsidP="00512235">
      <w:pPr>
        <w:pStyle w:val="EstiloPrototipo3"/>
      </w:pPr>
    </w:p>
    <w:p w14:paraId="7259D3E8" w14:textId="77777777" w:rsidR="00512235" w:rsidRPr="00940E98" w:rsidRDefault="00512235" w:rsidP="00512235">
      <w:pPr>
        <w:pStyle w:val="EstiloPrototipo3"/>
      </w:pPr>
    </w:p>
    <w:p w14:paraId="7B236D34" w14:textId="77777777" w:rsidR="00512235" w:rsidRPr="00940E98" w:rsidRDefault="00512235" w:rsidP="00512235">
      <w:pPr>
        <w:pStyle w:val="EstiloPrototipo3"/>
      </w:pPr>
    </w:p>
    <w:p w14:paraId="192162E6" w14:textId="77777777" w:rsidR="00512235" w:rsidRPr="00940E98" w:rsidRDefault="00512235" w:rsidP="00512235">
      <w:pPr>
        <w:pStyle w:val="EstiloPrototipo3"/>
      </w:pPr>
    </w:p>
    <w:p w14:paraId="30DBC089" w14:textId="77777777" w:rsidR="00512235" w:rsidRPr="00940E98" w:rsidRDefault="00512235" w:rsidP="00512235">
      <w:pPr>
        <w:pStyle w:val="EstiloPrototipo3"/>
      </w:pPr>
    </w:p>
    <w:p w14:paraId="79761D56" w14:textId="77777777" w:rsidR="00512235" w:rsidRPr="00940E98" w:rsidRDefault="00512235" w:rsidP="00512235">
      <w:pPr>
        <w:pStyle w:val="EstiloPrototipo3"/>
      </w:pPr>
    </w:p>
    <w:p w14:paraId="435056B7" w14:textId="77777777" w:rsidR="00512235" w:rsidRPr="00940E98" w:rsidRDefault="00512235" w:rsidP="00512235">
      <w:pPr>
        <w:pStyle w:val="EstiloPrototipo3"/>
      </w:pPr>
    </w:p>
    <w:p w14:paraId="7FF32853" w14:textId="77777777" w:rsidR="002B717D" w:rsidRPr="00940E98" w:rsidRDefault="002B717D" w:rsidP="00CD0A06">
      <w:pPr>
        <w:pStyle w:val="EstiloPrototipo3"/>
        <w:ind w:left="720"/>
      </w:pPr>
    </w:p>
    <w:p w14:paraId="68F70CF6" w14:textId="4BDCAA81" w:rsidR="00512235" w:rsidRPr="00940E98" w:rsidRDefault="00512235" w:rsidP="00512235">
      <w:pPr>
        <w:pStyle w:val="EstiloPrototipo3"/>
        <w:numPr>
          <w:ilvl w:val="0"/>
          <w:numId w:val="5"/>
        </w:numPr>
      </w:pPr>
      <w:bookmarkStart w:id="19" w:name="_Ref34835430"/>
      <w:r w:rsidRPr="00940E98">
        <w:lastRenderedPageBreak/>
        <w:t>Painel Visual (</w:t>
      </w:r>
      <w:proofErr w:type="spellStart"/>
      <w:r w:rsidRPr="00940E98">
        <w:t>Dashboard</w:t>
      </w:r>
      <w:proofErr w:type="spellEnd"/>
      <w:r w:rsidRPr="00940E98">
        <w:t>) – 5. Atividade Principal</w:t>
      </w:r>
      <w:bookmarkEnd w:id="19"/>
    </w:p>
    <w:p w14:paraId="4756C7F6" w14:textId="77777777" w:rsidR="00512235" w:rsidRPr="00940E98" w:rsidRDefault="00512235" w:rsidP="00CD0A06">
      <w:pPr>
        <w:pStyle w:val="EstiloPrototipo3"/>
        <w:ind w:left="720"/>
      </w:pPr>
    </w:p>
    <w:p w14:paraId="38A30B01" w14:textId="47EB8AA3" w:rsidR="00512235" w:rsidRPr="00940E98" w:rsidRDefault="00800453" w:rsidP="00512235">
      <w:pPr>
        <w:pStyle w:val="EstiloPrototipo3"/>
        <w:ind w:left="284"/>
      </w:pPr>
      <w:r>
        <w:rPr>
          <w:noProof/>
        </w:rPr>
        <w:drawing>
          <wp:inline distT="0" distB="0" distL="0" distR="0" wp14:anchorId="32327ABD" wp14:editId="78C74035">
            <wp:extent cx="5760085" cy="5119370"/>
            <wp:effectExtent l="0" t="0" r="0" b="508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oncluida_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5"/>
    <w:p w14:paraId="5991902B" w14:textId="4B9A9AF8" w:rsidR="00E37982" w:rsidRPr="00940E98" w:rsidRDefault="00E37982" w:rsidP="00DC2613">
      <w:pPr>
        <w:pStyle w:val="EstiloPrototipo3"/>
        <w:tabs>
          <w:tab w:val="clear" w:pos="425"/>
          <w:tab w:val="clear" w:pos="851"/>
          <w:tab w:val="left" w:pos="0"/>
        </w:tabs>
      </w:pPr>
    </w:p>
    <w:p w14:paraId="0537F93C" w14:textId="77777777" w:rsidR="00444B6D" w:rsidRPr="00940E98" w:rsidRDefault="00444B6D" w:rsidP="00DC2613">
      <w:pPr>
        <w:pStyle w:val="EstiloPrototipo3"/>
        <w:tabs>
          <w:tab w:val="clear" w:pos="425"/>
          <w:tab w:val="clear" w:pos="851"/>
          <w:tab w:val="left" w:pos="0"/>
        </w:tabs>
      </w:pPr>
    </w:p>
    <w:p w14:paraId="4F611DCE" w14:textId="77777777" w:rsidR="00444B6D" w:rsidRPr="00940E98" w:rsidRDefault="00444B6D" w:rsidP="00DC2613">
      <w:pPr>
        <w:pStyle w:val="EstiloPrototipo3"/>
        <w:tabs>
          <w:tab w:val="clear" w:pos="425"/>
          <w:tab w:val="clear" w:pos="851"/>
          <w:tab w:val="left" w:pos="0"/>
        </w:tabs>
      </w:pPr>
    </w:p>
    <w:p w14:paraId="5BC14BB7" w14:textId="77777777" w:rsidR="00444B6D" w:rsidRPr="00940E98" w:rsidRDefault="00444B6D" w:rsidP="00DC2613">
      <w:pPr>
        <w:pStyle w:val="EstiloPrototipo3"/>
        <w:tabs>
          <w:tab w:val="clear" w:pos="425"/>
          <w:tab w:val="clear" w:pos="851"/>
          <w:tab w:val="left" w:pos="0"/>
        </w:tabs>
      </w:pPr>
    </w:p>
    <w:p w14:paraId="21828A31" w14:textId="77777777" w:rsidR="00444B6D" w:rsidRPr="00940E98" w:rsidRDefault="00444B6D" w:rsidP="00DC2613">
      <w:pPr>
        <w:pStyle w:val="EstiloPrototipo3"/>
        <w:tabs>
          <w:tab w:val="clear" w:pos="425"/>
          <w:tab w:val="clear" w:pos="851"/>
          <w:tab w:val="left" w:pos="0"/>
        </w:tabs>
      </w:pPr>
    </w:p>
    <w:p w14:paraId="27FC440E" w14:textId="77777777" w:rsidR="00444B6D" w:rsidRPr="00940E98" w:rsidRDefault="00444B6D" w:rsidP="00DC2613">
      <w:pPr>
        <w:pStyle w:val="EstiloPrototipo3"/>
        <w:tabs>
          <w:tab w:val="clear" w:pos="425"/>
          <w:tab w:val="clear" w:pos="851"/>
          <w:tab w:val="left" w:pos="0"/>
        </w:tabs>
      </w:pPr>
    </w:p>
    <w:p w14:paraId="13CBA727" w14:textId="77777777" w:rsidR="00444B6D" w:rsidRPr="00940E98" w:rsidRDefault="00444B6D" w:rsidP="00DC2613">
      <w:pPr>
        <w:pStyle w:val="EstiloPrototipo3"/>
        <w:tabs>
          <w:tab w:val="clear" w:pos="425"/>
          <w:tab w:val="clear" w:pos="851"/>
          <w:tab w:val="left" w:pos="0"/>
        </w:tabs>
      </w:pPr>
    </w:p>
    <w:p w14:paraId="06D84363" w14:textId="77777777" w:rsidR="00444B6D" w:rsidRDefault="00444B6D" w:rsidP="00DC2613">
      <w:pPr>
        <w:pStyle w:val="EstiloPrototipo3"/>
        <w:tabs>
          <w:tab w:val="clear" w:pos="425"/>
          <w:tab w:val="clear" w:pos="851"/>
          <w:tab w:val="left" w:pos="0"/>
        </w:tabs>
      </w:pPr>
    </w:p>
    <w:p w14:paraId="5EC9ACBA" w14:textId="77777777" w:rsidR="00C12193" w:rsidRDefault="00C12193" w:rsidP="00DC2613">
      <w:pPr>
        <w:pStyle w:val="EstiloPrototipo3"/>
        <w:tabs>
          <w:tab w:val="clear" w:pos="425"/>
          <w:tab w:val="clear" w:pos="851"/>
          <w:tab w:val="left" w:pos="0"/>
        </w:tabs>
      </w:pPr>
    </w:p>
    <w:p w14:paraId="5A119780" w14:textId="77777777" w:rsidR="00C12193" w:rsidRPr="00940E98" w:rsidRDefault="00C12193" w:rsidP="00DC2613">
      <w:pPr>
        <w:pStyle w:val="EstiloPrototipo3"/>
        <w:tabs>
          <w:tab w:val="clear" w:pos="425"/>
          <w:tab w:val="clear" w:pos="851"/>
          <w:tab w:val="left" w:pos="0"/>
        </w:tabs>
      </w:pPr>
    </w:p>
    <w:p w14:paraId="53F68FA4" w14:textId="77777777" w:rsidR="000514D4" w:rsidRPr="00940E98" w:rsidRDefault="00CE176F" w:rsidP="0030370F">
      <w:pPr>
        <w:pStyle w:val="Ttulo2"/>
        <w:numPr>
          <w:ilvl w:val="0"/>
          <w:numId w:val="0"/>
        </w:numPr>
        <w:spacing w:before="240"/>
      </w:pPr>
      <w:bookmarkStart w:id="20" w:name="_Toc16856645"/>
      <w:r w:rsidRPr="00940E98">
        <w:lastRenderedPageBreak/>
        <w:t>CRITÉRIOS DE ACEITE</w:t>
      </w:r>
      <w:bookmarkEnd w:id="20"/>
    </w:p>
    <w:p w14:paraId="34F179F8" w14:textId="77777777" w:rsidR="0030370F" w:rsidRPr="00940E98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rPr>
          <w:b/>
          <w:color w:val="auto"/>
        </w:rPr>
      </w:pPr>
      <w:r w:rsidRPr="00940E98">
        <w:rPr>
          <w:b/>
          <w:color w:val="auto"/>
        </w:rPr>
        <w:t xml:space="preserve">Premissa: </w:t>
      </w:r>
    </w:p>
    <w:p w14:paraId="2BA75331" w14:textId="6B29F1AE" w:rsidR="00790F8E" w:rsidRPr="00940E98" w:rsidRDefault="00833861" w:rsidP="00E17CF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940E98">
        <w:t>Esta história deve ser executada quando o usuário acessa</w:t>
      </w:r>
      <w:r w:rsidR="0056045C" w:rsidRPr="00940E98">
        <w:t>r</w:t>
      </w:r>
      <w:r w:rsidRPr="00940E98">
        <w:t xml:space="preserve"> a opção “</w:t>
      </w:r>
      <w:r w:rsidR="00B00B8B" w:rsidRPr="00940E98">
        <w:t>Menu&gt;&gt;</w:t>
      </w:r>
      <w:r w:rsidR="0056045C" w:rsidRPr="00940E98">
        <w:t xml:space="preserve">Parametrização&gt;&gt; </w:t>
      </w:r>
      <w:r w:rsidR="003F6126" w:rsidRPr="00940E98">
        <w:t>C</w:t>
      </w:r>
      <w:r w:rsidR="00D931D2" w:rsidRPr="00940E98">
        <w:t>onfigurar Eleição</w:t>
      </w:r>
      <w:r w:rsidRPr="00940E98">
        <w:t>”.</w:t>
      </w:r>
      <w:r w:rsidR="00B00B8B" w:rsidRPr="00940E98">
        <w:t xml:space="preserve"> </w:t>
      </w:r>
      <w:r w:rsidR="00B00B8B" w:rsidRPr="00940E98">
        <w:rPr>
          <w:color w:val="31849B" w:themeColor="accent5" w:themeShade="BF"/>
        </w:rPr>
        <w:t>[</w:t>
      </w:r>
      <w:r w:rsidR="00B00B8B" w:rsidRPr="00940E98">
        <w:rPr>
          <w:color w:val="31849B" w:themeColor="accent5" w:themeShade="BF"/>
        </w:rPr>
        <w:fldChar w:fldCharType="begin"/>
      </w:r>
      <w:r w:rsidR="00B00B8B" w:rsidRPr="00940E98">
        <w:rPr>
          <w:color w:val="31849B" w:themeColor="accent5" w:themeShade="BF"/>
        </w:rPr>
        <w:instrText xml:space="preserve"> REF _Ref13579649 \r \h </w:instrText>
      </w:r>
      <w:r w:rsidR="00097BF2" w:rsidRPr="00940E98">
        <w:rPr>
          <w:color w:val="31849B" w:themeColor="accent5" w:themeShade="BF"/>
        </w:rPr>
        <w:instrText xml:space="preserve"> \* MERGEFORMAT </w:instrText>
      </w:r>
      <w:r w:rsidR="00B00B8B" w:rsidRPr="00940E98">
        <w:rPr>
          <w:color w:val="31849B" w:themeColor="accent5" w:themeShade="BF"/>
        </w:rPr>
      </w:r>
      <w:r w:rsidR="00B00B8B" w:rsidRPr="00940E98">
        <w:rPr>
          <w:color w:val="31849B" w:themeColor="accent5" w:themeShade="BF"/>
        </w:rPr>
        <w:fldChar w:fldCharType="separate"/>
      </w:r>
      <w:r w:rsidR="00B00B8B" w:rsidRPr="00940E98">
        <w:rPr>
          <w:color w:val="31849B" w:themeColor="accent5" w:themeShade="BF"/>
        </w:rPr>
        <w:t>P0</w:t>
      </w:r>
      <w:r w:rsidR="003F4800" w:rsidRPr="00940E98">
        <w:rPr>
          <w:color w:val="31849B" w:themeColor="accent5" w:themeShade="BF"/>
        </w:rPr>
        <w:t>2</w:t>
      </w:r>
      <w:r w:rsidR="00B00B8B" w:rsidRPr="00940E98">
        <w:rPr>
          <w:color w:val="31849B" w:themeColor="accent5" w:themeShade="BF"/>
        </w:rPr>
        <w:fldChar w:fldCharType="end"/>
      </w:r>
      <w:r w:rsidR="00B00B8B" w:rsidRPr="00940E98">
        <w:rPr>
          <w:color w:val="31849B" w:themeColor="accent5" w:themeShade="BF"/>
        </w:rPr>
        <w:t>]</w:t>
      </w:r>
      <w:r w:rsidR="00BA1F8B" w:rsidRPr="00940E98">
        <w:rPr>
          <w:color w:val="31849B" w:themeColor="accent5" w:themeShade="BF"/>
        </w:rPr>
        <w:t xml:space="preserve"> [</w:t>
      </w:r>
      <w:r w:rsidR="003F4800" w:rsidRPr="00940E98">
        <w:rPr>
          <w:color w:val="31849B" w:themeColor="accent5" w:themeShade="BF"/>
        </w:rPr>
        <w:fldChar w:fldCharType="begin"/>
      </w:r>
      <w:r w:rsidR="003F4800" w:rsidRPr="00940E98">
        <w:rPr>
          <w:color w:val="31849B" w:themeColor="accent5" w:themeShade="BF"/>
        </w:rPr>
        <w:instrText xml:space="preserve"> REF _Ref13657061 \r \h </w:instrText>
      </w:r>
      <w:r w:rsidR="00097BF2" w:rsidRPr="00940E98">
        <w:rPr>
          <w:color w:val="31849B" w:themeColor="accent5" w:themeShade="BF"/>
        </w:rPr>
        <w:instrText xml:space="preserve"> \* MERGEFORMAT </w:instrText>
      </w:r>
      <w:r w:rsidR="003F4800" w:rsidRPr="00940E98">
        <w:rPr>
          <w:color w:val="31849B" w:themeColor="accent5" w:themeShade="BF"/>
        </w:rPr>
      </w:r>
      <w:r w:rsidR="003F4800" w:rsidRPr="00940E98">
        <w:rPr>
          <w:color w:val="31849B" w:themeColor="accent5" w:themeShade="BF"/>
        </w:rPr>
        <w:fldChar w:fldCharType="separate"/>
      </w:r>
      <w:r w:rsidR="003F4800" w:rsidRPr="00940E98">
        <w:rPr>
          <w:color w:val="31849B" w:themeColor="accent5" w:themeShade="BF"/>
        </w:rPr>
        <w:t>2.1</w:t>
      </w:r>
      <w:r w:rsidR="003F4800" w:rsidRPr="00940E98">
        <w:rPr>
          <w:color w:val="31849B" w:themeColor="accent5" w:themeShade="BF"/>
        </w:rPr>
        <w:fldChar w:fldCharType="end"/>
      </w:r>
      <w:r w:rsidR="003F4800" w:rsidRPr="00940E98">
        <w:rPr>
          <w:color w:val="31849B" w:themeColor="accent5" w:themeShade="BF"/>
        </w:rPr>
        <w:t>] [</w:t>
      </w:r>
      <w:r w:rsidR="003F4800" w:rsidRPr="00940E98">
        <w:rPr>
          <w:color w:val="31849B" w:themeColor="accent5" w:themeShade="BF"/>
        </w:rPr>
        <w:fldChar w:fldCharType="begin"/>
      </w:r>
      <w:r w:rsidR="003F4800" w:rsidRPr="00940E98">
        <w:rPr>
          <w:color w:val="31849B" w:themeColor="accent5" w:themeShade="BF"/>
        </w:rPr>
        <w:instrText xml:space="preserve"> REF _Ref13657063 \r \h </w:instrText>
      </w:r>
      <w:r w:rsidR="00097BF2" w:rsidRPr="00940E98">
        <w:rPr>
          <w:color w:val="31849B" w:themeColor="accent5" w:themeShade="BF"/>
        </w:rPr>
        <w:instrText xml:space="preserve"> \* MERGEFORMAT </w:instrText>
      </w:r>
      <w:r w:rsidR="003F4800" w:rsidRPr="00940E98">
        <w:rPr>
          <w:color w:val="31849B" w:themeColor="accent5" w:themeShade="BF"/>
        </w:rPr>
      </w:r>
      <w:r w:rsidR="003F4800" w:rsidRPr="00940E98">
        <w:rPr>
          <w:color w:val="31849B" w:themeColor="accent5" w:themeShade="BF"/>
        </w:rPr>
        <w:fldChar w:fldCharType="separate"/>
      </w:r>
      <w:r w:rsidR="003F4800" w:rsidRPr="00940E98">
        <w:rPr>
          <w:color w:val="31849B" w:themeColor="accent5" w:themeShade="BF"/>
        </w:rPr>
        <w:t>2.2</w:t>
      </w:r>
      <w:r w:rsidR="003F4800" w:rsidRPr="00940E98">
        <w:rPr>
          <w:color w:val="31849B" w:themeColor="accent5" w:themeShade="BF"/>
        </w:rPr>
        <w:fldChar w:fldCharType="end"/>
      </w:r>
      <w:r w:rsidR="00BA1F8B" w:rsidRPr="00940E98">
        <w:rPr>
          <w:color w:val="31849B" w:themeColor="accent5" w:themeShade="BF"/>
        </w:rPr>
        <w:t>]</w:t>
      </w:r>
    </w:p>
    <w:p w14:paraId="04D7C257" w14:textId="74CD66A9" w:rsidR="00B00B8B" w:rsidRPr="00940E98" w:rsidRDefault="00B00B8B" w:rsidP="00E17CF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940E98">
        <w:t xml:space="preserve">O usuário deve ter permissão de </w:t>
      </w:r>
      <w:r w:rsidR="005015CA" w:rsidRPr="00940E98">
        <w:t xml:space="preserve">acesso ao menu “Parametrização”, conforme cadastro no SICCAU Corporativo, vinculado ao usuário </w:t>
      </w:r>
      <w:proofErr w:type="spellStart"/>
      <w:r w:rsidR="005015CA" w:rsidRPr="00940E98">
        <w:t>logado</w:t>
      </w:r>
      <w:proofErr w:type="spellEnd"/>
      <w:r w:rsidR="005015CA" w:rsidRPr="00940E98">
        <w:t xml:space="preserve">. </w:t>
      </w:r>
    </w:p>
    <w:p w14:paraId="1D8C0B39" w14:textId="17BD4DBA" w:rsidR="004A6CD5" w:rsidRPr="00940E98" w:rsidRDefault="004A6CD5" w:rsidP="008D103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940E98">
        <w:t>Para os usuários sem permissão de acesso, o sistema não deve exibir o menu “</w:t>
      </w:r>
      <w:r w:rsidR="008D1039" w:rsidRPr="00940E98">
        <w:t>P</w:t>
      </w:r>
      <w:r w:rsidRPr="00940E98">
        <w:t>arametrização”.</w:t>
      </w:r>
    </w:p>
    <w:p w14:paraId="665F158B" w14:textId="77777777" w:rsidR="00B00B8B" w:rsidRPr="00940E98" w:rsidRDefault="00B00B8B" w:rsidP="00B00B8B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17D7FE92" w14:textId="77777777" w:rsidR="00F26396" w:rsidRPr="00940E98" w:rsidRDefault="00F26396" w:rsidP="00B00B8B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164DF3E2" w14:textId="77777777" w:rsidR="000514D4" w:rsidRPr="00940E98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21" w:name="_Ref12024542"/>
      <w:r w:rsidRPr="00940E98">
        <w:rPr>
          <w:b/>
        </w:rPr>
        <w:t>Regras Gerais:</w:t>
      </w:r>
      <w:bookmarkEnd w:id="21"/>
    </w:p>
    <w:p w14:paraId="2AABDFEE" w14:textId="717FACE2" w:rsidR="00A67B79" w:rsidRPr="00940E98" w:rsidRDefault="00280149" w:rsidP="00213558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22" w:name="_Ref16522163"/>
      <w:r w:rsidRPr="00940E98">
        <w:rPr>
          <w:b/>
          <w:u w:val="single"/>
        </w:rPr>
        <w:t>Pesquisa</w:t>
      </w:r>
      <w:r w:rsidR="00EA37B8" w:rsidRPr="00940E98">
        <w:rPr>
          <w:b/>
          <w:u w:val="single"/>
        </w:rPr>
        <w:t>r</w:t>
      </w:r>
      <w:r w:rsidRPr="00940E98">
        <w:rPr>
          <w:b/>
          <w:u w:val="single"/>
        </w:rPr>
        <w:t>:</w:t>
      </w:r>
      <w:r w:rsidRPr="00940E98">
        <w:t xml:space="preserve"> </w:t>
      </w:r>
      <w:r w:rsidR="00260C32" w:rsidRPr="00940E98">
        <w:rPr>
          <w:color w:val="215868" w:themeColor="accent5" w:themeShade="80"/>
        </w:rPr>
        <w:t>[</w:t>
      </w:r>
      <w:r w:rsidR="00E32A64" w:rsidRPr="00940E98">
        <w:rPr>
          <w:color w:val="215868" w:themeColor="accent5" w:themeShade="80"/>
        </w:rPr>
        <w:fldChar w:fldCharType="begin"/>
      </w:r>
      <w:r w:rsidR="00E32A64" w:rsidRPr="00940E98">
        <w:rPr>
          <w:color w:val="215868" w:themeColor="accent5" w:themeShade="80"/>
        </w:rPr>
        <w:instrText xml:space="preserve"> REF _Ref13750038 \r \h </w:instrText>
      </w:r>
      <w:r w:rsidR="00940E98">
        <w:rPr>
          <w:color w:val="215868" w:themeColor="accent5" w:themeShade="80"/>
        </w:rPr>
        <w:instrText xml:space="preserve"> \* MERGEFORMAT </w:instrText>
      </w:r>
      <w:r w:rsidR="00E32A64" w:rsidRPr="00940E98">
        <w:rPr>
          <w:color w:val="215868" w:themeColor="accent5" w:themeShade="80"/>
        </w:rPr>
      </w:r>
      <w:r w:rsidR="00E32A64" w:rsidRPr="00940E98">
        <w:rPr>
          <w:color w:val="215868" w:themeColor="accent5" w:themeShade="80"/>
        </w:rPr>
        <w:fldChar w:fldCharType="separate"/>
      </w:r>
      <w:r w:rsidR="00E32A64" w:rsidRPr="00940E98">
        <w:rPr>
          <w:color w:val="215868" w:themeColor="accent5" w:themeShade="80"/>
        </w:rPr>
        <w:t>1.1</w:t>
      </w:r>
      <w:r w:rsidR="00E32A64" w:rsidRPr="00940E98">
        <w:rPr>
          <w:color w:val="215868" w:themeColor="accent5" w:themeShade="80"/>
        </w:rPr>
        <w:fldChar w:fldCharType="end"/>
      </w:r>
      <w:r w:rsidR="00260C32" w:rsidRPr="00940E98">
        <w:rPr>
          <w:color w:val="215868" w:themeColor="accent5" w:themeShade="80"/>
        </w:rPr>
        <w:t>]</w:t>
      </w:r>
      <w:bookmarkEnd w:id="22"/>
    </w:p>
    <w:p w14:paraId="15251174" w14:textId="19AD9268" w:rsidR="004E53D7" w:rsidRPr="00940E98" w:rsidRDefault="00A50644" w:rsidP="00A50644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940E98">
        <w:t>Após acionar o submenu “C</w:t>
      </w:r>
      <w:r w:rsidR="00D931D2" w:rsidRPr="00940E98">
        <w:t>onfigurar Eleição</w:t>
      </w:r>
      <w:r w:rsidRPr="00940E98">
        <w:t>”, o sistema realiza a pesquisa e recupera as informações d</w:t>
      </w:r>
      <w:r w:rsidR="00601CC0" w:rsidRPr="00940E98">
        <w:t>as</w:t>
      </w:r>
      <w:r w:rsidR="00D931D2" w:rsidRPr="00940E98">
        <w:t xml:space="preserve"> Elei</w:t>
      </w:r>
      <w:r w:rsidR="00601CC0" w:rsidRPr="00940E98">
        <w:t>ções cadastradas no sistema e suas atividades</w:t>
      </w:r>
      <w:r w:rsidRPr="00940E98">
        <w:t xml:space="preserve">, com o resultado da pesquisa </w:t>
      </w:r>
      <w:proofErr w:type="spellStart"/>
      <w:r w:rsidRPr="00940E98">
        <w:t>pré</w:t>
      </w:r>
      <w:proofErr w:type="spellEnd"/>
      <w:r w:rsidRPr="00940E98">
        <w:t xml:space="preserve"> definido, </w:t>
      </w:r>
      <w:r w:rsidRPr="00940E98">
        <w:rPr>
          <w:color w:val="auto"/>
        </w:rPr>
        <w:t>com o valor default igual a “Todas” as eleições incluídas e com status igual a “</w:t>
      </w:r>
      <w:r w:rsidRPr="00940E98">
        <w:rPr>
          <w:b/>
          <w:color w:val="auto"/>
          <w:u w:val="single"/>
        </w:rPr>
        <w:t>Calendário Concluído</w:t>
      </w:r>
      <w:r w:rsidRPr="00940E98">
        <w:rPr>
          <w:color w:val="auto"/>
        </w:rPr>
        <w:t>” (HST02 e HST03)</w:t>
      </w:r>
      <w:r w:rsidR="002F7795" w:rsidRPr="00940E98">
        <w:rPr>
          <w:color w:val="auto"/>
        </w:rPr>
        <w:t>;</w:t>
      </w:r>
      <w:r w:rsidRPr="00940E98">
        <w:rPr>
          <w:color w:val="auto"/>
        </w:rPr>
        <w:t xml:space="preserve"> </w:t>
      </w:r>
    </w:p>
    <w:p w14:paraId="5C614382" w14:textId="77777777" w:rsidR="002F7795" w:rsidRPr="00940E98" w:rsidRDefault="002F7795" w:rsidP="002F7795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0003F67B" w14:textId="7B9237B7" w:rsidR="00A50644" w:rsidRPr="00940E98" w:rsidRDefault="00A50644" w:rsidP="00A50644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940E98">
        <w:rPr>
          <w:color w:val="auto"/>
        </w:rPr>
        <w:t xml:space="preserve">Eleições </w:t>
      </w:r>
      <w:r w:rsidR="00C24137" w:rsidRPr="00940E98">
        <w:rPr>
          <w:color w:val="auto"/>
        </w:rPr>
        <w:t xml:space="preserve">que tiverem os seus calendários </w:t>
      </w:r>
      <w:r w:rsidRPr="00940E98">
        <w:rPr>
          <w:color w:val="auto"/>
        </w:rPr>
        <w:t xml:space="preserve">com status </w:t>
      </w:r>
      <w:r w:rsidRPr="00940E98">
        <w:rPr>
          <w:color w:val="auto"/>
          <w:u w:val="single"/>
        </w:rPr>
        <w:t>diferente</w:t>
      </w:r>
      <w:r w:rsidRPr="00940E98">
        <w:rPr>
          <w:color w:val="auto"/>
        </w:rPr>
        <w:t xml:space="preserve"> de “</w:t>
      </w:r>
      <w:r w:rsidRPr="00940E98">
        <w:rPr>
          <w:color w:val="auto"/>
          <w:u w:val="single"/>
        </w:rPr>
        <w:t>Calendário Concluído</w:t>
      </w:r>
      <w:r w:rsidRPr="00940E98">
        <w:rPr>
          <w:color w:val="auto"/>
        </w:rPr>
        <w:t>”,</w:t>
      </w:r>
      <w:r w:rsidRPr="00940E98">
        <w:rPr>
          <w:b/>
          <w:color w:val="auto"/>
        </w:rPr>
        <w:t xml:space="preserve"> </w:t>
      </w:r>
      <w:r w:rsidR="002F7795" w:rsidRPr="00940E98">
        <w:rPr>
          <w:b/>
          <w:color w:val="auto"/>
        </w:rPr>
        <w:t>NÃO</w:t>
      </w:r>
      <w:r w:rsidRPr="00940E98">
        <w:rPr>
          <w:color w:val="auto"/>
        </w:rPr>
        <w:t xml:space="preserve"> devem ser exibidas no resultado da pesquisa</w:t>
      </w:r>
      <w:r w:rsidR="002F7795" w:rsidRPr="00940E98">
        <w:rPr>
          <w:color w:val="auto"/>
        </w:rPr>
        <w:t>;</w:t>
      </w:r>
    </w:p>
    <w:p w14:paraId="150E4685" w14:textId="77777777" w:rsidR="002F7795" w:rsidRPr="00940E98" w:rsidRDefault="002F7795" w:rsidP="002F7795">
      <w:pPr>
        <w:pStyle w:val="PargrafodaLista"/>
        <w:rPr>
          <w:color w:val="auto"/>
        </w:rPr>
      </w:pPr>
    </w:p>
    <w:p w14:paraId="12DA3CF2" w14:textId="6059DF4C" w:rsidR="00AA4DC4" w:rsidRPr="00940E98" w:rsidRDefault="008868CF" w:rsidP="00AA4DC4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940E98">
        <w:rPr>
          <w:color w:val="auto"/>
        </w:rPr>
        <w:t>Ao acionar o submenu “Configuração Eleição”, c</w:t>
      </w:r>
      <w:r w:rsidR="00AA4DC4" w:rsidRPr="00940E98">
        <w:rPr>
          <w:color w:val="auto"/>
        </w:rPr>
        <w:t xml:space="preserve">aso </w:t>
      </w:r>
      <w:r w:rsidR="00AA4DC4" w:rsidRPr="00940E98">
        <w:rPr>
          <w:b/>
          <w:color w:val="auto"/>
        </w:rPr>
        <w:t>NÃO</w:t>
      </w:r>
      <w:r w:rsidR="00AA4DC4" w:rsidRPr="00940E98">
        <w:rPr>
          <w:color w:val="auto"/>
        </w:rPr>
        <w:t xml:space="preserve"> exista Calendário com status igual a “Calendário Concluído”, o sistema deve exibir um </w:t>
      </w:r>
      <w:proofErr w:type="spellStart"/>
      <w:r w:rsidR="00AA4DC4" w:rsidRPr="00940E98">
        <w:rPr>
          <w:color w:val="auto"/>
        </w:rPr>
        <w:t>Hint</w:t>
      </w:r>
      <w:proofErr w:type="spellEnd"/>
      <w:r w:rsidR="00AA4DC4" w:rsidRPr="00940E98">
        <w:rPr>
          <w:color w:val="auto"/>
        </w:rPr>
        <w:t xml:space="preserve"> com a seguinte mensagem: “</w:t>
      </w:r>
      <w:r w:rsidR="00AA4DC4" w:rsidRPr="00940E98">
        <w:rPr>
          <w:b/>
          <w:color w:val="auto"/>
        </w:rPr>
        <w:t>O Sistema Eleitoral não possui Calendário com status igual a Concluído. Por gentileza, concluir Calendário da eleição desejada</w:t>
      </w:r>
      <w:r w:rsidR="00AA4DC4" w:rsidRPr="00940E98">
        <w:rPr>
          <w:color w:val="auto"/>
        </w:rPr>
        <w:t>! “</w:t>
      </w:r>
    </w:p>
    <w:p w14:paraId="78167334" w14:textId="77777777" w:rsidR="002F7795" w:rsidRPr="00940E98" w:rsidRDefault="002F7795" w:rsidP="002F7795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31827968" w14:textId="05D3C813" w:rsidR="00787047" w:rsidRPr="00940E98" w:rsidRDefault="00787047" w:rsidP="00787047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940E98">
        <w:t>Só será permitido incluir</w:t>
      </w:r>
      <w:r w:rsidR="00601CC0" w:rsidRPr="00940E98">
        <w:t xml:space="preserve"> informações da Eleição</w:t>
      </w:r>
      <w:r w:rsidRPr="00940E98">
        <w:t xml:space="preserve">, para uma eleição </w:t>
      </w:r>
      <w:r w:rsidR="00601CC0" w:rsidRPr="00940E98">
        <w:t xml:space="preserve">que </w:t>
      </w:r>
      <w:r w:rsidRPr="00940E98">
        <w:t>já</w:t>
      </w:r>
      <w:r w:rsidR="00601CC0" w:rsidRPr="00940E98">
        <w:t xml:space="preserve"> tenha o </w:t>
      </w:r>
      <w:r w:rsidR="00415988" w:rsidRPr="00940E98">
        <w:t>calendário criado</w:t>
      </w:r>
      <w:r w:rsidRPr="00940E98">
        <w:t xml:space="preserve"> e concluíd</w:t>
      </w:r>
      <w:r w:rsidR="00601CC0" w:rsidRPr="00940E98">
        <w:t>o</w:t>
      </w:r>
      <w:r w:rsidR="002F7795" w:rsidRPr="00940E98">
        <w:t>;</w:t>
      </w:r>
    </w:p>
    <w:p w14:paraId="28AF3342" w14:textId="77777777" w:rsidR="002F7795" w:rsidRPr="00940E98" w:rsidRDefault="002F7795" w:rsidP="002F7795">
      <w:pPr>
        <w:pStyle w:val="PargrafodaLista"/>
      </w:pPr>
    </w:p>
    <w:p w14:paraId="71DCF863" w14:textId="0DD1D0B3" w:rsidR="00A265CF" w:rsidRPr="00940E98" w:rsidRDefault="00725C2D" w:rsidP="00787047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940E98">
        <w:t xml:space="preserve">O sistema deve exibir o </w:t>
      </w:r>
      <w:r w:rsidR="00601CC0" w:rsidRPr="00940E98">
        <w:rPr>
          <w:b/>
        </w:rPr>
        <w:t>S</w:t>
      </w:r>
      <w:r w:rsidRPr="00940E98">
        <w:rPr>
          <w:b/>
        </w:rPr>
        <w:t>tatus</w:t>
      </w:r>
      <w:r w:rsidR="004E53D7" w:rsidRPr="00940E98">
        <w:rPr>
          <w:b/>
        </w:rPr>
        <w:t xml:space="preserve"> da</w:t>
      </w:r>
      <w:r w:rsidR="004E53D7" w:rsidRPr="00940E98">
        <w:t xml:space="preserve"> </w:t>
      </w:r>
      <w:r w:rsidR="004E53D7" w:rsidRPr="00940E98">
        <w:rPr>
          <w:b/>
        </w:rPr>
        <w:t>Eleição</w:t>
      </w:r>
      <w:r w:rsidR="00A265CF" w:rsidRPr="00940E98">
        <w:t xml:space="preserve">: </w:t>
      </w:r>
      <w:r w:rsidR="00A265CF" w:rsidRPr="00940E98">
        <w:rPr>
          <w:u w:val="single"/>
        </w:rPr>
        <w:t xml:space="preserve">Em </w:t>
      </w:r>
      <w:r w:rsidR="00415C9E" w:rsidRPr="00940E98">
        <w:rPr>
          <w:u w:val="single"/>
        </w:rPr>
        <w:t>Andamento</w:t>
      </w:r>
      <w:r w:rsidR="00FE29F6" w:rsidRPr="00940E98">
        <w:rPr>
          <w:u w:val="single"/>
        </w:rPr>
        <w:t xml:space="preserve">, </w:t>
      </w:r>
      <w:r w:rsidR="00415C9E" w:rsidRPr="00940E98">
        <w:rPr>
          <w:u w:val="single"/>
        </w:rPr>
        <w:t>Finalizada</w:t>
      </w:r>
      <w:r w:rsidR="00A265CF" w:rsidRPr="00940E98">
        <w:rPr>
          <w:u w:val="single"/>
        </w:rPr>
        <w:t xml:space="preserve"> e Inativada</w:t>
      </w:r>
      <w:r w:rsidR="002F7795" w:rsidRPr="00940E98">
        <w:rPr>
          <w:u w:val="single"/>
        </w:rPr>
        <w:t>:</w:t>
      </w:r>
      <w:r w:rsidR="00A265CF" w:rsidRPr="00940E98">
        <w:t xml:space="preserve"> </w:t>
      </w:r>
    </w:p>
    <w:p w14:paraId="7F4F6D75" w14:textId="16FCAABD" w:rsidR="00FE29F6" w:rsidRPr="00940E98" w:rsidRDefault="00FE29F6" w:rsidP="00FE29F6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1276"/>
        <w:contextualSpacing/>
        <w:jc w:val="both"/>
      </w:pPr>
      <w:r w:rsidRPr="00940E98">
        <w:rPr>
          <w:b/>
        </w:rPr>
        <w:t xml:space="preserve">Em </w:t>
      </w:r>
      <w:r w:rsidR="006F4ED6" w:rsidRPr="00940E98">
        <w:rPr>
          <w:b/>
        </w:rPr>
        <w:t>Andamento</w:t>
      </w:r>
      <w:r w:rsidRPr="00940E98">
        <w:t xml:space="preserve">: O sistema deve considerar o status de uma eleição igual a </w:t>
      </w:r>
      <w:r w:rsidR="006A2B6A" w:rsidRPr="00940E98">
        <w:t>“</w:t>
      </w:r>
      <w:r w:rsidRPr="00940E98">
        <w:t>Em Preenchimento”, quando o ator acionar a opção “Salvar” das Informações Iniciais da Aba Período</w:t>
      </w:r>
      <w:r w:rsidR="002F7795" w:rsidRPr="00940E98">
        <w:t>;</w:t>
      </w:r>
      <w:r w:rsidRPr="00940E98">
        <w:t xml:space="preserve"> (HST02)</w:t>
      </w:r>
      <w:r w:rsidR="007B31B0" w:rsidRPr="00940E98">
        <w:t xml:space="preserve"> ou quando estiver com o calendário concluído (HST03);</w:t>
      </w:r>
    </w:p>
    <w:p w14:paraId="08E82880" w14:textId="77777777" w:rsidR="002F7795" w:rsidRPr="00940E98" w:rsidRDefault="002F7795" w:rsidP="002F7795">
      <w:pPr>
        <w:pStyle w:val="PargrafodaLista"/>
        <w:widowControl/>
        <w:autoSpaceDE/>
        <w:autoSpaceDN/>
        <w:adjustRightInd/>
        <w:spacing w:after="200" w:line="276" w:lineRule="auto"/>
        <w:ind w:left="1276"/>
        <w:contextualSpacing/>
        <w:jc w:val="both"/>
      </w:pPr>
    </w:p>
    <w:p w14:paraId="51BB087D" w14:textId="0DFD2F38" w:rsidR="00FE29F6" w:rsidRPr="00940E98" w:rsidRDefault="006F4ED6" w:rsidP="00FE29F6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1276"/>
        <w:contextualSpacing/>
        <w:jc w:val="both"/>
      </w:pPr>
      <w:r w:rsidRPr="00940E98">
        <w:rPr>
          <w:b/>
        </w:rPr>
        <w:t>Finalizada</w:t>
      </w:r>
      <w:r w:rsidR="00FE29F6" w:rsidRPr="00940E98">
        <w:t>: Será detalhada em estórias futuramente elaboradas</w:t>
      </w:r>
      <w:r w:rsidR="002F7795" w:rsidRPr="00940E98">
        <w:t>;</w:t>
      </w:r>
    </w:p>
    <w:p w14:paraId="0E2CF841" w14:textId="77777777" w:rsidR="002F7795" w:rsidRPr="00940E98" w:rsidRDefault="002F7795" w:rsidP="002F7795">
      <w:pPr>
        <w:pStyle w:val="PargrafodaLista"/>
      </w:pPr>
    </w:p>
    <w:p w14:paraId="57FAD169" w14:textId="33B09CA1" w:rsidR="00FE29F6" w:rsidRPr="00940E98" w:rsidRDefault="00FE29F6" w:rsidP="00FE29F6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1276"/>
        <w:contextualSpacing/>
        <w:jc w:val="both"/>
      </w:pPr>
      <w:r w:rsidRPr="00940E98">
        <w:rPr>
          <w:b/>
        </w:rPr>
        <w:t>Inativada</w:t>
      </w:r>
      <w:r w:rsidRPr="00940E98">
        <w:t>: O sistema deve considerar o status de uma eleição igual a “Inativada”, quando o ator desabilitar a opção Ativar Eleição, na Aba Período</w:t>
      </w:r>
      <w:r w:rsidR="002F7795" w:rsidRPr="00940E98">
        <w:t>.</w:t>
      </w:r>
      <w:r w:rsidRPr="00940E98">
        <w:t xml:space="preserve"> (HST02)</w:t>
      </w:r>
    </w:p>
    <w:p w14:paraId="7701BE79" w14:textId="77777777" w:rsidR="00FE29F6" w:rsidRPr="00940E98" w:rsidRDefault="00FE29F6" w:rsidP="00FE29F6">
      <w:pPr>
        <w:pStyle w:val="PargrafodaLista"/>
        <w:widowControl/>
        <w:autoSpaceDE/>
        <w:autoSpaceDN/>
        <w:adjustRightInd/>
        <w:spacing w:after="200" w:line="276" w:lineRule="auto"/>
        <w:ind w:left="1276"/>
        <w:contextualSpacing/>
        <w:jc w:val="both"/>
      </w:pPr>
    </w:p>
    <w:p w14:paraId="0D6DE9F1" w14:textId="4CB47520" w:rsidR="004B36B4" w:rsidRPr="00940E98" w:rsidRDefault="004B36B4" w:rsidP="00FE29F6">
      <w:pPr>
        <w:pStyle w:val="PargrafodaLista"/>
        <w:widowControl/>
        <w:autoSpaceDE/>
        <w:autoSpaceDN/>
        <w:adjustRightInd/>
        <w:spacing w:after="200" w:line="276" w:lineRule="auto"/>
        <w:ind w:left="1276"/>
        <w:contextualSpacing/>
        <w:jc w:val="both"/>
      </w:pPr>
      <w:r w:rsidRPr="00940E98">
        <w:t>HST02:</w:t>
      </w:r>
    </w:p>
    <w:p w14:paraId="75CA9E13" w14:textId="4EC2D4A6" w:rsidR="004B36B4" w:rsidRPr="00940E98" w:rsidRDefault="004B36B4" w:rsidP="00FE29F6">
      <w:pPr>
        <w:pStyle w:val="PargrafodaLista"/>
        <w:widowControl/>
        <w:autoSpaceDE/>
        <w:autoSpaceDN/>
        <w:adjustRightInd/>
        <w:spacing w:after="200" w:line="276" w:lineRule="auto"/>
        <w:ind w:left="1276"/>
        <w:contextualSpacing/>
        <w:jc w:val="both"/>
      </w:pPr>
      <w:r w:rsidRPr="00940E98">
        <w:rPr>
          <w:noProof/>
        </w:rPr>
        <w:lastRenderedPageBreak/>
        <w:drawing>
          <wp:inline distT="0" distB="0" distL="0" distR="0" wp14:anchorId="2466AC2F" wp14:editId="1553B3E9">
            <wp:extent cx="3527319" cy="1947609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480" cy="1956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44A57" w14:textId="77777777" w:rsidR="00157028" w:rsidRPr="00940E98" w:rsidRDefault="00455881" w:rsidP="004E53D7">
      <w:pPr>
        <w:pStyle w:val="PargrafodaLista"/>
        <w:widowControl/>
        <w:numPr>
          <w:ilvl w:val="0"/>
          <w:numId w:val="22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940E98">
        <w:rPr>
          <w:color w:val="auto"/>
        </w:rPr>
        <w:t xml:space="preserve">Ao acionar o </w:t>
      </w:r>
      <w:proofErr w:type="spellStart"/>
      <w:r w:rsidR="00926C1B" w:rsidRPr="00940E98">
        <w:rPr>
          <w:color w:val="auto"/>
        </w:rPr>
        <w:t>s</w:t>
      </w:r>
      <w:r w:rsidRPr="00940E98">
        <w:rPr>
          <w:color w:val="auto"/>
        </w:rPr>
        <w:t>ubMenu</w:t>
      </w:r>
      <w:proofErr w:type="spellEnd"/>
      <w:r w:rsidRPr="00940E98">
        <w:rPr>
          <w:color w:val="auto"/>
        </w:rPr>
        <w:t xml:space="preserve"> “</w:t>
      </w:r>
      <w:r w:rsidR="00E3348D" w:rsidRPr="00940E98">
        <w:t>C</w:t>
      </w:r>
      <w:r w:rsidR="00A265CF" w:rsidRPr="00940E98">
        <w:t>onfigurar Eleição</w:t>
      </w:r>
      <w:r w:rsidRPr="00940E98">
        <w:rPr>
          <w:color w:val="auto"/>
        </w:rPr>
        <w:t xml:space="preserve">”, o sistema altera a </w:t>
      </w:r>
      <w:proofErr w:type="spellStart"/>
      <w:r w:rsidRPr="00940E98">
        <w:rPr>
          <w:color w:val="auto"/>
        </w:rPr>
        <w:t>label</w:t>
      </w:r>
      <w:proofErr w:type="spellEnd"/>
      <w:r w:rsidRPr="00940E98">
        <w:rPr>
          <w:color w:val="auto"/>
        </w:rPr>
        <w:t xml:space="preserve"> para “</w:t>
      </w:r>
      <w:r w:rsidR="00E3348D" w:rsidRPr="00940E98">
        <w:t>C</w:t>
      </w:r>
      <w:r w:rsidR="00266145" w:rsidRPr="00940E98">
        <w:t>onfigurar Eleição</w:t>
      </w:r>
      <w:r w:rsidRPr="00940E98">
        <w:rPr>
          <w:color w:val="auto"/>
        </w:rPr>
        <w:t>”</w:t>
      </w:r>
      <w:r w:rsidR="00157028" w:rsidRPr="00940E98">
        <w:rPr>
          <w:color w:val="auto"/>
        </w:rPr>
        <w:t>.</w:t>
      </w:r>
    </w:p>
    <w:p w14:paraId="07E0A605" w14:textId="15C59CC4" w:rsidR="00455881" w:rsidRPr="00940E98" w:rsidRDefault="00157028" w:rsidP="00157028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940E98">
        <w:rPr>
          <w:color w:val="auto"/>
        </w:rPr>
        <w:t xml:space="preserve">Caso o sistema estiver exibindo a </w:t>
      </w:r>
      <w:proofErr w:type="spellStart"/>
      <w:r w:rsidRPr="00940E98">
        <w:rPr>
          <w:color w:val="auto"/>
        </w:rPr>
        <w:t>label</w:t>
      </w:r>
      <w:proofErr w:type="spellEnd"/>
      <w:r w:rsidRPr="00940E98">
        <w:rPr>
          <w:color w:val="auto"/>
        </w:rPr>
        <w:t xml:space="preserve"> “Bem Vindo(a) &lt;nome do usuário que </w:t>
      </w:r>
      <w:proofErr w:type="spellStart"/>
      <w:r w:rsidRPr="00940E98">
        <w:rPr>
          <w:color w:val="auto"/>
        </w:rPr>
        <w:t>logado</w:t>
      </w:r>
      <w:proofErr w:type="spellEnd"/>
      <w:r w:rsidRPr="00940E98">
        <w:rPr>
          <w:color w:val="auto"/>
        </w:rPr>
        <w:t>&gt;, o sistema deve limpar.</w:t>
      </w:r>
      <w:r w:rsidR="00926C1B" w:rsidRPr="00940E98">
        <w:rPr>
          <w:color w:val="auto"/>
        </w:rPr>
        <w:t xml:space="preserve"> </w:t>
      </w:r>
    </w:p>
    <w:p w14:paraId="73FFD77B" w14:textId="0A3215F4" w:rsidR="00926C1B" w:rsidRPr="00940E98" w:rsidRDefault="00601CC0" w:rsidP="00A67B7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auto"/>
        </w:rPr>
      </w:pPr>
      <w:proofErr w:type="spellStart"/>
      <w:r w:rsidRPr="00940E98">
        <w:rPr>
          <w:color w:val="auto"/>
        </w:rPr>
        <w:t>Ex</w:t>
      </w:r>
      <w:proofErr w:type="spellEnd"/>
      <w:r w:rsidRPr="00940E98">
        <w:rPr>
          <w:color w:val="auto"/>
        </w:rPr>
        <w:t>:</w:t>
      </w:r>
    </w:p>
    <w:p w14:paraId="396C48D0" w14:textId="77777777" w:rsidR="00601CC0" w:rsidRPr="00940E98" w:rsidRDefault="00601CC0" w:rsidP="00A67B7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auto"/>
        </w:rPr>
      </w:pPr>
    </w:p>
    <w:p w14:paraId="519DF752" w14:textId="22E89889" w:rsidR="00455881" w:rsidRPr="00940E98" w:rsidRDefault="00455881" w:rsidP="00A67B7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auto"/>
        </w:rPr>
      </w:pPr>
      <w:r w:rsidRPr="00940E98">
        <w:rPr>
          <w:color w:val="auto"/>
        </w:rPr>
        <w:t>De</w:t>
      </w:r>
      <w:r w:rsidRPr="00940E98">
        <w:rPr>
          <w:color w:val="31849B" w:themeColor="accent5" w:themeShade="BF"/>
        </w:rPr>
        <w:t>:[</w:t>
      </w:r>
      <w:r w:rsidRPr="00940E98">
        <w:rPr>
          <w:color w:val="31849B" w:themeColor="accent5" w:themeShade="BF"/>
        </w:rPr>
        <w:fldChar w:fldCharType="begin"/>
      </w:r>
      <w:r w:rsidRPr="00940E98">
        <w:rPr>
          <w:color w:val="31849B" w:themeColor="accent5" w:themeShade="BF"/>
        </w:rPr>
        <w:instrText xml:space="preserve"> REF _Ref13749926 \r \h </w:instrText>
      </w:r>
      <w:r w:rsidR="00940E98">
        <w:rPr>
          <w:color w:val="31849B" w:themeColor="accent5" w:themeShade="BF"/>
        </w:rPr>
        <w:instrText xml:space="preserve"> \* MERGEFORMAT </w:instrText>
      </w:r>
      <w:r w:rsidRPr="00940E98">
        <w:rPr>
          <w:color w:val="31849B" w:themeColor="accent5" w:themeShade="BF"/>
        </w:rPr>
      </w:r>
      <w:r w:rsidRPr="00940E98">
        <w:rPr>
          <w:color w:val="31849B" w:themeColor="accent5" w:themeShade="BF"/>
        </w:rPr>
        <w:fldChar w:fldCharType="separate"/>
      </w:r>
      <w:r w:rsidRPr="00940E98">
        <w:rPr>
          <w:color w:val="31849B" w:themeColor="accent5" w:themeShade="BF"/>
        </w:rPr>
        <w:t>2.1</w:t>
      </w:r>
      <w:r w:rsidRPr="00940E98">
        <w:rPr>
          <w:color w:val="31849B" w:themeColor="accent5" w:themeShade="BF"/>
        </w:rPr>
        <w:fldChar w:fldCharType="end"/>
      </w:r>
      <w:r w:rsidRPr="00940E98">
        <w:rPr>
          <w:color w:val="31849B" w:themeColor="accent5" w:themeShade="BF"/>
        </w:rPr>
        <w:t>] [</w:t>
      </w:r>
      <w:r w:rsidRPr="00940E98">
        <w:rPr>
          <w:color w:val="31849B" w:themeColor="accent5" w:themeShade="BF"/>
        </w:rPr>
        <w:fldChar w:fldCharType="begin"/>
      </w:r>
      <w:r w:rsidRPr="00940E98">
        <w:rPr>
          <w:color w:val="31849B" w:themeColor="accent5" w:themeShade="BF"/>
        </w:rPr>
        <w:instrText xml:space="preserve"> REF _Ref13749928 \r \h </w:instrText>
      </w:r>
      <w:r w:rsidR="00940E98">
        <w:rPr>
          <w:color w:val="31849B" w:themeColor="accent5" w:themeShade="BF"/>
        </w:rPr>
        <w:instrText xml:space="preserve"> \* MERGEFORMAT </w:instrText>
      </w:r>
      <w:r w:rsidRPr="00940E98">
        <w:rPr>
          <w:color w:val="31849B" w:themeColor="accent5" w:themeShade="BF"/>
        </w:rPr>
      </w:r>
      <w:r w:rsidRPr="00940E98">
        <w:rPr>
          <w:color w:val="31849B" w:themeColor="accent5" w:themeShade="BF"/>
        </w:rPr>
        <w:fldChar w:fldCharType="separate"/>
      </w:r>
      <w:r w:rsidRPr="00940E98">
        <w:rPr>
          <w:color w:val="31849B" w:themeColor="accent5" w:themeShade="BF"/>
        </w:rPr>
        <w:t>2.2</w:t>
      </w:r>
      <w:r w:rsidRPr="00940E98">
        <w:rPr>
          <w:color w:val="31849B" w:themeColor="accent5" w:themeShade="BF"/>
        </w:rPr>
        <w:fldChar w:fldCharType="end"/>
      </w:r>
      <w:r w:rsidRPr="00940E98">
        <w:rPr>
          <w:color w:val="31849B" w:themeColor="accent5" w:themeShade="BF"/>
        </w:rPr>
        <w:t>]</w:t>
      </w:r>
    </w:p>
    <w:p w14:paraId="2C591279" w14:textId="6516394C" w:rsidR="00455881" w:rsidRPr="00940E98" w:rsidRDefault="00455881" w:rsidP="00A67B7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auto"/>
        </w:rPr>
      </w:pPr>
      <w:r w:rsidRPr="00940E98">
        <w:rPr>
          <w:noProof/>
          <w:color w:val="auto"/>
        </w:rPr>
        <w:drawing>
          <wp:inline distT="0" distB="0" distL="0" distR="0" wp14:anchorId="35E9BA25" wp14:editId="728D3B14">
            <wp:extent cx="3935896" cy="63860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576" cy="64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649B3" w14:textId="77777777" w:rsidR="00BA7A58" w:rsidRPr="00940E98" w:rsidRDefault="00BA7A58" w:rsidP="00A67B7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auto"/>
        </w:rPr>
      </w:pPr>
    </w:p>
    <w:p w14:paraId="5127F4E2" w14:textId="50308FF1" w:rsidR="00455881" w:rsidRPr="00940E98" w:rsidRDefault="00455881" w:rsidP="00A67B7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auto"/>
        </w:rPr>
      </w:pPr>
      <w:r w:rsidRPr="00940E98">
        <w:rPr>
          <w:color w:val="auto"/>
        </w:rPr>
        <w:t xml:space="preserve">Para: </w:t>
      </w:r>
      <w:r w:rsidRPr="00940E98">
        <w:rPr>
          <w:color w:val="31849B" w:themeColor="accent5" w:themeShade="BF"/>
        </w:rPr>
        <w:t>[</w:t>
      </w:r>
      <w:r w:rsidRPr="00940E98">
        <w:rPr>
          <w:color w:val="31849B" w:themeColor="accent5" w:themeShade="BF"/>
        </w:rPr>
        <w:fldChar w:fldCharType="begin"/>
      </w:r>
      <w:r w:rsidRPr="00940E98">
        <w:rPr>
          <w:color w:val="31849B" w:themeColor="accent5" w:themeShade="BF"/>
        </w:rPr>
        <w:instrText xml:space="preserve"> REF _Ref13750038 \r \h </w:instrText>
      </w:r>
      <w:r w:rsidR="00940E98">
        <w:rPr>
          <w:color w:val="31849B" w:themeColor="accent5" w:themeShade="BF"/>
        </w:rPr>
        <w:instrText xml:space="preserve"> \* MERGEFORMAT </w:instrText>
      </w:r>
      <w:r w:rsidRPr="00940E98">
        <w:rPr>
          <w:color w:val="31849B" w:themeColor="accent5" w:themeShade="BF"/>
        </w:rPr>
      </w:r>
      <w:r w:rsidRPr="00940E98">
        <w:rPr>
          <w:color w:val="31849B" w:themeColor="accent5" w:themeShade="BF"/>
        </w:rPr>
        <w:fldChar w:fldCharType="separate"/>
      </w:r>
      <w:r w:rsidRPr="00940E98">
        <w:rPr>
          <w:color w:val="31849B" w:themeColor="accent5" w:themeShade="BF"/>
        </w:rPr>
        <w:t>1.1</w:t>
      </w:r>
      <w:r w:rsidRPr="00940E98">
        <w:rPr>
          <w:color w:val="31849B" w:themeColor="accent5" w:themeShade="BF"/>
        </w:rPr>
        <w:fldChar w:fldCharType="end"/>
      </w:r>
      <w:r w:rsidRPr="00940E98">
        <w:rPr>
          <w:color w:val="31849B" w:themeColor="accent5" w:themeShade="BF"/>
        </w:rPr>
        <w:t>]</w:t>
      </w:r>
    </w:p>
    <w:p w14:paraId="069267AA" w14:textId="358F0F50" w:rsidR="00455881" w:rsidRPr="00940E98" w:rsidRDefault="006034E6" w:rsidP="00A67B7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auto"/>
        </w:rPr>
      </w:pPr>
      <w:r w:rsidRPr="00940E98">
        <w:rPr>
          <w:noProof/>
          <w:color w:val="auto"/>
        </w:rPr>
        <w:drawing>
          <wp:inline distT="0" distB="0" distL="0" distR="0" wp14:anchorId="1005CBCC" wp14:editId="2481B192">
            <wp:extent cx="3912042" cy="502706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610" cy="509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5D47A" w14:textId="77777777" w:rsidR="00FB177D" w:rsidRPr="00940E98" w:rsidRDefault="00FB177D" w:rsidP="00A67B7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auto"/>
        </w:rPr>
      </w:pPr>
    </w:p>
    <w:p w14:paraId="3A9D0C43" w14:textId="77777777" w:rsidR="00484037" w:rsidRPr="00940E98" w:rsidRDefault="00484037" w:rsidP="00A67B7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</w:pPr>
    </w:p>
    <w:p w14:paraId="1F0F7A6A" w14:textId="77777777" w:rsidR="00280149" w:rsidRPr="00940E98" w:rsidRDefault="008E3881" w:rsidP="00B5695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993" w:hanging="426"/>
        <w:contextualSpacing/>
        <w:jc w:val="both"/>
      </w:pPr>
      <w:r w:rsidRPr="00940E98">
        <w:t xml:space="preserve"> </w:t>
      </w:r>
      <w:bookmarkStart w:id="23" w:name="_Ref18941213"/>
      <w:r w:rsidR="009A6DF7" w:rsidRPr="00940E98">
        <w:t>O sistema deve</w:t>
      </w:r>
      <w:r w:rsidR="00280149" w:rsidRPr="00940E98">
        <w:t>:</w:t>
      </w:r>
      <w:bookmarkEnd w:id="23"/>
    </w:p>
    <w:p w14:paraId="4776FF03" w14:textId="7FBF0D3E" w:rsidR="00DF3B9A" w:rsidRPr="00940E98" w:rsidRDefault="00DF3B9A" w:rsidP="007112FF">
      <w:pPr>
        <w:pStyle w:val="PargrafodaLista"/>
        <w:widowControl/>
        <w:numPr>
          <w:ilvl w:val="0"/>
          <w:numId w:val="10"/>
        </w:numPr>
        <w:autoSpaceDE/>
        <w:autoSpaceDN/>
        <w:adjustRightInd/>
        <w:spacing w:after="200" w:line="276" w:lineRule="auto"/>
        <w:ind w:left="993" w:hanging="426"/>
        <w:contextualSpacing/>
        <w:jc w:val="both"/>
      </w:pPr>
      <w:r w:rsidRPr="00940E98">
        <w:t xml:space="preserve">Exibir </w:t>
      </w:r>
      <w:r w:rsidR="0051057B" w:rsidRPr="00940E98">
        <w:t>no</w:t>
      </w:r>
      <w:r w:rsidR="00926C1B" w:rsidRPr="00940E98">
        <w:t>s</w:t>
      </w:r>
      <w:r w:rsidR="0051057B" w:rsidRPr="00940E98">
        <w:t xml:space="preserve"> filtro</w:t>
      </w:r>
      <w:r w:rsidR="00926C1B" w:rsidRPr="00940E98">
        <w:t>s</w:t>
      </w:r>
      <w:r w:rsidR="0051057B" w:rsidRPr="00940E98">
        <w:t xml:space="preserve">, </w:t>
      </w:r>
      <w:proofErr w:type="spellStart"/>
      <w:r w:rsidRPr="00940E98">
        <w:t>combobox</w:t>
      </w:r>
      <w:proofErr w:type="spellEnd"/>
      <w:r w:rsidRPr="00940E98">
        <w:t xml:space="preserve"> com múltipla seleção:</w:t>
      </w:r>
    </w:p>
    <w:p w14:paraId="15B6F06B" w14:textId="2631FEE5" w:rsidR="0051057B" w:rsidRPr="00940E98" w:rsidRDefault="0051057B" w:rsidP="006571F2">
      <w:pPr>
        <w:pStyle w:val="PargrafodaLista"/>
        <w:widowControl/>
        <w:autoSpaceDE/>
        <w:autoSpaceDN/>
        <w:adjustRightInd/>
        <w:spacing w:after="200" w:line="276" w:lineRule="auto"/>
        <w:ind w:left="993" w:hanging="426"/>
        <w:contextualSpacing/>
        <w:jc w:val="both"/>
      </w:pPr>
      <w:proofErr w:type="spellStart"/>
      <w:r w:rsidRPr="00940E98">
        <w:t>Ex</w:t>
      </w:r>
      <w:proofErr w:type="spellEnd"/>
      <w:r w:rsidRPr="00940E98">
        <w:t>:</w:t>
      </w:r>
    </w:p>
    <w:p w14:paraId="7CB1059C" w14:textId="670C53FE" w:rsidR="0051057B" w:rsidRPr="00940E98" w:rsidRDefault="0051057B" w:rsidP="006571F2">
      <w:pPr>
        <w:pStyle w:val="PargrafodaLista"/>
        <w:widowControl/>
        <w:autoSpaceDE/>
        <w:autoSpaceDN/>
        <w:adjustRightInd/>
        <w:spacing w:after="200" w:line="276" w:lineRule="auto"/>
        <w:ind w:left="993" w:hanging="426"/>
        <w:contextualSpacing/>
        <w:jc w:val="both"/>
      </w:pPr>
      <w:r w:rsidRPr="00940E98">
        <w:t xml:space="preserve"> </w:t>
      </w:r>
      <w:r w:rsidRPr="00940E98">
        <w:rPr>
          <w:noProof/>
        </w:rPr>
        <w:drawing>
          <wp:inline distT="0" distB="0" distL="0" distR="0" wp14:anchorId="440446B8" wp14:editId="743D1FE8">
            <wp:extent cx="2003728" cy="381662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039" cy="40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E709A" w14:textId="77777777" w:rsidR="0051057B" w:rsidRPr="00940E98" w:rsidRDefault="0051057B" w:rsidP="006571F2">
      <w:pPr>
        <w:pStyle w:val="PargrafodaLista"/>
        <w:widowControl/>
        <w:autoSpaceDE/>
        <w:autoSpaceDN/>
        <w:adjustRightInd/>
        <w:spacing w:after="200" w:line="276" w:lineRule="auto"/>
        <w:ind w:left="993" w:hanging="426"/>
        <w:contextualSpacing/>
        <w:jc w:val="both"/>
      </w:pPr>
    </w:p>
    <w:p w14:paraId="3621C4FF" w14:textId="3DCE2F79" w:rsidR="0051057B" w:rsidRPr="00940E98" w:rsidRDefault="0051057B" w:rsidP="00803073">
      <w:pPr>
        <w:pStyle w:val="PargrafodaLista"/>
        <w:widowControl/>
        <w:autoSpaceDE/>
        <w:autoSpaceDN/>
        <w:adjustRightInd/>
        <w:spacing w:after="200" w:line="276" w:lineRule="auto"/>
        <w:ind w:left="1134" w:hanging="504"/>
        <w:contextualSpacing/>
        <w:jc w:val="both"/>
      </w:pPr>
      <w:r w:rsidRPr="00940E98">
        <w:rPr>
          <w:noProof/>
        </w:rPr>
        <w:drawing>
          <wp:inline distT="0" distB="0" distL="0" distR="0" wp14:anchorId="1EFFD8C6" wp14:editId="17B70B7D">
            <wp:extent cx="2090890" cy="372265"/>
            <wp:effectExtent l="0" t="0" r="5080" b="889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390" cy="388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F33B1" w14:textId="77777777" w:rsidR="0051057B" w:rsidRPr="00940E98" w:rsidRDefault="0051057B" w:rsidP="00332B3F">
      <w:pPr>
        <w:pStyle w:val="PargrafodaLista"/>
        <w:widowControl/>
        <w:autoSpaceDE/>
        <w:autoSpaceDN/>
        <w:adjustRightInd/>
        <w:spacing w:after="200" w:line="276" w:lineRule="auto"/>
        <w:ind w:left="993" w:hanging="504"/>
        <w:contextualSpacing/>
        <w:jc w:val="both"/>
      </w:pPr>
    </w:p>
    <w:p w14:paraId="086A7506" w14:textId="3B8B65E9" w:rsidR="006571F2" w:rsidRPr="00940E98" w:rsidRDefault="006571F2" w:rsidP="007112FF">
      <w:pPr>
        <w:pStyle w:val="PargrafodaLista"/>
        <w:widowControl/>
        <w:numPr>
          <w:ilvl w:val="0"/>
          <w:numId w:val="1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940E98">
        <w:t xml:space="preserve">No filtro “Ano da Eleição”, deve exibir os valores dos anos que já foram criados/cadastrados pelo </w:t>
      </w:r>
      <w:proofErr w:type="gramStart"/>
      <w:r w:rsidR="001A73BB" w:rsidRPr="00940E98">
        <w:t>ator</w:t>
      </w:r>
      <w:r w:rsidRPr="00940E98">
        <w:rPr>
          <w:color w:val="000000" w:themeColor="text1"/>
        </w:rPr>
        <w:t>.</w:t>
      </w:r>
      <w:r w:rsidR="001A73BB" w:rsidRPr="00940E98">
        <w:rPr>
          <w:color w:val="000000" w:themeColor="text1"/>
        </w:rPr>
        <w:t>(</w:t>
      </w:r>
      <w:proofErr w:type="gramEnd"/>
      <w:r w:rsidR="005015CA" w:rsidRPr="00940E98">
        <w:rPr>
          <w:color w:val="000000" w:themeColor="text1"/>
        </w:rPr>
        <w:t xml:space="preserve"> HST02-Manter Calendário Eleitoral – Aba Período</w:t>
      </w:r>
      <w:r w:rsidR="001A73BB" w:rsidRPr="00940E98">
        <w:rPr>
          <w:color w:val="000000" w:themeColor="text1"/>
        </w:rPr>
        <w:t>)</w:t>
      </w:r>
      <w:r w:rsidR="00EC1BD3" w:rsidRPr="00940E98">
        <w:rPr>
          <w:color w:val="000000" w:themeColor="text1"/>
        </w:rPr>
        <w:t xml:space="preserve">, com status igual a </w:t>
      </w:r>
      <w:r w:rsidR="00EC1BD3" w:rsidRPr="00940E98">
        <w:rPr>
          <w:b/>
          <w:color w:val="000000" w:themeColor="text1"/>
        </w:rPr>
        <w:t>Calendário Concluído</w:t>
      </w:r>
      <w:r w:rsidR="003C19E7" w:rsidRPr="00940E98">
        <w:rPr>
          <w:color w:val="000000" w:themeColor="text1"/>
        </w:rPr>
        <w:t>;</w:t>
      </w:r>
      <w:r w:rsidR="00EC1BD3" w:rsidRPr="00940E98">
        <w:rPr>
          <w:color w:val="000000" w:themeColor="text1"/>
        </w:rPr>
        <w:t xml:space="preserve"> O sistema deve exibir </w:t>
      </w:r>
      <w:r w:rsidR="00886C90" w:rsidRPr="00940E98">
        <w:rPr>
          <w:color w:val="000000" w:themeColor="text1"/>
        </w:rPr>
        <w:t>n</w:t>
      </w:r>
      <w:r w:rsidR="00EC1BD3" w:rsidRPr="00940E98">
        <w:rPr>
          <w:color w:val="000000" w:themeColor="text1"/>
        </w:rPr>
        <w:t xml:space="preserve">o </w:t>
      </w:r>
      <w:r w:rsidR="00D8266C" w:rsidRPr="00940E98">
        <w:rPr>
          <w:color w:val="000000" w:themeColor="text1"/>
        </w:rPr>
        <w:t>filtro</w:t>
      </w:r>
      <w:r w:rsidR="00EC1BD3" w:rsidRPr="00940E98">
        <w:rPr>
          <w:color w:val="000000" w:themeColor="text1"/>
        </w:rPr>
        <w:t xml:space="preserve"> Ano da Eleição, um </w:t>
      </w:r>
      <w:proofErr w:type="spellStart"/>
      <w:r w:rsidR="00EC1BD3" w:rsidRPr="00940E98">
        <w:rPr>
          <w:color w:val="000000" w:themeColor="text1"/>
        </w:rPr>
        <w:t>Hint</w:t>
      </w:r>
      <w:proofErr w:type="spellEnd"/>
      <w:r w:rsidR="00EC1BD3" w:rsidRPr="00940E98">
        <w:rPr>
          <w:color w:val="000000" w:themeColor="text1"/>
        </w:rPr>
        <w:t xml:space="preserve"> com a seguinte informação: “Apenas serão exibidos os anos com calendário concluídos no Sistema Eleitoral!”</w:t>
      </w:r>
    </w:p>
    <w:p w14:paraId="7FE1F489" w14:textId="77777777" w:rsidR="003C19E7" w:rsidRPr="00940E98" w:rsidRDefault="003C19E7" w:rsidP="003C19E7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2FF353E0" w14:textId="22D7CFE7" w:rsidR="00B42391" w:rsidRPr="00940E98" w:rsidRDefault="00CE7EF0" w:rsidP="007112FF">
      <w:pPr>
        <w:pStyle w:val="PargrafodaLista"/>
        <w:widowControl/>
        <w:numPr>
          <w:ilvl w:val="0"/>
          <w:numId w:val="1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940E98">
        <w:t xml:space="preserve">No filtro </w:t>
      </w:r>
      <w:r w:rsidR="0084794D" w:rsidRPr="00940E98">
        <w:t>“</w:t>
      </w:r>
      <w:r w:rsidR="004A6B65" w:rsidRPr="00940E98">
        <w:t>Eleição</w:t>
      </w:r>
      <w:r w:rsidR="0084794D" w:rsidRPr="00940E98">
        <w:t>”</w:t>
      </w:r>
      <w:r w:rsidRPr="00940E98">
        <w:t>, d</w:t>
      </w:r>
      <w:r w:rsidR="004A6B65" w:rsidRPr="00940E98">
        <w:t xml:space="preserve">eve exibir os </w:t>
      </w:r>
      <w:r w:rsidR="001A73BB" w:rsidRPr="00940E98">
        <w:t>números d</w:t>
      </w:r>
      <w:r w:rsidR="004A6B65" w:rsidRPr="00940E98">
        <w:t xml:space="preserve">as eleições </w:t>
      </w:r>
      <w:r w:rsidR="00BA1F8B" w:rsidRPr="00940E98">
        <w:t>referente</w:t>
      </w:r>
      <w:r w:rsidR="004A6B65" w:rsidRPr="00940E98">
        <w:t xml:space="preserve"> </w:t>
      </w:r>
      <w:r w:rsidR="001A73BB" w:rsidRPr="00940E98">
        <w:t>a</w:t>
      </w:r>
      <w:r w:rsidR="004A6B65" w:rsidRPr="00940E98">
        <w:t>o</w:t>
      </w:r>
      <w:r w:rsidR="0051057B" w:rsidRPr="00940E98">
        <w:t>(s)</w:t>
      </w:r>
      <w:r w:rsidR="004A6B65" w:rsidRPr="00940E98">
        <w:t xml:space="preserve"> ano</w:t>
      </w:r>
      <w:r w:rsidR="0051057B" w:rsidRPr="00940E98">
        <w:t>(s)</w:t>
      </w:r>
      <w:r w:rsidR="001A73BB" w:rsidRPr="00940E98">
        <w:t xml:space="preserve"> selecionados no campo “Ano da Eleição”</w:t>
      </w:r>
      <w:r w:rsidR="003C19E7" w:rsidRPr="00940E98">
        <w:t>;</w:t>
      </w:r>
    </w:p>
    <w:p w14:paraId="4C4F91BB" w14:textId="77777777" w:rsidR="003C19E7" w:rsidRPr="00940E98" w:rsidRDefault="003C19E7" w:rsidP="003C19E7">
      <w:pPr>
        <w:pStyle w:val="PargrafodaLista"/>
      </w:pPr>
    </w:p>
    <w:p w14:paraId="367835C1" w14:textId="36B77101" w:rsidR="001A73BB" w:rsidRPr="00940E98" w:rsidRDefault="001A73BB" w:rsidP="007112FF">
      <w:pPr>
        <w:pStyle w:val="PargrafodaLista"/>
        <w:widowControl/>
        <w:numPr>
          <w:ilvl w:val="0"/>
          <w:numId w:val="1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940E98">
        <w:lastRenderedPageBreak/>
        <w:t>Tipo de Processo são dois: Ordinário ou Extraordinário</w:t>
      </w:r>
      <w:r w:rsidR="003C19E7" w:rsidRPr="00940E98">
        <w:t>;</w:t>
      </w:r>
    </w:p>
    <w:p w14:paraId="367707F5" w14:textId="77777777" w:rsidR="003C19E7" w:rsidRPr="00940E98" w:rsidRDefault="003C19E7" w:rsidP="003C19E7">
      <w:pPr>
        <w:pStyle w:val="PargrafodaLista"/>
      </w:pPr>
    </w:p>
    <w:p w14:paraId="78EDF689" w14:textId="78361708" w:rsidR="00A06C65" w:rsidRPr="00940E98" w:rsidRDefault="00E25CD3" w:rsidP="007112FF">
      <w:pPr>
        <w:pStyle w:val="PargrafodaLista"/>
        <w:widowControl/>
        <w:numPr>
          <w:ilvl w:val="0"/>
          <w:numId w:val="1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940E98">
        <w:t>E</w:t>
      </w:r>
      <w:r w:rsidR="00A06C65" w:rsidRPr="00940E98">
        <w:t>xibir o resultado da pesquisa com as colunas:</w:t>
      </w:r>
    </w:p>
    <w:p w14:paraId="4C786101" w14:textId="4F7FBFCC" w:rsidR="00A06C65" w:rsidRPr="00940E98" w:rsidRDefault="00A06C65" w:rsidP="00332B3F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b/>
        </w:rPr>
      </w:pPr>
      <w:r w:rsidRPr="00940E98">
        <w:rPr>
          <w:b/>
        </w:rPr>
        <w:t>Ano</w:t>
      </w:r>
    </w:p>
    <w:p w14:paraId="412E3A81" w14:textId="72EDDF21" w:rsidR="00A06C65" w:rsidRPr="00940E98" w:rsidRDefault="00A06C65" w:rsidP="00332B3F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b/>
        </w:rPr>
      </w:pPr>
      <w:r w:rsidRPr="00940E98">
        <w:rPr>
          <w:b/>
        </w:rPr>
        <w:t>Eleição</w:t>
      </w:r>
    </w:p>
    <w:p w14:paraId="49136583" w14:textId="2A95F604" w:rsidR="00A06C65" w:rsidRPr="00940E98" w:rsidRDefault="00A06C65" w:rsidP="00332B3F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b/>
        </w:rPr>
      </w:pPr>
      <w:r w:rsidRPr="00940E98">
        <w:rPr>
          <w:b/>
        </w:rPr>
        <w:t>Tipo de Processo</w:t>
      </w:r>
    </w:p>
    <w:p w14:paraId="5769ED70" w14:textId="560BC933" w:rsidR="00A06C65" w:rsidRPr="00940E98" w:rsidRDefault="00A06C65" w:rsidP="00332B3F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b/>
        </w:rPr>
      </w:pPr>
      <w:r w:rsidRPr="00940E98">
        <w:rPr>
          <w:b/>
        </w:rPr>
        <w:t>Resolução</w:t>
      </w:r>
    </w:p>
    <w:p w14:paraId="6D0E933C" w14:textId="275BDAE4" w:rsidR="005015CA" w:rsidRPr="00940E98" w:rsidRDefault="005015CA" w:rsidP="00332B3F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b/>
        </w:rPr>
      </w:pPr>
      <w:r w:rsidRPr="00940E98">
        <w:rPr>
          <w:b/>
        </w:rPr>
        <w:t>Status</w:t>
      </w:r>
      <w:r w:rsidR="00FA35ED" w:rsidRPr="00940E98">
        <w:rPr>
          <w:b/>
        </w:rPr>
        <w:t xml:space="preserve"> </w:t>
      </w:r>
      <w:r w:rsidR="00720475" w:rsidRPr="00940E98">
        <w:rPr>
          <w:b/>
        </w:rPr>
        <w:t xml:space="preserve">da </w:t>
      </w:r>
      <w:r w:rsidR="00FA35ED" w:rsidRPr="00940E98">
        <w:rPr>
          <w:b/>
        </w:rPr>
        <w:t>Eleição</w:t>
      </w:r>
    </w:p>
    <w:p w14:paraId="7C5A3CF1" w14:textId="1D3289E3" w:rsidR="00A06C65" w:rsidRPr="00940E98" w:rsidRDefault="00A06C65" w:rsidP="00332B3F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b/>
        </w:rPr>
      </w:pPr>
      <w:r w:rsidRPr="00940E98">
        <w:rPr>
          <w:b/>
        </w:rPr>
        <w:t>Ação</w:t>
      </w:r>
    </w:p>
    <w:p w14:paraId="3715EA5F" w14:textId="0E6076CA" w:rsidR="006C0D9F" w:rsidRPr="00940E98" w:rsidRDefault="006C0D9F" w:rsidP="00332B3F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  <w:r w:rsidRPr="00940E98">
        <w:rPr>
          <w:b/>
        </w:rPr>
        <w:t>Buscar</w:t>
      </w:r>
    </w:p>
    <w:p w14:paraId="2325B94B" w14:textId="77777777" w:rsidR="00A06C65" w:rsidRPr="00940E98" w:rsidRDefault="00A06C65" w:rsidP="00332B3F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23092764" w14:textId="2C99B9E8" w:rsidR="009A6DF7" w:rsidRPr="00940E98" w:rsidRDefault="001B3A10" w:rsidP="007112FF">
      <w:pPr>
        <w:pStyle w:val="PargrafodaLista"/>
        <w:widowControl/>
        <w:numPr>
          <w:ilvl w:val="0"/>
          <w:numId w:val="1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940E98">
        <w:t>Exibir o</w:t>
      </w:r>
      <w:r w:rsidR="00E25CD3" w:rsidRPr="00940E98">
        <w:t xml:space="preserve"> </w:t>
      </w:r>
      <w:r w:rsidR="009A6DF7" w:rsidRPr="00940E98">
        <w:t>resultado da pesquisa em ordem cronológica crescente (ano)</w:t>
      </w:r>
      <w:r w:rsidR="00E25CD3" w:rsidRPr="00940E98">
        <w:t>;</w:t>
      </w:r>
      <w:r w:rsidR="00D80A4F" w:rsidRPr="00940E98">
        <w:t xml:space="preserve"> </w:t>
      </w:r>
      <w:r w:rsidR="00BA1F8B" w:rsidRPr="00940E98">
        <w:t xml:space="preserve">e </w:t>
      </w:r>
      <w:r w:rsidR="00E25CD3" w:rsidRPr="00940E98">
        <w:t xml:space="preserve">logo </w:t>
      </w:r>
      <w:r w:rsidR="00BA1F8B" w:rsidRPr="00940E98">
        <w:t>em seguida</w:t>
      </w:r>
      <w:r w:rsidR="00E25CD3" w:rsidRPr="00940E98">
        <w:t xml:space="preserve"> em ordem crescente do número da </w:t>
      </w:r>
      <w:r w:rsidR="00973B98" w:rsidRPr="00940E98">
        <w:t>“</w:t>
      </w:r>
      <w:r w:rsidR="00E25CD3" w:rsidRPr="00940E98">
        <w:t>Eleição</w:t>
      </w:r>
      <w:r w:rsidR="00973B98" w:rsidRPr="00940E98">
        <w:t xml:space="preserve">”; </w:t>
      </w:r>
      <w:r w:rsidR="00973B98" w:rsidRPr="00940E98">
        <w:rPr>
          <w:color w:val="31849B" w:themeColor="accent5" w:themeShade="BF"/>
        </w:rPr>
        <w:t>[</w:t>
      </w:r>
      <w:r w:rsidR="00973B98" w:rsidRPr="00940E98">
        <w:rPr>
          <w:color w:val="31849B" w:themeColor="accent5" w:themeShade="BF"/>
        </w:rPr>
        <w:fldChar w:fldCharType="begin"/>
      </w:r>
      <w:r w:rsidR="00973B98" w:rsidRPr="00940E98">
        <w:rPr>
          <w:color w:val="31849B" w:themeColor="accent5" w:themeShade="BF"/>
        </w:rPr>
        <w:instrText xml:space="preserve"> REF _Ref13579930 \r \h </w:instrText>
      </w:r>
      <w:r w:rsidR="00FA5096" w:rsidRPr="00940E98">
        <w:rPr>
          <w:color w:val="31849B" w:themeColor="accent5" w:themeShade="BF"/>
        </w:rPr>
        <w:instrText xml:space="preserve"> \* MERGEFORMAT </w:instrText>
      </w:r>
      <w:r w:rsidR="00973B98" w:rsidRPr="00940E98">
        <w:rPr>
          <w:color w:val="31849B" w:themeColor="accent5" w:themeShade="BF"/>
        </w:rPr>
      </w:r>
      <w:r w:rsidR="00973B98" w:rsidRPr="00940E98">
        <w:rPr>
          <w:color w:val="31849B" w:themeColor="accent5" w:themeShade="BF"/>
        </w:rPr>
        <w:fldChar w:fldCharType="separate"/>
      </w:r>
      <w:r w:rsidR="00973B98" w:rsidRPr="00940E98">
        <w:rPr>
          <w:color w:val="31849B" w:themeColor="accent5" w:themeShade="BF"/>
        </w:rPr>
        <w:t>P01</w:t>
      </w:r>
      <w:r w:rsidR="00973B98" w:rsidRPr="00940E98">
        <w:rPr>
          <w:color w:val="31849B" w:themeColor="accent5" w:themeShade="BF"/>
        </w:rPr>
        <w:fldChar w:fldCharType="end"/>
      </w:r>
      <w:r w:rsidR="00973B98" w:rsidRPr="00940E98">
        <w:rPr>
          <w:color w:val="31849B" w:themeColor="accent5" w:themeShade="BF"/>
        </w:rPr>
        <w:t>]</w:t>
      </w:r>
      <w:r w:rsidR="005015CA" w:rsidRPr="00940E98">
        <w:rPr>
          <w:color w:val="31849B" w:themeColor="accent5" w:themeShade="BF"/>
        </w:rPr>
        <w:t xml:space="preserve"> </w:t>
      </w:r>
      <w:r w:rsidR="005015CA" w:rsidRPr="00940E98">
        <w:rPr>
          <w:color w:val="000000" w:themeColor="text1"/>
        </w:rPr>
        <w:t>com a opção de ordenamento nos menus criados, realizados em ordem crescente ou decrescente</w:t>
      </w:r>
      <w:r w:rsidR="003C19E7" w:rsidRPr="00940E98">
        <w:rPr>
          <w:color w:val="000000" w:themeColor="text1"/>
        </w:rPr>
        <w:t>;</w:t>
      </w:r>
      <w:r w:rsidR="00AF72A3" w:rsidRPr="00940E98">
        <w:rPr>
          <w:color w:val="000000" w:themeColor="text1"/>
        </w:rPr>
        <w:t xml:space="preserve"> Com exceção de ordenamento na coluna </w:t>
      </w:r>
      <w:r w:rsidR="00AF72A3" w:rsidRPr="00940E98">
        <w:rPr>
          <w:b/>
          <w:color w:val="000000" w:themeColor="text1"/>
        </w:rPr>
        <w:t>Ação</w:t>
      </w:r>
      <w:r w:rsidR="00AF72A3" w:rsidRPr="00940E98">
        <w:rPr>
          <w:color w:val="000000" w:themeColor="text1"/>
        </w:rPr>
        <w:t>.</w:t>
      </w:r>
    </w:p>
    <w:p w14:paraId="5BBB1C47" w14:textId="77777777" w:rsidR="003C19E7" w:rsidRPr="00940E98" w:rsidRDefault="003C19E7" w:rsidP="003C19E7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3F443FF7" w14:textId="05EC0393" w:rsidR="00B97C47" w:rsidRPr="00940E98" w:rsidRDefault="00A114F2" w:rsidP="00B97C47">
      <w:pPr>
        <w:pStyle w:val="PargrafodaLista"/>
        <w:numPr>
          <w:ilvl w:val="0"/>
          <w:numId w:val="10"/>
        </w:numPr>
        <w:spacing w:before="60" w:after="60"/>
        <w:ind w:left="993"/>
        <w:jc w:val="both"/>
      </w:pPr>
      <w:r w:rsidRPr="00940E98">
        <w:t>No resultado da pesquisa, c</w:t>
      </w:r>
      <w:r w:rsidR="00B97C47" w:rsidRPr="00940E98">
        <w:t>aso o número de registros seja acima de 10, </w:t>
      </w:r>
      <w:r w:rsidR="00B97C47" w:rsidRPr="00940E98">
        <w:br/>
        <w:t>o sistema deve aplicar o componente de paginação. Apresentar de 10 em 10 registros.</w:t>
      </w:r>
    </w:p>
    <w:p w14:paraId="4A8137BD" w14:textId="77777777" w:rsidR="00B61163" w:rsidRPr="00940E98" w:rsidRDefault="00B61163" w:rsidP="00B61163">
      <w:pPr>
        <w:pStyle w:val="PargrafodaLista"/>
      </w:pPr>
    </w:p>
    <w:p w14:paraId="28D0F841" w14:textId="2D2F7725" w:rsidR="00CB620B" w:rsidRPr="00940E98" w:rsidRDefault="00CB620B" w:rsidP="00CB620B">
      <w:pPr>
        <w:pStyle w:val="PargrafodaLista"/>
        <w:widowControl/>
        <w:numPr>
          <w:ilvl w:val="0"/>
          <w:numId w:val="10"/>
        </w:numPr>
        <w:autoSpaceDE/>
        <w:autoSpaceDN/>
        <w:adjustRightInd/>
        <w:spacing w:before="60" w:after="60" w:line="259" w:lineRule="auto"/>
        <w:ind w:left="993"/>
        <w:contextualSpacing/>
        <w:jc w:val="both"/>
      </w:pPr>
      <w:r w:rsidRPr="00940E98">
        <w:t>Deve ser informado o total de registros encontrados no rodapé do grid de resultados</w:t>
      </w:r>
      <w:r w:rsidR="003C19E7" w:rsidRPr="00940E98">
        <w:t>;</w:t>
      </w:r>
    </w:p>
    <w:p w14:paraId="7A5F5644" w14:textId="77777777" w:rsidR="003C19E7" w:rsidRPr="00940E98" w:rsidRDefault="003C19E7" w:rsidP="003C19E7">
      <w:pPr>
        <w:pStyle w:val="PargrafodaLista"/>
      </w:pPr>
    </w:p>
    <w:p w14:paraId="64A01184" w14:textId="32C57B0E" w:rsidR="0084794D" w:rsidRPr="00940E98" w:rsidRDefault="0084794D" w:rsidP="007112FF">
      <w:pPr>
        <w:pStyle w:val="PargrafodaLista"/>
        <w:numPr>
          <w:ilvl w:val="0"/>
          <w:numId w:val="10"/>
        </w:numPr>
        <w:spacing w:before="60" w:after="60"/>
        <w:ind w:left="993"/>
        <w:jc w:val="both"/>
      </w:pPr>
      <w:r w:rsidRPr="00940E98">
        <w:t xml:space="preserve">Deve disponibilizar </w:t>
      </w:r>
      <w:r w:rsidR="002446C3" w:rsidRPr="00940E98">
        <w:t xml:space="preserve">o </w:t>
      </w:r>
      <w:r w:rsidRPr="00940E98">
        <w:t xml:space="preserve">campo </w:t>
      </w:r>
      <w:r w:rsidR="00BA1F8B" w:rsidRPr="00940E98">
        <w:t>“Buscar</w:t>
      </w:r>
      <w:r w:rsidR="002446C3" w:rsidRPr="00940E98">
        <w:t>”</w:t>
      </w:r>
      <w:r w:rsidRPr="00940E98">
        <w:t>, aonde o ator poderá realizar suas buscas</w:t>
      </w:r>
      <w:r w:rsidR="003A2211" w:rsidRPr="00940E98">
        <w:t xml:space="preserve"> dentro dos dados contidos no resultado da pesquisa</w:t>
      </w:r>
      <w:r w:rsidRPr="00940E98">
        <w:t>;</w:t>
      </w:r>
    </w:p>
    <w:p w14:paraId="039E344A" w14:textId="77777777" w:rsidR="003C19E7" w:rsidRPr="00940E98" w:rsidRDefault="003C19E7" w:rsidP="003C19E7">
      <w:pPr>
        <w:pStyle w:val="PargrafodaLista"/>
      </w:pPr>
    </w:p>
    <w:p w14:paraId="542B4DB9" w14:textId="6A25DE85" w:rsidR="0084794D" w:rsidRPr="00940E98" w:rsidRDefault="00B219F6" w:rsidP="007112FF">
      <w:pPr>
        <w:pStyle w:val="PargrafodaLista"/>
        <w:numPr>
          <w:ilvl w:val="0"/>
          <w:numId w:val="10"/>
        </w:numPr>
        <w:spacing w:before="60" w:after="60"/>
        <w:ind w:left="993"/>
        <w:jc w:val="both"/>
      </w:pPr>
      <w:r w:rsidRPr="00940E98">
        <w:t xml:space="preserve">Caso o sistema identifique que o ator informou um valor no campo “Buscar”, que não possui resultado, o sistema deve exibir </w:t>
      </w:r>
      <w:proofErr w:type="spellStart"/>
      <w:r w:rsidRPr="00940E98">
        <w:t>mensagem</w:t>
      </w:r>
      <w:proofErr w:type="spellEnd"/>
      <w:r w:rsidR="00FB177D" w:rsidRPr="00940E98">
        <w:t>;</w:t>
      </w:r>
      <w:r w:rsidRPr="00940E98">
        <w:t xml:space="preserve"> </w:t>
      </w:r>
      <w:r w:rsidRPr="00940E98">
        <w:rPr>
          <w:color w:val="31849B" w:themeColor="accent5" w:themeShade="BF"/>
        </w:rPr>
        <w:t>[</w:t>
      </w:r>
      <w:r w:rsidR="006E5559" w:rsidRPr="00940E98">
        <w:rPr>
          <w:color w:val="31849B" w:themeColor="accent5" w:themeShade="BF"/>
        </w:rPr>
        <w:fldChar w:fldCharType="begin"/>
      </w:r>
      <w:r w:rsidR="006E5559" w:rsidRPr="00940E98">
        <w:rPr>
          <w:color w:val="31849B" w:themeColor="accent5" w:themeShade="BF"/>
        </w:rPr>
        <w:instrText xml:space="preserve"> REF _Ref13647479 \r \h </w:instrText>
      </w:r>
      <w:r w:rsidR="00BE33F0" w:rsidRPr="00940E98">
        <w:rPr>
          <w:color w:val="31849B" w:themeColor="accent5" w:themeShade="BF"/>
        </w:rPr>
        <w:instrText xml:space="preserve"> \* MERGEFORMAT </w:instrText>
      </w:r>
      <w:r w:rsidR="006E5559" w:rsidRPr="00940E98">
        <w:rPr>
          <w:color w:val="31849B" w:themeColor="accent5" w:themeShade="BF"/>
        </w:rPr>
      </w:r>
      <w:r w:rsidR="006E5559" w:rsidRPr="00940E98">
        <w:rPr>
          <w:color w:val="31849B" w:themeColor="accent5" w:themeShade="BF"/>
        </w:rPr>
        <w:fldChar w:fldCharType="separate"/>
      </w:r>
      <w:r w:rsidR="006E5559" w:rsidRPr="00940E98">
        <w:rPr>
          <w:color w:val="31849B" w:themeColor="accent5" w:themeShade="BF"/>
        </w:rPr>
        <w:t>ME02</w:t>
      </w:r>
      <w:r w:rsidR="006E5559" w:rsidRPr="00940E98">
        <w:rPr>
          <w:color w:val="31849B" w:themeColor="accent5" w:themeShade="BF"/>
        </w:rPr>
        <w:fldChar w:fldCharType="end"/>
      </w:r>
      <w:r w:rsidRPr="00940E98">
        <w:rPr>
          <w:color w:val="31849B" w:themeColor="accent5" w:themeShade="BF"/>
        </w:rPr>
        <w:t>]</w:t>
      </w:r>
    </w:p>
    <w:p w14:paraId="756FC400" w14:textId="1BA28A23" w:rsidR="00143AF3" w:rsidRPr="00940E98" w:rsidRDefault="00143AF3" w:rsidP="00143AF3">
      <w:pPr>
        <w:pStyle w:val="PargrafodaLista"/>
        <w:spacing w:before="60" w:after="60"/>
        <w:ind w:left="993"/>
        <w:jc w:val="both"/>
      </w:pPr>
      <w:proofErr w:type="spellStart"/>
      <w:r w:rsidRPr="00940E98">
        <w:t>Ex</w:t>
      </w:r>
      <w:proofErr w:type="spellEnd"/>
      <w:r w:rsidRPr="00940E98">
        <w:t>: (Fig1)</w:t>
      </w:r>
    </w:p>
    <w:p w14:paraId="1217F030" w14:textId="4F98D093" w:rsidR="003C19E7" w:rsidRPr="00940E98" w:rsidRDefault="00143AF3" w:rsidP="003C19E7">
      <w:pPr>
        <w:pStyle w:val="PargrafodaLista"/>
      </w:pPr>
      <w:r w:rsidRPr="00940E98">
        <w:rPr>
          <w:noProof/>
          <w:color w:val="auto"/>
        </w:rPr>
        <w:drawing>
          <wp:inline distT="0" distB="0" distL="0" distR="0" wp14:anchorId="3486858C" wp14:editId="27BE2626">
            <wp:extent cx="4961612" cy="2090539"/>
            <wp:effectExtent l="0" t="0" r="0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ublicar_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168" cy="209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024C" w14:textId="18383C5E" w:rsidR="00FB177D" w:rsidRPr="00940E98" w:rsidRDefault="00A67B79" w:rsidP="007112FF">
      <w:pPr>
        <w:pStyle w:val="PargrafodaLista"/>
        <w:numPr>
          <w:ilvl w:val="0"/>
          <w:numId w:val="10"/>
        </w:numPr>
        <w:spacing w:before="60" w:after="60"/>
        <w:ind w:left="993"/>
        <w:jc w:val="both"/>
        <w:rPr>
          <w:color w:val="auto"/>
        </w:rPr>
      </w:pPr>
      <w:r w:rsidRPr="00940E98">
        <w:rPr>
          <w:color w:val="auto"/>
        </w:rPr>
        <w:t xml:space="preserve">Para os campos de seleção, </w:t>
      </w:r>
      <w:r w:rsidR="00FA5096" w:rsidRPr="00940E98">
        <w:rPr>
          <w:color w:val="auto"/>
        </w:rPr>
        <w:t xml:space="preserve">deve </w:t>
      </w:r>
      <w:r w:rsidRPr="00940E98">
        <w:rPr>
          <w:color w:val="auto"/>
        </w:rPr>
        <w:t>exibir a opção “Selecione” como padrão</w:t>
      </w:r>
      <w:r w:rsidR="003C19E7" w:rsidRPr="00940E98">
        <w:rPr>
          <w:color w:val="auto"/>
        </w:rPr>
        <w:t>;</w:t>
      </w:r>
    </w:p>
    <w:p w14:paraId="3C061754" w14:textId="77777777" w:rsidR="003C19E7" w:rsidRPr="00940E98" w:rsidRDefault="003C19E7" w:rsidP="003C19E7">
      <w:pPr>
        <w:pStyle w:val="PargrafodaLista"/>
        <w:rPr>
          <w:color w:val="auto"/>
        </w:rPr>
      </w:pPr>
    </w:p>
    <w:p w14:paraId="08093DE1" w14:textId="23F7C070" w:rsidR="00857156" w:rsidRPr="00940E98" w:rsidRDefault="00857156" w:rsidP="00857156">
      <w:pPr>
        <w:pStyle w:val="PargrafodaLista"/>
        <w:numPr>
          <w:ilvl w:val="0"/>
          <w:numId w:val="10"/>
        </w:numPr>
        <w:spacing w:before="60" w:after="60"/>
        <w:ind w:left="993"/>
        <w:jc w:val="both"/>
        <w:rPr>
          <w:color w:val="auto"/>
        </w:rPr>
      </w:pPr>
      <w:r w:rsidRPr="00940E98">
        <w:rPr>
          <w:color w:val="auto"/>
        </w:rPr>
        <w:t>Os campos de seleção não são de preenchimento obrigatórios</w:t>
      </w:r>
      <w:r w:rsidR="003C19E7" w:rsidRPr="00940E98">
        <w:rPr>
          <w:color w:val="auto"/>
        </w:rPr>
        <w:t>;</w:t>
      </w:r>
    </w:p>
    <w:p w14:paraId="3CB8DA72" w14:textId="77777777" w:rsidR="003C19E7" w:rsidRPr="00940E98" w:rsidRDefault="003C19E7" w:rsidP="003C19E7">
      <w:pPr>
        <w:pStyle w:val="PargrafodaLista"/>
        <w:rPr>
          <w:color w:val="auto"/>
        </w:rPr>
      </w:pPr>
    </w:p>
    <w:p w14:paraId="39ED80AC" w14:textId="7D404E07" w:rsidR="005A19DA" w:rsidRPr="00940E98" w:rsidRDefault="007C7CF9" w:rsidP="008868CF">
      <w:pPr>
        <w:pStyle w:val="PargrafodaLista"/>
        <w:numPr>
          <w:ilvl w:val="0"/>
          <w:numId w:val="10"/>
        </w:numPr>
        <w:spacing w:before="60" w:after="60"/>
        <w:ind w:left="993"/>
        <w:jc w:val="both"/>
        <w:rPr>
          <w:color w:val="auto"/>
        </w:rPr>
      </w:pPr>
      <w:r w:rsidRPr="00940E98">
        <w:rPr>
          <w:color w:val="auto"/>
        </w:rPr>
        <w:t>Caso o sistema não encontre nenhum resultado da pesquisa, com os filtros informados pelo ator, o sistema deve exibir a mensagem</w:t>
      </w:r>
      <w:r w:rsidR="003C19E7" w:rsidRPr="00940E98">
        <w:rPr>
          <w:color w:val="auto"/>
        </w:rPr>
        <w:t>;</w:t>
      </w:r>
      <w:r w:rsidRPr="00940E98">
        <w:rPr>
          <w:color w:val="auto"/>
        </w:rPr>
        <w:t xml:space="preserve"> </w:t>
      </w:r>
      <w:r w:rsidRPr="00940E98">
        <w:rPr>
          <w:color w:val="31849B" w:themeColor="accent5" w:themeShade="BF"/>
        </w:rPr>
        <w:t>[</w:t>
      </w:r>
      <w:r w:rsidRPr="00940E98">
        <w:rPr>
          <w:color w:val="31849B" w:themeColor="accent5" w:themeShade="BF"/>
        </w:rPr>
        <w:fldChar w:fldCharType="begin"/>
      </w:r>
      <w:r w:rsidRPr="00940E98">
        <w:rPr>
          <w:color w:val="31849B" w:themeColor="accent5" w:themeShade="BF"/>
        </w:rPr>
        <w:instrText xml:space="preserve"> REF _Ref13647479 \r \h </w:instrText>
      </w:r>
      <w:r w:rsidR="00886C90" w:rsidRPr="00940E98">
        <w:rPr>
          <w:color w:val="31849B" w:themeColor="accent5" w:themeShade="BF"/>
        </w:rPr>
        <w:instrText xml:space="preserve"> \* MERGEFORMAT </w:instrText>
      </w:r>
      <w:r w:rsidRPr="00940E98">
        <w:rPr>
          <w:color w:val="31849B" w:themeColor="accent5" w:themeShade="BF"/>
        </w:rPr>
      </w:r>
      <w:r w:rsidRPr="00940E98">
        <w:rPr>
          <w:color w:val="31849B" w:themeColor="accent5" w:themeShade="BF"/>
        </w:rPr>
        <w:fldChar w:fldCharType="separate"/>
      </w:r>
      <w:r w:rsidRPr="00940E98">
        <w:rPr>
          <w:color w:val="31849B" w:themeColor="accent5" w:themeShade="BF"/>
        </w:rPr>
        <w:t>ME02</w:t>
      </w:r>
      <w:r w:rsidRPr="00940E98">
        <w:rPr>
          <w:color w:val="31849B" w:themeColor="accent5" w:themeShade="BF"/>
        </w:rPr>
        <w:fldChar w:fldCharType="end"/>
      </w:r>
      <w:r w:rsidRPr="00940E98">
        <w:rPr>
          <w:color w:val="31849B" w:themeColor="accent5" w:themeShade="BF"/>
        </w:rPr>
        <w:t>]</w:t>
      </w:r>
      <w:r w:rsidR="005A19DA" w:rsidRPr="00940E98">
        <w:rPr>
          <w:color w:val="31849B" w:themeColor="accent5" w:themeShade="BF"/>
        </w:rPr>
        <w:t xml:space="preserve">, </w:t>
      </w:r>
      <w:r w:rsidR="005A19DA" w:rsidRPr="00940E98">
        <w:rPr>
          <w:color w:val="000000" w:themeColor="text1"/>
        </w:rPr>
        <w:t>abaixo da grid do resultado da pesquisa.</w:t>
      </w:r>
      <w:r w:rsidR="00143AF3" w:rsidRPr="00940E98">
        <w:rPr>
          <w:color w:val="000000" w:themeColor="text1"/>
        </w:rPr>
        <w:t xml:space="preserve"> Exemplo (Fig1)</w:t>
      </w:r>
    </w:p>
    <w:p w14:paraId="5CF7DE2A" w14:textId="77777777" w:rsidR="003C19E7" w:rsidRPr="00940E98" w:rsidRDefault="003C19E7" w:rsidP="003C19E7">
      <w:pPr>
        <w:pStyle w:val="PargrafodaLista"/>
        <w:rPr>
          <w:color w:val="auto"/>
        </w:rPr>
      </w:pPr>
    </w:p>
    <w:p w14:paraId="0B54798F" w14:textId="720EF806" w:rsidR="00AA7177" w:rsidRPr="00940E98" w:rsidRDefault="00AA7177" w:rsidP="00857156">
      <w:pPr>
        <w:pStyle w:val="PargrafodaLista"/>
        <w:numPr>
          <w:ilvl w:val="0"/>
          <w:numId w:val="10"/>
        </w:numPr>
        <w:spacing w:before="60" w:after="60"/>
        <w:ind w:left="993"/>
        <w:jc w:val="both"/>
        <w:rPr>
          <w:color w:val="auto"/>
        </w:rPr>
      </w:pPr>
      <w:r w:rsidRPr="00940E98">
        <w:rPr>
          <w:color w:val="auto"/>
        </w:rPr>
        <w:lastRenderedPageBreak/>
        <w:t>Ao acionar o link da resolução, o sistema deve abaixar o arquivo anexado pelo ator na HST02</w:t>
      </w:r>
      <w:r w:rsidR="003C19E7" w:rsidRPr="00940E98">
        <w:rPr>
          <w:color w:val="auto"/>
        </w:rPr>
        <w:t>;</w:t>
      </w:r>
      <w:r w:rsidR="00B33A03" w:rsidRPr="00940E98">
        <w:rPr>
          <w:color w:val="auto"/>
        </w:rPr>
        <w:t xml:space="preserve"> </w:t>
      </w:r>
      <w:r w:rsidR="00B33A03" w:rsidRPr="00940E98">
        <w:rPr>
          <w:color w:val="31849B" w:themeColor="accent5" w:themeShade="BF"/>
        </w:rPr>
        <w:t>[</w:t>
      </w:r>
      <w:r w:rsidR="00B33A03" w:rsidRPr="00940E98">
        <w:rPr>
          <w:color w:val="31849B" w:themeColor="accent5" w:themeShade="BF"/>
        </w:rPr>
        <w:fldChar w:fldCharType="begin"/>
      </w:r>
      <w:r w:rsidR="00B33A03" w:rsidRPr="00940E98">
        <w:rPr>
          <w:color w:val="31849B" w:themeColor="accent5" w:themeShade="BF"/>
        </w:rPr>
        <w:instrText xml:space="preserve"> REF _Ref13750038 \r \h </w:instrText>
      </w:r>
      <w:r w:rsidR="00940E98">
        <w:rPr>
          <w:color w:val="31849B" w:themeColor="accent5" w:themeShade="BF"/>
        </w:rPr>
        <w:instrText xml:space="preserve"> \* MERGEFORMAT </w:instrText>
      </w:r>
      <w:r w:rsidR="00B33A03" w:rsidRPr="00940E98">
        <w:rPr>
          <w:color w:val="31849B" w:themeColor="accent5" w:themeShade="BF"/>
        </w:rPr>
      </w:r>
      <w:r w:rsidR="00B33A03" w:rsidRPr="00940E98">
        <w:rPr>
          <w:color w:val="31849B" w:themeColor="accent5" w:themeShade="BF"/>
        </w:rPr>
        <w:fldChar w:fldCharType="separate"/>
      </w:r>
      <w:r w:rsidR="00B33A03" w:rsidRPr="00940E98">
        <w:rPr>
          <w:color w:val="31849B" w:themeColor="accent5" w:themeShade="BF"/>
        </w:rPr>
        <w:t>1.1</w:t>
      </w:r>
      <w:r w:rsidR="00B33A03" w:rsidRPr="00940E98">
        <w:rPr>
          <w:color w:val="31849B" w:themeColor="accent5" w:themeShade="BF"/>
        </w:rPr>
        <w:fldChar w:fldCharType="end"/>
      </w:r>
      <w:r w:rsidR="00B33A03" w:rsidRPr="00940E98">
        <w:rPr>
          <w:color w:val="31849B" w:themeColor="accent5" w:themeShade="BF"/>
        </w:rPr>
        <w:t>]</w:t>
      </w:r>
    </w:p>
    <w:p w14:paraId="35EC492C" w14:textId="5611FC6A" w:rsidR="00484037" w:rsidRPr="00940E98" w:rsidRDefault="00484037" w:rsidP="00FB177D">
      <w:pPr>
        <w:pStyle w:val="PargrafodaLista"/>
        <w:spacing w:before="60" w:after="60"/>
        <w:ind w:left="993"/>
        <w:jc w:val="both"/>
        <w:rPr>
          <w:color w:val="auto"/>
        </w:rPr>
      </w:pPr>
    </w:p>
    <w:p w14:paraId="49F1A349" w14:textId="77777777" w:rsidR="00AE4E19" w:rsidRPr="00940E98" w:rsidRDefault="00AE4E19" w:rsidP="00FB177D">
      <w:pPr>
        <w:pStyle w:val="PargrafodaLista"/>
        <w:spacing w:before="60" w:after="60"/>
        <w:ind w:left="993"/>
        <w:jc w:val="both"/>
        <w:rPr>
          <w:color w:val="auto"/>
        </w:rPr>
      </w:pPr>
    </w:p>
    <w:p w14:paraId="1A333BC4" w14:textId="434DF876" w:rsidR="00973B98" w:rsidRPr="00940E98" w:rsidRDefault="00973B98" w:rsidP="00B5695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r w:rsidRPr="00940E98">
        <w:t xml:space="preserve"> </w:t>
      </w:r>
      <w:bookmarkStart w:id="24" w:name="_Ref15569690"/>
      <w:r w:rsidRPr="00940E98">
        <w:t xml:space="preserve">Ações </w:t>
      </w:r>
      <w:r w:rsidR="001A73BB" w:rsidRPr="00940E98">
        <w:t>na</w:t>
      </w:r>
      <w:r w:rsidR="00FB177D" w:rsidRPr="00940E98">
        <w:t xml:space="preserve">s telas Pesquisa e </w:t>
      </w:r>
      <w:r w:rsidRPr="00940E98">
        <w:t>do Resultado da Pesquisa:</w:t>
      </w:r>
      <w:r w:rsidR="00E25CD3" w:rsidRPr="00940E98">
        <w:t xml:space="preserve"> </w:t>
      </w:r>
      <w:r w:rsidR="005939BA" w:rsidRPr="00940E98">
        <w:rPr>
          <w:color w:val="31849B" w:themeColor="accent5" w:themeShade="BF"/>
        </w:rPr>
        <w:t>[</w:t>
      </w:r>
      <w:r w:rsidR="005939BA" w:rsidRPr="00940E98">
        <w:rPr>
          <w:color w:val="31849B" w:themeColor="accent5" w:themeShade="BF"/>
        </w:rPr>
        <w:fldChar w:fldCharType="begin"/>
      </w:r>
      <w:r w:rsidR="005939BA" w:rsidRPr="00940E98">
        <w:rPr>
          <w:color w:val="31849B" w:themeColor="accent5" w:themeShade="BF"/>
        </w:rPr>
        <w:instrText xml:space="preserve"> REF _Ref15550620 \r \h </w:instrText>
      </w:r>
      <w:r w:rsidR="00940E98">
        <w:rPr>
          <w:color w:val="31849B" w:themeColor="accent5" w:themeShade="BF"/>
        </w:rPr>
        <w:instrText xml:space="preserve"> \* MERGEFORMAT </w:instrText>
      </w:r>
      <w:r w:rsidR="005939BA" w:rsidRPr="00940E98">
        <w:rPr>
          <w:color w:val="31849B" w:themeColor="accent5" w:themeShade="BF"/>
        </w:rPr>
      </w:r>
      <w:r w:rsidR="005939BA" w:rsidRPr="00940E98">
        <w:rPr>
          <w:color w:val="31849B" w:themeColor="accent5" w:themeShade="BF"/>
        </w:rPr>
        <w:fldChar w:fldCharType="separate"/>
      </w:r>
      <w:r w:rsidR="005939BA" w:rsidRPr="00940E98">
        <w:rPr>
          <w:color w:val="31849B" w:themeColor="accent5" w:themeShade="BF"/>
        </w:rPr>
        <w:t>1.1</w:t>
      </w:r>
      <w:r w:rsidR="005939BA" w:rsidRPr="00940E98">
        <w:rPr>
          <w:color w:val="31849B" w:themeColor="accent5" w:themeShade="BF"/>
        </w:rPr>
        <w:fldChar w:fldCharType="end"/>
      </w:r>
      <w:r w:rsidR="005939BA" w:rsidRPr="00940E98">
        <w:rPr>
          <w:color w:val="31849B" w:themeColor="accent5" w:themeShade="BF"/>
        </w:rPr>
        <w:t>]</w:t>
      </w:r>
      <w:bookmarkEnd w:id="24"/>
    </w:p>
    <w:p w14:paraId="77CE5A92" w14:textId="16753D54" w:rsidR="00D134B8" w:rsidRPr="00940E98" w:rsidRDefault="00D134B8" w:rsidP="00D134B8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940E98">
        <w:t xml:space="preserve">Ao acionar </w:t>
      </w:r>
      <w:r w:rsidR="00B52697" w:rsidRPr="00940E98">
        <w:t xml:space="preserve">o </w:t>
      </w:r>
      <w:proofErr w:type="gramStart"/>
      <w:r w:rsidR="00B52697" w:rsidRPr="00940E98">
        <w:t>componente</w:t>
      </w:r>
      <w:r w:rsidRPr="00940E98">
        <w:t xml:space="preserve"> </w:t>
      </w:r>
      <w:r w:rsidR="007E74FF" w:rsidRPr="00940E98">
        <w:rPr>
          <w:noProof/>
        </w:rPr>
        <w:drawing>
          <wp:inline distT="0" distB="0" distL="0" distR="0" wp14:anchorId="08B38AE1" wp14:editId="6AE384E5">
            <wp:extent cx="38095" cy="190476"/>
            <wp:effectExtent l="0" t="0" r="635" b="63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95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E98">
        <w:t>,</w:t>
      </w:r>
      <w:proofErr w:type="gramEnd"/>
      <w:r w:rsidRPr="00940E98">
        <w:t xml:space="preserve"> o sistema deve exibir a ação </w:t>
      </w:r>
      <w:r w:rsidR="00475506" w:rsidRPr="00940E98">
        <w:t>“</w:t>
      </w:r>
      <w:r w:rsidR="00475506" w:rsidRPr="00940E98">
        <w:rPr>
          <w:b/>
        </w:rPr>
        <w:t>Visualizar</w:t>
      </w:r>
      <w:r w:rsidR="00475506" w:rsidRPr="00940E98">
        <w:t>”</w:t>
      </w:r>
      <w:r w:rsidR="00AE4E19" w:rsidRPr="00940E98">
        <w:t>:</w:t>
      </w:r>
    </w:p>
    <w:p w14:paraId="0668F77B" w14:textId="7CBB50CF" w:rsidR="00C114AC" w:rsidRPr="00940E98" w:rsidRDefault="00C114AC" w:rsidP="00C114AC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  <w:r w:rsidRPr="00940E98">
        <w:rPr>
          <w:noProof/>
        </w:rPr>
        <w:drawing>
          <wp:inline distT="0" distB="0" distL="0" distR="0" wp14:anchorId="39181EEB" wp14:editId="1E10363B">
            <wp:extent cx="600502" cy="36246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54" cy="38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3EB6" w14:textId="77777777" w:rsidR="00C114AC" w:rsidRPr="00940E98" w:rsidRDefault="00C114AC" w:rsidP="00C114AC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1618937B" w14:textId="2141B17E" w:rsidR="00475506" w:rsidRPr="00940E98" w:rsidRDefault="00475506" w:rsidP="00D134B8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940E98">
        <w:t>Ao selecionar a ação Visualizar, o sistema deve ex</w:t>
      </w:r>
      <w:r w:rsidR="008F167E" w:rsidRPr="00940E98">
        <w:t xml:space="preserve">ibir a tela com o PAINEL </w:t>
      </w:r>
      <w:proofErr w:type="gramStart"/>
      <w:r w:rsidR="008F167E" w:rsidRPr="00940E98">
        <w:t>VISUAL</w:t>
      </w:r>
      <w:r w:rsidR="00AE4E19" w:rsidRPr="00940E98">
        <w:t>;</w:t>
      </w:r>
      <w:r w:rsidR="003F7175" w:rsidRPr="00940E98">
        <w:rPr>
          <w:color w:val="215868" w:themeColor="accent5" w:themeShade="80"/>
        </w:rPr>
        <w:t>[</w:t>
      </w:r>
      <w:proofErr w:type="gramEnd"/>
      <w:r w:rsidR="002119A3" w:rsidRPr="00940E98">
        <w:rPr>
          <w:color w:val="215868" w:themeColor="accent5" w:themeShade="80"/>
        </w:rPr>
        <w:fldChar w:fldCharType="begin"/>
      </w:r>
      <w:r w:rsidR="002119A3" w:rsidRPr="00940E98">
        <w:rPr>
          <w:color w:val="215868" w:themeColor="accent5" w:themeShade="80"/>
        </w:rPr>
        <w:instrText xml:space="preserve"> REF _Ref16167937 \r \h </w:instrText>
      </w:r>
      <w:r w:rsidR="00940E98">
        <w:rPr>
          <w:color w:val="215868" w:themeColor="accent5" w:themeShade="80"/>
        </w:rPr>
        <w:instrText xml:space="preserve"> \* MERGEFORMAT </w:instrText>
      </w:r>
      <w:r w:rsidR="002119A3" w:rsidRPr="00940E98">
        <w:rPr>
          <w:color w:val="215868" w:themeColor="accent5" w:themeShade="80"/>
        </w:rPr>
      </w:r>
      <w:r w:rsidR="002119A3" w:rsidRPr="00940E98">
        <w:rPr>
          <w:color w:val="215868" w:themeColor="accent5" w:themeShade="80"/>
        </w:rPr>
        <w:fldChar w:fldCharType="separate"/>
      </w:r>
      <w:r w:rsidR="002119A3" w:rsidRPr="00940E98">
        <w:rPr>
          <w:color w:val="215868" w:themeColor="accent5" w:themeShade="80"/>
        </w:rPr>
        <w:t>P02</w:t>
      </w:r>
      <w:r w:rsidR="002119A3" w:rsidRPr="00940E98">
        <w:rPr>
          <w:color w:val="215868" w:themeColor="accent5" w:themeShade="80"/>
        </w:rPr>
        <w:fldChar w:fldCharType="end"/>
      </w:r>
      <w:r w:rsidR="003F7175" w:rsidRPr="00940E98">
        <w:rPr>
          <w:color w:val="215868" w:themeColor="accent5" w:themeShade="80"/>
        </w:rPr>
        <w:t>]</w:t>
      </w:r>
    </w:p>
    <w:p w14:paraId="641E9E08" w14:textId="77777777" w:rsidR="00AE4E19" w:rsidRPr="00940E98" w:rsidRDefault="00AE4E19" w:rsidP="00AE4E19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7933AE30" w14:textId="164A6232" w:rsidR="00C114AC" w:rsidRPr="00940E98" w:rsidRDefault="00C114AC" w:rsidP="00D134B8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940E98">
        <w:t>Ao posicionar o cursor na opção desejada, o sistema deve destacar o fundo da ação:</w:t>
      </w:r>
    </w:p>
    <w:p w14:paraId="3EA5DE99" w14:textId="2D971DB8" w:rsidR="00C114AC" w:rsidRPr="00940E98" w:rsidRDefault="00C114AC" w:rsidP="00C114AC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  <w:r w:rsidRPr="00940E98">
        <w:rPr>
          <w:noProof/>
        </w:rPr>
        <w:drawing>
          <wp:inline distT="0" distB="0" distL="0" distR="0" wp14:anchorId="195BD624" wp14:editId="6C76CA51">
            <wp:extent cx="511791" cy="402899"/>
            <wp:effectExtent l="0" t="0" r="317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967" cy="41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6387" w14:textId="77777777" w:rsidR="00C114AC" w:rsidRPr="00940E98" w:rsidRDefault="00C114AC" w:rsidP="00C114AC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7105C8EC" w14:textId="7042F474" w:rsidR="00C114AC" w:rsidRPr="00940E98" w:rsidRDefault="00C114AC" w:rsidP="00D134B8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940E98">
        <w:rPr>
          <w:b/>
        </w:rPr>
        <w:t>Limpar</w:t>
      </w:r>
      <w:r w:rsidRPr="00940E98">
        <w:t>: Botão exibido no Filtro</w:t>
      </w:r>
      <w:r w:rsidR="00AE4E19" w:rsidRPr="00940E98">
        <w:t>;</w:t>
      </w:r>
      <w:r w:rsidRPr="00940E98">
        <w:t xml:space="preserve"> </w:t>
      </w:r>
      <w:r w:rsidR="008A2E5F" w:rsidRPr="00940E98">
        <w:rPr>
          <w:color w:val="215868" w:themeColor="accent5" w:themeShade="80"/>
        </w:rPr>
        <w:t>[</w:t>
      </w:r>
      <w:r w:rsidR="008A2E5F" w:rsidRPr="00940E98">
        <w:rPr>
          <w:color w:val="215868" w:themeColor="accent5" w:themeShade="80"/>
        </w:rPr>
        <w:fldChar w:fldCharType="begin"/>
      </w:r>
      <w:r w:rsidR="008A2E5F" w:rsidRPr="00940E98">
        <w:rPr>
          <w:color w:val="215868" w:themeColor="accent5" w:themeShade="80"/>
        </w:rPr>
        <w:instrText xml:space="preserve"> REF _Ref14108183 \r \h </w:instrText>
      </w:r>
      <w:r w:rsidR="00940E98">
        <w:rPr>
          <w:color w:val="215868" w:themeColor="accent5" w:themeShade="80"/>
        </w:rPr>
        <w:instrText xml:space="preserve"> \* MERGEFORMAT </w:instrText>
      </w:r>
      <w:r w:rsidR="008A2E5F" w:rsidRPr="00940E98">
        <w:rPr>
          <w:color w:val="215868" w:themeColor="accent5" w:themeShade="80"/>
        </w:rPr>
      </w:r>
      <w:r w:rsidR="008A2E5F" w:rsidRPr="00940E98">
        <w:rPr>
          <w:color w:val="215868" w:themeColor="accent5" w:themeShade="80"/>
        </w:rPr>
        <w:fldChar w:fldCharType="separate"/>
      </w:r>
      <w:r w:rsidR="008A2E5F" w:rsidRPr="00940E98">
        <w:rPr>
          <w:color w:val="215868" w:themeColor="accent5" w:themeShade="80"/>
        </w:rPr>
        <w:t>2.</w:t>
      </w:r>
      <w:r w:rsidR="002119A3" w:rsidRPr="00940E98">
        <w:rPr>
          <w:color w:val="215868" w:themeColor="accent5" w:themeShade="80"/>
        </w:rPr>
        <w:t>2</w:t>
      </w:r>
      <w:r w:rsidR="008A2E5F" w:rsidRPr="00940E98">
        <w:rPr>
          <w:color w:val="215868" w:themeColor="accent5" w:themeShade="80"/>
        </w:rPr>
        <w:t>.</w:t>
      </w:r>
      <w:r w:rsidR="002119A3" w:rsidRPr="00940E98">
        <w:rPr>
          <w:color w:val="215868" w:themeColor="accent5" w:themeShade="80"/>
        </w:rPr>
        <w:t>2</w:t>
      </w:r>
      <w:r w:rsidR="008A2E5F" w:rsidRPr="00940E98">
        <w:rPr>
          <w:color w:val="215868" w:themeColor="accent5" w:themeShade="80"/>
        </w:rPr>
        <w:fldChar w:fldCharType="end"/>
      </w:r>
      <w:r w:rsidR="008A2E5F" w:rsidRPr="00940E98">
        <w:rPr>
          <w:color w:val="215868" w:themeColor="accent5" w:themeShade="80"/>
        </w:rPr>
        <w:t>]</w:t>
      </w:r>
    </w:p>
    <w:p w14:paraId="3731E79F" w14:textId="77777777" w:rsidR="00AE4E19" w:rsidRPr="00940E98" w:rsidRDefault="00AE4E19" w:rsidP="00AE4E19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6499558B" w14:textId="48CEA744" w:rsidR="00C114AC" w:rsidRPr="00940E98" w:rsidRDefault="00C114AC" w:rsidP="00D134B8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940E98">
        <w:rPr>
          <w:b/>
        </w:rPr>
        <w:t>Buscar</w:t>
      </w:r>
      <w:r w:rsidRPr="00940E98">
        <w:t>: opção exibida no campo do resultado da pesquisa.</w:t>
      </w:r>
    </w:p>
    <w:p w14:paraId="24F0D7C4" w14:textId="77777777" w:rsidR="00A03222" w:rsidRPr="00940E98" w:rsidRDefault="00A03222" w:rsidP="00A03222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b/>
        </w:rPr>
      </w:pPr>
    </w:p>
    <w:p w14:paraId="46923F5D" w14:textId="77777777" w:rsidR="00A03222" w:rsidRPr="00940E98" w:rsidRDefault="00A03222" w:rsidP="00A03222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b/>
        </w:rPr>
      </w:pPr>
    </w:p>
    <w:p w14:paraId="4E0F7EB0" w14:textId="13206221" w:rsidR="00A03222" w:rsidRPr="00940E98" w:rsidRDefault="00A03222" w:rsidP="00A03222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bookmarkStart w:id="25" w:name="_Ref16522621"/>
      <w:r w:rsidRPr="00940E98">
        <w:rPr>
          <w:u w:val="single"/>
        </w:rPr>
        <w:t>Resolução:</w:t>
      </w:r>
      <w:r w:rsidRPr="00940E98">
        <w:t xml:space="preserve"> </w:t>
      </w:r>
      <w:r w:rsidRPr="00940E98">
        <w:rPr>
          <w:color w:val="31849B" w:themeColor="accent5" w:themeShade="BF"/>
        </w:rPr>
        <w:t>[</w:t>
      </w:r>
      <w:r w:rsidRPr="00940E98">
        <w:rPr>
          <w:color w:val="31849B" w:themeColor="accent5" w:themeShade="BF"/>
        </w:rPr>
        <w:fldChar w:fldCharType="begin"/>
      </w:r>
      <w:r w:rsidRPr="00940E98">
        <w:rPr>
          <w:color w:val="31849B" w:themeColor="accent5" w:themeShade="BF"/>
        </w:rPr>
        <w:instrText xml:space="preserve"> REF _Ref15550620 \r \h </w:instrText>
      </w:r>
      <w:r w:rsidR="002F7795" w:rsidRPr="00940E98">
        <w:rPr>
          <w:color w:val="31849B" w:themeColor="accent5" w:themeShade="BF"/>
        </w:rPr>
        <w:instrText xml:space="preserve"> \* MERGEFORMAT </w:instrText>
      </w:r>
      <w:r w:rsidRPr="00940E98">
        <w:rPr>
          <w:color w:val="31849B" w:themeColor="accent5" w:themeShade="BF"/>
        </w:rPr>
      </w:r>
      <w:r w:rsidRPr="00940E98">
        <w:rPr>
          <w:color w:val="31849B" w:themeColor="accent5" w:themeShade="BF"/>
        </w:rPr>
        <w:fldChar w:fldCharType="separate"/>
      </w:r>
      <w:r w:rsidRPr="00940E98">
        <w:rPr>
          <w:color w:val="31849B" w:themeColor="accent5" w:themeShade="BF"/>
        </w:rPr>
        <w:t>1.1</w:t>
      </w:r>
      <w:r w:rsidRPr="00940E98">
        <w:rPr>
          <w:color w:val="31849B" w:themeColor="accent5" w:themeShade="BF"/>
        </w:rPr>
        <w:fldChar w:fldCharType="end"/>
      </w:r>
      <w:r w:rsidRPr="00940E98">
        <w:rPr>
          <w:color w:val="31849B" w:themeColor="accent5" w:themeShade="BF"/>
        </w:rPr>
        <w:t>]</w:t>
      </w:r>
      <w:bookmarkEnd w:id="25"/>
    </w:p>
    <w:p w14:paraId="50C7F119" w14:textId="108F8E44" w:rsidR="00A03222" w:rsidRPr="00940E98" w:rsidRDefault="00A03222" w:rsidP="00A03222">
      <w:pPr>
        <w:pStyle w:val="PargrafodaLista"/>
        <w:widowControl/>
        <w:numPr>
          <w:ilvl w:val="0"/>
          <w:numId w:val="31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940E98">
        <w:t>Ao acionar o Link na coluna “Resolução”, o sistema deve baixar o arquivo referente a resolução anexada pelo ator na HST02 – Aba Período</w:t>
      </w:r>
      <w:r w:rsidR="00AE4E19" w:rsidRPr="00940E98">
        <w:t>;</w:t>
      </w:r>
    </w:p>
    <w:p w14:paraId="452DFAE0" w14:textId="77777777" w:rsidR="00AE4E19" w:rsidRPr="00940E98" w:rsidRDefault="00AE4E19" w:rsidP="00AE4E19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21792D4E" w14:textId="2984A160" w:rsidR="00A03222" w:rsidRPr="00940E98" w:rsidRDefault="00A03222" w:rsidP="00A03222">
      <w:pPr>
        <w:pStyle w:val="PargrafodaLista"/>
        <w:widowControl/>
        <w:numPr>
          <w:ilvl w:val="0"/>
          <w:numId w:val="31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940E98">
        <w:t>O sistema deve exibir o nome do arquivo que o ator anexou na tela de cadastro do calendário</w:t>
      </w:r>
      <w:r w:rsidR="00AE4E19" w:rsidRPr="00940E98">
        <w:t>;</w:t>
      </w:r>
    </w:p>
    <w:p w14:paraId="73959F5C" w14:textId="77777777" w:rsidR="00A03222" w:rsidRPr="00940E98" w:rsidRDefault="00A03222" w:rsidP="00A03222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7B298CFC" w14:textId="77777777" w:rsidR="00973B98" w:rsidRPr="00940E98" w:rsidRDefault="00973B98" w:rsidP="00332B3F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19ACDE9D" w14:textId="415FD60C" w:rsidR="00F26396" w:rsidRPr="00940E98" w:rsidRDefault="00F26396" w:rsidP="00F26396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26" w:name="_Ref16524223"/>
      <w:r w:rsidRPr="00940E98">
        <w:rPr>
          <w:b/>
          <w:u w:val="single"/>
        </w:rPr>
        <w:t>Painel Visual (</w:t>
      </w:r>
      <w:proofErr w:type="spellStart"/>
      <w:r w:rsidRPr="00940E98">
        <w:rPr>
          <w:b/>
          <w:u w:val="single"/>
        </w:rPr>
        <w:t>Dashboard</w:t>
      </w:r>
      <w:proofErr w:type="spellEnd"/>
      <w:r w:rsidRPr="00940E98">
        <w:rPr>
          <w:b/>
          <w:u w:val="single"/>
        </w:rPr>
        <w:t xml:space="preserve">): </w:t>
      </w:r>
      <w:r w:rsidRPr="00940E98">
        <w:rPr>
          <w:bCs/>
          <w:color w:val="215868" w:themeColor="accent5" w:themeShade="80"/>
          <w:shd w:val="clear" w:color="auto" w:fill="FFFFFF"/>
        </w:rPr>
        <w:t>[</w:t>
      </w:r>
      <w:r w:rsidRPr="00940E98">
        <w:rPr>
          <w:bCs/>
          <w:color w:val="215868" w:themeColor="accent5" w:themeShade="80"/>
          <w:shd w:val="clear" w:color="auto" w:fill="FFFFFF"/>
        </w:rPr>
        <w:fldChar w:fldCharType="begin"/>
      </w:r>
      <w:r w:rsidRPr="00940E98">
        <w:rPr>
          <w:bCs/>
          <w:color w:val="215868" w:themeColor="accent5" w:themeShade="80"/>
          <w:shd w:val="clear" w:color="auto" w:fill="FFFFFF"/>
        </w:rPr>
        <w:instrText xml:space="preserve"> REF _Ref16167937 \r \h  \* MERGEFORMAT </w:instrText>
      </w:r>
      <w:r w:rsidRPr="00940E98">
        <w:rPr>
          <w:bCs/>
          <w:color w:val="215868" w:themeColor="accent5" w:themeShade="80"/>
          <w:shd w:val="clear" w:color="auto" w:fill="FFFFFF"/>
        </w:rPr>
      </w:r>
      <w:r w:rsidRPr="00940E98">
        <w:rPr>
          <w:bCs/>
          <w:color w:val="215868" w:themeColor="accent5" w:themeShade="80"/>
          <w:shd w:val="clear" w:color="auto" w:fill="FFFFFF"/>
        </w:rPr>
        <w:fldChar w:fldCharType="separate"/>
      </w:r>
      <w:r w:rsidRPr="00940E98">
        <w:rPr>
          <w:bCs/>
          <w:color w:val="215868" w:themeColor="accent5" w:themeShade="80"/>
          <w:shd w:val="clear" w:color="auto" w:fill="FFFFFF"/>
        </w:rPr>
        <w:t>P02</w:t>
      </w:r>
      <w:r w:rsidRPr="00940E98">
        <w:rPr>
          <w:bCs/>
          <w:color w:val="215868" w:themeColor="accent5" w:themeShade="80"/>
          <w:shd w:val="clear" w:color="auto" w:fill="FFFFFF"/>
        </w:rPr>
        <w:fldChar w:fldCharType="end"/>
      </w:r>
      <w:r w:rsidRPr="00940E98">
        <w:rPr>
          <w:bCs/>
          <w:color w:val="215868" w:themeColor="accent5" w:themeShade="80"/>
          <w:shd w:val="clear" w:color="auto" w:fill="FFFFFF"/>
        </w:rPr>
        <w:t>]</w:t>
      </w:r>
      <w:bookmarkEnd w:id="26"/>
    </w:p>
    <w:p w14:paraId="223E2D01" w14:textId="2F8BF973" w:rsidR="008F167E" w:rsidRPr="00940E98" w:rsidRDefault="00B52697" w:rsidP="00F26396">
      <w:pPr>
        <w:pStyle w:val="PargrafodaLista"/>
        <w:widowControl/>
        <w:numPr>
          <w:ilvl w:val="0"/>
          <w:numId w:val="27"/>
        </w:numPr>
        <w:autoSpaceDE/>
        <w:autoSpaceDN/>
        <w:adjustRightInd/>
        <w:spacing w:before="240" w:after="200" w:line="276" w:lineRule="auto"/>
        <w:ind w:left="567"/>
        <w:contextualSpacing/>
        <w:jc w:val="both"/>
      </w:pPr>
      <w:r w:rsidRPr="00940E98">
        <w:t xml:space="preserve">No </w:t>
      </w:r>
      <w:proofErr w:type="gramStart"/>
      <w:r w:rsidRPr="00940E98">
        <w:t xml:space="preserve">componente </w:t>
      </w:r>
      <w:r w:rsidRPr="00940E98">
        <w:rPr>
          <w:noProof/>
        </w:rPr>
        <w:drawing>
          <wp:inline distT="0" distB="0" distL="0" distR="0" wp14:anchorId="14E3AAA1" wp14:editId="7D1591FD">
            <wp:extent cx="38095" cy="190476"/>
            <wp:effectExtent l="0" t="0" r="635" b="63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95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E98">
        <w:t>,</w:t>
      </w:r>
      <w:proofErr w:type="gramEnd"/>
      <w:r w:rsidR="00B73C4A" w:rsidRPr="00940E98">
        <w:t xml:space="preserve"> </w:t>
      </w:r>
      <w:r w:rsidRPr="00940E98">
        <w:t>a</w:t>
      </w:r>
      <w:r w:rsidR="008F167E" w:rsidRPr="00940E98">
        <w:t xml:space="preserve">o selecionar a ação Visualizar, o sistema deve exibir a tela com o PAINEL VISUAL, </w:t>
      </w:r>
      <w:r w:rsidRPr="00940E98">
        <w:t xml:space="preserve">centralizando </w:t>
      </w:r>
      <w:r w:rsidR="008F167E" w:rsidRPr="00940E98">
        <w:t xml:space="preserve"> um conjunto de informações referente a eleição que o ator selecionou anteriormente</w:t>
      </w:r>
      <w:r w:rsidR="00ED1EFF" w:rsidRPr="00940E98">
        <w:t>;</w:t>
      </w:r>
    </w:p>
    <w:p w14:paraId="27ED6B99" w14:textId="77777777" w:rsidR="00ED1EFF" w:rsidRPr="00940E98" w:rsidRDefault="00ED1EFF" w:rsidP="00ED1EFF">
      <w:pPr>
        <w:pStyle w:val="PargrafodaLista"/>
        <w:widowControl/>
        <w:autoSpaceDE/>
        <w:autoSpaceDN/>
        <w:adjustRightInd/>
        <w:spacing w:before="240" w:after="200" w:line="276" w:lineRule="auto"/>
        <w:ind w:left="567"/>
        <w:contextualSpacing/>
        <w:jc w:val="both"/>
      </w:pPr>
    </w:p>
    <w:p w14:paraId="7D2A7B76" w14:textId="53A9037F" w:rsidR="00D302E5" w:rsidRPr="00940E98" w:rsidRDefault="001052E9" w:rsidP="00EB39F6">
      <w:pPr>
        <w:pStyle w:val="PargrafodaLista"/>
        <w:widowControl/>
        <w:numPr>
          <w:ilvl w:val="0"/>
          <w:numId w:val="27"/>
        </w:numPr>
        <w:autoSpaceDE/>
        <w:autoSpaceDN/>
        <w:adjustRightInd/>
        <w:spacing w:before="240" w:after="200" w:line="276" w:lineRule="auto"/>
        <w:ind w:left="567"/>
        <w:contextualSpacing/>
        <w:jc w:val="both"/>
      </w:pPr>
      <w:r w:rsidRPr="00940E98">
        <w:t xml:space="preserve">O sistema deve exibir ao lado da </w:t>
      </w:r>
      <w:proofErr w:type="spellStart"/>
      <w:r w:rsidRPr="00940E98">
        <w:t>label</w:t>
      </w:r>
      <w:proofErr w:type="spellEnd"/>
      <w:r w:rsidRPr="00940E98">
        <w:t xml:space="preserve"> “Painel Visual”</w:t>
      </w:r>
      <w:r w:rsidRPr="00940E98">
        <w:rPr>
          <w:bCs/>
          <w:color w:val="215868" w:themeColor="accent5" w:themeShade="80"/>
          <w:shd w:val="clear" w:color="auto" w:fill="FFFFFF"/>
        </w:rPr>
        <w:t xml:space="preserve"> </w:t>
      </w:r>
      <w:r w:rsidRPr="00940E98">
        <w:rPr>
          <w:bCs/>
          <w:color w:val="31849B" w:themeColor="accent5" w:themeShade="BF"/>
          <w:shd w:val="clear" w:color="auto" w:fill="FFFFFF"/>
        </w:rPr>
        <w:t>[</w:t>
      </w:r>
      <w:r w:rsidRPr="00940E98">
        <w:rPr>
          <w:bCs/>
          <w:color w:val="31849B" w:themeColor="accent5" w:themeShade="BF"/>
          <w:shd w:val="clear" w:color="auto" w:fill="FFFFFF"/>
        </w:rPr>
        <w:fldChar w:fldCharType="begin"/>
      </w:r>
      <w:r w:rsidRPr="00940E98">
        <w:rPr>
          <w:bCs/>
          <w:color w:val="31849B" w:themeColor="accent5" w:themeShade="BF"/>
          <w:shd w:val="clear" w:color="auto" w:fill="FFFFFF"/>
        </w:rPr>
        <w:instrText xml:space="preserve"> REF _Ref16167937 \r \h  \* MERGEFORMAT </w:instrText>
      </w:r>
      <w:r w:rsidRPr="00940E98">
        <w:rPr>
          <w:bCs/>
          <w:color w:val="31849B" w:themeColor="accent5" w:themeShade="BF"/>
          <w:shd w:val="clear" w:color="auto" w:fill="FFFFFF"/>
        </w:rPr>
      </w:r>
      <w:r w:rsidRPr="00940E98">
        <w:rPr>
          <w:bCs/>
          <w:color w:val="31849B" w:themeColor="accent5" w:themeShade="BF"/>
          <w:shd w:val="clear" w:color="auto" w:fill="FFFFFF"/>
        </w:rPr>
        <w:fldChar w:fldCharType="separate"/>
      </w:r>
      <w:r w:rsidRPr="00940E98">
        <w:rPr>
          <w:bCs/>
          <w:color w:val="31849B" w:themeColor="accent5" w:themeShade="BF"/>
          <w:shd w:val="clear" w:color="auto" w:fill="FFFFFF"/>
        </w:rPr>
        <w:t>P02</w:t>
      </w:r>
      <w:r w:rsidRPr="00940E98">
        <w:rPr>
          <w:bCs/>
          <w:color w:val="31849B" w:themeColor="accent5" w:themeShade="BF"/>
          <w:shd w:val="clear" w:color="auto" w:fill="FFFFFF"/>
        </w:rPr>
        <w:fldChar w:fldCharType="end"/>
      </w:r>
      <w:r w:rsidRPr="00940E98">
        <w:rPr>
          <w:bCs/>
          <w:color w:val="31849B" w:themeColor="accent5" w:themeShade="BF"/>
          <w:shd w:val="clear" w:color="auto" w:fill="FFFFFF"/>
        </w:rPr>
        <w:t>]</w:t>
      </w:r>
      <w:r w:rsidRPr="00940E98">
        <w:t xml:space="preserve">, a informação da Eleição que o ator selecionou na interface </w:t>
      </w:r>
      <w:r w:rsidRPr="00940E98">
        <w:rPr>
          <w:color w:val="31849B" w:themeColor="accent5" w:themeShade="BF"/>
        </w:rPr>
        <w:t>[</w:t>
      </w:r>
      <w:r w:rsidRPr="00940E98">
        <w:rPr>
          <w:color w:val="31849B" w:themeColor="accent5" w:themeShade="BF"/>
        </w:rPr>
        <w:fldChar w:fldCharType="begin"/>
      </w:r>
      <w:r w:rsidRPr="00940E98">
        <w:rPr>
          <w:color w:val="31849B" w:themeColor="accent5" w:themeShade="BF"/>
        </w:rPr>
        <w:instrText xml:space="preserve"> REF _Ref13579930 \r \h </w:instrText>
      </w:r>
      <w:r w:rsidR="00940E98">
        <w:rPr>
          <w:color w:val="31849B" w:themeColor="accent5" w:themeShade="BF"/>
        </w:rPr>
        <w:instrText xml:space="preserve"> \* MERGEFORMAT </w:instrText>
      </w:r>
      <w:r w:rsidRPr="00940E98">
        <w:rPr>
          <w:color w:val="31849B" w:themeColor="accent5" w:themeShade="BF"/>
        </w:rPr>
      </w:r>
      <w:r w:rsidRPr="00940E98">
        <w:rPr>
          <w:color w:val="31849B" w:themeColor="accent5" w:themeShade="BF"/>
        </w:rPr>
        <w:fldChar w:fldCharType="separate"/>
      </w:r>
      <w:r w:rsidRPr="00940E98">
        <w:rPr>
          <w:color w:val="31849B" w:themeColor="accent5" w:themeShade="BF"/>
        </w:rPr>
        <w:t>P01</w:t>
      </w:r>
      <w:r w:rsidRPr="00940E98">
        <w:rPr>
          <w:color w:val="31849B" w:themeColor="accent5" w:themeShade="BF"/>
        </w:rPr>
        <w:fldChar w:fldCharType="end"/>
      </w:r>
      <w:r w:rsidRPr="00940E98">
        <w:rPr>
          <w:color w:val="31849B" w:themeColor="accent5" w:themeShade="BF"/>
        </w:rPr>
        <w:t>]</w:t>
      </w:r>
    </w:p>
    <w:p w14:paraId="39C7FDF6" w14:textId="1E3BB83B" w:rsidR="00D302E5" w:rsidRPr="00940E98" w:rsidRDefault="00D302E5" w:rsidP="00D302E5">
      <w:pPr>
        <w:pStyle w:val="PargrafodaLista"/>
        <w:widowControl/>
        <w:autoSpaceDE/>
        <w:autoSpaceDN/>
        <w:adjustRightInd/>
        <w:spacing w:before="240" w:after="200" w:line="276" w:lineRule="auto"/>
        <w:ind w:left="567"/>
        <w:contextualSpacing/>
        <w:jc w:val="both"/>
      </w:pPr>
      <w:r w:rsidRPr="00940E98">
        <w:rPr>
          <w:noProof/>
        </w:rPr>
        <w:drawing>
          <wp:inline distT="0" distB="0" distL="0" distR="0" wp14:anchorId="74175F4F" wp14:editId="3E2599F7">
            <wp:extent cx="4330599" cy="1807956"/>
            <wp:effectExtent l="0" t="0" r="0" b="190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ublicar_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771" cy="182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90F6" w14:textId="77777777" w:rsidR="001052E9" w:rsidRPr="00940E98" w:rsidRDefault="001052E9" w:rsidP="001052E9">
      <w:pPr>
        <w:pStyle w:val="PargrafodaLista"/>
      </w:pPr>
    </w:p>
    <w:p w14:paraId="6146804E" w14:textId="78B85EDD" w:rsidR="00B73C4A" w:rsidRPr="00940E98" w:rsidRDefault="00B73C4A" w:rsidP="00F26396">
      <w:pPr>
        <w:pStyle w:val="PargrafodaLista"/>
        <w:widowControl/>
        <w:numPr>
          <w:ilvl w:val="0"/>
          <w:numId w:val="27"/>
        </w:numPr>
        <w:autoSpaceDE/>
        <w:autoSpaceDN/>
        <w:adjustRightInd/>
        <w:spacing w:before="240" w:after="200" w:line="276" w:lineRule="auto"/>
        <w:ind w:left="567"/>
        <w:contextualSpacing/>
        <w:jc w:val="both"/>
      </w:pPr>
      <w:r w:rsidRPr="00940E98">
        <w:t xml:space="preserve">O sistema deve exibir todas as atividade e suas subatividade, conforme forem criadas na HST02 (Aba Período). </w:t>
      </w:r>
      <w:r w:rsidR="00CF237F" w:rsidRPr="00940E98">
        <w:t>(Ex1)</w:t>
      </w:r>
    </w:p>
    <w:p w14:paraId="3AAFCA32" w14:textId="77777777" w:rsidR="00ED1EFF" w:rsidRPr="00940E98" w:rsidRDefault="00ED1EFF" w:rsidP="00ED1EFF">
      <w:pPr>
        <w:pStyle w:val="PargrafodaLista"/>
      </w:pPr>
    </w:p>
    <w:p w14:paraId="55471E5A" w14:textId="738B5F88" w:rsidR="00B73C4A" w:rsidRPr="00940E98" w:rsidRDefault="00B73C4A" w:rsidP="00F26396">
      <w:pPr>
        <w:pStyle w:val="PargrafodaLista"/>
        <w:widowControl/>
        <w:numPr>
          <w:ilvl w:val="0"/>
          <w:numId w:val="27"/>
        </w:numPr>
        <w:autoSpaceDE/>
        <w:autoSpaceDN/>
        <w:adjustRightInd/>
        <w:spacing w:before="240" w:after="200" w:line="276" w:lineRule="auto"/>
        <w:ind w:left="567"/>
        <w:contextualSpacing/>
        <w:jc w:val="both"/>
      </w:pPr>
      <w:r w:rsidRPr="00940E98">
        <w:t>No campo Atividade, o sistema deve exibir o nome da atividade principal conforme parametrização na HST02</w:t>
      </w:r>
      <w:r w:rsidR="007125F6" w:rsidRPr="00940E98">
        <w:t>. O primeiro registro será a 1. Atividade Principal</w:t>
      </w:r>
      <w:r w:rsidR="00CC05D2" w:rsidRPr="00940E98">
        <w:t xml:space="preserve"> </w:t>
      </w:r>
      <w:r w:rsidR="00CC05D2" w:rsidRPr="00940E98">
        <w:rPr>
          <w:noProof/>
        </w:rPr>
        <w:drawing>
          <wp:inline distT="0" distB="0" distL="0" distR="0" wp14:anchorId="582A0D6D" wp14:editId="60520103">
            <wp:extent cx="238095" cy="190476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095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5F6" w:rsidRPr="00940E98">
        <w:t xml:space="preserve">e suas </w:t>
      </w:r>
      <w:proofErr w:type="gramStart"/>
      <w:r w:rsidR="007125F6" w:rsidRPr="00940E98">
        <w:t>subatividades</w:t>
      </w:r>
      <w:r w:rsidR="00CC05D2" w:rsidRPr="00940E98">
        <w:rPr>
          <w:noProof/>
        </w:rPr>
        <w:t xml:space="preserve"> </w:t>
      </w:r>
      <w:r w:rsidR="00CC05D2" w:rsidRPr="00940E98">
        <w:rPr>
          <w:noProof/>
        </w:rPr>
        <w:drawing>
          <wp:inline distT="0" distB="0" distL="0" distR="0" wp14:anchorId="1125EFB5" wp14:editId="7769A986">
            <wp:extent cx="238095" cy="190476"/>
            <wp:effectExtent l="0" t="0" r="0" b="63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8095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5F6" w:rsidRPr="00940E98">
        <w:t>.</w:t>
      </w:r>
      <w:proofErr w:type="gramEnd"/>
      <w:r w:rsidR="007125F6" w:rsidRPr="00940E98">
        <w:t xml:space="preserve"> O segundo registro será a 2. Atividade Principal </w:t>
      </w:r>
      <w:r w:rsidR="00C00D05" w:rsidRPr="00940E98">
        <w:rPr>
          <w:noProof/>
        </w:rPr>
        <w:drawing>
          <wp:inline distT="0" distB="0" distL="0" distR="0" wp14:anchorId="326AD3C9" wp14:editId="474B87BB">
            <wp:extent cx="238095" cy="190476"/>
            <wp:effectExtent l="0" t="0" r="0" b="63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8095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5F6" w:rsidRPr="00940E98">
        <w:t xml:space="preserve">e suas </w:t>
      </w:r>
      <w:r w:rsidR="00843853" w:rsidRPr="00940E98">
        <w:t xml:space="preserve">atividade </w:t>
      </w:r>
      <w:proofErr w:type="gramStart"/>
      <w:r w:rsidR="00843853" w:rsidRPr="00940E98">
        <w:t>secundarias</w:t>
      </w:r>
      <w:r w:rsidR="00C00D05" w:rsidRPr="00940E98">
        <w:rPr>
          <w:noProof/>
        </w:rPr>
        <w:t xml:space="preserve"> </w:t>
      </w:r>
      <w:r w:rsidR="00C00D05" w:rsidRPr="00940E98">
        <w:rPr>
          <w:noProof/>
        </w:rPr>
        <w:drawing>
          <wp:inline distT="0" distB="0" distL="0" distR="0" wp14:anchorId="1CB2CFBE" wp14:editId="12D86C51">
            <wp:extent cx="238095" cy="190476"/>
            <wp:effectExtent l="0" t="0" r="0" b="63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8095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5D2" w:rsidRPr="00940E98">
        <w:t xml:space="preserve"> e</w:t>
      </w:r>
      <w:proofErr w:type="gramEnd"/>
      <w:r w:rsidR="00CC05D2" w:rsidRPr="00940E98">
        <w:t xml:space="preserve"> assim subsequentemente, o sistema deve ir incrementando a tela do Painel Visual</w:t>
      </w:r>
      <w:r w:rsidR="00737448" w:rsidRPr="00940E98">
        <w:t>.</w:t>
      </w:r>
      <w:r w:rsidR="00737448" w:rsidRPr="00940E98">
        <w:rPr>
          <w:rStyle w:val="Refdenotaderodap"/>
        </w:rPr>
        <w:footnoteReference w:id="1"/>
      </w:r>
    </w:p>
    <w:p w14:paraId="0CF01A91" w14:textId="77777777" w:rsidR="00CF237F" w:rsidRPr="00940E98" w:rsidRDefault="00CF237F" w:rsidP="00CF237F">
      <w:pPr>
        <w:pStyle w:val="PargrafodaLista"/>
        <w:widowControl/>
        <w:autoSpaceDE/>
        <w:autoSpaceDN/>
        <w:adjustRightInd/>
        <w:spacing w:before="240" w:after="200" w:line="276" w:lineRule="auto"/>
        <w:ind w:left="851"/>
        <w:contextualSpacing/>
        <w:jc w:val="both"/>
      </w:pPr>
    </w:p>
    <w:p w14:paraId="7B70C510" w14:textId="59B335A5" w:rsidR="00B73C4A" w:rsidRPr="00940E98" w:rsidRDefault="00CC05D2" w:rsidP="00CC05D2">
      <w:pPr>
        <w:pStyle w:val="PargrafodaLista"/>
        <w:widowControl/>
        <w:autoSpaceDE/>
        <w:autoSpaceDN/>
        <w:adjustRightInd/>
        <w:spacing w:before="240" w:after="200" w:line="276" w:lineRule="auto"/>
        <w:ind w:left="851"/>
        <w:contextualSpacing/>
        <w:jc w:val="both"/>
      </w:pPr>
      <w:r w:rsidRPr="00940E98">
        <w:t>Ex</w:t>
      </w:r>
      <w:proofErr w:type="gramStart"/>
      <w:r w:rsidR="00CF237F" w:rsidRPr="00940E98">
        <w:t xml:space="preserve">1 </w:t>
      </w:r>
      <w:r w:rsidRPr="00940E98">
        <w:t>:</w:t>
      </w:r>
      <w:proofErr w:type="gramEnd"/>
    </w:p>
    <w:p w14:paraId="60145E10" w14:textId="670EF3FC" w:rsidR="00184BFD" w:rsidRPr="00940E98" w:rsidRDefault="009954A1" w:rsidP="009954A1">
      <w:pPr>
        <w:pStyle w:val="PargrafodaLista"/>
        <w:widowControl/>
        <w:autoSpaceDE/>
        <w:autoSpaceDN/>
        <w:adjustRightInd/>
        <w:spacing w:before="240" w:after="200" w:line="276" w:lineRule="auto"/>
        <w:ind w:left="567"/>
        <w:contextualSpacing/>
        <w:jc w:val="both"/>
      </w:pPr>
      <w:r w:rsidRPr="00940E98">
        <w:rPr>
          <w:noProof/>
        </w:rPr>
        <w:drawing>
          <wp:inline distT="0" distB="0" distL="0" distR="0" wp14:anchorId="43B309C6" wp14:editId="2738BA78">
            <wp:extent cx="4835348" cy="3721261"/>
            <wp:effectExtent l="0" t="0" r="381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616" cy="373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EFBC" w14:textId="77777777" w:rsidR="00CF237F" w:rsidRPr="00940E98" w:rsidRDefault="00CF237F" w:rsidP="00CF237F">
      <w:pPr>
        <w:pStyle w:val="PargrafodaLista"/>
        <w:widowControl/>
        <w:autoSpaceDE/>
        <w:autoSpaceDN/>
        <w:adjustRightInd/>
        <w:spacing w:before="240" w:after="200" w:line="276" w:lineRule="auto"/>
        <w:ind w:left="426"/>
        <w:contextualSpacing/>
        <w:jc w:val="both"/>
      </w:pPr>
    </w:p>
    <w:p w14:paraId="00AFD1AB" w14:textId="2E808C28" w:rsidR="00B52697" w:rsidRPr="00940E98" w:rsidRDefault="00B52697" w:rsidP="00F26396">
      <w:pPr>
        <w:pStyle w:val="PargrafodaLista"/>
        <w:widowControl/>
        <w:numPr>
          <w:ilvl w:val="0"/>
          <w:numId w:val="27"/>
        </w:numPr>
        <w:autoSpaceDE/>
        <w:autoSpaceDN/>
        <w:adjustRightInd/>
        <w:spacing w:before="240" w:after="200" w:line="276" w:lineRule="auto"/>
        <w:ind w:left="567"/>
        <w:contextualSpacing/>
        <w:jc w:val="both"/>
      </w:pPr>
      <w:r w:rsidRPr="00940E98">
        <w:t xml:space="preserve">O sistema deve exibir o filtro: </w:t>
      </w:r>
    </w:p>
    <w:p w14:paraId="74CC8218" w14:textId="570B6E68" w:rsidR="00B52697" w:rsidRPr="00940E98" w:rsidRDefault="00C649D4" w:rsidP="00B52697">
      <w:pPr>
        <w:pStyle w:val="PargrafodaLista"/>
        <w:widowControl/>
        <w:numPr>
          <w:ilvl w:val="0"/>
          <w:numId w:val="27"/>
        </w:numPr>
        <w:autoSpaceDE/>
        <w:autoSpaceDN/>
        <w:adjustRightInd/>
        <w:spacing w:before="240" w:after="200" w:line="276" w:lineRule="auto"/>
        <w:ind w:left="1560"/>
        <w:contextualSpacing/>
        <w:jc w:val="both"/>
      </w:pPr>
      <w:r w:rsidRPr="00940E98">
        <w:t>Data Início e Data Fim</w:t>
      </w:r>
      <w:r w:rsidR="00B52697" w:rsidRPr="00940E98">
        <w:t>:</w:t>
      </w:r>
      <w:r w:rsidRPr="00940E98">
        <w:t xml:space="preserve"> O sistema deve disponibilizar um componente com o calendário para seleção das datas desejadas pelo ator.</w:t>
      </w:r>
    </w:p>
    <w:p w14:paraId="6C97659E" w14:textId="77777777" w:rsidR="00C649D4" w:rsidRPr="00940E98" w:rsidRDefault="00C649D4" w:rsidP="00C649D4">
      <w:pPr>
        <w:pStyle w:val="PargrafodaLista"/>
        <w:widowControl/>
        <w:autoSpaceDE/>
        <w:autoSpaceDN/>
        <w:adjustRightInd/>
        <w:spacing w:before="240" w:after="200" w:line="276" w:lineRule="auto"/>
        <w:ind w:left="1560"/>
        <w:contextualSpacing/>
        <w:jc w:val="both"/>
      </w:pPr>
    </w:p>
    <w:p w14:paraId="461D41AD" w14:textId="78B9FF90" w:rsidR="00F86259" w:rsidRPr="00940E98" w:rsidRDefault="00F86259" w:rsidP="00F26396">
      <w:pPr>
        <w:pStyle w:val="PargrafodaLista"/>
        <w:widowControl/>
        <w:numPr>
          <w:ilvl w:val="0"/>
          <w:numId w:val="27"/>
        </w:numPr>
        <w:autoSpaceDE/>
        <w:autoSpaceDN/>
        <w:adjustRightInd/>
        <w:spacing w:before="240" w:after="200" w:line="276" w:lineRule="auto"/>
        <w:ind w:left="567"/>
        <w:contextualSpacing/>
        <w:jc w:val="both"/>
      </w:pPr>
      <w:r w:rsidRPr="00940E98">
        <w:t xml:space="preserve">Ao acionar a opção Limpar no Painel Visual, o sistema deve limpar apenas o filtros da pesquisa. </w:t>
      </w:r>
    </w:p>
    <w:p w14:paraId="6B6D54A0" w14:textId="77777777" w:rsidR="00F86259" w:rsidRPr="00940E98" w:rsidRDefault="00F86259" w:rsidP="00F86259">
      <w:pPr>
        <w:pStyle w:val="PargrafodaLista"/>
      </w:pPr>
    </w:p>
    <w:p w14:paraId="07225670" w14:textId="21F55DA5" w:rsidR="00C649D4" w:rsidRPr="00940E98" w:rsidRDefault="00B73C4A" w:rsidP="00F26396">
      <w:pPr>
        <w:pStyle w:val="PargrafodaLista"/>
        <w:widowControl/>
        <w:numPr>
          <w:ilvl w:val="0"/>
          <w:numId w:val="27"/>
        </w:numPr>
        <w:autoSpaceDE/>
        <w:autoSpaceDN/>
        <w:adjustRightInd/>
        <w:spacing w:before="240" w:after="200" w:line="276" w:lineRule="auto"/>
        <w:ind w:left="567"/>
        <w:contextualSpacing/>
        <w:jc w:val="both"/>
      </w:pPr>
      <w:r w:rsidRPr="00940E98">
        <w:lastRenderedPageBreak/>
        <w:t>Como default o sistema deve exibir o Painel Visual, com todas as atividade</w:t>
      </w:r>
      <w:r w:rsidR="00DD4FAF" w:rsidRPr="00940E98">
        <w:t>s</w:t>
      </w:r>
      <w:r w:rsidRPr="00940E98">
        <w:t xml:space="preserve"> e suas subatividade</w:t>
      </w:r>
      <w:r w:rsidR="00DD4FAF" w:rsidRPr="00940E98">
        <w:t>s</w:t>
      </w:r>
      <w:r w:rsidRPr="00940E98">
        <w:t>. Caso o ator realize uma nova pesquisa, o sistema deve limpar a tela, e exibir apenas o valores que o ator pré-determinou nos filtros</w:t>
      </w:r>
      <w:r w:rsidR="00D37EA4" w:rsidRPr="00940E98">
        <w:t>;</w:t>
      </w:r>
    </w:p>
    <w:p w14:paraId="544457C7" w14:textId="77777777" w:rsidR="00A20280" w:rsidRPr="00940E98" w:rsidRDefault="00A20280" w:rsidP="00A20280">
      <w:pPr>
        <w:pStyle w:val="PargrafodaLista"/>
      </w:pPr>
    </w:p>
    <w:p w14:paraId="4F2960C4" w14:textId="77777777" w:rsidR="00A20280" w:rsidRPr="00940E98" w:rsidRDefault="00A20280" w:rsidP="00A20280">
      <w:pPr>
        <w:pStyle w:val="PargrafodaLista"/>
        <w:numPr>
          <w:ilvl w:val="0"/>
          <w:numId w:val="10"/>
        </w:numPr>
        <w:spacing w:before="60" w:after="60"/>
        <w:ind w:left="567"/>
        <w:jc w:val="both"/>
      </w:pPr>
      <w:r w:rsidRPr="00940E98">
        <w:t xml:space="preserve">O sistema deve exibir um componente para paginação, aonde deve-se quebrar a página a cada ATIVIDADE PRINCIPAL. </w:t>
      </w:r>
    </w:p>
    <w:p w14:paraId="01720EEE" w14:textId="77777777" w:rsidR="00A20280" w:rsidRPr="00940E98" w:rsidRDefault="00A20280" w:rsidP="00A20280">
      <w:pPr>
        <w:pStyle w:val="PargrafodaLista"/>
        <w:spacing w:before="60" w:after="60"/>
        <w:ind w:left="567"/>
        <w:jc w:val="both"/>
      </w:pPr>
      <w:proofErr w:type="spellStart"/>
      <w:r w:rsidRPr="00940E98">
        <w:t>Ex</w:t>
      </w:r>
      <w:proofErr w:type="spellEnd"/>
      <w:r w:rsidRPr="00940E98">
        <w:t>: Página 1, será exibido a 1. Atividade Principal e suas Atividade Secundárias;</w:t>
      </w:r>
    </w:p>
    <w:p w14:paraId="0FB37E21" w14:textId="77777777" w:rsidR="00A20280" w:rsidRPr="00940E98" w:rsidRDefault="00A20280" w:rsidP="00A20280">
      <w:pPr>
        <w:pStyle w:val="PargrafodaLista"/>
        <w:spacing w:before="60" w:after="60"/>
        <w:ind w:left="567"/>
        <w:jc w:val="both"/>
      </w:pPr>
      <w:r w:rsidRPr="00940E98">
        <w:t xml:space="preserve">      Página 2, será exibido a 2 Atividade Principal e suas Atividade Secundárias, e assim    </w:t>
      </w:r>
      <w:r w:rsidRPr="00940E98">
        <w:rPr>
          <w:color w:val="FFFFFF" w:themeColor="background1"/>
        </w:rPr>
        <w:t>......</w:t>
      </w:r>
      <w:r w:rsidRPr="00940E98">
        <w:t xml:space="preserve">sucessivamente. </w:t>
      </w:r>
    </w:p>
    <w:p w14:paraId="4B5AB9DD" w14:textId="77777777" w:rsidR="00C649D4" w:rsidRPr="00940E98" w:rsidRDefault="00C649D4" w:rsidP="00F26396">
      <w:pPr>
        <w:pStyle w:val="PargrafodaLista"/>
        <w:ind w:left="567"/>
      </w:pPr>
    </w:p>
    <w:p w14:paraId="6EC9F61B" w14:textId="2C6AE9BE" w:rsidR="00704D1F" w:rsidRPr="00940E98" w:rsidRDefault="00704D1F" w:rsidP="00F26396">
      <w:pPr>
        <w:pStyle w:val="PargrafodaLista"/>
        <w:widowControl/>
        <w:numPr>
          <w:ilvl w:val="0"/>
          <w:numId w:val="27"/>
        </w:numPr>
        <w:autoSpaceDE/>
        <w:autoSpaceDN/>
        <w:adjustRightInd/>
        <w:spacing w:before="240" w:after="200" w:line="276" w:lineRule="auto"/>
        <w:ind w:left="567"/>
        <w:contextualSpacing/>
        <w:jc w:val="both"/>
      </w:pPr>
      <w:r w:rsidRPr="00940E98">
        <w:t xml:space="preserve">O sistema deve exibir as </w:t>
      </w:r>
      <w:r w:rsidR="00F26396" w:rsidRPr="00940E98">
        <w:t>atividade principais e secundarias</w:t>
      </w:r>
      <w:r w:rsidRPr="00940E98">
        <w:t xml:space="preserve"> </w:t>
      </w:r>
      <w:r w:rsidR="00EE37D3" w:rsidRPr="00940E98">
        <w:t>abaixo informadas, c</w:t>
      </w:r>
      <w:r w:rsidR="00952807" w:rsidRPr="00940E98">
        <w:t>om o</w:t>
      </w:r>
      <w:r w:rsidR="00EE37D3" w:rsidRPr="00940E98">
        <w:t xml:space="preserve"> Nome, Tipo, Data Início e Data Fim </w:t>
      </w:r>
      <w:r w:rsidR="00952807" w:rsidRPr="00940E98">
        <w:t xml:space="preserve">conforme </w:t>
      </w:r>
      <w:r w:rsidR="00EE37D3" w:rsidRPr="00940E98">
        <w:t>parametriza</w:t>
      </w:r>
      <w:r w:rsidR="00952807" w:rsidRPr="00940E98">
        <w:t xml:space="preserve">ção </w:t>
      </w:r>
      <w:r w:rsidR="00FF2EBF" w:rsidRPr="00940E98">
        <w:t>realizada, e</w:t>
      </w:r>
      <w:r w:rsidR="00EE37D3" w:rsidRPr="00940E98">
        <w:t xml:space="preserve"> com os status de cada atividade</w:t>
      </w:r>
      <w:r w:rsidR="00F26396" w:rsidRPr="00940E98">
        <w:t xml:space="preserve"> secundaria:</w:t>
      </w:r>
    </w:p>
    <w:p w14:paraId="75052E2D" w14:textId="77777777" w:rsidR="008C76CD" w:rsidRPr="00940E98" w:rsidRDefault="008C76CD" w:rsidP="00EE37D3">
      <w:pPr>
        <w:pStyle w:val="PargrafodaLista"/>
        <w:widowControl/>
        <w:autoSpaceDE/>
        <w:autoSpaceDN/>
        <w:adjustRightInd/>
        <w:spacing w:before="240" w:after="200" w:line="276" w:lineRule="auto"/>
        <w:ind w:left="1560"/>
        <w:contextualSpacing/>
        <w:jc w:val="both"/>
      </w:pPr>
    </w:p>
    <w:p w14:paraId="62C97440" w14:textId="0EBD6678" w:rsidR="008C76CD" w:rsidRPr="00940E98" w:rsidRDefault="008C76CD" w:rsidP="008C76CD">
      <w:pPr>
        <w:spacing w:after="200" w:line="276" w:lineRule="auto"/>
        <w:contextualSpacing/>
        <w:rPr>
          <w:b/>
          <w:u w:val="single"/>
        </w:rPr>
      </w:pPr>
      <w:bookmarkStart w:id="27" w:name="_Ref16524389"/>
      <w:r w:rsidRPr="00940E98">
        <w:rPr>
          <w:b/>
          <w:u w:val="single"/>
        </w:rPr>
        <w:t>1.1 Atividade Secundária</w:t>
      </w:r>
    </w:p>
    <w:p w14:paraId="07676E89" w14:textId="79992052" w:rsidR="00F26396" w:rsidRPr="00940E98" w:rsidRDefault="005C17AF" w:rsidP="00187BDF">
      <w:pPr>
        <w:pStyle w:val="PargrafodaLista"/>
        <w:widowControl/>
        <w:numPr>
          <w:ilvl w:val="0"/>
          <w:numId w:val="37"/>
        </w:numPr>
        <w:autoSpaceDE/>
        <w:autoSpaceDN/>
        <w:adjustRightInd/>
        <w:spacing w:after="200" w:line="276" w:lineRule="auto"/>
        <w:ind w:left="1134"/>
        <w:contextualSpacing/>
        <w:jc w:val="both"/>
        <w:rPr>
          <w:b/>
          <w:u w:val="single"/>
        </w:rPr>
      </w:pPr>
      <w:r w:rsidRPr="00940E98">
        <w:rPr>
          <w:b/>
          <w:color w:val="auto"/>
          <w:u w:val="single"/>
        </w:rPr>
        <w:t xml:space="preserve">Informações da Quantidade </w:t>
      </w:r>
      <w:r w:rsidR="00F26396" w:rsidRPr="00940E98">
        <w:rPr>
          <w:b/>
          <w:color w:val="auto"/>
          <w:u w:val="single"/>
        </w:rPr>
        <w:t>de Membros da Comissão Eleitoral</w:t>
      </w:r>
      <w:bookmarkEnd w:id="27"/>
    </w:p>
    <w:p w14:paraId="1E0643B3" w14:textId="0DD5FAC8" w:rsidR="00916F81" w:rsidRPr="00940E98" w:rsidRDefault="003F7175" w:rsidP="00B73C4A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 xml:space="preserve">Primeiramente o sistema deve exibir as informações referente </w:t>
      </w:r>
      <w:r w:rsidR="005970E5" w:rsidRPr="00940E98">
        <w:t>ao</w:t>
      </w:r>
      <w:r w:rsidRPr="00940E98">
        <w:t xml:space="preserve"> </w:t>
      </w:r>
      <w:r w:rsidR="007C36F7" w:rsidRPr="00940E98">
        <w:rPr>
          <w:u w:val="single"/>
        </w:rPr>
        <w:t>Quantidade</w:t>
      </w:r>
      <w:r w:rsidR="00A20D45" w:rsidRPr="00940E98">
        <w:rPr>
          <w:u w:val="single"/>
        </w:rPr>
        <w:t xml:space="preserve"> de Membros da Comissão </w:t>
      </w:r>
      <w:r w:rsidR="00916F81" w:rsidRPr="00940E98">
        <w:rPr>
          <w:u w:val="single"/>
        </w:rPr>
        <w:t>Eleitoral</w:t>
      </w:r>
      <w:r w:rsidR="009420FA" w:rsidRPr="00940E98">
        <w:t xml:space="preserve"> (aba Informaç</w:t>
      </w:r>
      <w:r w:rsidR="00735132" w:rsidRPr="00940E98">
        <w:t>ões Iniciais</w:t>
      </w:r>
      <w:r w:rsidR="009420FA" w:rsidRPr="00940E98">
        <w:t xml:space="preserve"> e </w:t>
      </w:r>
      <w:r w:rsidR="00735132" w:rsidRPr="00940E98">
        <w:t>D</w:t>
      </w:r>
      <w:r w:rsidR="005970E5" w:rsidRPr="00940E98">
        <w:t>ocumento -</w:t>
      </w:r>
      <w:r w:rsidR="00A20D45" w:rsidRPr="00940E98">
        <w:t xml:space="preserve"> </w:t>
      </w:r>
      <w:r w:rsidR="005970E5" w:rsidRPr="00940E98">
        <w:t>HST06)</w:t>
      </w:r>
      <w:r w:rsidR="00D37EA4" w:rsidRPr="00940E98">
        <w:t>;</w:t>
      </w:r>
    </w:p>
    <w:p w14:paraId="5D163DD5" w14:textId="77777777" w:rsidR="00D37EA4" w:rsidRPr="00940E98" w:rsidRDefault="00D37EA4" w:rsidP="00D37EA4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</w:p>
    <w:p w14:paraId="2A6F1296" w14:textId="02F49C85" w:rsidR="00D37EA4" w:rsidRPr="00940E98" w:rsidRDefault="00A20D45" w:rsidP="00B73C4A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 xml:space="preserve">O nome da </w:t>
      </w:r>
      <w:r w:rsidR="00916F81" w:rsidRPr="00940E98">
        <w:t>atividade</w:t>
      </w:r>
      <w:r w:rsidR="00C32CCD" w:rsidRPr="00940E98">
        <w:t xml:space="preserve"> principal </w:t>
      </w:r>
      <w:r w:rsidR="00C75E58" w:rsidRPr="00940E98">
        <w:t>e da</w:t>
      </w:r>
      <w:r w:rsidR="00082A46" w:rsidRPr="00940E98">
        <w:t xml:space="preserve"> atividade</w:t>
      </w:r>
      <w:r w:rsidRPr="00940E98">
        <w:t xml:space="preserve"> </w:t>
      </w:r>
      <w:r w:rsidR="00916F81" w:rsidRPr="00940E98">
        <w:t xml:space="preserve">secundaria, </w:t>
      </w:r>
      <w:r w:rsidRPr="00940E98">
        <w:t>o sistema deve buscar conforme parametrização</w:t>
      </w:r>
      <w:r w:rsidR="00916F81" w:rsidRPr="00940E98">
        <w:t xml:space="preserve"> realizada na HST02</w:t>
      </w:r>
      <w:r w:rsidRPr="00940E98">
        <w:t>, porém a funcionalidade será sempre referente a</w:t>
      </w:r>
      <w:r w:rsidR="00C33EB5" w:rsidRPr="00940E98">
        <w:t xml:space="preserve"> informações da quantidade</w:t>
      </w:r>
      <w:r w:rsidRPr="00940E98">
        <w:t xml:space="preserve"> de membros da comissão eleitoral</w:t>
      </w:r>
      <w:r w:rsidR="00C75E58" w:rsidRPr="00940E98">
        <w:t xml:space="preserve">, independente do nome </w:t>
      </w:r>
      <w:r w:rsidR="00C35315" w:rsidRPr="00940E98">
        <w:t xml:space="preserve">e a </w:t>
      </w:r>
      <w:r w:rsidR="00C75E58" w:rsidRPr="00940E98">
        <w:t xml:space="preserve">data a ela </w:t>
      </w:r>
      <w:r w:rsidR="002D4119" w:rsidRPr="00940E98">
        <w:t>atribuída</w:t>
      </w:r>
      <w:r w:rsidR="00D37EA4" w:rsidRPr="00940E98">
        <w:t>;</w:t>
      </w:r>
    </w:p>
    <w:p w14:paraId="71D297FC" w14:textId="77777777" w:rsidR="00D37EA4" w:rsidRPr="00940E98" w:rsidRDefault="00D37EA4" w:rsidP="00D37EA4">
      <w:pPr>
        <w:pStyle w:val="PargrafodaLista"/>
      </w:pPr>
    </w:p>
    <w:p w14:paraId="6830F44C" w14:textId="67A21F95" w:rsidR="003F7175" w:rsidRPr="00940E98" w:rsidRDefault="003F7175" w:rsidP="00B73C4A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 xml:space="preserve">O Nome, Tipo, Data Início e Data Fim serão parametrizados na HST02. </w:t>
      </w:r>
      <w:r w:rsidR="00F60A5B" w:rsidRPr="00940E98">
        <w:t>Na HST05 o</w:t>
      </w:r>
      <w:r w:rsidR="00FE65C4" w:rsidRPr="00940E98">
        <w:t xml:space="preserve"> sistema deve exibir os valores </w:t>
      </w:r>
      <w:r w:rsidR="00F60A5B" w:rsidRPr="00940E98">
        <w:t xml:space="preserve">previamente </w:t>
      </w:r>
      <w:r w:rsidR="00FE65C4" w:rsidRPr="00940E98">
        <w:t>parametrizados na HST0</w:t>
      </w:r>
      <w:r w:rsidR="00F60A5B" w:rsidRPr="00940E98">
        <w:t>2</w:t>
      </w:r>
      <w:r w:rsidR="00D37EA4" w:rsidRPr="00940E98">
        <w:t>;</w:t>
      </w:r>
    </w:p>
    <w:p w14:paraId="63FC3BEA" w14:textId="77777777" w:rsidR="00D37EA4" w:rsidRPr="00940E98" w:rsidRDefault="00D37EA4" w:rsidP="00D37EA4">
      <w:pPr>
        <w:pStyle w:val="PargrafodaLista"/>
      </w:pPr>
    </w:p>
    <w:p w14:paraId="768C6B8D" w14:textId="15F7F4A2" w:rsidR="008A2E5F" w:rsidRPr="00940E98" w:rsidRDefault="003F7175" w:rsidP="00B73C4A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Na coluna “Status Atividade”</w:t>
      </w:r>
      <w:r w:rsidR="008A2E5F" w:rsidRPr="00940E98">
        <w:t>,</w:t>
      </w:r>
      <w:r w:rsidRPr="00940E98">
        <w:t xml:space="preserve"> o sistema deve exibir o status d</w:t>
      </w:r>
      <w:r w:rsidR="008A2E5F" w:rsidRPr="00940E98">
        <w:t>a atividade</w:t>
      </w:r>
      <w:r w:rsidR="00C35315" w:rsidRPr="00940E98">
        <w:t xml:space="preserve"> secundaria,</w:t>
      </w:r>
      <w:r w:rsidR="008A2E5F" w:rsidRPr="00940E98">
        <w:t xml:space="preserve"> d</w:t>
      </w:r>
      <w:r w:rsidR="00C35315" w:rsidRPr="00940E98">
        <w:t>o</w:t>
      </w:r>
      <w:r w:rsidR="008A2E5F" w:rsidRPr="00940E98">
        <w:t xml:space="preserve"> número de membros</w:t>
      </w:r>
      <w:r w:rsidR="00C35315" w:rsidRPr="00940E98">
        <w:t xml:space="preserve"> da comissão eleitoral</w:t>
      </w:r>
      <w:r w:rsidR="008A2E5F" w:rsidRPr="00940E98">
        <w:t>.</w:t>
      </w:r>
      <w:r w:rsidR="00FE65C4" w:rsidRPr="00940E98">
        <w:t xml:space="preserve"> </w:t>
      </w:r>
      <w:r w:rsidR="00FE65C4" w:rsidRPr="00940E98">
        <w:rPr>
          <w:color w:val="215868" w:themeColor="accent5" w:themeShade="80"/>
        </w:rPr>
        <w:t>[</w:t>
      </w:r>
      <w:r w:rsidR="00FE65C4" w:rsidRPr="00940E98">
        <w:rPr>
          <w:color w:val="215868" w:themeColor="accent5" w:themeShade="80"/>
        </w:rPr>
        <w:fldChar w:fldCharType="begin"/>
      </w:r>
      <w:r w:rsidR="00FE65C4" w:rsidRPr="00940E98">
        <w:rPr>
          <w:color w:val="215868" w:themeColor="accent5" w:themeShade="80"/>
        </w:rPr>
        <w:instrText xml:space="preserve"> REF _Ref15566580 \r \h </w:instrText>
      </w:r>
      <w:r w:rsidR="00940E98">
        <w:rPr>
          <w:color w:val="215868" w:themeColor="accent5" w:themeShade="80"/>
        </w:rPr>
        <w:instrText xml:space="preserve"> \* MERGEFORMAT </w:instrText>
      </w:r>
      <w:r w:rsidR="00FE65C4" w:rsidRPr="00940E98">
        <w:rPr>
          <w:color w:val="215868" w:themeColor="accent5" w:themeShade="80"/>
        </w:rPr>
      </w:r>
      <w:r w:rsidR="00FE65C4" w:rsidRPr="00940E98">
        <w:rPr>
          <w:color w:val="215868" w:themeColor="accent5" w:themeShade="80"/>
        </w:rPr>
        <w:fldChar w:fldCharType="separate"/>
      </w:r>
      <w:r w:rsidR="00FE65C4" w:rsidRPr="00940E98">
        <w:rPr>
          <w:color w:val="215868" w:themeColor="accent5" w:themeShade="80"/>
        </w:rPr>
        <w:t>2.1.7</w:t>
      </w:r>
      <w:r w:rsidR="00FE65C4" w:rsidRPr="00940E98">
        <w:rPr>
          <w:color w:val="215868" w:themeColor="accent5" w:themeShade="80"/>
        </w:rPr>
        <w:fldChar w:fldCharType="end"/>
      </w:r>
      <w:r w:rsidR="00FE65C4" w:rsidRPr="00940E98">
        <w:rPr>
          <w:color w:val="215868" w:themeColor="accent5" w:themeShade="80"/>
        </w:rPr>
        <w:t>]</w:t>
      </w:r>
      <w:r w:rsidR="00D37EA4" w:rsidRPr="00940E98">
        <w:rPr>
          <w:color w:val="215868" w:themeColor="accent5" w:themeShade="80"/>
        </w:rPr>
        <w:t>;</w:t>
      </w:r>
    </w:p>
    <w:p w14:paraId="1DD845AD" w14:textId="77777777" w:rsidR="00D37EA4" w:rsidRPr="00940E98" w:rsidRDefault="00D37EA4" w:rsidP="00D37EA4">
      <w:pPr>
        <w:pStyle w:val="PargrafodaLista"/>
      </w:pPr>
    </w:p>
    <w:p w14:paraId="3918EA4A" w14:textId="6C7C6475" w:rsidR="003F7175" w:rsidRPr="00940E98" w:rsidRDefault="008A2E5F" w:rsidP="00B73C4A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Na coluna “Ação</w:t>
      </w:r>
      <w:r w:rsidR="00FE65C4" w:rsidRPr="00940E98">
        <w:t>”, o</w:t>
      </w:r>
      <w:r w:rsidRPr="00940E98">
        <w:t xml:space="preserve"> sistema deve exibir o </w:t>
      </w:r>
      <w:proofErr w:type="gramStart"/>
      <w:r w:rsidRPr="00940E98">
        <w:t>componente</w:t>
      </w:r>
      <w:r w:rsidR="00D86C64" w:rsidRPr="00940E98">
        <w:t xml:space="preserve"> </w:t>
      </w:r>
      <w:r w:rsidR="00FE65C4" w:rsidRPr="00940E98">
        <w:rPr>
          <w:noProof/>
        </w:rPr>
        <w:drawing>
          <wp:inline distT="0" distB="0" distL="0" distR="0" wp14:anchorId="72F1987C" wp14:editId="0B6C6F28">
            <wp:extent cx="45719" cy="18287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4799" cy="21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E98">
        <w:t>,</w:t>
      </w:r>
      <w:proofErr w:type="gramEnd"/>
      <w:r w:rsidRPr="00940E98">
        <w:t xml:space="preserve"> com as opções </w:t>
      </w:r>
      <w:r w:rsidR="00332203" w:rsidRPr="00940E98">
        <w:rPr>
          <w:u w:val="single"/>
        </w:rPr>
        <w:t>Alterar,</w:t>
      </w:r>
      <w:r w:rsidR="00332203" w:rsidRPr="00940E98">
        <w:t xml:space="preserve"> </w:t>
      </w:r>
      <w:r w:rsidR="00893084" w:rsidRPr="00940E98">
        <w:rPr>
          <w:u w:val="single"/>
        </w:rPr>
        <w:t>Parametrizar</w:t>
      </w:r>
      <w:r w:rsidR="00FE65C4" w:rsidRPr="00940E98">
        <w:t xml:space="preserve"> e </w:t>
      </w:r>
      <w:r w:rsidR="00FE65C4" w:rsidRPr="00940E98">
        <w:rPr>
          <w:u w:val="single"/>
        </w:rPr>
        <w:t>V</w:t>
      </w:r>
      <w:r w:rsidRPr="00940E98">
        <w:rPr>
          <w:u w:val="single"/>
        </w:rPr>
        <w:t>isualizar</w:t>
      </w:r>
      <w:r w:rsidR="00FE65C4" w:rsidRPr="00940E98">
        <w:t xml:space="preserve">. (As regras </w:t>
      </w:r>
      <w:r w:rsidR="00004851" w:rsidRPr="00940E98">
        <w:t xml:space="preserve">detalhadas </w:t>
      </w:r>
      <w:r w:rsidR="00FE65C4" w:rsidRPr="00940E98">
        <w:t>de cada funcionalidade serão tratadas na HST06)</w:t>
      </w:r>
      <w:r w:rsidR="00D37EA4" w:rsidRPr="00940E98">
        <w:t>.</w:t>
      </w:r>
    </w:p>
    <w:p w14:paraId="54122F3F" w14:textId="79813FF2" w:rsidR="003F7175" w:rsidRPr="00940E98" w:rsidRDefault="00526699" w:rsidP="00B73C4A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</w:pPr>
      <w:r w:rsidRPr="00940E98">
        <w:rPr>
          <w:noProof/>
        </w:rPr>
        <w:drawing>
          <wp:inline distT="0" distB="0" distL="0" distR="0" wp14:anchorId="6E7F2CE2" wp14:editId="37E19F2D">
            <wp:extent cx="5104737" cy="2131148"/>
            <wp:effectExtent l="0" t="0" r="127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2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888" cy="213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6345" w14:textId="77777777" w:rsidR="003F7175" w:rsidRPr="00940E98" w:rsidRDefault="003F7175" w:rsidP="0048403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7E1A4C31" w14:textId="28195B12" w:rsidR="00D727FC" w:rsidRPr="00940E98" w:rsidRDefault="00D727FC" w:rsidP="00B73C4A">
      <w:pPr>
        <w:pStyle w:val="PargrafodaLista"/>
        <w:widowControl/>
        <w:numPr>
          <w:ilvl w:val="0"/>
          <w:numId w:val="26"/>
        </w:numPr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940E98">
        <w:rPr>
          <w:color w:val="auto"/>
        </w:rPr>
        <w:t>Primeiramente o sistema deve exibir apenas a opção Parametrizar</w:t>
      </w:r>
      <w:r w:rsidR="00DF4B20" w:rsidRPr="00940E98">
        <w:rPr>
          <w:color w:val="auto"/>
        </w:rPr>
        <w:t>:</w:t>
      </w:r>
    </w:p>
    <w:p w14:paraId="5367652E" w14:textId="797BB9EA" w:rsidR="00DB04FE" w:rsidRPr="00940E98" w:rsidRDefault="00CA2604" w:rsidP="00B73C4A">
      <w:pPr>
        <w:pStyle w:val="PargrafodaLista"/>
        <w:widowControl/>
        <w:numPr>
          <w:ilvl w:val="0"/>
          <w:numId w:val="26"/>
        </w:numPr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940E98">
        <w:rPr>
          <w:b/>
          <w:color w:val="auto"/>
          <w:u w:val="single"/>
        </w:rPr>
        <w:t>Parametrizar</w:t>
      </w:r>
      <w:r w:rsidRPr="00940E98">
        <w:rPr>
          <w:color w:val="auto"/>
        </w:rPr>
        <w:t xml:space="preserve">: </w:t>
      </w:r>
      <w:r w:rsidRPr="00940E98">
        <w:t xml:space="preserve">Na tela do </w:t>
      </w:r>
      <w:r w:rsidR="00956FAB" w:rsidRPr="00940E98">
        <w:t>P</w:t>
      </w:r>
      <w:r w:rsidRPr="00940E98">
        <w:t xml:space="preserve">ainel Visual, </w:t>
      </w:r>
      <w:r w:rsidR="00F67488" w:rsidRPr="00940E98">
        <w:t>no componente</w:t>
      </w:r>
      <w:r w:rsidR="00F67488" w:rsidRPr="00940E98">
        <w:rPr>
          <w:noProof/>
        </w:rPr>
        <w:drawing>
          <wp:inline distT="0" distB="0" distL="0" distR="0" wp14:anchorId="68A69530" wp14:editId="59B633B1">
            <wp:extent cx="45719" cy="18287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4799" cy="21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488" w:rsidRPr="00940E98">
        <w:t xml:space="preserve">, </w:t>
      </w:r>
      <w:r w:rsidRPr="00940E98">
        <w:t>ao acionar a opção de “</w:t>
      </w:r>
      <w:r w:rsidR="003D6203" w:rsidRPr="00940E98">
        <w:t>P</w:t>
      </w:r>
      <w:r w:rsidRPr="00940E98">
        <w:t>arametrizar”, o sistema</w:t>
      </w:r>
      <w:r w:rsidR="00DB04FE" w:rsidRPr="00940E98">
        <w:t xml:space="preserve"> </w:t>
      </w:r>
      <w:r w:rsidR="00DB04FE" w:rsidRPr="00940E98">
        <w:rPr>
          <w:color w:val="auto"/>
        </w:rPr>
        <w:t>deve apresentar o formulário com a</w:t>
      </w:r>
      <w:r w:rsidR="00956FAB" w:rsidRPr="00940E98">
        <w:rPr>
          <w:color w:val="auto"/>
        </w:rPr>
        <w:t>s</w:t>
      </w:r>
      <w:r w:rsidR="00DB04FE" w:rsidRPr="00940E98">
        <w:rPr>
          <w:color w:val="auto"/>
        </w:rPr>
        <w:t xml:space="preserve"> </w:t>
      </w:r>
      <w:r w:rsidR="00956FAB" w:rsidRPr="00940E98">
        <w:rPr>
          <w:color w:val="auto"/>
        </w:rPr>
        <w:t>A</w:t>
      </w:r>
      <w:r w:rsidR="00DB04FE" w:rsidRPr="00940E98">
        <w:rPr>
          <w:color w:val="auto"/>
        </w:rPr>
        <w:t>ba</w:t>
      </w:r>
      <w:r w:rsidR="00956FAB" w:rsidRPr="00940E98">
        <w:rPr>
          <w:color w:val="auto"/>
        </w:rPr>
        <w:t>s</w:t>
      </w:r>
      <w:r w:rsidR="00DB04FE" w:rsidRPr="00940E98">
        <w:rPr>
          <w:color w:val="auto"/>
        </w:rPr>
        <w:t xml:space="preserve"> “</w:t>
      </w:r>
      <w:r w:rsidR="00735132" w:rsidRPr="00940E98">
        <w:rPr>
          <w:color w:val="auto"/>
        </w:rPr>
        <w:t>Informações Iniciais</w:t>
      </w:r>
      <w:r w:rsidR="00DB04FE" w:rsidRPr="00940E98">
        <w:rPr>
          <w:color w:val="auto"/>
        </w:rPr>
        <w:t xml:space="preserve">” </w:t>
      </w:r>
      <w:r w:rsidR="007F77ED" w:rsidRPr="00940E98">
        <w:rPr>
          <w:color w:val="auto"/>
        </w:rPr>
        <w:t>d</w:t>
      </w:r>
      <w:r w:rsidR="00526699" w:rsidRPr="00940E98">
        <w:rPr>
          <w:color w:val="auto"/>
        </w:rPr>
        <w:t xml:space="preserve">as </w:t>
      </w:r>
      <w:r w:rsidR="00526699" w:rsidRPr="00940E98">
        <w:rPr>
          <w:color w:val="auto"/>
          <w:u w:val="single"/>
        </w:rPr>
        <w:t xml:space="preserve">informações da quantidade </w:t>
      </w:r>
      <w:r w:rsidR="007F77ED" w:rsidRPr="00940E98">
        <w:rPr>
          <w:color w:val="auto"/>
          <w:u w:val="single"/>
        </w:rPr>
        <w:t>de membros</w:t>
      </w:r>
      <w:r w:rsidR="00C75E58" w:rsidRPr="00940E98">
        <w:rPr>
          <w:color w:val="auto"/>
          <w:u w:val="single"/>
        </w:rPr>
        <w:t xml:space="preserve"> da comissão eleitoral</w:t>
      </w:r>
      <w:r w:rsidR="007F77ED" w:rsidRPr="00940E98">
        <w:rPr>
          <w:color w:val="auto"/>
        </w:rPr>
        <w:t xml:space="preserve"> </w:t>
      </w:r>
      <w:r w:rsidR="00DB04FE" w:rsidRPr="00940E98">
        <w:rPr>
          <w:color w:val="auto"/>
        </w:rPr>
        <w:t>aberta, e com os campos</w:t>
      </w:r>
      <w:r w:rsidR="00956FAB" w:rsidRPr="00940E98">
        <w:rPr>
          <w:color w:val="auto"/>
        </w:rPr>
        <w:t xml:space="preserve"> das abas “</w:t>
      </w:r>
      <w:r w:rsidR="00735132" w:rsidRPr="00940E98">
        <w:rPr>
          <w:color w:val="auto"/>
        </w:rPr>
        <w:t>Informações Iniciais</w:t>
      </w:r>
      <w:r w:rsidR="00956FAB" w:rsidRPr="00940E98">
        <w:rPr>
          <w:color w:val="auto"/>
        </w:rPr>
        <w:t xml:space="preserve"> e Documentos”</w:t>
      </w:r>
      <w:r w:rsidR="00DB04FE" w:rsidRPr="00940E98">
        <w:rPr>
          <w:color w:val="auto"/>
        </w:rPr>
        <w:t xml:space="preserve"> habilitados para </w:t>
      </w:r>
      <w:r w:rsidR="00E73589" w:rsidRPr="00940E98">
        <w:rPr>
          <w:color w:val="auto"/>
        </w:rPr>
        <w:t xml:space="preserve">o </w:t>
      </w:r>
      <w:r w:rsidR="00DB04FE" w:rsidRPr="00940E98">
        <w:rPr>
          <w:color w:val="auto"/>
        </w:rPr>
        <w:t>preenchimento</w:t>
      </w:r>
      <w:r w:rsidR="00E73589" w:rsidRPr="00940E98">
        <w:rPr>
          <w:color w:val="auto"/>
        </w:rPr>
        <w:t xml:space="preserve"> (inclusão dos dados)</w:t>
      </w:r>
      <w:r w:rsidR="00526699" w:rsidRPr="00940E98">
        <w:rPr>
          <w:color w:val="auto"/>
        </w:rPr>
        <w:t>;</w:t>
      </w:r>
      <w:r w:rsidR="00DB04FE" w:rsidRPr="00940E98">
        <w:rPr>
          <w:color w:val="auto"/>
        </w:rPr>
        <w:t xml:space="preserve"> </w:t>
      </w:r>
      <w:r w:rsidR="008C6FDD" w:rsidRPr="00940E98">
        <w:rPr>
          <w:color w:val="auto"/>
        </w:rPr>
        <w:t>(HST06)</w:t>
      </w:r>
    </w:p>
    <w:p w14:paraId="1A9851D4" w14:textId="77777777" w:rsidR="00526699" w:rsidRPr="00940E98" w:rsidRDefault="00526699" w:rsidP="00526699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3A995B78" w14:textId="5270B129" w:rsidR="00D727FC" w:rsidRPr="00940E98" w:rsidRDefault="00D727FC" w:rsidP="00B73C4A">
      <w:pPr>
        <w:pStyle w:val="PargrafodaLista"/>
        <w:widowControl/>
        <w:numPr>
          <w:ilvl w:val="0"/>
          <w:numId w:val="26"/>
        </w:numPr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940E98">
        <w:rPr>
          <w:color w:val="auto"/>
        </w:rPr>
        <w:t>Ao parametrizar/incluir os dados e acionar a opção Salvar, o sistema deve exibir a opç</w:t>
      </w:r>
      <w:r w:rsidR="00526699" w:rsidRPr="00940E98">
        <w:rPr>
          <w:color w:val="auto"/>
        </w:rPr>
        <w:t>ão</w:t>
      </w:r>
      <w:r w:rsidRPr="00940E98">
        <w:rPr>
          <w:color w:val="auto"/>
        </w:rPr>
        <w:t xml:space="preserve"> </w:t>
      </w:r>
      <w:r w:rsidRPr="00940E98">
        <w:rPr>
          <w:b/>
          <w:color w:val="auto"/>
        </w:rPr>
        <w:t>Alterar</w:t>
      </w:r>
      <w:r w:rsidRPr="00940E98">
        <w:rPr>
          <w:color w:val="auto"/>
        </w:rPr>
        <w:t xml:space="preserve"> no componente</w:t>
      </w:r>
      <w:proofErr w:type="gramStart"/>
      <w:r w:rsidRPr="00940E98">
        <w:rPr>
          <w:color w:val="auto"/>
        </w:rPr>
        <w:t xml:space="preserve"> </w:t>
      </w:r>
      <w:r w:rsidRPr="00940E98">
        <w:rPr>
          <w:noProof/>
        </w:rPr>
        <w:drawing>
          <wp:inline distT="0" distB="0" distL="0" distR="0" wp14:anchorId="699A70E6" wp14:editId="64EA1C84">
            <wp:extent cx="45719" cy="1828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4799" cy="21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E98">
        <w:rPr>
          <w:color w:val="auto"/>
        </w:rPr>
        <w:t>.</w:t>
      </w:r>
      <w:r w:rsidR="00526699" w:rsidRPr="00940E98">
        <w:rPr>
          <w:color w:val="auto"/>
        </w:rPr>
        <w:t>,</w:t>
      </w:r>
      <w:proofErr w:type="gramEnd"/>
      <w:r w:rsidR="00526699" w:rsidRPr="00940E98">
        <w:rPr>
          <w:color w:val="auto"/>
        </w:rPr>
        <w:t xml:space="preserve"> </w:t>
      </w:r>
      <w:r w:rsidR="00DF4B20" w:rsidRPr="00940E98">
        <w:rPr>
          <w:color w:val="auto"/>
        </w:rPr>
        <w:t>e deve</w:t>
      </w:r>
      <w:r w:rsidR="00526699" w:rsidRPr="00940E98">
        <w:rPr>
          <w:color w:val="auto"/>
        </w:rPr>
        <w:t xml:space="preserve"> </w:t>
      </w:r>
      <w:r w:rsidR="00526699" w:rsidRPr="00940E98">
        <w:rPr>
          <w:color w:val="auto"/>
          <w:u w:val="single"/>
        </w:rPr>
        <w:t>ocultando</w:t>
      </w:r>
      <w:r w:rsidR="00526699" w:rsidRPr="00940E98">
        <w:rPr>
          <w:color w:val="auto"/>
        </w:rPr>
        <w:t xml:space="preserve"> a opção </w:t>
      </w:r>
      <w:r w:rsidR="00526699" w:rsidRPr="00940E98">
        <w:rPr>
          <w:b/>
          <w:color w:val="auto"/>
        </w:rPr>
        <w:t>Parametrizar</w:t>
      </w:r>
      <w:r w:rsidR="00526699" w:rsidRPr="00940E98">
        <w:rPr>
          <w:color w:val="auto"/>
        </w:rPr>
        <w:t>;</w:t>
      </w:r>
    </w:p>
    <w:p w14:paraId="16A06163" w14:textId="77777777" w:rsidR="00526699" w:rsidRPr="00940E98" w:rsidRDefault="00526699" w:rsidP="00526699">
      <w:pPr>
        <w:pStyle w:val="PargrafodaLista"/>
        <w:rPr>
          <w:color w:val="auto"/>
        </w:rPr>
      </w:pPr>
    </w:p>
    <w:p w14:paraId="25D33AE3" w14:textId="3EEB3CF8" w:rsidR="00E73589" w:rsidRPr="00940E98" w:rsidRDefault="00E73589" w:rsidP="00E73589">
      <w:pPr>
        <w:pStyle w:val="PargrafodaLista"/>
        <w:widowControl/>
        <w:numPr>
          <w:ilvl w:val="0"/>
          <w:numId w:val="26"/>
        </w:numPr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940E98">
        <w:rPr>
          <w:b/>
          <w:color w:val="auto"/>
          <w:u w:val="single"/>
        </w:rPr>
        <w:t>Alterar</w:t>
      </w:r>
      <w:r w:rsidRPr="00940E98">
        <w:rPr>
          <w:color w:val="auto"/>
        </w:rPr>
        <w:t xml:space="preserve">: </w:t>
      </w:r>
      <w:r w:rsidRPr="00940E98">
        <w:t>Na tela do Painel Visual, no componente</w:t>
      </w:r>
      <w:r w:rsidRPr="00940E98">
        <w:rPr>
          <w:noProof/>
        </w:rPr>
        <w:drawing>
          <wp:inline distT="0" distB="0" distL="0" distR="0" wp14:anchorId="3386EC2F" wp14:editId="5A1F991F">
            <wp:extent cx="45719" cy="18287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4799" cy="21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E98">
        <w:t xml:space="preserve">, ao acionar a opção de “Alterar”, o sistema </w:t>
      </w:r>
      <w:r w:rsidRPr="00940E98">
        <w:rPr>
          <w:color w:val="auto"/>
        </w:rPr>
        <w:t>deve apresentar o formulário com a</w:t>
      </w:r>
      <w:r w:rsidR="00956FAB" w:rsidRPr="00940E98">
        <w:rPr>
          <w:color w:val="auto"/>
        </w:rPr>
        <w:t>s</w:t>
      </w:r>
      <w:r w:rsidRPr="00940E98">
        <w:rPr>
          <w:color w:val="auto"/>
        </w:rPr>
        <w:t xml:space="preserve"> </w:t>
      </w:r>
      <w:r w:rsidR="00956FAB" w:rsidRPr="00940E98">
        <w:rPr>
          <w:color w:val="auto"/>
        </w:rPr>
        <w:t>Ab</w:t>
      </w:r>
      <w:r w:rsidRPr="00940E98">
        <w:rPr>
          <w:color w:val="auto"/>
        </w:rPr>
        <w:t>a</w:t>
      </w:r>
      <w:r w:rsidR="00956FAB" w:rsidRPr="00940E98">
        <w:rPr>
          <w:color w:val="auto"/>
        </w:rPr>
        <w:t>s</w:t>
      </w:r>
      <w:r w:rsidRPr="00940E98">
        <w:rPr>
          <w:color w:val="auto"/>
        </w:rPr>
        <w:t xml:space="preserve"> “</w:t>
      </w:r>
      <w:r w:rsidR="00735132" w:rsidRPr="00940E98">
        <w:rPr>
          <w:color w:val="auto"/>
        </w:rPr>
        <w:t>Informações Iniciais</w:t>
      </w:r>
      <w:r w:rsidRPr="00940E98">
        <w:rPr>
          <w:color w:val="auto"/>
        </w:rPr>
        <w:t>” aberta, e com os campos das abas “</w:t>
      </w:r>
      <w:r w:rsidR="00735132" w:rsidRPr="00940E98">
        <w:rPr>
          <w:color w:val="auto"/>
        </w:rPr>
        <w:t>Informações Iniciais</w:t>
      </w:r>
      <w:r w:rsidRPr="00940E98">
        <w:rPr>
          <w:color w:val="auto"/>
        </w:rPr>
        <w:t xml:space="preserve"> e Documento” habilitados para alteração</w:t>
      </w:r>
      <w:r w:rsidR="00DF4B20" w:rsidRPr="00940E98">
        <w:rPr>
          <w:color w:val="auto"/>
        </w:rPr>
        <w:t>;</w:t>
      </w:r>
      <w:r w:rsidRPr="00940E98">
        <w:rPr>
          <w:color w:val="auto"/>
        </w:rPr>
        <w:t xml:space="preserve"> (HST06)</w:t>
      </w:r>
    </w:p>
    <w:p w14:paraId="1508F6E5" w14:textId="77777777" w:rsidR="005E5BAE" w:rsidRPr="00940E98" w:rsidRDefault="005E5BAE" w:rsidP="005E5BAE">
      <w:pPr>
        <w:pStyle w:val="PargrafodaLista"/>
        <w:rPr>
          <w:color w:val="auto"/>
        </w:rPr>
      </w:pPr>
    </w:p>
    <w:p w14:paraId="26AB4F2B" w14:textId="0F3C9BA6" w:rsidR="005E5BAE" w:rsidRPr="00940E98" w:rsidRDefault="005E5BAE" w:rsidP="00E73589">
      <w:pPr>
        <w:pStyle w:val="PargrafodaLista"/>
        <w:widowControl/>
        <w:numPr>
          <w:ilvl w:val="0"/>
          <w:numId w:val="26"/>
        </w:numPr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940E98">
        <w:rPr>
          <w:color w:val="auto"/>
        </w:rPr>
        <w:t xml:space="preserve">O sistema deve validar a Data Fim da 1.1 Atividade Secundária, ao final da data o sistema não deve exibir a opção </w:t>
      </w:r>
      <w:r w:rsidRPr="00940E98">
        <w:rPr>
          <w:b/>
          <w:color w:val="auto"/>
        </w:rPr>
        <w:t>Alterar</w:t>
      </w:r>
      <w:r w:rsidR="00796E8B" w:rsidRPr="00940E98">
        <w:rPr>
          <w:color w:val="auto"/>
        </w:rPr>
        <w:t xml:space="preserve">. O sistema deve exibir a apenas a opção </w:t>
      </w:r>
      <w:r w:rsidR="00796E8B" w:rsidRPr="00940E98">
        <w:rPr>
          <w:b/>
          <w:color w:val="auto"/>
        </w:rPr>
        <w:t>Visualizar</w:t>
      </w:r>
      <w:r w:rsidR="00796E8B" w:rsidRPr="00940E98">
        <w:rPr>
          <w:color w:val="auto"/>
        </w:rPr>
        <w:t>;</w:t>
      </w:r>
    </w:p>
    <w:p w14:paraId="680948E9" w14:textId="77777777" w:rsidR="00796E8B" w:rsidRPr="00940E98" w:rsidRDefault="00796E8B" w:rsidP="00796E8B">
      <w:pPr>
        <w:pStyle w:val="PargrafodaLista"/>
        <w:rPr>
          <w:color w:val="auto"/>
        </w:rPr>
      </w:pPr>
    </w:p>
    <w:p w14:paraId="232BF2AB" w14:textId="2DEB0EF8" w:rsidR="00796E8B" w:rsidRPr="00940E98" w:rsidRDefault="00796E8B" w:rsidP="00E73589">
      <w:pPr>
        <w:pStyle w:val="PargrafodaLista"/>
        <w:widowControl/>
        <w:numPr>
          <w:ilvl w:val="0"/>
          <w:numId w:val="26"/>
        </w:numPr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940E98">
        <w:rPr>
          <w:color w:val="auto"/>
        </w:rPr>
        <w:t xml:space="preserve">Caso a ator altere a data da 1.1 Atividade Secundaria (HST02), o sistema deve exibir novamente a opção </w:t>
      </w:r>
      <w:r w:rsidRPr="00940E98">
        <w:rPr>
          <w:b/>
          <w:color w:val="auto"/>
        </w:rPr>
        <w:t>Alterar</w:t>
      </w:r>
      <w:r w:rsidRPr="00940E98">
        <w:rPr>
          <w:color w:val="auto"/>
        </w:rPr>
        <w:t xml:space="preserve">, caso a nova data seja </w:t>
      </w:r>
      <w:r w:rsidR="003109B7" w:rsidRPr="00940E98">
        <w:rPr>
          <w:color w:val="auto"/>
        </w:rPr>
        <w:t>igual ou posterior a data atual;</w:t>
      </w:r>
    </w:p>
    <w:p w14:paraId="2DAA1032" w14:textId="77777777" w:rsidR="003109B7" w:rsidRPr="00940E98" w:rsidRDefault="003109B7" w:rsidP="003109B7">
      <w:pPr>
        <w:pStyle w:val="PargrafodaLista"/>
        <w:rPr>
          <w:color w:val="auto"/>
        </w:rPr>
      </w:pPr>
    </w:p>
    <w:p w14:paraId="651691FA" w14:textId="6F6277FF" w:rsidR="003109B7" w:rsidRPr="00940E98" w:rsidRDefault="003109B7" w:rsidP="003109B7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proofErr w:type="spellStart"/>
      <w:r w:rsidRPr="00940E98">
        <w:rPr>
          <w:color w:val="auto"/>
        </w:rPr>
        <w:t>Ex</w:t>
      </w:r>
      <w:proofErr w:type="spellEnd"/>
      <w:r w:rsidRPr="00940E98">
        <w:rPr>
          <w:color w:val="auto"/>
        </w:rPr>
        <w:t xml:space="preserve">: Na HST02 o ator </w:t>
      </w:r>
      <w:r w:rsidR="009074EA" w:rsidRPr="00940E98">
        <w:rPr>
          <w:color w:val="auto"/>
        </w:rPr>
        <w:t>informou:</w:t>
      </w:r>
    </w:p>
    <w:p w14:paraId="466F7CB5" w14:textId="226260DE" w:rsidR="003109B7" w:rsidRPr="00940E98" w:rsidRDefault="003109B7" w:rsidP="003109B7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940E98">
        <w:rPr>
          <w:color w:val="auto"/>
        </w:rPr>
        <w:t xml:space="preserve"> Data Inicial: </w:t>
      </w:r>
      <w:r w:rsidRPr="00940E98">
        <w:rPr>
          <w:b/>
          <w:color w:val="auto"/>
        </w:rPr>
        <w:t>01/08/2019</w:t>
      </w:r>
      <w:r w:rsidR="009074EA" w:rsidRPr="00940E98">
        <w:rPr>
          <w:color w:val="auto"/>
        </w:rPr>
        <w:t xml:space="preserve"> </w:t>
      </w:r>
      <w:r w:rsidRPr="00940E98">
        <w:rPr>
          <w:color w:val="auto"/>
        </w:rPr>
        <w:t xml:space="preserve">  Data Fim: </w:t>
      </w:r>
      <w:r w:rsidRPr="00940E98">
        <w:rPr>
          <w:b/>
          <w:color w:val="auto"/>
        </w:rPr>
        <w:t>10/08/2019</w:t>
      </w:r>
    </w:p>
    <w:p w14:paraId="0A374CED" w14:textId="6FCA3FAB" w:rsidR="003109B7" w:rsidRPr="00940E98" w:rsidRDefault="003109B7" w:rsidP="003109B7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940E98">
        <w:rPr>
          <w:color w:val="auto"/>
        </w:rPr>
        <w:t xml:space="preserve"> Até as 23:59 </w:t>
      </w:r>
      <w:proofErr w:type="spellStart"/>
      <w:r w:rsidRPr="00940E98">
        <w:rPr>
          <w:color w:val="auto"/>
        </w:rPr>
        <w:t>hs</w:t>
      </w:r>
      <w:proofErr w:type="spellEnd"/>
      <w:r w:rsidRPr="00940E98">
        <w:rPr>
          <w:color w:val="auto"/>
        </w:rPr>
        <w:t xml:space="preserve"> do dia 10, o sistema deve exibir a opção Alterar, após esse horário/data o sistema oculta a opção </w:t>
      </w:r>
      <w:r w:rsidRPr="00940E98">
        <w:rPr>
          <w:b/>
          <w:color w:val="auto"/>
        </w:rPr>
        <w:t>Alterar</w:t>
      </w:r>
      <w:r w:rsidR="009074EA" w:rsidRPr="00940E98">
        <w:rPr>
          <w:color w:val="auto"/>
        </w:rPr>
        <w:t xml:space="preserve"> e exibe a opção </w:t>
      </w:r>
      <w:r w:rsidR="009074EA" w:rsidRPr="00940E98">
        <w:rPr>
          <w:b/>
          <w:color w:val="auto"/>
        </w:rPr>
        <w:t>Visualizar</w:t>
      </w:r>
      <w:r w:rsidRPr="00940E98">
        <w:rPr>
          <w:color w:val="auto"/>
        </w:rPr>
        <w:t>.</w:t>
      </w:r>
    </w:p>
    <w:p w14:paraId="113C83DD" w14:textId="1360DC6A" w:rsidR="009074EA" w:rsidRPr="00940E98" w:rsidRDefault="009074EA" w:rsidP="003109B7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940E98">
        <w:rPr>
          <w:color w:val="auto"/>
        </w:rPr>
        <w:t>No dia 12/08, o ator alterou na HST02</w:t>
      </w:r>
      <w:r w:rsidR="007A63A8" w:rsidRPr="00940E98">
        <w:rPr>
          <w:color w:val="auto"/>
        </w:rPr>
        <w:t>,</w:t>
      </w:r>
      <w:r w:rsidRPr="00940E98">
        <w:rPr>
          <w:color w:val="auto"/>
        </w:rPr>
        <w:t xml:space="preserve"> a data fim para 15/08. O sistema deve reconhecer a alteração da nova parametrização realizada</w:t>
      </w:r>
      <w:r w:rsidR="001B20DC" w:rsidRPr="00940E98">
        <w:rPr>
          <w:color w:val="auto"/>
        </w:rPr>
        <w:t>,</w:t>
      </w:r>
      <w:r w:rsidRPr="00940E98">
        <w:rPr>
          <w:color w:val="auto"/>
        </w:rPr>
        <w:t xml:space="preserve"> e deve novamente exibir a opç</w:t>
      </w:r>
      <w:r w:rsidR="001B20DC" w:rsidRPr="00940E98">
        <w:rPr>
          <w:color w:val="auto"/>
        </w:rPr>
        <w:t>ão Alterar e deve ocultar a opção Visualizar.</w:t>
      </w:r>
    </w:p>
    <w:p w14:paraId="6D111203" w14:textId="77777777" w:rsidR="005E5BAE" w:rsidRPr="00940E98" w:rsidRDefault="005E5BAE" w:rsidP="005E5BAE">
      <w:pPr>
        <w:pStyle w:val="PargrafodaLista"/>
        <w:rPr>
          <w:color w:val="auto"/>
        </w:rPr>
      </w:pPr>
    </w:p>
    <w:p w14:paraId="7232A5A5" w14:textId="1166D8BA" w:rsidR="00004851" w:rsidRPr="00940E98" w:rsidRDefault="00004851" w:rsidP="00B73C4A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940E98">
        <w:rPr>
          <w:b/>
          <w:u w:val="single"/>
        </w:rPr>
        <w:t>Visualizar</w:t>
      </w:r>
      <w:r w:rsidRPr="00940E98">
        <w:t xml:space="preserve">: </w:t>
      </w:r>
      <w:r w:rsidR="00CA2604" w:rsidRPr="00940E98">
        <w:t xml:space="preserve">Na tela do painel Visual, </w:t>
      </w:r>
      <w:r w:rsidR="00F25B19" w:rsidRPr="00940E98">
        <w:t>no componente</w:t>
      </w:r>
      <w:r w:rsidR="00F25B19" w:rsidRPr="00940E98">
        <w:rPr>
          <w:noProof/>
        </w:rPr>
        <w:drawing>
          <wp:inline distT="0" distB="0" distL="0" distR="0" wp14:anchorId="2C657466" wp14:editId="4B2F3FB3">
            <wp:extent cx="45719" cy="182875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4799" cy="21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B19" w:rsidRPr="00940E98">
        <w:t xml:space="preserve">, ao acionar a opção de </w:t>
      </w:r>
      <w:r w:rsidRPr="00940E98">
        <w:t>“</w:t>
      </w:r>
      <w:r w:rsidR="00D05113" w:rsidRPr="00940E98">
        <w:t>Visualizar “</w:t>
      </w:r>
      <w:r w:rsidR="00CA2604" w:rsidRPr="00940E98">
        <w:t>,</w:t>
      </w:r>
      <w:r w:rsidRPr="00940E98">
        <w:t xml:space="preserve"> o sistema </w:t>
      </w:r>
      <w:r w:rsidR="007F77ED" w:rsidRPr="00940E98">
        <w:t>deve apresentar o formulário com a aba</w:t>
      </w:r>
      <w:r w:rsidR="00790385" w:rsidRPr="00940E98">
        <w:t xml:space="preserve"> “</w:t>
      </w:r>
      <w:r w:rsidR="00735132" w:rsidRPr="00940E98">
        <w:t>Informações Iniciais</w:t>
      </w:r>
      <w:r w:rsidR="00790385" w:rsidRPr="00940E98">
        <w:t xml:space="preserve">” aberta, e deve </w:t>
      </w:r>
      <w:r w:rsidRPr="00940E98">
        <w:t>recupera todos os dados d</w:t>
      </w:r>
      <w:r w:rsidR="00D10F35" w:rsidRPr="00940E98">
        <w:t xml:space="preserve">as </w:t>
      </w:r>
      <w:r w:rsidR="00D10F35" w:rsidRPr="00940E98">
        <w:rPr>
          <w:u w:val="single"/>
        </w:rPr>
        <w:t>informações da quantidade de</w:t>
      </w:r>
      <w:r w:rsidR="00C81D84" w:rsidRPr="00940E98">
        <w:rPr>
          <w:color w:val="auto"/>
          <w:u w:val="single"/>
        </w:rPr>
        <w:t xml:space="preserve"> membros da comissão eleitoral </w:t>
      </w:r>
      <w:r w:rsidRPr="00940E98">
        <w:t xml:space="preserve">selecionada, preenchido e salvo, e exibe a </w:t>
      </w:r>
      <w:r w:rsidR="00956FAB" w:rsidRPr="00940E98">
        <w:t xml:space="preserve">as Abas </w:t>
      </w:r>
      <w:r w:rsidR="00956FAB" w:rsidRPr="00940E98">
        <w:rPr>
          <w:color w:val="auto"/>
        </w:rPr>
        <w:t>“</w:t>
      </w:r>
      <w:r w:rsidR="00735132" w:rsidRPr="00940E98">
        <w:rPr>
          <w:color w:val="auto"/>
        </w:rPr>
        <w:t>Informações Iniciais</w:t>
      </w:r>
      <w:r w:rsidR="00956FAB" w:rsidRPr="00940E98">
        <w:rPr>
          <w:color w:val="auto"/>
        </w:rPr>
        <w:t xml:space="preserve"> e Documento” </w:t>
      </w:r>
      <w:r w:rsidRPr="00940E98">
        <w:t xml:space="preserve">para </w:t>
      </w:r>
      <w:r w:rsidR="00956FAB" w:rsidRPr="00940E98">
        <w:t>visualização</w:t>
      </w:r>
      <w:r w:rsidR="005056B6" w:rsidRPr="00940E98">
        <w:t xml:space="preserve"> dos dados </w:t>
      </w:r>
      <w:r w:rsidR="005056B6" w:rsidRPr="00940E98">
        <w:rPr>
          <w:b/>
        </w:rPr>
        <w:t>Desabilitados</w:t>
      </w:r>
      <w:r w:rsidR="002D0E47" w:rsidRPr="00940E98">
        <w:rPr>
          <w:b/>
        </w:rPr>
        <w:t>;</w:t>
      </w:r>
      <w:r w:rsidR="00956FAB" w:rsidRPr="00940E98">
        <w:rPr>
          <w:color w:val="auto"/>
        </w:rPr>
        <w:t xml:space="preserve"> (</w:t>
      </w:r>
      <w:r w:rsidR="00CA2604" w:rsidRPr="00940E98">
        <w:rPr>
          <w:color w:val="auto"/>
        </w:rPr>
        <w:t>HST06)</w:t>
      </w:r>
    </w:p>
    <w:p w14:paraId="3E44AD4B" w14:textId="77777777" w:rsidR="002D0E47" w:rsidRPr="00940E98" w:rsidRDefault="002D0E47" w:rsidP="002D0E47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7DC0242E" w14:textId="2F33E433" w:rsidR="005C78F1" w:rsidRPr="00940E98" w:rsidRDefault="005C78F1" w:rsidP="00B73C4A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940E98">
        <w:t>Quando o prazo da 1.1 Atividade for finalizado, o sistema não deve exibir as opções Parametrizar e Alterar:</w:t>
      </w:r>
    </w:p>
    <w:p w14:paraId="46D2DB9A" w14:textId="77777777" w:rsidR="005C78F1" w:rsidRPr="00940E98" w:rsidRDefault="005C78F1" w:rsidP="005C78F1">
      <w:pPr>
        <w:pStyle w:val="PargrafodaLista"/>
        <w:widowControl/>
        <w:autoSpaceDE/>
        <w:adjustRightInd/>
        <w:spacing w:after="200" w:line="276" w:lineRule="auto"/>
        <w:ind w:left="1843"/>
        <w:contextualSpacing/>
        <w:jc w:val="both"/>
      </w:pPr>
      <w:r w:rsidRPr="00940E98">
        <w:t>Ex1: Na HST02, o ator informou que o prazo da 1.1Atividade era:</w:t>
      </w:r>
    </w:p>
    <w:p w14:paraId="795534AC" w14:textId="77777777" w:rsidR="005C78F1" w:rsidRPr="00940E98" w:rsidRDefault="005C78F1" w:rsidP="005C78F1">
      <w:pPr>
        <w:pStyle w:val="PargrafodaLista"/>
        <w:widowControl/>
        <w:autoSpaceDE/>
        <w:adjustRightInd/>
        <w:spacing w:after="200" w:line="276" w:lineRule="auto"/>
        <w:ind w:left="1843"/>
        <w:contextualSpacing/>
        <w:jc w:val="both"/>
      </w:pPr>
      <w:r w:rsidRPr="00940E98">
        <w:t xml:space="preserve">Data Inicio: 13/08/2019 </w:t>
      </w:r>
      <w:proofErr w:type="gramStart"/>
      <w:r w:rsidRPr="00940E98">
        <w:t>e  Data</w:t>
      </w:r>
      <w:proofErr w:type="gramEnd"/>
      <w:r w:rsidRPr="00940E98">
        <w:t xml:space="preserve"> Fim 31/08/2019.</w:t>
      </w:r>
    </w:p>
    <w:p w14:paraId="6E3E6697" w14:textId="3A7E939D" w:rsidR="005C78F1" w:rsidRPr="00940E98" w:rsidRDefault="005C78F1" w:rsidP="005C78F1">
      <w:pPr>
        <w:pStyle w:val="PargrafodaLista"/>
        <w:widowControl/>
        <w:autoSpaceDE/>
        <w:adjustRightInd/>
        <w:spacing w:after="200" w:line="276" w:lineRule="auto"/>
        <w:ind w:left="1843"/>
        <w:contextualSpacing/>
        <w:jc w:val="both"/>
      </w:pPr>
      <w:r w:rsidRPr="00940E98">
        <w:t xml:space="preserve">No dia 01/09/2019 o sistema não deve exibir as opções Parametrizar e Alterar. O ator só poderá </w:t>
      </w:r>
      <w:r w:rsidRPr="00940E98">
        <w:rPr>
          <w:u w:val="single"/>
        </w:rPr>
        <w:t>visualizar</w:t>
      </w:r>
      <w:r w:rsidRPr="00940E98">
        <w:t xml:space="preserve"> os dados desabilitados das Abas “Info</w:t>
      </w:r>
      <w:r w:rsidR="009F03D4" w:rsidRPr="00940E98">
        <w:t>rmações Iniciais e Documentos”;</w:t>
      </w:r>
    </w:p>
    <w:p w14:paraId="3B40A81F" w14:textId="77777777" w:rsidR="009F03D4" w:rsidRPr="00940E98" w:rsidRDefault="009F03D4" w:rsidP="005C78F1">
      <w:pPr>
        <w:pStyle w:val="PargrafodaLista"/>
        <w:widowControl/>
        <w:autoSpaceDE/>
        <w:adjustRightInd/>
        <w:spacing w:after="200" w:line="276" w:lineRule="auto"/>
        <w:ind w:left="1843"/>
        <w:contextualSpacing/>
        <w:jc w:val="both"/>
      </w:pPr>
    </w:p>
    <w:p w14:paraId="418489EB" w14:textId="552117F4" w:rsidR="002D0E47" w:rsidRPr="00940E98" w:rsidRDefault="002D0E47" w:rsidP="002D0E47">
      <w:pPr>
        <w:pStyle w:val="PargrafodaLista"/>
        <w:widowControl/>
        <w:numPr>
          <w:ilvl w:val="0"/>
          <w:numId w:val="26"/>
        </w:numPr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940E98">
        <w:rPr>
          <w:color w:val="auto"/>
        </w:rPr>
        <w:lastRenderedPageBreak/>
        <w:t xml:space="preserve">Para as </w:t>
      </w:r>
      <w:r w:rsidRPr="00940E98">
        <w:rPr>
          <w:b/>
          <w:color w:val="auto"/>
        </w:rPr>
        <w:t>eleições</w:t>
      </w:r>
      <w:r w:rsidRPr="00940E98">
        <w:rPr>
          <w:color w:val="auto"/>
        </w:rPr>
        <w:t xml:space="preserve"> com status igual a </w:t>
      </w:r>
      <w:r w:rsidR="00415C9E" w:rsidRPr="00940E98">
        <w:rPr>
          <w:b/>
          <w:color w:val="auto"/>
        </w:rPr>
        <w:t>Finalizada</w:t>
      </w:r>
      <w:r w:rsidRPr="00940E98">
        <w:rPr>
          <w:color w:val="auto"/>
        </w:rPr>
        <w:t xml:space="preserve"> e </w:t>
      </w:r>
      <w:r w:rsidRPr="00940E98">
        <w:rPr>
          <w:b/>
          <w:color w:val="auto"/>
        </w:rPr>
        <w:t>Inativada</w:t>
      </w:r>
      <w:r w:rsidRPr="00940E98">
        <w:rPr>
          <w:color w:val="auto"/>
        </w:rPr>
        <w:t>, o sistema não deve exibir a</w:t>
      </w:r>
      <w:r w:rsidR="009F03D4" w:rsidRPr="00940E98">
        <w:rPr>
          <w:color w:val="auto"/>
        </w:rPr>
        <w:t>s opções Parametrizar e Alterar;</w:t>
      </w:r>
      <w:r w:rsidR="00534A93" w:rsidRPr="00940E98">
        <w:rPr>
          <w:color w:val="auto"/>
        </w:rPr>
        <w:t xml:space="preserve"> </w:t>
      </w:r>
      <w:r w:rsidR="00534A93" w:rsidRPr="00940E98">
        <w:rPr>
          <w:color w:val="31849B" w:themeColor="accent5" w:themeShade="BF"/>
        </w:rPr>
        <w:t>[</w:t>
      </w:r>
      <w:r w:rsidR="00534A93" w:rsidRPr="00940E98">
        <w:rPr>
          <w:color w:val="31849B" w:themeColor="accent5" w:themeShade="BF"/>
        </w:rPr>
        <w:fldChar w:fldCharType="begin"/>
      </w:r>
      <w:r w:rsidR="00534A93" w:rsidRPr="00940E98">
        <w:rPr>
          <w:color w:val="31849B" w:themeColor="accent5" w:themeShade="BF"/>
        </w:rPr>
        <w:instrText xml:space="preserve"> REF _Ref16522163 \r \h </w:instrText>
      </w:r>
      <w:r w:rsidR="00FE36BE" w:rsidRPr="00940E98">
        <w:rPr>
          <w:color w:val="31849B" w:themeColor="accent5" w:themeShade="BF"/>
        </w:rPr>
        <w:instrText xml:space="preserve"> \* MERGEFORMAT </w:instrText>
      </w:r>
      <w:r w:rsidR="00534A93" w:rsidRPr="00940E98">
        <w:rPr>
          <w:color w:val="31849B" w:themeColor="accent5" w:themeShade="BF"/>
        </w:rPr>
      </w:r>
      <w:r w:rsidR="00534A93" w:rsidRPr="00940E98">
        <w:rPr>
          <w:color w:val="31849B" w:themeColor="accent5" w:themeShade="BF"/>
        </w:rPr>
        <w:fldChar w:fldCharType="separate"/>
      </w:r>
      <w:r w:rsidR="00534A93" w:rsidRPr="00940E98">
        <w:rPr>
          <w:color w:val="31849B" w:themeColor="accent5" w:themeShade="BF"/>
        </w:rPr>
        <w:t>2.1</w:t>
      </w:r>
      <w:r w:rsidR="00534A93" w:rsidRPr="00940E98">
        <w:rPr>
          <w:color w:val="31849B" w:themeColor="accent5" w:themeShade="BF"/>
        </w:rPr>
        <w:fldChar w:fldCharType="end"/>
      </w:r>
      <w:r w:rsidR="00534A93" w:rsidRPr="00940E98">
        <w:rPr>
          <w:color w:val="31849B" w:themeColor="accent5" w:themeShade="BF"/>
        </w:rPr>
        <w:t>]</w:t>
      </w:r>
    </w:p>
    <w:p w14:paraId="231D9908" w14:textId="77777777" w:rsidR="002D0E47" w:rsidRPr="00940E98" w:rsidRDefault="002D0E47" w:rsidP="005C78F1">
      <w:pPr>
        <w:pStyle w:val="PargrafodaLista"/>
        <w:widowControl/>
        <w:autoSpaceDE/>
        <w:adjustRightInd/>
        <w:spacing w:after="200" w:line="276" w:lineRule="auto"/>
        <w:ind w:left="1843"/>
        <w:contextualSpacing/>
        <w:jc w:val="both"/>
        <w:rPr>
          <w:color w:val="auto"/>
        </w:rPr>
      </w:pPr>
    </w:p>
    <w:p w14:paraId="19BF2B76" w14:textId="77777777" w:rsidR="009B1F75" w:rsidRPr="00940E98" w:rsidRDefault="009B1F75" w:rsidP="009B1F75">
      <w:pPr>
        <w:pStyle w:val="PargrafodaLista"/>
        <w:widowControl/>
        <w:numPr>
          <w:ilvl w:val="0"/>
          <w:numId w:val="14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Ao posicionar o cursor na opção desejada, o sistema deve destacar o fundo da ação:</w:t>
      </w:r>
    </w:p>
    <w:p w14:paraId="76E06004" w14:textId="77777777" w:rsidR="009B1F75" w:rsidRPr="00940E98" w:rsidRDefault="009B1F75" w:rsidP="009B1F75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u w:val="single"/>
        </w:rPr>
      </w:pPr>
    </w:p>
    <w:p w14:paraId="18D061D5" w14:textId="2D25E938" w:rsidR="009B1F75" w:rsidRPr="00940E98" w:rsidRDefault="009B1F75" w:rsidP="009B1F75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940E98">
        <w:rPr>
          <w:noProof/>
        </w:rPr>
        <w:drawing>
          <wp:inline distT="0" distB="0" distL="0" distR="0" wp14:anchorId="1ADF405F" wp14:editId="12E7B1F2">
            <wp:extent cx="702259" cy="683279"/>
            <wp:effectExtent l="0" t="0" r="3175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21045" cy="70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E98">
        <w:rPr>
          <w:color w:val="auto"/>
        </w:rPr>
        <w:t xml:space="preserve">        </w:t>
      </w:r>
      <w:r w:rsidRPr="00940E98">
        <w:rPr>
          <w:noProof/>
        </w:rPr>
        <w:drawing>
          <wp:inline distT="0" distB="0" distL="0" distR="0" wp14:anchorId="49C01092" wp14:editId="5C207421">
            <wp:extent cx="598492" cy="687629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3920" cy="70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419E" w14:textId="77777777" w:rsidR="006A4579" w:rsidRPr="00940E98" w:rsidRDefault="006A4579" w:rsidP="006A4579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68866522" w14:textId="20BCE5F5" w:rsidR="00876223" w:rsidRPr="00940E98" w:rsidRDefault="00876223" w:rsidP="00876223">
      <w:pPr>
        <w:spacing w:after="200" w:line="276" w:lineRule="auto"/>
        <w:contextualSpacing/>
        <w:rPr>
          <w:b/>
          <w:u w:val="single"/>
        </w:rPr>
      </w:pPr>
      <w:r w:rsidRPr="00940E98">
        <w:rPr>
          <w:b/>
          <w:u w:val="single"/>
        </w:rPr>
        <w:t>1.2 Atividade Secundária</w:t>
      </w:r>
    </w:p>
    <w:p w14:paraId="06E2C117" w14:textId="69E0734D" w:rsidR="00876223" w:rsidRPr="00940E98" w:rsidRDefault="00876223" w:rsidP="00876223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  <w:rPr>
          <w:b/>
          <w:u w:val="single"/>
        </w:rPr>
      </w:pPr>
      <w:r w:rsidRPr="00940E98">
        <w:rPr>
          <w:b/>
          <w:color w:val="auto"/>
          <w:u w:val="single"/>
        </w:rPr>
        <w:t>Informações Referente ao Cadastramento dos Membros da Comissão</w:t>
      </w:r>
    </w:p>
    <w:p w14:paraId="44164CDF" w14:textId="6D58DD09" w:rsidR="00876223" w:rsidRPr="00940E98" w:rsidRDefault="00876223" w:rsidP="00876223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Vide regras na estória HST09</w:t>
      </w:r>
    </w:p>
    <w:p w14:paraId="7A01E055" w14:textId="77777777" w:rsidR="00F761A7" w:rsidRPr="00940E98" w:rsidRDefault="00F761A7" w:rsidP="006A4579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3A9BDD31" w14:textId="7E598A7A" w:rsidR="00876223" w:rsidRPr="00940E98" w:rsidRDefault="00876223" w:rsidP="00876223">
      <w:pPr>
        <w:spacing w:after="200" w:line="276" w:lineRule="auto"/>
        <w:contextualSpacing/>
        <w:rPr>
          <w:b/>
          <w:u w:val="single"/>
        </w:rPr>
      </w:pPr>
      <w:r w:rsidRPr="00940E98">
        <w:rPr>
          <w:b/>
          <w:u w:val="single"/>
        </w:rPr>
        <w:t>1.3 Atividade Secundária</w:t>
      </w:r>
    </w:p>
    <w:p w14:paraId="08816C7B" w14:textId="25361D75" w:rsidR="00876223" w:rsidRPr="00940E98" w:rsidRDefault="00876223" w:rsidP="00876223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  <w:rPr>
          <w:b/>
          <w:u w:val="single"/>
        </w:rPr>
      </w:pPr>
      <w:r w:rsidRPr="00940E98">
        <w:rPr>
          <w:b/>
          <w:color w:val="auto"/>
          <w:u w:val="single"/>
        </w:rPr>
        <w:t xml:space="preserve">Informações Referente a Publicação do </w:t>
      </w:r>
      <w:r w:rsidR="00CE7305" w:rsidRPr="00940E98">
        <w:rPr>
          <w:b/>
          <w:color w:val="auto"/>
          <w:u w:val="single"/>
        </w:rPr>
        <w:t>Quantidade</w:t>
      </w:r>
      <w:r w:rsidRPr="00940E98">
        <w:rPr>
          <w:b/>
          <w:color w:val="auto"/>
          <w:u w:val="single"/>
        </w:rPr>
        <w:t xml:space="preserve"> de Conselheiro</w:t>
      </w:r>
      <w:r w:rsidR="00CE7305" w:rsidRPr="00940E98">
        <w:rPr>
          <w:b/>
          <w:color w:val="auto"/>
          <w:u w:val="single"/>
        </w:rPr>
        <w:t>(Comissão)</w:t>
      </w:r>
    </w:p>
    <w:p w14:paraId="682B6FB1" w14:textId="1EB8C730" w:rsidR="00876223" w:rsidRPr="00940E98" w:rsidRDefault="00876223" w:rsidP="00876223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Vide regras na estória HST0</w:t>
      </w:r>
      <w:r w:rsidR="0093184C" w:rsidRPr="00940E98">
        <w:t>15</w:t>
      </w:r>
    </w:p>
    <w:p w14:paraId="2175ADDE" w14:textId="77777777" w:rsidR="00876223" w:rsidRPr="00940E98" w:rsidRDefault="00876223" w:rsidP="006A4579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1EDEF73B" w14:textId="0211D254" w:rsidR="0093184C" w:rsidRPr="00940E98" w:rsidRDefault="0093184C" w:rsidP="0093184C">
      <w:pPr>
        <w:spacing w:after="200" w:line="276" w:lineRule="auto"/>
        <w:contextualSpacing/>
        <w:rPr>
          <w:b/>
          <w:u w:val="single"/>
        </w:rPr>
      </w:pPr>
      <w:r w:rsidRPr="00940E98">
        <w:rPr>
          <w:b/>
          <w:u w:val="single"/>
        </w:rPr>
        <w:t>1.4 Atividade Secundária</w:t>
      </w:r>
    </w:p>
    <w:p w14:paraId="6ABF5F4F" w14:textId="28986583" w:rsidR="0093184C" w:rsidRPr="00940E98" w:rsidRDefault="0093184C" w:rsidP="0093184C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  <w:rPr>
          <w:b/>
          <w:u w:val="single"/>
        </w:rPr>
      </w:pPr>
      <w:r w:rsidRPr="00940E98">
        <w:rPr>
          <w:b/>
          <w:color w:val="auto"/>
          <w:u w:val="single"/>
        </w:rPr>
        <w:t xml:space="preserve">Informações Referente a </w:t>
      </w:r>
      <w:r w:rsidR="00CE7305" w:rsidRPr="00940E98">
        <w:rPr>
          <w:b/>
          <w:color w:val="auto"/>
          <w:u w:val="single"/>
        </w:rPr>
        <w:t>Confirmação Participação na Comissão Eleitoral</w:t>
      </w:r>
    </w:p>
    <w:p w14:paraId="4AB8587A" w14:textId="69B0E520" w:rsidR="0093184C" w:rsidRPr="00940E98" w:rsidRDefault="0093184C" w:rsidP="0093184C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Vide regras na estória HST015</w:t>
      </w:r>
    </w:p>
    <w:p w14:paraId="01DD38F6" w14:textId="77777777" w:rsidR="0093184C" w:rsidRPr="00940E98" w:rsidRDefault="0093184C" w:rsidP="006A4579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336FA6D9" w14:textId="08CCB397" w:rsidR="0093184C" w:rsidRPr="00940E98" w:rsidRDefault="0093184C" w:rsidP="0093184C">
      <w:pPr>
        <w:spacing w:after="200" w:line="276" w:lineRule="auto"/>
        <w:contextualSpacing/>
        <w:rPr>
          <w:b/>
          <w:u w:val="single"/>
        </w:rPr>
      </w:pPr>
      <w:r w:rsidRPr="00940E98">
        <w:rPr>
          <w:b/>
          <w:u w:val="single"/>
        </w:rPr>
        <w:t>1.5 Atividade Secundária</w:t>
      </w:r>
    </w:p>
    <w:p w14:paraId="5D60924B" w14:textId="1F8521D3" w:rsidR="0093184C" w:rsidRPr="00940E98" w:rsidRDefault="0093184C" w:rsidP="0093184C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  <w:rPr>
          <w:b/>
          <w:u w:val="single"/>
        </w:rPr>
      </w:pPr>
      <w:r w:rsidRPr="00940E98">
        <w:rPr>
          <w:b/>
          <w:color w:val="auto"/>
          <w:u w:val="single"/>
        </w:rPr>
        <w:t xml:space="preserve">Informações Referente a Publicação </w:t>
      </w:r>
      <w:r w:rsidR="00CE7305" w:rsidRPr="00940E98">
        <w:rPr>
          <w:b/>
          <w:color w:val="auto"/>
          <w:u w:val="single"/>
        </w:rPr>
        <w:t>Comissão</w:t>
      </w:r>
    </w:p>
    <w:p w14:paraId="5CD941AD" w14:textId="4AF6212C" w:rsidR="0093184C" w:rsidRPr="00940E98" w:rsidRDefault="0093184C" w:rsidP="0093184C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Vide regras na estória HST018</w:t>
      </w:r>
    </w:p>
    <w:p w14:paraId="5F636EAC" w14:textId="77777777" w:rsidR="0093184C" w:rsidRPr="00940E98" w:rsidRDefault="0093184C" w:rsidP="0093184C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</w:p>
    <w:p w14:paraId="159883C3" w14:textId="0809CA8C" w:rsidR="0093184C" w:rsidRPr="00940E98" w:rsidRDefault="0093184C" w:rsidP="0093184C">
      <w:pPr>
        <w:spacing w:after="200" w:line="276" w:lineRule="auto"/>
        <w:contextualSpacing/>
        <w:rPr>
          <w:b/>
          <w:u w:val="single"/>
        </w:rPr>
      </w:pPr>
      <w:r w:rsidRPr="00940E98">
        <w:rPr>
          <w:b/>
          <w:u w:val="single"/>
        </w:rPr>
        <w:t>1.6 Atividade Secundária</w:t>
      </w:r>
    </w:p>
    <w:p w14:paraId="17039D52" w14:textId="09409BBB" w:rsidR="0093184C" w:rsidRPr="00940E98" w:rsidRDefault="0093184C" w:rsidP="0093184C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  <w:rPr>
          <w:b/>
          <w:u w:val="single"/>
        </w:rPr>
      </w:pPr>
      <w:r w:rsidRPr="00940E98">
        <w:rPr>
          <w:b/>
          <w:color w:val="auto"/>
          <w:u w:val="single"/>
        </w:rPr>
        <w:t xml:space="preserve">Informações Referente </w:t>
      </w:r>
      <w:r w:rsidR="00CE7305" w:rsidRPr="00940E98">
        <w:rPr>
          <w:b/>
          <w:color w:val="auto"/>
          <w:u w:val="single"/>
        </w:rPr>
        <w:t>ao Número</w:t>
      </w:r>
      <w:r w:rsidRPr="00940E98">
        <w:rPr>
          <w:b/>
          <w:color w:val="auto"/>
          <w:u w:val="single"/>
        </w:rPr>
        <w:t xml:space="preserve"> de Conselheiro</w:t>
      </w:r>
    </w:p>
    <w:p w14:paraId="00B6FF3A" w14:textId="366FEFAD" w:rsidR="0093184C" w:rsidRPr="00940E98" w:rsidRDefault="0093184C" w:rsidP="0093184C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Vide regras na estória HST018</w:t>
      </w:r>
    </w:p>
    <w:p w14:paraId="0499A696" w14:textId="77777777" w:rsidR="0093184C" w:rsidRPr="00940E98" w:rsidRDefault="0093184C" w:rsidP="0093184C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</w:p>
    <w:p w14:paraId="6771BBE6" w14:textId="3722E38D" w:rsidR="00F761A7" w:rsidRPr="00940E98" w:rsidRDefault="00F761A7" w:rsidP="00F761A7">
      <w:pPr>
        <w:spacing w:after="200" w:line="276" w:lineRule="auto"/>
        <w:contextualSpacing/>
        <w:rPr>
          <w:b/>
          <w:u w:val="single"/>
        </w:rPr>
      </w:pPr>
      <w:r w:rsidRPr="00940E98">
        <w:rPr>
          <w:b/>
          <w:u w:val="single"/>
        </w:rPr>
        <w:t>1.7 Atividade Secundária</w:t>
      </w:r>
    </w:p>
    <w:p w14:paraId="333B521D" w14:textId="0D788B04" w:rsidR="00F761A7" w:rsidRPr="00940E98" w:rsidRDefault="00F761A7" w:rsidP="004077A9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  <w:rPr>
          <w:b/>
          <w:u w:val="single"/>
        </w:rPr>
      </w:pPr>
      <w:r w:rsidRPr="00940E98">
        <w:rPr>
          <w:b/>
          <w:color w:val="auto"/>
          <w:u w:val="single"/>
        </w:rPr>
        <w:t xml:space="preserve">Informações </w:t>
      </w:r>
      <w:r w:rsidR="004077A9" w:rsidRPr="00940E98">
        <w:rPr>
          <w:b/>
          <w:color w:val="auto"/>
          <w:u w:val="single"/>
        </w:rPr>
        <w:t>Referente a Publicação do Número de Conselheiro</w:t>
      </w:r>
    </w:p>
    <w:p w14:paraId="05C9FA6E" w14:textId="17501B28" w:rsidR="00F761A7" w:rsidRPr="00940E98" w:rsidRDefault="004077A9" w:rsidP="00F761A7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Vide regras na estória HST020</w:t>
      </w:r>
    </w:p>
    <w:p w14:paraId="508072F6" w14:textId="77777777" w:rsidR="00F761A7" w:rsidRPr="00940E98" w:rsidRDefault="00F761A7" w:rsidP="00F761A7">
      <w:pPr>
        <w:spacing w:after="200" w:line="276" w:lineRule="auto"/>
        <w:contextualSpacing/>
        <w:rPr>
          <w:b/>
          <w:u w:val="single"/>
        </w:rPr>
      </w:pPr>
    </w:p>
    <w:p w14:paraId="7420E21F" w14:textId="20A2D623" w:rsidR="00F761A7" w:rsidRPr="00940E98" w:rsidRDefault="00F761A7" w:rsidP="00F761A7">
      <w:pPr>
        <w:spacing w:after="200" w:line="276" w:lineRule="auto"/>
        <w:contextualSpacing/>
        <w:rPr>
          <w:b/>
          <w:u w:val="single"/>
        </w:rPr>
      </w:pPr>
      <w:r w:rsidRPr="00940E98">
        <w:rPr>
          <w:b/>
          <w:u w:val="single"/>
        </w:rPr>
        <w:t>1.8 Atividade Secundária</w:t>
      </w:r>
    </w:p>
    <w:p w14:paraId="78C52B0B" w14:textId="42B7B7EC" w:rsidR="004077A9" w:rsidRPr="00940E98" w:rsidRDefault="004077A9" w:rsidP="004077A9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  <w:rPr>
          <w:b/>
          <w:u w:val="single"/>
        </w:rPr>
      </w:pPr>
      <w:r w:rsidRPr="00940E98">
        <w:rPr>
          <w:b/>
          <w:color w:val="auto"/>
          <w:u w:val="single"/>
        </w:rPr>
        <w:t>Informações Referente a Publicação do Edital de Convocação Eleitoral</w:t>
      </w:r>
    </w:p>
    <w:p w14:paraId="3F113CBB" w14:textId="77777777" w:rsidR="004077A9" w:rsidRPr="00940E98" w:rsidRDefault="004077A9" w:rsidP="004077A9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lastRenderedPageBreak/>
        <w:t>Vide regras na estória HST020</w:t>
      </w:r>
    </w:p>
    <w:p w14:paraId="699C277E" w14:textId="77777777" w:rsidR="008C76CD" w:rsidRPr="00940E98" w:rsidRDefault="008C76CD" w:rsidP="006A4579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129BF36B" w14:textId="5105E41D" w:rsidR="008C76CD" w:rsidRPr="00940E98" w:rsidRDefault="008C76CD" w:rsidP="008C76CD">
      <w:pPr>
        <w:spacing w:after="200" w:line="276" w:lineRule="auto"/>
        <w:contextualSpacing/>
        <w:rPr>
          <w:b/>
          <w:u w:val="single"/>
        </w:rPr>
      </w:pPr>
      <w:r w:rsidRPr="00940E98">
        <w:rPr>
          <w:b/>
          <w:u w:val="single"/>
        </w:rPr>
        <w:t>2.</w:t>
      </w:r>
      <w:r w:rsidR="00F761A7" w:rsidRPr="00940E98">
        <w:rPr>
          <w:b/>
          <w:u w:val="single"/>
        </w:rPr>
        <w:t>1</w:t>
      </w:r>
      <w:r w:rsidRPr="00940E98">
        <w:rPr>
          <w:b/>
          <w:u w:val="single"/>
        </w:rPr>
        <w:t xml:space="preserve"> Atividade Secundária</w:t>
      </w:r>
    </w:p>
    <w:p w14:paraId="6DFD381E" w14:textId="6AB6F6C5" w:rsidR="004077A9" w:rsidRPr="00940E98" w:rsidRDefault="004077A9" w:rsidP="004077A9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  <w:rPr>
          <w:b/>
          <w:u w:val="single"/>
        </w:rPr>
      </w:pPr>
      <w:r w:rsidRPr="00940E98">
        <w:rPr>
          <w:b/>
          <w:color w:val="auto"/>
          <w:u w:val="single"/>
        </w:rPr>
        <w:t>Informações Referente ao Cadastrar Chapa</w:t>
      </w:r>
    </w:p>
    <w:p w14:paraId="265ED348" w14:textId="77777777" w:rsidR="004077A9" w:rsidRPr="00940E98" w:rsidRDefault="004077A9" w:rsidP="004077A9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Vide regras na estória HST020</w:t>
      </w:r>
    </w:p>
    <w:p w14:paraId="0E36F90E" w14:textId="77777777" w:rsidR="004077A9" w:rsidRPr="00940E98" w:rsidRDefault="004077A9" w:rsidP="008C76CD">
      <w:pPr>
        <w:spacing w:after="200" w:line="276" w:lineRule="auto"/>
        <w:contextualSpacing/>
        <w:rPr>
          <w:b/>
          <w:u w:val="single"/>
        </w:rPr>
      </w:pPr>
    </w:p>
    <w:p w14:paraId="6CC5BD4C" w14:textId="77777777" w:rsidR="0093184C" w:rsidRPr="00940E98" w:rsidRDefault="0093184C" w:rsidP="008C76CD">
      <w:pPr>
        <w:spacing w:after="200" w:line="276" w:lineRule="auto"/>
        <w:contextualSpacing/>
        <w:rPr>
          <w:b/>
          <w:u w:val="single"/>
        </w:rPr>
      </w:pPr>
    </w:p>
    <w:p w14:paraId="78FBF056" w14:textId="77777777" w:rsidR="0093184C" w:rsidRPr="00940E98" w:rsidRDefault="0093184C" w:rsidP="008C76CD">
      <w:pPr>
        <w:spacing w:after="200" w:line="276" w:lineRule="auto"/>
        <w:contextualSpacing/>
        <w:rPr>
          <w:b/>
          <w:u w:val="single"/>
        </w:rPr>
      </w:pPr>
    </w:p>
    <w:p w14:paraId="66F1E4E8" w14:textId="2C3A97C3" w:rsidR="00F761A7" w:rsidRPr="00940E98" w:rsidRDefault="00F761A7" w:rsidP="00F761A7">
      <w:pPr>
        <w:spacing w:after="200" w:line="276" w:lineRule="auto"/>
        <w:contextualSpacing/>
        <w:rPr>
          <w:b/>
          <w:u w:val="single"/>
        </w:rPr>
      </w:pPr>
      <w:r w:rsidRPr="00940E98">
        <w:rPr>
          <w:b/>
          <w:u w:val="single"/>
        </w:rPr>
        <w:t>2.2 Atividade Secundária</w:t>
      </w:r>
      <w:r w:rsidR="00027C74" w:rsidRPr="00940E98">
        <w:rPr>
          <w:color w:val="31849B" w:themeColor="accent5" w:themeShade="BF"/>
        </w:rPr>
        <w:t xml:space="preserve"> [</w:t>
      </w:r>
      <w:r w:rsidR="00027C74" w:rsidRPr="00940E98">
        <w:rPr>
          <w:color w:val="31849B" w:themeColor="accent5" w:themeShade="BF"/>
        </w:rPr>
        <w:fldChar w:fldCharType="begin"/>
      </w:r>
      <w:r w:rsidR="00027C74" w:rsidRPr="00940E98">
        <w:rPr>
          <w:color w:val="31849B" w:themeColor="accent5" w:themeShade="BF"/>
        </w:rPr>
        <w:instrText xml:space="preserve"> REF _Ref24099306 \r \h  \* MERGEFORMAT </w:instrText>
      </w:r>
      <w:r w:rsidR="00027C74" w:rsidRPr="00940E98">
        <w:rPr>
          <w:color w:val="31849B" w:themeColor="accent5" w:themeShade="BF"/>
        </w:rPr>
      </w:r>
      <w:r w:rsidR="00027C74" w:rsidRPr="00940E98">
        <w:rPr>
          <w:color w:val="31849B" w:themeColor="accent5" w:themeShade="BF"/>
        </w:rPr>
        <w:fldChar w:fldCharType="separate"/>
      </w:r>
      <w:r w:rsidR="00027C74" w:rsidRPr="00940E98">
        <w:rPr>
          <w:color w:val="31849B" w:themeColor="accent5" w:themeShade="BF"/>
        </w:rPr>
        <w:t>P03</w:t>
      </w:r>
      <w:r w:rsidR="00027C74" w:rsidRPr="00940E98">
        <w:rPr>
          <w:color w:val="31849B" w:themeColor="accent5" w:themeShade="BF"/>
        </w:rPr>
        <w:fldChar w:fldCharType="end"/>
      </w:r>
      <w:r w:rsidR="00027C74" w:rsidRPr="00940E98">
        <w:rPr>
          <w:color w:val="31849B" w:themeColor="accent5" w:themeShade="BF"/>
        </w:rPr>
        <w:t>]</w:t>
      </w:r>
    </w:p>
    <w:p w14:paraId="0825C919" w14:textId="13CE2063" w:rsidR="004077A9" w:rsidRPr="00940E98" w:rsidRDefault="004077A9" w:rsidP="004077A9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  <w:rPr>
          <w:b/>
          <w:u w:val="single"/>
        </w:rPr>
      </w:pPr>
      <w:r w:rsidRPr="00940E98">
        <w:rPr>
          <w:b/>
          <w:color w:val="auto"/>
          <w:u w:val="single"/>
        </w:rPr>
        <w:t xml:space="preserve">Informações Referente a </w:t>
      </w:r>
      <w:r w:rsidR="00E41555" w:rsidRPr="00940E98">
        <w:rPr>
          <w:b/>
          <w:color w:val="auto"/>
          <w:u w:val="single"/>
        </w:rPr>
        <w:t>Confirmação para Participação na Chapa</w:t>
      </w:r>
    </w:p>
    <w:p w14:paraId="263CFDEF" w14:textId="03AD495F" w:rsidR="00417205" w:rsidRPr="00940E98" w:rsidRDefault="00417205" w:rsidP="00417205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 xml:space="preserve">O nome da </w:t>
      </w:r>
      <w:r w:rsidR="002B223C" w:rsidRPr="00940E98">
        <w:t>2. A</w:t>
      </w:r>
      <w:r w:rsidRPr="00940E98">
        <w:t xml:space="preserve">tividade </w:t>
      </w:r>
      <w:r w:rsidR="002B223C" w:rsidRPr="00940E98">
        <w:t>P</w:t>
      </w:r>
      <w:r w:rsidRPr="00940E98">
        <w:t xml:space="preserve">rincipal e da </w:t>
      </w:r>
      <w:r w:rsidR="002B223C" w:rsidRPr="00940E98">
        <w:t>2.2 A</w:t>
      </w:r>
      <w:r w:rsidRPr="00940E98">
        <w:t xml:space="preserve">tividade </w:t>
      </w:r>
      <w:r w:rsidR="002B223C" w:rsidRPr="00940E98">
        <w:t>S</w:t>
      </w:r>
      <w:r w:rsidRPr="00940E98">
        <w:t>ecundaria, o sistema deve buscar conforme parametrização realizada na HST02, porém a funcionalidade será sempre referente a</w:t>
      </w:r>
      <w:r w:rsidR="002B223C" w:rsidRPr="00940E98">
        <w:t xml:space="preserve">s informações </w:t>
      </w:r>
      <w:r w:rsidR="0011687D" w:rsidRPr="00940E98">
        <w:t xml:space="preserve">da </w:t>
      </w:r>
      <w:r w:rsidR="005E7CFD" w:rsidRPr="00940E98">
        <w:rPr>
          <w:color w:val="31849B" w:themeColor="accent5" w:themeShade="BF"/>
        </w:rPr>
        <w:t>Confirmação</w:t>
      </w:r>
      <w:r w:rsidR="0011687D" w:rsidRPr="00940E98">
        <w:rPr>
          <w:color w:val="31849B" w:themeColor="accent5" w:themeShade="BF"/>
        </w:rPr>
        <w:t xml:space="preserve"> </w:t>
      </w:r>
      <w:r w:rsidR="005E7CFD" w:rsidRPr="00940E98">
        <w:rPr>
          <w:color w:val="31849B" w:themeColor="accent5" w:themeShade="BF"/>
        </w:rPr>
        <w:t>Participação na Chapa</w:t>
      </w:r>
      <w:r w:rsidRPr="00940E98">
        <w:t xml:space="preserve">, independente do nome e a data a ela </w:t>
      </w:r>
      <w:r w:rsidR="002D4119" w:rsidRPr="00940E98">
        <w:t>atribuída</w:t>
      </w:r>
      <w:r w:rsidRPr="00940E98">
        <w:t>;</w:t>
      </w:r>
    </w:p>
    <w:p w14:paraId="0CE670D3" w14:textId="77777777" w:rsidR="00417205" w:rsidRPr="00940E98" w:rsidRDefault="00417205" w:rsidP="00417205">
      <w:pPr>
        <w:pStyle w:val="PargrafodaLista"/>
      </w:pPr>
    </w:p>
    <w:p w14:paraId="7F830E90" w14:textId="14456E7E" w:rsidR="00417205" w:rsidRPr="00940E98" w:rsidRDefault="00417205" w:rsidP="00417205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 xml:space="preserve">O Nome, Tipo, Data Início e Data Fim serão parametrizados na HST02. Na </w:t>
      </w:r>
      <w:r w:rsidRPr="00940E98">
        <w:rPr>
          <w:b/>
        </w:rPr>
        <w:t>HST05</w:t>
      </w:r>
      <w:r w:rsidRPr="00940E98">
        <w:t xml:space="preserve"> o sistema deve exibir os valores parametrizados na HST02;</w:t>
      </w:r>
    </w:p>
    <w:p w14:paraId="61D2A831" w14:textId="77777777" w:rsidR="00417205" w:rsidRPr="00940E98" w:rsidRDefault="00417205" w:rsidP="00417205">
      <w:pPr>
        <w:pStyle w:val="PargrafodaLista"/>
      </w:pPr>
    </w:p>
    <w:p w14:paraId="7DD12DA8" w14:textId="77777777" w:rsidR="00633547" w:rsidRPr="00940E98" w:rsidRDefault="00633547" w:rsidP="00633547">
      <w:pPr>
        <w:pStyle w:val="PargrafodaLista"/>
      </w:pPr>
    </w:p>
    <w:p w14:paraId="5CD17AB1" w14:textId="77777777" w:rsidR="00633547" w:rsidRPr="00940E98" w:rsidRDefault="00633547" w:rsidP="00633547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Na coluna “</w:t>
      </w:r>
      <w:r w:rsidRPr="00940E98">
        <w:rPr>
          <w:b/>
        </w:rPr>
        <w:t>Status Atividade</w:t>
      </w:r>
      <w:r w:rsidRPr="00940E98">
        <w:t>”, o sistema deve exibir os status:</w:t>
      </w:r>
    </w:p>
    <w:p w14:paraId="6B5CD175" w14:textId="77777777" w:rsidR="00633547" w:rsidRPr="00940E98" w:rsidRDefault="00633547" w:rsidP="00633547">
      <w:pPr>
        <w:pStyle w:val="PargrafodaLista"/>
      </w:pPr>
    </w:p>
    <w:p w14:paraId="62DC6AB1" w14:textId="44708F3A" w:rsidR="00633547" w:rsidRPr="00940E98" w:rsidRDefault="00633547" w:rsidP="00633547">
      <w:pPr>
        <w:pStyle w:val="PargrafodaLista"/>
        <w:numPr>
          <w:ilvl w:val="0"/>
          <w:numId w:val="20"/>
        </w:numPr>
        <w:spacing w:after="200" w:line="276" w:lineRule="auto"/>
        <w:ind w:left="2268"/>
        <w:contextualSpacing/>
      </w:pPr>
      <w:r w:rsidRPr="00940E98">
        <w:rPr>
          <w:b/>
          <w:color w:val="C00000"/>
        </w:rPr>
        <w:t>Aguardando Parametrização</w:t>
      </w:r>
      <w:r w:rsidRPr="00940E98">
        <w:t>: Para os registros que ainda Não possuem as definições de Declaração e E-Mail salvas na HST020;</w:t>
      </w:r>
    </w:p>
    <w:p w14:paraId="3CF5E570" w14:textId="77777777" w:rsidR="00633547" w:rsidRPr="00940E98" w:rsidRDefault="00633547" w:rsidP="00633547">
      <w:pPr>
        <w:pStyle w:val="PargrafodaLista"/>
        <w:widowControl/>
        <w:autoSpaceDE/>
        <w:autoSpaceDN/>
        <w:adjustRightInd/>
        <w:spacing w:after="200" w:line="276" w:lineRule="auto"/>
        <w:ind w:left="2268"/>
        <w:contextualSpacing/>
        <w:jc w:val="both"/>
      </w:pPr>
    </w:p>
    <w:p w14:paraId="406FCB0F" w14:textId="291C4038" w:rsidR="00633547" w:rsidRPr="00940E98" w:rsidRDefault="00633547" w:rsidP="00633547">
      <w:pPr>
        <w:pStyle w:val="PargrafodaLista"/>
        <w:numPr>
          <w:ilvl w:val="0"/>
          <w:numId w:val="20"/>
        </w:numPr>
        <w:spacing w:after="200" w:line="276" w:lineRule="auto"/>
        <w:ind w:left="2268"/>
        <w:contextualSpacing/>
      </w:pPr>
      <w:r w:rsidRPr="00940E98">
        <w:rPr>
          <w:b/>
          <w:color w:val="31849B" w:themeColor="accent5" w:themeShade="BF"/>
        </w:rPr>
        <w:t>Parametrização Concluída</w:t>
      </w:r>
      <w:r w:rsidRPr="00940E98">
        <w:t xml:space="preserve">: Para os registros que possuem a </w:t>
      </w:r>
      <w:r w:rsidRPr="00940E98">
        <w:rPr>
          <w:b/>
        </w:rPr>
        <w:t>declaração</w:t>
      </w:r>
      <w:r w:rsidRPr="00940E98">
        <w:t xml:space="preserve"> e o </w:t>
      </w:r>
      <w:r w:rsidRPr="00940E98">
        <w:rPr>
          <w:b/>
        </w:rPr>
        <w:t>e-mail</w:t>
      </w:r>
      <w:r w:rsidRPr="00940E98">
        <w:t xml:space="preserve"> salvos na HST020.</w:t>
      </w:r>
    </w:p>
    <w:p w14:paraId="1E150FE8" w14:textId="77777777" w:rsidR="00417205" w:rsidRPr="00940E98" w:rsidRDefault="00417205" w:rsidP="00417205">
      <w:pPr>
        <w:pStyle w:val="PargrafodaLista"/>
      </w:pPr>
    </w:p>
    <w:p w14:paraId="290FF9E5" w14:textId="498449FA" w:rsidR="00417205" w:rsidRPr="00940E98" w:rsidRDefault="00417205" w:rsidP="00417205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Na coluna “</w:t>
      </w:r>
      <w:r w:rsidRPr="00940E98">
        <w:rPr>
          <w:b/>
        </w:rPr>
        <w:t>Ação</w:t>
      </w:r>
      <w:r w:rsidRPr="00940E98">
        <w:t xml:space="preserve">”, o sistema deve exibir o </w:t>
      </w:r>
      <w:proofErr w:type="gramStart"/>
      <w:r w:rsidRPr="00940E98">
        <w:t xml:space="preserve">componente </w:t>
      </w:r>
      <w:r w:rsidRPr="00940E98">
        <w:rPr>
          <w:noProof/>
        </w:rPr>
        <w:drawing>
          <wp:inline distT="0" distB="0" distL="0" distR="0" wp14:anchorId="64F28C06" wp14:editId="47F2A71C">
            <wp:extent cx="45719" cy="18287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4799" cy="21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E98">
        <w:t>,</w:t>
      </w:r>
      <w:proofErr w:type="gramEnd"/>
      <w:r w:rsidRPr="00940E98">
        <w:t xml:space="preserve"> com a opç</w:t>
      </w:r>
      <w:r w:rsidR="00027C74" w:rsidRPr="00940E98">
        <w:t>ão</w:t>
      </w:r>
      <w:r w:rsidRPr="00940E98">
        <w:t xml:space="preserve"> </w:t>
      </w:r>
      <w:r w:rsidR="00027C74" w:rsidRPr="00940E98">
        <w:rPr>
          <w:b/>
        </w:rPr>
        <w:t>P</w:t>
      </w:r>
      <w:r w:rsidR="005E7CFD" w:rsidRPr="00940E98">
        <w:rPr>
          <w:b/>
        </w:rPr>
        <w:t>ARAMETRIZAR</w:t>
      </w:r>
      <w:r w:rsidR="00027C74" w:rsidRPr="00940E98">
        <w:t>;</w:t>
      </w:r>
    </w:p>
    <w:p w14:paraId="5756400B" w14:textId="77777777" w:rsidR="00027C74" w:rsidRPr="00940E98" w:rsidRDefault="00027C74" w:rsidP="00027C74">
      <w:pPr>
        <w:pStyle w:val="PargrafodaLista"/>
      </w:pPr>
    </w:p>
    <w:p w14:paraId="6D46FC9F" w14:textId="0DD90CBC" w:rsidR="00027C74" w:rsidRPr="00940E98" w:rsidRDefault="00027C74" w:rsidP="00417205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Ao acionar a ação “</w:t>
      </w:r>
      <w:r w:rsidRPr="00940E98">
        <w:rPr>
          <w:b/>
        </w:rPr>
        <w:t>P</w:t>
      </w:r>
      <w:r w:rsidR="005E7CFD" w:rsidRPr="00940E98">
        <w:rPr>
          <w:b/>
        </w:rPr>
        <w:t>arametrizar</w:t>
      </w:r>
      <w:r w:rsidRPr="00940E98">
        <w:t>”</w:t>
      </w:r>
      <w:r w:rsidR="001C3749" w:rsidRPr="00940E98">
        <w:t>, o sistema deve chamar a estória</w:t>
      </w:r>
      <w:r w:rsidR="00707B16" w:rsidRPr="00940E98">
        <w:t>:</w:t>
      </w:r>
      <w:r w:rsidR="001C3749" w:rsidRPr="00940E98">
        <w:t xml:space="preserve"> HST0</w:t>
      </w:r>
      <w:r w:rsidR="005E7CFD" w:rsidRPr="00940E98">
        <w:t>20</w:t>
      </w:r>
      <w:r w:rsidR="001C3749" w:rsidRPr="00940E98">
        <w:t>_</w:t>
      </w:r>
      <w:r w:rsidR="005E7CFD" w:rsidRPr="00940E98">
        <w:t>Definir_Declaração_EMail_Manter_Chapa</w:t>
      </w:r>
      <w:r w:rsidR="001C3749" w:rsidRPr="00940E98">
        <w:t>;</w:t>
      </w:r>
    </w:p>
    <w:p w14:paraId="26AC5C66" w14:textId="77777777" w:rsidR="00CE5775" w:rsidRPr="00940E98" w:rsidRDefault="00CE5775" w:rsidP="00CE5775">
      <w:pPr>
        <w:pStyle w:val="PargrafodaLista"/>
      </w:pPr>
    </w:p>
    <w:p w14:paraId="3D61696E" w14:textId="77777777" w:rsidR="00CE5775" w:rsidRPr="00940E98" w:rsidRDefault="00CE5775" w:rsidP="00CE5775">
      <w:pPr>
        <w:pStyle w:val="PargrafodaLista"/>
        <w:numPr>
          <w:ilvl w:val="0"/>
          <w:numId w:val="10"/>
        </w:numPr>
        <w:spacing w:before="60" w:after="60"/>
        <w:ind w:left="1560"/>
        <w:jc w:val="both"/>
      </w:pPr>
      <w:r w:rsidRPr="00940E98">
        <w:t xml:space="preserve">O sistema deve exibir um componente para paginação, aonde deve-se quebrar a página a cada ATIVIDADE PRINCIPAL. </w:t>
      </w:r>
    </w:p>
    <w:p w14:paraId="5D167986" w14:textId="77777777" w:rsidR="00CE5775" w:rsidRPr="00940E98" w:rsidRDefault="00CE5775" w:rsidP="00CE5775">
      <w:pPr>
        <w:pStyle w:val="PargrafodaLista"/>
        <w:spacing w:before="60" w:after="60"/>
        <w:ind w:left="1560"/>
        <w:jc w:val="both"/>
      </w:pPr>
      <w:proofErr w:type="spellStart"/>
      <w:r w:rsidRPr="00940E98">
        <w:t>Ex</w:t>
      </w:r>
      <w:proofErr w:type="spellEnd"/>
      <w:r w:rsidRPr="00940E98">
        <w:t>: Página 1, será exibido a 1. Atividade Principal e suas Atividade Secundárias;</w:t>
      </w:r>
    </w:p>
    <w:p w14:paraId="4240FE58" w14:textId="77777777" w:rsidR="00CE5775" w:rsidRPr="00940E98" w:rsidRDefault="00CE5775" w:rsidP="00CE5775">
      <w:pPr>
        <w:pStyle w:val="PargrafodaLista"/>
        <w:spacing w:before="60" w:after="60"/>
        <w:ind w:left="1560"/>
        <w:jc w:val="both"/>
      </w:pPr>
      <w:r w:rsidRPr="00940E98">
        <w:t xml:space="preserve">      Página 2, será exibido a 2 Atividade Principal e suas Atividade Secundárias, e assim    </w:t>
      </w:r>
      <w:r w:rsidRPr="00940E98">
        <w:rPr>
          <w:color w:val="FFFFFF" w:themeColor="background1"/>
        </w:rPr>
        <w:t>......</w:t>
      </w:r>
      <w:r w:rsidRPr="00940E98">
        <w:t xml:space="preserve">sucessivamente. </w:t>
      </w:r>
    </w:p>
    <w:p w14:paraId="70A204B8" w14:textId="77777777" w:rsidR="008C76CD" w:rsidRPr="00940E98" w:rsidRDefault="008C76CD" w:rsidP="006A4579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1A15E387" w14:textId="77777777" w:rsidR="00172F2A" w:rsidRPr="00940E98" w:rsidRDefault="00172F2A" w:rsidP="006A4579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5AF4A751" w14:textId="5E2B0335" w:rsidR="00172F2A" w:rsidRPr="00940E98" w:rsidRDefault="00172F2A" w:rsidP="00172F2A">
      <w:pPr>
        <w:spacing w:after="200" w:line="276" w:lineRule="auto"/>
        <w:contextualSpacing/>
        <w:rPr>
          <w:b/>
          <w:u w:val="single"/>
        </w:rPr>
      </w:pPr>
      <w:r w:rsidRPr="00940E98">
        <w:rPr>
          <w:b/>
          <w:u w:val="single"/>
        </w:rPr>
        <w:t>2.3 Atividade Secundária</w:t>
      </w:r>
      <w:r w:rsidRPr="00940E98">
        <w:rPr>
          <w:color w:val="31849B" w:themeColor="accent5" w:themeShade="BF"/>
        </w:rPr>
        <w:t xml:space="preserve"> [</w:t>
      </w:r>
      <w:r w:rsidRPr="00940E98">
        <w:rPr>
          <w:color w:val="31849B" w:themeColor="accent5" w:themeShade="BF"/>
        </w:rPr>
        <w:fldChar w:fldCharType="begin"/>
      </w:r>
      <w:r w:rsidRPr="00940E98">
        <w:rPr>
          <w:color w:val="31849B" w:themeColor="accent5" w:themeShade="BF"/>
        </w:rPr>
        <w:instrText xml:space="preserve"> REF _Ref24099306 \r \h  \* MERGEFORMAT </w:instrText>
      </w:r>
      <w:r w:rsidRPr="00940E98">
        <w:rPr>
          <w:color w:val="31849B" w:themeColor="accent5" w:themeShade="BF"/>
        </w:rPr>
      </w:r>
      <w:r w:rsidRPr="00940E98">
        <w:rPr>
          <w:color w:val="31849B" w:themeColor="accent5" w:themeShade="BF"/>
        </w:rPr>
        <w:fldChar w:fldCharType="separate"/>
      </w:r>
      <w:r w:rsidRPr="00940E98">
        <w:rPr>
          <w:color w:val="31849B" w:themeColor="accent5" w:themeShade="BF"/>
        </w:rPr>
        <w:t>P03</w:t>
      </w:r>
      <w:r w:rsidRPr="00940E98">
        <w:rPr>
          <w:color w:val="31849B" w:themeColor="accent5" w:themeShade="BF"/>
        </w:rPr>
        <w:fldChar w:fldCharType="end"/>
      </w:r>
      <w:r w:rsidRPr="00940E98">
        <w:rPr>
          <w:color w:val="31849B" w:themeColor="accent5" w:themeShade="BF"/>
        </w:rPr>
        <w:t>]</w:t>
      </w:r>
    </w:p>
    <w:p w14:paraId="76C3B17A" w14:textId="54289763" w:rsidR="00172F2A" w:rsidRPr="00940E98" w:rsidRDefault="00172F2A" w:rsidP="00172F2A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  <w:rPr>
          <w:b/>
          <w:u w:val="single"/>
        </w:rPr>
      </w:pPr>
      <w:r w:rsidRPr="00940E98">
        <w:rPr>
          <w:b/>
          <w:color w:val="auto"/>
          <w:u w:val="single"/>
        </w:rPr>
        <w:t xml:space="preserve">Informações Referente ao </w:t>
      </w:r>
      <w:r w:rsidR="00D034AF" w:rsidRPr="00940E98">
        <w:rPr>
          <w:b/>
          <w:color w:val="auto"/>
          <w:u w:val="single"/>
        </w:rPr>
        <w:t xml:space="preserve">Cadastro do </w:t>
      </w:r>
      <w:r w:rsidRPr="00940E98">
        <w:rPr>
          <w:b/>
          <w:color w:val="auto"/>
          <w:u w:val="single"/>
        </w:rPr>
        <w:t>Pedido de Substituição</w:t>
      </w:r>
    </w:p>
    <w:p w14:paraId="4C7C9A78" w14:textId="0AC6D92E" w:rsidR="00172F2A" w:rsidRPr="00940E98" w:rsidRDefault="00172F2A" w:rsidP="00172F2A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lastRenderedPageBreak/>
        <w:t>O nome da 2. Atividade Principal e da 2.3 Atividade Secundaria, o sistema deve buscar conforme parametrização realizada na HST02, porém a funcionalidade será sem</w:t>
      </w:r>
      <w:r w:rsidR="007C6AD9" w:rsidRPr="00940E98">
        <w:t xml:space="preserve">pre referente as informações do </w:t>
      </w:r>
      <w:r w:rsidR="007C6AD9" w:rsidRPr="00940E98">
        <w:rPr>
          <w:color w:val="31849B" w:themeColor="accent5" w:themeShade="BF"/>
        </w:rPr>
        <w:t xml:space="preserve">Cadastro do </w:t>
      </w:r>
      <w:r w:rsidRPr="00940E98">
        <w:rPr>
          <w:color w:val="31849B" w:themeColor="accent5" w:themeShade="BF"/>
        </w:rPr>
        <w:t>Pedido de Substituição</w:t>
      </w:r>
      <w:r w:rsidRPr="00940E98">
        <w:t xml:space="preserve">, independente do nome e a data a ela </w:t>
      </w:r>
      <w:r w:rsidR="002D4119" w:rsidRPr="00940E98">
        <w:t>atribuída</w:t>
      </w:r>
      <w:r w:rsidRPr="00940E98">
        <w:t>;</w:t>
      </w:r>
    </w:p>
    <w:p w14:paraId="633EBEE4" w14:textId="77777777" w:rsidR="00172F2A" w:rsidRPr="00940E98" w:rsidRDefault="00172F2A" w:rsidP="00172F2A">
      <w:pPr>
        <w:pStyle w:val="PargrafodaLista"/>
      </w:pPr>
    </w:p>
    <w:p w14:paraId="792E0DBC" w14:textId="77777777" w:rsidR="00172F2A" w:rsidRPr="00940E98" w:rsidRDefault="00172F2A" w:rsidP="00172F2A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 xml:space="preserve">O Nome, Tipo, Data Início e Data Fim serão parametrizados na HST02. Na </w:t>
      </w:r>
      <w:r w:rsidRPr="00940E98">
        <w:rPr>
          <w:b/>
        </w:rPr>
        <w:t>HST05</w:t>
      </w:r>
      <w:r w:rsidRPr="00940E98">
        <w:t xml:space="preserve"> o sistema deve exibir os valores parametrizados na HST02;</w:t>
      </w:r>
    </w:p>
    <w:p w14:paraId="76D1EE7D" w14:textId="77777777" w:rsidR="00172F2A" w:rsidRPr="00940E98" w:rsidRDefault="00172F2A" w:rsidP="00172F2A">
      <w:pPr>
        <w:pStyle w:val="PargrafodaLista"/>
      </w:pPr>
    </w:p>
    <w:p w14:paraId="6EB721BA" w14:textId="1539B031" w:rsidR="00172F2A" w:rsidRPr="00940E98" w:rsidRDefault="00172F2A" w:rsidP="00172F2A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Na coluna “</w:t>
      </w:r>
      <w:r w:rsidRPr="00940E98">
        <w:rPr>
          <w:b/>
        </w:rPr>
        <w:t>Status Atividade</w:t>
      </w:r>
      <w:r w:rsidRPr="00940E98">
        <w:t>”, o sistema deve exibir o</w:t>
      </w:r>
      <w:r w:rsidR="00B070A9" w:rsidRPr="00940E98">
        <w:t>s</w:t>
      </w:r>
      <w:r w:rsidRPr="00940E98">
        <w:t xml:space="preserve"> status</w:t>
      </w:r>
      <w:r w:rsidR="00B070A9" w:rsidRPr="00940E98">
        <w:t>:</w:t>
      </w:r>
    </w:p>
    <w:p w14:paraId="0058B523" w14:textId="77777777" w:rsidR="00B070A9" w:rsidRPr="00940E98" w:rsidRDefault="00B070A9" w:rsidP="00B070A9">
      <w:pPr>
        <w:pStyle w:val="PargrafodaLista"/>
      </w:pPr>
    </w:p>
    <w:p w14:paraId="6B181DDC" w14:textId="0B20AB4A" w:rsidR="00B070A9" w:rsidRPr="00940E98" w:rsidRDefault="00B070A9" w:rsidP="00B070A9">
      <w:pPr>
        <w:pStyle w:val="PargrafodaLista"/>
        <w:numPr>
          <w:ilvl w:val="0"/>
          <w:numId w:val="20"/>
        </w:numPr>
        <w:spacing w:after="200" w:line="276" w:lineRule="auto"/>
        <w:ind w:left="2268"/>
        <w:contextualSpacing/>
      </w:pPr>
      <w:r w:rsidRPr="00940E98">
        <w:rPr>
          <w:b/>
          <w:color w:val="C00000"/>
        </w:rPr>
        <w:t>Aguardando Parametrização</w:t>
      </w:r>
      <w:r w:rsidRPr="00940E98">
        <w:t>: Para os registros que ainda Não possuem as definições de Declaração e E-Mail salvas na HST029;</w:t>
      </w:r>
    </w:p>
    <w:p w14:paraId="173E6CF9" w14:textId="77777777" w:rsidR="00B070A9" w:rsidRPr="00940E98" w:rsidRDefault="00B070A9" w:rsidP="00B070A9">
      <w:pPr>
        <w:pStyle w:val="PargrafodaLista"/>
        <w:widowControl/>
        <w:autoSpaceDE/>
        <w:autoSpaceDN/>
        <w:adjustRightInd/>
        <w:spacing w:after="200" w:line="276" w:lineRule="auto"/>
        <w:ind w:left="2268"/>
        <w:contextualSpacing/>
        <w:jc w:val="both"/>
      </w:pPr>
    </w:p>
    <w:p w14:paraId="50E73D3C" w14:textId="61888631" w:rsidR="00B070A9" w:rsidRPr="00940E98" w:rsidRDefault="00B070A9" w:rsidP="00B070A9">
      <w:pPr>
        <w:pStyle w:val="PargrafodaLista"/>
        <w:numPr>
          <w:ilvl w:val="0"/>
          <w:numId w:val="20"/>
        </w:numPr>
        <w:spacing w:after="200" w:line="276" w:lineRule="auto"/>
        <w:ind w:left="2268"/>
        <w:contextualSpacing/>
      </w:pPr>
      <w:r w:rsidRPr="00940E98">
        <w:rPr>
          <w:b/>
          <w:color w:val="31849B" w:themeColor="accent5" w:themeShade="BF"/>
        </w:rPr>
        <w:t>Parametrização Concluída</w:t>
      </w:r>
      <w:r w:rsidRPr="00940E98">
        <w:t xml:space="preserve">: Para os registros que possuem a </w:t>
      </w:r>
      <w:r w:rsidRPr="00940E98">
        <w:rPr>
          <w:b/>
        </w:rPr>
        <w:t>declaração</w:t>
      </w:r>
      <w:r w:rsidRPr="00940E98">
        <w:t xml:space="preserve"> e o </w:t>
      </w:r>
      <w:r w:rsidRPr="00940E98">
        <w:rPr>
          <w:b/>
        </w:rPr>
        <w:t>e-mail</w:t>
      </w:r>
      <w:r w:rsidRPr="00940E98">
        <w:t xml:space="preserve"> salvos na HST029.</w:t>
      </w:r>
    </w:p>
    <w:p w14:paraId="612916B3" w14:textId="77777777" w:rsidR="00B070A9" w:rsidRPr="00940E98" w:rsidRDefault="00B070A9" w:rsidP="00B070A9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</w:p>
    <w:p w14:paraId="0295C134" w14:textId="77777777" w:rsidR="00172F2A" w:rsidRPr="00940E98" w:rsidRDefault="00172F2A" w:rsidP="00172F2A">
      <w:pPr>
        <w:pStyle w:val="PargrafodaLista"/>
      </w:pPr>
    </w:p>
    <w:p w14:paraId="46219945" w14:textId="79D6E863" w:rsidR="00172F2A" w:rsidRPr="00940E98" w:rsidRDefault="00172F2A" w:rsidP="00172F2A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Na coluna “</w:t>
      </w:r>
      <w:r w:rsidRPr="00940E98">
        <w:rPr>
          <w:b/>
        </w:rPr>
        <w:t>Ação</w:t>
      </w:r>
      <w:r w:rsidRPr="00940E98">
        <w:t xml:space="preserve">”, o sistema deve exibir o </w:t>
      </w:r>
      <w:proofErr w:type="gramStart"/>
      <w:r w:rsidRPr="00940E98">
        <w:t xml:space="preserve">componente </w:t>
      </w:r>
      <w:r w:rsidRPr="00940E98">
        <w:rPr>
          <w:noProof/>
        </w:rPr>
        <w:drawing>
          <wp:inline distT="0" distB="0" distL="0" distR="0" wp14:anchorId="538F408C" wp14:editId="39AC17B2">
            <wp:extent cx="45719" cy="1828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4799" cy="21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E98">
        <w:t>,</w:t>
      </w:r>
      <w:proofErr w:type="gramEnd"/>
      <w:r w:rsidRPr="00940E98">
        <w:t xml:space="preserve"> com a opção </w:t>
      </w:r>
      <w:r w:rsidRPr="00940E98">
        <w:rPr>
          <w:b/>
        </w:rPr>
        <w:t>P</w:t>
      </w:r>
      <w:r w:rsidR="00285AC5" w:rsidRPr="00940E98">
        <w:rPr>
          <w:b/>
        </w:rPr>
        <w:t>ARAMETRIZAR</w:t>
      </w:r>
      <w:r w:rsidRPr="00940E98">
        <w:t>;</w:t>
      </w:r>
    </w:p>
    <w:p w14:paraId="1201BA72" w14:textId="77777777" w:rsidR="00172F2A" w:rsidRPr="00940E98" w:rsidRDefault="00172F2A" w:rsidP="00172F2A">
      <w:pPr>
        <w:pStyle w:val="PargrafodaLista"/>
      </w:pPr>
    </w:p>
    <w:p w14:paraId="675A71BE" w14:textId="0BF1D0D1" w:rsidR="00172F2A" w:rsidRPr="00940E98" w:rsidRDefault="00172F2A" w:rsidP="00312905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contextualSpacing/>
        <w:jc w:val="both"/>
      </w:pPr>
      <w:r w:rsidRPr="00940E98">
        <w:t>Ao acionar a ação “</w:t>
      </w:r>
      <w:r w:rsidRPr="00940E98">
        <w:rPr>
          <w:b/>
        </w:rPr>
        <w:t>P</w:t>
      </w:r>
      <w:r w:rsidR="00312905" w:rsidRPr="00940E98">
        <w:rPr>
          <w:b/>
        </w:rPr>
        <w:t>arametrizar</w:t>
      </w:r>
      <w:r w:rsidRPr="00940E98">
        <w:t>”, o sistema deve chamar a estória</w:t>
      </w:r>
      <w:r w:rsidR="00707B16" w:rsidRPr="00940E98">
        <w:t>:</w:t>
      </w:r>
      <w:r w:rsidRPr="00940E98">
        <w:t xml:space="preserve"> </w:t>
      </w:r>
      <w:r w:rsidR="00312905" w:rsidRPr="00940E98">
        <w:t>Eleitoral_</w:t>
      </w:r>
      <w:r w:rsidR="00312905" w:rsidRPr="00940E98">
        <w:rPr>
          <w:b/>
        </w:rPr>
        <w:t>HST029</w:t>
      </w:r>
      <w:r w:rsidR="00312905" w:rsidRPr="00940E98">
        <w:t>_Definir_Declaração_E-Mail_ Pedido Substituição;</w:t>
      </w:r>
    </w:p>
    <w:p w14:paraId="13CA670F" w14:textId="77777777" w:rsidR="00172F2A" w:rsidRPr="00940E98" w:rsidRDefault="00172F2A" w:rsidP="00172F2A">
      <w:pPr>
        <w:pStyle w:val="PargrafodaLista"/>
      </w:pPr>
    </w:p>
    <w:p w14:paraId="1E2485F1" w14:textId="77777777" w:rsidR="00693230" w:rsidRPr="00940E98" w:rsidRDefault="00693230" w:rsidP="006A4579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135469D2" w14:textId="77777777" w:rsidR="00D034AF" w:rsidRPr="00940E98" w:rsidRDefault="00D034AF" w:rsidP="00D034AF">
      <w:pPr>
        <w:spacing w:after="200" w:line="276" w:lineRule="auto"/>
        <w:contextualSpacing/>
        <w:rPr>
          <w:b/>
          <w:u w:val="single"/>
        </w:rPr>
      </w:pPr>
      <w:r w:rsidRPr="00940E98">
        <w:rPr>
          <w:b/>
          <w:u w:val="single"/>
        </w:rPr>
        <w:t>2.4 Atividade Secundária</w:t>
      </w:r>
      <w:r w:rsidRPr="00940E98">
        <w:rPr>
          <w:color w:val="31849B" w:themeColor="accent5" w:themeShade="BF"/>
        </w:rPr>
        <w:t xml:space="preserve"> [</w:t>
      </w:r>
      <w:r w:rsidRPr="00940E98">
        <w:rPr>
          <w:color w:val="31849B" w:themeColor="accent5" w:themeShade="BF"/>
        </w:rPr>
        <w:fldChar w:fldCharType="begin"/>
      </w:r>
      <w:r w:rsidRPr="00940E98">
        <w:rPr>
          <w:color w:val="31849B" w:themeColor="accent5" w:themeShade="BF"/>
        </w:rPr>
        <w:instrText xml:space="preserve"> REF _Ref24099306 \r \h  \* MERGEFORMAT </w:instrText>
      </w:r>
      <w:r w:rsidRPr="00940E98">
        <w:rPr>
          <w:color w:val="31849B" w:themeColor="accent5" w:themeShade="BF"/>
        </w:rPr>
      </w:r>
      <w:r w:rsidRPr="00940E98">
        <w:rPr>
          <w:color w:val="31849B" w:themeColor="accent5" w:themeShade="BF"/>
        </w:rPr>
        <w:fldChar w:fldCharType="separate"/>
      </w:r>
      <w:r w:rsidRPr="00940E98">
        <w:rPr>
          <w:color w:val="31849B" w:themeColor="accent5" w:themeShade="BF"/>
        </w:rPr>
        <w:t>P03</w:t>
      </w:r>
      <w:r w:rsidRPr="00940E98">
        <w:rPr>
          <w:color w:val="31849B" w:themeColor="accent5" w:themeShade="BF"/>
        </w:rPr>
        <w:fldChar w:fldCharType="end"/>
      </w:r>
      <w:r w:rsidRPr="00940E98">
        <w:rPr>
          <w:color w:val="31849B" w:themeColor="accent5" w:themeShade="BF"/>
        </w:rPr>
        <w:t>]</w:t>
      </w:r>
    </w:p>
    <w:p w14:paraId="5F8840C6" w14:textId="2856CD29" w:rsidR="00D034AF" w:rsidRPr="00940E98" w:rsidRDefault="00D034AF" w:rsidP="00D034AF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  <w:rPr>
          <w:b/>
          <w:u w:val="single"/>
        </w:rPr>
      </w:pPr>
      <w:r w:rsidRPr="00940E98">
        <w:rPr>
          <w:b/>
          <w:color w:val="auto"/>
          <w:u w:val="single"/>
        </w:rPr>
        <w:t>Informações Referente a Julgar Pedido de Substituição _ 1ª Instância</w:t>
      </w:r>
    </w:p>
    <w:p w14:paraId="0929DE80" w14:textId="035CF008" w:rsidR="00D034AF" w:rsidRPr="00940E98" w:rsidRDefault="00D034AF" w:rsidP="00D034AF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O nome da 2. Atividade Principal e da 2.</w:t>
      </w:r>
      <w:r w:rsidR="00E35CD0" w:rsidRPr="00940E98">
        <w:t>4</w:t>
      </w:r>
      <w:r w:rsidRPr="00940E98">
        <w:t xml:space="preserve"> Atividade Secundária, o sistema deve buscar conforme parametrização realizada na HST02, porém a funcionalidade será sempre referente as informações do </w:t>
      </w:r>
      <w:r w:rsidRPr="00940E98">
        <w:rPr>
          <w:color w:val="31849B" w:themeColor="accent5" w:themeShade="BF"/>
        </w:rPr>
        <w:t>Julgar Pedido de Substituição – 1ª Instância</w:t>
      </w:r>
      <w:r w:rsidRPr="00940E98">
        <w:t xml:space="preserve">, independente do nome e a data a ela </w:t>
      </w:r>
      <w:r w:rsidR="002D4119" w:rsidRPr="00940E98">
        <w:t>atribuída</w:t>
      </w:r>
      <w:r w:rsidRPr="00940E98">
        <w:t>;</w:t>
      </w:r>
    </w:p>
    <w:p w14:paraId="26497D90" w14:textId="77777777" w:rsidR="00D034AF" w:rsidRPr="00940E98" w:rsidRDefault="00D034AF" w:rsidP="00D034AF">
      <w:pPr>
        <w:pStyle w:val="PargrafodaLista"/>
      </w:pPr>
    </w:p>
    <w:p w14:paraId="6C62C577" w14:textId="77777777" w:rsidR="00D034AF" w:rsidRPr="00940E98" w:rsidRDefault="00D034AF" w:rsidP="00D034AF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 xml:space="preserve">O Nome, Tipo, Data Início e Data Fim serão parametrizados na HST02. Na </w:t>
      </w:r>
      <w:r w:rsidRPr="00940E98">
        <w:rPr>
          <w:b/>
        </w:rPr>
        <w:t>HST05</w:t>
      </w:r>
      <w:r w:rsidRPr="00940E98">
        <w:t xml:space="preserve"> o sistema deve exibir os valores parametrizados na HST02;</w:t>
      </w:r>
    </w:p>
    <w:p w14:paraId="243E635D" w14:textId="77777777" w:rsidR="00D034AF" w:rsidRPr="00940E98" w:rsidRDefault="00D034AF" w:rsidP="00D034AF">
      <w:pPr>
        <w:pStyle w:val="PargrafodaLista"/>
      </w:pPr>
    </w:p>
    <w:p w14:paraId="0876A774" w14:textId="77777777" w:rsidR="00D034AF" w:rsidRPr="00940E98" w:rsidRDefault="00D034AF" w:rsidP="00D034AF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Na coluna “</w:t>
      </w:r>
      <w:r w:rsidRPr="00940E98">
        <w:rPr>
          <w:b/>
        </w:rPr>
        <w:t>Status Atividade</w:t>
      </w:r>
      <w:r w:rsidRPr="00940E98">
        <w:t>”, o sistema deve exibir os status:</w:t>
      </w:r>
    </w:p>
    <w:p w14:paraId="4B02B740" w14:textId="77777777" w:rsidR="00D034AF" w:rsidRPr="00940E98" w:rsidRDefault="00D034AF" w:rsidP="00D034AF">
      <w:pPr>
        <w:pStyle w:val="PargrafodaLista"/>
      </w:pPr>
    </w:p>
    <w:p w14:paraId="423CEF3C" w14:textId="69A3C518" w:rsidR="00D034AF" w:rsidRPr="00940E98" w:rsidRDefault="00D034AF" w:rsidP="00D034AF">
      <w:pPr>
        <w:pStyle w:val="PargrafodaLista"/>
        <w:numPr>
          <w:ilvl w:val="0"/>
          <w:numId w:val="20"/>
        </w:numPr>
        <w:spacing w:after="200" w:line="276" w:lineRule="auto"/>
        <w:ind w:left="2268"/>
        <w:contextualSpacing/>
      </w:pPr>
      <w:r w:rsidRPr="00940E98">
        <w:rPr>
          <w:b/>
          <w:color w:val="C00000"/>
        </w:rPr>
        <w:t>Aguardando Parametrização</w:t>
      </w:r>
      <w:r w:rsidRPr="00940E98">
        <w:t xml:space="preserve">: Para os registros que ainda Não possuem as definições </w:t>
      </w:r>
      <w:r w:rsidR="00314EAC" w:rsidRPr="00940E98">
        <w:t xml:space="preserve">de </w:t>
      </w:r>
      <w:r w:rsidRPr="00940E98">
        <w:t>E-Mail salvas na HST040;</w:t>
      </w:r>
    </w:p>
    <w:p w14:paraId="36B2BA99" w14:textId="77777777" w:rsidR="00D034AF" w:rsidRPr="00940E98" w:rsidRDefault="00D034AF" w:rsidP="00D034AF">
      <w:pPr>
        <w:pStyle w:val="PargrafodaLista"/>
        <w:widowControl/>
        <w:autoSpaceDE/>
        <w:autoSpaceDN/>
        <w:adjustRightInd/>
        <w:spacing w:after="200" w:line="276" w:lineRule="auto"/>
        <w:ind w:left="2268"/>
        <w:contextualSpacing/>
        <w:jc w:val="both"/>
      </w:pPr>
    </w:p>
    <w:p w14:paraId="01AD4558" w14:textId="67FBEB7A" w:rsidR="00D034AF" w:rsidRPr="00940E98" w:rsidRDefault="00D034AF" w:rsidP="00D034AF">
      <w:pPr>
        <w:pStyle w:val="PargrafodaLista"/>
        <w:numPr>
          <w:ilvl w:val="0"/>
          <w:numId w:val="20"/>
        </w:numPr>
        <w:spacing w:after="200" w:line="276" w:lineRule="auto"/>
        <w:ind w:left="2268"/>
        <w:contextualSpacing/>
      </w:pPr>
      <w:r w:rsidRPr="00940E98">
        <w:rPr>
          <w:b/>
          <w:color w:val="31849B" w:themeColor="accent5" w:themeShade="BF"/>
        </w:rPr>
        <w:t>Parametrização Concluída</w:t>
      </w:r>
      <w:r w:rsidRPr="00940E98">
        <w:t xml:space="preserve">: Para os registros que possuem </w:t>
      </w:r>
      <w:r w:rsidR="00314EAC" w:rsidRPr="00940E98">
        <w:t xml:space="preserve">as definições dos </w:t>
      </w:r>
      <w:r w:rsidRPr="00940E98">
        <w:rPr>
          <w:b/>
        </w:rPr>
        <w:t>e-mail</w:t>
      </w:r>
      <w:r w:rsidRPr="00940E98">
        <w:t xml:space="preserve"> salvos na HST040.</w:t>
      </w:r>
    </w:p>
    <w:p w14:paraId="6F49F890" w14:textId="77777777" w:rsidR="00D034AF" w:rsidRPr="00940E98" w:rsidRDefault="00D034AF" w:rsidP="00D034AF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</w:p>
    <w:p w14:paraId="03D1A3FB" w14:textId="77777777" w:rsidR="00D034AF" w:rsidRPr="00940E98" w:rsidRDefault="00D034AF" w:rsidP="00D034AF">
      <w:pPr>
        <w:pStyle w:val="PargrafodaLista"/>
      </w:pPr>
    </w:p>
    <w:p w14:paraId="1C8C7B60" w14:textId="77777777" w:rsidR="00D034AF" w:rsidRPr="00940E98" w:rsidRDefault="00D034AF" w:rsidP="00D034AF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Na coluna “</w:t>
      </w:r>
      <w:r w:rsidRPr="00940E98">
        <w:rPr>
          <w:b/>
        </w:rPr>
        <w:t>Ação</w:t>
      </w:r>
      <w:r w:rsidRPr="00940E98">
        <w:t xml:space="preserve">”, o sistema deve exibir o </w:t>
      </w:r>
      <w:proofErr w:type="gramStart"/>
      <w:r w:rsidRPr="00940E98">
        <w:t xml:space="preserve">componente </w:t>
      </w:r>
      <w:r w:rsidRPr="00940E98">
        <w:rPr>
          <w:noProof/>
        </w:rPr>
        <w:drawing>
          <wp:inline distT="0" distB="0" distL="0" distR="0" wp14:anchorId="4E4F88A6" wp14:editId="5C3A1627">
            <wp:extent cx="45719" cy="18287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4799" cy="21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E98">
        <w:t>,</w:t>
      </w:r>
      <w:proofErr w:type="gramEnd"/>
      <w:r w:rsidRPr="00940E98">
        <w:t xml:space="preserve"> com a opção </w:t>
      </w:r>
      <w:r w:rsidRPr="00940E98">
        <w:rPr>
          <w:b/>
        </w:rPr>
        <w:t>PARAMETRIZAR</w:t>
      </w:r>
      <w:r w:rsidRPr="00940E98">
        <w:t>;</w:t>
      </w:r>
    </w:p>
    <w:p w14:paraId="5465C546" w14:textId="77777777" w:rsidR="00D034AF" w:rsidRPr="00940E98" w:rsidRDefault="00D034AF" w:rsidP="00D034AF">
      <w:pPr>
        <w:pStyle w:val="PargrafodaLista"/>
      </w:pPr>
    </w:p>
    <w:p w14:paraId="5F4DFF7F" w14:textId="575250C7" w:rsidR="00D034AF" w:rsidRPr="00940E98" w:rsidRDefault="00D034AF" w:rsidP="00D034AF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contextualSpacing/>
        <w:jc w:val="both"/>
      </w:pPr>
      <w:r w:rsidRPr="00940E98">
        <w:lastRenderedPageBreak/>
        <w:t>Ao acionar a ação “</w:t>
      </w:r>
      <w:r w:rsidRPr="00940E98">
        <w:rPr>
          <w:b/>
        </w:rPr>
        <w:t>Parametrizar</w:t>
      </w:r>
      <w:r w:rsidRPr="00940E98">
        <w:t>”, o sistema deve chamar a estória</w:t>
      </w:r>
      <w:r w:rsidR="00707B16" w:rsidRPr="00940E98">
        <w:t>:</w:t>
      </w:r>
      <w:r w:rsidRPr="00940E98">
        <w:t xml:space="preserve"> Eleitoral_</w:t>
      </w:r>
      <w:r w:rsidRPr="00940E98">
        <w:rPr>
          <w:b/>
        </w:rPr>
        <w:t>HST040</w:t>
      </w:r>
      <w:r w:rsidRPr="00940E98">
        <w:t xml:space="preserve">_Definir_Declaração_E-Mail_ </w:t>
      </w:r>
      <w:proofErr w:type="spellStart"/>
      <w:r w:rsidRPr="00940E98">
        <w:t>Julgar_Pedido_Substituição</w:t>
      </w:r>
      <w:proofErr w:type="spellEnd"/>
      <w:r w:rsidRPr="00940E98">
        <w:t>;</w:t>
      </w:r>
    </w:p>
    <w:p w14:paraId="42A6C806" w14:textId="77777777" w:rsidR="00D034AF" w:rsidRPr="00940E98" w:rsidRDefault="00D034AF" w:rsidP="006A4579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3B70CBCE" w14:textId="77777777" w:rsidR="00D034AF" w:rsidRPr="00940E98" w:rsidRDefault="00D034AF" w:rsidP="006A4579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3C0B9CA7" w14:textId="4BDE92F5" w:rsidR="009F00EF" w:rsidRPr="00940E98" w:rsidRDefault="009F00EF" w:rsidP="009F00EF">
      <w:pPr>
        <w:spacing w:after="200" w:line="276" w:lineRule="auto"/>
        <w:contextualSpacing/>
        <w:rPr>
          <w:b/>
          <w:u w:val="single"/>
        </w:rPr>
      </w:pPr>
      <w:r w:rsidRPr="00940E98">
        <w:rPr>
          <w:b/>
          <w:u w:val="single"/>
        </w:rPr>
        <w:t>2.5 Atividade Secundária</w:t>
      </w:r>
      <w:r w:rsidRPr="00940E98">
        <w:rPr>
          <w:color w:val="31849B" w:themeColor="accent5" w:themeShade="BF"/>
        </w:rPr>
        <w:t xml:space="preserve"> [</w:t>
      </w:r>
      <w:r w:rsidRPr="00940E98">
        <w:rPr>
          <w:color w:val="31849B" w:themeColor="accent5" w:themeShade="BF"/>
        </w:rPr>
        <w:fldChar w:fldCharType="begin"/>
      </w:r>
      <w:r w:rsidRPr="00940E98">
        <w:rPr>
          <w:color w:val="31849B" w:themeColor="accent5" w:themeShade="BF"/>
        </w:rPr>
        <w:instrText xml:space="preserve"> REF _Ref24099306 \r \h  \* MERGEFORMAT </w:instrText>
      </w:r>
      <w:r w:rsidRPr="00940E98">
        <w:rPr>
          <w:color w:val="31849B" w:themeColor="accent5" w:themeShade="BF"/>
        </w:rPr>
      </w:r>
      <w:r w:rsidRPr="00940E98">
        <w:rPr>
          <w:color w:val="31849B" w:themeColor="accent5" w:themeShade="BF"/>
        </w:rPr>
        <w:fldChar w:fldCharType="separate"/>
      </w:r>
      <w:r w:rsidRPr="00940E98">
        <w:rPr>
          <w:color w:val="31849B" w:themeColor="accent5" w:themeShade="BF"/>
        </w:rPr>
        <w:t>P03</w:t>
      </w:r>
      <w:r w:rsidRPr="00940E98">
        <w:rPr>
          <w:color w:val="31849B" w:themeColor="accent5" w:themeShade="BF"/>
        </w:rPr>
        <w:fldChar w:fldCharType="end"/>
      </w:r>
      <w:r w:rsidRPr="00940E98">
        <w:rPr>
          <w:color w:val="31849B" w:themeColor="accent5" w:themeShade="BF"/>
        </w:rPr>
        <w:t>]</w:t>
      </w:r>
    </w:p>
    <w:p w14:paraId="24859533" w14:textId="3C5AB840" w:rsidR="009F00EF" w:rsidRPr="00940E98" w:rsidRDefault="009F00EF" w:rsidP="009F00EF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  <w:rPr>
          <w:b/>
          <w:u w:val="single"/>
        </w:rPr>
      </w:pPr>
      <w:r w:rsidRPr="00940E98">
        <w:rPr>
          <w:b/>
          <w:color w:val="auto"/>
          <w:u w:val="single"/>
        </w:rPr>
        <w:t>Informações Referente a Interpo</w:t>
      </w:r>
      <w:r w:rsidR="00D839AD" w:rsidRPr="00940E98">
        <w:rPr>
          <w:b/>
          <w:color w:val="auto"/>
          <w:u w:val="single"/>
        </w:rPr>
        <w:t xml:space="preserve">r </w:t>
      </w:r>
      <w:r w:rsidRPr="00940E98">
        <w:rPr>
          <w:b/>
          <w:color w:val="auto"/>
          <w:u w:val="single"/>
        </w:rPr>
        <w:t>Recurso dos Pedidos de Substituição</w:t>
      </w:r>
    </w:p>
    <w:p w14:paraId="33B999E6" w14:textId="4DC29E50" w:rsidR="009F00EF" w:rsidRPr="00940E98" w:rsidRDefault="009F00EF" w:rsidP="009F00EF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 xml:space="preserve">O nome da 2. Atividade Principal e da 2.5 Atividade Secundária, o sistema deve buscar conforme parametrização realizada na HST02, porém a funcionalidade será sempre referente as informações do </w:t>
      </w:r>
      <w:r w:rsidR="00E35CD0" w:rsidRPr="00940E98">
        <w:rPr>
          <w:color w:val="31849B" w:themeColor="accent5" w:themeShade="BF"/>
        </w:rPr>
        <w:t>Interpo</w:t>
      </w:r>
      <w:r w:rsidR="00D839AD" w:rsidRPr="00940E98">
        <w:rPr>
          <w:color w:val="31849B" w:themeColor="accent5" w:themeShade="BF"/>
        </w:rPr>
        <w:t>r</w:t>
      </w:r>
      <w:r w:rsidR="00E35CD0" w:rsidRPr="00940E98">
        <w:rPr>
          <w:color w:val="31849B" w:themeColor="accent5" w:themeShade="BF"/>
        </w:rPr>
        <w:t xml:space="preserve"> Recurso do</w:t>
      </w:r>
      <w:r w:rsidRPr="00940E98">
        <w:rPr>
          <w:color w:val="31849B" w:themeColor="accent5" w:themeShade="BF"/>
        </w:rPr>
        <w:t xml:space="preserve"> Pedido de Substituição</w:t>
      </w:r>
      <w:r w:rsidRPr="00940E98">
        <w:t xml:space="preserve">, independente do nome e a data a ela </w:t>
      </w:r>
      <w:r w:rsidR="002D4119" w:rsidRPr="00940E98">
        <w:t>atribuída</w:t>
      </w:r>
      <w:r w:rsidRPr="00940E98">
        <w:t>;</w:t>
      </w:r>
    </w:p>
    <w:p w14:paraId="7251D442" w14:textId="77777777" w:rsidR="009F00EF" w:rsidRPr="00940E98" w:rsidRDefault="009F00EF" w:rsidP="009F00EF">
      <w:pPr>
        <w:pStyle w:val="PargrafodaLista"/>
      </w:pPr>
    </w:p>
    <w:p w14:paraId="4848E1A9" w14:textId="77777777" w:rsidR="009F00EF" w:rsidRPr="00940E98" w:rsidRDefault="009F00EF" w:rsidP="009F00EF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 xml:space="preserve">O Nome, Tipo, Data Início e Data Fim serão parametrizados na HST02. Na </w:t>
      </w:r>
      <w:r w:rsidRPr="00940E98">
        <w:rPr>
          <w:b/>
        </w:rPr>
        <w:t>HST05</w:t>
      </w:r>
      <w:r w:rsidRPr="00940E98">
        <w:t xml:space="preserve"> o sistema deve exibir os valores parametrizados na HST02;</w:t>
      </w:r>
    </w:p>
    <w:p w14:paraId="2F05E9A3" w14:textId="77777777" w:rsidR="009F00EF" w:rsidRPr="00940E98" w:rsidRDefault="009F00EF" w:rsidP="009F00EF">
      <w:pPr>
        <w:pStyle w:val="PargrafodaLista"/>
      </w:pPr>
    </w:p>
    <w:p w14:paraId="10E0D282" w14:textId="77777777" w:rsidR="009F00EF" w:rsidRPr="00940E98" w:rsidRDefault="009F00EF" w:rsidP="009F00EF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Na coluna “</w:t>
      </w:r>
      <w:r w:rsidRPr="00940E98">
        <w:rPr>
          <w:b/>
        </w:rPr>
        <w:t>Status Atividade</w:t>
      </w:r>
      <w:r w:rsidRPr="00940E98">
        <w:t>”, o sistema deve exibir os status:</w:t>
      </w:r>
    </w:p>
    <w:p w14:paraId="1BF872DC" w14:textId="77777777" w:rsidR="009F00EF" w:rsidRPr="00940E98" w:rsidRDefault="009F00EF" w:rsidP="009F00EF">
      <w:pPr>
        <w:pStyle w:val="PargrafodaLista"/>
      </w:pPr>
    </w:p>
    <w:p w14:paraId="255B2D27" w14:textId="0A970B49" w:rsidR="009F00EF" w:rsidRPr="00940E98" w:rsidRDefault="009F00EF" w:rsidP="009F00EF">
      <w:pPr>
        <w:pStyle w:val="PargrafodaLista"/>
        <w:numPr>
          <w:ilvl w:val="0"/>
          <w:numId w:val="20"/>
        </w:numPr>
        <w:spacing w:after="200" w:line="276" w:lineRule="auto"/>
        <w:ind w:left="2268"/>
        <w:contextualSpacing/>
      </w:pPr>
      <w:r w:rsidRPr="00940E98">
        <w:rPr>
          <w:b/>
          <w:color w:val="C00000"/>
        </w:rPr>
        <w:t>Aguardando Parametrização</w:t>
      </w:r>
      <w:r w:rsidRPr="00940E98">
        <w:t>: Para os registros que ainda Não possuem as definições de E-Mail salvas na HST04</w:t>
      </w:r>
      <w:r w:rsidR="00314EAC" w:rsidRPr="00940E98">
        <w:t>4</w:t>
      </w:r>
      <w:r w:rsidRPr="00940E98">
        <w:t>;</w:t>
      </w:r>
    </w:p>
    <w:p w14:paraId="35DFF2BB" w14:textId="77777777" w:rsidR="009F00EF" w:rsidRPr="00940E98" w:rsidRDefault="009F00EF" w:rsidP="009F00EF">
      <w:pPr>
        <w:pStyle w:val="PargrafodaLista"/>
        <w:widowControl/>
        <w:autoSpaceDE/>
        <w:autoSpaceDN/>
        <w:adjustRightInd/>
        <w:spacing w:after="200" w:line="276" w:lineRule="auto"/>
        <w:ind w:left="2268"/>
        <w:contextualSpacing/>
        <w:jc w:val="both"/>
      </w:pPr>
    </w:p>
    <w:p w14:paraId="6B6FC74C" w14:textId="5FEC0DB3" w:rsidR="009F00EF" w:rsidRPr="00940E98" w:rsidRDefault="009F00EF" w:rsidP="009F00EF">
      <w:pPr>
        <w:pStyle w:val="PargrafodaLista"/>
        <w:numPr>
          <w:ilvl w:val="0"/>
          <w:numId w:val="20"/>
        </w:numPr>
        <w:spacing w:after="200" w:line="276" w:lineRule="auto"/>
        <w:ind w:left="2268"/>
        <w:contextualSpacing/>
      </w:pPr>
      <w:r w:rsidRPr="00940E98">
        <w:rPr>
          <w:b/>
          <w:color w:val="31849B" w:themeColor="accent5" w:themeShade="BF"/>
        </w:rPr>
        <w:t>Parametrização Concluída</w:t>
      </w:r>
      <w:r w:rsidRPr="00940E98">
        <w:t>: Para os registros que possuem a</w:t>
      </w:r>
      <w:r w:rsidR="00314EAC" w:rsidRPr="00940E98">
        <w:t xml:space="preserve">s definições de </w:t>
      </w:r>
      <w:r w:rsidRPr="00940E98">
        <w:rPr>
          <w:b/>
        </w:rPr>
        <w:t>e-mail</w:t>
      </w:r>
      <w:r w:rsidRPr="00940E98">
        <w:t xml:space="preserve"> salvos na HST04</w:t>
      </w:r>
      <w:r w:rsidR="00314EAC" w:rsidRPr="00940E98">
        <w:t>4</w:t>
      </w:r>
      <w:r w:rsidRPr="00940E98">
        <w:t>.</w:t>
      </w:r>
    </w:p>
    <w:p w14:paraId="3A3DA6DF" w14:textId="77777777" w:rsidR="009F00EF" w:rsidRPr="00940E98" w:rsidRDefault="009F00EF" w:rsidP="009F00EF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</w:p>
    <w:p w14:paraId="6A378104" w14:textId="77777777" w:rsidR="009F00EF" w:rsidRPr="00940E98" w:rsidRDefault="009F00EF" w:rsidP="009F00EF">
      <w:pPr>
        <w:pStyle w:val="PargrafodaLista"/>
      </w:pPr>
    </w:p>
    <w:p w14:paraId="6E5D65A5" w14:textId="77777777" w:rsidR="009F00EF" w:rsidRPr="00940E98" w:rsidRDefault="009F00EF" w:rsidP="009F00EF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Na coluna “</w:t>
      </w:r>
      <w:r w:rsidRPr="00940E98">
        <w:rPr>
          <w:b/>
        </w:rPr>
        <w:t>Ação</w:t>
      </w:r>
      <w:r w:rsidRPr="00940E98">
        <w:t xml:space="preserve">”, o sistema deve exibir o </w:t>
      </w:r>
      <w:proofErr w:type="gramStart"/>
      <w:r w:rsidRPr="00940E98">
        <w:t xml:space="preserve">componente </w:t>
      </w:r>
      <w:r w:rsidRPr="00940E98">
        <w:rPr>
          <w:noProof/>
        </w:rPr>
        <w:drawing>
          <wp:inline distT="0" distB="0" distL="0" distR="0" wp14:anchorId="42838EB9" wp14:editId="4C0736FB">
            <wp:extent cx="45719" cy="18287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4799" cy="21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E98">
        <w:t>,</w:t>
      </w:r>
      <w:proofErr w:type="gramEnd"/>
      <w:r w:rsidRPr="00940E98">
        <w:t xml:space="preserve"> com a opção </w:t>
      </w:r>
      <w:r w:rsidRPr="00940E98">
        <w:rPr>
          <w:b/>
        </w:rPr>
        <w:t>PARAMETRIZAR</w:t>
      </w:r>
      <w:r w:rsidRPr="00940E98">
        <w:t>;</w:t>
      </w:r>
    </w:p>
    <w:p w14:paraId="10115A10" w14:textId="77777777" w:rsidR="009F00EF" w:rsidRPr="00940E98" w:rsidRDefault="009F00EF" w:rsidP="009F00EF">
      <w:pPr>
        <w:pStyle w:val="PargrafodaLista"/>
      </w:pPr>
    </w:p>
    <w:p w14:paraId="612B5B16" w14:textId="77777777" w:rsidR="00707B16" w:rsidRPr="00940E98" w:rsidRDefault="00707B16" w:rsidP="00707B16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contextualSpacing/>
        <w:jc w:val="both"/>
      </w:pPr>
      <w:r w:rsidRPr="00940E98">
        <w:t>Ao acionar a ação “</w:t>
      </w:r>
      <w:r w:rsidRPr="00940E98">
        <w:rPr>
          <w:b/>
        </w:rPr>
        <w:t>Parametrizar</w:t>
      </w:r>
      <w:r w:rsidRPr="00940E98">
        <w:t>”, o sistema deve chamar a estória: Eleitoral_HST044_Definir_Email_Recurso_e_Julgamento_Pedido_Substituicao_2_Instancia</w:t>
      </w:r>
    </w:p>
    <w:p w14:paraId="75DFF8C9" w14:textId="77777777" w:rsidR="00E93CEB" w:rsidRPr="00940E98" w:rsidRDefault="00E93CEB" w:rsidP="00E93CEB">
      <w:pPr>
        <w:pStyle w:val="PargrafodaLista"/>
      </w:pPr>
    </w:p>
    <w:p w14:paraId="35A429AF" w14:textId="77777777" w:rsidR="00E93CEB" w:rsidRPr="00940E98" w:rsidRDefault="00E93CEB" w:rsidP="00E93CEB">
      <w:pPr>
        <w:pStyle w:val="PargrafodaLista"/>
        <w:widowControl/>
        <w:autoSpaceDE/>
        <w:autoSpaceDN/>
        <w:adjustRightInd/>
        <w:spacing w:after="200" w:line="276" w:lineRule="auto"/>
        <w:ind w:left="1571"/>
        <w:contextualSpacing/>
        <w:jc w:val="both"/>
      </w:pPr>
    </w:p>
    <w:p w14:paraId="313EAC3C" w14:textId="024FE501" w:rsidR="00E93CEB" w:rsidRPr="00940E98" w:rsidRDefault="00E93CEB" w:rsidP="00E93CEB">
      <w:pPr>
        <w:spacing w:after="200" w:line="276" w:lineRule="auto"/>
        <w:contextualSpacing/>
        <w:rPr>
          <w:b/>
          <w:u w:val="single"/>
        </w:rPr>
      </w:pPr>
      <w:r w:rsidRPr="00940E98">
        <w:rPr>
          <w:b/>
          <w:u w:val="single"/>
        </w:rPr>
        <w:t>2.6 Atividade Secundária</w:t>
      </w:r>
      <w:r w:rsidRPr="00940E98">
        <w:rPr>
          <w:color w:val="31849B" w:themeColor="accent5" w:themeShade="BF"/>
        </w:rPr>
        <w:t xml:space="preserve"> [</w:t>
      </w:r>
      <w:r w:rsidRPr="00940E98">
        <w:rPr>
          <w:color w:val="31849B" w:themeColor="accent5" w:themeShade="BF"/>
        </w:rPr>
        <w:fldChar w:fldCharType="begin"/>
      </w:r>
      <w:r w:rsidRPr="00940E98">
        <w:rPr>
          <w:color w:val="31849B" w:themeColor="accent5" w:themeShade="BF"/>
        </w:rPr>
        <w:instrText xml:space="preserve"> REF _Ref24099306 \r \h  \* MERGEFORMAT </w:instrText>
      </w:r>
      <w:r w:rsidRPr="00940E98">
        <w:rPr>
          <w:color w:val="31849B" w:themeColor="accent5" w:themeShade="BF"/>
        </w:rPr>
      </w:r>
      <w:r w:rsidRPr="00940E98">
        <w:rPr>
          <w:color w:val="31849B" w:themeColor="accent5" w:themeShade="BF"/>
        </w:rPr>
        <w:fldChar w:fldCharType="separate"/>
      </w:r>
      <w:r w:rsidRPr="00940E98">
        <w:rPr>
          <w:color w:val="31849B" w:themeColor="accent5" w:themeShade="BF"/>
        </w:rPr>
        <w:t>P03</w:t>
      </w:r>
      <w:r w:rsidRPr="00940E98">
        <w:rPr>
          <w:color w:val="31849B" w:themeColor="accent5" w:themeShade="BF"/>
        </w:rPr>
        <w:fldChar w:fldCharType="end"/>
      </w:r>
      <w:r w:rsidRPr="00940E98">
        <w:rPr>
          <w:color w:val="31849B" w:themeColor="accent5" w:themeShade="BF"/>
        </w:rPr>
        <w:t>]</w:t>
      </w:r>
    </w:p>
    <w:p w14:paraId="4C623BBC" w14:textId="0431586A" w:rsidR="00E93CEB" w:rsidRPr="00940E98" w:rsidRDefault="00E93CEB" w:rsidP="00E93CEB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  <w:rPr>
          <w:b/>
          <w:u w:val="single"/>
        </w:rPr>
      </w:pPr>
      <w:r w:rsidRPr="00940E98">
        <w:rPr>
          <w:b/>
          <w:color w:val="auto"/>
          <w:u w:val="single"/>
        </w:rPr>
        <w:t xml:space="preserve">Informações Referente ao Julgamento </w:t>
      </w:r>
      <w:proofErr w:type="spellStart"/>
      <w:r w:rsidRPr="00940E98">
        <w:rPr>
          <w:b/>
          <w:color w:val="auto"/>
          <w:u w:val="single"/>
        </w:rPr>
        <w:t>dos</w:t>
      </w:r>
      <w:proofErr w:type="spellEnd"/>
      <w:r w:rsidRPr="00940E98">
        <w:rPr>
          <w:b/>
          <w:color w:val="auto"/>
          <w:u w:val="single"/>
        </w:rPr>
        <w:t xml:space="preserve"> Recurso dos Pedidos de Substituição – 2ª Instância</w:t>
      </w:r>
    </w:p>
    <w:p w14:paraId="6F9A6F24" w14:textId="401A0ADA" w:rsidR="00E93CEB" w:rsidRPr="00940E98" w:rsidRDefault="00E93CEB" w:rsidP="00E93CEB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O nome da 2. Atividade Principal e da 2.</w:t>
      </w:r>
      <w:r w:rsidR="00E65138" w:rsidRPr="00940E98">
        <w:t>6</w:t>
      </w:r>
      <w:r w:rsidRPr="00940E98">
        <w:t xml:space="preserve"> Atividade Secundária, o sistema deve buscar conforme parametrização realizada na HST02, porém a funcionalidade será sempre referente as informações do </w:t>
      </w:r>
      <w:r w:rsidR="00D839AD" w:rsidRPr="00940E98">
        <w:rPr>
          <w:color w:val="31849B" w:themeColor="accent5" w:themeShade="BF"/>
        </w:rPr>
        <w:t>Julgar Pedido de Substituição – 2ª Instância</w:t>
      </w:r>
      <w:r w:rsidRPr="00940E98">
        <w:t xml:space="preserve">, independente do nome e a data a ela </w:t>
      </w:r>
      <w:r w:rsidR="002D4119" w:rsidRPr="00940E98">
        <w:t>atribuída</w:t>
      </w:r>
      <w:r w:rsidRPr="00940E98">
        <w:t>;</w:t>
      </w:r>
    </w:p>
    <w:p w14:paraId="12A69BBC" w14:textId="77777777" w:rsidR="00E93CEB" w:rsidRPr="00940E98" w:rsidRDefault="00E93CEB" w:rsidP="00E93CEB">
      <w:pPr>
        <w:pStyle w:val="PargrafodaLista"/>
      </w:pPr>
    </w:p>
    <w:p w14:paraId="1CB14541" w14:textId="77777777" w:rsidR="00E93CEB" w:rsidRPr="00940E98" w:rsidRDefault="00E93CEB" w:rsidP="00E93CEB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 xml:space="preserve">O Nome, Tipo, Data Início e Data Fim serão parametrizados na HST02. Na </w:t>
      </w:r>
      <w:r w:rsidRPr="00940E98">
        <w:rPr>
          <w:b/>
        </w:rPr>
        <w:t>HST05</w:t>
      </w:r>
      <w:r w:rsidRPr="00940E98">
        <w:t xml:space="preserve"> o sistema deve exibir os valores parametrizados na HST02;</w:t>
      </w:r>
    </w:p>
    <w:p w14:paraId="57BA8CCD" w14:textId="77777777" w:rsidR="00E93CEB" w:rsidRPr="00940E98" w:rsidRDefault="00E93CEB" w:rsidP="00E93CEB">
      <w:pPr>
        <w:pStyle w:val="PargrafodaLista"/>
      </w:pPr>
    </w:p>
    <w:p w14:paraId="2AB88B89" w14:textId="77777777" w:rsidR="00E93CEB" w:rsidRPr="00940E98" w:rsidRDefault="00E93CEB" w:rsidP="00E93CEB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Na coluna “</w:t>
      </w:r>
      <w:r w:rsidRPr="00940E98">
        <w:rPr>
          <w:b/>
        </w:rPr>
        <w:t>Status Atividade</w:t>
      </w:r>
      <w:r w:rsidRPr="00940E98">
        <w:t>”, o sistema deve exibir os status:</w:t>
      </w:r>
    </w:p>
    <w:p w14:paraId="04CDD24D" w14:textId="77777777" w:rsidR="00E93CEB" w:rsidRPr="00940E98" w:rsidRDefault="00E93CEB" w:rsidP="00E93CEB">
      <w:pPr>
        <w:pStyle w:val="PargrafodaLista"/>
      </w:pPr>
    </w:p>
    <w:p w14:paraId="67098B0B" w14:textId="77777777" w:rsidR="00E93CEB" w:rsidRPr="00940E98" w:rsidRDefault="00E93CEB" w:rsidP="00E93CEB">
      <w:pPr>
        <w:pStyle w:val="PargrafodaLista"/>
        <w:numPr>
          <w:ilvl w:val="0"/>
          <w:numId w:val="20"/>
        </w:numPr>
        <w:spacing w:after="200" w:line="276" w:lineRule="auto"/>
        <w:ind w:left="2268"/>
        <w:contextualSpacing/>
      </w:pPr>
      <w:r w:rsidRPr="00940E98">
        <w:rPr>
          <w:b/>
          <w:color w:val="C00000"/>
        </w:rPr>
        <w:t>Aguardando Parametrização</w:t>
      </w:r>
      <w:r w:rsidRPr="00940E98">
        <w:t xml:space="preserve">: Para os registros que ainda Não possuem </w:t>
      </w:r>
      <w:r w:rsidRPr="00940E98">
        <w:lastRenderedPageBreak/>
        <w:t>as definições de E-Mail salvas na HST044;</w:t>
      </w:r>
    </w:p>
    <w:p w14:paraId="7428123D" w14:textId="77777777" w:rsidR="00E93CEB" w:rsidRPr="00940E98" w:rsidRDefault="00E93CEB" w:rsidP="00E93CEB">
      <w:pPr>
        <w:pStyle w:val="PargrafodaLista"/>
        <w:widowControl/>
        <w:autoSpaceDE/>
        <w:autoSpaceDN/>
        <w:adjustRightInd/>
        <w:spacing w:after="200" w:line="276" w:lineRule="auto"/>
        <w:ind w:left="2268"/>
        <w:contextualSpacing/>
        <w:jc w:val="both"/>
      </w:pPr>
    </w:p>
    <w:p w14:paraId="4050A7EB" w14:textId="77777777" w:rsidR="00E93CEB" w:rsidRPr="00940E98" w:rsidRDefault="00E93CEB" w:rsidP="00E93CEB">
      <w:pPr>
        <w:pStyle w:val="PargrafodaLista"/>
        <w:numPr>
          <w:ilvl w:val="0"/>
          <w:numId w:val="20"/>
        </w:numPr>
        <w:spacing w:after="200" w:line="276" w:lineRule="auto"/>
        <w:ind w:left="2268"/>
        <w:contextualSpacing/>
      </w:pPr>
      <w:r w:rsidRPr="00940E98">
        <w:rPr>
          <w:b/>
          <w:color w:val="31849B" w:themeColor="accent5" w:themeShade="BF"/>
        </w:rPr>
        <w:t>Parametrização Concluída</w:t>
      </w:r>
      <w:r w:rsidRPr="00940E98">
        <w:t xml:space="preserve">: Para os registros que possuem as definições de </w:t>
      </w:r>
      <w:r w:rsidRPr="00940E98">
        <w:rPr>
          <w:b/>
        </w:rPr>
        <w:t>e-mail</w:t>
      </w:r>
      <w:r w:rsidRPr="00940E98">
        <w:t xml:space="preserve"> salvos na HST044.</w:t>
      </w:r>
    </w:p>
    <w:p w14:paraId="7146C2A7" w14:textId="77777777" w:rsidR="00E93CEB" w:rsidRPr="00940E98" w:rsidRDefault="00E93CEB" w:rsidP="00E93CEB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</w:p>
    <w:p w14:paraId="42A66A2B" w14:textId="77777777" w:rsidR="00E93CEB" w:rsidRPr="00940E98" w:rsidRDefault="00E93CEB" w:rsidP="00E93CEB">
      <w:pPr>
        <w:pStyle w:val="PargrafodaLista"/>
      </w:pPr>
    </w:p>
    <w:p w14:paraId="0543C3E0" w14:textId="77777777" w:rsidR="00E93CEB" w:rsidRPr="00940E98" w:rsidRDefault="00E93CEB" w:rsidP="00E93CEB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Na coluna “</w:t>
      </w:r>
      <w:r w:rsidRPr="00940E98">
        <w:rPr>
          <w:b/>
        </w:rPr>
        <w:t>Ação</w:t>
      </w:r>
      <w:r w:rsidRPr="00940E98">
        <w:t xml:space="preserve">”, o sistema deve exibir o </w:t>
      </w:r>
      <w:proofErr w:type="gramStart"/>
      <w:r w:rsidRPr="00940E98">
        <w:t xml:space="preserve">componente </w:t>
      </w:r>
      <w:r w:rsidRPr="00940E98">
        <w:rPr>
          <w:noProof/>
        </w:rPr>
        <w:drawing>
          <wp:inline distT="0" distB="0" distL="0" distR="0" wp14:anchorId="231E54F4" wp14:editId="5DADD6CD">
            <wp:extent cx="45719" cy="18287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4799" cy="21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E98">
        <w:t>,</w:t>
      </w:r>
      <w:proofErr w:type="gramEnd"/>
      <w:r w:rsidRPr="00940E98">
        <w:t xml:space="preserve"> com a opção </w:t>
      </w:r>
      <w:r w:rsidRPr="00940E98">
        <w:rPr>
          <w:b/>
        </w:rPr>
        <w:t>PARAMETRIZAR</w:t>
      </w:r>
      <w:r w:rsidRPr="00940E98">
        <w:t>;</w:t>
      </w:r>
    </w:p>
    <w:p w14:paraId="13BE0A19" w14:textId="77777777" w:rsidR="00E93CEB" w:rsidRPr="00940E98" w:rsidRDefault="00E93CEB" w:rsidP="00E93CEB">
      <w:pPr>
        <w:pStyle w:val="PargrafodaLista"/>
      </w:pPr>
    </w:p>
    <w:p w14:paraId="79ADC329" w14:textId="62EC366E" w:rsidR="00707B16" w:rsidRPr="00940E98" w:rsidRDefault="00707B16" w:rsidP="00707B16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contextualSpacing/>
        <w:jc w:val="both"/>
      </w:pPr>
      <w:r w:rsidRPr="00940E98">
        <w:t>Ao acionar a ação “</w:t>
      </w:r>
      <w:r w:rsidRPr="00940E98">
        <w:rPr>
          <w:b/>
        </w:rPr>
        <w:t>Parametrizar</w:t>
      </w:r>
      <w:r w:rsidRPr="00940E98">
        <w:t>”, o sistema deve chamar a estória: Eleitoral_HST044_Definir_Email_Recurso_e_Julgamento_Pedido_Substituicao_2_Instancia</w:t>
      </w:r>
    </w:p>
    <w:p w14:paraId="1A24ECF7" w14:textId="77777777" w:rsidR="00707B16" w:rsidRDefault="00707B16" w:rsidP="00707B16">
      <w:pPr>
        <w:pStyle w:val="PargrafodaLista"/>
      </w:pPr>
    </w:p>
    <w:p w14:paraId="58D618E2" w14:textId="77777777" w:rsidR="003C2000" w:rsidRDefault="003C2000" w:rsidP="00707B16">
      <w:pPr>
        <w:pStyle w:val="PargrafodaLista"/>
      </w:pPr>
    </w:p>
    <w:p w14:paraId="256E7C55" w14:textId="77777777" w:rsidR="003C2000" w:rsidRPr="00940E98" w:rsidRDefault="003C2000" w:rsidP="003C2000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1AA49010" w14:textId="7CDD92B9" w:rsidR="003C2000" w:rsidRPr="00940E98" w:rsidRDefault="003C2000" w:rsidP="003C2000">
      <w:pPr>
        <w:spacing w:after="200" w:line="276" w:lineRule="auto"/>
        <w:contextualSpacing/>
        <w:rPr>
          <w:b/>
          <w:u w:val="single"/>
        </w:rPr>
      </w:pPr>
      <w:r>
        <w:rPr>
          <w:b/>
          <w:u w:val="single"/>
        </w:rPr>
        <w:t>2.7</w:t>
      </w:r>
      <w:r w:rsidRPr="00940E98">
        <w:rPr>
          <w:b/>
          <w:u w:val="single"/>
        </w:rPr>
        <w:t xml:space="preserve"> Atividade Secundária</w:t>
      </w:r>
      <w:r w:rsidRPr="00940E98">
        <w:rPr>
          <w:color w:val="31849B" w:themeColor="accent5" w:themeShade="BF"/>
        </w:rPr>
        <w:t xml:space="preserve"> [</w:t>
      </w:r>
      <w:r w:rsidRPr="00940E98">
        <w:rPr>
          <w:color w:val="31849B" w:themeColor="accent5" w:themeShade="BF"/>
        </w:rPr>
        <w:fldChar w:fldCharType="begin"/>
      </w:r>
      <w:r w:rsidRPr="00940E98">
        <w:rPr>
          <w:color w:val="31849B" w:themeColor="accent5" w:themeShade="BF"/>
        </w:rPr>
        <w:instrText xml:space="preserve"> REF _Ref24099306 \r \h  \* MERGEFORMAT </w:instrText>
      </w:r>
      <w:r w:rsidRPr="00940E98">
        <w:rPr>
          <w:color w:val="31849B" w:themeColor="accent5" w:themeShade="BF"/>
        </w:rPr>
      </w:r>
      <w:r w:rsidRPr="00940E98">
        <w:rPr>
          <w:color w:val="31849B" w:themeColor="accent5" w:themeShade="BF"/>
        </w:rPr>
        <w:fldChar w:fldCharType="separate"/>
      </w:r>
      <w:r w:rsidRPr="00940E98">
        <w:rPr>
          <w:color w:val="31849B" w:themeColor="accent5" w:themeShade="BF"/>
        </w:rPr>
        <w:t>P03</w:t>
      </w:r>
      <w:r w:rsidRPr="00940E98">
        <w:rPr>
          <w:color w:val="31849B" w:themeColor="accent5" w:themeShade="BF"/>
        </w:rPr>
        <w:fldChar w:fldCharType="end"/>
      </w:r>
      <w:r w:rsidRPr="00940E98">
        <w:rPr>
          <w:color w:val="31849B" w:themeColor="accent5" w:themeShade="BF"/>
        </w:rPr>
        <w:t>]</w:t>
      </w:r>
    </w:p>
    <w:p w14:paraId="36377EB8" w14:textId="231D137F" w:rsidR="003C2000" w:rsidRPr="00940E98" w:rsidRDefault="003C2000" w:rsidP="003C2000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  <w:rPr>
          <w:b/>
          <w:u w:val="single"/>
        </w:rPr>
      </w:pPr>
      <w:r w:rsidRPr="00940E98">
        <w:rPr>
          <w:b/>
          <w:color w:val="auto"/>
          <w:u w:val="single"/>
        </w:rPr>
        <w:t xml:space="preserve">Informações Referente a Confirmação para Participação Chapa - </w:t>
      </w:r>
      <w:r>
        <w:rPr>
          <w:b/>
          <w:color w:val="auto"/>
          <w:u w:val="single"/>
        </w:rPr>
        <w:t xml:space="preserve"> Pedido de Substituição – 1ª Instância</w:t>
      </w:r>
    </w:p>
    <w:p w14:paraId="0A052892" w14:textId="0001CEB3" w:rsidR="003C2000" w:rsidRPr="00940E98" w:rsidRDefault="003C2000" w:rsidP="003C2000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 xml:space="preserve">O nome da </w:t>
      </w:r>
      <w:r>
        <w:t>2</w:t>
      </w:r>
      <w:r w:rsidRPr="00940E98">
        <w:t xml:space="preserve">. Atividade Principal e da </w:t>
      </w:r>
      <w:r>
        <w:t>2.7</w:t>
      </w:r>
      <w:r w:rsidRPr="00940E98">
        <w:t xml:space="preserve"> Atividade Secundária, o sistema deve buscar conforme parametrização realizada na HST02, porém a funcionalidade será sempre referente as informações do </w:t>
      </w:r>
      <w:r w:rsidRPr="00940E98">
        <w:rPr>
          <w:color w:val="31849B" w:themeColor="accent5" w:themeShade="BF"/>
        </w:rPr>
        <w:t xml:space="preserve">Confirmação para Participação Chapa </w:t>
      </w:r>
      <w:r>
        <w:rPr>
          <w:color w:val="31849B" w:themeColor="accent5" w:themeShade="BF"/>
        </w:rPr>
        <w:t>–</w:t>
      </w:r>
      <w:r w:rsidRPr="00940E98">
        <w:rPr>
          <w:color w:val="31849B" w:themeColor="accent5" w:themeShade="BF"/>
        </w:rPr>
        <w:t xml:space="preserve"> </w:t>
      </w:r>
      <w:r>
        <w:rPr>
          <w:color w:val="31849B" w:themeColor="accent5" w:themeShade="BF"/>
        </w:rPr>
        <w:t>Pedido de Substituição – 1ª Instância</w:t>
      </w:r>
      <w:r w:rsidRPr="00940E98">
        <w:t>, independente do nome e a data a ela atribuída;</w:t>
      </w:r>
    </w:p>
    <w:p w14:paraId="02F226B6" w14:textId="77777777" w:rsidR="003C2000" w:rsidRPr="00940E98" w:rsidRDefault="003C2000" w:rsidP="003C2000">
      <w:pPr>
        <w:pStyle w:val="PargrafodaLista"/>
      </w:pPr>
    </w:p>
    <w:p w14:paraId="1EC3B40A" w14:textId="77777777" w:rsidR="003C2000" w:rsidRPr="00940E98" w:rsidRDefault="003C2000" w:rsidP="003C2000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 xml:space="preserve">O Nome, Tipo, Data Início e Data Fim serão parametrizados na HST02. Na </w:t>
      </w:r>
      <w:r w:rsidRPr="00940E98">
        <w:rPr>
          <w:b/>
        </w:rPr>
        <w:t>HST05</w:t>
      </w:r>
      <w:r w:rsidRPr="00940E98">
        <w:t xml:space="preserve"> o sistema deve exibir os valores parametrizados na HST02;</w:t>
      </w:r>
    </w:p>
    <w:p w14:paraId="54DEA5A5" w14:textId="77777777" w:rsidR="003C2000" w:rsidRPr="00940E98" w:rsidRDefault="003C2000" w:rsidP="003C2000">
      <w:pPr>
        <w:pStyle w:val="PargrafodaLista"/>
      </w:pPr>
    </w:p>
    <w:p w14:paraId="7C859CC1" w14:textId="77777777" w:rsidR="003C2000" w:rsidRPr="00940E98" w:rsidRDefault="003C2000" w:rsidP="003C2000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Na coluna “</w:t>
      </w:r>
      <w:r w:rsidRPr="00940E98">
        <w:rPr>
          <w:b/>
        </w:rPr>
        <w:t>Status Atividade</w:t>
      </w:r>
      <w:r w:rsidRPr="00940E98">
        <w:t>”</w:t>
      </w:r>
      <w:r>
        <w:t xml:space="preserve"> e “</w:t>
      </w:r>
      <w:r w:rsidRPr="00800453">
        <w:rPr>
          <w:b/>
        </w:rPr>
        <w:t>Ação</w:t>
      </w:r>
      <w:r>
        <w:t>”</w:t>
      </w:r>
      <w:r w:rsidRPr="00940E98">
        <w:t>, o sistema deve exibir um Traço (-);</w:t>
      </w:r>
    </w:p>
    <w:p w14:paraId="288585E5" w14:textId="77777777" w:rsidR="003C2000" w:rsidRPr="00940E98" w:rsidRDefault="003C2000" w:rsidP="00707B16">
      <w:pPr>
        <w:pStyle w:val="PargrafodaLista"/>
      </w:pPr>
    </w:p>
    <w:p w14:paraId="6F80D22B" w14:textId="77777777" w:rsidR="009F00EF" w:rsidRDefault="009F00EF" w:rsidP="006A4579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5DF0CEEF" w14:textId="2ECA09A2" w:rsidR="003C2000" w:rsidRPr="00940E98" w:rsidRDefault="003C2000" w:rsidP="003C2000">
      <w:pPr>
        <w:spacing w:after="200" w:line="276" w:lineRule="auto"/>
        <w:contextualSpacing/>
        <w:rPr>
          <w:b/>
          <w:u w:val="single"/>
        </w:rPr>
      </w:pPr>
      <w:r>
        <w:rPr>
          <w:b/>
          <w:u w:val="single"/>
        </w:rPr>
        <w:t>2.8</w:t>
      </w:r>
      <w:r w:rsidRPr="00940E98">
        <w:rPr>
          <w:b/>
          <w:u w:val="single"/>
        </w:rPr>
        <w:t xml:space="preserve"> Atividade Secundária</w:t>
      </w:r>
      <w:r w:rsidRPr="00940E98">
        <w:rPr>
          <w:color w:val="31849B" w:themeColor="accent5" w:themeShade="BF"/>
        </w:rPr>
        <w:t xml:space="preserve"> [</w:t>
      </w:r>
      <w:r w:rsidRPr="00940E98">
        <w:rPr>
          <w:color w:val="31849B" w:themeColor="accent5" w:themeShade="BF"/>
        </w:rPr>
        <w:fldChar w:fldCharType="begin"/>
      </w:r>
      <w:r w:rsidRPr="00940E98">
        <w:rPr>
          <w:color w:val="31849B" w:themeColor="accent5" w:themeShade="BF"/>
        </w:rPr>
        <w:instrText xml:space="preserve"> REF _Ref24099306 \r \h  \* MERGEFORMAT </w:instrText>
      </w:r>
      <w:r w:rsidRPr="00940E98">
        <w:rPr>
          <w:color w:val="31849B" w:themeColor="accent5" w:themeShade="BF"/>
        </w:rPr>
      </w:r>
      <w:r w:rsidRPr="00940E98">
        <w:rPr>
          <w:color w:val="31849B" w:themeColor="accent5" w:themeShade="BF"/>
        </w:rPr>
        <w:fldChar w:fldCharType="separate"/>
      </w:r>
      <w:r w:rsidRPr="00940E98">
        <w:rPr>
          <w:color w:val="31849B" w:themeColor="accent5" w:themeShade="BF"/>
        </w:rPr>
        <w:t>P03</w:t>
      </w:r>
      <w:r w:rsidRPr="00940E98">
        <w:rPr>
          <w:color w:val="31849B" w:themeColor="accent5" w:themeShade="BF"/>
        </w:rPr>
        <w:fldChar w:fldCharType="end"/>
      </w:r>
      <w:r w:rsidRPr="00940E98">
        <w:rPr>
          <w:color w:val="31849B" w:themeColor="accent5" w:themeShade="BF"/>
        </w:rPr>
        <w:t>]</w:t>
      </w:r>
    </w:p>
    <w:p w14:paraId="528D60FD" w14:textId="1178F699" w:rsidR="003C2000" w:rsidRPr="00940E98" w:rsidRDefault="003C2000" w:rsidP="003C2000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  <w:rPr>
          <w:b/>
          <w:u w:val="single"/>
        </w:rPr>
      </w:pPr>
      <w:r w:rsidRPr="00940E98">
        <w:rPr>
          <w:b/>
          <w:color w:val="auto"/>
          <w:u w:val="single"/>
        </w:rPr>
        <w:t xml:space="preserve">Informações Referente a Confirmação para Participação Chapa - </w:t>
      </w:r>
      <w:r>
        <w:rPr>
          <w:b/>
          <w:color w:val="auto"/>
          <w:u w:val="single"/>
        </w:rPr>
        <w:t xml:space="preserve"> </w:t>
      </w:r>
      <w:r w:rsidR="0070215D">
        <w:rPr>
          <w:b/>
          <w:color w:val="auto"/>
          <w:u w:val="single"/>
        </w:rPr>
        <w:t xml:space="preserve">Recurso </w:t>
      </w:r>
      <w:r>
        <w:rPr>
          <w:b/>
          <w:color w:val="auto"/>
          <w:u w:val="single"/>
        </w:rPr>
        <w:t>Pedido de Substituição – 2ª Instância</w:t>
      </w:r>
    </w:p>
    <w:p w14:paraId="7A3F9B8F" w14:textId="37EB223D" w:rsidR="003C2000" w:rsidRPr="00940E98" w:rsidRDefault="003C2000" w:rsidP="003C2000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  <w:rPr>
          <w:b/>
          <w:u w:val="single"/>
        </w:rPr>
      </w:pPr>
    </w:p>
    <w:p w14:paraId="753FBD00" w14:textId="078FA8DE" w:rsidR="003C2000" w:rsidRPr="00940E98" w:rsidRDefault="003C2000" w:rsidP="003C2000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 xml:space="preserve">O nome da </w:t>
      </w:r>
      <w:r w:rsidR="0070215D">
        <w:t>2</w:t>
      </w:r>
      <w:r w:rsidRPr="00940E98">
        <w:t xml:space="preserve">. Atividade Principal e da </w:t>
      </w:r>
      <w:r w:rsidR="0070215D">
        <w:t>2</w:t>
      </w:r>
      <w:r w:rsidRPr="00940E98">
        <w:t xml:space="preserve">.8 Atividade Secundária, o sistema deve buscar conforme parametrização realizada na HST02, porém a funcionalidade será sempre referente as informações do </w:t>
      </w:r>
      <w:r w:rsidRPr="00940E98">
        <w:rPr>
          <w:color w:val="31849B" w:themeColor="accent5" w:themeShade="BF"/>
        </w:rPr>
        <w:t xml:space="preserve">Confirmação para Participação Chapa </w:t>
      </w:r>
      <w:r>
        <w:rPr>
          <w:color w:val="31849B" w:themeColor="accent5" w:themeShade="BF"/>
        </w:rPr>
        <w:t>–</w:t>
      </w:r>
      <w:r w:rsidRPr="00940E98">
        <w:rPr>
          <w:color w:val="31849B" w:themeColor="accent5" w:themeShade="BF"/>
        </w:rPr>
        <w:t xml:space="preserve"> </w:t>
      </w:r>
      <w:r w:rsidR="0070215D">
        <w:rPr>
          <w:color w:val="31849B" w:themeColor="accent5" w:themeShade="BF"/>
        </w:rPr>
        <w:t xml:space="preserve">Recurso do </w:t>
      </w:r>
      <w:r>
        <w:rPr>
          <w:color w:val="31849B" w:themeColor="accent5" w:themeShade="BF"/>
        </w:rPr>
        <w:t>Pedido de Substituição – 2ª Instância</w:t>
      </w:r>
      <w:r w:rsidRPr="00940E98">
        <w:t>, independente do nome e a data a ela atribuída;</w:t>
      </w:r>
    </w:p>
    <w:p w14:paraId="2942932D" w14:textId="77777777" w:rsidR="003C2000" w:rsidRPr="00940E98" w:rsidRDefault="003C2000" w:rsidP="003C2000">
      <w:pPr>
        <w:pStyle w:val="PargrafodaLista"/>
      </w:pPr>
    </w:p>
    <w:p w14:paraId="7A14E7A8" w14:textId="77777777" w:rsidR="003C2000" w:rsidRPr="00940E98" w:rsidRDefault="003C2000" w:rsidP="003C2000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 xml:space="preserve">O Nome, Tipo, Data Início e Data Fim serão parametrizados na HST02. Na </w:t>
      </w:r>
      <w:r w:rsidRPr="00940E98">
        <w:rPr>
          <w:b/>
        </w:rPr>
        <w:t>HST05</w:t>
      </w:r>
      <w:r w:rsidRPr="00940E98">
        <w:t xml:space="preserve"> o sistema deve exibir os valores parametrizados na HST02;</w:t>
      </w:r>
    </w:p>
    <w:p w14:paraId="0F080EB9" w14:textId="77777777" w:rsidR="003C2000" w:rsidRPr="00940E98" w:rsidRDefault="003C2000" w:rsidP="003C2000">
      <w:pPr>
        <w:pStyle w:val="PargrafodaLista"/>
      </w:pPr>
    </w:p>
    <w:p w14:paraId="432977E5" w14:textId="77777777" w:rsidR="003C2000" w:rsidRPr="00940E98" w:rsidRDefault="003C2000" w:rsidP="003C2000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Na coluna “</w:t>
      </w:r>
      <w:r w:rsidRPr="00940E98">
        <w:rPr>
          <w:b/>
        </w:rPr>
        <w:t>Status Atividade</w:t>
      </w:r>
      <w:r w:rsidRPr="00940E98">
        <w:t>”</w:t>
      </w:r>
      <w:r>
        <w:t xml:space="preserve"> e “</w:t>
      </w:r>
      <w:r w:rsidRPr="00800453">
        <w:rPr>
          <w:b/>
        </w:rPr>
        <w:t>Ação</w:t>
      </w:r>
      <w:r>
        <w:t>”</w:t>
      </w:r>
      <w:r w:rsidRPr="00940E98">
        <w:t>, o sistema deve exibir um Traço (-);</w:t>
      </w:r>
    </w:p>
    <w:p w14:paraId="4983BCDA" w14:textId="77777777" w:rsidR="003C2000" w:rsidRDefault="003C2000" w:rsidP="006A4579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080227D0" w14:textId="77777777" w:rsidR="00E87B70" w:rsidRDefault="00E87B70" w:rsidP="006A4579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3AC8120B" w14:textId="075DDE7D" w:rsidR="00C12193" w:rsidRPr="00940E98" w:rsidRDefault="00C12193" w:rsidP="00C12193">
      <w:pPr>
        <w:spacing w:after="200" w:line="276" w:lineRule="auto"/>
        <w:contextualSpacing/>
        <w:rPr>
          <w:b/>
          <w:u w:val="single"/>
        </w:rPr>
      </w:pPr>
      <w:r>
        <w:rPr>
          <w:b/>
          <w:u w:val="single"/>
        </w:rPr>
        <w:lastRenderedPageBreak/>
        <w:t>2.9</w:t>
      </w:r>
      <w:r w:rsidRPr="00940E98">
        <w:rPr>
          <w:b/>
          <w:u w:val="single"/>
        </w:rPr>
        <w:t xml:space="preserve"> Atividade Secundária</w:t>
      </w:r>
      <w:r w:rsidRPr="00940E98">
        <w:rPr>
          <w:color w:val="31849B" w:themeColor="accent5" w:themeShade="BF"/>
        </w:rPr>
        <w:t xml:space="preserve"> [</w:t>
      </w:r>
      <w:r w:rsidRPr="00940E98">
        <w:rPr>
          <w:color w:val="31849B" w:themeColor="accent5" w:themeShade="BF"/>
        </w:rPr>
        <w:fldChar w:fldCharType="begin"/>
      </w:r>
      <w:r w:rsidRPr="00940E98">
        <w:rPr>
          <w:color w:val="31849B" w:themeColor="accent5" w:themeShade="BF"/>
        </w:rPr>
        <w:instrText xml:space="preserve"> REF _Ref24099306 \r \h  \* MERGEFORMAT </w:instrText>
      </w:r>
      <w:r w:rsidRPr="00940E98">
        <w:rPr>
          <w:color w:val="31849B" w:themeColor="accent5" w:themeShade="BF"/>
        </w:rPr>
      </w:r>
      <w:r w:rsidRPr="00940E98">
        <w:rPr>
          <w:color w:val="31849B" w:themeColor="accent5" w:themeShade="BF"/>
        </w:rPr>
        <w:fldChar w:fldCharType="separate"/>
      </w:r>
      <w:r w:rsidRPr="00940E98">
        <w:rPr>
          <w:color w:val="31849B" w:themeColor="accent5" w:themeShade="BF"/>
        </w:rPr>
        <w:t>P03</w:t>
      </w:r>
      <w:r w:rsidRPr="00940E98">
        <w:rPr>
          <w:color w:val="31849B" w:themeColor="accent5" w:themeShade="BF"/>
        </w:rPr>
        <w:fldChar w:fldCharType="end"/>
      </w:r>
      <w:r w:rsidRPr="00940E98">
        <w:rPr>
          <w:color w:val="31849B" w:themeColor="accent5" w:themeShade="BF"/>
        </w:rPr>
        <w:t>]</w:t>
      </w:r>
    </w:p>
    <w:p w14:paraId="2868FE99" w14:textId="3621887B" w:rsidR="00C12193" w:rsidRPr="00940E98" w:rsidRDefault="00C12193" w:rsidP="00C12193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  <w:rPr>
          <w:b/>
          <w:u w:val="single"/>
        </w:rPr>
      </w:pPr>
      <w:r w:rsidRPr="00940E98">
        <w:rPr>
          <w:b/>
          <w:color w:val="auto"/>
          <w:u w:val="single"/>
        </w:rPr>
        <w:t xml:space="preserve">Informações Referente a Confirmação para Participação Chapa - </w:t>
      </w:r>
      <w:r>
        <w:rPr>
          <w:b/>
          <w:color w:val="auto"/>
          <w:u w:val="single"/>
        </w:rPr>
        <w:t xml:space="preserve"> Alteração da Decisão do Pedido de Substituição – 2ª Instância</w:t>
      </w:r>
    </w:p>
    <w:p w14:paraId="5EFBFBD0" w14:textId="77777777" w:rsidR="00C12193" w:rsidRPr="00940E98" w:rsidRDefault="00C12193" w:rsidP="00C12193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  <w:rPr>
          <w:b/>
          <w:u w:val="single"/>
        </w:rPr>
      </w:pPr>
    </w:p>
    <w:p w14:paraId="3F7D9938" w14:textId="680EBA9A" w:rsidR="00C12193" w:rsidRDefault="00C12193" w:rsidP="00C12193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>
        <w:t>Ao alterar uma decisão do julgamento do Pedido de Substituição de Indeferido para Deferido, o sistema deve solicitar confirmação de participação na Chapa, para o membro substituto, do pedido de substituição que sofreu alteração</w:t>
      </w:r>
      <w:r w:rsidR="003A73EC">
        <w:t>;</w:t>
      </w:r>
    </w:p>
    <w:p w14:paraId="04DB31B6" w14:textId="77777777" w:rsidR="003A73EC" w:rsidRDefault="003A73EC" w:rsidP="003A73EC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</w:p>
    <w:p w14:paraId="03F8384D" w14:textId="27156C39" w:rsidR="00C12193" w:rsidRPr="00940E98" w:rsidRDefault="00C12193" w:rsidP="00C12193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 xml:space="preserve">O nome da </w:t>
      </w:r>
      <w:r>
        <w:t>2</w:t>
      </w:r>
      <w:r w:rsidRPr="00940E98">
        <w:t xml:space="preserve">. Atividade Principal e da </w:t>
      </w:r>
      <w:r>
        <w:t>2</w:t>
      </w:r>
      <w:r w:rsidRPr="00940E98">
        <w:t>.</w:t>
      </w:r>
      <w:r>
        <w:t>9</w:t>
      </w:r>
      <w:r w:rsidRPr="00940E98">
        <w:t xml:space="preserve"> Atividade Secundária, o sistema deve buscar conforme parametrização realizada na HST02, porém a funcionalidade será sempre referente as informações do </w:t>
      </w:r>
      <w:r w:rsidRPr="00940E98">
        <w:rPr>
          <w:color w:val="31849B" w:themeColor="accent5" w:themeShade="BF"/>
        </w:rPr>
        <w:t xml:space="preserve">Confirmação para Participação Chapa </w:t>
      </w:r>
      <w:r>
        <w:rPr>
          <w:color w:val="31849B" w:themeColor="accent5" w:themeShade="BF"/>
        </w:rPr>
        <w:t>–</w:t>
      </w:r>
      <w:r w:rsidRPr="00940E98">
        <w:rPr>
          <w:color w:val="31849B" w:themeColor="accent5" w:themeShade="BF"/>
        </w:rPr>
        <w:t xml:space="preserve"> </w:t>
      </w:r>
      <w:r>
        <w:rPr>
          <w:color w:val="31849B" w:themeColor="accent5" w:themeShade="BF"/>
        </w:rPr>
        <w:t xml:space="preserve">Alteração da Decisão do Pedido de Substituição – </w:t>
      </w:r>
      <w:r w:rsidR="003A73EC">
        <w:rPr>
          <w:color w:val="31849B" w:themeColor="accent5" w:themeShade="BF"/>
        </w:rPr>
        <w:t>1</w:t>
      </w:r>
      <w:bookmarkStart w:id="28" w:name="_GoBack"/>
      <w:bookmarkEnd w:id="28"/>
      <w:r>
        <w:rPr>
          <w:color w:val="31849B" w:themeColor="accent5" w:themeShade="BF"/>
        </w:rPr>
        <w:t>ª Instância</w:t>
      </w:r>
      <w:r w:rsidRPr="00940E98">
        <w:t>, independente do nome e a data a ela atribuída;</w:t>
      </w:r>
    </w:p>
    <w:p w14:paraId="64949E5D" w14:textId="77777777" w:rsidR="00C12193" w:rsidRPr="00940E98" w:rsidRDefault="00C12193" w:rsidP="00C12193">
      <w:pPr>
        <w:pStyle w:val="PargrafodaLista"/>
      </w:pPr>
    </w:p>
    <w:p w14:paraId="348C3F0F" w14:textId="77777777" w:rsidR="00C12193" w:rsidRPr="00940E98" w:rsidRDefault="00C12193" w:rsidP="00C12193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 xml:space="preserve">O Nome, Tipo, Data Início e Data Fim serão parametrizados na HST02. Na </w:t>
      </w:r>
      <w:r w:rsidRPr="00940E98">
        <w:rPr>
          <w:b/>
        </w:rPr>
        <w:t>HST05</w:t>
      </w:r>
      <w:r w:rsidRPr="00940E98">
        <w:t xml:space="preserve"> o sistema deve exibir os valores parametrizados na HST02;</w:t>
      </w:r>
    </w:p>
    <w:p w14:paraId="035C0429" w14:textId="77777777" w:rsidR="00C12193" w:rsidRPr="00940E98" w:rsidRDefault="00C12193" w:rsidP="00C12193">
      <w:pPr>
        <w:pStyle w:val="PargrafodaLista"/>
      </w:pPr>
    </w:p>
    <w:p w14:paraId="7C1846F9" w14:textId="77777777" w:rsidR="00C12193" w:rsidRDefault="00C12193" w:rsidP="00C12193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Na coluna “</w:t>
      </w:r>
      <w:r w:rsidRPr="00940E98">
        <w:rPr>
          <w:b/>
        </w:rPr>
        <w:t>Status Atividade</w:t>
      </w:r>
      <w:r w:rsidRPr="00940E98">
        <w:t>”</w:t>
      </w:r>
      <w:r>
        <w:t xml:space="preserve"> e “</w:t>
      </w:r>
      <w:r w:rsidRPr="00800453">
        <w:rPr>
          <w:b/>
        </w:rPr>
        <w:t>Ação</w:t>
      </w:r>
      <w:r>
        <w:t>”</w:t>
      </w:r>
      <w:r w:rsidRPr="00940E98">
        <w:t>, o sistema deve exibir um Traço (-);</w:t>
      </w:r>
    </w:p>
    <w:p w14:paraId="4C853F1C" w14:textId="77777777" w:rsidR="003A73EC" w:rsidRDefault="003A73EC" w:rsidP="003A73EC">
      <w:pPr>
        <w:pStyle w:val="PargrafodaLista"/>
      </w:pPr>
    </w:p>
    <w:p w14:paraId="51267C8E" w14:textId="77777777" w:rsidR="003A73EC" w:rsidRDefault="003A73EC" w:rsidP="003A73EC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</w:p>
    <w:p w14:paraId="061B5E18" w14:textId="460782B2" w:rsidR="003A73EC" w:rsidRPr="00940E98" w:rsidRDefault="003A73EC" w:rsidP="003A73EC">
      <w:pPr>
        <w:spacing w:after="200" w:line="276" w:lineRule="auto"/>
        <w:contextualSpacing/>
        <w:rPr>
          <w:b/>
          <w:u w:val="single"/>
        </w:rPr>
      </w:pPr>
      <w:r>
        <w:rPr>
          <w:b/>
          <w:u w:val="single"/>
        </w:rPr>
        <w:t>2.</w:t>
      </w:r>
      <w:r>
        <w:rPr>
          <w:b/>
          <w:u w:val="single"/>
        </w:rPr>
        <w:t>10</w:t>
      </w:r>
      <w:r w:rsidRPr="00940E98">
        <w:rPr>
          <w:b/>
          <w:u w:val="single"/>
        </w:rPr>
        <w:t xml:space="preserve"> Atividade Secundária</w:t>
      </w:r>
      <w:r w:rsidRPr="00940E98">
        <w:rPr>
          <w:color w:val="31849B" w:themeColor="accent5" w:themeShade="BF"/>
        </w:rPr>
        <w:t xml:space="preserve"> [</w:t>
      </w:r>
      <w:r w:rsidRPr="00940E98">
        <w:rPr>
          <w:color w:val="31849B" w:themeColor="accent5" w:themeShade="BF"/>
        </w:rPr>
        <w:fldChar w:fldCharType="begin"/>
      </w:r>
      <w:r w:rsidRPr="00940E98">
        <w:rPr>
          <w:color w:val="31849B" w:themeColor="accent5" w:themeShade="BF"/>
        </w:rPr>
        <w:instrText xml:space="preserve"> REF _Ref24099306 \r \h  \* MERGEFORMAT </w:instrText>
      </w:r>
      <w:r w:rsidRPr="00940E98">
        <w:rPr>
          <w:color w:val="31849B" w:themeColor="accent5" w:themeShade="BF"/>
        </w:rPr>
      </w:r>
      <w:r w:rsidRPr="00940E98">
        <w:rPr>
          <w:color w:val="31849B" w:themeColor="accent5" w:themeShade="BF"/>
        </w:rPr>
        <w:fldChar w:fldCharType="separate"/>
      </w:r>
      <w:r w:rsidRPr="00940E98">
        <w:rPr>
          <w:color w:val="31849B" w:themeColor="accent5" w:themeShade="BF"/>
        </w:rPr>
        <w:t>P03</w:t>
      </w:r>
      <w:r w:rsidRPr="00940E98">
        <w:rPr>
          <w:color w:val="31849B" w:themeColor="accent5" w:themeShade="BF"/>
        </w:rPr>
        <w:fldChar w:fldCharType="end"/>
      </w:r>
      <w:r w:rsidRPr="00940E98">
        <w:rPr>
          <w:color w:val="31849B" w:themeColor="accent5" w:themeShade="BF"/>
        </w:rPr>
        <w:t>]</w:t>
      </w:r>
    </w:p>
    <w:p w14:paraId="62F57677" w14:textId="3C981C8D" w:rsidR="003A73EC" w:rsidRPr="00940E98" w:rsidRDefault="003A73EC" w:rsidP="003A73EC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  <w:rPr>
          <w:b/>
          <w:u w:val="single"/>
        </w:rPr>
      </w:pPr>
      <w:r w:rsidRPr="00940E98">
        <w:rPr>
          <w:b/>
          <w:color w:val="auto"/>
          <w:u w:val="single"/>
        </w:rPr>
        <w:t xml:space="preserve">Informações Referente a Confirmação para Participação Chapa - </w:t>
      </w:r>
      <w:r>
        <w:rPr>
          <w:b/>
          <w:color w:val="auto"/>
          <w:u w:val="single"/>
        </w:rPr>
        <w:t xml:space="preserve"> Alteração d</w:t>
      </w:r>
      <w:r>
        <w:rPr>
          <w:b/>
          <w:color w:val="auto"/>
          <w:u w:val="single"/>
        </w:rPr>
        <w:t>o Recurso d</w:t>
      </w:r>
      <w:r>
        <w:rPr>
          <w:b/>
          <w:color w:val="auto"/>
          <w:u w:val="single"/>
        </w:rPr>
        <w:t>a Decisão do Pedido de Substituição – 2ª Instância</w:t>
      </w:r>
    </w:p>
    <w:p w14:paraId="7DCE9276" w14:textId="77777777" w:rsidR="003A73EC" w:rsidRPr="00940E98" w:rsidRDefault="003A73EC" w:rsidP="003A73EC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  <w:rPr>
          <w:b/>
          <w:u w:val="single"/>
        </w:rPr>
      </w:pPr>
    </w:p>
    <w:p w14:paraId="78D5B3E5" w14:textId="4535600E" w:rsidR="003A73EC" w:rsidRDefault="003A73EC" w:rsidP="003A73EC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>
        <w:t>Ao alterar uma decisão do julgamento do</w:t>
      </w:r>
      <w:r>
        <w:t xml:space="preserve"> Recurso do </w:t>
      </w:r>
      <w:r>
        <w:t>Pedido de Substituição de Indeferido para Deferido, o sistema deve solicitar confirmação de participação na Chapa, para o membro substituto, do pedido de substituição que sofreu alteração;</w:t>
      </w:r>
    </w:p>
    <w:p w14:paraId="39636249" w14:textId="77777777" w:rsidR="003A73EC" w:rsidRDefault="003A73EC" w:rsidP="003A73EC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</w:p>
    <w:p w14:paraId="34BE5B5E" w14:textId="7D36904E" w:rsidR="003A73EC" w:rsidRPr="00940E98" w:rsidRDefault="003A73EC" w:rsidP="003A73EC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 xml:space="preserve">O nome da </w:t>
      </w:r>
      <w:r>
        <w:t>2</w:t>
      </w:r>
      <w:r w:rsidRPr="00940E98">
        <w:t xml:space="preserve">. Atividade Principal e da </w:t>
      </w:r>
      <w:r>
        <w:t>2</w:t>
      </w:r>
      <w:r w:rsidRPr="00940E98">
        <w:t>.</w:t>
      </w:r>
      <w:r>
        <w:t>10</w:t>
      </w:r>
      <w:r w:rsidRPr="00940E98">
        <w:t xml:space="preserve"> Atividade Secundária, o sistema deve buscar conforme parametrização realizada na HST02, porém a funcionalidade será sempre referente as informações do </w:t>
      </w:r>
      <w:r w:rsidRPr="00940E98">
        <w:rPr>
          <w:color w:val="31849B" w:themeColor="accent5" w:themeShade="BF"/>
        </w:rPr>
        <w:t xml:space="preserve">Confirmação para Participação Chapa </w:t>
      </w:r>
      <w:r>
        <w:rPr>
          <w:color w:val="31849B" w:themeColor="accent5" w:themeShade="BF"/>
        </w:rPr>
        <w:t>–</w:t>
      </w:r>
      <w:r w:rsidRPr="00940E98">
        <w:rPr>
          <w:color w:val="31849B" w:themeColor="accent5" w:themeShade="BF"/>
        </w:rPr>
        <w:t xml:space="preserve"> </w:t>
      </w:r>
      <w:r>
        <w:rPr>
          <w:color w:val="31849B" w:themeColor="accent5" w:themeShade="BF"/>
        </w:rPr>
        <w:t>Alteração da Decisão do</w:t>
      </w:r>
      <w:r>
        <w:rPr>
          <w:color w:val="31849B" w:themeColor="accent5" w:themeShade="BF"/>
        </w:rPr>
        <w:t xml:space="preserve"> Recurso do</w:t>
      </w:r>
      <w:r>
        <w:rPr>
          <w:color w:val="31849B" w:themeColor="accent5" w:themeShade="BF"/>
        </w:rPr>
        <w:t xml:space="preserve"> Pedido de Substituição – 2ª Instância</w:t>
      </w:r>
      <w:r w:rsidRPr="00940E98">
        <w:t>, independente do nome e a data a ela atribuída;</w:t>
      </w:r>
    </w:p>
    <w:p w14:paraId="05C3FE9E" w14:textId="77777777" w:rsidR="003A73EC" w:rsidRPr="00940E98" w:rsidRDefault="003A73EC" w:rsidP="003A73EC">
      <w:pPr>
        <w:pStyle w:val="PargrafodaLista"/>
      </w:pPr>
    </w:p>
    <w:p w14:paraId="4B0BA23A" w14:textId="77777777" w:rsidR="003A73EC" w:rsidRPr="00940E98" w:rsidRDefault="003A73EC" w:rsidP="003A73EC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 xml:space="preserve">O Nome, Tipo, Data Início e Data Fim serão parametrizados na HST02. Na </w:t>
      </w:r>
      <w:r w:rsidRPr="00940E98">
        <w:rPr>
          <w:b/>
        </w:rPr>
        <w:t>HST05</w:t>
      </w:r>
      <w:r w:rsidRPr="00940E98">
        <w:t xml:space="preserve"> o sistema deve exibir os valores parametrizados na HST02;</w:t>
      </w:r>
    </w:p>
    <w:p w14:paraId="185B7911" w14:textId="77777777" w:rsidR="003A73EC" w:rsidRPr="00940E98" w:rsidRDefault="003A73EC" w:rsidP="003A73EC">
      <w:pPr>
        <w:pStyle w:val="PargrafodaLista"/>
      </w:pPr>
    </w:p>
    <w:p w14:paraId="08404D88" w14:textId="77777777" w:rsidR="003A73EC" w:rsidRPr="00940E98" w:rsidRDefault="003A73EC" w:rsidP="003A73EC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Na coluna “</w:t>
      </w:r>
      <w:r w:rsidRPr="00940E98">
        <w:rPr>
          <w:b/>
        </w:rPr>
        <w:t>Status Atividade</w:t>
      </w:r>
      <w:r w:rsidRPr="00940E98">
        <w:t>”</w:t>
      </w:r>
      <w:r>
        <w:t xml:space="preserve"> e “</w:t>
      </w:r>
      <w:r w:rsidRPr="00800453">
        <w:rPr>
          <w:b/>
        </w:rPr>
        <w:t>Ação</w:t>
      </w:r>
      <w:r>
        <w:t>”</w:t>
      </w:r>
      <w:r w:rsidRPr="00940E98">
        <w:t>, o sistema deve exibir um Traço (-);</w:t>
      </w:r>
    </w:p>
    <w:p w14:paraId="46820C36" w14:textId="77777777" w:rsidR="003A73EC" w:rsidRPr="00940E98" w:rsidRDefault="003A73EC" w:rsidP="003A73EC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</w:p>
    <w:p w14:paraId="55BE005F" w14:textId="77777777" w:rsidR="00E87B70" w:rsidRDefault="00E87B70" w:rsidP="006A4579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49BDEC3F" w14:textId="6470A7FE" w:rsidR="007F492C" w:rsidRPr="00940E98" w:rsidRDefault="009F00EF" w:rsidP="007F492C">
      <w:pPr>
        <w:spacing w:after="200" w:line="276" w:lineRule="auto"/>
        <w:contextualSpacing/>
        <w:rPr>
          <w:b/>
          <w:u w:val="single"/>
        </w:rPr>
      </w:pPr>
      <w:r w:rsidRPr="00940E98">
        <w:rPr>
          <w:b/>
          <w:u w:val="single"/>
        </w:rPr>
        <w:t>3.1</w:t>
      </w:r>
      <w:r w:rsidR="007F492C" w:rsidRPr="00940E98">
        <w:rPr>
          <w:b/>
          <w:u w:val="single"/>
        </w:rPr>
        <w:t xml:space="preserve"> Atividade Secundária</w:t>
      </w:r>
      <w:r w:rsidR="007F492C" w:rsidRPr="00940E98">
        <w:rPr>
          <w:color w:val="31849B" w:themeColor="accent5" w:themeShade="BF"/>
        </w:rPr>
        <w:t xml:space="preserve"> [</w:t>
      </w:r>
      <w:r w:rsidR="00C353A8" w:rsidRPr="00940E98">
        <w:rPr>
          <w:color w:val="31849B" w:themeColor="accent5" w:themeShade="BF"/>
        </w:rPr>
        <w:fldChar w:fldCharType="begin"/>
      </w:r>
      <w:r w:rsidR="00C353A8" w:rsidRPr="00940E98">
        <w:rPr>
          <w:color w:val="31849B" w:themeColor="accent5" w:themeShade="BF"/>
        </w:rPr>
        <w:instrText xml:space="preserve"> REF _Ref28611073 \r \h </w:instrText>
      </w:r>
      <w:r w:rsidR="00940E98">
        <w:rPr>
          <w:color w:val="31849B" w:themeColor="accent5" w:themeShade="BF"/>
        </w:rPr>
        <w:instrText xml:space="preserve"> \* MERGEFORMAT </w:instrText>
      </w:r>
      <w:r w:rsidR="00C353A8" w:rsidRPr="00940E98">
        <w:rPr>
          <w:color w:val="31849B" w:themeColor="accent5" w:themeShade="BF"/>
        </w:rPr>
      </w:r>
      <w:r w:rsidR="00C353A8" w:rsidRPr="00940E98">
        <w:rPr>
          <w:color w:val="31849B" w:themeColor="accent5" w:themeShade="BF"/>
        </w:rPr>
        <w:fldChar w:fldCharType="separate"/>
      </w:r>
      <w:r w:rsidR="00C353A8" w:rsidRPr="00940E98">
        <w:rPr>
          <w:color w:val="31849B" w:themeColor="accent5" w:themeShade="BF"/>
        </w:rPr>
        <w:t>P04</w:t>
      </w:r>
      <w:r w:rsidR="00C353A8" w:rsidRPr="00940E98">
        <w:rPr>
          <w:color w:val="31849B" w:themeColor="accent5" w:themeShade="BF"/>
        </w:rPr>
        <w:fldChar w:fldCharType="end"/>
      </w:r>
      <w:r w:rsidR="007F492C" w:rsidRPr="00940E98">
        <w:rPr>
          <w:color w:val="31849B" w:themeColor="accent5" w:themeShade="BF"/>
        </w:rPr>
        <w:t>]</w:t>
      </w:r>
    </w:p>
    <w:p w14:paraId="161D115E" w14:textId="61E91009" w:rsidR="007F492C" w:rsidRPr="00940E98" w:rsidRDefault="007F492C" w:rsidP="007F492C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  <w:rPr>
          <w:b/>
          <w:u w:val="single"/>
        </w:rPr>
      </w:pPr>
      <w:r w:rsidRPr="00940E98">
        <w:rPr>
          <w:b/>
          <w:color w:val="auto"/>
          <w:u w:val="single"/>
        </w:rPr>
        <w:t>Informações Referente a</w:t>
      </w:r>
      <w:r w:rsidR="00C353A8" w:rsidRPr="00940E98">
        <w:rPr>
          <w:b/>
          <w:color w:val="auto"/>
          <w:u w:val="single"/>
        </w:rPr>
        <w:t>o Cadastramento d</w:t>
      </w:r>
      <w:r w:rsidR="0046292F" w:rsidRPr="00940E98">
        <w:rPr>
          <w:b/>
          <w:color w:val="auto"/>
          <w:u w:val="single"/>
        </w:rPr>
        <w:t xml:space="preserve">o Pedido de </w:t>
      </w:r>
      <w:r w:rsidRPr="00940E98">
        <w:rPr>
          <w:b/>
          <w:color w:val="auto"/>
          <w:u w:val="single"/>
        </w:rPr>
        <w:t>Impugnação</w:t>
      </w:r>
    </w:p>
    <w:p w14:paraId="74300CE0" w14:textId="3E3AEC30" w:rsidR="007F492C" w:rsidRPr="00940E98" w:rsidRDefault="007F492C" w:rsidP="007F492C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 xml:space="preserve">O nome da </w:t>
      </w:r>
      <w:r w:rsidR="00901918" w:rsidRPr="00940E98">
        <w:t>3</w:t>
      </w:r>
      <w:r w:rsidRPr="00940E98">
        <w:t xml:space="preserve">. Atividade Principal e da </w:t>
      </w:r>
      <w:r w:rsidR="00C353A8" w:rsidRPr="00940E98">
        <w:t>3.1</w:t>
      </w:r>
      <w:r w:rsidRPr="00940E98">
        <w:t xml:space="preserve"> Atividade Secund</w:t>
      </w:r>
      <w:r w:rsidR="00B53D38" w:rsidRPr="00940E98">
        <w:t>á</w:t>
      </w:r>
      <w:r w:rsidRPr="00940E98">
        <w:t xml:space="preserve">ria, o sistema deve buscar conforme parametrização realizada na HST02, porém a funcionalidade será </w:t>
      </w:r>
      <w:r w:rsidRPr="00940E98">
        <w:lastRenderedPageBreak/>
        <w:t>sempre referente as informações d</w:t>
      </w:r>
      <w:r w:rsidR="00C24AEF" w:rsidRPr="00940E98">
        <w:t xml:space="preserve">o </w:t>
      </w:r>
      <w:r w:rsidR="00C24AEF" w:rsidRPr="00940E98">
        <w:rPr>
          <w:color w:val="31849B" w:themeColor="accent5" w:themeShade="BF"/>
        </w:rPr>
        <w:t>Cadastra</w:t>
      </w:r>
      <w:r w:rsidR="0046292F" w:rsidRPr="00940E98">
        <w:rPr>
          <w:color w:val="31849B" w:themeColor="accent5" w:themeShade="BF"/>
        </w:rPr>
        <w:t xml:space="preserve">r Pedido </w:t>
      </w:r>
      <w:r w:rsidR="00EA17A1" w:rsidRPr="00940E98">
        <w:rPr>
          <w:color w:val="31849B" w:themeColor="accent5" w:themeShade="BF"/>
        </w:rPr>
        <w:t>de Impugnação</w:t>
      </w:r>
      <w:r w:rsidRPr="00940E98">
        <w:t xml:space="preserve">, independente do nome e a data a ela </w:t>
      </w:r>
      <w:r w:rsidR="002D4119" w:rsidRPr="00940E98">
        <w:t>atribuída</w:t>
      </w:r>
      <w:r w:rsidRPr="00940E98">
        <w:t>;</w:t>
      </w:r>
    </w:p>
    <w:p w14:paraId="726AE362" w14:textId="77777777" w:rsidR="007F492C" w:rsidRPr="00940E98" w:rsidRDefault="007F492C" w:rsidP="007F492C">
      <w:pPr>
        <w:pStyle w:val="PargrafodaLista"/>
      </w:pPr>
    </w:p>
    <w:p w14:paraId="09A22A1B" w14:textId="77777777" w:rsidR="007F492C" w:rsidRPr="00940E98" w:rsidRDefault="007F492C" w:rsidP="007F492C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 xml:space="preserve">O Nome, Tipo, Data Início e Data Fim serão parametrizados na HST02. Na </w:t>
      </w:r>
      <w:r w:rsidRPr="00940E98">
        <w:rPr>
          <w:b/>
        </w:rPr>
        <w:t>HST05</w:t>
      </w:r>
      <w:r w:rsidRPr="00940E98">
        <w:t xml:space="preserve"> o sistema deve exibir os valores parametrizados na HST02;</w:t>
      </w:r>
    </w:p>
    <w:p w14:paraId="2D35F8E5" w14:textId="77777777" w:rsidR="007F492C" w:rsidRPr="00940E98" w:rsidRDefault="007F492C" w:rsidP="007F492C">
      <w:pPr>
        <w:pStyle w:val="PargrafodaLista"/>
      </w:pPr>
    </w:p>
    <w:p w14:paraId="0A9A2DAE" w14:textId="77777777" w:rsidR="007F492C" w:rsidRPr="00940E98" w:rsidRDefault="007F492C" w:rsidP="007F492C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Na coluna “</w:t>
      </w:r>
      <w:r w:rsidRPr="00940E98">
        <w:rPr>
          <w:b/>
        </w:rPr>
        <w:t>Status Atividade</w:t>
      </w:r>
      <w:r w:rsidRPr="00940E98">
        <w:t>”, o sistema deve exibir os status:</w:t>
      </w:r>
    </w:p>
    <w:p w14:paraId="57D7206F" w14:textId="77777777" w:rsidR="007F492C" w:rsidRPr="00940E98" w:rsidRDefault="007F492C" w:rsidP="007F492C">
      <w:pPr>
        <w:pStyle w:val="PargrafodaLista"/>
      </w:pPr>
    </w:p>
    <w:p w14:paraId="73043350" w14:textId="23A4466D" w:rsidR="007F492C" w:rsidRPr="00940E98" w:rsidRDefault="007F492C" w:rsidP="007F492C">
      <w:pPr>
        <w:pStyle w:val="PargrafodaLista"/>
        <w:numPr>
          <w:ilvl w:val="0"/>
          <w:numId w:val="20"/>
        </w:numPr>
        <w:spacing w:after="200" w:line="276" w:lineRule="auto"/>
        <w:ind w:left="2268"/>
        <w:contextualSpacing/>
      </w:pPr>
      <w:r w:rsidRPr="00940E98">
        <w:rPr>
          <w:b/>
          <w:color w:val="C00000"/>
        </w:rPr>
        <w:t>Aguardando Parametrização</w:t>
      </w:r>
      <w:r w:rsidRPr="00940E98">
        <w:t>: Para os registros que ainda Não possuem as definições de E-Mail salvas na HST0</w:t>
      </w:r>
      <w:r w:rsidR="00B53D38" w:rsidRPr="00940E98">
        <w:t>3</w:t>
      </w:r>
      <w:r w:rsidR="002F14B9" w:rsidRPr="00940E98">
        <w:t>3</w:t>
      </w:r>
      <w:r w:rsidRPr="00940E98">
        <w:t>;</w:t>
      </w:r>
    </w:p>
    <w:p w14:paraId="033180F9" w14:textId="77777777" w:rsidR="007F492C" w:rsidRPr="00940E98" w:rsidRDefault="007F492C" w:rsidP="007F492C">
      <w:pPr>
        <w:pStyle w:val="PargrafodaLista"/>
        <w:widowControl/>
        <w:autoSpaceDE/>
        <w:autoSpaceDN/>
        <w:adjustRightInd/>
        <w:spacing w:after="200" w:line="276" w:lineRule="auto"/>
        <w:ind w:left="2268"/>
        <w:contextualSpacing/>
        <w:jc w:val="both"/>
      </w:pPr>
    </w:p>
    <w:p w14:paraId="1D2D7C25" w14:textId="161CE344" w:rsidR="007F492C" w:rsidRPr="00940E98" w:rsidRDefault="007F492C" w:rsidP="007F492C">
      <w:pPr>
        <w:pStyle w:val="PargrafodaLista"/>
        <w:numPr>
          <w:ilvl w:val="0"/>
          <w:numId w:val="20"/>
        </w:numPr>
        <w:spacing w:after="200" w:line="276" w:lineRule="auto"/>
        <w:ind w:left="2268"/>
        <w:contextualSpacing/>
      </w:pPr>
      <w:r w:rsidRPr="00940E98">
        <w:rPr>
          <w:b/>
          <w:color w:val="31849B" w:themeColor="accent5" w:themeShade="BF"/>
        </w:rPr>
        <w:t>Parametrização Concluída</w:t>
      </w:r>
      <w:r w:rsidRPr="00940E98">
        <w:t xml:space="preserve">: Para os registros que possuem a </w:t>
      </w:r>
      <w:r w:rsidR="003539A3" w:rsidRPr="00940E98">
        <w:t>definição dos</w:t>
      </w:r>
      <w:r w:rsidRPr="00940E98">
        <w:t xml:space="preserve"> o </w:t>
      </w:r>
      <w:r w:rsidRPr="00940E98">
        <w:rPr>
          <w:b/>
        </w:rPr>
        <w:t>e-mail</w:t>
      </w:r>
      <w:r w:rsidR="003539A3" w:rsidRPr="00940E98">
        <w:rPr>
          <w:b/>
        </w:rPr>
        <w:t>s</w:t>
      </w:r>
      <w:r w:rsidRPr="00940E98">
        <w:t xml:space="preserve"> </w:t>
      </w:r>
      <w:r w:rsidR="000B4E09" w:rsidRPr="00940E98">
        <w:t xml:space="preserve">e das declarações </w:t>
      </w:r>
      <w:r w:rsidRPr="00940E98">
        <w:t>salv</w:t>
      </w:r>
      <w:r w:rsidR="000B4E09" w:rsidRPr="00940E98">
        <w:t>a</w:t>
      </w:r>
      <w:r w:rsidRPr="00940E98">
        <w:t>s na HST0</w:t>
      </w:r>
      <w:r w:rsidR="00B53D38" w:rsidRPr="00940E98">
        <w:t>3</w:t>
      </w:r>
      <w:r w:rsidR="002F14B9" w:rsidRPr="00940E98">
        <w:t>3</w:t>
      </w:r>
      <w:r w:rsidRPr="00940E98">
        <w:t>.</w:t>
      </w:r>
    </w:p>
    <w:p w14:paraId="750046F2" w14:textId="77777777" w:rsidR="007F492C" w:rsidRPr="00940E98" w:rsidRDefault="007F492C" w:rsidP="007F492C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</w:p>
    <w:p w14:paraId="26AEA8E7" w14:textId="77777777" w:rsidR="007F492C" w:rsidRPr="00940E98" w:rsidRDefault="007F492C" w:rsidP="007F492C">
      <w:pPr>
        <w:pStyle w:val="PargrafodaLista"/>
      </w:pPr>
    </w:p>
    <w:p w14:paraId="15926A7B" w14:textId="77777777" w:rsidR="007F492C" w:rsidRPr="00940E98" w:rsidRDefault="007F492C" w:rsidP="007F492C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Na coluna “</w:t>
      </w:r>
      <w:r w:rsidRPr="00940E98">
        <w:rPr>
          <w:b/>
        </w:rPr>
        <w:t>Ação</w:t>
      </w:r>
      <w:r w:rsidRPr="00940E98">
        <w:t xml:space="preserve">”, o sistema deve exibir o </w:t>
      </w:r>
      <w:proofErr w:type="gramStart"/>
      <w:r w:rsidRPr="00940E98">
        <w:t xml:space="preserve">componente </w:t>
      </w:r>
      <w:r w:rsidRPr="00940E98">
        <w:rPr>
          <w:noProof/>
        </w:rPr>
        <w:drawing>
          <wp:inline distT="0" distB="0" distL="0" distR="0" wp14:anchorId="721650CD" wp14:editId="5D26BD49">
            <wp:extent cx="45719" cy="18287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4799" cy="21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E98">
        <w:t>,</w:t>
      </w:r>
      <w:proofErr w:type="gramEnd"/>
      <w:r w:rsidRPr="00940E98">
        <w:t xml:space="preserve"> com a opção </w:t>
      </w:r>
      <w:r w:rsidRPr="00940E98">
        <w:rPr>
          <w:b/>
        </w:rPr>
        <w:t>PARAMETRIZAR</w:t>
      </w:r>
      <w:r w:rsidRPr="00940E98">
        <w:t>;</w:t>
      </w:r>
    </w:p>
    <w:p w14:paraId="2D0BABE1" w14:textId="77777777" w:rsidR="007F492C" w:rsidRPr="00940E98" w:rsidRDefault="007F492C" w:rsidP="007F492C">
      <w:pPr>
        <w:pStyle w:val="PargrafodaLista"/>
      </w:pPr>
    </w:p>
    <w:p w14:paraId="33CD9D3F" w14:textId="60BF30B1" w:rsidR="007F492C" w:rsidRPr="00940E98" w:rsidRDefault="007F492C" w:rsidP="007F492C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contextualSpacing/>
        <w:jc w:val="both"/>
      </w:pPr>
      <w:r w:rsidRPr="00940E98">
        <w:t>Ao acionar a ação “</w:t>
      </w:r>
      <w:r w:rsidRPr="00940E98">
        <w:rPr>
          <w:b/>
        </w:rPr>
        <w:t>Parametrizar</w:t>
      </w:r>
      <w:r w:rsidRPr="00940E98">
        <w:t>”, o sistema deve chamar a estória Eleitoral_</w:t>
      </w:r>
      <w:r w:rsidRPr="00940E98">
        <w:rPr>
          <w:b/>
        </w:rPr>
        <w:t>HST0</w:t>
      </w:r>
      <w:r w:rsidR="00B53D38" w:rsidRPr="00940E98">
        <w:rPr>
          <w:b/>
        </w:rPr>
        <w:t>3</w:t>
      </w:r>
      <w:r w:rsidR="002F14B9" w:rsidRPr="00940E98">
        <w:rPr>
          <w:b/>
        </w:rPr>
        <w:t>3</w:t>
      </w:r>
      <w:r w:rsidRPr="00940E98">
        <w:t xml:space="preserve">_Definir_Declaração_E-Mail_ </w:t>
      </w:r>
      <w:r w:rsidR="00B53D38" w:rsidRPr="00940E98">
        <w:t>Impugnação</w:t>
      </w:r>
      <w:r w:rsidRPr="00940E98">
        <w:t>;</w:t>
      </w:r>
      <w:r w:rsidR="00DE342D" w:rsidRPr="00940E98">
        <w:t xml:space="preserve"> conforme informações descritas na regra </w:t>
      </w:r>
      <w:r w:rsidR="00DE342D" w:rsidRPr="00940E98">
        <w:rPr>
          <w:b/>
        </w:rPr>
        <w:t>2.1</w:t>
      </w:r>
    </w:p>
    <w:p w14:paraId="4095B141" w14:textId="77777777" w:rsidR="007F492C" w:rsidRPr="00940E98" w:rsidRDefault="007F492C" w:rsidP="006A4579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65CC8C3E" w14:textId="77777777" w:rsidR="009271DA" w:rsidRPr="00940E98" w:rsidRDefault="009271DA" w:rsidP="009271DA">
      <w:pPr>
        <w:pStyle w:val="PargrafodaLista"/>
        <w:numPr>
          <w:ilvl w:val="0"/>
          <w:numId w:val="10"/>
        </w:numPr>
        <w:spacing w:before="60" w:after="60"/>
        <w:ind w:left="1560"/>
        <w:jc w:val="both"/>
      </w:pPr>
      <w:r w:rsidRPr="00940E98">
        <w:t xml:space="preserve">O sistema deve exibir um componente para paginação, aonde deve-se quebrar a página a cada ATIVIDADE PRINCIPAL. </w:t>
      </w:r>
    </w:p>
    <w:p w14:paraId="732D21B4" w14:textId="77777777" w:rsidR="009271DA" w:rsidRPr="00940E98" w:rsidRDefault="009271DA" w:rsidP="009271DA">
      <w:pPr>
        <w:pStyle w:val="PargrafodaLista"/>
        <w:spacing w:before="60" w:after="60"/>
        <w:ind w:left="1560"/>
        <w:jc w:val="both"/>
      </w:pPr>
      <w:proofErr w:type="spellStart"/>
      <w:r w:rsidRPr="00940E98">
        <w:t>Ex</w:t>
      </w:r>
      <w:proofErr w:type="spellEnd"/>
      <w:r w:rsidRPr="00940E98">
        <w:t>: Página 1, será exibido a 1. Atividade Principal e suas Atividade Secundárias;</w:t>
      </w:r>
    </w:p>
    <w:p w14:paraId="2572E7E9" w14:textId="77777777" w:rsidR="009271DA" w:rsidRPr="00940E98" w:rsidRDefault="009271DA" w:rsidP="009271DA">
      <w:pPr>
        <w:pStyle w:val="PargrafodaLista"/>
        <w:spacing w:before="60" w:after="60"/>
        <w:ind w:left="1560"/>
        <w:jc w:val="both"/>
      </w:pPr>
      <w:r w:rsidRPr="00940E98">
        <w:t xml:space="preserve">      Página 2, será exibido a 2 Atividade Principal e suas Atividade Secundárias, e assim    </w:t>
      </w:r>
      <w:r w:rsidRPr="00940E98">
        <w:rPr>
          <w:color w:val="FFFFFF" w:themeColor="background1"/>
        </w:rPr>
        <w:t>......</w:t>
      </w:r>
      <w:r w:rsidRPr="00940E98">
        <w:t xml:space="preserve">sucessivamente. </w:t>
      </w:r>
    </w:p>
    <w:p w14:paraId="22A82F85" w14:textId="77777777" w:rsidR="009271DA" w:rsidRPr="00940E98" w:rsidRDefault="009271DA" w:rsidP="009271DA">
      <w:pPr>
        <w:pStyle w:val="PargrafodaLista"/>
        <w:spacing w:before="60" w:after="60"/>
        <w:ind w:left="1560"/>
        <w:jc w:val="both"/>
      </w:pPr>
    </w:p>
    <w:p w14:paraId="50C30CBD" w14:textId="77777777" w:rsidR="009271DA" w:rsidRPr="00940E98" w:rsidRDefault="009271DA" w:rsidP="006A4579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1BEA5096" w14:textId="77777777" w:rsidR="00172F2A" w:rsidRPr="00940E98" w:rsidRDefault="00172F2A" w:rsidP="006A4579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16E6D021" w14:textId="50E99D81" w:rsidR="00EA17A1" w:rsidRPr="00940E98" w:rsidRDefault="00EA17A1" w:rsidP="00EA17A1">
      <w:pPr>
        <w:spacing w:after="200" w:line="276" w:lineRule="auto"/>
        <w:contextualSpacing/>
        <w:rPr>
          <w:b/>
          <w:u w:val="single"/>
        </w:rPr>
      </w:pPr>
      <w:r w:rsidRPr="00940E98">
        <w:rPr>
          <w:b/>
          <w:u w:val="single"/>
        </w:rPr>
        <w:t>3.2 Atividade Secundária</w:t>
      </w:r>
      <w:r w:rsidRPr="00940E98">
        <w:rPr>
          <w:color w:val="31849B" w:themeColor="accent5" w:themeShade="BF"/>
        </w:rPr>
        <w:t xml:space="preserve"> [</w:t>
      </w:r>
      <w:r w:rsidR="009B61F3" w:rsidRPr="00940E98">
        <w:rPr>
          <w:color w:val="31849B" w:themeColor="accent5" w:themeShade="BF"/>
        </w:rPr>
        <w:fldChar w:fldCharType="begin"/>
      </w:r>
      <w:r w:rsidR="009B61F3" w:rsidRPr="00940E98">
        <w:rPr>
          <w:color w:val="31849B" w:themeColor="accent5" w:themeShade="BF"/>
        </w:rPr>
        <w:instrText xml:space="preserve"> REF _Ref28611073 \r \h </w:instrText>
      </w:r>
      <w:r w:rsidR="00940E98">
        <w:rPr>
          <w:color w:val="31849B" w:themeColor="accent5" w:themeShade="BF"/>
        </w:rPr>
        <w:instrText xml:space="preserve"> \* MERGEFORMAT </w:instrText>
      </w:r>
      <w:r w:rsidR="009B61F3" w:rsidRPr="00940E98">
        <w:rPr>
          <w:color w:val="31849B" w:themeColor="accent5" w:themeShade="BF"/>
        </w:rPr>
      </w:r>
      <w:r w:rsidR="009B61F3" w:rsidRPr="00940E98">
        <w:rPr>
          <w:color w:val="31849B" w:themeColor="accent5" w:themeShade="BF"/>
        </w:rPr>
        <w:fldChar w:fldCharType="separate"/>
      </w:r>
      <w:r w:rsidR="009B61F3" w:rsidRPr="00940E98">
        <w:rPr>
          <w:color w:val="31849B" w:themeColor="accent5" w:themeShade="BF"/>
        </w:rPr>
        <w:t>P04</w:t>
      </w:r>
      <w:r w:rsidR="009B61F3" w:rsidRPr="00940E98">
        <w:rPr>
          <w:color w:val="31849B" w:themeColor="accent5" w:themeShade="BF"/>
        </w:rPr>
        <w:fldChar w:fldCharType="end"/>
      </w:r>
      <w:r w:rsidRPr="00940E98">
        <w:rPr>
          <w:color w:val="31849B" w:themeColor="accent5" w:themeShade="BF"/>
        </w:rPr>
        <w:t>]</w:t>
      </w:r>
    </w:p>
    <w:p w14:paraId="2FCB4D11" w14:textId="4BBABD10" w:rsidR="00EA17A1" w:rsidRPr="00940E98" w:rsidRDefault="00EA17A1" w:rsidP="00EA17A1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  <w:rPr>
          <w:b/>
          <w:u w:val="single"/>
        </w:rPr>
      </w:pPr>
      <w:r w:rsidRPr="00940E98">
        <w:rPr>
          <w:b/>
          <w:color w:val="auto"/>
          <w:u w:val="single"/>
        </w:rPr>
        <w:t>Informações Referente a Defesa do Pedido de Impugnação</w:t>
      </w:r>
    </w:p>
    <w:p w14:paraId="25585F2B" w14:textId="586D23E6" w:rsidR="00EA17A1" w:rsidRPr="00940E98" w:rsidRDefault="00EA17A1" w:rsidP="00EA17A1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 xml:space="preserve">O nome da </w:t>
      </w:r>
      <w:r w:rsidR="00901918" w:rsidRPr="00940E98">
        <w:t>3</w:t>
      </w:r>
      <w:r w:rsidRPr="00940E98">
        <w:t xml:space="preserve">. Atividade Principal e da 3.2 Atividade Secundária, o sistema deve buscar conforme parametrização realizada na HST02, porém a funcionalidade será sempre referente as informações da </w:t>
      </w:r>
      <w:r w:rsidRPr="00940E98">
        <w:rPr>
          <w:color w:val="31849B" w:themeColor="accent5" w:themeShade="BF"/>
        </w:rPr>
        <w:t>Defesa do Pedido de Impugnação</w:t>
      </w:r>
      <w:r w:rsidRPr="00940E98">
        <w:t xml:space="preserve">, independente do nome e a data a ela </w:t>
      </w:r>
      <w:r w:rsidR="002D4119" w:rsidRPr="00940E98">
        <w:t>atribuída</w:t>
      </w:r>
      <w:r w:rsidRPr="00940E98">
        <w:t>;</w:t>
      </w:r>
    </w:p>
    <w:p w14:paraId="4A47ADDE" w14:textId="77777777" w:rsidR="00EA17A1" w:rsidRPr="00940E98" w:rsidRDefault="00EA17A1" w:rsidP="00EA17A1">
      <w:pPr>
        <w:pStyle w:val="PargrafodaLista"/>
      </w:pPr>
    </w:p>
    <w:p w14:paraId="3AE5EECC" w14:textId="77777777" w:rsidR="00EA17A1" w:rsidRPr="00940E98" w:rsidRDefault="00EA17A1" w:rsidP="00EA17A1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 xml:space="preserve">O Nome, Tipo, Data Início e Data Fim serão parametrizados na HST02. Na </w:t>
      </w:r>
      <w:r w:rsidRPr="00940E98">
        <w:rPr>
          <w:b/>
        </w:rPr>
        <w:t>HST05</w:t>
      </w:r>
      <w:r w:rsidRPr="00940E98">
        <w:t xml:space="preserve"> o sistema deve exibir os valores parametrizados na HST02;</w:t>
      </w:r>
    </w:p>
    <w:p w14:paraId="288E8161" w14:textId="77777777" w:rsidR="00DE342D" w:rsidRPr="00940E98" w:rsidRDefault="00DE342D" w:rsidP="00DE342D">
      <w:pPr>
        <w:pStyle w:val="PargrafodaLista"/>
      </w:pPr>
    </w:p>
    <w:p w14:paraId="4BBEF84B" w14:textId="77777777" w:rsidR="00DE342D" w:rsidRPr="00940E98" w:rsidRDefault="00DE342D" w:rsidP="00DE342D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Na coluna “</w:t>
      </w:r>
      <w:r w:rsidRPr="00940E98">
        <w:rPr>
          <w:b/>
        </w:rPr>
        <w:t>Status Atividade</w:t>
      </w:r>
      <w:r w:rsidRPr="00940E98">
        <w:t>”, o sistema deve exibir os status:</w:t>
      </w:r>
    </w:p>
    <w:p w14:paraId="78483740" w14:textId="77777777" w:rsidR="00DE342D" w:rsidRPr="00940E98" w:rsidRDefault="00DE342D" w:rsidP="00DE342D">
      <w:pPr>
        <w:pStyle w:val="PargrafodaLista"/>
      </w:pPr>
    </w:p>
    <w:p w14:paraId="057C8292" w14:textId="77777777" w:rsidR="00DE342D" w:rsidRPr="00940E98" w:rsidRDefault="00DE342D" w:rsidP="00DE342D">
      <w:pPr>
        <w:pStyle w:val="PargrafodaLista"/>
        <w:numPr>
          <w:ilvl w:val="0"/>
          <w:numId w:val="20"/>
        </w:numPr>
        <w:spacing w:after="200" w:line="276" w:lineRule="auto"/>
        <w:ind w:left="2268"/>
        <w:contextualSpacing/>
      </w:pPr>
      <w:r w:rsidRPr="00940E98">
        <w:rPr>
          <w:b/>
          <w:color w:val="C00000"/>
        </w:rPr>
        <w:t>Aguardando Parametrização</w:t>
      </w:r>
      <w:r w:rsidRPr="00940E98">
        <w:t>: Para os registros que ainda Não possuem as definições de E-Mail salvas na HST033;</w:t>
      </w:r>
    </w:p>
    <w:p w14:paraId="14A9D94F" w14:textId="77777777" w:rsidR="00DE342D" w:rsidRPr="00940E98" w:rsidRDefault="00DE342D" w:rsidP="00DE342D">
      <w:pPr>
        <w:pStyle w:val="PargrafodaLista"/>
        <w:widowControl/>
        <w:autoSpaceDE/>
        <w:autoSpaceDN/>
        <w:adjustRightInd/>
        <w:spacing w:after="200" w:line="276" w:lineRule="auto"/>
        <w:ind w:left="2268"/>
        <w:contextualSpacing/>
        <w:jc w:val="both"/>
      </w:pPr>
    </w:p>
    <w:p w14:paraId="53025D00" w14:textId="77777777" w:rsidR="00DE342D" w:rsidRPr="00940E98" w:rsidRDefault="00DE342D" w:rsidP="00DE342D">
      <w:pPr>
        <w:pStyle w:val="PargrafodaLista"/>
        <w:numPr>
          <w:ilvl w:val="0"/>
          <w:numId w:val="20"/>
        </w:numPr>
        <w:spacing w:after="200" w:line="276" w:lineRule="auto"/>
        <w:ind w:left="2268"/>
        <w:contextualSpacing/>
      </w:pPr>
      <w:r w:rsidRPr="00940E98">
        <w:rPr>
          <w:b/>
          <w:color w:val="31849B" w:themeColor="accent5" w:themeShade="BF"/>
        </w:rPr>
        <w:t>Parametrização Concluída</w:t>
      </w:r>
      <w:r w:rsidRPr="00940E98">
        <w:t xml:space="preserve">: Para os registros que possuem a definição dos o </w:t>
      </w:r>
      <w:r w:rsidRPr="00940E98">
        <w:rPr>
          <w:b/>
        </w:rPr>
        <w:t>e-mails</w:t>
      </w:r>
      <w:r w:rsidRPr="00940E98">
        <w:t xml:space="preserve"> salvos na HST033.</w:t>
      </w:r>
    </w:p>
    <w:p w14:paraId="282BD16F" w14:textId="77777777" w:rsidR="00EA17A1" w:rsidRPr="00940E98" w:rsidRDefault="00EA17A1" w:rsidP="00EA17A1">
      <w:pPr>
        <w:pStyle w:val="PargrafodaLista"/>
      </w:pPr>
    </w:p>
    <w:p w14:paraId="340E68B7" w14:textId="77777777" w:rsidR="00EA17A1" w:rsidRPr="00940E98" w:rsidRDefault="00EA17A1" w:rsidP="00EA17A1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Na coluna “</w:t>
      </w:r>
      <w:r w:rsidRPr="00940E98">
        <w:rPr>
          <w:b/>
        </w:rPr>
        <w:t>Ação</w:t>
      </w:r>
      <w:r w:rsidRPr="00940E98">
        <w:t xml:space="preserve">”, o sistema deve exibir o </w:t>
      </w:r>
      <w:proofErr w:type="gramStart"/>
      <w:r w:rsidRPr="00940E98">
        <w:t xml:space="preserve">componente </w:t>
      </w:r>
      <w:r w:rsidRPr="00940E98">
        <w:rPr>
          <w:noProof/>
        </w:rPr>
        <w:drawing>
          <wp:inline distT="0" distB="0" distL="0" distR="0" wp14:anchorId="2E723835" wp14:editId="6EE303C5">
            <wp:extent cx="45719" cy="18287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4799" cy="21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E98">
        <w:t>,</w:t>
      </w:r>
      <w:proofErr w:type="gramEnd"/>
      <w:r w:rsidRPr="00940E98">
        <w:t xml:space="preserve"> com a opção </w:t>
      </w:r>
      <w:r w:rsidRPr="00940E98">
        <w:rPr>
          <w:b/>
        </w:rPr>
        <w:t>PARAMETRIZAR</w:t>
      </w:r>
      <w:r w:rsidRPr="00940E98">
        <w:t>;</w:t>
      </w:r>
    </w:p>
    <w:p w14:paraId="27D402B5" w14:textId="77777777" w:rsidR="00EA17A1" w:rsidRPr="00940E98" w:rsidRDefault="00EA17A1" w:rsidP="00EA17A1">
      <w:pPr>
        <w:pStyle w:val="PargrafodaLista"/>
      </w:pPr>
    </w:p>
    <w:p w14:paraId="19D40A9A" w14:textId="124D05D6" w:rsidR="00DE342D" w:rsidRPr="00940E98" w:rsidRDefault="00DE342D" w:rsidP="00DE342D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contextualSpacing/>
        <w:jc w:val="both"/>
      </w:pPr>
      <w:r w:rsidRPr="00940E98">
        <w:t>Ao acionar a ação “</w:t>
      </w:r>
      <w:r w:rsidRPr="00940E98">
        <w:rPr>
          <w:b/>
        </w:rPr>
        <w:t>Parametrizar</w:t>
      </w:r>
      <w:r w:rsidRPr="00940E98">
        <w:t>”, o sistema deve chamar a estória Eleitoral_</w:t>
      </w:r>
      <w:r w:rsidRPr="00940E98">
        <w:rPr>
          <w:b/>
        </w:rPr>
        <w:t>HST033</w:t>
      </w:r>
      <w:r w:rsidRPr="00940E98">
        <w:t xml:space="preserve">_Definir_Declaração_E-Mail_ Impugnação; conforme informações descritas na regra </w:t>
      </w:r>
      <w:r w:rsidRPr="00940E98">
        <w:rPr>
          <w:b/>
        </w:rPr>
        <w:t>2.2</w:t>
      </w:r>
    </w:p>
    <w:p w14:paraId="0FD5C4AD" w14:textId="77777777" w:rsidR="00EA17A1" w:rsidRPr="00940E98" w:rsidRDefault="00EA17A1" w:rsidP="006A4579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631633AB" w14:textId="2D4C3CB9" w:rsidR="00EE131A" w:rsidRPr="00940E98" w:rsidRDefault="009F00EF" w:rsidP="00EE131A">
      <w:pPr>
        <w:spacing w:after="200" w:line="276" w:lineRule="auto"/>
        <w:contextualSpacing/>
        <w:rPr>
          <w:b/>
          <w:u w:val="single"/>
        </w:rPr>
      </w:pPr>
      <w:r w:rsidRPr="00940E98">
        <w:rPr>
          <w:b/>
          <w:u w:val="single"/>
        </w:rPr>
        <w:t>3.</w:t>
      </w:r>
      <w:r w:rsidR="00850D74" w:rsidRPr="00940E98">
        <w:rPr>
          <w:b/>
          <w:u w:val="single"/>
        </w:rPr>
        <w:t>3</w:t>
      </w:r>
      <w:r w:rsidR="00EE131A" w:rsidRPr="00940E98">
        <w:rPr>
          <w:b/>
          <w:u w:val="single"/>
        </w:rPr>
        <w:t xml:space="preserve"> Atividade Secundária</w:t>
      </w:r>
      <w:r w:rsidR="00EE131A" w:rsidRPr="00940E98">
        <w:rPr>
          <w:color w:val="31849B" w:themeColor="accent5" w:themeShade="BF"/>
        </w:rPr>
        <w:t xml:space="preserve"> [</w:t>
      </w:r>
      <w:r w:rsidR="009B61F3" w:rsidRPr="00940E98">
        <w:rPr>
          <w:color w:val="31849B" w:themeColor="accent5" w:themeShade="BF"/>
        </w:rPr>
        <w:fldChar w:fldCharType="begin"/>
      </w:r>
      <w:r w:rsidR="009B61F3" w:rsidRPr="00940E98">
        <w:rPr>
          <w:color w:val="31849B" w:themeColor="accent5" w:themeShade="BF"/>
        </w:rPr>
        <w:instrText xml:space="preserve"> REF _Ref28611073 \r \h </w:instrText>
      </w:r>
      <w:r w:rsidR="00940E98">
        <w:rPr>
          <w:color w:val="31849B" w:themeColor="accent5" w:themeShade="BF"/>
        </w:rPr>
        <w:instrText xml:space="preserve"> \* MERGEFORMAT </w:instrText>
      </w:r>
      <w:r w:rsidR="009B61F3" w:rsidRPr="00940E98">
        <w:rPr>
          <w:color w:val="31849B" w:themeColor="accent5" w:themeShade="BF"/>
        </w:rPr>
      </w:r>
      <w:r w:rsidR="009B61F3" w:rsidRPr="00940E98">
        <w:rPr>
          <w:color w:val="31849B" w:themeColor="accent5" w:themeShade="BF"/>
        </w:rPr>
        <w:fldChar w:fldCharType="separate"/>
      </w:r>
      <w:r w:rsidR="009B61F3" w:rsidRPr="00940E98">
        <w:rPr>
          <w:color w:val="31849B" w:themeColor="accent5" w:themeShade="BF"/>
        </w:rPr>
        <w:t>P04</w:t>
      </w:r>
      <w:r w:rsidR="009B61F3" w:rsidRPr="00940E98">
        <w:rPr>
          <w:color w:val="31849B" w:themeColor="accent5" w:themeShade="BF"/>
        </w:rPr>
        <w:fldChar w:fldCharType="end"/>
      </w:r>
      <w:r w:rsidR="00EE131A" w:rsidRPr="00940E98">
        <w:rPr>
          <w:color w:val="31849B" w:themeColor="accent5" w:themeShade="BF"/>
        </w:rPr>
        <w:t>]</w:t>
      </w:r>
    </w:p>
    <w:p w14:paraId="65C90454" w14:textId="66025E86" w:rsidR="00EE131A" w:rsidRPr="00940E98" w:rsidRDefault="00EE131A" w:rsidP="00EE131A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  <w:rPr>
          <w:b/>
          <w:u w:val="single"/>
        </w:rPr>
      </w:pPr>
      <w:r w:rsidRPr="00940E98">
        <w:rPr>
          <w:b/>
          <w:color w:val="auto"/>
          <w:u w:val="single"/>
        </w:rPr>
        <w:t>Informações Referente a</w:t>
      </w:r>
      <w:r w:rsidR="0018628A" w:rsidRPr="00940E98">
        <w:rPr>
          <w:b/>
          <w:color w:val="auto"/>
          <w:u w:val="single"/>
        </w:rPr>
        <w:t>o</w:t>
      </w:r>
      <w:r w:rsidRPr="00940E98">
        <w:rPr>
          <w:b/>
          <w:color w:val="auto"/>
          <w:u w:val="single"/>
        </w:rPr>
        <w:t xml:space="preserve"> Julgar Impugnação</w:t>
      </w:r>
      <w:r w:rsidR="00850D74" w:rsidRPr="00940E98">
        <w:rPr>
          <w:b/>
          <w:color w:val="auto"/>
          <w:u w:val="single"/>
        </w:rPr>
        <w:t xml:space="preserve"> – 1ª Instância</w:t>
      </w:r>
    </w:p>
    <w:p w14:paraId="6BB80938" w14:textId="2146C06E" w:rsidR="00EE131A" w:rsidRPr="00940E98" w:rsidRDefault="00EE131A" w:rsidP="00EE131A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 xml:space="preserve">O nome da </w:t>
      </w:r>
      <w:r w:rsidR="00901918" w:rsidRPr="00940E98">
        <w:t>3</w:t>
      </w:r>
      <w:r w:rsidRPr="00940E98">
        <w:t xml:space="preserve">. Atividade Principal e da </w:t>
      </w:r>
      <w:r w:rsidR="00E97AF6" w:rsidRPr="00940E98">
        <w:t>3.</w:t>
      </w:r>
      <w:r w:rsidR="00901918" w:rsidRPr="00940E98">
        <w:t>3</w:t>
      </w:r>
      <w:r w:rsidRPr="00940E98">
        <w:t xml:space="preserve"> Atividade Secundária, o sistema deve buscar conforme parametrização realizada na HST02, porém a funcionalidade será sempre referente as informações do </w:t>
      </w:r>
      <w:r w:rsidRPr="00940E98">
        <w:rPr>
          <w:color w:val="31849B" w:themeColor="accent5" w:themeShade="BF"/>
        </w:rPr>
        <w:t>Julgar Impugnação</w:t>
      </w:r>
      <w:r w:rsidR="00850D74" w:rsidRPr="00940E98">
        <w:rPr>
          <w:color w:val="31849B" w:themeColor="accent5" w:themeShade="BF"/>
        </w:rPr>
        <w:t xml:space="preserve"> - 1ª Impugnação</w:t>
      </w:r>
      <w:r w:rsidRPr="00940E98">
        <w:t xml:space="preserve">, independente do nome e a data a ela </w:t>
      </w:r>
      <w:r w:rsidR="002D4119" w:rsidRPr="00940E98">
        <w:t>atribuída</w:t>
      </w:r>
      <w:r w:rsidRPr="00940E98">
        <w:t>;</w:t>
      </w:r>
    </w:p>
    <w:p w14:paraId="0E46891B" w14:textId="77777777" w:rsidR="00EE131A" w:rsidRPr="00940E98" w:rsidRDefault="00EE131A" w:rsidP="00EE131A">
      <w:pPr>
        <w:pStyle w:val="PargrafodaLista"/>
      </w:pPr>
    </w:p>
    <w:p w14:paraId="430689AE" w14:textId="77777777" w:rsidR="00EE131A" w:rsidRPr="00940E98" w:rsidRDefault="00EE131A" w:rsidP="00EE131A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 xml:space="preserve">O Nome, Tipo, Data Início e Data Fim serão parametrizados na HST02. Na </w:t>
      </w:r>
      <w:r w:rsidRPr="00940E98">
        <w:rPr>
          <w:b/>
        </w:rPr>
        <w:t>HST05</w:t>
      </w:r>
      <w:r w:rsidRPr="00940E98">
        <w:t xml:space="preserve"> o sistema deve exibir os valores parametrizados na HST02;</w:t>
      </w:r>
    </w:p>
    <w:p w14:paraId="6CDCACE1" w14:textId="77777777" w:rsidR="00EE131A" w:rsidRPr="00940E98" w:rsidRDefault="00EE131A" w:rsidP="00EE131A">
      <w:pPr>
        <w:pStyle w:val="PargrafodaLista"/>
      </w:pPr>
    </w:p>
    <w:p w14:paraId="68E11751" w14:textId="77777777" w:rsidR="00EE131A" w:rsidRPr="00940E98" w:rsidRDefault="00EE131A" w:rsidP="00EE131A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Na coluna “</w:t>
      </w:r>
      <w:r w:rsidRPr="00940E98">
        <w:rPr>
          <w:b/>
        </w:rPr>
        <w:t>Status Atividade</w:t>
      </w:r>
      <w:r w:rsidRPr="00940E98">
        <w:t>”, o sistema deve exibir os status:</w:t>
      </w:r>
    </w:p>
    <w:p w14:paraId="1E4867B4" w14:textId="77777777" w:rsidR="00EE131A" w:rsidRPr="00940E98" w:rsidRDefault="00EE131A" w:rsidP="00EE131A">
      <w:pPr>
        <w:pStyle w:val="PargrafodaLista"/>
      </w:pPr>
    </w:p>
    <w:p w14:paraId="5ABF1FBC" w14:textId="2A9539E5" w:rsidR="00EE131A" w:rsidRPr="00940E98" w:rsidRDefault="00EE131A" w:rsidP="00EE131A">
      <w:pPr>
        <w:pStyle w:val="PargrafodaLista"/>
        <w:numPr>
          <w:ilvl w:val="0"/>
          <w:numId w:val="20"/>
        </w:numPr>
        <w:spacing w:after="200" w:line="276" w:lineRule="auto"/>
        <w:ind w:left="2268"/>
        <w:contextualSpacing/>
      </w:pPr>
      <w:r w:rsidRPr="00940E98">
        <w:rPr>
          <w:b/>
          <w:color w:val="C00000"/>
        </w:rPr>
        <w:t>Aguardando Parametrização</w:t>
      </w:r>
      <w:r w:rsidRPr="00940E98">
        <w:t>: Para os registros que ainda Não possuem as definições de E-Mail salvas na HST0</w:t>
      </w:r>
      <w:r w:rsidR="005E4570" w:rsidRPr="00940E98">
        <w:t>49</w:t>
      </w:r>
      <w:r w:rsidRPr="00940E98">
        <w:t>;</w:t>
      </w:r>
    </w:p>
    <w:p w14:paraId="713143BD" w14:textId="77777777" w:rsidR="00EE131A" w:rsidRPr="00940E98" w:rsidRDefault="00EE131A" w:rsidP="00EE131A">
      <w:pPr>
        <w:pStyle w:val="PargrafodaLista"/>
        <w:widowControl/>
        <w:autoSpaceDE/>
        <w:autoSpaceDN/>
        <w:adjustRightInd/>
        <w:spacing w:after="200" w:line="276" w:lineRule="auto"/>
        <w:ind w:left="2268"/>
        <w:contextualSpacing/>
        <w:jc w:val="both"/>
      </w:pPr>
    </w:p>
    <w:p w14:paraId="0A009EB4" w14:textId="765A1EC2" w:rsidR="00EE131A" w:rsidRPr="00940E98" w:rsidRDefault="00EE131A" w:rsidP="00EE131A">
      <w:pPr>
        <w:pStyle w:val="PargrafodaLista"/>
        <w:numPr>
          <w:ilvl w:val="0"/>
          <w:numId w:val="20"/>
        </w:numPr>
        <w:spacing w:after="200" w:line="276" w:lineRule="auto"/>
        <w:ind w:left="2268"/>
        <w:contextualSpacing/>
      </w:pPr>
      <w:r w:rsidRPr="00940E98">
        <w:rPr>
          <w:b/>
          <w:color w:val="31849B" w:themeColor="accent5" w:themeShade="BF"/>
        </w:rPr>
        <w:t>Parametrização Concluída</w:t>
      </w:r>
      <w:r w:rsidRPr="00940E98">
        <w:t>: Para os registros que possuem a</w:t>
      </w:r>
      <w:r w:rsidR="005E4570" w:rsidRPr="00940E98">
        <w:t xml:space="preserve">s definições </w:t>
      </w:r>
      <w:proofErr w:type="gramStart"/>
      <w:r w:rsidR="005E4570" w:rsidRPr="00940E98">
        <w:t xml:space="preserve">de </w:t>
      </w:r>
      <w:r w:rsidRPr="00940E98">
        <w:t xml:space="preserve"> </w:t>
      </w:r>
      <w:r w:rsidR="005E4570" w:rsidRPr="00940E98">
        <w:t>E-Mail</w:t>
      </w:r>
      <w:proofErr w:type="gramEnd"/>
      <w:r w:rsidR="005E4570" w:rsidRPr="00940E98">
        <w:t xml:space="preserve"> </w:t>
      </w:r>
      <w:r w:rsidRPr="00940E98">
        <w:t>salvos na HST04</w:t>
      </w:r>
      <w:r w:rsidR="005E4570" w:rsidRPr="00940E98">
        <w:t>9</w:t>
      </w:r>
      <w:r w:rsidRPr="00940E98">
        <w:t>.</w:t>
      </w:r>
    </w:p>
    <w:p w14:paraId="54D50860" w14:textId="77777777" w:rsidR="00EE131A" w:rsidRPr="00940E98" w:rsidRDefault="00EE131A" w:rsidP="00EE131A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</w:p>
    <w:p w14:paraId="0BAF326E" w14:textId="77777777" w:rsidR="00EE131A" w:rsidRPr="00940E98" w:rsidRDefault="00EE131A" w:rsidP="00EE131A">
      <w:pPr>
        <w:pStyle w:val="PargrafodaLista"/>
      </w:pPr>
    </w:p>
    <w:p w14:paraId="5B2E5A7C" w14:textId="77777777" w:rsidR="00EE131A" w:rsidRPr="00940E98" w:rsidRDefault="00EE131A" w:rsidP="00EE131A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Na coluna “</w:t>
      </w:r>
      <w:r w:rsidRPr="00940E98">
        <w:rPr>
          <w:b/>
        </w:rPr>
        <w:t>Ação</w:t>
      </w:r>
      <w:r w:rsidRPr="00940E98">
        <w:t xml:space="preserve">”, o sistema deve exibir o </w:t>
      </w:r>
      <w:proofErr w:type="gramStart"/>
      <w:r w:rsidRPr="00940E98">
        <w:t xml:space="preserve">componente </w:t>
      </w:r>
      <w:r w:rsidRPr="00940E98">
        <w:rPr>
          <w:noProof/>
        </w:rPr>
        <w:drawing>
          <wp:inline distT="0" distB="0" distL="0" distR="0" wp14:anchorId="7970DDA0" wp14:editId="79F32A4C">
            <wp:extent cx="45719" cy="18287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4799" cy="21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E98">
        <w:t>,</w:t>
      </w:r>
      <w:proofErr w:type="gramEnd"/>
      <w:r w:rsidRPr="00940E98">
        <w:t xml:space="preserve"> com a opção </w:t>
      </w:r>
      <w:r w:rsidRPr="00940E98">
        <w:rPr>
          <w:b/>
        </w:rPr>
        <w:t>PARAMETRIZAR</w:t>
      </w:r>
      <w:r w:rsidRPr="00940E98">
        <w:t>;</w:t>
      </w:r>
    </w:p>
    <w:p w14:paraId="1C522D8D" w14:textId="77777777" w:rsidR="00EE131A" w:rsidRPr="00940E98" w:rsidRDefault="00EE131A" w:rsidP="00EE131A">
      <w:pPr>
        <w:pStyle w:val="PargrafodaLista"/>
      </w:pPr>
    </w:p>
    <w:p w14:paraId="17AA4049" w14:textId="737BD5CD" w:rsidR="00EE131A" w:rsidRPr="00940E98" w:rsidRDefault="00EE131A" w:rsidP="00EE131A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contextualSpacing/>
        <w:jc w:val="both"/>
      </w:pPr>
      <w:r w:rsidRPr="00940E98">
        <w:t>Ao acionar a ação “</w:t>
      </w:r>
      <w:r w:rsidRPr="00940E98">
        <w:rPr>
          <w:b/>
        </w:rPr>
        <w:t>Parametrizar</w:t>
      </w:r>
      <w:r w:rsidRPr="00940E98">
        <w:t>”, o sistema deve chamar a estória Eleitoral_</w:t>
      </w:r>
      <w:r w:rsidRPr="00940E98">
        <w:rPr>
          <w:b/>
        </w:rPr>
        <w:t>HST0</w:t>
      </w:r>
      <w:r w:rsidR="00B320D2" w:rsidRPr="00940E98">
        <w:rPr>
          <w:b/>
        </w:rPr>
        <w:t>49</w:t>
      </w:r>
      <w:r w:rsidRPr="00940E98">
        <w:t xml:space="preserve">_Definir_E-Mail_ </w:t>
      </w:r>
      <w:proofErr w:type="spellStart"/>
      <w:r w:rsidRPr="00940E98">
        <w:t>Julgar_Impugnação</w:t>
      </w:r>
      <w:proofErr w:type="spellEnd"/>
      <w:r w:rsidRPr="00940E98">
        <w:t>;</w:t>
      </w:r>
    </w:p>
    <w:p w14:paraId="5A0DEBA6" w14:textId="77777777" w:rsidR="00EE131A" w:rsidRPr="00940E98" w:rsidRDefault="00EE131A" w:rsidP="006A4579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49765055" w14:textId="77777777" w:rsidR="00172F2A" w:rsidRPr="00940E98" w:rsidRDefault="00172F2A" w:rsidP="006A4579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4AE1333C" w14:textId="13C0CB43" w:rsidR="00212F6A" w:rsidRPr="00940E98" w:rsidRDefault="00212F6A" w:rsidP="00212F6A">
      <w:pPr>
        <w:spacing w:after="200" w:line="276" w:lineRule="auto"/>
        <w:contextualSpacing/>
        <w:rPr>
          <w:b/>
          <w:u w:val="single"/>
        </w:rPr>
      </w:pPr>
      <w:r w:rsidRPr="00940E98">
        <w:rPr>
          <w:b/>
          <w:u w:val="single"/>
        </w:rPr>
        <w:t>3.4 Atividade Secundária</w:t>
      </w:r>
      <w:r w:rsidRPr="00940E98">
        <w:rPr>
          <w:color w:val="31849B" w:themeColor="accent5" w:themeShade="BF"/>
        </w:rPr>
        <w:t xml:space="preserve"> [</w:t>
      </w:r>
      <w:r w:rsidR="009B61F3" w:rsidRPr="00940E98">
        <w:rPr>
          <w:color w:val="31849B" w:themeColor="accent5" w:themeShade="BF"/>
        </w:rPr>
        <w:fldChar w:fldCharType="begin"/>
      </w:r>
      <w:r w:rsidR="009B61F3" w:rsidRPr="00940E98">
        <w:rPr>
          <w:color w:val="31849B" w:themeColor="accent5" w:themeShade="BF"/>
        </w:rPr>
        <w:instrText xml:space="preserve"> REF _Ref28611073 \r \h </w:instrText>
      </w:r>
      <w:r w:rsidR="00E41555" w:rsidRPr="00940E98">
        <w:rPr>
          <w:color w:val="31849B" w:themeColor="accent5" w:themeShade="BF"/>
        </w:rPr>
        <w:instrText xml:space="preserve"> \* MERGEFORMAT </w:instrText>
      </w:r>
      <w:r w:rsidR="009B61F3" w:rsidRPr="00940E98">
        <w:rPr>
          <w:color w:val="31849B" w:themeColor="accent5" w:themeShade="BF"/>
        </w:rPr>
      </w:r>
      <w:r w:rsidR="009B61F3" w:rsidRPr="00940E98">
        <w:rPr>
          <w:color w:val="31849B" w:themeColor="accent5" w:themeShade="BF"/>
        </w:rPr>
        <w:fldChar w:fldCharType="separate"/>
      </w:r>
      <w:r w:rsidR="009B61F3" w:rsidRPr="00940E98">
        <w:rPr>
          <w:color w:val="31849B" w:themeColor="accent5" w:themeShade="BF"/>
        </w:rPr>
        <w:t>P04</w:t>
      </w:r>
      <w:r w:rsidR="009B61F3" w:rsidRPr="00940E98">
        <w:rPr>
          <w:color w:val="31849B" w:themeColor="accent5" w:themeShade="BF"/>
        </w:rPr>
        <w:fldChar w:fldCharType="end"/>
      </w:r>
      <w:r w:rsidRPr="00940E98">
        <w:rPr>
          <w:color w:val="31849B" w:themeColor="accent5" w:themeShade="BF"/>
        </w:rPr>
        <w:t>]</w:t>
      </w:r>
    </w:p>
    <w:p w14:paraId="3C775B31" w14:textId="4237EE92" w:rsidR="00212F6A" w:rsidRPr="00940E98" w:rsidRDefault="00212F6A" w:rsidP="00212F6A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  <w:rPr>
          <w:b/>
          <w:u w:val="single"/>
        </w:rPr>
      </w:pPr>
      <w:r w:rsidRPr="00940E98">
        <w:rPr>
          <w:b/>
          <w:color w:val="auto"/>
          <w:u w:val="single"/>
        </w:rPr>
        <w:t>Informações Referente a</w:t>
      </w:r>
      <w:r w:rsidR="009B61F3" w:rsidRPr="00940E98">
        <w:rPr>
          <w:b/>
          <w:color w:val="auto"/>
          <w:u w:val="single"/>
        </w:rPr>
        <w:t>o</w:t>
      </w:r>
      <w:r w:rsidRPr="00940E98">
        <w:rPr>
          <w:b/>
          <w:color w:val="auto"/>
          <w:u w:val="single"/>
        </w:rPr>
        <w:t xml:space="preserve"> R</w:t>
      </w:r>
      <w:r w:rsidR="009B61F3" w:rsidRPr="00940E98">
        <w:rPr>
          <w:b/>
          <w:color w:val="auto"/>
          <w:u w:val="single"/>
        </w:rPr>
        <w:t>ECURSO</w:t>
      </w:r>
      <w:r w:rsidRPr="00940E98">
        <w:rPr>
          <w:b/>
          <w:color w:val="auto"/>
          <w:u w:val="single"/>
        </w:rPr>
        <w:t xml:space="preserve"> do Julgamento </w:t>
      </w:r>
      <w:r w:rsidR="00901918" w:rsidRPr="00940E98">
        <w:rPr>
          <w:b/>
          <w:color w:val="auto"/>
          <w:u w:val="single"/>
        </w:rPr>
        <w:t>da Impugnação</w:t>
      </w:r>
      <w:r w:rsidRPr="00940E98">
        <w:rPr>
          <w:b/>
          <w:color w:val="auto"/>
          <w:u w:val="single"/>
        </w:rPr>
        <w:t xml:space="preserve"> – </w:t>
      </w:r>
      <w:r w:rsidR="009B61F3" w:rsidRPr="00940E98">
        <w:rPr>
          <w:b/>
          <w:color w:val="auto"/>
          <w:u w:val="single"/>
        </w:rPr>
        <w:t>1</w:t>
      </w:r>
      <w:r w:rsidRPr="00940E98">
        <w:rPr>
          <w:b/>
          <w:color w:val="auto"/>
          <w:u w:val="single"/>
        </w:rPr>
        <w:t>ª Instância</w:t>
      </w:r>
    </w:p>
    <w:p w14:paraId="49F22AD6" w14:textId="6A87B91C" w:rsidR="00212F6A" w:rsidRPr="00940E98" w:rsidRDefault="00212F6A" w:rsidP="00212F6A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 xml:space="preserve">O nome da </w:t>
      </w:r>
      <w:r w:rsidR="00901918" w:rsidRPr="00940E98">
        <w:t>3</w:t>
      </w:r>
      <w:r w:rsidRPr="00940E98">
        <w:t>. Atividade Principal e da 3.</w:t>
      </w:r>
      <w:r w:rsidR="00901918" w:rsidRPr="00940E98">
        <w:t>4</w:t>
      </w:r>
      <w:r w:rsidRPr="00940E98">
        <w:t xml:space="preserve"> Atividade Secundária, o sistema deve buscar conforme parametrização realizada na HST02, porém a funcionalidade será sempre referente as informações do </w:t>
      </w:r>
      <w:r w:rsidR="00901918" w:rsidRPr="00940E98">
        <w:rPr>
          <w:color w:val="31849B" w:themeColor="accent5" w:themeShade="BF"/>
        </w:rPr>
        <w:t xml:space="preserve">Recurso </w:t>
      </w:r>
      <w:r w:rsidR="00901918" w:rsidRPr="00940E98">
        <w:rPr>
          <w:color w:val="000000" w:themeColor="text1"/>
        </w:rPr>
        <w:t>do Julgamento da</w:t>
      </w:r>
      <w:r w:rsidRPr="00940E98">
        <w:rPr>
          <w:color w:val="000000" w:themeColor="text1"/>
        </w:rPr>
        <w:t xml:space="preserve"> Impugnação - 1ª Impugnação</w:t>
      </w:r>
      <w:r w:rsidRPr="00940E98">
        <w:t xml:space="preserve">, independente do nome e a data a ela </w:t>
      </w:r>
      <w:r w:rsidR="002D4119" w:rsidRPr="00940E98">
        <w:t>atribuída</w:t>
      </w:r>
      <w:r w:rsidRPr="00940E98">
        <w:t>;</w:t>
      </w:r>
    </w:p>
    <w:p w14:paraId="6A622AE2" w14:textId="77777777" w:rsidR="00212F6A" w:rsidRPr="00940E98" w:rsidRDefault="00212F6A" w:rsidP="00212F6A">
      <w:pPr>
        <w:pStyle w:val="PargrafodaLista"/>
      </w:pPr>
    </w:p>
    <w:p w14:paraId="53140375" w14:textId="77777777" w:rsidR="00212F6A" w:rsidRPr="00940E98" w:rsidRDefault="00212F6A" w:rsidP="00212F6A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 xml:space="preserve">O Nome, Tipo, Data Início e Data Fim serão parametrizados na HST02. Na </w:t>
      </w:r>
      <w:r w:rsidRPr="00940E98">
        <w:rPr>
          <w:b/>
        </w:rPr>
        <w:t>HST05</w:t>
      </w:r>
      <w:r w:rsidRPr="00940E98">
        <w:t xml:space="preserve"> o sistema deve exibir os valores parametrizados na HST02;</w:t>
      </w:r>
    </w:p>
    <w:p w14:paraId="41D573CC" w14:textId="77777777" w:rsidR="00212F6A" w:rsidRPr="00940E98" w:rsidRDefault="00212F6A" w:rsidP="00212F6A">
      <w:pPr>
        <w:pStyle w:val="PargrafodaLista"/>
      </w:pPr>
    </w:p>
    <w:p w14:paraId="34C84036" w14:textId="77777777" w:rsidR="00212F6A" w:rsidRPr="00940E98" w:rsidRDefault="00212F6A" w:rsidP="00212F6A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Na coluna “</w:t>
      </w:r>
      <w:r w:rsidRPr="00940E98">
        <w:rPr>
          <w:b/>
        </w:rPr>
        <w:t>Status Atividade</w:t>
      </w:r>
      <w:r w:rsidRPr="00940E98">
        <w:t>”, o sistema deve exibir os status:</w:t>
      </w:r>
    </w:p>
    <w:p w14:paraId="01542F10" w14:textId="77777777" w:rsidR="00212F6A" w:rsidRPr="00940E98" w:rsidRDefault="00212F6A" w:rsidP="00212F6A">
      <w:pPr>
        <w:pStyle w:val="PargrafodaLista"/>
      </w:pPr>
    </w:p>
    <w:p w14:paraId="159E2B51" w14:textId="22CE62F4" w:rsidR="00212F6A" w:rsidRPr="00940E98" w:rsidRDefault="00212F6A" w:rsidP="00212F6A">
      <w:pPr>
        <w:pStyle w:val="PargrafodaLista"/>
        <w:numPr>
          <w:ilvl w:val="0"/>
          <w:numId w:val="20"/>
        </w:numPr>
        <w:spacing w:after="200" w:line="276" w:lineRule="auto"/>
        <w:ind w:left="2268"/>
        <w:contextualSpacing/>
      </w:pPr>
      <w:r w:rsidRPr="00940E98">
        <w:rPr>
          <w:b/>
          <w:color w:val="C00000"/>
        </w:rPr>
        <w:t>Aguardando Parametrização</w:t>
      </w:r>
      <w:r w:rsidRPr="00940E98">
        <w:t>: Para os registros que ainda Não possuem as definições de E-Mail salvas na HST0</w:t>
      </w:r>
      <w:r w:rsidR="00901918" w:rsidRPr="00940E98">
        <w:t>53</w:t>
      </w:r>
      <w:r w:rsidRPr="00940E98">
        <w:t>;</w:t>
      </w:r>
    </w:p>
    <w:p w14:paraId="6FF0863C" w14:textId="77777777" w:rsidR="00212F6A" w:rsidRPr="00940E98" w:rsidRDefault="00212F6A" w:rsidP="00212F6A">
      <w:pPr>
        <w:pStyle w:val="PargrafodaLista"/>
        <w:widowControl/>
        <w:autoSpaceDE/>
        <w:autoSpaceDN/>
        <w:adjustRightInd/>
        <w:spacing w:after="200" w:line="276" w:lineRule="auto"/>
        <w:ind w:left="2268"/>
        <w:contextualSpacing/>
        <w:jc w:val="both"/>
      </w:pPr>
    </w:p>
    <w:p w14:paraId="795A9FE5" w14:textId="7649011E" w:rsidR="00212F6A" w:rsidRPr="00940E98" w:rsidRDefault="00212F6A" w:rsidP="00212F6A">
      <w:pPr>
        <w:pStyle w:val="PargrafodaLista"/>
        <w:numPr>
          <w:ilvl w:val="0"/>
          <w:numId w:val="20"/>
        </w:numPr>
        <w:spacing w:after="200" w:line="276" w:lineRule="auto"/>
        <w:ind w:left="2268"/>
        <w:contextualSpacing/>
      </w:pPr>
      <w:r w:rsidRPr="00940E98">
        <w:rPr>
          <w:b/>
          <w:color w:val="31849B" w:themeColor="accent5" w:themeShade="BF"/>
        </w:rPr>
        <w:t>Parametrização Concluída</w:t>
      </w:r>
      <w:r w:rsidRPr="00940E98">
        <w:t xml:space="preserve">: Para os registros que possuem as definições </w:t>
      </w:r>
      <w:proofErr w:type="gramStart"/>
      <w:r w:rsidRPr="00940E98">
        <w:t>de  E-Mail</w:t>
      </w:r>
      <w:proofErr w:type="gramEnd"/>
      <w:r w:rsidRPr="00940E98">
        <w:t xml:space="preserve"> salvos na HST0</w:t>
      </w:r>
      <w:r w:rsidR="00901918" w:rsidRPr="00940E98">
        <w:t>53</w:t>
      </w:r>
      <w:r w:rsidRPr="00940E98">
        <w:t>.</w:t>
      </w:r>
    </w:p>
    <w:p w14:paraId="24B51299" w14:textId="77777777" w:rsidR="00212F6A" w:rsidRPr="00940E98" w:rsidRDefault="00212F6A" w:rsidP="00212F6A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</w:p>
    <w:p w14:paraId="51973B8B" w14:textId="77777777" w:rsidR="00212F6A" w:rsidRPr="00940E98" w:rsidRDefault="00212F6A" w:rsidP="00212F6A">
      <w:pPr>
        <w:pStyle w:val="PargrafodaLista"/>
      </w:pPr>
    </w:p>
    <w:p w14:paraId="31D413AC" w14:textId="77777777" w:rsidR="00212F6A" w:rsidRPr="00940E98" w:rsidRDefault="00212F6A" w:rsidP="00212F6A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Na coluna “</w:t>
      </w:r>
      <w:r w:rsidRPr="00940E98">
        <w:rPr>
          <w:b/>
        </w:rPr>
        <w:t>Ação</w:t>
      </w:r>
      <w:r w:rsidRPr="00940E98">
        <w:t xml:space="preserve">”, o sistema deve exibir o </w:t>
      </w:r>
      <w:proofErr w:type="gramStart"/>
      <w:r w:rsidRPr="00940E98">
        <w:t xml:space="preserve">componente </w:t>
      </w:r>
      <w:r w:rsidRPr="00940E98">
        <w:rPr>
          <w:noProof/>
        </w:rPr>
        <w:drawing>
          <wp:inline distT="0" distB="0" distL="0" distR="0" wp14:anchorId="12AA9420" wp14:editId="3501554F">
            <wp:extent cx="45719" cy="18287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4799" cy="21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E98">
        <w:t>,</w:t>
      </w:r>
      <w:proofErr w:type="gramEnd"/>
      <w:r w:rsidRPr="00940E98">
        <w:t xml:space="preserve"> com a opção </w:t>
      </w:r>
      <w:r w:rsidRPr="00940E98">
        <w:rPr>
          <w:b/>
        </w:rPr>
        <w:t>PARAMETRIZAR</w:t>
      </w:r>
      <w:r w:rsidRPr="00940E98">
        <w:t>;</w:t>
      </w:r>
    </w:p>
    <w:p w14:paraId="30036E99" w14:textId="77777777" w:rsidR="00212F6A" w:rsidRPr="00940E98" w:rsidRDefault="00212F6A" w:rsidP="00212F6A">
      <w:pPr>
        <w:pStyle w:val="PargrafodaLista"/>
      </w:pPr>
    </w:p>
    <w:p w14:paraId="0EB6B781" w14:textId="2C968811" w:rsidR="00212F6A" w:rsidRPr="00940E98" w:rsidRDefault="00212F6A" w:rsidP="00212F6A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contextualSpacing/>
        <w:jc w:val="both"/>
      </w:pPr>
      <w:r w:rsidRPr="00940E98">
        <w:t>Ao acionar a ação “</w:t>
      </w:r>
      <w:r w:rsidRPr="00940E98">
        <w:rPr>
          <w:b/>
        </w:rPr>
        <w:t>Parametrizar</w:t>
      </w:r>
      <w:r w:rsidRPr="00940E98">
        <w:t>”, o sistema deve chamar a estória Eleitoral_</w:t>
      </w:r>
      <w:r w:rsidRPr="00940E98">
        <w:rPr>
          <w:b/>
        </w:rPr>
        <w:t>HST0</w:t>
      </w:r>
      <w:r w:rsidR="00901918" w:rsidRPr="00940E98">
        <w:rPr>
          <w:b/>
        </w:rPr>
        <w:t>53</w:t>
      </w:r>
      <w:r w:rsidRPr="00940E98">
        <w:t xml:space="preserve">_Definir_E-Mail_ </w:t>
      </w:r>
      <w:r w:rsidR="00901918" w:rsidRPr="00940E98">
        <w:t>Recurso_Pedido_</w:t>
      </w:r>
      <w:r w:rsidRPr="00940E98">
        <w:t>Impugnação</w:t>
      </w:r>
      <w:r w:rsidR="00901918" w:rsidRPr="00940E98">
        <w:t>_1ªInstancia</w:t>
      </w:r>
      <w:r w:rsidRPr="00940E98">
        <w:t>;</w:t>
      </w:r>
    </w:p>
    <w:p w14:paraId="6C531889" w14:textId="77777777" w:rsidR="00212F6A" w:rsidRPr="00940E98" w:rsidRDefault="00212F6A" w:rsidP="006A4579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4C4D5BCC" w14:textId="77777777" w:rsidR="00D24D0E" w:rsidRPr="00940E98" w:rsidRDefault="00D24D0E" w:rsidP="006A4579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76F63A5D" w14:textId="60C25D65" w:rsidR="00D24D0E" w:rsidRPr="00940E98" w:rsidRDefault="00D24D0E" w:rsidP="00D24D0E">
      <w:pPr>
        <w:spacing w:after="200" w:line="276" w:lineRule="auto"/>
        <w:contextualSpacing/>
        <w:rPr>
          <w:b/>
          <w:u w:val="single"/>
        </w:rPr>
      </w:pPr>
      <w:r w:rsidRPr="00940E98">
        <w:rPr>
          <w:b/>
          <w:u w:val="single"/>
        </w:rPr>
        <w:t>3.5 Atividade Secundária</w:t>
      </w:r>
      <w:r w:rsidRPr="00940E98">
        <w:rPr>
          <w:color w:val="31849B" w:themeColor="accent5" w:themeShade="BF"/>
        </w:rPr>
        <w:t xml:space="preserve"> [</w:t>
      </w:r>
      <w:r w:rsidRPr="00940E98">
        <w:rPr>
          <w:color w:val="31849B" w:themeColor="accent5" w:themeShade="BF"/>
        </w:rPr>
        <w:fldChar w:fldCharType="begin"/>
      </w:r>
      <w:r w:rsidRPr="00940E98">
        <w:rPr>
          <w:color w:val="31849B" w:themeColor="accent5" w:themeShade="BF"/>
        </w:rPr>
        <w:instrText xml:space="preserve"> REF _Ref28611073 \r \h </w:instrText>
      </w:r>
      <w:r w:rsidR="00940E98">
        <w:rPr>
          <w:color w:val="31849B" w:themeColor="accent5" w:themeShade="BF"/>
        </w:rPr>
        <w:instrText xml:space="preserve"> \* MERGEFORMAT </w:instrText>
      </w:r>
      <w:r w:rsidRPr="00940E98">
        <w:rPr>
          <w:color w:val="31849B" w:themeColor="accent5" w:themeShade="BF"/>
        </w:rPr>
      </w:r>
      <w:r w:rsidRPr="00940E98">
        <w:rPr>
          <w:color w:val="31849B" w:themeColor="accent5" w:themeShade="BF"/>
        </w:rPr>
        <w:fldChar w:fldCharType="separate"/>
      </w:r>
      <w:r w:rsidRPr="00940E98">
        <w:rPr>
          <w:color w:val="31849B" w:themeColor="accent5" w:themeShade="BF"/>
        </w:rPr>
        <w:t>P04</w:t>
      </w:r>
      <w:r w:rsidRPr="00940E98">
        <w:rPr>
          <w:color w:val="31849B" w:themeColor="accent5" w:themeShade="BF"/>
        </w:rPr>
        <w:fldChar w:fldCharType="end"/>
      </w:r>
      <w:r w:rsidRPr="00940E98">
        <w:rPr>
          <w:color w:val="31849B" w:themeColor="accent5" w:themeShade="BF"/>
        </w:rPr>
        <w:t>]</w:t>
      </w:r>
    </w:p>
    <w:p w14:paraId="5F29EA4F" w14:textId="23267F2B" w:rsidR="00D24D0E" w:rsidRPr="00940E98" w:rsidRDefault="00D24D0E" w:rsidP="00D24D0E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  <w:rPr>
          <w:b/>
          <w:u w:val="single"/>
        </w:rPr>
      </w:pPr>
      <w:r w:rsidRPr="00940E98">
        <w:rPr>
          <w:b/>
          <w:color w:val="auto"/>
          <w:u w:val="single"/>
        </w:rPr>
        <w:t>Informações Referente a C</w:t>
      </w:r>
      <w:r w:rsidR="0041640C" w:rsidRPr="00940E98">
        <w:rPr>
          <w:b/>
          <w:color w:val="auto"/>
          <w:u w:val="single"/>
        </w:rPr>
        <w:t>ontrarrazão do Recurso Pedido de Impugnação</w:t>
      </w:r>
    </w:p>
    <w:p w14:paraId="660EC186" w14:textId="71F86126" w:rsidR="00D24D0E" w:rsidRPr="00940E98" w:rsidRDefault="00D24D0E" w:rsidP="00D24D0E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 xml:space="preserve">O nome da 3. Atividade Principal e da 3.5 Atividade Secundária, o sistema deve buscar conforme parametrização realizada na HST02, porém a funcionalidade será sempre referente as informações do </w:t>
      </w:r>
      <w:r w:rsidRPr="00940E98">
        <w:rPr>
          <w:color w:val="31849B" w:themeColor="accent5" w:themeShade="BF"/>
        </w:rPr>
        <w:t>C</w:t>
      </w:r>
      <w:r w:rsidR="0041640C" w:rsidRPr="00940E98">
        <w:rPr>
          <w:color w:val="31849B" w:themeColor="accent5" w:themeShade="BF"/>
        </w:rPr>
        <w:t>ontrarrazão do Recurso do Pedido de Impugnação</w:t>
      </w:r>
      <w:r w:rsidRPr="00940E98">
        <w:t>, independente do nome e a data a ela atribuída;</w:t>
      </w:r>
    </w:p>
    <w:p w14:paraId="5F230FF0" w14:textId="77777777" w:rsidR="00D24D0E" w:rsidRPr="00940E98" w:rsidRDefault="00D24D0E" w:rsidP="00D24D0E">
      <w:pPr>
        <w:pStyle w:val="PargrafodaLista"/>
      </w:pPr>
    </w:p>
    <w:p w14:paraId="5F27575B" w14:textId="77777777" w:rsidR="00D24D0E" w:rsidRPr="00940E98" w:rsidRDefault="00D24D0E" w:rsidP="00D24D0E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 xml:space="preserve">O Nome, Tipo, Data Início e Data Fim serão parametrizados na HST02. Na </w:t>
      </w:r>
      <w:r w:rsidRPr="00940E98">
        <w:rPr>
          <w:b/>
        </w:rPr>
        <w:t>HST05</w:t>
      </w:r>
      <w:r w:rsidRPr="00940E98">
        <w:t xml:space="preserve"> o sistema deve exibir os valores parametrizados na HST02;</w:t>
      </w:r>
    </w:p>
    <w:p w14:paraId="034F30DA" w14:textId="77777777" w:rsidR="00D24D0E" w:rsidRPr="00940E98" w:rsidRDefault="00D24D0E" w:rsidP="00D24D0E">
      <w:pPr>
        <w:pStyle w:val="PargrafodaLista"/>
      </w:pPr>
    </w:p>
    <w:p w14:paraId="1011D92A" w14:textId="77777777" w:rsidR="00D24D0E" w:rsidRPr="00940E98" w:rsidRDefault="00D24D0E" w:rsidP="00D24D0E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Na coluna “</w:t>
      </w:r>
      <w:r w:rsidRPr="00940E98">
        <w:rPr>
          <w:b/>
        </w:rPr>
        <w:t>Status Atividade</w:t>
      </w:r>
      <w:r w:rsidRPr="00940E98">
        <w:t>”, o sistema deve exibir os status:</w:t>
      </w:r>
    </w:p>
    <w:p w14:paraId="17C4DC0E" w14:textId="77777777" w:rsidR="00D24D0E" w:rsidRPr="00940E98" w:rsidRDefault="00D24D0E" w:rsidP="00D24D0E">
      <w:pPr>
        <w:pStyle w:val="PargrafodaLista"/>
      </w:pPr>
    </w:p>
    <w:p w14:paraId="763ACD9D" w14:textId="77777777" w:rsidR="00D24D0E" w:rsidRPr="00940E98" w:rsidRDefault="00D24D0E" w:rsidP="00D24D0E">
      <w:pPr>
        <w:pStyle w:val="PargrafodaLista"/>
        <w:numPr>
          <w:ilvl w:val="0"/>
          <w:numId w:val="20"/>
        </w:numPr>
        <w:spacing w:after="200" w:line="276" w:lineRule="auto"/>
        <w:ind w:left="2268"/>
        <w:contextualSpacing/>
      </w:pPr>
      <w:r w:rsidRPr="00940E98">
        <w:rPr>
          <w:b/>
          <w:color w:val="C00000"/>
        </w:rPr>
        <w:t>Aguardando Parametrização</w:t>
      </w:r>
      <w:r w:rsidRPr="00940E98">
        <w:t>: Para os registros que ainda Não possuem as definições de E-Mail salvas na HST074;</w:t>
      </w:r>
    </w:p>
    <w:p w14:paraId="48EEF9A5" w14:textId="77777777" w:rsidR="00D24D0E" w:rsidRPr="00940E98" w:rsidRDefault="00D24D0E" w:rsidP="00D24D0E">
      <w:pPr>
        <w:pStyle w:val="PargrafodaLista"/>
        <w:widowControl/>
        <w:autoSpaceDE/>
        <w:autoSpaceDN/>
        <w:adjustRightInd/>
        <w:spacing w:after="200" w:line="276" w:lineRule="auto"/>
        <w:ind w:left="2268"/>
        <w:contextualSpacing/>
        <w:jc w:val="both"/>
      </w:pPr>
    </w:p>
    <w:p w14:paraId="12EC014A" w14:textId="77777777" w:rsidR="00D24D0E" w:rsidRPr="00940E98" w:rsidRDefault="00D24D0E" w:rsidP="00D24D0E">
      <w:pPr>
        <w:pStyle w:val="PargrafodaLista"/>
        <w:numPr>
          <w:ilvl w:val="0"/>
          <w:numId w:val="20"/>
        </w:numPr>
        <w:spacing w:after="200" w:line="276" w:lineRule="auto"/>
        <w:ind w:left="2268"/>
        <w:contextualSpacing/>
      </w:pPr>
      <w:r w:rsidRPr="00940E98">
        <w:rPr>
          <w:b/>
          <w:color w:val="31849B" w:themeColor="accent5" w:themeShade="BF"/>
        </w:rPr>
        <w:t>Parametrização Concluída</w:t>
      </w:r>
      <w:r w:rsidRPr="00940E98">
        <w:t xml:space="preserve">: Para os registros que possuem as definições </w:t>
      </w:r>
      <w:proofErr w:type="gramStart"/>
      <w:r w:rsidRPr="00940E98">
        <w:t>de  E-Mail</w:t>
      </w:r>
      <w:proofErr w:type="gramEnd"/>
      <w:r w:rsidRPr="00940E98">
        <w:t xml:space="preserve"> salvos na HST074.</w:t>
      </w:r>
    </w:p>
    <w:p w14:paraId="02FA3F44" w14:textId="77777777" w:rsidR="00D24D0E" w:rsidRPr="00940E98" w:rsidRDefault="00D24D0E" w:rsidP="00D24D0E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</w:p>
    <w:p w14:paraId="5559BCD6" w14:textId="77777777" w:rsidR="00D24D0E" w:rsidRPr="00940E98" w:rsidRDefault="00D24D0E" w:rsidP="00D24D0E">
      <w:pPr>
        <w:pStyle w:val="PargrafodaLista"/>
      </w:pPr>
    </w:p>
    <w:p w14:paraId="6EAE533B" w14:textId="77777777" w:rsidR="00D24D0E" w:rsidRPr="00940E98" w:rsidRDefault="00D24D0E" w:rsidP="00D24D0E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Na coluna “</w:t>
      </w:r>
      <w:r w:rsidRPr="00940E98">
        <w:rPr>
          <w:b/>
        </w:rPr>
        <w:t>Ação</w:t>
      </w:r>
      <w:r w:rsidRPr="00940E98">
        <w:t xml:space="preserve">”, o sistema deve exibir o </w:t>
      </w:r>
      <w:proofErr w:type="gramStart"/>
      <w:r w:rsidRPr="00940E98">
        <w:t xml:space="preserve">componente </w:t>
      </w:r>
      <w:r w:rsidRPr="00940E98">
        <w:rPr>
          <w:noProof/>
        </w:rPr>
        <w:drawing>
          <wp:inline distT="0" distB="0" distL="0" distR="0" wp14:anchorId="66461081" wp14:editId="28F41389">
            <wp:extent cx="45719" cy="182875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4799" cy="21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E98">
        <w:t>,</w:t>
      </w:r>
      <w:proofErr w:type="gramEnd"/>
      <w:r w:rsidRPr="00940E98">
        <w:t xml:space="preserve"> com a opção </w:t>
      </w:r>
      <w:r w:rsidRPr="00940E98">
        <w:rPr>
          <w:b/>
        </w:rPr>
        <w:t>PARAMETRIZAR</w:t>
      </w:r>
      <w:r w:rsidRPr="00940E98">
        <w:t>;</w:t>
      </w:r>
    </w:p>
    <w:p w14:paraId="30BBE815" w14:textId="77777777" w:rsidR="00D24D0E" w:rsidRPr="00940E98" w:rsidRDefault="00D24D0E" w:rsidP="00D24D0E">
      <w:pPr>
        <w:pStyle w:val="PargrafodaLista"/>
      </w:pPr>
    </w:p>
    <w:p w14:paraId="33C34BF7" w14:textId="77777777" w:rsidR="00D24D0E" w:rsidRPr="00940E98" w:rsidRDefault="00D24D0E" w:rsidP="00D24D0E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contextualSpacing/>
        <w:jc w:val="both"/>
      </w:pPr>
      <w:r w:rsidRPr="00940E98">
        <w:t>Ao acionar a ação “</w:t>
      </w:r>
      <w:r w:rsidRPr="00940E98">
        <w:rPr>
          <w:b/>
        </w:rPr>
        <w:t>Parametrizar</w:t>
      </w:r>
      <w:r w:rsidRPr="00940E98">
        <w:t>”, o sistema deve chamar a estória Eleitoral_</w:t>
      </w:r>
      <w:r w:rsidRPr="00940E98">
        <w:rPr>
          <w:b/>
        </w:rPr>
        <w:t>HST074</w:t>
      </w:r>
      <w:r w:rsidRPr="00940E98">
        <w:t xml:space="preserve">_Definir_E-Mail_ </w:t>
      </w:r>
      <w:proofErr w:type="spellStart"/>
      <w:r w:rsidRPr="00940E98">
        <w:t>Contrarrazão_Pedido_Impugnação</w:t>
      </w:r>
      <w:proofErr w:type="spellEnd"/>
      <w:r w:rsidRPr="00940E98">
        <w:t>;</w:t>
      </w:r>
    </w:p>
    <w:p w14:paraId="4EC780DE" w14:textId="77777777" w:rsidR="00D24D0E" w:rsidRPr="00940E98" w:rsidRDefault="00D24D0E" w:rsidP="006A4579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56A7A3BB" w14:textId="77777777" w:rsidR="00D24D0E" w:rsidRPr="00940E98" w:rsidRDefault="00D24D0E" w:rsidP="006A4579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78412A07" w14:textId="77777777" w:rsidR="00D24D0E" w:rsidRPr="00940E98" w:rsidRDefault="00D24D0E" w:rsidP="006A4579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1192C562" w14:textId="1B85E3E1" w:rsidR="009B61F3" w:rsidRPr="00940E98" w:rsidRDefault="009B61F3" w:rsidP="009B61F3">
      <w:pPr>
        <w:spacing w:after="200" w:line="276" w:lineRule="auto"/>
        <w:contextualSpacing/>
        <w:rPr>
          <w:b/>
          <w:u w:val="single"/>
        </w:rPr>
      </w:pPr>
      <w:r w:rsidRPr="00940E98">
        <w:rPr>
          <w:b/>
          <w:u w:val="single"/>
        </w:rPr>
        <w:t>3.</w:t>
      </w:r>
      <w:r w:rsidR="00D24D0E" w:rsidRPr="00940E98">
        <w:rPr>
          <w:b/>
          <w:u w:val="single"/>
        </w:rPr>
        <w:t>6</w:t>
      </w:r>
      <w:r w:rsidRPr="00940E98">
        <w:rPr>
          <w:b/>
          <w:u w:val="single"/>
        </w:rPr>
        <w:t xml:space="preserve"> Atividade Secundária</w:t>
      </w:r>
      <w:r w:rsidRPr="00940E98">
        <w:rPr>
          <w:color w:val="31849B" w:themeColor="accent5" w:themeShade="BF"/>
        </w:rPr>
        <w:t xml:space="preserve"> [</w:t>
      </w:r>
      <w:r w:rsidRPr="00940E98">
        <w:rPr>
          <w:color w:val="31849B" w:themeColor="accent5" w:themeShade="BF"/>
        </w:rPr>
        <w:fldChar w:fldCharType="begin"/>
      </w:r>
      <w:r w:rsidRPr="00940E98">
        <w:rPr>
          <w:color w:val="31849B" w:themeColor="accent5" w:themeShade="BF"/>
        </w:rPr>
        <w:instrText xml:space="preserve"> REF _Ref28611073 \r \h </w:instrText>
      </w:r>
      <w:r w:rsidR="00940E98">
        <w:rPr>
          <w:color w:val="31849B" w:themeColor="accent5" w:themeShade="BF"/>
        </w:rPr>
        <w:instrText xml:space="preserve"> \* MERGEFORMAT </w:instrText>
      </w:r>
      <w:r w:rsidRPr="00940E98">
        <w:rPr>
          <w:color w:val="31849B" w:themeColor="accent5" w:themeShade="BF"/>
        </w:rPr>
      </w:r>
      <w:r w:rsidRPr="00940E98">
        <w:rPr>
          <w:color w:val="31849B" w:themeColor="accent5" w:themeShade="BF"/>
        </w:rPr>
        <w:fldChar w:fldCharType="separate"/>
      </w:r>
      <w:r w:rsidRPr="00940E98">
        <w:rPr>
          <w:color w:val="31849B" w:themeColor="accent5" w:themeShade="BF"/>
        </w:rPr>
        <w:t>P04</w:t>
      </w:r>
      <w:r w:rsidRPr="00940E98">
        <w:rPr>
          <w:color w:val="31849B" w:themeColor="accent5" w:themeShade="BF"/>
        </w:rPr>
        <w:fldChar w:fldCharType="end"/>
      </w:r>
      <w:r w:rsidRPr="00940E98">
        <w:rPr>
          <w:color w:val="31849B" w:themeColor="accent5" w:themeShade="BF"/>
        </w:rPr>
        <w:t>]</w:t>
      </w:r>
    </w:p>
    <w:p w14:paraId="7F72AF0B" w14:textId="6BEB6847" w:rsidR="0018628A" w:rsidRPr="00940E98" w:rsidRDefault="0018628A" w:rsidP="0018628A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  <w:rPr>
          <w:b/>
          <w:u w:val="single"/>
        </w:rPr>
      </w:pPr>
      <w:r w:rsidRPr="00940E98">
        <w:rPr>
          <w:b/>
          <w:color w:val="auto"/>
          <w:u w:val="single"/>
        </w:rPr>
        <w:t>Informações Referente ao Julgar Impugnação – 2ª Instância</w:t>
      </w:r>
    </w:p>
    <w:p w14:paraId="6DB23D64" w14:textId="45A9E1F1" w:rsidR="0018628A" w:rsidRPr="00940E98" w:rsidRDefault="0018628A" w:rsidP="0018628A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lastRenderedPageBreak/>
        <w:t>O nome da 3. Atividade Principal e da 3.</w:t>
      </w:r>
      <w:r w:rsidR="00D24D0E" w:rsidRPr="00940E98">
        <w:t>6</w:t>
      </w:r>
      <w:r w:rsidRPr="00940E98">
        <w:t xml:space="preserve"> Atividade Secundária, o sistema deve buscar conforme parametrização realizada na HST02, porém a funcionalidade será sempre referente as informações do </w:t>
      </w:r>
      <w:r w:rsidRPr="00940E98">
        <w:rPr>
          <w:color w:val="31849B" w:themeColor="accent5" w:themeShade="BF"/>
        </w:rPr>
        <w:t>Julgar Impugnação - 2ª Impugnação</w:t>
      </w:r>
      <w:r w:rsidRPr="00940E98">
        <w:t>, independente do nome e a data a ela atribuída;</w:t>
      </w:r>
    </w:p>
    <w:p w14:paraId="69EA2408" w14:textId="77777777" w:rsidR="0018628A" w:rsidRPr="00940E98" w:rsidRDefault="0018628A" w:rsidP="0018628A">
      <w:pPr>
        <w:pStyle w:val="PargrafodaLista"/>
      </w:pPr>
    </w:p>
    <w:p w14:paraId="567526BD" w14:textId="77777777" w:rsidR="0018628A" w:rsidRPr="00940E98" w:rsidRDefault="0018628A" w:rsidP="0018628A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 xml:space="preserve">O Nome, Tipo, Data Início e Data Fim serão parametrizados na HST02. Na </w:t>
      </w:r>
      <w:r w:rsidRPr="00940E98">
        <w:rPr>
          <w:b/>
        </w:rPr>
        <w:t>HST05</w:t>
      </w:r>
      <w:r w:rsidRPr="00940E98">
        <w:t xml:space="preserve"> o sistema deve exibir os valores parametrizados na HST02;</w:t>
      </w:r>
    </w:p>
    <w:p w14:paraId="675C06B6" w14:textId="77777777" w:rsidR="0018628A" w:rsidRPr="00940E98" w:rsidRDefault="0018628A" w:rsidP="0018628A">
      <w:pPr>
        <w:pStyle w:val="PargrafodaLista"/>
      </w:pPr>
    </w:p>
    <w:p w14:paraId="507A5D17" w14:textId="77777777" w:rsidR="0018628A" w:rsidRPr="00940E98" w:rsidRDefault="0018628A" w:rsidP="0018628A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Na coluna “</w:t>
      </w:r>
      <w:r w:rsidRPr="00940E98">
        <w:rPr>
          <w:b/>
        </w:rPr>
        <w:t>Status Atividade</w:t>
      </w:r>
      <w:r w:rsidRPr="00940E98">
        <w:t>”, o sistema deve exibir os status:</w:t>
      </w:r>
    </w:p>
    <w:p w14:paraId="0152278E" w14:textId="77777777" w:rsidR="0018628A" w:rsidRPr="00940E98" w:rsidRDefault="0018628A" w:rsidP="0018628A">
      <w:pPr>
        <w:pStyle w:val="PargrafodaLista"/>
      </w:pPr>
    </w:p>
    <w:p w14:paraId="47C43127" w14:textId="5C4369B5" w:rsidR="0018628A" w:rsidRPr="00940E98" w:rsidRDefault="0018628A" w:rsidP="0018628A">
      <w:pPr>
        <w:pStyle w:val="PargrafodaLista"/>
        <w:numPr>
          <w:ilvl w:val="0"/>
          <w:numId w:val="20"/>
        </w:numPr>
        <w:spacing w:after="200" w:line="276" w:lineRule="auto"/>
        <w:ind w:left="2268"/>
        <w:contextualSpacing/>
      </w:pPr>
      <w:r w:rsidRPr="00940E98">
        <w:rPr>
          <w:b/>
          <w:color w:val="C00000"/>
        </w:rPr>
        <w:t>Aguardando Parametrização</w:t>
      </w:r>
      <w:r w:rsidRPr="00940E98">
        <w:t>: Para os registros que ainda Não possuem as definições de E-Mail salvas na HST056;</w:t>
      </w:r>
    </w:p>
    <w:p w14:paraId="4C9E7258" w14:textId="77777777" w:rsidR="0018628A" w:rsidRPr="00940E98" w:rsidRDefault="0018628A" w:rsidP="0018628A">
      <w:pPr>
        <w:pStyle w:val="PargrafodaLista"/>
        <w:widowControl/>
        <w:autoSpaceDE/>
        <w:autoSpaceDN/>
        <w:adjustRightInd/>
        <w:spacing w:after="200" w:line="276" w:lineRule="auto"/>
        <w:ind w:left="2268"/>
        <w:contextualSpacing/>
        <w:jc w:val="both"/>
      </w:pPr>
    </w:p>
    <w:p w14:paraId="759582B7" w14:textId="36BE9BA9" w:rsidR="0018628A" w:rsidRPr="00940E98" w:rsidRDefault="0018628A" w:rsidP="0018628A">
      <w:pPr>
        <w:pStyle w:val="PargrafodaLista"/>
        <w:numPr>
          <w:ilvl w:val="0"/>
          <w:numId w:val="20"/>
        </w:numPr>
        <w:spacing w:after="200" w:line="276" w:lineRule="auto"/>
        <w:ind w:left="2268"/>
        <w:contextualSpacing/>
      </w:pPr>
      <w:r w:rsidRPr="00940E98">
        <w:rPr>
          <w:b/>
          <w:color w:val="31849B" w:themeColor="accent5" w:themeShade="BF"/>
        </w:rPr>
        <w:t>Parametrização Concluída</w:t>
      </w:r>
      <w:r w:rsidRPr="00940E98">
        <w:t xml:space="preserve">: Para os registros que possuem as definições </w:t>
      </w:r>
      <w:proofErr w:type="gramStart"/>
      <w:r w:rsidRPr="00940E98">
        <w:t>de  E-Mail</w:t>
      </w:r>
      <w:proofErr w:type="gramEnd"/>
      <w:r w:rsidRPr="00940E98">
        <w:t xml:space="preserve"> salvos na HST056.</w:t>
      </w:r>
    </w:p>
    <w:p w14:paraId="03C4A424" w14:textId="77777777" w:rsidR="0018628A" w:rsidRPr="00940E98" w:rsidRDefault="0018628A" w:rsidP="0018628A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</w:p>
    <w:p w14:paraId="29D99DB8" w14:textId="77777777" w:rsidR="0018628A" w:rsidRPr="00940E98" w:rsidRDefault="0018628A" w:rsidP="0018628A">
      <w:pPr>
        <w:pStyle w:val="PargrafodaLista"/>
      </w:pPr>
    </w:p>
    <w:p w14:paraId="1C846EDE" w14:textId="77777777" w:rsidR="0018628A" w:rsidRPr="00940E98" w:rsidRDefault="0018628A" w:rsidP="0018628A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Na coluna “</w:t>
      </w:r>
      <w:r w:rsidRPr="00940E98">
        <w:rPr>
          <w:b/>
        </w:rPr>
        <w:t>Ação</w:t>
      </w:r>
      <w:r w:rsidRPr="00940E98">
        <w:t xml:space="preserve">”, o sistema deve exibir o </w:t>
      </w:r>
      <w:proofErr w:type="gramStart"/>
      <w:r w:rsidRPr="00940E98">
        <w:t xml:space="preserve">componente </w:t>
      </w:r>
      <w:r w:rsidRPr="00940E98">
        <w:rPr>
          <w:noProof/>
        </w:rPr>
        <w:drawing>
          <wp:inline distT="0" distB="0" distL="0" distR="0" wp14:anchorId="67D0BD90" wp14:editId="4E053CFD">
            <wp:extent cx="45719" cy="18287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4799" cy="21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E98">
        <w:t>,</w:t>
      </w:r>
      <w:proofErr w:type="gramEnd"/>
      <w:r w:rsidRPr="00940E98">
        <w:t xml:space="preserve"> com a opção </w:t>
      </w:r>
      <w:r w:rsidRPr="00940E98">
        <w:rPr>
          <w:b/>
        </w:rPr>
        <w:t>PARAMETRIZAR</w:t>
      </w:r>
      <w:r w:rsidRPr="00940E98">
        <w:t>;</w:t>
      </w:r>
    </w:p>
    <w:p w14:paraId="1F9DF804" w14:textId="77777777" w:rsidR="0018628A" w:rsidRPr="00940E98" w:rsidRDefault="0018628A" w:rsidP="0018628A">
      <w:pPr>
        <w:pStyle w:val="PargrafodaLista"/>
      </w:pPr>
    </w:p>
    <w:p w14:paraId="0A40823B" w14:textId="1458DAAC" w:rsidR="0018628A" w:rsidRPr="00940E98" w:rsidRDefault="0018628A" w:rsidP="0018628A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contextualSpacing/>
        <w:jc w:val="both"/>
      </w:pPr>
      <w:r w:rsidRPr="00940E98">
        <w:t>Ao acionar a ação “</w:t>
      </w:r>
      <w:r w:rsidRPr="00940E98">
        <w:rPr>
          <w:b/>
        </w:rPr>
        <w:t>Parametrizar</w:t>
      </w:r>
      <w:r w:rsidRPr="00940E98">
        <w:t>”, o sistema deve chamar a estória Eleitoral_</w:t>
      </w:r>
      <w:r w:rsidRPr="00940E98">
        <w:rPr>
          <w:b/>
        </w:rPr>
        <w:t>HST056</w:t>
      </w:r>
      <w:r w:rsidRPr="00940E98">
        <w:t>_Definir_E-Mail_Julgamento_Recursos_Pedido_Impugnação_ 2_Instância;</w:t>
      </w:r>
    </w:p>
    <w:p w14:paraId="6099F3BE" w14:textId="77777777" w:rsidR="009B61F3" w:rsidRPr="00940E98" w:rsidRDefault="009B61F3" w:rsidP="006A4579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65FE03BE" w14:textId="77777777" w:rsidR="009B61F3" w:rsidRPr="00940E98" w:rsidRDefault="009B61F3" w:rsidP="006A4579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520C00D2" w14:textId="77777777" w:rsidR="00BA49A0" w:rsidRPr="00940E98" w:rsidRDefault="00BA49A0" w:rsidP="006A4579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31885247" w14:textId="77777777" w:rsidR="00BA49A0" w:rsidRPr="00940E98" w:rsidRDefault="00BA49A0" w:rsidP="006A4579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55C94D67" w14:textId="77777777" w:rsidR="00BA49A0" w:rsidRPr="00940E98" w:rsidRDefault="00BA49A0" w:rsidP="006A4579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1467315A" w14:textId="7A83EFB3" w:rsidR="00E41555" w:rsidRPr="00940E98" w:rsidRDefault="00E41555" w:rsidP="00E41555">
      <w:pPr>
        <w:spacing w:after="200" w:line="276" w:lineRule="auto"/>
        <w:contextualSpacing/>
        <w:rPr>
          <w:b/>
          <w:u w:val="single"/>
        </w:rPr>
      </w:pPr>
      <w:r w:rsidRPr="00940E98">
        <w:rPr>
          <w:b/>
          <w:u w:val="single"/>
        </w:rPr>
        <w:t>3.</w:t>
      </w:r>
      <w:r w:rsidR="00D24D0E" w:rsidRPr="00940E98">
        <w:rPr>
          <w:b/>
          <w:u w:val="single"/>
        </w:rPr>
        <w:t>7</w:t>
      </w:r>
      <w:r w:rsidRPr="00940E98">
        <w:rPr>
          <w:b/>
          <w:u w:val="single"/>
        </w:rPr>
        <w:t xml:space="preserve"> Atividade Secundária</w:t>
      </w:r>
      <w:r w:rsidRPr="00940E98">
        <w:rPr>
          <w:color w:val="31849B" w:themeColor="accent5" w:themeShade="BF"/>
        </w:rPr>
        <w:t xml:space="preserve"> [</w:t>
      </w:r>
      <w:r w:rsidRPr="00940E98">
        <w:rPr>
          <w:color w:val="31849B" w:themeColor="accent5" w:themeShade="BF"/>
        </w:rPr>
        <w:fldChar w:fldCharType="begin"/>
      </w:r>
      <w:r w:rsidRPr="00940E98">
        <w:rPr>
          <w:color w:val="31849B" w:themeColor="accent5" w:themeShade="BF"/>
        </w:rPr>
        <w:instrText xml:space="preserve"> REF _Ref28611073 \r \h </w:instrText>
      </w:r>
      <w:r w:rsidR="00940E98">
        <w:rPr>
          <w:color w:val="31849B" w:themeColor="accent5" w:themeShade="BF"/>
        </w:rPr>
        <w:instrText xml:space="preserve"> \* MERGEFORMAT </w:instrText>
      </w:r>
      <w:r w:rsidRPr="00940E98">
        <w:rPr>
          <w:color w:val="31849B" w:themeColor="accent5" w:themeShade="BF"/>
        </w:rPr>
      </w:r>
      <w:r w:rsidRPr="00940E98">
        <w:rPr>
          <w:color w:val="31849B" w:themeColor="accent5" w:themeShade="BF"/>
        </w:rPr>
        <w:fldChar w:fldCharType="separate"/>
      </w:r>
      <w:r w:rsidRPr="00940E98">
        <w:rPr>
          <w:color w:val="31849B" w:themeColor="accent5" w:themeShade="BF"/>
        </w:rPr>
        <w:t>P04</w:t>
      </w:r>
      <w:r w:rsidRPr="00940E98">
        <w:rPr>
          <w:color w:val="31849B" w:themeColor="accent5" w:themeShade="BF"/>
        </w:rPr>
        <w:fldChar w:fldCharType="end"/>
      </w:r>
      <w:r w:rsidRPr="00940E98">
        <w:rPr>
          <w:color w:val="31849B" w:themeColor="accent5" w:themeShade="BF"/>
        </w:rPr>
        <w:t>]</w:t>
      </w:r>
    </w:p>
    <w:p w14:paraId="55DCF767" w14:textId="76A6DCC3" w:rsidR="00E41555" w:rsidRPr="00940E98" w:rsidRDefault="00E41555" w:rsidP="00E41555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  <w:rPr>
          <w:b/>
          <w:u w:val="single"/>
        </w:rPr>
      </w:pPr>
      <w:r w:rsidRPr="00940E98">
        <w:rPr>
          <w:b/>
          <w:color w:val="auto"/>
          <w:u w:val="single"/>
        </w:rPr>
        <w:t>Informações Referente a</w:t>
      </w:r>
      <w:r w:rsidR="009077A0" w:rsidRPr="00940E98">
        <w:rPr>
          <w:b/>
          <w:color w:val="auto"/>
          <w:u w:val="single"/>
        </w:rPr>
        <w:t xml:space="preserve"> </w:t>
      </w:r>
      <w:r w:rsidR="00814F4C" w:rsidRPr="00940E98">
        <w:rPr>
          <w:b/>
          <w:color w:val="auto"/>
          <w:u w:val="single"/>
        </w:rPr>
        <w:t>Substituição</w:t>
      </w:r>
      <w:r w:rsidR="009077A0" w:rsidRPr="00940E98">
        <w:rPr>
          <w:b/>
          <w:color w:val="auto"/>
          <w:u w:val="single"/>
        </w:rPr>
        <w:t xml:space="preserve"> de Membro </w:t>
      </w:r>
      <w:r w:rsidR="00814F4C" w:rsidRPr="00940E98">
        <w:rPr>
          <w:b/>
          <w:color w:val="auto"/>
          <w:u w:val="single"/>
        </w:rPr>
        <w:t>- Impugnação</w:t>
      </w:r>
    </w:p>
    <w:p w14:paraId="190BFC9E" w14:textId="68ED1E5D" w:rsidR="00E41555" w:rsidRPr="00940E98" w:rsidRDefault="00E41555" w:rsidP="00E41555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O nome da 3. Atividade Principal e da 3.</w:t>
      </w:r>
      <w:r w:rsidR="00D24D0E" w:rsidRPr="00940E98">
        <w:t>7</w:t>
      </w:r>
      <w:r w:rsidRPr="00940E98">
        <w:t xml:space="preserve"> Atividade Secundária, o sistema deve buscar conforme parametrização realizada na HST02, porém a funcionalidade será sempre referente as informações do </w:t>
      </w:r>
      <w:r w:rsidR="00814F4C" w:rsidRPr="00940E98">
        <w:rPr>
          <w:color w:val="31849B" w:themeColor="accent5" w:themeShade="BF"/>
        </w:rPr>
        <w:t>Substituição de Membro na Impugnação</w:t>
      </w:r>
      <w:r w:rsidRPr="00940E98">
        <w:t>, independente do nome e a data a ela atribuída;</w:t>
      </w:r>
    </w:p>
    <w:p w14:paraId="7BE6F6D6" w14:textId="77777777" w:rsidR="00E41555" w:rsidRPr="00940E98" w:rsidRDefault="00E41555" w:rsidP="00E41555">
      <w:pPr>
        <w:pStyle w:val="PargrafodaLista"/>
      </w:pPr>
    </w:p>
    <w:p w14:paraId="66986DD8" w14:textId="77777777" w:rsidR="00E41555" w:rsidRPr="00940E98" w:rsidRDefault="00E41555" w:rsidP="00E41555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 xml:space="preserve">O Nome, Tipo, Data Início e Data Fim serão parametrizados na HST02. Na </w:t>
      </w:r>
      <w:r w:rsidRPr="00940E98">
        <w:rPr>
          <w:b/>
        </w:rPr>
        <w:t>HST05</w:t>
      </w:r>
      <w:r w:rsidRPr="00940E98">
        <w:t xml:space="preserve"> o sistema deve exibir os valores parametrizados na HST02;</w:t>
      </w:r>
    </w:p>
    <w:p w14:paraId="00BAEC49" w14:textId="77777777" w:rsidR="00E41555" w:rsidRPr="00940E98" w:rsidRDefault="00E41555" w:rsidP="00E41555">
      <w:pPr>
        <w:pStyle w:val="PargrafodaLista"/>
      </w:pPr>
    </w:p>
    <w:p w14:paraId="1E0766D1" w14:textId="77777777" w:rsidR="00E41555" w:rsidRPr="00940E98" w:rsidRDefault="00E41555" w:rsidP="00E41555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Na coluna “</w:t>
      </w:r>
      <w:r w:rsidRPr="00940E98">
        <w:rPr>
          <w:b/>
        </w:rPr>
        <w:t>Status Atividade</w:t>
      </w:r>
      <w:r w:rsidRPr="00940E98">
        <w:t>”, o sistema deve exibir os status:</w:t>
      </w:r>
    </w:p>
    <w:p w14:paraId="1D001F8B" w14:textId="77777777" w:rsidR="00E41555" w:rsidRPr="00940E98" w:rsidRDefault="00E41555" w:rsidP="00E41555">
      <w:pPr>
        <w:pStyle w:val="PargrafodaLista"/>
      </w:pPr>
    </w:p>
    <w:p w14:paraId="28C6DEA4" w14:textId="21000804" w:rsidR="00E41555" w:rsidRPr="00940E98" w:rsidRDefault="00E41555" w:rsidP="00E41555">
      <w:pPr>
        <w:pStyle w:val="PargrafodaLista"/>
        <w:numPr>
          <w:ilvl w:val="0"/>
          <w:numId w:val="20"/>
        </w:numPr>
        <w:spacing w:after="200" w:line="276" w:lineRule="auto"/>
        <w:ind w:left="2268"/>
        <w:contextualSpacing/>
      </w:pPr>
      <w:r w:rsidRPr="00940E98">
        <w:rPr>
          <w:b/>
          <w:color w:val="C00000"/>
        </w:rPr>
        <w:t>Aguardando Parametrização</w:t>
      </w:r>
      <w:r w:rsidRPr="00940E98">
        <w:t>: Para os registros que ainda Não possuem as definições de E-Mail salvas na HST05</w:t>
      </w:r>
      <w:r w:rsidR="00A63682" w:rsidRPr="00940E98">
        <w:t>9</w:t>
      </w:r>
      <w:r w:rsidRPr="00940E98">
        <w:t>;</w:t>
      </w:r>
    </w:p>
    <w:p w14:paraId="7058122E" w14:textId="77777777" w:rsidR="00E41555" w:rsidRPr="00940E98" w:rsidRDefault="00E41555" w:rsidP="00E41555">
      <w:pPr>
        <w:pStyle w:val="PargrafodaLista"/>
        <w:widowControl/>
        <w:autoSpaceDE/>
        <w:autoSpaceDN/>
        <w:adjustRightInd/>
        <w:spacing w:after="200" w:line="276" w:lineRule="auto"/>
        <w:ind w:left="2268"/>
        <w:contextualSpacing/>
        <w:jc w:val="both"/>
      </w:pPr>
    </w:p>
    <w:p w14:paraId="7DBE53AC" w14:textId="4F6C3DEF" w:rsidR="00E41555" w:rsidRPr="00940E98" w:rsidRDefault="00E41555" w:rsidP="00E41555">
      <w:pPr>
        <w:pStyle w:val="PargrafodaLista"/>
        <w:numPr>
          <w:ilvl w:val="0"/>
          <w:numId w:val="20"/>
        </w:numPr>
        <w:spacing w:after="200" w:line="276" w:lineRule="auto"/>
        <w:ind w:left="2268"/>
        <w:contextualSpacing/>
      </w:pPr>
      <w:r w:rsidRPr="00940E98">
        <w:rPr>
          <w:b/>
          <w:color w:val="31849B" w:themeColor="accent5" w:themeShade="BF"/>
        </w:rPr>
        <w:t>Parametrização Concluída</w:t>
      </w:r>
      <w:r w:rsidRPr="00940E98">
        <w:t xml:space="preserve">: Para os registros que possuem as definições </w:t>
      </w:r>
      <w:proofErr w:type="gramStart"/>
      <w:r w:rsidRPr="00940E98">
        <w:t>de  E-Mail</w:t>
      </w:r>
      <w:proofErr w:type="gramEnd"/>
      <w:r w:rsidRPr="00940E98">
        <w:t xml:space="preserve"> salvos na HST05</w:t>
      </w:r>
      <w:r w:rsidR="00A63682" w:rsidRPr="00940E98">
        <w:t>9</w:t>
      </w:r>
      <w:r w:rsidRPr="00940E98">
        <w:t>.</w:t>
      </w:r>
    </w:p>
    <w:p w14:paraId="099CF7BB" w14:textId="77777777" w:rsidR="00E41555" w:rsidRPr="00940E98" w:rsidRDefault="00E41555" w:rsidP="00E41555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</w:p>
    <w:p w14:paraId="3CB46948" w14:textId="77777777" w:rsidR="00E41555" w:rsidRPr="00940E98" w:rsidRDefault="00E41555" w:rsidP="00E41555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lastRenderedPageBreak/>
        <w:t>Na coluna “</w:t>
      </w:r>
      <w:r w:rsidRPr="00940E98">
        <w:rPr>
          <w:b/>
        </w:rPr>
        <w:t>Ação</w:t>
      </w:r>
      <w:r w:rsidRPr="00940E98">
        <w:t xml:space="preserve">”, o sistema deve exibir o </w:t>
      </w:r>
      <w:proofErr w:type="gramStart"/>
      <w:r w:rsidRPr="00940E98">
        <w:t xml:space="preserve">componente </w:t>
      </w:r>
      <w:r w:rsidRPr="00940E98">
        <w:rPr>
          <w:noProof/>
        </w:rPr>
        <w:drawing>
          <wp:inline distT="0" distB="0" distL="0" distR="0" wp14:anchorId="2BF91DED" wp14:editId="0EFDD5C8">
            <wp:extent cx="45719" cy="18287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4799" cy="21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E98">
        <w:t>,</w:t>
      </w:r>
      <w:proofErr w:type="gramEnd"/>
      <w:r w:rsidRPr="00940E98">
        <w:t xml:space="preserve"> com a opção </w:t>
      </w:r>
      <w:r w:rsidRPr="00940E98">
        <w:rPr>
          <w:b/>
        </w:rPr>
        <w:t>PARAMETRIZAR</w:t>
      </w:r>
      <w:r w:rsidRPr="00940E98">
        <w:t>;</w:t>
      </w:r>
    </w:p>
    <w:p w14:paraId="7037C519" w14:textId="77777777" w:rsidR="00E41555" w:rsidRPr="00940E98" w:rsidRDefault="00E41555" w:rsidP="00E41555">
      <w:pPr>
        <w:pStyle w:val="PargrafodaLista"/>
      </w:pPr>
    </w:p>
    <w:p w14:paraId="26913709" w14:textId="6839E974" w:rsidR="00E41555" w:rsidRPr="00940E98" w:rsidRDefault="00E41555" w:rsidP="00E41555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contextualSpacing/>
        <w:jc w:val="both"/>
      </w:pPr>
      <w:r w:rsidRPr="00940E98">
        <w:t>Ao acionar a ação “</w:t>
      </w:r>
      <w:r w:rsidRPr="00940E98">
        <w:rPr>
          <w:b/>
        </w:rPr>
        <w:t>Parametrizar</w:t>
      </w:r>
      <w:r w:rsidRPr="00940E98">
        <w:t>”, o sistema deve chamar a estória Eleitoral_</w:t>
      </w:r>
      <w:r w:rsidRPr="00940E98">
        <w:rPr>
          <w:b/>
        </w:rPr>
        <w:t>HST05</w:t>
      </w:r>
      <w:r w:rsidR="00A63682" w:rsidRPr="00940E98">
        <w:rPr>
          <w:b/>
        </w:rPr>
        <w:t>9</w:t>
      </w:r>
      <w:r w:rsidRPr="00940E98">
        <w:t>_Definir_E-Mail_</w:t>
      </w:r>
      <w:r w:rsidR="00A63682" w:rsidRPr="00940E98">
        <w:t>Substituição_Membro_Impugnação</w:t>
      </w:r>
    </w:p>
    <w:p w14:paraId="5CE27028" w14:textId="77777777" w:rsidR="009B61F3" w:rsidRPr="00940E98" w:rsidRDefault="009B61F3" w:rsidP="006A4579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75F58A17" w14:textId="77777777" w:rsidR="009B61F3" w:rsidRPr="00940E98" w:rsidRDefault="009B61F3" w:rsidP="006A4579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049F1099" w14:textId="328F9260" w:rsidR="009077A0" w:rsidRPr="00940E98" w:rsidRDefault="009077A0" w:rsidP="009077A0">
      <w:pPr>
        <w:spacing w:after="200" w:line="276" w:lineRule="auto"/>
        <w:contextualSpacing/>
        <w:rPr>
          <w:b/>
          <w:u w:val="single"/>
        </w:rPr>
      </w:pPr>
      <w:r w:rsidRPr="00940E98">
        <w:rPr>
          <w:b/>
          <w:u w:val="single"/>
        </w:rPr>
        <w:t>3.</w:t>
      </w:r>
      <w:r w:rsidR="00D24D0E" w:rsidRPr="00940E98">
        <w:rPr>
          <w:b/>
          <w:u w:val="single"/>
        </w:rPr>
        <w:t>8</w:t>
      </w:r>
      <w:r w:rsidRPr="00940E98">
        <w:rPr>
          <w:b/>
          <w:u w:val="single"/>
        </w:rPr>
        <w:t xml:space="preserve"> Atividade Secundária</w:t>
      </w:r>
      <w:r w:rsidRPr="00940E98">
        <w:rPr>
          <w:color w:val="31849B" w:themeColor="accent5" w:themeShade="BF"/>
        </w:rPr>
        <w:t xml:space="preserve"> [</w:t>
      </w:r>
      <w:r w:rsidRPr="00940E98">
        <w:rPr>
          <w:color w:val="31849B" w:themeColor="accent5" w:themeShade="BF"/>
        </w:rPr>
        <w:fldChar w:fldCharType="begin"/>
      </w:r>
      <w:r w:rsidRPr="00940E98">
        <w:rPr>
          <w:color w:val="31849B" w:themeColor="accent5" w:themeShade="BF"/>
        </w:rPr>
        <w:instrText xml:space="preserve"> REF _Ref28611073 \r \h </w:instrText>
      </w:r>
      <w:r w:rsidR="00940E98">
        <w:rPr>
          <w:color w:val="31849B" w:themeColor="accent5" w:themeShade="BF"/>
        </w:rPr>
        <w:instrText xml:space="preserve"> \* MERGEFORMAT </w:instrText>
      </w:r>
      <w:r w:rsidRPr="00940E98">
        <w:rPr>
          <w:color w:val="31849B" w:themeColor="accent5" w:themeShade="BF"/>
        </w:rPr>
      </w:r>
      <w:r w:rsidRPr="00940E98">
        <w:rPr>
          <w:color w:val="31849B" w:themeColor="accent5" w:themeShade="BF"/>
        </w:rPr>
        <w:fldChar w:fldCharType="separate"/>
      </w:r>
      <w:r w:rsidRPr="00940E98">
        <w:rPr>
          <w:color w:val="31849B" w:themeColor="accent5" w:themeShade="BF"/>
        </w:rPr>
        <w:t>P04</w:t>
      </w:r>
      <w:r w:rsidRPr="00940E98">
        <w:rPr>
          <w:color w:val="31849B" w:themeColor="accent5" w:themeShade="BF"/>
        </w:rPr>
        <w:fldChar w:fldCharType="end"/>
      </w:r>
      <w:r w:rsidRPr="00940E98">
        <w:rPr>
          <w:color w:val="31849B" w:themeColor="accent5" w:themeShade="BF"/>
        </w:rPr>
        <w:t>]</w:t>
      </w:r>
    </w:p>
    <w:p w14:paraId="654C7AF2" w14:textId="1A191A3E" w:rsidR="009077A0" w:rsidRPr="00940E98" w:rsidRDefault="009077A0" w:rsidP="009077A0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  <w:rPr>
          <w:b/>
          <w:u w:val="single"/>
        </w:rPr>
      </w:pPr>
      <w:r w:rsidRPr="00940E98">
        <w:rPr>
          <w:b/>
          <w:color w:val="auto"/>
          <w:u w:val="single"/>
        </w:rPr>
        <w:t>Informações Referente a Confirmação para Participação Chapa - Impugnação</w:t>
      </w:r>
    </w:p>
    <w:p w14:paraId="42158D0D" w14:textId="1285FD7D" w:rsidR="009077A0" w:rsidRPr="00940E98" w:rsidRDefault="009077A0" w:rsidP="009077A0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O nome da 3. Atividade Principal e da 3.</w:t>
      </w:r>
      <w:r w:rsidR="00D24D0E" w:rsidRPr="00940E98">
        <w:t>8</w:t>
      </w:r>
      <w:r w:rsidRPr="00940E98">
        <w:t xml:space="preserve"> Atividade Secundária, o sistema deve buscar conforme parametrização realizada na HST02, porém a funcionalidade será sempre referente as informações do </w:t>
      </w:r>
      <w:r w:rsidRPr="00940E98">
        <w:rPr>
          <w:color w:val="31849B" w:themeColor="accent5" w:themeShade="BF"/>
        </w:rPr>
        <w:t>Confirmação para Participação Chapa - Impugnação</w:t>
      </w:r>
      <w:r w:rsidRPr="00940E98">
        <w:t>, independente do nome e a data a ela atribuída;</w:t>
      </w:r>
    </w:p>
    <w:p w14:paraId="4FD0FE38" w14:textId="77777777" w:rsidR="009077A0" w:rsidRPr="00940E98" w:rsidRDefault="009077A0" w:rsidP="009077A0">
      <w:pPr>
        <w:pStyle w:val="PargrafodaLista"/>
      </w:pPr>
    </w:p>
    <w:p w14:paraId="1FB583A9" w14:textId="77777777" w:rsidR="009077A0" w:rsidRPr="00940E98" w:rsidRDefault="009077A0" w:rsidP="009077A0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 xml:space="preserve">O Nome, Tipo, Data Início e Data Fim serão parametrizados na HST02. Na </w:t>
      </w:r>
      <w:r w:rsidRPr="00940E98">
        <w:rPr>
          <w:b/>
        </w:rPr>
        <w:t>HST05</w:t>
      </w:r>
      <w:r w:rsidRPr="00940E98">
        <w:t xml:space="preserve"> o sistema deve exibir os valores parametrizados na HST02;</w:t>
      </w:r>
    </w:p>
    <w:p w14:paraId="1188B1A8" w14:textId="77777777" w:rsidR="009077A0" w:rsidRPr="00940E98" w:rsidRDefault="009077A0" w:rsidP="009077A0">
      <w:pPr>
        <w:pStyle w:val="PargrafodaLista"/>
      </w:pPr>
    </w:p>
    <w:p w14:paraId="4414238B" w14:textId="1613884A" w:rsidR="009077A0" w:rsidRPr="00940E98" w:rsidRDefault="009077A0" w:rsidP="009077A0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Na coluna “</w:t>
      </w:r>
      <w:r w:rsidRPr="00940E98">
        <w:rPr>
          <w:b/>
        </w:rPr>
        <w:t>Status Atividade</w:t>
      </w:r>
      <w:r w:rsidRPr="00940E98">
        <w:t>”</w:t>
      </w:r>
      <w:r w:rsidR="00800453">
        <w:t xml:space="preserve"> e “</w:t>
      </w:r>
      <w:r w:rsidR="00800453" w:rsidRPr="00800453">
        <w:rPr>
          <w:b/>
        </w:rPr>
        <w:t>Ação</w:t>
      </w:r>
      <w:r w:rsidR="00800453">
        <w:t>”</w:t>
      </w:r>
      <w:r w:rsidRPr="00940E98">
        <w:t xml:space="preserve">, o sistema deve exibir </w:t>
      </w:r>
      <w:r w:rsidR="00244409" w:rsidRPr="00940E98">
        <w:t>um Traço (-);</w:t>
      </w:r>
    </w:p>
    <w:p w14:paraId="6C481274" w14:textId="77777777" w:rsidR="003E279F" w:rsidRPr="00940E98" w:rsidRDefault="003E279F" w:rsidP="003E279F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5BCCF926" w14:textId="77777777" w:rsidR="003E279F" w:rsidRPr="00940E98" w:rsidRDefault="003E279F" w:rsidP="009077A0">
      <w:pPr>
        <w:pStyle w:val="PargrafodaLista"/>
      </w:pPr>
    </w:p>
    <w:p w14:paraId="44CFB46E" w14:textId="77777777" w:rsidR="00512235" w:rsidRPr="00940E98" w:rsidRDefault="00512235" w:rsidP="009077A0">
      <w:pPr>
        <w:pStyle w:val="PargrafodaLista"/>
      </w:pPr>
    </w:p>
    <w:p w14:paraId="69135651" w14:textId="48EF3987" w:rsidR="00512235" w:rsidRPr="00940E98" w:rsidRDefault="00512235" w:rsidP="00512235">
      <w:pPr>
        <w:spacing w:after="200" w:line="276" w:lineRule="auto"/>
        <w:contextualSpacing/>
        <w:rPr>
          <w:color w:val="31849B" w:themeColor="accent5" w:themeShade="BF"/>
        </w:rPr>
      </w:pPr>
      <w:r w:rsidRPr="00940E98">
        <w:rPr>
          <w:b/>
          <w:u w:val="single"/>
        </w:rPr>
        <w:t>4.1 Atividade Secundária</w:t>
      </w:r>
      <w:r w:rsidRPr="00940E98">
        <w:rPr>
          <w:color w:val="31849B" w:themeColor="accent5" w:themeShade="BF"/>
        </w:rPr>
        <w:t xml:space="preserve"> [</w:t>
      </w:r>
      <w:r w:rsidRPr="00940E98">
        <w:rPr>
          <w:color w:val="31849B" w:themeColor="accent5" w:themeShade="BF"/>
        </w:rPr>
        <w:fldChar w:fldCharType="begin"/>
      </w:r>
      <w:r w:rsidRPr="00940E98">
        <w:rPr>
          <w:color w:val="31849B" w:themeColor="accent5" w:themeShade="BF"/>
        </w:rPr>
        <w:instrText xml:space="preserve"> REF _Ref34835420 \r \h </w:instrText>
      </w:r>
      <w:r w:rsidR="00940E98">
        <w:rPr>
          <w:color w:val="31849B" w:themeColor="accent5" w:themeShade="BF"/>
        </w:rPr>
        <w:instrText xml:space="preserve"> \* MERGEFORMAT </w:instrText>
      </w:r>
      <w:r w:rsidRPr="00940E98">
        <w:rPr>
          <w:color w:val="31849B" w:themeColor="accent5" w:themeShade="BF"/>
        </w:rPr>
      </w:r>
      <w:r w:rsidRPr="00940E98">
        <w:rPr>
          <w:color w:val="31849B" w:themeColor="accent5" w:themeShade="BF"/>
        </w:rPr>
        <w:fldChar w:fldCharType="separate"/>
      </w:r>
      <w:r w:rsidRPr="00940E98">
        <w:rPr>
          <w:color w:val="31849B" w:themeColor="accent5" w:themeShade="BF"/>
        </w:rPr>
        <w:t>P05</w:t>
      </w:r>
      <w:r w:rsidRPr="00940E98">
        <w:rPr>
          <w:color w:val="31849B" w:themeColor="accent5" w:themeShade="BF"/>
        </w:rPr>
        <w:fldChar w:fldCharType="end"/>
      </w:r>
      <w:r w:rsidRPr="00940E98">
        <w:rPr>
          <w:color w:val="31849B" w:themeColor="accent5" w:themeShade="BF"/>
        </w:rPr>
        <w:t>]</w:t>
      </w:r>
    </w:p>
    <w:p w14:paraId="1D69492C" w14:textId="77777777" w:rsidR="00512235" w:rsidRPr="00940E98" w:rsidRDefault="00512235" w:rsidP="00512235">
      <w:pPr>
        <w:spacing w:after="200" w:line="276" w:lineRule="auto"/>
        <w:contextualSpacing/>
        <w:rPr>
          <w:color w:val="31849B" w:themeColor="accent5" w:themeShade="BF"/>
        </w:rPr>
      </w:pPr>
    </w:p>
    <w:p w14:paraId="6B28D494" w14:textId="5F7F98ED" w:rsidR="00512235" w:rsidRPr="00940E98" w:rsidRDefault="00512235" w:rsidP="00512235">
      <w:pPr>
        <w:spacing w:after="200" w:line="276" w:lineRule="auto"/>
        <w:contextualSpacing/>
        <w:rPr>
          <w:b/>
          <w:u w:val="single"/>
        </w:rPr>
      </w:pPr>
      <w:r w:rsidRPr="00940E98">
        <w:rPr>
          <w:color w:val="31849B" w:themeColor="accent5" w:themeShade="BF"/>
        </w:rPr>
        <w:t xml:space="preserve">Diego irá atualizar </w:t>
      </w:r>
    </w:p>
    <w:p w14:paraId="79220DE2" w14:textId="77777777" w:rsidR="00512235" w:rsidRPr="00940E98" w:rsidRDefault="00512235" w:rsidP="00512235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3D1AA838" w14:textId="77777777" w:rsidR="00512235" w:rsidRPr="00940E98" w:rsidRDefault="00512235" w:rsidP="00512235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42B44A4E" w14:textId="77777777" w:rsidR="00512235" w:rsidRPr="00940E98" w:rsidRDefault="00512235" w:rsidP="00512235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2A7BA04C" w14:textId="347AE572" w:rsidR="00512235" w:rsidRPr="00940E98" w:rsidRDefault="00512235" w:rsidP="00512235">
      <w:pPr>
        <w:spacing w:after="200" w:line="276" w:lineRule="auto"/>
        <w:contextualSpacing/>
        <w:rPr>
          <w:b/>
          <w:u w:val="single"/>
        </w:rPr>
      </w:pPr>
      <w:r w:rsidRPr="00940E98">
        <w:rPr>
          <w:b/>
          <w:u w:val="single"/>
        </w:rPr>
        <w:t>5.1 Atividade Secundária</w:t>
      </w:r>
      <w:r w:rsidRPr="00940E98">
        <w:rPr>
          <w:color w:val="31849B" w:themeColor="accent5" w:themeShade="BF"/>
        </w:rPr>
        <w:t xml:space="preserve"> [</w:t>
      </w:r>
      <w:r w:rsidRPr="00940E98">
        <w:rPr>
          <w:color w:val="31849B" w:themeColor="accent5" w:themeShade="BF"/>
        </w:rPr>
        <w:fldChar w:fldCharType="begin"/>
      </w:r>
      <w:r w:rsidRPr="00940E98">
        <w:rPr>
          <w:color w:val="31849B" w:themeColor="accent5" w:themeShade="BF"/>
        </w:rPr>
        <w:instrText xml:space="preserve"> REF _Ref34835430 \r \h  \* MERGEFORMAT </w:instrText>
      </w:r>
      <w:r w:rsidRPr="00940E98">
        <w:rPr>
          <w:color w:val="31849B" w:themeColor="accent5" w:themeShade="BF"/>
        </w:rPr>
      </w:r>
      <w:r w:rsidRPr="00940E98">
        <w:rPr>
          <w:color w:val="31849B" w:themeColor="accent5" w:themeShade="BF"/>
        </w:rPr>
        <w:fldChar w:fldCharType="separate"/>
      </w:r>
      <w:r w:rsidRPr="00940E98">
        <w:rPr>
          <w:color w:val="31849B" w:themeColor="accent5" w:themeShade="BF"/>
        </w:rPr>
        <w:t>P06</w:t>
      </w:r>
      <w:r w:rsidRPr="00940E98">
        <w:rPr>
          <w:color w:val="31849B" w:themeColor="accent5" w:themeShade="BF"/>
        </w:rPr>
        <w:fldChar w:fldCharType="end"/>
      </w:r>
      <w:r w:rsidRPr="00940E98">
        <w:rPr>
          <w:color w:val="31849B" w:themeColor="accent5" w:themeShade="BF"/>
        </w:rPr>
        <w:t>]</w:t>
      </w:r>
    </w:p>
    <w:p w14:paraId="63C14D90" w14:textId="15382359" w:rsidR="00512235" w:rsidRPr="00940E98" w:rsidRDefault="00512235" w:rsidP="00512235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  <w:rPr>
          <w:b/>
          <w:u w:val="single"/>
        </w:rPr>
      </w:pPr>
      <w:r w:rsidRPr="00940E98">
        <w:rPr>
          <w:b/>
          <w:color w:val="auto"/>
          <w:u w:val="single"/>
        </w:rPr>
        <w:t>Informações Referente ao Julgamento Final das Chapas – 1ª Instância</w:t>
      </w:r>
    </w:p>
    <w:p w14:paraId="09C971DF" w14:textId="21242FA3" w:rsidR="00512235" w:rsidRPr="00940E98" w:rsidRDefault="00512235" w:rsidP="00512235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 xml:space="preserve">O nome da 5. Atividade Principal e da 5.1 Atividade Secundária, o sistema deve buscar conforme parametrização realizada na HST02, porém a funcionalidade será sempre referente as informações do </w:t>
      </w:r>
      <w:r w:rsidRPr="00940E98">
        <w:rPr>
          <w:color w:val="31849B" w:themeColor="accent5" w:themeShade="BF"/>
        </w:rPr>
        <w:t>Julgamento Final da Chapas - 1ª Impugnação</w:t>
      </w:r>
      <w:r w:rsidRPr="00940E98">
        <w:t>, independente do nome e a data a ela atribuída;</w:t>
      </w:r>
    </w:p>
    <w:p w14:paraId="10222259" w14:textId="77777777" w:rsidR="00512235" w:rsidRPr="00940E98" w:rsidRDefault="00512235" w:rsidP="00512235">
      <w:pPr>
        <w:pStyle w:val="PargrafodaLista"/>
      </w:pPr>
    </w:p>
    <w:p w14:paraId="088C7BDD" w14:textId="77777777" w:rsidR="00512235" w:rsidRPr="00940E98" w:rsidRDefault="00512235" w:rsidP="00512235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 xml:space="preserve">O Nome, Tipo, Data Início e Data Fim serão parametrizados na HST02. Na </w:t>
      </w:r>
      <w:r w:rsidRPr="00940E98">
        <w:rPr>
          <w:b/>
        </w:rPr>
        <w:t>HST05</w:t>
      </w:r>
      <w:r w:rsidRPr="00940E98">
        <w:t xml:space="preserve"> o sistema deve exibir os valores parametrizados na HST02;</w:t>
      </w:r>
    </w:p>
    <w:p w14:paraId="1078845C" w14:textId="77777777" w:rsidR="00512235" w:rsidRPr="00940E98" w:rsidRDefault="00512235" w:rsidP="00512235">
      <w:pPr>
        <w:pStyle w:val="PargrafodaLista"/>
      </w:pPr>
    </w:p>
    <w:p w14:paraId="7A7A844D" w14:textId="77777777" w:rsidR="00512235" w:rsidRPr="00940E98" w:rsidRDefault="00512235" w:rsidP="00512235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Na coluna “</w:t>
      </w:r>
      <w:r w:rsidRPr="00940E98">
        <w:rPr>
          <w:b/>
        </w:rPr>
        <w:t>Status Atividade</w:t>
      </w:r>
      <w:r w:rsidRPr="00940E98">
        <w:t>”, o sistema deve exibir os status:</w:t>
      </w:r>
    </w:p>
    <w:p w14:paraId="493277BB" w14:textId="77777777" w:rsidR="00512235" w:rsidRPr="00940E98" w:rsidRDefault="00512235" w:rsidP="00512235">
      <w:pPr>
        <w:pStyle w:val="PargrafodaLista"/>
      </w:pPr>
    </w:p>
    <w:p w14:paraId="30282138" w14:textId="79F35480" w:rsidR="00512235" w:rsidRPr="00940E98" w:rsidRDefault="00512235" w:rsidP="00512235">
      <w:pPr>
        <w:pStyle w:val="PargrafodaLista"/>
        <w:numPr>
          <w:ilvl w:val="0"/>
          <w:numId w:val="20"/>
        </w:numPr>
        <w:spacing w:after="200" w:line="276" w:lineRule="auto"/>
        <w:ind w:left="2268"/>
        <w:contextualSpacing/>
      </w:pPr>
      <w:r w:rsidRPr="00940E98">
        <w:rPr>
          <w:b/>
          <w:color w:val="C00000"/>
        </w:rPr>
        <w:t>Aguardando Parametrização</w:t>
      </w:r>
      <w:r w:rsidRPr="00940E98">
        <w:t>: Para os registros que ainda Não possuem as definições de E-Mail salvas na HST080;</w:t>
      </w:r>
    </w:p>
    <w:p w14:paraId="0E8F247C" w14:textId="77777777" w:rsidR="00512235" w:rsidRPr="00940E98" w:rsidRDefault="00512235" w:rsidP="00512235">
      <w:pPr>
        <w:pStyle w:val="PargrafodaLista"/>
        <w:widowControl/>
        <w:autoSpaceDE/>
        <w:autoSpaceDN/>
        <w:adjustRightInd/>
        <w:spacing w:after="200" w:line="276" w:lineRule="auto"/>
        <w:ind w:left="2268"/>
        <w:contextualSpacing/>
        <w:jc w:val="both"/>
      </w:pPr>
    </w:p>
    <w:p w14:paraId="247752EF" w14:textId="4763FA2C" w:rsidR="00512235" w:rsidRPr="00940E98" w:rsidRDefault="00512235" w:rsidP="00512235">
      <w:pPr>
        <w:pStyle w:val="PargrafodaLista"/>
        <w:numPr>
          <w:ilvl w:val="0"/>
          <w:numId w:val="20"/>
        </w:numPr>
        <w:spacing w:after="200" w:line="276" w:lineRule="auto"/>
        <w:ind w:left="2268"/>
        <w:contextualSpacing/>
      </w:pPr>
      <w:r w:rsidRPr="00940E98">
        <w:rPr>
          <w:b/>
          <w:color w:val="31849B" w:themeColor="accent5" w:themeShade="BF"/>
        </w:rPr>
        <w:t>Parametrização Concluída</w:t>
      </w:r>
      <w:r w:rsidRPr="00940E98">
        <w:t xml:space="preserve">: Para os registros que possuem as definições </w:t>
      </w:r>
      <w:proofErr w:type="gramStart"/>
      <w:r w:rsidRPr="00940E98">
        <w:t>de  E-Mail</w:t>
      </w:r>
      <w:proofErr w:type="gramEnd"/>
      <w:r w:rsidRPr="00940E98">
        <w:t xml:space="preserve"> salvos na HST080.</w:t>
      </w:r>
    </w:p>
    <w:p w14:paraId="10B562E9" w14:textId="77777777" w:rsidR="00512235" w:rsidRPr="00940E98" w:rsidRDefault="00512235" w:rsidP="00512235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</w:p>
    <w:p w14:paraId="19A02E15" w14:textId="77777777" w:rsidR="00512235" w:rsidRPr="00940E98" w:rsidRDefault="00512235" w:rsidP="00512235">
      <w:pPr>
        <w:pStyle w:val="PargrafodaLista"/>
      </w:pPr>
    </w:p>
    <w:p w14:paraId="3114A044" w14:textId="77777777" w:rsidR="00512235" w:rsidRPr="00940E98" w:rsidRDefault="00512235" w:rsidP="00512235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Na coluna “</w:t>
      </w:r>
      <w:r w:rsidRPr="00940E98">
        <w:rPr>
          <w:b/>
        </w:rPr>
        <w:t>Ação</w:t>
      </w:r>
      <w:r w:rsidRPr="00940E98">
        <w:t xml:space="preserve">”, o sistema deve exibir o </w:t>
      </w:r>
      <w:proofErr w:type="gramStart"/>
      <w:r w:rsidRPr="00940E98">
        <w:t xml:space="preserve">componente </w:t>
      </w:r>
      <w:r w:rsidRPr="00940E98">
        <w:rPr>
          <w:noProof/>
        </w:rPr>
        <w:drawing>
          <wp:inline distT="0" distB="0" distL="0" distR="0" wp14:anchorId="05E5DDB7" wp14:editId="5E77680E">
            <wp:extent cx="45719" cy="18287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4799" cy="21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E98">
        <w:t>,</w:t>
      </w:r>
      <w:proofErr w:type="gramEnd"/>
      <w:r w:rsidRPr="00940E98">
        <w:t xml:space="preserve"> com a opção </w:t>
      </w:r>
      <w:r w:rsidRPr="00940E98">
        <w:rPr>
          <w:b/>
        </w:rPr>
        <w:t>PARAMETRIZAR</w:t>
      </w:r>
      <w:r w:rsidRPr="00940E98">
        <w:t>;</w:t>
      </w:r>
    </w:p>
    <w:p w14:paraId="7F5512DC" w14:textId="77777777" w:rsidR="00512235" w:rsidRPr="00940E98" w:rsidRDefault="00512235" w:rsidP="00512235">
      <w:pPr>
        <w:pStyle w:val="PargrafodaLista"/>
      </w:pPr>
    </w:p>
    <w:p w14:paraId="7DC19108" w14:textId="760B8F07" w:rsidR="00512235" w:rsidRPr="00940E98" w:rsidRDefault="00512235" w:rsidP="00512235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contextualSpacing/>
        <w:jc w:val="both"/>
      </w:pPr>
      <w:r w:rsidRPr="00940E98">
        <w:t>Ao acionar a ação “</w:t>
      </w:r>
      <w:r w:rsidRPr="00940E98">
        <w:rPr>
          <w:b/>
        </w:rPr>
        <w:t>Parametrizar</w:t>
      </w:r>
      <w:r w:rsidRPr="00940E98">
        <w:t>”, o sistema deve chamar a estória Eleitoral_</w:t>
      </w:r>
      <w:r w:rsidRPr="00940E98">
        <w:rPr>
          <w:b/>
        </w:rPr>
        <w:t>HST080</w:t>
      </w:r>
      <w:r w:rsidRPr="00940E98">
        <w:t>_Definir_E-Mail_ JulgamentoFinal_1ª_Instância;</w:t>
      </w:r>
    </w:p>
    <w:p w14:paraId="6F49B141" w14:textId="77777777" w:rsidR="00512235" w:rsidRPr="00940E98" w:rsidRDefault="00512235" w:rsidP="009077A0">
      <w:pPr>
        <w:pStyle w:val="PargrafodaLista"/>
      </w:pPr>
    </w:p>
    <w:p w14:paraId="0D28ABC6" w14:textId="77777777" w:rsidR="009B61F3" w:rsidRDefault="009B61F3" w:rsidP="006A4579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73BD8519" w14:textId="0E56EF81" w:rsidR="00940E98" w:rsidRPr="00940E98" w:rsidRDefault="00940E98" w:rsidP="00940E98">
      <w:pPr>
        <w:spacing w:after="200" w:line="276" w:lineRule="auto"/>
        <w:contextualSpacing/>
        <w:rPr>
          <w:b/>
          <w:u w:val="single"/>
        </w:rPr>
      </w:pPr>
      <w:r w:rsidRPr="00FA354A">
        <w:rPr>
          <w:b/>
          <w:highlight w:val="yellow"/>
          <w:u w:val="single"/>
        </w:rPr>
        <w:t>5.2 Atividade Secundária</w:t>
      </w:r>
      <w:r w:rsidRPr="00FA354A">
        <w:rPr>
          <w:color w:val="31849B" w:themeColor="accent5" w:themeShade="BF"/>
          <w:highlight w:val="yellow"/>
        </w:rPr>
        <w:t xml:space="preserve"> [</w:t>
      </w:r>
      <w:r w:rsidRPr="00FA354A">
        <w:rPr>
          <w:color w:val="31849B" w:themeColor="accent5" w:themeShade="BF"/>
          <w:highlight w:val="yellow"/>
        </w:rPr>
        <w:fldChar w:fldCharType="begin"/>
      </w:r>
      <w:r w:rsidRPr="00FA354A">
        <w:rPr>
          <w:color w:val="31849B" w:themeColor="accent5" w:themeShade="BF"/>
          <w:highlight w:val="yellow"/>
        </w:rPr>
        <w:instrText xml:space="preserve"> REF _Ref34835430 \r \h  \* MERGEFORMAT </w:instrText>
      </w:r>
      <w:r w:rsidRPr="00FA354A">
        <w:rPr>
          <w:color w:val="31849B" w:themeColor="accent5" w:themeShade="BF"/>
          <w:highlight w:val="yellow"/>
        </w:rPr>
      </w:r>
      <w:r w:rsidRPr="00FA354A">
        <w:rPr>
          <w:color w:val="31849B" w:themeColor="accent5" w:themeShade="BF"/>
          <w:highlight w:val="yellow"/>
        </w:rPr>
        <w:fldChar w:fldCharType="separate"/>
      </w:r>
      <w:r w:rsidRPr="00FA354A">
        <w:rPr>
          <w:color w:val="31849B" w:themeColor="accent5" w:themeShade="BF"/>
          <w:highlight w:val="yellow"/>
        </w:rPr>
        <w:t>P06</w:t>
      </w:r>
      <w:r w:rsidRPr="00FA354A">
        <w:rPr>
          <w:color w:val="31849B" w:themeColor="accent5" w:themeShade="BF"/>
          <w:highlight w:val="yellow"/>
        </w:rPr>
        <w:fldChar w:fldCharType="end"/>
      </w:r>
      <w:r w:rsidRPr="00FA354A">
        <w:rPr>
          <w:color w:val="31849B" w:themeColor="accent5" w:themeShade="BF"/>
          <w:highlight w:val="yellow"/>
        </w:rPr>
        <w:t>]</w:t>
      </w:r>
    </w:p>
    <w:p w14:paraId="48A808B7" w14:textId="1A5B9938" w:rsidR="00940E98" w:rsidRPr="00940E98" w:rsidRDefault="00940E98" w:rsidP="00940E98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  <w:rPr>
          <w:b/>
          <w:u w:val="single"/>
        </w:rPr>
      </w:pPr>
      <w:r w:rsidRPr="00940E98">
        <w:rPr>
          <w:b/>
          <w:color w:val="auto"/>
          <w:u w:val="single"/>
        </w:rPr>
        <w:t xml:space="preserve">Informações Referente ao </w:t>
      </w:r>
      <w:r>
        <w:rPr>
          <w:b/>
          <w:color w:val="auto"/>
          <w:u w:val="single"/>
        </w:rPr>
        <w:t>Recurso do Responsável</w:t>
      </w:r>
      <w:r w:rsidR="00FA354A" w:rsidRPr="00FA354A">
        <w:rPr>
          <w:b/>
          <w:color w:val="auto"/>
          <w:u w:val="single"/>
        </w:rPr>
        <w:t xml:space="preserve"> </w:t>
      </w:r>
      <w:r w:rsidR="00FA354A">
        <w:rPr>
          <w:b/>
          <w:color w:val="auto"/>
          <w:u w:val="single"/>
        </w:rPr>
        <w:t xml:space="preserve">do </w:t>
      </w:r>
      <w:r w:rsidR="00FA354A" w:rsidRPr="00940E98">
        <w:rPr>
          <w:b/>
          <w:color w:val="auto"/>
          <w:u w:val="single"/>
        </w:rPr>
        <w:t>Julgamento Final das Chapas – 1ª Instância</w:t>
      </w:r>
    </w:p>
    <w:p w14:paraId="71633F67" w14:textId="300A9206" w:rsidR="00940E98" w:rsidRPr="00940E98" w:rsidRDefault="00940E98" w:rsidP="00940E98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O nome da 5. Atividade Principal e da 5.</w:t>
      </w:r>
      <w:r w:rsidR="00FA354A">
        <w:t>2</w:t>
      </w:r>
      <w:r w:rsidRPr="00940E98">
        <w:t xml:space="preserve"> Atividade Secundária, o sistema deve buscar conforme parametrização realizada na HST02, porém a funcionalidade será sem</w:t>
      </w:r>
      <w:r>
        <w:t xml:space="preserve">pre referente as informações do </w:t>
      </w:r>
      <w:r>
        <w:rPr>
          <w:color w:val="31849B" w:themeColor="accent5" w:themeShade="BF"/>
        </w:rPr>
        <w:t>Recurso do Responsável</w:t>
      </w:r>
      <w:r w:rsidR="00FA354A">
        <w:rPr>
          <w:color w:val="31849B" w:themeColor="accent5" w:themeShade="BF"/>
        </w:rPr>
        <w:t xml:space="preserve"> no julgamento final das chapas</w:t>
      </w:r>
      <w:r w:rsidRPr="00940E98">
        <w:t>, independente do nome e a data a ela atribuída;</w:t>
      </w:r>
    </w:p>
    <w:p w14:paraId="078433FA" w14:textId="77777777" w:rsidR="00940E98" w:rsidRPr="00940E98" w:rsidRDefault="00940E98" w:rsidP="00940E98">
      <w:pPr>
        <w:pStyle w:val="PargrafodaLista"/>
      </w:pPr>
    </w:p>
    <w:p w14:paraId="75CAC47A" w14:textId="77777777" w:rsidR="00940E98" w:rsidRPr="00940E98" w:rsidRDefault="00940E98" w:rsidP="00940E98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 xml:space="preserve">O Nome, Tipo, Data Início e Data Fim serão parametrizados na HST02. Na </w:t>
      </w:r>
      <w:r w:rsidRPr="00940E98">
        <w:rPr>
          <w:b/>
        </w:rPr>
        <w:t>HST05</w:t>
      </w:r>
      <w:r w:rsidRPr="00940E98">
        <w:t xml:space="preserve"> o sistema deve exibir os valores parametrizados na HST02;</w:t>
      </w:r>
    </w:p>
    <w:p w14:paraId="7EE0612C" w14:textId="77777777" w:rsidR="00940E98" w:rsidRPr="00940E98" w:rsidRDefault="00940E98" w:rsidP="00940E98">
      <w:pPr>
        <w:pStyle w:val="PargrafodaLista"/>
      </w:pPr>
    </w:p>
    <w:p w14:paraId="00FCC1B6" w14:textId="77777777" w:rsidR="00940E98" w:rsidRPr="00940E98" w:rsidRDefault="00940E98" w:rsidP="00940E98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Na coluna “</w:t>
      </w:r>
      <w:r w:rsidRPr="00940E98">
        <w:rPr>
          <w:b/>
        </w:rPr>
        <w:t>Status Atividade</w:t>
      </w:r>
      <w:r w:rsidRPr="00940E98">
        <w:t>”, o sistema deve exibir os status:</w:t>
      </w:r>
    </w:p>
    <w:p w14:paraId="7BA005CE" w14:textId="77777777" w:rsidR="00940E98" w:rsidRPr="00940E98" w:rsidRDefault="00940E98" w:rsidP="00940E98">
      <w:pPr>
        <w:pStyle w:val="PargrafodaLista"/>
      </w:pPr>
    </w:p>
    <w:p w14:paraId="450BB3DC" w14:textId="5FACED56" w:rsidR="00940E98" w:rsidRPr="00940E98" w:rsidRDefault="00940E98" w:rsidP="00940E98">
      <w:pPr>
        <w:pStyle w:val="PargrafodaLista"/>
        <w:numPr>
          <w:ilvl w:val="0"/>
          <w:numId w:val="20"/>
        </w:numPr>
        <w:spacing w:after="200" w:line="276" w:lineRule="auto"/>
        <w:ind w:left="2268"/>
        <w:contextualSpacing/>
      </w:pPr>
      <w:r w:rsidRPr="00940E98">
        <w:rPr>
          <w:b/>
          <w:color w:val="C00000"/>
        </w:rPr>
        <w:t>Aguardando Parametrização</w:t>
      </w:r>
      <w:r w:rsidRPr="00940E98">
        <w:t>: Para os registros que ainda Não possuem as definições de E-Mail salvas na HST0</w:t>
      </w:r>
      <w:r w:rsidR="00FA354A">
        <w:t>98</w:t>
      </w:r>
      <w:r w:rsidRPr="00940E98">
        <w:t>;</w:t>
      </w:r>
    </w:p>
    <w:p w14:paraId="6CFFE63F" w14:textId="77777777" w:rsidR="00940E98" w:rsidRPr="00940E98" w:rsidRDefault="00940E98" w:rsidP="00940E98">
      <w:pPr>
        <w:pStyle w:val="PargrafodaLista"/>
        <w:widowControl/>
        <w:autoSpaceDE/>
        <w:autoSpaceDN/>
        <w:adjustRightInd/>
        <w:spacing w:after="200" w:line="276" w:lineRule="auto"/>
        <w:ind w:left="2268"/>
        <w:contextualSpacing/>
        <w:jc w:val="both"/>
      </w:pPr>
    </w:p>
    <w:p w14:paraId="3030EB3C" w14:textId="4DE56C76" w:rsidR="00940E98" w:rsidRPr="00940E98" w:rsidRDefault="00940E98" w:rsidP="00940E98">
      <w:pPr>
        <w:pStyle w:val="PargrafodaLista"/>
        <w:numPr>
          <w:ilvl w:val="0"/>
          <w:numId w:val="20"/>
        </w:numPr>
        <w:spacing w:after="200" w:line="276" w:lineRule="auto"/>
        <w:ind w:left="2268"/>
        <w:contextualSpacing/>
      </w:pPr>
      <w:r w:rsidRPr="00940E98">
        <w:rPr>
          <w:b/>
          <w:color w:val="31849B" w:themeColor="accent5" w:themeShade="BF"/>
        </w:rPr>
        <w:t>Parametrização Concluída</w:t>
      </w:r>
      <w:r w:rsidRPr="00940E98">
        <w:t xml:space="preserve">: Para os registros que possuem as definições </w:t>
      </w:r>
      <w:proofErr w:type="gramStart"/>
      <w:r w:rsidRPr="00940E98">
        <w:t>de  E-Mail</w:t>
      </w:r>
      <w:proofErr w:type="gramEnd"/>
      <w:r w:rsidRPr="00940E98">
        <w:t xml:space="preserve"> salvos na HST0</w:t>
      </w:r>
      <w:r w:rsidR="00FA354A">
        <w:t>98</w:t>
      </w:r>
      <w:r w:rsidRPr="00940E98">
        <w:t>.</w:t>
      </w:r>
    </w:p>
    <w:p w14:paraId="5FBD2972" w14:textId="77777777" w:rsidR="00940E98" w:rsidRPr="00940E98" w:rsidRDefault="00940E98" w:rsidP="00940E98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</w:p>
    <w:p w14:paraId="76EBF3A5" w14:textId="77777777" w:rsidR="00940E98" w:rsidRPr="00940E98" w:rsidRDefault="00940E98" w:rsidP="00940E98">
      <w:pPr>
        <w:pStyle w:val="PargrafodaLista"/>
      </w:pPr>
    </w:p>
    <w:p w14:paraId="54EEFD19" w14:textId="77777777" w:rsidR="00940E98" w:rsidRPr="00940E98" w:rsidRDefault="00940E98" w:rsidP="00940E98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Na coluna “</w:t>
      </w:r>
      <w:r w:rsidRPr="00940E98">
        <w:rPr>
          <w:b/>
        </w:rPr>
        <w:t>Ação</w:t>
      </w:r>
      <w:r w:rsidRPr="00940E98">
        <w:t xml:space="preserve">”, o sistema deve exibir o </w:t>
      </w:r>
      <w:proofErr w:type="gramStart"/>
      <w:r w:rsidRPr="00940E98">
        <w:t xml:space="preserve">componente </w:t>
      </w:r>
      <w:r w:rsidRPr="00940E98">
        <w:rPr>
          <w:noProof/>
        </w:rPr>
        <w:drawing>
          <wp:inline distT="0" distB="0" distL="0" distR="0" wp14:anchorId="2169A844" wp14:editId="6D69032E">
            <wp:extent cx="45719" cy="18287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4799" cy="21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E98">
        <w:t>,</w:t>
      </w:r>
      <w:proofErr w:type="gramEnd"/>
      <w:r w:rsidRPr="00940E98">
        <w:t xml:space="preserve"> com a opção </w:t>
      </w:r>
      <w:r w:rsidRPr="00940E98">
        <w:rPr>
          <w:b/>
        </w:rPr>
        <w:t>PARAMETRIZAR</w:t>
      </w:r>
      <w:r w:rsidRPr="00940E98">
        <w:t>;</w:t>
      </w:r>
    </w:p>
    <w:p w14:paraId="6F70812B" w14:textId="77777777" w:rsidR="00940E98" w:rsidRPr="00940E98" w:rsidRDefault="00940E98" w:rsidP="00940E98">
      <w:pPr>
        <w:pStyle w:val="PargrafodaLista"/>
      </w:pPr>
    </w:p>
    <w:p w14:paraId="4A184DB3" w14:textId="606771A3" w:rsidR="00940E98" w:rsidRPr="00940E98" w:rsidRDefault="00940E98" w:rsidP="00940E98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contextualSpacing/>
        <w:jc w:val="both"/>
      </w:pPr>
      <w:r w:rsidRPr="00940E98">
        <w:t>Ao acionar a ação “</w:t>
      </w:r>
      <w:r w:rsidRPr="00940E98">
        <w:rPr>
          <w:b/>
        </w:rPr>
        <w:t>Parametrizar</w:t>
      </w:r>
      <w:r w:rsidRPr="00940E98">
        <w:t>”, o sistema deve chamar a estória Eleitoral_</w:t>
      </w:r>
      <w:r w:rsidRPr="00940E98">
        <w:rPr>
          <w:b/>
        </w:rPr>
        <w:t>HST0</w:t>
      </w:r>
      <w:r w:rsidR="00FA354A">
        <w:rPr>
          <w:b/>
        </w:rPr>
        <w:t>98</w:t>
      </w:r>
      <w:r w:rsidRPr="00940E98">
        <w:t xml:space="preserve">_Definir_E-Mail_ </w:t>
      </w:r>
      <w:r w:rsidR="006824B9">
        <w:t>Recurso_</w:t>
      </w:r>
      <w:r w:rsidRPr="00940E98">
        <w:t>JulgamentoFinal_1ª_Instância;</w:t>
      </w:r>
    </w:p>
    <w:p w14:paraId="58D6A25A" w14:textId="77777777" w:rsidR="00940E98" w:rsidRDefault="00940E98" w:rsidP="006A4579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2C149C9C" w14:textId="77777777" w:rsidR="00FA354A" w:rsidRDefault="00FA354A" w:rsidP="006A4579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0D405849" w14:textId="73458AB3" w:rsidR="00FA354A" w:rsidRPr="00940E98" w:rsidRDefault="00FA354A" w:rsidP="00FA354A">
      <w:pPr>
        <w:spacing w:after="200" w:line="276" w:lineRule="auto"/>
        <w:contextualSpacing/>
        <w:rPr>
          <w:b/>
          <w:u w:val="single"/>
        </w:rPr>
      </w:pPr>
      <w:r w:rsidRPr="00940E98">
        <w:rPr>
          <w:b/>
          <w:u w:val="single"/>
        </w:rPr>
        <w:t>5.</w:t>
      </w:r>
      <w:r>
        <w:rPr>
          <w:b/>
          <w:u w:val="single"/>
        </w:rPr>
        <w:t>3</w:t>
      </w:r>
      <w:r w:rsidRPr="00940E98">
        <w:rPr>
          <w:b/>
          <w:u w:val="single"/>
        </w:rPr>
        <w:t xml:space="preserve"> Atividade Secundária</w:t>
      </w:r>
      <w:r w:rsidRPr="00940E98">
        <w:rPr>
          <w:color w:val="31849B" w:themeColor="accent5" w:themeShade="BF"/>
        </w:rPr>
        <w:t xml:space="preserve"> [</w:t>
      </w:r>
      <w:r w:rsidRPr="00940E98">
        <w:rPr>
          <w:color w:val="31849B" w:themeColor="accent5" w:themeShade="BF"/>
        </w:rPr>
        <w:fldChar w:fldCharType="begin"/>
      </w:r>
      <w:r w:rsidRPr="00940E98">
        <w:rPr>
          <w:color w:val="31849B" w:themeColor="accent5" w:themeShade="BF"/>
        </w:rPr>
        <w:instrText xml:space="preserve"> REF _Ref34835430 \r \h  \* MERGEFORMAT </w:instrText>
      </w:r>
      <w:r w:rsidRPr="00940E98">
        <w:rPr>
          <w:color w:val="31849B" w:themeColor="accent5" w:themeShade="BF"/>
        </w:rPr>
      </w:r>
      <w:r w:rsidRPr="00940E98">
        <w:rPr>
          <w:color w:val="31849B" w:themeColor="accent5" w:themeShade="BF"/>
        </w:rPr>
        <w:fldChar w:fldCharType="separate"/>
      </w:r>
      <w:r w:rsidRPr="00940E98">
        <w:rPr>
          <w:color w:val="31849B" w:themeColor="accent5" w:themeShade="BF"/>
        </w:rPr>
        <w:t>P06</w:t>
      </w:r>
      <w:r w:rsidRPr="00940E98">
        <w:rPr>
          <w:color w:val="31849B" w:themeColor="accent5" w:themeShade="BF"/>
        </w:rPr>
        <w:fldChar w:fldCharType="end"/>
      </w:r>
      <w:r w:rsidRPr="00940E98">
        <w:rPr>
          <w:color w:val="31849B" w:themeColor="accent5" w:themeShade="BF"/>
        </w:rPr>
        <w:t>]</w:t>
      </w:r>
    </w:p>
    <w:p w14:paraId="7887A030" w14:textId="155CF69A" w:rsidR="00FA354A" w:rsidRPr="00940E98" w:rsidRDefault="00FA354A" w:rsidP="00FA354A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  <w:rPr>
          <w:b/>
          <w:u w:val="single"/>
        </w:rPr>
      </w:pPr>
      <w:r w:rsidRPr="00940E98">
        <w:rPr>
          <w:b/>
          <w:color w:val="auto"/>
          <w:u w:val="single"/>
        </w:rPr>
        <w:t xml:space="preserve">Informações Referente ao </w:t>
      </w:r>
      <w:r>
        <w:rPr>
          <w:b/>
          <w:color w:val="auto"/>
          <w:u w:val="single"/>
        </w:rPr>
        <w:t xml:space="preserve">Pedido de </w:t>
      </w:r>
      <w:proofErr w:type="gramStart"/>
      <w:r>
        <w:rPr>
          <w:b/>
          <w:color w:val="auto"/>
          <w:u w:val="single"/>
        </w:rPr>
        <w:t>Substituição  do</w:t>
      </w:r>
      <w:proofErr w:type="gramEnd"/>
      <w:r>
        <w:rPr>
          <w:b/>
          <w:color w:val="auto"/>
          <w:u w:val="single"/>
        </w:rPr>
        <w:t xml:space="preserve"> </w:t>
      </w:r>
      <w:r w:rsidRPr="00940E98">
        <w:rPr>
          <w:b/>
          <w:color w:val="auto"/>
          <w:u w:val="single"/>
        </w:rPr>
        <w:t>Julgamento Final das Chapas – 1ª Instância</w:t>
      </w:r>
    </w:p>
    <w:p w14:paraId="06195012" w14:textId="2DEF950D" w:rsidR="00FA354A" w:rsidRPr="00940E98" w:rsidRDefault="00FA354A" w:rsidP="00FA354A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O nome da 5. Atividade Principal e da 5.</w:t>
      </w:r>
      <w:r>
        <w:t>3</w:t>
      </w:r>
      <w:r w:rsidRPr="00940E98">
        <w:t xml:space="preserve"> Atividade Secundária, o sistema deve buscar conforme parametrização realizada na HST02, porém a funcionalidade será sempre referente as informações do </w:t>
      </w:r>
      <w:r>
        <w:rPr>
          <w:color w:val="31849B" w:themeColor="accent5" w:themeShade="BF"/>
        </w:rPr>
        <w:t>Pedido de Substituição do J</w:t>
      </w:r>
      <w:r w:rsidRPr="00940E98">
        <w:rPr>
          <w:color w:val="31849B" w:themeColor="accent5" w:themeShade="BF"/>
        </w:rPr>
        <w:t>ulgamento Final da Chapas - 1ª Impugnação</w:t>
      </w:r>
      <w:r w:rsidRPr="00940E98">
        <w:t>, independente do nome e a data a ela atribuída;</w:t>
      </w:r>
    </w:p>
    <w:p w14:paraId="1421751E" w14:textId="77777777" w:rsidR="00FA354A" w:rsidRPr="00940E98" w:rsidRDefault="00FA354A" w:rsidP="00FA354A">
      <w:pPr>
        <w:pStyle w:val="PargrafodaLista"/>
      </w:pPr>
    </w:p>
    <w:p w14:paraId="6296CAAD" w14:textId="77777777" w:rsidR="00FA354A" w:rsidRPr="00940E98" w:rsidRDefault="00FA354A" w:rsidP="00FA354A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lastRenderedPageBreak/>
        <w:t xml:space="preserve">O Nome, Tipo, Data Início e Data Fim serão parametrizados na HST02. Na </w:t>
      </w:r>
      <w:r w:rsidRPr="00940E98">
        <w:rPr>
          <w:b/>
        </w:rPr>
        <w:t>HST05</w:t>
      </w:r>
      <w:r w:rsidRPr="00940E98">
        <w:t xml:space="preserve"> o sistema deve exibir os valores parametrizados na HST02;</w:t>
      </w:r>
    </w:p>
    <w:p w14:paraId="4DEA3353" w14:textId="77777777" w:rsidR="00FA354A" w:rsidRPr="00940E98" w:rsidRDefault="00FA354A" w:rsidP="00FA354A">
      <w:pPr>
        <w:pStyle w:val="PargrafodaLista"/>
      </w:pPr>
    </w:p>
    <w:p w14:paraId="2CBFE73F" w14:textId="77777777" w:rsidR="00FA354A" w:rsidRPr="00940E98" w:rsidRDefault="00FA354A" w:rsidP="00FA354A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Na coluna “</w:t>
      </w:r>
      <w:r w:rsidRPr="00940E98">
        <w:rPr>
          <w:b/>
        </w:rPr>
        <w:t>Status Atividade</w:t>
      </w:r>
      <w:r w:rsidRPr="00940E98">
        <w:t>”, o sistema deve exibir os status:</w:t>
      </w:r>
    </w:p>
    <w:p w14:paraId="59172B89" w14:textId="77777777" w:rsidR="00FA354A" w:rsidRPr="00940E98" w:rsidRDefault="00FA354A" w:rsidP="00FA354A">
      <w:pPr>
        <w:pStyle w:val="PargrafodaLista"/>
      </w:pPr>
    </w:p>
    <w:p w14:paraId="68EE03D4" w14:textId="6539C8BD" w:rsidR="00FA354A" w:rsidRPr="00940E98" w:rsidRDefault="00FA354A" w:rsidP="00FA354A">
      <w:pPr>
        <w:pStyle w:val="PargrafodaLista"/>
        <w:numPr>
          <w:ilvl w:val="0"/>
          <w:numId w:val="20"/>
        </w:numPr>
        <w:spacing w:after="200" w:line="276" w:lineRule="auto"/>
        <w:ind w:left="2268"/>
        <w:contextualSpacing/>
      </w:pPr>
      <w:r w:rsidRPr="00940E98">
        <w:rPr>
          <w:b/>
          <w:color w:val="C00000"/>
        </w:rPr>
        <w:t>Aguardando Parametrização</w:t>
      </w:r>
      <w:r w:rsidRPr="00940E98">
        <w:t>: Para os registros que ainda Não possuem as definições de E-Mail salvas na HST</w:t>
      </w:r>
      <w:r>
        <w:t>104</w:t>
      </w:r>
      <w:r w:rsidRPr="00940E98">
        <w:t>;</w:t>
      </w:r>
    </w:p>
    <w:p w14:paraId="0E15CCC9" w14:textId="77777777" w:rsidR="00FA354A" w:rsidRPr="00940E98" w:rsidRDefault="00FA354A" w:rsidP="00FA354A">
      <w:pPr>
        <w:pStyle w:val="PargrafodaLista"/>
        <w:widowControl/>
        <w:autoSpaceDE/>
        <w:autoSpaceDN/>
        <w:adjustRightInd/>
        <w:spacing w:after="200" w:line="276" w:lineRule="auto"/>
        <w:ind w:left="2268"/>
        <w:contextualSpacing/>
        <w:jc w:val="both"/>
      </w:pPr>
    </w:p>
    <w:p w14:paraId="755DFCA7" w14:textId="0D75FBC0" w:rsidR="00FA354A" w:rsidRPr="00940E98" w:rsidRDefault="00FA354A" w:rsidP="00FA354A">
      <w:pPr>
        <w:pStyle w:val="PargrafodaLista"/>
        <w:numPr>
          <w:ilvl w:val="0"/>
          <w:numId w:val="20"/>
        </w:numPr>
        <w:spacing w:after="200" w:line="276" w:lineRule="auto"/>
        <w:ind w:left="2268"/>
        <w:contextualSpacing/>
      </w:pPr>
      <w:r w:rsidRPr="00940E98">
        <w:rPr>
          <w:b/>
          <w:color w:val="31849B" w:themeColor="accent5" w:themeShade="BF"/>
        </w:rPr>
        <w:t>Parametrização Concluída</w:t>
      </w:r>
      <w:r w:rsidRPr="00940E98">
        <w:t xml:space="preserve">: Para os registros que possuem as definições </w:t>
      </w:r>
      <w:proofErr w:type="gramStart"/>
      <w:r w:rsidRPr="00940E98">
        <w:t>de  E-Mail</w:t>
      </w:r>
      <w:proofErr w:type="gramEnd"/>
      <w:r w:rsidRPr="00940E98">
        <w:t xml:space="preserve"> salvos na HST</w:t>
      </w:r>
      <w:r>
        <w:t>104;</w:t>
      </w:r>
    </w:p>
    <w:p w14:paraId="31B2975E" w14:textId="77777777" w:rsidR="00FA354A" w:rsidRPr="00940E98" w:rsidRDefault="00FA354A" w:rsidP="00FA354A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</w:p>
    <w:p w14:paraId="2B65BF00" w14:textId="77777777" w:rsidR="00FA354A" w:rsidRPr="00940E98" w:rsidRDefault="00FA354A" w:rsidP="00FA354A">
      <w:pPr>
        <w:pStyle w:val="PargrafodaLista"/>
      </w:pPr>
    </w:p>
    <w:p w14:paraId="795D3245" w14:textId="77777777" w:rsidR="00FA354A" w:rsidRPr="00940E98" w:rsidRDefault="00FA354A" w:rsidP="00FA354A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Na coluna “</w:t>
      </w:r>
      <w:r w:rsidRPr="00940E98">
        <w:rPr>
          <w:b/>
        </w:rPr>
        <w:t>Ação</w:t>
      </w:r>
      <w:r w:rsidRPr="00940E98">
        <w:t xml:space="preserve">”, o sistema deve exibir o </w:t>
      </w:r>
      <w:proofErr w:type="gramStart"/>
      <w:r w:rsidRPr="00940E98">
        <w:t xml:space="preserve">componente </w:t>
      </w:r>
      <w:r w:rsidRPr="00940E98">
        <w:rPr>
          <w:noProof/>
        </w:rPr>
        <w:drawing>
          <wp:inline distT="0" distB="0" distL="0" distR="0" wp14:anchorId="74B71714" wp14:editId="2EFD4617">
            <wp:extent cx="45719" cy="18287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4799" cy="21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E98">
        <w:t>,</w:t>
      </w:r>
      <w:proofErr w:type="gramEnd"/>
      <w:r w:rsidRPr="00940E98">
        <w:t xml:space="preserve"> com a opção </w:t>
      </w:r>
      <w:r w:rsidRPr="00940E98">
        <w:rPr>
          <w:b/>
        </w:rPr>
        <w:t>PARAMETRIZAR</w:t>
      </w:r>
      <w:r w:rsidRPr="00940E98">
        <w:t>;</w:t>
      </w:r>
    </w:p>
    <w:p w14:paraId="075E8804" w14:textId="77777777" w:rsidR="00FA354A" w:rsidRPr="00940E98" w:rsidRDefault="00FA354A" w:rsidP="00FA354A">
      <w:pPr>
        <w:pStyle w:val="PargrafodaLista"/>
      </w:pPr>
    </w:p>
    <w:p w14:paraId="5094BA2C" w14:textId="34C27F36" w:rsidR="00FA354A" w:rsidRPr="00940E98" w:rsidRDefault="00FA354A" w:rsidP="00FA354A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contextualSpacing/>
        <w:jc w:val="both"/>
      </w:pPr>
      <w:r w:rsidRPr="00940E98">
        <w:t>Ao acionar a ação “</w:t>
      </w:r>
      <w:r w:rsidRPr="00940E98">
        <w:rPr>
          <w:b/>
        </w:rPr>
        <w:t>Parametrizar</w:t>
      </w:r>
      <w:r w:rsidRPr="00940E98">
        <w:t>”, o sistema deve chamar a estória Eleitoral_</w:t>
      </w:r>
      <w:r w:rsidRPr="00940E98">
        <w:rPr>
          <w:b/>
        </w:rPr>
        <w:t>HST</w:t>
      </w:r>
      <w:r>
        <w:rPr>
          <w:b/>
        </w:rPr>
        <w:t>104</w:t>
      </w:r>
      <w:r w:rsidRPr="00940E98">
        <w:t xml:space="preserve">_Definir_E-Mail_ </w:t>
      </w:r>
      <w:proofErr w:type="spellStart"/>
      <w:r w:rsidR="004B3B7D">
        <w:t>Pedido_Substituição_J</w:t>
      </w:r>
      <w:r w:rsidRPr="00940E98">
        <w:t>ulgamentoFinal</w:t>
      </w:r>
      <w:proofErr w:type="spellEnd"/>
      <w:r w:rsidRPr="00940E98">
        <w:t>;</w:t>
      </w:r>
    </w:p>
    <w:p w14:paraId="2DC8D92D" w14:textId="77777777" w:rsidR="00FA354A" w:rsidRDefault="00FA354A" w:rsidP="006A4579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3D1F4597" w14:textId="77777777" w:rsidR="00940E98" w:rsidRDefault="00940E98" w:rsidP="006A4579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5617B731" w14:textId="7652BB5E" w:rsidR="00923038" w:rsidRPr="00E60438" w:rsidRDefault="00923038" w:rsidP="00923038">
      <w:pPr>
        <w:spacing w:after="200" w:line="276" w:lineRule="auto"/>
        <w:contextualSpacing/>
        <w:rPr>
          <w:b/>
          <w:u w:val="single"/>
        </w:rPr>
      </w:pPr>
      <w:r w:rsidRPr="00E60438">
        <w:rPr>
          <w:b/>
          <w:u w:val="single"/>
        </w:rPr>
        <w:t>5.4 Atividade Secundária</w:t>
      </w:r>
      <w:r w:rsidRPr="00E60438">
        <w:rPr>
          <w:color w:val="31849B" w:themeColor="accent5" w:themeShade="BF"/>
        </w:rPr>
        <w:t xml:space="preserve"> [</w:t>
      </w:r>
      <w:r w:rsidRPr="00E60438">
        <w:rPr>
          <w:color w:val="31849B" w:themeColor="accent5" w:themeShade="BF"/>
        </w:rPr>
        <w:fldChar w:fldCharType="begin"/>
      </w:r>
      <w:r w:rsidRPr="00E60438">
        <w:rPr>
          <w:color w:val="31849B" w:themeColor="accent5" w:themeShade="BF"/>
        </w:rPr>
        <w:instrText xml:space="preserve"> REF _Ref34835430 \r \h  \* MERGEFORMAT </w:instrText>
      </w:r>
      <w:r w:rsidRPr="00E60438">
        <w:rPr>
          <w:color w:val="31849B" w:themeColor="accent5" w:themeShade="BF"/>
        </w:rPr>
      </w:r>
      <w:r w:rsidRPr="00E60438">
        <w:rPr>
          <w:color w:val="31849B" w:themeColor="accent5" w:themeShade="BF"/>
        </w:rPr>
        <w:fldChar w:fldCharType="separate"/>
      </w:r>
      <w:r w:rsidRPr="00E60438">
        <w:rPr>
          <w:color w:val="31849B" w:themeColor="accent5" w:themeShade="BF"/>
        </w:rPr>
        <w:t>P06</w:t>
      </w:r>
      <w:r w:rsidRPr="00E60438">
        <w:rPr>
          <w:color w:val="31849B" w:themeColor="accent5" w:themeShade="BF"/>
        </w:rPr>
        <w:fldChar w:fldCharType="end"/>
      </w:r>
      <w:r w:rsidRPr="00E60438">
        <w:rPr>
          <w:color w:val="31849B" w:themeColor="accent5" w:themeShade="BF"/>
        </w:rPr>
        <w:t>]</w:t>
      </w:r>
    </w:p>
    <w:p w14:paraId="66DBBB06" w14:textId="25C302A9" w:rsidR="00923038" w:rsidRPr="00940E98" w:rsidRDefault="00923038" w:rsidP="00923038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  <w:rPr>
          <w:b/>
          <w:u w:val="single"/>
        </w:rPr>
      </w:pPr>
      <w:r w:rsidRPr="00E60438">
        <w:rPr>
          <w:b/>
          <w:color w:val="auto"/>
          <w:u w:val="single"/>
        </w:rPr>
        <w:t xml:space="preserve">Informações Referente </w:t>
      </w:r>
      <w:r w:rsidR="00E60438">
        <w:rPr>
          <w:b/>
          <w:color w:val="auto"/>
          <w:u w:val="single"/>
        </w:rPr>
        <w:t>ao</w:t>
      </w:r>
      <w:r w:rsidRPr="00E60438">
        <w:rPr>
          <w:b/>
          <w:color w:val="auto"/>
          <w:u w:val="single"/>
        </w:rPr>
        <w:t xml:space="preserve"> Julgamento Final das Chapas – </w:t>
      </w:r>
      <w:r w:rsidR="00E60438">
        <w:rPr>
          <w:b/>
          <w:color w:val="auto"/>
          <w:u w:val="single"/>
        </w:rPr>
        <w:t>2</w:t>
      </w:r>
      <w:r w:rsidRPr="00E60438">
        <w:rPr>
          <w:b/>
          <w:color w:val="auto"/>
          <w:u w:val="single"/>
        </w:rPr>
        <w:t>ª Instância</w:t>
      </w:r>
    </w:p>
    <w:p w14:paraId="16A2C86C" w14:textId="2DD8DE40" w:rsidR="00923038" w:rsidRPr="00940E98" w:rsidRDefault="00923038" w:rsidP="00923038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O nome da 5. Atividade Principal e da 5.</w:t>
      </w:r>
      <w:r w:rsidR="00E60438">
        <w:t>4</w:t>
      </w:r>
      <w:r w:rsidRPr="00940E98">
        <w:t xml:space="preserve"> Atividade Secundária, o sistema deve buscar conforme parametrização realizada na HST02, porém a funcionalidade será sempre referente as informações do </w:t>
      </w:r>
      <w:r>
        <w:rPr>
          <w:color w:val="31849B" w:themeColor="accent5" w:themeShade="BF"/>
        </w:rPr>
        <w:t>J</w:t>
      </w:r>
      <w:r w:rsidRPr="00940E98">
        <w:rPr>
          <w:color w:val="31849B" w:themeColor="accent5" w:themeShade="BF"/>
        </w:rPr>
        <w:t xml:space="preserve">ulgamento Final da Chapas - </w:t>
      </w:r>
      <w:r w:rsidR="00E60438">
        <w:rPr>
          <w:color w:val="31849B" w:themeColor="accent5" w:themeShade="BF"/>
        </w:rPr>
        <w:t>2</w:t>
      </w:r>
      <w:r w:rsidRPr="00940E98">
        <w:rPr>
          <w:color w:val="31849B" w:themeColor="accent5" w:themeShade="BF"/>
        </w:rPr>
        <w:t>ª Impugnação</w:t>
      </w:r>
      <w:r w:rsidRPr="00940E98">
        <w:t>, independente do nome e a data a ela atribuída;</w:t>
      </w:r>
    </w:p>
    <w:p w14:paraId="7DEF98A5" w14:textId="77777777" w:rsidR="00923038" w:rsidRPr="00940E98" w:rsidRDefault="00923038" w:rsidP="00923038">
      <w:pPr>
        <w:pStyle w:val="PargrafodaLista"/>
      </w:pPr>
    </w:p>
    <w:p w14:paraId="6BBFE1BB" w14:textId="77777777" w:rsidR="00923038" w:rsidRPr="00940E98" w:rsidRDefault="00923038" w:rsidP="00923038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 xml:space="preserve">O Nome, Tipo, Data Início e Data Fim serão parametrizados na HST02. Na </w:t>
      </w:r>
      <w:r w:rsidRPr="00940E98">
        <w:rPr>
          <w:b/>
        </w:rPr>
        <w:t>HST05</w:t>
      </w:r>
      <w:r w:rsidRPr="00940E98">
        <w:t xml:space="preserve"> o sistema deve exibir os valores parametrizados na HST02;</w:t>
      </w:r>
    </w:p>
    <w:p w14:paraId="3B43C370" w14:textId="77777777" w:rsidR="00923038" w:rsidRPr="00940E98" w:rsidRDefault="00923038" w:rsidP="00923038">
      <w:pPr>
        <w:pStyle w:val="PargrafodaLista"/>
      </w:pPr>
    </w:p>
    <w:p w14:paraId="31AD66F2" w14:textId="77777777" w:rsidR="00923038" w:rsidRPr="00940E98" w:rsidRDefault="00923038" w:rsidP="00923038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Na coluna “</w:t>
      </w:r>
      <w:r w:rsidRPr="00940E98">
        <w:rPr>
          <w:b/>
        </w:rPr>
        <w:t>Status Atividade</w:t>
      </w:r>
      <w:r w:rsidRPr="00940E98">
        <w:t>”, o sistema deve exibir os status:</w:t>
      </w:r>
    </w:p>
    <w:p w14:paraId="645321C9" w14:textId="77777777" w:rsidR="00923038" w:rsidRPr="00940E98" w:rsidRDefault="00923038" w:rsidP="00923038">
      <w:pPr>
        <w:pStyle w:val="PargrafodaLista"/>
      </w:pPr>
    </w:p>
    <w:p w14:paraId="64440DFC" w14:textId="01CDFA31" w:rsidR="00923038" w:rsidRPr="00940E98" w:rsidRDefault="00923038" w:rsidP="00923038">
      <w:pPr>
        <w:pStyle w:val="PargrafodaLista"/>
        <w:numPr>
          <w:ilvl w:val="0"/>
          <w:numId w:val="20"/>
        </w:numPr>
        <w:spacing w:after="200" w:line="276" w:lineRule="auto"/>
        <w:ind w:left="2268"/>
        <w:contextualSpacing/>
      </w:pPr>
      <w:r w:rsidRPr="00940E98">
        <w:rPr>
          <w:b/>
          <w:color w:val="C00000"/>
        </w:rPr>
        <w:t>Aguardando Parametrização</w:t>
      </w:r>
      <w:r w:rsidRPr="00940E98">
        <w:t>: Para os registros que ainda Não possuem as definições de E-Mail salvas na HST</w:t>
      </w:r>
      <w:r>
        <w:t>10</w:t>
      </w:r>
      <w:r w:rsidR="00E60438">
        <w:t>8</w:t>
      </w:r>
      <w:r w:rsidRPr="00940E98">
        <w:t>;</w:t>
      </w:r>
    </w:p>
    <w:p w14:paraId="21D960F4" w14:textId="77777777" w:rsidR="00923038" w:rsidRPr="00940E98" w:rsidRDefault="00923038" w:rsidP="00923038">
      <w:pPr>
        <w:pStyle w:val="PargrafodaLista"/>
        <w:widowControl/>
        <w:autoSpaceDE/>
        <w:autoSpaceDN/>
        <w:adjustRightInd/>
        <w:spacing w:after="200" w:line="276" w:lineRule="auto"/>
        <w:ind w:left="2268"/>
        <w:contextualSpacing/>
        <w:jc w:val="both"/>
      </w:pPr>
    </w:p>
    <w:p w14:paraId="2B693367" w14:textId="6AB1DC78" w:rsidR="00923038" w:rsidRPr="00940E98" w:rsidRDefault="00923038" w:rsidP="00923038">
      <w:pPr>
        <w:pStyle w:val="PargrafodaLista"/>
        <w:numPr>
          <w:ilvl w:val="0"/>
          <w:numId w:val="20"/>
        </w:numPr>
        <w:spacing w:after="200" w:line="276" w:lineRule="auto"/>
        <w:ind w:left="2268"/>
        <w:contextualSpacing/>
      </w:pPr>
      <w:r w:rsidRPr="00940E98">
        <w:rPr>
          <w:b/>
          <w:color w:val="31849B" w:themeColor="accent5" w:themeShade="BF"/>
        </w:rPr>
        <w:t>Parametrização Concluída</w:t>
      </w:r>
      <w:r w:rsidRPr="00940E98">
        <w:t xml:space="preserve">: Para os registros que possuem as definições </w:t>
      </w:r>
      <w:proofErr w:type="gramStart"/>
      <w:r w:rsidRPr="00940E98">
        <w:t>de  E-Mail</w:t>
      </w:r>
      <w:proofErr w:type="gramEnd"/>
      <w:r w:rsidRPr="00940E98">
        <w:t xml:space="preserve"> salvos na HST</w:t>
      </w:r>
      <w:r>
        <w:t>10</w:t>
      </w:r>
      <w:r w:rsidR="00E60438">
        <w:t>8</w:t>
      </w:r>
      <w:r>
        <w:t>;</w:t>
      </w:r>
    </w:p>
    <w:p w14:paraId="7DE5CA2F" w14:textId="77777777" w:rsidR="00923038" w:rsidRPr="00940E98" w:rsidRDefault="00923038" w:rsidP="00923038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</w:p>
    <w:p w14:paraId="738A701F" w14:textId="77777777" w:rsidR="00923038" w:rsidRPr="00940E98" w:rsidRDefault="00923038" w:rsidP="00923038">
      <w:pPr>
        <w:pStyle w:val="PargrafodaLista"/>
      </w:pPr>
    </w:p>
    <w:p w14:paraId="20FC49A1" w14:textId="77777777" w:rsidR="00923038" w:rsidRPr="00940E98" w:rsidRDefault="00923038" w:rsidP="00923038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Na coluna “</w:t>
      </w:r>
      <w:r w:rsidRPr="00940E98">
        <w:rPr>
          <w:b/>
        </w:rPr>
        <w:t>Ação</w:t>
      </w:r>
      <w:r w:rsidRPr="00940E98">
        <w:t xml:space="preserve">”, o sistema deve exibir o </w:t>
      </w:r>
      <w:proofErr w:type="gramStart"/>
      <w:r w:rsidRPr="00940E98">
        <w:t xml:space="preserve">componente </w:t>
      </w:r>
      <w:r w:rsidRPr="00940E98">
        <w:rPr>
          <w:noProof/>
        </w:rPr>
        <w:drawing>
          <wp:inline distT="0" distB="0" distL="0" distR="0" wp14:anchorId="0821C8C8" wp14:editId="132059C1">
            <wp:extent cx="45719" cy="18287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4799" cy="21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E98">
        <w:t>,</w:t>
      </w:r>
      <w:proofErr w:type="gramEnd"/>
      <w:r w:rsidRPr="00940E98">
        <w:t xml:space="preserve"> com a opção </w:t>
      </w:r>
      <w:r w:rsidRPr="00940E98">
        <w:rPr>
          <w:b/>
        </w:rPr>
        <w:t>PARAMETRIZAR</w:t>
      </w:r>
      <w:r w:rsidRPr="00940E98">
        <w:t>;</w:t>
      </w:r>
    </w:p>
    <w:p w14:paraId="09A15C6A" w14:textId="77777777" w:rsidR="00923038" w:rsidRPr="00940E98" w:rsidRDefault="00923038" w:rsidP="00923038">
      <w:pPr>
        <w:pStyle w:val="PargrafodaLista"/>
      </w:pPr>
    </w:p>
    <w:p w14:paraId="0E630775" w14:textId="444B9971" w:rsidR="00923038" w:rsidRPr="00940E98" w:rsidRDefault="00923038" w:rsidP="00923038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contextualSpacing/>
        <w:jc w:val="both"/>
      </w:pPr>
      <w:r w:rsidRPr="00940E98">
        <w:t>Ao acionar a ação “</w:t>
      </w:r>
      <w:r w:rsidRPr="00940E98">
        <w:rPr>
          <w:b/>
        </w:rPr>
        <w:t>Parametrizar</w:t>
      </w:r>
      <w:r w:rsidRPr="00940E98">
        <w:t>”, o sistema deve chamar a estória Eleitoral_</w:t>
      </w:r>
      <w:r w:rsidRPr="00940E98">
        <w:rPr>
          <w:b/>
        </w:rPr>
        <w:t>HST</w:t>
      </w:r>
      <w:r>
        <w:rPr>
          <w:b/>
        </w:rPr>
        <w:t>10</w:t>
      </w:r>
      <w:r w:rsidR="00E60438">
        <w:rPr>
          <w:b/>
        </w:rPr>
        <w:t>8</w:t>
      </w:r>
      <w:r w:rsidRPr="00940E98">
        <w:t xml:space="preserve">_Definir_E-Mail_ </w:t>
      </w:r>
      <w:r>
        <w:t>J</w:t>
      </w:r>
      <w:r w:rsidRPr="00940E98">
        <w:t>ulgamentoFinal</w:t>
      </w:r>
      <w:r w:rsidR="00E60438">
        <w:t>_2Instancia</w:t>
      </w:r>
      <w:r w:rsidRPr="00940E98">
        <w:t>;</w:t>
      </w:r>
    </w:p>
    <w:p w14:paraId="5CEC6B8C" w14:textId="77777777" w:rsidR="00923038" w:rsidRDefault="00923038" w:rsidP="006A4579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267A5409" w14:textId="219D9D12" w:rsidR="00E077B4" w:rsidRPr="00E60438" w:rsidRDefault="00E077B4" w:rsidP="00E077B4">
      <w:pPr>
        <w:spacing w:after="200" w:line="276" w:lineRule="auto"/>
        <w:contextualSpacing/>
        <w:rPr>
          <w:b/>
          <w:u w:val="single"/>
        </w:rPr>
      </w:pPr>
      <w:r w:rsidRPr="00E60438">
        <w:rPr>
          <w:b/>
          <w:u w:val="single"/>
        </w:rPr>
        <w:t>5.</w:t>
      </w:r>
      <w:r>
        <w:rPr>
          <w:b/>
          <w:u w:val="single"/>
        </w:rPr>
        <w:t>5</w:t>
      </w:r>
      <w:r w:rsidRPr="00E60438">
        <w:rPr>
          <w:b/>
          <w:u w:val="single"/>
        </w:rPr>
        <w:t xml:space="preserve"> Atividade Secundária</w:t>
      </w:r>
      <w:r w:rsidRPr="00E60438">
        <w:rPr>
          <w:color w:val="31849B" w:themeColor="accent5" w:themeShade="BF"/>
        </w:rPr>
        <w:t xml:space="preserve"> [</w:t>
      </w:r>
      <w:r w:rsidRPr="00E60438">
        <w:rPr>
          <w:color w:val="31849B" w:themeColor="accent5" w:themeShade="BF"/>
        </w:rPr>
        <w:fldChar w:fldCharType="begin"/>
      </w:r>
      <w:r w:rsidRPr="00E60438">
        <w:rPr>
          <w:color w:val="31849B" w:themeColor="accent5" w:themeShade="BF"/>
        </w:rPr>
        <w:instrText xml:space="preserve"> REF _Ref34835430 \r \h  \* MERGEFORMAT </w:instrText>
      </w:r>
      <w:r w:rsidRPr="00E60438">
        <w:rPr>
          <w:color w:val="31849B" w:themeColor="accent5" w:themeShade="BF"/>
        </w:rPr>
      </w:r>
      <w:r w:rsidRPr="00E60438">
        <w:rPr>
          <w:color w:val="31849B" w:themeColor="accent5" w:themeShade="BF"/>
        </w:rPr>
        <w:fldChar w:fldCharType="separate"/>
      </w:r>
      <w:r w:rsidRPr="00E60438">
        <w:rPr>
          <w:color w:val="31849B" w:themeColor="accent5" w:themeShade="BF"/>
        </w:rPr>
        <w:t>P06</w:t>
      </w:r>
      <w:r w:rsidRPr="00E60438">
        <w:rPr>
          <w:color w:val="31849B" w:themeColor="accent5" w:themeShade="BF"/>
        </w:rPr>
        <w:fldChar w:fldCharType="end"/>
      </w:r>
      <w:r w:rsidRPr="00E60438">
        <w:rPr>
          <w:color w:val="31849B" w:themeColor="accent5" w:themeShade="BF"/>
        </w:rPr>
        <w:t>]</w:t>
      </w:r>
    </w:p>
    <w:p w14:paraId="3DF69996" w14:textId="38C31471" w:rsidR="00E077B4" w:rsidRPr="00940E98" w:rsidRDefault="00E077B4" w:rsidP="00E077B4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  <w:rPr>
          <w:b/>
          <w:u w:val="single"/>
        </w:rPr>
      </w:pPr>
      <w:r w:rsidRPr="00E60438">
        <w:rPr>
          <w:b/>
          <w:color w:val="auto"/>
          <w:u w:val="single"/>
        </w:rPr>
        <w:lastRenderedPageBreak/>
        <w:t xml:space="preserve">Informações Referente </w:t>
      </w:r>
      <w:r>
        <w:rPr>
          <w:b/>
          <w:color w:val="auto"/>
          <w:u w:val="single"/>
        </w:rPr>
        <w:t>ao</w:t>
      </w:r>
      <w:r w:rsidRPr="00E60438">
        <w:rPr>
          <w:b/>
          <w:color w:val="auto"/>
          <w:u w:val="single"/>
        </w:rPr>
        <w:t xml:space="preserve"> </w:t>
      </w:r>
      <w:r>
        <w:rPr>
          <w:b/>
          <w:color w:val="auto"/>
          <w:u w:val="single"/>
        </w:rPr>
        <w:t>Recurso da Substituição</w:t>
      </w:r>
    </w:p>
    <w:p w14:paraId="386EF1CD" w14:textId="65ACC397" w:rsidR="00E077B4" w:rsidRPr="00940E98" w:rsidRDefault="00E077B4" w:rsidP="00E077B4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O nome da 5. Atividade Principal e da 5.</w:t>
      </w:r>
      <w:r>
        <w:t>5</w:t>
      </w:r>
      <w:r w:rsidRPr="00940E98">
        <w:t xml:space="preserve"> Atividade Secundária, o sistema deve buscar conforme parametrização realizada na HST02, porém a funcionalidade será sempre referente as informações do </w:t>
      </w:r>
      <w:r>
        <w:rPr>
          <w:color w:val="31849B" w:themeColor="accent5" w:themeShade="BF"/>
        </w:rPr>
        <w:t>Recurso da Substituição</w:t>
      </w:r>
      <w:r w:rsidRPr="00940E98">
        <w:t>, independente do nome e a data a ela atribuída;</w:t>
      </w:r>
    </w:p>
    <w:p w14:paraId="133F04F1" w14:textId="77777777" w:rsidR="00E077B4" w:rsidRPr="00940E98" w:rsidRDefault="00E077B4" w:rsidP="00E077B4">
      <w:pPr>
        <w:pStyle w:val="PargrafodaLista"/>
      </w:pPr>
    </w:p>
    <w:p w14:paraId="73AD3F41" w14:textId="77777777" w:rsidR="00E077B4" w:rsidRPr="00940E98" w:rsidRDefault="00E077B4" w:rsidP="00E077B4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 xml:space="preserve">O Nome, Tipo, Data Início e Data Fim serão parametrizados na HST02. Na </w:t>
      </w:r>
      <w:r w:rsidRPr="00940E98">
        <w:rPr>
          <w:b/>
        </w:rPr>
        <w:t>HST05</w:t>
      </w:r>
      <w:r w:rsidRPr="00940E98">
        <w:t xml:space="preserve"> o sistema deve exibir os valores parametrizados na HST02;</w:t>
      </w:r>
    </w:p>
    <w:p w14:paraId="5860992C" w14:textId="77777777" w:rsidR="00E077B4" w:rsidRPr="00940E98" w:rsidRDefault="00E077B4" w:rsidP="00E077B4">
      <w:pPr>
        <w:pStyle w:val="PargrafodaLista"/>
      </w:pPr>
    </w:p>
    <w:p w14:paraId="0CE110DE" w14:textId="77777777" w:rsidR="00E077B4" w:rsidRPr="00940E98" w:rsidRDefault="00E077B4" w:rsidP="00E077B4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Na coluna “</w:t>
      </w:r>
      <w:r w:rsidRPr="00940E98">
        <w:rPr>
          <w:b/>
        </w:rPr>
        <w:t>Status Atividade</w:t>
      </w:r>
      <w:r w:rsidRPr="00940E98">
        <w:t>”, o sistema deve exibir os status:</w:t>
      </w:r>
    </w:p>
    <w:p w14:paraId="3150CCFF" w14:textId="77777777" w:rsidR="00E077B4" w:rsidRPr="00940E98" w:rsidRDefault="00E077B4" w:rsidP="00E077B4">
      <w:pPr>
        <w:pStyle w:val="PargrafodaLista"/>
      </w:pPr>
    </w:p>
    <w:p w14:paraId="03D51CE5" w14:textId="21CE043B" w:rsidR="00E077B4" w:rsidRPr="00940E98" w:rsidRDefault="00E077B4" w:rsidP="00E077B4">
      <w:pPr>
        <w:pStyle w:val="PargrafodaLista"/>
        <w:numPr>
          <w:ilvl w:val="0"/>
          <w:numId w:val="20"/>
        </w:numPr>
        <w:spacing w:after="200" w:line="276" w:lineRule="auto"/>
        <w:ind w:left="2268"/>
        <w:contextualSpacing/>
      </w:pPr>
      <w:r w:rsidRPr="00940E98">
        <w:rPr>
          <w:b/>
          <w:color w:val="C00000"/>
        </w:rPr>
        <w:t>Aguardando Parametrização</w:t>
      </w:r>
      <w:r w:rsidRPr="00940E98">
        <w:t>: Para os registros que ainda Não possuem as definições de E-Mail salvas na HST</w:t>
      </w:r>
      <w:r>
        <w:t>118</w:t>
      </w:r>
      <w:r w:rsidRPr="00940E98">
        <w:t>;</w:t>
      </w:r>
    </w:p>
    <w:p w14:paraId="21C230E5" w14:textId="77777777" w:rsidR="00E077B4" w:rsidRPr="00940E98" w:rsidRDefault="00E077B4" w:rsidP="00E077B4">
      <w:pPr>
        <w:pStyle w:val="PargrafodaLista"/>
        <w:widowControl/>
        <w:autoSpaceDE/>
        <w:autoSpaceDN/>
        <w:adjustRightInd/>
        <w:spacing w:after="200" w:line="276" w:lineRule="auto"/>
        <w:ind w:left="2268"/>
        <w:contextualSpacing/>
        <w:jc w:val="both"/>
      </w:pPr>
    </w:p>
    <w:p w14:paraId="31DA8168" w14:textId="42B5AD87" w:rsidR="00E077B4" w:rsidRPr="00940E98" w:rsidRDefault="00E077B4" w:rsidP="00E077B4">
      <w:pPr>
        <w:pStyle w:val="PargrafodaLista"/>
        <w:numPr>
          <w:ilvl w:val="0"/>
          <w:numId w:val="20"/>
        </w:numPr>
        <w:spacing w:after="200" w:line="276" w:lineRule="auto"/>
        <w:ind w:left="2268"/>
        <w:contextualSpacing/>
      </w:pPr>
      <w:r w:rsidRPr="00940E98">
        <w:rPr>
          <w:b/>
          <w:color w:val="31849B" w:themeColor="accent5" w:themeShade="BF"/>
        </w:rPr>
        <w:t>Parametrização Concluída</w:t>
      </w:r>
      <w:r w:rsidRPr="00940E98">
        <w:t xml:space="preserve">: Para os registros que possuem as definições </w:t>
      </w:r>
      <w:proofErr w:type="gramStart"/>
      <w:r w:rsidRPr="00940E98">
        <w:t>de  E-Mail</w:t>
      </w:r>
      <w:proofErr w:type="gramEnd"/>
      <w:r w:rsidRPr="00940E98">
        <w:t xml:space="preserve"> salvos na HST</w:t>
      </w:r>
      <w:r>
        <w:t>1</w:t>
      </w:r>
      <w:r w:rsidR="0040411E">
        <w:t>18</w:t>
      </w:r>
      <w:r>
        <w:t>;</w:t>
      </w:r>
    </w:p>
    <w:p w14:paraId="26A33FCF" w14:textId="77777777" w:rsidR="00E077B4" w:rsidRPr="00940E98" w:rsidRDefault="00E077B4" w:rsidP="00E077B4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</w:p>
    <w:p w14:paraId="5FD3B78C" w14:textId="77777777" w:rsidR="00E077B4" w:rsidRPr="00940E98" w:rsidRDefault="00E077B4" w:rsidP="00E077B4">
      <w:pPr>
        <w:pStyle w:val="PargrafodaLista"/>
      </w:pPr>
    </w:p>
    <w:p w14:paraId="58355D69" w14:textId="77777777" w:rsidR="00E077B4" w:rsidRPr="00940E98" w:rsidRDefault="00E077B4" w:rsidP="00E077B4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Na coluna “</w:t>
      </w:r>
      <w:r w:rsidRPr="00940E98">
        <w:rPr>
          <w:b/>
        </w:rPr>
        <w:t>Ação</w:t>
      </w:r>
      <w:r w:rsidRPr="00940E98">
        <w:t xml:space="preserve">”, o sistema deve exibir o </w:t>
      </w:r>
      <w:proofErr w:type="gramStart"/>
      <w:r w:rsidRPr="00940E98">
        <w:t xml:space="preserve">componente </w:t>
      </w:r>
      <w:r w:rsidRPr="00940E98">
        <w:rPr>
          <w:noProof/>
        </w:rPr>
        <w:drawing>
          <wp:inline distT="0" distB="0" distL="0" distR="0" wp14:anchorId="2591F734" wp14:editId="6BC5595C">
            <wp:extent cx="45719" cy="18287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4799" cy="21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E98">
        <w:t>,</w:t>
      </w:r>
      <w:proofErr w:type="gramEnd"/>
      <w:r w:rsidRPr="00940E98">
        <w:t xml:space="preserve"> com a opção </w:t>
      </w:r>
      <w:r w:rsidRPr="00940E98">
        <w:rPr>
          <w:b/>
        </w:rPr>
        <w:t>PARAMETRIZAR</w:t>
      </w:r>
      <w:r w:rsidRPr="00940E98">
        <w:t>;</w:t>
      </w:r>
    </w:p>
    <w:p w14:paraId="124D6009" w14:textId="77777777" w:rsidR="00E077B4" w:rsidRPr="00940E98" w:rsidRDefault="00E077B4" w:rsidP="00E077B4">
      <w:pPr>
        <w:pStyle w:val="PargrafodaLista"/>
      </w:pPr>
    </w:p>
    <w:p w14:paraId="3D69F969" w14:textId="094DD693" w:rsidR="00E077B4" w:rsidRPr="00940E98" w:rsidRDefault="00E077B4" w:rsidP="00E077B4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contextualSpacing/>
        <w:jc w:val="both"/>
      </w:pPr>
      <w:r w:rsidRPr="00940E98">
        <w:t>Ao acionar a ação “</w:t>
      </w:r>
      <w:r w:rsidRPr="00940E98">
        <w:rPr>
          <w:b/>
        </w:rPr>
        <w:t>Parametrizar</w:t>
      </w:r>
      <w:r w:rsidRPr="00940E98">
        <w:t>”, o sistema deve chamar a estória Eleitoral_</w:t>
      </w:r>
      <w:r w:rsidRPr="00940E98">
        <w:rPr>
          <w:b/>
        </w:rPr>
        <w:t>HST</w:t>
      </w:r>
      <w:r>
        <w:rPr>
          <w:b/>
        </w:rPr>
        <w:t>1</w:t>
      </w:r>
      <w:r w:rsidR="0040411E">
        <w:rPr>
          <w:b/>
        </w:rPr>
        <w:t>18</w:t>
      </w:r>
      <w:r w:rsidRPr="00940E98">
        <w:t xml:space="preserve">_Definir_E-Mail_ </w:t>
      </w:r>
      <w:proofErr w:type="spellStart"/>
      <w:r w:rsidR="0040411E">
        <w:t>Recurso_Pedido_Substituição</w:t>
      </w:r>
      <w:proofErr w:type="spellEnd"/>
      <w:r w:rsidRPr="00940E98">
        <w:t>;</w:t>
      </w:r>
    </w:p>
    <w:p w14:paraId="6883E1CD" w14:textId="77777777" w:rsidR="00E077B4" w:rsidRDefault="00E077B4" w:rsidP="006A4579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74E6D21E" w14:textId="77777777" w:rsidR="00923038" w:rsidRDefault="00923038" w:rsidP="006A4579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1D2F2E8E" w14:textId="766DB4AB" w:rsidR="00F74F67" w:rsidRPr="00E60438" w:rsidRDefault="00F74F67" w:rsidP="00F74F67">
      <w:pPr>
        <w:spacing w:after="200" w:line="276" w:lineRule="auto"/>
        <w:contextualSpacing/>
        <w:rPr>
          <w:b/>
          <w:u w:val="single"/>
        </w:rPr>
      </w:pPr>
      <w:r w:rsidRPr="00F74F67">
        <w:rPr>
          <w:b/>
          <w:highlight w:val="yellow"/>
          <w:u w:val="single"/>
        </w:rPr>
        <w:t>5.6 Atividade Secundária</w:t>
      </w:r>
      <w:r w:rsidRPr="00F74F67">
        <w:rPr>
          <w:color w:val="31849B" w:themeColor="accent5" w:themeShade="BF"/>
          <w:highlight w:val="yellow"/>
        </w:rPr>
        <w:t xml:space="preserve"> [</w:t>
      </w:r>
      <w:r w:rsidRPr="00F74F67">
        <w:rPr>
          <w:color w:val="31849B" w:themeColor="accent5" w:themeShade="BF"/>
          <w:highlight w:val="yellow"/>
        </w:rPr>
        <w:fldChar w:fldCharType="begin"/>
      </w:r>
      <w:r w:rsidRPr="00F74F67">
        <w:rPr>
          <w:color w:val="31849B" w:themeColor="accent5" w:themeShade="BF"/>
          <w:highlight w:val="yellow"/>
        </w:rPr>
        <w:instrText xml:space="preserve"> REF _Ref34835430 \r \h  \* MERGEFORMAT </w:instrText>
      </w:r>
      <w:r w:rsidRPr="00F74F67">
        <w:rPr>
          <w:color w:val="31849B" w:themeColor="accent5" w:themeShade="BF"/>
          <w:highlight w:val="yellow"/>
        </w:rPr>
      </w:r>
      <w:r w:rsidRPr="00F74F67">
        <w:rPr>
          <w:color w:val="31849B" w:themeColor="accent5" w:themeShade="BF"/>
          <w:highlight w:val="yellow"/>
        </w:rPr>
        <w:fldChar w:fldCharType="separate"/>
      </w:r>
      <w:r w:rsidRPr="00F74F67">
        <w:rPr>
          <w:color w:val="31849B" w:themeColor="accent5" w:themeShade="BF"/>
          <w:highlight w:val="yellow"/>
        </w:rPr>
        <w:t>P06</w:t>
      </w:r>
      <w:r w:rsidRPr="00F74F67">
        <w:rPr>
          <w:color w:val="31849B" w:themeColor="accent5" w:themeShade="BF"/>
          <w:highlight w:val="yellow"/>
        </w:rPr>
        <w:fldChar w:fldCharType="end"/>
      </w:r>
      <w:r w:rsidRPr="00E60438">
        <w:rPr>
          <w:color w:val="31849B" w:themeColor="accent5" w:themeShade="BF"/>
        </w:rPr>
        <w:t>]</w:t>
      </w:r>
    </w:p>
    <w:p w14:paraId="3619AF7D" w14:textId="3ABE6CE1" w:rsidR="00F74F67" w:rsidRPr="00940E98" w:rsidRDefault="00F74F67" w:rsidP="00F74F67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  <w:rPr>
          <w:b/>
          <w:u w:val="single"/>
        </w:rPr>
      </w:pPr>
      <w:r w:rsidRPr="00E60438">
        <w:rPr>
          <w:b/>
          <w:color w:val="auto"/>
          <w:u w:val="single"/>
        </w:rPr>
        <w:t xml:space="preserve">Informações Referente </w:t>
      </w:r>
      <w:r>
        <w:rPr>
          <w:b/>
          <w:color w:val="auto"/>
          <w:u w:val="single"/>
        </w:rPr>
        <w:t>ao</w:t>
      </w:r>
      <w:r w:rsidRPr="00E60438">
        <w:rPr>
          <w:b/>
          <w:color w:val="auto"/>
          <w:u w:val="single"/>
        </w:rPr>
        <w:t xml:space="preserve"> </w:t>
      </w:r>
      <w:r>
        <w:rPr>
          <w:b/>
          <w:color w:val="auto"/>
          <w:u w:val="single"/>
        </w:rPr>
        <w:t>Pedido de Substituição – 2ª Instância</w:t>
      </w:r>
    </w:p>
    <w:p w14:paraId="126E2734" w14:textId="144CA7BB" w:rsidR="00F74F67" w:rsidRPr="00940E98" w:rsidRDefault="00F74F67" w:rsidP="00F74F67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O nome da 5. Atividade Principal e da 5.</w:t>
      </w:r>
      <w:r>
        <w:t>6</w:t>
      </w:r>
      <w:r w:rsidRPr="00940E98">
        <w:t xml:space="preserve"> Atividade Secundária, o sistema deve buscar conforme parametrização realizada na HST02, porém a funcionalidade será sempre referente as informações do </w:t>
      </w:r>
      <w:r>
        <w:rPr>
          <w:color w:val="31849B" w:themeColor="accent5" w:themeShade="BF"/>
        </w:rPr>
        <w:t>Pedido de Substituição – 2ª Instância</w:t>
      </w:r>
      <w:r w:rsidRPr="00940E98">
        <w:t>, independente do nome e a data a ela atribuída;</w:t>
      </w:r>
    </w:p>
    <w:p w14:paraId="26E2B2BC" w14:textId="77777777" w:rsidR="00F74F67" w:rsidRPr="00940E98" w:rsidRDefault="00F74F67" w:rsidP="00F74F67">
      <w:pPr>
        <w:pStyle w:val="PargrafodaLista"/>
      </w:pPr>
    </w:p>
    <w:p w14:paraId="61EF9CA7" w14:textId="77777777" w:rsidR="00F74F67" w:rsidRPr="00940E98" w:rsidRDefault="00F74F67" w:rsidP="00F74F67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 xml:space="preserve">O Nome, Tipo, Data Início e Data Fim serão parametrizados na HST02. Na </w:t>
      </w:r>
      <w:r w:rsidRPr="00940E98">
        <w:rPr>
          <w:b/>
        </w:rPr>
        <w:t>HST05</w:t>
      </w:r>
      <w:r w:rsidRPr="00940E98">
        <w:t xml:space="preserve"> o sistema deve exibir os valores parametrizados na HST02;</w:t>
      </w:r>
    </w:p>
    <w:p w14:paraId="4059A203" w14:textId="77777777" w:rsidR="00F74F67" w:rsidRPr="00940E98" w:rsidRDefault="00F74F67" w:rsidP="00F74F67">
      <w:pPr>
        <w:pStyle w:val="PargrafodaLista"/>
      </w:pPr>
    </w:p>
    <w:p w14:paraId="6E3FBD5E" w14:textId="1345F6D7" w:rsidR="006119C9" w:rsidRPr="00940E98" w:rsidRDefault="006119C9" w:rsidP="006119C9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t>Na</w:t>
      </w:r>
      <w:r w:rsidR="00800453">
        <w:t>s</w:t>
      </w:r>
      <w:r w:rsidRPr="00940E98">
        <w:t xml:space="preserve"> coluna</w:t>
      </w:r>
      <w:r w:rsidR="00800453">
        <w:t>s</w:t>
      </w:r>
      <w:r w:rsidRPr="00940E98">
        <w:t xml:space="preserve"> “</w:t>
      </w:r>
      <w:r w:rsidRPr="00940E98">
        <w:rPr>
          <w:b/>
        </w:rPr>
        <w:t>Status Atividade</w:t>
      </w:r>
      <w:r w:rsidRPr="00940E98">
        <w:t>”</w:t>
      </w:r>
      <w:r w:rsidR="00800453">
        <w:t xml:space="preserve"> e “Ação”</w:t>
      </w:r>
      <w:r w:rsidRPr="00940E98">
        <w:t>, o sistema deve exibir um Traço (-);</w:t>
      </w:r>
    </w:p>
    <w:p w14:paraId="1E50AAE6" w14:textId="77777777" w:rsidR="006119C9" w:rsidRPr="00940E98" w:rsidRDefault="006119C9" w:rsidP="006119C9">
      <w:pPr>
        <w:pStyle w:val="PargrafodaLista"/>
      </w:pPr>
    </w:p>
    <w:p w14:paraId="718FF2A8" w14:textId="77777777" w:rsidR="00F74F67" w:rsidRDefault="00F74F67" w:rsidP="006A4579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3A5D0254" w14:textId="77777777" w:rsidR="00F74F67" w:rsidRPr="00940E98" w:rsidRDefault="00F74F67" w:rsidP="006A4579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5BE2E503" w14:textId="4CCC09D4" w:rsidR="00B00B8B" w:rsidRPr="00940E98" w:rsidRDefault="002E2C2B" w:rsidP="00B5695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r w:rsidRPr="00940E98">
        <w:t xml:space="preserve">O sistema identifica falta de comunicação com o sistema e </w:t>
      </w:r>
      <w:r w:rsidR="00B219F6" w:rsidRPr="00940E98">
        <w:t>apresenta</w:t>
      </w:r>
      <w:r w:rsidRPr="00940E98">
        <w:t xml:space="preserve"> a mensagem</w:t>
      </w:r>
      <w:r w:rsidR="00255DEE" w:rsidRPr="00940E98">
        <w:t>;</w:t>
      </w:r>
      <w:r w:rsidRPr="00940E98">
        <w:t xml:space="preserve"> </w:t>
      </w:r>
      <w:r w:rsidRPr="00940E98">
        <w:rPr>
          <w:color w:val="31849B" w:themeColor="accent5" w:themeShade="BF"/>
        </w:rPr>
        <w:t>[</w:t>
      </w:r>
      <w:r w:rsidRPr="00940E98">
        <w:rPr>
          <w:color w:val="31849B" w:themeColor="accent5" w:themeShade="BF"/>
        </w:rPr>
        <w:fldChar w:fldCharType="begin"/>
      </w:r>
      <w:r w:rsidRPr="00940E98">
        <w:rPr>
          <w:color w:val="31849B" w:themeColor="accent5" w:themeShade="BF"/>
        </w:rPr>
        <w:instrText xml:space="preserve"> REF _Ref12023348 \r \h </w:instrText>
      </w:r>
      <w:r w:rsidR="00257C46" w:rsidRPr="00940E98">
        <w:rPr>
          <w:color w:val="31849B" w:themeColor="accent5" w:themeShade="BF"/>
        </w:rPr>
        <w:instrText xml:space="preserve"> \* MERGEFORMAT </w:instrText>
      </w:r>
      <w:r w:rsidRPr="00940E98">
        <w:rPr>
          <w:color w:val="31849B" w:themeColor="accent5" w:themeShade="BF"/>
        </w:rPr>
      </w:r>
      <w:r w:rsidRPr="00940E98">
        <w:rPr>
          <w:color w:val="31849B" w:themeColor="accent5" w:themeShade="BF"/>
        </w:rPr>
        <w:fldChar w:fldCharType="separate"/>
      </w:r>
      <w:r w:rsidRPr="00940E98">
        <w:rPr>
          <w:color w:val="31849B" w:themeColor="accent5" w:themeShade="BF"/>
        </w:rPr>
        <w:t>ME01</w:t>
      </w:r>
      <w:r w:rsidRPr="00940E98">
        <w:rPr>
          <w:color w:val="31849B" w:themeColor="accent5" w:themeShade="BF"/>
        </w:rPr>
        <w:fldChar w:fldCharType="end"/>
      </w:r>
      <w:r w:rsidRPr="00940E98">
        <w:rPr>
          <w:color w:val="31849B" w:themeColor="accent5" w:themeShade="BF"/>
        </w:rPr>
        <w:t>]</w:t>
      </w:r>
    </w:p>
    <w:p w14:paraId="4AA1ED25" w14:textId="77777777" w:rsidR="00255DEE" w:rsidRPr="00940E98" w:rsidRDefault="00255DEE" w:rsidP="00255DEE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15AABF47" w14:textId="77777777" w:rsidR="00484037" w:rsidRPr="00940E98" w:rsidRDefault="00484037" w:rsidP="00484037">
      <w:pPr>
        <w:pStyle w:val="PargrafodaLista"/>
      </w:pPr>
    </w:p>
    <w:p w14:paraId="375294FA" w14:textId="1C7EC2EB" w:rsidR="001A73BB" w:rsidRPr="00940E98" w:rsidRDefault="00380387" w:rsidP="00B5695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  <w:rPr>
          <w:color w:val="auto"/>
        </w:rPr>
      </w:pPr>
      <w:bookmarkStart w:id="29" w:name="_Ref14108183"/>
      <w:r w:rsidRPr="00940E98">
        <w:rPr>
          <w:color w:val="auto"/>
        </w:rPr>
        <w:t>O</w:t>
      </w:r>
      <w:r w:rsidR="001A73BB" w:rsidRPr="00940E98">
        <w:rPr>
          <w:color w:val="auto"/>
        </w:rPr>
        <w:t>pção de “Limpar</w:t>
      </w:r>
      <w:proofErr w:type="gramStart"/>
      <w:r w:rsidR="001A73BB" w:rsidRPr="00940E98">
        <w:rPr>
          <w:color w:val="auto"/>
        </w:rPr>
        <w:t>”;</w:t>
      </w:r>
      <w:bookmarkEnd w:id="29"/>
      <w:r w:rsidR="002E2C2B" w:rsidRPr="00940E98">
        <w:rPr>
          <w:color w:val="auto"/>
        </w:rPr>
        <w:t xml:space="preserve"> </w:t>
      </w:r>
      <w:r w:rsidR="00E25CD3" w:rsidRPr="00940E98">
        <w:rPr>
          <w:color w:val="auto"/>
        </w:rPr>
        <w:t xml:space="preserve"> </w:t>
      </w:r>
      <w:r w:rsidR="00787991" w:rsidRPr="00940E98">
        <w:rPr>
          <w:color w:val="31849B" w:themeColor="accent5" w:themeShade="BF"/>
        </w:rPr>
        <w:t>[</w:t>
      </w:r>
      <w:proofErr w:type="gramEnd"/>
      <w:r w:rsidR="00787991" w:rsidRPr="00940E98">
        <w:rPr>
          <w:color w:val="31849B" w:themeColor="accent5" w:themeShade="BF"/>
        </w:rPr>
        <w:fldChar w:fldCharType="begin"/>
      </w:r>
      <w:r w:rsidR="00787991" w:rsidRPr="00940E98">
        <w:rPr>
          <w:color w:val="31849B" w:themeColor="accent5" w:themeShade="BF"/>
        </w:rPr>
        <w:instrText xml:space="preserve"> REF _Ref13579930 \r \h </w:instrText>
      </w:r>
      <w:r w:rsidR="00940E98">
        <w:rPr>
          <w:color w:val="31849B" w:themeColor="accent5" w:themeShade="BF"/>
        </w:rPr>
        <w:instrText xml:space="preserve"> \* MERGEFORMAT </w:instrText>
      </w:r>
      <w:r w:rsidR="00787991" w:rsidRPr="00940E98">
        <w:rPr>
          <w:color w:val="31849B" w:themeColor="accent5" w:themeShade="BF"/>
        </w:rPr>
      </w:r>
      <w:r w:rsidR="00787991" w:rsidRPr="00940E98">
        <w:rPr>
          <w:color w:val="31849B" w:themeColor="accent5" w:themeShade="BF"/>
        </w:rPr>
        <w:fldChar w:fldCharType="separate"/>
      </w:r>
      <w:r w:rsidR="00787991" w:rsidRPr="00940E98">
        <w:rPr>
          <w:color w:val="31849B" w:themeColor="accent5" w:themeShade="BF"/>
        </w:rPr>
        <w:t>P01</w:t>
      </w:r>
      <w:r w:rsidR="00787991" w:rsidRPr="00940E98">
        <w:rPr>
          <w:color w:val="31849B" w:themeColor="accent5" w:themeShade="BF"/>
        </w:rPr>
        <w:fldChar w:fldCharType="end"/>
      </w:r>
      <w:r w:rsidR="00787991" w:rsidRPr="00940E98">
        <w:rPr>
          <w:color w:val="31849B" w:themeColor="accent5" w:themeShade="BF"/>
        </w:rPr>
        <w:t>]</w:t>
      </w:r>
    </w:p>
    <w:p w14:paraId="255AD798" w14:textId="64F5B6C3" w:rsidR="00E25CD3" w:rsidRPr="00940E98" w:rsidRDefault="00E25CD3" w:rsidP="001A73BB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  <w:rPr>
          <w:color w:val="31849B" w:themeColor="accent5" w:themeShade="BF"/>
        </w:rPr>
      </w:pPr>
      <w:r w:rsidRPr="00940E98">
        <w:rPr>
          <w:color w:val="auto"/>
        </w:rPr>
        <w:t xml:space="preserve">O sistema identifica que o ator acionou a opção “Limpar”, o sistema limpa </w:t>
      </w:r>
      <w:r w:rsidR="0047608A" w:rsidRPr="00940E98">
        <w:rPr>
          <w:color w:val="auto"/>
        </w:rPr>
        <w:t xml:space="preserve">apenas </w:t>
      </w:r>
      <w:r w:rsidRPr="00940E98">
        <w:rPr>
          <w:color w:val="auto"/>
        </w:rPr>
        <w:t>os filtros e o resultado da pesquisa. E disponibiliza os campos limpos para realização de uma nova pesquisa;</w:t>
      </w:r>
      <w:r w:rsidR="00B42391" w:rsidRPr="00940E98">
        <w:rPr>
          <w:color w:val="auto"/>
        </w:rPr>
        <w:t xml:space="preserve"> </w:t>
      </w:r>
      <w:r w:rsidR="00B42391" w:rsidRPr="00940E98">
        <w:rPr>
          <w:color w:val="31849B" w:themeColor="accent5" w:themeShade="BF"/>
        </w:rPr>
        <w:t>[</w:t>
      </w:r>
      <w:r w:rsidR="00B42391" w:rsidRPr="00940E98">
        <w:rPr>
          <w:color w:val="31849B" w:themeColor="accent5" w:themeShade="BF"/>
        </w:rPr>
        <w:fldChar w:fldCharType="begin"/>
      </w:r>
      <w:r w:rsidR="00B42391" w:rsidRPr="00940E98">
        <w:rPr>
          <w:color w:val="31849B" w:themeColor="accent5" w:themeShade="BF"/>
        </w:rPr>
        <w:instrText xml:space="preserve"> REF _Ref13645882 \r \h </w:instrText>
      </w:r>
      <w:r w:rsidR="001A73BB" w:rsidRPr="00940E98">
        <w:rPr>
          <w:color w:val="31849B" w:themeColor="accent5" w:themeShade="BF"/>
        </w:rPr>
        <w:instrText xml:space="preserve"> \* MERGEFORMAT </w:instrText>
      </w:r>
      <w:r w:rsidR="00B42391" w:rsidRPr="00940E98">
        <w:rPr>
          <w:color w:val="31849B" w:themeColor="accent5" w:themeShade="BF"/>
        </w:rPr>
      </w:r>
      <w:r w:rsidR="00B42391" w:rsidRPr="00940E98">
        <w:rPr>
          <w:color w:val="31849B" w:themeColor="accent5" w:themeShade="BF"/>
        </w:rPr>
        <w:fldChar w:fldCharType="separate"/>
      </w:r>
      <w:r w:rsidR="00B42391" w:rsidRPr="00940E98">
        <w:rPr>
          <w:color w:val="31849B" w:themeColor="accent5" w:themeShade="BF"/>
        </w:rPr>
        <w:t>1.2</w:t>
      </w:r>
      <w:r w:rsidR="00B42391" w:rsidRPr="00940E98">
        <w:rPr>
          <w:color w:val="31849B" w:themeColor="accent5" w:themeShade="BF"/>
        </w:rPr>
        <w:fldChar w:fldCharType="end"/>
      </w:r>
      <w:r w:rsidR="00B42391" w:rsidRPr="00940E98">
        <w:rPr>
          <w:color w:val="31849B" w:themeColor="accent5" w:themeShade="BF"/>
        </w:rPr>
        <w:t>]</w:t>
      </w:r>
    </w:p>
    <w:p w14:paraId="6EB000B2" w14:textId="06F6B641" w:rsidR="001A73BB" w:rsidRPr="00940E98" w:rsidRDefault="001A73BB" w:rsidP="001A73BB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  <w:rPr>
          <w:color w:val="31849B" w:themeColor="accent5" w:themeShade="BF"/>
        </w:rPr>
      </w:pPr>
      <w:r w:rsidRPr="00940E98">
        <w:rPr>
          <w:color w:val="auto"/>
        </w:rPr>
        <w:lastRenderedPageBreak/>
        <w:t>No campo limpo do resultado da pesquisa, o sistema deve exibir a informação: Selecion</w:t>
      </w:r>
      <w:r w:rsidR="00032841" w:rsidRPr="00940E98">
        <w:rPr>
          <w:color w:val="auto"/>
        </w:rPr>
        <w:t>e</w:t>
      </w:r>
      <w:r w:rsidRPr="00940E98">
        <w:rPr>
          <w:color w:val="auto"/>
        </w:rPr>
        <w:t xml:space="preserve"> o</w:t>
      </w:r>
      <w:r w:rsidR="00032841" w:rsidRPr="00940E98">
        <w:rPr>
          <w:color w:val="auto"/>
        </w:rPr>
        <w:t>(</w:t>
      </w:r>
      <w:r w:rsidRPr="00940E98">
        <w:rPr>
          <w:color w:val="auto"/>
        </w:rPr>
        <w:t>s</w:t>
      </w:r>
      <w:r w:rsidR="00032841" w:rsidRPr="00940E98">
        <w:rPr>
          <w:color w:val="auto"/>
        </w:rPr>
        <w:t>)</w:t>
      </w:r>
      <w:r w:rsidRPr="00940E98">
        <w:rPr>
          <w:color w:val="auto"/>
        </w:rPr>
        <w:t xml:space="preserve"> filtro</w:t>
      </w:r>
      <w:r w:rsidR="00032841" w:rsidRPr="00940E98">
        <w:rPr>
          <w:color w:val="auto"/>
        </w:rPr>
        <w:t>(</w:t>
      </w:r>
      <w:r w:rsidRPr="00940E98">
        <w:rPr>
          <w:color w:val="auto"/>
        </w:rPr>
        <w:t>s</w:t>
      </w:r>
      <w:r w:rsidR="00032841" w:rsidRPr="00940E98">
        <w:rPr>
          <w:color w:val="auto"/>
        </w:rPr>
        <w:t>)</w:t>
      </w:r>
      <w:r w:rsidRPr="00940E98">
        <w:rPr>
          <w:color w:val="auto"/>
        </w:rPr>
        <w:t xml:space="preserve"> para a nova pesquisa; </w:t>
      </w:r>
      <w:r w:rsidRPr="00940E98">
        <w:rPr>
          <w:color w:val="31849B" w:themeColor="accent5" w:themeShade="BF"/>
        </w:rPr>
        <w:t>[</w:t>
      </w:r>
      <w:r w:rsidRPr="00940E98">
        <w:rPr>
          <w:color w:val="31849B" w:themeColor="accent5" w:themeShade="BF"/>
        </w:rPr>
        <w:fldChar w:fldCharType="begin"/>
      </w:r>
      <w:r w:rsidRPr="00940E98">
        <w:rPr>
          <w:color w:val="31849B" w:themeColor="accent5" w:themeShade="BF"/>
        </w:rPr>
        <w:instrText xml:space="preserve"> REF _Ref13645882 \r \h  \* MERGEFORMAT </w:instrText>
      </w:r>
      <w:r w:rsidRPr="00940E98">
        <w:rPr>
          <w:color w:val="31849B" w:themeColor="accent5" w:themeShade="BF"/>
        </w:rPr>
      </w:r>
      <w:r w:rsidRPr="00940E98">
        <w:rPr>
          <w:color w:val="31849B" w:themeColor="accent5" w:themeShade="BF"/>
        </w:rPr>
        <w:fldChar w:fldCharType="separate"/>
      </w:r>
      <w:r w:rsidRPr="00940E98">
        <w:rPr>
          <w:color w:val="31849B" w:themeColor="accent5" w:themeShade="BF"/>
        </w:rPr>
        <w:t>1.2</w:t>
      </w:r>
      <w:r w:rsidRPr="00940E98">
        <w:rPr>
          <w:color w:val="31849B" w:themeColor="accent5" w:themeShade="BF"/>
        </w:rPr>
        <w:fldChar w:fldCharType="end"/>
      </w:r>
      <w:r w:rsidRPr="00940E98">
        <w:rPr>
          <w:color w:val="31849B" w:themeColor="accent5" w:themeShade="BF"/>
        </w:rPr>
        <w:t>]</w:t>
      </w:r>
    </w:p>
    <w:p w14:paraId="41138A32" w14:textId="77777777" w:rsidR="00255DEE" w:rsidRPr="00940E98" w:rsidRDefault="00255DEE" w:rsidP="001A73BB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  <w:rPr>
          <w:color w:val="auto"/>
        </w:rPr>
      </w:pPr>
    </w:p>
    <w:p w14:paraId="7806E40C" w14:textId="77777777" w:rsidR="00484037" w:rsidRPr="00940E98" w:rsidRDefault="00484037" w:rsidP="0048403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  <w:rPr>
          <w:color w:val="auto"/>
        </w:rPr>
      </w:pPr>
    </w:p>
    <w:p w14:paraId="7CC4D4E7" w14:textId="128E42FB" w:rsidR="00DE0C01" w:rsidRPr="00940E98" w:rsidRDefault="00DE0C01" w:rsidP="00CF4EA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  <w:rPr>
          <w:color w:val="000000" w:themeColor="text1"/>
        </w:rPr>
      </w:pPr>
      <w:r w:rsidRPr="00940E98">
        <w:t xml:space="preserve"> </w:t>
      </w:r>
      <w:r w:rsidR="00B219F6" w:rsidRPr="00940E98">
        <w:t xml:space="preserve"> </w:t>
      </w:r>
      <w:bookmarkStart w:id="30" w:name="_Ref18944213"/>
      <w:r w:rsidR="00B219F6" w:rsidRPr="00940E98">
        <w:t>O sistema não identifica nenhum resultado para o filtro informado, o sistema apresenta mensagem</w:t>
      </w:r>
      <w:r w:rsidR="00122F06" w:rsidRPr="00940E98">
        <w:t>;</w:t>
      </w:r>
      <w:r w:rsidR="00B219F6" w:rsidRPr="00940E98">
        <w:t xml:space="preserve"> </w:t>
      </w:r>
      <w:r w:rsidR="00A35A6B" w:rsidRPr="00940E98">
        <w:rPr>
          <w:color w:val="31849B" w:themeColor="accent5" w:themeShade="BF"/>
        </w:rPr>
        <w:t>[</w:t>
      </w:r>
      <w:r w:rsidR="00A35A6B" w:rsidRPr="00940E98">
        <w:rPr>
          <w:color w:val="31849B" w:themeColor="accent5" w:themeShade="BF"/>
        </w:rPr>
        <w:fldChar w:fldCharType="begin"/>
      </w:r>
      <w:r w:rsidR="00A35A6B" w:rsidRPr="00940E98">
        <w:rPr>
          <w:color w:val="31849B" w:themeColor="accent5" w:themeShade="BF"/>
        </w:rPr>
        <w:instrText xml:space="preserve"> REF _Ref13647479 \r \h </w:instrText>
      </w:r>
      <w:r w:rsidR="00FA5096" w:rsidRPr="00940E98">
        <w:rPr>
          <w:color w:val="31849B" w:themeColor="accent5" w:themeShade="BF"/>
        </w:rPr>
        <w:instrText xml:space="preserve"> \* MERGEFORMAT </w:instrText>
      </w:r>
      <w:r w:rsidR="00A35A6B" w:rsidRPr="00940E98">
        <w:rPr>
          <w:color w:val="31849B" w:themeColor="accent5" w:themeShade="BF"/>
        </w:rPr>
      </w:r>
      <w:r w:rsidR="00A35A6B" w:rsidRPr="00940E98">
        <w:rPr>
          <w:color w:val="31849B" w:themeColor="accent5" w:themeShade="BF"/>
        </w:rPr>
        <w:fldChar w:fldCharType="separate"/>
      </w:r>
      <w:r w:rsidR="00A35A6B" w:rsidRPr="00940E98">
        <w:rPr>
          <w:color w:val="31849B" w:themeColor="accent5" w:themeShade="BF"/>
        </w:rPr>
        <w:t>ME0</w:t>
      </w:r>
      <w:r w:rsidR="00DD75C3" w:rsidRPr="00940E98">
        <w:rPr>
          <w:color w:val="31849B" w:themeColor="accent5" w:themeShade="BF"/>
        </w:rPr>
        <w:t>2</w:t>
      </w:r>
      <w:r w:rsidR="00A35A6B" w:rsidRPr="00940E98">
        <w:rPr>
          <w:color w:val="31849B" w:themeColor="accent5" w:themeShade="BF"/>
        </w:rPr>
        <w:fldChar w:fldCharType="end"/>
      </w:r>
      <w:r w:rsidR="00A35A6B" w:rsidRPr="00940E98">
        <w:rPr>
          <w:color w:val="31849B" w:themeColor="accent5" w:themeShade="BF"/>
        </w:rPr>
        <w:t>]</w:t>
      </w:r>
      <w:r w:rsidR="00F86259" w:rsidRPr="00940E98">
        <w:rPr>
          <w:color w:val="31849B" w:themeColor="accent5" w:themeShade="BF"/>
        </w:rPr>
        <w:t xml:space="preserve">, </w:t>
      </w:r>
      <w:r w:rsidR="00F86259" w:rsidRPr="00940E98">
        <w:rPr>
          <w:color w:val="000000" w:themeColor="text1"/>
        </w:rPr>
        <w:t>abaixo da grid do resultado da pesquisa.</w:t>
      </w:r>
      <w:bookmarkEnd w:id="30"/>
    </w:p>
    <w:p w14:paraId="55FB5E42" w14:textId="275BED55" w:rsidR="00F86259" w:rsidRPr="00940E98" w:rsidRDefault="00F86259" w:rsidP="00F86259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  <w:rPr>
          <w:color w:val="000000" w:themeColor="text1"/>
        </w:rPr>
      </w:pPr>
      <w:r w:rsidRPr="00940E98">
        <w:rPr>
          <w:noProof/>
          <w:color w:val="auto"/>
        </w:rPr>
        <w:drawing>
          <wp:inline distT="0" distB="0" distL="0" distR="0" wp14:anchorId="0CACAA2D" wp14:editId="12A1CBBD">
            <wp:extent cx="4718649" cy="1988168"/>
            <wp:effectExtent l="0" t="0" r="635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ublicar_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989" cy="200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DE63" w14:textId="77777777" w:rsidR="00F86259" w:rsidRPr="00940E98" w:rsidRDefault="00F86259" w:rsidP="00F86259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  <w:rPr>
          <w:color w:val="000000" w:themeColor="text1"/>
        </w:rPr>
      </w:pPr>
    </w:p>
    <w:p w14:paraId="5B8DFED1" w14:textId="0728CCEC" w:rsidR="00F86259" w:rsidRPr="00940E98" w:rsidRDefault="00F86259" w:rsidP="00F86259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  <w:rPr>
          <w:color w:val="000000" w:themeColor="text1"/>
        </w:rPr>
      </w:pPr>
      <w:r w:rsidRPr="00940E98">
        <w:t xml:space="preserve">No Painel Visual quando o sistema não identifica nenhum resultado da pesquisa para o filtro informado, o sistema deve apresenta a mensagem </w:t>
      </w:r>
      <w:r w:rsidRPr="00940E98">
        <w:rPr>
          <w:color w:val="31849B" w:themeColor="accent5" w:themeShade="BF"/>
        </w:rPr>
        <w:t>[</w:t>
      </w:r>
      <w:r w:rsidRPr="00940E98">
        <w:rPr>
          <w:color w:val="31849B" w:themeColor="accent5" w:themeShade="BF"/>
        </w:rPr>
        <w:fldChar w:fldCharType="begin"/>
      </w:r>
      <w:r w:rsidRPr="00940E98">
        <w:rPr>
          <w:color w:val="31849B" w:themeColor="accent5" w:themeShade="BF"/>
        </w:rPr>
        <w:instrText xml:space="preserve"> REF _Ref13647479 \r \h  \* MERGEFORMAT </w:instrText>
      </w:r>
      <w:r w:rsidRPr="00940E98">
        <w:rPr>
          <w:color w:val="31849B" w:themeColor="accent5" w:themeShade="BF"/>
        </w:rPr>
      </w:r>
      <w:r w:rsidRPr="00940E98">
        <w:rPr>
          <w:color w:val="31849B" w:themeColor="accent5" w:themeShade="BF"/>
        </w:rPr>
        <w:fldChar w:fldCharType="separate"/>
      </w:r>
      <w:r w:rsidRPr="00940E98">
        <w:rPr>
          <w:color w:val="31849B" w:themeColor="accent5" w:themeShade="BF"/>
        </w:rPr>
        <w:t>ME02</w:t>
      </w:r>
      <w:r w:rsidRPr="00940E98">
        <w:rPr>
          <w:color w:val="31849B" w:themeColor="accent5" w:themeShade="BF"/>
        </w:rPr>
        <w:fldChar w:fldCharType="end"/>
      </w:r>
      <w:r w:rsidRPr="00940E98">
        <w:rPr>
          <w:color w:val="31849B" w:themeColor="accent5" w:themeShade="BF"/>
        </w:rPr>
        <w:t xml:space="preserve">], </w:t>
      </w:r>
      <w:r w:rsidRPr="00940E98">
        <w:rPr>
          <w:color w:val="000000" w:themeColor="text1"/>
        </w:rPr>
        <w:t>em uma pop-up</w:t>
      </w:r>
      <w:r w:rsidR="00DF5E54" w:rsidRPr="00940E98">
        <w:rPr>
          <w:color w:val="000000" w:themeColor="text1"/>
        </w:rPr>
        <w:t xml:space="preserve">, seguindo a regra do temporizador das </w:t>
      </w:r>
      <w:proofErr w:type="gramStart"/>
      <w:r w:rsidR="00DF5E54" w:rsidRPr="00940E98">
        <w:rPr>
          <w:color w:val="000000" w:themeColor="text1"/>
        </w:rPr>
        <w:t>mensagens</w:t>
      </w:r>
      <w:r w:rsidRPr="00940E98">
        <w:rPr>
          <w:color w:val="31849B" w:themeColor="accent5" w:themeShade="BF"/>
        </w:rPr>
        <w:t>.</w:t>
      </w:r>
      <w:r w:rsidR="00DF5E54" w:rsidRPr="00940E98">
        <w:rPr>
          <w:color w:val="31849B" w:themeColor="accent5" w:themeShade="BF"/>
        </w:rPr>
        <w:t>[</w:t>
      </w:r>
      <w:proofErr w:type="gramEnd"/>
      <w:r w:rsidR="00DF5E54" w:rsidRPr="00940E98">
        <w:rPr>
          <w:color w:val="31849B" w:themeColor="accent5" w:themeShade="BF"/>
        </w:rPr>
        <w:fldChar w:fldCharType="begin"/>
      </w:r>
      <w:r w:rsidR="00DF5E54" w:rsidRPr="00940E98">
        <w:rPr>
          <w:color w:val="31849B" w:themeColor="accent5" w:themeShade="BF"/>
        </w:rPr>
        <w:instrText xml:space="preserve"> REF _Ref18944137 \r \h  \* MERGEFORMAT </w:instrText>
      </w:r>
      <w:r w:rsidR="00DF5E54" w:rsidRPr="00940E98">
        <w:rPr>
          <w:color w:val="31849B" w:themeColor="accent5" w:themeShade="BF"/>
        </w:rPr>
      </w:r>
      <w:r w:rsidR="00DF5E54" w:rsidRPr="00940E98">
        <w:rPr>
          <w:color w:val="31849B" w:themeColor="accent5" w:themeShade="BF"/>
        </w:rPr>
        <w:fldChar w:fldCharType="separate"/>
      </w:r>
      <w:r w:rsidR="00DF5E54" w:rsidRPr="00940E98">
        <w:rPr>
          <w:color w:val="31849B" w:themeColor="accent5" w:themeShade="BF"/>
        </w:rPr>
        <w:t>2.3</w:t>
      </w:r>
      <w:r w:rsidR="00DF5E54" w:rsidRPr="00940E98">
        <w:rPr>
          <w:color w:val="31849B" w:themeColor="accent5" w:themeShade="BF"/>
        </w:rPr>
        <w:fldChar w:fldCharType="end"/>
      </w:r>
      <w:r w:rsidR="00DF5E54" w:rsidRPr="00940E98">
        <w:rPr>
          <w:color w:val="31849B" w:themeColor="accent5" w:themeShade="BF"/>
        </w:rPr>
        <w:t>]</w:t>
      </w:r>
      <w:r w:rsidRPr="00940E98">
        <w:rPr>
          <w:color w:val="31849B" w:themeColor="accent5" w:themeShade="BF"/>
        </w:rPr>
        <w:t xml:space="preserve"> </w:t>
      </w:r>
    </w:p>
    <w:p w14:paraId="25A96D44" w14:textId="0B00615A" w:rsidR="00255DEE" w:rsidRPr="00940E98" w:rsidRDefault="00F86259" w:rsidP="00F86259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  <w:r w:rsidRPr="00940E98">
        <w:rPr>
          <w:noProof/>
        </w:rPr>
        <w:drawing>
          <wp:inline distT="0" distB="0" distL="0" distR="0" wp14:anchorId="28A36827" wp14:editId="5F7D743D">
            <wp:extent cx="4876433" cy="2035834"/>
            <wp:effectExtent l="0" t="0" r="635" b="254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ublicar_1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857" cy="204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59FB" w14:textId="77777777" w:rsidR="00326FC1" w:rsidRPr="00940E98" w:rsidRDefault="00326FC1" w:rsidP="00326FC1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22EEEA5E" w14:textId="4D3970AC" w:rsidR="002A7F44" w:rsidRPr="00940E98" w:rsidRDefault="002A7F44" w:rsidP="00CF4EA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bookmarkStart w:id="31" w:name="_Ref16525021"/>
      <w:bookmarkStart w:id="32" w:name="_Ref15566580"/>
      <w:r w:rsidRPr="00940E98">
        <w:t>Status</w:t>
      </w:r>
      <w:r w:rsidR="00756245" w:rsidRPr="00940E98">
        <w:t xml:space="preserve"> das Atividades</w:t>
      </w:r>
      <w:r w:rsidRPr="00940E98">
        <w:t>:</w:t>
      </w:r>
      <w:bookmarkEnd w:id="31"/>
      <w:r w:rsidR="00326FC1" w:rsidRPr="00940E98">
        <w:t xml:space="preserve"> </w:t>
      </w:r>
      <w:bookmarkEnd w:id="32"/>
    </w:p>
    <w:p w14:paraId="1807CE31" w14:textId="77777777" w:rsidR="00A6604E" w:rsidRPr="00940E98" w:rsidRDefault="00A6604E" w:rsidP="00A6604E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  <w:r w:rsidRPr="00940E98">
        <w:t xml:space="preserve">O sistema deve exibir os status de cada atividade secundaria. </w:t>
      </w:r>
    </w:p>
    <w:p w14:paraId="3E691044" w14:textId="77777777" w:rsidR="00A6604E" w:rsidRPr="00940E98" w:rsidRDefault="00A6604E" w:rsidP="00A6604E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  <w:r w:rsidRPr="00940E98">
        <w:t>Os status de cada atividade secundaria serão tratos nas HST referente a cada assunto.</w:t>
      </w:r>
    </w:p>
    <w:p w14:paraId="6DEEC7E4" w14:textId="5FA1E0D6" w:rsidR="00A6604E" w:rsidRPr="00940E98" w:rsidRDefault="00A6604E" w:rsidP="00A6604E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  <w:r w:rsidRPr="00940E98">
        <w:t xml:space="preserve"> </w:t>
      </w:r>
    </w:p>
    <w:p w14:paraId="3CBEE655" w14:textId="246FB527" w:rsidR="00F26396" w:rsidRPr="00940E98" w:rsidRDefault="004A17F8" w:rsidP="002D000A">
      <w:pPr>
        <w:pStyle w:val="PargrafodaLista"/>
        <w:widowControl/>
        <w:numPr>
          <w:ilvl w:val="0"/>
          <w:numId w:val="38"/>
        </w:numPr>
        <w:autoSpaceDE/>
        <w:autoSpaceDN/>
        <w:adjustRightInd/>
        <w:spacing w:after="200" w:line="276" w:lineRule="auto"/>
        <w:contextualSpacing/>
        <w:jc w:val="both"/>
        <w:rPr>
          <w:u w:val="single"/>
        </w:rPr>
      </w:pPr>
      <w:bookmarkStart w:id="33" w:name="_Ref16525027"/>
      <w:r w:rsidRPr="00940E98">
        <w:rPr>
          <w:color w:val="auto"/>
          <w:u w:val="single"/>
        </w:rPr>
        <w:t xml:space="preserve">Informações sobre a Quantidade </w:t>
      </w:r>
      <w:r w:rsidR="00F26396" w:rsidRPr="00940E98">
        <w:rPr>
          <w:color w:val="auto"/>
          <w:u w:val="single"/>
        </w:rPr>
        <w:t>de Membros da Comissão Eleitoral</w:t>
      </w:r>
      <w:r w:rsidR="00A6604E" w:rsidRPr="00940E98">
        <w:rPr>
          <w:color w:val="auto"/>
          <w:u w:val="single"/>
        </w:rPr>
        <w:t xml:space="preserve"> </w:t>
      </w:r>
      <w:r w:rsidR="00A6604E" w:rsidRPr="00940E98">
        <w:t>(HST06):</w:t>
      </w:r>
      <w:bookmarkEnd w:id="33"/>
    </w:p>
    <w:p w14:paraId="2DB1A954" w14:textId="2198D478" w:rsidR="002A7F44" w:rsidRPr="00940E98" w:rsidRDefault="002A7F44" w:rsidP="00F26396">
      <w:pPr>
        <w:pStyle w:val="PargrafodaLista"/>
        <w:widowControl/>
        <w:autoSpaceDE/>
        <w:autoSpaceDN/>
        <w:adjustRightInd/>
        <w:spacing w:after="200" w:line="276" w:lineRule="auto"/>
        <w:ind w:left="1276"/>
        <w:contextualSpacing/>
        <w:jc w:val="both"/>
      </w:pPr>
      <w:r w:rsidRPr="00940E98">
        <w:t xml:space="preserve">O sistema deve exibir no resultado da pesquisa os </w:t>
      </w:r>
      <w:r w:rsidR="00326FC1" w:rsidRPr="00940E98">
        <w:t>status</w:t>
      </w:r>
      <w:r w:rsidR="002866D5" w:rsidRPr="00940E98">
        <w:t xml:space="preserve"> </w:t>
      </w:r>
      <w:r w:rsidR="000076C6" w:rsidRPr="00940E98">
        <w:t xml:space="preserve">referente a </w:t>
      </w:r>
      <w:r w:rsidR="002F193D" w:rsidRPr="00940E98">
        <w:t xml:space="preserve">informações da quantidade de membros da </w:t>
      </w:r>
      <w:r w:rsidR="000076C6" w:rsidRPr="00940E98">
        <w:t xml:space="preserve">Comissão </w:t>
      </w:r>
      <w:r w:rsidR="00A408B6" w:rsidRPr="00940E98">
        <w:t>Eleitoral</w:t>
      </w:r>
      <w:r w:rsidR="00326FC1" w:rsidRPr="00940E98">
        <w:rPr>
          <w:color w:val="31849B" w:themeColor="accent5" w:themeShade="BF"/>
        </w:rPr>
        <w:t xml:space="preserve">: </w:t>
      </w:r>
      <w:r w:rsidR="000926DE" w:rsidRPr="00940E98">
        <w:rPr>
          <w:color w:val="31849B" w:themeColor="accent5" w:themeShade="BF"/>
        </w:rPr>
        <w:t>[</w:t>
      </w:r>
      <w:r w:rsidR="00050769" w:rsidRPr="00940E98">
        <w:rPr>
          <w:color w:val="31849B" w:themeColor="accent5" w:themeShade="BF"/>
        </w:rPr>
        <w:fldChar w:fldCharType="begin"/>
      </w:r>
      <w:r w:rsidR="00050769" w:rsidRPr="00940E98">
        <w:rPr>
          <w:color w:val="31849B" w:themeColor="accent5" w:themeShade="BF"/>
        </w:rPr>
        <w:instrText xml:space="preserve"> REF _Ref16167937 \r \h </w:instrText>
      </w:r>
      <w:r w:rsidR="00956FAB" w:rsidRPr="00940E98">
        <w:rPr>
          <w:color w:val="31849B" w:themeColor="accent5" w:themeShade="BF"/>
        </w:rPr>
        <w:instrText xml:space="preserve"> \* MERGEFORMAT </w:instrText>
      </w:r>
      <w:r w:rsidR="00050769" w:rsidRPr="00940E98">
        <w:rPr>
          <w:color w:val="31849B" w:themeColor="accent5" w:themeShade="BF"/>
        </w:rPr>
      </w:r>
      <w:r w:rsidR="00050769" w:rsidRPr="00940E98">
        <w:rPr>
          <w:color w:val="31849B" w:themeColor="accent5" w:themeShade="BF"/>
        </w:rPr>
        <w:fldChar w:fldCharType="separate"/>
      </w:r>
      <w:r w:rsidR="00050769" w:rsidRPr="00940E98">
        <w:rPr>
          <w:color w:val="31849B" w:themeColor="accent5" w:themeShade="BF"/>
        </w:rPr>
        <w:t>P02</w:t>
      </w:r>
      <w:r w:rsidR="00050769" w:rsidRPr="00940E98">
        <w:rPr>
          <w:color w:val="31849B" w:themeColor="accent5" w:themeShade="BF"/>
        </w:rPr>
        <w:fldChar w:fldCharType="end"/>
      </w:r>
      <w:r w:rsidR="000926DE" w:rsidRPr="00940E98">
        <w:rPr>
          <w:color w:val="31849B" w:themeColor="accent5" w:themeShade="BF"/>
        </w:rPr>
        <w:t>]</w:t>
      </w:r>
    </w:p>
    <w:p w14:paraId="2C0ECEEC" w14:textId="77777777" w:rsidR="009374A6" w:rsidRPr="00940E98" w:rsidRDefault="009374A6" w:rsidP="009374A6">
      <w:pPr>
        <w:pStyle w:val="PargrafodaLista"/>
        <w:widowControl/>
        <w:numPr>
          <w:ilvl w:val="0"/>
          <w:numId w:val="39"/>
        </w:numPr>
        <w:autoSpaceDE/>
        <w:autoSpaceDN/>
        <w:adjustRightInd/>
        <w:spacing w:after="200" w:line="276" w:lineRule="auto"/>
        <w:contextualSpacing/>
        <w:jc w:val="both"/>
      </w:pPr>
      <w:r w:rsidRPr="00940E98">
        <w:rPr>
          <w:noProof/>
        </w:rPr>
        <w:drawing>
          <wp:inline distT="0" distB="0" distL="0" distR="0" wp14:anchorId="00490A4E" wp14:editId="0D1D025E">
            <wp:extent cx="914400" cy="206061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26413" cy="23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E98">
        <w:t xml:space="preserve">: Para as calendários que ainda </w:t>
      </w:r>
      <w:r w:rsidRPr="00940E98">
        <w:rPr>
          <w:b/>
        </w:rPr>
        <w:t>NÃO</w:t>
      </w:r>
      <w:r w:rsidRPr="00940E98">
        <w:t xml:space="preserve"> possuem as informações referente a quantidade de Membros da Comissão Eleitoral, incluídas no sistema, ou seja, a Aba Informações Iniciais não foi preenchida e Salva. (HST06).</w:t>
      </w:r>
      <w:r w:rsidRPr="00940E98">
        <w:rPr>
          <w:noProof/>
        </w:rPr>
        <w:t xml:space="preserve"> </w:t>
      </w:r>
    </w:p>
    <w:p w14:paraId="4F24FFDC" w14:textId="77777777" w:rsidR="009374A6" w:rsidRPr="00940E98" w:rsidRDefault="009374A6" w:rsidP="009374A6">
      <w:pPr>
        <w:pStyle w:val="PargrafodaLista"/>
        <w:widowControl/>
        <w:numPr>
          <w:ilvl w:val="0"/>
          <w:numId w:val="39"/>
        </w:numPr>
        <w:autoSpaceDE/>
        <w:autoSpaceDN/>
        <w:adjustRightInd/>
        <w:spacing w:after="200" w:line="276" w:lineRule="auto"/>
        <w:contextualSpacing/>
        <w:jc w:val="both"/>
      </w:pPr>
      <w:r w:rsidRPr="00940E98">
        <w:rPr>
          <w:noProof/>
        </w:rPr>
        <w:lastRenderedPageBreak/>
        <w:drawing>
          <wp:inline distT="0" distB="0" distL="0" distR="0" wp14:anchorId="2CF09430" wp14:editId="2471B498">
            <wp:extent cx="859385" cy="2115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30199" cy="22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E98">
        <w:t xml:space="preserve">: Para os calendários que já possuem as informações referente a quantidade de Membros da Comissão Eleitoral, incluído e salvas no sistema, </w:t>
      </w:r>
      <w:r w:rsidRPr="00940E98">
        <w:rPr>
          <w:u w:val="single"/>
        </w:rPr>
        <w:t>porém</w:t>
      </w:r>
      <w:r w:rsidRPr="00940E98">
        <w:t xml:space="preserve"> a Aba “Documento” ainda não foi concluída pelo ator (HST06). </w:t>
      </w:r>
    </w:p>
    <w:p w14:paraId="597889BD" w14:textId="77777777" w:rsidR="009374A6" w:rsidRPr="00940E98" w:rsidRDefault="009374A6" w:rsidP="009374A6">
      <w:pPr>
        <w:pStyle w:val="PargrafodaLista"/>
        <w:widowControl/>
        <w:numPr>
          <w:ilvl w:val="0"/>
          <w:numId w:val="39"/>
        </w:numPr>
        <w:autoSpaceDE/>
        <w:autoSpaceDN/>
        <w:adjustRightInd/>
        <w:spacing w:after="200" w:line="276" w:lineRule="auto"/>
        <w:contextualSpacing/>
        <w:jc w:val="both"/>
      </w:pPr>
      <w:r w:rsidRPr="00940E98">
        <w:rPr>
          <w:noProof/>
        </w:rPr>
        <w:drawing>
          <wp:inline distT="0" distB="0" distL="0" distR="0" wp14:anchorId="3929FA88" wp14:editId="1A7D044B">
            <wp:extent cx="898498" cy="211411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76312" cy="22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E98">
        <w:t xml:space="preserve">: Para os calendários que possuem as Abas “Informações Inicial” e “Documentos” concluídas pelo ator (HST06): </w:t>
      </w:r>
    </w:p>
    <w:p w14:paraId="0CEFC1A1" w14:textId="1276739A" w:rsidR="004E1E21" w:rsidRPr="00940E98" w:rsidRDefault="004E1E21" w:rsidP="003E75D7">
      <w:pPr>
        <w:pStyle w:val="PargrafodaLista"/>
        <w:widowControl/>
        <w:autoSpaceDE/>
        <w:autoSpaceDN/>
        <w:adjustRightInd/>
        <w:spacing w:after="200" w:line="276" w:lineRule="auto"/>
        <w:ind w:left="504"/>
        <w:contextualSpacing/>
        <w:jc w:val="both"/>
        <w:rPr>
          <w:b/>
          <w:u w:val="single"/>
        </w:rPr>
      </w:pPr>
    </w:p>
    <w:p w14:paraId="77A03253" w14:textId="77777777" w:rsidR="00DF5E54" w:rsidRPr="00940E98" w:rsidRDefault="00DF5E54" w:rsidP="00DF5E54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57B7A25F" w14:textId="03355C3F" w:rsidR="00DF5E54" w:rsidRPr="00940E98" w:rsidRDefault="00DF5E54" w:rsidP="00DF5E54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34" w:name="_Ref18944137"/>
      <w:r w:rsidRPr="00940E98">
        <w:rPr>
          <w:b/>
          <w:u w:val="single"/>
        </w:rPr>
        <w:t>Mensagens</w:t>
      </w:r>
      <w:bookmarkEnd w:id="34"/>
    </w:p>
    <w:p w14:paraId="6FD1A005" w14:textId="77777777" w:rsidR="00255DEE" w:rsidRPr="00940E98" w:rsidRDefault="00255DEE" w:rsidP="003E75D7">
      <w:pPr>
        <w:pStyle w:val="PargrafodaLista"/>
        <w:widowControl/>
        <w:autoSpaceDE/>
        <w:autoSpaceDN/>
        <w:adjustRightInd/>
        <w:spacing w:after="200" w:line="276" w:lineRule="auto"/>
        <w:ind w:left="504"/>
        <w:contextualSpacing/>
        <w:jc w:val="both"/>
        <w:rPr>
          <w:b/>
          <w:u w:val="single"/>
        </w:rPr>
      </w:pPr>
    </w:p>
    <w:p w14:paraId="77D17B16" w14:textId="08DAA67F" w:rsidR="00EE30B5" w:rsidRPr="00940E98" w:rsidRDefault="00EE30B5" w:rsidP="00EE30B5">
      <w:pPr>
        <w:pStyle w:val="PargrafodaLista"/>
        <w:numPr>
          <w:ilvl w:val="0"/>
          <w:numId w:val="16"/>
        </w:numPr>
        <w:ind w:left="426"/>
      </w:pPr>
      <w:r w:rsidRPr="00940E98">
        <w:t xml:space="preserve">As mensagens </w:t>
      </w:r>
      <w:r w:rsidR="006E5559" w:rsidRPr="00940E98">
        <w:t xml:space="preserve">de </w:t>
      </w:r>
      <w:r w:rsidR="006E5559" w:rsidRPr="00940E98">
        <w:rPr>
          <w:u w:val="single"/>
        </w:rPr>
        <w:t>Alerta e Erro</w:t>
      </w:r>
      <w:r w:rsidR="006E5559" w:rsidRPr="00940E98">
        <w:t xml:space="preserve">, </w:t>
      </w:r>
      <w:r w:rsidRPr="00940E98">
        <w:t>devem ser exibidas</w:t>
      </w:r>
      <w:r w:rsidR="006E5559" w:rsidRPr="00940E98">
        <w:t xml:space="preserve"> no canto superior</w:t>
      </w:r>
      <w:r w:rsidR="00DB2340" w:rsidRPr="00940E98">
        <w:t xml:space="preserve"> direito</w:t>
      </w:r>
      <w:r w:rsidR="006E5559" w:rsidRPr="00940E98">
        <w:t xml:space="preserve"> da tela, </w:t>
      </w:r>
      <w:r w:rsidRPr="00940E98">
        <w:t>com o seguinte padrão:</w:t>
      </w:r>
    </w:p>
    <w:p w14:paraId="68FF4C3E" w14:textId="77777777" w:rsidR="00EE30B5" w:rsidRPr="00940E98" w:rsidRDefault="00EE30B5" w:rsidP="00EE30B5">
      <w:pPr>
        <w:rPr>
          <w:sz w:val="20"/>
          <w:u w:val="single"/>
        </w:rPr>
      </w:pPr>
      <w:r w:rsidRPr="00940E98">
        <w:rPr>
          <w:sz w:val="20"/>
          <w:u w:val="single"/>
        </w:rPr>
        <w:t xml:space="preserve">Mensagem de Alerta:    </w:t>
      </w:r>
    </w:p>
    <w:p w14:paraId="251CC7EF" w14:textId="64C43C35" w:rsidR="00EE30B5" w:rsidRPr="00940E98" w:rsidRDefault="00EE30B5" w:rsidP="00EE30B5">
      <w:pPr>
        <w:rPr>
          <w:sz w:val="20"/>
        </w:rPr>
      </w:pPr>
      <w:r w:rsidRPr="00940E98">
        <w:rPr>
          <w:sz w:val="20"/>
        </w:rPr>
        <w:t xml:space="preserve">  </w:t>
      </w:r>
      <w:r w:rsidR="001F6169" w:rsidRPr="00940E98">
        <w:rPr>
          <w:noProof/>
        </w:rPr>
        <w:drawing>
          <wp:inline distT="0" distB="0" distL="0" distR="0" wp14:anchorId="5746B776" wp14:editId="4EF90D85">
            <wp:extent cx="2704762" cy="400000"/>
            <wp:effectExtent l="0" t="0" r="635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977C" w14:textId="77777777" w:rsidR="001F6169" w:rsidRPr="00940E98" w:rsidRDefault="001F6169" w:rsidP="00EE30B5">
      <w:pPr>
        <w:rPr>
          <w:sz w:val="20"/>
        </w:rPr>
      </w:pPr>
    </w:p>
    <w:p w14:paraId="5C2ED465" w14:textId="6A9C1217" w:rsidR="00EE30B5" w:rsidRPr="00940E98" w:rsidRDefault="001F6169" w:rsidP="00EE30B5">
      <w:pPr>
        <w:rPr>
          <w:sz w:val="20"/>
          <w:u w:val="single"/>
        </w:rPr>
      </w:pPr>
      <w:r w:rsidRPr="00940E98">
        <w:rPr>
          <w:sz w:val="20"/>
        </w:rPr>
        <w:t xml:space="preserve">  </w:t>
      </w:r>
      <w:r w:rsidR="00EE30B5" w:rsidRPr="00940E98">
        <w:rPr>
          <w:sz w:val="20"/>
          <w:u w:val="single"/>
        </w:rPr>
        <w:t xml:space="preserve">Mensagem de Erro: </w:t>
      </w:r>
    </w:p>
    <w:p w14:paraId="0B9705DB" w14:textId="77777777" w:rsidR="00EE30B5" w:rsidRPr="00940E98" w:rsidRDefault="00EE30B5" w:rsidP="00EE30B5">
      <w:pPr>
        <w:rPr>
          <w:sz w:val="20"/>
        </w:rPr>
      </w:pPr>
      <w:r w:rsidRPr="00940E98">
        <w:rPr>
          <w:sz w:val="20"/>
        </w:rPr>
        <w:t xml:space="preserve">  </w:t>
      </w:r>
      <w:r w:rsidRPr="00940E98">
        <w:rPr>
          <w:noProof/>
        </w:rPr>
        <w:drawing>
          <wp:inline distT="0" distB="0" distL="0" distR="0" wp14:anchorId="207D6842" wp14:editId="06156035">
            <wp:extent cx="2704762" cy="400000"/>
            <wp:effectExtent l="0" t="0" r="635" b="63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BDE5" w14:textId="77777777" w:rsidR="00EE30B5" w:rsidRPr="00940E98" w:rsidRDefault="00EE30B5" w:rsidP="00EE30B5"/>
    <w:p w14:paraId="3A9CE57D" w14:textId="77777777" w:rsidR="006E5559" w:rsidRPr="00940E98" w:rsidRDefault="006E5559" w:rsidP="006E5559">
      <w:pPr>
        <w:pStyle w:val="PargrafodaLista"/>
        <w:ind w:left="426"/>
      </w:pPr>
    </w:p>
    <w:p w14:paraId="4C0DAD99" w14:textId="64CE2CC1" w:rsidR="00CC23DF" w:rsidRPr="00940E98" w:rsidRDefault="00FD5B73" w:rsidP="00EE30B5">
      <w:r w:rsidRPr="00940E98">
        <w:rPr>
          <w:noProof/>
        </w:rPr>
        <w:drawing>
          <wp:inline distT="0" distB="0" distL="0" distR="0" wp14:anchorId="5497C5D9" wp14:editId="0446EFEA">
            <wp:extent cx="5760085" cy="240474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2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E144" w14:textId="77777777" w:rsidR="00EE30B5" w:rsidRPr="00940E98" w:rsidRDefault="00EE30B5" w:rsidP="00EE30B5"/>
    <w:p w14:paraId="4769E07E" w14:textId="77777777" w:rsidR="00EE30B5" w:rsidRPr="00940E98" w:rsidRDefault="00EE30B5" w:rsidP="007112FF">
      <w:pPr>
        <w:pStyle w:val="PargrafodaLista"/>
        <w:numPr>
          <w:ilvl w:val="0"/>
          <w:numId w:val="16"/>
        </w:numPr>
        <w:ind w:left="426"/>
      </w:pPr>
      <w:r w:rsidRPr="00940E98">
        <w:t>O sistema deve ter um temporizador de 5 segundos para cada mensagem exibida.</w:t>
      </w:r>
    </w:p>
    <w:p w14:paraId="43D6261A" w14:textId="77777777" w:rsidR="00EE30B5" w:rsidRPr="00940E98" w:rsidRDefault="00EE30B5" w:rsidP="007112FF">
      <w:pPr>
        <w:pStyle w:val="PargrafodaLista"/>
        <w:numPr>
          <w:ilvl w:val="0"/>
          <w:numId w:val="16"/>
        </w:numPr>
        <w:ind w:left="426"/>
      </w:pPr>
      <w:r w:rsidRPr="00940E98">
        <w:t>Ao final dos 5 segundos, o sistema deve fechar a caixa de mensagem e não exibi-la na tela.</w:t>
      </w:r>
    </w:p>
    <w:p w14:paraId="60CEF1D2" w14:textId="4F197CB7" w:rsidR="00004F8B" w:rsidRPr="00940E98" w:rsidRDefault="00004F8B" w:rsidP="007112FF">
      <w:pPr>
        <w:pStyle w:val="PargrafodaLista"/>
        <w:numPr>
          <w:ilvl w:val="0"/>
          <w:numId w:val="16"/>
        </w:numPr>
        <w:ind w:left="426"/>
      </w:pPr>
      <w:r w:rsidRPr="00940E98">
        <w:t>Caso surja uma nova mensagem, o sistema deverá cadastrá-la logo abaixo daquela que foi anteriormente criada.</w:t>
      </w:r>
    </w:p>
    <w:p w14:paraId="339237D7" w14:textId="77777777" w:rsidR="00FE407D" w:rsidRPr="00940E98" w:rsidRDefault="00FE407D" w:rsidP="00FE407D">
      <w:pPr>
        <w:pStyle w:val="PargrafodaLista"/>
        <w:ind w:left="426"/>
      </w:pPr>
    </w:p>
    <w:tbl>
      <w:tblPr>
        <w:tblStyle w:val="SqTabela"/>
        <w:tblW w:w="0" w:type="auto"/>
        <w:jc w:val="center"/>
        <w:tblLook w:val="01E0" w:firstRow="1" w:lastRow="1" w:firstColumn="1" w:lastColumn="1" w:noHBand="0" w:noVBand="0"/>
      </w:tblPr>
      <w:tblGrid>
        <w:gridCol w:w="1234"/>
        <w:gridCol w:w="6276"/>
        <w:gridCol w:w="1555"/>
      </w:tblGrid>
      <w:tr w:rsidR="00FB3C8F" w:rsidRPr="00940E98" w14:paraId="512EA464" w14:textId="77777777" w:rsidTr="00FB3C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3"/>
          </w:tcPr>
          <w:p w14:paraId="08A8DCE3" w14:textId="77777777" w:rsidR="00FB3C8F" w:rsidRPr="00940E98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940E98">
              <w:rPr>
                <w:b/>
                <w:sz w:val="24"/>
                <w:szCs w:val="24"/>
              </w:rPr>
              <w:t>Mensagens</w:t>
            </w:r>
          </w:p>
        </w:tc>
      </w:tr>
      <w:tr w:rsidR="00FB3C8F" w:rsidRPr="00940E98" w14:paraId="61C329AA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  <w:shd w:val="clear" w:color="auto" w:fill="B3B3B3"/>
          </w:tcPr>
          <w:p w14:paraId="05656573" w14:textId="77777777" w:rsidR="00FB3C8F" w:rsidRPr="00940E98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940E98">
              <w:rPr>
                <w:b/>
                <w:sz w:val="20"/>
              </w:rPr>
              <w:t>ID</w:t>
            </w:r>
          </w:p>
        </w:tc>
        <w:tc>
          <w:tcPr>
            <w:tcW w:w="6276" w:type="dxa"/>
            <w:shd w:val="clear" w:color="auto" w:fill="B3B3B3"/>
          </w:tcPr>
          <w:p w14:paraId="1DF1AD71" w14:textId="77777777" w:rsidR="00FB3C8F" w:rsidRPr="00940E98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940E98">
              <w:rPr>
                <w:b/>
                <w:sz w:val="20"/>
              </w:rPr>
              <w:t>Descrição</w:t>
            </w:r>
          </w:p>
        </w:tc>
        <w:tc>
          <w:tcPr>
            <w:tcW w:w="1555" w:type="dxa"/>
            <w:shd w:val="clear" w:color="auto" w:fill="B3B3B3"/>
          </w:tcPr>
          <w:p w14:paraId="5B979886" w14:textId="77777777" w:rsidR="00FB3C8F" w:rsidRPr="00940E98" w:rsidRDefault="00FB3C8F" w:rsidP="00FB3C8F">
            <w:pPr>
              <w:spacing w:before="60" w:after="60"/>
              <w:jc w:val="center"/>
              <w:rPr>
                <w:b/>
                <w:sz w:val="20"/>
              </w:rPr>
            </w:pPr>
            <w:r w:rsidRPr="00940E98">
              <w:rPr>
                <w:b/>
                <w:sz w:val="20"/>
              </w:rPr>
              <w:t>Ações</w:t>
            </w:r>
          </w:p>
        </w:tc>
      </w:tr>
      <w:tr w:rsidR="00FB3C8F" w:rsidRPr="00940E98" w14:paraId="16A999C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722488F" w14:textId="00AC7735" w:rsidR="00FB3C8F" w:rsidRPr="00940E98" w:rsidRDefault="00FB3C8F" w:rsidP="007112FF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5" w:name="_Ref12023348"/>
          </w:p>
        </w:tc>
        <w:bookmarkEnd w:id="35"/>
        <w:tc>
          <w:tcPr>
            <w:tcW w:w="6276" w:type="dxa"/>
          </w:tcPr>
          <w:p w14:paraId="19465BB6" w14:textId="38C2D0FE" w:rsidR="00596253" w:rsidRPr="00940E98" w:rsidRDefault="002E2C2B" w:rsidP="007303C6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940E98">
              <w:rPr>
                <w:rFonts w:cs="Arial"/>
                <w:sz w:val="18"/>
                <w:szCs w:val="18"/>
              </w:rPr>
              <w:t>Erro de Comunicação</w:t>
            </w:r>
            <w:r w:rsidR="007303C6" w:rsidRPr="00940E98">
              <w:rPr>
                <w:rFonts w:cs="Arial"/>
                <w:sz w:val="18"/>
                <w:szCs w:val="18"/>
              </w:rPr>
              <w:t xml:space="preserve">, tente mais </w:t>
            </w:r>
            <w:r w:rsidR="00EE30B5" w:rsidRPr="00940E98">
              <w:rPr>
                <w:rFonts w:cs="Arial"/>
                <w:sz w:val="18"/>
                <w:szCs w:val="18"/>
              </w:rPr>
              <w:t>tarde!</w:t>
            </w:r>
          </w:p>
        </w:tc>
        <w:tc>
          <w:tcPr>
            <w:tcW w:w="1555" w:type="dxa"/>
          </w:tcPr>
          <w:p w14:paraId="3B390CB7" w14:textId="64C1DAF7" w:rsidR="00FB3C8F" w:rsidRPr="00940E98" w:rsidRDefault="00EE30B5" w:rsidP="00FB5814">
            <w:pPr>
              <w:spacing w:before="60" w:after="60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Erro</w:t>
            </w:r>
          </w:p>
        </w:tc>
      </w:tr>
      <w:tr w:rsidR="00B219F6" w:rsidRPr="00940E98" w14:paraId="21C1062C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593FC529" w14:textId="77777777" w:rsidR="00B219F6" w:rsidRPr="00940E98" w:rsidRDefault="00B219F6" w:rsidP="007112FF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6" w:name="_Ref13647479"/>
          </w:p>
        </w:tc>
        <w:bookmarkEnd w:id="36"/>
        <w:tc>
          <w:tcPr>
            <w:tcW w:w="6276" w:type="dxa"/>
          </w:tcPr>
          <w:p w14:paraId="7E7B920E" w14:textId="35664665" w:rsidR="00B219F6" w:rsidRPr="00940E98" w:rsidRDefault="00B219F6" w:rsidP="0001114E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940E98">
              <w:rPr>
                <w:rFonts w:cs="Arial"/>
                <w:sz w:val="18"/>
                <w:szCs w:val="18"/>
              </w:rPr>
              <w:t>Nenhum registro encontrado</w:t>
            </w:r>
            <w:r w:rsidR="00EE30B5" w:rsidRPr="00940E98">
              <w:rPr>
                <w:rFonts w:cs="Arial"/>
                <w:sz w:val="18"/>
                <w:szCs w:val="18"/>
              </w:rPr>
              <w:t>!</w:t>
            </w:r>
          </w:p>
        </w:tc>
        <w:tc>
          <w:tcPr>
            <w:tcW w:w="1555" w:type="dxa"/>
          </w:tcPr>
          <w:p w14:paraId="659F0CF5" w14:textId="485B8A5A" w:rsidR="00B219F6" w:rsidRPr="00940E98" w:rsidRDefault="00EE30B5" w:rsidP="00FB5814">
            <w:pPr>
              <w:spacing w:before="60" w:after="60"/>
              <w:rPr>
                <w:sz w:val="18"/>
                <w:szCs w:val="18"/>
              </w:rPr>
            </w:pPr>
            <w:r w:rsidRPr="00940E98">
              <w:rPr>
                <w:sz w:val="18"/>
                <w:szCs w:val="18"/>
              </w:rPr>
              <w:t>Alerta</w:t>
            </w:r>
          </w:p>
        </w:tc>
      </w:tr>
    </w:tbl>
    <w:p w14:paraId="748BE4D9" w14:textId="59BA4FC6" w:rsidR="00FC6098" w:rsidRPr="00940E98" w:rsidRDefault="00FC6098" w:rsidP="002B1554">
      <w:pPr>
        <w:pStyle w:val="Dica"/>
      </w:pPr>
    </w:p>
    <w:p w14:paraId="63F33EE0" w14:textId="77777777" w:rsidR="00BC778D" w:rsidRPr="00940E98" w:rsidRDefault="00BC778D" w:rsidP="00BC778D">
      <w:pPr>
        <w:pStyle w:val="Ttulo2"/>
        <w:numPr>
          <w:ilvl w:val="0"/>
          <w:numId w:val="0"/>
        </w:numPr>
        <w:spacing w:before="240"/>
      </w:pPr>
      <w:bookmarkStart w:id="37" w:name="_Toc16856647"/>
      <w:r w:rsidRPr="00940E98">
        <w:t>INFORMAÇÕES COMPLEMENTARES</w:t>
      </w:r>
      <w:bookmarkEnd w:id="37"/>
    </w:p>
    <w:p w14:paraId="62D7BC18" w14:textId="08866AFC" w:rsidR="00654E1A" w:rsidRPr="00940E98" w:rsidRDefault="00654E1A" w:rsidP="00654E1A">
      <w:pPr>
        <w:rPr>
          <w:b/>
        </w:rPr>
      </w:pPr>
      <w:r w:rsidRPr="00940E98">
        <w:rPr>
          <w:b/>
        </w:rPr>
        <w:t>Histórias relacionadas:</w:t>
      </w:r>
    </w:p>
    <w:p w14:paraId="37A0576E" w14:textId="45D77467" w:rsidR="00716230" w:rsidRPr="00940E98" w:rsidRDefault="00193996">
      <w:pPr>
        <w:pStyle w:val="Dica"/>
        <w:rPr>
          <w:color w:val="auto"/>
          <w:sz w:val="20"/>
          <w:szCs w:val="20"/>
        </w:rPr>
      </w:pPr>
      <w:r w:rsidRPr="00940E98">
        <w:rPr>
          <w:color w:val="auto"/>
          <w:sz w:val="20"/>
          <w:szCs w:val="20"/>
        </w:rPr>
        <w:t>Eleitoral_HST02_</w:t>
      </w:r>
      <w:r w:rsidR="00F44ABC" w:rsidRPr="00940E98">
        <w:rPr>
          <w:color w:val="auto"/>
          <w:sz w:val="20"/>
          <w:szCs w:val="20"/>
        </w:rPr>
        <w:t>Manter_</w:t>
      </w:r>
      <w:r w:rsidRPr="00940E98">
        <w:rPr>
          <w:color w:val="auto"/>
          <w:sz w:val="20"/>
          <w:szCs w:val="20"/>
        </w:rPr>
        <w:t>Calendário_Eleitoral_</w:t>
      </w:r>
      <w:r w:rsidR="00F44ABC" w:rsidRPr="00940E98">
        <w:rPr>
          <w:color w:val="auto"/>
          <w:sz w:val="20"/>
          <w:szCs w:val="20"/>
        </w:rPr>
        <w:t>AbaPe</w:t>
      </w:r>
      <w:r w:rsidRPr="00940E98">
        <w:rPr>
          <w:color w:val="auto"/>
          <w:sz w:val="20"/>
          <w:szCs w:val="20"/>
        </w:rPr>
        <w:t>riodo_Incluir_Alterar</w:t>
      </w:r>
    </w:p>
    <w:p w14:paraId="7EDC38E4" w14:textId="44C91C4E" w:rsidR="006F6A5E" w:rsidRDefault="006F6A5E">
      <w:pPr>
        <w:pStyle w:val="Dica"/>
        <w:rPr>
          <w:color w:val="auto"/>
          <w:sz w:val="20"/>
          <w:szCs w:val="20"/>
        </w:rPr>
      </w:pPr>
      <w:r w:rsidRPr="00940E98">
        <w:rPr>
          <w:color w:val="auto"/>
          <w:sz w:val="20"/>
          <w:szCs w:val="20"/>
        </w:rPr>
        <w:t>Eleitoral_HST0</w:t>
      </w:r>
      <w:r w:rsidR="009558F2" w:rsidRPr="00940E98">
        <w:rPr>
          <w:color w:val="auto"/>
          <w:sz w:val="20"/>
          <w:szCs w:val="20"/>
        </w:rPr>
        <w:t>6</w:t>
      </w:r>
      <w:r w:rsidRPr="00940E98">
        <w:rPr>
          <w:color w:val="auto"/>
          <w:sz w:val="20"/>
          <w:szCs w:val="20"/>
        </w:rPr>
        <w:t>_</w:t>
      </w:r>
      <w:r w:rsidR="00064A5D" w:rsidRPr="00940E98">
        <w:rPr>
          <w:color w:val="auto"/>
          <w:sz w:val="20"/>
          <w:szCs w:val="20"/>
        </w:rPr>
        <w:t>Manter_</w:t>
      </w:r>
      <w:r w:rsidRPr="00940E98">
        <w:rPr>
          <w:color w:val="auto"/>
          <w:sz w:val="20"/>
          <w:szCs w:val="20"/>
        </w:rPr>
        <w:t>C</w:t>
      </w:r>
      <w:r w:rsidR="00064A5D" w:rsidRPr="00940E98">
        <w:rPr>
          <w:color w:val="auto"/>
          <w:sz w:val="20"/>
          <w:szCs w:val="20"/>
        </w:rPr>
        <w:t>omposicao_Co</w:t>
      </w:r>
      <w:r w:rsidR="00981D2B" w:rsidRPr="00940E98">
        <w:rPr>
          <w:color w:val="auto"/>
          <w:sz w:val="20"/>
          <w:szCs w:val="20"/>
        </w:rPr>
        <w:t>m</w:t>
      </w:r>
      <w:r w:rsidR="00064A5D" w:rsidRPr="00940E98">
        <w:rPr>
          <w:color w:val="auto"/>
          <w:sz w:val="20"/>
          <w:szCs w:val="20"/>
        </w:rPr>
        <w:t>issao</w:t>
      </w:r>
      <w:r w:rsidRPr="00940E98">
        <w:rPr>
          <w:color w:val="auto"/>
          <w:sz w:val="20"/>
          <w:szCs w:val="20"/>
        </w:rPr>
        <w:t>_</w:t>
      </w:r>
      <w:r w:rsidR="00981D2B" w:rsidRPr="00940E98">
        <w:rPr>
          <w:color w:val="auto"/>
          <w:sz w:val="20"/>
          <w:szCs w:val="20"/>
        </w:rPr>
        <w:t>Incluir_Alterar</w:t>
      </w:r>
      <w:r w:rsidR="009558F2" w:rsidRPr="00940E98">
        <w:rPr>
          <w:color w:val="auto"/>
          <w:sz w:val="20"/>
          <w:szCs w:val="20"/>
        </w:rPr>
        <w:t>_Visualizar</w:t>
      </w:r>
    </w:p>
    <w:sectPr w:rsidR="006F6A5E" w:rsidSect="00757A62">
      <w:headerReference w:type="even" r:id="rId46"/>
      <w:type w:val="continuous"/>
      <w:pgSz w:w="11907" w:h="16840" w:code="9"/>
      <w:pgMar w:top="1985" w:right="1418" w:bottom="1134" w:left="1418" w:header="737" w:footer="28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276A00" w14:textId="77777777" w:rsidR="007F090B" w:rsidRDefault="007F090B">
      <w:r>
        <w:separator/>
      </w:r>
    </w:p>
    <w:p w14:paraId="2C1A5AA4" w14:textId="77777777" w:rsidR="007F090B" w:rsidRDefault="007F090B"/>
  </w:endnote>
  <w:endnote w:type="continuationSeparator" w:id="0">
    <w:p w14:paraId="4056C56F" w14:textId="77777777" w:rsidR="007F090B" w:rsidRDefault="007F090B">
      <w:r>
        <w:continuationSeparator/>
      </w:r>
    </w:p>
    <w:p w14:paraId="5BE0FB8E" w14:textId="77777777" w:rsidR="007F090B" w:rsidRDefault="007F090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023FEE" w14:textId="77777777" w:rsidR="00C12193" w:rsidRDefault="00C12193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3E282B" w14:textId="77777777" w:rsidR="00C12193" w:rsidRDefault="00C12193">
    <w:pPr>
      <w:pBdr>
        <w:top w:val="dotted" w:sz="2" w:space="1" w:color="auto"/>
      </w:pBdr>
    </w:pPr>
  </w:p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4530"/>
      <w:gridCol w:w="4541"/>
    </w:tblGrid>
    <w:tr w:rsidR="00C12193" w:rsidRPr="003D59E6" w14:paraId="2B97DD6D" w14:textId="77777777">
      <w:tc>
        <w:tcPr>
          <w:tcW w:w="4605" w:type="dxa"/>
          <w:vAlign w:val="center"/>
        </w:tcPr>
        <w:p w14:paraId="0297AE86" w14:textId="77777777" w:rsidR="00C12193" w:rsidRPr="003D59E6" w:rsidRDefault="00C12193" w:rsidP="00A4247F">
          <w:pPr>
            <w:pStyle w:val="Rodap"/>
            <w:jc w:val="left"/>
            <w:rPr>
              <w:rFonts w:ascii="Verdana" w:hAnsi="Verdana" w:cs="Arial"/>
              <w:color w:val="FF0000"/>
            </w:rPr>
          </w:pPr>
          <w:r>
            <w:rPr>
              <w:rFonts w:ascii="Verdana" w:hAnsi="Verdana" w:cs="Arial"/>
              <w:color w:val="808080"/>
              <w:sz w:val="16"/>
            </w:rPr>
            <w:t>v.t. 1.1</w:t>
          </w:r>
        </w:p>
      </w:tc>
      <w:tc>
        <w:tcPr>
          <w:tcW w:w="4606" w:type="dxa"/>
        </w:tcPr>
        <w:p w14:paraId="100F074D" w14:textId="77777777" w:rsidR="00C12193" w:rsidRPr="0017543C" w:rsidRDefault="00C12193">
          <w:pPr>
            <w:pStyle w:val="Rodap"/>
            <w:jc w:val="right"/>
            <w:rPr>
              <w:rFonts w:ascii="Verdana" w:hAnsi="Verdana" w:cs="Arial"/>
              <w:b/>
            </w:rPr>
          </w:pPr>
          <w:r w:rsidRPr="0017543C">
            <w:rPr>
              <w:rStyle w:val="Nmerodepgina"/>
              <w:rFonts w:ascii="Verdana" w:hAnsi="Verdana" w:cs="Arial"/>
              <w:b/>
            </w:rPr>
            <w:t xml:space="preserve">Página 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begin"/>
          </w:r>
          <w:r w:rsidRPr="0017543C">
            <w:rPr>
              <w:rStyle w:val="Nmerodepgina"/>
              <w:rFonts w:ascii="Verdana" w:hAnsi="Verdana" w:cs="Arial"/>
              <w:b/>
            </w:rPr>
            <w:instrText xml:space="preserve"> PAGE </w:instrText>
          </w:r>
          <w:r w:rsidRPr="0017543C">
            <w:rPr>
              <w:rStyle w:val="Nmerodepgina"/>
              <w:rFonts w:ascii="Verdana" w:hAnsi="Verdana" w:cs="Arial"/>
              <w:b/>
            </w:rPr>
            <w:fldChar w:fldCharType="separate"/>
          </w:r>
          <w:r w:rsidR="003A73EC">
            <w:rPr>
              <w:rStyle w:val="Nmerodepgina"/>
              <w:rFonts w:ascii="Verdana" w:hAnsi="Verdana" w:cs="Arial"/>
              <w:b/>
              <w:noProof/>
            </w:rPr>
            <w:t>26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end"/>
          </w:r>
        </w:p>
      </w:tc>
    </w:tr>
  </w:tbl>
  <w:p w14:paraId="7C16633F" w14:textId="77777777" w:rsidR="00C12193" w:rsidRPr="0057652B" w:rsidRDefault="00C12193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0AC688" w14:textId="77777777" w:rsidR="00C12193" w:rsidRDefault="00C12193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DC80F8" w14:textId="77777777" w:rsidR="007F090B" w:rsidRDefault="007F090B">
      <w:r>
        <w:separator/>
      </w:r>
    </w:p>
    <w:p w14:paraId="6A4C64E9" w14:textId="77777777" w:rsidR="007F090B" w:rsidRDefault="007F090B"/>
  </w:footnote>
  <w:footnote w:type="continuationSeparator" w:id="0">
    <w:p w14:paraId="0DC157CC" w14:textId="77777777" w:rsidR="007F090B" w:rsidRDefault="007F090B">
      <w:r>
        <w:continuationSeparator/>
      </w:r>
    </w:p>
    <w:p w14:paraId="4D51D353" w14:textId="77777777" w:rsidR="007F090B" w:rsidRDefault="007F090B"/>
  </w:footnote>
  <w:footnote w:id="1">
    <w:p w14:paraId="44DCE236" w14:textId="7AA21658" w:rsidR="00C12193" w:rsidRDefault="00C12193">
      <w:pPr>
        <w:pStyle w:val="Textodenotaderodap"/>
      </w:pPr>
      <w:r>
        <w:rPr>
          <w:rStyle w:val="Refdenotaderodap"/>
        </w:rPr>
        <w:footnoteRef/>
      </w:r>
      <w:r>
        <w:t xml:space="preserve"> Obs1: o sistema deve ir incrementando a tela do Painel Visual, conforme as HST forem elaboradas/criadas. Primeiramente será apresentado apenas a Atividade 1 e sua atividade secundaria 1.1 (referente a Informação da Quantidade de Membro da Comissão Eleitoral).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42360C" w14:textId="77777777" w:rsidR="00C12193" w:rsidRDefault="00C12193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4" w:type="dxa"/>
      <w:tblInd w:w="108" w:type="dxa"/>
      <w:tblBorders>
        <w:top w:val="dotted" w:sz="4" w:space="0" w:color="808080"/>
        <w:left w:val="dotted" w:sz="4" w:space="0" w:color="808080"/>
        <w:bottom w:val="dotted" w:sz="4" w:space="0" w:color="808080"/>
        <w:right w:val="dotted" w:sz="4" w:space="0" w:color="808080"/>
        <w:insideH w:val="dotted" w:sz="4" w:space="0" w:color="808080"/>
        <w:insideV w:val="dotted" w:sz="4" w:space="0" w:color="808080"/>
      </w:tblBorders>
      <w:tblLook w:val="01E0" w:firstRow="1" w:lastRow="1" w:firstColumn="1" w:lastColumn="1" w:noHBand="0" w:noVBand="0"/>
    </w:tblPr>
    <w:tblGrid>
      <w:gridCol w:w="1843"/>
      <w:gridCol w:w="4111"/>
      <w:gridCol w:w="3260"/>
    </w:tblGrid>
    <w:tr w:rsidR="00C12193" w:rsidRPr="004A2AAB" w14:paraId="02AB5F9B" w14:textId="77777777" w:rsidTr="00CE176F">
      <w:trPr>
        <w:trHeight w:val="534"/>
      </w:trPr>
      <w:tc>
        <w:tcPr>
          <w:tcW w:w="1843" w:type="dxa"/>
          <w:vAlign w:val="center"/>
        </w:tcPr>
        <w:p w14:paraId="60E0D7E6" w14:textId="77777777" w:rsidR="00C12193" w:rsidRPr="0017543C" w:rsidRDefault="00C12193">
          <w:pPr>
            <w:pStyle w:val="Cabealho"/>
            <w:spacing w:after="0"/>
            <w:jc w:val="center"/>
            <w:rPr>
              <w:color w:val="808080"/>
            </w:rPr>
          </w:pPr>
          <w:r w:rsidRPr="004A2AAB">
            <w:rPr>
              <w:color w:val="808080"/>
            </w:rPr>
            <w:object w:dxaOrig="2025" w:dyaOrig="1110" w14:anchorId="7DEDE49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77.25pt;height:41.25pt" o:ole="">
                <v:imagedata r:id="rId1" o:title=""/>
              </v:shape>
              <o:OLEObject Type="Embed" ProgID="PBrush" ShapeID="_x0000_i1025" DrawAspect="Content" ObjectID="_1657560635" r:id="rId2"/>
            </w:object>
          </w:r>
        </w:p>
      </w:tc>
      <w:tc>
        <w:tcPr>
          <w:tcW w:w="4111" w:type="dxa"/>
          <w:vAlign w:val="center"/>
        </w:tcPr>
        <w:p w14:paraId="2CC77D67" w14:textId="5C20CE02" w:rsidR="00C12193" w:rsidRPr="00C6532E" w:rsidRDefault="00C12193" w:rsidP="00A52DF0">
          <w:pPr>
            <w:pStyle w:val="Cabealho"/>
            <w:jc w:val="center"/>
            <w:rPr>
              <w:rFonts w:ascii="Verdana" w:hAnsi="Verdana"/>
            </w:rPr>
          </w:pPr>
          <w:r>
            <w:rPr>
              <w:rFonts w:ascii="Verdana" w:hAnsi="Verdana"/>
            </w:rPr>
            <w:t>06 –Composição das Comissões</w:t>
          </w:r>
        </w:p>
      </w:tc>
      <w:tc>
        <w:tcPr>
          <w:tcW w:w="3260" w:type="dxa"/>
          <w:vAlign w:val="center"/>
        </w:tcPr>
        <w:p w14:paraId="7C22B301" w14:textId="6B6D790E" w:rsidR="00C12193" w:rsidRPr="004A2AAB" w:rsidRDefault="00C12193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Sistema Processo Eleitoral</w:t>
          </w:r>
        </w:p>
        <w:p w14:paraId="5A3A1E5B" w14:textId="77777777" w:rsidR="00C12193" w:rsidRPr="004A2AAB" w:rsidRDefault="00C12193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CAU</w:t>
          </w:r>
        </w:p>
      </w:tc>
    </w:tr>
  </w:tbl>
  <w:p w14:paraId="037F68EC" w14:textId="1D9233B8" w:rsidR="00C12193" w:rsidRDefault="00C12193">
    <w:pPr>
      <w:pStyle w:val="Cabealho"/>
      <w:pBdr>
        <w:bottom w:val="dotted" w:sz="2" w:space="1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DA069" w14:textId="77777777" w:rsidR="00C12193" w:rsidRDefault="00C12193">
    <w:pPr>
      <w:pStyle w:val="Cabealho"/>
      <w:jc w:val="lef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B5A949" w14:textId="77777777" w:rsidR="00C12193" w:rsidRDefault="00C12193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5.75pt;height:12pt;visibility:visible;mso-wrap-style:square" o:bullet="t">
        <v:imagedata r:id="rId1" o:title=""/>
      </v:shape>
    </w:pict>
  </w:numPicBullet>
  <w:abstractNum w:abstractNumId="0">
    <w:nsid w:val="00000002"/>
    <w:multiLevelType w:val="multi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283"/>
      </w:pPr>
      <w:rPr>
        <w:rFonts w:ascii="Symbol" w:hAnsi="Symbol"/>
        <w:b w:val="0"/>
        <w:i w:val="0"/>
        <w:sz w:val="22"/>
      </w:rPr>
    </w:lvl>
    <w:lvl w:ilvl="1">
      <w:start w:val="1"/>
      <w:numFmt w:val="bullet"/>
      <w:lvlText w:val="o"/>
      <w:lvlJc w:val="left"/>
      <w:pPr>
        <w:tabs>
          <w:tab w:val="num" w:pos="3033"/>
        </w:tabs>
        <w:ind w:left="3033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3753"/>
        </w:tabs>
        <w:ind w:left="375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4473"/>
        </w:tabs>
        <w:ind w:left="4473" w:hanging="360"/>
      </w:pPr>
      <w:rPr>
        <w:rFonts w:ascii="Symbol" w:hAnsi="Symbol"/>
        <w:b w:val="0"/>
        <w:i w:val="0"/>
        <w:sz w:val="22"/>
      </w:rPr>
    </w:lvl>
    <w:lvl w:ilvl="4">
      <w:start w:val="1"/>
      <w:numFmt w:val="bullet"/>
      <w:lvlText w:val="o"/>
      <w:lvlJc w:val="left"/>
      <w:pPr>
        <w:tabs>
          <w:tab w:val="num" w:pos="5193"/>
        </w:tabs>
        <w:ind w:left="5193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5913"/>
        </w:tabs>
        <w:ind w:left="591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6633"/>
        </w:tabs>
        <w:ind w:left="6633" w:hanging="360"/>
      </w:pPr>
      <w:rPr>
        <w:rFonts w:ascii="Symbol" w:hAnsi="Symbol"/>
        <w:b w:val="0"/>
        <w:i w:val="0"/>
        <w:sz w:val="22"/>
      </w:rPr>
    </w:lvl>
    <w:lvl w:ilvl="7">
      <w:start w:val="1"/>
      <w:numFmt w:val="bullet"/>
      <w:lvlText w:val="o"/>
      <w:lvlJc w:val="left"/>
      <w:pPr>
        <w:tabs>
          <w:tab w:val="num" w:pos="7353"/>
        </w:tabs>
        <w:ind w:left="7353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8073"/>
        </w:tabs>
        <w:ind w:left="8073" w:hanging="360"/>
      </w:pPr>
      <w:rPr>
        <w:rFonts w:ascii="Wingdings" w:hAnsi="Wingdings"/>
      </w:rPr>
    </w:lvl>
  </w:abstractNum>
  <w:abstractNum w:abstractNumId="1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</w:lvl>
  </w:abstractNum>
  <w:abstractNum w:abstractNumId="2">
    <w:nsid w:val="045A2400"/>
    <w:multiLevelType w:val="multilevel"/>
    <w:tmpl w:val="C5A62EC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2.1"/>
      <w:lvlJc w:val="left"/>
      <w:pPr>
        <w:ind w:left="720" w:hanging="360"/>
      </w:pPr>
      <w:rPr>
        <w:rFonts w:hint="default"/>
      </w:rPr>
    </w:lvl>
    <w:lvl w:ilvl="2">
      <w:start w:val="1"/>
      <w:numFmt w:val="upperLetter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2.2.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075614A4"/>
    <w:multiLevelType w:val="hybridMultilevel"/>
    <w:tmpl w:val="186C65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111B0A"/>
    <w:multiLevelType w:val="multilevel"/>
    <w:tmpl w:val="E6CEF31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09B50737"/>
    <w:multiLevelType w:val="hybridMultilevel"/>
    <w:tmpl w:val="E72C4AC8"/>
    <w:lvl w:ilvl="0" w:tplc="0416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6">
    <w:nsid w:val="0D0B1673"/>
    <w:multiLevelType w:val="multilevel"/>
    <w:tmpl w:val="DB447EC4"/>
    <w:name w:val="WW8Num223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7">
    <w:nsid w:val="0D9E1C61"/>
    <w:multiLevelType w:val="hybridMultilevel"/>
    <w:tmpl w:val="23C6E462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35F5AE3"/>
    <w:multiLevelType w:val="multilevel"/>
    <w:tmpl w:val="941469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2.2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14106A86"/>
    <w:multiLevelType w:val="hybridMultilevel"/>
    <w:tmpl w:val="B98CB12C"/>
    <w:lvl w:ilvl="0" w:tplc="0416000B">
      <w:start w:val="1"/>
      <w:numFmt w:val="bullet"/>
      <w:lvlText w:val=""/>
      <w:lvlJc w:val="left"/>
      <w:pPr>
        <w:ind w:left="2291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0">
    <w:nsid w:val="14244D3D"/>
    <w:multiLevelType w:val="hybridMultilevel"/>
    <w:tmpl w:val="4D16D9E0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6723603"/>
    <w:multiLevelType w:val="hybridMultilevel"/>
    <w:tmpl w:val="9FDC5146"/>
    <w:lvl w:ilvl="0" w:tplc="63EEFAC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646F9E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35CFA3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D60F5F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C7AF5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746899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1F6F44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C8A82D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A0455D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>
    <w:nsid w:val="170377AB"/>
    <w:multiLevelType w:val="multilevel"/>
    <w:tmpl w:val="DD8E0B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2.1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1D200309"/>
    <w:multiLevelType w:val="multilevel"/>
    <w:tmpl w:val="3EDC0E3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1D4D3DB4"/>
    <w:multiLevelType w:val="hybridMultilevel"/>
    <w:tmpl w:val="274620A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1DC251DD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1F011EC3"/>
    <w:multiLevelType w:val="multilevel"/>
    <w:tmpl w:val="92C069F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2.1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2.2.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>
    <w:nsid w:val="1F7D268F"/>
    <w:multiLevelType w:val="hybridMultilevel"/>
    <w:tmpl w:val="FB64D350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A20366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2A466B64"/>
    <w:multiLevelType w:val="hybridMultilevel"/>
    <w:tmpl w:val="414693E0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2F964A5B"/>
    <w:multiLevelType w:val="hybridMultilevel"/>
    <w:tmpl w:val="A5A6669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322E51CC"/>
    <w:multiLevelType w:val="hybridMultilevel"/>
    <w:tmpl w:val="213C7EC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324B2DDA"/>
    <w:multiLevelType w:val="hybridMultilevel"/>
    <w:tmpl w:val="8DBAC068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23">
    <w:nsid w:val="386D5BDF"/>
    <w:multiLevelType w:val="multilevel"/>
    <w:tmpl w:val="B7F022E2"/>
    <w:name w:val="WW8Num223222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4">
    <w:nsid w:val="3B0328C5"/>
    <w:multiLevelType w:val="hybridMultilevel"/>
    <w:tmpl w:val="D95897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D0655AD"/>
    <w:multiLevelType w:val="hybridMultilevel"/>
    <w:tmpl w:val="17CE97AE"/>
    <w:lvl w:ilvl="0" w:tplc="04160011">
      <w:start w:val="1"/>
      <w:numFmt w:val="decimal"/>
      <w:lvlText w:val="%1)"/>
      <w:lvlJc w:val="left"/>
      <w:pPr>
        <w:ind w:left="2014" w:hanging="360"/>
      </w:pPr>
    </w:lvl>
    <w:lvl w:ilvl="1" w:tplc="04160019" w:tentative="1">
      <w:start w:val="1"/>
      <w:numFmt w:val="lowerLetter"/>
      <w:lvlText w:val="%2."/>
      <w:lvlJc w:val="left"/>
      <w:pPr>
        <w:ind w:left="2734" w:hanging="360"/>
      </w:pPr>
    </w:lvl>
    <w:lvl w:ilvl="2" w:tplc="0416001B" w:tentative="1">
      <w:start w:val="1"/>
      <w:numFmt w:val="lowerRoman"/>
      <w:lvlText w:val="%3."/>
      <w:lvlJc w:val="right"/>
      <w:pPr>
        <w:ind w:left="3454" w:hanging="180"/>
      </w:pPr>
    </w:lvl>
    <w:lvl w:ilvl="3" w:tplc="0416000F" w:tentative="1">
      <w:start w:val="1"/>
      <w:numFmt w:val="decimal"/>
      <w:lvlText w:val="%4."/>
      <w:lvlJc w:val="left"/>
      <w:pPr>
        <w:ind w:left="4174" w:hanging="360"/>
      </w:pPr>
    </w:lvl>
    <w:lvl w:ilvl="4" w:tplc="04160019" w:tentative="1">
      <w:start w:val="1"/>
      <w:numFmt w:val="lowerLetter"/>
      <w:lvlText w:val="%5."/>
      <w:lvlJc w:val="left"/>
      <w:pPr>
        <w:ind w:left="4894" w:hanging="360"/>
      </w:pPr>
    </w:lvl>
    <w:lvl w:ilvl="5" w:tplc="0416001B" w:tentative="1">
      <w:start w:val="1"/>
      <w:numFmt w:val="lowerRoman"/>
      <w:lvlText w:val="%6."/>
      <w:lvlJc w:val="right"/>
      <w:pPr>
        <w:ind w:left="5614" w:hanging="180"/>
      </w:pPr>
    </w:lvl>
    <w:lvl w:ilvl="6" w:tplc="0416000F" w:tentative="1">
      <w:start w:val="1"/>
      <w:numFmt w:val="decimal"/>
      <w:lvlText w:val="%7."/>
      <w:lvlJc w:val="left"/>
      <w:pPr>
        <w:ind w:left="6334" w:hanging="360"/>
      </w:pPr>
    </w:lvl>
    <w:lvl w:ilvl="7" w:tplc="04160019" w:tentative="1">
      <w:start w:val="1"/>
      <w:numFmt w:val="lowerLetter"/>
      <w:lvlText w:val="%8."/>
      <w:lvlJc w:val="left"/>
      <w:pPr>
        <w:ind w:left="7054" w:hanging="360"/>
      </w:pPr>
    </w:lvl>
    <w:lvl w:ilvl="8" w:tplc="0416001B" w:tentative="1">
      <w:start w:val="1"/>
      <w:numFmt w:val="lowerRoman"/>
      <w:lvlText w:val="%9."/>
      <w:lvlJc w:val="right"/>
      <w:pPr>
        <w:ind w:left="7774" w:hanging="180"/>
      </w:pPr>
    </w:lvl>
  </w:abstractNum>
  <w:abstractNum w:abstractNumId="26">
    <w:nsid w:val="44E07627"/>
    <w:multiLevelType w:val="hybridMultilevel"/>
    <w:tmpl w:val="F9C6C3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61D12E0"/>
    <w:multiLevelType w:val="multilevel"/>
    <w:tmpl w:val="F008E8C6"/>
    <w:name w:val="WW8Num22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8">
    <w:nsid w:val="4B786CD1"/>
    <w:multiLevelType w:val="multilevel"/>
    <w:tmpl w:val="75FEF7FA"/>
    <w:lvl w:ilvl="0">
      <w:start w:val="1"/>
      <w:numFmt w:val="none"/>
      <w:lvlText w:val="PV 01"/>
      <w:lvlJc w:val="left"/>
      <w:pPr>
        <w:ind w:left="32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9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6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4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1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8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5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2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000" w:hanging="180"/>
      </w:pPr>
      <w:rPr>
        <w:rFonts w:hint="default"/>
      </w:rPr>
    </w:lvl>
  </w:abstractNum>
  <w:abstractNum w:abstractNumId="29">
    <w:nsid w:val="4C6C0F2A"/>
    <w:multiLevelType w:val="multilevel"/>
    <w:tmpl w:val="E7ECD4F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4CF51E6B"/>
    <w:multiLevelType w:val="multilevel"/>
    <w:tmpl w:val="3C3C49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1.1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>
    <w:nsid w:val="4DFD244D"/>
    <w:multiLevelType w:val="hybridMultilevel"/>
    <w:tmpl w:val="9DD69C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07A2FFD"/>
    <w:multiLevelType w:val="multilevel"/>
    <w:tmpl w:val="0BE00A7A"/>
    <w:name w:val="WW8Num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33">
    <w:nsid w:val="5148108C"/>
    <w:multiLevelType w:val="multilevel"/>
    <w:tmpl w:val="D9E479E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ascii="Verdana" w:hAnsi="Verdana"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68"/>
        </w:tabs>
        <w:ind w:left="568" w:firstLine="0"/>
      </w:pPr>
      <w:rPr>
        <w:rFonts w:ascii="Verdana" w:hAnsi="Verdana" w:hint="default"/>
        <w:b/>
        <w:i w:val="0"/>
        <w:sz w:val="22"/>
        <w:szCs w:val="22"/>
      </w:rPr>
    </w:lvl>
    <w:lvl w:ilvl="2">
      <w:start w:val="1"/>
      <w:numFmt w:val="decimal"/>
      <w:pStyle w:val="Estilo1"/>
      <w:lvlText w:val="FA0%3."/>
      <w:lvlJc w:val="left"/>
      <w:pPr>
        <w:tabs>
          <w:tab w:val="num" w:pos="709"/>
        </w:tabs>
        <w:ind w:left="709" w:firstLine="0"/>
      </w:pPr>
      <w:rPr>
        <w:rFonts w:hint="default"/>
        <w:b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2497"/>
        </w:tabs>
        <w:ind w:left="20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57"/>
        </w:tabs>
        <w:ind w:left="25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77"/>
        </w:tabs>
        <w:ind w:left="30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37"/>
        </w:tabs>
        <w:ind w:left="35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57"/>
        </w:tabs>
        <w:ind w:left="40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77"/>
        </w:tabs>
        <w:ind w:left="4657" w:hanging="1440"/>
      </w:pPr>
      <w:rPr>
        <w:rFonts w:hint="default"/>
      </w:rPr>
    </w:lvl>
  </w:abstractNum>
  <w:abstractNum w:abstractNumId="34">
    <w:nsid w:val="524E44B1"/>
    <w:multiLevelType w:val="hybridMultilevel"/>
    <w:tmpl w:val="1D383E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3D272E5"/>
    <w:multiLevelType w:val="hybridMultilevel"/>
    <w:tmpl w:val="F99EA8DE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5487B3F"/>
    <w:multiLevelType w:val="hybridMultilevel"/>
    <w:tmpl w:val="178A60D0"/>
    <w:lvl w:ilvl="0" w:tplc="A7A4CA48">
      <w:start w:val="1"/>
      <w:numFmt w:val="decimal"/>
      <w:pStyle w:val="Ttulo3"/>
      <w:lvlText w:val="FA0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>
    <w:nsid w:val="558055F5"/>
    <w:multiLevelType w:val="hybridMultilevel"/>
    <w:tmpl w:val="9F00383E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38">
    <w:nsid w:val="567505C8"/>
    <w:multiLevelType w:val="multilevel"/>
    <w:tmpl w:val="1B68AC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3"/>
      <w:numFmt w:val="none"/>
      <w:lvlText w:val="1.2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>
    <w:nsid w:val="581C047C"/>
    <w:multiLevelType w:val="hybridMultilevel"/>
    <w:tmpl w:val="5D12F66E"/>
    <w:lvl w:ilvl="0" w:tplc="04160001">
      <w:start w:val="1"/>
      <w:numFmt w:val="bullet"/>
      <w:lvlText w:val=""/>
      <w:lvlJc w:val="left"/>
      <w:pPr>
        <w:ind w:left="12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40">
    <w:nsid w:val="59D161EC"/>
    <w:multiLevelType w:val="hybridMultilevel"/>
    <w:tmpl w:val="C0505DEE"/>
    <w:lvl w:ilvl="0" w:tplc="0416000B">
      <w:start w:val="1"/>
      <w:numFmt w:val="bullet"/>
      <w:lvlText w:val=""/>
      <w:lvlJc w:val="left"/>
      <w:pPr>
        <w:ind w:left="118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0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2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4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6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8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0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2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42" w:hanging="360"/>
      </w:pPr>
      <w:rPr>
        <w:rFonts w:ascii="Wingdings" w:hAnsi="Wingdings" w:hint="default"/>
      </w:rPr>
    </w:lvl>
  </w:abstractNum>
  <w:abstractNum w:abstractNumId="41">
    <w:nsid w:val="5A26239C"/>
    <w:multiLevelType w:val="hybridMultilevel"/>
    <w:tmpl w:val="B0F2A4FE"/>
    <w:lvl w:ilvl="0" w:tplc="0416000B">
      <w:start w:val="1"/>
      <w:numFmt w:val="bullet"/>
      <w:lvlText w:val=""/>
      <w:lvlJc w:val="left"/>
      <w:pPr>
        <w:ind w:left="1294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42">
    <w:nsid w:val="5DBC474B"/>
    <w:multiLevelType w:val="multilevel"/>
    <w:tmpl w:val="A5122D2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2.1"/>
      <w:lvlJc w:val="left"/>
      <w:pPr>
        <w:ind w:left="720" w:hanging="360"/>
      </w:pPr>
      <w:rPr>
        <w:rFonts w:hint="default"/>
      </w:rPr>
    </w:lvl>
    <w:lvl w:ilvl="2">
      <w:start w:val="1"/>
      <w:numFmt w:val="upperLetter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2.2.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3">
    <w:nsid w:val="63B260E1"/>
    <w:multiLevelType w:val="hybridMultilevel"/>
    <w:tmpl w:val="A176C86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>
    <w:nsid w:val="64CF34CE"/>
    <w:multiLevelType w:val="hybridMultilevel"/>
    <w:tmpl w:val="FD2ADAFC"/>
    <w:name w:val="WW8Num222"/>
    <w:lvl w:ilvl="0" w:tplc="04160001">
      <w:start w:val="1"/>
      <w:numFmt w:val="bullet"/>
      <w:lvlText w:val=""/>
      <w:lvlJc w:val="left"/>
      <w:pPr>
        <w:tabs>
          <w:tab w:val="num" w:pos="1125"/>
        </w:tabs>
        <w:ind w:left="11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45"/>
        </w:tabs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65"/>
        </w:tabs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85"/>
        </w:tabs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05"/>
        </w:tabs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25"/>
        </w:tabs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45"/>
        </w:tabs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65"/>
        </w:tabs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85"/>
        </w:tabs>
        <w:ind w:left="6885" w:hanging="360"/>
      </w:pPr>
      <w:rPr>
        <w:rFonts w:ascii="Wingdings" w:hAnsi="Wingdings" w:hint="default"/>
      </w:rPr>
    </w:lvl>
  </w:abstractNum>
  <w:abstractNum w:abstractNumId="45">
    <w:nsid w:val="68B820E8"/>
    <w:multiLevelType w:val="hybridMultilevel"/>
    <w:tmpl w:val="2CC61106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ADD6104"/>
    <w:multiLevelType w:val="hybridMultilevel"/>
    <w:tmpl w:val="65200870"/>
    <w:lvl w:ilvl="0" w:tplc="0416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47">
    <w:nsid w:val="6B74048C"/>
    <w:multiLevelType w:val="hybridMultilevel"/>
    <w:tmpl w:val="0B58862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>
    <w:nsid w:val="6B740F7A"/>
    <w:multiLevelType w:val="multilevel"/>
    <w:tmpl w:val="048A688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9">
    <w:nsid w:val="6DE6650F"/>
    <w:multiLevelType w:val="multilevel"/>
    <w:tmpl w:val="E30CF20E"/>
    <w:name w:val="WW8Num22322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50">
    <w:nsid w:val="722720AE"/>
    <w:multiLevelType w:val="multilevel"/>
    <w:tmpl w:val="CB04FE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1.3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1">
    <w:nsid w:val="76B54EA7"/>
    <w:multiLevelType w:val="multilevel"/>
    <w:tmpl w:val="0CD6DF34"/>
    <w:name w:val="WW8Num223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52">
    <w:nsid w:val="7E893421"/>
    <w:multiLevelType w:val="hybridMultilevel"/>
    <w:tmpl w:val="1A3A9D2A"/>
    <w:lvl w:ilvl="0" w:tplc="B012584E">
      <w:start w:val="1"/>
      <w:numFmt w:val="decimal"/>
      <w:lvlText w:val="ME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7F92502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3"/>
  </w:num>
  <w:num w:numId="2">
    <w:abstractNumId w:val="36"/>
  </w:num>
  <w:num w:numId="3">
    <w:abstractNumId w:val="15"/>
  </w:num>
  <w:num w:numId="4">
    <w:abstractNumId w:val="53"/>
  </w:num>
  <w:num w:numId="5">
    <w:abstractNumId w:val="10"/>
  </w:num>
  <w:num w:numId="6">
    <w:abstractNumId w:val="52"/>
  </w:num>
  <w:num w:numId="7">
    <w:abstractNumId w:val="24"/>
  </w:num>
  <w:num w:numId="8">
    <w:abstractNumId w:val="12"/>
  </w:num>
  <w:num w:numId="9">
    <w:abstractNumId w:val="8"/>
  </w:num>
  <w:num w:numId="10">
    <w:abstractNumId w:val="39"/>
  </w:num>
  <w:num w:numId="11">
    <w:abstractNumId w:val="46"/>
  </w:num>
  <w:num w:numId="12">
    <w:abstractNumId w:val="30"/>
  </w:num>
  <w:num w:numId="13">
    <w:abstractNumId w:val="38"/>
  </w:num>
  <w:num w:numId="14">
    <w:abstractNumId w:val="14"/>
  </w:num>
  <w:num w:numId="15">
    <w:abstractNumId w:val="34"/>
  </w:num>
  <w:num w:numId="16">
    <w:abstractNumId w:val="26"/>
  </w:num>
  <w:num w:numId="17">
    <w:abstractNumId w:val="11"/>
  </w:num>
  <w:num w:numId="18">
    <w:abstractNumId w:val="5"/>
  </w:num>
  <w:num w:numId="19">
    <w:abstractNumId w:val="17"/>
  </w:num>
  <w:num w:numId="20">
    <w:abstractNumId w:val="47"/>
  </w:num>
  <w:num w:numId="21">
    <w:abstractNumId w:val="22"/>
  </w:num>
  <w:num w:numId="22">
    <w:abstractNumId w:val="37"/>
  </w:num>
  <w:num w:numId="23">
    <w:abstractNumId w:val="43"/>
  </w:num>
  <w:num w:numId="24">
    <w:abstractNumId w:val="50"/>
  </w:num>
  <w:num w:numId="25">
    <w:abstractNumId w:val="13"/>
  </w:num>
  <w:num w:numId="26">
    <w:abstractNumId w:val="31"/>
  </w:num>
  <w:num w:numId="27">
    <w:abstractNumId w:val="20"/>
  </w:num>
  <w:num w:numId="28">
    <w:abstractNumId w:val="41"/>
  </w:num>
  <w:num w:numId="29">
    <w:abstractNumId w:val="9"/>
  </w:num>
  <w:num w:numId="30">
    <w:abstractNumId w:val="21"/>
  </w:num>
  <w:num w:numId="31">
    <w:abstractNumId w:val="29"/>
  </w:num>
  <w:num w:numId="32">
    <w:abstractNumId w:val="18"/>
  </w:num>
  <w:num w:numId="33">
    <w:abstractNumId w:val="4"/>
  </w:num>
  <w:num w:numId="34">
    <w:abstractNumId w:val="16"/>
  </w:num>
  <w:num w:numId="35">
    <w:abstractNumId w:val="2"/>
  </w:num>
  <w:num w:numId="36">
    <w:abstractNumId w:val="42"/>
  </w:num>
  <w:num w:numId="37">
    <w:abstractNumId w:val="28"/>
  </w:num>
  <w:num w:numId="38">
    <w:abstractNumId w:val="25"/>
  </w:num>
  <w:num w:numId="39">
    <w:abstractNumId w:val="19"/>
  </w:num>
  <w:num w:numId="40">
    <w:abstractNumId w:val="3"/>
  </w:num>
  <w:num w:numId="41">
    <w:abstractNumId w:val="48"/>
  </w:num>
  <w:num w:numId="42">
    <w:abstractNumId w:val="35"/>
  </w:num>
  <w:num w:numId="43">
    <w:abstractNumId w:val="40"/>
  </w:num>
  <w:num w:numId="44">
    <w:abstractNumId w:val="7"/>
  </w:num>
  <w:num w:numId="45">
    <w:abstractNumId w:val="4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isplayBackgroundShape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0D5"/>
    <w:rsid w:val="00002779"/>
    <w:rsid w:val="00004851"/>
    <w:rsid w:val="00004F8B"/>
    <w:rsid w:val="00006EFC"/>
    <w:rsid w:val="000076C6"/>
    <w:rsid w:val="0001114E"/>
    <w:rsid w:val="000176E7"/>
    <w:rsid w:val="00022BB9"/>
    <w:rsid w:val="00022F50"/>
    <w:rsid w:val="000256B4"/>
    <w:rsid w:val="000263F7"/>
    <w:rsid w:val="00027C74"/>
    <w:rsid w:val="00032841"/>
    <w:rsid w:val="00042BC8"/>
    <w:rsid w:val="00050769"/>
    <w:rsid w:val="000514D4"/>
    <w:rsid w:val="00051F92"/>
    <w:rsid w:val="00052B79"/>
    <w:rsid w:val="00055E1F"/>
    <w:rsid w:val="0006016B"/>
    <w:rsid w:val="000610FE"/>
    <w:rsid w:val="000628DE"/>
    <w:rsid w:val="0006486D"/>
    <w:rsid w:val="00064A5D"/>
    <w:rsid w:val="000656C5"/>
    <w:rsid w:val="00065C98"/>
    <w:rsid w:val="00070343"/>
    <w:rsid w:val="00076318"/>
    <w:rsid w:val="000772BC"/>
    <w:rsid w:val="00080AD9"/>
    <w:rsid w:val="000825ED"/>
    <w:rsid w:val="00082A46"/>
    <w:rsid w:val="00090304"/>
    <w:rsid w:val="000924F3"/>
    <w:rsid w:val="000926DE"/>
    <w:rsid w:val="00097673"/>
    <w:rsid w:val="0009796C"/>
    <w:rsid w:val="00097BF2"/>
    <w:rsid w:val="000A01B5"/>
    <w:rsid w:val="000A054B"/>
    <w:rsid w:val="000A0B1F"/>
    <w:rsid w:val="000A1227"/>
    <w:rsid w:val="000A3B11"/>
    <w:rsid w:val="000A43F8"/>
    <w:rsid w:val="000A76A6"/>
    <w:rsid w:val="000B038B"/>
    <w:rsid w:val="000B4E09"/>
    <w:rsid w:val="000B5692"/>
    <w:rsid w:val="000B624B"/>
    <w:rsid w:val="000C03AE"/>
    <w:rsid w:val="000C0B01"/>
    <w:rsid w:val="000C38C8"/>
    <w:rsid w:val="000C3B7B"/>
    <w:rsid w:val="000D367A"/>
    <w:rsid w:val="000D53FE"/>
    <w:rsid w:val="000D6620"/>
    <w:rsid w:val="000E0D1E"/>
    <w:rsid w:val="000E10A0"/>
    <w:rsid w:val="000E4445"/>
    <w:rsid w:val="000E4860"/>
    <w:rsid w:val="000E5674"/>
    <w:rsid w:val="000E5F1F"/>
    <w:rsid w:val="000E6673"/>
    <w:rsid w:val="000F126F"/>
    <w:rsid w:val="000F5249"/>
    <w:rsid w:val="000F6540"/>
    <w:rsid w:val="000F7CB7"/>
    <w:rsid w:val="000F7E2D"/>
    <w:rsid w:val="00100695"/>
    <w:rsid w:val="0010280B"/>
    <w:rsid w:val="00102F91"/>
    <w:rsid w:val="00102FCE"/>
    <w:rsid w:val="00103E9E"/>
    <w:rsid w:val="001052E9"/>
    <w:rsid w:val="0010717B"/>
    <w:rsid w:val="00110BB0"/>
    <w:rsid w:val="00112035"/>
    <w:rsid w:val="00113571"/>
    <w:rsid w:val="00116111"/>
    <w:rsid w:val="0011687D"/>
    <w:rsid w:val="00120056"/>
    <w:rsid w:val="001203FD"/>
    <w:rsid w:val="0012166D"/>
    <w:rsid w:val="00121D77"/>
    <w:rsid w:val="00122F06"/>
    <w:rsid w:val="00125048"/>
    <w:rsid w:val="001254C2"/>
    <w:rsid w:val="001316B2"/>
    <w:rsid w:val="00132D20"/>
    <w:rsid w:val="00134450"/>
    <w:rsid w:val="001346CA"/>
    <w:rsid w:val="00135D31"/>
    <w:rsid w:val="001418E1"/>
    <w:rsid w:val="00141F6C"/>
    <w:rsid w:val="00142655"/>
    <w:rsid w:val="00143AE0"/>
    <w:rsid w:val="00143AF3"/>
    <w:rsid w:val="00144563"/>
    <w:rsid w:val="0014544C"/>
    <w:rsid w:val="0014605A"/>
    <w:rsid w:val="00146CA7"/>
    <w:rsid w:val="00147DA9"/>
    <w:rsid w:val="001546C8"/>
    <w:rsid w:val="00156CC5"/>
    <w:rsid w:val="00157028"/>
    <w:rsid w:val="00157E00"/>
    <w:rsid w:val="00157E66"/>
    <w:rsid w:val="00164205"/>
    <w:rsid w:val="001653E6"/>
    <w:rsid w:val="00165A72"/>
    <w:rsid w:val="00165B69"/>
    <w:rsid w:val="00166024"/>
    <w:rsid w:val="0016658F"/>
    <w:rsid w:val="001701BE"/>
    <w:rsid w:val="0017133C"/>
    <w:rsid w:val="00172F2A"/>
    <w:rsid w:val="001738CF"/>
    <w:rsid w:val="001742A0"/>
    <w:rsid w:val="001749BE"/>
    <w:rsid w:val="00174B5F"/>
    <w:rsid w:val="0017696D"/>
    <w:rsid w:val="00182ECD"/>
    <w:rsid w:val="001834F5"/>
    <w:rsid w:val="00184BFD"/>
    <w:rsid w:val="0018628A"/>
    <w:rsid w:val="00187BDF"/>
    <w:rsid w:val="00191680"/>
    <w:rsid w:val="001927C0"/>
    <w:rsid w:val="0019362F"/>
    <w:rsid w:val="00193996"/>
    <w:rsid w:val="0019459B"/>
    <w:rsid w:val="001949BD"/>
    <w:rsid w:val="00194F57"/>
    <w:rsid w:val="00197883"/>
    <w:rsid w:val="001A3B9A"/>
    <w:rsid w:val="001A69FC"/>
    <w:rsid w:val="001A73BB"/>
    <w:rsid w:val="001B0496"/>
    <w:rsid w:val="001B20DC"/>
    <w:rsid w:val="001B3A10"/>
    <w:rsid w:val="001B5C4E"/>
    <w:rsid w:val="001C15FC"/>
    <w:rsid w:val="001C2642"/>
    <w:rsid w:val="001C2717"/>
    <w:rsid w:val="001C2EED"/>
    <w:rsid w:val="001C3749"/>
    <w:rsid w:val="001C604A"/>
    <w:rsid w:val="001D0F14"/>
    <w:rsid w:val="001D202C"/>
    <w:rsid w:val="001D466A"/>
    <w:rsid w:val="001D510C"/>
    <w:rsid w:val="001D6958"/>
    <w:rsid w:val="001D7362"/>
    <w:rsid w:val="001E5A61"/>
    <w:rsid w:val="001E5FCB"/>
    <w:rsid w:val="001F079D"/>
    <w:rsid w:val="001F1269"/>
    <w:rsid w:val="001F1623"/>
    <w:rsid w:val="001F1A4C"/>
    <w:rsid w:val="001F52B7"/>
    <w:rsid w:val="001F6169"/>
    <w:rsid w:val="001F6C31"/>
    <w:rsid w:val="002028D7"/>
    <w:rsid w:val="002037AE"/>
    <w:rsid w:val="00205203"/>
    <w:rsid w:val="00206CF6"/>
    <w:rsid w:val="0021188C"/>
    <w:rsid w:val="002119A3"/>
    <w:rsid w:val="00212F6A"/>
    <w:rsid w:val="00213558"/>
    <w:rsid w:val="00220DAF"/>
    <w:rsid w:val="002264A6"/>
    <w:rsid w:val="0023237E"/>
    <w:rsid w:val="0023318E"/>
    <w:rsid w:val="002359C8"/>
    <w:rsid w:val="0023671A"/>
    <w:rsid w:val="0024203F"/>
    <w:rsid w:val="00244409"/>
    <w:rsid w:val="002446C3"/>
    <w:rsid w:val="002502A4"/>
    <w:rsid w:val="00255DEE"/>
    <w:rsid w:val="00257C46"/>
    <w:rsid w:val="00260C32"/>
    <w:rsid w:val="0026183F"/>
    <w:rsid w:val="00266145"/>
    <w:rsid w:val="00266BFA"/>
    <w:rsid w:val="00267DC7"/>
    <w:rsid w:val="002712B3"/>
    <w:rsid w:val="002740D9"/>
    <w:rsid w:val="00280149"/>
    <w:rsid w:val="00282745"/>
    <w:rsid w:val="00285AC5"/>
    <w:rsid w:val="002866D5"/>
    <w:rsid w:val="00290B40"/>
    <w:rsid w:val="00290F18"/>
    <w:rsid w:val="00294C89"/>
    <w:rsid w:val="002953F7"/>
    <w:rsid w:val="002A0B69"/>
    <w:rsid w:val="002A4A24"/>
    <w:rsid w:val="002A5998"/>
    <w:rsid w:val="002A7F44"/>
    <w:rsid w:val="002B0CA1"/>
    <w:rsid w:val="002B110B"/>
    <w:rsid w:val="002B1554"/>
    <w:rsid w:val="002B223C"/>
    <w:rsid w:val="002B2734"/>
    <w:rsid w:val="002B4DE5"/>
    <w:rsid w:val="002B717D"/>
    <w:rsid w:val="002B7762"/>
    <w:rsid w:val="002C25A4"/>
    <w:rsid w:val="002C76F4"/>
    <w:rsid w:val="002D000A"/>
    <w:rsid w:val="002D0AF7"/>
    <w:rsid w:val="002D0E47"/>
    <w:rsid w:val="002D1CAA"/>
    <w:rsid w:val="002D4119"/>
    <w:rsid w:val="002D5AE4"/>
    <w:rsid w:val="002E07D7"/>
    <w:rsid w:val="002E13D2"/>
    <w:rsid w:val="002E2C2B"/>
    <w:rsid w:val="002E7626"/>
    <w:rsid w:val="002F0D4C"/>
    <w:rsid w:val="002F14B9"/>
    <w:rsid w:val="002F193D"/>
    <w:rsid w:val="002F3869"/>
    <w:rsid w:val="002F6C9A"/>
    <w:rsid w:val="002F7795"/>
    <w:rsid w:val="002F7992"/>
    <w:rsid w:val="002F79AD"/>
    <w:rsid w:val="003004EA"/>
    <w:rsid w:val="00300918"/>
    <w:rsid w:val="00301505"/>
    <w:rsid w:val="003018FF"/>
    <w:rsid w:val="0030370F"/>
    <w:rsid w:val="00304EBC"/>
    <w:rsid w:val="003053E1"/>
    <w:rsid w:val="003109B7"/>
    <w:rsid w:val="00312012"/>
    <w:rsid w:val="00312905"/>
    <w:rsid w:val="00314EAC"/>
    <w:rsid w:val="00322EBD"/>
    <w:rsid w:val="00326FC1"/>
    <w:rsid w:val="00327559"/>
    <w:rsid w:val="00332203"/>
    <w:rsid w:val="00332B3F"/>
    <w:rsid w:val="00333F4A"/>
    <w:rsid w:val="0033587E"/>
    <w:rsid w:val="003364C3"/>
    <w:rsid w:val="003419D8"/>
    <w:rsid w:val="00342AFD"/>
    <w:rsid w:val="003434A1"/>
    <w:rsid w:val="00344F6E"/>
    <w:rsid w:val="00347052"/>
    <w:rsid w:val="00347992"/>
    <w:rsid w:val="0035123B"/>
    <w:rsid w:val="003539A3"/>
    <w:rsid w:val="00353CEF"/>
    <w:rsid w:val="0035511A"/>
    <w:rsid w:val="003562D2"/>
    <w:rsid w:val="0035649F"/>
    <w:rsid w:val="003566E2"/>
    <w:rsid w:val="00361159"/>
    <w:rsid w:val="003626F4"/>
    <w:rsid w:val="00362959"/>
    <w:rsid w:val="00366B48"/>
    <w:rsid w:val="003716C2"/>
    <w:rsid w:val="003722A4"/>
    <w:rsid w:val="003733A1"/>
    <w:rsid w:val="00375A22"/>
    <w:rsid w:val="00380387"/>
    <w:rsid w:val="003815A5"/>
    <w:rsid w:val="00382B08"/>
    <w:rsid w:val="00383088"/>
    <w:rsid w:val="003833F0"/>
    <w:rsid w:val="00390DBC"/>
    <w:rsid w:val="00392417"/>
    <w:rsid w:val="003926D5"/>
    <w:rsid w:val="003934FC"/>
    <w:rsid w:val="003950CD"/>
    <w:rsid w:val="00397E0F"/>
    <w:rsid w:val="00397E54"/>
    <w:rsid w:val="003A2211"/>
    <w:rsid w:val="003A22A4"/>
    <w:rsid w:val="003A2340"/>
    <w:rsid w:val="003A242C"/>
    <w:rsid w:val="003A25BB"/>
    <w:rsid w:val="003A73EC"/>
    <w:rsid w:val="003A755A"/>
    <w:rsid w:val="003B0E06"/>
    <w:rsid w:val="003B6C16"/>
    <w:rsid w:val="003B7941"/>
    <w:rsid w:val="003C0C12"/>
    <w:rsid w:val="003C19E7"/>
    <w:rsid w:val="003C2000"/>
    <w:rsid w:val="003C6605"/>
    <w:rsid w:val="003D44A0"/>
    <w:rsid w:val="003D5767"/>
    <w:rsid w:val="003D6203"/>
    <w:rsid w:val="003D6F6E"/>
    <w:rsid w:val="003D7575"/>
    <w:rsid w:val="003D7593"/>
    <w:rsid w:val="003E055E"/>
    <w:rsid w:val="003E16B7"/>
    <w:rsid w:val="003E279F"/>
    <w:rsid w:val="003E353E"/>
    <w:rsid w:val="003E4921"/>
    <w:rsid w:val="003E5072"/>
    <w:rsid w:val="003E7346"/>
    <w:rsid w:val="003E75D7"/>
    <w:rsid w:val="003F01E8"/>
    <w:rsid w:val="003F2380"/>
    <w:rsid w:val="003F3D3D"/>
    <w:rsid w:val="003F4800"/>
    <w:rsid w:val="003F6126"/>
    <w:rsid w:val="003F629D"/>
    <w:rsid w:val="003F66F5"/>
    <w:rsid w:val="003F7175"/>
    <w:rsid w:val="003F78ED"/>
    <w:rsid w:val="00402755"/>
    <w:rsid w:val="00402FB3"/>
    <w:rsid w:val="0040411E"/>
    <w:rsid w:val="00406D29"/>
    <w:rsid w:val="004077A9"/>
    <w:rsid w:val="00413205"/>
    <w:rsid w:val="00415988"/>
    <w:rsid w:val="00415C9E"/>
    <w:rsid w:val="0041640C"/>
    <w:rsid w:val="004166D4"/>
    <w:rsid w:val="004170F9"/>
    <w:rsid w:val="00417205"/>
    <w:rsid w:val="00423475"/>
    <w:rsid w:val="00425BC6"/>
    <w:rsid w:val="00427294"/>
    <w:rsid w:val="0043136A"/>
    <w:rsid w:val="00440F54"/>
    <w:rsid w:val="00441F6B"/>
    <w:rsid w:val="00442B3C"/>
    <w:rsid w:val="00442E64"/>
    <w:rsid w:val="00444B6D"/>
    <w:rsid w:val="00455881"/>
    <w:rsid w:val="00460A83"/>
    <w:rsid w:val="00460D4C"/>
    <w:rsid w:val="00460F55"/>
    <w:rsid w:val="0046238A"/>
    <w:rsid w:val="004625DF"/>
    <w:rsid w:val="0046292F"/>
    <w:rsid w:val="00462AB1"/>
    <w:rsid w:val="0046482F"/>
    <w:rsid w:val="00467605"/>
    <w:rsid w:val="00473232"/>
    <w:rsid w:val="00475506"/>
    <w:rsid w:val="0047608A"/>
    <w:rsid w:val="00477260"/>
    <w:rsid w:val="00480B53"/>
    <w:rsid w:val="0048296C"/>
    <w:rsid w:val="00484037"/>
    <w:rsid w:val="00484130"/>
    <w:rsid w:val="00491E8C"/>
    <w:rsid w:val="00497293"/>
    <w:rsid w:val="00497928"/>
    <w:rsid w:val="004A17F8"/>
    <w:rsid w:val="004A1DAD"/>
    <w:rsid w:val="004A4D97"/>
    <w:rsid w:val="004A6B65"/>
    <w:rsid w:val="004A6CD5"/>
    <w:rsid w:val="004B1C8D"/>
    <w:rsid w:val="004B36B4"/>
    <w:rsid w:val="004B3B7D"/>
    <w:rsid w:val="004B6D67"/>
    <w:rsid w:val="004B7017"/>
    <w:rsid w:val="004C00BD"/>
    <w:rsid w:val="004C0749"/>
    <w:rsid w:val="004C3D3C"/>
    <w:rsid w:val="004C3E38"/>
    <w:rsid w:val="004C640A"/>
    <w:rsid w:val="004C76D1"/>
    <w:rsid w:val="004D7401"/>
    <w:rsid w:val="004E004A"/>
    <w:rsid w:val="004E1E21"/>
    <w:rsid w:val="004E22F7"/>
    <w:rsid w:val="004E53D7"/>
    <w:rsid w:val="004E6355"/>
    <w:rsid w:val="004F1945"/>
    <w:rsid w:val="004F42BC"/>
    <w:rsid w:val="004F5F85"/>
    <w:rsid w:val="00500ED2"/>
    <w:rsid w:val="005012F9"/>
    <w:rsid w:val="005015BC"/>
    <w:rsid w:val="005015CA"/>
    <w:rsid w:val="005031BC"/>
    <w:rsid w:val="005056B6"/>
    <w:rsid w:val="00506FCD"/>
    <w:rsid w:val="00507CC6"/>
    <w:rsid w:val="00507EFD"/>
    <w:rsid w:val="0051057B"/>
    <w:rsid w:val="00512235"/>
    <w:rsid w:val="00514C38"/>
    <w:rsid w:val="00515FBB"/>
    <w:rsid w:val="0052229A"/>
    <w:rsid w:val="00526699"/>
    <w:rsid w:val="00530746"/>
    <w:rsid w:val="00534A93"/>
    <w:rsid w:val="0053762C"/>
    <w:rsid w:val="0054422A"/>
    <w:rsid w:val="00552E0B"/>
    <w:rsid w:val="005540C9"/>
    <w:rsid w:val="00554267"/>
    <w:rsid w:val="00554E1D"/>
    <w:rsid w:val="0056045C"/>
    <w:rsid w:val="00564768"/>
    <w:rsid w:val="00566743"/>
    <w:rsid w:val="00567041"/>
    <w:rsid w:val="00567D0D"/>
    <w:rsid w:val="005711B6"/>
    <w:rsid w:val="00572036"/>
    <w:rsid w:val="00572518"/>
    <w:rsid w:val="0057279B"/>
    <w:rsid w:val="0057496B"/>
    <w:rsid w:val="0058047F"/>
    <w:rsid w:val="00580758"/>
    <w:rsid w:val="005835CE"/>
    <w:rsid w:val="0058365C"/>
    <w:rsid w:val="00586C0A"/>
    <w:rsid w:val="005939BA"/>
    <w:rsid w:val="00594CC7"/>
    <w:rsid w:val="00596253"/>
    <w:rsid w:val="005970E5"/>
    <w:rsid w:val="005A19DA"/>
    <w:rsid w:val="005A1A0E"/>
    <w:rsid w:val="005A4527"/>
    <w:rsid w:val="005A660E"/>
    <w:rsid w:val="005B62C8"/>
    <w:rsid w:val="005B660B"/>
    <w:rsid w:val="005B77D4"/>
    <w:rsid w:val="005C070D"/>
    <w:rsid w:val="005C17AF"/>
    <w:rsid w:val="005C5125"/>
    <w:rsid w:val="005C78F1"/>
    <w:rsid w:val="005D1DA6"/>
    <w:rsid w:val="005D4539"/>
    <w:rsid w:val="005D7514"/>
    <w:rsid w:val="005E1A06"/>
    <w:rsid w:val="005E4570"/>
    <w:rsid w:val="005E5BAE"/>
    <w:rsid w:val="005E77FA"/>
    <w:rsid w:val="005E7CFD"/>
    <w:rsid w:val="005F04EB"/>
    <w:rsid w:val="005F6896"/>
    <w:rsid w:val="005F691F"/>
    <w:rsid w:val="005F7688"/>
    <w:rsid w:val="0060176A"/>
    <w:rsid w:val="00601CC0"/>
    <w:rsid w:val="0060299B"/>
    <w:rsid w:val="006034E6"/>
    <w:rsid w:val="00604F9B"/>
    <w:rsid w:val="006064BB"/>
    <w:rsid w:val="00607DD9"/>
    <w:rsid w:val="006119C9"/>
    <w:rsid w:val="006148E4"/>
    <w:rsid w:val="00614C81"/>
    <w:rsid w:val="00616904"/>
    <w:rsid w:val="00616925"/>
    <w:rsid w:val="006271D7"/>
    <w:rsid w:val="00632250"/>
    <w:rsid w:val="00633547"/>
    <w:rsid w:val="00641E9F"/>
    <w:rsid w:val="00647C03"/>
    <w:rsid w:val="006507A2"/>
    <w:rsid w:val="00650F2A"/>
    <w:rsid w:val="0065342B"/>
    <w:rsid w:val="00654E1A"/>
    <w:rsid w:val="00655914"/>
    <w:rsid w:val="00655E52"/>
    <w:rsid w:val="006571F2"/>
    <w:rsid w:val="00660D81"/>
    <w:rsid w:val="00662AF5"/>
    <w:rsid w:val="006642FF"/>
    <w:rsid w:val="00665349"/>
    <w:rsid w:val="006661A7"/>
    <w:rsid w:val="00675004"/>
    <w:rsid w:val="00677A54"/>
    <w:rsid w:val="006824B9"/>
    <w:rsid w:val="00691541"/>
    <w:rsid w:val="00693230"/>
    <w:rsid w:val="006935BD"/>
    <w:rsid w:val="006959CB"/>
    <w:rsid w:val="006A2B6A"/>
    <w:rsid w:val="006A4579"/>
    <w:rsid w:val="006B1FB8"/>
    <w:rsid w:val="006B3090"/>
    <w:rsid w:val="006B3858"/>
    <w:rsid w:val="006B5913"/>
    <w:rsid w:val="006B6098"/>
    <w:rsid w:val="006C0D9F"/>
    <w:rsid w:val="006C10DF"/>
    <w:rsid w:val="006C513F"/>
    <w:rsid w:val="006C6B04"/>
    <w:rsid w:val="006D7627"/>
    <w:rsid w:val="006E3414"/>
    <w:rsid w:val="006E4054"/>
    <w:rsid w:val="006E5559"/>
    <w:rsid w:val="006E721D"/>
    <w:rsid w:val="006F2B59"/>
    <w:rsid w:val="006F352F"/>
    <w:rsid w:val="006F393E"/>
    <w:rsid w:val="006F4ED6"/>
    <w:rsid w:val="006F6A5E"/>
    <w:rsid w:val="007011EB"/>
    <w:rsid w:val="0070215D"/>
    <w:rsid w:val="00704B95"/>
    <w:rsid w:val="00704D1F"/>
    <w:rsid w:val="0070635D"/>
    <w:rsid w:val="00707B16"/>
    <w:rsid w:val="0071116C"/>
    <w:rsid w:val="007112FF"/>
    <w:rsid w:val="007125F6"/>
    <w:rsid w:val="00714E49"/>
    <w:rsid w:val="00715AEA"/>
    <w:rsid w:val="00716230"/>
    <w:rsid w:val="00720472"/>
    <w:rsid w:val="00720475"/>
    <w:rsid w:val="00725C2D"/>
    <w:rsid w:val="007262FA"/>
    <w:rsid w:val="00727873"/>
    <w:rsid w:val="00727A29"/>
    <w:rsid w:val="007303C6"/>
    <w:rsid w:val="00735132"/>
    <w:rsid w:val="00737448"/>
    <w:rsid w:val="00737730"/>
    <w:rsid w:val="00737F56"/>
    <w:rsid w:val="0074070B"/>
    <w:rsid w:val="007476A9"/>
    <w:rsid w:val="0075008C"/>
    <w:rsid w:val="007511C0"/>
    <w:rsid w:val="007532FB"/>
    <w:rsid w:val="00755612"/>
    <w:rsid w:val="00756245"/>
    <w:rsid w:val="007565DE"/>
    <w:rsid w:val="007569F0"/>
    <w:rsid w:val="00757A62"/>
    <w:rsid w:val="007602F6"/>
    <w:rsid w:val="00763AAB"/>
    <w:rsid w:val="00764E8A"/>
    <w:rsid w:val="00765709"/>
    <w:rsid w:val="007714CC"/>
    <w:rsid w:val="00771810"/>
    <w:rsid w:val="00771CD4"/>
    <w:rsid w:val="00773231"/>
    <w:rsid w:val="007734F2"/>
    <w:rsid w:val="007749F3"/>
    <w:rsid w:val="00780C9E"/>
    <w:rsid w:val="007811DE"/>
    <w:rsid w:val="00782404"/>
    <w:rsid w:val="00785945"/>
    <w:rsid w:val="00786174"/>
    <w:rsid w:val="007867B5"/>
    <w:rsid w:val="00787047"/>
    <w:rsid w:val="00787991"/>
    <w:rsid w:val="00790385"/>
    <w:rsid w:val="00790F8E"/>
    <w:rsid w:val="0079149E"/>
    <w:rsid w:val="0079627D"/>
    <w:rsid w:val="00796E8B"/>
    <w:rsid w:val="007A18D8"/>
    <w:rsid w:val="007A1EDD"/>
    <w:rsid w:val="007A27C8"/>
    <w:rsid w:val="007A63A8"/>
    <w:rsid w:val="007A6CC7"/>
    <w:rsid w:val="007B2CA7"/>
    <w:rsid w:val="007B31B0"/>
    <w:rsid w:val="007B4F93"/>
    <w:rsid w:val="007C0EE4"/>
    <w:rsid w:val="007C1B2B"/>
    <w:rsid w:val="007C36F7"/>
    <w:rsid w:val="007C3879"/>
    <w:rsid w:val="007C3BFF"/>
    <w:rsid w:val="007C49AB"/>
    <w:rsid w:val="007C54BF"/>
    <w:rsid w:val="007C6AD9"/>
    <w:rsid w:val="007C7CF9"/>
    <w:rsid w:val="007D05E5"/>
    <w:rsid w:val="007D0C25"/>
    <w:rsid w:val="007D1733"/>
    <w:rsid w:val="007D749D"/>
    <w:rsid w:val="007D781B"/>
    <w:rsid w:val="007E74FF"/>
    <w:rsid w:val="007F090B"/>
    <w:rsid w:val="007F1C5D"/>
    <w:rsid w:val="007F492C"/>
    <w:rsid w:val="007F6135"/>
    <w:rsid w:val="007F645D"/>
    <w:rsid w:val="007F77ED"/>
    <w:rsid w:val="007F7CB9"/>
    <w:rsid w:val="008003F5"/>
    <w:rsid w:val="00800453"/>
    <w:rsid w:val="00802D45"/>
    <w:rsid w:val="00803073"/>
    <w:rsid w:val="00811288"/>
    <w:rsid w:val="00811F5E"/>
    <w:rsid w:val="00814F4C"/>
    <w:rsid w:val="0082141D"/>
    <w:rsid w:val="0082327C"/>
    <w:rsid w:val="008239EF"/>
    <w:rsid w:val="00825E22"/>
    <w:rsid w:val="00825F00"/>
    <w:rsid w:val="0082606B"/>
    <w:rsid w:val="00826D9C"/>
    <w:rsid w:val="00827234"/>
    <w:rsid w:val="008300AA"/>
    <w:rsid w:val="00833861"/>
    <w:rsid w:val="0084272F"/>
    <w:rsid w:val="00843853"/>
    <w:rsid w:val="00844595"/>
    <w:rsid w:val="00847353"/>
    <w:rsid w:val="0084794D"/>
    <w:rsid w:val="00850854"/>
    <w:rsid w:val="00850D74"/>
    <w:rsid w:val="008545DB"/>
    <w:rsid w:val="00857156"/>
    <w:rsid w:val="00860582"/>
    <w:rsid w:val="0086171E"/>
    <w:rsid w:val="00863636"/>
    <w:rsid w:val="00872D5F"/>
    <w:rsid w:val="008730CD"/>
    <w:rsid w:val="00874558"/>
    <w:rsid w:val="00876223"/>
    <w:rsid w:val="008767B4"/>
    <w:rsid w:val="00877364"/>
    <w:rsid w:val="00877F14"/>
    <w:rsid w:val="008800A5"/>
    <w:rsid w:val="00881ABD"/>
    <w:rsid w:val="0088554D"/>
    <w:rsid w:val="008868CF"/>
    <w:rsid w:val="00886C90"/>
    <w:rsid w:val="00890D2F"/>
    <w:rsid w:val="00891759"/>
    <w:rsid w:val="00893084"/>
    <w:rsid w:val="0089455B"/>
    <w:rsid w:val="008A08DC"/>
    <w:rsid w:val="008A2E5F"/>
    <w:rsid w:val="008A4A85"/>
    <w:rsid w:val="008A4BE8"/>
    <w:rsid w:val="008A5457"/>
    <w:rsid w:val="008A77EA"/>
    <w:rsid w:val="008B4D1E"/>
    <w:rsid w:val="008C3CCF"/>
    <w:rsid w:val="008C6FDD"/>
    <w:rsid w:val="008C76CD"/>
    <w:rsid w:val="008C7E84"/>
    <w:rsid w:val="008D1039"/>
    <w:rsid w:val="008D2309"/>
    <w:rsid w:val="008D4ACA"/>
    <w:rsid w:val="008D52A8"/>
    <w:rsid w:val="008D5A8E"/>
    <w:rsid w:val="008D6202"/>
    <w:rsid w:val="008E139D"/>
    <w:rsid w:val="008E2657"/>
    <w:rsid w:val="008E3881"/>
    <w:rsid w:val="008E3938"/>
    <w:rsid w:val="008E4C1D"/>
    <w:rsid w:val="008E58E3"/>
    <w:rsid w:val="008E5FE0"/>
    <w:rsid w:val="008E7E87"/>
    <w:rsid w:val="008F0BB5"/>
    <w:rsid w:val="008F167E"/>
    <w:rsid w:val="008F1B5B"/>
    <w:rsid w:val="008F2F36"/>
    <w:rsid w:val="008F3793"/>
    <w:rsid w:val="008F479E"/>
    <w:rsid w:val="00901918"/>
    <w:rsid w:val="0090315A"/>
    <w:rsid w:val="00905944"/>
    <w:rsid w:val="009074EA"/>
    <w:rsid w:val="009077A0"/>
    <w:rsid w:val="00907D2F"/>
    <w:rsid w:val="0091141A"/>
    <w:rsid w:val="00911C16"/>
    <w:rsid w:val="009151EA"/>
    <w:rsid w:val="00916F81"/>
    <w:rsid w:val="009218C6"/>
    <w:rsid w:val="00923038"/>
    <w:rsid w:val="00924804"/>
    <w:rsid w:val="009250A2"/>
    <w:rsid w:val="00926C1B"/>
    <w:rsid w:val="009271DA"/>
    <w:rsid w:val="00930C34"/>
    <w:rsid w:val="0093184C"/>
    <w:rsid w:val="0093416A"/>
    <w:rsid w:val="009356E8"/>
    <w:rsid w:val="009374A6"/>
    <w:rsid w:val="00940E98"/>
    <w:rsid w:val="00940F9F"/>
    <w:rsid w:val="009420FA"/>
    <w:rsid w:val="00942957"/>
    <w:rsid w:val="00945F27"/>
    <w:rsid w:val="00950BE5"/>
    <w:rsid w:val="00952807"/>
    <w:rsid w:val="009538E4"/>
    <w:rsid w:val="009558F2"/>
    <w:rsid w:val="00956FAB"/>
    <w:rsid w:val="00957A91"/>
    <w:rsid w:val="00960691"/>
    <w:rsid w:val="00962729"/>
    <w:rsid w:val="0096413D"/>
    <w:rsid w:val="009642C3"/>
    <w:rsid w:val="00964E33"/>
    <w:rsid w:val="00965F6F"/>
    <w:rsid w:val="0096643D"/>
    <w:rsid w:val="00967EB7"/>
    <w:rsid w:val="00973B98"/>
    <w:rsid w:val="00973FEF"/>
    <w:rsid w:val="00981D2B"/>
    <w:rsid w:val="00983028"/>
    <w:rsid w:val="009856EC"/>
    <w:rsid w:val="009916F3"/>
    <w:rsid w:val="009919E0"/>
    <w:rsid w:val="00993D1D"/>
    <w:rsid w:val="0099498B"/>
    <w:rsid w:val="009954A1"/>
    <w:rsid w:val="009A3453"/>
    <w:rsid w:val="009A54EB"/>
    <w:rsid w:val="009A6DF7"/>
    <w:rsid w:val="009A7A9F"/>
    <w:rsid w:val="009B1F75"/>
    <w:rsid w:val="009B42E9"/>
    <w:rsid w:val="009B5314"/>
    <w:rsid w:val="009B61F3"/>
    <w:rsid w:val="009C1FA4"/>
    <w:rsid w:val="009C2594"/>
    <w:rsid w:val="009C77BA"/>
    <w:rsid w:val="009D68F9"/>
    <w:rsid w:val="009D6BBF"/>
    <w:rsid w:val="009E6E2B"/>
    <w:rsid w:val="009F00EF"/>
    <w:rsid w:val="009F03D4"/>
    <w:rsid w:val="009F0D48"/>
    <w:rsid w:val="009F1056"/>
    <w:rsid w:val="009F37DC"/>
    <w:rsid w:val="009F3E3A"/>
    <w:rsid w:val="009F4BAD"/>
    <w:rsid w:val="00A03222"/>
    <w:rsid w:val="00A03772"/>
    <w:rsid w:val="00A03DE0"/>
    <w:rsid w:val="00A05379"/>
    <w:rsid w:val="00A06515"/>
    <w:rsid w:val="00A06C65"/>
    <w:rsid w:val="00A114F2"/>
    <w:rsid w:val="00A12735"/>
    <w:rsid w:val="00A128C5"/>
    <w:rsid w:val="00A13AD0"/>
    <w:rsid w:val="00A13B01"/>
    <w:rsid w:val="00A15CE2"/>
    <w:rsid w:val="00A17159"/>
    <w:rsid w:val="00A20280"/>
    <w:rsid w:val="00A20D45"/>
    <w:rsid w:val="00A265CF"/>
    <w:rsid w:val="00A267C3"/>
    <w:rsid w:val="00A268A9"/>
    <w:rsid w:val="00A26BBC"/>
    <w:rsid w:val="00A31336"/>
    <w:rsid w:val="00A35A6B"/>
    <w:rsid w:val="00A408B6"/>
    <w:rsid w:val="00A418C5"/>
    <w:rsid w:val="00A41EE8"/>
    <w:rsid w:val="00A4247F"/>
    <w:rsid w:val="00A44E9B"/>
    <w:rsid w:val="00A455EC"/>
    <w:rsid w:val="00A4777E"/>
    <w:rsid w:val="00A500D4"/>
    <w:rsid w:val="00A50644"/>
    <w:rsid w:val="00A5106A"/>
    <w:rsid w:val="00A52DF0"/>
    <w:rsid w:val="00A56C8B"/>
    <w:rsid w:val="00A605B0"/>
    <w:rsid w:val="00A60C1F"/>
    <w:rsid w:val="00A63682"/>
    <w:rsid w:val="00A63E91"/>
    <w:rsid w:val="00A6604E"/>
    <w:rsid w:val="00A67B79"/>
    <w:rsid w:val="00A735A5"/>
    <w:rsid w:val="00A75359"/>
    <w:rsid w:val="00A7720C"/>
    <w:rsid w:val="00A77C61"/>
    <w:rsid w:val="00A865C7"/>
    <w:rsid w:val="00A9241D"/>
    <w:rsid w:val="00A92D1B"/>
    <w:rsid w:val="00A94DA1"/>
    <w:rsid w:val="00A95A7B"/>
    <w:rsid w:val="00A96EBD"/>
    <w:rsid w:val="00A97A60"/>
    <w:rsid w:val="00AA1419"/>
    <w:rsid w:val="00AA3B1E"/>
    <w:rsid w:val="00AA4DC4"/>
    <w:rsid w:val="00AA5D0E"/>
    <w:rsid w:val="00AA7177"/>
    <w:rsid w:val="00AB0C22"/>
    <w:rsid w:val="00AB1061"/>
    <w:rsid w:val="00AB1445"/>
    <w:rsid w:val="00AB426F"/>
    <w:rsid w:val="00AE2C48"/>
    <w:rsid w:val="00AE4E19"/>
    <w:rsid w:val="00AE6BA6"/>
    <w:rsid w:val="00AE7A6C"/>
    <w:rsid w:val="00AE7AA6"/>
    <w:rsid w:val="00AF13D3"/>
    <w:rsid w:val="00AF1D41"/>
    <w:rsid w:val="00AF25D6"/>
    <w:rsid w:val="00AF2B52"/>
    <w:rsid w:val="00AF72A3"/>
    <w:rsid w:val="00AF7591"/>
    <w:rsid w:val="00B00B8B"/>
    <w:rsid w:val="00B01AC2"/>
    <w:rsid w:val="00B01B4F"/>
    <w:rsid w:val="00B070A9"/>
    <w:rsid w:val="00B11DA2"/>
    <w:rsid w:val="00B1286F"/>
    <w:rsid w:val="00B13656"/>
    <w:rsid w:val="00B14C7E"/>
    <w:rsid w:val="00B20794"/>
    <w:rsid w:val="00B20A22"/>
    <w:rsid w:val="00B21961"/>
    <w:rsid w:val="00B219F6"/>
    <w:rsid w:val="00B23C00"/>
    <w:rsid w:val="00B25E7D"/>
    <w:rsid w:val="00B27915"/>
    <w:rsid w:val="00B320D2"/>
    <w:rsid w:val="00B327E0"/>
    <w:rsid w:val="00B33A03"/>
    <w:rsid w:val="00B378D2"/>
    <w:rsid w:val="00B410F5"/>
    <w:rsid w:val="00B42391"/>
    <w:rsid w:val="00B43430"/>
    <w:rsid w:val="00B45665"/>
    <w:rsid w:val="00B463E7"/>
    <w:rsid w:val="00B50527"/>
    <w:rsid w:val="00B52697"/>
    <w:rsid w:val="00B53D38"/>
    <w:rsid w:val="00B56950"/>
    <w:rsid w:val="00B57863"/>
    <w:rsid w:val="00B57A2F"/>
    <w:rsid w:val="00B61163"/>
    <w:rsid w:val="00B63D01"/>
    <w:rsid w:val="00B64E53"/>
    <w:rsid w:val="00B64FF2"/>
    <w:rsid w:val="00B652B6"/>
    <w:rsid w:val="00B70EE6"/>
    <w:rsid w:val="00B73C4A"/>
    <w:rsid w:val="00B80987"/>
    <w:rsid w:val="00B809B2"/>
    <w:rsid w:val="00B814F2"/>
    <w:rsid w:val="00B83EB3"/>
    <w:rsid w:val="00B85F60"/>
    <w:rsid w:val="00B8623E"/>
    <w:rsid w:val="00B875F6"/>
    <w:rsid w:val="00B90034"/>
    <w:rsid w:val="00B900C0"/>
    <w:rsid w:val="00B9228A"/>
    <w:rsid w:val="00B941F5"/>
    <w:rsid w:val="00B95204"/>
    <w:rsid w:val="00B97C47"/>
    <w:rsid w:val="00BA1F8B"/>
    <w:rsid w:val="00BA39E5"/>
    <w:rsid w:val="00BA49A0"/>
    <w:rsid w:val="00BA7A58"/>
    <w:rsid w:val="00BB06BF"/>
    <w:rsid w:val="00BB27B7"/>
    <w:rsid w:val="00BB664A"/>
    <w:rsid w:val="00BB7D77"/>
    <w:rsid w:val="00BC09B1"/>
    <w:rsid w:val="00BC1700"/>
    <w:rsid w:val="00BC1C3B"/>
    <w:rsid w:val="00BC1D49"/>
    <w:rsid w:val="00BC221B"/>
    <w:rsid w:val="00BC3674"/>
    <w:rsid w:val="00BC3F58"/>
    <w:rsid w:val="00BC5056"/>
    <w:rsid w:val="00BC778D"/>
    <w:rsid w:val="00BC77BD"/>
    <w:rsid w:val="00BD1161"/>
    <w:rsid w:val="00BD389E"/>
    <w:rsid w:val="00BD5E65"/>
    <w:rsid w:val="00BD7950"/>
    <w:rsid w:val="00BE06C6"/>
    <w:rsid w:val="00BE33F0"/>
    <w:rsid w:val="00BE424D"/>
    <w:rsid w:val="00BF0F39"/>
    <w:rsid w:val="00BF5B2A"/>
    <w:rsid w:val="00C00D05"/>
    <w:rsid w:val="00C00DE1"/>
    <w:rsid w:val="00C03F98"/>
    <w:rsid w:val="00C0600C"/>
    <w:rsid w:val="00C06A56"/>
    <w:rsid w:val="00C074A9"/>
    <w:rsid w:val="00C100FA"/>
    <w:rsid w:val="00C114AC"/>
    <w:rsid w:val="00C11A1A"/>
    <w:rsid w:val="00C12193"/>
    <w:rsid w:val="00C123B8"/>
    <w:rsid w:val="00C1528E"/>
    <w:rsid w:val="00C1584D"/>
    <w:rsid w:val="00C17004"/>
    <w:rsid w:val="00C21931"/>
    <w:rsid w:val="00C24137"/>
    <w:rsid w:val="00C24AEF"/>
    <w:rsid w:val="00C25687"/>
    <w:rsid w:val="00C304F3"/>
    <w:rsid w:val="00C304F7"/>
    <w:rsid w:val="00C32CCD"/>
    <w:rsid w:val="00C33D6A"/>
    <w:rsid w:val="00C33EA1"/>
    <w:rsid w:val="00C33EB5"/>
    <w:rsid w:val="00C35315"/>
    <w:rsid w:val="00C353A8"/>
    <w:rsid w:val="00C40539"/>
    <w:rsid w:val="00C42292"/>
    <w:rsid w:val="00C42947"/>
    <w:rsid w:val="00C4337D"/>
    <w:rsid w:val="00C44D90"/>
    <w:rsid w:val="00C45F31"/>
    <w:rsid w:val="00C46581"/>
    <w:rsid w:val="00C52CCC"/>
    <w:rsid w:val="00C53226"/>
    <w:rsid w:val="00C56715"/>
    <w:rsid w:val="00C569A5"/>
    <w:rsid w:val="00C56B52"/>
    <w:rsid w:val="00C5729F"/>
    <w:rsid w:val="00C57FD9"/>
    <w:rsid w:val="00C649D4"/>
    <w:rsid w:val="00C64B05"/>
    <w:rsid w:val="00C6532E"/>
    <w:rsid w:val="00C6572B"/>
    <w:rsid w:val="00C67C4A"/>
    <w:rsid w:val="00C67CD8"/>
    <w:rsid w:val="00C7173E"/>
    <w:rsid w:val="00C75E58"/>
    <w:rsid w:val="00C81D84"/>
    <w:rsid w:val="00C83A7F"/>
    <w:rsid w:val="00C86640"/>
    <w:rsid w:val="00C869DA"/>
    <w:rsid w:val="00C8760D"/>
    <w:rsid w:val="00C87FBF"/>
    <w:rsid w:val="00C901B0"/>
    <w:rsid w:val="00C9045A"/>
    <w:rsid w:val="00C92AC3"/>
    <w:rsid w:val="00C93E7E"/>
    <w:rsid w:val="00CA1BE6"/>
    <w:rsid w:val="00CA2604"/>
    <w:rsid w:val="00CA2BEF"/>
    <w:rsid w:val="00CA4805"/>
    <w:rsid w:val="00CB45A5"/>
    <w:rsid w:val="00CB620B"/>
    <w:rsid w:val="00CB71FD"/>
    <w:rsid w:val="00CC05D2"/>
    <w:rsid w:val="00CC08CC"/>
    <w:rsid w:val="00CC23DF"/>
    <w:rsid w:val="00CC4FBF"/>
    <w:rsid w:val="00CC7748"/>
    <w:rsid w:val="00CD0A06"/>
    <w:rsid w:val="00CD3F62"/>
    <w:rsid w:val="00CD779A"/>
    <w:rsid w:val="00CE0147"/>
    <w:rsid w:val="00CE176F"/>
    <w:rsid w:val="00CE260A"/>
    <w:rsid w:val="00CE33FB"/>
    <w:rsid w:val="00CE5775"/>
    <w:rsid w:val="00CE5FEF"/>
    <w:rsid w:val="00CE7305"/>
    <w:rsid w:val="00CE7EF0"/>
    <w:rsid w:val="00CF0247"/>
    <w:rsid w:val="00CF237F"/>
    <w:rsid w:val="00CF2771"/>
    <w:rsid w:val="00CF4EA0"/>
    <w:rsid w:val="00CF546D"/>
    <w:rsid w:val="00CF7786"/>
    <w:rsid w:val="00D00F47"/>
    <w:rsid w:val="00D034AF"/>
    <w:rsid w:val="00D0417B"/>
    <w:rsid w:val="00D04DCB"/>
    <w:rsid w:val="00D04F1D"/>
    <w:rsid w:val="00D05113"/>
    <w:rsid w:val="00D06C84"/>
    <w:rsid w:val="00D10622"/>
    <w:rsid w:val="00D10F35"/>
    <w:rsid w:val="00D134B8"/>
    <w:rsid w:val="00D15404"/>
    <w:rsid w:val="00D158EE"/>
    <w:rsid w:val="00D20E9A"/>
    <w:rsid w:val="00D21F1F"/>
    <w:rsid w:val="00D245A1"/>
    <w:rsid w:val="00D24D0E"/>
    <w:rsid w:val="00D26B57"/>
    <w:rsid w:val="00D26B72"/>
    <w:rsid w:val="00D27CFF"/>
    <w:rsid w:val="00D302E5"/>
    <w:rsid w:val="00D33257"/>
    <w:rsid w:val="00D340A5"/>
    <w:rsid w:val="00D36378"/>
    <w:rsid w:val="00D36EB3"/>
    <w:rsid w:val="00D37EA4"/>
    <w:rsid w:val="00D409ED"/>
    <w:rsid w:val="00D41AAE"/>
    <w:rsid w:val="00D420D5"/>
    <w:rsid w:val="00D43605"/>
    <w:rsid w:val="00D45825"/>
    <w:rsid w:val="00D471A9"/>
    <w:rsid w:val="00D50450"/>
    <w:rsid w:val="00D50A5D"/>
    <w:rsid w:val="00D51740"/>
    <w:rsid w:val="00D52B20"/>
    <w:rsid w:val="00D54A89"/>
    <w:rsid w:val="00D554DA"/>
    <w:rsid w:val="00D57DA7"/>
    <w:rsid w:val="00D727FC"/>
    <w:rsid w:val="00D72924"/>
    <w:rsid w:val="00D73508"/>
    <w:rsid w:val="00D73EB2"/>
    <w:rsid w:val="00D7561D"/>
    <w:rsid w:val="00D76191"/>
    <w:rsid w:val="00D76DC7"/>
    <w:rsid w:val="00D77136"/>
    <w:rsid w:val="00D80A4F"/>
    <w:rsid w:val="00D8266C"/>
    <w:rsid w:val="00D839AD"/>
    <w:rsid w:val="00D84F19"/>
    <w:rsid w:val="00D854C9"/>
    <w:rsid w:val="00D861F1"/>
    <w:rsid w:val="00D86514"/>
    <w:rsid w:val="00D86C64"/>
    <w:rsid w:val="00D90031"/>
    <w:rsid w:val="00D908D1"/>
    <w:rsid w:val="00D919F8"/>
    <w:rsid w:val="00D9255C"/>
    <w:rsid w:val="00D92E34"/>
    <w:rsid w:val="00D931D2"/>
    <w:rsid w:val="00D9364D"/>
    <w:rsid w:val="00D95F22"/>
    <w:rsid w:val="00D976F4"/>
    <w:rsid w:val="00D97A0A"/>
    <w:rsid w:val="00DA1A9F"/>
    <w:rsid w:val="00DA4348"/>
    <w:rsid w:val="00DA46C1"/>
    <w:rsid w:val="00DB04FE"/>
    <w:rsid w:val="00DB2340"/>
    <w:rsid w:val="00DB3429"/>
    <w:rsid w:val="00DB36DE"/>
    <w:rsid w:val="00DB4711"/>
    <w:rsid w:val="00DB6BB1"/>
    <w:rsid w:val="00DB79A8"/>
    <w:rsid w:val="00DC2613"/>
    <w:rsid w:val="00DC3335"/>
    <w:rsid w:val="00DC4207"/>
    <w:rsid w:val="00DD090A"/>
    <w:rsid w:val="00DD32AE"/>
    <w:rsid w:val="00DD3752"/>
    <w:rsid w:val="00DD4FAF"/>
    <w:rsid w:val="00DD51A3"/>
    <w:rsid w:val="00DD620E"/>
    <w:rsid w:val="00DD75B0"/>
    <w:rsid w:val="00DD75C3"/>
    <w:rsid w:val="00DE0C01"/>
    <w:rsid w:val="00DE2AB3"/>
    <w:rsid w:val="00DE3245"/>
    <w:rsid w:val="00DE342D"/>
    <w:rsid w:val="00DE4035"/>
    <w:rsid w:val="00DE40C2"/>
    <w:rsid w:val="00DE7BA6"/>
    <w:rsid w:val="00DF3810"/>
    <w:rsid w:val="00DF3B9A"/>
    <w:rsid w:val="00DF43B9"/>
    <w:rsid w:val="00DF4B20"/>
    <w:rsid w:val="00DF5E54"/>
    <w:rsid w:val="00E00729"/>
    <w:rsid w:val="00E024BE"/>
    <w:rsid w:val="00E054B7"/>
    <w:rsid w:val="00E07217"/>
    <w:rsid w:val="00E077B4"/>
    <w:rsid w:val="00E10117"/>
    <w:rsid w:val="00E10729"/>
    <w:rsid w:val="00E10E37"/>
    <w:rsid w:val="00E14C2C"/>
    <w:rsid w:val="00E178B6"/>
    <w:rsid w:val="00E17CF9"/>
    <w:rsid w:val="00E20144"/>
    <w:rsid w:val="00E214F0"/>
    <w:rsid w:val="00E216CC"/>
    <w:rsid w:val="00E21E52"/>
    <w:rsid w:val="00E25943"/>
    <w:rsid w:val="00E25CD3"/>
    <w:rsid w:val="00E3001D"/>
    <w:rsid w:val="00E3057F"/>
    <w:rsid w:val="00E309E0"/>
    <w:rsid w:val="00E32541"/>
    <w:rsid w:val="00E32A64"/>
    <w:rsid w:val="00E3348D"/>
    <w:rsid w:val="00E35CD0"/>
    <w:rsid w:val="00E37982"/>
    <w:rsid w:val="00E4117B"/>
    <w:rsid w:val="00E411F6"/>
    <w:rsid w:val="00E41555"/>
    <w:rsid w:val="00E466B7"/>
    <w:rsid w:val="00E47434"/>
    <w:rsid w:val="00E5118B"/>
    <w:rsid w:val="00E54D1A"/>
    <w:rsid w:val="00E60438"/>
    <w:rsid w:val="00E65138"/>
    <w:rsid w:val="00E67BB7"/>
    <w:rsid w:val="00E702C9"/>
    <w:rsid w:val="00E73589"/>
    <w:rsid w:val="00E7430B"/>
    <w:rsid w:val="00E75886"/>
    <w:rsid w:val="00E76CD8"/>
    <w:rsid w:val="00E807A3"/>
    <w:rsid w:val="00E87B70"/>
    <w:rsid w:val="00E93874"/>
    <w:rsid w:val="00E93CEB"/>
    <w:rsid w:val="00E9563E"/>
    <w:rsid w:val="00E976B5"/>
    <w:rsid w:val="00E97AF6"/>
    <w:rsid w:val="00EA17A1"/>
    <w:rsid w:val="00EA37B8"/>
    <w:rsid w:val="00EA3E1D"/>
    <w:rsid w:val="00EA45FE"/>
    <w:rsid w:val="00EA4B7E"/>
    <w:rsid w:val="00EA5238"/>
    <w:rsid w:val="00EA730A"/>
    <w:rsid w:val="00EB17A1"/>
    <w:rsid w:val="00EB344B"/>
    <w:rsid w:val="00EB39F6"/>
    <w:rsid w:val="00EB530B"/>
    <w:rsid w:val="00EB5A96"/>
    <w:rsid w:val="00EB7109"/>
    <w:rsid w:val="00EC1BD3"/>
    <w:rsid w:val="00EC4B09"/>
    <w:rsid w:val="00ED0567"/>
    <w:rsid w:val="00ED0569"/>
    <w:rsid w:val="00ED1EFF"/>
    <w:rsid w:val="00ED259F"/>
    <w:rsid w:val="00ED5347"/>
    <w:rsid w:val="00ED6587"/>
    <w:rsid w:val="00ED77CE"/>
    <w:rsid w:val="00EE131A"/>
    <w:rsid w:val="00EE30B5"/>
    <w:rsid w:val="00EE37D3"/>
    <w:rsid w:val="00EF11E3"/>
    <w:rsid w:val="00EF23C8"/>
    <w:rsid w:val="00EF4113"/>
    <w:rsid w:val="00EF6935"/>
    <w:rsid w:val="00EF6B22"/>
    <w:rsid w:val="00F001B3"/>
    <w:rsid w:val="00F00E55"/>
    <w:rsid w:val="00F0234E"/>
    <w:rsid w:val="00F06185"/>
    <w:rsid w:val="00F1354F"/>
    <w:rsid w:val="00F13C9A"/>
    <w:rsid w:val="00F14D0D"/>
    <w:rsid w:val="00F1683E"/>
    <w:rsid w:val="00F2359B"/>
    <w:rsid w:val="00F25B19"/>
    <w:rsid w:val="00F26396"/>
    <w:rsid w:val="00F32A73"/>
    <w:rsid w:val="00F331F9"/>
    <w:rsid w:val="00F33C3F"/>
    <w:rsid w:val="00F33FDC"/>
    <w:rsid w:val="00F35F1E"/>
    <w:rsid w:val="00F409C6"/>
    <w:rsid w:val="00F44ABC"/>
    <w:rsid w:val="00F46D1D"/>
    <w:rsid w:val="00F50392"/>
    <w:rsid w:val="00F527D0"/>
    <w:rsid w:val="00F53072"/>
    <w:rsid w:val="00F5457B"/>
    <w:rsid w:val="00F548E8"/>
    <w:rsid w:val="00F60666"/>
    <w:rsid w:val="00F60A5B"/>
    <w:rsid w:val="00F66E71"/>
    <w:rsid w:val="00F67488"/>
    <w:rsid w:val="00F70D12"/>
    <w:rsid w:val="00F72E90"/>
    <w:rsid w:val="00F74342"/>
    <w:rsid w:val="00F74DB1"/>
    <w:rsid w:val="00F74F67"/>
    <w:rsid w:val="00F75852"/>
    <w:rsid w:val="00F75959"/>
    <w:rsid w:val="00F761A7"/>
    <w:rsid w:val="00F76B32"/>
    <w:rsid w:val="00F8342F"/>
    <w:rsid w:val="00F86259"/>
    <w:rsid w:val="00F86480"/>
    <w:rsid w:val="00F866B0"/>
    <w:rsid w:val="00F86A6F"/>
    <w:rsid w:val="00F87C06"/>
    <w:rsid w:val="00F912B0"/>
    <w:rsid w:val="00F955F0"/>
    <w:rsid w:val="00FA012E"/>
    <w:rsid w:val="00FA08C4"/>
    <w:rsid w:val="00FA354A"/>
    <w:rsid w:val="00FA35ED"/>
    <w:rsid w:val="00FA5096"/>
    <w:rsid w:val="00FA5BDD"/>
    <w:rsid w:val="00FA62A8"/>
    <w:rsid w:val="00FB177D"/>
    <w:rsid w:val="00FB21CF"/>
    <w:rsid w:val="00FB36F6"/>
    <w:rsid w:val="00FB3C8F"/>
    <w:rsid w:val="00FB4E0E"/>
    <w:rsid w:val="00FB5814"/>
    <w:rsid w:val="00FC5988"/>
    <w:rsid w:val="00FC5F87"/>
    <w:rsid w:val="00FC6098"/>
    <w:rsid w:val="00FC62FC"/>
    <w:rsid w:val="00FC70A2"/>
    <w:rsid w:val="00FD1BFE"/>
    <w:rsid w:val="00FD25BD"/>
    <w:rsid w:val="00FD5B73"/>
    <w:rsid w:val="00FD6849"/>
    <w:rsid w:val="00FD76D3"/>
    <w:rsid w:val="00FE046D"/>
    <w:rsid w:val="00FE26C4"/>
    <w:rsid w:val="00FE29F6"/>
    <w:rsid w:val="00FE31D4"/>
    <w:rsid w:val="00FE36BE"/>
    <w:rsid w:val="00FE407D"/>
    <w:rsid w:val="00FE4281"/>
    <w:rsid w:val="00FE5FAE"/>
    <w:rsid w:val="00FE65C4"/>
    <w:rsid w:val="00FF2EBF"/>
    <w:rsid w:val="00FF53E2"/>
    <w:rsid w:val="00FF65AE"/>
    <w:rsid w:val="00FF7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5BBA2E"/>
  <w15:docId w15:val="{2FCDFE78-1CE7-40E7-B655-379791FA2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7A62"/>
    <w:pPr>
      <w:spacing w:before="120" w:after="120"/>
      <w:jc w:val="both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har"/>
    <w:qFormat/>
    <w:rsid w:val="00757A62"/>
    <w:pPr>
      <w:keepNext/>
      <w:numPr>
        <w:numId w:val="1"/>
      </w:numPr>
      <w:tabs>
        <w:tab w:val="left" w:pos="425"/>
      </w:tabs>
      <w:spacing w:before="240" w:after="240"/>
      <w:outlineLvl w:val="0"/>
    </w:pPr>
    <w:rPr>
      <w:rFonts w:ascii="Verdana" w:hAnsi="Verdana" w:cs="Arial"/>
      <w:b/>
      <w:bCs/>
      <w:sz w:val="24"/>
      <w:szCs w:val="22"/>
    </w:rPr>
  </w:style>
  <w:style w:type="paragraph" w:styleId="Ttulo2">
    <w:name w:val="heading 2"/>
    <w:basedOn w:val="Ttulo1"/>
    <w:next w:val="Normal"/>
    <w:link w:val="Ttulo2Char"/>
    <w:qFormat/>
    <w:rsid w:val="00757A62"/>
    <w:pPr>
      <w:numPr>
        <w:ilvl w:val="1"/>
      </w:numPr>
      <w:spacing w:before="120" w:after="120"/>
      <w:outlineLvl w:val="1"/>
    </w:pPr>
    <w:rPr>
      <w:sz w:val="22"/>
    </w:rPr>
  </w:style>
  <w:style w:type="paragraph" w:styleId="Ttulo3">
    <w:name w:val="heading 3"/>
    <w:basedOn w:val="Ttulo2"/>
    <w:next w:val="Normal"/>
    <w:link w:val="Ttulo3Char"/>
    <w:qFormat/>
    <w:rsid w:val="001C15FC"/>
    <w:pPr>
      <w:numPr>
        <w:ilvl w:val="0"/>
        <w:numId w:val="2"/>
      </w:numPr>
      <w:tabs>
        <w:tab w:val="left" w:pos="851"/>
      </w:tabs>
      <w:outlineLvl w:val="2"/>
    </w:pPr>
  </w:style>
  <w:style w:type="paragraph" w:styleId="Ttulo4">
    <w:name w:val="heading 4"/>
    <w:basedOn w:val="Normal"/>
    <w:next w:val="Normal"/>
    <w:qFormat/>
    <w:rsid w:val="00757A62"/>
    <w:pPr>
      <w:keepNext/>
      <w:outlineLvl w:val="3"/>
    </w:pPr>
    <w:rPr>
      <w:color w:val="0000FF"/>
      <w:sz w:val="24"/>
      <w:u w:val="single"/>
    </w:rPr>
  </w:style>
  <w:style w:type="paragraph" w:styleId="Ttulo5">
    <w:name w:val="heading 5"/>
    <w:basedOn w:val="Normal"/>
    <w:next w:val="Normal"/>
    <w:qFormat/>
    <w:rsid w:val="00757A62"/>
    <w:pPr>
      <w:keepNext/>
      <w:jc w:val="center"/>
      <w:outlineLvl w:val="4"/>
    </w:pPr>
    <w:rPr>
      <w:b/>
      <w:bCs/>
      <w:i/>
      <w:iCs/>
      <w:sz w:val="24"/>
    </w:rPr>
  </w:style>
  <w:style w:type="paragraph" w:styleId="Ttulo6">
    <w:name w:val="heading 6"/>
    <w:basedOn w:val="Normal"/>
    <w:next w:val="Normal"/>
    <w:qFormat/>
    <w:rsid w:val="00757A62"/>
    <w:pPr>
      <w:keepNext/>
      <w:outlineLvl w:val="5"/>
    </w:pPr>
    <w:rPr>
      <w:i/>
      <w:iCs/>
      <w:sz w:val="24"/>
    </w:rPr>
  </w:style>
  <w:style w:type="paragraph" w:styleId="Ttulo7">
    <w:name w:val="heading 7"/>
    <w:basedOn w:val="Normal"/>
    <w:next w:val="Normal"/>
    <w:qFormat/>
    <w:rsid w:val="00757A62"/>
    <w:pPr>
      <w:keepNext/>
      <w:ind w:firstLine="426"/>
      <w:outlineLvl w:val="6"/>
    </w:pPr>
    <w:rPr>
      <w:color w:val="0000FF"/>
      <w:sz w:val="24"/>
      <w:u w:val="single"/>
    </w:rPr>
  </w:style>
  <w:style w:type="paragraph" w:styleId="Ttulo8">
    <w:name w:val="heading 8"/>
    <w:basedOn w:val="Normal"/>
    <w:next w:val="Normal"/>
    <w:qFormat/>
    <w:rsid w:val="00757A62"/>
    <w:pPr>
      <w:keepNext/>
      <w:jc w:val="center"/>
      <w:outlineLvl w:val="7"/>
    </w:pPr>
    <w:rPr>
      <w:i/>
      <w:iCs/>
      <w:sz w:val="24"/>
    </w:rPr>
  </w:style>
  <w:style w:type="paragraph" w:styleId="Ttulo9">
    <w:name w:val="heading 9"/>
    <w:basedOn w:val="Normal"/>
    <w:next w:val="Normal"/>
    <w:qFormat/>
    <w:rsid w:val="00757A62"/>
    <w:pPr>
      <w:keepNext/>
      <w:ind w:left="360"/>
      <w:outlineLvl w:val="8"/>
    </w:pPr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757A62"/>
    <w:pPr>
      <w:tabs>
        <w:tab w:val="center" w:pos="4419"/>
        <w:tab w:val="right" w:pos="8838"/>
      </w:tabs>
    </w:pPr>
    <w:rPr>
      <w:sz w:val="20"/>
    </w:rPr>
  </w:style>
  <w:style w:type="paragraph" w:styleId="Rodap">
    <w:name w:val="footer"/>
    <w:basedOn w:val="Normal"/>
    <w:rsid w:val="00757A62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757A62"/>
  </w:style>
  <w:style w:type="paragraph" w:styleId="Recuodecorpodetexto2">
    <w:name w:val="Body Text Indent 2"/>
    <w:basedOn w:val="Normal"/>
    <w:rsid w:val="00757A62"/>
    <w:pPr>
      <w:spacing w:line="360" w:lineRule="auto"/>
      <w:ind w:left="357"/>
    </w:pPr>
    <w:rPr>
      <w:sz w:val="24"/>
    </w:rPr>
  </w:style>
  <w:style w:type="character" w:styleId="Hyperlink">
    <w:name w:val="Hyperlink"/>
    <w:basedOn w:val="Fontepargpadro"/>
    <w:uiPriority w:val="99"/>
    <w:rsid w:val="00757A62"/>
    <w:rPr>
      <w:color w:val="0000FF"/>
      <w:u w:val="single"/>
    </w:rPr>
  </w:style>
  <w:style w:type="character" w:styleId="HiperlinkVisitado">
    <w:name w:val="FollowedHyperlink"/>
    <w:basedOn w:val="Fontepargpadro"/>
    <w:rsid w:val="00757A62"/>
    <w:rPr>
      <w:color w:val="800080"/>
      <w:u w:val="single"/>
    </w:rPr>
  </w:style>
  <w:style w:type="paragraph" w:styleId="Recuodecorpodetexto">
    <w:name w:val="Body Text Indent"/>
    <w:basedOn w:val="Normal"/>
    <w:rsid w:val="00757A62"/>
    <w:pPr>
      <w:ind w:left="284" w:firstLine="73"/>
    </w:pPr>
    <w:rPr>
      <w:sz w:val="24"/>
    </w:rPr>
  </w:style>
  <w:style w:type="paragraph" w:styleId="Recuodecorpodetexto3">
    <w:name w:val="Body Text Indent 3"/>
    <w:basedOn w:val="Normal"/>
    <w:rsid w:val="00757A62"/>
    <w:pPr>
      <w:ind w:left="426"/>
    </w:pPr>
    <w:rPr>
      <w:i/>
      <w:iCs/>
      <w:color w:val="000080"/>
    </w:rPr>
  </w:style>
  <w:style w:type="character" w:styleId="Refdecomentrio">
    <w:name w:val="annotation reference"/>
    <w:basedOn w:val="Fontepargpadro"/>
    <w:semiHidden/>
    <w:rsid w:val="00757A62"/>
    <w:rPr>
      <w:sz w:val="16"/>
      <w:szCs w:val="16"/>
    </w:rPr>
  </w:style>
  <w:style w:type="paragraph" w:styleId="Textodecomentrio">
    <w:name w:val="annotation text"/>
    <w:basedOn w:val="Normal"/>
    <w:semiHidden/>
    <w:rsid w:val="00757A62"/>
  </w:style>
  <w:style w:type="paragraph" w:styleId="Corpodetexto">
    <w:name w:val="Body Text"/>
    <w:basedOn w:val="Normal"/>
    <w:rsid w:val="00757A62"/>
    <w:rPr>
      <w:rFonts w:ascii="Verdana" w:hAnsi="Verdana"/>
    </w:rPr>
  </w:style>
  <w:style w:type="table" w:styleId="Tabelacomgrade">
    <w:name w:val="Table Grid"/>
    <w:basedOn w:val="Tabelanormal"/>
    <w:uiPriority w:val="59"/>
    <w:rsid w:val="00757A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cuodecorpodetexto21">
    <w:name w:val="Recuo de corpo de texto 21"/>
    <w:basedOn w:val="Normal"/>
    <w:rsid w:val="00757A62"/>
    <w:pPr>
      <w:suppressAutoHyphens/>
      <w:spacing w:line="360" w:lineRule="auto"/>
      <w:ind w:left="357"/>
    </w:pPr>
    <w:rPr>
      <w:sz w:val="24"/>
      <w:lang w:eastAsia="ar-SA"/>
    </w:rPr>
  </w:style>
  <w:style w:type="paragraph" w:customStyle="1" w:styleId="Recuodecorpodetexto31">
    <w:name w:val="Recuo de corpo de texto 31"/>
    <w:basedOn w:val="Normal"/>
    <w:rsid w:val="00757A62"/>
    <w:pPr>
      <w:suppressAutoHyphens/>
      <w:ind w:left="426"/>
    </w:pPr>
    <w:rPr>
      <w:i/>
      <w:iCs/>
      <w:color w:val="000080"/>
      <w:lang w:eastAsia="ar-SA"/>
    </w:rPr>
  </w:style>
  <w:style w:type="paragraph" w:styleId="Sumrio1">
    <w:name w:val="toc 1"/>
    <w:basedOn w:val="Normal"/>
    <w:next w:val="Normal"/>
    <w:autoRedefine/>
    <w:uiPriority w:val="39"/>
    <w:rsid w:val="001C15FC"/>
    <w:pPr>
      <w:tabs>
        <w:tab w:val="left" w:pos="480"/>
        <w:tab w:val="right" w:leader="dot" w:pos="9072"/>
      </w:tabs>
    </w:pPr>
  </w:style>
  <w:style w:type="paragraph" w:styleId="Ttulo">
    <w:name w:val="Title"/>
    <w:basedOn w:val="Normal"/>
    <w:qFormat/>
    <w:rsid w:val="00757A62"/>
    <w:pPr>
      <w:jc w:val="center"/>
    </w:pPr>
    <w:rPr>
      <w:rFonts w:cs="Arial"/>
      <w:b/>
      <w:smallCaps/>
      <w:color w:val="000080"/>
      <w:sz w:val="32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NormalWeb">
    <w:name w:val="Normal (Web)"/>
    <w:basedOn w:val="Normal"/>
    <w:uiPriority w:val="99"/>
    <w:rsid w:val="00757A62"/>
    <w:pPr>
      <w:spacing w:before="100" w:beforeAutospacing="1" w:after="100" w:afterAutospacing="1"/>
    </w:pPr>
    <w:rPr>
      <w:sz w:val="24"/>
      <w:szCs w:val="24"/>
    </w:rPr>
  </w:style>
  <w:style w:type="paragraph" w:styleId="Assuntodocomentrio">
    <w:name w:val="annotation subject"/>
    <w:basedOn w:val="Textodecomentrio"/>
    <w:next w:val="Textodecomentrio"/>
    <w:semiHidden/>
    <w:rsid w:val="00757A62"/>
    <w:rPr>
      <w:b/>
      <w:bCs/>
    </w:rPr>
  </w:style>
  <w:style w:type="paragraph" w:styleId="Textodebalo">
    <w:name w:val="Balloon Text"/>
    <w:basedOn w:val="Normal"/>
    <w:semiHidden/>
    <w:rsid w:val="00757A62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rsid w:val="00757A62"/>
    <w:pPr>
      <w:ind w:left="200"/>
    </w:pPr>
  </w:style>
  <w:style w:type="paragraph" w:customStyle="1" w:styleId="TituloDocumento">
    <w:name w:val="TituloDocumento"/>
    <w:basedOn w:val="Normal"/>
    <w:rsid w:val="00757A62"/>
    <w:pPr>
      <w:jc w:val="right"/>
    </w:pPr>
    <w:rPr>
      <w:rFonts w:ascii="Verdana" w:hAnsi="Verdana" w:cs="Arial"/>
      <w:bCs/>
      <w:color w:val="800000"/>
      <w:sz w:val="60"/>
      <w:szCs w:val="60"/>
    </w:rPr>
  </w:style>
  <w:style w:type="paragraph" w:customStyle="1" w:styleId="NomeProjeto">
    <w:name w:val="NomeProjeto"/>
    <w:basedOn w:val="Normal"/>
    <w:rsid w:val="00757A62"/>
    <w:pPr>
      <w:jc w:val="right"/>
    </w:pPr>
    <w:rPr>
      <w:rFonts w:ascii="Verdana" w:hAnsi="Verdana" w:cs="Arial"/>
      <w:bCs/>
      <w:color w:val="000000"/>
      <w:sz w:val="48"/>
      <w:szCs w:val="48"/>
    </w:rPr>
  </w:style>
  <w:style w:type="paragraph" w:customStyle="1" w:styleId="NomeCliente">
    <w:name w:val="NomeCliente"/>
    <w:basedOn w:val="Normal"/>
    <w:rsid w:val="00757A62"/>
    <w:pPr>
      <w:jc w:val="right"/>
    </w:pPr>
    <w:rPr>
      <w:rFonts w:ascii="Verdana" w:hAnsi="Verdana" w:cs="Arial"/>
      <w:bCs/>
      <w:sz w:val="36"/>
      <w:szCs w:val="36"/>
    </w:rPr>
  </w:style>
  <w:style w:type="paragraph" w:styleId="Sumrio3">
    <w:name w:val="toc 3"/>
    <w:basedOn w:val="Normal"/>
    <w:next w:val="Normal"/>
    <w:autoRedefine/>
    <w:semiHidden/>
    <w:rsid w:val="00757A62"/>
    <w:pPr>
      <w:ind w:left="440"/>
    </w:pPr>
  </w:style>
  <w:style w:type="paragraph" w:customStyle="1" w:styleId="Dica">
    <w:name w:val="Dica"/>
    <w:basedOn w:val="Normal"/>
    <w:rsid w:val="00757A62"/>
    <w:rPr>
      <w:i/>
      <w:color w:val="008080"/>
      <w:szCs w:val="22"/>
    </w:rPr>
  </w:style>
  <w:style w:type="paragraph" w:customStyle="1" w:styleId="TituloTabela">
    <w:name w:val="Titulo Tabela"/>
    <w:basedOn w:val="Normal"/>
    <w:rsid w:val="00757A62"/>
    <w:pPr>
      <w:spacing w:before="60" w:after="60"/>
      <w:jc w:val="center"/>
    </w:pPr>
    <w:rPr>
      <w:rFonts w:ascii="Verdana" w:hAnsi="Verdana"/>
      <w:b/>
      <w:color w:val="FFFFFF"/>
      <w:szCs w:val="22"/>
    </w:rPr>
  </w:style>
  <w:style w:type="paragraph" w:customStyle="1" w:styleId="SubttuloTabela">
    <w:name w:val="Subtítulo Tabela"/>
    <w:basedOn w:val="Normal"/>
    <w:rsid w:val="00757A62"/>
    <w:pPr>
      <w:spacing w:before="40" w:after="40"/>
    </w:pPr>
    <w:rPr>
      <w:rFonts w:ascii="Verdana" w:hAnsi="Verdana"/>
      <w:b/>
      <w:sz w:val="18"/>
      <w:szCs w:val="18"/>
    </w:rPr>
  </w:style>
  <w:style w:type="paragraph" w:customStyle="1" w:styleId="CabealhoTabela">
    <w:name w:val="Cabeçalho Tabela"/>
    <w:basedOn w:val="Normal"/>
    <w:rsid w:val="00757A62"/>
    <w:pPr>
      <w:spacing w:before="20" w:after="20"/>
    </w:pPr>
    <w:rPr>
      <w:rFonts w:ascii="Verdana" w:hAnsi="Verdana"/>
      <w:b/>
      <w:sz w:val="18"/>
      <w:szCs w:val="18"/>
    </w:rPr>
  </w:style>
  <w:style w:type="paragraph" w:customStyle="1" w:styleId="CampoTabela">
    <w:name w:val="Campo Tabela"/>
    <w:basedOn w:val="Normal"/>
    <w:rsid w:val="00757A62"/>
    <w:pPr>
      <w:jc w:val="left"/>
    </w:pPr>
    <w:rPr>
      <w:sz w:val="18"/>
      <w:szCs w:val="18"/>
    </w:rPr>
  </w:style>
  <w:style w:type="table" w:customStyle="1" w:styleId="SqTabela">
    <w:name w:val="Sq_Tabela"/>
    <w:basedOn w:val="Tabelanormal"/>
    <w:rsid w:val="00757A62"/>
    <w:tblPr>
      <w:tblStyleRowBandSize w:val="1"/>
      <w:tblStyleColBandSize w:val="1"/>
      <w:tblInd w:w="0" w:type="dxa"/>
      <w:tblBorders>
        <w:top w:val="single" w:sz="2" w:space="0" w:color="999999"/>
        <w:left w:val="single" w:sz="2" w:space="0" w:color="999999"/>
        <w:bottom w:val="single" w:sz="2" w:space="0" w:color="999999"/>
        <w:right w:val="single" w:sz="2" w:space="0" w:color="999999"/>
        <w:insideH w:val="single" w:sz="2" w:space="0" w:color="999999"/>
        <w:insideV w:val="single" w:sz="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 w:val="0"/>
        <w:color w:val="FFFFFF"/>
        <w:sz w:val="20"/>
      </w:rPr>
      <w:tblPr/>
      <w:tcPr>
        <w:tc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cBorders>
        <w:shd w:val="clear" w:color="auto" w:fill="333399"/>
      </w:tcPr>
    </w:tblStylePr>
    <w:tblStylePr w:type="band1Horz">
      <w:tblPr/>
      <w:tcPr>
        <w:shd w:val="clear" w:color="auto" w:fill="F3F7FF"/>
      </w:tcPr>
    </w:tblStylePr>
    <w:tblStylePr w:type="band2Horz">
      <w:tblPr/>
      <w:tcPr>
        <w:shd w:val="clear" w:color="auto" w:fill="EBEBFF"/>
      </w:tcPr>
    </w:tblStylePr>
  </w:style>
  <w:style w:type="paragraph" w:customStyle="1" w:styleId="Estilo2">
    <w:name w:val="Estilo2"/>
    <w:basedOn w:val="Ttulo2"/>
    <w:link w:val="Estilo2Char"/>
    <w:qFormat/>
    <w:rsid w:val="006507A2"/>
  </w:style>
  <w:style w:type="paragraph" w:customStyle="1" w:styleId="Estilo1">
    <w:name w:val="Estilo1"/>
    <w:basedOn w:val="Estilo2"/>
    <w:next w:val="Estilo2"/>
    <w:link w:val="Estilo1Char"/>
    <w:qFormat/>
    <w:rsid w:val="006507A2"/>
    <w:pPr>
      <w:numPr>
        <w:ilvl w:val="2"/>
      </w:numPr>
    </w:pPr>
  </w:style>
  <w:style w:type="character" w:customStyle="1" w:styleId="Ttulo1Char">
    <w:name w:val="Título 1 Char"/>
    <w:basedOn w:val="Fontepargpadro"/>
    <w:link w:val="Ttulo1"/>
    <w:rsid w:val="006507A2"/>
    <w:rPr>
      <w:rFonts w:ascii="Verdana" w:hAnsi="Verdana" w:cs="Arial"/>
      <w:b/>
      <w:bCs/>
      <w:sz w:val="24"/>
      <w:szCs w:val="22"/>
    </w:rPr>
  </w:style>
  <w:style w:type="character" w:customStyle="1" w:styleId="Ttulo2Char">
    <w:name w:val="Título 2 Char"/>
    <w:basedOn w:val="Ttulo1Char"/>
    <w:link w:val="Ttu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2Char">
    <w:name w:val="Estilo2 Char"/>
    <w:basedOn w:val="Ttulo2Char"/>
    <w:link w:val="Esti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1Char">
    <w:name w:val="Estilo1 Char"/>
    <w:basedOn w:val="Estilo2Char"/>
    <w:link w:val="Estilo1"/>
    <w:rsid w:val="006507A2"/>
    <w:rPr>
      <w:rFonts w:ascii="Verdana" w:hAnsi="Verdana" w:cs="Arial"/>
      <w:b/>
      <w:bCs/>
      <w:sz w:val="22"/>
      <w:szCs w:val="22"/>
    </w:rPr>
  </w:style>
  <w:style w:type="paragraph" w:customStyle="1" w:styleId="EstiloPrototipo3">
    <w:name w:val="Estilo Prototipo 3"/>
    <w:basedOn w:val="Ttulo3"/>
    <w:link w:val="EstiloPrototipo3Char"/>
    <w:qFormat/>
    <w:rsid w:val="00AB1061"/>
    <w:pPr>
      <w:numPr>
        <w:numId w:val="0"/>
      </w:numPr>
    </w:pPr>
  </w:style>
  <w:style w:type="character" w:customStyle="1" w:styleId="Ttulo3Char">
    <w:name w:val="Título 3 Char"/>
    <w:basedOn w:val="Ttulo2Char"/>
    <w:link w:val="Ttulo3"/>
    <w:rsid w:val="0014605A"/>
    <w:rPr>
      <w:rFonts w:ascii="Verdana" w:hAnsi="Verdana" w:cs="Arial"/>
      <w:b/>
      <w:bCs/>
      <w:sz w:val="22"/>
      <w:szCs w:val="22"/>
    </w:rPr>
  </w:style>
  <w:style w:type="character" w:customStyle="1" w:styleId="EstiloPrototipo3Char">
    <w:name w:val="Estilo Prototipo 3 Char"/>
    <w:basedOn w:val="Ttulo3Char"/>
    <w:link w:val="EstiloPrototipo3"/>
    <w:rsid w:val="00AB1061"/>
    <w:rPr>
      <w:rFonts w:ascii="Verdana" w:hAnsi="Verdana" w:cs="Arial"/>
      <w:b/>
      <w:bCs/>
      <w:sz w:val="22"/>
      <w:szCs w:val="22"/>
    </w:rPr>
  </w:style>
  <w:style w:type="paragraph" w:styleId="PargrafodaLista">
    <w:name w:val="List Paragraph"/>
    <w:basedOn w:val="Normal"/>
    <w:uiPriority w:val="34"/>
    <w:qFormat/>
    <w:rsid w:val="000514D4"/>
    <w:pPr>
      <w:widowControl w:val="0"/>
      <w:autoSpaceDE w:val="0"/>
      <w:autoSpaceDN w:val="0"/>
      <w:adjustRightInd w:val="0"/>
      <w:spacing w:before="0" w:after="0"/>
      <w:ind w:left="708"/>
      <w:jc w:val="left"/>
    </w:pPr>
    <w:rPr>
      <w:rFonts w:eastAsiaTheme="minorEastAsia" w:cs="Arial"/>
      <w:color w:val="000000"/>
      <w:sz w:val="20"/>
    </w:rPr>
  </w:style>
  <w:style w:type="paragraph" w:customStyle="1" w:styleId="Tabela1">
    <w:name w:val="Tabela 1"/>
    <w:basedOn w:val="Normal"/>
    <w:rsid w:val="000514D4"/>
    <w:pPr>
      <w:widowControl w:val="0"/>
      <w:autoSpaceDE w:val="0"/>
      <w:autoSpaceDN w:val="0"/>
      <w:snapToGrid w:val="0"/>
      <w:spacing w:before="60" w:after="60" w:line="240" w:lineRule="atLeast"/>
      <w:jc w:val="center"/>
    </w:pPr>
    <w:rPr>
      <w:b/>
      <w:sz w:val="18"/>
      <w:lang w:eastAsia="en-US"/>
    </w:rPr>
  </w:style>
  <w:style w:type="character" w:styleId="nfase">
    <w:name w:val="Emphasis"/>
    <w:basedOn w:val="Fontepargpadro"/>
    <w:uiPriority w:val="20"/>
    <w:qFormat/>
    <w:rsid w:val="00FB3C8F"/>
    <w:rPr>
      <w:i/>
      <w:iCs/>
    </w:rPr>
  </w:style>
  <w:style w:type="paragraph" w:customStyle="1" w:styleId="ng-binding">
    <w:name w:val="ng-binding"/>
    <w:basedOn w:val="Normal"/>
    <w:rsid w:val="00596253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styleId="Textodenotaderodap">
    <w:name w:val="footnote text"/>
    <w:basedOn w:val="Normal"/>
    <w:link w:val="TextodenotaderodapChar"/>
    <w:semiHidden/>
    <w:unhideWhenUsed/>
    <w:rsid w:val="00737448"/>
    <w:pPr>
      <w:spacing w:before="0" w:after="0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737448"/>
    <w:rPr>
      <w:rFonts w:ascii="Arial" w:hAnsi="Arial"/>
    </w:rPr>
  </w:style>
  <w:style w:type="character" w:styleId="Refdenotaderodap">
    <w:name w:val="footnote reference"/>
    <w:basedOn w:val="Fontepargpadro"/>
    <w:semiHidden/>
    <w:unhideWhenUsed/>
    <w:rsid w:val="0073744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014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84067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26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0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4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driel\Meus%20Documentos\cvs-home\squadra\Produtos\Portal_Processos\Business_Modelling\Requisitos\UC_template_especificacao_caso_de_us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F5BFDC-2362-4324-AA5C-00FEFAEE06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UC_template_especificacao_caso_de_uso.dot</Template>
  <TotalTime>7235</TotalTime>
  <Pages>37</Pages>
  <Words>7291</Words>
  <Characters>39373</Characters>
  <Application>Microsoft Office Word</Application>
  <DocSecurity>0</DocSecurity>
  <Lines>328</Lines>
  <Paragraphs>93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 Nome Documento &gt;</vt:lpstr>
    </vt:vector>
  </TitlesOfParts>
  <Company>Squadra Tecnologia</Company>
  <LinksUpToDate>false</LinksUpToDate>
  <CharactersWithSpaces>46571</CharactersWithSpaces>
  <SharedDoc>false</SharedDoc>
  <HLinks>
    <vt:vector size="66" baseType="variant">
      <vt:variant>
        <vt:i4>1310769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_Toc194459173</vt:lpwstr>
      </vt:variant>
      <vt:variant>
        <vt:i4>1310769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_Toc194459172</vt:lpwstr>
      </vt:variant>
      <vt:variant>
        <vt:i4>1310769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_Toc194459171</vt:lpwstr>
      </vt:variant>
      <vt:variant>
        <vt:i4>1310769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_Toc194459170</vt:lpwstr>
      </vt:variant>
      <vt:variant>
        <vt:i4>1376305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_Toc194459169</vt:lpwstr>
      </vt:variant>
      <vt:variant>
        <vt:i4>1376305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_Toc194459168</vt:lpwstr>
      </vt:variant>
      <vt:variant>
        <vt:i4>1376305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_Toc194459167</vt:lpwstr>
      </vt:variant>
      <vt:variant>
        <vt:i4>1376305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_Toc194459166</vt:lpwstr>
      </vt:variant>
      <vt:variant>
        <vt:i4>1376305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_Toc194459165</vt:lpwstr>
      </vt:variant>
      <vt:variant>
        <vt:i4>1376305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_Toc194459164</vt:lpwstr>
      </vt:variant>
      <vt:variant>
        <vt:i4>1376305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_Toc194459163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 Nome Documento &gt;</dc:title>
  <dc:subject/>
  <dc:creator>adriel.moro</dc:creator>
  <cp:keywords/>
  <dc:description/>
  <cp:lastModifiedBy>Lenovo</cp:lastModifiedBy>
  <cp:revision>280</cp:revision>
  <cp:lastPrinted>2006-08-08T20:14:00Z</cp:lastPrinted>
  <dcterms:created xsi:type="dcterms:W3CDTF">2019-08-12T21:04:00Z</dcterms:created>
  <dcterms:modified xsi:type="dcterms:W3CDTF">2020-07-29T23:44:00Z</dcterms:modified>
</cp:coreProperties>
</file>