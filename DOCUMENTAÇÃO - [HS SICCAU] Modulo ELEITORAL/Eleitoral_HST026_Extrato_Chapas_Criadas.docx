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450C38CF" w:rsidR="00A735A5" w:rsidRPr="00912B4A" w:rsidRDefault="00825F00">
      <w:pPr>
        <w:pStyle w:val="TituloDocumento"/>
        <w:rPr>
          <w:sz w:val="52"/>
          <w:szCs w:val="52"/>
        </w:rPr>
      </w:pPr>
      <w:r w:rsidRPr="00912B4A">
        <w:rPr>
          <w:sz w:val="52"/>
          <w:szCs w:val="52"/>
        </w:rPr>
        <w:fldChar w:fldCharType="begin"/>
      </w:r>
      <w:r w:rsidR="00C03F98" w:rsidRPr="00912B4A">
        <w:rPr>
          <w:sz w:val="52"/>
          <w:szCs w:val="52"/>
        </w:rPr>
        <w:instrText xml:space="preserve"> ASK  NomeCasoUso "Inserir a identificaç</w:instrText>
      </w:r>
      <w:r w:rsidR="00C03F98" w:rsidRPr="00912B4A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912B4A">
        <w:rPr>
          <w:sz w:val="52"/>
          <w:szCs w:val="52"/>
        </w:rPr>
        <w:fldChar w:fldCharType="separate"/>
      </w:r>
      <w:bookmarkStart w:id="0" w:name="NomeCasoUso"/>
      <w:r w:rsidR="00C03F98" w:rsidRPr="00912B4A">
        <w:rPr>
          <w:sz w:val="52"/>
          <w:szCs w:val="52"/>
        </w:rPr>
        <w:t>### - Nome do Caso de Uso</w:t>
      </w:r>
      <w:bookmarkEnd w:id="0"/>
      <w:r w:rsidRPr="00912B4A">
        <w:rPr>
          <w:sz w:val="52"/>
          <w:szCs w:val="52"/>
        </w:rPr>
        <w:fldChar w:fldCharType="end"/>
      </w:r>
      <w:r w:rsidR="00C3388A" w:rsidRPr="00912B4A">
        <w:rPr>
          <w:sz w:val="52"/>
          <w:szCs w:val="52"/>
        </w:rPr>
        <w:t>HST0</w:t>
      </w:r>
      <w:r w:rsidR="009C0740" w:rsidRPr="00912B4A">
        <w:rPr>
          <w:sz w:val="52"/>
          <w:szCs w:val="52"/>
        </w:rPr>
        <w:t>26</w:t>
      </w:r>
      <w:r w:rsidR="00C3388A" w:rsidRPr="00912B4A">
        <w:rPr>
          <w:sz w:val="52"/>
          <w:szCs w:val="52"/>
        </w:rPr>
        <w:t>-</w:t>
      </w:r>
      <w:r w:rsidR="00204372" w:rsidRPr="00912B4A">
        <w:rPr>
          <w:sz w:val="52"/>
          <w:szCs w:val="52"/>
        </w:rPr>
        <w:t xml:space="preserve">Extrato </w:t>
      </w:r>
      <w:r w:rsidR="009C0740" w:rsidRPr="00912B4A">
        <w:rPr>
          <w:sz w:val="52"/>
          <w:szCs w:val="52"/>
        </w:rPr>
        <w:t>das Chapas Criadas- UF e IES</w:t>
      </w:r>
    </w:p>
    <w:p w14:paraId="5ECACC84" w14:textId="0710FF88" w:rsidR="00AF2B52" w:rsidRPr="00912B4A" w:rsidRDefault="00825F00" w:rsidP="00AF2B52">
      <w:pPr>
        <w:pStyle w:val="NomeProjeto"/>
      </w:pPr>
      <w:r w:rsidRPr="00912B4A">
        <w:fldChar w:fldCharType="begin"/>
      </w:r>
      <w:r w:rsidR="00A735A5" w:rsidRPr="00912B4A">
        <w:instrText xml:space="preserve"> ASK  NomePr</w:instrText>
      </w:r>
      <w:r w:rsidR="00C03F98" w:rsidRPr="00912B4A">
        <w:instrText>oduto</w:instrText>
      </w:r>
      <w:r w:rsidR="00A735A5" w:rsidRPr="00912B4A">
        <w:instrText xml:space="preserve"> "Informe o nome do </w:instrText>
      </w:r>
      <w:r w:rsidR="00C03F98" w:rsidRPr="00912B4A">
        <w:instrText>produto</w:instrText>
      </w:r>
      <w:r w:rsidR="00A735A5" w:rsidRPr="00912B4A">
        <w:instrText xml:space="preserve">"  \* MERGEFORMAT </w:instrText>
      </w:r>
      <w:r w:rsidRPr="00912B4A">
        <w:fldChar w:fldCharType="separate"/>
      </w:r>
      <w:bookmarkStart w:id="1" w:name="NomeProjeto"/>
      <w:bookmarkStart w:id="2" w:name="NomeProduto"/>
      <w:r w:rsidR="00C03F98" w:rsidRPr="00912B4A">
        <w:t>&lt;Nome do Produto&gt;</w:t>
      </w:r>
      <w:bookmarkEnd w:id="1"/>
      <w:bookmarkEnd w:id="2"/>
      <w:r w:rsidRPr="00912B4A">
        <w:fldChar w:fldCharType="end"/>
      </w:r>
      <w:r w:rsidR="008E139D" w:rsidRPr="00912B4A">
        <w:t xml:space="preserve">Sistema </w:t>
      </w:r>
      <w:r w:rsidR="00675004" w:rsidRPr="00912B4A">
        <w:t>Processo Eleitoral</w:t>
      </w:r>
    </w:p>
    <w:p w14:paraId="5A8E73EC" w14:textId="19F2A185" w:rsidR="00A735A5" w:rsidRPr="00912B4A" w:rsidRDefault="00825F00">
      <w:pPr>
        <w:pStyle w:val="NomeCliente"/>
      </w:pPr>
      <w:r w:rsidRPr="00912B4A">
        <w:fldChar w:fldCharType="begin"/>
      </w:r>
      <w:r w:rsidR="00A735A5" w:rsidRPr="00912B4A">
        <w:instrText xml:space="preserve"> ASK  NomeCliente "Informe o nome do cliente"  \* MERGEFORMAT </w:instrText>
      </w:r>
      <w:r w:rsidRPr="00912B4A">
        <w:fldChar w:fldCharType="separate"/>
      </w:r>
      <w:bookmarkStart w:id="3" w:name="NomeCliente"/>
      <w:r w:rsidR="00C03F98" w:rsidRPr="00912B4A">
        <w:t>&lt;Nome do cliente&gt;</w:t>
      </w:r>
      <w:bookmarkEnd w:id="3"/>
      <w:r w:rsidRPr="00912B4A">
        <w:fldChar w:fldCharType="end"/>
      </w:r>
      <w:r w:rsidR="00FA0C73" w:rsidRPr="00912B4A">
        <w:t>CAU</w:t>
      </w:r>
    </w:p>
    <w:p w14:paraId="26020D1D" w14:textId="77777777" w:rsidR="00A735A5" w:rsidRPr="00912B4A" w:rsidRDefault="00A735A5">
      <w:pPr>
        <w:pStyle w:val="NomeCliente"/>
        <w:sectPr w:rsidR="00A735A5" w:rsidRPr="00912B4A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912B4A" w:rsidRDefault="00E25943" w:rsidP="00E25943">
      <w:pPr>
        <w:pStyle w:val="Dica"/>
        <w:spacing w:after="0"/>
      </w:pPr>
    </w:p>
    <w:p w14:paraId="09D3AC62" w14:textId="77777777" w:rsidR="00A735A5" w:rsidRPr="00912B4A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912B4A">
        <w:br w:type="page"/>
      </w:r>
      <w:r w:rsidRPr="00912B4A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912B4A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912B4A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912B4A" w:rsidRDefault="00A735A5">
            <w:pPr>
              <w:jc w:val="center"/>
              <w:rPr>
                <w:b/>
                <w:bCs/>
              </w:rPr>
            </w:pPr>
            <w:r w:rsidRPr="00912B4A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912B4A" w:rsidRDefault="00A735A5">
            <w:pPr>
              <w:jc w:val="center"/>
              <w:rPr>
                <w:b/>
                <w:bCs/>
              </w:rPr>
            </w:pPr>
            <w:r w:rsidRPr="00912B4A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912B4A" w:rsidRDefault="00A735A5">
            <w:pPr>
              <w:jc w:val="center"/>
              <w:rPr>
                <w:b/>
                <w:bCs/>
              </w:rPr>
            </w:pPr>
            <w:r w:rsidRPr="00912B4A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912B4A" w:rsidRDefault="00A735A5">
            <w:pPr>
              <w:jc w:val="center"/>
              <w:rPr>
                <w:b/>
                <w:bCs/>
              </w:rPr>
            </w:pPr>
            <w:r w:rsidRPr="00912B4A">
              <w:rPr>
                <w:b/>
                <w:bCs/>
              </w:rPr>
              <w:t>Observações</w:t>
            </w:r>
          </w:p>
        </w:tc>
      </w:tr>
      <w:tr w:rsidR="00D45825" w:rsidRPr="00912B4A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912B4A" w:rsidRDefault="00076318">
            <w:pPr>
              <w:jc w:val="center"/>
            </w:pPr>
            <w:r w:rsidRPr="00912B4A">
              <w:t>1.0</w:t>
            </w:r>
          </w:p>
        </w:tc>
        <w:tc>
          <w:tcPr>
            <w:tcW w:w="1425" w:type="dxa"/>
            <w:vAlign w:val="bottom"/>
          </w:tcPr>
          <w:p w14:paraId="3828512A" w14:textId="2F27FF5C" w:rsidR="00A735A5" w:rsidRPr="00912B4A" w:rsidRDefault="00386BAA" w:rsidP="009C0740">
            <w:pPr>
              <w:jc w:val="center"/>
            </w:pPr>
            <w:r w:rsidRPr="00912B4A">
              <w:t>0</w:t>
            </w:r>
            <w:r w:rsidR="00204372" w:rsidRPr="00912B4A">
              <w:t>8</w:t>
            </w:r>
            <w:r w:rsidR="005D249C" w:rsidRPr="00912B4A">
              <w:t>/</w:t>
            </w:r>
            <w:r w:rsidRPr="00912B4A">
              <w:t>1</w:t>
            </w:r>
            <w:r w:rsidR="009C0740" w:rsidRPr="00912B4A">
              <w:t>1</w:t>
            </w:r>
            <w:r w:rsidR="00076318" w:rsidRPr="00912B4A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912B4A" w:rsidRDefault="00675004" w:rsidP="00675004">
            <w:pPr>
              <w:ind w:left="169"/>
              <w:jc w:val="left"/>
            </w:pPr>
            <w:r w:rsidRPr="00912B4A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912B4A" w:rsidRDefault="00076318">
            <w:pPr>
              <w:ind w:left="174"/>
              <w:jc w:val="left"/>
            </w:pPr>
            <w:r w:rsidRPr="00912B4A">
              <w:t>Criação da história.</w:t>
            </w:r>
          </w:p>
        </w:tc>
      </w:tr>
      <w:tr w:rsidR="00A82445" w:rsidRPr="00912B4A" w14:paraId="285E77D9" w14:textId="77777777" w:rsidTr="00C03F98">
        <w:trPr>
          <w:cantSplit/>
          <w:jc w:val="center"/>
        </w:trPr>
        <w:tc>
          <w:tcPr>
            <w:tcW w:w="1589" w:type="dxa"/>
          </w:tcPr>
          <w:p w14:paraId="682B3F8B" w14:textId="4B2895A0" w:rsidR="00A82445" w:rsidRPr="00912B4A" w:rsidRDefault="00A82445">
            <w:pPr>
              <w:jc w:val="center"/>
            </w:pPr>
            <w:r w:rsidRPr="00912B4A">
              <w:t>1.1</w:t>
            </w:r>
          </w:p>
        </w:tc>
        <w:tc>
          <w:tcPr>
            <w:tcW w:w="1425" w:type="dxa"/>
            <w:vAlign w:val="bottom"/>
          </w:tcPr>
          <w:p w14:paraId="5E31B0F4" w14:textId="6F00F423" w:rsidR="00A82445" w:rsidRPr="00912B4A" w:rsidRDefault="00A82445" w:rsidP="009C0740">
            <w:pPr>
              <w:jc w:val="center"/>
            </w:pPr>
            <w:r w:rsidRPr="00912B4A">
              <w:t>27/02/2020</w:t>
            </w:r>
          </w:p>
        </w:tc>
        <w:tc>
          <w:tcPr>
            <w:tcW w:w="2405" w:type="dxa"/>
            <w:vAlign w:val="center"/>
          </w:tcPr>
          <w:p w14:paraId="335E6B57" w14:textId="0CB1B117" w:rsidR="00A82445" w:rsidRPr="00912B4A" w:rsidRDefault="00A82445" w:rsidP="00675004">
            <w:pPr>
              <w:ind w:left="169"/>
              <w:jc w:val="left"/>
            </w:pPr>
            <w:r w:rsidRPr="00912B4A">
              <w:t>Cláudia Ávila</w:t>
            </w:r>
          </w:p>
        </w:tc>
        <w:tc>
          <w:tcPr>
            <w:tcW w:w="4203" w:type="dxa"/>
          </w:tcPr>
          <w:p w14:paraId="4848B542" w14:textId="458F73F5" w:rsidR="00A82445" w:rsidRPr="00912B4A" w:rsidRDefault="00A82445">
            <w:pPr>
              <w:ind w:left="174"/>
              <w:jc w:val="left"/>
            </w:pPr>
            <w:r w:rsidRPr="00912B4A">
              <w:t>Alteração na regra para incluir e alterar número da chapa [</w:t>
            </w:r>
            <w:r w:rsidRPr="00912B4A">
              <w:rPr>
                <w:color w:val="31849B" w:themeColor="accent5" w:themeShade="BF"/>
              </w:rPr>
              <w:fldChar w:fldCharType="begin"/>
            </w:r>
            <w:r w:rsidRPr="00912B4A">
              <w:rPr>
                <w:color w:val="31849B" w:themeColor="accent5" w:themeShade="BF"/>
              </w:rPr>
              <w:instrText xml:space="preserve"> REF _Ref24634910 \r \h </w:instrText>
            </w:r>
            <w:r w:rsidR="00912B4A">
              <w:rPr>
                <w:color w:val="31849B" w:themeColor="accent5" w:themeShade="BF"/>
              </w:rPr>
              <w:instrText xml:space="preserve"> \* MERGEFORMAT </w:instrText>
            </w:r>
            <w:r w:rsidRPr="00912B4A">
              <w:rPr>
                <w:color w:val="31849B" w:themeColor="accent5" w:themeShade="BF"/>
              </w:rPr>
            </w:r>
            <w:r w:rsidRPr="00912B4A">
              <w:rPr>
                <w:color w:val="31849B" w:themeColor="accent5" w:themeShade="BF"/>
              </w:rPr>
              <w:fldChar w:fldCharType="separate"/>
            </w:r>
            <w:r w:rsidRPr="00912B4A">
              <w:rPr>
                <w:color w:val="31849B" w:themeColor="accent5" w:themeShade="BF"/>
              </w:rPr>
              <w:t>9</w:t>
            </w:r>
            <w:r w:rsidRPr="00912B4A">
              <w:rPr>
                <w:color w:val="31849B" w:themeColor="accent5" w:themeShade="BF"/>
              </w:rPr>
              <w:fldChar w:fldCharType="end"/>
            </w:r>
            <w:r w:rsidRPr="00912B4A">
              <w:t>]</w:t>
            </w:r>
          </w:p>
        </w:tc>
      </w:tr>
    </w:tbl>
    <w:p w14:paraId="7FCD6DB3" w14:textId="77777777" w:rsidR="00A735A5" w:rsidRPr="00912B4A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912B4A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912B4A" w:rsidRDefault="00A4247F" w:rsidP="00A4247F">
      <w:pPr>
        <w:rPr>
          <w:rFonts w:cs="Arial"/>
          <w:szCs w:val="22"/>
        </w:rPr>
      </w:pPr>
    </w:p>
    <w:p w14:paraId="7AE1C47C" w14:textId="77777777" w:rsidR="00A4247F" w:rsidRPr="00912B4A" w:rsidRDefault="00A4247F" w:rsidP="00A4247F">
      <w:pPr>
        <w:rPr>
          <w:rFonts w:cs="Arial"/>
          <w:szCs w:val="22"/>
        </w:rPr>
      </w:pPr>
    </w:p>
    <w:p w14:paraId="423BB385" w14:textId="77777777" w:rsidR="00A4247F" w:rsidRPr="00912B4A" w:rsidRDefault="00A4247F" w:rsidP="00A4247F">
      <w:pPr>
        <w:rPr>
          <w:rFonts w:cs="Arial"/>
          <w:szCs w:val="22"/>
        </w:rPr>
      </w:pPr>
    </w:p>
    <w:p w14:paraId="0762D381" w14:textId="77777777" w:rsidR="00A4247F" w:rsidRPr="00912B4A" w:rsidRDefault="00A4247F" w:rsidP="00A4247F">
      <w:pPr>
        <w:rPr>
          <w:rFonts w:cs="Arial"/>
          <w:szCs w:val="22"/>
        </w:rPr>
      </w:pPr>
    </w:p>
    <w:p w14:paraId="7558BBB3" w14:textId="77777777" w:rsidR="00A4247F" w:rsidRPr="00912B4A" w:rsidRDefault="00A4247F" w:rsidP="00A4247F">
      <w:pPr>
        <w:rPr>
          <w:rFonts w:cs="Arial"/>
          <w:szCs w:val="22"/>
        </w:rPr>
      </w:pPr>
    </w:p>
    <w:p w14:paraId="6825B8F0" w14:textId="77777777" w:rsidR="00A4247F" w:rsidRPr="00912B4A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912B4A" w:rsidRDefault="00A4247F" w:rsidP="00A4247F">
      <w:pPr>
        <w:tabs>
          <w:tab w:val="left" w:pos="420"/>
        </w:tabs>
        <w:rPr>
          <w:rFonts w:cs="Arial"/>
          <w:szCs w:val="22"/>
        </w:rPr>
      </w:pPr>
      <w:r w:rsidRPr="00912B4A">
        <w:rPr>
          <w:rFonts w:cs="Arial"/>
          <w:szCs w:val="22"/>
        </w:rPr>
        <w:tab/>
      </w:r>
    </w:p>
    <w:p w14:paraId="22CC31A1" w14:textId="77777777" w:rsidR="00A735A5" w:rsidRPr="00912B4A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912B4A">
        <w:rPr>
          <w:rFonts w:cs="Arial"/>
          <w:szCs w:val="22"/>
        </w:rPr>
        <w:br w:type="page"/>
      </w:r>
      <w:r w:rsidRPr="00912B4A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12B4A" w:rsidRDefault="00A735A5">
      <w:pPr>
        <w:jc w:val="center"/>
        <w:rPr>
          <w:rFonts w:cs="Arial"/>
          <w:b/>
          <w:szCs w:val="22"/>
        </w:rPr>
      </w:pPr>
    </w:p>
    <w:p w14:paraId="7945725E" w14:textId="77777777" w:rsidR="006D42EA" w:rsidRPr="00912B4A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912B4A">
        <w:fldChar w:fldCharType="begin"/>
      </w:r>
      <w:r w:rsidR="00A735A5" w:rsidRPr="00912B4A">
        <w:instrText xml:space="preserve"> TOC \o "1-2" \h \z \u </w:instrText>
      </w:r>
      <w:r w:rsidRPr="00912B4A">
        <w:fldChar w:fldCharType="separate"/>
      </w:r>
      <w:hyperlink w:anchor="_Toc25054384" w:history="1">
        <w:r w:rsidR="006D42EA" w:rsidRPr="00912B4A">
          <w:rPr>
            <w:rStyle w:val="Hyperlink"/>
            <w:noProof/>
          </w:rPr>
          <w:t>HST-026– Extrato das Chapas Criadas – UF e IES.</w:t>
        </w:r>
        <w:r w:rsidR="006D42EA" w:rsidRPr="00912B4A">
          <w:rPr>
            <w:noProof/>
            <w:webHidden/>
          </w:rPr>
          <w:tab/>
        </w:r>
        <w:r w:rsidR="006D42EA" w:rsidRPr="00912B4A">
          <w:rPr>
            <w:noProof/>
            <w:webHidden/>
          </w:rPr>
          <w:fldChar w:fldCharType="begin"/>
        </w:r>
        <w:r w:rsidR="006D42EA" w:rsidRPr="00912B4A">
          <w:rPr>
            <w:noProof/>
            <w:webHidden/>
          </w:rPr>
          <w:instrText xml:space="preserve"> PAGEREF _Toc25054384 \h </w:instrText>
        </w:r>
        <w:r w:rsidR="006D42EA" w:rsidRPr="00912B4A">
          <w:rPr>
            <w:noProof/>
            <w:webHidden/>
          </w:rPr>
        </w:r>
        <w:r w:rsidR="006D42EA" w:rsidRPr="00912B4A">
          <w:rPr>
            <w:noProof/>
            <w:webHidden/>
          </w:rPr>
          <w:fldChar w:fldCharType="separate"/>
        </w:r>
        <w:r w:rsidR="006D42EA" w:rsidRPr="00912B4A">
          <w:rPr>
            <w:noProof/>
            <w:webHidden/>
          </w:rPr>
          <w:t>4</w:t>
        </w:r>
        <w:r w:rsidR="006D42EA" w:rsidRPr="00912B4A">
          <w:rPr>
            <w:noProof/>
            <w:webHidden/>
          </w:rPr>
          <w:fldChar w:fldCharType="end"/>
        </w:r>
      </w:hyperlink>
    </w:p>
    <w:p w14:paraId="78416932" w14:textId="77777777" w:rsidR="006D42EA" w:rsidRPr="00912B4A" w:rsidRDefault="001C4EE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054385" w:history="1">
        <w:r w:rsidR="006D42EA" w:rsidRPr="00912B4A">
          <w:rPr>
            <w:rStyle w:val="Hyperlink"/>
            <w:noProof/>
          </w:rPr>
          <w:t>COMO Corporativo</w:t>
        </w:r>
        <w:r w:rsidR="006D42EA" w:rsidRPr="00912B4A">
          <w:rPr>
            <w:noProof/>
            <w:webHidden/>
          </w:rPr>
          <w:tab/>
        </w:r>
        <w:r w:rsidR="006D42EA" w:rsidRPr="00912B4A">
          <w:rPr>
            <w:noProof/>
            <w:webHidden/>
          </w:rPr>
          <w:fldChar w:fldCharType="begin"/>
        </w:r>
        <w:r w:rsidR="006D42EA" w:rsidRPr="00912B4A">
          <w:rPr>
            <w:noProof/>
            <w:webHidden/>
          </w:rPr>
          <w:instrText xml:space="preserve"> PAGEREF _Toc25054385 \h </w:instrText>
        </w:r>
        <w:r w:rsidR="006D42EA" w:rsidRPr="00912B4A">
          <w:rPr>
            <w:noProof/>
            <w:webHidden/>
          </w:rPr>
        </w:r>
        <w:r w:rsidR="006D42EA" w:rsidRPr="00912B4A">
          <w:rPr>
            <w:noProof/>
            <w:webHidden/>
          </w:rPr>
          <w:fldChar w:fldCharType="separate"/>
        </w:r>
        <w:r w:rsidR="006D42EA" w:rsidRPr="00912B4A">
          <w:rPr>
            <w:noProof/>
            <w:webHidden/>
          </w:rPr>
          <w:t>4</w:t>
        </w:r>
        <w:r w:rsidR="006D42EA" w:rsidRPr="00912B4A">
          <w:rPr>
            <w:noProof/>
            <w:webHidden/>
          </w:rPr>
          <w:fldChar w:fldCharType="end"/>
        </w:r>
      </w:hyperlink>
    </w:p>
    <w:p w14:paraId="006D967C" w14:textId="77777777" w:rsidR="006D42EA" w:rsidRPr="00912B4A" w:rsidRDefault="001C4EE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054386" w:history="1">
        <w:r w:rsidR="006D42EA" w:rsidRPr="00912B4A">
          <w:rPr>
            <w:rStyle w:val="Hyperlink"/>
            <w:noProof/>
          </w:rPr>
          <w:t>PARA informar o detalhamento de cada chapa e seus membros.</w:t>
        </w:r>
        <w:r w:rsidR="006D42EA" w:rsidRPr="00912B4A">
          <w:rPr>
            <w:noProof/>
            <w:webHidden/>
          </w:rPr>
          <w:tab/>
        </w:r>
        <w:r w:rsidR="006D42EA" w:rsidRPr="00912B4A">
          <w:rPr>
            <w:noProof/>
            <w:webHidden/>
          </w:rPr>
          <w:fldChar w:fldCharType="begin"/>
        </w:r>
        <w:r w:rsidR="006D42EA" w:rsidRPr="00912B4A">
          <w:rPr>
            <w:noProof/>
            <w:webHidden/>
          </w:rPr>
          <w:instrText xml:space="preserve"> PAGEREF _Toc25054386 \h </w:instrText>
        </w:r>
        <w:r w:rsidR="006D42EA" w:rsidRPr="00912B4A">
          <w:rPr>
            <w:noProof/>
            <w:webHidden/>
          </w:rPr>
        </w:r>
        <w:r w:rsidR="006D42EA" w:rsidRPr="00912B4A">
          <w:rPr>
            <w:noProof/>
            <w:webHidden/>
          </w:rPr>
          <w:fldChar w:fldCharType="separate"/>
        </w:r>
        <w:r w:rsidR="006D42EA" w:rsidRPr="00912B4A">
          <w:rPr>
            <w:noProof/>
            <w:webHidden/>
          </w:rPr>
          <w:t>4</w:t>
        </w:r>
        <w:r w:rsidR="006D42EA" w:rsidRPr="00912B4A">
          <w:rPr>
            <w:noProof/>
            <w:webHidden/>
          </w:rPr>
          <w:fldChar w:fldCharType="end"/>
        </w:r>
      </w:hyperlink>
    </w:p>
    <w:p w14:paraId="0732B525" w14:textId="77777777" w:rsidR="006D42EA" w:rsidRPr="00912B4A" w:rsidRDefault="001C4EE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054387" w:history="1">
        <w:r w:rsidR="006D42EA" w:rsidRPr="00912B4A">
          <w:rPr>
            <w:rStyle w:val="Hyperlink"/>
            <w:noProof/>
          </w:rPr>
          <w:t>PROTÓTIPO</w:t>
        </w:r>
        <w:r w:rsidR="006D42EA" w:rsidRPr="00912B4A">
          <w:rPr>
            <w:noProof/>
            <w:webHidden/>
          </w:rPr>
          <w:tab/>
        </w:r>
        <w:r w:rsidR="006D42EA" w:rsidRPr="00912B4A">
          <w:rPr>
            <w:noProof/>
            <w:webHidden/>
          </w:rPr>
          <w:fldChar w:fldCharType="begin"/>
        </w:r>
        <w:r w:rsidR="006D42EA" w:rsidRPr="00912B4A">
          <w:rPr>
            <w:noProof/>
            <w:webHidden/>
          </w:rPr>
          <w:instrText xml:space="preserve"> PAGEREF _Toc25054387 \h </w:instrText>
        </w:r>
        <w:r w:rsidR="006D42EA" w:rsidRPr="00912B4A">
          <w:rPr>
            <w:noProof/>
            <w:webHidden/>
          </w:rPr>
        </w:r>
        <w:r w:rsidR="006D42EA" w:rsidRPr="00912B4A">
          <w:rPr>
            <w:noProof/>
            <w:webHidden/>
          </w:rPr>
          <w:fldChar w:fldCharType="separate"/>
        </w:r>
        <w:r w:rsidR="006D42EA" w:rsidRPr="00912B4A">
          <w:rPr>
            <w:noProof/>
            <w:webHidden/>
          </w:rPr>
          <w:t>4</w:t>
        </w:r>
        <w:r w:rsidR="006D42EA" w:rsidRPr="00912B4A">
          <w:rPr>
            <w:noProof/>
            <w:webHidden/>
          </w:rPr>
          <w:fldChar w:fldCharType="end"/>
        </w:r>
      </w:hyperlink>
    </w:p>
    <w:p w14:paraId="3F5BF25B" w14:textId="77777777" w:rsidR="006D42EA" w:rsidRPr="00912B4A" w:rsidRDefault="001C4EE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054388" w:history="1">
        <w:r w:rsidR="006D42EA" w:rsidRPr="00912B4A">
          <w:rPr>
            <w:rStyle w:val="Hyperlink"/>
            <w:noProof/>
          </w:rPr>
          <w:t>CRITÉRIOS DE ACEITE</w:t>
        </w:r>
        <w:r w:rsidR="006D42EA" w:rsidRPr="00912B4A">
          <w:rPr>
            <w:noProof/>
            <w:webHidden/>
          </w:rPr>
          <w:tab/>
        </w:r>
        <w:r w:rsidR="006D42EA" w:rsidRPr="00912B4A">
          <w:rPr>
            <w:noProof/>
            <w:webHidden/>
          </w:rPr>
          <w:fldChar w:fldCharType="begin"/>
        </w:r>
        <w:r w:rsidR="006D42EA" w:rsidRPr="00912B4A">
          <w:rPr>
            <w:noProof/>
            <w:webHidden/>
          </w:rPr>
          <w:instrText xml:space="preserve"> PAGEREF _Toc25054388 \h </w:instrText>
        </w:r>
        <w:r w:rsidR="006D42EA" w:rsidRPr="00912B4A">
          <w:rPr>
            <w:noProof/>
            <w:webHidden/>
          </w:rPr>
        </w:r>
        <w:r w:rsidR="006D42EA" w:rsidRPr="00912B4A">
          <w:rPr>
            <w:noProof/>
            <w:webHidden/>
          </w:rPr>
          <w:fldChar w:fldCharType="separate"/>
        </w:r>
        <w:r w:rsidR="006D42EA" w:rsidRPr="00912B4A">
          <w:rPr>
            <w:noProof/>
            <w:webHidden/>
          </w:rPr>
          <w:t>18</w:t>
        </w:r>
        <w:r w:rsidR="006D42EA" w:rsidRPr="00912B4A">
          <w:rPr>
            <w:noProof/>
            <w:webHidden/>
          </w:rPr>
          <w:fldChar w:fldCharType="end"/>
        </w:r>
      </w:hyperlink>
    </w:p>
    <w:p w14:paraId="456D6EF4" w14:textId="77777777" w:rsidR="006D42EA" w:rsidRPr="00912B4A" w:rsidRDefault="001C4EE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054389" w:history="1">
        <w:r w:rsidR="006D42EA" w:rsidRPr="00912B4A">
          <w:rPr>
            <w:rStyle w:val="Hyperlink"/>
            <w:noProof/>
          </w:rPr>
          <w:t>INFORMAÇÕES COMPLEMENTARES</w:t>
        </w:r>
        <w:r w:rsidR="006D42EA" w:rsidRPr="00912B4A">
          <w:rPr>
            <w:noProof/>
            <w:webHidden/>
          </w:rPr>
          <w:tab/>
        </w:r>
        <w:r w:rsidR="006D42EA" w:rsidRPr="00912B4A">
          <w:rPr>
            <w:noProof/>
            <w:webHidden/>
          </w:rPr>
          <w:fldChar w:fldCharType="begin"/>
        </w:r>
        <w:r w:rsidR="006D42EA" w:rsidRPr="00912B4A">
          <w:rPr>
            <w:noProof/>
            <w:webHidden/>
          </w:rPr>
          <w:instrText xml:space="preserve"> PAGEREF _Toc25054389 \h </w:instrText>
        </w:r>
        <w:r w:rsidR="006D42EA" w:rsidRPr="00912B4A">
          <w:rPr>
            <w:noProof/>
            <w:webHidden/>
          </w:rPr>
        </w:r>
        <w:r w:rsidR="006D42EA" w:rsidRPr="00912B4A">
          <w:rPr>
            <w:noProof/>
            <w:webHidden/>
          </w:rPr>
          <w:fldChar w:fldCharType="separate"/>
        </w:r>
        <w:r w:rsidR="006D42EA" w:rsidRPr="00912B4A">
          <w:rPr>
            <w:noProof/>
            <w:webHidden/>
          </w:rPr>
          <w:t>28</w:t>
        </w:r>
        <w:r w:rsidR="006D42EA" w:rsidRPr="00912B4A">
          <w:rPr>
            <w:noProof/>
            <w:webHidden/>
          </w:rPr>
          <w:fldChar w:fldCharType="end"/>
        </w:r>
      </w:hyperlink>
    </w:p>
    <w:p w14:paraId="46621B27" w14:textId="77777777" w:rsidR="00A735A5" w:rsidRPr="00912B4A" w:rsidRDefault="00825F00">
      <w:r w:rsidRPr="00912B4A">
        <w:fldChar w:fldCharType="end"/>
      </w:r>
    </w:p>
    <w:p w14:paraId="3CB87937" w14:textId="77777777" w:rsidR="00A735A5" w:rsidRPr="00912B4A" w:rsidRDefault="00A735A5">
      <w:pPr>
        <w:pStyle w:val="Dica"/>
      </w:pPr>
    </w:p>
    <w:p w14:paraId="0C0F08DA" w14:textId="41528774" w:rsidR="00A735A5" w:rsidRPr="00912B4A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912B4A">
        <w:br w:type="page"/>
      </w:r>
      <w:bookmarkStart w:id="4" w:name="_Toc25054384"/>
      <w:r w:rsidR="00CE176F" w:rsidRPr="00912B4A">
        <w:lastRenderedPageBreak/>
        <w:t>HST</w:t>
      </w:r>
      <w:r w:rsidR="00C03F98" w:rsidRPr="00912B4A">
        <w:t>-</w:t>
      </w:r>
      <w:r w:rsidR="00AF2B52" w:rsidRPr="00912B4A">
        <w:t>0</w:t>
      </w:r>
      <w:r w:rsidR="00EA00E0" w:rsidRPr="00912B4A">
        <w:t>26</w:t>
      </w:r>
      <w:r w:rsidR="0035649F" w:rsidRPr="00912B4A">
        <w:t xml:space="preserve">– </w:t>
      </w:r>
      <w:r w:rsidR="00204372" w:rsidRPr="00912B4A">
        <w:t xml:space="preserve">Extrato </w:t>
      </w:r>
      <w:r w:rsidR="00EA00E0" w:rsidRPr="00912B4A">
        <w:t>das Chapas Criadas – UF e IES</w:t>
      </w:r>
      <w:r w:rsidR="005D249C" w:rsidRPr="00912B4A">
        <w:t>.</w:t>
      </w:r>
      <w:bookmarkEnd w:id="4"/>
      <w:r w:rsidR="005E1A06" w:rsidRPr="00912B4A">
        <w:t xml:space="preserve"> </w:t>
      </w:r>
    </w:p>
    <w:p w14:paraId="37D34CD1" w14:textId="13106CC5" w:rsidR="002B1554" w:rsidRPr="00912B4A" w:rsidRDefault="00CE176F" w:rsidP="00C64B05">
      <w:pPr>
        <w:pStyle w:val="Ttulo2"/>
        <w:numPr>
          <w:ilvl w:val="0"/>
          <w:numId w:val="0"/>
        </w:numPr>
      </w:pPr>
      <w:bookmarkStart w:id="5" w:name="_Toc25054385"/>
      <w:r w:rsidRPr="00912B4A">
        <w:t>COMO</w:t>
      </w:r>
      <w:r w:rsidR="00C64B05" w:rsidRPr="00912B4A">
        <w:t xml:space="preserve"> </w:t>
      </w:r>
      <w:r w:rsidR="001D510C" w:rsidRPr="00912B4A">
        <w:rPr>
          <w:b w:val="0"/>
        </w:rPr>
        <w:t>Corporativo</w:t>
      </w:r>
      <w:bookmarkEnd w:id="5"/>
    </w:p>
    <w:p w14:paraId="405BA23E" w14:textId="0C44DEBF" w:rsidR="005D249C" w:rsidRPr="00912B4A" w:rsidRDefault="00CE176F" w:rsidP="005D249C">
      <w:pPr>
        <w:pStyle w:val="EstiloPrototipo3"/>
      </w:pPr>
      <w:r w:rsidRPr="00912B4A">
        <w:t>QUERO</w:t>
      </w:r>
      <w:r w:rsidR="005A4527" w:rsidRPr="00912B4A">
        <w:t xml:space="preserve"> </w:t>
      </w:r>
      <w:r w:rsidR="00204372" w:rsidRPr="00912B4A">
        <w:rPr>
          <w:b w:val="0"/>
        </w:rPr>
        <w:t xml:space="preserve">gerar extrato </w:t>
      </w:r>
      <w:r w:rsidR="00D61C43" w:rsidRPr="00912B4A">
        <w:rPr>
          <w:b w:val="0"/>
        </w:rPr>
        <w:t xml:space="preserve">das chapas criadas – UF e </w:t>
      </w:r>
      <w:proofErr w:type="gramStart"/>
      <w:r w:rsidR="00D61C43" w:rsidRPr="00912B4A">
        <w:rPr>
          <w:b w:val="0"/>
        </w:rPr>
        <w:t xml:space="preserve">IES </w:t>
      </w:r>
      <w:r w:rsidR="00204372" w:rsidRPr="00912B4A">
        <w:rPr>
          <w:b w:val="0"/>
        </w:rPr>
        <w:t>.</w:t>
      </w:r>
      <w:proofErr w:type="gramEnd"/>
    </w:p>
    <w:p w14:paraId="38E7497A" w14:textId="46F39353" w:rsidR="00A735A5" w:rsidRPr="00912B4A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25054386"/>
      <w:r w:rsidRPr="00912B4A">
        <w:t>PAR</w:t>
      </w:r>
      <w:r w:rsidR="00CE176F" w:rsidRPr="00912B4A">
        <w:t>A</w:t>
      </w:r>
      <w:r w:rsidR="005A4527" w:rsidRPr="00912B4A">
        <w:t xml:space="preserve"> </w:t>
      </w:r>
      <w:r w:rsidR="00204372" w:rsidRPr="00912B4A">
        <w:rPr>
          <w:b w:val="0"/>
        </w:rPr>
        <w:t xml:space="preserve">informar o </w:t>
      </w:r>
      <w:r w:rsidR="00D61C43" w:rsidRPr="00912B4A">
        <w:rPr>
          <w:b w:val="0"/>
        </w:rPr>
        <w:t>detalhamento de cada chapa e seus membros</w:t>
      </w:r>
      <w:r w:rsidR="00204372" w:rsidRPr="00912B4A">
        <w:rPr>
          <w:b w:val="0"/>
        </w:rPr>
        <w:t>.</w:t>
      </w:r>
      <w:bookmarkEnd w:id="6"/>
    </w:p>
    <w:p w14:paraId="3F8EBB06" w14:textId="77777777" w:rsidR="00EF4113" w:rsidRPr="00912B4A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912B4A" w:rsidRDefault="007569F0" w:rsidP="007569F0">
      <w:pPr>
        <w:pStyle w:val="Ttulo2"/>
        <w:numPr>
          <w:ilvl w:val="0"/>
          <w:numId w:val="0"/>
        </w:numPr>
      </w:pPr>
      <w:bookmarkStart w:id="8" w:name="_Toc25054387"/>
      <w:r w:rsidRPr="00912B4A">
        <w:t>PROTÓTIPO</w:t>
      </w:r>
      <w:bookmarkEnd w:id="7"/>
      <w:bookmarkEnd w:id="8"/>
    </w:p>
    <w:p w14:paraId="4AD30F2F" w14:textId="095314BB" w:rsidR="00D471A9" w:rsidRPr="00912B4A" w:rsidRDefault="002A4694" w:rsidP="007112FF">
      <w:pPr>
        <w:pStyle w:val="EstiloPrototipo3"/>
        <w:numPr>
          <w:ilvl w:val="0"/>
          <w:numId w:val="5"/>
        </w:numPr>
      </w:pPr>
      <w:bookmarkStart w:id="9" w:name="_Ref12279787"/>
      <w:bookmarkStart w:id="10" w:name="_Ref13579930"/>
      <w:bookmarkStart w:id="11" w:name="_Ref21339741"/>
      <w:bookmarkStart w:id="12" w:name="_Ref24359816"/>
      <w:r w:rsidRPr="00912B4A">
        <w:t xml:space="preserve">Acionador - </w:t>
      </w:r>
      <w:r w:rsidR="00DD2A57" w:rsidRPr="00912B4A">
        <w:t>Gerar Extrato</w:t>
      </w:r>
      <w:bookmarkEnd w:id="9"/>
      <w:bookmarkEnd w:id="10"/>
      <w:bookmarkEnd w:id="11"/>
      <w:r w:rsidR="00DD2A57" w:rsidRPr="00912B4A">
        <w:t xml:space="preserve"> Quantidade de Chapas Criadas</w:t>
      </w:r>
      <w:bookmarkEnd w:id="12"/>
      <w:r w:rsidR="00846014" w:rsidRPr="00912B4A">
        <w:t xml:space="preserve"> –   </w:t>
      </w:r>
      <w:r w:rsidR="00B42A11" w:rsidRPr="00912B4A">
        <w:t xml:space="preserve">P02 da </w:t>
      </w:r>
      <w:r w:rsidR="00846014" w:rsidRPr="00912B4A">
        <w:t>HST023</w:t>
      </w:r>
    </w:p>
    <w:p w14:paraId="25B19174" w14:textId="4DD4ED22" w:rsidR="00B57A2F" w:rsidRPr="00912B4A" w:rsidRDefault="003E48A3" w:rsidP="00DD2A57">
      <w:pPr>
        <w:pStyle w:val="EstiloPrototipo3"/>
        <w:ind w:left="426"/>
      </w:pPr>
      <w:r w:rsidRPr="00912B4A">
        <w:rPr>
          <w:noProof/>
        </w:rPr>
        <w:drawing>
          <wp:inline distT="0" distB="0" distL="0" distR="0" wp14:anchorId="7C9A0139" wp14:editId="67EEAE84">
            <wp:extent cx="5760085" cy="504761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clui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DB5" w14:textId="2C1064EA" w:rsidR="00B57A2F" w:rsidRPr="00912B4A" w:rsidRDefault="00B57A2F" w:rsidP="00FF65AE">
      <w:pPr>
        <w:pStyle w:val="EstiloPrototipo3"/>
        <w:jc w:val="center"/>
        <w:rPr>
          <w:noProof/>
        </w:rPr>
      </w:pPr>
    </w:p>
    <w:p w14:paraId="1C28089D" w14:textId="77777777" w:rsidR="003E48A3" w:rsidRPr="00912B4A" w:rsidRDefault="003E48A3" w:rsidP="00FF65AE">
      <w:pPr>
        <w:pStyle w:val="EstiloPrototipo3"/>
        <w:jc w:val="center"/>
        <w:rPr>
          <w:noProof/>
        </w:rPr>
      </w:pPr>
    </w:p>
    <w:p w14:paraId="4AA9DB17" w14:textId="77777777" w:rsidR="003E48A3" w:rsidRPr="00912B4A" w:rsidRDefault="003E48A3" w:rsidP="00FF65AE">
      <w:pPr>
        <w:pStyle w:val="EstiloPrototipo3"/>
        <w:jc w:val="center"/>
        <w:rPr>
          <w:noProof/>
        </w:rPr>
      </w:pPr>
    </w:p>
    <w:p w14:paraId="54167702" w14:textId="26DAAE2A" w:rsidR="00901138" w:rsidRPr="00912B4A" w:rsidRDefault="00901138" w:rsidP="00246E9D">
      <w:pPr>
        <w:pStyle w:val="EstiloPrototipo3"/>
        <w:ind w:left="360" w:hanging="360"/>
      </w:pPr>
      <w:bookmarkStart w:id="13" w:name="_Ref13579649"/>
    </w:p>
    <w:p w14:paraId="69E37654" w14:textId="02072290" w:rsidR="00977771" w:rsidRPr="00912B4A" w:rsidRDefault="00DD2A57" w:rsidP="007112FF">
      <w:pPr>
        <w:pStyle w:val="EstiloPrototipo3"/>
        <w:numPr>
          <w:ilvl w:val="0"/>
          <w:numId w:val="5"/>
        </w:numPr>
      </w:pPr>
      <w:bookmarkStart w:id="14" w:name="_Ref24361769"/>
      <w:r w:rsidRPr="00912B4A">
        <w:lastRenderedPageBreak/>
        <w:t>E</w:t>
      </w:r>
      <w:r w:rsidR="00376DFF" w:rsidRPr="00912B4A">
        <w:t>xtrato Quantidade de Chapas Criadas</w:t>
      </w:r>
      <w:bookmarkEnd w:id="14"/>
    </w:p>
    <w:p w14:paraId="083BA5F6" w14:textId="4C95A60C" w:rsidR="00977771" w:rsidRPr="00912B4A" w:rsidRDefault="0031692A" w:rsidP="0031692A">
      <w:pPr>
        <w:pStyle w:val="EstiloPrototipo3"/>
      </w:pPr>
      <w:r w:rsidRPr="00912B4A">
        <w:rPr>
          <w:noProof/>
        </w:rPr>
        <w:drawing>
          <wp:inline distT="0" distB="0" distL="0" distR="0" wp14:anchorId="240FF9AC" wp14:editId="1C10B767">
            <wp:extent cx="5760085" cy="74504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clui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FA0" w14:textId="77777777" w:rsidR="00977771" w:rsidRPr="00912B4A" w:rsidRDefault="00977771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D8551A" w:rsidRPr="00912B4A" w14:paraId="544BA118" w14:textId="77777777" w:rsidTr="008D00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2F4DBCAA" w14:textId="77777777" w:rsidR="00D8551A" w:rsidRPr="00912B4A" w:rsidRDefault="00D8551A" w:rsidP="008D00DB">
            <w:pPr>
              <w:pStyle w:val="EstiloPrototipo3"/>
              <w:jc w:val="center"/>
            </w:pPr>
            <w:bookmarkStart w:id="15" w:name="_Ref20153475"/>
            <w:bookmarkStart w:id="16" w:name="_Ref17572350"/>
            <w:r w:rsidRPr="00912B4A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D8551A" w:rsidRPr="00912B4A" w14:paraId="07B016D2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46FFFAA" w14:textId="00702C28" w:rsidR="00D8551A" w:rsidRPr="00912B4A" w:rsidRDefault="00D8551A" w:rsidP="008D00DB">
            <w:pPr>
              <w:pStyle w:val="EstiloPrototipo3"/>
              <w:jc w:val="center"/>
              <w:rPr>
                <w:sz w:val="24"/>
                <w:szCs w:val="24"/>
              </w:rPr>
            </w:pPr>
            <w:r w:rsidRPr="00912B4A">
              <w:rPr>
                <w:sz w:val="24"/>
                <w:szCs w:val="24"/>
              </w:rPr>
              <w:t>Visualizar</w:t>
            </w:r>
            <w:r w:rsidR="00CD5EBE" w:rsidRPr="00912B4A">
              <w:rPr>
                <w:sz w:val="24"/>
                <w:szCs w:val="24"/>
              </w:rPr>
              <w:t xml:space="preserve"> Histórico</w:t>
            </w:r>
          </w:p>
        </w:tc>
      </w:tr>
      <w:tr w:rsidR="00D8551A" w:rsidRPr="00912B4A" w14:paraId="3BB17402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96825B9" w14:textId="77777777" w:rsidR="00D8551A" w:rsidRPr="00912B4A" w:rsidRDefault="00D8551A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7B7BDCDB" w14:textId="77777777" w:rsidR="00D8551A" w:rsidRPr="00912B4A" w:rsidRDefault="00D8551A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59D4B5AB" w14:textId="77777777" w:rsidR="00D8551A" w:rsidRPr="00912B4A" w:rsidRDefault="00D8551A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04A418E" w14:textId="77777777" w:rsidR="00D8551A" w:rsidRPr="00912B4A" w:rsidRDefault="00D8551A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4BC1B5A8" w14:textId="77777777" w:rsidR="00D8551A" w:rsidRPr="00912B4A" w:rsidRDefault="00D8551A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6162DC66" w14:textId="77777777" w:rsidR="00D8551A" w:rsidRPr="00912B4A" w:rsidRDefault="00D8551A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8AE2440" w14:textId="77777777" w:rsidR="00D8551A" w:rsidRPr="00912B4A" w:rsidRDefault="00D8551A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Regra</w:t>
            </w:r>
          </w:p>
        </w:tc>
      </w:tr>
      <w:tr w:rsidR="00D8551A" w:rsidRPr="00912B4A" w14:paraId="3540BC34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4CDC83" w14:textId="77777777" w:rsidR="00D8551A" w:rsidRPr="00912B4A" w:rsidRDefault="00D8551A" w:rsidP="008D00DB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6B470DE" w14:textId="3169F71E" w:rsidR="00D8551A" w:rsidRPr="00912B4A" w:rsidRDefault="00D35920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Informações das Chapas Cadastradas Por Estados</w:t>
            </w:r>
          </w:p>
        </w:tc>
        <w:tc>
          <w:tcPr>
            <w:tcW w:w="1306" w:type="dxa"/>
          </w:tcPr>
          <w:p w14:paraId="335AE86A" w14:textId="76408239" w:rsidR="00D8551A" w:rsidRPr="00912B4A" w:rsidRDefault="00D35920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Texto Titulo</w:t>
            </w:r>
            <w:r w:rsidR="00F86820" w:rsidRPr="00912B4A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4192F656" w14:textId="5E7E8021" w:rsidR="00D8551A" w:rsidRPr="00912B4A" w:rsidRDefault="00F86820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3E011430" w14:textId="77777777" w:rsidR="00D8551A" w:rsidRPr="00912B4A" w:rsidRDefault="00D8551A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83D585C" w14:textId="2E40EB87" w:rsidR="00D8551A" w:rsidRPr="00912B4A" w:rsidRDefault="00F86820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263AF16" w14:textId="1A15A730" w:rsidR="00D8551A" w:rsidRPr="00912B4A" w:rsidRDefault="00D8551A" w:rsidP="00C372D0">
            <w:pPr>
              <w:pStyle w:val="PargrafodaLista"/>
              <w:numPr>
                <w:ilvl w:val="1"/>
                <w:numId w:val="18"/>
              </w:numPr>
              <w:spacing w:before="60" w:after="60"/>
              <w:ind w:hanging="232"/>
            </w:pPr>
            <w:r w:rsidRPr="00912B4A">
              <w:rPr>
                <w:sz w:val="18"/>
                <w:szCs w:val="18"/>
              </w:rPr>
              <w:t>Somente Leitura</w:t>
            </w:r>
            <w:r w:rsidR="00F86820" w:rsidRPr="00912B4A">
              <w:t>: Sim</w:t>
            </w:r>
          </w:p>
        </w:tc>
      </w:tr>
      <w:tr w:rsidR="00D8551A" w:rsidRPr="00912B4A" w14:paraId="091FEE7B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80EF3C" w14:textId="77777777" w:rsidR="00D8551A" w:rsidRPr="00912B4A" w:rsidRDefault="00D8551A" w:rsidP="008D00DB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0668A31" w14:textId="4A3AF3D3" w:rsidR="00D8551A" w:rsidRPr="00912B4A" w:rsidRDefault="00D35920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Estado</w:t>
            </w:r>
          </w:p>
        </w:tc>
        <w:tc>
          <w:tcPr>
            <w:tcW w:w="1306" w:type="dxa"/>
          </w:tcPr>
          <w:p w14:paraId="58D058E2" w14:textId="06C9A0DF" w:rsidR="00D8551A" w:rsidRPr="00912B4A" w:rsidRDefault="00D8551A" w:rsidP="00DC57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Exibe</w:t>
            </w:r>
            <w:r w:rsidR="00D6474E" w:rsidRPr="00912B4A">
              <w:rPr>
                <w:sz w:val="18"/>
                <w:szCs w:val="18"/>
              </w:rPr>
              <w:t xml:space="preserve"> </w:t>
            </w:r>
            <w:r w:rsidR="00DC57F9" w:rsidRPr="00912B4A">
              <w:rPr>
                <w:sz w:val="18"/>
                <w:szCs w:val="18"/>
              </w:rPr>
              <w:t xml:space="preserve">a UF em ordem alfabética </w:t>
            </w:r>
          </w:p>
        </w:tc>
        <w:tc>
          <w:tcPr>
            <w:tcW w:w="1246" w:type="dxa"/>
          </w:tcPr>
          <w:p w14:paraId="4BEEC332" w14:textId="6715E065" w:rsidR="00D8551A" w:rsidRPr="00912B4A" w:rsidRDefault="00DC57F9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1C340FD" w14:textId="2AADC676" w:rsidR="00D6474E" w:rsidRPr="00912B4A" w:rsidRDefault="00C372D0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AA0EBFF" w14:textId="0D60AAA6" w:rsidR="00D8551A" w:rsidRPr="00912B4A" w:rsidRDefault="00DC57F9" w:rsidP="00C372D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CE/&lt;UF&gt;</w:t>
            </w:r>
          </w:p>
        </w:tc>
        <w:tc>
          <w:tcPr>
            <w:tcW w:w="2855" w:type="dxa"/>
          </w:tcPr>
          <w:p w14:paraId="6A8A776A" w14:textId="284D1994" w:rsidR="00D8551A" w:rsidRPr="00912B4A" w:rsidRDefault="00C372D0" w:rsidP="00C372D0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  <w:sz w:val="18"/>
                <w:szCs w:val="18"/>
              </w:rPr>
              <w:t>Somente Leitura</w:t>
            </w:r>
            <w:r w:rsidRPr="00912B4A">
              <w:rPr>
                <w:color w:val="auto"/>
              </w:rPr>
              <w:t>: Sim</w:t>
            </w:r>
          </w:p>
          <w:p w14:paraId="507F6331" w14:textId="4EFB738E" w:rsidR="00DC57F9" w:rsidRPr="00912B4A" w:rsidRDefault="00DC57F9" w:rsidP="00C372D0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</w:rPr>
              <w:t xml:space="preserve">Regra </w:t>
            </w:r>
            <w:r w:rsidRPr="00912B4A">
              <w:rPr>
                <w:color w:val="31849B" w:themeColor="accent5" w:themeShade="BF"/>
              </w:rPr>
              <w:t>[</w:t>
            </w:r>
            <w:r w:rsidRPr="00912B4A">
              <w:rPr>
                <w:color w:val="31849B" w:themeColor="accent5" w:themeShade="BF"/>
              </w:rPr>
              <w:fldChar w:fldCharType="begin"/>
            </w:r>
            <w:r w:rsidRPr="00912B4A">
              <w:rPr>
                <w:color w:val="31849B" w:themeColor="accent5" w:themeShade="BF"/>
              </w:rPr>
              <w:instrText xml:space="preserve"> REF _Ref25148102 \r \h </w:instrText>
            </w:r>
            <w:r w:rsidR="00D326FD" w:rsidRPr="00912B4A">
              <w:rPr>
                <w:color w:val="31849B" w:themeColor="accent5" w:themeShade="BF"/>
              </w:rPr>
              <w:instrText xml:space="preserve"> \* MERGEFORMAT </w:instrText>
            </w:r>
            <w:r w:rsidRPr="00912B4A">
              <w:rPr>
                <w:color w:val="31849B" w:themeColor="accent5" w:themeShade="BF"/>
              </w:rPr>
            </w:r>
            <w:r w:rsidRPr="00912B4A">
              <w:rPr>
                <w:color w:val="31849B" w:themeColor="accent5" w:themeShade="BF"/>
              </w:rPr>
              <w:fldChar w:fldCharType="separate"/>
            </w:r>
            <w:r w:rsidRPr="00912B4A">
              <w:rPr>
                <w:color w:val="31849B" w:themeColor="accent5" w:themeShade="BF"/>
              </w:rPr>
              <w:t>3</w:t>
            </w:r>
            <w:r w:rsidRPr="00912B4A">
              <w:rPr>
                <w:color w:val="31849B" w:themeColor="accent5" w:themeShade="BF"/>
              </w:rPr>
              <w:fldChar w:fldCharType="end"/>
            </w:r>
            <w:r w:rsidRPr="00912B4A">
              <w:rPr>
                <w:color w:val="31849B" w:themeColor="accent5" w:themeShade="BF"/>
              </w:rPr>
              <w:t>]</w:t>
            </w:r>
          </w:p>
          <w:p w14:paraId="6800FE12" w14:textId="2B4CBB7C" w:rsidR="00D8551A" w:rsidRPr="00912B4A" w:rsidRDefault="00D8551A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D8551A" w:rsidRPr="00912B4A" w14:paraId="268D3C59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0C946A" w14:textId="77777777" w:rsidR="00D8551A" w:rsidRPr="00912B4A" w:rsidRDefault="00D8551A" w:rsidP="008D00DB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2A67508" w14:textId="2BB20184" w:rsidR="00D8551A" w:rsidRPr="00912B4A" w:rsidRDefault="00DC57F9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 xml:space="preserve">Quantidade de Chapas </w:t>
            </w:r>
          </w:p>
        </w:tc>
        <w:tc>
          <w:tcPr>
            <w:tcW w:w="1306" w:type="dxa"/>
          </w:tcPr>
          <w:p w14:paraId="26E49B89" w14:textId="609E04E3" w:rsidR="00D8551A" w:rsidRPr="00912B4A" w:rsidRDefault="00C372D0" w:rsidP="00DC57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 xml:space="preserve">Exibe </w:t>
            </w:r>
            <w:r w:rsidR="00DC57F9" w:rsidRPr="00912B4A">
              <w:rPr>
                <w:sz w:val="18"/>
                <w:szCs w:val="18"/>
              </w:rPr>
              <w:t>a quantidade de chapa por UF</w:t>
            </w:r>
          </w:p>
        </w:tc>
        <w:tc>
          <w:tcPr>
            <w:tcW w:w="1246" w:type="dxa"/>
          </w:tcPr>
          <w:p w14:paraId="5B0AF6B8" w14:textId="6A261414" w:rsidR="00D8551A" w:rsidRPr="00912B4A" w:rsidRDefault="00DC57F9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EA7DDA4" w14:textId="77777777" w:rsidR="00D8551A" w:rsidRPr="00912B4A" w:rsidRDefault="00D8551A" w:rsidP="008D00DB">
            <w:pPr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8EEAC88" w14:textId="77777777" w:rsidR="00D8551A" w:rsidRPr="00912B4A" w:rsidRDefault="00D8551A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00BF97F" w14:textId="77777777" w:rsidR="00DC57F9" w:rsidRPr="00912B4A" w:rsidRDefault="00DC57F9" w:rsidP="00DC57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  <w:sz w:val="18"/>
                <w:szCs w:val="18"/>
              </w:rPr>
              <w:t>Somente Leitura</w:t>
            </w:r>
            <w:r w:rsidRPr="00912B4A">
              <w:rPr>
                <w:color w:val="auto"/>
              </w:rPr>
              <w:t>: Sim</w:t>
            </w:r>
          </w:p>
          <w:p w14:paraId="766F5E64" w14:textId="1F8D0127" w:rsidR="00DC57F9" w:rsidRPr="00912B4A" w:rsidRDefault="00DC57F9" w:rsidP="00DC57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</w:rPr>
              <w:t xml:space="preserve">Regra </w:t>
            </w:r>
            <w:r w:rsidRPr="00912B4A">
              <w:rPr>
                <w:color w:val="31849B" w:themeColor="accent5" w:themeShade="BF"/>
              </w:rPr>
              <w:t>[</w:t>
            </w:r>
            <w:r w:rsidRPr="00912B4A">
              <w:rPr>
                <w:color w:val="31849B" w:themeColor="accent5" w:themeShade="BF"/>
              </w:rPr>
              <w:fldChar w:fldCharType="begin"/>
            </w:r>
            <w:r w:rsidRPr="00912B4A">
              <w:rPr>
                <w:color w:val="31849B" w:themeColor="accent5" w:themeShade="BF"/>
              </w:rPr>
              <w:instrText xml:space="preserve"> REF _Ref25148102 \r \h </w:instrText>
            </w:r>
            <w:r w:rsidR="00D326FD" w:rsidRPr="00912B4A">
              <w:rPr>
                <w:color w:val="31849B" w:themeColor="accent5" w:themeShade="BF"/>
              </w:rPr>
              <w:instrText xml:space="preserve"> \* MERGEFORMAT </w:instrText>
            </w:r>
            <w:r w:rsidRPr="00912B4A">
              <w:rPr>
                <w:color w:val="31849B" w:themeColor="accent5" w:themeShade="BF"/>
              </w:rPr>
            </w:r>
            <w:r w:rsidRPr="00912B4A">
              <w:rPr>
                <w:color w:val="31849B" w:themeColor="accent5" w:themeShade="BF"/>
              </w:rPr>
              <w:fldChar w:fldCharType="separate"/>
            </w:r>
            <w:r w:rsidRPr="00912B4A">
              <w:rPr>
                <w:color w:val="31849B" w:themeColor="accent5" w:themeShade="BF"/>
              </w:rPr>
              <w:t>3</w:t>
            </w:r>
            <w:r w:rsidRPr="00912B4A">
              <w:rPr>
                <w:color w:val="31849B" w:themeColor="accent5" w:themeShade="BF"/>
              </w:rPr>
              <w:fldChar w:fldCharType="end"/>
            </w:r>
            <w:r w:rsidRPr="00912B4A">
              <w:rPr>
                <w:color w:val="31849B" w:themeColor="accent5" w:themeShade="BF"/>
              </w:rPr>
              <w:t>]</w:t>
            </w:r>
          </w:p>
          <w:p w14:paraId="7C3208EC" w14:textId="3967E7EC" w:rsidR="00D8551A" w:rsidRPr="00912B4A" w:rsidRDefault="00D8551A" w:rsidP="008D00DB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85244" w:rsidRPr="00912B4A" w14:paraId="57438C01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E713513" w14:textId="77777777" w:rsidR="00F85244" w:rsidRPr="00912B4A" w:rsidRDefault="00F85244" w:rsidP="00F85244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80E0162" w14:textId="3B8596C8" w:rsidR="00F85244" w:rsidRPr="00912B4A" w:rsidRDefault="00DC57F9" w:rsidP="00F8524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Quantidade de Chapas com Pendência</w:t>
            </w:r>
          </w:p>
        </w:tc>
        <w:tc>
          <w:tcPr>
            <w:tcW w:w="1306" w:type="dxa"/>
          </w:tcPr>
          <w:p w14:paraId="6C57BA28" w14:textId="21D0473E" w:rsidR="00F85244" w:rsidRPr="00912B4A" w:rsidRDefault="00DC57F9" w:rsidP="00F8524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Exibe a quantidade de chapa com pendencia por UF</w:t>
            </w:r>
          </w:p>
        </w:tc>
        <w:tc>
          <w:tcPr>
            <w:tcW w:w="1246" w:type="dxa"/>
          </w:tcPr>
          <w:p w14:paraId="7C8D7B27" w14:textId="6917FD3D" w:rsidR="00F85244" w:rsidRPr="00912B4A" w:rsidRDefault="00DC57F9" w:rsidP="00F8524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5ABA734A" w14:textId="6B7A2B89" w:rsidR="00F85244" w:rsidRPr="00912B4A" w:rsidRDefault="00F85244" w:rsidP="00F85244">
            <w:pPr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DE5BBEB" w14:textId="48E50B19" w:rsidR="00F85244" w:rsidRPr="00912B4A" w:rsidRDefault="00F85244" w:rsidP="00F8524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8519B1" w14:textId="77777777" w:rsidR="00DC57F9" w:rsidRPr="00912B4A" w:rsidRDefault="00DC57F9" w:rsidP="00DC57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  <w:sz w:val="18"/>
                <w:szCs w:val="18"/>
              </w:rPr>
              <w:t>Somente Leitura</w:t>
            </w:r>
            <w:r w:rsidRPr="00912B4A">
              <w:rPr>
                <w:color w:val="auto"/>
              </w:rPr>
              <w:t>: Sim</w:t>
            </w:r>
          </w:p>
          <w:p w14:paraId="72375C69" w14:textId="7F720497" w:rsidR="00DC57F9" w:rsidRPr="00912B4A" w:rsidRDefault="00DC57F9" w:rsidP="00DC57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</w:rPr>
              <w:t xml:space="preserve">Regra </w:t>
            </w:r>
            <w:r w:rsidRPr="00912B4A">
              <w:rPr>
                <w:color w:val="31849B" w:themeColor="accent5" w:themeShade="BF"/>
              </w:rPr>
              <w:t>[</w:t>
            </w:r>
            <w:r w:rsidRPr="00912B4A">
              <w:rPr>
                <w:color w:val="31849B" w:themeColor="accent5" w:themeShade="BF"/>
              </w:rPr>
              <w:fldChar w:fldCharType="begin"/>
            </w:r>
            <w:r w:rsidRPr="00912B4A">
              <w:rPr>
                <w:color w:val="31849B" w:themeColor="accent5" w:themeShade="BF"/>
              </w:rPr>
              <w:instrText xml:space="preserve"> REF _Ref25148102 \r \h </w:instrText>
            </w:r>
            <w:r w:rsidR="00D326FD" w:rsidRPr="00912B4A">
              <w:rPr>
                <w:color w:val="31849B" w:themeColor="accent5" w:themeShade="BF"/>
              </w:rPr>
              <w:instrText xml:space="preserve"> \* MERGEFORMAT </w:instrText>
            </w:r>
            <w:r w:rsidRPr="00912B4A">
              <w:rPr>
                <w:color w:val="31849B" w:themeColor="accent5" w:themeShade="BF"/>
              </w:rPr>
            </w:r>
            <w:r w:rsidRPr="00912B4A">
              <w:rPr>
                <w:color w:val="31849B" w:themeColor="accent5" w:themeShade="BF"/>
              </w:rPr>
              <w:fldChar w:fldCharType="separate"/>
            </w:r>
            <w:r w:rsidRPr="00912B4A">
              <w:rPr>
                <w:color w:val="31849B" w:themeColor="accent5" w:themeShade="BF"/>
              </w:rPr>
              <w:t>3</w:t>
            </w:r>
            <w:r w:rsidRPr="00912B4A">
              <w:rPr>
                <w:color w:val="31849B" w:themeColor="accent5" w:themeShade="BF"/>
              </w:rPr>
              <w:fldChar w:fldCharType="end"/>
            </w:r>
            <w:r w:rsidRPr="00912B4A">
              <w:rPr>
                <w:color w:val="31849B" w:themeColor="accent5" w:themeShade="BF"/>
              </w:rPr>
              <w:t>]</w:t>
            </w:r>
          </w:p>
          <w:p w14:paraId="3166FEA3" w14:textId="77777777" w:rsidR="00F85244" w:rsidRPr="00912B4A" w:rsidRDefault="00F85244" w:rsidP="00F85244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DC57F9" w:rsidRPr="00912B4A" w14:paraId="64D44C94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A5F776" w14:textId="77777777" w:rsidR="00DC57F9" w:rsidRPr="00912B4A" w:rsidRDefault="00DC57F9" w:rsidP="00DC57F9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11320A5" w14:textId="270CA4BF" w:rsidR="00DC57F9" w:rsidRPr="00912B4A" w:rsidRDefault="00DC57F9" w:rsidP="00DC57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Quantidade de Chapas Concluídas</w:t>
            </w:r>
          </w:p>
        </w:tc>
        <w:tc>
          <w:tcPr>
            <w:tcW w:w="1306" w:type="dxa"/>
          </w:tcPr>
          <w:p w14:paraId="25D804F4" w14:textId="6113DB0F" w:rsidR="00DC57F9" w:rsidRPr="00912B4A" w:rsidRDefault="00DC57F9" w:rsidP="00DC57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Exibe a quantidade de chapa concluídas</w:t>
            </w:r>
          </w:p>
        </w:tc>
        <w:tc>
          <w:tcPr>
            <w:tcW w:w="1246" w:type="dxa"/>
          </w:tcPr>
          <w:p w14:paraId="6B42C228" w14:textId="168918B0" w:rsidR="00DC57F9" w:rsidRPr="00912B4A" w:rsidRDefault="00DC57F9" w:rsidP="00DC57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7B1F573D" w14:textId="2484CAE4" w:rsidR="00DC57F9" w:rsidRPr="00912B4A" w:rsidRDefault="00DC57F9" w:rsidP="00DC57F9">
            <w:pPr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C62AFC6" w14:textId="15685416" w:rsidR="00DC57F9" w:rsidRPr="00912B4A" w:rsidRDefault="00DC57F9" w:rsidP="00DC57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E6E9FDD" w14:textId="77777777" w:rsidR="00DC57F9" w:rsidRPr="00912B4A" w:rsidRDefault="00DC57F9" w:rsidP="00DC57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  <w:sz w:val="18"/>
                <w:szCs w:val="18"/>
              </w:rPr>
              <w:t>Somente Leitura</w:t>
            </w:r>
            <w:r w:rsidRPr="00912B4A">
              <w:rPr>
                <w:color w:val="auto"/>
              </w:rPr>
              <w:t>: Sim</w:t>
            </w:r>
          </w:p>
          <w:p w14:paraId="54F7D340" w14:textId="54270360" w:rsidR="00DC57F9" w:rsidRPr="00912B4A" w:rsidRDefault="00DC57F9" w:rsidP="00DC57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</w:rPr>
              <w:t xml:space="preserve">Regra </w:t>
            </w:r>
            <w:r w:rsidRPr="00912B4A">
              <w:rPr>
                <w:color w:val="31849B" w:themeColor="accent5" w:themeShade="BF"/>
              </w:rPr>
              <w:t>[</w:t>
            </w:r>
            <w:r w:rsidRPr="00912B4A">
              <w:rPr>
                <w:color w:val="31849B" w:themeColor="accent5" w:themeShade="BF"/>
              </w:rPr>
              <w:fldChar w:fldCharType="begin"/>
            </w:r>
            <w:r w:rsidRPr="00912B4A">
              <w:rPr>
                <w:color w:val="31849B" w:themeColor="accent5" w:themeShade="BF"/>
              </w:rPr>
              <w:instrText xml:space="preserve"> REF _Ref25148102 \r \h </w:instrText>
            </w:r>
            <w:r w:rsidR="00D326FD" w:rsidRPr="00912B4A">
              <w:rPr>
                <w:color w:val="31849B" w:themeColor="accent5" w:themeShade="BF"/>
              </w:rPr>
              <w:instrText xml:space="preserve"> \* MERGEFORMAT </w:instrText>
            </w:r>
            <w:r w:rsidRPr="00912B4A">
              <w:rPr>
                <w:color w:val="31849B" w:themeColor="accent5" w:themeShade="BF"/>
              </w:rPr>
            </w:r>
            <w:r w:rsidRPr="00912B4A">
              <w:rPr>
                <w:color w:val="31849B" w:themeColor="accent5" w:themeShade="BF"/>
              </w:rPr>
              <w:fldChar w:fldCharType="separate"/>
            </w:r>
            <w:r w:rsidRPr="00912B4A">
              <w:rPr>
                <w:color w:val="31849B" w:themeColor="accent5" w:themeShade="BF"/>
              </w:rPr>
              <w:t>3</w:t>
            </w:r>
            <w:r w:rsidRPr="00912B4A">
              <w:rPr>
                <w:color w:val="31849B" w:themeColor="accent5" w:themeShade="BF"/>
              </w:rPr>
              <w:fldChar w:fldCharType="end"/>
            </w:r>
            <w:r w:rsidRPr="00912B4A">
              <w:rPr>
                <w:color w:val="31849B" w:themeColor="accent5" w:themeShade="BF"/>
              </w:rPr>
              <w:t>]</w:t>
            </w:r>
          </w:p>
          <w:p w14:paraId="70FE3F6E" w14:textId="77777777" w:rsidR="00DC57F9" w:rsidRPr="00912B4A" w:rsidRDefault="00DC57F9" w:rsidP="0031692A">
            <w:pPr>
              <w:pStyle w:val="PargrafodaLista"/>
              <w:spacing w:before="60" w:after="60"/>
              <w:ind w:left="720"/>
              <w:rPr>
                <w:color w:val="auto"/>
                <w:sz w:val="18"/>
                <w:szCs w:val="18"/>
              </w:rPr>
            </w:pPr>
          </w:p>
        </w:tc>
      </w:tr>
      <w:tr w:rsidR="0031692A" w:rsidRPr="00912B4A" w14:paraId="2C9DE134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AA98C38" w14:textId="77777777" w:rsidR="0031692A" w:rsidRPr="00912B4A" w:rsidRDefault="0031692A" w:rsidP="0031692A">
            <w:pPr>
              <w:pStyle w:val="PargrafodaLista"/>
              <w:numPr>
                <w:ilvl w:val="0"/>
                <w:numId w:val="1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574E8E2" w14:textId="05E4A663" w:rsidR="0031692A" w:rsidRPr="00912B4A" w:rsidRDefault="0031692A" w:rsidP="0031692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Total de Chapas cadastradas</w:t>
            </w:r>
          </w:p>
        </w:tc>
        <w:tc>
          <w:tcPr>
            <w:tcW w:w="1306" w:type="dxa"/>
          </w:tcPr>
          <w:p w14:paraId="1116E3D8" w14:textId="12D02A16" w:rsidR="0031692A" w:rsidRPr="00912B4A" w:rsidRDefault="0031692A" w:rsidP="0031692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Exibe o total das chapas cadastras para a eleição em questão</w:t>
            </w:r>
          </w:p>
        </w:tc>
        <w:tc>
          <w:tcPr>
            <w:tcW w:w="1246" w:type="dxa"/>
          </w:tcPr>
          <w:p w14:paraId="362FA2B9" w14:textId="1FBEFD24" w:rsidR="0031692A" w:rsidRPr="00912B4A" w:rsidRDefault="0031692A" w:rsidP="0031692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5C825119" w14:textId="7D021063" w:rsidR="0031692A" w:rsidRPr="00912B4A" w:rsidRDefault="0031692A" w:rsidP="0031692A">
            <w:pPr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E6E0746" w14:textId="533B9CA7" w:rsidR="0031692A" w:rsidRPr="00912B4A" w:rsidRDefault="0031692A" w:rsidP="0031692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0F581B8" w14:textId="77777777" w:rsidR="0031692A" w:rsidRPr="00912B4A" w:rsidRDefault="0031692A" w:rsidP="0031692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  <w:sz w:val="18"/>
                <w:szCs w:val="18"/>
              </w:rPr>
              <w:t>Somente Leitura</w:t>
            </w:r>
            <w:r w:rsidRPr="00912B4A">
              <w:rPr>
                <w:color w:val="auto"/>
              </w:rPr>
              <w:t>: Sim</w:t>
            </w:r>
          </w:p>
          <w:p w14:paraId="557E3B85" w14:textId="77B950B7" w:rsidR="0031692A" w:rsidRPr="00912B4A" w:rsidRDefault="0031692A" w:rsidP="0031692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</w:rPr>
            </w:pPr>
            <w:r w:rsidRPr="00912B4A">
              <w:rPr>
                <w:color w:val="auto"/>
              </w:rPr>
              <w:t xml:space="preserve">Regra </w:t>
            </w:r>
            <w:r w:rsidRPr="00912B4A">
              <w:rPr>
                <w:color w:val="31849B" w:themeColor="accent5" w:themeShade="BF"/>
              </w:rPr>
              <w:t>[</w:t>
            </w:r>
            <w:r w:rsidRPr="00912B4A">
              <w:rPr>
                <w:color w:val="31849B" w:themeColor="accent5" w:themeShade="BF"/>
              </w:rPr>
              <w:fldChar w:fldCharType="begin"/>
            </w:r>
            <w:r w:rsidRPr="00912B4A">
              <w:rPr>
                <w:color w:val="31849B" w:themeColor="accent5" w:themeShade="BF"/>
              </w:rPr>
              <w:instrText xml:space="preserve"> REF _Ref25148102 \r \h </w:instrText>
            </w:r>
            <w:r w:rsidR="00D326FD" w:rsidRPr="00912B4A">
              <w:rPr>
                <w:color w:val="31849B" w:themeColor="accent5" w:themeShade="BF"/>
              </w:rPr>
              <w:instrText xml:space="preserve"> \* MERGEFORMAT </w:instrText>
            </w:r>
            <w:r w:rsidRPr="00912B4A">
              <w:rPr>
                <w:color w:val="31849B" w:themeColor="accent5" w:themeShade="BF"/>
              </w:rPr>
            </w:r>
            <w:r w:rsidRPr="00912B4A">
              <w:rPr>
                <w:color w:val="31849B" w:themeColor="accent5" w:themeShade="BF"/>
              </w:rPr>
              <w:fldChar w:fldCharType="separate"/>
            </w:r>
            <w:r w:rsidRPr="00912B4A">
              <w:rPr>
                <w:color w:val="31849B" w:themeColor="accent5" w:themeShade="BF"/>
              </w:rPr>
              <w:t>3</w:t>
            </w:r>
            <w:r w:rsidRPr="00912B4A">
              <w:rPr>
                <w:color w:val="31849B" w:themeColor="accent5" w:themeShade="BF"/>
              </w:rPr>
              <w:fldChar w:fldCharType="end"/>
            </w:r>
            <w:r w:rsidRPr="00912B4A">
              <w:rPr>
                <w:color w:val="31849B" w:themeColor="accent5" w:themeShade="BF"/>
              </w:rPr>
              <w:t>]</w:t>
            </w:r>
          </w:p>
          <w:p w14:paraId="2E19BE14" w14:textId="77777777" w:rsidR="0031692A" w:rsidRPr="00912B4A" w:rsidRDefault="0031692A" w:rsidP="0031692A">
            <w:pPr>
              <w:pStyle w:val="PargrafodaLista"/>
              <w:spacing w:before="60" w:after="60"/>
              <w:ind w:left="720"/>
              <w:rPr>
                <w:color w:val="auto"/>
                <w:sz w:val="18"/>
                <w:szCs w:val="18"/>
              </w:rPr>
            </w:pPr>
          </w:p>
        </w:tc>
      </w:tr>
    </w:tbl>
    <w:p w14:paraId="7151C2F7" w14:textId="261EC9DE" w:rsidR="000F5A87" w:rsidRPr="00912B4A" w:rsidRDefault="002A4694" w:rsidP="000F5A87">
      <w:pPr>
        <w:pStyle w:val="EstiloPrototipo3"/>
        <w:numPr>
          <w:ilvl w:val="0"/>
          <w:numId w:val="5"/>
        </w:numPr>
      </w:pPr>
      <w:bookmarkStart w:id="17" w:name="_Ref24370002"/>
      <w:bookmarkStart w:id="18" w:name="_Ref24634715"/>
      <w:bookmarkEnd w:id="15"/>
      <w:r w:rsidRPr="00912B4A">
        <w:lastRenderedPageBreak/>
        <w:t xml:space="preserve">Acionador - </w:t>
      </w:r>
      <w:r w:rsidR="00EC222D" w:rsidRPr="00912B4A">
        <w:t xml:space="preserve">Gerar </w:t>
      </w:r>
      <w:r w:rsidR="000F5A87" w:rsidRPr="00912B4A">
        <w:t xml:space="preserve">Extrato </w:t>
      </w:r>
      <w:r w:rsidR="00EC222D" w:rsidRPr="00912B4A">
        <w:t xml:space="preserve">dos Membros da Chapa por </w:t>
      </w:r>
      <w:proofErr w:type="gramStart"/>
      <w:r w:rsidR="00EC222D" w:rsidRPr="00912B4A">
        <w:t>UF</w:t>
      </w:r>
      <w:bookmarkEnd w:id="17"/>
      <w:r w:rsidR="00846014" w:rsidRPr="00912B4A">
        <w:t xml:space="preserve"> </w:t>
      </w:r>
      <w:r w:rsidR="005F1B82" w:rsidRPr="00912B4A">
        <w:t xml:space="preserve"> e</w:t>
      </w:r>
      <w:proofErr w:type="gramEnd"/>
      <w:r w:rsidR="005F1B82" w:rsidRPr="00912B4A">
        <w:t xml:space="preserve"> IES </w:t>
      </w:r>
      <w:r w:rsidR="00846014" w:rsidRPr="00912B4A">
        <w:t>– HST023</w:t>
      </w:r>
      <w:bookmarkEnd w:id="18"/>
    </w:p>
    <w:p w14:paraId="393B2BDC" w14:textId="32025D75" w:rsidR="00B958FE" w:rsidRPr="00912B4A" w:rsidRDefault="00D326FD" w:rsidP="002F54B7">
      <w:pPr>
        <w:pStyle w:val="EstiloPrototipo3"/>
        <w:ind w:left="284"/>
      </w:pPr>
      <w:r w:rsidRPr="00912B4A">
        <w:rPr>
          <w:noProof/>
        </w:rPr>
        <w:drawing>
          <wp:inline distT="0" distB="0" distL="0" distR="0" wp14:anchorId="1FC81FF5" wp14:editId="3B2B3580">
            <wp:extent cx="5760085" cy="6064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luid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bookmarkEnd w:id="16"/>
    <w:p w14:paraId="13A01814" w14:textId="184D920E" w:rsidR="0056045C" w:rsidRPr="00912B4A" w:rsidRDefault="0056045C" w:rsidP="0056045C">
      <w:pPr>
        <w:pStyle w:val="EstiloPrototipo3"/>
        <w:tabs>
          <w:tab w:val="clear" w:pos="425"/>
          <w:tab w:val="left" w:pos="0"/>
        </w:tabs>
        <w:ind w:left="426" w:hanging="426"/>
      </w:pPr>
    </w:p>
    <w:p w14:paraId="2A455D3F" w14:textId="79FCAC5C" w:rsidR="0056045C" w:rsidRPr="00912B4A" w:rsidRDefault="00D326FD" w:rsidP="00FF65AE">
      <w:pPr>
        <w:pStyle w:val="EstiloPrototipo3"/>
        <w:jc w:val="center"/>
        <w:rPr>
          <w:noProof/>
        </w:rPr>
      </w:pPr>
      <w:r w:rsidRPr="00912B4A">
        <w:rPr>
          <w:noProof/>
        </w:rPr>
        <w:lastRenderedPageBreak/>
        <w:drawing>
          <wp:inline distT="0" distB="0" distL="0" distR="0" wp14:anchorId="6D6D374F" wp14:editId="44A7A0DE">
            <wp:extent cx="5760085" cy="6060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luid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F8F4" w14:textId="77777777" w:rsidR="00B00B8B" w:rsidRPr="00912B4A" w:rsidRDefault="00B00B8B" w:rsidP="00FF65AE">
      <w:pPr>
        <w:pStyle w:val="EstiloPrototipo3"/>
        <w:jc w:val="center"/>
        <w:rPr>
          <w:noProof/>
        </w:rPr>
      </w:pPr>
    </w:p>
    <w:p w14:paraId="2F2E887A" w14:textId="77777777" w:rsidR="00B00B8B" w:rsidRPr="00912B4A" w:rsidRDefault="00B00B8B" w:rsidP="00FF65AE">
      <w:pPr>
        <w:pStyle w:val="EstiloPrototipo3"/>
        <w:jc w:val="center"/>
        <w:rPr>
          <w:noProof/>
        </w:rPr>
      </w:pPr>
    </w:p>
    <w:p w14:paraId="27367003" w14:textId="77777777" w:rsidR="00B00B8B" w:rsidRPr="00912B4A" w:rsidRDefault="00B00B8B" w:rsidP="00FF65AE">
      <w:pPr>
        <w:pStyle w:val="EstiloPrototipo3"/>
        <w:jc w:val="center"/>
        <w:rPr>
          <w:noProof/>
        </w:rPr>
      </w:pPr>
    </w:p>
    <w:p w14:paraId="3C843870" w14:textId="77777777" w:rsidR="005F1B82" w:rsidRPr="00912B4A" w:rsidRDefault="005F1B82" w:rsidP="00FF65AE">
      <w:pPr>
        <w:pStyle w:val="EstiloPrototipo3"/>
        <w:jc w:val="center"/>
        <w:rPr>
          <w:noProof/>
        </w:rPr>
      </w:pPr>
    </w:p>
    <w:p w14:paraId="2C59DDE0" w14:textId="77777777" w:rsidR="005F1B82" w:rsidRPr="00912B4A" w:rsidRDefault="005F1B82" w:rsidP="00FF65AE">
      <w:pPr>
        <w:pStyle w:val="EstiloPrototipo3"/>
        <w:jc w:val="center"/>
        <w:rPr>
          <w:noProof/>
        </w:rPr>
      </w:pPr>
    </w:p>
    <w:p w14:paraId="0EA1B232" w14:textId="77777777" w:rsidR="005F1B82" w:rsidRPr="00912B4A" w:rsidRDefault="005F1B82" w:rsidP="00FF65AE">
      <w:pPr>
        <w:pStyle w:val="EstiloPrototipo3"/>
        <w:jc w:val="center"/>
        <w:rPr>
          <w:noProof/>
        </w:rPr>
      </w:pPr>
    </w:p>
    <w:p w14:paraId="6C3DD724" w14:textId="77777777" w:rsidR="005F1B82" w:rsidRPr="00912B4A" w:rsidRDefault="005F1B82" w:rsidP="00FF65AE">
      <w:pPr>
        <w:pStyle w:val="EstiloPrototipo3"/>
        <w:jc w:val="center"/>
        <w:rPr>
          <w:noProof/>
        </w:rPr>
      </w:pPr>
    </w:p>
    <w:p w14:paraId="1B737C03" w14:textId="77777777" w:rsidR="005F1B82" w:rsidRPr="00912B4A" w:rsidRDefault="005F1B82" w:rsidP="00FF65AE">
      <w:pPr>
        <w:pStyle w:val="EstiloPrototipo3"/>
        <w:jc w:val="center"/>
        <w:rPr>
          <w:noProof/>
        </w:rPr>
      </w:pPr>
    </w:p>
    <w:p w14:paraId="6E73E5B3" w14:textId="77777777" w:rsidR="00B00B8B" w:rsidRPr="00912B4A" w:rsidRDefault="00B00B8B" w:rsidP="00FF65AE">
      <w:pPr>
        <w:pStyle w:val="EstiloPrototipo3"/>
        <w:jc w:val="center"/>
        <w:rPr>
          <w:noProof/>
        </w:rPr>
      </w:pPr>
    </w:p>
    <w:p w14:paraId="6027732F" w14:textId="280C382B" w:rsidR="0032162A" w:rsidRPr="00912B4A" w:rsidRDefault="0032162A" w:rsidP="0032162A">
      <w:pPr>
        <w:pStyle w:val="EstiloPrototipo3"/>
        <w:numPr>
          <w:ilvl w:val="0"/>
          <w:numId w:val="5"/>
        </w:numPr>
      </w:pPr>
      <w:bookmarkStart w:id="19" w:name="_Ref24370682"/>
      <w:r w:rsidRPr="00912B4A">
        <w:t>Extrato dos Membros da Chapa por UF</w:t>
      </w:r>
      <w:r w:rsidR="00DA50D1" w:rsidRPr="00912B4A">
        <w:t xml:space="preserve"> e IES </w:t>
      </w:r>
      <w:r w:rsidR="00046D76" w:rsidRPr="00912B4A">
        <w:t>- PDF</w:t>
      </w:r>
      <w:bookmarkEnd w:id="19"/>
    </w:p>
    <w:p w14:paraId="55C7A27C" w14:textId="48114A13" w:rsidR="00B00B8B" w:rsidRPr="00912B4A" w:rsidRDefault="00E434A9" w:rsidP="000E62A4">
      <w:pPr>
        <w:pStyle w:val="EstiloPrototipo3"/>
        <w:tabs>
          <w:tab w:val="clear" w:pos="425"/>
          <w:tab w:val="clear" w:pos="851"/>
          <w:tab w:val="left" w:pos="142"/>
        </w:tabs>
        <w:ind w:left="-426"/>
        <w:jc w:val="center"/>
        <w:rPr>
          <w:noProof/>
        </w:rPr>
      </w:pPr>
      <w:r w:rsidRPr="00912B4A">
        <w:rPr>
          <w:noProof/>
        </w:rPr>
        <w:drawing>
          <wp:inline distT="0" distB="0" distL="0" distR="0" wp14:anchorId="5A5390D8" wp14:editId="464C30A7">
            <wp:extent cx="4820717" cy="703789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cluid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80" cy="70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C2A0" w14:textId="3B0B3CF9" w:rsidR="00AD0AFC" w:rsidRPr="00912B4A" w:rsidRDefault="00E434A9" w:rsidP="000E62A4">
      <w:pPr>
        <w:pStyle w:val="EstiloPrototipo3"/>
        <w:tabs>
          <w:tab w:val="clear" w:pos="425"/>
          <w:tab w:val="clear" w:pos="851"/>
          <w:tab w:val="left" w:pos="142"/>
        </w:tabs>
        <w:ind w:left="-426"/>
        <w:jc w:val="center"/>
        <w:rPr>
          <w:noProof/>
        </w:rPr>
      </w:pPr>
      <w:r w:rsidRPr="00912B4A">
        <w:rPr>
          <w:noProof/>
        </w:rPr>
        <w:lastRenderedPageBreak/>
        <w:drawing>
          <wp:inline distT="0" distB="0" distL="0" distR="0" wp14:anchorId="392EE7D6" wp14:editId="45019888">
            <wp:extent cx="5760085" cy="79806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clui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CCFA" w14:textId="335B1AA7" w:rsidR="00046D76" w:rsidRPr="00912B4A" w:rsidRDefault="00046D76" w:rsidP="00046D76">
      <w:pPr>
        <w:pStyle w:val="EstiloPrototipo3"/>
        <w:numPr>
          <w:ilvl w:val="0"/>
          <w:numId w:val="5"/>
        </w:numPr>
      </w:pPr>
      <w:bookmarkStart w:id="20" w:name="_Ref24459660"/>
      <w:bookmarkStart w:id="21" w:name="_Ref25140900"/>
      <w:r w:rsidRPr="00912B4A">
        <w:lastRenderedPageBreak/>
        <w:t xml:space="preserve">Extrato dos Membros da Chapa por UF - </w:t>
      </w:r>
      <w:bookmarkEnd w:id="20"/>
      <w:r w:rsidR="00D235A1" w:rsidRPr="00912B4A">
        <w:t>Navegável</w:t>
      </w:r>
      <w:bookmarkEnd w:id="21"/>
    </w:p>
    <w:p w14:paraId="5991902B" w14:textId="72E8E372" w:rsidR="00E37982" w:rsidRPr="00912B4A" w:rsidRDefault="00E37982" w:rsidP="00FF65AE">
      <w:pPr>
        <w:pStyle w:val="EstiloPrototipo3"/>
        <w:jc w:val="center"/>
        <w:rPr>
          <w:noProof/>
        </w:rPr>
      </w:pPr>
    </w:p>
    <w:p w14:paraId="43312C4A" w14:textId="3CF01F1B" w:rsidR="00132D20" w:rsidRPr="00912B4A" w:rsidRDefault="00255457" w:rsidP="00FF65AE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62E62AF8" wp14:editId="3DD05CA9">
            <wp:extent cx="5760085" cy="456819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cluid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767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62C6300F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682EA0E3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5FDF24D1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0E94458A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693C69EA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4DB82B58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2D63BA0B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65E50120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1D690D42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2CCC8AC3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3E3EAA21" w14:textId="79653A87" w:rsidR="00D235A1" w:rsidRPr="00912B4A" w:rsidRDefault="00D235A1" w:rsidP="00D235A1">
      <w:pPr>
        <w:pStyle w:val="EstiloPrototipo3"/>
        <w:numPr>
          <w:ilvl w:val="0"/>
          <w:numId w:val="5"/>
        </w:numPr>
      </w:pPr>
      <w:bookmarkStart w:id="22" w:name="_Ref24466444"/>
      <w:r w:rsidRPr="00912B4A">
        <w:lastRenderedPageBreak/>
        <w:t>Extrato – Plataforma Eleitoral e Meios Oficiais de Propaganda - Navegável</w:t>
      </w:r>
      <w:bookmarkEnd w:id="22"/>
    </w:p>
    <w:p w14:paraId="3DF4185B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585739C4" w14:textId="3CEBF43B" w:rsidR="004A37AB" w:rsidRPr="00912B4A" w:rsidRDefault="00D235A1" w:rsidP="00FF65AE">
      <w:pPr>
        <w:pStyle w:val="EstiloPrototipo3"/>
        <w:jc w:val="center"/>
        <w:rPr>
          <w:noProof/>
        </w:rPr>
      </w:pPr>
      <w:r w:rsidRPr="00912B4A">
        <w:rPr>
          <w:noProof/>
        </w:rPr>
        <w:drawing>
          <wp:inline distT="0" distB="0" distL="0" distR="0" wp14:anchorId="43054AA2" wp14:editId="0C44192E">
            <wp:extent cx="5760085" cy="490156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ncluid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04D3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09D5C65B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69275145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2465B775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6D3BD2DA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2B14DCBF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5A65666C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7F1731AB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37D977AA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2CD0890E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36BBA11F" w14:textId="6D6C1173" w:rsidR="00D235A1" w:rsidRPr="00912B4A" w:rsidRDefault="00D235A1" w:rsidP="00D235A1">
      <w:pPr>
        <w:pStyle w:val="EstiloPrototipo3"/>
        <w:numPr>
          <w:ilvl w:val="0"/>
          <w:numId w:val="5"/>
        </w:numPr>
      </w:pPr>
      <w:bookmarkStart w:id="23" w:name="_Ref24467379"/>
      <w:r w:rsidRPr="00912B4A">
        <w:lastRenderedPageBreak/>
        <w:t xml:space="preserve">Extrato – Informações dos membros da Chapa </w:t>
      </w:r>
      <w:r w:rsidR="00BB2312">
        <w:t xml:space="preserve">UF </w:t>
      </w:r>
      <w:r w:rsidRPr="00912B4A">
        <w:t>- Navegável</w:t>
      </w:r>
      <w:bookmarkEnd w:id="23"/>
    </w:p>
    <w:p w14:paraId="57269ED3" w14:textId="051203B8" w:rsidR="004A37AB" w:rsidRPr="00912B4A" w:rsidRDefault="00975F37" w:rsidP="00FF65AE">
      <w:pPr>
        <w:pStyle w:val="EstiloPrototipo3"/>
        <w:jc w:val="center"/>
        <w:rPr>
          <w:noProof/>
        </w:rPr>
      </w:pPr>
      <w:r w:rsidRPr="00912B4A">
        <w:rPr>
          <w:noProof/>
        </w:rPr>
        <w:drawing>
          <wp:inline distT="0" distB="0" distL="0" distR="0" wp14:anchorId="1F25602B" wp14:editId="209B245F">
            <wp:extent cx="4942466" cy="7177500"/>
            <wp:effectExtent l="0" t="0" r="0" b="444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onclui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36" cy="71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DC17" w14:textId="66523530" w:rsidR="004A37AB" w:rsidRPr="00912B4A" w:rsidRDefault="00975F37" w:rsidP="00FF65AE">
      <w:pPr>
        <w:pStyle w:val="EstiloPrototipo3"/>
        <w:jc w:val="center"/>
        <w:rPr>
          <w:noProof/>
        </w:rPr>
      </w:pPr>
      <w:r w:rsidRPr="00912B4A">
        <w:rPr>
          <w:noProof/>
        </w:rPr>
        <w:lastRenderedPageBreak/>
        <w:drawing>
          <wp:inline distT="0" distB="0" distL="0" distR="0" wp14:anchorId="7ACF6D9E" wp14:editId="1E007B18">
            <wp:extent cx="5760085" cy="836485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clui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C2CD" w14:textId="3B86BED0" w:rsidR="00714375" w:rsidRPr="00912B4A" w:rsidRDefault="00714375" w:rsidP="00714375">
      <w:pPr>
        <w:pStyle w:val="EstiloPrototipo3"/>
        <w:numPr>
          <w:ilvl w:val="0"/>
          <w:numId w:val="5"/>
        </w:numPr>
      </w:pPr>
      <w:bookmarkStart w:id="24" w:name="_Ref24472886"/>
      <w:r w:rsidRPr="00912B4A">
        <w:lastRenderedPageBreak/>
        <w:t>Acionador - Gerar Extrato dos Membros da Chapa IES</w:t>
      </w:r>
      <w:bookmarkEnd w:id="24"/>
      <w:r w:rsidR="00B23EF2" w:rsidRPr="00912B4A">
        <w:t xml:space="preserve"> </w:t>
      </w:r>
    </w:p>
    <w:p w14:paraId="2D1A0774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5A9CBD50" w14:textId="0B9BBE70" w:rsidR="004A37AB" w:rsidRPr="00912B4A" w:rsidRDefault="00664C6D" w:rsidP="00FF65AE">
      <w:pPr>
        <w:pStyle w:val="EstiloPrototipo3"/>
        <w:jc w:val="center"/>
        <w:rPr>
          <w:noProof/>
        </w:rPr>
      </w:pPr>
      <w:r w:rsidRPr="00912B4A">
        <w:rPr>
          <w:noProof/>
        </w:rPr>
        <w:drawing>
          <wp:inline distT="0" distB="0" distL="0" distR="0" wp14:anchorId="70E57E44" wp14:editId="71338DBA">
            <wp:extent cx="5760085" cy="58572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lui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04A9" w14:textId="77777777" w:rsidR="00B23EF2" w:rsidRPr="00912B4A" w:rsidRDefault="00B23EF2" w:rsidP="00FF65AE">
      <w:pPr>
        <w:pStyle w:val="EstiloPrototipo3"/>
        <w:jc w:val="center"/>
        <w:rPr>
          <w:noProof/>
        </w:rPr>
      </w:pPr>
    </w:p>
    <w:p w14:paraId="7AE68BBA" w14:textId="77777777" w:rsidR="00B23EF2" w:rsidRPr="00912B4A" w:rsidRDefault="00B23EF2" w:rsidP="00FF65AE">
      <w:pPr>
        <w:pStyle w:val="EstiloPrototipo3"/>
        <w:jc w:val="center"/>
        <w:rPr>
          <w:noProof/>
        </w:rPr>
      </w:pPr>
    </w:p>
    <w:p w14:paraId="798B5195" w14:textId="77777777" w:rsidR="00B23EF2" w:rsidRPr="00912B4A" w:rsidRDefault="00B23EF2" w:rsidP="00FF65AE">
      <w:pPr>
        <w:pStyle w:val="EstiloPrototipo3"/>
        <w:jc w:val="center"/>
        <w:rPr>
          <w:noProof/>
        </w:rPr>
      </w:pPr>
    </w:p>
    <w:p w14:paraId="70C5BA6F" w14:textId="77777777" w:rsidR="00B23EF2" w:rsidRPr="00912B4A" w:rsidRDefault="00B23EF2" w:rsidP="00FF65AE">
      <w:pPr>
        <w:pStyle w:val="EstiloPrototipo3"/>
        <w:jc w:val="center"/>
        <w:rPr>
          <w:noProof/>
        </w:rPr>
      </w:pPr>
    </w:p>
    <w:p w14:paraId="6C8E3785" w14:textId="77777777" w:rsidR="00B23EF2" w:rsidRPr="00912B4A" w:rsidRDefault="00B23EF2" w:rsidP="00FF65AE">
      <w:pPr>
        <w:pStyle w:val="EstiloPrototipo3"/>
        <w:jc w:val="center"/>
        <w:rPr>
          <w:noProof/>
        </w:rPr>
      </w:pPr>
    </w:p>
    <w:p w14:paraId="26F4EB9E" w14:textId="77777777" w:rsidR="00B23EF2" w:rsidRPr="00912B4A" w:rsidRDefault="00B23EF2" w:rsidP="00FF65AE">
      <w:pPr>
        <w:pStyle w:val="EstiloPrototipo3"/>
        <w:jc w:val="center"/>
        <w:rPr>
          <w:noProof/>
        </w:rPr>
      </w:pPr>
    </w:p>
    <w:p w14:paraId="1CFFE172" w14:textId="77777777" w:rsidR="00B23EF2" w:rsidRPr="00912B4A" w:rsidRDefault="00B23EF2" w:rsidP="00FF65AE">
      <w:pPr>
        <w:pStyle w:val="EstiloPrototipo3"/>
        <w:jc w:val="center"/>
        <w:rPr>
          <w:noProof/>
        </w:rPr>
      </w:pPr>
    </w:p>
    <w:p w14:paraId="6EA3E2C3" w14:textId="52ED1C86" w:rsidR="00B23EF2" w:rsidRPr="00912B4A" w:rsidRDefault="00B23EF2" w:rsidP="001935F8">
      <w:pPr>
        <w:pStyle w:val="EstiloPrototipo3"/>
        <w:numPr>
          <w:ilvl w:val="0"/>
          <w:numId w:val="5"/>
        </w:numPr>
      </w:pPr>
      <w:bookmarkStart w:id="25" w:name="_Ref24472925"/>
      <w:r w:rsidRPr="00912B4A">
        <w:lastRenderedPageBreak/>
        <w:t>Extrato – Informações dos membros da Chapa</w:t>
      </w:r>
      <w:r w:rsidR="00B67FF2">
        <w:t xml:space="preserve"> IES</w:t>
      </w:r>
      <w:r w:rsidRPr="00912B4A">
        <w:t xml:space="preserve"> </w:t>
      </w:r>
      <w:r w:rsidR="007F3E44" w:rsidRPr="00912B4A">
        <w:t>–</w:t>
      </w:r>
      <w:r w:rsidRPr="00912B4A">
        <w:t xml:space="preserve"> Navegável</w:t>
      </w:r>
      <w:bookmarkEnd w:id="25"/>
    </w:p>
    <w:p w14:paraId="5ACF3642" w14:textId="28477D60" w:rsidR="007F3E44" w:rsidRPr="00912B4A" w:rsidRDefault="003756D8" w:rsidP="007F3E44">
      <w:pPr>
        <w:pStyle w:val="EstiloPrototipo3"/>
        <w:ind w:left="720"/>
      </w:pPr>
      <w:r>
        <w:rPr>
          <w:noProof/>
        </w:rPr>
        <w:drawing>
          <wp:inline distT="0" distB="0" distL="0" distR="0" wp14:anchorId="59A1984D" wp14:editId="6EE2A30C">
            <wp:extent cx="5760085" cy="4568190"/>
            <wp:effectExtent l="0" t="0" r="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nclui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8C1C" w14:textId="60630A51" w:rsidR="00B23EF2" w:rsidRPr="00912B4A" w:rsidRDefault="00B23EF2" w:rsidP="00FF65AE">
      <w:pPr>
        <w:pStyle w:val="EstiloPrototipo3"/>
        <w:jc w:val="center"/>
        <w:rPr>
          <w:noProof/>
        </w:rPr>
      </w:pPr>
      <w:r w:rsidRPr="00912B4A">
        <w:rPr>
          <w:noProof/>
        </w:rPr>
        <w:lastRenderedPageBreak/>
        <w:drawing>
          <wp:inline distT="0" distB="0" distL="0" distR="0" wp14:anchorId="528FA855" wp14:editId="1E099D8A">
            <wp:extent cx="5242217" cy="7598354"/>
            <wp:effectExtent l="0" t="0" r="0" b="31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ncluid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03" cy="76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8D8A" w14:textId="77777777" w:rsidR="004A37AB" w:rsidRPr="00912B4A" w:rsidRDefault="004A37AB" w:rsidP="00FF65AE">
      <w:pPr>
        <w:pStyle w:val="EstiloPrototipo3"/>
        <w:jc w:val="center"/>
        <w:rPr>
          <w:noProof/>
        </w:rPr>
      </w:pPr>
    </w:p>
    <w:p w14:paraId="622E4E47" w14:textId="77777777" w:rsidR="00132D20" w:rsidRPr="00912B4A" w:rsidRDefault="00132D20" w:rsidP="00FF65AE">
      <w:pPr>
        <w:pStyle w:val="EstiloPrototipo3"/>
        <w:jc w:val="center"/>
        <w:rPr>
          <w:noProof/>
        </w:rPr>
      </w:pPr>
    </w:p>
    <w:p w14:paraId="53F68FA4" w14:textId="77777777" w:rsidR="000514D4" w:rsidRPr="00912B4A" w:rsidRDefault="00CE176F" w:rsidP="0030370F">
      <w:pPr>
        <w:pStyle w:val="Ttulo2"/>
        <w:numPr>
          <w:ilvl w:val="0"/>
          <w:numId w:val="0"/>
        </w:numPr>
        <w:spacing w:before="240"/>
      </w:pPr>
      <w:bookmarkStart w:id="26" w:name="_Toc25054388"/>
      <w:r w:rsidRPr="00912B4A">
        <w:lastRenderedPageBreak/>
        <w:t>CRITÉRIOS DE ACEITE</w:t>
      </w:r>
      <w:bookmarkEnd w:id="26"/>
    </w:p>
    <w:p w14:paraId="34F179F8" w14:textId="77777777" w:rsidR="0030370F" w:rsidRPr="00912B4A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912B4A">
        <w:rPr>
          <w:b/>
          <w:color w:val="auto"/>
        </w:rPr>
        <w:t xml:space="preserve">Premissa: </w:t>
      </w:r>
    </w:p>
    <w:p w14:paraId="47B3C0D8" w14:textId="6DB308BF" w:rsidR="00433370" w:rsidRPr="00912B4A" w:rsidRDefault="00433370" w:rsidP="00433370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12B4A">
        <w:t xml:space="preserve">Esta história deve ser executada quando o usuário acessar no módulo CORPORATIVO a opção “Menu&gt;&gt;Chapa&gt;&gt;Acompanhar Chapa. </w:t>
      </w:r>
      <w:r w:rsidRPr="00912B4A">
        <w:rPr>
          <w:color w:val="31849B" w:themeColor="accent5" w:themeShade="BF"/>
        </w:rPr>
        <w:t xml:space="preserve">[HST023 – P02] </w:t>
      </w:r>
    </w:p>
    <w:p w14:paraId="55F9F77C" w14:textId="2B62D556" w:rsidR="00433370" w:rsidRPr="00912B4A" w:rsidRDefault="00433370" w:rsidP="00433370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12B4A">
        <w:t xml:space="preserve">O usuário deve ter permissão de acesso de assessor </w:t>
      </w:r>
      <w:r w:rsidRPr="00912B4A">
        <w:rPr>
          <w:b/>
        </w:rPr>
        <w:t>CEN/BR</w:t>
      </w:r>
      <w:r w:rsidRPr="00912B4A">
        <w:t xml:space="preserve"> e assessor </w:t>
      </w:r>
      <w:r w:rsidRPr="00912B4A">
        <w:rPr>
          <w:b/>
        </w:rPr>
        <w:t>CE/UF</w:t>
      </w:r>
      <w:r w:rsidRPr="00912B4A">
        <w:t>, ao menu “</w:t>
      </w:r>
      <w:r w:rsidRPr="00912B4A">
        <w:rPr>
          <w:b/>
        </w:rPr>
        <w:t>Acompanhar Chapa</w:t>
      </w:r>
      <w:r w:rsidRPr="00912B4A">
        <w:t xml:space="preserve">”, conforme cadastro no SICCAU Corporativo, vinculado ao usuário </w:t>
      </w:r>
      <w:proofErr w:type="spellStart"/>
      <w:r w:rsidRPr="00912B4A">
        <w:t>logado</w:t>
      </w:r>
      <w:proofErr w:type="spellEnd"/>
      <w:r w:rsidRPr="00912B4A">
        <w:rPr>
          <w:rStyle w:val="Refdenotaderodap"/>
          <w:color w:val="31849B" w:themeColor="accent5" w:themeShade="BF"/>
        </w:rPr>
        <w:footnoteReference w:id="1"/>
      </w:r>
      <w:r w:rsidR="00EB0CF8" w:rsidRPr="00912B4A">
        <w:t>.</w:t>
      </w:r>
      <w:r w:rsidRPr="00912B4A">
        <w:rPr>
          <w:color w:val="31849B" w:themeColor="accent5" w:themeShade="BF"/>
        </w:rPr>
        <w:t xml:space="preserve">  </w:t>
      </w:r>
    </w:p>
    <w:p w14:paraId="24E392C1" w14:textId="77777777" w:rsidR="00AF126B" w:rsidRPr="00912B4A" w:rsidRDefault="00AF126B" w:rsidP="00AF126B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65F158B" w14:textId="77777777" w:rsidR="00B00B8B" w:rsidRPr="00912B4A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912B4A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7" w:name="_Ref12024542"/>
      <w:r w:rsidRPr="00912B4A">
        <w:rPr>
          <w:b/>
        </w:rPr>
        <w:t>Regras Gerais:</w:t>
      </w:r>
      <w:bookmarkEnd w:id="27"/>
    </w:p>
    <w:p w14:paraId="099F1744" w14:textId="1B5A6A54" w:rsidR="00EB0CF8" w:rsidRPr="00912B4A" w:rsidRDefault="00A62338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912B4A">
        <w:rPr>
          <w:color w:val="000000" w:themeColor="text1"/>
        </w:rPr>
        <w:t xml:space="preserve">Após selecionar </w:t>
      </w:r>
      <w:r w:rsidR="00EB0CF8" w:rsidRPr="00912B4A">
        <w:rPr>
          <w:color w:val="000000" w:themeColor="text1"/>
        </w:rPr>
        <w:t xml:space="preserve">a opção </w:t>
      </w:r>
      <w:r w:rsidR="00EB0CF8" w:rsidRPr="00912B4A">
        <w:rPr>
          <w:b/>
          <w:color w:val="000000" w:themeColor="text1"/>
        </w:rPr>
        <w:t>Acompanhar Chapa</w:t>
      </w:r>
      <w:r w:rsidR="00EB0CF8" w:rsidRPr="00912B4A">
        <w:rPr>
          <w:color w:val="000000" w:themeColor="text1"/>
        </w:rPr>
        <w:t xml:space="preserve">, no menu, o ator deve realizar a pesquisa referente a eleição desejada, o sistema exibe a interface </w:t>
      </w:r>
      <w:r w:rsidR="00EB0CF8" w:rsidRPr="00912B4A">
        <w:rPr>
          <w:b/>
          <w:color w:val="000000" w:themeColor="text1"/>
        </w:rPr>
        <w:t>P02 da HST023</w:t>
      </w:r>
      <w:r w:rsidR="00EB0CF8" w:rsidRPr="00912B4A">
        <w:rPr>
          <w:color w:val="000000" w:themeColor="text1"/>
        </w:rPr>
        <w:t xml:space="preserve"> com </w:t>
      </w:r>
      <w:r w:rsidR="00A042D1" w:rsidRPr="00912B4A">
        <w:rPr>
          <w:color w:val="000000" w:themeColor="text1"/>
        </w:rPr>
        <w:t>a inclusão do botão “</w:t>
      </w:r>
      <w:r w:rsidR="00326FFF" w:rsidRPr="00912B4A">
        <w:rPr>
          <w:noProof/>
        </w:rPr>
        <w:drawing>
          <wp:inline distT="0" distB="0" distL="0" distR="0" wp14:anchorId="3BCA5D63" wp14:editId="5D6D7BF3">
            <wp:extent cx="170597" cy="211215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43" cy="2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2D1" w:rsidRPr="00912B4A">
        <w:rPr>
          <w:b/>
          <w:color w:val="000000" w:themeColor="text1"/>
        </w:rPr>
        <w:t>Gerar PDF</w:t>
      </w:r>
      <w:r w:rsidR="00A042D1" w:rsidRPr="00912B4A">
        <w:rPr>
          <w:color w:val="000000" w:themeColor="text1"/>
        </w:rPr>
        <w:t xml:space="preserve">” </w:t>
      </w:r>
      <w:r w:rsidR="00A042D1" w:rsidRPr="00912B4A">
        <w:rPr>
          <w:color w:val="31849B" w:themeColor="accent5" w:themeShade="BF"/>
        </w:rPr>
        <w:t>[</w:t>
      </w:r>
      <w:r w:rsidR="00A042D1" w:rsidRPr="00912B4A">
        <w:rPr>
          <w:color w:val="31849B" w:themeColor="accent5" w:themeShade="BF"/>
        </w:rPr>
        <w:fldChar w:fldCharType="begin"/>
      </w:r>
      <w:r w:rsidR="00A042D1" w:rsidRPr="00912B4A">
        <w:rPr>
          <w:color w:val="31849B" w:themeColor="accent5" w:themeShade="BF"/>
        </w:rPr>
        <w:instrText xml:space="preserve"> REF _Ref24359816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A042D1" w:rsidRPr="00912B4A">
        <w:rPr>
          <w:color w:val="31849B" w:themeColor="accent5" w:themeShade="BF"/>
        </w:rPr>
      </w:r>
      <w:r w:rsidR="00A042D1" w:rsidRPr="00912B4A">
        <w:rPr>
          <w:color w:val="31849B" w:themeColor="accent5" w:themeShade="BF"/>
        </w:rPr>
        <w:fldChar w:fldCharType="separate"/>
      </w:r>
      <w:r w:rsidR="00A042D1" w:rsidRPr="00912B4A">
        <w:rPr>
          <w:color w:val="31849B" w:themeColor="accent5" w:themeShade="BF"/>
        </w:rPr>
        <w:t>P01</w:t>
      </w:r>
      <w:r w:rsidR="00A042D1" w:rsidRPr="00912B4A">
        <w:rPr>
          <w:color w:val="31849B" w:themeColor="accent5" w:themeShade="BF"/>
        </w:rPr>
        <w:fldChar w:fldCharType="end"/>
      </w:r>
      <w:r w:rsidR="00A042D1" w:rsidRPr="00912B4A">
        <w:rPr>
          <w:color w:val="31849B" w:themeColor="accent5" w:themeShade="BF"/>
        </w:rPr>
        <w:t>]</w:t>
      </w:r>
    </w:p>
    <w:p w14:paraId="31C309E6" w14:textId="77777777" w:rsidR="00E13937" w:rsidRPr="00912B4A" w:rsidRDefault="00E13937" w:rsidP="00E13937">
      <w:pPr>
        <w:pStyle w:val="PargrafodaLista"/>
        <w:rPr>
          <w:color w:val="000000" w:themeColor="text1"/>
        </w:rPr>
      </w:pPr>
    </w:p>
    <w:p w14:paraId="4479959F" w14:textId="77777777" w:rsidR="00DB3486" w:rsidRPr="00912B4A" w:rsidRDefault="00DB3486" w:rsidP="00DB348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76DBC2C" w14:textId="76ADD714" w:rsidR="00DB3486" w:rsidRPr="00912B4A" w:rsidRDefault="009D01A3" w:rsidP="00DB348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8" w:name="_Ref25148102"/>
      <w:r w:rsidRPr="00912B4A">
        <w:rPr>
          <w:b/>
        </w:rPr>
        <w:t>Extrato</w:t>
      </w:r>
      <w:r w:rsidR="004A37AB" w:rsidRPr="00912B4A">
        <w:rPr>
          <w:b/>
        </w:rPr>
        <w:t xml:space="preserve"> da </w:t>
      </w:r>
      <w:r w:rsidR="001B2550" w:rsidRPr="00912B4A">
        <w:rPr>
          <w:b/>
        </w:rPr>
        <w:t>Q</w:t>
      </w:r>
      <w:r w:rsidR="004A37AB" w:rsidRPr="00912B4A">
        <w:rPr>
          <w:b/>
        </w:rPr>
        <w:t xml:space="preserve">uantidade de </w:t>
      </w:r>
      <w:r w:rsidR="001B2550" w:rsidRPr="00912B4A">
        <w:rPr>
          <w:b/>
        </w:rPr>
        <w:t>C</w:t>
      </w:r>
      <w:r w:rsidR="004A37AB" w:rsidRPr="00912B4A">
        <w:rPr>
          <w:b/>
        </w:rPr>
        <w:t xml:space="preserve">hapa </w:t>
      </w:r>
      <w:r w:rsidR="001B2550" w:rsidRPr="00912B4A">
        <w:rPr>
          <w:b/>
        </w:rPr>
        <w:t>C</w:t>
      </w:r>
      <w:r w:rsidR="004A37AB" w:rsidRPr="00912B4A">
        <w:rPr>
          <w:b/>
        </w:rPr>
        <w:t>riada por UF</w:t>
      </w:r>
      <w:r w:rsidR="00DB3486" w:rsidRPr="00912B4A">
        <w:rPr>
          <w:b/>
        </w:rPr>
        <w:t>:</w:t>
      </w:r>
      <w:r w:rsidR="00443201" w:rsidRPr="00912B4A">
        <w:rPr>
          <w:b/>
        </w:rPr>
        <w:t xml:space="preserve"> </w:t>
      </w:r>
      <w:r w:rsidRPr="00912B4A">
        <w:rPr>
          <w:color w:val="31849B" w:themeColor="accent5" w:themeShade="BF"/>
        </w:rPr>
        <w:t>[</w:t>
      </w:r>
      <w:r w:rsidR="004A37AB" w:rsidRPr="00912B4A">
        <w:rPr>
          <w:color w:val="31849B" w:themeColor="accent5" w:themeShade="BF"/>
        </w:rPr>
        <w:fldChar w:fldCharType="begin"/>
      </w:r>
      <w:r w:rsidR="004A37AB" w:rsidRPr="00912B4A">
        <w:rPr>
          <w:color w:val="31849B" w:themeColor="accent5" w:themeShade="BF"/>
        </w:rPr>
        <w:instrText xml:space="preserve"> REF _Ref24361769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4A37AB" w:rsidRPr="00912B4A">
        <w:rPr>
          <w:color w:val="31849B" w:themeColor="accent5" w:themeShade="BF"/>
        </w:rPr>
      </w:r>
      <w:r w:rsidR="004A37AB" w:rsidRPr="00912B4A">
        <w:rPr>
          <w:color w:val="31849B" w:themeColor="accent5" w:themeShade="BF"/>
        </w:rPr>
        <w:fldChar w:fldCharType="separate"/>
      </w:r>
      <w:r w:rsidR="004A37AB" w:rsidRPr="00912B4A">
        <w:rPr>
          <w:color w:val="31849B" w:themeColor="accent5" w:themeShade="BF"/>
        </w:rPr>
        <w:t>P02</w:t>
      </w:r>
      <w:r w:rsidR="004A37AB"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  <w:bookmarkEnd w:id="28"/>
    </w:p>
    <w:p w14:paraId="0D71EAC7" w14:textId="06210DCF" w:rsidR="007A6A54" w:rsidRPr="00912B4A" w:rsidRDefault="004A37AB" w:rsidP="009D01A3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bookmarkStart w:id="29" w:name="_Ref15911404"/>
      <w:r w:rsidRPr="00912B4A">
        <w:rPr>
          <w:color w:val="000000" w:themeColor="text1"/>
        </w:rPr>
        <w:t>Ao acionar a opção “</w:t>
      </w:r>
      <w:r w:rsidRPr="00912B4A">
        <w:rPr>
          <w:b/>
          <w:color w:val="000000" w:themeColor="text1"/>
        </w:rPr>
        <w:t>Gerar PDF</w:t>
      </w:r>
      <w:r w:rsidRPr="00912B4A">
        <w:rPr>
          <w:color w:val="000000" w:themeColor="text1"/>
        </w:rPr>
        <w:t xml:space="preserve">” 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_Ref24359816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P01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  <w:r w:rsidRPr="00912B4A">
        <w:rPr>
          <w:color w:val="auto"/>
        </w:rPr>
        <w:t xml:space="preserve">, o sistema deve </w:t>
      </w:r>
      <w:r w:rsidR="007A6A54" w:rsidRPr="00912B4A">
        <w:rPr>
          <w:color w:val="auto"/>
        </w:rPr>
        <w:t>gerar o extrato com a quantidade das chapas criadas para cada UF e IES</w:t>
      </w:r>
      <w:r w:rsidR="00D55E7C" w:rsidRPr="00912B4A">
        <w:rPr>
          <w:color w:val="auto"/>
        </w:rPr>
        <w:t>, conforme demonstrado na HST023</w:t>
      </w:r>
      <w:r w:rsidR="007A6A54" w:rsidRPr="00912B4A">
        <w:rPr>
          <w:color w:val="auto"/>
        </w:rPr>
        <w:t>;</w:t>
      </w:r>
    </w:p>
    <w:p w14:paraId="09874B7B" w14:textId="77777777" w:rsidR="007A6A54" w:rsidRPr="00912B4A" w:rsidRDefault="007A6A54" w:rsidP="007A6A5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86E1206" w14:textId="08CE5D31" w:rsidR="004A37AB" w:rsidRPr="00912B4A" w:rsidRDefault="007A6A54" w:rsidP="009D01A3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color w:val="auto"/>
        </w:rPr>
        <w:t xml:space="preserve">O sistema deve exibir apenas as </w:t>
      </w:r>
      <w:proofErr w:type="spellStart"/>
      <w:r w:rsidRPr="00912B4A">
        <w:rPr>
          <w:color w:val="auto"/>
        </w:rPr>
        <w:t>UFs</w:t>
      </w:r>
      <w:proofErr w:type="spellEnd"/>
      <w:r w:rsidRPr="00912B4A">
        <w:rPr>
          <w:color w:val="auto"/>
        </w:rPr>
        <w:t xml:space="preserve"> que compõem a eleição selecionada</w:t>
      </w:r>
      <w:r w:rsidR="00B219DA" w:rsidRPr="00912B4A">
        <w:rPr>
          <w:color w:val="auto"/>
        </w:rPr>
        <w:t>, bem como, IES caso exista para eleição selecionada</w:t>
      </w:r>
      <w:r w:rsidR="00D55E7C" w:rsidRPr="00912B4A">
        <w:rPr>
          <w:color w:val="auto"/>
        </w:rPr>
        <w:t xml:space="preserve"> para as Instituições de Ensino Superior (IES)</w:t>
      </w:r>
      <w:r w:rsidR="00B219DA" w:rsidRPr="00912B4A">
        <w:rPr>
          <w:color w:val="auto"/>
        </w:rPr>
        <w:t>;</w:t>
      </w:r>
    </w:p>
    <w:p w14:paraId="49A9200C" w14:textId="77777777" w:rsidR="00B219DA" w:rsidRPr="00912B4A" w:rsidRDefault="00B219DA" w:rsidP="00B219DA">
      <w:pPr>
        <w:pStyle w:val="PargrafodaLista"/>
        <w:rPr>
          <w:color w:val="000000" w:themeColor="text1"/>
        </w:rPr>
      </w:pPr>
    </w:p>
    <w:p w14:paraId="52ABE14F" w14:textId="4DFA3049" w:rsidR="00B219DA" w:rsidRPr="00912B4A" w:rsidRDefault="00B219DA" w:rsidP="009D01A3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color w:val="000000" w:themeColor="text1"/>
        </w:rPr>
        <w:t xml:space="preserve">Caso uma das </w:t>
      </w:r>
      <w:proofErr w:type="spellStart"/>
      <w:r w:rsidRPr="00912B4A">
        <w:rPr>
          <w:color w:val="000000" w:themeColor="text1"/>
        </w:rPr>
        <w:t>UFs</w:t>
      </w:r>
      <w:proofErr w:type="spellEnd"/>
      <w:r w:rsidRPr="00912B4A">
        <w:rPr>
          <w:color w:val="000000" w:themeColor="text1"/>
        </w:rPr>
        <w:t xml:space="preserve"> não tenha chapa criada, o sistema deve exibir o valor igual a zero(0) nas colunas do extrato;</w:t>
      </w:r>
    </w:p>
    <w:p w14:paraId="121B4F44" w14:textId="77777777" w:rsidR="00B219DA" w:rsidRPr="00912B4A" w:rsidRDefault="00B219DA" w:rsidP="00B219DA">
      <w:pPr>
        <w:pStyle w:val="PargrafodaLista"/>
        <w:rPr>
          <w:color w:val="000000" w:themeColor="text1"/>
        </w:rPr>
      </w:pPr>
    </w:p>
    <w:p w14:paraId="51C9F345" w14:textId="77777777" w:rsidR="00B219DA" w:rsidRPr="00912B4A" w:rsidRDefault="00B219DA" w:rsidP="009D01A3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color w:val="000000" w:themeColor="text1"/>
        </w:rPr>
        <w:t>O sistema deve exibir as seguintes colunas:</w:t>
      </w:r>
    </w:p>
    <w:p w14:paraId="60C83988" w14:textId="0EC20FAB" w:rsidR="00B219DA" w:rsidRPr="00912B4A" w:rsidRDefault="00B219DA" w:rsidP="00B219DA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contextualSpacing/>
        <w:rPr>
          <w:color w:val="auto"/>
        </w:rPr>
      </w:pPr>
      <w:r w:rsidRPr="00912B4A">
        <w:rPr>
          <w:b/>
          <w:color w:val="auto"/>
        </w:rPr>
        <w:t>Estado</w:t>
      </w:r>
      <w:r w:rsidRPr="00912B4A">
        <w:rPr>
          <w:color w:val="auto"/>
        </w:rPr>
        <w:t>: o sistema deve exibir CE/&lt;UF&gt;</w:t>
      </w:r>
      <w:r w:rsidR="00720D29" w:rsidRPr="00912B4A">
        <w:rPr>
          <w:color w:val="auto"/>
        </w:rPr>
        <w:t xml:space="preserve"> em ordem </w:t>
      </w:r>
      <w:r w:rsidR="00326FFF" w:rsidRPr="00912B4A">
        <w:rPr>
          <w:color w:val="auto"/>
        </w:rPr>
        <w:t>alfabética</w:t>
      </w:r>
      <w:r w:rsidRPr="00912B4A">
        <w:rPr>
          <w:color w:val="auto"/>
        </w:rPr>
        <w:t xml:space="preserve">. O sistema deve validar na HST02, as </w:t>
      </w:r>
      <w:proofErr w:type="spellStart"/>
      <w:r w:rsidRPr="00912B4A">
        <w:rPr>
          <w:color w:val="auto"/>
        </w:rPr>
        <w:t>UF</w:t>
      </w:r>
      <w:r w:rsidR="00720D29" w:rsidRPr="00912B4A">
        <w:rPr>
          <w:color w:val="auto"/>
        </w:rPr>
        <w:t>s</w:t>
      </w:r>
      <w:proofErr w:type="spellEnd"/>
      <w:r w:rsidRPr="00912B4A">
        <w:rPr>
          <w:color w:val="auto"/>
        </w:rPr>
        <w:t xml:space="preserve"> cadastradas para participar da eleição selecionada. E deve exibir apenas essas </w:t>
      </w:r>
      <w:proofErr w:type="spellStart"/>
      <w:r w:rsidRPr="00912B4A">
        <w:rPr>
          <w:color w:val="auto"/>
        </w:rPr>
        <w:t>UFs</w:t>
      </w:r>
      <w:proofErr w:type="spellEnd"/>
      <w:r w:rsidRPr="00912B4A">
        <w:rPr>
          <w:color w:val="auto"/>
        </w:rPr>
        <w:t xml:space="preserve"> selecionadas na HST02.</w:t>
      </w:r>
    </w:p>
    <w:p w14:paraId="7C53FEEE" w14:textId="77777777" w:rsidR="00B219DA" w:rsidRPr="00912B4A" w:rsidRDefault="00B219DA" w:rsidP="00B219DA">
      <w:pPr>
        <w:pStyle w:val="PargrafodaLista"/>
        <w:rPr>
          <w:color w:val="auto"/>
        </w:rPr>
      </w:pPr>
    </w:p>
    <w:p w14:paraId="3D67D936" w14:textId="4871C7FF" w:rsidR="00B219DA" w:rsidRPr="00912B4A" w:rsidRDefault="00B219DA" w:rsidP="00720D2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validar também se para eleição selecionada, possuirá eleição para </w:t>
      </w:r>
      <w:r w:rsidRPr="00912B4A">
        <w:rPr>
          <w:b/>
          <w:color w:val="auto"/>
        </w:rPr>
        <w:t>IES</w:t>
      </w:r>
      <w:r w:rsidRPr="00912B4A">
        <w:rPr>
          <w:color w:val="auto"/>
        </w:rPr>
        <w:t xml:space="preserve">, caso possua o sistema deve exibir o registro das informações do IES, como sendo o último registro da interface, e deve exibir </w:t>
      </w:r>
      <w:r w:rsidR="00720D29" w:rsidRPr="00912B4A">
        <w:rPr>
          <w:color w:val="auto"/>
        </w:rPr>
        <w:t xml:space="preserve">na coluna Estado </w:t>
      </w:r>
      <w:r w:rsidRPr="00912B4A">
        <w:rPr>
          <w:color w:val="auto"/>
        </w:rPr>
        <w:t xml:space="preserve">a </w:t>
      </w:r>
      <w:r w:rsidR="00720D29" w:rsidRPr="00912B4A">
        <w:rPr>
          <w:color w:val="auto"/>
        </w:rPr>
        <w:t xml:space="preserve">informação </w:t>
      </w:r>
      <w:r w:rsidR="00720D29" w:rsidRPr="00912B4A">
        <w:rPr>
          <w:b/>
          <w:color w:val="auto"/>
        </w:rPr>
        <w:t>IES</w:t>
      </w:r>
      <w:r w:rsidR="00720D29" w:rsidRPr="00912B4A">
        <w:rPr>
          <w:color w:val="auto"/>
        </w:rPr>
        <w:t>;</w:t>
      </w:r>
    </w:p>
    <w:p w14:paraId="5404C40F" w14:textId="77777777" w:rsidR="00B219DA" w:rsidRPr="00912B4A" w:rsidRDefault="00B219DA" w:rsidP="00720D2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55E24C50" w14:textId="77777777" w:rsidR="00B219DA" w:rsidRPr="00912B4A" w:rsidRDefault="00B219DA" w:rsidP="00720D2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exibir apenas um (1) registro consolidado com todas as informações do Brasil, para </w:t>
      </w:r>
      <w:r w:rsidRPr="00912B4A">
        <w:rPr>
          <w:b/>
          <w:color w:val="auto"/>
        </w:rPr>
        <w:t>IES</w:t>
      </w:r>
      <w:r w:rsidRPr="00912B4A">
        <w:rPr>
          <w:color w:val="auto"/>
        </w:rPr>
        <w:t>, ou seja, todas as chapas criadas para IES, devem ser apresentadas no Registro único para IES;</w:t>
      </w:r>
    </w:p>
    <w:p w14:paraId="6596833C" w14:textId="77777777" w:rsidR="00B219DA" w:rsidRPr="00912B4A" w:rsidRDefault="00B219DA" w:rsidP="00720D2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5A357D65" w14:textId="77777777" w:rsidR="00B219DA" w:rsidRPr="00912B4A" w:rsidRDefault="00B219DA" w:rsidP="00720D2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exibir o </w:t>
      </w:r>
      <w:proofErr w:type="spellStart"/>
      <w:r w:rsidRPr="00912B4A">
        <w:rPr>
          <w:color w:val="auto"/>
        </w:rPr>
        <w:t>card</w:t>
      </w:r>
      <w:proofErr w:type="spellEnd"/>
      <w:r w:rsidRPr="00912B4A">
        <w:rPr>
          <w:color w:val="auto"/>
        </w:rPr>
        <w:t xml:space="preserve"> dos registro do IES destacado de cinza:</w:t>
      </w:r>
    </w:p>
    <w:p w14:paraId="51187B69" w14:textId="549941F9" w:rsidR="00B219DA" w:rsidRPr="00912B4A" w:rsidRDefault="00720D29" w:rsidP="00B219D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noProof/>
          <w:color w:val="auto"/>
        </w:rPr>
        <w:drawing>
          <wp:inline distT="0" distB="0" distL="0" distR="0" wp14:anchorId="2D5F571F" wp14:editId="66E078A0">
            <wp:extent cx="4165012" cy="5003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36" cy="52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3E51" w14:textId="77777777" w:rsidR="00B219DA" w:rsidRPr="00912B4A" w:rsidRDefault="00B219DA" w:rsidP="00B219DA">
      <w:pPr>
        <w:pStyle w:val="PargrafodaLista"/>
        <w:ind w:left="1134"/>
        <w:rPr>
          <w:color w:val="auto"/>
        </w:rPr>
      </w:pPr>
    </w:p>
    <w:p w14:paraId="35BA74BB" w14:textId="77777777" w:rsidR="00B219DA" w:rsidRPr="00912B4A" w:rsidRDefault="00B219DA" w:rsidP="00B219DA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912B4A">
        <w:rPr>
          <w:b/>
          <w:color w:val="auto"/>
        </w:rPr>
        <w:t>Quantidade de Chapa</w:t>
      </w:r>
      <w:r w:rsidRPr="00912B4A">
        <w:rPr>
          <w:color w:val="auto"/>
        </w:rPr>
        <w:t xml:space="preserve">: o sistema de exibir a quantidade de chapa criada para cada UF, caso não tenha nenhuma chapa criada para uma especifica UF, o sistema deve exibir o valor (0) zero; Ou seja, o sistema deve exibir todas as </w:t>
      </w:r>
      <w:proofErr w:type="spellStart"/>
      <w:r w:rsidRPr="00912B4A">
        <w:rPr>
          <w:color w:val="auto"/>
        </w:rPr>
        <w:t>UFs</w:t>
      </w:r>
      <w:proofErr w:type="spellEnd"/>
      <w:r w:rsidRPr="00912B4A">
        <w:rPr>
          <w:color w:val="auto"/>
        </w:rPr>
        <w:t xml:space="preserve"> incluídas na HST02, e a medida que for incluídas as chapas o sistema deverá ir atualizando a coluna Quantidade de Chapa;</w:t>
      </w:r>
    </w:p>
    <w:p w14:paraId="4D1CF277" w14:textId="77777777" w:rsidR="00B219DA" w:rsidRPr="00912B4A" w:rsidRDefault="00B219DA" w:rsidP="00B219DA">
      <w:pPr>
        <w:pStyle w:val="PargrafodaLista"/>
        <w:rPr>
          <w:color w:val="auto"/>
        </w:rPr>
      </w:pPr>
    </w:p>
    <w:p w14:paraId="6A8E9279" w14:textId="1192F064" w:rsidR="00B219DA" w:rsidRPr="00912B4A" w:rsidRDefault="00B219DA" w:rsidP="00B219DA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contextualSpacing/>
        <w:rPr>
          <w:color w:val="auto"/>
        </w:rPr>
      </w:pPr>
      <w:r w:rsidRPr="00912B4A">
        <w:rPr>
          <w:b/>
          <w:color w:val="auto"/>
        </w:rPr>
        <w:t>Quantidade de Chapas Com Pendência</w:t>
      </w:r>
      <w:r w:rsidRPr="00912B4A">
        <w:rPr>
          <w:color w:val="auto"/>
        </w:rPr>
        <w:t>: o sistema deve validar e exibir a quantidade de chapa que possuem pendência para cada UF. O sistema deve validar na estória HST02</w:t>
      </w:r>
      <w:r w:rsidR="007141F7" w:rsidRPr="00912B4A">
        <w:rPr>
          <w:color w:val="auto"/>
        </w:rPr>
        <w:t>3</w:t>
      </w:r>
      <w:r w:rsidRPr="00912B4A">
        <w:rPr>
          <w:color w:val="auto"/>
        </w:rPr>
        <w:t xml:space="preserve"> nas Aba Chapa com Pendência e Aba Chapa Concluída;      </w:t>
      </w:r>
    </w:p>
    <w:p w14:paraId="7A962497" w14:textId="77777777" w:rsidR="00B219DA" w:rsidRPr="00912B4A" w:rsidRDefault="00B219DA" w:rsidP="00B219DA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p w14:paraId="6D069FA0" w14:textId="4432232F" w:rsidR="00B219DA" w:rsidRPr="00912B4A" w:rsidRDefault="00B219DA" w:rsidP="00B219DA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contextualSpacing/>
        <w:rPr>
          <w:color w:val="auto"/>
        </w:rPr>
      </w:pPr>
      <w:r w:rsidRPr="00912B4A">
        <w:rPr>
          <w:b/>
          <w:color w:val="auto"/>
        </w:rPr>
        <w:t>Quantidade de Chapas Concluída</w:t>
      </w:r>
      <w:r w:rsidRPr="00912B4A">
        <w:rPr>
          <w:color w:val="auto"/>
        </w:rPr>
        <w:t>: o sistema deve validar e exibir a quantidade de chapa CONCLUÍDA para cada UF. O sistema deve validar na estória HS</w:t>
      </w:r>
      <w:r w:rsidR="007141F7" w:rsidRPr="00912B4A">
        <w:rPr>
          <w:color w:val="auto"/>
        </w:rPr>
        <w:t>T023</w:t>
      </w:r>
      <w:r w:rsidRPr="00912B4A">
        <w:rPr>
          <w:color w:val="auto"/>
        </w:rPr>
        <w:t xml:space="preserve"> nas Abas Chapa com Pendência e Aba Chapa Concluída;      </w:t>
      </w:r>
    </w:p>
    <w:p w14:paraId="5C874F4D" w14:textId="4C807AF3" w:rsidR="00B219DA" w:rsidRPr="00912B4A" w:rsidRDefault="00B219DA" w:rsidP="00720D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0A7F606" w14:textId="77777777" w:rsidR="00720D29" w:rsidRPr="00912B4A" w:rsidRDefault="00720D29" w:rsidP="00720D29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67"/>
        <w:contextualSpacing/>
        <w:rPr>
          <w:color w:val="auto"/>
        </w:rPr>
      </w:pPr>
      <w:r w:rsidRPr="00912B4A">
        <w:t>O sistema deve calcular a quantidade de chapa cadastradas/confirmadas, ou seja, o somatório da coluna Quantidade de Chapas; E deve exibir este valor abaixo dos registros das chapas:</w:t>
      </w:r>
    </w:p>
    <w:p w14:paraId="4D3BF80D" w14:textId="77777777" w:rsidR="00720D29" w:rsidRPr="00912B4A" w:rsidRDefault="00720D29" w:rsidP="00720D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B97A7FA" w14:textId="5F9E59C4" w:rsidR="004A37AB" w:rsidRPr="00912B4A" w:rsidRDefault="00815168" w:rsidP="00815168">
      <w:pPr>
        <w:pStyle w:val="PargrafodaLista"/>
        <w:widowControl/>
        <w:autoSpaceDE/>
        <w:autoSpaceDN/>
        <w:adjustRightInd/>
        <w:spacing w:after="200" w:line="276" w:lineRule="auto"/>
        <w:ind w:left="851" w:firstLine="284"/>
        <w:contextualSpacing/>
        <w:jc w:val="both"/>
        <w:rPr>
          <w:color w:val="000000" w:themeColor="text1"/>
        </w:rPr>
      </w:pPr>
      <w:r w:rsidRPr="00912B4A">
        <w:rPr>
          <w:noProof/>
          <w:color w:val="000000" w:themeColor="text1"/>
        </w:rPr>
        <w:drawing>
          <wp:inline distT="0" distB="0" distL="0" distR="0" wp14:anchorId="634F09CB" wp14:editId="2FDBEC98">
            <wp:extent cx="4006446" cy="120303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03" cy="121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E640" w14:textId="77777777" w:rsidR="004A37AB" w:rsidRPr="00912B4A" w:rsidRDefault="004A37AB" w:rsidP="004A37A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50CA5C5D" w14:textId="77777777" w:rsidR="00326FFF" w:rsidRPr="00912B4A" w:rsidRDefault="00326FFF" w:rsidP="004A37A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ABC323" w14:textId="77777777" w:rsidR="00326FFF" w:rsidRPr="00912B4A" w:rsidRDefault="00326FFF" w:rsidP="004A37A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06DBECBD" w14:textId="3D1B7546" w:rsidR="00326FFF" w:rsidRPr="00912B4A" w:rsidRDefault="00326FFF" w:rsidP="00326FF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30" w:name="_Ref15569690"/>
      <w:bookmarkEnd w:id="29"/>
      <w:r w:rsidRPr="00912B4A">
        <w:rPr>
          <w:b/>
        </w:rPr>
        <w:t>Gerar Extrato dos Membros da Chapa por UF</w:t>
      </w:r>
      <w:r w:rsidR="00337A87" w:rsidRPr="00912B4A">
        <w:rPr>
          <w:b/>
        </w:rPr>
        <w:t xml:space="preserve"> e IES</w:t>
      </w:r>
      <w:r w:rsidRPr="00912B4A">
        <w:t xml:space="preserve"> 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_Ref24370002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P03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</w:p>
    <w:p w14:paraId="560EA3AF" w14:textId="616EC54F" w:rsidR="00CB2C92" w:rsidRPr="00912B4A" w:rsidRDefault="00326FFF" w:rsidP="00CB2C92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color w:val="000000" w:themeColor="text1"/>
        </w:rPr>
        <w:t xml:space="preserve">Na interface </w:t>
      </w:r>
      <w:r w:rsidRPr="00912B4A">
        <w:rPr>
          <w:b/>
          <w:color w:val="000000" w:themeColor="text1"/>
        </w:rPr>
        <w:t>P03 da HST023</w:t>
      </w:r>
      <w:r w:rsidRPr="00912B4A">
        <w:rPr>
          <w:color w:val="000000" w:themeColor="text1"/>
        </w:rPr>
        <w:t xml:space="preserve">, o sistema deve incluir os Botões </w:t>
      </w:r>
      <w:proofErr w:type="gramStart"/>
      <w:r w:rsidRPr="00912B4A">
        <w:rPr>
          <w:color w:val="000000" w:themeColor="text1"/>
        </w:rPr>
        <w:t xml:space="preserve">“ </w:t>
      </w:r>
      <w:r w:rsidRPr="00912B4A">
        <w:rPr>
          <w:noProof/>
        </w:rPr>
        <w:drawing>
          <wp:inline distT="0" distB="0" distL="0" distR="0" wp14:anchorId="7FC67CBA" wp14:editId="73D03D79">
            <wp:extent cx="170597" cy="21121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43" cy="2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D88" w:rsidRPr="00912B4A">
        <w:rPr>
          <w:color w:val="000000" w:themeColor="text1"/>
        </w:rPr>
        <w:t xml:space="preserve"> </w:t>
      </w:r>
      <w:r w:rsidR="007141F7" w:rsidRPr="00912B4A">
        <w:rPr>
          <w:color w:val="000000" w:themeColor="text1"/>
        </w:rPr>
        <w:t>Extrato</w:t>
      </w:r>
      <w:proofErr w:type="gramEnd"/>
      <w:r w:rsidRPr="00912B4A">
        <w:rPr>
          <w:color w:val="000000" w:themeColor="text1"/>
        </w:rPr>
        <w:t xml:space="preserve"> PDF”  e “</w:t>
      </w:r>
      <w:r w:rsidRPr="00912B4A">
        <w:rPr>
          <w:noProof/>
        </w:rPr>
        <w:drawing>
          <wp:inline distT="0" distB="0" distL="0" distR="0" wp14:anchorId="54CD6582" wp14:editId="3ED4463B">
            <wp:extent cx="170860" cy="211541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42" cy="2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D88" w:rsidRPr="00912B4A">
        <w:rPr>
          <w:color w:val="000000" w:themeColor="text1"/>
        </w:rPr>
        <w:t xml:space="preserve"> </w:t>
      </w:r>
      <w:r w:rsidR="007141F7" w:rsidRPr="00912B4A">
        <w:rPr>
          <w:color w:val="000000" w:themeColor="text1"/>
        </w:rPr>
        <w:t>Extrato</w:t>
      </w:r>
      <w:r w:rsidRPr="00912B4A">
        <w:rPr>
          <w:color w:val="000000" w:themeColor="text1"/>
        </w:rPr>
        <w:t xml:space="preserve"> </w:t>
      </w:r>
      <w:r w:rsidR="00044234" w:rsidRPr="00912B4A">
        <w:rPr>
          <w:color w:val="000000" w:themeColor="text1"/>
        </w:rPr>
        <w:t>Navegável</w:t>
      </w:r>
      <w:r w:rsidRPr="00912B4A">
        <w:rPr>
          <w:color w:val="000000" w:themeColor="text1"/>
        </w:rPr>
        <w:t>”;</w:t>
      </w:r>
      <w:r w:rsidR="00AD081F" w:rsidRPr="00912B4A">
        <w:rPr>
          <w:color w:val="000000" w:themeColor="text1"/>
        </w:rPr>
        <w:t xml:space="preserve"> </w:t>
      </w:r>
      <w:r w:rsidR="00AD081F" w:rsidRPr="00912B4A">
        <w:rPr>
          <w:color w:val="31849B" w:themeColor="accent5" w:themeShade="BF"/>
        </w:rPr>
        <w:t>[</w:t>
      </w:r>
      <w:r w:rsidR="00AD081F" w:rsidRPr="00912B4A">
        <w:rPr>
          <w:color w:val="31849B" w:themeColor="accent5" w:themeShade="BF"/>
        </w:rPr>
        <w:fldChar w:fldCharType="begin"/>
      </w:r>
      <w:r w:rsidR="00AD081F" w:rsidRPr="00912B4A">
        <w:rPr>
          <w:color w:val="31849B" w:themeColor="accent5" w:themeShade="BF"/>
        </w:rPr>
        <w:instrText xml:space="preserve"> REF _Ref24370002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AD081F" w:rsidRPr="00912B4A">
        <w:rPr>
          <w:color w:val="31849B" w:themeColor="accent5" w:themeShade="BF"/>
        </w:rPr>
      </w:r>
      <w:r w:rsidR="00AD081F" w:rsidRPr="00912B4A">
        <w:rPr>
          <w:color w:val="31849B" w:themeColor="accent5" w:themeShade="BF"/>
        </w:rPr>
        <w:fldChar w:fldCharType="separate"/>
      </w:r>
      <w:r w:rsidR="00AD081F" w:rsidRPr="00912B4A">
        <w:rPr>
          <w:color w:val="31849B" w:themeColor="accent5" w:themeShade="BF"/>
        </w:rPr>
        <w:t>P03</w:t>
      </w:r>
      <w:r w:rsidR="00AD081F" w:rsidRPr="00912B4A">
        <w:rPr>
          <w:color w:val="31849B" w:themeColor="accent5" w:themeShade="BF"/>
        </w:rPr>
        <w:fldChar w:fldCharType="end"/>
      </w:r>
      <w:r w:rsidR="00AD081F" w:rsidRPr="00912B4A">
        <w:rPr>
          <w:color w:val="31849B" w:themeColor="accent5" w:themeShade="BF"/>
        </w:rPr>
        <w:t>]</w:t>
      </w:r>
    </w:p>
    <w:p w14:paraId="67C43148" w14:textId="77777777" w:rsidR="00337A87" w:rsidRPr="00912B4A" w:rsidRDefault="00337A87" w:rsidP="00337A8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9ED041D" w14:textId="33EB58CD" w:rsidR="00337A87" w:rsidRPr="00912B4A" w:rsidRDefault="00337A87" w:rsidP="00337A8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color w:val="000000" w:themeColor="text1"/>
        </w:rPr>
        <w:t xml:space="preserve">Para Extratos de </w:t>
      </w:r>
      <w:r w:rsidRPr="00912B4A">
        <w:rPr>
          <w:b/>
          <w:color w:val="000000" w:themeColor="text1"/>
        </w:rPr>
        <w:t>IES</w:t>
      </w:r>
      <w:r w:rsidRPr="00912B4A">
        <w:rPr>
          <w:color w:val="000000" w:themeColor="text1"/>
        </w:rPr>
        <w:t xml:space="preserve">, o sistema deve exibir os Botões </w:t>
      </w:r>
      <w:proofErr w:type="gramStart"/>
      <w:r w:rsidRPr="00912B4A">
        <w:rPr>
          <w:color w:val="000000" w:themeColor="text1"/>
        </w:rPr>
        <w:t xml:space="preserve">“ </w:t>
      </w:r>
      <w:r w:rsidRPr="00912B4A">
        <w:rPr>
          <w:noProof/>
        </w:rPr>
        <w:drawing>
          <wp:inline distT="0" distB="0" distL="0" distR="0" wp14:anchorId="34C3840F" wp14:editId="4BADFDC7">
            <wp:extent cx="170597" cy="211215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43" cy="2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rPr>
          <w:color w:val="000000" w:themeColor="text1"/>
        </w:rPr>
        <w:t xml:space="preserve"> Extrato</w:t>
      </w:r>
      <w:proofErr w:type="gramEnd"/>
      <w:r w:rsidRPr="00912B4A">
        <w:rPr>
          <w:color w:val="000000" w:themeColor="text1"/>
        </w:rPr>
        <w:t xml:space="preserve"> PDF”  e “</w:t>
      </w:r>
      <w:r w:rsidRPr="00912B4A">
        <w:rPr>
          <w:noProof/>
        </w:rPr>
        <w:drawing>
          <wp:inline distT="0" distB="0" distL="0" distR="0" wp14:anchorId="6CED9C53" wp14:editId="7292FE9B">
            <wp:extent cx="170860" cy="211541"/>
            <wp:effectExtent l="0" t="0" r="63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42" cy="2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rPr>
          <w:color w:val="000000" w:themeColor="text1"/>
        </w:rPr>
        <w:t xml:space="preserve"> Extrato Navegável”; 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_Ref24370002 \r \h </w:instrText>
      </w:r>
      <w:r w:rsidR="004A2D9B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P03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 xml:space="preserve">] </w:t>
      </w:r>
      <w:r w:rsidRPr="00912B4A">
        <w:rPr>
          <w:b/>
          <w:color w:val="auto"/>
        </w:rPr>
        <w:t>APENAS</w:t>
      </w:r>
      <w:r w:rsidRPr="00912B4A">
        <w:rPr>
          <w:color w:val="auto"/>
        </w:rPr>
        <w:t xml:space="preserve"> para perfil de </w:t>
      </w:r>
      <w:r w:rsidR="00D84EAF" w:rsidRPr="00912B4A">
        <w:rPr>
          <w:b/>
          <w:color w:val="auto"/>
        </w:rPr>
        <w:t>A</w:t>
      </w:r>
      <w:r w:rsidRPr="00912B4A">
        <w:rPr>
          <w:b/>
          <w:color w:val="auto"/>
        </w:rPr>
        <w:t>ssessor CEN/BR</w:t>
      </w:r>
      <w:r w:rsidRPr="00912B4A">
        <w:rPr>
          <w:color w:val="auto"/>
        </w:rPr>
        <w:t>;</w:t>
      </w:r>
    </w:p>
    <w:p w14:paraId="620DC529" w14:textId="1988FE7E" w:rsidR="00337A87" w:rsidRPr="00912B4A" w:rsidRDefault="00337A87" w:rsidP="00337A87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color w:val="000000" w:themeColor="text1"/>
        </w:rPr>
      </w:pPr>
      <w:r w:rsidRPr="00912B4A">
        <w:rPr>
          <w:noProof/>
        </w:rPr>
        <w:drawing>
          <wp:inline distT="0" distB="0" distL="0" distR="0" wp14:anchorId="3797F001" wp14:editId="711D96B5">
            <wp:extent cx="2155930" cy="219229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luid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61" cy="21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6617" w14:textId="77777777" w:rsidR="00326FFF" w:rsidRPr="00912B4A" w:rsidRDefault="00326FFF" w:rsidP="00326FF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0B2D7F52" w14:textId="365DD6C1" w:rsidR="005D701D" w:rsidRPr="00912B4A" w:rsidRDefault="005D701D" w:rsidP="005D701D">
      <w:pPr>
        <w:pStyle w:val="PargrafodaLista"/>
        <w:numPr>
          <w:ilvl w:val="0"/>
          <w:numId w:val="13"/>
        </w:numPr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color w:val="000000" w:themeColor="text1"/>
        </w:rPr>
        <w:t xml:space="preserve">Ao acionar </w:t>
      </w:r>
      <w:proofErr w:type="gramStart"/>
      <w:r w:rsidRPr="00912B4A">
        <w:rPr>
          <w:color w:val="000000" w:themeColor="text1"/>
        </w:rPr>
        <w:t xml:space="preserve">“ </w:t>
      </w:r>
      <w:r w:rsidRPr="00912B4A">
        <w:rPr>
          <w:noProof/>
        </w:rPr>
        <w:drawing>
          <wp:inline distT="0" distB="0" distL="0" distR="0" wp14:anchorId="6B7A1DDD" wp14:editId="46D8A683">
            <wp:extent cx="170597" cy="211215"/>
            <wp:effectExtent l="0" t="0" r="127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43" cy="2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D09" w:rsidRPr="00912B4A">
        <w:rPr>
          <w:color w:val="000000" w:themeColor="text1"/>
        </w:rPr>
        <w:t xml:space="preserve"> </w:t>
      </w:r>
      <w:r w:rsidR="00044234" w:rsidRPr="00912B4A">
        <w:rPr>
          <w:color w:val="000000" w:themeColor="text1"/>
        </w:rPr>
        <w:t>Extrato</w:t>
      </w:r>
      <w:proofErr w:type="gramEnd"/>
      <w:r w:rsidRPr="00912B4A">
        <w:rPr>
          <w:color w:val="000000" w:themeColor="text1"/>
        </w:rPr>
        <w:t xml:space="preserve"> PDF”</w:t>
      </w:r>
      <w:r w:rsidR="002F0D88" w:rsidRPr="00912B4A">
        <w:rPr>
          <w:color w:val="000000" w:themeColor="text1"/>
        </w:rPr>
        <w:t xml:space="preserve"> e “</w:t>
      </w:r>
      <w:r w:rsidR="002F0D88" w:rsidRPr="00912B4A">
        <w:rPr>
          <w:noProof/>
        </w:rPr>
        <w:drawing>
          <wp:inline distT="0" distB="0" distL="0" distR="0" wp14:anchorId="06F3DA84" wp14:editId="5412AA0E">
            <wp:extent cx="170860" cy="211541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42" cy="2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D88" w:rsidRPr="00912B4A">
        <w:rPr>
          <w:color w:val="000000" w:themeColor="text1"/>
        </w:rPr>
        <w:t xml:space="preserve"> Extrato Navegável”</w:t>
      </w:r>
      <w:r w:rsidRPr="00912B4A">
        <w:rPr>
          <w:color w:val="000000" w:themeColor="text1"/>
        </w:rPr>
        <w:t>, o sistema deve exibir uma pop-up para que o ator posso selecionar a opção desejada:</w:t>
      </w:r>
    </w:p>
    <w:p w14:paraId="35196AE8" w14:textId="77777777" w:rsidR="005D701D" w:rsidRPr="00912B4A" w:rsidRDefault="005D701D" w:rsidP="005D701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2B27128F" w14:textId="1A77D589" w:rsidR="005D701D" w:rsidRPr="00912B4A" w:rsidRDefault="00E31B89" w:rsidP="00924DAF">
      <w:pPr>
        <w:pStyle w:val="PargrafodaLista"/>
        <w:ind w:left="851"/>
        <w:rPr>
          <w:color w:val="000000" w:themeColor="text1"/>
        </w:rPr>
      </w:pPr>
      <w:r w:rsidRPr="00912B4A">
        <w:rPr>
          <w:noProof/>
        </w:rPr>
        <w:drawing>
          <wp:inline distT="0" distB="0" distL="0" distR="0" wp14:anchorId="0247AF48" wp14:editId="72DE58A4">
            <wp:extent cx="1976694" cy="804672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7203" cy="8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AF" w:rsidRPr="00912B4A">
        <w:rPr>
          <w:color w:val="000000" w:themeColor="text1"/>
        </w:rPr>
        <w:t xml:space="preserve"> </w:t>
      </w:r>
      <w:r w:rsidRPr="00912B4A">
        <w:rPr>
          <w:color w:val="000000" w:themeColor="text1"/>
        </w:rPr>
        <w:t xml:space="preserve">  </w:t>
      </w:r>
      <w:r w:rsidR="00924DAF" w:rsidRPr="00912B4A">
        <w:rPr>
          <w:color w:val="000000" w:themeColor="text1"/>
        </w:rPr>
        <w:t xml:space="preserve">  </w:t>
      </w:r>
      <w:r w:rsidRPr="00912B4A">
        <w:rPr>
          <w:noProof/>
        </w:rPr>
        <w:drawing>
          <wp:inline distT="0" distB="0" distL="0" distR="0" wp14:anchorId="46380365" wp14:editId="1406C2E0">
            <wp:extent cx="2026311" cy="8248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3466" cy="8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7BC" w14:textId="77777777" w:rsidR="00924DAF" w:rsidRPr="00912B4A" w:rsidRDefault="00924DAF" w:rsidP="00924DAF">
      <w:pPr>
        <w:pStyle w:val="PargrafodaLista"/>
        <w:ind w:left="851"/>
        <w:rPr>
          <w:color w:val="000000" w:themeColor="text1"/>
        </w:rPr>
      </w:pPr>
    </w:p>
    <w:p w14:paraId="6BEF0573" w14:textId="77777777" w:rsidR="005D701D" w:rsidRPr="00912B4A" w:rsidRDefault="005D701D" w:rsidP="005D701D">
      <w:pPr>
        <w:pStyle w:val="PargrafodaLista"/>
        <w:ind w:left="2552"/>
        <w:rPr>
          <w:color w:val="000000" w:themeColor="text1"/>
        </w:rPr>
      </w:pPr>
    </w:p>
    <w:p w14:paraId="64711DBE" w14:textId="0EC3CB04" w:rsidR="004114EC" w:rsidRPr="00912B4A" w:rsidRDefault="004114EC" w:rsidP="00326FF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912B4A">
        <w:rPr>
          <w:color w:val="000000" w:themeColor="text1" w:themeShade="BF"/>
        </w:rPr>
        <w:t>Como default, o sistema deve exibir a opção “Todos” selecionado;</w:t>
      </w:r>
    </w:p>
    <w:p w14:paraId="368105AF" w14:textId="77777777" w:rsidR="004114EC" w:rsidRPr="00912B4A" w:rsidRDefault="004114EC" w:rsidP="004114E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4CFE687D" w14:textId="749C971B" w:rsidR="00326FFF" w:rsidRPr="00912B4A" w:rsidRDefault="00326FFF" w:rsidP="00326FF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912B4A">
        <w:rPr>
          <w:color w:val="000000" w:themeColor="text1"/>
        </w:rPr>
        <w:t>A</w:t>
      </w:r>
      <w:r w:rsidR="00AD081F" w:rsidRPr="00912B4A">
        <w:rPr>
          <w:color w:val="000000" w:themeColor="text1"/>
        </w:rPr>
        <w:t xml:space="preserve">o acionar </w:t>
      </w:r>
      <w:proofErr w:type="gramStart"/>
      <w:r w:rsidR="00AD081F" w:rsidRPr="00912B4A">
        <w:rPr>
          <w:color w:val="000000" w:themeColor="text1"/>
        </w:rPr>
        <w:t xml:space="preserve">“ </w:t>
      </w:r>
      <w:r w:rsidR="00AD081F" w:rsidRPr="00912B4A">
        <w:rPr>
          <w:noProof/>
        </w:rPr>
        <w:drawing>
          <wp:inline distT="0" distB="0" distL="0" distR="0" wp14:anchorId="333C1EB5" wp14:editId="2472E2D1">
            <wp:extent cx="170597" cy="211215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43" cy="2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D88" w:rsidRPr="00912B4A">
        <w:rPr>
          <w:color w:val="000000" w:themeColor="text1"/>
        </w:rPr>
        <w:t xml:space="preserve"> Extrato</w:t>
      </w:r>
      <w:proofErr w:type="gramEnd"/>
      <w:r w:rsidR="002F0D88" w:rsidRPr="00912B4A">
        <w:rPr>
          <w:color w:val="000000" w:themeColor="text1"/>
        </w:rPr>
        <w:t xml:space="preserve"> </w:t>
      </w:r>
      <w:r w:rsidR="00AD081F" w:rsidRPr="00912B4A">
        <w:rPr>
          <w:color w:val="000000" w:themeColor="text1"/>
        </w:rPr>
        <w:t>PDF” e “</w:t>
      </w:r>
      <w:r w:rsidR="00AD081F" w:rsidRPr="00912B4A">
        <w:rPr>
          <w:noProof/>
        </w:rPr>
        <w:drawing>
          <wp:inline distT="0" distB="0" distL="0" distR="0" wp14:anchorId="51B1C710" wp14:editId="2C2E7FDD">
            <wp:extent cx="170860" cy="211541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42" cy="2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D88" w:rsidRPr="00912B4A">
        <w:rPr>
          <w:color w:val="000000" w:themeColor="text1"/>
        </w:rPr>
        <w:t xml:space="preserve"> Extrato Navegável</w:t>
      </w:r>
      <w:r w:rsidR="00AD081F" w:rsidRPr="00912B4A">
        <w:rPr>
          <w:color w:val="000000" w:themeColor="text1"/>
        </w:rPr>
        <w:t>” , o sistema deve gerar os extratos conforme regras descritas abaixo;</w:t>
      </w:r>
    </w:p>
    <w:p w14:paraId="1294E58D" w14:textId="77777777" w:rsidR="00337A87" w:rsidRPr="00912B4A" w:rsidRDefault="00337A87" w:rsidP="00337A8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75371967" w14:textId="77777777" w:rsidR="00337A87" w:rsidRPr="00912B4A" w:rsidRDefault="00337A87" w:rsidP="00337A8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3039E82F" w14:textId="71946174" w:rsidR="00AD081F" w:rsidRPr="00912B4A" w:rsidRDefault="00AD081F" w:rsidP="00AD081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12B4A">
        <w:rPr>
          <w:b/>
        </w:rPr>
        <w:t xml:space="preserve">Extrato dos Membros da Chapa por UF - </w:t>
      </w:r>
      <w:r w:rsidR="002E0DC7" w:rsidRPr="00912B4A">
        <w:rPr>
          <w:b/>
        </w:rPr>
        <w:t xml:space="preserve"> </w:t>
      </w:r>
      <w:r w:rsidR="000D1ECD" w:rsidRPr="00912B4A">
        <w:rPr>
          <w:b/>
        </w:rPr>
        <w:t>Extrato</w:t>
      </w:r>
      <w:r w:rsidR="002E0DC7" w:rsidRPr="00912B4A">
        <w:rPr>
          <w:b/>
        </w:rPr>
        <w:t xml:space="preserve"> </w:t>
      </w:r>
      <w:r w:rsidRPr="00912B4A">
        <w:rPr>
          <w:b/>
        </w:rPr>
        <w:t>PDF</w:t>
      </w:r>
      <w:r w:rsidRPr="00912B4A">
        <w:t xml:space="preserve"> 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_Ref24370682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P04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</w:p>
    <w:p w14:paraId="7DBBA291" w14:textId="3A710B58" w:rsidR="005D701D" w:rsidRPr="00912B4A" w:rsidRDefault="005D701D" w:rsidP="002E0DC7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>O sistema deve validar a opção selecionada pelo ator na pop-up:</w:t>
      </w:r>
    </w:p>
    <w:p w14:paraId="17F0A7BB" w14:textId="72B39C20" w:rsidR="005D701D" w:rsidRPr="00912B4A" w:rsidRDefault="005D701D" w:rsidP="005D701D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 xml:space="preserve">: o sistema deve </w:t>
      </w:r>
      <w:r w:rsidR="00BD1A6F" w:rsidRPr="00912B4A">
        <w:rPr>
          <w:color w:val="000000" w:themeColor="text1"/>
        </w:rPr>
        <w:t xml:space="preserve">gerar um extrato com </w:t>
      </w:r>
      <w:r w:rsidRPr="00912B4A">
        <w:rPr>
          <w:color w:val="000000" w:themeColor="text1"/>
        </w:rPr>
        <w:t xml:space="preserve">as informações APENAS das Chapas com status igual a </w:t>
      </w: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>;</w:t>
      </w:r>
    </w:p>
    <w:p w14:paraId="2E7B3D12" w14:textId="77777777" w:rsidR="005D701D" w:rsidRPr="00912B4A" w:rsidRDefault="005D701D" w:rsidP="005D701D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1DCCF268" w14:textId="73680E27" w:rsidR="005D701D" w:rsidRPr="00912B4A" w:rsidRDefault="005D701D" w:rsidP="005D701D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 xml:space="preserve">: o sistema deve </w:t>
      </w:r>
      <w:r w:rsidR="00BD1A6F" w:rsidRPr="00912B4A">
        <w:rPr>
          <w:color w:val="000000" w:themeColor="text1"/>
        </w:rPr>
        <w:t xml:space="preserve">gerar um extrato com </w:t>
      </w:r>
      <w:r w:rsidRPr="00912B4A">
        <w:rPr>
          <w:color w:val="000000" w:themeColor="text1"/>
        </w:rPr>
        <w:t xml:space="preserve">as informações APENAS das Chapas com status igual a </w:t>
      </w: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>;</w:t>
      </w:r>
    </w:p>
    <w:p w14:paraId="3AF0ABF2" w14:textId="77777777" w:rsidR="005D701D" w:rsidRPr="00912B4A" w:rsidRDefault="005D701D" w:rsidP="005D701D">
      <w:pPr>
        <w:pStyle w:val="PargrafodaLista"/>
        <w:rPr>
          <w:color w:val="000000" w:themeColor="text1"/>
        </w:rPr>
      </w:pPr>
    </w:p>
    <w:p w14:paraId="697670D0" w14:textId="6436C9A4" w:rsidR="005D701D" w:rsidRPr="00912B4A" w:rsidRDefault="005D701D" w:rsidP="005D701D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Todos</w:t>
      </w:r>
      <w:r w:rsidRPr="00912B4A">
        <w:rPr>
          <w:color w:val="000000" w:themeColor="text1"/>
        </w:rPr>
        <w:t xml:space="preserve">:  o sistema deve </w:t>
      </w:r>
      <w:r w:rsidR="00BD1A6F" w:rsidRPr="00912B4A">
        <w:rPr>
          <w:color w:val="000000" w:themeColor="text1"/>
        </w:rPr>
        <w:t>gerar um extrato com</w:t>
      </w:r>
      <w:r w:rsidRPr="00912B4A">
        <w:rPr>
          <w:color w:val="000000" w:themeColor="text1"/>
        </w:rPr>
        <w:t xml:space="preserve"> as informações das Chapas com status </w:t>
      </w: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 xml:space="preserve"> + </w:t>
      </w: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>;</w:t>
      </w:r>
    </w:p>
    <w:p w14:paraId="2CB4C877" w14:textId="77777777" w:rsidR="005D701D" w:rsidRPr="00912B4A" w:rsidRDefault="005D701D" w:rsidP="005D701D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286A3AE6" w14:textId="77777777" w:rsidR="005D701D" w:rsidRPr="00912B4A" w:rsidRDefault="005D701D" w:rsidP="005D701D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10BA24BE" w14:textId="7BFCCFC3" w:rsidR="00AD081F" w:rsidRPr="00912B4A" w:rsidRDefault="002E0DC7" w:rsidP="002E0DC7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>Ao acionar “</w:t>
      </w:r>
      <w:r w:rsidR="00860AB9" w:rsidRPr="00912B4A">
        <w:rPr>
          <w:b/>
          <w:noProof/>
        </w:rPr>
        <w:t>Confirmar</w:t>
      </w:r>
      <w:r w:rsidRPr="00912B4A">
        <w:rPr>
          <w:color w:val="000000" w:themeColor="text1"/>
        </w:rPr>
        <w:t>”, o sistema deve gerar um extrato com as informações das chapas criadas para a UF selecionada pelo ator;</w:t>
      </w:r>
    </w:p>
    <w:p w14:paraId="6748F195" w14:textId="77777777" w:rsidR="002E0DC7" w:rsidRPr="00912B4A" w:rsidRDefault="002E0DC7" w:rsidP="002E0DC7">
      <w:pPr>
        <w:pStyle w:val="PargrafodaLista"/>
        <w:spacing w:after="200" w:line="276" w:lineRule="auto"/>
        <w:ind w:left="567"/>
        <w:contextualSpacing/>
        <w:rPr>
          <w:color w:val="000000" w:themeColor="text1"/>
        </w:rPr>
      </w:pPr>
    </w:p>
    <w:p w14:paraId="78DF61FE" w14:textId="646BA5B6" w:rsidR="002E0DC7" w:rsidRPr="00912B4A" w:rsidRDefault="002E0DC7" w:rsidP="002E0DC7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 xml:space="preserve">O sistema deve exibir </w:t>
      </w:r>
      <w:r w:rsidR="00A43ABE" w:rsidRPr="00912B4A">
        <w:rPr>
          <w:color w:val="000000" w:themeColor="text1"/>
        </w:rPr>
        <w:t xml:space="preserve">conforme interface </w:t>
      </w:r>
      <w:r w:rsidR="00A43ABE" w:rsidRPr="00912B4A">
        <w:rPr>
          <w:color w:val="31849B" w:themeColor="accent5" w:themeShade="BF"/>
        </w:rPr>
        <w:t>[</w:t>
      </w:r>
      <w:r w:rsidR="00A43ABE" w:rsidRPr="00912B4A">
        <w:rPr>
          <w:color w:val="31849B" w:themeColor="accent5" w:themeShade="BF"/>
        </w:rPr>
        <w:fldChar w:fldCharType="begin"/>
      </w:r>
      <w:r w:rsidR="00A43ABE" w:rsidRPr="00912B4A">
        <w:rPr>
          <w:color w:val="31849B" w:themeColor="accent5" w:themeShade="BF"/>
        </w:rPr>
        <w:instrText xml:space="preserve"> REF _Ref24370682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A43ABE" w:rsidRPr="00912B4A">
        <w:rPr>
          <w:color w:val="31849B" w:themeColor="accent5" w:themeShade="BF"/>
        </w:rPr>
      </w:r>
      <w:r w:rsidR="00A43ABE" w:rsidRPr="00912B4A">
        <w:rPr>
          <w:color w:val="31849B" w:themeColor="accent5" w:themeShade="BF"/>
        </w:rPr>
        <w:fldChar w:fldCharType="separate"/>
      </w:r>
      <w:r w:rsidR="00A43ABE" w:rsidRPr="00912B4A">
        <w:rPr>
          <w:color w:val="31849B" w:themeColor="accent5" w:themeShade="BF"/>
        </w:rPr>
        <w:t>P04</w:t>
      </w:r>
      <w:r w:rsidR="00A43ABE" w:rsidRPr="00912B4A">
        <w:rPr>
          <w:color w:val="31849B" w:themeColor="accent5" w:themeShade="BF"/>
        </w:rPr>
        <w:fldChar w:fldCharType="end"/>
      </w:r>
      <w:r w:rsidR="00A43ABE" w:rsidRPr="00912B4A">
        <w:rPr>
          <w:color w:val="31849B" w:themeColor="accent5" w:themeShade="BF"/>
        </w:rPr>
        <w:t>]</w:t>
      </w:r>
      <w:r w:rsidRPr="00912B4A">
        <w:rPr>
          <w:color w:val="000000" w:themeColor="text1"/>
        </w:rPr>
        <w:t>:</w:t>
      </w:r>
    </w:p>
    <w:p w14:paraId="6E2671A2" w14:textId="77777777" w:rsidR="002E0DC7" w:rsidRPr="00912B4A" w:rsidRDefault="002E0DC7" w:rsidP="002E0DC7">
      <w:pPr>
        <w:pStyle w:val="PargrafodaLista"/>
        <w:rPr>
          <w:color w:val="000000" w:themeColor="text1"/>
        </w:rPr>
      </w:pPr>
    </w:p>
    <w:p w14:paraId="046C59AE" w14:textId="0D2C0084" w:rsidR="008A4B40" w:rsidRPr="00912B4A" w:rsidRDefault="00A43ABE" w:rsidP="00CA2637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color w:val="000000" w:themeColor="text1"/>
        </w:rPr>
        <w:t>O</w:t>
      </w:r>
      <w:r w:rsidR="008A4B40" w:rsidRPr="00912B4A">
        <w:rPr>
          <w:color w:val="000000" w:themeColor="text1"/>
        </w:rPr>
        <w:t xml:space="preserve"> sistema deve informar para cada chapa </w:t>
      </w:r>
      <w:r w:rsidR="0035129F" w:rsidRPr="00912B4A">
        <w:rPr>
          <w:color w:val="000000" w:themeColor="text1"/>
        </w:rPr>
        <w:t xml:space="preserve">da UF selecionada, </w:t>
      </w:r>
      <w:r w:rsidR="008A4B40" w:rsidRPr="00912B4A">
        <w:rPr>
          <w:color w:val="000000" w:themeColor="text1"/>
        </w:rPr>
        <w:t xml:space="preserve">um registro </w:t>
      </w:r>
      <w:r w:rsidR="0035129F" w:rsidRPr="00912B4A">
        <w:rPr>
          <w:color w:val="000000" w:themeColor="text1"/>
        </w:rPr>
        <w:t>com as informações</w:t>
      </w:r>
      <w:r w:rsidRPr="00912B4A">
        <w:rPr>
          <w:color w:val="000000" w:themeColor="text1"/>
        </w:rPr>
        <w:t xml:space="preserve"> do</w:t>
      </w:r>
      <w:r w:rsidR="0035129F" w:rsidRPr="00912B4A">
        <w:rPr>
          <w:color w:val="000000" w:themeColor="text1"/>
        </w:rPr>
        <w:t xml:space="preserve"> Nº da Chapa, UF, Conselheiro </w:t>
      </w:r>
      <w:r w:rsidR="00CA2637" w:rsidRPr="00912B4A">
        <w:rPr>
          <w:color w:val="000000" w:themeColor="text1"/>
        </w:rPr>
        <w:t>F</w:t>
      </w:r>
      <w:r w:rsidR="0035129F" w:rsidRPr="00912B4A">
        <w:rPr>
          <w:color w:val="000000" w:themeColor="text1"/>
        </w:rPr>
        <w:t>ederal</w:t>
      </w:r>
      <w:r w:rsidR="00CA2637" w:rsidRPr="00912B4A">
        <w:rPr>
          <w:color w:val="000000" w:themeColor="text1"/>
        </w:rPr>
        <w:t xml:space="preserve"> e os Conselheiros Estaduais: </w:t>
      </w:r>
      <w:r w:rsidR="00CA2637" w:rsidRPr="00912B4A">
        <w:rPr>
          <w:color w:val="31849B" w:themeColor="accent5" w:themeShade="BF"/>
        </w:rPr>
        <w:t>[</w:t>
      </w:r>
      <w:r w:rsidR="00CA2637" w:rsidRPr="00912B4A">
        <w:rPr>
          <w:color w:val="31849B" w:themeColor="accent5" w:themeShade="BF"/>
        </w:rPr>
        <w:fldChar w:fldCharType="begin"/>
      </w:r>
      <w:r w:rsidR="00CA2637" w:rsidRPr="00912B4A">
        <w:rPr>
          <w:color w:val="31849B" w:themeColor="accent5" w:themeShade="BF"/>
        </w:rPr>
        <w:instrText xml:space="preserve"> REF _Ref24370682 \r \h  \* MERGEFORMAT </w:instrText>
      </w:r>
      <w:r w:rsidR="00CA2637" w:rsidRPr="00912B4A">
        <w:rPr>
          <w:color w:val="31849B" w:themeColor="accent5" w:themeShade="BF"/>
        </w:rPr>
      </w:r>
      <w:r w:rsidR="00CA2637" w:rsidRPr="00912B4A">
        <w:rPr>
          <w:color w:val="31849B" w:themeColor="accent5" w:themeShade="BF"/>
        </w:rPr>
        <w:fldChar w:fldCharType="separate"/>
      </w:r>
      <w:r w:rsidR="00CA2637" w:rsidRPr="00912B4A">
        <w:rPr>
          <w:color w:val="31849B" w:themeColor="accent5" w:themeShade="BF"/>
        </w:rPr>
        <w:t>P04</w:t>
      </w:r>
      <w:r w:rsidR="00CA2637" w:rsidRPr="00912B4A">
        <w:rPr>
          <w:color w:val="31849B" w:themeColor="accent5" w:themeShade="BF"/>
        </w:rPr>
        <w:fldChar w:fldCharType="end"/>
      </w:r>
      <w:r w:rsidR="00CA2637" w:rsidRPr="00912B4A">
        <w:rPr>
          <w:color w:val="31849B" w:themeColor="accent5" w:themeShade="BF"/>
        </w:rPr>
        <w:t>]</w:t>
      </w:r>
    </w:p>
    <w:p w14:paraId="621AB9BC" w14:textId="77777777" w:rsidR="00A33E36" w:rsidRPr="00912B4A" w:rsidRDefault="00A33E36" w:rsidP="00A33E36">
      <w:pPr>
        <w:pStyle w:val="PargrafodaLista"/>
        <w:spacing w:after="200" w:line="276" w:lineRule="auto"/>
        <w:ind w:left="1276"/>
        <w:contextualSpacing/>
        <w:jc w:val="both"/>
        <w:rPr>
          <w:color w:val="000000" w:themeColor="text1"/>
        </w:rPr>
      </w:pPr>
    </w:p>
    <w:p w14:paraId="3B9B7FF6" w14:textId="10C119A7" w:rsidR="00CA2637" w:rsidRPr="00912B4A" w:rsidRDefault="00CA2637" w:rsidP="00CA2637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jc w:val="both"/>
        <w:rPr>
          <w:color w:val="000000" w:themeColor="text1"/>
        </w:rPr>
      </w:pPr>
      <w:r w:rsidRPr="00912B4A">
        <w:rPr>
          <w:b/>
          <w:color w:val="000000" w:themeColor="text1"/>
        </w:rPr>
        <w:t>Nº da Chapa</w:t>
      </w:r>
      <w:r w:rsidRPr="00912B4A">
        <w:rPr>
          <w:color w:val="000000" w:themeColor="text1"/>
        </w:rPr>
        <w:t>: o sistema deve exibir o número da chapa, conforme sorteio. Caso o ator não tenha informado o número da chapa, o sistema deve exibir a informação “</w:t>
      </w:r>
      <w:r w:rsidRPr="00912B4A">
        <w:rPr>
          <w:b/>
          <w:color w:val="000000" w:themeColor="text1"/>
        </w:rPr>
        <w:t>A definir”</w:t>
      </w:r>
      <w:r w:rsidRPr="00912B4A">
        <w:rPr>
          <w:color w:val="000000" w:themeColor="text1"/>
        </w:rPr>
        <w:t>;</w:t>
      </w:r>
      <w:r w:rsidR="000C0CF9" w:rsidRPr="00912B4A">
        <w:rPr>
          <w:color w:val="000000" w:themeColor="text1"/>
        </w:rPr>
        <w:t xml:space="preserve"> </w:t>
      </w:r>
      <w:r w:rsidR="000C0CF9" w:rsidRPr="00912B4A">
        <w:rPr>
          <w:color w:val="31849B" w:themeColor="accent5" w:themeShade="BF"/>
        </w:rPr>
        <w:t>[</w:t>
      </w:r>
      <w:r w:rsidR="000C0CF9" w:rsidRPr="00912B4A">
        <w:rPr>
          <w:color w:val="31849B" w:themeColor="accent5" w:themeShade="BF"/>
        </w:rPr>
        <w:fldChar w:fldCharType="begin"/>
      </w:r>
      <w:r w:rsidR="000C0CF9" w:rsidRPr="00912B4A">
        <w:rPr>
          <w:color w:val="31849B" w:themeColor="accent5" w:themeShade="BF"/>
        </w:rPr>
        <w:instrText xml:space="preserve"> REF _Ref24634910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0C0CF9" w:rsidRPr="00912B4A">
        <w:rPr>
          <w:color w:val="31849B" w:themeColor="accent5" w:themeShade="BF"/>
        </w:rPr>
      </w:r>
      <w:r w:rsidR="000C0CF9" w:rsidRPr="00912B4A">
        <w:rPr>
          <w:color w:val="31849B" w:themeColor="accent5" w:themeShade="BF"/>
        </w:rPr>
        <w:fldChar w:fldCharType="separate"/>
      </w:r>
      <w:r w:rsidR="000C0CF9" w:rsidRPr="00912B4A">
        <w:rPr>
          <w:color w:val="31849B" w:themeColor="accent5" w:themeShade="BF"/>
        </w:rPr>
        <w:t>9</w:t>
      </w:r>
      <w:r w:rsidR="000C0CF9" w:rsidRPr="00912B4A">
        <w:rPr>
          <w:color w:val="31849B" w:themeColor="accent5" w:themeShade="BF"/>
        </w:rPr>
        <w:fldChar w:fldCharType="end"/>
      </w:r>
      <w:r w:rsidR="000C0CF9" w:rsidRPr="00912B4A">
        <w:rPr>
          <w:color w:val="31849B" w:themeColor="accent5" w:themeShade="BF"/>
        </w:rPr>
        <w:t>]</w:t>
      </w:r>
    </w:p>
    <w:p w14:paraId="782FE975" w14:textId="77777777" w:rsidR="00A33E36" w:rsidRPr="00912B4A" w:rsidRDefault="00A33E36" w:rsidP="00A33E36">
      <w:pPr>
        <w:pStyle w:val="PargrafodaLista"/>
        <w:rPr>
          <w:color w:val="000000" w:themeColor="text1"/>
        </w:rPr>
      </w:pPr>
    </w:p>
    <w:p w14:paraId="759DB6B4" w14:textId="3811B507" w:rsidR="00CA2637" w:rsidRPr="00912B4A" w:rsidRDefault="00CA2637" w:rsidP="00CA2637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UF</w:t>
      </w:r>
      <w:r w:rsidRPr="00912B4A">
        <w:rPr>
          <w:color w:val="000000" w:themeColor="text1"/>
        </w:rPr>
        <w:t>: o sistema deve exibir a informação CE/&lt;UF da Chapa&gt;</w:t>
      </w:r>
    </w:p>
    <w:p w14:paraId="6C1C726F" w14:textId="685F455D" w:rsidR="00A43ABE" w:rsidRPr="00912B4A" w:rsidRDefault="00A43ABE" w:rsidP="00A43ABE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color w:val="000000" w:themeColor="text1"/>
        </w:rPr>
        <w:t>Caso seja IES, o sistema deve exibir a informação IES/&lt;UF da Chapa&gt;</w:t>
      </w:r>
    </w:p>
    <w:p w14:paraId="4B69AF16" w14:textId="77777777" w:rsidR="00653B60" w:rsidRPr="00912B4A" w:rsidRDefault="00653B60" w:rsidP="00A43ABE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</w:p>
    <w:p w14:paraId="306ECBF0" w14:textId="338E4A12" w:rsidR="00653B60" w:rsidRPr="00912B4A" w:rsidRDefault="00653B60" w:rsidP="00653B60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color w:val="000000" w:themeColor="text1"/>
        </w:rPr>
        <w:t>Exemplo: CHAPA 001 – CE/DF</w:t>
      </w:r>
    </w:p>
    <w:p w14:paraId="1A5AA42A" w14:textId="77777777" w:rsidR="00CA2637" w:rsidRPr="00912B4A" w:rsidRDefault="00CA2637" w:rsidP="00CA2637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</w:p>
    <w:p w14:paraId="435918C4" w14:textId="77777777" w:rsidR="00653B60" w:rsidRPr="00912B4A" w:rsidRDefault="00653B60" w:rsidP="00CA2637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</w:p>
    <w:p w14:paraId="3900F4AE" w14:textId="73EB3FDB" w:rsidR="00653B60" w:rsidRPr="00912B4A" w:rsidRDefault="00653B60" w:rsidP="0056791B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12B4A">
        <w:rPr>
          <w:b/>
          <w:color w:val="000000" w:themeColor="text1"/>
        </w:rPr>
        <w:lastRenderedPageBreak/>
        <w:t>Candidatos</w:t>
      </w:r>
      <w:r w:rsidRPr="00912B4A">
        <w:rPr>
          <w:color w:val="000000" w:themeColor="text1"/>
        </w:rPr>
        <w:t>:</w:t>
      </w:r>
    </w:p>
    <w:p w14:paraId="6A9AF982" w14:textId="321216AF" w:rsidR="00AD062C" w:rsidRPr="00912B4A" w:rsidRDefault="00AD062C" w:rsidP="00653B60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jc w:val="both"/>
        <w:rPr>
          <w:color w:val="000000" w:themeColor="text1"/>
        </w:rPr>
      </w:pPr>
      <w:r w:rsidRPr="00912B4A">
        <w:rPr>
          <w:b/>
          <w:color w:val="000000" w:themeColor="text1"/>
        </w:rPr>
        <w:t>Conselheiro Federal</w:t>
      </w:r>
      <w:r w:rsidRPr="00912B4A">
        <w:rPr>
          <w:color w:val="000000" w:themeColor="text1"/>
        </w:rPr>
        <w:t xml:space="preserve">: o sistema deve exibir o </w:t>
      </w:r>
      <w:r w:rsidRPr="00912B4A">
        <w:rPr>
          <w:b/>
          <w:color w:val="000000" w:themeColor="text1"/>
        </w:rPr>
        <w:t>Nome</w:t>
      </w:r>
      <w:r w:rsidRPr="00912B4A">
        <w:rPr>
          <w:color w:val="000000" w:themeColor="text1"/>
        </w:rPr>
        <w:t xml:space="preserve"> do Titular e do Suplente, o </w:t>
      </w:r>
      <w:r w:rsidRPr="00912B4A">
        <w:rPr>
          <w:b/>
          <w:color w:val="000000" w:themeColor="text1"/>
        </w:rPr>
        <w:t>Tipo de Participação</w:t>
      </w:r>
      <w:r w:rsidRPr="00912B4A">
        <w:rPr>
          <w:color w:val="000000" w:themeColor="text1"/>
        </w:rPr>
        <w:t xml:space="preserve"> de cada um dos membros</w:t>
      </w:r>
      <w:r w:rsidR="00A43ABE" w:rsidRPr="00912B4A">
        <w:rPr>
          <w:color w:val="000000" w:themeColor="text1"/>
        </w:rPr>
        <w:t>;</w:t>
      </w:r>
    </w:p>
    <w:p w14:paraId="4C531ADB" w14:textId="6E2DB33E" w:rsidR="00A43ABE" w:rsidRPr="00912B4A" w:rsidRDefault="00A43ABE" w:rsidP="00A43ABE">
      <w:pPr>
        <w:autoSpaceDE w:val="0"/>
        <w:autoSpaceDN w:val="0"/>
        <w:adjustRightInd w:val="0"/>
        <w:spacing w:before="0" w:after="0"/>
        <w:jc w:val="left"/>
        <w:rPr>
          <w:rFonts w:cs="Arial"/>
          <w:b/>
          <w:sz w:val="21"/>
          <w:szCs w:val="21"/>
        </w:rPr>
      </w:pPr>
      <w:r w:rsidRPr="00912B4A">
        <w:rPr>
          <w:rFonts w:cs="Arial"/>
          <w:b/>
          <w:sz w:val="21"/>
          <w:szCs w:val="21"/>
        </w:rPr>
        <w:t xml:space="preserve">                      Candidato a conselheiro titular federal e respectivo suplente de conselheiro</w:t>
      </w:r>
    </w:p>
    <w:p w14:paraId="1FACD051" w14:textId="4FF83B4E" w:rsidR="00AD062C" w:rsidRPr="00912B4A" w:rsidRDefault="00A43ABE" w:rsidP="00A43ABE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b/>
          <w:sz w:val="21"/>
          <w:szCs w:val="21"/>
        </w:rPr>
        <w:t>NOME (Titular)</w:t>
      </w:r>
      <w:r w:rsidRPr="00912B4A">
        <w:rPr>
          <w:sz w:val="21"/>
          <w:szCs w:val="21"/>
        </w:rPr>
        <w:t xml:space="preserve">: Cláudia Avila e </w:t>
      </w:r>
      <w:r w:rsidRPr="00912B4A">
        <w:rPr>
          <w:b/>
          <w:sz w:val="21"/>
          <w:szCs w:val="21"/>
        </w:rPr>
        <w:t>NOME (Suplente)</w:t>
      </w:r>
      <w:r w:rsidRPr="00912B4A">
        <w:rPr>
          <w:sz w:val="21"/>
          <w:szCs w:val="21"/>
        </w:rPr>
        <w:t xml:space="preserve">: André de Jesus </w:t>
      </w:r>
    </w:p>
    <w:p w14:paraId="28A0CC52" w14:textId="77777777" w:rsidR="00AD062C" w:rsidRPr="00912B4A" w:rsidRDefault="00AD062C" w:rsidP="00AD062C">
      <w:pPr>
        <w:pStyle w:val="PargrafodaLista"/>
        <w:rPr>
          <w:color w:val="000000" w:themeColor="text1"/>
        </w:rPr>
      </w:pPr>
    </w:p>
    <w:p w14:paraId="3D99ACB1" w14:textId="77777777" w:rsidR="00653B60" w:rsidRPr="00912B4A" w:rsidRDefault="00653B60" w:rsidP="00AD062C">
      <w:pPr>
        <w:pStyle w:val="PargrafodaLista"/>
        <w:rPr>
          <w:color w:val="000000" w:themeColor="text1"/>
        </w:rPr>
      </w:pPr>
    </w:p>
    <w:p w14:paraId="40570F4F" w14:textId="77777777" w:rsidR="00653B60" w:rsidRPr="00912B4A" w:rsidRDefault="00653B60" w:rsidP="00AD062C">
      <w:pPr>
        <w:pStyle w:val="PargrafodaLista"/>
        <w:rPr>
          <w:color w:val="000000" w:themeColor="text1"/>
        </w:rPr>
      </w:pPr>
    </w:p>
    <w:p w14:paraId="2A18C23B" w14:textId="125B63D9" w:rsidR="00AD062C" w:rsidRPr="00912B4A" w:rsidRDefault="00AD062C" w:rsidP="00653B60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jc w:val="both"/>
        <w:rPr>
          <w:color w:val="000000" w:themeColor="text1"/>
        </w:rPr>
      </w:pPr>
      <w:r w:rsidRPr="00912B4A">
        <w:rPr>
          <w:b/>
          <w:color w:val="000000" w:themeColor="text1"/>
        </w:rPr>
        <w:t>Conselheiro Estadual</w:t>
      </w:r>
      <w:r w:rsidRPr="00912B4A">
        <w:rPr>
          <w:color w:val="000000" w:themeColor="text1"/>
        </w:rPr>
        <w:t>: o sistema deve exibir</w:t>
      </w:r>
      <w:r w:rsidR="0056791B" w:rsidRPr="00912B4A">
        <w:rPr>
          <w:color w:val="000000" w:themeColor="text1"/>
        </w:rPr>
        <w:t xml:space="preserve"> </w:t>
      </w:r>
      <w:r w:rsidRPr="00912B4A">
        <w:rPr>
          <w:color w:val="000000" w:themeColor="text1"/>
        </w:rPr>
        <w:t xml:space="preserve">o </w:t>
      </w:r>
      <w:r w:rsidRPr="00912B4A">
        <w:rPr>
          <w:b/>
          <w:color w:val="000000" w:themeColor="text1"/>
        </w:rPr>
        <w:t>Nome</w:t>
      </w:r>
      <w:r w:rsidRPr="00912B4A">
        <w:rPr>
          <w:color w:val="000000" w:themeColor="text1"/>
        </w:rPr>
        <w:t xml:space="preserve"> do Titular e do Suplente, o </w:t>
      </w:r>
      <w:r w:rsidRPr="00912B4A">
        <w:rPr>
          <w:b/>
          <w:color w:val="000000" w:themeColor="text1"/>
        </w:rPr>
        <w:t>Tipo de Participação</w:t>
      </w:r>
      <w:r w:rsidRPr="00912B4A">
        <w:rPr>
          <w:color w:val="000000" w:themeColor="text1"/>
        </w:rPr>
        <w:t xml:space="preserve"> de cada um dos membros</w:t>
      </w:r>
      <w:r w:rsidR="00A43ABE" w:rsidRPr="00912B4A">
        <w:rPr>
          <w:color w:val="000000" w:themeColor="text1"/>
        </w:rPr>
        <w:t>;</w:t>
      </w:r>
    </w:p>
    <w:p w14:paraId="65D5292E" w14:textId="77777777" w:rsidR="00653B60" w:rsidRPr="00912B4A" w:rsidRDefault="00653B60" w:rsidP="00653B60">
      <w:pPr>
        <w:pStyle w:val="PargrafodaLista"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3F5B8F0" w14:textId="69DDB656" w:rsidR="00653B60" w:rsidRPr="00912B4A" w:rsidRDefault="00653B60" w:rsidP="00653B60">
      <w:pPr>
        <w:pStyle w:val="PargrafodaLista"/>
        <w:ind w:left="1276"/>
      </w:pPr>
      <w:r w:rsidRPr="00912B4A">
        <w:t>Candidato a conselheiro titular estaduais e respectivo suplente de conselheiro</w:t>
      </w:r>
    </w:p>
    <w:p w14:paraId="54C490C0" w14:textId="2761430B" w:rsidR="00653B60" w:rsidRPr="00912B4A" w:rsidRDefault="00653B60" w:rsidP="00653B60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b/>
        </w:rPr>
        <w:t>NOME (Titular)</w:t>
      </w:r>
      <w:r w:rsidRPr="00912B4A">
        <w:t xml:space="preserve">: Carlos André Felix e </w:t>
      </w:r>
      <w:r w:rsidRPr="00912B4A">
        <w:rPr>
          <w:b/>
        </w:rPr>
        <w:t>NOME (Suplente)</w:t>
      </w:r>
      <w:r w:rsidRPr="00912B4A">
        <w:t xml:space="preserve">: Maycon Lima </w:t>
      </w:r>
    </w:p>
    <w:p w14:paraId="16291385" w14:textId="0102452E" w:rsidR="00653B60" w:rsidRPr="00912B4A" w:rsidRDefault="00653B60" w:rsidP="00653B60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b/>
        </w:rPr>
        <w:t>NOME (Titular)</w:t>
      </w:r>
      <w:r w:rsidRPr="00912B4A">
        <w:t xml:space="preserve">: Diego Marco Rocha e </w:t>
      </w:r>
      <w:r w:rsidRPr="00912B4A">
        <w:rPr>
          <w:b/>
        </w:rPr>
        <w:t>NOME (Suplente)</w:t>
      </w:r>
      <w:r w:rsidRPr="00912B4A">
        <w:t xml:space="preserve">: </w:t>
      </w:r>
      <w:proofErr w:type="spellStart"/>
      <w:r w:rsidRPr="00912B4A">
        <w:t>Hemerson</w:t>
      </w:r>
      <w:proofErr w:type="spellEnd"/>
      <w:r w:rsidRPr="00912B4A">
        <w:t xml:space="preserve"> Morais</w:t>
      </w:r>
    </w:p>
    <w:p w14:paraId="4F24A8F6" w14:textId="42906860" w:rsidR="00653B60" w:rsidRPr="00912B4A" w:rsidRDefault="00653B60" w:rsidP="00653B60">
      <w:pPr>
        <w:pStyle w:val="PargrafodaLista"/>
        <w:spacing w:after="200" w:line="276" w:lineRule="auto"/>
        <w:ind w:left="1276"/>
        <w:contextualSpacing/>
      </w:pPr>
      <w:r w:rsidRPr="00912B4A">
        <w:rPr>
          <w:b/>
        </w:rPr>
        <w:t>NOME (Titular)</w:t>
      </w:r>
      <w:r w:rsidRPr="00912B4A">
        <w:t xml:space="preserve">: Marcos Oliveira e </w:t>
      </w:r>
      <w:r w:rsidRPr="00912B4A">
        <w:rPr>
          <w:b/>
        </w:rPr>
        <w:t>NOME (Suplente)</w:t>
      </w:r>
      <w:r w:rsidRPr="00912B4A">
        <w:t xml:space="preserve">: Robson dos Reis </w:t>
      </w:r>
    </w:p>
    <w:p w14:paraId="2213D1EF" w14:textId="77777777" w:rsidR="00653B60" w:rsidRPr="00912B4A" w:rsidRDefault="00653B60" w:rsidP="00653B60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</w:p>
    <w:p w14:paraId="64BF830F" w14:textId="63723CD9" w:rsidR="00653B60" w:rsidRPr="00912B4A" w:rsidRDefault="00653B60" w:rsidP="00653B60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jc w:val="both"/>
        <w:rPr>
          <w:color w:val="000000" w:themeColor="text1"/>
        </w:rPr>
      </w:pPr>
      <w:proofErr w:type="spellStart"/>
      <w:r w:rsidRPr="00912B4A">
        <w:rPr>
          <w:b/>
          <w:color w:val="000000" w:themeColor="text1"/>
        </w:rPr>
        <w:t>Label</w:t>
      </w:r>
      <w:proofErr w:type="spellEnd"/>
      <w:r w:rsidRPr="00912B4A">
        <w:rPr>
          <w:b/>
          <w:color w:val="000000" w:themeColor="text1"/>
        </w:rPr>
        <w:t xml:space="preserve"> Informativa: </w:t>
      </w:r>
      <w:r w:rsidRPr="00912B4A">
        <w:t>Obs. Veja a síntese de currículos de cada candidato após o plano de trabalho</w:t>
      </w:r>
      <w:r w:rsidRPr="00912B4A">
        <w:rPr>
          <w:color w:val="000000" w:themeColor="text1"/>
        </w:rPr>
        <w:t>;</w:t>
      </w:r>
    </w:p>
    <w:p w14:paraId="40008D56" w14:textId="77777777" w:rsidR="00FD774A" w:rsidRPr="00912B4A" w:rsidRDefault="00FD774A" w:rsidP="00FD774A">
      <w:pPr>
        <w:pStyle w:val="PargrafodaLista"/>
        <w:spacing w:after="200" w:line="276" w:lineRule="auto"/>
        <w:ind w:left="1276"/>
        <w:contextualSpacing/>
        <w:jc w:val="both"/>
        <w:rPr>
          <w:color w:val="000000" w:themeColor="text1"/>
        </w:rPr>
      </w:pPr>
    </w:p>
    <w:p w14:paraId="1EABB16F" w14:textId="5252C680" w:rsidR="00C95F1A" w:rsidRPr="00912B4A" w:rsidRDefault="00FD774A" w:rsidP="00B256EE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rPr>
          <w:b/>
        </w:rPr>
        <w:t>Meios oficiais de divulgação</w:t>
      </w:r>
      <w:r w:rsidR="00C95F1A" w:rsidRPr="00912B4A">
        <w:t>:</w:t>
      </w:r>
      <w:r w:rsidR="00972B0A" w:rsidRPr="00912B4A">
        <w:t xml:space="preserve"> (o sistema só deve exibir os meios que tiverem ativos na HST021 e HST022)</w:t>
      </w:r>
    </w:p>
    <w:p w14:paraId="703AEA77" w14:textId="2C2A9104" w:rsidR="00FD774A" w:rsidRPr="00912B4A" w:rsidRDefault="00972B0A" w:rsidP="00FD774A">
      <w:pPr>
        <w:pStyle w:val="PargrafodaLista"/>
        <w:numPr>
          <w:ilvl w:val="0"/>
          <w:numId w:val="31"/>
        </w:numPr>
        <w:spacing w:before="60" w:after="60"/>
        <w:ind w:left="1276"/>
        <w:jc w:val="both"/>
      </w:pPr>
      <w:r w:rsidRPr="00912B4A">
        <w:t>Lista de meios oficial de propaganda da chapa</w:t>
      </w:r>
    </w:p>
    <w:p w14:paraId="36C68000" w14:textId="6E0A2E3D" w:rsidR="00972B0A" w:rsidRPr="00912B4A" w:rsidRDefault="001C4EE9" w:rsidP="00972B0A">
      <w:pPr>
        <w:pStyle w:val="PargrafodaLista"/>
        <w:spacing w:before="60" w:after="60"/>
        <w:ind w:left="1276"/>
        <w:jc w:val="both"/>
        <w:rPr>
          <w:color w:val="auto"/>
        </w:rPr>
      </w:pPr>
      <w:hyperlink r:id="rId31" w:history="1">
        <w:r w:rsidR="00972B0A" w:rsidRPr="00912B4A">
          <w:rPr>
            <w:rStyle w:val="Hyperlink"/>
            <w:color w:val="auto"/>
          </w:rPr>
          <w:t>https://pt-br.facebook.com/</w:t>
        </w:r>
      </w:hyperlink>
    </w:p>
    <w:p w14:paraId="2C32032F" w14:textId="5E3ADCDD" w:rsidR="00972B0A" w:rsidRPr="00912B4A" w:rsidRDefault="001C4EE9" w:rsidP="00972B0A">
      <w:pPr>
        <w:pStyle w:val="PargrafodaLista"/>
        <w:spacing w:before="60" w:after="60"/>
        <w:ind w:left="1276"/>
        <w:jc w:val="both"/>
        <w:rPr>
          <w:color w:val="auto"/>
        </w:rPr>
      </w:pPr>
      <w:hyperlink r:id="rId32" w:history="1">
        <w:r w:rsidR="00972B0A" w:rsidRPr="00912B4A">
          <w:rPr>
            <w:rStyle w:val="Hyperlink"/>
            <w:color w:val="auto"/>
          </w:rPr>
          <w:t>https://www.instagram.com/?hl=pt-br</w:t>
        </w:r>
      </w:hyperlink>
    </w:p>
    <w:p w14:paraId="179CDAF7" w14:textId="26B6EA99" w:rsidR="00972B0A" w:rsidRPr="00912B4A" w:rsidRDefault="001C4EE9" w:rsidP="00972B0A">
      <w:pPr>
        <w:pStyle w:val="PargrafodaLista"/>
        <w:spacing w:before="60" w:after="60"/>
        <w:ind w:left="1276"/>
        <w:jc w:val="both"/>
        <w:rPr>
          <w:color w:val="auto"/>
        </w:rPr>
      </w:pPr>
      <w:hyperlink r:id="rId33" w:history="1">
        <w:r w:rsidR="00F1529F" w:rsidRPr="00912B4A">
          <w:rPr>
            <w:rStyle w:val="Hyperlink"/>
            <w:color w:val="auto"/>
          </w:rPr>
          <w:t>https://overview.mail.yahoo.com/?lang=pt-BR</w:t>
        </w:r>
      </w:hyperlink>
    </w:p>
    <w:p w14:paraId="6D725264" w14:textId="77777777" w:rsidR="00F1529F" w:rsidRPr="00912B4A" w:rsidRDefault="00F1529F" w:rsidP="00972B0A">
      <w:pPr>
        <w:pStyle w:val="PargrafodaLista"/>
        <w:spacing w:before="60" w:after="60"/>
        <w:ind w:left="1276"/>
        <w:jc w:val="both"/>
      </w:pPr>
    </w:p>
    <w:p w14:paraId="4298C748" w14:textId="4419A917" w:rsidR="008B7732" w:rsidRPr="00912B4A" w:rsidRDefault="008B7732" w:rsidP="008B7732">
      <w:pPr>
        <w:pStyle w:val="PargrafodaLista"/>
        <w:numPr>
          <w:ilvl w:val="0"/>
          <w:numId w:val="31"/>
        </w:numPr>
        <w:spacing w:before="60" w:after="60"/>
        <w:ind w:left="1276"/>
        <w:jc w:val="both"/>
      </w:pPr>
      <w:r w:rsidRPr="00912B4A">
        <w:t xml:space="preserve">Caso o ator não tenha </w:t>
      </w:r>
      <w:proofErr w:type="spellStart"/>
      <w:r w:rsidRPr="00912B4A">
        <w:t>add</w:t>
      </w:r>
      <w:proofErr w:type="spellEnd"/>
      <w:r w:rsidRPr="00912B4A">
        <w:t xml:space="preserve"> os meios oficiais, o sistema deve exibir a informação N/A;</w:t>
      </w:r>
    </w:p>
    <w:p w14:paraId="333CE7E3" w14:textId="77777777" w:rsidR="008B7732" w:rsidRPr="00912B4A" w:rsidRDefault="008B7732" w:rsidP="00972B0A">
      <w:pPr>
        <w:pStyle w:val="PargrafodaLista"/>
        <w:spacing w:before="60" w:after="60"/>
        <w:ind w:left="1276"/>
        <w:jc w:val="both"/>
      </w:pPr>
    </w:p>
    <w:p w14:paraId="4BBDEA72" w14:textId="77777777" w:rsidR="00DD5013" w:rsidRPr="00912B4A" w:rsidRDefault="00DD5013" w:rsidP="00C95F1A">
      <w:pPr>
        <w:pStyle w:val="PargrafodaLista"/>
        <w:spacing w:before="60" w:after="60"/>
        <w:ind w:left="567"/>
        <w:jc w:val="both"/>
      </w:pPr>
    </w:p>
    <w:p w14:paraId="397FAF44" w14:textId="4D2143BC" w:rsidR="00F1529F" w:rsidRPr="00912B4A" w:rsidRDefault="00F1529F" w:rsidP="00B256EE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rPr>
          <w:b/>
        </w:rPr>
        <w:t>Plano de trabalho</w:t>
      </w:r>
      <w:r w:rsidRPr="00912B4A">
        <w:t>: o sistema deve exibir o texto da Plataforma Eleitoral que o ator inclui na HSt021; Caso o CEN/BR tenha alterado na HST025, o sistema deve exibir o texto atualizado pelo CEN/BR;</w:t>
      </w:r>
    </w:p>
    <w:p w14:paraId="4C557443" w14:textId="77777777" w:rsidR="00243999" w:rsidRPr="00912B4A" w:rsidRDefault="00243999" w:rsidP="00243999">
      <w:pPr>
        <w:pStyle w:val="PargrafodaLista"/>
        <w:spacing w:before="60" w:after="60"/>
        <w:ind w:left="567"/>
        <w:jc w:val="both"/>
      </w:pPr>
    </w:p>
    <w:p w14:paraId="6EDB2717" w14:textId="2D849543" w:rsidR="00243999" w:rsidRPr="00912B4A" w:rsidRDefault="00243999" w:rsidP="00B256EE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rPr>
          <w:b/>
        </w:rPr>
        <w:t>Candidato a conselheiro titular federal e respectivo suplente de conselheiro</w:t>
      </w:r>
      <w:r w:rsidRPr="00912B4A">
        <w:t>: o sistema deve exibir o</w:t>
      </w:r>
      <w:r w:rsidR="00B435FF" w:rsidRPr="00912B4A">
        <w:t xml:space="preserve"> número </w:t>
      </w:r>
      <w:r w:rsidR="00B435FF" w:rsidRPr="00912B4A">
        <w:rPr>
          <w:b/>
        </w:rPr>
        <w:t>1</w:t>
      </w:r>
      <w:r w:rsidR="00B435FF" w:rsidRPr="00912B4A">
        <w:t xml:space="preserve">, </w:t>
      </w:r>
      <w:r w:rsidR="007A1E9D" w:rsidRPr="00912B4A">
        <w:rPr>
          <w:b/>
        </w:rPr>
        <w:t>N</w:t>
      </w:r>
      <w:r w:rsidRPr="00912B4A">
        <w:rPr>
          <w:b/>
        </w:rPr>
        <w:t>ome</w:t>
      </w:r>
      <w:r w:rsidRPr="00912B4A">
        <w:t xml:space="preserve"> do Titular federal, </w:t>
      </w:r>
      <w:r w:rsidR="007A1E9D" w:rsidRPr="00912B4A">
        <w:rPr>
          <w:b/>
        </w:rPr>
        <w:t>F</w:t>
      </w:r>
      <w:r w:rsidRPr="00912B4A">
        <w:rPr>
          <w:b/>
        </w:rPr>
        <w:t>oto</w:t>
      </w:r>
      <w:r w:rsidRPr="00912B4A">
        <w:t xml:space="preserve"> e o texto do </w:t>
      </w:r>
      <w:r w:rsidR="007A1E9D" w:rsidRPr="00912B4A">
        <w:rPr>
          <w:b/>
        </w:rPr>
        <w:t>C</w:t>
      </w:r>
      <w:r w:rsidRPr="00912B4A">
        <w:rPr>
          <w:b/>
        </w:rPr>
        <w:t>urrículo</w:t>
      </w:r>
      <w:r w:rsidRPr="00912B4A">
        <w:t xml:space="preserve">, conforme inclusão realizada na estória </w:t>
      </w:r>
      <w:r w:rsidRPr="00912B4A">
        <w:rPr>
          <w:b/>
        </w:rPr>
        <w:t>HST</w:t>
      </w:r>
      <w:r w:rsidR="007A1E9D" w:rsidRPr="00912B4A">
        <w:rPr>
          <w:b/>
        </w:rPr>
        <w:t>024</w:t>
      </w:r>
      <w:r w:rsidR="007A1E9D" w:rsidRPr="00912B4A">
        <w:t>; seguido pelo Nome do seu Suplente, Foto e texto do Currículo;</w:t>
      </w:r>
    </w:p>
    <w:p w14:paraId="1DD41809" w14:textId="77777777" w:rsidR="00E06382" w:rsidRPr="00912B4A" w:rsidRDefault="00E06382" w:rsidP="00E06382">
      <w:pPr>
        <w:pStyle w:val="PargrafodaLista"/>
        <w:ind w:left="1275"/>
      </w:pPr>
      <w:r w:rsidRPr="00912B4A">
        <w:t>Candidatos a conselheiros titulares estaduais e respectivos suplentes de conselheiro:</w:t>
      </w:r>
    </w:p>
    <w:p w14:paraId="4B6B0CC7" w14:textId="77777777" w:rsidR="00E06382" w:rsidRPr="00912B4A" w:rsidRDefault="00E06382" w:rsidP="00E06382">
      <w:pPr>
        <w:pStyle w:val="PargrafodaLista"/>
        <w:ind w:left="1275"/>
      </w:pPr>
    </w:p>
    <w:p w14:paraId="6CAAD560" w14:textId="77777777" w:rsidR="00E06382" w:rsidRPr="00912B4A" w:rsidRDefault="00E06382" w:rsidP="00E06382">
      <w:pPr>
        <w:pStyle w:val="PargrafodaLista"/>
        <w:ind w:left="1275"/>
      </w:pPr>
      <w:r w:rsidRPr="00912B4A">
        <w:rPr>
          <w:b/>
        </w:rPr>
        <w:t>1 - NOME (Titular)</w:t>
      </w:r>
      <w:r w:rsidRPr="00912B4A">
        <w:t>: Claudia Avila</w:t>
      </w:r>
    </w:p>
    <w:p w14:paraId="70C8C858" w14:textId="77777777" w:rsidR="00E06382" w:rsidRPr="00912B4A" w:rsidRDefault="00E06382" w:rsidP="00E06382">
      <w:pPr>
        <w:pStyle w:val="PargrafodaLista"/>
        <w:ind w:left="1275"/>
      </w:pPr>
      <w:r w:rsidRPr="00912B4A">
        <w:rPr>
          <w:noProof/>
        </w:rPr>
        <w:drawing>
          <wp:inline distT="0" distB="0" distL="0" distR="0" wp14:anchorId="4076DFA2" wp14:editId="2B6E2677">
            <wp:extent cx="341194" cy="439417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DD90" w14:textId="77777777" w:rsidR="00E06382" w:rsidRPr="00912B4A" w:rsidRDefault="00E06382" w:rsidP="00E06382">
      <w:pPr>
        <w:pStyle w:val="PargrafodaLista"/>
        <w:ind w:left="1275"/>
      </w:pPr>
    </w:p>
    <w:p w14:paraId="58D2D86B" w14:textId="77777777" w:rsidR="00E06382" w:rsidRPr="00912B4A" w:rsidRDefault="00E06382" w:rsidP="00E06382">
      <w:pPr>
        <w:pStyle w:val="PargrafodaLista"/>
        <w:ind w:left="1275"/>
      </w:pPr>
      <w:r w:rsidRPr="00912B4A">
        <w:t xml:space="preserve">Texto do resumo do currículo </w:t>
      </w:r>
    </w:p>
    <w:p w14:paraId="2BC56B6C" w14:textId="77777777" w:rsidR="00E06382" w:rsidRPr="00912B4A" w:rsidRDefault="00E06382" w:rsidP="00E06382">
      <w:pPr>
        <w:pStyle w:val="PargrafodaLista"/>
        <w:ind w:left="1275"/>
      </w:pPr>
    </w:p>
    <w:p w14:paraId="4FB6CCF3" w14:textId="77777777" w:rsidR="00E06382" w:rsidRPr="00912B4A" w:rsidRDefault="00E06382" w:rsidP="00E06382">
      <w:pPr>
        <w:pStyle w:val="PargrafodaLista"/>
        <w:ind w:left="1275"/>
      </w:pPr>
      <w:r w:rsidRPr="00912B4A">
        <w:rPr>
          <w:b/>
        </w:rPr>
        <w:t xml:space="preserve">1 - NOME (Suplente): </w:t>
      </w:r>
      <w:r w:rsidRPr="00912B4A">
        <w:t>André de Jesus</w:t>
      </w:r>
    </w:p>
    <w:p w14:paraId="32E16164" w14:textId="77777777" w:rsidR="00E06382" w:rsidRPr="00912B4A" w:rsidRDefault="00E06382" w:rsidP="00E06382">
      <w:pPr>
        <w:pStyle w:val="PargrafodaLista"/>
        <w:ind w:left="1275"/>
        <w:rPr>
          <w:b/>
        </w:rPr>
      </w:pPr>
      <w:r w:rsidRPr="00912B4A">
        <w:rPr>
          <w:noProof/>
        </w:rPr>
        <w:drawing>
          <wp:inline distT="0" distB="0" distL="0" distR="0" wp14:anchorId="3BC66A30" wp14:editId="45E48DCD">
            <wp:extent cx="341194" cy="439417"/>
            <wp:effectExtent l="0" t="0" r="190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0E60" w14:textId="77777777" w:rsidR="00E06382" w:rsidRPr="00912B4A" w:rsidRDefault="00E06382" w:rsidP="00E06382">
      <w:pPr>
        <w:pStyle w:val="PargrafodaLista"/>
        <w:ind w:left="1275"/>
        <w:rPr>
          <w:b/>
        </w:rPr>
      </w:pPr>
    </w:p>
    <w:p w14:paraId="4BCE3292" w14:textId="77777777" w:rsidR="00E06382" w:rsidRPr="00912B4A" w:rsidRDefault="00E06382" w:rsidP="00E06382">
      <w:pPr>
        <w:pStyle w:val="PargrafodaLista"/>
        <w:ind w:left="1275"/>
      </w:pPr>
      <w:r w:rsidRPr="00912B4A">
        <w:t xml:space="preserve">Texto do resumo do currículo </w:t>
      </w:r>
    </w:p>
    <w:p w14:paraId="0C4A7DDC" w14:textId="77777777" w:rsidR="00C96F69" w:rsidRPr="00912B4A" w:rsidRDefault="00C96F69" w:rsidP="00C96F69">
      <w:pPr>
        <w:pStyle w:val="PargrafodaLista"/>
        <w:spacing w:before="60" w:after="60"/>
        <w:ind w:left="567"/>
        <w:jc w:val="both"/>
      </w:pPr>
    </w:p>
    <w:p w14:paraId="477B4DCF" w14:textId="621CD94C" w:rsidR="00C95F1A" w:rsidRPr="00912B4A" w:rsidRDefault="00C95F1A" w:rsidP="00B256EE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t>Caso exista uma substituição/alteração de membro, e este outro novo membro aceitar o convite o sistema deve justar a informação</w:t>
      </w:r>
      <w:r w:rsidR="00DD5013" w:rsidRPr="00912B4A">
        <w:t>. O extrato é a fotografia do dia que foi gerado.</w:t>
      </w:r>
    </w:p>
    <w:p w14:paraId="38A1681C" w14:textId="77777777" w:rsidR="008B7732" w:rsidRPr="00912B4A" w:rsidRDefault="008B7732" w:rsidP="008B7732">
      <w:pPr>
        <w:pStyle w:val="PargrafodaLista"/>
        <w:spacing w:before="60" w:after="60"/>
        <w:ind w:left="567"/>
        <w:jc w:val="both"/>
      </w:pPr>
    </w:p>
    <w:p w14:paraId="7497766F" w14:textId="40E8D4DB" w:rsidR="008B7732" w:rsidRPr="00912B4A" w:rsidRDefault="008B7732" w:rsidP="00B256EE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t xml:space="preserve">Caso o ator não tenha </w:t>
      </w:r>
      <w:proofErr w:type="spellStart"/>
      <w:r w:rsidRPr="00912B4A">
        <w:t>add</w:t>
      </w:r>
      <w:proofErr w:type="spellEnd"/>
      <w:r w:rsidRPr="00912B4A">
        <w:t xml:space="preserve"> um dos membros nos </w:t>
      </w:r>
      <w:proofErr w:type="spellStart"/>
      <w:r w:rsidRPr="00912B4A">
        <w:t>cards</w:t>
      </w:r>
      <w:proofErr w:type="spellEnd"/>
      <w:r w:rsidRPr="00912B4A">
        <w:t>, o sistema deve exibir a informação N/A;</w:t>
      </w:r>
    </w:p>
    <w:p w14:paraId="07C92C87" w14:textId="54AF1287" w:rsidR="00DD5013" w:rsidRPr="00912B4A" w:rsidRDefault="00427A90" w:rsidP="00DD5013">
      <w:pPr>
        <w:pStyle w:val="PargrafodaLista"/>
        <w:spacing w:before="60" w:after="60"/>
        <w:ind w:left="567"/>
        <w:jc w:val="both"/>
      </w:pPr>
      <w:proofErr w:type="spellStart"/>
      <w:r w:rsidRPr="00912B4A">
        <w:t>Ex</w:t>
      </w:r>
      <w:proofErr w:type="spellEnd"/>
      <w:r w:rsidRPr="00912B4A">
        <w:t>:</w:t>
      </w:r>
    </w:p>
    <w:p w14:paraId="43DFDD66" w14:textId="77777777" w:rsidR="00427A90" w:rsidRPr="00912B4A" w:rsidRDefault="00427A90" w:rsidP="00427A90">
      <w:pPr>
        <w:pStyle w:val="PargrafodaLista"/>
        <w:ind w:left="1275"/>
      </w:pPr>
    </w:p>
    <w:p w14:paraId="7E3D7422" w14:textId="77777777" w:rsidR="00427A90" w:rsidRPr="00912B4A" w:rsidRDefault="00427A90" w:rsidP="00427A90">
      <w:pPr>
        <w:pStyle w:val="PargrafodaLista"/>
        <w:ind w:left="1275"/>
      </w:pPr>
      <w:r w:rsidRPr="00912B4A">
        <w:rPr>
          <w:b/>
        </w:rPr>
        <w:t>1 - NOME (Titular)</w:t>
      </w:r>
      <w:r w:rsidRPr="00912B4A">
        <w:t>: Claudia Avila</w:t>
      </w:r>
    </w:p>
    <w:p w14:paraId="169D33A4" w14:textId="77777777" w:rsidR="00427A90" w:rsidRPr="00912B4A" w:rsidRDefault="00427A90" w:rsidP="00427A90">
      <w:pPr>
        <w:pStyle w:val="PargrafodaLista"/>
        <w:ind w:left="1275"/>
      </w:pPr>
      <w:r w:rsidRPr="00912B4A">
        <w:rPr>
          <w:noProof/>
        </w:rPr>
        <w:drawing>
          <wp:inline distT="0" distB="0" distL="0" distR="0" wp14:anchorId="2C7B41AE" wp14:editId="0F9379A5">
            <wp:extent cx="341194" cy="439417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D4A6" w14:textId="77777777" w:rsidR="00427A90" w:rsidRPr="00912B4A" w:rsidRDefault="00427A90" w:rsidP="00427A90">
      <w:pPr>
        <w:pStyle w:val="PargrafodaLista"/>
        <w:ind w:left="1275"/>
      </w:pPr>
    </w:p>
    <w:p w14:paraId="5E34B560" w14:textId="77777777" w:rsidR="00427A90" w:rsidRPr="00912B4A" w:rsidRDefault="00427A90" w:rsidP="00427A90">
      <w:pPr>
        <w:pStyle w:val="PargrafodaLista"/>
        <w:ind w:left="1275"/>
      </w:pPr>
      <w:r w:rsidRPr="00912B4A">
        <w:t xml:space="preserve">Texto do resumo do currículo </w:t>
      </w:r>
    </w:p>
    <w:p w14:paraId="319E66A1" w14:textId="77777777" w:rsidR="00427A90" w:rsidRPr="00912B4A" w:rsidRDefault="00427A90" w:rsidP="00427A90">
      <w:pPr>
        <w:pStyle w:val="PargrafodaLista"/>
        <w:ind w:left="1275"/>
      </w:pPr>
    </w:p>
    <w:p w14:paraId="271F123F" w14:textId="77777777" w:rsidR="00427A90" w:rsidRPr="00912B4A" w:rsidRDefault="00427A90" w:rsidP="00427A90">
      <w:pPr>
        <w:pStyle w:val="PargrafodaLista"/>
        <w:ind w:left="1275"/>
      </w:pPr>
    </w:p>
    <w:p w14:paraId="6E0BC3B7" w14:textId="167F2FD0" w:rsidR="00427A90" w:rsidRPr="00912B4A" w:rsidRDefault="00427A90" w:rsidP="00427A90">
      <w:pPr>
        <w:pStyle w:val="PargrafodaLista"/>
        <w:ind w:left="1275"/>
      </w:pPr>
      <w:r w:rsidRPr="00912B4A">
        <w:rPr>
          <w:b/>
        </w:rPr>
        <w:t xml:space="preserve">1 - NOME (Suplente): </w:t>
      </w:r>
      <w:r w:rsidRPr="00912B4A">
        <w:t>N/A</w:t>
      </w:r>
    </w:p>
    <w:p w14:paraId="0981FFD0" w14:textId="77777777" w:rsidR="00427A90" w:rsidRPr="00912B4A" w:rsidRDefault="00427A90" w:rsidP="00427A90">
      <w:pPr>
        <w:pStyle w:val="PargrafodaLista"/>
        <w:ind w:left="1275"/>
        <w:rPr>
          <w:b/>
        </w:rPr>
      </w:pPr>
    </w:p>
    <w:p w14:paraId="4E94F74B" w14:textId="77777777" w:rsidR="00427A90" w:rsidRPr="00912B4A" w:rsidRDefault="00427A90" w:rsidP="00DD5013">
      <w:pPr>
        <w:pStyle w:val="PargrafodaLista"/>
        <w:spacing w:before="60" w:after="60"/>
        <w:ind w:left="567"/>
        <w:jc w:val="both"/>
      </w:pPr>
    </w:p>
    <w:p w14:paraId="4778B1DB" w14:textId="7D6115D1" w:rsidR="00B435FF" w:rsidRPr="00912B4A" w:rsidRDefault="00B435FF" w:rsidP="00B435FF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rPr>
          <w:b/>
        </w:rPr>
        <w:t>Candidato a conselheiro titular estaduais e respectivo suplente de conselheiro</w:t>
      </w:r>
      <w:r w:rsidRPr="00912B4A">
        <w:t xml:space="preserve">: o sistema deve exibir o número conforme posição informada no cadastro da chapa, o </w:t>
      </w:r>
      <w:r w:rsidRPr="00912B4A">
        <w:rPr>
          <w:b/>
        </w:rPr>
        <w:t>Nome</w:t>
      </w:r>
      <w:r w:rsidRPr="00912B4A">
        <w:t xml:space="preserve"> do Titular </w:t>
      </w:r>
      <w:r w:rsidR="006829DB" w:rsidRPr="00912B4A">
        <w:t>estadual</w:t>
      </w:r>
      <w:r w:rsidRPr="00912B4A">
        <w:t xml:space="preserve">, </w:t>
      </w:r>
      <w:r w:rsidRPr="00912B4A">
        <w:rPr>
          <w:b/>
        </w:rPr>
        <w:t>Foto</w:t>
      </w:r>
      <w:r w:rsidRPr="00912B4A">
        <w:t xml:space="preserve"> e o texto do </w:t>
      </w:r>
      <w:r w:rsidRPr="00912B4A">
        <w:rPr>
          <w:b/>
        </w:rPr>
        <w:t>Currículo</w:t>
      </w:r>
      <w:r w:rsidRPr="00912B4A">
        <w:t xml:space="preserve">, conforme inclusão realizada na estória </w:t>
      </w:r>
      <w:r w:rsidRPr="00912B4A">
        <w:rPr>
          <w:b/>
        </w:rPr>
        <w:t>HST024</w:t>
      </w:r>
      <w:r w:rsidRPr="00912B4A">
        <w:t>; seguido pelo Nome do seu Suplente, Foto e texto do Currículo;</w:t>
      </w:r>
    </w:p>
    <w:p w14:paraId="34966FDC" w14:textId="77777777" w:rsidR="00B435FF" w:rsidRPr="00912B4A" w:rsidRDefault="00B435FF" w:rsidP="006829DB">
      <w:pPr>
        <w:pStyle w:val="PargrafodaLista"/>
        <w:spacing w:before="60" w:after="60"/>
        <w:ind w:left="567"/>
        <w:jc w:val="both"/>
      </w:pPr>
    </w:p>
    <w:p w14:paraId="504E45BD" w14:textId="77777777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sz w:val="20"/>
        </w:rPr>
        <w:t>Candidatos a conselheiros titulares estaduais e respectivos suplentes de conselheiro:</w:t>
      </w:r>
    </w:p>
    <w:p w14:paraId="29F3480B" w14:textId="567F1864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b/>
          <w:sz w:val="20"/>
        </w:rPr>
        <w:t>1 - NOME (Titular)</w:t>
      </w:r>
      <w:r w:rsidRPr="00912B4A">
        <w:rPr>
          <w:rFonts w:cs="Arial"/>
          <w:sz w:val="20"/>
        </w:rPr>
        <w:t xml:space="preserve">: </w:t>
      </w:r>
      <w:r w:rsidR="00E06382" w:rsidRPr="00912B4A">
        <w:rPr>
          <w:rFonts w:cs="Arial"/>
          <w:sz w:val="20"/>
        </w:rPr>
        <w:t>Carlos André Felix</w:t>
      </w:r>
      <w:r w:rsidR="00E06382" w:rsidRPr="00912B4A">
        <w:rPr>
          <w:noProof/>
        </w:rPr>
        <w:t xml:space="preserve"> </w:t>
      </w:r>
    </w:p>
    <w:p w14:paraId="751FA50F" w14:textId="7FB13AEB" w:rsidR="006829DB" w:rsidRPr="00912B4A" w:rsidRDefault="00E06382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noProof/>
        </w:rPr>
        <w:drawing>
          <wp:inline distT="0" distB="0" distL="0" distR="0" wp14:anchorId="4D2E3425" wp14:editId="00934324">
            <wp:extent cx="341194" cy="439417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6B6F" w14:textId="77777777" w:rsidR="00E06382" w:rsidRPr="00912B4A" w:rsidRDefault="00E06382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</w:p>
    <w:p w14:paraId="67C2C081" w14:textId="4D763002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sz w:val="20"/>
        </w:rPr>
        <w:t xml:space="preserve">Texto do resumo do currículo </w:t>
      </w:r>
    </w:p>
    <w:p w14:paraId="4A1C95A0" w14:textId="77777777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</w:p>
    <w:p w14:paraId="35600D0D" w14:textId="32486B93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b/>
          <w:sz w:val="20"/>
        </w:rPr>
        <w:t>1 - NOME (Suplente</w:t>
      </w:r>
      <w:r w:rsidR="00E06382" w:rsidRPr="00912B4A">
        <w:rPr>
          <w:rFonts w:cs="Arial"/>
          <w:sz w:val="20"/>
        </w:rPr>
        <w:t xml:space="preserve"> Maycon Lima</w:t>
      </w:r>
    </w:p>
    <w:p w14:paraId="3DDEACD2" w14:textId="16EB98DB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b/>
          <w:sz w:val="20"/>
        </w:rPr>
      </w:pPr>
      <w:r w:rsidRPr="00912B4A">
        <w:rPr>
          <w:noProof/>
        </w:rPr>
        <w:drawing>
          <wp:inline distT="0" distB="0" distL="0" distR="0" wp14:anchorId="6753B77D" wp14:editId="11B32904">
            <wp:extent cx="341194" cy="439417"/>
            <wp:effectExtent l="0" t="0" r="190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3E25" w14:textId="77777777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b/>
          <w:sz w:val="20"/>
        </w:rPr>
      </w:pPr>
    </w:p>
    <w:p w14:paraId="39A0673D" w14:textId="0045F527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sz w:val="20"/>
        </w:rPr>
        <w:t xml:space="preserve">Texto do resumo do currículo </w:t>
      </w:r>
    </w:p>
    <w:p w14:paraId="16DA9018" w14:textId="77777777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</w:p>
    <w:p w14:paraId="59A55418" w14:textId="3BC023D2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b/>
          <w:sz w:val="20"/>
        </w:rPr>
        <w:t>2 - NOME (Titular)</w:t>
      </w:r>
      <w:r w:rsidRPr="00912B4A">
        <w:rPr>
          <w:rFonts w:cs="Arial"/>
          <w:sz w:val="20"/>
        </w:rPr>
        <w:t xml:space="preserve">: </w:t>
      </w:r>
      <w:r w:rsidR="00E06382" w:rsidRPr="00912B4A">
        <w:rPr>
          <w:rFonts w:cs="Arial"/>
          <w:sz w:val="20"/>
        </w:rPr>
        <w:t>Diego Marco Rocha</w:t>
      </w:r>
    </w:p>
    <w:p w14:paraId="59D6A1AA" w14:textId="1A04E0C4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noProof/>
        </w:rPr>
        <w:drawing>
          <wp:inline distT="0" distB="0" distL="0" distR="0" wp14:anchorId="482F7B5F" wp14:editId="609CBFE1">
            <wp:extent cx="341194" cy="439417"/>
            <wp:effectExtent l="0" t="0" r="190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F2C9" w14:textId="77777777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</w:p>
    <w:p w14:paraId="7F7B9660" w14:textId="3C8B432D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sz w:val="20"/>
        </w:rPr>
        <w:t xml:space="preserve">Texto do resumo do currículo </w:t>
      </w:r>
    </w:p>
    <w:p w14:paraId="55D84699" w14:textId="77777777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</w:p>
    <w:p w14:paraId="4344E007" w14:textId="31623794" w:rsidR="006829DB" w:rsidRPr="00912B4A" w:rsidRDefault="006829DB" w:rsidP="006829DB">
      <w:pPr>
        <w:autoSpaceDE w:val="0"/>
        <w:autoSpaceDN w:val="0"/>
        <w:adjustRightInd w:val="0"/>
        <w:spacing w:before="0" w:after="0"/>
        <w:ind w:left="1134"/>
        <w:jc w:val="left"/>
        <w:rPr>
          <w:rFonts w:cs="Arial"/>
          <w:sz w:val="20"/>
        </w:rPr>
      </w:pPr>
      <w:r w:rsidRPr="00912B4A">
        <w:rPr>
          <w:rFonts w:cs="Arial"/>
          <w:sz w:val="20"/>
        </w:rPr>
        <w:t xml:space="preserve">2 - </w:t>
      </w:r>
      <w:r w:rsidRPr="00912B4A">
        <w:rPr>
          <w:rFonts w:cs="Arial"/>
          <w:b/>
          <w:sz w:val="20"/>
        </w:rPr>
        <w:t>NOME (Suplente)</w:t>
      </w:r>
      <w:r w:rsidRPr="00912B4A">
        <w:rPr>
          <w:rFonts w:cs="Arial"/>
          <w:sz w:val="20"/>
        </w:rPr>
        <w:t xml:space="preserve">: </w:t>
      </w:r>
      <w:proofErr w:type="spellStart"/>
      <w:r w:rsidR="00E06382" w:rsidRPr="00912B4A">
        <w:rPr>
          <w:rFonts w:cs="Arial"/>
          <w:sz w:val="20"/>
        </w:rPr>
        <w:t>Hemerson</w:t>
      </w:r>
      <w:proofErr w:type="spellEnd"/>
      <w:r w:rsidR="00E06382" w:rsidRPr="00912B4A">
        <w:rPr>
          <w:rFonts w:cs="Arial"/>
          <w:sz w:val="20"/>
        </w:rPr>
        <w:t xml:space="preserve"> Morais</w:t>
      </w:r>
    </w:p>
    <w:p w14:paraId="4CD5D308" w14:textId="77777777" w:rsidR="006829DB" w:rsidRPr="00912B4A" w:rsidRDefault="006829DB" w:rsidP="006829DB">
      <w:pPr>
        <w:pStyle w:val="PargrafodaLista"/>
        <w:spacing w:before="60" w:after="60"/>
        <w:ind w:left="1134"/>
        <w:jc w:val="both"/>
      </w:pPr>
      <w:r w:rsidRPr="00912B4A">
        <w:rPr>
          <w:noProof/>
        </w:rPr>
        <w:drawing>
          <wp:inline distT="0" distB="0" distL="0" distR="0" wp14:anchorId="620FA2B4" wp14:editId="0CE1C882">
            <wp:extent cx="341194" cy="439417"/>
            <wp:effectExtent l="0" t="0" r="190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0F5" w14:textId="77777777" w:rsidR="00E06382" w:rsidRPr="00912B4A" w:rsidRDefault="00E06382" w:rsidP="006829DB">
      <w:pPr>
        <w:pStyle w:val="PargrafodaLista"/>
        <w:spacing w:before="60" w:after="60"/>
        <w:ind w:left="1134"/>
        <w:jc w:val="both"/>
      </w:pPr>
    </w:p>
    <w:p w14:paraId="4B2A1EFA" w14:textId="3001CA92" w:rsidR="006829DB" w:rsidRPr="00912B4A" w:rsidRDefault="006829DB" w:rsidP="006829DB">
      <w:pPr>
        <w:pStyle w:val="PargrafodaLista"/>
        <w:spacing w:before="60" w:after="60"/>
        <w:ind w:left="1134"/>
        <w:jc w:val="both"/>
      </w:pPr>
      <w:r w:rsidRPr="00912B4A">
        <w:lastRenderedPageBreak/>
        <w:t xml:space="preserve">Texto do resumo do currículo </w:t>
      </w:r>
    </w:p>
    <w:p w14:paraId="05BD756B" w14:textId="77777777" w:rsidR="006829DB" w:rsidRPr="00912B4A" w:rsidRDefault="006829DB" w:rsidP="006829DB">
      <w:pPr>
        <w:pStyle w:val="PargrafodaLista"/>
        <w:spacing w:before="60" w:after="60"/>
        <w:ind w:left="567"/>
        <w:jc w:val="both"/>
      </w:pPr>
    </w:p>
    <w:p w14:paraId="0A4E2BE2" w14:textId="77777777" w:rsidR="00B435FF" w:rsidRPr="00912B4A" w:rsidRDefault="00B435FF" w:rsidP="00B435FF">
      <w:pPr>
        <w:pStyle w:val="PargrafodaLista"/>
      </w:pPr>
    </w:p>
    <w:p w14:paraId="483F27ED" w14:textId="45583E97" w:rsidR="00C95F1A" w:rsidRPr="00912B4A" w:rsidRDefault="00C95F1A" w:rsidP="00B256EE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t xml:space="preserve">Caso exista uma </w:t>
      </w:r>
      <w:r w:rsidR="00DD5013" w:rsidRPr="00912B4A">
        <w:t>chapa que</w:t>
      </w:r>
      <w:r w:rsidRPr="00912B4A">
        <w:t xml:space="preserve"> não preencheu todos os</w:t>
      </w:r>
      <w:r w:rsidR="00DD5013" w:rsidRPr="00912B4A">
        <w:t xml:space="preserve"> seus </w:t>
      </w:r>
      <w:r w:rsidRPr="00912B4A">
        <w:t xml:space="preserve">membros </w:t>
      </w:r>
      <w:r w:rsidR="00DD5013" w:rsidRPr="00912B4A">
        <w:t xml:space="preserve">nos </w:t>
      </w:r>
      <w:proofErr w:type="spellStart"/>
      <w:r w:rsidR="00DD5013" w:rsidRPr="00912B4A">
        <w:t>cards</w:t>
      </w:r>
      <w:proofErr w:type="spellEnd"/>
      <w:r w:rsidRPr="00912B4A">
        <w:t>, o sistema deve exibi</w:t>
      </w:r>
      <w:r w:rsidR="00DD5013" w:rsidRPr="00912B4A">
        <w:t xml:space="preserve">r </w:t>
      </w:r>
      <w:r w:rsidRPr="00912B4A">
        <w:t>a informação N/A</w:t>
      </w:r>
      <w:r w:rsidR="00687E2D" w:rsidRPr="00912B4A">
        <w:t xml:space="preserve"> no nome do membro e um traço no currículo</w:t>
      </w:r>
      <w:r w:rsidR="00DD5013" w:rsidRPr="00912B4A">
        <w:t>:</w:t>
      </w:r>
    </w:p>
    <w:p w14:paraId="0342450F" w14:textId="303180D4" w:rsidR="00687E2D" w:rsidRPr="00912B4A" w:rsidRDefault="00687E2D" w:rsidP="00687E2D">
      <w:pPr>
        <w:pStyle w:val="PargrafodaLista"/>
        <w:ind w:left="1275"/>
      </w:pPr>
      <w:r w:rsidRPr="00912B4A">
        <w:rPr>
          <w:b/>
        </w:rPr>
        <w:t>3 - NOME (Titular)</w:t>
      </w:r>
      <w:r w:rsidRPr="00912B4A">
        <w:t>: N/A</w:t>
      </w:r>
    </w:p>
    <w:p w14:paraId="20601204" w14:textId="77777777" w:rsidR="00687E2D" w:rsidRPr="00912B4A" w:rsidRDefault="00687E2D" w:rsidP="00687E2D">
      <w:pPr>
        <w:pStyle w:val="PargrafodaLista"/>
        <w:ind w:left="1275"/>
      </w:pPr>
      <w:r w:rsidRPr="00912B4A">
        <w:rPr>
          <w:noProof/>
        </w:rPr>
        <w:drawing>
          <wp:inline distT="0" distB="0" distL="0" distR="0" wp14:anchorId="4A83CFC7" wp14:editId="3DC6D05F">
            <wp:extent cx="341194" cy="439417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D476" w14:textId="77777777" w:rsidR="00687E2D" w:rsidRPr="00912B4A" w:rsidRDefault="00687E2D" w:rsidP="00687E2D">
      <w:pPr>
        <w:pStyle w:val="PargrafodaLista"/>
        <w:ind w:left="1275"/>
      </w:pPr>
    </w:p>
    <w:p w14:paraId="2EA67568" w14:textId="519D0268" w:rsidR="00687E2D" w:rsidRPr="00912B4A" w:rsidRDefault="00687E2D" w:rsidP="00687E2D">
      <w:pPr>
        <w:pStyle w:val="PargrafodaLista"/>
        <w:ind w:left="1275"/>
      </w:pPr>
      <w:r w:rsidRPr="00912B4A">
        <w:t>(-)</w:t>
      </w:r>
    </w:p>
    <w:p w14:paraId="42F2D5A5" w14:textId="77777777" w:rsidR="00687E2D" w:rsidRPr="00912B4A" w:rsidRDefault="00687E2D" w:rsidP="00687E2D">
      <w:pPr>
        <w:pStyle w:val="PargrafodaLista"/>
        <w:ind w:left="1275"/>
      </w:pPr>
    </w:p>
    <w:p w14:paraId="78FB03FD" w14:textId="1D0B2562" w:rsidR="00687E2D" w:rsidRPr="00912B4A" w:rsidRDefault="00687E2D" w:rsidP="00687E2D">
      <w:pPr>
        <w:pStyle w:val="PargrafodaLista"/>
        <w:ind w:left="1275"/>
      </w:pPr>
      <w:r w:rsidRPr="00912B4A">
        <w:t xml:space="preserve">3 - </w:t>
      </w:r>
      <w:r w:rsidRPr="00912B4A">
        <w:rPr>
          <w:b/>
        </w:rPr>
        <w:t>NOME (Suplente)</w:t>
      </w:r>
      <w:r w:rsidRPr="00912B4A">
        <w:t>: N/A</w:t>
      </w:r>
    </w:p>
    <w:p w14:paraId="50D4F413" w14:textId="77777777" w:rsidR="00687E2D" w:rsidRPr="00912B4A" w:rsidRDefault="00687E2D" w:rsidP="00687E2D">
      <w:pPr>
        <w:pStyle w:val="PargrafodaLista"/>
        <w:spacing w:before="60" w:after="60"/>
        <w:ind w:left="1275"/>
        <w:jc w:val="both"/>
      </w:pPr>
      <w:r w:rsidRPr="00912B4A">
        <w:rPr>
          <w:noProof/>
        </w:rPr>
        <w:drawing>
          <wp:inline distT="0" distB="0" distL="0" distR="0" wp14:anchorId="0F34B1F8" wp14:editId="739C2852">
            <wp:extent cx="341194" cy="439417"/>
            <wp:effectExtent l="0" t="0" r="190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90" cy="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5DCA" w14:textId="77777777" w:rsidR="00687E2D" w:rsidRPr="00912B4A" w:rsidRDefault="00687E2D" w:rsidP="00687E2D">
      <w:pPr>
        <w:pStyle w:val="PargrafodaLista"/>
        <w:spacing w:before="60" w:after="60"/>
        <w:ind w:left="1275"/>
        <w:jc w:val="both"/>
      </w:pPr>
    </w:p>
    <w:p w14:paraId="00AEBC8B" w14:textId="27E27D33" w:rsidR="00687E2D" w:rsidRPr="00912B4A" w:rsidRDefault="00687E2D" w:rsidP="00687E2D">
      <w:pPr>
        <w:pStyle w:val="PargrafodaLista"/>
        <w:spacing w:before="60" w:after="60"/>
        <w:ind w:left="1275"/>
        <w:jc w:val="both"/>
      </w:pPr>
      <w:r w:rsidRPr="00912B4A">
        <w:t>(-)</w:t>
      </w:r>
    </w:p>
    <w:p w14:paraId="3A08B13A" w14:textId="6E59BA05" w:rsidR="00DD5013" w:rsidRPr="00912B4A" w:rsidRDefault="00DD5013" w:rsidP="0072093E">
      <w:pPr>
        <w:pStyle w:val="PargrafodaLista"/>
        <w:spacing w:before="60" w:after="60"/>
        <w:ind w:left="1276"/>
        <w:jc w:val="both"/>
      </w:pPr>
    </w:p>
    <w:p w14:paraId="016BFAD3" w14:textId="77777777" w:rsidR="00284474" w:rsidRPr="00912B4A" w:rsidRDefault="00284474" w:rsidP="00DD5013">
      <w:pPr>
        <w:pStyle w:val="PargrafodaLista"/>
        <w:spacing w:before="60" w:after="60"/>
        <w:ind w:left="567"/>
        <w:jc w:val="both"/>
      </w:pPr>
    </w:p>
    <w:p w14:paraId="462E8EBF" w14:textId="77777777" w:rsidR="00284474" w:rsidRPr="00912B4A" w:rsidRDefault="00284474" w:rsidP="00284474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912B4A">
        <w:t>As chapas devem ser exibida conforme descrição abaixo:</w:t>
      </w:r>
    </w:p>
    <w:p w14:paraId="05C7854C" w14:textId="79BA72C3" w:rsidR="00284474" w:rsidRPr="00912B4A" w:rsidRDefault="00E31B89" w:rsidP="0072093E">
      <w:pPr>
        <w:pStyle w:val="PargrafodaLista"/>
        <w:spacing w:before="60" w:after="60"/>
        <w:ind w:left="1276"/>
        <w:jc w:val="both"/>
      </w:pPr>
      <w:r w:rsidRPr="00912B4A">
        <w:rPr>
          <w:noProof/>
        </w:rPr>
        <w:drawing>
          <wp:inline distT="0" distB="0" distL="0" distR="0" wp14:anchorId="56612879" wp14:editId="0BD4ABBD">
            <wp:extent cx="1940752" cy="790041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9230" cy="7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t xml:space="preserve">    </w:t>
      </w:r>
    </w:p>
    <w:p w14:paraId="5D8C914F" w14:textId="77777777" w:rsidR="00680934" w:rsidRPr="00912B4A" w:rsidRDefault="00680934" w:rsidP="0072093E">
      <w:pPr>
        <w:pStyle w:val="PargrafodaLista"/>
        <w:spacing w:before="60" w:after="60"/>
        <w:ind w:left="1276"/>
        <w:jc w:val="both"/>
      </w:pPr>
    </w:p>
    <w:p w14:paraId="0BBC7E8A" w14:textId="22E17097" w:rsidR="00284474" w:rsidRPr="00912B4A" w:rsidRDefault="00284474" w:rsidP="00284474">
      <w:pPr>
        <w:pStyle w:val="PargrafodaLista"/>
        <w:numPr>
          <w:ilvl w:val="0"/>
          <w:numId w:val="31"/>
        </w:numPr>
        <w:spacing w:before="60" w:after="60"/>
        <w:ind w:left="1276"/>
        <w:jc w:val="both"/>
      </w:pPr>
      <w:r w:rsidRPr="00912B4A">
        <w:t xml:space="preserve">Quando o ator selecionar na pop-up a opção </w:t>
      </w:r>
      <w:r w:rsidRPr="00912B4A">
        <w:rPr>
          <w:b/>
          <w:color w:val="31849B" w:themeColor="accent5" w:themeShade="BF"/>
        </w:rPr>
        <w:t>T</w:t>
      </w:r>
      <w:r w:rsidR="0084298E" w:rsidRPr="00912B4A">
        <w:rPr>
          <w:b/>
          <w:color w:val="31849B" w:themeColor="accent5" w:themeShade="BF"/>
        </w:rPr>
        <w:t>odos</w:t>
      </w:r>
      <w:r w:rsidRPr="00912B4A">
        <w:t xml:space="preserve">: o sistema deve exibir primeiramente as chapas </w:t>
      </w:r>
      <w:r w:rsidRPr="00912B4A">
        <w:rPr>
          <w:b/>
        </w:rPr>
        <w:t>Concluídas</w:t>
      </w:r>
      <w:r w:rsidRPr="00912B4A">
        <w:t xml:space="preserve"> e depois as chapas </w:t>
      </w:r>
      <w:r w:rsidRPr="00912B4A">
        <w:rPr>
          <w:b/>
        </w:rPr>
        <w:t>Com Pendência;</w:t>
      </w:r>
    </w:p>
    <w:p w14:paraId="530E1EF8" w14:textId="77777777" w:rsidR="00B537A5" w:rsidRPr="00912B4A" w:rsidRDefault="00284474" w:rsidP="00B537A5">
      <w:pPr>
        <w:pStyle w:val="PargrafodaLista"/>
        <w:spacing w:before="60" w:after="60"/>
        <w:ind w:left="1276"/>
        <w:jc w:val="both"/>
      </w:pPr>
      <w:r w:rsidRPr="00912B4A">
        <w:t xml:space="preserve">Dentro das concluídas, o sistema deve exibi-las </w:t>
      </w:r>
      <w:r w:rsidR="00B537A5" w:rsidRPr="00912B4A">
        <w:t xml:space="preserve">na </w:t>
      </w:r>
      <w:r w:rsidRPr="00912B4A">
        <w:t xml:space="preserve">ordem </w:t>
      </w:r>
      <w:r w:rsidR="00B537A5" w:rsidRPr="00912B4A">
        <w:t xml:space="preserve">conforme </w:t>
      </w:r>
      <w:r w:rsidRPr="00912B4A">
        <w:t xml:space="preserve">o Nº da Chapa (Sorteio). </w:t>
      </w:r>
    </w:p>
    <w:p w14:paraId="06E21216" w14:textId="4024ED4E" w:rsidR="00B537A5" w:rsidRPr="00912B4A" w:rsidRDefault="00284474" w:rsidP="00B537A5">
      <w:pPr>
        <w:pStyle w:val="PargrafodaLista"/>
        <w:spacing w:before="60" w:after="60"/>
        <w:ind w:left="1276"/>
        <w:jc w:val="both"/>
      </w:pPr>
      <w:r w:rsidRPr="00912B4A">
        <w:t>Caso não tenha ocorrido o sorteio, o sistema deve exibi</w:t>
      </w:r>
      <w:r w:rsidR="00B537A5" w:rsidRPr="00912B4A">
        <w:t>-las</w:t>
      </w:r>
      <w:r w:rsidRPr="00912B4A">
        <w:t xml:space="preserve"> na ordem </w:t>
      </w:r>
      <w:r w:rsidR="00B537A5" w:rsidRPr="00912B4A">
        <w:t xml:space="preserve">da Data de Criação da Chapa, ou seja, a data que o ator acionou a opção </w:t>
      </w:r>
      <w:r w:rsidR="00B537A5" w:rsidRPr="00912B4A">
        <w:rPr>
          <w:b/>
        </w:rPr>
        <w:t>Confirmar</w:t>
      </w:r>
      <w:r w:rsidR="00B537A5" w:rsidRPr="00912B4A">
        <w:t xml:space="preserve"> na estória HST021 (P06 – Declaração);</w:t>
      </w:r>
    </w:p>
    <w:p w14:paraId="6D2B56F0" w14:textId="77777777" w:rsidR="00B537A5" w:rsidRPr="00912B4A" w:rsidRDefault="00B537A5" w:rsidP="00B537A5">
      <w:pPr>
        <w:pStyle w:val="PargrafodaLista"/>
        <w:spacing w:before="60" w:after="60"/>
        <w:ind w:left="1276"/>
        <w:jc w:val="both"/>
      </w:pPr>
    </w:p>
    <w:p w14:paraId="4050CD33" w14:textId="09E8B0A8" w:rsidR="00B537A5" w:rsidRPr="00912B4A" w:rsidRDefault="00B537A5" w:rsidP="00B537A5">
      <w:pPr>
        <w:pStyle w:val="PargrafodaLista"/>
        <w:numPr>
          <w:ilvl w:val="0"/>
          <w:numId w:val="31"/>
        </w:numPr>
        <w:spacing w:before="60" w:after="60"/>
        <w:jc w:val="both"/>
      </w:pPr>
      <w:r w:rsidRPr="00912B4A">
        <w:t xml:space="preserve">Quando o ator selecionar na pop-up a opção </w:t>
      </w:r>
      <w:r w:rsidRPr="00912B4A">
        <w:rPr>
          <w:b/>
          <w:color w:val="31849B" w:themeColor="accent5" w:themeShade="BF"/>
        </w:rPr>
        <w:t>Com Pendência</w:t>
      </w:r>
      <w:r w:rsidRPr="00912B4A">
        <w:t xml:space="preserve">: o sistema deve exibi-las na ordem da Data de Criação da Chapa, ou seja, a data que o ator acionou a opção </w:t>
      </w:r>
      <w:r w:rsidRPr="00912B4A">
        <w:rPr>
          <w:b/>
        </w:rPr>
        <w:t>Confirmar</w:t>
      </w:r>
      <w:r w:rsidRPr="00912B4A">
        <w:t xml:space="preserve"> na estória HST021 (P06 – Declaração);</w:t>
      </w:r>
      <w:r w:rsidR="003628A7" w:rsidRPr="00912B4A">
        <w:t xml:space="preserve"> (chapa com pendência não entram no sorteio)</w:t>
      </w:r>
    </w:p>
    <w:p w14:paraId="08DDD580" w14:textId="77777777" w:rsidR="00B537A5" w:rsidRPr="00912B4A" w:rsidRDefault="00B537A5" w:rsidP="00B537A5">
      <w:pPr>
        <w:pStyle w:val="PargrafodaLista"/>
        <w:spacing w:before="60" w:after="60"/>
        <w:ind w:left="1275"/>
        <w:jc w:val="both"/>
      </w:pPr>
    </w:p>
    <w:p w14:paraId="476D2198" w14:textId="696A073B" w:rsidR="00B537A5" w:rsidRPr="00912B4A" w:rsidRDefault="00B537A5" w:rsidP="0084298E">
      <w:pPr>
        <w:pStyle w:val="PargrafodaLista"/>
        <w:numPr>
          <w:ilvl w:val="0"/>
          <w:numId w:val="31"/>
        </w:numPr>
        <w:spacing w:before="60" w:after="60"/>
        <w:ind w:left="1276"/>
      </w:pPr>
      <w:r w:rsidRPr="00912B4A">
        <w:t xml:space="preserve">Quando o ator selecionar na pop-up a opção </w:t>
      </w:r>
      <w:r w:rsidRPr="00912B4A">
        <w:rPr>
          <w:b/>
          <w:color w:val="31849B" w:themeColor="accent5" w:themeShade="BF"/>
        </w:rPr>
        <w:t>Concluída</w:t>
      </w:r>
      <w:r w:rsidRPr="00912B4A">
        <w:t xml:space="preserve">: o sistema deve exibir </w:t>
      </w:r>
      <w:r w:rsidR="0084298E" w:rsidRPr="00912B4A">
        <w:t>exibi-las</w:t>
      </w:r>
    </w:p>
    <w:p w14:paraId="40AEB18A" w14:textId="23A441F8" w:rsidR="00B537A5" w:rsidRPr="00912B4A" w:rsidRDefault="00B537A5" w:rsidP="0084298E">
      <w:pPr>
        <w:pStyle w:val="PargrafodaLista"/>
        <w:spacing w:before="60" w:after="60"/>
        <w:ind w:left="1276"/>
      </w:pPr>
      <w:proofErr w:type="gramStart"/>
      <w:r w:rsidRPr="00912B4A">
        <w:t>na</w:t>
      </w:r>
      <w:proofErr w:type="gramEnd"/>
      <w:r w:rsidRPr="00912B4A">
        <w:t xml:space="preserve"> ordem conforme o Nº da Chapa (Sorteio). </w:t>
      </w:r>
    </w:p>
    <w:p w14:paraId="55D98F5B" w14:textId="77777777" w:rsidR="00B537A5" w:rsidRPr="00912B4A" w:rsidRDefault="00B537A5" w:rsidP="0084298E">
      <w:pPr>
        <w:pStyle w:val="PargrafodaLista"/>
        <w:spacing w:before="60" w:after="60"/>
        <w:ind w:left="1276"/>
        <w:jc w:val="both"/>
      </w:pPr>
      <w:r w:rsidRPr="00912B4A">
        <w:t xml:space="preserve">Caso não tenha ocorrido o sorteio, o sistema deve exibi-las na ordem da Data de Criação da Chapa, ou seja, a data que o ator acionou a opção </w:t>
      </w:r>
      <w:r w:rsidRPr="00912B4A">
        <w:rPr>
          <w:b/>
        </w:rPr>
        <w:t>Confirmar</w:t>
      </w:r>
      <w:r w:rsidRPr="00912B4A">
        <w:t xml:space="preserve"> na estória HST021 (P06 – Declaração);</w:t>
      </w:r>
    </w:p>
    <w:p w14:paraId="5826DB95" w14:textId="77777777" w:rsidR="00C96F69" w:rsidRPr="00912B4A" w:rsidRDefault="00C96F69" w:rsidP="0084298E">
      <w:pPr>
        <w:pStyle w:val="PargrafodaLista"/>
        <w:spacing w:before="60" w:after="60"/>
        <w:ind w:left="1276"/>
        <w:jc w:val="both"/>
      </w:pPr>
    </w:p>
    <w:p w14:paraId="65C2BB9E" w14:textId="77777777" w:rsidR="00C96F69" w:rsidRPr="00912B4A" w:rsidRDefault="00C96F69" w:rsidP="0084298E">
      <w:pPr>
        <w:pStyle w:val="PargrafodaLista"/>
        <w:spacing w:before="60" w:after="60"/>
        <w:ind w:left="1276"/>
        <w:jc w:val="both"/>
      </w:pPr>
    </w:p>
    <w:p w14:paraId="54C7FD18" w14:textId="5B01C9AC" w:rsidR="00736D1B" w:rsidRPr="00912B4A" w:rsidRDefault="00736D1B" w:rsidP="00736D1B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12B4A">
        <w:rPr>
          <w:b/>
        </w:rPr>
        <w:t xml:space="preserve">Extrato dos Membros da Chapa IES -  </w:t>
      </w:r>
      <w:r w:rsidR="00E31B89" w:rsidRPr="00912B4A">
        <w:rPr>
          <w:b/>
        </w:rPr>
        <w:t>Extrato</w:t>
      </w:r>
      <w:r w:rsidRPr="00912B4A">
        <w:rPr>
          <w:b/>
        </w:rPr>
        <w:t xml:space="preserve"> PDF</w:t>
      </w:r>
      <w:r w:rsidRPr="00912B4A">
        <w:t xml:space="preserve"> </w:t>
      </w:r>
      <w:r w:rsidRPr="00912B4A">
        <w:rPr>
          <w:color w:val="31849B" w:themeColor="accent5" w:themeShade="BF"/>
        </w:rPr>
        <w:t>[</w:t>
      </w:r>
      <w:r w:rsidR="00AC6F5E" w:rsidRPr="00912B4A">
        <w:rPr>
          <w:color w:val="31849B" w:themeColor="accent5" w:themeShade="BF"/>
        </w:rPr>
        <w:fldChar w:fldCharType="begin"/>
      </w:r>
      <w:r w:rsidR="00AC6F5E" w:rsidRPr="00912B4A">
        <w:rPr>
          <w:color w:val="31849B" w:themeColor="accent5" w:themeShade="BF"/>
        </w:rPr>
        <w:instrText xml:space="preserve"> REF _Ref24370682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AC6F5E" w:rsidRPr="00912B4A">
        <w:rPr>
          <w:color w:val="31849B" w:themeColor="accent5" w:themeShade="BF"/>
        </w:rPr>
      </w:r>
      <w:r w:rsidR="00AC6F5E" w:rsidRPr="00912B4A">
        <w:rPr>
          <w:color w:val="31849B" w:themeColor="accent5" w:themeShade="BF"/>
        </w:rPr>
        <w:fldChar w:fldCharType="separate"/>
      </w:r>
      <w:r w:rsidR="00AC6F5E" w:rsidRPr="00912B4A">
        <w:rPr>
          <w:color w:val="31849B" w:themeColor="accent5" w:themeShade="BF"/>
        </w:rPr>
        <w:t>P04</w:t>
      </w:r>
      <w:r w:rsidR="00AC6F5E"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</w:p>
    <w:p w14:paraId="17455D36" w14:textId="77777777" w:rsidR="00736D1B" w:rsidRPr="00912B4A" w:rsidRDefault="00736D1B" w:rsidP="00736D1B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lastRenderedPageBreak/>
        <w:t>O sistema deve validar a opção selecionada pelo ator na pop-up:</w:t>
      </w:r>
    </w:p>
    <w:p w14:paraId="5B158BC6" w14:textId="04CC8435" w:rsidR="00736D1B" w:rsidRPr="00912B4A" w:rsidRDefault="00736D1B" w:rsidP="00736D1B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 xml:space="preserve">: o sistema deve gerar um extrato com as informações APENAS das Chapas </w:t>
      </w:r>
      <w:r w:rsidR="00AD08CE" w:rsidRPr="00912B4A">
        <w:rPr>
          <w:b/>
          <w:color w:val="000000" w:themeColor="text1"/>
        </w:rPr>
        <w:t>IES</w:t>
      </w:r>
      <w:r w:rsidR="00AD08CE" w:rsidRPr="00912B4A">
        <w:rPr>
          <w:color w:val="000000" w:themeColor="text1"/>
        </w:rPr>
        <w:t xml:space="preserve"> </w:t>
      </w:r>
      <w:r w:rsidRPr="00912B4A">
        <w:rPr>
          <w:color w:val="000000" w:themeColor="text1"/>
        </w:rPr>
        <w:t xml:space="preserve">com status igual a </w:t>
      </w: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>;</w:t>
      </w:r>
    </w:p>
    <w:p w14:paraId="64A01CBE" w14:textId="77777777" w:rsidR="00736D1B" w:rsidRPr="00912B4A" w:rsidRDefault="00736D1B" w:rsidP="00736D1B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6D7BA1DA" w14:textId="34F8A060" w:rsidR="00736D1B" w:rsidRPr="00912B4A" w:rsidRDefault="00736D1B" w:rsidP="00736D1B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 xml:space="preserve">: o sistema deve gerar um extrato com as informações APENAS das Chapas </w:t>
      </w:r>
      <w:r w:rsidR="00AD08CE" w:rsidRPr="00912B4A">
        <w:rPr>
          <w:b/>
          <w:color w:val="000000" w:themeColor="text1"/>
        </w:rPr>
        <w:t>IES</w:t>
      </w:r>
      <w:r w:rsidR="00AD08CE" w:rsidRPr="00912B4A">
        <w:rPr>
          <w:color w:val="000000" w:themeColor="text1"/>
        </w:rPr>
        <w:t xml:space="preserve"> </w:t>
      </w:r>
      <w:r w:rsidRPr="00912B4A">
        <w:rPr>
          <w:color w:val="000000" w:themeColor="text1"/>
        </w:rPr>
        <w:t xml:space="preserve">com status igual a </w:t>
      </w: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>;</w:t>
      </w:r>
    </w:p>
    <w:p w14:paraId="3AFD1990" w14:textId="77777777" w:rsidR="00736D1B" w:rsidRPr="00912B4A" w:rsidRDefault="00736D1B" w:rsidP="00736D1B">
      <w:pPr>
        <w:pStyle w:val="PargrafodaLista"/>
        <w:rPr>
          <w:color w:val="000000" w:themeColor="text1"/>
        </w:rPr>
      </w:pPr>
    </w:p>
    <w:p w14:paraId="1ACA7C69" w14:textId="77777777" w:rsidR="00736D1B" w:rsidRPr="00912B4A" w:rsidRDefault="00736D1B" w:rsidP="00736D1B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Todos</w:t>
      </w:r>
      <w:r w:rsidRPr="00912B4A">
        <w:rPr>
          <w:color w:val="000000" w:themeColor="text1"/>
        </w:rPr>
        <w:t xml:space="preserve">:  o sistema deve gerar um extrato com as informações das Chapas com status </w:t>
      </w: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 xml:space="preserve"> + </w:t>
      </w: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>;</w:t>
      </w:r>
    </w:p>
    <w:p w14:paraId="65138C7A" w14:textId="77777777" w:rsidR="00736D1B" w:rsidRPr="00912B4A" w:rsidRDefault="00736D1B" w:rsidP="00736D1B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3A011756" w14:textId="77777777" w:rsidR="00736D1B" w:rsidRPr="00912B4A" w:rsidRDefault="00736D1B" w:rsidP="00736D1B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56E9111D" w14:textId="0CE343F0" w:rsidR="00736D1B" w:rsidRPr="00912B4A" w:rsidRDefault="00736D1B" w:rsidP="00736D1B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>Ao acionar “</w:t>
      </w:r>
      <w:r w:rsidRPr="00912B4A">
        <w:rPr>
          <w:b/>
          <w:noProof/>
        </w:rPr>
        <w:t>Confirmar</w:t>
      </w:r>
      <w:r w:rsidRPr="00912B4A">
        <w:rPr>
          <w:color w:val="000000" w:themeColor="text1"/>
        </w:rPr>
        <w:t xml:space="preserve">”, o sistema deve gerar um extrato com as informações das chapas </w:t>
      </w:r>
      <w:r w:rsidR="00AD08CE" w:rsidRPr="00912B4A">
        <w:rPr>
          <w:color w:val="000000" w:themeColor="text1"/>
        </w:rPr>
        <w:t xml:space="preserve">IES </w:t>
      </w:r>
      <w:r w:rsidRPr="00912B4A">
        <w:rPr>
          <w:color w:val="000000" w:themeColor="text1"/>
        </w:rPr>
        <w:t>criadas;</w:t>
      </w:r>
    </w:p>
    <w:p w14:paraId="46425B54" w14:textId="77777777" w:rsidR="00736D1B" w:rsidRPr="00912B4A" w:rsidRDefault="00736D1B" w:rsidP="00736D1B">
      <w:pPr>
        <w:pStyle w:val="PargrafodaLista"/>
        <w:spacing w:after="200" w:line="276" w:lineRule="auto"/>
        <w:ind w:left="567"/>
        <w:contextualSpacing/>
        <w:rPr>
          <w:color w:val="000000" w:themeColor="text1"/>
        </w:rPr>
      </w:pPr>
    </w:p>
    <w:p w14:paraId="7AB67E87" w14:textId="73104E1B" w:rsidR="00736D1B" w:rsidRPr="00912B4A" w:rsidRDefault="00736D1B" w:rsidP="00736D1B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 xml:space="preserve">O sistema deve </w:t>
      </w:r>
      <w:r w:rsidR="003D2E7D" w:rsidRPr="00912B4A">
        <w:rPr>
          <w:color w:val="000000" w:themeColor="text1"/>
        </w:rPr>
        <w:t>ter o mesmo comportamento descrito para chapa UF;</w:t>
      </w:r>
    </w:p>
    <w:p w14:paraId="4620F927" w14:textId="77777777" w:rsidR="00736D1B" w:rsidRPr="00912B4A" w:rsidRDefault="00736D1B" w:rsidP="00736D1B">
      <w:pPr>
        <w:pStyle w:val="PargrafodaLista"/>
        <w:rPr>
          <w:color w:val="000000" w:themeColor="text1"/>
        </w:rPr>
      </w:pPr>
    </w:p>
    <w:p w14:paraId="01BA849E" w14:textId="77777777" w:rsidR="00736D1B" w:rsidRPr="00912B4A" w:rsidRDefault="00736D1B" w:rsidP="00736D1B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jc w:val="both"/>
        <w:rPr>
          <w:color w:val="000000" w:themeColor="text1"/>
        </w:rPr>
      </w:pPr>
      <w:r w:rsidRPr="00912B4A">
        <w:rPr>
          <w:b/>
          <w:color w:val="000000" w:themeColor="text1"/>
        </w:rPr>
        <w:t>Nº da Chapa</w:t>
      </w:r>
      <w:r w:rsidRPr="00912B4A">
        <w:rPr>
          <w:color w:val="000000" w:themeColor="text1"/>
        </w:rPr>
        <w:t>: o sistema deve exibir o número da chapa, conforme sorteio. Caso o ator não tenha informado o número da chapa, o sistema deve exibir a informação “</w:t>
      </w:r>
      <w:r w:rsidRPr="00912B4A">
        <w:rPr>
          <w:b/>
          <w:color w:val="000000" w:themeColor="text1"/>
        </w:rPr>
        <w:t>A definir”</w:t>
      </w:r>
      <w:r w:rsidRPr="00912B4A">
        <w:rPr>
          <w:color w:val="000000" w:themeColor="text1"/>
        </w:rPr>
        <w:t>;</w:t>
      </w:r>
    </w:p>
    <w:p w14:paraId="6B7E5E76" w14:textId="77777777" w:rsidR="00736D1B" w:rsidRPr="00912B4A" w:rsidRDefault="00736D1B" w:rsidP="00736D1B">
      <w:pPr>
        <w:pStyle w:val="PargrafodaLista"/>
        <w:rPr>
          <w:color w:val="000000" w:themeColor="text1"/>
        </w:rPr>
      </w:pPr>
    </w:p>
    <w:p w14:paraId="69FAD67E" w14:textId="63F3D92B" w:rsidR="00736D1B" w:rsidRPr="00912B4A" w:rsidRDefault="008372B3" w:rsidP="00736D1B">
      <w:pPr>
        <w:pStyle w:val="PargrafodaLista"/>
        <w:numPr>
          <w:ilvl w:val="0"/>
          <w:numId w:val="37"/>
        </w:numPr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IES</w:t>
      </w:r>
      <w:r w:rsidR="00736D1B" w:rsidRPr="00912B4A">
        <w:rPr>
          <w:color w:val="000000" w:themeColor="text1"/>
        </w:rPr>
        <w:t xml:space="preserve">: o sistema deve exibir a informação </w:t>
      </w:r>
      <w:r w:rsidRPr="00912B4A">
        <w:rPr>
          <w:color w:val="000000" w:themeColor="text1"/>
        </w:rPr>
        <w:t xml:space="preserve">IES - </w:t>
      </w:r>
      <w:r w:rsidR="00736D1B" w:rsidRPr="00912B4A">
        <w:rPr>
          <w:color w:val="000000" w:themeColor="text1"/>
        </w:rPr>
        <w:t>&lt;UF da Chapa&gt;</w:t>
      </w:r>
    </w:p>
    <w:bookmarkEnd w:id="30"/>
    <w:p w14:paraId="20655EFB" w14:textId="77777777" w:rsidR="00F32646" w:rsidRPr="00912B4A" w:rsidRDefault="00F32646" w:rsidP="00F3264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06365B77" w14:textId="77777777" w:rsidR="00680934" w:rsidRPr="00912B4A" w:rsidRDefault="00680934" w:rsidP="00F3264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6BF97C47" w14:textId="6EA2B98D" w:rsidR="00F32646" w:rsidRPr="00912B4A" w:rsidRDefault="00F32646" w:rsidP="00F3264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12B4A">
        <w:rPr>
          <w:b/>
        </w:rPr>
        <w:t xml:space="preserve">Extrato dos Membros da Chapa por UF -  </w:t>
      </w:r>
      <w:r w:rsidR="00D32EB1" w:rsidRPr="00912B4A">
        <w:rPr>
          <w:b/>
        </w:rPr>
        <w:t>Extrato Navegável</w:t>
      </w:r>
      <w:r w:rsidRPr="00912B4A">
        <w:t xml:space="preserve"> </w:t>
      </w:r>
      <w:r w:rsidRPr="00912B4A">
        <w:rPr>
          <w:color w:val="31849B" w:themeColor="accent5" w:themeShade="BF"/>
        </w:rPr>
        <w:t>[</w:t>
      </w:r>
      <w:r w:rsidR="00D32EB1" w:rsidRPr="00912B4A">
        <w:rPr>
          <w:color w:val="31849B" w:themeColor="accent5" w:themeShade="BF"/>
        </w:rPr>
        <w:fldChar w:fldCharType="begin"/>
      </w:r>
      <w:r w:rsidR="00D32EB1" w:rsidRPr="00912B4A">
        <w:rPr>
          <w:color w:val="31849B" w:themeColor="accent5" w:themeShade="BF"/>
        </w:rPr>
        <w:instrText xml:space="preserve"> REF _Ref24459660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D32EB1" w:rsidRPr="00912B4A">
        <w:rPr>
          <w:color w:val="31849B" w:themeColor="accent5" w:themeShade="BF"/>
        </w:rPr>
      </w:r>
      <w:r w:rsidR="00D32EB1" w:rsidRPr="00912B4A">
        <w:rPr>
          <w:color w:val="31849B" w:themeColor="accent5" w:themeShade="BF"/>
        </w:rPr>
        <w:fldChar w:fldCharType="separate"/>
      </w:r>
      <w:r w:rsidR="00D32EB1" w:rsidRPr="00912B4A">
        <w:rPr>
          <w:color w:val="31849B" w:themeColor="accent5" w:themeShade="BF"/>
        </w:rPr>
        <w:t>P06</w:t>
      </w:r>
      <w:r w:rsidR="00D32EB1"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</w:p>
    <w:p w14:paraId="5C06C14A" w14:textId="0DE9A7A0" w:rsidR="00D32EB1" w:rsidRPr="00912B4A" w:rsidRDefault="00D32EB1" w:rsidP="00F32646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 xml:space="preserve">Ao acionar a </w:t>
      </w:r>
      <w:proofErr w:type="gramStart"/>
      <w:r w:rsidRPr="00912B4A">
        <w:rPr>
          <w:color w:val="000000" w:themeColor="text1"/>
        </w:rPr>
        <w:t xml:space="preserve">opção </w:t>
      </w:r>
      <w:r w:rsidRPr="00912B4A">
        <w:rPr>
          <w:noProof/>
        </w:rPr>
        <w:drawing>
          <wp:inline distT="0" distB="0" distL="0" distR="0" wp14:anchorId="05993BD4" wp14:editId="42C8FAEA">
            <wp:extent cx="766636" cy="156949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0162" cy="1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rPr>
          <w:color w:val="000000" w:themeColor="text1"/>
        </w:rPr>
        <w:t>,</w:t>
      </w:r>
      <w:proofErr w:type="gramEnd"/>
      <w:r w:rsidRPr="00912B4A">
        <w:rPr>
          <w:color w:val="000000" w:themeColor="text1"/>
        </w:rPr>
        <w:t xml:space="preserve"> o sistema deve exibir uma pop-up com as opção abaixo:</w:t>
      </w:r>
    </w:p>
    <w:p w14:paraId="6FEA87B4" w14:textId="77777777" w:rsidR="00680934" w:rsidRPr="00912B4A" w:rsidRDefault="00680934" w:rsidP="00680934">
      <w:pPr>
        <w:pStyle w:val="PargrafodaLista"/>
        <w:spacing w:after="200" w:line="276" w:lineRule="auto"/>
        <w:ind w:left="567"/>
        <w:contextualSpacing/>
        <w:rPr>
          <w:color w:val="000000" w:themeColor="text1"/>
        </w:rPr>
      </w:pPr>
    </w:p>
    <w:p w14:paraId="57D04DCF" w14:textId="63F2B3D1" w:rsidR="00D32EB1" w:rsidRPr="00912B4A" w:rsidRDefault="007D4010" w:rsidP="00680934">
      <w:pPr>
        <w:pStyle w:val="PargrafodaLista"/>
        <w:spacing w:after="200" w:line="276" w:lineRule="auto"/>
        <w:ind w:left="1276"/>
        <w:contextualSpacing/>
        <w:rPr>
          <w:color w:val="000000" w:themeColor="text1"/>
        </w:rPr>
      </w:pPr>
      <w:r w:rsidRPr="00912B4A">
        <w:rPr>
          <w:noProof/>
        </w:rPr>
        <w:drawing>
          <wp:inline distT="0" distB="0" distL="0" distR="0" wp14:anchorId="70E93F33" wp14:editId="3F2A8568">
            <wp:extent cx="1953158" cy="795091"/>
            <wp:effectExtent l="0" t="0" r="9525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6176" cy="8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F8A" w14:textId="77777777" w:rsidR="00D32EB1" w:rsidRPr="00912B4A" w:rsidRDefault="00D32EB1" w:rsidP="00D32EB1">
      <w:pPr>
        <w:pStyle w:val="PargrafodaLista"/>
        <w:spacing w:after="200" w:line="276" w:lineRule="auto"/>
        <w:ind w:left="2694"/>
        <w:contextualSpacing/>
        <w:rPr>
          <w:color w:val="000000" w:themeColor="text1"/>
        </w:rPr>
      </w:pPr>
    </w:p>
    <w:p w14:paraId="5D21995E" w14:textId="77777777" w:rsidR="00F32646" w:rsidRPr="00912B4A" w:rsidRDefault="00F32646" w:rsidP="00F32646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>O sistema deve validar a opção selecionada pelo ator na pop-up:</w:t>
      </w:r>
    </w:p>
    <w:p w14:paraId="6D058270" w14:textId="77777777" w:rsidR="00F32646" w:rsidRPr="00912B4A" w:rsidRDefault="00F32646" w:rsidP="00F32646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 xml:space="preserve">: o sistema deve gerar um extrato com as informações APENAS das Chapas com status igual a </w:t>
      </w: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>;</w:t>
      </w:r>
    </w:p>
    <w:p w14:paraId="0769F3FC" w14:textId="77777777" w:rsidR="00F32646" w:rsidRPr="00912B4A" w:rsidRDefault="00F32646" w:rsidP="00F32646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06C1B03D" w14:textId="77777777" w:rsidR="00F32646" w:rsidRPr="00912B4A" w:rsidRDefault="00F32646" w:rsidP="00F32646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 xml:space="preserve">: o sistema deve gerar um extrato com as informações APENAS das Chapas com status igual a </w:t>
      </w: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>;</w:t>
      </w:r>
    </w:p>
    <w:p w14:paraId="4F92D5A6" w14:textId="77777777" w:rsidR="00F32646" w:rsidRPr="00912B4A" w:rsidRDefault="00F32646" w:rsidP="00F32646">
      <w:pPr>
        <w:pStyle w:val="PargrafodaLista"/>
        <w:rPr>
          <w:color w:val="000000" w:themeColor="text1"/>
        </w:rPr>
      </w:pPr>
    </w:p>
    <w:p w14:paraId="4F1B11B4" w14:textId="77777777" w:rsidR="00F32646" w:rsidRPr="00912B4A" w:rsidRDefault="00F32646" w:rsidP="00F32646">
      <w:pPr>
        <w:pStyle w:val="PargrafodaLista"/>
        <w:numPr>
          <w:ilvl w:val="0"/>
          <w:numId w:val="37"/>
        </w:numPr>
        <w:spacing w:after="200" w:line="276" w:lineRule="auto"/>
        <w:ind w:left="1418"/>
        <w:contextualSpacing/>
        <w:rPr>
          <w:color w:val="000000" w:themeColor="text1"/>
        </w:rPr>
      </w:pPr>
      <w:r w:rsidRPr="00912B4A">
        <w:rPr>
          <w:b/>
          <w:color w:val="000000" w:themeColor="text1"/>
        </w:rPr>
        <w:t>Todos</w:t>
      </w:r>
      <w:r w:rsidRPr="00912B4A">
        <w:rPr>
          <w:color w:val="000000" w:themeColor="text1"/>
        </w:rPr>
        <w:t xml:space="preserve">:  o sistema deve gerar um extrato com as informações das Chapas com status </w:t>
      </w:r>
      <w:r w:rsidRPr="00912B4A">
        <w:rPr>
          <w:b/>
          <w:color w:val="000000" w:themeColor="text1"/>
        </w:rPr>
        <w:t>Concluída</w:t>
      </w:r>
      <w:r w:rsidRPr="00912B4A">
        <w:rPr>
          <w:color w:val="000000" w:themeColor="text1"/>
        </w:rPr>
        <w:t xml:space="preserve"> + </w:t>
      </w:r>
      <w:r w:rsidRPr="00912B4A">
        <w:rPr>
          <w:b/>
          <w:color w:val="000000" w:themeColor="text1"/>
        </w:rPr>
        <w:t>Com Pendência</w:t>
      </w:r>
      <w:r w:rsidRPr="00912B4A">
        <w:rPr>
          <w:color w:val="000000" w:themeColor="text1"/>
        </w:rPr>
        <w:t>;</w:t>
      </w:r>
    </w:p>
    <w:p w14:paraId="281A0FB4" w14:textId="77777777" w:rsidR="00F32646" w:rsidRPr="00912B4A" w:rsidRDefault="00F32646" w:rsidP="00F32646">
      <w:pPr>
        <w:pStyle w:val="PargrafodaLista"/>
        <w:spacing w:after="200" w:line="276" w:lineRule="auto"/>
        <w:ind w:left="1418"/>
        <w:contextualSpacing/>
        <w:rPr>
          <w:color w:val="000000" w:themeColor="text1"/>
        </w:rPr>
      </w:pPr>
    </w:p>
    <w:p w14:paraId="0AD931C7" w14:textId="73B54FE7" w:rsidR="00F32646" w:rsidRPr="00912B4A" w:rsidRDefault="00F32646" w:rsidP="00F32646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rPr>
          <w:color w:val="000000" w:themeColor="text1"/>
        </w:rPr>
      </w:pPr>
      <w:r w:rsidRPr="00912B4A">
        <w:rPr>
          <w:color w:val="000000" w:themeColor="text1"/>
        </w:rPr>
        <w:t>Ao acionar “</w:t>
      </w:r>
      <w:r w:rsidRPr="00912B4A">
        <w:rPr>
          <w:b/>
          <w:noProof/>
        </w:rPr>
        <w:t>Confirmar</w:t>
      </w:r>
      <w:r w:rsidRPr="00912B4A">
        <w:rPr>
          <w:color w:val="000000" w:themeColor="text1"/>
        </w:rPr>
        <w:t xml:space="preserve">”, o sistema deve gerar um extrato com as informações das chapas criadas para a UF </w:t>
      </w:r>
      <w:r w:rsidRPr="00912B4A">
        <w:rPr>
          <w:color w:val="000000" w:themeColor="text1"/>
          <w:u w:val="single"/>
        </w:rPr>
        <w:t>selecionada pelo ator</w:t>
      </w:r>
      <w:r w:rsidRPr="00912B4A">
        <w:rPr>
          <w:color w:val="000000" w:themeColor="text1"/>
        </w:rPr>
        <w:t>;</w:t>
      </w:r>
      <w:r w:rsidR="00C50E03" w:rsidRPr="00912B4A">
        <w:rPr>
          <w:color w:val="31849B" w:themeColor="accent5" w:themeShade="BF"/>
        </w:rPr>
        <w:t xml:space="preserve"> [</w:t>
      </w:r>
      <w:r w:rsidR="00C50E03" w:rsidRPr="00912B4A">
        <w:rPr>
          <w:color w:val="31849B" w:themeColor="accent5" w:themeShade="BF"/>
        </w:rPr>
        <w:fldChar w:fldCharType="begin"/>
      </w:r>
      <w:r w:rsidR="00C50E03" w:rsidRPr="00912B4A">
        <w:rPr>
          <w:color w:val="31849B" w:themeColor="accent5" w:themeShade="BF"/>
        </w:rPr>
        <w:instrText xml:space="preserve"> REF _Ref24459660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C50E03" w:rsidRPr="00912B4A">
        <w:rPr>
          <w:color w:val="31849B" w:themeColor="accent5" w:themeShade="BF"/>
        </w:rPr>
      </w:r>
      <w:r w:rsidR="00C50E03" w:rsidRPr="00912B4A">
        <w:rPr>
          <w:color w:val="31849B" w:themeColor="accent5" w:themeShade="BF"/>
        </w:rPr>
        <w:fldChar w:fldCharType="separate"/>
      </w:r>
      <w:r w:rsidR="00C50E03" w:rsidRPr="00912B4A">
        <w:rPr>
          <w:color w:val="31849B" w:themeColor="accent5" w:themeShade="BF"/>
        </w:rPr>
        <w:t>P06</w:t>
      </w:r>
      <w:r w:rsidR="00C50E03" w:rsidRPr="00912B4A">
        <w:rPr>
          <w:color w:val="31849B" w:themeColor="accent5" w:themeShade="BF"/>
        </w:rPr>
        <w:fldChar w:fldCharType="end"/>
      </w:r>
      <w:r w:rsidR="00C50E03" w:rsidRPr="00912B4A">
        <w:rPr>
          <w:color w:val="31849B" w:themeColor="accent5" w:themeShade="BF"/>
        </w:rPr>
        <w:t>]</w:t>
      </w:r>
    </w:p>
    <w:p w14:paraId="48E347AF" w14:textId="77777777" w:rsidR="00C50E03" w:rsidRPr="00912B4A" w:rsidRDefault="00C50E03" w:rsidP="00C50E03">
      <w:pPr>
        <w:pStyle w:val="PargrafodaLista"/>
        <w:spacing w:after="200" w:line="276" w:lineRule="auto"/>
        <w:ind w:left="567"/>
        <w:contextualSpacing/>
        <w:rPr>
          <w:color w:val="000000" w:themeColor="text1"/>
        </w:rPr>
      </w:pPr>
    </w:p>
    <w:p w14:paraId="1FC0473E" w14:textId="2B96A678" w:rsidR="00C50E03" w:rsidRPr="00912B4A" w:rsidRDefault="00C50E03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exibir uma </w:t>
      </w:r>
      <w:r w:rsidR="0075399A" w:rsidRPr="00912B4A">
        <w:rPr>
          <w:color w:val="auto"/>
        </w:rPr>
        <w:t xml:space="preserve">nova </w:t>
      </w:r>
      <w:r w:rsidRPr="00912B4A">
        <w:rPr>
          <w:color w:val="auto"/>
        </w:rPr>
        <w:t>interface com as informações abaixo informadas</w:t>
      </w:r>
      <w:r w:rsidR="0075399A" w:rsidRPr="00912B4A">
        <w:rPr>
          <w:color w:val="auto"/>
        </w:rPr>
        <w:t xml:space="preserve">, PORÉM o sistema NÃO deve </w:t>
      </w:r>
      <w:r w:rsidRPr="00912B4A">
        <w:rPr>
          <w:color w:val="auto"/>
        </w:rPr>
        <w:t>solicita</w:t>
      </w:r>
      <w:r w:rsidR="0075399A" w:rsidRPr="00912B4A">
        <w:rPr>
          <w:color w:val="auto"/>
        </w:rPr>
        <w:t>r</w:t>
      </w:r>
      <w:r w:rsidRPr="00912B4A">
        <w:rPr>
          <w:color w:val="auto"/>
        </w:rPr>
        <w:t xml:space="preserve"> </w:t>
      </w:r>
      <w:r w:rsidRPr="00912B4A">
        <w:rPr>
          <w:b/>
          <w:color w:val="auto"/>
        </w:rPr>
        <w:t>AUTENTICAÇÃO</w:t>
      </w:r>
      <w:r w:rsidRPr="00912B4A">
        <w:rPr>
          <w:color w:val="auto"/>
        </w:rPr>
        <w:t xml:space="preserve">, ou seja, qualquer usuário poderá ter acesso às informações geradas para o </w:t>
      </w:r>
      <w:r w:rsidR="001C2348" w:rsidRPr="00912B4A">
        <w:rPr>
          <w:color w:val="auto"/>
        </w:rPr>
        <w:t>E</w:t>
      </w:r>
      <w:r w:rsidRPr="00912B4A">
        <w:rPr>
          <w:color w:val="auto"/>
        </w:rPr>
        <w:t xml:space="preserve">xtrato das </w:t>
      </w:r>
      <w:r w:rsidR="001C2348" w:rsidRPr="00912B4A">
        <w:rPr>
          <w:color w:val="auto"/>
        </w:rPr>
        <w:t>C</w:t>
      </w:r>
      <w:r w:rsidRPr="00912B4A">
        <w:rPr>
          <w:color w:val="auto"/>
        </w:rPr>
        <w:t>hapas</w:t>
      </w:r>
      <w:r w:rsidR="001C2348" w:rsidRPr="00912B4A">
        <w:rPr>
          <w:color w:val="auto"/>
        </w:rPr>
        <w:t>;</w:t>
      </w:r>
      <w:r w:rsidRPr="00912B4A">
        <w:rPr>
          <w:color w:val="auto"/>
        </w:rPr>
        <w:t xml:space="preserve"> </w:t>
      </w:r>
    </w:p>
    <w:p w14:paraId="2F8362E8" w14:textId="77777777" w:rsidR="00626053" w:rsidRPr="00912B4A" w:rsidRDefault="00626053" w:rsidP="00626053">
      <w:pPr>
        <w:pStyle w:val="PargrafodaLista"/>
        <w:rPr>
          <w:color w:val="auto"/>
        </w:rPr>
      </w:pPr>
    </w:p>
    <w:p w14:paraId="1E61F868" w14:textId="1F04A52E" w:rsidR="00626053" w:rsidRPr="00912B4A" w:rsidRDefault="00626053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lastRenderedPageBreak/>
        <w:t>O extrato é a foto com a</w:t>
      </w:r>
      <w:r w:rsidR="00EB7288" w:rsidRPr="00912B4A">
        <w:rPr>
          <w:color w:val="auto"/>
        </w:rPr>
        <w:t>s</w:t>
      </w:r>
      <w:r w:rsidRPr="00912B4A">
        <w:rPr>
          <w:color w:val="auto"/>
        </w:rPr>
        <w:t xml:space="preserve"> informações geradas na data </w:t>
      </w:r>
      <w:r w:rsidR="00EB7288" w:rsidRPr="00912B4A">
        <w:rPr>
          <w:color w:val="auto"/>
        </w:rPr>
        <w:t xml:space="preserve">da </w:t>
      </w:r>
      <w:r w:rsidRPr="00912B4A">
        <w:rPr>
          <w:color w:val="auto"/>
        </w:rPr>
        <w:t>solicita</w:t>
      </w:r>
      <w:r w:rsidR="00EB7288" w:rsidRPr="00912B4A">
        <w:rPr>
          <w:color w:val="auto"/>
        </w:rPr>
        <w:t>ção realizada pelo ator</w:t>
      </w:r>
      <w:r w:rsidRPr="00912B4A">
        <w:rPr>
          <w:color w:val="auto"/>
        </w:rPr>
        <w:t>, caso as interfaces das HST 023 e HST025 sejam atualizadas, ao gerar outro extrato, o sistema deve gerar um novo extrato com as informações atualizadas</w:t>
      </w:r>
      <w:r w:rsidR="00EB7288" w:rsidRPr="00912B4A">
        <w:rPr>
          <w:color w:val="auto"/>
        </w:rPr>
        <w:t>;</w:t>
      </w:r>
    </w:p>
    <w:p w14:paraId="113CB0B8" w14:textId="77777777" w:rsidR="00BF540A" w:rsidRPr="00912B4A" w:rsidRDefault="00BF540A" w:rsidP="00BF540A">
      <w:pPr>
        <w:pStyle w:val="PargrafodaLista"/>
        <w:rPr>
          <w:color w:val="auto"/>
        </w:rPr>
      </w:pPr>
    </w:p>
    <w:p w14:paraId="60B0B0D1" w14:textId="3FDF028A" w:rsidR="00255457" w:rsidRDefault="00BF540A" w:rsidP="00CB3CBB">
      <w:pPr>
        <w:pStyle w:val="PargrafodaLista"/>
        <w:numPr>
          <w:ilvl w:val="0"/>
          <w:numId w:val="37"/>
        </w:numPr>
        <w:spacing w:after="200" w:line="276" w:lineRule="auto"/>
        <w:contextualSpacing/>
        <w:jc w:val="both"/>
        <w:rPr>
          <w:color w:val="auto"/>
        </w:rPr>
      </w:pPr>
      <w:r w:rsidRPr="00255457">
        <w:rPr>
          <w:color w:val="auto"/>
          <w:highlight w:val="yellow"/>
        </w:rPr>
        <w:t xml:space="preserve">Primeiramente o sistema deve exibir a interface do extrato navegável </w:t>
      </w:r>
      <w:r w:rsidR="00912B4A" w:rsidRPr="00255457">
        <w:rPr>
          <w:color w:val="auto"/>
          <w:highlight w:val="yellow"/>
        </w:rPr>
        <w:t xml:space="preserve">com os </w:t>
      </w:r>
      <w:proofErr w:type="spellStart"/>
      <w:r w:rsidR="00912B4A" w:rsidRPr="00255457">
        <w:rPr>
          <w:color w:val="auto"/>
          <w:highlight w:val="yellow"/>
        </w:rPr>
        <w:t>cards</w:t>
      </w:r>
      <w:proofErr w:type="spellEnd"/>
      <w:r w:rsidR="00912B4A" w:rsidRPr="00255457">
        <w:rPr>
          <w:color w:val="auto"/>
          <w:highlight w:val="yellow"/>
        </w:rPr>
        <w:t xml:space="preserve"> das chapas conforme seleção realizada pelo ator anteriormente (concluída, com pendência e Todos). </w:t>
      </w:r>
      <w:r w:rsidR="003756D8">
        <w:rPr>
          <w:color w:val="auto"/>
          <w:highlight w:val="yellow"/>
        </w:rPr>
        <w:t>[</w:t>
      </w:r>
      <w:r w:rsidR="003756D8" w:rsidRPr="003756D8">
        <w:rPr>
          <w:color w:val="31849B" w:themeColor="accent5" w:themeShade="BF"/>
          <w:highlight w:val="yellow"/>
        </w:rPr>
        <w:fldChar w:fldCharType="begin"/>
      </w:r>
      <w:r w:rsidR="003756D8" w:rsidRPr="003756D8">
        <w:rPr>
          <w:color w:val="31849B" w:themeColor="accent5" w:themeShade="BF"/>
          <w:highlight w:val="yellow"/>
        </w:rPr>
        <w:instrText xml:space="preserve"> REF _Ref25140900 \r \h </w:instrText>
      </w:r>
      <w:r w:rsidR="003756D8" w:rsidRPr="003756D8">
        <w:rPr>
          <w:color w:val="31849B" w:themeColor="accent5" w:themeShade="BF"/>
          <w:highlight w:val="yellow"/>
        </w:rPr>
      </w:r>
      <w:r w:rsidR="003756D8" w:rsidRPr="003756D8">
        <w:rPr>
          <w:color w:val="31849B" w:themeColor="accent5" w:themeShade="BF"/>
          <w:highlight w:val="yellow"/>
        </w:rPr>
        <w:fldChar w:fldCharType="separate"/>
      </w:r>
      <w:r w:rsidR="003756D8" w:rsidRPr="003756D8">
        <w:rPr>
          <w:color w:val="31849B" w:themeColor="accent5" w:themeShade="BF"/>
          <w:highlight w:val="yellow"/>
        </w:rPr>
        <w:t>P05</w:t>
      </w:r>
      <w:r w:rsidR="003756D8" w:rsidRPr="003756D8">
        <w:rPr>
          <w:color w:val="31849B" w:themeColor="accent5" w:themeShade="BF"/>
          <w:highlight w:val="yellow"/>
        </w:rPr>
        <w:fldChar w:fldCharType="end"/>
      </w:r>
      <w:r w:rsidR="003756D8">
        <w:rPr>
          <w:color w:val="auto"/>
        </w:rPr>
        <w:t>] ou [</w:t>
      </w:r>
      <w:r w:rsidR="003756D8" w:rsidRPr="003756D8">
        <w:rPr>
          <w:color w:val="31849B" w:themeColor="accent5" w:themeShade="BF"/>
        </w:rPr>
        <w:fldChar w:fldCharType="begin"/>
      </w:r>
      <w:r w:rsidR="003756D8" w:rsidRPr="003756D8">
        <w:rPr>
          <w:color w:val="31849B" w:themeColor="accent5" w:themeShade="BF"/>
        </w:rPr>
        <w:instrText xml:space="preserve"> REF _Ref24472925 \r \h </w:instrText>
      </w:r>
      <w:r w:rsidR="003756D8" w:rsidRPr="003756D8">
        <w:rPr>
          <w:color w:val="31849B" w:themeColor="accent5" w:themeShade="BF"/>
        </w:rPr>
      </w:r>
      <w:r w:rsidR="003756D8" w:rsidRPr="003756D8">
        <w:rPr>
          <w:color w:val="31849B" w:themeColor="accent5" w:themeShade="BF"/>
        </w:rPr>
        <w:fldChar w:fldCharType="separate"/>
      </w:r>
      <w:r w:rsidR="003756D8" w:rsidRPr="003756D8">
        <w:rPr>
          <w:color w:val="31849B" w:themeColor="accent5" w:themeShade="BF"/>
        </w:rPr>
        <w:t>P09</w:t>
      </w:r>
      <w:r w:rsidR="003756D8" w:rsidRPr="003756D8">
        <w:rPr>
          <w:color w:val="31849B" w:themeColor="accent5" w:themeShade="BF"/>
        </w:rPr>
        <w:fldChar w:fldCharType="end"/>
      </w:r>
      <w:r w:rsidR="003756D8">
        <w:rPr>
          <w:color w:val="auto"/>
        </w:rPr>
        <w:t xml:space="preserve"> IES]</w:t>
      </w:r>
    </w:p>
    <w:p w14:paraId="7AFE1E0B" w14:textId="42528684" w:rsidR="00003054" w:rsidRPr="00110C14" w:rsidRDefault="00003054" w:rsidP="00255457">
      <w:pPr>
        <w:pStyle w:val="PargrafodaLista"/>
        <w:spacing w:after="200" w:line="276" w:lineRule="auto"/>
        <w:ind w:left="720"/>
        <w:contextualSpacing/>
        <w:jc w:val="both"/>
        <w:rPr>
          <w:color w:val="auto"/>
          <w:highlight w:val="yellow"/>
        </w:rPr>
      </w:pPr>
      <w:proofErr w:type="spellStart"/>
      <w:r w:rsidRPr="00110C14">
        <w:rPr>
          <w:color w:val="auto"/>
          <w:highlight w:val="yellow"/>
        </w:rPr>
        <w:t>Ex</w:t>
      </w:r>
      <w:proofErr w:type="spellEnd"/>
      <w:r w:rsidRPr="00110C14">
        <w:rPr>
          <w:color w:val="auto"/>
          <w:highlight w:val="yellow"/>
        </w:rPr>
        <w:t xml:space="preserve">: Ao selecionar a opção Concluída, o sistema deve exibir os </w:t>
      </w:r>
      <w:proofErr w:type="spellStart"/>
      <w:r w:rsidRPr="00110C14">
        <w:rPr>
          <w:color w:val="auto"/>
          <w:highlight w:val="yellow"/>
        </w:rPr>
        <w:t>cards</w:t>
      </w:r>
      <w:proofErr w:type="spellEnd"/>
      <w:r w:rsidRPr="00110C14">
        <w:rPr>
          <w:color w:val="auto"/>
          <w:highlight w:val="yellow"/>
        </w:rPr>
        <w:t xml:space="preserve"> APENAS das chapas concluída</w:t>
      </w:r>
      <w:r w:rsidR="00255457" w:rsidRPr="00110C14">
        <w:rPr>
          <w:color w:val="auto"/>
          <w:highlight w:val="yellow"/>
        </w:rPr>
        <w:t>;</w:t>
      </w:r>
    </w:p>
    <w:p w14:paraId="01D37F2A" w14:textId="77777777" w:rsidR="00003054" w:rsidRPr="00110C14" w:rsidRDefault="00003054" w:rsidP="00003054">
      <w:pPr>
        <w:pStyle w:val="PargrafodaLista"/>
        <w:ind w:left="720"/>
        <w:rPr>
          <w:color w:val="auto"/>
          <w:highlight w:val="yellow"/>
        </w:rPr>
      </w:pPr>
      <w:r w:rsidRPr="00110C14">
        <w:rPr>
          <w:noProof/>
          <w:highlight w:val="yellow"/>
        </w:rPr>
        <w:drawing>
          <wp:inline distT="0" distB="0" distL="0" distR="0" wp14:anchorId="29C228C7" wp14:editId="18A32ED1">
            <wp:extent cx="1953158" cy="795091"/>
            <wp:effectExtent l="0" t="0" r="9525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6176" cy="8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C0AE" w14:textId="77777777" w:rsidR="00912B4A" w:rsidRPr="00110C14" w:rsidRDefault="00912B4A" w:rsidP="00912B4A">
      <w:pPr>
        <w:pStyle w:val="PargrafodaLista"/>
        <w:rPr>
          <w:color w:val="auto"/>
          <w:highlight w:val="yellow"/>
        </w:rPr>
      </w:pPr>
    </w:p>
    <w:p w14:paraId="7D5B0228" w14:textId="37C1FC7F" w:rsidR="00912B4A" w:rsidRDefault="00912B4A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110C14">
        <w:rPr>
          <w:color w:val="auto"/>
          <w:highlight w:val="yellow"/>
        </w:rPr>
        <w:t xml:space="preserve">O sistema deve exibir a Bandeira + CE&lt;UF&gt;, da UF selecionada pelo ator; E as colunas </w:t>
      </w:r>
      <w:r w:rsidRPr="00110C14">
        <w:rPr>
          <w:color w:val="31849B" w:themeColor="accent5" w:themeShade="BF"/>
          <w:highlight w:val="yellow"/>
        </w:rPr>
        <w:t xml:space="preserve">UF, Nº Chapa, Responsável pela Chapa </w:t>
      </w:r>
      <w:r w:rsidRPr="00110C14">
        <w:rPr>
          <w:color w:val="auto"/>
          <w:highlight w:val="yellow"/>
        </w:rPr>
        <w:t xml:space="preserve">e </w:t>
      </w:r>
      <w:r w:rsidRPr="00110C14">
        <w:rPr>
          <w:color w:val="31849B" w:themeColor="accent5" w:themeShade="BF"/>
          <w:highlight w:val="yellow"/>
        </w:rPr>
        <w:t>Ação</w:t>
      </w:r>
      <w:r w:rsidRPr="00110C14">
        <w:rPr>
          <w:color w:val="auto"/>
          <w:highlight w:val="yellow"/>
        </w:rPr>
        <w:t>;</w:t>
      </w:r>
    </w:p>
    <w:p w14:paraId="07058E7C" w14:textId="77777777" w:rsidR="003756D8" w:rsidRDefault="003756D8" w:rsidP="003756D8">
      <w:pPr>
        <w:pStyle w:val="PargrafodaLista"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</w:p>
    <w:p w14:paraId="69714CAF" w14:textId="509520B5" w:rsidR="003756D8" w:rsidRPr="00110C14" w:rsidRDefault="003756D8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>
        <w:rPr>
          <w:color w:val="auto"/>
          <w:highlight w:val="yellow"/>
        </w:rPr>
        <w:t>Para IES o sistema deve exibir a bandeira do Brasil, conforme padrão do sistema eleitoral + IES;</w:t>
      </w:r>
    </w:p>
    <w:p w14:paraId="5B27F411" w14:textId="77777777" w:rsidR="001C2AA0" w:rsidRPr="00110C14" w:rsidRDefault="001C2AA0" w:rsidP="001C2AA0">
      <w:pPr>
        <w:pStyle w:val="PargrafodaLista"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</w:p>
    <w:p w14:paraId="0CDB6D2B" w14:textId="24581855" w:rsidR="00255457" w:rsidRPr="00110C14" w:rsidRDefault="00255457" w:rsidP="00255457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110C14">
        <w:rPr>
          <w:color w:val="auto"/>
          <w:highlight w:val="yellow"/>
        </w:rPr>
        <w:t xml:space="preserve">O sistema deve disponibilizar um componente para seleção de exibição da quantidade de </w:t>
      </w:r>
      <w:proofErr w:type="spellStart"/>
      <w:proofErr w:type="gramStart"/>
      <w:r w:rsidRPr="00110C14">
        <w:rPr>
          <w:color w:val="auto"/>
          <w:highlight w:val="yellow"/>
        </w:rPr>
        <w:t>cards</w:t>
      </w:r>
      <w:proofErr w:type="spellEnd"/>
      <w:r w:rsidRPr="00110C14">
        <w:rPr>
          <w:color w:val="auto"/>
          <w:highlight w:val="yellow"/>
        </w:rPr>
        <w:t xml:space="preserve">  das</w:t>
      </w:r>
      <w:proofErr w:type="gramEnd"/>
      <w:r w:rsidRPr="00110C14">
        <w:rPr>
          <w:color w:val="auto"/>
          <w:highlight w:val="yellow"/>
        </w:rPr>
        <w:t xml:space="preserve"> chapas </w:t>
      </w:r>
      <w:r w:rsidRPr="00110C14">
        <w:rPr>
          <w:noProof/>
          <w:color w:val="auto"/>
          <w:highlight w:val="yellow"/>
        </w:rPr>
        <w:drawing>
          <wp:inline distT="0" distB="0" distL="0" distR="0" wp14:anchorId="2B61F7EC" wp14:editId="3F129F8E">
            <wp:extent cx="733425" cy="149897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06" cy="15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C14">
        <w:rPr>
          <w:color w:val="auto"/>
          <w:highlight w:val="yellow"/>
        </w:rPr>
        <w:t>; Como default o sistema deve exibir o valor 10 registros; O sistema deve popular este componente, com os valores: 10, 25, 50 e 100</w:t>
      </w:r>
      <w:r w:rsidR="003A0FCB" w:rsidRPr="00110C14">
        <w:rPr>
          <w:color w:val="auto"/>
          <w:highlight w:val="yellow"/>
        </w:rPr>
        <w:t>;</w:t>
      </w:r>
    </w:p>
    <w:p w14:paraId="2315253F" w14:textId="77777777" w:rsidR="00255457" w:rsidRPr="00110C14" w:rsidRDefault="00255457" w:rsidP="00255457">
      <w:pPr>
        <w:pStyle w:val="PargrafodaLista"/>
        <w:rPr>
          <w:color w:val="auto"/>
          <w:highlight w:val="yellow"/>
        </w:rPr>
      </w:pPr>
    </w:p>
    <w:p w14:paraId="39605008" w14:textId="60F9DD3C" w:rsidR="00912B4A" w:rsidRPr="00110C14" w:rsidRDefault="00003054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110C14">
        <w:rPr>
          <w:color w:val="auto"/>
          <w:highlight w:val="yellow"/>
        </w:rPr>
        <w:t>As chapas devem ser exibidas em ordem crescente pelo nº da chapa;</w:t>
      </w:r>
    </w:p>
    <w:p w14:paraId="689E0F11" w14:textId="77777777" w:rsidR="00003054" w:rsidRPr="00110C14" w:rsidRDefault="00003054" w:rsidP="00003054">
      <w:pPr>
        <w:pStyle w:val="PargrafodaLista"/>
        <w:rPr>
          <w:color w:val="auto"/>
          <w:highlight w:val="yellow"/>
        </w:rPr>
      </w:pPr>
    </w:p>
    <w:p w14:paraId="481FE59D" w14:textId="4D37B3AD" w:rsidR="00003054" w:rsidRPr="00110C14" w:rsidRDefault="00003054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110C14">
        <w:rPr>
          <w:color w:val="auto"/>
          <w:highlight w:val="yellow"/>
        </w:rPr>
        <w:t>Caso exista alguma chapa que não possua nº da chapa, o sistema deve exibi-la no final da lista; Caso exista mais de uma chapa sem número, o sistema deve exibi-las em ordem crescente pela data de inclusão na chapa (HST021);</w:t>
      </w:r>
    </w:p>
    <w:p w14:paraId="17DBC279" w14:textId="77777777" w:rsidR="00872122" w:rsidRPr="00110C14" w:rsidRDefault="00872122" w:rsidP="00872122">
      <w:pPr>
        <w:pStyle w:val="PargrafodaLista"/>
        <w:rPr>
          <w:color w:val="auto"/>
          <w:highlight w:val="yellow"/>
        </w:rPr>
      </w:pPr>
    </w:p>
    <w:p w14:paraId="5DAED986" w14:textId="091DE154" w:rsidR="00872122" w:rsidRPr="00110C14" w:rsidRDefault="00872122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110C14">
        <w:rPr>
          <w:color w:val="auto"/>
          <w:highlight w:val="yellow"/>
        </w:rPr>
        <w:t xml:space="preserve">Na coluna </w:t>
      </w:r>
      <w:r w:rsidRPr="00110C14">
        <w:rPr>
          <w:color w:val="31849B" w:themeColor="accent5" w:themeShade="BF"/>
          <w:highlight w:val="yellow"/>
        </w:rPr>
        <w:t>Ação</w:t>
      </w:r>
      <w:r w:rsidRPr="00110C14">
        <w:rPr>
          <w:color w:val="auto"/>
          <w:highlight w:val="yellow"/>
        </w:rPr>
        <w:t>, o sistema deve exibir a opção “</w:t>
      </w:r>
      <w:r w:rsidRPr="00110C14">
        <w:rPr>
          <w:color w:val="31849B" w:themeColor="accent5" w:themeShade="BF"/>
          <w:highlight w:val="yellow"/>
        </w:rPr>
        <w:t>Visualizar Chapa</w:t>
      </w:r>
      <w:r w:rsidRPr="00110C14">
        <w:rPr>
          <w:color w:val="auto"/>
          <w:highlight w:val="yellow"/>
        </w:rPr>
        <w:t>”, ao ser acionada, o sistema deve exibir o detalhamento da chapa selecionada;</w:t>
      </w:r>
      <w:r w:rsidR="003756D8">
        <w:rPr>
          <w:color w:val="auto"/>
          <w:highlight w:val="yellow"/>
        </w:rPr>
        <w:t xml:space="preserve"> </w:t>
      </w:r>
      <w:r w:rsidR="003756D8" w:rsidRPr="003756D8">
        <w:rPr>
          <w:color w:val="31849B" w:themeColor="accent5" w:themeShade="BF"/>
          <w:highlight w:val="yellow"/>
        </w:rPr>
        <w:t>[</w:t>
      </w:r>
      <w:r w:rsidR="003756D8" w:rsidRPr="003756D8">
        <w:rPr>
          <w:color w:val="31849B" w:themeColor="accent5" w:themeShade="BF"/>
          <w:highlight w:val="yellow"/>
        </w:rPr>
        <w:fldChar w:fldCharType="begin"/>
      </w:r>
      <w:r w:rsidR="003756D8" w:rsidRPr="003756D8">
        <w:rPr>
          <w:color w:val="31849B" w:themeColor="accent5" w:themeShade="BF"/>
          <w:highlight w:val="yellow"/>
        </w:rPr>
        <w:instrText xml:space="preserve"> REF _Ref24466444 \r \h </w:instrText>
      </w:r>
      <w:r w:rsidR="003756D8" w:rsidRPr="003756D8">
        <w:rPr>
          <w:color w:val="31849B" w:themeColor="accent5" w:themeShade="BF"/>
          <w:highlight w:val="yellow"/>
        </w:rPr>
      </w:r>
      <w:r w:rsidR="003756D8" w:rsidRPr="003756D8">
        <w:rPr>
          <w:color w:val="31849B" w:themeColor="accent5" w:themeShade="BF"/>
          <w:highlight w:val="yellow"/>
        </w:rPr>
        <w:fldChar w:fldCharType="separate"/>
      </w:r>
      <w:r w:rsidR="003756D8" w:rsidRPr="003756D8">
        <w:rPr>
          <w:color w:val="31849B" w:themeColor="accent5" w:themeShade="BF"/>
          <w:highlight w:val="yellow"/>
        </w:rPr>
        <w:t>P06</w:t>
      </w:r>
      <w:r w:rsidR="003756D8" w:rsidRPr="003756D8">
        <w:rPr>
          <w:color w:val="31849B" w:themeColor="accent5" w:themeShade="BF"/>
          <w:highlight w:val="yellow"/>
        </w:rPr>
        <w:fldChar w:fldCharType="end"/>
      </w:r>
      <w:r w:rsidR="003756D8" w:rsidRPr="003756D8">
        <w:rPr>
          <w:color w:val="31849B" w:themeColor="accent5" w:themeShade="BF"/>
          <w:highlight w:val="yellow"/>
        </w:rPr>
        <w:t>]</w:t>
      </w:r>
    </w:p>
    <w:p w14:paraId="6CA922BB" w14:textId="42AF2B46" w:rsidR="00003054" w:rsidRPr="00110C14" w:rsidRDefault="00003054" w:rsidP="00003054">
      <w:pPr>
        <w:pStyle w:val="PargrafodaLista"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</w:p>
    <w:p w14:paraId="4521D1A0" w14:textId="77777777" w:rsidR="001C2AA0" w:rsidRPr="00110C14" w:rsidRDefault="00BF540A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110C14">
        <w:rPr>
          <w:color w:val="auto"/>
          <w:highlight w:val="yellow"/>
        </w:rPr>
        <w:t xml:space="preserve">O sistema deve exibir o filtro: </w:t>
      </w:r>
      <w:r w:rsidRPr="00110C14">
        <w:rPr>
          <w:b/>
          <w:color w:val="auto"/>
          <w:highlight w:val="yellow"/>
        </w:rPr>
        <w:t xml:space="preserve">Nº da Chapa. </w:t>
      </w:r>
      <w:r w:rsidRPr="00110C14">
        <w:rPr>
          <w:color w:val="auto"/>
          <w:highlight w:val="yellow"/>
        </w:rPr>
        <w:t>Este filtro deve ser populado com os valores d</w:t>
      </w:r>
      <w:r w:rsidR="001C2AA0" w:rsidRPr="00110C14">
        <w:rPr>
          <w:color w:val="auto"/>
          <w:highlight w:val="yellow"/>
        </w:rPr>
        <w:t>os nº da</w:t>
      </w:r>
      <w:r w:rsidRPr="00110C14">
        <w:rPr>
          <w:color w:val="auto"/>
          <w:highlight w:val="yellow"/>
        </w:rPr>
        <w:t xml:space="preserve"> chapas (em ordem numérica</w:t>
      </w:r>
      <w:r w:rsidR="00EB7288" w:rsidRPr="00110C14">
        <w:rPr>
          <w:color w:val="auto"/>
          <w:highlight w:val="yellow"/>
        </w:rPr>
        <w:t xml:space="preserve"> crescente</w:t>
      </w:r>
      <w:r w:rsidRPr="00110C14">
        <w:rPr>
          <w:color w:val="auto"/>
          <w:highlight w:val="yellow"/>
        </w:rPr>
        <w:t>)</w:t>
      </w:r>
      <w:r w:rsidR="001C2AA0" w:rsidRPr="00110C14">
        <w:rPr>
          <w:color w:val="auto"/>
          <w:highlight w:val="yellow"/>
        </w:rPr>
        <w:t>;</w:t>
      </w:r>
    </w:p>
    <w:p w14:paraId="1CD5945F" w14:textId="77777777" w:rsidR="001C2AA0" w:rsidRPr="00110C14" w:rsidRDefault="001C2AA0" w:rsidP="001C2AA0">
      <w:pPr>
        <w:pStyle w:val="PargrafodaLista"/>
        <w:rPr>
          <w:color w:val="auto"/>
          <w:highlight w:val="yellow"/>
        </w:rPr>
      </w:pPr>
    </w:p>
    <w:p w14:paraId="7F6EB68D" w14:textId="7CBEBF23" w:rsidR="00BF540A" w:rsidRPr="00110C14" w:rsidRDefault="001C2AA0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110C14">
        <w:rPr>
          <w:color w:val="auto"/>
          <w:highlight w:val="yellow"/>
        </w:rPr>
        <w:t xml:space="preserve">As chapas que não possuírem o nº da chapa, devem ser exibidas apenas nos </w:t>
      </w:r>
      <w:proofErr w:type="spellStart"/>
      <w:r w:rsidRPr="00110C14">
        <w:rPr>
          <w:color w:val="auto"/>
          <w:highlight w:val="yellow"/>
        </w:rPr>
        <w:t>cards</w:t>
      </w:r>
      <w:proofErr w:type="spellEnd"/>
      <w:r w:rsidRPr="00110C14">
        <w:rPr>
          <w:color w:val="auto"/>
          <w:highlight w:val="yellow"/>
        </w:rPr>
        <w:t xml:space="preserve">, ou seja, na </w:t>
      </w:r>
      <w:proofErr w:type="spellStart"/>
      <w:r w:rsidRPr="00110C14">
        <w:rPr>
          <w:color w:val="auto"/>
          <w:highlight w:val="yellow"/>
        </w:rPr>
        <w:t>combobox</w:t>
      </w:r>
      <w:proofErr w:type="spellEnd"/>
      <w:r w:rsidRPr="00110C14">
        <w:rPr>
          <w:color w:val="auto"/>
          <w:highlight w:val="yellow"/>
        </w:rPr>
        <w:t xml:space="preserve"> Nº da Chapa, o sistema não deve exibi-las, pelo fato de não possuir número informado.</w:t>
      </w:r>
    </w:p>
    <w:p w14:paraId="555E4EA2" w14:textId="77777777" w:rsidR="00BF540A" w:rsidRPr="00912B4A" w:rsidRDefault="00BF540A" w:rsidP="00BF540A">
      <w:pPr>
        <w:pStyle w:val="PargrafodaLista"/>
        <w:rPr>
          <w:color w:val="auto"/>
        </w:rPr>
      </w:pPr>
    </w:p>
    <w:p w14:paraId="48D33193" w14:textId="104A1AE4" w:rsidR="00427A82" w:rsidRPr="00912B4A" w:rsidRDefault="00427A82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Ao selecionar o número da chapa desejado e acionar a opção </w:t>
      </w:r>
      <w:r w:rsidRPr="00912B4A">
        <w:rPr>
          <w:b/>
          <w:color w:val="auto"/>
        </w:rPr>
        <w:t>Pesquisar</w:t>
      </w:r>
      <w:r w:rsidRPr="00912B4A">
        <w:rPr>
          <w:color w:val="auto"/>
        </w:rPr>
        <w:t>, o sistema deve exibir as informação da chapa selecionada, conforme número</w:t>
      </w:r>
      <w:r w:rsidR="00124581" w:rsidRPr="00912B4A">
        <w:rPr>
          <w:color w:val="auto"/>
        </w:rPr>
        <w:t xml:space="preserve"> da chapa </w:t>
      </w:r>
      <w:r w:rsidRPr="00912B4A">
        <w:rPr>
          <w:color w:val="auto"/>
        </w:rPr>
        <w:t>informad</w:t>
      </w:r>
      <w:r w:rsidR="00124581" w:rsidRPr="00912B4A">
        <w:rPr>
          <w:color w:val="auto"/>
        </w:rPr>
        <w:t>a</w:t>
      </w:r>
      <w:r w:rsidRPr="00912B4A">
        <w:rPr>
          <w:color w:val="auto"/>
        </w:rPr>
        <w:t xml:space="preserve"> no filtro;</w:t>
      </w:r>
    </w:p>
    <w:p w14:paraId="0066AD47" w14:textId="77777777" w:rsidR="00427A82" w:rsidRPr="00912B4A" w:rsidRDefault="00427A82" w:rsidP="00427A82">
      <w:pPr>
        <w:pStyle w:val="PargrafodaLista"/>
        <w:rPr>
          <w:color w:val="auto"/>
        </w:rPr>
      </w:pPr>
    </w:p>
    <w:p w14:paraId="3DF1AF61" w14:textId="77777777" w:rsidR="00427A82" w:rsidRPr="00912B4A" w:rsidRDefault="00427A82" w:rsidP="00427A82">
      <w:pPr>
        <w:pStyle w:val="PargrafodaLista"/>
        <w:rPr>
          <w:color w:val="auto"/>
        </w:rPr>
      </w:pPr>
    </w:p>
    <w:p w14:paraId="51121663" w14:textId="0531768C" w:rsidR="00427A82" w:rsidRPr="00912B4A" w:rsidRDefault="00427A82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exibir na </w:t>
      </w:r>
      <w:r w:rsidR="001C2AA0" w:rsidRPr="001C2AA0">
        <w:rPr>
          <w:color w:val="31849B" w:themeColor="accent5" w:themeShade="BF"/>
        </w:rPr>
        <w:t>P</w:t>
      </w:r>
      <w:r w:rsidRPr="001C2AA0">
        <w:rPr>
          <w:color w:val="31849B" w:themeColor="accent5" w:themeShade="BF"/>
        </w:rPr>
        <w:t xml:space="preserve">rimeira </w:t>
      </w:r>
      <w:r w:rsidR="001C2AA0" w:rsidRPr="001C2AA0">
        <w:rPr>
          <w:color w:val="31849B" w:themeColor="accent5" w:themeShade="BF"/>
        </w:rPr>
        <w:t>P</w:t>
      </w:r>
      <w:r w:rsidRPr="001C2AA0">
        <w:rPr>
          <w:color w:val="31849B" w:themeColor="accent5" w:themeShade="BF"/>
        </w:rPr>
        <w:t xml:space="preserve">ágina </w:t>
      </w:r>
      <w:r w:rsidRPr="00912B4A">
        <w:rPr>
          <w:color w:val="auto"/>
        </w:rPr>
        <w:t xml:space="preserve">a informação </w:t>
      </w:r>
      <w:r w:rsidR="004B01FC" w:rsidRPr="00912B4A">
        <w:rPr>
          <w:color w:val="auto"/>
        </w:rPr>
        <w:t xml:space="preserve">da </w:t>
      </w:r>
      <w:r w:rsidR="004B01FC" w:rsidRPr="00912B4A">
        <w:rPr>
          <w:b/>
          <w:color w:val="auto"/>
        </w:rPr>
        <w:t>Plataforma Eleitoral e Meios Oficiais de Propagandas</w:t>
      </w:r>
      <w:r w:rsidR="004B01FC" w:rsidRPr="00912B4A">
        <w:rPr>
          <w:color w:val="auto"/>
        </w:rPr>
        <w:t xml:space="preserve"> </w:t>
      </w:r>
      <w:r w:rsidR="004B01FC" w:rsidRPr="00912B4A">
        <w:rPr>
          <w:color w:val="31849B" w:themeColor="accent5" w:themeShade="BF"/>
        </w:rPr>
        <w:t>[</w:t>
      </w:r>
      <w:r w:rsidR="004B01FC" w:rsidRPr="00912B4A">
        <w:rPr>
          <w:color w:val="31849B" w:themeColor="accent5" w:themeShade="BF"/>
        </w:rPr>
        <w:fldChar w:fldCharType="begin"/>
      </w:r>
      <w:r w:rsidR="004B01FC" w:rsidRPr="00912B4A">
        <w:rPr>
          <w:color w:val="31849B" w:themeColor="accent5" w:themeShade="BF"/>
        </w:rPr>
        <w:instrText xml:space="preserve"> REF _Ref24466444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4B01FC" w:rsidRPr="00912B4A">
        <w:rPr>
          <w:color w:val="31849B" w:themeColor="accent5" w:themeShade="BF"/>
        </w:rPr>
      </w:r>
      <w:r w:rsidR="004B01FC" w:rsidRPr="00912B4A">
        <w:rPr>
          <w:color w:val="31849B" w:themeColor="accent5" w:themeShade="BF"/>
        </w:rPr>
        <w:fldChar w:fldCharType="separate"/>
      </w:r>
      <w:r w:rsidR="004B01FC" w:rsidRPr="00912B4A">
        <w:rPr>
          <w:color w:val="31849B" w:themeColor="accent5" w:themeShade="BF"/>
        </w:rPr>
        <w:t>P07</w:t>
      </w:r>
      <w:r w:rsidR="004B01FC" w:rsidRPr="00912B4A">
        <w:rPr>
          <w:color w:val="31849B" w:themeColor="accent5" w:themeShade="BF"/>
        </w:rPr>
        <w:fldChar w:fldCharType="end"/>
      </w:r>
      <w:r w:rsidR="004B01FC" w:rsidRPr="00912B4A">
        <w:rPr>
          <w:color w:val="31849B" w:themeColor="accent5" w:themeShade="BF"/>
        </w:rPr>
        <w:t>]</w:t>
      </w:r>
    </w:p>
    <w:p w14:paraId="3E611B72" w14:textId="77777777" w:rsidR="004B01FC" w:rsidRPr="00912B4A" w:rsidRDefault="004B01FC" w:rsidP="004B01FC">
      <w:pPr>
        <w:pStyle w:val="PargrafodaLista"/>
        <w:rPr>
          <w:color w:val="auto"/>
        </w:rPr>
      </w:pPr>
    </w:p>
    <w:p w14:paraId="382DD565" w14:textId="7D27B1F5" w:rsidR="00124581" w:rsidRPr="00912B4A" w:rsidRDefault="00124581" w:rsidP="00124581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>Na 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_Ref24466444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P07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  <w:r w:rsidRPr="00912B4A">
        <w:rPr>
          <w:color w:val="auto"/>
        </w:rPr>
        <w:t>, o sistema deve exibir a Situação da Chapa, Nº da Chapa e UF (CE/&lt;UF); E</w:t>
      </w:r>
    </w:p>
    <w:p w14:paraId="5160646C" w14:textId="77777777" w:rsidR="00124581" w:rsidRPr="00912B4A" w:rsidRDefault="00124581" w:rsidP="00124581">
      <w:pPr>
        <w:pStyle w:val="PargrafodaLista"/>
        <w:rPr>
          <w:color w:val="auto"/>
        </w:rPr>
      </w:pPr>
    </w:p>
    <w:p w14:paraId="7384F0C0" w14:textId="71F1A54A" w:rsidR="004B01FC" w:rsidRPr="00912B4A" w:rsidRDefault="004B01FC" w:rsidP="00124581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lastRenderedPageBreak/>
        <w:t xml:space="preserve">As informações da plataforma e meios oficiais de propaganda, </w:t>
      </w:r>
      <w:r w:rsidR="00124581" w:rsidRPr="00912B4A">
        <w:rPr>
          <w:color w:val="auto"/>
        </w:rPr>
        <w:t xml:space="preserve">as quais </w:t>
      </w:r>
      <w:r w:rsidRPr="00912B4A">
        <w:rPr>
          <w:color w:val="auto"/>
        </w:rPr>
        <w:t>o sistema deve exibir conform</w:t>
      </w:r>
      <w:r w:rsidR="00124581" w:rsidRPr="00912B4A">
        <w:rPr>
          <w:color w:val="auto"/>
        </w:rPr>
        <w:t>e o cadastro</w:t>
      </w:r>
      <w:r w:rsidRPr="00912B4A">
        <w:rPr>
          <w:color w:val="auto"/>
        </w:rPr>
        <w:t xml:space="preserve"> realizado na estória HST021; </w:t>
      </w:r>
    </w:p>
    <w:p w14:paraId="112FF13A" w14:textId="77777777" w:rsidR="004B01FC" w:rsidRPr="00912B4A" w:rsidRDefault="004B01FC" w:rsidP="004B01FC">
      <w:pPr>
        <w:pStyle w:val="PargrafodaLista"/>
        <w:rPr>
          <w:color w:val="auto"/>
        </w:rPr>
      </w:pPr>
    </w:p>
    <w:p w14:paraId="5D5FC6F9" w14:textId="7B569754" w:rsidR="004B01FC" w:rsidRPr="00912B4A" w:rsidRDefault="004B01FC" w:rsidP="00124581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Na interface 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_Ref24466444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P07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],</w:t>
      </w:r>
      <w:r w:rsidRPr="00912B4A">
        <w:rPr>
          <w:color w:val="auto"/>
        </w:rPr>
        <w:t xml:space="preserve"> o sistema deve exibir a </w:t>
      </w:r>
      <w:proofErr w:type="gramStart"/>
      <w:r w:rsidRPr="00912B4A">
        <w:rPr>
          <w:color w:val="auto"/>
        </w:rPr>
        <w:t xml:space="preserve">opção </w:t>
      </w:r>
      <w:r w:rsidRPr="00912B4A">
        <w:rPr>
          <w:noProof/>
        </w:rPr>
        <w:drawing>
          <wp:inline distT="0" distB="0" distL="0" distR="0" wp14:anchorId="02798B9D" wp14:editId="0E126A4E">
            <wp:extent cx="723331" cy="134333"/>
            <wp:effectExtent l="0" t="0" r="63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4740" cy="14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rPr>
          <w:color w:val="auto"/>
        </w:rPr>
        <w:t>;</w:t>
      </w:r>
      <w:proofErr w:type="gramEnd"/>
      <w:r w:rsidRPr="00912B4A">
        <w:rPr>
          <w:color w:val="auto"/>
        </w:rPr>
        <w:t xml:space="preserve"> Ao ser acionado o sistema deve exibir a interface com os membros da</w:t>
      </w:r>
      <w:r w:rsidR="00124581" w:rsidRPr="00912B4A">
        <w:rPr>
          <w:color w:val="auto"/>
        </w:rPr>
        <w:t>(s)</w:t>
      </w:r>
      <w:r w:rsidRPr="00912B4A">
        <w:rPr>
          <w:color w:val="auto"/>
        </w:rPr>
        <w:t xml:space="preserve"> chapa</w:t>
      </w:r>
      <w:r w:rsidR="00124581" w:rsidRPr="00912B4A">
        <w:rPr>
          <w:color w:val="auto"/>
        </w:rPr>
        <w:t>(s)</w:t>
      </w:r>
      <w:r w:rsidRPr="00912B4A">
        <w:rPr>
          <w:color w:val="auto"/>
        </w:rPr>
        <w:t xml:space="preserve"> </w:t>
      </w:r>
      <w:r w:rsidR="00124581" w:rsidRPr="00912B4A">
        <w:rPr>
          <w:color w:val="auto"/>
        </w:rPr>
        <w:t>selecionada(s)</w:t>
      </w:r>
      <w:r w:rsidR="00086C2C" w:rsidRPr="00912B4A">
        <w:rPr>
          <w:color w:val="auto"/>
        </w:rPr>
        <w:t xml:space="preserve"> </w:t>
      </w:r>
      <w:r w:rsidR="00086C2C" w:rsidRPr="00912B4A">
        <w:rPr>
          <w:color w:val="31849B" w:themeColor="accent5" w:themeShade="BF"/>
        </w:rPr>
        <w:t>[</w:t>
      </w:r>
      <w:r w:rsidR="00086C2C" w:rsidRPr="00912B4A">
        <w:rPr>
          <w:color w:val="31849B" w:themeColor="accent5" w:themeShade="BF"/>
        </w:rPr>
        <w:fldChar w:fldCharType="begin"/>
      </w:r>
      <w:r w:rsidR="00086C2C" w:rsidRPr="00912B4A">
        <w:rPr>
          <w:color w:val="31849B" w:themeColor="accent5" w:themeShade="BF"/>
        </w:rPr>
        <w:instrText xml:space="preserve"> REF _Ref24467379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086C2C" w:rsidRPr="00912B4A">
        <w:rPr>
          <w:color w:val="31849B" w:themeColor="accent5" w:themeShade="BF"/>
        </w:rPr>
      </w:r>
      <w:r w:rsidR="00086C2C" w:rsidRPr="00912B4A">
        <w:rPr>
          <w:color w:val="31849B" w:themeColor="accent5" w:themeShade="BF"/>
        </w:rPr>
        <w:fldChar w:fldCharType="separate"/>
      </w:r>
      <w:r w:rsidR="00086C2C" w:rsidRPr="00912B4A">
        <w:rPr>
          <w:color w:val="31849B" w:themeColor="accent5" w:themeShade="BF"/>
        </w:rPr>
        <w:t>P08</w:t>
      </w:r>
      <w:r w:rsidR="00086C2C" w:rsidRPr="00912B4A">
        <w:rPr>
          <w:color w:val="31849B" w:themeColor="accent5" w:themeShade="BF"/>
        </w:rPr>
        <w:fldChar w:fldCharType="end"/>
      </w:r>
      <w:r w:rsidR="00086C2C" w:rsidRPr="00912B4A">
        <w:rPr>
          <w:color w:val="31849B" w:themeColor="accent5" w:themeShade="BF"/>
        </w:rPr>
        <w:t>]</w:t>
      </w:r>
    </w:p>
    <w:p w14:paraId="6C45740C" w14:textId="77777777" w:rsidR="004B01FC" w:rsidRPr="00912B4A" w:rsidRDefault="004B01FC" w:rsidP="004B01FC">
      <w:pPr>
        <w:pStyle w:val="PargrafodaLista"/>
        <w:rPr>
          <w:color w:val="auto"/>
        </w:rPr>
      </w:pPr>
    </w:p>
    <w:p w14:paraId="2053B8FA" w14:textId="3ABD9783" w:rsidR="004B01FC" w:rsidRPr="00912B4A" w:rsidRDefault="00C5786E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Na </w:t>
      </w:r>
      <w:r w:rsidR="001C2AA0" w:rsidRPr="001C2AA0">
        <w:rPr>
          <w:color w:val="31849B" w:themeColor="accent5" w:themeShade="BF"/>
        </w:rPr>
        <w:t>S</w:t>
      </w:r>
      <w:r w:rsidRPr="001C2AA0">
        <w:rPr>
          <w:color w:val="31849B" w:themeColor="accent5" w:themeShade="BF"/>
        </w:rPr>
        <w:t xml:space="preserve">egunda </w:t>
      </w:r>
      <w:r w:rsidR="001C2AA0" w:rsidRPr="001C2AA0">
        <w:rPr>
          <w:color w:val="31849B" w:themeColor="accent5" w:themeShade="BF"/>
        </w:rPr>
        <w:t>P</w:t>
      </w:r>
      <w:r w:rsidRPr="001C2AA0">
        <w:rPr>
          <w:color w:val="31849B" w:themeColor="accent5" w:themeShade="BF"/>
        </w:rPr>
        <w:t>ágina</w:t>
      </w:r>
      <w:r w:rsidRPr="00912B4A">
        <w:rPr>
          <w:color w:val="auto"/>
        </w:rPr>
        <w:t xml:space="preserve">, o sistema deve exibir a </w:t>
      </w:r>
      <w:r w:rsidR="00124581" w:rsidRPr="00912B4A">
        <w:rPr>
          <w:color w:val="auto"/>
        </w:rPr>
        <w:t xml:space="preserve">interface </w:t>
      </w:r>
      <w:r w:rsidR="00124581" w:rsidRPr="00912B4A">
        <w:rPr>
          <w:color w:val="31849B" w:themeColor="accent5" w:themeShade="BF"/>
        </w:rPr>
        <w:t>[</w:t>
      </w:r>
      <w:r w:rsidR="00124581" w:rsidRPr="00912B4A">
        <w:rPr>
          <w:color w:val="31849B" w:themeColor="accent5" w:themeShade="BF"/>
        </w:rPr>
        <w:fldChar w:fldCharType="begin"/>
      </w:r>
      <w:r w:rsidR="00124581" w:rsidRPr="00912B4A">
        <w:rPr>
          <w:color w:val="31849B" w:themeColor="accent5" w:themeShade="BF"/>
        </w:rPr>
        <w:instrText xml:space="preserve"> REF _Ref24467379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124581" w:rsidRPr="00912B4A">
        <w:rPr>
          <w:color w:val="31849B" w:themeColor="accent5" w:themeShade="BF"/>
        </w:rPr>
      </w:r>
      <w:r w:rsidR="00124581" w:rsidRPr="00912B4A">
        <w:rPr>
          <w:color w:val="31849B" w:themeColor="accent5" w:themeShade="BF"/>
        </w:rPr>
        <w:fldChar w:fldCharType="separate"/>
      </w:r>
      <w:r w:rsidR="00124581" w:rsidRPr="00912B4A">
        <w:rPr>
          <w:color w:val="31849B" w:themeColor="accent5" w:themeShade="BF"/>
        </w:rPr>
        <w:t>P08</w:t>
      </w:r>
      <w:r w:rsidR="00124581" w:rsidRPr="00912B4A">
        <w:rPr>
          <w:color w:val="31849B" w:themeColor="accent5" w:themeShade="BF"/>
        </w:rPr>
        <w:fldChar w:fldCharType="end"/>
      </w:r>
      <w:r w:rsidR="00124581" w:rsidRPr="00912B4A">
        <w:rPr>
          <w:color w:val="31849B" w:themeColor="accent5" w:themeShade="BF"/>
        </w:rPr>
        <w:t>]</w:t>
      </w:r>
      <w:r w:rsidRPr="00912B4A">
        <w:rPr>
          <w:color w:val="31849B" w:themeColor="accent5" w:themeShade="BF"/>
        </w:rPr>
        <w:t xml:space="preserve"> </w:t>
      </w:r>
      <w:r w:rsidRPr="00912B4A">
        <w:rPr>
          <w:color w:val="auto"/>
        </w:rPr>
        <w:t>com a informações dos membros da chapa</w:t>
      </w:r>
      <w:r w:rsidR="00124581" w:rsidRPr="00912B4A">
        <w:rPr>
          <w:color w:val="auto"/>
        </w:rPr>
        <w:t xml:space="preserve">, </w:t>
      </w:r>
      <w:r w:rsidRPr="00912B4A">
        <w:rPr>
          <w:color w:val="auto"/>
        </w:rPr>
        <w:t xml:space="preserve">essa interface </w:t>
      </w:r>
      <w:r w:rsidR="00124581" w:rsidRPr="00912B4A">
        <w:rPr>
          <w:color w:val="auto"/>
        </w:rPr>
        <w:t xml:space="preserve">deve ser exibida a parte/separadamente da interface da plataforma; </w:t>
      </w:r>
    </w:p>
    <w:p w14:paraId="6921B056" w14:textId="77777777" w:rsidR="00427A82" w:rsidRPr="00912B4A" w:rsidRDefault="00427A82" w:rsidP="00427A82">
      <w:pPr>
        <w:pStyle w:val="PargrafodaLista"/>
        <w:rPr>
          <w:color w:val="auto"/>
        </w:rPr>
      </w:pPr>
    </w:p>
    <w:p w14:paraId="49807C84" w14:textId="5AD9C044" w:rsidR="00BF540A" w:rsidRPr="00912B4A" w:rsidRDefault="00C5786E" w:rsidP="00B37EDE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>O sistema deve continuar a exibir as informações referente a Situação da Chapa, Nº da Chapa e UF (CE/&lt;UF), bem como, o filtro</w:t>
      </w:r>
      <w:r w:rsidR="00B37EDE" w:rsidRPr="00912B4A">
        <w:rPr>
          <w:color w:val="auto"/>
        </w:rPr>
        <w:t>;</w:t>
      </w:r>
    </w:p>
    <w:p w14:paraId="6EB1CEE3" w14:textId="77777777" w:rsidR="00B37EDE" w:rsidRPr="00912B4A" w:rsidRDefault="00B37EDE" w:rsidP="00B37EDE">
      <w:pPr>
        <w:pStyle w:val="PargrafodaLista"/>
        <w:rPr>
          <w:color w:val="auto"/>
        </w:rPr>
      </w:pPr>
    </w:p>
    <w:p w14:paraId="3F2DCB37" w14:textId="521C4D5B" w:rsidR="00B37EDE" w:rsidRPr="00912B4A" w:rsidRDefault="00B37EDE" w:rsidP="00B37EDE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</w:t>
      </w:r>
      <w:r w:rsidR="00517D3F" w:rsidRPr="00912B4A">
        <w:rPr>
          <w:color w:val="auto"/>
        </w:rPr>
        <w:t>disponibilizar um</w:t>
      </w:r>
      <w:r w:rsidRPr="00912B4A">
        <w:rPr>
          <w:color w:val="auto"/>
        </w:rPr>
        <w:t xml:space="preserve"> componente para seleção de exibição da quantidade de membros da </w:t>
      </w:r>
      <w:proofErr w:type="gramStart"/>
      <w:r w:rsidRPr="00912B4A">
        <w:rPr>
          <w:color w:val="auto"/>
        </w:rPr>
        <w:t>chapa</w:t>
      </w:r>
      <w:r w:rsidR="00FF0D53" w:rsidRPr="00912B4A">
        <w:rPr>
          <w:color w:val="auto"/>
        </w:rPr>
        <w:t xml:space="preserve"> </w:t>
      </w:r>
      <w:r w:rsidR="00FF0D53" w:rsidRPr="00912B4A">
        <w:rPr>
          <w:noProof/>
          <w:color w:val="auto"/>
        </w:rPr>
        <w:drawing>
          <wp:inline distT="0" distB="0" distL="0" distR="0" wp14:anchorId="0BA30D7A" wp14:editId="287552FD">
            <wp:extent cx="784746" cy="16065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69" cy="17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B4A">
        <w:rPr>
          <w:color w:val="auto"/>
        </w:rPr>
        <w:t>;</w:t>
      </w:r>
      <w:proofErr w:type="gramEnd"/>
      <w:r w:rsidRPr="00912B4A">
        <w:rPr>
          <w:color w:val="auto"/>
        </w:rPr>
        <w:t xml:space="preserve"> Como default o sistema deve exibir o valor 2</w:t>
      </w:r>
      <w:r w:rsidR="00FF0D53" w:rsidRPr="00912B4A">
        <w:rPr>
          <w:color w:val="auto"/>
        </w:rPr>
        <w:t xml:space="preserve"> registros;</w:t>
      </w:r>
    </w:p>
    <w:p w14:paraId="14D4F4B1" w14:textId="77777777" w:rsidR="00FF0D53" w:rsidRPr="00912B4A" w:rsidRDefault="00FF0D53" w:rsidP="00FF0D53">
      <w:pPr>
        <w:pStyle w:val="PargrafodaLista"/>
        <w:rPr>
          <w:color w:val="auto"/>
        </w:rPr>
      </w:pPr>
    </w:p>
    <w:p w14:paraId="37FD8B47" w14:textId="5CA43306" w:rsidR="00FF0D53" w:rsidRPr="00912B4A" w:rsidRDefault="00FF0D53" w:rsidP="00B37EDE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>Caso tenha mais de dois membros, o sistema deve exibir de 2 em 2 por página;</w:t>
      </w:r>
    </w:p>
    <w:p w14:paraId="22464D17" w14:textId="77777777" w:rsidR="00FF0D53" w:rsidRPr="00912B4A" w:rsidRDefault="00FF0D53" w:rsidP="00FF0D53">
      <w:pPr>
        <w:pStyle w:val="PargrafodaLista"/>
        <w:rPr>
          <w:color w:val="auto"/>
        </w:rPr>
      </w:pPr>
    </w:p>
    <w:p w14:paraId="2645BE59" w14:textId="58350BFF" w:rsidR="00FF0D53" w:rsidRPr="00912B4A" w:rsidRDefault="00FF0D53" w:rsidP="00B37EDE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disponibilizar os seguintes valores no </w:t>
      </w:r>
      <w:proofErr w:type="gramStart"/>
      <w:r w:rsidRPr="00912B4A">
        <w:rPr>
          <w:color w:val="auto"/>
        </w:rPr>
        <w:t xml:space="preserve">componente </w:t>
      </w:r>
      <w:r w:rsidRPr="00912B4A">
        <w:rPr>
          <w:noProof/>
          <w:color w:val="auto"/>
        </w:rPr>
        <w:drawing>
          <wp:inline distT="0" distB="0" distL="0" distR="0" wp14:anchorId="77D8D466" wp14:editId="75DE883D">
            <wp:extent cx="716507" cy="146684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58" cy="15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B4A">
        <w:rPr>
          <w:color w:val="auto"/>
        </w:rPr>
        <w:t>:</w:t>
      </w:r>
      <w:proofErr w:type="gramEnd"/>
      <w:r w:rsidRPr="00912B4A">
        <w:rPr>
          <w:color w:val="auto"/>
        </w:rPr>
        <w:t xml:space="preserve"> 2, 50, 100 e 200</w:t>
      </w:r>
    </w:p>
    <w:p w14:paraId="061A1074" w14:textId="77777777" w:rsidR="00FF0D53" w:rsidRPr="00912B4A" w:rsidRDefault="00FF0D53" w:rsidP="00FF0D53">
      <w:pPr>
        <w:pStyle w:val="PargrafodaLista"/>
        <w:rPr>
          <w:color w:val="auto"/>
        </w:rPr>
      </w:pPr>
    </w:p>
    <w:p w14:paraId="09E95A2C" w14:textId="63F2955F" w:rsidR="00FF0D53" w:rsidRPr="00912B4A" w:rsidRDefault="00FF0D53" w:rsidP="00B37EDE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>Caso o ator selecione os valores 50, 100 e 200, o sistema deve exibir os membros conforme seleção do ator;</w:t>
      </w:r>
    </w:p>
    <w:p w14:paraId="6C5940B7" w14:textId="77777777" w:rsidR="00FF0D53" w:rsidRPr="00912B4A" w:rsidRDefault="00FF0D53" w:rsidP="00FF0D53">
      <w:pPr>
        <w:pStyle w:val="PargrafodaLista"/>
        <w:rPr>
          <w:color w:val="auto"/>
        </w:rPr>
      </w:pPr>
    </w:p>
    <w:p w14:paraId="439A0479" w14:textId="77777777" w:rsidR="00FF0D53" w:rsidRPr="00912B4A" w:rsidRDefault="00FF0D53" w:rsidP="00FF0D53">
      <w:pPr>
        <w:pStyle w:val="PargrafodaLista"/>
        <w:rPr>
          <w:color w:val="auto"/>
        </w:rPr>
      </w:pPr>
    </w:p>
    <w:p w14:paraId="7DB84E65" w14:textId="4AF6F637" w:rsidR="00FF0D53" w:rsidRPr="00912B4A" w:rsidRDefault="00FF0D53" w:rsidP="00B37EDE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>O sistema deve exibir os membros da chapa na mesma ordem exibida na estória HST025</w:t>
      </w:r>
      <w:r w:rsidR="00366D21" w:rsidRPr="00912B4A">
        <w:rPr>
          <w:color w:val="auto"/>
        </w:rPr>
        <w:t xml:space="preserve"> (Conselheiros Federais seguidos dos Conselheiros Estaduais);</w:t>
      </w:r>
    </w:p>
    <w:p w14:paraId="5795DE20" w14:textId="77777777" w:rsidR="00366D21" w:rsidRPr="00912B4A" w:rsidRDefault="00366D21" w:rsidP="00366D21">
      <w:pPr>
        <w:pStyle w:val="PargrafodaLista"/>
        <w:spacing w:after="200" w:line="276" w:lineRule="auto"/>
        <w:ind w:left="1134"/>
        <w:contextualSpacing/>
        <w:jc w:val="both"/>
        <w:rPr>
          <w:color w:val="auto"/>
        </w:rPr>
      </w:pPr>
    </w:p>
    <w:p w14:paraId="393B16F6" w14:textId="27D14ECE" w:rsidR="00FF0D53" w:rsidRPr="00912B4A" w:rsidRDefault="00FF0D53" w:rsidP="00B37EDE">
      <w:pPr>
        <w:pStyle w:val="PargrafodaLista"/>
        <w:numPr>
          <w:ilvl w:val="0"/>
          <w:numId w:val="37"/>
        </w:numPr>
        <w:spacing w:after="200" w:line="276" w:lineRule="auto"/>
        <w:ind w:left="1134"/>
        <w:contextualSpacing/>
        <w:jc w:val="both"/>
        <w:rPr>
          <w:color w:val="auto"/>
        </w:rPr>
      </w:pPr>
      <w:r w:rsidRPr="00912B4A">
        <w:rPr>
          <w:color w:val="auto"/>
        </w:rPr>
        <w:t>O sistema deve exibir:</w:t>
      </w:r>
      <w:r w:rsidR="004A4FD8" w:rsidRPr="00912B4A">
        <w:rPr>
          <w:color w:val="31849B" w:themeColor="accent5" w:themeShade="BF"/>
        </w:rPr>
        <w:t>[</w:t>
      </w:r>
      <w:r w:rsidR="004A4FD8" w:rsidRPr="00912B4A">
        <w:rPr>
          <w:color w:val="31849B" w:themeColor="accent5" w:themeShade="BF"/>
        </w:rPr>
        <w:fldChar w:fldCharType="begin"/>
      </w:r>
      <w:r w:rsidR="004A4FD8" w:rsidRPr="00912B4A">
        <w:rPr>
          <w:color w:val="31849B" w:themeColor="accent5" w:themeShade="BF"/>
        </w:rPr>
        <w:instrText xml:space="preserve"> REF _Ref24467379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4A4FD8" w:rsidRPr="00912B4A">
        <w:rPr>
          <w:color w:val="31849B" w:themeColor="accent5" w:themeShade="BF"/>
        </w:rPr>
      </w:r>
      <w:r w:rsidR="004A4FD8" w:rsidRPr="00912B4A">
        <w:rPr>
          <w:color w:val="31849B" w:themeColor="accent5" w:themeShade="BF"/>
        </w:rPr>
        <w:fldChar w:fldCharType="separate"/>
      </w:r>
      <w:r w:rsidR="004A4FD8" w:rsidRPr="00912B4A">
        <w:rPr>
          <w:color w:val="31849B" w:themeColor="accent5" w:themeShade="BF"/>
        </w:rPr>
        <w:t>P</w:t>
      </w:r>
      <w:r w:rsidR="004A4FD8" w:rsidRPr="00912B4A">
        <w:rPr>
          <w:color w:val="31849B" w:themeColor="accent5" w:themeShade="BF"/>
        </w:rPr>
        <w:t>0</w:t>
      </w:r>
      <w:r w:rsidR="00C5606A">
        <w:rPr>
          <w:color w:val="31849B" w:themeColor="accent5" w:themeShade="BF"/>
        </w:rPr>
        <w:t>7</w:t>
      </w:r>
      <w:r w:rsidR="004A4FD8" w:rsidRPr="00912B4A">
        <w:rPr>
          <w:color w:val="31849B" w:themeColor="accent5" w:themeShade="BF"/>
        </w:rPr>
        <w:fldChar w:fldCharType="end"/>
      </w:r>
      <w:r w:rsidR="004A4FD8" w:rsidRPr="00912B4A">
        <w:rPr>
          <w:color w:val="31849B" w:themeColor="accent5" w:themeShade="BF"/>
        </w:rPr>
        <w:t>]</w:t>
      </w:r>
    </w:p>
    <w:p w14:paraId="259F1B99" w14:textId="518880A9" w:rsidR="00FF0D53" w:rsidRPr="00912B4A" w:rsidRDefault="00FF0D53" w:rsidP="00FF0D53">
      <w:pPr>
        <w:pStyle w:val="PargrafodaLista"/>
        <w:numPr>
          <w:ilvl w:val="0"/>
          <w:numId w:val="37"/>
        </w:numPr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b/>
          <w:color w:val="auto"/>
        </w:rPr>
        <w:t>Fotografia do Profissional</w:t>
      </w:r>
      <w:r w:rsidRPr="00912B4A">
        <w:rPr>
          <w:color w:val="auto"/>
        </w:rPr>
        <w:t xml:space="preserve">, conforme inclusão realizada na estória </w:t>
      </w:r>
      <w:r w:rsidRPr="00912B4A">
        <w:rPr>
          <w:b/>
          <w:color w:val="auto"/>
        </w:rPr>
        <w:t>HST024</w:t>
      </w:r>
      <w:r w:rsidRPr="00912B4A">
        <w:rPr>
          <w:color w:val="auto"/>
        </w:rPr>
        <w:t xml:space="preserve">; Caso ainda não tenha sido incluída a fotografia na HST024, o sistema deve </w:t>
      </w:r>
      <w:r w:rsidR="004B5B85" w:rsidRPr="00912B4A">
        <w:rPr>
          <w:color w:val="auto"/>
        </w:rPr>
        <w:t xml:space="preserve">exibir o </w:t>
      </w:r>
      <w:proofErr w:type="gramStart"/>
      <w:r w:rsidR="004B5B85" w:rsidRPr="00912B4A">
        <w:rPr>
          <w:color w:val="auto"/>
        </w:rPr>
        <w:t>avatar</w:t>
      </w:r>
      <w:r w:rsidR="008755BE" w:rsidRPr="00912B4A">
        <w:rPr>
          <w:color w:val="auto"/>
        </w:rPr>
        <w:t xml:space="preserve"> </w:t>
      </w:r>
      <w:r w:rsidR="008755BE" w:rsidRPr="00912B4A">
        <w:rPr>
          <w:noProof/>
        </w:rPr>
        <w:drawing>
          <wp:inline distT="0" distB="0" distL="0" distR="0" wp14:anchorId="258335D9" wp14:editId="32ADD31B">
            <wp:extent cx="249381" cy="249381"/>
            <wp:effectExtent l="0" t="0" r="0" b="0"/>
            <wp:docPr id="34" name="Imagem 34" descr="Resultado de imagem para perfil sem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perfil sem foto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19" cy="2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5BE" w:rsidRPr="00912B4A">
        <w:rPr>
          <w:color w:val="auto"/>
        </w:rPr>
        <w:t xml:space="preserve"> </w:t>
      </w:r>
      <w:r w:rsidR="004B5B85" w:rsidRPr="00912B4A">
        <w:rPr>
          <w:color w:val="auto"/>
        </w:rPr>
        <w:t>;</w:t>
      </w:r>
      <w:proofErr w:type="gramEnd"/>
      <w:r w:rsidR="004B5B85" w:rsidRPr="00912B4A">
        <w:rPr>
          <w:color w:val="auto"/>
        </w:rPr>
        <w:t xml:space="preserve"> </w:t>
      </w:r>
    </w:p>
    <w:p w14:paraId="1E42CD46" w14:textId="77777777" w:rsidR="00FF0D53" w:rsidRPr="00912B4A" w:rsidRDefault="00FF0D53" w:rsidP="00FF0D53">
      <w:pPr>
        <w:pStyle w:val="PargrafodaLista"/>
        <w:rPr>
          <w:color w:val="auto"/>
        </w:rPr>
      </w:pPr>
    </w:p>
    <w:p w14:paraId="1A53DC9A" w14:textId="54996EFC" w:rsidR="00FF0D53" w:rsidRPr="00912B4A" w:rsidRDefault="00FF0D53" w:rsidP="00FF0D53">
      <w:pPr>
        <w:pStyle w:val="PargrafodaLista"/>
        <w:numPr>
          <w:ilvl w:val="0"/>
          <w:numId w:val="37"/>
        </w:numPr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b/>
          <w:color w:val="auto"/>
        </w:rPr>
        <w:t>Nome Completo</w:t>
      </w:r>
      <w:r w:rsidRPr="00912B4A">
        <w:rPr>
          <w:color w:val="auto"/>
        </w:rPr>
        <w:t xml:space="preserve">: exibe o nome completo </w:t>
      </w:r>
      <w:r w:rsidR="00940564" w:rsidRPr="00912B4A">
        <w:rPr>
          <w:color w:val="auto"/>
        </w:rPr>
        <w:t>de cada membro da chapa selecionada;</w:t>
      </w:r>
    </w:p>
    <w:p w14:paraId="0FA1ED6A" w14:textId="77777777" w:rsidR="00940564" w:rsidRPr="00912B4A" w:rsidRDefault="00940564" w:rsidP="00940564">
      <w:pPr>
        <w:pStyle w:val="PargrafodaLista"/>
        <w:rPr>
          <w:color w:val="auto"/>
        </w:rPr>
      </w:pPr>
    </w:p>
    <w:p w14:paraId="1EB3CAFD" w14:textId="4357BBB3" w:rsidR="00940564" w:rsidRPr="00912B4A" w:rsidRDefault="00940564" w:rsidP="00FF0D53">
      <w:pPr>
        <w:pStyle w:val="PargrafodaLista"/>
        <w:numPr>
          <w:ilvl w:val="0"/>
          <w:numId w:val="37"/>
        </w:numPr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b/>
          <w:color w:val="auto"/>
        </w:rPr>
        <w:t>Registro</w:t>
      </w:r>
      <w:r w:rsidRPr="00912B4A">
        <w:rPr>
          <w:color w:val="auto"/>
        </w:rPr>
        <w:t>: exibe o número do registro do CAU, do membro da chapa;</w:t>
      </w:r>
    </w:p>
    <w:p w14:paraId="2DBDEF87" w14:textId="77777777" w:rsidR="00940564" w:rsidRPr="00912B4A" w:rsidRDefault="00940564" w:rsidP="00940564">
      <w:pPr>
        <w:pStyle w:val="PargrafodaLista"/>
        <w:rPr>
          <w:color w:val="auto"/>
        </w:rPr>
      </w:pPr>
    </w:p>
    <w:p w14:paraId="0E9BC6A3" w14:textId="1516BDB0" w:rsidR="00940564" w:rsidRPr="00912B4A" w:rsidRDefault="00940564" w:rsidP="00FF0D53">
      <w:pPr>
        <w:pStyle w:val="PargrafodaLista"/>
        <w:numPr>
          <w:ilvl w:val="0"/>
          <w:numId w:val="37"/>
        </w:numPr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b/>
          <w:color w:val="auto"/>
        </w:rPr>
        <w:t>Tipo de Participação</w:t>
      </w:r>
      <w:r w:rsidRPr="00912B4A">
        <w:rPr>
          <w:color w:val="auto"/>
        </w:rPr>
        <w:t>:  exibe a participação do membro (Titular ou Suplente);</w:t>
      </w:r>
    </w:p>
    <w:p w14:paraId="0521D00F" w14:textId="77777777" w:rsidR="00940564" w:rsidRPr="00912B4A" w:rsidRDefault="00940564" w:rsidP="00940564">
      <w:pPr>
        <w:pStyle w:val="PargrafodaLista"/>
        <w:rPr>
          <w:color w:val="auto"/>
        </w:rPr>
      </w:pPr>
    </w:p>
    <w:p w14:paraId="17C895A6" w14:textId="12FECB76" w:rsidR="00940564" w:rsidRPr="00912B4A" w:rsidRDefault="00940564" w:rsidP="00FF0D53">
      <w:pPr>
        <w:pStyle w:val="PargrafodaLista"/>
        <w:numPr>
          <w:ilvl w:val="0"/>
          <w:numId w:val="37"/>
        </w:numPr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b/>
          <w:color w:val="auto"/>
        </w:rPr>
        <w:t>Posição</w:t>
      </w:r>
      <w:r w:rsidRPr="00912B4A">
        <w:rPr>
          <w:color w:val="auto"/>
        </w:rPr>
        <w:t xml:space="preserve">: </w:t>
      </w:r>
      <w:r w:rsidR="00975F37" w:rsidRPr="00912B4A">
        <w:rPr>
          <w:color w:val="auto"/>
        </w:rPr>
        <w:t xml:space="preserve">este campo só será exibido para Conselheiro Estaduais; neste campo o sistema deve </w:t>
      </w:r>
      <w:r w:rsidRPr="00912B4A">
        <w:rPr>
          <w:color w:val="auto"/>
        </w:rPr>
        <w:t>exib</w:t>
      </w:r>
      <w:r w:rsidR="00975F37" w:rsidRPr="00912B4A">
        <w:rPr>
          <w:color w:val="auto"/>
        </w:rPr>
        <w:t>ir</w:t>
      </w:r>
      <w:r w:rsidRPr="00912B4A">
        <w:rPr>
          <w:color w:val="auto"/>
        </w:rPr>
        <w:t xml:space="preserve"> a posição que o membro possui dentro da chapa. Este número é exibido na coluna </w:t>
      </w:r>
      <w:r w:rsidRPr="00912B4A">
        <w:rPr>
          <w:b/>
          <w:color w:val="auto"/>
        </w:rPr>
        <w:t>N º</w:t>
      </w:r>
      <w:r w:rsidR="00E60E17" w:rsidRPr="00912B4A">
        <w:rPr>
          <w:color w:val="auto"/>
        </w:rPr>
        <w:t xml:space="preserve"> (HST025)</w:t>
      </w:r>
      <w:r w:rsidR="0010694A" w:rsidRPr="00912B4A">
        <w:rPr>
          <w:color w:val="auto"/>
        </w:rPr>
        <w:t>:</w:t>
      </w:r>
    </w:p>
    <w:p w14:paraId="4BA6BCE0" w14:textId="77777777" w:rsidR="00940564" w:rsidRPr="00912B4A" w:rsidRDefault="00940564" w:rsidP="00940564">
      <w:pPr>
        <w:pStyle w:val="PargrafodaLista"/>
        <w:rPr>
          <w:color w:val="auto"/>
        </w:rPr>
      </w:pPr>
    </w:p>
    <w:p w14:paraId="35CB19BA" w14:textId="0211D32A" w:rsidR="00940564" w:rsidRPr="00912B4A" w:rsidRDefault="00940564" w:rsidP="00940564">
      <w:pPr>
        <w:pStyle w:val="PargrafodaLista"/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noProof/>
          <w:color w:val="auto"/>
        </w:rPr>
        <w:drawing>
          <wp:inline distT="0" distB="0" distL="0" distR="0" wp14:anchorId="0359DDAF" wp14:editId="475AABB7">
            <wp:extent cx="3439236" cy="721216"/>
            <wp:effectExtent l="0" t="0" r="0" b="317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70" cy="73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DC4E" w14:textId="77777777" w:rsidR="00940564" w:rsidRPr="00912B4A" w:rsidRDefault="00940564" w:rsidP="00940564">
      <w:pPr>
        <w:pStyle w:val="PargrafodaLista"/>
        <w:rPr>
          <w:color w:val="auto"/>
        </w:rPr>
      </w:pPr>
    </w:p>
    <w:p w14:paraId="34D685BC" w14:textId="77777777" w:rsidR="00F74CF3" w:rsidRPr="00912B4A" w:rsidRDefault="00F74CF3" w:rsidP="00F74CF3">
      <w:pPr>
        <w:pStyle w:val="PargrafodaLista"/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Para </w:t>
      </w:r>
      <w:r w:rsidRPr="00912B4A">
        <w:rPr>
          <w:b/>
          <w:color w:val="auto"/>
        </w:rPr>
        <w:t>Conselheiros Federal</w:t>
      </w:r>
      <w:r w:rsidRPr="00912B4A">
        <w:rPr>
          <w:color w:val="auto"/>
        </w:rPr>
        <w:t xml:space="preserve"> o sistema NÃO deve exibir o campo </w:t>
      </w:r>
      <w:r w:rsidRPr="00912B4A">
        <w:rPr>
          <w:b/>
          <w:color w:val="auto"/>
        </w:rPr>
        <w:t>Posição</w:t>
      </w:r>
      <w:r w:rsidRPr="00912B4A">
        <w:rPr>
          <w:color w:val="auto"/>
        </w:rPr>
        <w:t>:</w:t>
      </w:r>
    </w:p>
    <w:p w14:paraId="08B03788" w14:textId="14A64FC2" w:rsidR="00F74CF3" w:rsidRPr="00912B4A" w:rsidRDefault="00F74CF3" w:rsidP="00F74CF3">
      <w:pPr>
        <w:pStyle w:val="PargrafodaLista"/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noProof/>
          <w:color w:val="auto"/>
        </w:rPr>
        <w:lastRenderedPageBreak/>
        <w:drawing>
          <wp:inline distT="0" distB="0" distL="0" distR="0" wp14:anchorId="4B4E86BD" wp14:editId="1E93E285">
            <wp:extent cx="2538484" cy="1173551"/>
            <wp:effectExtent l="0" t="0" r="0" b="762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480" cy="118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C456" w14:textId="77777777" w:rsidR="00F74CF3" w:rsidRPr="00912B4A" w:rsidRDefault="00F74CF3" w:rsidP="00F74CF3">
      <w:pPr>
        <w:pStyle w:val="PargrafodaLista"/>
        <w:spacing w:after="200" w:line="276" w:lineRule="auto"/>
        <w:ind w:left="1701"/>
        <w:contextualSpacing/>
        <w:jc w:val="both"/>
        <w:rPr>
          <w:color w:val="auto"/>
        </w:rPr>
      </w:pPr>
    </w:p>
    <w:p w14:paraId="0B4BE66F" w14:textId="1401DAEE" w:rsidR="00940564" w:rsidRPr="00912B4A" w:rsidRDefault="00F74CF3" w:rsidP="00FF0D53">
      <w:pPr>
        <w:pStyle w:val="PargrafodaLista"/>
        <w:numPr>
          <w:ilvl w:val="0"/>
          <w:numId w:val="37"/>
        </w:numPr>
        <w:spacing w:after="200" w:line="276" w:lineRule="auto"/>
        <w:ind w:left="1701"/>
        <w:contextualSpacing/>
        <w:jc w:val="both"/>
        <w:rPr>
          <w:color w:val="auto"/>
        </w:rPr>
      </w:pPr>
      <w:r w:rsidRPr="00912B4A">
        <w:rPr>
          <w:b/>
          <w:color w:val="auto"/>
        </w:rPr>
        <w:t>Currículo</w:t>
      </w:r>
      <w:r w:rsidRPr="00912B4A">
        <w:rPr>
          <w:color w:val="auto"/>
        </w:rPr>
        <w:t xml:space="preserve">: </w:t>
      </w:r>
      <w:r w:rsidR="00975F37" w:rsidRPr="00912B4A">
        <w:rPr>
          <w:color w:val="auto"/>
        </w:rPr>
        <w:t>exibe as informações do currículo do membro da chapa, conforme inclusão realizada na estória HST024;</w:t>
      </w:r>
    </w:p>
    <w:p w14:paraId="059EC0B1" w14:textId="2C6C85B2" w:rsidR="004A4FD8" w:rsidRPr="00912B4A" w:rsidRDefault="004A4FD8" w:rsidP="004A4FD8">
      <w:pPr>
        <w:pStyle w:val="PargrafodaLista"/>
        <w:spacing w:after="200" w:line="276" w:lineRule="auto"/>
        <w:ind w:left="1701"/>
        <w:contextualSpacing/>
        <w:jc w:val="both"/>
        <w:rPr>
          <w:color w:val="auto"/>
        </w:rPr>
      </w:pPr>
    </w:p>
    <w:p w14:paraId="789CFBCC" w14:textId="77777777" w:rsidR="00FF0D53" w:rsidRPr="00912B4A" w:rsidRDefault="00FF0D53" w:rsidP="00FF0D53">
      <w:pPr>
        <w:pStyle w:val="PargrafodaLista"/>
        <w:rPr>
          <w:color w:val="auto"/>
        </w:rPr>
      </w:pPr>
    </w:p>
    <w:p w14:paraId="0B09B9D2" w14:textId="2CD8BF5E" w:rsidR="00C5786E" w:rsidRPr="00912B4A" w:rsidRDefault="0010694A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Caso o ator selecione no filtro a opção </w:t>
      </w:r>
      <w:r w:rsidRPr="00912B4A">
        <w:rPr>
          <w:b/>
          <w:color w:val="auto"/>
        </w:rPr>
        <w:t>Todos</w:t>
      </w:r>
      <w:r w:rsidRPr="00912B4A">
        <w:rPr>
          <w:color w:val="auto"/>
        </w:rPr>
        <w:t>, o sistema deve exibir as chapas na ordem do número crescente de cada chapa, conforme sorteio;</w:t>
      </w:r>
    </w:p>
    <w:p w14:paraId="312EE625" w14:textId="77777777" w:rsidR="0010694A" w:rsidRPr="00912B4A" w:rsidRDefault="0010694A" w:rsidP="0010694A">
      <w:pPr>
        <w:pStyle w:val="PargrafodaLista"/>
        <w:spacing w:after="200" w:line="276" w:lineRule="auto"/>
        <w:ind w:left="567"/>
        <w:contextualSpacing/>
        <w:jc w:val="both"/>
        <w:rPr>
          <w:color w:val="auto"/>
        </w:rPr>
      </w:pPr>
    </w:p>
    <w:p w14:paraId="235C73F2" w14:textId="00ED785B" w:rsidR="0010694A" w:rsidRPr="00912B4A" w:rsidRDefault="0010694A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Caso não tenha ocorrido o sorteio, o sistema deve exibir na ordem referente a data de criação da chapa na estória (HST021), ou seja, quando o ator acionar a opção </w:t>
      </w:r>
      <w:r w:rsidRPr="00912B4A">
        <w:rPr>
          <w:b/>
          <w:color w:val="auto"/>
        </w:rPr>
        <w:t>Confirmar</w:t>
      </w:r>
      <w:r w:rsidRPr="00912B4A">
        <w:rPr>
          <w:color w:val="auto"/>
        </w:rPr>
        <w:t xml:space="preserve"> na aba Declaração;</w:t>
      </w:r>
    </w:p>
    <w:p w14:paraId="27B01824" w14:textId="77777777" w:rsidR="0010694A" w:rsidRPr="00912B4A" w:rsidRDefault="0010694A" w:rsidP="0010694A">
      <w:pPr>
        <w:pStyle w:val="PargrafodaLista"/>
        <w:rPr>
          <w:color w:val="auto"/>
        </w:rPr>
      </w:pPr>
    </w:p>
    <w:p w14:paraId="0C6C095E" w14:textId="59870F33" w:rsidR="0010694A" w:rsidRPr="00912B4A" w:rsidRDefault="0010694A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>No caso de exibição de mais de uma chapa, o sistema deve seguir a lógica de na primeira página exibe a plataforma da chapa 1; na segunda página as informações dos membros, após exibição de todos os membros da chapa, o sistema deve exibir a interface com a plataforma da chapa 2 seguida pelos seus membros na página subsequente e assim por diante...</w:t>
      </w:r>
    </w:p>
    <w:p w14:paraId="714A7653" w14:textId="77777777" w:rsidR="00FC7F10" w:rsidRPr="00912B4A" w:rsidRDefault="00FC7F10" w:rsidP="00FC7F10">
      <w:pPr>
        <w:pStyle w:val="PargrafodaLista"/>
        <w:rPr>
          <w:color w:val="auto"/>
        </w:rPr>
      </w:pPr>
    </w:p>
    <w:p w14:paraId="5DCF35A9" w14:textId="2D57652A" w:rsidR="00FC7F10" w:rsidRPr="00912B4A" w:rsidRDefault="00FC7F10" w:rsidP="00C50E03">
      <w:pPr>
        <w:pStyle w:val="PargrafodaLista"/>
        <w:numPr>
          <w:ilvl w:val="0"/>
          <w:numId w:val="37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O sistema deve exibir um componente para paginação; </w:t>
      </w:r>
    </w:p>
    <w:p w14:paraId="0A1E4820" w14:textId="77777777" w:rsidR="00336922" w:rsidRPr="00912B4A" w:rsidRDefault="00336922" w:rsidP="00336922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12704F8D" w14:textId="77777777" w:rsidR="00061627" w:rsidRPr="00912B4A" w:rsidRDefault="00061627" w:rsidP="00EB6FE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563BFA5A" w14:textId="76919F88" w:rsidR="00F95961" w:rsidRPr="00912B4A" w:rsidRDefault="00F95961" w:rsidP="00F95961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12B4A">
        <w:rPr>
          <w:b/>
        </w:rPr>
        <w:t>Extrato dos Membros da Chapa IES -  Extrato Navegável</w:t>
      </w:r>
      <w:r w:rsidRPr="00912B4A">
        <w:t xml:space="preserve"> </w:t>
      </w:r>
      <w:r w:rsidRPr="00912B4A">
        <w:rPr>
          <w:color w:val="31849B" w:themeColor="accent5" w:themeShade="BF"/>
        </w:rPr>
        <w:t>[</w:t>
      </w:r>
      <w:r w:rsidR="001935F8" w:rsidRPr="00912B4A">
        <w:rPr>
          <w:color w:val="31849B" w:themeColor="accent5" w:themeShade="BF"/>
        </w:rPr>
        <w:fldChar w:fldCharType="begin"/>
      </w:r>
      <w:r w:rsidR="001935F8" w:rsidRPr="00912B4A">
        <w:rPr>
          <w:color w:val="31849B" w:themeColor="accent5" w:themeShade="BF"/>
        </w:rPr>
        <w:instrText xml:space="preserve"> REF _Ref24472925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="001935F8" w:rsidRPr="00912B4A">
        <w:rPr>
          <w:color w:val="31849B" w:themeColor="accent5" w:themeShade="BF"/>
        </w:rPr>
      </w:r>
      <w:r w:rsidR="001935F8" w:rsidRPr="00912B4A">
        <w:rPr>
          <w:color w:val="31849B" w:themeColor="accent5" w:themeShade="BF"/>
        </w:rPr>
        <w:fldChar w:fldCharType="separate"/>
      </w:r>
      <w:r w:rsidR="001935F8" w:rsidRPr="00912B4A">
        <w:rPr>
          <w:color w:val="31849B" w:themeColor="accent5" w:themeShade="BF"/>
        </w:rPr>
        <w:t>P0</w:t>
      </w:r>
      <w:r w:rsidR="00B67FF2">
        <w:rPr>
          <w:color w:val="31849B" w:themeColor="accent5" w:themeShade="BF"/>
        </w:rPr>
        <w:t>9</w:t>
      </w:r>
      <w:r w:rsidR="001935F8" w:rsidRPr="00912B4A">
        <w:rPr>
          <w:color w:val="31849B" w:themeColor="accent5" w:themeShade="BF"/>
        </w:rPr>
        <w:fldChar w:fldCharType="end"/>
      </w:r>
      <w:bookmarkStart w:id="31" w:name="_GoBack"/>
      <w:bookmarkEnd w:id="31"/>
      <w:r w:rsidRPr="00912B4A">
        <w:rPr>
          <w:color w:val="31849B" w:themeColor="accent5" w:themeShade="BF"/>
        </w:rPr>
        <w:t>]</w:t>
      </w:r>
    </w:p>
    <w:p w14:paraId="59936D38" w14:textId="39FA00ED" w:rsidR="00517D3F" w:rsidRPr="00912B4A" w:rsidRDefault="00517D3F" w:rsidP="001935F8">
      <w:pPr>
        <w:pStyle w:val="PargrafodaLista"/>
        <w:widowControl/>
        <w:numPr>
          <w:ilvl w:val="0"/>
          <w:numId w:val="4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O sistema deve exibir na interface do IES na HST025 </w:t>
      </w:r>
      <w:r w:rsidR="002C382C" w:rsidRPr="00912B4A">
        <w:t>os</w:t>
      </w:r>
      <w:r w:rsidRPr="00912B4A">
        <w:t xml:space="preserve"> </w:t>
      </w:r>
      <w:proofErr w:type="gramStart"/>
      <w:r w:rsidR="002C382C" w:rsidRPr="00912B4A">
        <w:t>botões</w:t>
      </w:r>
      <w:r w:rsidRPr="00912B4A">
        <w:t xml:space="preserve"> </w:t>
      </w:r>
      <w:r w:rsidRPr="00912B4A">
        <w:rPr>
          <w:noProof/>
        </w:rPr>
        <w:drawing>
          <wp:inline distT="0" distB="0" distL="0" distR="0" wp14:anchorId="6D140E9F" wp14:editId="15C11BA0">
            <wp:extent cx="1610436" cy="15474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0524" cy="1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t xml:space="preserve"> </w:t>
      </w:r>
      <w:r w:rsidRPr="00912B4A">
        <w:rPr>
          <w:color w:val="31849B" w:themeColor="accent5" w:themeShade="BF"/>
        </w:rPr>
        <w:t>[</w:t>
      </w:r>
      <w:proofErr w:type="gramEnd"/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_Ref24472886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P09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  <w:r w:rsidR="002C382C" w:rsidRPr="00912B4A">
        <w:rPr>
          <w:color w:val="31849B" w:themeColor="accent5" w:themeShade="BF"/>
        </w:rPr>
        <w:t xml:space="preserve">; </w:t>
      </w:r>
      <w:r w:rsidR="00D84EAF" w:rsidRPr="00912B4A">
        <w:rPr>
          <w:color w:val="auto"/>
        </w:rPr>
        <w:t>Para IES , o</w:t>
      </w:r>
      <w:r w:rsidR="002C382C" w:rsidRPr="00912B4A">
        <w:rPr>
          <w:color w:val="auto"/>
        </w:rPr>
        <w:t>s botões deve</w:t>
      </w:r>
      <w:r w:rsidR="00D84EAF" w:rsidRPr="00912B4A">
        <w:rPr>
          <w:color w:val="auto"/>
        </w:rPr>
        <w:t>m</w:t>
      </w:r>
      <w:r w:rsidR="002C382C" w:rsidRPr="00912B4A">
        <w:rPr>
          <w:color w:val="auto"/>
        </w:rPr>
        <w:t xml:space="preserve"> ser exibidos apenas para perfil de </w:t>
      </w:r>
      <w:r w:rsidR="002C382C" w:rsidRPr="00912B4A">
        <w:rPr>
          <w:b/>
          <w:color w:val="auto"/>
        </w:rPr>
        <w:t>Assessor CEN/BR;</w:t>
      </w:r>
    </w:p>
    <w:p w14:paraId="4E842EF9" w14:textId="77777777" w:rsidR="00517D3F" w:rsidRPr="00912B4A" w:rsidRDefault="00517D3F" w:rsidP="00517D3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4BEF434" w14:textId="07D1E4E6" w:rsidR="001935F8" w:rsidRPr="00912B4A" w:rsidRDefault="001935F8" w:rsidP="001935F8">
      <w:pPr>
        <w:pStyle w:val="PargrafodaLista"/>
        <w:widowControl/>
        <w:numPr>
          <w:ilvl w:val="0"/>
          <w:numId w:val="4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>O sistema deve exibir praticamente as mesmas informações que o extrato para UF, com exceção dos campos:</w:t>
      </w:r>
    </w:p>
    <w:p w14:paraId="7B6B5F5E" w14:textId="77777777" w:rsidR="00517D3F" w:rsidRPr="00912B4A" w:rsidRDefault="00517D3F" w:rsidP="00517D3F">
      <w:pPr>
        <w:pStyle w:val="PargrafodaLista"/>
      </w:pPr>
    </w:p>
    <w:p w14:paraId="385CD89D" w14:textId="6489487A" w:rsidR="001935F8" w:rsidRPr="00912B4A" w:rsidRDefault="001935F8" w:rsidP="001935F8">
      <w:pPr>
        <w:pStyle w:val="PargrafodaLista"/>
        <w:widowControl/>
        <w:numPr>
          <w:ilvl w:val="0"/>
          <w:numId w:val="4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 </w:t>
      </w:r>
      <w:r w:rsidRPr="00912B4A">
        <w:rPr>
          <w:b/>
        </w:rPr>
        <w:t>UF</w:t>
      </w:r>
      <w:r w:rsidRPr="00912B4A">
        <w:t>, que para IES o sistema deve exibir IES – CE/&lt;UF&gt;</w:t>
      </w:r>
    </w:p>
    <w:p w14:paraId="404C9D51" w14:textId="5E765692" w:rsidR="00F95961" w:rsidRPr="00912B4A" w:rsidRDefault="001935F8" w:rsidP="001935F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rPr>
          <w:noProof/>
        </w:rPr>
        <w:drawing>
          <wp:inline distT="0" distB="0" distL="0" distR="0" wp14:anchorId="3DB0BA72" wp14:editId="58242B49">
            <wp:extent cx="3719015" cy="431767"/>
            <wp:effectExtent l="0" t="0" r="0" b="698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45" cy="4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6117" w14:textId="77777777" w:rsidR="001935F8" w:rsidRPr="00912B4A" w:rsidRDefault="001935F8" w:rsidP="001935F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9CF70FF" w14:textId="7E02E7DB" w:rsidR="001935F8" w:rsidRPr="00912B4A" w:rsidRDefault="001935F8" w:rsidP="001935F8">
      <w:pPr>
        <w:pStyle w:val="PargrafodaLista"/>
        <w:widowControl/>
        <w:numPr>
          <w:ilvl w:val="0"/>
          <w:numId w:val="4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rPr>
          <w:b/>
        </w:rPr>
        <w:t>Posição</w:t>
      </w:r>
      <w:r w:rsidRPr="00912B4A">
        <w:t xml:space="preserve">: </w:t>
      </w:r>
      <w:r w:rsidRPr="00912B4A">
        <w:rPr>
          <w:color w:val="auto"/>
        </w:rPr>
        <w:t xml:space="preserve">Para </w:t>
      </w:r>
      <w:r w:rsidRPr="00912B4A">
        <w:rPr>
          <w:b/>
          <w:color w:val="auto"/>
        </w:rPr>
        <w:t>IES,</w:t>
      </w:r>
      <w:r w:rsidRPr="00912B4A">
        <w:rPr>
          <w:color w:val="auto"/>
        </w:rPr>
        <w:t xml:space="preserve"> o sistema NÃO deve exibir o campo </w:t>
      </w:r>
      <w:r w:rsidRPr="00912B4A">
        <w:rPr>
          <w:b/>
          <w:color w:val="auto"/>
        </w:rPr>
        <w:t>Posição;</w:t>
      </w:r>
    </w:p>
    <w:p w14:paraId="00C08081" w14:textId="77777777" w:rsidR="00517D3F" w:rsidRPr="00912B4A" w:rsidRDefault="00517D3F" w:rsidP="00517D3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78708C20" w14:textId="77777777" w:rsidR="00517D3F" w:rsidRPr="00912B4A" w:rsidRDefault="00517D3F" w:rsidP="00517D3F">
      <w:pPr>
        <w:pStyle w:val="PargrafodaLista"/>
        <w:numPr>
          <w:ilvl w:val="0"/>
          <w:numId w:val="43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Caso o ator selecione no filtro a opção </w:t>
      </w:r>
      <w:r w:rsidRPr="00912B4A">
        <w:rPr>
          <w:b/>
          <w:color w:val="auto"/>
        </w:rPr>
        <w:t>Todos</w:t>
      </w:r>
      <w:r w:rsidRPr="00912B4A">
        <w:rPr>
          <w:color w:val="auto"/>
        </w:rPr>
        <w:t>, o sistema deve exibir as chapas na ordem do número crescente de cada chapa, conforme sorteio;</w:t>
      </w:r>
    </w:p>
    <w:p w14:paraId="10BC8DFB" w14:textId="77777777" w:rsidR="00517D3F" w:rsidRPr="00912B4A" w:rsidRDefault="00517D3F" w:rsidP="00517D3F">
      <w:pPr>
        <w:pStyle w:val="PargrafodaLista"/>
        <w:spacing w:after="200" w:line="276" w:lineRule="auto"/>
        <w:ind w:left="567"/>
        <w:contextualSpacing/>
        <w:jc w:val="both"/>
        <w:rPr>
          <w:color w:val="auto"/>
        </w:rPr>
      </w:pPr>
    </w:p>
    <w:p w14:paraId="2C9F8E75" w14:textId="77777777" w:rsidR="00517D3F" w:rsidRPr="00912B4A" w:rsidRDefault="00517D3F" w:rsidP="00517D3F">
      <w:pPr>
        <w:pStyle w:val="PargrafodaLista"/>
        <w:numPr>
          <w:ilvl w:val="0"/>
          <w:numId w:val="43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 xml:space="preserve">Caso não tenha ocorrido o sorteio, o sistema deve exibir na ordem referente a data de criação da chapa na estória (HST021), ou seja, quando o ator acionar a opção </w:t>
      </w:r>
      <w:r w:rsidRPr="00912B4A">
        <w:rPr>
          <w:b/>
          <w:color w:val="auto"/>
        </w:rPr>
        <w:t>Confirmar</w:t>
      </w:r>
      <w:r w:rsidRPr="00912B4A">
        <w:rPr>
          <w:color w:val="auto"/>
        </w:rPr>
        <w:t xml:space="preserve"> na aba Declaração;</w:t>
      </w:r>
    </w:p>
    <w:p w14:paraId="45FEB76E" w14:textId="77777777" w:rsidR="00437BBB" w:rsidRPr="00912B4A" w:rsidRDefault="00437BBB" w:rsidP="00437BBB">
      <w:pPr>
        <w:pStyle w:val="PargrafodaLista"/>
        <w:rPr>
          <w:color w:val="auto"/>
        </w:rPr>
      </w:pPr>
    </w:p>
    <w:p w14:paraId="0CA8E24F" w14:textId="5233179E" w:rsidR="00437BBB" w:rsidRPr="00912B4A" w:rsidRDefault="00437BBB" w:rsidP="00517D3F">
      <w:pPr>
        <w:pStyle w:val="PargrafodaLista"/>
        <w:numPr>
          <w:ilvl w:val="0"/>
          <w:numId w:val="43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lastRenderedPageBreak/>
        <w:t>Seguindo a mesma lógica do extrato das UF, o sistema deve exibir na primeira página a informação da Plataforma Eleitoral e os Meios de Propaganda, e na segunda página os seus membros (lembrando que para IES teremos apenas dois membros por chapa);</w:t>
      </w:r>
    </w:p>
    <w:p w14:paraId="0D1DE5FD" w14:textId="77777777" w:rsidR="00437BBB" w:rsidRPr="00912B4A" w:rsidRDefault="00437BBB" w:rsidP="00437BBB">
      <w:pPr>
        <w:pStyle w:val="PargrafodaLista"/>
        <w:rPr>
          <w:color w:val="auto"/>
        </w:rPr>
      </w:pPr>
    </w:p>
    <w:p w14:paraId="4795A04A" w14:textId="66331C10" w:rsidR="00437BBB" w:rsidRPr="00912B4A" w:rsidRDefault="00437BBB" w:rsidP="00517D3F">
      <w:pPr>
        <w:pStyle w:val="PargrafodaLista"/>
        <w:numPr>
          <w:ilvl w:val="0"/>
          <w:numId w:val="43"/>
        </w:numPr>
        <w:spacing w:after="200" w:line="276" w:lineRule="auto"/>
        <w:ind w:left="567"/>
        <w:contextualSpacing/>
        <w:jc w:val="both"/>
        <w:rPr>
          <w:color w:val="auto"/>
        </w:rPr>
      </w:pPr>
      <w:r w:rsidRPr="00912B4A">
        <w:rPr>
          <w:color w:val="auto"/>
        </w:rPr>
        <w:t>Caso o ator selecione a opção Todos no filtro, o sistema deve exibir na primeira página a Plataforma da chapa 1, na segunda página os seus membros, e na terceira página a plataforma da chapa 2 e assim sucessivamente.</w:t>
      </w:r>
    </w:p>
    <w:p w14:paraId="3B6AE091" w14:textId="77777777" w:rsidR="00517D3F" w:rsidRPr="00912B4A" w:rsidRDefault="00517D3F" w:rsidP="00517D3F">
      <w:pPr>
        <w:pStyle w:val="PargrafodaLista"/>
        <w:rPr>
          <w:color w:val="auto"/>
        </w:rPr>
      </w:pPr>
    </w:p>
    <w:p w14:paraId="0028E1CB" w14:textId="77777777" w:rsidR="00517D3F" w:rsidRPr="00912B4A" w:rsidRDefault="00517D3F" w:rsidP="00517D3F">
      <w:pPr>
        <w:pStyle w:val="PargrafodaLista"/>
        <w:spacing w:after="200" w:line="276" w:lineRule="auto"/>
        <w:ind w:left="360"/>
        <w:contextualSpacing/>
        <w:jc w:val="both"/>
        <w:rPr>
          <w:color w:val="auto"/>
        </w:rPr>
      </w:pPr>
    </w:p>
    <w:p w14:paraId="679CC8BC" w14:textId="3F6E6F2D" w:rsidR="000C0CF9" w:rsidRPr="00912B4A" w:rsidRDefault="000C0CF9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bookmarkStart w:id="32" w:name="_Ref24634910"/>
      <w:r w:rsidRPr="00912B4A">
        <w:rPr>
          <w:b/>
        </w:rPr>
        <w:t>Atribuir número para chapa</w:t>
      </w:r>
      <w:bookmarkEnd w:id="32"/>
    </w:p>
    <w:p w14:paraId="639C6848" w14:textId="0A8301E4" w:rsidR="00D326FD" w:rsidRPr="00912B4A" w:rsidRDefault="00D326FD" w:rsidP="000C0CF9">
      <w:pPr>
        <w:pStyle w:val="PargrafodaLista"/>
        <w:widowControl/>
        <w:numPr>
          <w:ilvl w:val="0"/>
          <w:numId w:val="46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>Na interface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_Ref24634715 \r \h 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P03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  <w:r w:rsidRPr="00912B4A">
        <w:rPr>
          <w:color w:val="auto"/>
        </w:rPr>
        <w:t xml:space="preserve">, o sistema </w:t>
      </w:r>
      <w:r w:rsidRPr="00912B4A">
        <w:t>deve incluir o botão</w:t>
      </w:r>
      <w:r w:rsidR="00D0580F" w:rsidRPr="00912B4A">
        <w:rPr>
          <w:noProof/>
        </w:rPr>
        <w:drawing>
          <wp:inline distT="0" distB="0" distL="0" distR="0" wp14:anchorId="5ABDDFAB" wp14:editId="413A8235">
            <wp:extent cx="518556" cy="106878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169" cy="1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t>, tanto para UF como para IES</w:t>
      </w:r>
    </w:p>
    <w:p w14:paraId="16A1DA67" w14:textId="3809F8C1" w:rsidR="00677E81" w:rsidRPr="00912B4A" w:rsidRDefault="00677E81" w:rsidP="00D326FD">
      <w:pPr>
        <w:pStyle w:val="PargrafodaLista"/>
        <w:widowControl/>
        <w:autoSpaceDE/>
        <w:autoSpaceDN/>
        <w:adjustRightInd/>
        <w:spacing w:after="200" w:line="276" w:lineRule="auto"/>
        <w:ind w:left="426"/>
        <w:contextualSpacing/>
        <w:jc w:val="both"/>
      </w:pPr>
      <w:r w:rsidRPr="00912B4A">
        <w:tab/>
      </w:r>
    </w:p>
    <w:p w14:paraId="781D733E" w14:textId="60191B30" w:rsidR="00D326FD" w:rsidRPr="00912B4A" w:rsidRDefault="00D0580F" w:rsidP="000C0CF9">
      <w:pPr>
        <w:pStyle w:val="PargrafodaLista"/>
        <w:widowControl/>
        <w:numPr>
          <w:ilvl w:val="0"/>
          <w:numId w:val="46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Ao acionar o </w:t>
      </w:r>
      <w:proofErr w:type="gramStart"/>
      <w:r w:rsidRPr="00912B4A">
        <w:t>botão</w:t>
      </w:r>
      <w:r w:rsidRPr="00912B4A">
        <w:rPr>
          <w:noProof/>
        </w:rPr>
        <w:t>,</w:t>
      </w:r>
      <w:r w:rsidRPr="00912B4A">
        <w:rPr>
          <w:noProof/>
        </w:rPr>
        <w:drawing>
          <wp:inline distT="0" distB="0" distL="0" distR="0" wp14:anchorId="2F015437" wp14:editId="61089287">
            <wp:extent cx="518556" cy="106878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169" cy="1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B4A">
        <w:rPr>
          <w:noProof/>
        </w:rPr>
        <w:t>,</w:t>
      </w:r>
      <w:proofErr w:type="gramEnd"/>
      <w:r w:rsidRPr="00912B4A">
        <w:rPr>
          <w:noProof/>
        </w:rPr>
        <w:t xml:space="preserve"> o sistema deve exibir na coluna Nº Chapa, um componente para que o ator possa incluir os números de cada chapa, para a UF selecionada;</w:t>
      </w:r>
    </w:p>
    <w:p w14:paraId="0DD48254" w14:textId="77777777" w:rsidR="00D0580F" w:rsidRPr="00912B4A" w:rsidRDefault="00D0580F" w:rsidP="00D0580F">
      <w:pPr>
        <w:pStyle w:val="PargrafodaLista"/>
      </w:pPr>
    </w:p>
    <w:p w14:paraId="11483C49" w14:textId="77777777" w:rsidR="00D0580F" w:rsidRPr="00912B4A" w:rsidRDefault="00D0580F" w:rsidP="000C0CF9">
      <w:pPr>
        <w:pStyle w:val="PargrafodaLista"/>
        <w:widowControl/>
        <w:numPr>
          <w:ilvl w:val="0"/>
          <w:numId w:val="46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>Ao incluindo o número, e acionar “</w:t>
      </w:r>
      <w:proofErr w:type="spellStart"/>
      <w:r w:rsidRPr="00912B4A">
        <w:t>enter</w:t>
      </w:r>
      <w:proofErr w:type="spellEnd"/>
      <w:r w:rsidRPr="00912B4A">
        <w:t>” o sistema deve salvar automaticamente o número informado na base de dados;</w:t>
      </w:r>
    </w:p>
    <w:p w14:paraId="2037AD37" w14:textId="77777777" w:rsidR="00D0580F" w:rsidRPr="00912B4A" w:rsidRDefault="00D0580F" w:rsidP="00D0580F">
      <w:pPr>
        <w:pStyle w:val="PargrafodaLista"/>
      </w:pPr>
    </w:p>
    <w:p w14:paraId="1925F448" w14:textId="34E47216" w:rsidR="00D0580F" w:rsidRPr="00912B4A" w:rsidRDefault="003551D0" w:rsidP="000C0CF9">
      <w:pPr>
        <w:pStyle w:val="PargrafodaLista"/>
        <w:widowControl/>
        <w:numPr>
          <w:ilvl w:val="0"/>
          <w:numId w:val="46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O sistema deve possibilitar que o ator possa alterar o número da chapa; Ao acionar </w:t>
      </w:r>
      <w:r w:rsidR="00B31B28" w:rsidRPr="00912B4A">
        <w:t xml:space="preserve">o </w:t>
      </w:r>
      <w:proofErr w:type="gramStart"/>
      <w:r w:rsidR="00B31B28" w:rsidRPr="00912B4A">
        <w:t xml:space="preserve">botão </w:t>
      </w:r>
      <w:r w:rsidR="00B31B28" w:rsidRPr="00912B4A">
        <w:rPr>
          <w:noProof/>
        </w:rPr>
        <w:drawing>
          <wp:inline distT="0" distB="0" distL="0" distR="0" wp14:anchorId="59519E52" wp14:editId="2B339E29">
            <wp:extent cx="518556" cy="1068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169" cy="1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B28" w:rsidRPr="00912B4A">
        <w:t>,</w:t>
      </w:r>
      <w:proofErr w:type="gramEnd"/>
      <w:r w:rsidR="00B31B28" w:rsidRPr="00912B4A">
        <w:t xml:space="preserve"> o sistema deve possibilitar também a alteração do número anteriormente informado;</w:t>
      </w:r>
      <w:r w:rsidR="00D0580F" w:rsidRPr="00912B4A">
        <w:t xml:space="preserve">  </w:t>
      </w:r>
    </w:p>
    <w:p w14:paraId="1CDB0C55" w14:textId="77777777" w:rsidR="00D326FD" w:rsidRPr="00912B4A" w:rsidRDefault="00D326FD" w:rsidP="00D326FD">
      <w:pPr>
        <w:pStyle w:val="PargrafodaLista"/>
      </w:pPr>
    </w:p>
    <w:p w14:paraId="75BCC182" w14:textId="77777777" w:rsidR="00677E81" w:rsidRPr="00912B4A" w:rsidRDefault="00677E81" w:rsidP="00677E81">
      <w:pPr>
        <w:pStyle w:val="PargrafodaLista"/>
      </w:pPr>
    </w:p>
    <w:p w14:paraId="19AF50D5" w14:textId="3D28DC68" w:rsidR="00677E81" w:rsidRPr="00912B4A" w:rsidRDefault="00677E81" w:rsidP="000C0CF9">
      <w:pPr>
        <w:pStyle w:val="PargrafodaLista"/>
        <w:widowControl/>
        <w:numPr>
          <w:ilvl w:val="0"/>
          <w:numId w:val="46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Para uma mesma UF, o sistema NÃO deve aceitar numeração repetida. Caso ocorra o sistema deve exibir mensagem de alerta 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_Ref24636533 \r \h </w:instrText>
      </w:r>
      <w:r w:rsidR="00D326FD" w:rsidRPr="00912B4A">
        <w:rPr>
          <w:color w:val="31849B" w:themeColor="accent5" w:themeShade="BF"/>
        </w:rPr>
        <w:instrText xml:space="preserve">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ME03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</w:p>
    <w:p w14:paraId="566BA96A" w14:textId="7137A073" w:rsidR="00677E81" w:rsidRPr="00912B4A" w:rsidRDefault="00677E81" w:rsidP="00677E8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  <w:proofErr w:type="spellStart"/>
      <w:r w:rsidRPr="00912B4A">
        <w:t>Ex</w:t>
      </w:r>
      <w:proofErr w:type="spellEnd"/>
      <w:r w:rsidRPr="00912B4A">
        <w:t>: Para UF:GO o ator atribuiu numeração do sorteio de 1 a 10;</w:t>
      </w:r>
    </w:p>
    <w:p w14:paraId="5B91535B" w14:textId="1B9A9ECC" w:rsidR="00677E81" w:rsidRDefault="00677E81" w:rsidP="00677E8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      Para UF:DF o ator poderá atribuir a mesma numeração, visto que, são de UF diferentes;</w:t>
      </w:r>
    </w:p>
    <w:p w14:paraId="59C5C8D2" w14:textId="77777777" w:rsidR="00730399" w:rsidRDefault="00730399" w:rsidP="00677E8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467A9EF9" w14:textId="67D1E1C9" w:rsidR="00730399" w:rsidRPr="00912B4A" w:rsidRDefault="00730399" w:rsidP="00730399">
      <w:pPr>
        <w:pStyle w:val="PargrafodaLista"/>
        <w:widowControl/>
        <w:numPr>
          <w:ilvl w:val="0"/>
          <w:numId w:val="46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Para </w:t>
      </w:r>
      <w:r>
        <w:t>IES</w:t>
      </w:r>
      <w:r w:rsidRPr="00912B4A">
        <w:t xml:space="preserve">, o sistema NÃO deve aceitar numeração repetida. Caso ocorra o sistema deve exibir mensagem de alerta </w:t>
      </w:r>
      <w:r w:rsidRPr="00912B4A">
        <w:rPr>
          <w:color w:val="31849B" w:themeColor="accent5" w:themeShade="BF"/>
        </w:rPr>
        <w:t>[</w:t>
      </w:r>
      <w:r w:rsidR="00FA5C4B">
        <w:rPr>
          <w:color w:val="31849B" w:themeColor="accent5" w:themeShade="BF"/>
        </w:rPr>
        <w:fldChar w:fldCharType="begin"/>
      </w:r>
      <w:r w:rsidR="00FA5C4B">
        <w:rPr>
          <w:color w:val="31849B" w:themeColor="accent5" w:themeShade="BF"/>
        </w:rPr>
        <w:instrText xml:space="preserve"> REF _Ref34651090 \r \h </w:instrText>
      </w:r>
      <w:r w:rsidR="00FA5C4B">
        <w:rPr>
          <w:color w:val="31849B" w:themeColor="accent5" w:themeShade="BF"/>
        </w:rPr>
      </w:r>
      <w:r w:rsidR="00FA5C4B">
        <w:rPr>
          <w:color w:val="31849B" w:themeColor="accent5" w:themeShade="BF"/>
        </w:rPr>
        <w:fldChar w:fldCharType="separate"/>
      </w:r>
      <w:r w:rsidR="00FA5C4B">
        <w:rPr>
          <w:color w:val="31849B" w:themeColor="accent5" w:themeShade="BF"/>
        </w:rPr>
        <w:t>ME04</w:t>
      </w:r>
      <w:r w:rsidR="00FA5C4B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</w:t>
      </w:r>
    </w:p>
    <w:p w14:paraId="13B5F4BC" w14:textId="77777777" w:rsidR="00730399" w:rsidRPr="00912B4A" w:rsidRDefault="00730399" w:rsidP="00677E8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0AABDE61" w14:textId="77777777" w:rsidR="000C0CF9" w:rsidRPr="00912B4A" w:rsidRDefault="000C0CF9" w:rsidP="000C0CF9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1C2C1DE2" w14:textId="6383158E" w:rsidR="00626053" w:rsidRPr="00912B4A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912B4A">
        <w:rPr>
          <w:b/>
        </w:rPr>
        <w:t>URL</w:t>
      </w:r>
    </w:p>
    <w:p w14:paraId="200AA80A" w14:textId="77777777" w:rsidR="00437BBB" w:rsidRPr="00912B4A" w:rsidRDefault="00437BBB" w:rsidP="00437BBB">
      <w:pPr>
        <w:pStyle w:val="PargrafodaLista"/>
        <w:widowControl/>
        <w:numPr>
          <w:ilvl w:val="0"/>
          <w:numId w:val="4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Caso o ator copie e cole a URL desta estória, o sistema deve validar primeiramente se o ator está </w:t>
      </w:r>
      <w:proofErr w:type="spellStart"/>
      <w:r w:rsidRPr="00912B4A">
        <w:t>logado</w:t>
      </w:r>
      <w:proofErr w:type="spellEnd"/>
      <w:r w:rsidRPr="00912B4A">
        <w:t xml:space="preserve"> no sistema eleitoral:</w:t>
      </w:r>
    </w:p>
    <w:p w14:paraId="53DD5B7A" w14:textId="77777777" w:rsidR="00437BBB" w:rsidRPr="00912B4A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0B3AF9" w14:textId="77777777" w:rsidR="00437BBB" w:rsidRPr="00912B4A" w:rsidRDefault="00437BBB" w:rsidP="00437BBB">
      <w:pPr>
        <w:pStyle w:val="PargrafodaLista"/>
        <w:widowControl/>
        <w:numPr>
          <w:ilvl w:val="0"/>
          <w:numId w:val="4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Caso não esteja </w:t>
      </w:r>
      <w:proofErr w:type="spellStart"/>
      <w:r w:rsidRPr="00912B4A">
        <w:t>logado</w:t>
      </w:r>
      <w:proofErr w:type="spellEnd"/>
      <w:r w:rsidRPr="00912B4A">
        <w:t xml:space="preserve">, o sistema deve exibir a mensagem </w:t>
      </w:r>
      <w:r w:rsidRPr="00912B4A">
        <w:rPr>
          <w:color w:val="31849B" w:themeColor="accent5" w:themeShade="BF"/>
        </w:rPr>
        <w:t>[</w:t>
      </w:r>
      <w:r w:rsidRPr="00912B4A">
        <w:rPr>
          <w:color w:val="31849B" w:themeColor="accent5" w:themeShade="BF"/>
        </w:rPr>
        <w:fldChar w:fldCharType="begin"/>
      </w:r>
      <w:r w:rsidRPr="00912B4A">
        <w:rPr>
          <w:color w:val="31849B" w:themeColor="accent5" w:themeShade="BF"/>
        </w:rPr>
        <w:instrText xml:space="preserve"> REF _Ref23352802 \r \h  \* MERGEFORMAT </w:instrText>
      </w:r>
      <w:r w:rsidRPr="00912B4A">
        <w:rPr>
          <w:color w:val="31849B" w:themeColor="accent5" w:themeShade="BF"/>
        </w:rPr>
      </w:r>
      <w:r w:rsidRPr="00912B4A">
        <w:rPr>
          <w:color w:val="31849B" w:themeColor="accent5" w:themeShade="BF"/>
        </w:rPr>
        <w:fldChar w:fldCharType="separate"/>
      </w:r>
      <w:r w:rsidRPr="00912B4A">
        <w:rPr>
          <w:color w:val="31849B" w:themeColor="accent5" w:themeShade="BF"/>
        </w:rPr>
        <w:t>ME07</w:t>
      </w:r>
      <w:r w:rsidRPr="00912B4A">
        <w:rPr>
          <w:color w:val="31849B" w:themeColor="accent5" w:themeShade="BF"/>
        </w:rPr>
        <w:fldChar w:fldCharType="end"/>
      </w:r>
      <w:r w:rsidRPr="00912B4A">
        <w:rPr>
          <w:color w:val="31849B" w:themeColor="accent5" w:themeShade="BF"/>
        </w:rPr>
        <w:t>];</w:t>
      </w:r>
    </w:p>
    <w:p w14:paraId="3FE252A0" w14:textId="77777777" w:rsidR="00437BBB" w:rsidRPr="00912B4A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 w:hanging="360"/>
        <w:contextualSpacing/>
        <w:jc w:val="both"/>
      </w:pPr>
    </w:p>
    <w:p w14:paraId="68889AD1" w14:textId="77777777" w:rsidR="00437BBB" w:rsidRPr="00912B4A" w:rsidRDefault="00437BBB" w:rsidP="00437BBB">
      <w:pPr>
        <w:pStyle w:val="PargrafodaLista"/>
        <w:widowControl/>
        <w:numPr>
          <w:ilvl w:val="0"/>
          <w:numId w:val="4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Caso esteja </w:t>
      </w:r>
      <w:proofErr w:type="spellStart"/>
      <w:r w:rsidRPr="00912B4A">
        <w:t>logado</w:t>
      </w:r>
      <w:proofErr w:type="spellEnd"/>
      <w:r w:rsidRPr="00912B4A">
        <w:t xml:space="preserve">, o sistema direciona para a interface de pesquisa </w:t>
      </w:r>
      <w:r w:rsidRPr="00912B4A">
        <w:rPr>
          <w:color w:val="31849B" w:themeColor="accent5" w:themeShade="BF"/>
        </w:rPr>
        <w:t>[P01 da HST023]</w:t>
      </w:r>
      <w:r w:rsidRPr="00912B4A">
        <w:t xml:space="preserve">, </w:t>
      </w:r>
    </w:p>
    <w:p w14:paraId="6E564A34" w14:textId="77777777" w:rsidR="00CD4453" w:rsidRPr="00912B4A" w:rsidRDefault="00CD4453" w:rsidP="00CD4453">
      <w:pPr>
        <w:pStyle w:val="PargrafodaLista"/>
      </w:pPr>
    </w:p>
    <w:p w14:paraId="1B6E3790" w14:textId="4CF30EAE" w:rsidR="00CD4453" w:rsidRPr="00912B4A" w:rsidRDefault="00CD4453" w:rsidP="00437BBB">
      <w:pPr>
        <w:pStyle w:val="PargrafodaLista"/>
        <w:widowControl/>
        <w:numPr>
          <w:ilvl w:val="0"/>
          <w:numId w:val="4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12B4A">
        <w:t xml:space="preserve">Com Exceção das </w:t>
      </w:r>
      <w:proofErr w:type="spellStart"/>
      <w:r w:rsidRPr="00912B4A">
        <w:t>URLs</w:t>
      </w:r>
      <w:proofErr w:type="spellEnd"/>
      <w:r w:rsidRPr="00912B4A">
        <w:t xml:space="preserve"> geradas nos extratos navegáveis, os quais o sistema não deve solicitar autenticação.</w:t>
      </w:r>
    </w:p>
    <w:p w14:paraId="7E51B7F2" w14:textId="77777777" w:rsidR="00437BBB" w:rsidRPr="00912B4A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36DEDA1A" w14:textId="77777777" w:rsidR="00626053" w:rsidRPr="00912B4A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912B4A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912B4A">
        <w:rPr>
          <w:b/>
        </w:rPr>
        <w:t>Mensagem:</w:t>
      </w:r>
    </w:p>
    <w:p w14:paraId="77D17B16" w14:textId="2CF61081" w:rsidR="00EE30B5" w:rsidRPr="00912B4A" w:rsidRDefault="00EE30B5" w:rsidP="00B25507">
      <w:pPr>
        <w:pStyle w:val="PargrafodaLista"/>
        <w:numPr>
          <w:ilvl w:val="0"/>
          <w:numId w:val="10"/>
        </w:numPr>
        <w:ind w:left="426"/>
      </w:pPr>
      <w:r w:rsidRPr="00912B4A">
        <w:t xml:space="preserve">As mensagens </w:t>
      </w:r>
      <w:r w:rsidR="006E5559" w:rsidRPr="00912B4A">
        <w:t xml:space="preserve">de </w:t>
      </w:r>
      <w:r w:rsidR="006E5559" w:rsidRPr="00912B4A">
        <w:rPr>
          <w:u w:val="single"/>
        </w:rPr>
        <w:t>Sucesso, Alerta e Erro</w:t>
      </w:r>
      <w:r w:rsidR="006E5559" w:rsidRPr="00912B4A">
        <w:t xml:space="preserve">, </w:t>
      </w:r>
      <w:r w:rsidRPr="00912B4A">
        <w:t>devem ser exibidas</w:t>
      </w:r>
      <w:r w:rsidR="006E5559" w:rsidRPr="00912B4A">
        <w:t xml:space="preserve"> no canto superior </w:t>
      </w:r>
      <w:r w:rsidR="004C7131" w:rsidRPr="00912B4A">
        <w:t xml:space="preserve">direito </w:t>
      </w:r>
      <w:r w:rsidR="006E5559" w:rsidRPr="00912B4A">
        <w:t xml:space="preserve">da tela, </w:t>
      </w:r>
      <w:r w:rsidRPr="00912B4A">
        <w:t>com o seguinte padrão:</w:t>
      </w:r>
    </w:p>
    <w:p w14:paraId="4769E07E" w14:textId="77777777" w:rsidR="00EE30B5" w:rsidRPr="00912B4A" w:rsidRDefault="00EE30B5" w:rsidP="00B25507">
      <w:pPr>
        <w:pStyle w:val="PargrafodaLista"/>
        <w:numPr>
          <w:ilvl w:val="0"/>
          <w:numId w:val="10"/>
        </w:numPr>
        <w:ind w:left="426"/>
      </w:pPr>
      <w:r w:rsidRPr="00912B4A">
        <w:t>O sistema deve ter um temporizador de 5 segundos para cada mensagem exibida.</w:t>
      </w:r>
    </w:p>
    <w:p w14:paraId="43D6261A" w14:textId="77777777" w:rsidR="00EE30B5" w:rsidRPr="00912B4A" w:rsidRDefault="00EE30B5" w:rsidP="00B25507">
      <w:pPr>
        <w:pStyle w:val="PargrafodaLista"/>
        <w:numPr>
          <w:ilvl w:val="0"/>
          <w:numId w:val="10"/>
        </w:numPr>
        <w:ind w:left="426"/>
      </w:pPr>
      <w:r w:rsidRPr="00912B4A">
        <w:t>Ao final dos 5 segundos, o sistema deve fechar a caixa de mensagem e não exibi-la na tela.</w:t>
      </w:r>
    </w:p>
    <w:p w14:paraId="60CEF1D2" w14:textId="7C9C2D44" w:rsidR="00004F8B" w:rsidRPr="00912B4A" w:rsidRDefault="00004F8B" w:rsidP="00B25507">
      <w:pPr>
        <w:pStyle w:val="PargrafodaLista"/>
        <w:numPr>
          <w:ilvl w:val="0"/>
          <w:numId w:val="10"/>
        </w:numPr>
        <w:ind w:left="426"/>
      </w:pPr>
      <w:r w:rsidRPr="00912B4A">
        <w:t xml:space="preserve">Caso surja uma nova mensagem, o sistema deve </w:t>
      </w:r>
      <w:r w:rsidR="0013080E" w:rsidRPr="00912B4A">
        <w:t>exibi-la</w:t>
      </w:r>
      <w:r w:rsidRPr="00912B4A">
        <w:t xml:space="preserve"> logo abaixo daquela que foi </w:t>
      </w:r>
      <w:r w:rsidRPr="00912B4A">
        <w:lastRenderedPageBreak/>
        <w:t>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912B4A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912B4A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912B4A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912B4A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912B4A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912B4A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912B4A">
              <w:rPr>
                <w:b/>
                <w:sz w:val="20"/>
              </w:rPr>
              <w:t>Ações</w:t>
            </w:r>
          </w:p>
        </w:tc>
      </w:tr>
      <w:tr w:rsidR="00FB3C8F" w:rsidRPr="00912B4A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912B4A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3" w:name="_Ref12023348"/>
          </w:p>
        </w:tc>
        <w:bookmarkEnd w:id="33"/>
        <w:tc>
          <w:tcPr>
            <w:tcW w:w="6276" w:type="dxa"/>
          </w:tcPr>
          <w:p w14:paraId="19465BB6" w14:textId="7B788B2C" w:rsidR="00596253" w:rsidRPr="00912B4A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12B4A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912B4A">
              <w:rPr>
                <w:rFonts w:cs="Arial"/>
                <w:sz w:val="18"/>
                <w:szCs w:val="18"/>
              </w:rPr>
              <w:t>c</w:t>
            </w:r>
            <w:r w:rsidRPr="00912B4A">
              <w:rPr>
                <w:rFonts w:cs="Arial"/>
                <w:sz w:val="18"/>
                <w:szCs w:val="18"/>
              </w:rPr>
              <w:t>omunicação</w:t>
            </w:r>
            <w:r w:rsidR="007303C6" w:rsidRPr="00912B4A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912B4A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912B4A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Erro</w:t>
            </w:r>
          </w:p>
        </w:tc>
      </w:tr>
      <w:tr w:rsidR="00CD4453" w:rsidRPr="00912B4A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912B4A" w:rsidRDefault="00CD4453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4" w:name="_Ref24636471"/>
          </w:p>
        </w:tc>
        <w:bookmarkEnd w:id="34"/>
        <w:tc>
          <w:tcPr>
            <w:tcW w:w="6276" w:type="dxa"/>
          </w:tcPr>
          <w:p w14:paraId="6BD120C6" w14:textId="2D61E5F8" w:rsidR="00CD4453" w:rsidRPr="00912B4A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912B4A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proofErr w:type="gramStart"/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 xml:space="preserve">), você não está </w:t>
            </w:r>
            <w:proofErr w:type="spellStart"/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40FB88C4" w14:textId="50E33F3E" w:rsidR="00CD4453" w:rsidRPr="00912B4A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 xml:space="preserve">Para ter acesso a funcionalidade requisitada, por gentileza realizar </w:t>
            </w:r>
            <w:proofErr w:type="spellStart"/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>login</w:t>
            </w:r>
            <w:proofErr w:type="spellEnd"/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eleitoral.</w:t>
            </w:r>
          </w:p>
        </w:tc>
        <w:tc>
          <w:tcPr>
            <w:tcW w:w="1555" w:type="dxa"/>
          </w:tcPr>
          <w:p w14:paraId="0CBA8E9D" w14:textId="07922840" w:rsidR="00CD4453" w:rsidRPr="00912B4A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Alerta</w:t>
            </w:r>
          </w:p>
        </w:tc>
      </w:tr>
      <w:tr w:rsidR="00677E81" w:rsidRPr="00912B4A" w14:paraId="7861CA42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5EF942A" w14:textId="77777777" w:rsidR="00677E81" w:rsidRPr="00912B4A" w:rsidRDefault="00677E81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24636533"/>
          </w:p>
        </w:tc>
        <w:bookmarkEnd w:id="35"/>
        <w:tc>
          <w:tcPr>
            <w:tcW w:w="6276" w:type="dxa"/>
          </w:tcPr>
          <w:p w14:paraId="7313C5BA" w14:textId="37776D53" w:rsidR="00677E81" w:rsidRPr="00912B4A" w:rsidRDefault="00677E81" w:rsidP="00677E81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>Número informado já foi atribuído para outra chapa de mesma UF!</w:t>
            </w:r>
          </w:p>
        </w:tc>
        <w:tc>
          <w:tcPr>
            <w:tcW w:w="1555" w:type="dxa"/>
          </w:tcPr>
          <w:p w14:paraId="589572CB" w14:textId="25914325" w:rsidR="00677E81" w:rsidRPr="00912B4A" w:rsidRDefault="00677E81" w:rsidP="00FB5814">
            <w:pPr>
              <w:spacing w:before="60" w:after="60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Alerta</w:t>
            </w:r>
          </w:p>
        </w:tc>
      </w:tr>
      <w:tr w:rsidR="00730399" w:rsidRPr="00912B4A" w14:paraId="7E240429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56E1D84" w14:textId="77777777" w:rsidR="00730399" w:rsidRPr="00912B4A" w:rsidRDefault="00730399" w:rsidP="00730399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34651090"/>
          </w:p>
        </w:tc>
        <w:bookmarkEnd w:id="36"/>
        <w:tc>
          <w:tcPr>
            <w:tcW w:w="6276" w:type="dxa"/>
          </w:tcPr>
          <w:p w14:paraId="7C6F2CF6" w14:textId="1F38DAE1" w:rsidR="00730399" w:rsidRPr="00912B4A" w:rsidRDefault="00730399" w:rsidP="00730399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912B4A">
              <w:rPr>
                <w:rFonts w:cs="Arial"/>
                <w:color w:val="000000" w:themeColor="text1"/>
                <w:sz w:val="18"/>
                <w:szCs w:val="18"/>
              </w:rPr>
              <w:t>Número informado já foi atribuído para outra chapa!</w:t>
            </w:r>
          </w:p>
        </w:tc>
        <w:tc>
          <w:tcPr>
            <w:tcW w:w="1555" w:type="dxa"/>
          </w:tcPr>
          <w:p w14:paraId="501CDBAB" w14:textId="5DE2E4E2" w:rsidR="00730399" w:rsidRPr="00912B4A" w:rsidRDefault="00730399" w:rsidP="00730399">
            <w:pPr>
              <w:spacing w:before="60" w:after="60"/>
              <w:rPr>
                <w:sz w:val="18"/>
                <w:szCs w:val="18"/>
              </w:rPr>
            </w:pPr>
            <w:r w:rsidRPr="00912B4A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912B4A" w:rsidRDefault="00FC6098" w:rsidP="002B1554">
      <w:pPr>
        <w:pStyle w:val="Dica"/>
      </w:pPr>
    </w:p>
    <w:p w14:paraId="63F33EE0" w14:textId="77777777" w:rsidR="00BC778D" w:rsidRPr="00912B4A" w:rsidRDefault="00BC778D" w:rsidP="00BC778D">
      <w:pPr>
        <w:pStyle w:val="Ttulo2"/>
        <w:numPr>
          <w:ilvl w:val="0"/>
          <w:numId w:val="0"/>
        </w:numPr>
        <w:spacing w:before="240"/>
      </w:pPr>
      <w:bookmarkStart w:id="37" w:name="_Toc25054389"/>
      <w:r w:rsidRPr="00912B4A">
        <w:t>INFORMAÇÕES COMPLEMENTARES</w:t>
      </w:r>
      <w:bookmarkEnd w:id="37"/>
    </w:p>
    <w:p w14:paraId="62D7BC18" w14:textId="08866AFC" w:rsidR="00654E1A" w:rsidRPr="00912B4A" w:rsidRDefault="00654E1A" w:rsidP="00654E1A">
      <w:pPr>
        <w:rPr>
          <w:b/>
        </w:rPr>
      </w:pPr>
      <w:r w:rsidRPr="00912B4A">
        <w:rPr>
          <w:b/>
        </w:rPr>
        <w:t>Histórias relacionadas:</w:t>
      </w:r>
    </w:p>
    <w:p w14:paraId="3A6DD466" w14:textId="6B8E63E6" w:rsidR="00767FC6" w:rsidRPr="00912B4A" w:rsidRDefault="005412C1">
      <w:pPr>
        <w:pStyle w:val="Dica"/>
        <w:rPr>
          <w:color w:val="auto"/>
          <w:sz w:val="20"/>
          <w:szCs w:val="20"/>
        </w:rPr>
      </w:pPr>
      <w:r w:rsidRPr="00912B4A">
        <w:rPr>
          <w:color w:val="auto"/>
          <w:sz w:val="20"/>
          <w:szCs w:val="20"/>
        </w:rPr>
        <w:t>Eleitoral_HST02_Manter_Calendario_Eleitoral_AbaPeriodo_Incluir_Alterar</w:t>
      </w:r>
    </w:p>
    <w:p w14:paraId="509B54C2" w14:textId="41333F2E" w:rsidR="005412C1" w:rsidRPr="00912B4A" w:rsidRDefault="005412C1">
      <w:pPr>
        <w:pStyle w:val="Dica"/>
        <w:rPr>
          <w:color w:val="auto"/>
          <w:sz w:val="20"/>
          <w:szCs w:val="20"/>
        </w:rPr>
      </w:pPr>
      <w:r w:rsidRPr="00912B4A">
        <w:rPr>
          <w:color w:val="auto"/>
          <w:sz w:val="20"/>
          <w:szCs w:val="20"/>
        </w:rPr>
        <w:t>Eleitoral_HST021_Manter_Chapa</w:t>
      </w:r>
    </w:p>
    <w:p w14:paraId="660B9BC7" w14:textId="2FE06BBE" w:rsidR="005412C1" w:rsidRPr="00912B4A" w:rsidRDefault="005412C1">
      <w:pPr>
        <w:pStyle w:val="Dica"/>
        <w:rPr>
          <w:color w:val="auto"/>
          <w:sz w:val="20"/>
          <w:szCs w:val="20"/>
        </w:rPr>
      </w:pPr>
      <w:r w:rsidRPr="00912B4A">
        <w:rPr>
          <w:color w:val="auto"/>
          <w:sz w:val="20"/>
          <w:szCs w:val="20"/>
        </w:rPr>
        <w:t>Eleitoral_HST023_Acompanhar_Chapa_Corporativo</w:t>
      </w:r>
    </w:p>
    <w:p w14:paraId="54BE37AB" w14:textId="75731E4C" w:rsidR="005412C1" w:rsidRPr="00912B4A" w:rsidRDefault="005412C1">
      <w:pPr>
        <w:pStyle w:val="Dica"/>
        <w:rPr>
          <w:color w:val="auto"/>
          <w:sz w:val="20"/>
          <w:szCs w:val="20"/>
        </w:rPr>
      </w:pPr>
      <w:r w:rsidRPr="00912B4A">
        <w:rPr>
          <w:color w:val="auto"/>
          <w:sz w:val="20"/>
          <w:szCs w:val="20"/>
        </w:rPr>
        <w:t>Eleitoral_HST024_confirmar_participacao_chapa</w:t>
      </w:r>
    </w:p>
    <w:p w14:paraId="4F922666" w14:textId="1787EDE5" w:rsidR="005412C1" w:rsidRDefault="005412C1">
      <w:pPr>
        <w:pStyle w:val="Dica"/>
        <w:rPr>
          <w:color w:val="auto"/>
          <w:sz w:val="20"/>
          <w:szCs w:val="20"/>
        </w:rPr>
      </w:pPr>
      <w:r w:rsidRPr="00912B4A">
        <w:rPr>
          <w:color w:val="auto"/>
          <w:sz w:val="20"/>
          <w:szCs w:val="20"/>
        </w:rPr>
        <w:t>Eleitoral_HST025_Detalhar_Chapa_CEN</w:t>
      </w:r>
    </w:p>
    <w:sectPr w:rsidR="005412C1" w:rsidSect="00757A62">
      <w:headerReference w:type="even" r:id="rId45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BA1F32" w14:textId="77777777" w:rsidR="001C4EE9" w:rsidRDefault="001C4EE9">
      <w:r>
        <w:separator/>
      </w:r>
    </w:p>
    <w:p w14:paraId="104BA14D" w14:textId="77777777" w:rsidR="001C4EE9" w:rsidRDefault="001C4EE9"/>
  </w:endnote>
  <w:endnote w:type="continuationSeparator" w:id="0">
    <w:p w14:paraId="4C7ABC79" w14:textId="77777777" w:rsidR="001C4EE9" w:rsidRDefault="001C4EE9">
      <w:r>
        <w:continuationSeparator/>
      </w:r>
    </w:p>
    <w:p w14:paraId="1B9D5BA8" w14:textId="77777777" w:rsidR="001C4EE9" w:rsidRDefault="001C4E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912B4A" w:rsidRDefault="00912B4A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912B4A" w:rsidRPr="003D59E6" w14:paraId="2B97DD6D" w14:textId="77777777">
      <w:tc>
        <w:tcPr>
          <w:tcW w:w="4605" w:type="dxa"/>
          <w:vAlign w:val="center"/>
        </w:tcPr>
        <w:p w14:paraId="0297AE86" w14:textId="77777777" w:rsidR="00912B4A" w:rsidRPr="003D59E6" w:rsidRDefault="00912B4A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912B4A" w:rsidRPr="0017543C" w:rsidRDefault="00912B4A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B67FF2">
            <w:rPr>
              <w:rStyle w:val="Nmerodepgina"/>
              <w:rFonts w:ascii="Verdana" w:hAnsi="Verdana" w:cs="Arial"/>
              <w:b/>
              <w:noProof/>
            </w:rPr>
            <w:t>28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912B4A" w:rsidRPr="0057652B" w:rsidRDefault="00912B4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9C815A" w14:textId="77777777" w:rsidR="001C4EE9" w:rsidRDefault="001C4EE9">
      <w:r>
        <w:separator/>
      </w:r>
    </w:p>
    <w:p w14:paraId="3D1B14D0" w14:textId="77777777" w:rsidR="001C4EE9" w:rsidRDefault="001C4EE9"/>
  </w:footnote>
  <w:footnote w:type="continuationSeparator" w:id="0">
    <w:p w14:paraId="68AD9144" w14:textId="77777777" w:rsidR="001C4EE9" w:rsidRDefault="001C4EE9">
      <w:r>
        <w:continuationSeparator/>
      </w:r>
    </w:p>
    <w:p w14:paraId="65AAD224" w14:textId="77777777" w:rsidR="001C4EE9" w:rsidRDefault="001C4EE9"/>
  </w:footnote>
  <w:footnote w:id="1">
    <w:p w14:paraId="719821CA" w14:textId="77777777" w:rsidR="00912B4A" w:rsidRDefault="00912B4A" w:rsidP="00433370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para usuários sem permissão de acesso.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912B4A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912B4A" w:rsidRPr="0017543C" w:rsidRDefault="00912B4A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pt;height:41.25pt" o:ole="">
                <v:imagedata r:id="rId1" o:title=""/>
              </v:shape>
              <o:OLEObject Type="Embed" ProgID="PBrush" ShapeID="_x0000_i1025" DrawAspect="Content" ObjectID="_1650267892" r:id="rId2"/>
            </w:object>
          </w:r>
        </w:p>
      </w:tc>
      <w:tc>
        <w:tcPr>
          <w:tcW w:w="4111" w:type="dxa"/>
          <w:vAlign w:val="center"/>
        </w:tcPr>
        <w:p w14:paraId="2CC77D67" w14:textId="225B54D5" w:rsidR="00912B4A" w:rsidRPr="00C6532E" w:rsidRDefault="00912B4A" w:rsidP="009C0740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026 – Extrato das Chapas Criadas- UF e IES</w:t>
          </w:r>
        </w:p>
      </w:tc>
      <w:tc>
        <w:tcPr>
          <w:tcW w:w="3260" w:type="dxa"/>
          <w:vAlign w:val="center"/>
        </w:tcPr>
        <w:p w14:paraId="7C22B301" w14:textId="6B6D790E" w:rsidR="00912B4A" w:rsidRPr="004A2AAB" w:rsidRDefault="00912B4A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912B4A" w:rsidRPr="004A2AAB" w:rsidRDefault="00912B4A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912B4A" w:rsidRDefault="00912B4A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912B4A" w:rsidRDefault="00912B4A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912B4A" w:rsidRDefault="00912B4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4847D25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110A27"/>
    <w:multiLevelType w:val="hybridMultilevel"/>
    <w:tmpl w:val="86D880E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8D26E7"/>
    <w:multiLevelType w:val="multilevel"/>
    <w:tmpl w:val="5BFC5D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7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4244D3D"/>
    <w:multiLevelType w:val="hybridMultilevel"/>
    <w:tmpl w:val="0048398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87F7468"/>
    <w:multiLevelType w:val="multilevel"/>
    <w:tmpl w:val="F684E21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03F38CB"/>
    <w:multiLevelType w:val="hybridMultilevel"/>
    <w:tmpl w:val="246C8B4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F3487B"/>
    <w:multiLevelType w:val="hybridMultilevel"/>
    <w:tmpl w:val="3ED25C1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60C472F"/>
    <w:multiLevelType w:val="multilevel"/>
    <w:tmpl w:val="42F2B0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E41057"/>
    <w:multiLevelType w:val="hybridMultilevel"/>
    <w:tmpl w:val="39EC729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34024E"/>
    <w:multiLevelType w:val="hybridMultilevel"/>
    <w:tmpl w:val="557E46E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7">
    <w:nsid w:val="2F940FA4"/>
    <w:multiLevelType w:val="hybridMultilevel"/>
    <w:tmpl w:val="0BB6A84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0">
    <w:nsid w:val="3B0328C5"/>
    <w:multiLevelType w:val="hybridMultilevel"/>
    <w:tmpl w:val="24CE4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D86769"/>
    <w:multiLevelType w:val="multilevel"/>
    <w:tmpl w:val="F684E21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DCD226B"/>
    <w:multiLevelType w:val="hybridMultilevel"/>
    <w:tmpl w:val="58F05FD4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3">
    <w:nsid w:val="3FDC12E5"/>
    <w:multiLevelType w:val="multilevel"/>
    <w:tmpl w:val="14324AB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4A85277D"/>
    <w:multiLevelType w:val="multilevel"/>
    <w:tmpl w:val="F684E21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CEA707C"/>
    <w:multiLevelType w:val="hybridMultilevel"/>
    <w:tmpl w:val="86D880E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B83F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2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4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57202532"/>
    <w:multiLevelType w:val="hybridMultilevel"/>
    <w:tmpl w:val="742657A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81C047C"/>
    <w:multiLevelType w:val="hybridMultilevel"/>
    <w:tmpl w:val="EDB82D5C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7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5CA72E5F"/>
    <w:multiLevelType w:val="hybridMultilevel"/>
    <w:tmpl w:val="4B240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EE5019"/>
    <w:multiLevelType w:val="hybridMultilevel"/>
    <w:tmpl w:val="076E717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2EE0B8C"/>
    <w:multiLevelType w:val="hybridMultilevel"/>
    <w:tmpl w:val="38CA2A3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3">
    <w:nsid w:val="6A297DF9"/>
    <w:multiLevelType w:val="hybridMultilevel"/>
    <w:tmpl w:val="2AF417B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4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6B740F7A"/>
    <w:multiLevelType w:val="multilevel"/>
    <w:tmpl w:val="048A68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7">
    <w:nsid w:val="6F281A7B"/>
    <w:multiLevelType w:val="hybridMultilevel"/>
    <w:tmpl w:val="496880E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1245347"/>
    <w:multiLevelType w:val="hybridMultilevel"/>
    <w:tmpl w:val="066839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29E707A"/>
    <w:multiLevelType w:val="hybridMultilevel"/>
    <w:tmpl w:val="4C327D6A"/>
    <w:lvl w:ilvl="0" w:tplc="04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1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2">
    <w:nsid w:val="7D242DAF"/>
    <w:multiLevelType w:val="multilevel"/>
    <w:tmpl w:val="8990D0E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3"/>
  </w:num>
  <w:num w:numId="2">
    <w:abstractNumId w:val="34"/>
  </w:num>
  <w:num w:numId="3">
    <w:abstractNumId w:val="11"/>
  </w:num>
  <w:num w:numId="4">
    <w:abstractNumId w:val="54"/>
  </w:num>
  <w:num w:numId="5">
    <w:abstractNumId w:val="8"/>
  </w:num>
  <w:num w:numId="6">
    <w:abstractNumId w:val="53"/>
  </w:num>
  <w:num w:numId="7">
    <w:abstractNumId w:val="20"/>
  </w:num>
  <w:num w:numId="8">
    <w:abstractNumId w:val="9"/>
  </w:num>
  <w:num w:numId="9">
    <w:abstractNumId w:val="7"/>
  </w:num>
  <w:num w:numId="10">
    <w:abstractNumId w:val="25"/>
  </w:num>
  <w:num w:numId="11">
    <w:abstractNumId w:val="18"/>
  </w:num>
  <w:num w:numId="12">
    <w:abstractNumId w:val="44"/>
  </w:num>
  <w:num w:numId="13">
    <w:abstractNumId w:val="16"/>
  </w:num>
  <w:num w:numId="14">
    <w:abstractNumId w:val="22"/>
  </w:num>
  <w:num w:numId="15">
    <w:abstractNumId w:val="4"/>
  </w:num>
  <w:num w:numId="16">
    <w:abstractNumId w:val="32"/>
  </w:num>
  <w:num w:numId="17">
    <w:abstractNumId w:val="24"/>
  </w:num>
  <w:num w:numId="18">
    <w:abstractNumId w:val="40"/>
  </w:num>
  <w:num w:numId="19">
    <w:abstractNumId w:val="5"/>
  </w:num>
  <w:num w:numId="20">
    <w:abstractNumId w:val="30"/>
  </w:num>
  <w:num w:numId="21">
    <w:abstractNumId w:val="14"/>
  </w:num>
  <w:num w:numId="22">
    <w:abstractNumId w:val="45"/>
  </w:num>
  <w:num w:numId="23">
    <w:abstractNumId w:val="48"/>
  </w:num>
  <w:num w:numId="24">
    <w:abstractNumId w:val="13"/>
  </w:num>
  <w:num w:numId="25">
    <w:abstractNumId w:val="49"/>
  </w:num>
  <w:num w:numId="26">
    <w:abstractNumId w:val="21"/>
  </w:num>
  <w:num w:numId="27">
    <w:abstractNumId w:val="27"/>
  </w:num>
  <w:num w:numId="28">
    <w:abstractNumId w:val="10"/>
  </w:num>
  <w:num w:numId="29">
    <w:abstractNumId w:val="43"/>
  </w:num>
  <w:num w:numId="30">
    <w:abstractNumId w:val="41"/>
  </w:num>
  <w:num w:numId="31">
    <w:abstractNumId w:val="36"/>
  </w:num>
  <w:num w:numId="32">
    <w:abstractNumId w:val="2"/>
  </w:num>
  <w:num w:numId="33">
    <w:abstractNumId w:val="47"/>
  </w:num>
  <w:num w:numId="34">
    <w:abstractNumId w:val="17"/>
  </w:num>
  <w:num w:numId="35">
    <w:abstractNumId w:val="29"/>
  </w:num>
  <w:num w:numId="36">
    <w:abstractNumId w:val="28"/>
  </w:num>
  <w:num w:numId="37">
    <w:abstractNumId w:val="38"/>
  </w:num>
  <w:num w:numId="38">
    <w:abstractNumId w:val="3"/>
  </w:num>
  <w:num w:numId="39">
    <w:abstractNumId w:val="35"/>
  </w:num>
  <w:num w:numId="40">
    <w:abstractNumId w:val="15"/>
  </w:num>
  <w:num w:numId="41">
    <w:abstractNumId w:val="12"/>
  </w:num>
  <w:num w:numId="42">
    <w:abstractNumId w:val="39"/>
  </w:num>
  <w:num w:numId="43">
    <w:abstractNumId w:val="52"/>
  </w:num>
  <w:num w:numId="44">
    <w:abstractNumId w:val="51"/>
  </w:num>
  <w:num w:numId="45">
    <w:abstractNumId w:val="37"/>
  </w:num>
  <w:num w:numId="46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3054"/>
    <w:rsid w:val="00004B51"/>
    <w:rsid w:val="00004F8B"/>
    <w:rsid w:val="0000651D"/>
    <w:rsid w:val="00006AFC"/>
    <w:rsid w:val="0001114E"/>
    <w:rsid w:val="0001571F"/>
    <w:rsid w:val="00022829"/>
    <w:rsid w:val="00022931"/>
    <w:rsid w:val="00022A78"/>
    <w:rsid w:val="00022F50"/>
    <w:rsid w:val="00025925"/>
    <w:rsid w:val="000263F7"/>
    <w:rsid w:val="00027629"/>
    <w:rsid w:val="00030DC2"/>
    <w:rsid w:val="00031CBE"/>
    <w:rsid w:val="00032841"/>
    <w:rsid w:val="00040855"/>
    <w:rsid w:val="0004088D"/>
    <w:rsid w:val="00040BF4"/>
    <w:rsid w:val="00042373"/>
    <w:rsid w:val="00043858"/>
    <w:rsid w:val="00044234"/>
    <w:rsid w:val="00045621"/>
    <w:rsid w:val="00046D76"/>
    <w:rsid w:val="00047227"/>
    <w:rsid w:val="000514D4"/>
    <w:rsid w:val="00051559"/>
    <w:rsid w:val="00051F92"/>
    <w:rsid w:val="00052B79"/>
    <w:rsid w:val="00055E7C"/>
    <w:rsid w:val="00056003"/>
    <w:rsid w:val="0006016B"/>
    <w:rsid w:val="000610FE"/>
    <w:rsid w:val="00061627"/>
    <w:rsid w:val="00061F5D"/>
    <w:rsid w:val="000628DE"/>
    <w:rsid w:val="0006486D"/>
    <w:rsid w:val="000656C5"/>
    <w:rsid w:val="00065C98"/>
    <w:rsid w:val="00065E0A"/>
    <w:rsid w:val="00066182"/>
    <w:rsid w:val="0006652C"/>
    <w:rsid w:val="00072269"/>
    <w:rsid w:val="00076318"/>
    <w:rsid w:val="0007671A"/>
    <w:rsid w:val="00076C07"/>
    <w:rsid w:val="000772BC"/>
    <w:rsid w:val="00080AD9"/>
    <w:rsid w:val="000825ED"/>
    <w:rsid w:val="00082DAB"/>
    <w:rsid w:val="00084624"/>
    <w:rsid w:val="00086C2C"/>
    <w:rsid w:val="000874B8"/>
    <w:rsid w:val="00090304"/>
    <w:rsid w:val="000926DE"/>
    <w:rsid w:val="0009796C"/>
    <w:rsid w:val="00097BF2"/>
    <w:rsid w:val="000A01B5"/>
    <w:rsid w:val="000A054B"/>
    <w:rsid w:val="000A0B1F"/>
    <w:rsid w:val="000A1227"/>
    <w:rsid w:val="000A2B6B"/>
    <w:rsid w:val="000A33C1"/>
    <w:rsid w:val="000A3B11"/>
    <w:rsid w:val="000A43F8"/>
    <w:rsid w:val="000A5B48"/>
    <w:rsid w:val="000B019A"/>
    <w:rsid w:val="000B038B"/>
    <w:rsid w:val="000B2C14"/>
    <w:rsid w:val="000B5692"/>
    <w:rsid w:val="000B624B"/>
    <w:rsid w:val="000B7C76"/>
    <w:rsid w:val="000C00AA"/>
    <w:rsid w:val="000C03AE"/>
    <w:rsid w:val="000C0B01"/>
    <w:rsid w:val="000C0CF9"/>
    <w:rsid w:val="000C3B7B"/>
    <w:rsid w:val="000C6128"/>
    <w:rsid w:val="000D0FF9"/>
    <w:rsid w:val="000D1E64"/>
    <w:rsid w:val="000D1ECD"/>
    <w:rsid w:val="000D2F33"/>
    <w:rsid w:val="000D367A"/>
    <w:rsid w:val="000D463E"/>
    <w:rsid w:val="000D6620"/>
    <w:rsid w:val="000E0D1E"/>
    <w:rsid w:val="000E10A0"/>
    <w:rsid w:val="000E2797"/>
    <w:rsid w:val="000E4445"/>
    <w:rsid w:val="000E4DD0"/>
    <w:rsid w:val="000E5674"/>
    <w:rsid w:val="000E5F1F"/>
    <w:rsid w:val="000E62A4"/>
    <w:rsid w:val="000E7293"/>
    <w:rsid w:val="000F1575"/>
    <w:rsid w:val="000F5A87"/>
    <w:rsid w:val="000F6540"/>
    <w:rsid w:val="000F7E2D"/>
    <w:rsid w:val="00100368"/>
    <w:rsid w:val="00100695"/>
    <w:rsid w:val="0010280B"/>
    <w:rsid w:val="00102F91"/>
    <w:rsid w:val="00103E9E"/>
    <w:rsid w:val="0010694A"/>
    <w:rsid w:val="001070F4"/>
    <w:rsid w:val="0010717B"/>
    <w:rsid w:val="001079A7"/>
    <w:rsid w:val="00107BA0"/>
    <w:rsid w:val="00110BB0"/>
    <w:rsid w:val="00110C14"/>
    <w:rsid w:val="00111CDD"/>
    <w:rsid w:val="00112035"/>
    <w:rsid w:val="00115D45"/>
    <w:rsid w:val="00120056"/>
    <w:rsid w:val="00120ADF"/>
    <w:rsid w:val="001218E0"/>
    <w:rsid w:val="00121D77"/>
    <w:rsid w:val="00122728"/>
    <w:rsid w:val="001227F3"/>
    <w:rsid w:val="00122CD4"/>
    <w:rsid w:val="00122CD7"/>
    <w:rsid w:val="00122F06"/>
    <w:rsid w:val="00123844"/>
    <w:rsid w:val="0012428F"/>
    <w:rsid w:val="00124581"/>
    <w:rsid w:val="00125048"/>
    <w:rsid w:val="001254C2"/>
    <w:rsid w:val="001268C8"/>
    <w:rsid w:val="001274BF"/>
    <w:rsid w:val="001300A8"/>
    <w:rsid w:val="0013080E"/>
    <w:rsid w:val="00130A28"/>
    <w:rsid w:val="001316B2"/>
    <w:rsid w:val="00132D20"/>
    <w:rsid w:val="00134450"/>
    <w:rsid w:val="001346CA"/>
    <w:rsid w:val="001348D6"/>
    <w:rsid w:val="00135C91"/>
    <w:rsid w:val="00135D31"/>
    <w:rsid w:val="00136C1B"/>
    <w:rsid w:val="00137478"/>
    <w:rsid w:val="001418E1"/>
    <w:rsid w:val="00142655"/>
    <w:rsid w:val="00142FEF"/>
    <w:rsid w:val="00143AE0"/>
    <w:rsid w:val="00143D94"/>
    <w:rsid w:val="001451E8"/>
    <w:rsid w:val="0014544C"/>
    <w:rsid w:val="00145CE1"/>
    <w:rsid w:val="0014605A"/>
    <w:rsid w:val="00146CA7"/>
    <w:rsid w:val="00154794"/>
    <w:rsid w:val="00157093"/>
    <w:rsid w:val="0015725F"/>
    <w:rsid w:val="00157E00"/>
    <w:rsid w:val="00157E66"/>
    <w:rsid w:val="001653E6"/>
    <w:rsid w:val="00165A72"/>
    <w:rsid w:val="00165B69"/>
    <w:rsid w:val="001701BE"/>
    <w:rsid w:val="0017169C"/>
    <w:rsid w:val="001729BE"/>
    <w:rsid w:val="0017331A"/>
    <w:rsid w:val="001738CF"/>
    <w:rsid w:val="001742A0"/>
    <w:rsid w:val="00174B5F"/>
    <w:rsid w:val="0017696D"/>
    <w:rsid w:val="00182ECD"/>
    <w:rsid w:val="001839A7"/>
    <w:rsid w:val="00185C82"/>
    <w:rsid w:val="00187019"/>
    <w:rsid w:val="0019233D"/>
    <w:rsid w:val="001927C0"/>
    <w:rsid w:val="001935F8"/>
    <w:rsid w:val="00193996"/>
    <w:rsid w:val="0019459B"/>
    <w:rsid w:val="00197785"/>
    <w:rsid w:val="001A16A7"/>
    <w:rsid w:val="001A20E9"/>
    <w:rsid w:val="001A2545"/>
    <w:rsid w:val="001A309F"/>
    <w:rsid w:val="001A6287"/>
    <w:rsid w:val="001A69FC"/>
    <w:rsid w:val="001A73BB"/>
    <w:rsid w:val="001A75F1"/>
    <w:rsid w:val="001A77F8"/>
    <w:rsid w:val="001B07B4"/>
    <w:rsid w:val="001B2550"/>
    <w:rsid w:val="001B3A10"/>
    <w:rsid w:val="001B3C4B"/>
    <w:rsid w:val="001B5C4E"/>
    <w:rsid w:val="001B667C"/>
    <w:rsid w:val="001C15FC"/>
    <w:rsid w:val="001C2348"/>
    <w:rsid w:val="001C2642"/>
    <w:rsid w:val="001C2717"/>
    <w:rsid w:val="001C2AA0"/>
    <w:rsid w:val="001C4EE9"/>
    <w:rsid w:val="001C604A"/>
    <w:rsid w:val="001D0F14"/>
    <w:rsid w:val="001D1A0C"/>
    <w:rsid w:val="001D1AD9"/>
    <w:rsid w:val="001D1B53"/>
    <w:rsid w:val="001D202C"/>
    <w:rsid w:val="001D2405"/>
    <w:rsid w:val="001D3BB5"/>
    <w:rsid w:val="001D3F75"/>
    <w:rsid w:val="001D466A"/>
    <w:rsid w:val="001D4A23"/>
    <w:rsid w:val="001D510C"/>
    <w:rsid w:val="001D6958"/>
    <w:rsid w:val="001D7362"/>
    <w:rsid w:val="001D7782"/>
    <w:rsid w:val="001E1D12"/>
    <w:rsid w:val="001E33E8"/>
    <w:rsid w:val="001E5A61"/>
    <w:rsid w:val="001E5FCB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52B7"/>
    <w:rsid w:val="001F6169"/>
    <w:rsid w:val="001F6C31"/>
    <w:rsid w:val="002000EF"/>
    <w:rsid w:val="002019C4"/>
    <w:rsid w:val="002028D7"/>
    <w:rsid w:val="00203800"/>
    <w:rsid w:val="00204372"/>
    <w:rsid w:val="002050A5"/>
    <w:rsid w:val="00205203"/>
    <w:rsid w:val="002126C5"/>
    <w:rsid w:val="00213558"/>
    <w:rsid w:val="0021764A"/>
    <w:rsid w:val="00220632"/>
    <w:rsid w:val="00221EAB"/>
    <w:rsid w:val="00225616"/>
    <w:rsid w:val="002264A6"/>
    <w:rsid w:val="00230F1B"/>
    <w:rsid w:val="0023318E"/>
    <w:rsid w:val="00234A5B"/>
    <w:rsid w:val="0023598C"/>
    <w:rsid w:val="002359C8"/>
    <w:rsid w:val="00236123"/>
    <w:rsid w:val="00237FE8"/>
    <w:rsid w:val="002417DF"/>
    <w:rsid w:val="00241D4D"/>
    <w:rsid w:val="00241EDA"/>
    <w:rsid w:val="0024203F"/>
    <w:rsid w:val="00242E02"/>
    <w:rsid w:val="00243999"/>
    <w:rsid w:val="002440C9"/>
    <w:rsid w:val="002446C3"/>
    <w:rsid w:val="00246E9D"/>
    <w:rsid w:val="002479B1"/>
    <w:rsid w:val="00250D66"/>
    <w:rsid w:val="00251151"/>
    <w:rsid w:val="002518C9"/>
    <w:rsid w:val="00251AF0"/>
    <w:rsid w:val="00253118"/>
    <w:rsid w:val="0025482F"/>
    <w:rsid w:val="00255006"/>
    <w:rsid w:val="00255457"/>
    <w:rsid w:val="002554E4"/>
    <w:rsid w:val="00257C46"/>
    <w:rsid w:val="00257F1E"/>
    <w:rsid w:val="0026083A"/>
    <w:rsid w:val="002614BA"/>
    <w:rsid w:val="0026183F"/>
    <w:rsid w:val="00262D55"/>
    <w:rsid w:val="00266BFA"/>
    <w:rsid w:val="00266DC8"/>
    <w:rsid w:val="00267DC7"/>
    <w:rsid w:val="00270351"/>
    <w:rsid w:val="00270FF8"/>
    <w:rsid w:val="002712B3"/>
    <w:rsid w:val="0027466C"/>
    <w:rsid w:val="002761FB"/>
    <w:rsid w:val="00280149"/>
    <w:rsid w:val="00280A70"/>
    <w:rsid w:val="00282745"/>
    <w:rsid w:val="00284474"/>
    <w:rsid w:val="002863AB"/>
    <w:rsid w:val="00287290"/>
    <w:rsid w:val="00287B79"/>
    <w:rsid w:val="00287CAA"/>
    <w:rsid w:val="00290B40"/>
    <w:rsid w:val="00292E97"/>
    <w:rsid w:val="002945F4"/>
    <w:rsid w:val="002948E9"/>
    <w:rsid w:val="00294C89"/>
    <w:rsid w:val="002952D5"/>
    <w:rsid w:val="002976A5"/>
    <w:rsid w:val="002A0266"/>
    <w:rsid w:val="002A0B69"/>
    <w:rsid w:val="002A31DE"/>
    <w:rsid w:val="002A3818"/>
    <w:rsid w:val="002A4694"/>
    <w:rsid w:val="002A4A24"/>
    <w:rsid w:val="002A5998"/>
    <w:rsid w:val="002A7E96"/>
    <w:rsid w:val="002A7F44"/>
    <w:rsid w:val="002A7F8A"/>
    <w:rsid w:val="002B0CA1"/>
    <w:rsid w:val="002B110B"/>
    <w:rsid w:val="002B1350"/>
    <w:rsid w:val="002B1554"/>
    <w:rsid w:val="002B1BA9"/>
    <w:rsid w:val="002B1BFB"/>
    <w:rsid w:val="002B4569"/>
    <w:rsid w:val="002B4DE5"/>
    <w:rsid w:val="002B626B"/>
    <w:rsid w:val="002B6C8B"/>
    <w:rsid w:val="002B70C3"/>
    <w:rsid w:val="002B7762"/>
    <w:rsid w:val="002C0B2C"/>
    <w:rsid w:val="002C0F2B"/>
    <w:rsid w:val="002C308A"/>
    <w:rsid w:val="002C32C2"/>
    <w:rsid w:val="002C382C"/>
    <w:rsid w:val="002D1CAA"/>
    <w:rsid w:val="002D21B7"/>
    <w:rsid w:val="002D44DB"/>
    <w:rsid w:val="002D62BD"/>
    <w:rsid w:val="002E0DC7"/>
    <w:rsid w:val="002E25BC"/>
    <w:rsid w:val="002E2C2B"/>
    <w:rsid w:val="002E4C9A"/>
    <w:rsid w:val="002E5585"/>
    <w:rsid w:val="002E7E4E"/>
    <w:rsid w:val="002F0D4C"/>
    <w:rsid w:val="002F0D88"/>
    <w:rsid w:val="002F3F8F"/>
    <w:rsid w:val="002F435D"/>
    <w:rsid w:val="002F54B7"/>
    <w:rsid w:val="002F5F60"/>
    <w:rsid w:val="002F6C9A"/>
    <w:rsid w:val="002F7992"/>
    <w:rsid w:val="003004EA"/>
    <w:rsid w:val="00301505"/>
    <w:rsid w:val="00301CE0"/>
    <w:rsid w:val="0030370F"/>
    <w:rsid w:val="0030499E"/>
    <w:rsid w:val="00304EBC"/>
    <w:rsid w:val="003053E1"/>
    <w:rsid w:val="00307B68"/>
    <w:rsid w:val="00312012"/>
    <w:rsid w:val="0031576C"/>
    <w:rsid w:val="0031692A"/>
    <w:rsid w:val="00317BA1"/>
    <w:rsid w:val="0032022F"/>
    <w:rsid w:val="0032162A"/>
    <w:rsid w:val="00322EBD"/>
    <w:rsid w:val="003257C7"/>
    <w:rsid w:val="00326FC1"/>
    <w:rsid w:val="00326FFF"/>
    <w:rsid w:val="0032720B"/>
    <w:rsid w:val="00330CA7"/>
    <w:rsid w:val="00331AEC"/>
    <w:rsid w:val="00332B3F"/>
    <w:rsid w:val="00332D08"/>
    <w:rsid w:val="00333F4A"/>
    <w:rsid w:val="00334710"/>
    <w:rsid w:val="0033587E"/>
    <w:rsid w:val="003364C3"/>
    <w:rsid w:val="00336922"/>
    <w:rsid w:val="00337531"/>
    <w:rsid w:val="003375E6"/>
    <w:rsid w:val="0033793F"/>
    <w:rsid w:val="00337A87"/>
    <w:rsid w:val="003419D8"/>
    <w:rsid w:val="00341AD3"/>
    <w:rsid w:val="00342AFD"/>
    <w:rsid w:val="00344F6E"/>
    <w:rsid w:val="00347052"/>
    <w:rsid w:val="00350655"/>
    <w:rsid w:val="0035123B"/>
    <w:rsid w:val="0035129F"/>
    <w:rsid w:val="003518FB"/>
    <w:rsid w:val="00353104"/>
    <w:rsid w:val="00353CEF"/>
    <w:rsid w:val="003551D0"/>
    <w:rsid w:val="003562D2"/>
    <w:rsid w:val="0035649F"/>
    <w:rsid w:val="00356A67"/>
    <w:rsid w:val="00360940"/>
    <w:rsid w:val="00360A63"/>
    <w:rsid w:val="003628A7"/>
    <w:rsid w:val="00362959"/>
    <w:rsid w:val="00366D21"/>
    <w:rsid w:val="0036721C"/>
    <w:rsid w:val="00370754"/>
    <w:rsid w:val="00370E23"/>
    <w:rsid w:val="003716C2"/>
    <w:rsid w:val="00371728"/>
    <w:rsid w:val="003722A4"/>
    <w:rsid w:val="00372BD4"/>
    <w:rsid w:val="003733A1"/>
    <w:rsid w:val="003756D8"/>
    <w:rsid w:val="00375A22"/>
    <w:rsid w:val="00375AE3"/>
    <w:rsid w:val="003769A3"/>
    <w:rsid w:val="00376DFF"/>
    <w:rsid w:val="00382B08"/>
    <w:rsid w:val="00383088"/>
    <w:rsid w:val="003833F0"/>
    <w:rsid w:val="003834B2"/>
    <w:rsid w:val="00386BAA"/>
    <w:rsid w:val="00392629"/>
    <w:rsid w:val="003934FC"/>
    <w:rsid w:val="003950CD"/>
    <w:rsid w:val="00395AEB"/>
    <w:rsid w:val="003968E4"/>
    <w:rsid w:val="00397E0F"/>
    <w:rsid w:val="00397E54"/>
    <w:rsid w:val="003A0316"/>
    <w:rsid w:val="003A0FCB"/>
    <w:rsid w:val="003A1CA2"/>
    <w:rsid w:val="003A2211"/>
    <w:rsid w:val="003A2340"/>
    <w:rsid w:val="003A242C"/>
    <w:rsid w:val="003A25BB"/>
    <w:rsid w:val="003A35A9"/>
    <w:rsid w:val="003A39DE"/>
    <w:rsid w:val="003A55D7"/>
    <w:rsid w:val="003A650B"/>
    <w:rsid w:val="003B0E06"/>
    <w:rsid w:val="003B3DCC"/>
    <w:rsid w:val="003B3F51"/>
    <w:rsid w:val="003B5BFD"/>
    <w:rsid w:val="003B6291"/>
    <w:rsid w:val="003B6531"/>
    <w:rsid w:val="003B7941"/>
    <w:rsid w:val="003C0C12"/>
    <w:rsid w:val="003C127A"/>
    <w:rsid w:val="003C6605"/>
    <w:rsid w:val="003D25B8"/>
    <w:rsid w:val="003D2DF1"/>
    <w:rsid w:val="003D2E7D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48A3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629D"/>
    <w:rsid w:val="003F6FC2"/>
    <w:rsid w:val="003F78ED"/>
    <w:rsid w:val="00402755"/>
    <w:rsid w:val="00402FB3"/>
    <w:rsid w:val="00403D68"/>
    <w:rsid w:val="004047DB"/>
    <w:rsid w:val="004114D6"/>
    <w:rsid w:val="004114EC"/>
    <w:rsid w:val="004126FB"/>
    <w:rsid w:val="00413205"/>
    <w:rsid w:val="00413D12"/>
    <w:rsid w:val="004161B2"/>
    <w:rsid w:val="004166D4"/>
    <w:rsid w:val="004170F9"/>
    <w:rsid w:val="0042152C"/>
    <w:rsid w:val="00423475"/>
    <w:rsid w:val="00425BC6"/>
    <w:rsid w:val="00425F55"/>
    <w:rsid w:val="0042629D"/>
    <w:rsid w:val="00427294"/>
    <w:rsid w:val="00427A82"/>
    <w:rsid w:val="00427A90"/>
    <w:rsid w:val="00430463"/>
    <w:rsid w:val="004308BB"/>
    <w:rsid w:val="00430A25"/>
    <w:rsid w:val="00430B46"/>
    <w:rsid w:val="00431294"/>
    <w:rsid w:val="0043136A"/>
    <w:rsid w:val="00433370"/>
    <w:rsid w:val="00433728"/>
    <w:rsid w:val="0043456A"/>
    <w:rsid w:val="00437BBB"/>
    <w:rsid w:val="00441F6B"/>
    <w:rsid w:val="0044248A"/>
    <w:rsid w:val="00443201"/>
    <w:rsid w:val="00445457"/>
    <w:rsid w:val="004513D3"/>
    <w:rsid w:val="004542A3"/>
    <w:rsid w:val="00455881"/>
    <w:rsid w:val="00461B39"/>
    <w:rsid w:val="0046238A"/>
    <w:rsid w:val="00464818"/>
    <w:rsid w:val="0046482F"/>
    <w:rsid w:val="00466AC7"/>
    <w:rsid w:val="00466DB8"/>
    <w:rsid w:val="004672D2"/>
    <w:rsid w:val="00467605"/>
    <w:rsid w:val="00472DAD"/>
    <w:rsid w:val="00473232"/>
    <w:rsid w:val="00474268"/>
    <w:rsid w:val="004768F8"/>
    <w:rsid w:val="00476E64"/>
    <w:rsid w:val="00477865"/>
    <w:rsid w:val="00480B53"/>
    <w:rsid w:val="004827C8"/>
    <w:rsid w:val="0048296C"/>
    <w:rsid w:val="00483969"/>
    <w:rsid w:val="00484037"/>
    <w:rsid w:val="0048552E"/>
    <w:rsid w:val="0048608F"/>
    <w:rsid w:val="004919A9"/>
    <w:rsid w:val="00491AD6"/>
    <w:rsid w:val="00491E8C"/>
    <w:rsid w:val="0049481B"/>
    <w:rsid w:val="004963E6"/>
    <w:rsid w:val="004A1DAD"/>
    <w:rsid w:val="004A1DE6"/>
    <w:rsid w:val="004A2D9B"/>
    <w:rsid w:val="004A37AB"/>
    <w:rsid w:val="004A464E"/>
    <w:rsid w:val="004A4D97"/>
    <w:rsid w:val="004A4FD8"/>
    <w:rsid w:val="004A5205"/>
    <w:rsid w:val="004A6B65"/>
    <w:rsid w:val="004A6CD5"/>
    <w:rsid w:val="004B01FC"/>
    <w:rsid w:val="004B2696"/>
    <w:rsid w:val="004B3225"/>
    <w:rsid w:val="004B4B85"/>
    <w:rsid w:val="004B51A3"/>
    <w:rsid w:val="004B5945"/>
    <w:rsid w:val="004B5B85"/>
    <w:rsid w:val="004B6D67"/>
    <w:rsid w:val="004C00BD"/>
    <w:rsid w:val="004C0512"/>
    <w:rsid w:val="004C3E38"/>
    <w:rsid w:val="004C7131"/>
    <w:rsid w:val="004C76D1"/>
    <w:rsid w:val="004D1536"/>
    <w:rsid w:val="004D2C9F"/>
    <w:rsid w:val="004D7401"/>
    <w:rsid w:val="004E004A"/>
    <w:rsid w:val="004E22F7"/>
    <w:rsid w:val="004E4FF9"/>
    <w:rsid w:val="004E5173"/>
    <w:rsid w:val="004E55E7"/>
    <w:rsid w:val="004E6355"/>
    <w:rsid w:val="004F2410"/>
    <w:rsid w:val="004F39B7"/>
    <w:rsid w:val="004F544E"/>
    <w:rsid w:val="004F5772"/>
    <w:rsid w:val="004F5F85"/>
    <w:rsid w:val="00500D40"/>
    <w:rsid w:val="00500ED2"/>
    <w:rsid w:val="005012F9"/>
    <w:rsid w:val="005015CA"/>
    <w:rsid w:val="00501603"/>
    <w:rsid w:val="00501B1F"/>
    <w:rsid w:val="00506B5C"/>
    <w:rsid w:val="00506FCD"/>
    <w:rsid w:val="00507117"/>
    <w:rsid w:val="00507BFE"/>
    <w:rsid w:val="0051057B"/>
    <w:rsid w:val="005142DA"/>
    <w:rsid w:val="0051492F"/>
    <w:rsid w:val="00514C38"/>
    <w:rsid w:val="00515552"/>
    <w:rsid w:val="00515FBB"/>
    <w:rsid w:val="00517D3F"/>
    <w:rsid w:val="005205D9"/>
    <w:rsid w:val="00520803"/>
    <w:rsid w:val="0052094D"/>
    <w:rsid w:val="0052229A"/>
    <w:rsid w:val="005229D8"/>
    <w:rsid w:val="00525A01"/>
    <w:rsid w:val="005271AF"/>
    <w:rsid w:val="00527BDD"/>
    <w:rsid w:val="00527F6D"/>
    <w:rsid w:val="0053231D"/>
    <w:rsid w:val="00532649"/>
    <w:rsid w:val="00540F6D"/>
    <w:rsid w:val="005412C1"/>
    <w:rsid w:val="005412D5"/>
    <w:rsid w:val="0054422A"/>
    <w:rsid w:val="00545ACA"/>
    <w:rsid w:val="0054724C"/>
    <w:rsid w:val="00550478"/>
    <w:rsid w:val="00552B0C"/>
    <w:rsid w:val="00552E0B"/>
    <w:rsid w:val="00554B9A"/>
    <w:rsid w:val="00554E1D"/>
    <w:rsid w:val="005557B4"/>
    <w:rsid w:val="00555EB6"/>
    <w:rsid w:val="00557202"/>
    <w:rsid w:val="0056045C"/>
    <w:rsid w:val="0056232B"/>
    <w:rsid w:val="00563F98"/>
    <w:rsid w:val="00564768"/>
    <w:rsid w:val="00566743"/>
    <w:rsid w:val="00567041"/>
    <w:rsid w:val="0056747B"/>
    <w:rsid w:val="0056791B"/>
    <w:rsid w:val="005711B6"/>
    <w:rsid w:val="00572518"/>
    <w:rsid w:val="0057279B"/>
    <w:rsid w:val="00574D76"/>
    <w:rsid w:val="00575EBC"/>
    <w:rsid w:val="00577FF0"/>
    <w:rsid w:val="00582136"/>
    <w:rsid w:val="00583548"/>
    <w:rsid w:val="005835CE"/>
    <w:rsid w:val="00586708"/>
    <w:rsid w:val="00586C0A"/>
    <w:rsid w:val="00586C69"/>
    <w:rsid w:val="00586DB7"/>
    <w:rsid w:val="005870CB"/>
    <w:rsid w:val="00590FAC"/>
    <w:rsid w:val="00591EE6"/>
    <w:rsid w:val="005932D4"/>
    <w:rsid w:val="00596253"/>
    <w:rsid w:val="005A0224"/>
    <w:rsid w:val="005A1794"/>
    <w:rsid w:val="005A1A0E"/>
    <w:rsid w:val="005A1FB8"/>
    <w:rsid w:val="005A39D4"/>
    <w:rsid w:val="005A3A59"/>
    <w:rsid w:val="005A4527"/>
    <w:rsid w:val="005A4578"/>
    <w:rsid w:val="005A51D3"/>
    <w:rsid w:val="005A56CE"/>
    <w:rsid w:val="005A6505"/>
    <w:rsid w:val="005B04B8"/>
    <w:rsid w:val="005B419F"/>
    <w:rsid w:val="005B61CC"/>
    <w:rsid w:val="005B660B"/>
    <w:rsid w:val="005B77D4"/>
    <w:rsid w:val="005B7E6C"/>
    <w:rsid w:val="005C14FF"/>
    <w:rsid w:val="005C4E28"/>
    <w:rsid w:val="005C68A7"/>
    <w:rsid w:val="005C7DE1"/>
    <w:rsid w:val="005D1DA6"/>
    <w:rsid w:val="005D249C"/>
    <w:rsid w:val="005D4539"/>
    <w:rsid w:val="005D5311"/>
    <w:rsid w:val="005D5EC3"/>
    <w:rsid w:val="005D701D"/>
    <w:rsid w:val="005E056B"/>
    <w:rsid w:val="005E057C"/>
    <w:rsid w:val="005E1A06"/>
    <w:rsid w:val="005E4A27"/>
    <w:rsid w:val="005E4DAD"/>
    <w:rsid w:val="005E77FA"/>
    <w:rsid w:val="005F1B82"/>
    <w:rsid w:val="005F3223"/>
    <w:rsid w:val="005F3A99"/>
    <w:rsid w:val="005F6778"/>
    <w:rsid w:val="005F6896"/>
    <w:rsid w:val="00600A3E"/>
    <w:rsid w:val="0060176A"/>
    <w:rsid w:val="0060299B"/>
    <w:rsid w:val="0060390F"/>
    <w:rsid w:val="00604A8E"/>
    <w:rsid w:val="006059B9"/>
    <w:rsid w:val="00605E8A"/>
    <w:rsid w:val="0060628F"/>
    <w:rsid w:val="006063B2"/>
    <w:rsid w:val="00607DD9"/>
    <w:rsid w:val="00611CE1"/>
    <w:rsid w:val="00612B06"/>
    <w:rsid w:val="006148E4"/>
    <w:rsid w:val="00614C81"/>
    <w:rsid w:val="00617807"/>
    <w:rsid w:val="00617E79"/>
    <w:rsid w:val="00626053"/>
    <w:rsid w:val="006271D7"/>
    <w:rsid w:val="0063045B"/>
    <w:rsid w:val="006308AA"/>
    <w:rsid w:val="0063147B"/>
    <w:rsid w:val="00631BCC"/>
    <w:rsid w:val="006375A0"/>
    <w:rsid w:val="00641992"/>
    <w:rsid w:val="00641E9F"/>
    <w:rsid w:val="0064265E"/>
    <w:rsid w:val="00644339"/>
    <w:rsid w:val="006454A2"/>
    <w:rsid w:val="00646444"/>
    <w:rsid w:val="00647C03"/>
    <w:rsid w:val="006507A2"/>
    <w:rsid w:val="00650F2A"/>
    <w:rsid w:val="00651E69"/>
    <w:rsid w:val="00652817"/>
    <w:rsid w:val="0065342B"/>
    <w:rsid w:val="00653B60"/>
    <w:rsid w:val="0065445B"/>
    <w:rsid w:val="00654E1A"/>
    <w:rsid w:val="00655218"/>
    <w:rsid w:val="00655914"/>
    <w:rsid w:val="00655E52"/>
    <w:rsid w:val="006571F2"/>
    <w:rsid w:val="00660E9C"/>
    <w:rsid w:val="00664C6D"/>
    <w:rsid w:val="006661A7"/>
    <w:rsid w:val="00666304"/>
    <w:rsid w:val="00666B54"/>
    <w:rsid w:val="006713A9"/>
    <w:rsid w:val="00671715"/>
    <w:rsid w:val="00672128"/>
    <w:rsid w:val="00672623"/>
    <w:rsid w:val="0067428A"/>
    <w:rsid w:val="00675004"/>
    <w:rsid w:val="0067639E"/>
    <w:rsid w:val="006764D0"/>
    <w:rsid w:val="00677432"/>
    <w:rsid w:val="00677A54"/>
    <w:rsid w:val="00677E81"/>
    <w:rsid w:val="0068084B"/>
    <w:rsid w:val="00680934"/>
    <w:rsid w:val="006829DB"/>
    <w:rsid w:val="00684905"/>
    <w:rsid w:val="0068572C"/>
    <w:rsid w:val="00687599"/>
    <w:rsid w:val="00687E2D"/>
    <w:rsid w:val="00690084"/>
    <w:rsid w:val="00691541"/>
    <w:rsid w:val="006935BD"/>
    <w:rsid w:val="006946C6"/>
    <w:rsid w:val="006959CB"/>
    <w:rsid w:val="006B00AA"/>
    <w:rsid w:val="006B132D"/>
    <w:rsid w:val="006B1FB8"/>
    <w:rsid w:val="006B3090"/>
    <w:rsid w:val="006B3D75"/>
    <w:rsid w:val="006B5A95"/>
    <w:rsid w:val="006B6098"/>
    <w:rsid w:val="006B707D"/>
    <w:rsid w:val="006B7A75"/>
    <w:rsid w:val="006C31D5"/>
    <w:rsid w:val="006C4B54"/>
    <w:rsid w:val="006C6B04"/>
    <w:rsid w:val="006D1264"/>
    <w:rsid w:val="006D13B8"/>
    <w:rsid w:val="006D220C"/>
    <w:rsid w:val="006D42EA"/>
    <w:rsid w:val="006D4FCE"/>
    <w:rsid w:val="006D7627"/>
    <w:rsid w:val="006D7B16"/>
    <w:rsid w:val="006E02BE"/>
    <w:rsid w:val="006E2521"/>
    <w:rsid w:val="006E3414"/>
    <w:rsid w:val="006E5559"/>
    <w:rsid w:val="006E721D"/>
    <w:rsid w:val="006F1E88"/>
    <w:rsid w:val="006F2551"/>
    <w:rsid w:val="006F2B59"/>
    <w:rsid w:val="006F2D64"/>
    <w:rsid w:val="006F352F"/>
    <w:rsid w:val="006F42BC"/>
    <w:rsid w:val="006F45CB"/>
    <w:rsid w:val="006F5804"/>
    <w:rsid w:val="006F5D20"/>
    <w:rsid w:val="006F6A5E"/>
    <w:rsid w:val="007011EB"/>
    <w:rsid w:val="00710361"/>
    <w:rsid w:val="0071116C"/>
    <w:rsid w:val="007112FF"/>
    <w:rsid w:val="007141F7"/>
    <w:rsid w:val="00714375"/>
    <w:rsid w:val="00714E49"/>
    <w:rsid w:val="0071514D"/>
    <w:rsid w:val="00715EA4"/>
    <w:rsid w:val="00715EB8"/>
    <w:rsid w:val="00716230"/>
    <w:rsid w:val="00717884"/>
    <w:rsid w:val="007205FB"/>
    <w:rsid w:val="0072093E"/>
    <w:rsid w:val="00720D29"/>
    <w:rsid w:val="007227D2"/>
    <w:rsid w:val="00722B2E"/>
    <w:rsid w:val="007243D2"/>
    <w:rsid w:val="00724664"/>
    <w:rsid w:val="007262FA"/>
    <w:rsid w:val="00727873"/>
    <w:rsid w:val="00730399"/>
    <w:rsid w:val="007303C6"/>
    <w:rsid w:val="0073076A"/>
    <w:rsid w:val="007353E6"/>
    <w:rsid w:val="00735FFA"/>
    <w:rsid w:val="00736D1B"/>
    <w:rsid w:val="00737F56"/>
    <w:rsid w:val="0074070B"/>
    <w:rsid w:val="00745BFE"/>
    <w:rsid w:val="0074617D"/>
    <w:rsid w:val="0074638F"/>
    <w:rsid w:val="007466B3"/>
    <w:rsid w:val="0074677E"/>
    <w:rsid w:val="007467A1"/>
    <w:rsid w:val="00747B48"/>
    <w:rsid w:val="0075008C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3AAB"/>
    <w:rsid w:val="0076485A"/>
    <w:rsid w:val="00764E8A"/>
    <w:rsid w:val="00765709"/>
    <w:rsid w:val="00766202"/>
    <w:rsid w:val="007664DD"/>
    <w:rsid w:val="00766665"/>
    <w:rsid w:val="00767FC6"/>
    <w:rsid w:val="00771810"/>
    <w:rsid w:val="00771B74"/>
    <w:rsid w:val="00773231"/>
    <w:rsid w:val="007749F3"/>
    <w:rsid w:val="007767B7"/>
    <w:rsid w:val="007776D0"/>
    <w:rsid w:val="007811DE"/>
    <w:rsid w:val="0078170B"/>
    <w:rsid w:val="00782404"/>
    <w:rsid w:val="007825D2"/>
    <w:rsid w:val="00783888"/>
    <w:rsid w:val="00783F8D"/>
    <w:rsid w:val="00785945"/>
    <w:rsid w:val="00786174"/>
    <w:rsid w:val="00786473"/>
    <w:rsid w:val="007867B5"/>
    <w:rsid w:val="00787628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9D"/>
    <w:rsid w:val="007A1EDD"/>
    <w:rsid w:val="007A26E9"/>
    <w:rsid w:val="007A27C8"/>
    <w:rsid w:val="007A3A8D"/>
    <w:rsid w:val="007A6A54"/>
    <w:rsid w:val="007B204E"/>
    <w:rsid w:val="007B2CA7"/>
    <w:rsid w:val="007B4F93"/>
    <w:rsid w:val="007C11D5"/>
    <w:rsid w:val="007C3BFF"/>
    <w:rsid w:val="007C49AB"/>
    <w:rsid w:val="007C54BF"/>
    <w:rsid w:val="007C7AB7"/>
    <w:rsid w:val="007D05E5"/>
    <w:rsid w:val="007D0C25"/>
    <w:rsid w:val="007D1109"/>
    <w:rsid w:val="007D1733"/>
    <w:rsid w:val="007D4010"/>
    <w:rsid w:val="007D749D"/>
    <w:rsid w:val="007D781B"/>
    <w:rsid w:val="007E25CB"/>
    <w:rsid w:val="007E3A74"/>
    <w:rsid w:val="007E5005"/>
    <w:rsid w:val="007E5A67"/>
    <w:rsid w:val="007E7743"/>
    <w:rsid w:val="007F1C5D"/>
    <w:rsid w:val="007F25E5"/>
    <w:rsid w:val="007F2AE9"/>
    <w:rsid w:val="007F3DB8"/>
    <w:rsid w:val="007F3E44"/>
    <w:rsid w:val="007F645D"/>
    <w:rsid w:val="007F73E6"/>
    <w:rsid w:val="007F7CB9"/>
    <w:rsid w:val="00801120"/>
    <w:rsid w:val="008015AC"/>
    <w:rsid w:val="00801F64"/>
    <w:rsid w:val="00802D45"/>
    <w:rsid w:val="008035FB"/>
    <w:rsid w:val="008044D1"/>
    <w:rsid w:val="00804C20"/>
    <w:rsid w:val="00804D6B"/>
    <w:rsid w:val="0080522D"/>
    <w:rsid w:val="00810D6A"/>
    <w:rsid w:val="00811F5E"/>
    <w:rsid w:val="00814126"/>
    <w:rsid w:val="00814297"/>
    <w:rsid w:val="00814565"/>
    <w:rsid w:val="00815168"/>
    <w:rsid w:val="0082141D"/>
    <w:rsid w:val="00821BC9"/>
    <w:rsid w:val="00822113"/>
    <w:rsid w:val="008239EF"/>
    <w:rsid w:val="008246F8"/>
    <w:rsid w:val="00825E22"/>
    <w:rsid w:val="00825EAC"/>
    <w:rsid w:val="00825F00"/>
    <w:rsid w:val="00825F2A"/>
    <w:rsid w:val="0082606B"/>
    <w:rsid w:val="00826D9C"/>
    <w:rsid w:val="00830DA8"/>
    <w:rsid w:val="00833861"/>
    <w:rsid w:val="00833D51"/>
    <w:rsid w:val="00836B62"/>
    <w:rsid w:val="008372B3"/>
    <w:rsid w:val="00837C77"/>
    <w:rsid w:val="0084298E"/>
    <w:rsid w:val="00844474"/>
    <w:rsid w:val="00844595"/>
    <w:rsid w:val="00846014"/>
    <w:rsid w:val="00847353"/>
    <w:rsid w:val="0084794D"/>
    <w:rsid w:val="008506F9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FDF"/>
    <w:rsid w:val="008624C9"/>
    <w:rsid w:val="00862736"/>
    <w:rsid w:val="00863587"/>
    <w:rsid w:val="00863636"/>
    <w:rsid w:val="00872122"/>
    <w:rsid w:val="008730CD"/>
    <w:rsid w:val="008737BC"/>
    <w:rsid w:val="00874558"/>
    <w:rsid w:val="00874A9D"/>
    <w:rsid w:val="008755BE"/>
    <w:rsid w:val="00875873"/>
    <w:rsid w:val="00875DCC"/>
    <w:rsid w:val="008767B4"/>
    <w:rsid w:val="00877364"/>
    <w:rsid w:val="008800A5"/>
    <w:rsid w:val="0088554D"/>
    <w:rsid w:val="008856BA"/>
    <w:rsid w:val="008912FB"/>
    <w:rsid w:val="00891704"/>
    <w:rsid w:val="00892E5E"/>
    <w:rsid w:val="008A08DC"/>
    <w:rsid w:val="008A4A85"/>
    <w:rsid w:val="008A4B40"/>
    <w:rsid w:val="008A4BE8"/>
    <w:rsid w:val="008A5457"/>
    <w:rsid w:val="008A5BE9"/>
    <w:rsid w:val="008A5EF7"/>
    <w:rsid w:val="008A6D46"/>
    <w:rsid w:val="008A77EA"/>
    <w:rsid w:val="008B34ED"/>
    <w:rsid w:val="008B36D5"/>
    <w:rsid w:val="008B7732"/>
    <w:rsid w:val="008C1008"/>
    <w:rsid w:val="008C1C47"/>
    <w:rsid w:val="008C1D13"/>
    <w:rsid w:val="008C2137"/>
    <w:rsid w:val="008C3CCF"/>
    <w:rsid w:val="008C4A20"/>
    <w:rsid w:val="008C66DD"/>
    <w:rsid w:val="008C7E84"/>
    <w:rsid w:val="008D00DB"/>
    <w:rsid w:val="008D1039"/>
    <w:rsid w:val="008D2309"/>
    <w:rsid w:val="008D2E4C"/>
    <w:rsid w:val="008D3E34"/>
    <w:rsid w:val="008D4ACA"/>
    <w:rsid w:val="008D5A8E"/>
    <w:rsid w:val="008D6202"/>
    <w:rsid w:val="008D7460"/>
    <w:rsid w:val="008D74E8"/>
    <w:rsid w:val="008E139D"/>
    <w:rsid w:val="008E3881"/>
    <w:rsid w:val="008E3901"/>
    <w:rsid w:val="008E3F63"/>
    <w:rsid w:val="008E46DB"/>
    <w:rsid w:val="008E58E3"/>
    <w:rsid w:val="008E7E87"/>
    <w:rsid w:val="008F0028"/>
    <w:rsid w:val="008F2F36"/>
    <w:rsid w:val="008F3577"/>
    <w:rsid w:val="008F3793"/>
    <w:rsid w:val="008F5246"/>
    <w:rsid w:val="00901138"/>
    <w:rsid w:val="009029FB"/>
    <w:rsid w:val="0090315A"/>
    <w:rsid w:val="009038BE"/>
    <w:rsid w:val="00905944"/>
    <w:rsid w:val="009075ED"/>
    <w:rsid w:val="00911FAA"/>
    <w:rsid w:val="00912B4A"/>
    <w:rsid w:val="00914DFC"/>
    <w:rsid w:val="0091757F"/>
    <w:rsid w:val="0091774C"/>
    <w:rsid w:val="00924DAF"/>
    <w:rsid w:val="009250A2"/>
    <w:rsid w:val="00925335"/>
    <w:rsid w:val="00926C1B"/>
    <w:rsid w:val="00933AD1"/>
    <w:rsid w:val="0093416A"/>
    <w:rsid w:val="00934E1B"/>
    <w:rsid w:val="009356E8"/>
    <w:rsid w:val="009362DA"/>
    <w:rsid w:val="00940564"/>
    <w:rsid w:val="00940F9F"/>
    <w:rsid w:val="00942957"/>
    <w:rsid w:val="00945F27"/>
    <w:rsid w:val="00950A2C"/>
    <w:rsid w:val="00953602"/>
    <w:rsid w:val="009538E4"/>
    <w:rsid w:val="0095405C"/>
    <w:rsid w:val="00955C95"/>
    <w:rsid w:val="00957A91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2B0A"/>
    <w:rsid w:val="00973B98"/>
    <w:rsid w:val="00975F37"/>
    <w:rsid w:val="00977568"/>
    <w:rsid w:val="00977771"/>
    <w:rsid w:val="0098035C"/>
    <w:rsid w:val="00983ABF"/>
    <w:rsid w:val="00985CF0"/>
    <w:rsid w:val="00986AAA"/>
    <w:rsid w:val="00987EC1"/>
    <w:rsid w:val="009916F3"/>
    <w:rsid w:val="009919E0"/>
    <w:rsid w:val="009921FB"/>
    <w:rsid w:val="00992983"/>
    <w:rsid w:val="0099498B"/>
    <w:rsid w:val="009965D1"/>
    <w:rsid w:val="009A028B"/>
    <w:rsid w:val="009A1501"/>
    <w:rsid w:val="009A1B57"/>
    <w:rsid w:val="009A24F5"/>
    <w:rsid w:val="009A4412"/>
    <w:rsid w:val="009A5965"/>
    <w:rsid w:val="009A6DF7"/>
    <w:rsid w:val="009A7A9F"/>
    <w:rsid w:val="009B1AB4"/>
    <w:rsid w:val="009B3198"/>
    <w:rsid w:val="009B42E9"/>
    <w:rsid w:val="009B5314"/>
    <w:rsid w:val="009B6228"/>
    <w:rsid w:val="009B6EB5"/>
    <w:rsid w:val="009C0740"/>
    <w:rsid w:val="009C1F30"/>
    <w:rsid w:val="009C1FA4"/>
    <w:rsid w:val="009C2674"/>
    <w:rsid w:val="009C3F0F"/>
    <w:rsid w:val="009C52E9"/>
    <w:rsid w:val="009D01A3"/>
    <w:rsid w:val="009D2824"/>
    <w:rsid w:val="009D28D4"/>
    <w:rsid w:val="009D5099"/>
    <w:rsid w:val="009D57AF"/>
    <w:rsid w:val="009D674D"/>
    <w:rsid w:val="009D68F9"/>
    <w:rsid w:val="009D6B86"/>
    <w:rsid w:val="009D6BBF"/>
    <w:rsid w:val="009E1D13"/>
    <w:rsid w:val="009E73AC"/>
    <w:rsid w:val="009F071B"/>
    <w:rsid w:val="009F0D48"/>
    <w:rsid w:val="009F1056"/>
    <w:rsid w:val="009F10A4"/>
    <w:rsid w:val="009F3E3A"/>
    <w:rsid w:val="009F4BAD"/>
    <w:rsid w:val="009F75F5"/>
    <w:rsid w:val="00A00778"/>
    <w:rsid w:val="00A01BFA"/>
    <w:rsid w:val="00A026F3"/>
    <w:rsid w:val="00A02BA9"/>
    <w:rsid w:val="00A03772"/>
    <w:rsid w:val="00A042D1"/>
    <w:rsid w:val="00A05379"/>
    <w:rsid w:val="00A06C65"/>
    <w:rsid w:val="00A1068B"/>
    <w:rsid w:val="00A11DDE"/>
    <w:rsid w:val="00A12AA3"/>
    <w:rsid w:val="00A12B08"/>
    <w:rsid w:val="00A13764"/>
    <w:rsid w:val="00A13AD0"/>
    <w:rsid w:val="00A13B01"/>
    <w:rsid w:val="00A159CD"/>
    <w:rsid w:val="00A17159"/>
    <w:rsid w:val="00A24E87"/>
    <w:rsid w:val="00A24EFF"/>
    <w:rsid w:val="00A267C3"/>
    <w:rsid w:val="00A268A9"/>
    <w:rsid w:val="00A31336"/>
    <w:rsid w:val="00A31926"/>
    <w:rsid w:val="00A33E36"/>
    <w:rsid w:val="00A35A6B"/>
    <w:rsid w:val="00A36E1E"/>
    <w:rsid w:val="00A41163"/>
    <w:rsid w:val="00A418C5"/>
    <w:rsid w:val="00A41999"/>
    <w:rsid w:val="00A4247F"/>
    <w:rsid w:val="00A42683"/>
    <w:rsid w:val="00A43ABE"/>
    <w:rsid w:val="00A44225"/>
    <w:rsid w:val="00A44DF5"/>
    <w:rsid w:val="00A455EC"/>
    <w:rsid w:val="00A4586E"/>
    <w:rsid w:val="00A46E54"/>
    <w:rsid w:val="00A500D4"/>
    <w:rsid w:val="00A52615"/>
    <w:rsid w:val="00A5790C"/>
    <w:rsid w:val="00A60C1F"/>
    <w:rsid w:val="00A61F41"/>
    <w:rsid w:val="00A62338"/>
    <w:rsid w:val="00A63E91"/>
    <w:rsid w:val="00A64695"/>
    <w:rsid w:val="00A6595F"/>
    <w:rsid w:val="00A67B79"/>
    <w:rsid w:val="00A70153"/>
    <w:rsid w:val="00A71D3B"/>
    <w:rsid w:val="00A735A5"/>
    <w:rsid w:val="00A7541F"/>
    <w:rsid w:val="00A761F8"/>
    <w:rsid w:val="00A763A5"/>
    <w:rsid w:val="00A7720C"/>
    <w:rsid w:val="00A77C61"/>
    <w:rsid w:val="00A77E91"/>
    <w:rsid w:val="00A80390"/>
    <w:rsid w:val="00A82445"/>
    <w:rsid w:val="00A8269A"/>
    <w:rsid w:val="00A84BE6"/>
    <w:rsid w:val="00A865C7"/>
    <w:rsid w:val="00A907D0"/>
    <w:rsid w:val="00A908EF"/>
    <w:rsid w:val="00A92378"/>
    <w:rsid w:val="00A9241D"/>
    <w:rsid w:val="00A93271"/>
    <w:rsid w:val="00A95A7B"/>
    <w:rsid w:val="00A95C3C"/>
    <w:rsid w:val="00A97A60"/>
    <w:rsid w:val="00AA2B3D"/>
    <w:rsid w:val="00AA2D5D"/>
    <w:rsid w:val="00AA33C4"/>
    <w:rsid w:val="00AA3B1E"/>
    <w:rsid w:val="00AA55F2"/>
    <w:rsid w:val="00AA5D0E"/>
    <w:rsid w:val="00AB1061"/>
    <w:rsid w:val="00AB1445"/>
    <w:rsid w:val="00AB3E2B"/>
    <w:rsid w:val="00AB426F"/>
    <w:rsid w:val="00AC6F5E"/>
    <w:rsid w:val="00AC7F43"/>
    <w:rsid w:val="00AD062C"/>
    <w:rsid w:val="00AD081F"/>
    <w:rsid w:val="00AD08CE"/>
    <w:rsid w:val="00AD0AFC"/>
    <w:rsid w:val="00AD25A6"/>
    <w:rsid w:val="00AD5365"/>
    <w:rsid w:val="00AD6364"/>
    <w:rsid w:val="00AD739E"/>
    <w:rsid w:val="00AD77D6"/>
    <w:rsid w:val="00AD77ED"/>
    <w:rsid w:val="00AD7E95"/>
    <w:rsid w:val="00AE0FC6"/>
    <w:rsid w:val="00AE1E82"/>
    <w:rsid w:val="00AE2C48"/>
    <w:rsid w:val="00AE30A5"/>
    <w:rsid w:val="00AE69DC"/>
    <w:rsid w:val="00AE77AA"/>
    <w:rsid w:val="00AE7AA6"/>
    <w:rsid w:val="00AE7F65"/>
    <w:rsid w:val="00AF0BC9"/>
    <w:rsid w:val="00AF126B"/>
    <w:rsid w:val="00AF2B52"/>
    <w:rsid w:val="00AF388B"/>
    <w:rsid w:val="00AF5A01"/>
    <w:rsid w:val="00AF6497"/>
    <w:rsid w:val="00B00B8B"/>
    <w:rsid w:val="00B01AC2"/>
    <w:rsid w:val="00B05578"/>
    <w:rsid w:val="00B05A31"/>
    <w:rsid w:val="00B06D43"/>
    <w:rsid w:val="00B11DA2"/>
    <w:rsid w:val="00B13656"/>
    <w:rsid w:val="00B14C7E"/>
    <w:rsid w:val="00B1581B"/>
    <w:rsid w:val="00B20794"/>
    <w:rsid w:val="00B20A22"/>
    <w:rsid w:val="00B219DA"/>
    <w:rsid w:val="00B219F6"/>
    <w:rsid w:val="00B23EF2"/>
    <w:rsid w:val="00B25507"/>
    <w:rsid w:val="00B256EE"/>
    <w:rsid w:val="00B26537"/>
    <w:rsid w:val="00B266D4"/>
    <w:rsid w:val="00B27441"/>
    <w:rsid w:val="00B31B28"/>
    <w:rsid w:val="00B327E0"/>
    <w:rsid w:val="00B33951"/>
    <w:rsid w:val="00B36D0A"/>
    <w:rsid w:val="00B378D2"/>
    <w:rsid w:val="00B37EDE"/>
    <w:rsid w:val="00B40589"/>
    <w:rsid w:val="00B409B5"/>
    <w:rsid w:val="00B410F5"/>
    <w:rsid w:val="00B42391"/>
    <w:rsid w:val="00B42A11"/>
    <w:rsid w:val="00B435FF"/>
    <w:rsid w:val="00B437B6"/>
    <w:rsid w:val="00B45665"/>
    <w:rsid w:val="00B45FC6"/>
    <w:rsid w:val="00B46A37"/>
    <w:rsid w:val="00B50A34"/>
    <w:rsid w:val="00B510B8"/>
    <w:rsid w:val="00B52252"/>
    <w:rsid w:val="00B52B87"/>
    <w:rsid w:val="00B537A5"/>
    <w:rsid w:val="00B56950"/>
    <w:rsid w:val="00B5738D"/>
    <w:rsid w:val="00B57A2F"/>
    <w:rsid w:val="00B57F21"/>
    <w:rsid w:val="00B6163E"/>
    <w:rsid w:val="00B63F96"/>
    <w:rsid w:val="00B64E53"/>
    <w:rsid w:val="00B64FF2"/>
    <w:rsid w:val="00B652B6"/>
    <w:rsid w:val="00B67FF2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85C"/>
    <w:rsid w:val="00B8571A"/>
    <w:rsid w:val="00B85D4E"/>
    <w:rsid w:val="00B85F60"/>
    <w:rsid w:val="00B875F6"/>
    <w:rsid w:val="00B90034"/>
    <w:rsid w:val="00B900C0"/>
    <w:rsid w:val="00B9122A"/>
    <w:rsid w:val="00B91369"/>
    <w:rsid w:val="00B9228A"/>
    <w:rsid w:val="00B92F7C"/>
    <w:rsid w:val="00B941F5"/>
    <w:rsid w:val="00B94BC8"/>
    <w:rsid w:val="00B958FE"/>
    <w:rsid w:val="00BA1F75"/>
    <w:rsid w:val="00BA1F8B"/>
    <w:rsid w:val="00BA3777"/>
    <w:rsid w:val="00BA39E5"/>
    <w:rsid w:val="00BA3ABC"/>
    <w:rsid w:val="00BA5E5D"/>
    <w:rsid w:val="00BA6AD6"/>
    <w:rsid w:val="00BB220D"/>
    <w:rsid w:val="00BB2312"/>
    <w:rsid w:val="00BB3B8C"/>
    <w:rsid w:val="00BB60F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585D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E06C6"/>
    <w:rsid w:val="00BE33F0"/>
    <w:rsid w:val="00BE3F47"/>
    <w:rsid w:val="00BE5E4C"/>
    <w:rsid w:val="00BF0B33"/>
    <w:rsid w:val="00BF0F39"/>
    <w:rsid w:val="00BF4B7D"/>
    <w:rsid w:val="00BF5239"/>
    <w:rsid w:val="00BF540A"/>
    <w:rsid w:val="00C007E6"/>
    <w:rsid w:val="00C00DE1"/>
    <w:rsid w:val="00C0298D"/>
    <w:rsid w:val="00C03F98"/>
    <w:rsid w:val="00C05C18"/>
    <w:rsid w:val="00C0600C"/>
    <w:rsid w:val="00C06648"/>
    <w:rsid w:val="00C100FA"/>
    <w:rsid w:val="00C11A1A"/>
    <w:rsid w:val="00C149D6"/>
    <w:rsid w:val="00C1528E"/>
    <w:rsid w:val="00C157E6"/>
    <w:rsid w:val="00C1669A"/>
    <w:rsid w:val="00C17004"/>
    <w:rsid w:val="00C17E5B"/>
    <w:rsid w:val="00C2096D"/>
    <w:rsid w:val="00C20CD2"/>
    <w:rsid w:val="00C21931"/>
    <w:rsid w:val="00C26758"/>
    <w:rsid w:val="00C26BCF"/>
    <w:rsid w:val="00C304F3"/>
    <w:rsid w:val="00C309C7"/>
    <w:rsid w:val="00C3100A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72D0"/>
    <w:rsid w:val="00C400E5"/>
    <w:rsid w:val="00C409F6"/>
    <w:rsid w:val="00C40B0C"/>
    <w:rsid w:val="00C40DA3"/>
    <w:rsid w:val="00C42292"/>
    <w:rsid w:val="00C42837"/>
    <w:rsid w:val="00C42947"/>
    <w:rsid w:val="00C43C26"/>
    <w:rsid w:val="00C44D90"/>
    <w:rsid w:val="00C45F31"/>
    <w:rsid w:val="00C47E32"/>
    <w:rsid w:val="00C47ECD"/>
    <w:rsid w:val="00C50E03"/>
    <w:rsid w:val="00C522E6"/>
    <w:rsid w:val="00C52CCC"/>
    <w:rsid w:val="00C53226"/>
    <w:rsid w:val="00C53283"/>
    <w:rsid w:val="00C542D6"/>
    <w:rsid w:val="00C5606A"/>
    <w:rsid w:val="00C56715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173E"/>
    <w:rsid w:val="00C72D7C"/>
    <w:rsid w:val="00C73CE4"/>
    <w:rsid w:val="00C7479E"/>
    <w:rsid w:val="00C7546C"/>
    <w:rsid w:val="00C77BA9"/>
    <w:rsid w:val="00C8013A"/>
    <w:rsid w:val="00C818F1"/>
    <w:rsid w:val="00C82812"/>
    <w:rsid w:val="00C82F6D"/>
    <w:rsid w:val="00C83A7F"/>
    <w:rsid w:val="00C85B6C"/>
    <w:rsid w:val="00C86BD1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44EA"/>
    <w:rsid w:val="00C94E81"/>
    <w:rsid w:val="00C95095"/>
    <w:rsid w:val="00C95E12"/>
    <w:rsid w:val="00C95F1A"/>
    <w:rsid w:val="00C96F69"/>
    <w:rsid w:val="00CA1BE6"/>
    <w:rsid w:val="00CA2637"/>
    <w:rsid w:val="00CA2BEF"/>
    <w:rsid w:val="00CA4805"/>
    <w:rsid w:val="00CA4A99"/>
    <w:rsid w:val="00CA65A7"/>
    <w:rsid w:val="00CA6803"/>
    <w:rsid w:val="00CA68EB"/>
    <w:rsid w:val="00CB2563"/>
    <w:rsid w:val="00CB2C92"/>
    <w:rsid w:val="00CB45A5"/>
    <w:rsid w:val="00CB5BEA"/>
    <w:rsid w:val="00CB5C8B"/>
    <w:rsid w:val="00CB71FD"/>
    <w:rsid w:val="00CC08CC"/>
    <w:rsid w:val="00CC54AE"/>
    <w:rsid w:val="00CC7748"/>
    <w:rsid w:val="00CD002C"/>
    <w:rsid w:val="00CD05E4"/>
    <w:rsid w:val="00CD3FF5"/>
    <w:rsid w:val="00CD43C5"/>
    <w:rsid w:val="00CD4453"/>
    <w:rsid w:val="00CD531D"/>
    <w:rsid w:val="00CD5EBE"/>
    <w:rsid w:val="00CE105F"/>
    <w:rsid w:val="00CE176F"/>
    <w:rsid w:val="00CE260A"/>
    <w:rsid w:val="00CE33FB"/>
    <w:rsid w:val="00CE3C16"/>
    <w:rsid w:val="00CE4873"/>
    <w:rsid w:val="00CE52B7"/>
    <w:rsid w:val="00CE5FEF"/>
    <w:rsid w:val="00CE7EF0"/>
    <w:rsid w:val="00CF0247"/>
    <w:rsid w:val="00CF0607"/>
    <w:rsid w:val="00CF195F"/>
    <w:rsid w:val="00CF2771"/>
    <w:rsid w:val="00CF373C"/>
    <w:rsid w:val="00D00917"/>
    <w:rsid w:val="00D00F47"/>
    <w:rsid w:val="00D0270F"/>
    <w:rsid w:val="00D03FE8"/>
    <w:rsid w:val="00D049C7"/>
    <w:rsid w:val="00D04F1D"/>
    <w:rsid w:val="00D0578A"/>
    <w:rsid w:val="00D0580F"/>
    <w:rsid w:val="00D07480"/>
    <w:rsid w:val="00D10622"/>
    <w:rsid w:val="00D10626"/>
    <w:rsid w:val="00D15404"/>
    <w:rsid w:val="00D158EE"/>
    <w:rsid w:val="00D21CBE"/>
    <w:rsid w:val="00D21D9B"/>
    <w:rsid w:val="00D21F1F"/>
    <w:rsid w:val="00D22C3C"/>
    <w:rsid w:val="00D235A1"/>
    <w:rsid w:val="00D245A1"/>
    <w:rsid w:val="00D25590"/>
    <w:rsid w:val="00D25B2B"/>
    <w:rsid w:val="00D2624A"/>
    <w:rsid w:val="00D3212D"/>
    <w:rsid w:val="00D326FD"/>
    <w:rsid w:val="00D32EB1"/>
    <w:rsid w:val="00D33257"/>
    <w:rsid w:val="00D35920"/>
    <w:rsid w:val="00D36378"/>
    <w:rsid w:val="00D36EB3"/>
    <w:rsid w:val="00D41AAE"/>
    <w:rsid w:val="00D420D5"/>
    <w:rsid w:val="00D43605"/>
    <w:rsid w:val="00D45825"/>
    <w:rsid w:val="00D471A9"/>
    <w:rsid w:val="00D47E9E"/>
    <w:rsid w:val="00D50450"/>
    <w:rsid w:val="00D51740"/>
    <w:rsid w:val="00D51856"/>
    <w:rsid w:val="00D52B20"/>
    <w:rsid w:val="00D54202"/>
    <w:rsid w:val="00D554DA"/>
    <w:rsid w:val="00D557AA"/>
    <w:rsid w:val="00D55E7C"/>
    <w:rsid w:val="00D57DA7"/>
    <w:rsid w:val="00D61C43"/>
    <w:rsid w:val="00D63F3F"/>
    <w:rsid w:val="00D643D1"/>
    <w:rsid w:val="00D6474E"/>
    <w:rsid w:val="00D66782"/>
    <w:rsid w:val="00D67F1C"/>
    <w:rsid w:val="00D71CA1"/>
    <w:rsid w:val="00D72924"/>
    <w:rsid w:val="00D72D12"/>
    <w:rsid w:val="00D7618B"/>
    <w:rsid w:val="00D76191"/>
    <w:rsid w:val="00D80A4F"/>
    <w:rsid w:val="00D80CAF"/>
    <w:rsid w:val="00D813C2"/>
    <w:rsid w:val="00D81C66"/>
    <w:rsid w:val="00D826C0"/>
    <w:rsid w:val="00D83D15"/>
    <w:rsid w:val="00D84EAF"/>
    <w:rsid w:val="00D854C9"/>
    <w:rsid w:val="00D8551A"/>
    <w:rsid w:val="00D855F0"/>
    <w:rsid w:val="00D86514"/>
    <w:rsid w:val="00D86957"/>
    <w:rsid w:val="00D90031"/>
    <w:rsid w:val="00D903E7"/>
    <w:rsid w:val="00D908D1"/>
    <w:rsid w:val="00D919F8"/>
    <w:rsid w:val="00D9255C"/>
    <w:rsid w:val="00D925CB"/>
    <w:rsid w:val="00D92E34"/>
    <w:rsid w:val="00D92FAB"/>
    <w:rsid w:val="00D9364D"/>
    <w:rsid w:val="00D944BB"/>
    <w:rsid w:val="00D95312"/>
    <w:rsid w:val="00D95F22"/>
    <w:rsid w:val="00D97A0A"/>
    <w:rsid w:val="00DA1FBD"/>
    <w:rsid w:val="00DA4348"/>
    <w:rsid w:val="00DA44DD"/>
    <w:rsid w:val="00DA50D1"/>
    <w:rsid w:val="00DA75AC"/>
    <w:rsid w:val="00DB1F34"/>
    <w:rsid w:val="00DB3486"/>
    <w:rsid w:val="00DB36DE"/>
    <w:rsid w:val="00DB3BDF"/>
    <w:rsid w:val="00DB41CA"/>
    <w:rsid w:val="00DB4711"/>
    <w:rsid w:val="00DB4D11"/>
    <w:rsid w:val="00DB57F2"/>
    <w:rsid w:val="00DB6BB1"/>
    <w:rsid w:val="00DB79A8"/>
    <w:rsid w:val="00DC2D8A"/>
    <w:rsid w:val="00DC57F9"/>
    <w:rsid w:val="00DC59F0"/>
    <w:rsid w:val="00DC6350"/>
    <w:rsid w:val="00DC6E06"/>
    <w:rsid w:val="00DD1BCD"/>
    <w:rsid w:val="00DD27F4"/>
    <w:rsid w:val="00DD2A57"/>
    <w:rsid w:val="00DD3340"/>
    <w:rsid w:val="00DD3752"/>
    <w:rsid w:val="00DD5013"/>
    <w:rsid w:val="00DD620E"/>
    <w:rsid w:val="00DD75B0"/>
    <w:rsid w:val="00DD75C3"/>
    <w:rsid w:val="00DD781E"/>
    <w:rsid w:val="00DE0C01"/>
    <w:rsid w:val="00DE2AB3"/>
    <w:rsid w:val="00DE323A"/>
    <w:rsid w:val="00DE3827"/>
    <w:rsid w:val="00DE4035"/>
    <w:rsid w:val="00DE40C2"/>
    <w:rsid w:val="00DE7BA6"/>
    <w:rsid w:val="00DF03B4"/>
    <w:rsid w:val="00DF20A5"/>
    <w:rsid w:val="00DF2836"/>
    <w:rsid w:val="00DF3810"/>
    <w:rsid w:val="00DF3B9A"/>
    <w:rsid w:val="00DF43B9"/>
    <w:rsid w:val="00DF4931"/>
    <w:rsid w:val="00DF5B9C"/>
    <w:rsid w:val="00E012BC"/>
    <w:rsid w:val="00E0189C"/>
    <w:rsid w:val="00E0387B"/>
    <w:rsid w:val="00E04BFA"/>
    <w:rsid w:val="00E0515C"/>
    <w:rsid w:val="00E054B7"/>
    <w:rsid w:val="00E06382"/>
    <w:rsid w:val="00E07217"/>
    <w:rsid w:val="00E07B93"/>
    <w:rsid w:val="00E10117"/>
    <w:rsid w:val="00E10729"/>
    <w:rsid w:val="00E1072F"/>
    <w:rsid w:val="00E107A3"/>
    <w:rsid w:val="00E10CC6"/>
    <w:rsid w:val="00E10D24"/>
    <w:rsid w:val="00E12C65"/>
    <w:rsid w:val="00E12C92"/>
    <w:rsid w:val="00E13937"/>
    <w:rsid w:val="00E14C2C"/>
    <w:rsid w:val="00E166C3"/>
    <w:rsid w:val="00E178B6"/>
    <w:rsid w:val="00E17CF9"/>
    <w:rsid w:val="00E20144"/>
    <w:rsid w:val="00E2082F"/>
    <w:rsid w:val="00E214F0"/>
    <w:rsid w:val="00E216CC"/>
    <w:rsid w:val="00E21E52"/>
    <w:rsid w:val="00E23B38"/>
    <w:rsid w:val="00E24622"/>
    <w:rsid w:val="00E25943"/>
    <w:rsid w:val="00E25CD3"/>
    <w:rsid w:val="00E27160"/>
    <w:rsid w:val="00E27DEC"/>
    <w:rsid w:val="00E27FC1"/>
    <w:rsid w:val="00E3057F"/>
    <w:rsid w:val="00E309E0"/>
    <w:rsid w:val="00E30E01"/>
    <w:rsid w:val="00E3125F"/>
    <w:rsid w:val="00E31B89"/>
    <w:rsid w:val="00E34FBA"/>
    <w:rsid w:val="00E37982"/>
    <w:rsid w:val="00E4117B"/>
    <w:rsid w:val="00E411F6"/>
    <w:rsid w:val="00E41619"/>
    <w:rsid w:val="00E434A9"/>
    <w:rsid w:val="00E466B7"/>
    <w:rsid w:val="00E52755"/>
    <w:rsid w:val="00E5283B"/>
    <w:rsid w:val="00E54D1A"/>
    <w:rsid w:val="00E60E17"/>
    <w:rsid w:val="00E61288"/>
    <w:rsid w:val="00E61D79"/>
    <w:rsid w:val="00E67BB7"/>
    <w:rsid w:val="00E7186D"/>
    <w:rsid w:val="00E71967"/>
    <w:rsid w:val="00E735A7"/>
    <w:rsid w:val="00E7430B"/>
    <w:rsid w:val="00E75886"/>
    <w:rsid w:val="00E75A3A"/>
    <w:rsid w:val="00E76CD8"/>
    <w:rsid w:val="00E7718D"/>
    <w:rsid w:val="00E778AB"/>
    <w:rsid w:val="00E807A3"/>
    <w:rsid w:val="00E8733F"/>
    <w:rsid w:val="00E9563E"/>
    <w:rsid w:val="00E968D3"/>
    <w:rsid w:val="00E976B5"/>
    <w:rsid w:val="00EA00E0"/>
    <w:rsid w:val="00EA0D85"/>
    <w:rsid w:val="00EA2D61"/>
    <w:rsid w:val="00EA37B8"/>
    <w:rsid w:val="00EA3E1D"/>
    <w:rsid w:val="00EA3F9B"/>
    <w:rsid w:val="00EA4B7E"/>
    <w:rsid w:val="00EA5055"/>
    <w:rsid w:val="00EA6DEF"/>
    <w:rsid w:val="00EA6F9E"/>
    <w:rsid w:val="00EA705F"/>
    <w:rsid w:val="00EA75B8"/>
    <w:rsid w:val="00EB0058"/>
    <w:rsid w:val="00EB0CF8"/>
    <w:rsid w:val="00EB17A1"/>
    <w:rsid w:val="00EB1C78"/>
    <w:rsid w:val="00EB2106"/>
    <w:rsid w:val="00EB530B"/>
    <w:rsid w:val="00EB5A96"/>
    <w:rsid w:val="00EB6FEF"/>
    <w:rsid w:val="00EB7288"/>
    <w:rsid w:val="00EC175D"/>
    <w:rsid w:val="00EC222D"/>
    <w:rsid w:val="00EC4E0E"/>
    <w:rsid w:val="00EC726B"/>
    <w:rsid w:val="00ED0567"/>
    <w:rsid w:val="00ED0569"/>
    <w:rsid w:val="00ED259F"/>
    <w:rsid w:val="00ED5347"/>
    <w:rsid w:val="00ED6587"/>
    <w:rsid w:val="00ED7607"/>
    <w:rsid w:val="00ED77CE"/>
    <w:rsid w:val="00EE0144"/>
    <w:rsid w:val="00EE245A"/>
    <w:rsid w:val="00EE2E51"/>
    <w:rsid w:val="00EE30B5"/>
    <w:rsid w:val="00EE3F50"/>
    <w:rsid w:val="00EE51F3"/>
    <w:rsid w:val="00EE6D2A"/>
    <w:rsid w:val="00EF11E3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E55"/>
    <w:rsid w:val="00F01A71"/>
    <w:rsid w:val="00F041E8"/>
    <w:rsid w:val="00F052A6"/>
    <w:rsid w:val="00F06185"/>
    <w:rsid w:val="00F07F21"/>
    <w:rsid w:val="00F1354F"/>
    <w:rsid w:val="00F13C9A"/>
    <w:rsid w:val="00F1434A"/>
    <w:rsid w:val="00F1529F"/>
    <w:rsid w:val="00F1683E"/>
    <w:rsid w:val="00F174AF"/>
    <w:rsid w:val="00F22E6E"/>
    <w:rsid w:val="00F32646"/>
    <w:rsid w:val="00F32A73"/>
    <w:rsid w:val="00F331F9"/>
    <w:rsid w:val="00F33C3F"/>
    <w:rsid w:val="00F34911"/>
    <w:rsid w:val="00F434F3"/>
    <w:rsid w:val="00F46C45"/>
    <w:rsid w:val="00F46D1D"/>
    <w:rsid w:val="00F50392"/>
    <w:rsid w:val="00F50694"/>
    <w:rsid w:val="00F53D8E"/>
    <w:rsid w:val="00F5457B"/>
    <w:rsid w:val="00F548E8"/>
    <w:rsid w:val="00F56DC8"/>
    <w:rsid w:val="00F60666"/>
    <w:rsid w:val="00F62645"/>
    <w:rsid w:val="00F6300F"/>
    <w:rsid w:val="00F66BB2"/>
    <w:rsid w:val="00F66E71"/>
    <w:rsid w:val="00F702AD"/>
    <w:rsid w:val="00F7107C"/>
    <w:rsid w:val="00F72E90"/>
    <w:rsid w:val="00F7407F"/>
    <w:rsid w:val="00F74C82"/>
    <w:rsid w:val="00F74CF3"/>
    <w:rsid w:val="00F75420"/>
    <w:rsid w:val="00F75852"/>
    <w:rsid w:val="00F75959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320B"/>
    <w:rsid w:val="00F955EF"/>
    <w:rsid w:val="00F955F0"/>
    <w:rsid w:val="00F95790"/>
    <w:rsid w:val="00F95961"/>
    <w:rsid w:val="00F979C9"/>
    <w:rsid w:val="00FA00B0"/>
    <w:rsid w:val="00FA012E"/>
    <w:rsid w:val="00FA0C73"/>
    <w:rsid w:val="00FA4FB1"/>
    <w:rsid w:val="00FA5096"/>
    <w:rsid w:val="00FA52C7"/>
    <w:rsid w:val="00FA5BDD"/>
    <w:rsid w:val="00FA5C4B"/>
    <w:rsid w:val="00FA62A8"/>
    <w:rsid w:val="00FB177D"/>
    <w:rsid w:val="00FB3C8F"/>
    <w:rsid w:val="00FB4E0E"/>
    <w:rsid w:val="00FB5814"/>
    <w:rsid w:val="00FB60C1"/>
    <w:rsid w:val="00FB6C89"/>
    <w:rsid w:val="00FC08C1"/>
    <w:rsid w:val="00FC15E6"/>
    <w:rsid w:val="00FC3E07"/>
    <w:rsid w:val="00FC55E9"/>
    <w:rsid w:val="00FC5988"/>
    <w:rsid w:val="00FC6098"/>
    <w:rsid w:val="00FC7F10"/>
    <w:rsid w:val="00FD25BD"/>
    <w:rsid w:val="00FD4D6F"/>
    <w:rsid w:val="00FD76D3"/>
    <w:rsid w:val="00FD774A"/>
    <w:rsid w:val="00FE046D"/>
    <w:rsid w:val="00FE219E"/>
    <w:rsid w:val="00FE26C4"/>
    <w:rsid w:val="00FE2968"/>
    <w:rsid w:val="00FE31D4"/>
    <w:rsid w:val="00FE407D"/>
    <w:rsid w:val="00FE48C8"/>
    <w:rsid w:val="00FE562C"/>
    <w:rsid w:val="00FE5FAE"/>
    <w:rsid w:val="00FF0D53"/>
    <w:rsid w:val="00FF20F5"/>
    <w:rsid w:val="00FF36AB"/>
    <w:rsid w:val="00FF38AF"/>
    <w:rsid w:val="00FF3DCD"/>
    <w:rsid w:val="00FF53E2"/>
    <w:rsid w:val="00FF63CA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instagram.com/?hl=pt-br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hyperlink" Target="https://pt-br.facebook.com/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overview.mail.yahoo.com/?lang=pt-BR" TargetMode="External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7923B-BFFD-4AF7-960A-8E6552623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850</TotalTime>
  <Pages>29</Pages>
  <Words>3659</Words>
  <Characters>19763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23376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54</cp:revision>
  <cp:lastPrinted>2006-08-08T20:14:00Z</cp:lastPrinted>
  <dcterms:created xsi:type="dcterms:W3CDTF">2019-11-14T17:35:00Z</dcterms:created>
  <dcterms:modified xsi:type="dcterms:W3CDTF">2020-05-06T13:58:00Z</dcterms:modified>
</cp:coreProperties>
</file>