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1341F5C2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C3388A">
        <w:rPr>
          <w:sz w:val="52"/>
          <w:szCs w:val="52"/>
        </w:rPr>
        <w:t>HST0</w:t>
      </w:r>
      <w:r w:rsidR="00EB2900">
        <w:rPr>
          <w:sz w:val="52"/>
          <w:szCs w:val="52"/>
        </w:rPr>
        <w:t>3</w:t>
      </w:r>
      <w:r w:rsidR="00A96CC0">
        <w:rPr>
          <w:sz w:val="52"/>
          <w:szCs w:val="52"/>
        </w:rPr>
        <w:t>1</w:t>
      </w:r>
      <w:r w:rsidR="00C3388A">
        <w:rPr>
          <w:sz w:val="52"/>
          <w:szCs w:val="52"/>
        </w:rPr>
        <w:t>-</w:t>
      </w:r>
      <w:r w:rsidR="00AC1451">
        <w:rPr>
          <w:sz w:val="52"/>
          <w:szCs w:val="52"/>
        </w:rPr>
        <w:t xml:space="preserve"> </w:t>
      </w:r>
      <w:r w:rsidR="007D34FD">
        <w:rPr>
          <w:sz w:val="52"/>
          <w:szCs w:val="52"/>
        </w:rPr>
        <w:t>Acompanhar</w:t>
      </w:r>
      <w:r w:rsidR="00AC1451">
        <w:rPr>
          <w:sz w:val="52"/>
          <w:szCs w:val="52"/>
        </w:rPr>
        <w:t xml:space="preserve"> </w:t>
      </w:r>
      <w:r w:rsidR="0049667E">
        <w:rPr>
          <w:sz w:val="52"/>
          <w:szCs w:val="52"/>
        </w:rPr>
        <w:t xml:space="preserve">Pedido de </w:t>
      </w:r>
      <w:r w:rsidR="00AC1451">
        <w:rPr>
          <w:sz w:val="52"/>
          <w:szCs w:val="52"/>
        </w:rPr>
        <w:t>Substituição</w:t>
      </w:r>
      <w:r w:rsidR="00D6740F">
        <w:rPr>
          <w:sz w:val="52"/>
          <w:szCs w:val="52"/>
        </w:rPr>
        <w:t xml:space="preserve"> – </w:t>
      </w:r>
      <w:r w:rsidR="005463C5">
        <w:rPr>
          <w:sz w:val="52"/>
          <w:szCs w:val="52"/>
        </w:rPr>
        <w:t>Corporativo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jeto"/>
      <w:bookmarkStart w:id="2" w:name="NomeProdu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19F2A185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 w:rsidR="00FA0C73">
        <w:t>CAU</w:t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7777777" w:rsidR="00A735A5" w:rsidRPr="00BA5059" w:rsidRDefault="00076318">
            <w:pPr>
              <w:jc w:val="center"/>
            </w:pPr>
            <w:r>
              <w:t>1.0</w:t>
            </w:r>
          </w:p>
        </w:tc>
        <w:tc>
          <w:tcPr>
            <w:tcW w:w="1425" w:type="dxa"/>
            <w:vAlign w:val="bottom"/>
          </w:tcPr>
          <w:p w14:paraId="3828512A" w14:textId="01AE2F81" w:rsidR="00A735A5" w:rsidRPr="00BA5059" w:rsidRDefault="00A96CC0" w:rsidP="00A96CC0">
            <w:pPr>
              <w:jc w:val="center"/>
            </w:pPr>
            <w:r>
              <w:t>27</w:t>
            </w:r>
            <w:r w:rsidR="005D249C">
              <w:t>/</w:t>
            </w:r>
            <w:r w:rsidR="00386BAA">
              <w:t>1</w:t>
            </w:r>
            <w:r w:rsidR="009C0740">
              <w:t>1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1261235C" w:rsidR="00A4247F" w:rsidRDefault="00A96CC0" w:rsidP="00A96CC0">
      <w:pPr>
        <w:tabs>
          <w:tab w:val="left" w:pos="6682"/>
        </w:tabs>
        <w:jc w:val="left"/>
        <w:rPr>
          <w:rFonts w:cs="Arial"/>
          <w:b/>
          <w:szCs w:val="22"/>
        </w:rPr>
      </w:pPr>
      <w:r>
        <w:rPr>
          <w:rFonts w:cs="Arial"/>
          <w:b/>
          <w:szCs w:val="22"/>
        </w:rPr>
        <w:tab/>
      </w: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bookmarkStart w:id="4" w:name="_GoBack"/>
    <w:bookmarkEnd w:id="4"/>
    <w:p w14:paraId="27737270" w14:textId="77777777" w:rsidR="003A2C91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30492920" w:history="1">
        <w:r w:rsidR="003A2C91" w:rsidRPr="00016A6B">
          <w:rPr>
            <w:rStyle w:val="Hyperlink"/>
            <w:noProof/>
          </w:rPr>
          <w:t>HST-031– Acompanhar Pedido de Substituição – CEN/BR</w:t>
        </w:r>
        <w:r w:rsidR="003A2C91">
          <w:rPr>
            <w:noProof/>
            <w:webHidden/>
          </w:rPr>
          <w:tab/>
        </w:r>
        <w:r w:rsidR="003A2C91">
          <w:rPr>
            <w:noProof/>
            <w:webHidden/>
          </w:rPr>
          <w:fldChar w:fldCharType="begin"/>
        </w:r>
        <w:r w:rsidR="003A2C91">
          <w:rPr>
            <w:noProof/>
            <w:webHidden/>
          </w:rPr>
          <w:instrText xml:space="preserve"> PAGEREF _Toc30492920 \h </w:instrText>
        </w:r>
        <w:r w:rsidR="003A2C91">
          <w:rPr>
            <w:noProof/>
            <w:webHidden/>
          </w:rPr>
        </w:r>
        <w:r w:rsidR="003A2C91">
          <w:rPr>
            <w:noProof/>
            <w:webHidden/>
          </w:rPr>
          <w:fldChar w:fldCharType="separate"/>
        </w:r>
        <w:r w:rsidR="003A2C91">
          <w:rPr>
            <w:noProof/>
            <w:webHidden/>
          </w:rPr>
          <w:t>4</w:t>
        </w:r>
        <w:r w:rsidR="003A2C91">
          <w:rPr>
            <w:noProof/>
            <w:webHidden/>
          </w:rPr>
          <w:fldChar w:fldCharType="end"/>
        </w:r>
      </w:hyperlink>
    </w:p>
    <w:p w14:paraId="12F9EA4A" w14:textId="77777777" w:rsidR="003A2C91" w:rsidRDefault="003A2C9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492921" w:history="1">
        <w:r w:rsidRPr="00016A6B">
          <w:rPr>
            <w:rStyle w:val="Hyperlink"/>
            <w:noProof/>
          </w:rPr>
          <w:t>COMO Corporativo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9DC3D2" w14:textId="77777777" w:rsidR="003A2C91" w:rsidRDefault="003A2C9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492922" w:history="1">
        <w:r w:rsidRPr="00016A6B">
          <w:rPr>
            <w:rStyle w:val="Hyperlink"/>
            <w:noProof/>
          </w:rPr>
          <w:t>PARA acompanhar os pedidos de substituição das chapas da eleição.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6E05D5" w14:textId="77777777" w:rsidR="003A2C91" w:rsidRDefault="003A2C9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492923" w:history="1">
        <w:r w:rsidRPr="00016A6B">
          <w:rPr>
            <w:rStyle w:val="Hyperlink"/>
            <w:noProof/>
          </w:rPr>
          <w:t>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E2C592" w14:textId="77777777" w:rsidR="003A2C91" w:rsidRDefault="003A2C9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492924" w:history="1">
        <w:r w:rsidRPr="00016A6B">
          <w:rPr>
            <w:rStyle w:val="Hyperlink"/>
            <w:noProof/>
          </w:rPr>
          <w:t>CRITÉRIOS DE ACEITE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C2625B" w14:textId="77777777" w:rsidR="003A2C91" w:rsidRDefault="003A2C91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0492925" w:history="1">
        <w:r w:rsidRPr="00016A6B">
          <w:rPr>
            <w:rStyle w:val="Hyperlink"/>
            <w:noProof/>
          </w:rPr>
          <w:t>INFORMAÇÕES COMPLEMENTARES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_Toc30492925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1769B440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5" w:name="_Toc30492920"/>
      <w:r w:rsidR="00CE176F">
        <w:lastRenderedPageBreak/>
        <w:t>HST</w:t>
      </w:r>
      <w:r w:rsidR="00C03F98">
        <w:t>-</w:t>
      </w:r>
      <w:r w:rsidR="00AF2B52">
        <w:t>0</w:t>
      </w:r>
      <w:r w:rsidR="00CB2214">
        <w:t>3</w:t>
      </w:r>
      <w:r w:rsidR="00A96CC0">
        <w:t>1</w:t>
      </w:r>
      <w:r w:rsidR="0035649F">
        <w:t xml:space="preserve">– </w:t>
      </w:r>
      <w:r w:rsidR="00E264CB">
        <w:t xml:space="preserve">Acompanhar </w:t>
      </w:r>
      <w:r w:rsidR="00153838">
        <w:t xml:space="preserve">Pedido de </w:t>
      </w:r>
      <w:r w:rsidR="00703731">
        <w:t>Substituição</w:t>
      </w:r>
      <w:r w:rsidR="00D6740F">
        <w:t xml:space="preserve"> – </w:t>
      </w:r>
      <w:r w:rsidR="00CB2214">
        <w:t>C</w:t>
      </w:r>
      <w:r w:rsidR="00A96CC0">
        <w:t>EN/BR</w:t>
      </w:r>
      <w:bookmarkEnd w:id="5"/>
    </w:p>
    <w:p w14:paraId="37D34CD1" w14:textId="57204F9B" w:rsidR="002B1554" w:rsidRPr="00A96CC0" w:rsidRDefault="00CE176F" w:rsidP="00C64B05">
      <w:pPr>
        <w:pStyle w:val="Ttulo2"/>
        <w:numPr>
          <w:ilvl w:val="0"/>
          <w:numId w:val="0"/>
        </w:numPr>
        <w:rPr>
          <w:b w:val="0"/>
        </w:rPr>
      </w:pPr>
      <w:bookmarkStart w:id="6" w:name="_Toc30492921"/>
      <w:r w:rsidRPr="000628DE">
        <w:t>COMO</w:t>
      </w:r>
      <w:r w:rsidR="00C64B05" w:rsidRPr="000628DE">
        <w:t xml:space="preserve"> </w:t>
      </w:r>
      <w:r w:rsidR="00A96CC0" w:rsidRPr="00A96CC0">
        <w:rPr>
          <w:b w:val="0"/>
        </w:rPr>
        <w:t>Corporativo</w:t>
      </w:r>
      <w:bookmarkEnd w:id="6"/>
    </w:p>
    <w:p w14:paraId="405BA23E" w14:textId="545CAFE5" w:rsidR="005D249C" w:rsidRPr="000628DE" w:rsidRDefault="00CE176F" w:rsidP="005D249C">
      <w:pPr>
        <w:pStyle w:val="EstiloPrototipo3"/>
      </w:pPr>
      <w:r w:rsidRPr="000628DE">
        <w:t>QUERO</w:t>
      </w:r>
      <w:r w:rsidR="005A4527" w:rsidRPr="000628DE">
        <w:t xml:space="preserve"> </w:t>
      </w:r>
      <w:r w:rsidR="00E264CB" w:rsidRPr="001154EB">
        <w:rPr>
          <w:b w:val="0"/>
        </w:rPr>
        <w:t>acompanhar os pedidos de substituiç</w:t>
      </w:r>
      <w:r w:rsidR="00D6740F" w:rsidRPr="001154EB">
        <w:rPr>
          <w:b w:val="0"/>
        </w:rPr>
        <w:t>ões</w:t>
      </w:r>
      <w:r w:rsidR="00E264CB" w:rsidRPr="001154EB">
        <w:rPr>
          <w:b w:val="0"/>
        </w:rPr>
        <w:t xml:space="preserve"> </w:t>
      </w:r>
      <w:r w:rsidR="00D6740F" w:rsidRPr="001154EB">
        <w:rPr>
          <w:b w:val="0"/>
        </w:rPr>
        <w:t>da</w:t>
      </w:r>
      <w:r w:rsidR="00CB2214">
        <w:rPr>
          <w:b w:val="0"/>
        </w:rPr>
        <w:t>s</w:t>
      </w:r>
      <w:r w:rsidR="00D6740F" w:rsidRPr="001154EB">
        <w:rPr>
          <w:b w:val="0"/>
        </w:rPr>
        <w:t xml:space="preserve"> </w:t>
      </w:r>
      <w:r w:rsidR="00CB2214" w:rsidRPr="001154EB">
        <w:rPr>
          <w:b w:val="0"/>
        </w:rPr>
        <w:t>chapa</w:t>
      </w:r>
      <w:r w:rsidR="00CB2214">
        <w:rPr>
          <w:b w:val="0"/>
        </w:rPr>
        <w:t xml:space="preserve">s da </w:t>
      </w:r>
      <w:r w:rsidR="00A96CC0">
        <w:rPr>
          <w:b w:val="0"/>
        </w:rPr>
        <w:t>eleição.</w:t>
      </w:r>
    </w:p>
    <w:p w14:paraId="38E7497A" w14:textId="5DA7D4C8" w:rsidR="00A735A5" w:rsidRPr="00204372" w:rsidRDefault="002863AB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30492922"/>
      <w:r>
        <w:t>PAR</w:t>
      </w:r>
      <w:r w:rsidR="00CE176F" w:rsidRPr="000628DE">
        <w:t>A</w:t>
      </w:r>
      <w:r w:rsidR="005A4527" w:rsidRPr="000628DE">
        <w:t xml:space="preserve"> </w:t>
      </w:r>
      <w:r w:rsidR="001154EB" w:rsidRPr="001154EB">
        <w:rPr>
          <w:b w:val="0"/>
        </w:rPr>
        <w:t xml:space="preserve">acompanhar </w:t>
      </w:r>
      <w:r w:rsidR="00CB2214">
        <w:rPr>
          <w:b w:val="0"/>
        </w:rPr>
        <w:t xml:space="preserve">os pedidos de substituição das chapas </w:t>
      </w:r>
      <w:r w:rsidR="00A96CC0">
        <w:rPr>
          <w:b w:val="0"/>
        </w:rPr>
        <w:t>da eleição</w:t>
      </w:r>
      <w:r w:rsidR="00204372" w:rsidRPr="001154EB">
        <w:rPr>
          <w:b w:val="0"/>
        </w:rPr>
        <w:t>.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30492923"/>
      <w:r>
        <w:t>PROTÓTIPO</w:t>
      </w:r>
      <w:bookmarkEnd w:id="8"/>
      <w:bookmarkEnd w:id="9"/>
    </w:p>
    <w:p w14:paraId="2429C1F7" w14:textId="4868F430" w:rsidR="00AA6EBE" w:rsidRDefault="00AA6EBE" w:rsidP="006B4BE8">
      <w:pPr>
        <w:pStyle w:val="EstiloPrototipo3"/>
        <w:numPr>
          <w:ilvl w:val="0"/>
          <w:numId w:val="4"/>
        </w:numPr>
      </w:pPr>
      <w:bookmarkStart w:id="10" w:name="_Ref24546055"/>
      <w:bookmarkStart w:id="11" w:name="_Ref25066994"/>
      <w:r>
        <w:t xml:space="preserve">Pesquisar </w:t>
      </w:r>
    </w:p>
    <w:p w14:paraId="193CB142" w14:textId="6BB42199" w:rsidR="00AA6EBE" w:rsidRDefault="006F4446" w:rsidP="00A6347A">
      <w:pPr>
        <w:pStyle w:val="EstiloPrototipo3"/>
        <w:ind w:left="284"/>
      </w:pPr>
      <w:r>
        <w:rPr>
          <w:noProof/>
        </w:rPr>
        <w:drawing>
          <wp:inline distT="0" distB="0" distL="0" distR="0" wp14:anchorId="7879D906" wp14:editId="2E904D33">
            <wp:extent cx="5760085" cy="275209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oncluid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ACA7" w14:textId="77777777" w:rsidR="00AA6EBE" w:rsidRDefault="00AA6EBE" w:rsidP="00AA6EBE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8532D3" w:rsidRPr="00F81208" w14:paraId="4CF6AE1A" w14:textId="77777777" w:rsidTr="006D4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603DB09" w14:textId="77777777" w:rsidR="008532D3" w:rsidRPr="00F81208" w:rsidRDefault="008532D3" w:rsidP="006D48C0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8532D3" w:rsidRPr="00F81208" w14:paraId="4C55300D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820060" w14:textId="77777777" w:rsidR="008532D3" w:rsidRPr="00F81208" w:rsidRDefault="008532D3" w:rsidP="006D48C0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Selecionar Eleição</w:t>
            </w:r>
          </w:p>
        </w:tc>
      </w:tr>
      <w:tr w:rsidR="008532D3" w:rsidRPr="00F81208" w14:paraId="78721192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B214001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5A16C09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CBA70E8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78A53BD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10BB633D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FDACC16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07D4594A" w14:textId="77777777" w:rsidR="008532D3" w:rsidRPr="00F81208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8532D3" w:rsidRPr="00F81208" w14:paraId="179DFC61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B18F5E4" w14:textId="77777777" w:rsidR="008532D3" w:rsidRPr="00671BC2" w:rsidRDefault="008532D3" w:rsidP="006D48C0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712DED">
              <w:rPr>
                <w:b/>
                <w:color w:val="000000" w:themeColor="text1"/>
                <w:sz w:val="18"/>
                <w:szCs w:val="18"/>
              </w:rPr>
              <w:t>Filtros</w:t>
            </w:r>
          </w:p>
        </w:tc>
      </w:tr>
      <w:tr w:rsidR="008532D3" w:rsidRPr="00F81208" w14:paraId="3C82BF31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2E7D2D5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8FF4B2" w14:textId="77777777" w:rsidR="008532D3" w:rsidRDefault="008532D3" w:rsidP="006D48C0">
            <w:pPr>
              <w:spacing w:before="60" w:after="60"/>
              <w:jc w:val="center"/>
              <w:rPr>
                <w:noProof/>
              </w:rPr>
            </w:pPr>
            <w:r w:rsidRPr="00EC175D">
              <w:rPr>
                <w:sz w:val="18"/>
                <w:szCs w:val="18"/>
              </w:rPr>
              <w:t>Ano da Eleição</w:t>
            </w:r>
          </w:p>
        </w:tc>
        <w:tc>
          <w:tcPr>
            <w:tcW w:w="1306" w:type="dxa"/>
            <w:gridSpan w:val="2"/>
          </w:tcPr>
          <w:p w14:paraId="57AB16CC" w14:textId="77777777" w:rsidR="008532D3" w:rsidRPr="00712DED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712DED">
              <w:rPr>
                <w:sz w:val="18"/>
                <w:szCs w:val="18"/>
              </w:rPr>
              <w:t>Exibe os anos das Eleiç</w:t>
            </w:r>
            <w:r>
              <w:rPr>
                <w:sz w:val="18"/>
                <w:szCs w:val="18"/>
              </w:rPr>
              <w:t>ões</w:t>
            </w:r>
            <w:r w:rsidRPr="00712DED">
              <w:rPr>
                <w:sz w:val="18"/>
                <w:szCs w:val="18"/>
              </w:rPr>
              <w:t xml:space="preserve"> informad</w:t>
            </w:r>
            <w:r>
              <w:rPr>
                <w:sz w:val="18"/>
                <w:szCs w:val="18"/>
              </w:rPr>
              <w:t>a</w:t>
            </w:r>
            <w:r w:rsidRPr="00712DED">
              <w:rPr>
                <w:sz w:val="18"/>
                <w:szCs w:val="18"/>
              </w:rPr>
              <w:t>s pelo ator na tela do cadastro do calendário (Aba Período)</w:t>
            </w:r>
          </w:p>
          <w:p w14:paraId="59966A8C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7A825FE9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Numérico</w:t>
            </w:r>
          </w:p>
          <w:p w14:paraId="76A672CA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A8EA70B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Selecione </w:t>
            </w:r>
          </w:p>
          <w:p w14:paraId="7DAB2DFB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[Anos criados]</w:t>
            </w:r>
          </w:p>
        </w:tc>
        <w:tc>
          <w:tcPr>
            <w:tcW w:w="926" w:type="dxa"/>
          </w:tcPr>
          <w:p w14:paraId="2B0FDFFC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9999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B108C4F" w14:textId="77777777" w:rsidR="008532D3" w:rsidRPr="0069734B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69734B">
              <w:rPr>
                <w:color w:val="000000" w:themeColor="text1"/>
                <w:sz w:val="18"/>
                <w:szCs w:val="18"/>
              </w:rPr>
              <w:t xml:space="preserve">Obrigatório: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64E36A4B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69734B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0371B6E9" w14:textId="7D960950" w:rsidR="008532D3" w:rsidRPr="003B47D7" w:rsidRDefault="008532D3" w:rsidP="008532D3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6F83E5FD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ED9DA1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CC519BA" w14:textId="77777777" w:rsidR="008532D3" w:rsidRPr="006D6786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  <w:gridSpan w:val="2"/>
          </w:tcPr>
          <w:p w14:paraId="3078F8AC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712DED">
              <w:rPr>
                <w:sz w:val="18"/>
                <w:szCs w:val="18"/>
              </w:rPr>
              <w:t xml:space="preserve">Exibe os números das eleições </w:t>
            </w:r>
            <w:r w:rsidRPr="00712DED">
              <w:rPr>
                <w:sz w:val="18"/>
                <w:szCs w:val="18"/>
              </w:rPr>
              <w:lastRenderedPageBreak/>
              <w:t>gerados automaticamente pelo sistema.</w:t>
            </w:r>
          </w:p>
          <w:p w14:paraId="2BE89AF4" w14:textId="77777777" w:rsidR="008532D3" w:rsidRPr="00712DED" w:rsidRDefault="008532D3" w:rsidP="006D48C0">
            <w:pPr>
              <w:spacing w:before="60" w:after="60"/>
              <w:rPr>
                <w:sz w:val="18"/>
                <w:szCs w:val="18"/>
              </w:rPr>
            </w:pPr>
          </w:p>
          <w:p w14:paraId="158D4C86" w14:textId="77777777" w:rsidR="008532D3" w:rsidRPr="00712DED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712DED">
              <w:rPr>
                <w:sz w:val="18"/>
                <w:szCs w:val="18"/>
              </w:rPr>
              <w:t>Ano/Sequencial (000)</w:t>
            </w:r>
          </w:p>
          <w:p w14:paraId="68BD67E6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4547DDBD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711266D0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Selecione </w:t>
            </w:r>
          </w:p>
          <w:p w14:paraId="69FF1A84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lastRenderedPageBreak/>
              <w:t>[Eleições criadas]</w:t>
            </w:r>
          </w:p>
        </w:tc>
        <w:tc>
          <w:tcPr>
            <w:tcW w:w="926" w:type="dxa"/>
          </w:tcPr>
          <w:p w14:paraId="7AA93BF3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lastRenderedPageBreak/>
              <w:t>9999/ 999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96DDF19" w14:textId="77777777" w:rsidR="008532D3" w:rsidRPr="0069734B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69734B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1714ABCF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69734B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0F0FE2FE" w14:textId="35CBC66F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4BE568A8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1B1232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95E899" w14:textId="77777777" w:rsidR="008532D3" w:rsidRPr="006D6786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  <w:gridSpan w:val="2"/>
          </w:tcPr>
          <w:p w14:paraId="390906A8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os t</w:t>
            </w:r>
            <w:r w:rsidRPr="00EC175D">
              <w:rPr>
                <w:sz w:val="18"/>
                <w:szCs w:val="18"/>
              </w:rPr>
              <w:t>ipo</w:t>
            </w:r>
            <w:r>
              <w:rPr>
                <w:sz w:val="18"/>
                <w:szCs w:val="18"/>
              </w:rPr>
              <w:t>s</w:t>
            </w:r>
            <w:r w:rsidRPr="00EC175D">
              <w:rPr>
                <w:sz w:val="18"/>
                <w:szCs w:val="18"/>
              </w:rPr>
              <w:t xml:space="preserve"> de processo eleitoral</w:t>
            </w:r>
          </w:p>
        </w:tc>
        <w:tc>
          <w:tcPr>
            <w:tcW w:w="1246" w:type="dxa"/>
          </w:tcPr>
          <w:p w14:paraId="2A51230A" w14:textId="77777777" w:rsidR="008532D3" w:rsidRPr="00C04F4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05B9FF78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Ordinário</w:t>
            </w:r>
          </w:p>
          <w:p w14:paraId="4B8A40FC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 </w:t>
            </w:r>
          </w:p>
          <w:p w14:paraId="11EBEBB3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Extraordinário</w:t>
            </w:r>
          </w:p>
        </w:tc>
        <w:tc>
          <w:tcPr>
            <w:tcW w:w="926" w:type="dxa"/>
          </w:tcPr>
          <w:p w14:paraId="22BDF7F0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CDD77B8" w14:textId="77777777" w:rsidR="008532D3" w:rsidRPr="0069734B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69734B">
              <w:rPr>
                <w:color w:val="000000" w:themeColor="text1"/>
                <w:sz w:val="18"/>
                <w:szCs w:val="18"/>
              </w:rPr>
              <w:t>Obrigatório: Não</w:t>
            </w:r>
          </w:p>
          <w:p w14:paraId="0746BD44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69734B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3FD79113" w14:textId="3D607ECD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2C19380B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AECDE4E" w14:textId="77777777" w:rsidR="008532D3" w:rsidRPr="00712DED" w:rsidRDefault="008532D3" w:rsidP="006D48C0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712DED">
              <w:rPr>
                <w:b/>
                <w:color w:val="000000" w:themeColor="text1"/>
                <w:sz w:val="18"/>
                <w:szCs w:val="18"/>
              </w:rPr>
              <w:t>Resultado da Pesquisa</w:t>
            </w:r>
          </w:p>
        </w:tc>
      </w:tr>
      <w:tr w:rsidR="008532D3" w:rsidRPr="00F81208" w14:paraId="2ED9EB2B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E87D270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BA107BA" w14:textId="77777777" w:rsidR="008532D3" w:rsidRPr="006D6786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Ano</w:t>
            </w:r>
          </w:p>
        </w:tc>
        <w:tc>
          <w:tcPr>
            <w:tcW w:w="1306" w:type="dxa"/>
            <w:gridSpan w:val="2"/>
          </w:tcPr>
          <w:p w14:paraId="0BB239C6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Ano da Eleição</w:t>
            </w:r>
          </w:p>
        </w:tc>
        <w:tc>
          <w:tcPr>
            <w:tcW w:w="1246" w:type="dxa"/>
          </w:tcPr>
          <w:p w14:paraId="4F5F142E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Numérico</w:t>
            </w:r>
          </w:p>
          <w:p w14:paraId="0D960BD8" w14:textId="77777777" w:rsidR="008532D3" w:rsidRPr="00C04F4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50511CDB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2CCF106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B474980" w14:textId="77777777" w:rsidR="008532D3" w:rsidRPr="00884E7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884E73">
              <w:rPr>
                <w:color w:val="000000" w:themeColor="text1"/>
                <w:sz w:val="18"/>
                <w:szCs w:val="18"/>
              </w:rPr>
              <w:t xml:space="preserve">Obrigatório: </w:t>
            </w:r>
            <w:r>
              <w:rPr>
                <w:color w:val="000000" w:themeColor="text1"/>
                <w:sz w:val="18"/>
                <w:szCs w:val="18"/>
              </w:rPr>
              <w:t>Não se aplica</w:t>
            </w:r>
          </w:p>
          <w:p w14:paraId="18DB7092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884E73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Sim</w:t>
            </w:r>
          </w:p>
          <w:p w14:paraId="357A45F0" w14:textId="258F58CC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02842646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1FA86F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8DA608" w14:textId="77777777" w:rsidR="008532D3" w:rsidRPr="006D6786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Eleição</w:t>
            </w:r>
          </w:p>
        </w:tc>
        <w:tc>
          <w:tcPr>
            <w:tcW w:w="1306" w:type="dxa"/>
            <w:gridSpan w:val="2"/>
          </w:tcPr>
          <w:p w14:paraId="2B27568D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Número da eleição gerado pelo sistema</w:t>
            </w:r>
          </w:p>
        </w:tc>
        <w:tc>
          <w:tcPr>
            <w:tcW w:w="1246" w:type="dxa"/>
          </w:tcPr>
          <w:p w14:paraId="1F302A4E" w14:textId="77777777" w:rsidR="008532D3" w:rsidRPr="00C04F4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5D3A5F7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392ADF9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D2920F7" w14:textId="77777777" w:rsidR="008532D3" w:rsidRPr="00A03851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03851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DE29925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A03851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919EC1E" w14:textId="60F385C6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0872EE31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2BD0A12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3828B0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Tipo de Processo</w:t>
            </w:r>
          </w:p>
        </w:tc>
        <w:tc>
          <w:tcPr>
            <w:tcW w:w="1306" w:type="dxa"/>
            <w:gridSpan w:val="2"/>
          </w:tcPr>
          <w:p w14:paraId="0A7DB1BF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Tipo de processo eleitoral</w:t>
            </w:r>
          </w:p>
        </w:tc>
        <w:tc>
          <w:tcPr>
            <w:tcW w:w="1246" w:type="dxa"/>
          </w:tcPr>
          <w:p w14:paraId="13189CA5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323E1885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33F7119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3E28A34" w14:textId="77777777" w:rsidR="008532D3" w:rsidRPr="00920C4E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4DC9042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C9703A0" w14:textId="6DECE7A8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12D621D6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2871D8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A42D1A" w14:textId="77777777" w:rsidR="008532D3" w:rsidRPr="006D6786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Resolução</w:t>
            </w:r>
          </w:p>
        </w:tc>
        <w:tc>
          <w:tcPr>
            <w:tcW w:w="1306" w:type="dxa"/>
            <w:gridSpan w:val="2"/>
          </w:tcPr>
          <w:p w14:paraId="13634325" w14:textId="77777777" w:rsidR="008532D3" w:rsidRPr="00CC63CE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CC63CE">
              <w:rPr>
                <w:sz w:val="18"/>
                <w:szCs w:val="18"/>
              </w:rPr>
              <w:t xml:space="preserve">Exibe </w:t>
            </w:r>
            <w:r>
              <w:rPr>
                <w:sz w:val="18"/>
                <w:szCs w:val="18"/>
              </w:rPr>
              <w:t>o</w:t>
            </w:r>
          </w:p>
          <w:p w14:paraId="6213B04A" w14:textId="77777777" w:rsidR="008532D3" w:rsidRPr="00CC63CE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CC63CE">
              <w:rPr>
                <w:sz w:val="18"/>
                <w:szCs w:val="18"/>
              </w:rPr>
              <w:t>link (download do arquivo)</w:t>
            </w:r>
          </w:p>
          <w:p w14:paraId="285EFC86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246" w:type="dxa"/>
          </w:tcPr>
          <w:p w14:paraId="5F0A5AE6" w14:textId="77777777" w:rsidR="008532D3" w:rsidRPr="00C04F4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2B4E0891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BAB6270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8EC52A2" w14:textId="77777777" w:rsidR="008532D3" w:rsidRPr="00920C4E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D2AD2B8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3EE2835B" w14:textId="2F851AAF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5DC04518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DCD82C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25DEA20" w14:textId="77777777" w:rsidR="008532D3" w:rsidRPr="006D6786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Status</w:t>
            </w:r>
            <w:r>
              <w:rPr>
                <w:sz w:val="18"/>
                <w:szCs w:val="18"/>
              </w:rPr>
              <w:t xml:space="preserve"> da Eleição</w:t>
            </w:r>
          </w:p>
        </w:tc>
        <w:tc>
          <w:tcPr>
            <w:tcW w:w="1306" w:type="dxa"/>
            <w:gridSpan w:val="2"/>
          </w:tcPr>
          <w:p w14:paraId="07EB94D0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Exibe os Status </w:t>
            </w:r>
          </w:p>
        </w:tc>
        <w:tc>
          <w:tcPr>
            <w:tcW w:w="1246" w:type="dxa"/>
          </w:tcPr>
          <w:p w14:paraId="73B8921A" w14:textId="77777777" w:rsidR="008532D3" w:rsidRPr="00C04F4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0AC9E589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E77766F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8076CF8" w14:textId="77777777" w:rsidR="008532D3" w:rsidRPr="00920C4E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FEC4E9E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790EC27" w14:textId="3F38A0A7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12D1FA9E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4279B03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728E24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  <w:gridSpan w:val="2"/>
          </w:tcPr>
          <w:p w14:paraId="3BC3E2EE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Exibe as ações</w:t>
            </w:r>
            <w:r>
              <w:rPr>
                <w:sz w:val="18"/>
                <w:szCs w:val="18"/>
              </w:rPr>
              <w:t xml:space="preserve"> disponíveis</w:t>
            </w:r>
          </w:p>
        </w:tc>
        <w:tc>
          <w:tcPr>
            <w:tcW w:w="1246" w:type="dxa"/>
          </w:tcPr>
          <w:p w14:paraId="64E59502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69251AE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</w:tc>
        <w:tc>
          <w:tcPr>
            <w:tcW w:w="926" w:type="dxa"/>
          </w:tcPr>
          <w:p w14:paraId="465465E3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ED5A1F6" w14:textId="77777777" w:rsidR="008532D3" w:rsidRPr="00E82B04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E82B04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4B334CE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E82B04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79FDA5E3" w14:textId="6A089DC4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3A931DDB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C882A56" w14:textId="77777777" w:rsidR="008532D3" w:rsidRPr="00F81208" w:rsidRDefault="008532D3" w:rsidP="004A55B7">
            <w:pPr>
              <w:pStyle w:val="PargrafodaLista"/>
              <w:numPr>
                <w:ilvl w:val="0"/>
                <w:numId w:val="25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ECCDBCB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  <w:gridSpan w:val="2"/>
          </w:tcPr>
          <w:p w14:paraId="0418B738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 xml:space="preserve">Campo de busca </w:t>
            </w:r>
            <w:r>
              <w:rPr>
                <w:sz w:val="18"/>
                <w:szCs w:val="18"/>
              </w:rPr>
              <w:t xml:space="preserve">para retornar resultado da pesquisa </w:t>
            </w:r>
          </w:p>
        </w:tc>
        <w:tc>
          <w:tcPr>
            <w:tcW w:w="1246" w:type="dxa"/>
          </w:tcPr>
          <w:p w14:paraId="433982DC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</w:t>
            </w:r>
            <w:r w:rsidRPr="00EC175D">
              <w:rPr>
                <w:sz w:val="18"/>
                <w:szCs w:val="18"/>
              </w:rPr>
              <w:t>fanumérico</w:t>
            </w:r>
          </w:p>
        </w:tc>
        <w:tc>
          <w:tcPr>
            <w:tcW w:w="1034" w:type="dxa"/>
            <w:gridSpan w:val="2"/>
          </w:tcPr>
          <w:p w14:paraId="105E0F83" w14:textId="77777777" w:rsidR="008532D3" w:rsidRDefault="008532D3" w:rsidP="006D48C0">
            <w:pPr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385C30D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D986E83" w14:textId="77777777" w:rsidR="008532D3" w:rsidRPr="00E82B04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E82B04">
              <w:rPr>
                <w:color w:val="000000" w:themeColor="text1"/>
                <w:sz w:val="18"/>
                <w:szCs w:val="18"/>
              </w:rPr>
              <w:t xml:space="preserve">Obrigatório: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1BD4788D" w14:textId="77777777" w:rsidR="008532D3" w:rsidRDefault="008532D3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E82B04">
              <w:rPr>
                <w:color w:val="000000" w:themeColor="text1"/>
                <w:sz w:val="18"/>
                <w:szCs w:val="18"/>
              </w:rPr>
              <w:t>Somente Leitura: Não</w:t>
            </w:r>
          </w:p>
          <w:p w14:paraId="41216E59" w14:textId="7FF455BB" w:rsidR="008532D3" w:rsidRPr="003B47D7" w:rsidRDefault="008532D3" w:rsidP="006D48C0">
            <w:pPr>
              <w:spacing w:before="60" w:after="60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8532D3" w:rsidRPr="00F81208" w14:paraId="7CD8178E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8ED2603" w14:textId="77777777" w:rsidR="008532D3" w:rsidRPr="00F81208" w:rsidRDefault="008532D3" w:rsidP="006D48C0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8532D3" w:rsidRPr="00F81208" w14:paraId="7C7019E7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090C93F5" w14:textId="77777777" w:rsidR="008532D3" w:rsidRPr="00EC175D" w:rsidRDefault="008532D3" w:rsidP="006D48C0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4294CABC" w14:textId="77777777" w:rsidR="008532D3" w:rsidRPr="00F81208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613278FE" w14:textId="77777777" w:rsidR="008532D3" w:rsidRPr="00F81208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68589B49" w14:textId="77777777" w:rsidR="008532D3" w:rsidRPr="00F81208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A4A38C1" w14:textId="77777777" w:rsidR="008532D3" w:rsidRPr="00F81208" w:rsidRDefault="008532D3" w:rsidP="006D48C0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8532D3" w:rsidRPr="00F81208" w14:paraId="77CBFCEF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39EB24B" w14:textId="77777777" w:rsidR="008532D3" w:rsidRPr="00EC175D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A2ADF5C" w14:textId="77777777" w:rsidR="008532D3" w:rsidRPr="00EC175D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Pesquisar</w:t>
            </w:r>
          </w:p>
        </w:tc>
        <w:tc>
          <w:tcPr>
            <w:tcW w:w="2976" w:type="dxa"/>
            <w:gridSpan w:val="3"/>
          </w:tcPr>
          <w:p w14:paraId="49C7867E" w14:textId="77777777" w:rsidR="008532D3" w:rsidRPr="00EC175D" w:rsidRDefault="008532D3" w:rsidP="006D48C0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pesquisar, o sistema deve realizar uma pesquisa de acordo com os filtros preenchidos</w:t>
            </w:r>
          </w:p>
        </w:tc>
        <w:tc>
          <w:tcPr>
            <w:tcW w:w="1134" w:type="dxa"/>
            <w:gridSpan w:val="3"/>
          </w:tcPr>
          <w:p w14:paraId="067F60DA" w14:textId="77777777" w:rsidR="008532D3" w:rsidRPr="00EC175D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5FB32CD6" w14:textId="79AB2DE0" w:rsidR="008532D3" w:rsidRPr="003B47D7" w:rsidRDefault="00E7344F" w:rsidP="006D48C0">
            <w:pPr>
              <w:spacing w:before="60" w:after="60"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-</w:t>
            </w:r>
          </w:p>
        </w:tc>
      </w:tr>
      <w:tr w:rsidR="008532D3" w:rsidRPr="00F81208" w14:paraId="24099044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7B34BF1" w14:textId="77777777" w:rsidR="008532D3" w:rsidRPr="00EC175D" w:rsidRDefault="008532D3" w:rsidP="006D48C0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647544C6" w14:textId="77777777" w:rsidR="008532D3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Limpar</w:t>
            </w:r>
          </w:p>
        </w:tc>
        <w:tc>
          <w:tcPr>
            <w:tcW w:w="2976" w:type="dxa"/>
            <w:gridSpan w:val="3"/>
          </w:tcPr>
          <w:p w14:paraId="01DC532C" w14:textId="77777777" w:rsidR="008532D3" w:rsidRDefault="008532D3" w:rsidP="006D48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em limpar, o sistema deve limpar todos os campos preenchidos do filtro.</w:t>
            </w:r>
          </w:p>
        </w:tc>
        <w:tc>
          <w:tcPr>
            <w:tcW w:w="1134" w:type="dxa"/>
            <w:gridSpan w:val="3"/>
          </w:tcPr>
          <w:p w14:paraId="7C6F8065" w14:textId="77777777" w:rsidR="008532D3" w:rsidRPr="00EC175D" w:rsidRDefault="008532D3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5C9D927C" w14:textId="5515A7E9" w:rsidR="008532D3" w:rsidRPr="003B47D7" w:rsidRDefault="00E7344F" w:rsidP="006D48C0">
            <w:pPr>
              <w:spacing w:before="60" w:after="60"/>
              <w:rPr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_Ref25000604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4AD30F2F" w14:textId="6F69DE81" w:rsidR="00D471A9" w:rsidRDefault="0076390A" w:rsidP="006B4BE8">
      <w:pPr>
        <w:pStyle w:val="EstiloPrototipo3"/>
        <w:numPr>
          <w:ilvl w:val="0"/>
          <w:numId w:val="4"/>
        </w:numPr>
      </w:pPr>
      <w:bookmarkStart w:id="12" w:name="_Ref25822119"/>
      <w:bookmarkStart w:id="13" w:name="_Ref25851054"/>
      <w:r>
        <w:lastRenderedPageBreak/>
        <w:t xml:space="preserve">Acompanhar </w:t>
      </w:r>
      <w:r w:rsidR="00076915">
        <w:t xml:space="preserve">Pedido de </w:t>
      </w:r>
      <w:bookmarkEnd w:id="10"/>
      <w:bookmarkEnd w:id="11"/>
      <w:bookmarkEnd w:id="12"/>
      <w:r w:rsidR="006F4C0B">
        <w:t>Substituição de Candidatura</w:t>
      </w:r>
      <w:bookmarkEnd w:id="13"/>
    </w:p>
    <w:p w14:paraId="25B19174" w14:textId="09FC1FBC" w:rsidR="00B57A2F" w:rsidRDefault="000D7CAD" w:rsidP="006F4C0B">
      <w:pPr>
        <w:pStyle w:val="EstiloPrototipo3"/>
        <w:tabs>
          <w:tab w:val="clear" w:pos="425"/>
          <w:tab w:val="left" w:pos="709"/>
        </w:tabs>
        <w:ind w:left="567"/>
      </w:pPr>
      <w:r>
        <w:rPr>
          <w:noProof/>
        </w:rPr>
        <w:drawing>
          <wp:inline distT="0" distB="0" distL="0" distR="0" wp14:anchorId="285A2D44" wp14:editId="3C510A6F">
            <wp:extent cx="4644751" cy="7745580"/>
            <wp:effectExtent l="0" t="0" r="381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istorico_alteraca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861" cy="774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D8FB" w14:textId="77777777" w:rsidR="000C30A3" w:rsidRDefault="000C30A3" w:rsidP="000C30A3">
      <w:pPr>
        <w:pStyle w:val="EstiloPrototipo3"/>
        <w:ind w:left="720"/>
      </w:pPr>
      <w:bookmarkStart w:id="14" w:name="_Ref24983632"/>
      <w:bookmarkStart w:id="15" w:name="_Ref24641744"/>
      <w:bookmarkStart w:id="16" w:name="_Ref13579649"/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680BF8" w:rsidRPr="00F81208" w14:paraId="7A3AD88D" w14:textId="77777777" w:rsidTr="006D48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52C941C" w14:textId="77777777" w:rsidR="00680BF8" w:rsidRPr="00F81208" w:rsidRDefault="00680BF8" w:rsidP="006D48C0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680BF8" w:rsidRPr="00F81208" w14:paraId="162C3DC5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3E928605" w14:textId="77777777" w:rsidR="00680BF8" w:rsidRPr="00F81208" w:rsidRDefault="00680BF8" w:rsidP="006D48C0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 Chapas Por Eleição</w:t>
            </w:r>
          </w:p>
        </w:tc>
      </w:tr>
      <w:tr w:rsidR="00680BF8" w:rsidRPr="00F81208" w14:paraId="6DDDF7B6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3A4A5AC6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51893E36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1924871E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9605A26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706F2BE2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3F37343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D99BC69" w14:textId="77777777" w:rsidR="00680BF8" w:rsidRPr="00F81208" w:rsidRDefault="00680BF8" w:rsidP="006D48C0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40181D" w:rsidRPr="00F81208" w14:paraId="6C6C71B7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9628205" w14:textId="77777777" w:rsidR="0040181D" w:rsidRPr="00F81208" w:rsidRDefault="0040181D" w:rsidP="004A55B7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322D2AF" w14:textId="61E16BFC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FF888D4" wp14:editId="1CA5F52D">
                  <wp:extent cx="200624" cy="143302"/>
                  <wp:effectExtent l="0" t="0" r="9525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70" cy="1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39F94763" w14:textId="25BB6FC1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2B346334" w14:textId="22BAFFA1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13CE8B40" w14:textId="77777777" w:rsidR="0040181D" w:rsidRDefault="0040181D" w:rsidP="0040181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5C0C30E" w14:textId="77777777" w:rsidR="0040181D" w:rsidRDefault="0040181D" w:rsidP="0040181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7AED8605" w14:textId="77777777" w:rsidR="0040181D" w:rsidRDefault="0040181D" w:rsidP="0040181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7F07E1C0" w14:textId="053B7969" w:rsidR="0040181D" w:rsidRPr="00920C4E" w:rsidRDefault="0040181D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_Ref25935270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11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80BF8" w:rsidRPr="00F81208" w14:paraId="6DEDE05E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774ECB6" w14:textId="77777777" w:rsidR="00680BF8" w:rsidRPr="00F81208" w:rsidRDefault="00680BF8" w:rsidP="004A55B7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BA9FC06" w14:textId="77777777" w:rsidR="00680BF8" w:rsidRDefault="00680BF8" w:rsidP="006D48C0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Bandeira + CE&lt;UF&gt;</w:t>
            </w:r>
          </w:p>
        </w:tc>
        <w:tc>
          <w:tcPr>
            <w:tcW w:w="1306" w:type="dxa"/>
          </w:tcPr>
          <w:p w14:paraId="23366067" w14:textId="77777777" w:rsidR="00680BF8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781D0A4F" w14:textId="77777777" w:rsidR="00680BF8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  <w:p w14:paraId="0D217010" w14:textId="77777777" w:rsidR="00680BF8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6D4D6ED" w14:textId="77777777" w:rsidR="00680BF8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3E461605" w14:textId="77777777" w:rsidR="00680BF8" w:rsidRDefault="00680BF8" w:rsidP="006D48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1C78214" w14:textId="77777777" w:rsidR="00680BF8" w:rsidRDefault="00680BF8" w:rsidP="006D48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DD5FEF2" w14:textId="77777777" w:rsidR="00680BF8" w:rsidRPr="00920C4E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5A28746" w14:textId="77777777" w:rsidR="00680BF8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65C4C75" w14:textId="1FE87802" w:rsidR="00680BF8" w:rsidRPr="003C0CB6" w:rsidRDefault="006D48C0" w:rsidP="006D48C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80BF8" w:rsidRPr="00F81208" w14:paraId="4390281D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C57B5F" w14:textId="77777777" w:rsidR="00680BF8" w:rsidRPr="00F81208" w:rsidRDefault="00680BF8" w:rsidP="004A55B7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81AC3DB" w14:textId="45C7B9DF" w:rsidR="00680BF8" w:rsidRPr="006D6786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Quantidade de </w:t>
            </w:r>
            <w:r w:rsidR="006D48C0">
              <w:rPr>
                <w:sz w:val="18"/>
                <w:szCs w:val="18"/>
              </w:rPr>
              <w:t>Pedido de Substituição</w:t>
            </w:r>
          </w:p>
        </w:tc>
        <w:tc>
          <w:tcPr>
            <w:tcW w:w="1306" w:type="dxa"/>
          </w:tcPr>
          <w:p w14:paraId="05D861F5" w14:textId="0553DD27" w:rsidR="00680BF8" w:rsidRDefault="00680BF8" w:rsidP="00321D8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a quantidade total de </w:t>
            </w:r>
            <w:r w:rsidR="00321D84">
              <w:rPr>
                <w:sz w:val="18"/>
                <w:szCs w:val="18"/>
              </w:rPr>
              <w:t>pedidos de substituição</w:t>
            </w:r>
            <w:r>
              <w:rPr>
                <w:sz w:val="18"/>
                <w:szCs w:val="18"/>
              </w:rPr>
              <w:t xml:space="preserve"> cadastradas para cada um dos estados.</w:t>
            </w:r>
          </w:p>
        </w:tc>
        <w:tc>
          <w:tcPr>
            <w:tcW w:w="1246" w:type="dxa"/>
          </w:tcPr>
          <w:p w14:paraId="5932ACB9" w14:textId="77777777" w:rsidR="00680BF8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0819224E" w14:textId="77777777" w:rsidR="00680BF8" w:rsidRDefault="00680BF8" w:rsidP="006D48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745CFCB" w14:textId="77777777" w:rsidR="00680BF8" w:rsidRDefault="00680BF8" w:rsidP="006D48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5C418732" w14:textId="77777777" w:rsidR="00680BF8" w:rsidRPr="00920C4E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58EC6AF2" w14:textId="77777777" w:rsidR="00680BF8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386CDE12" w14:textId="36E9A602" w:rsidR="00680BF8" w:rsidRPr="003C0CB6" w:rsidRDefault="006D48C0" w:rsidP="006D48C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91E9A" w:rsidRPr="00F81208" w14:paraId="54E40045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2B09C5C" w14:textId="77777777" w:rsidR="00D91E9A" w:rsidRPr="00F81208" w:rsidRDefault="00D91E9A" w:rsidP="00D91E9A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C6B5F12" w14:textId="42F625BB" w:rsidR="00D91E9A" w:rsidRDefault="00D91E9A" w:rsidP="00D91E9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Pedidos Julgados 1º Instância</w:t>
            </w:r>
          </w:p>
        </w:tc>
        <w:tc>
          <w:tcPr>
            <w:tcW w:w="1306" w:type="dxa"/>
          </w:tcPr>
          <w:p w14:paraId="1E2B13BA" w14:textId="78124D53" w:rsidR="00D91E9A" w:rsidRDefault="00D91E9A" w:rsidP="00D91E9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quantidade de Pedidos de Substituição que já foram julgados</w:t>
            </w:r>
          </w:p>
        </w:tc>
        <w:tc>
          <w:tcPr>
            <w:tcW w:w="1246" w:type="dxa"/>
          </w:tcPr>
          <w:p w14:paraId="75A08668" w14:textId="712D538C" w:rsidR="00D91E9A" w:rsidRDefault="00D91E9A" w:rsidP="00D91E9A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2A513AB2" w14:textId="72EB1F5D" w:rsidR="00D91E9A" w:rsidRDefault="00D91E9A" w:rsidP="00D91E9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9457C55" w14:textId="411F1637" w:rsidR="00D91E9A" w:rsidRDefault="00D91E9A" w:rsidP="00D91E9A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0A41751" w14:textId="77777777" w:rsidR="00D91E9A" w:rsidRPr="00920C4E" w:rsidRDefault="00D91E9A" w:rsidP="00D91E9A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21F6861" w14:textId="77777777" w:rsidR="00D91E9A" w:rsidRDefault="00D91E9A" w:rsidP="00D91E9A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49BF8F29" w14:textId="59F3FE92" w:rsidR="00D91E9A" w:rsidRPr="00920C4E" w:rsidRDefault="00D91E9A" w:rsidP="00D91E9A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_Ref26105585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80BF8" w:rsidRPr="00F81208" w14:paraId="5D56765A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3E40E09" w14:textId="77777777" w:rsidR="00680BF8" w:rsidRPr="00F81208" w:rsidRDefault="00680BF8" w:rsidP="004A55B7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EFB413D" w14:textId="0283996D" w:rsidR="00680BF8" w:rsidRDefault="00680BF8" w:rsidP="00321D8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Total de </w:t>
            </w:r>
            <w:r w:rsidR="00321D84">
              <w:rPr>
                <w:sz w:val="18"/>
                <w:szCs w:val="18"/>
              </w:rPr>
              <w:t>Pedidos de Substituições</w:t>
            </w:r>
          </w:p>
        </w:tc>
        <w:tc>
          <w:tcPr>
            <w:tcW w:w="1306" w:type="dxa"/>
          </w:tcPr>
          <w:p w14:paraId="3802B66C" w14:textId="2235BC40" w:rsidR="00680BF8" w:rsidRDefault="00680BF8" w:rsidP="00321D8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a quantidade total </w:t>
            </w:r>
            <w:r w:rsidR="00321D84">
              <w:rPr>
                <w:sz w:val="18"/>
                <w:szCs w:val="18"/>
              </w:rPr>
              <w:t>da coluna Quantidade de pedido de substituição</w:t>
            </w:r>
          </w:p>
        </w:tc>
        <w:tc>
          <w:tcPr>
            <w:tcW w:w="1246" w:type="dxa"/>
          </w:tcPr>
          <w:p w14:paraId="5B1D316A" w14:textId="77777777" w:rsidR="00680BF8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</w:tcPr>
          <w:p w14:paraId="09FD83BB" w14:textId="77777777" w:rsidR="00680BF8" w:rsidRDefault="00680BF8" w:rsidP="006D48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DB356B4" w14:textId="77777777" w:rsidR="00680BF8" w:rsidRDefault="00680BF8" w:rsidP="006D48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41212F4" w14:textId="77777777" w:rsidR="00680BF8" w:rsidRPr="00920C4E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46DF323" w14:textId="77777777" w:rsidR="00680BF8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B79DE6B" w14:textId="1A89DB8A" w:rsidR="00680BF8" w:rsidRPr="003C0CB6" w:rsidRDefault="00321D84" w:rsidP="006D48C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80BF8" w:rsidRPr="00F81208" w14:paraId="061AEA90" w14:textId="77777777" w:rsidTr="006D48C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59073F79" w14:textId="77777777" w:rsidR="00680BF8" w:rsidRPr="001A67BB" w:rsidRDefault="00680BF8" w:rsidP="006D48C0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A67BB">
              <w:rPr>
                <w:b/>
                <w:sz w:val="18"/>
                <w:szCs w:val="18"/>
              </w:rPr>
              <w:t>Ação</w:t>
            </w:r>
          </w:p>
        </w:tc>
      </w:tr>
      <w:tr w:rsidR="00680BF8" w:rsidRPr="00F81208" w14:paraId="57B389A5" w14:textId="77777777" w:rsidTr="006D48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1A5557A" w14:textId="77777777" w:rsidR="00680BF8" w:rsidRPr="00F81208" w:rsidRDefault="00680BF8" w:rsidP="004A55B7">
            <w:pPr>
              <w:pStyle w:val="PargrafodaLista"/>
              <w:numPr>
                <w:ilvl w:val="0"/>
                <w:numId w:val="27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74F82E7" w14:textId="77777777" w:rsidR="00680BF8" w:rsidRDefault="00321D84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Visualizar</w:t>
            </w:r>
          </w:p>
          <w:p w14:paraId="4ECD07E1" w14:textId="6F9E82A4" w:rsidR="00321D84" w:rsidRPr="006D6786" w:rsidRDefault="00321D84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Substituição</w:t>
            </w:r>
          </w:p>
        </w:tc>
        <w:tc>
          <w:tcPr>
            <w:tcW w:w="1306" w:type="dxa"/>
          </w:tcPr>
          <w:p w14:paraId="2AB4256C" w14:textId="2F06D01B" w:rsidR="00680BF8" w:rsidRDefault="00680BF8" w:rsidP="00321D8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link o sistema redireciona para a interface </w:t>
            </w:r>
            <w:r w:rsidRPr="001A67BB">
              <w:rPr>
                <w:color w:val="31849B" w:themeColor="accent5" w:themeShade="BF"/>
                <w:sz w:val="18"/>
                <w:szCs w:val="18"/>
              </w:rPr>
              <w:t>[</w:t>
            </w:r>
            <w:r w:rsidR="00321D8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321D84">
              <w:rPr>
                <w:color w:val="31849B" w:themeColor="accent5" w:themeShade="BF"/>
                <w:sz w:val="18"/>
                <w:szCs w:val="18"/>
              </w:rPr>
              <w:instrText xml:space="preserve"> REF _Ref25823890 \r \h </w:instrText>
            </w:r>
            <w:r w:rsidR="00321D84">
              <w:rPr>
                <w:color w:val="31849B" w:themeColor="accent5" w:themeShade="BF"/>
                <w:sz w:val="18"/>
                <w:szCs w:val="18"/>
              </w:rPr>
            </w:r>
            <w:r w:rsidR="00321D8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321D84">
              <w:rPr>
                <w:color w:val="31849B" w:themeColor="accent5" w:themeShade="BF"/>
                <w:sz w:val="18"/>
                <w:szCs w:val="18"/>
              </w:rPr>
              <w:t>P03</w:t>
            </w:r>
            <w:r w:rsidR="00321D8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321D84">
              <w:rPr>
                <w:color w:val="31849B" w:themeColor="accent5" w:themeShade="BF"/>
                <w:sz w:val="18"/>
                <w:szCs w:val="18"/>
              </w:rPr>
              <w:t>] ou  [</w:t>
            </w:r>
            <w:r w:rsidR="00321D8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321D84">
              <w:rPr>
                <w:color w:val="31849B" w:themeColor="accent5" w:themeShade="BF"/>
                <w:sz w:val="18"/>
                <w:szCs w:val="18"/>
              </w:rPr>
              <w:instrText xml:space="preserve"> REF _Ref25823910 \r \h </w:instrText>
            </w:r>
            <w:r w:rsidR="00321D84">
              <w:rPr>
                <w:color w:val="31849B" w:themeColor="accent5" w:themeShade="BF"/>
                <w:sz w:val="18"/>
                <w:szCs w:val="18"/>
              </w:rPr>
            </w:r>
            <w:r w:rsidR="00321D8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321D84">
              <w:rPr>
                <w:color w:val="31849B" w:themeColor="accent5" w:themeShade="BF"/>
                <w:sz w:val="18"/>
                <w:szCs w:val="18"/>
              </w:rPr>
              <w:t>P04</w:t>
            </w:r>
            <w:r w:rsidR="00321D8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A67BB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  <w:tc>
          <w:tcPr>
            <w:tcW w:w="1246" w:type="dxa"/>
          </w:tcPr>
          <w:p w14:paraId="5C0C5C2D" w14:textId="77777777" w:rsidR="00680BF8" w:rsidRPr="00C04F43" w:rsidRDefault="00680BF8" w:rsidP="006D48C0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6139102C" w14:textId="77777777" w:rsidR="00680BF8" w:rsidRDefault="00680BF8" w:rsidP="006D48C0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52E626A" w14:textId="77777777" w:rsidR="00680BF8" w:rsidRDefault="00680BF8" w:rsidP="006D48C0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F827511" w14:textId="77777777" w:rsidR="00680BF8" w:rsidRPr="00920C4E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AD1F0FC" w14:textId="77777777" w:rsidR="00680BF8" w:rsidRDefault="00680BF8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06C1E67A" w14:textId="028444C9" w:rsidR="00680BF8" w:rsidRPr="003C0CB6" w:rsidRDefault="00321D84" w:rsidP="006D48C0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 w:rsidRPr="003B47D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3B47D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0B58B536" w14:textId="77777777" w:rsidR="00680BF8" w:rsidRDefault="00680BF8" w:rsidP="000C30A3">
      <w:pPr>
        <w:pStyle w:val="EstiloPrototipo3"/>
        <w:ind w:left="720"/>
      </w:pPr>
    </w:p>
    <w:p w14:paraId="69E37654" w14:textId="3426E1B3" w:rsidR="00977771" w:rsidRDefault="0076390A" w:rsidP="006B4BE8">
      <w:pPr>
        <w:pStyle w:val="EstiloPrototipo3"/>
        <w:numPr>
          <w:ilvl w:val="0"/>
          <w:numId w:val="4"/>
        </w:numPr>
      </w:pPr>
      <w:bookmarkStart w:id="17" w:name="_Ref25823890"/>
      <w:r>
        <w:t xml:space="preserve">Visualizar </w:t>
      </w:r>
      <w:r w:rsidR="000D3FD0">
        <w:t xml:space="preserve">os Pedidos de Substituição </w:t>
      </w:r>
      <w:bookmarkEnd w:id="14"/>
      <w:r w:rsidR="000D3FD0">
        <w:t>por UF</w:t>
      </w:r>
      <w:bookmarkEnd w:id="17"/>
      <w:r>
        <w:t xml:space="preserve"> </w:t>
      </w:r>
      <w:bookmarkEnd w:id="15"/>
    </w:p>
    <w:p w14:paraId="083BA5F6" w14:textId="2C334C6A" w:rsidR="00977771" w:rsidRDefault="007F7F0E" w:rsidP="003A6418">
      <w:pPr>
        <w:pStyle w:val="EstiloPrototipo3"/>
        <w:ind w:left="284"/>
      </w:pPr>
      <w:r>
        <w:rPr>
          <w:noProof/>
        </w:rPr>
        <w:drawing>
          <wp:inline distT="0" distB="0" distL="0" distR="0" wp14:anchorId="47075A98" wp14:editId="56A3E36C">
            <wp:extent cx="5760085" cy="527939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istorico_alteraca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E8A9" w14:textId="77777777" w:rsidR="00D039BF" w:rsidRDefault="00D039BF" w:rsidP="00977771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321D84" w:rsidRPr="00F81208" w14:paraId="2DAD0232" w14:textId="77777777" w:rsidTr="000D4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3B9DBEC9" w14:textId="77777777" w:rsidR="00321D84" w:rsidRPr="00F81208" w:rsidRDefault="00321D84" w:rsidP="000D4078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321D84" w:rsidRPr="00F81208" w14:paraId="08310BD0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139F9CD" w14:textId="77777777" w:rsidR="00321D84" w:rsidRPr="00F81208" w:rsidRDefault="00321D84" w:rsidP="000D4078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 Chapas Por Estado</w:t>
            </w:r>
          </w:p>
        </w:tc>
      </w:tr>
      <w:tr w:rsidR="00321D84" w:rsidRPr="00F81208" w14:paraId="63A1B99B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C9ED1F9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53EA2C20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59ABAC54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9FEF127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34762874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3FAC854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6E3FE5B" w14:textId="77777777" w:rsidR="00321D84" w:rsidRPr="00F81208" w:rsidRDefault="00321D84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40181D" w:rsidRPr="00F81208" w14:paraId="7C7ABFB1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F79E24" w14:textId="77777777" w:rsidR="0040181D" w:rsidRPr="00F81208" w:rsidRDefault="0040181D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27AADC2" w14:textId="61B98B3C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61F5A3C" wp14:editId="1BD576AE">
                  <wp:extent cx="200624" cy="143302"/>
                  <wp:effectExtent l="0" t="0" r="9525" b="952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70" cy="1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6768CDDB" w14:textId="6736C49B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3AAE376E" w14:textId="3B214E84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48914DE1" w14:textId="77777777" w:rsidR="0040181D" w:rsidRDefault="0040181D" w:rsidP="0040181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9657F31" w14:textId="77777777" w:rsidR="0040181D" w:rsidRDefault="0040181D" w:rsidP="0040181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07CE007D" w14:textId="77777777" w:rsidR="0040181D" w:rsidRDefault="0040181D" w:rsidP="0040181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15CD3519" w14:textId="04F5696C" w:rsidR="0040181D" w:rsidRPr="00920C4E" w:rsidRDefault="0040181D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_Ref25935270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11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21D84" w:rsidRPr="00F81208" w14:paraId="57F390ED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5A5343" w14:textId="77777777" w:rsidR="00321D84" w:rsidRPr="00F81208" w:rsidRDefault="00321D84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A391704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</w:tcPr>
          <w:p w14:paraId="7B34E0F2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selecionar a quantidade de registro a </w:t>
            </w:r>
            <w:r>
              <w:rPr>
                <w:sz w:val="18"/>
                <w:szCs w:val="18"/>
              </w:rPr>
              <w:lastRenderedPageBreak/>
              <w:t>ser apresentado por página.</w:t>
            </w:r>
          </w:p>
        </w:tc>
        <w:tc>
          <w:tcPr>
            <w:tcW w:w="1246" w:type="dxa"/>
          </w:tcPr>
          <w:p w14:paraId="36A6A4B7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Combobox de seleção única.</w:t>
            </w:r>
          </w:p>
        </w:tc>
        <w:tc>
          <w:tcPr>
            <w:tcW w:w="1034" w:type="dxa"/>
          </w:tcPr>
          <w:p w14:paraId="3209E39D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  <w:p w14:paraId="406DBD6D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  <w:p w14:paraId="4D08CBB3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50</w:t>
            </w:r>
          </w:p>
          <w:p w14:paraId="657B6858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926" w:type="dxa"/>
          </w:tcPr>
          <w:p w14:paraId="4A5EDB66" w14:textId="77777777" w:rsidR="00321D84" w:rsidRDefault="00321D84" w:rsidP="000D4078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3413B352" w14:textId="77777777" w:rsidR="00321D84" w:rsidRPr="00920C4E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72D30D67" w14:textId="77777777" w:rsidR="00321D84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25B62699" w14:textId="00BF7FC2" w:rsidR="00321D84" w:rsidRPr="003C0CB6" w:rsidRDefault="00321D84" w:rsidP="00321D84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21D84" w:rsidRPr="00F81208" w14:paraId="3999A0ED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60BA9AB" w14:textId="77777777" w:rsidR="00321D84" w:rsidRPr="00F81208" w:rsidRDefault="00321D84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878C93A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</w:tcPr>
          <w:p w14:paraId="4CCCBA8B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buscar uma chapa especifica de acordo com os parâmetros informados.</w:t>
            </w:r>
          </w:p>
        </w:tc>
        <w:tc>
          <w:tcPr>
            <w:tcW w:w="1246" w:type="dxa"/>
          </w:tcPr>
          <w:p w14:paraId="651D45BA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F08EB9B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4435687" w14:textId="77777777" w:rsidR="00321D84" w:rsidRDefault="00321D84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65B3BE2" w14:textId="77777777" w:rsidR="00321D84" w:rsidRPr="00920C4E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Obrigatório: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1515017B" w14:textId="77777777" w:rsidR="00321D84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62783BC3" w14:textId="64D948E4" w:rsidR="00321D84" w:rsidRPr="003C0CB6" w:rsidRDefault="00321D84" w:rsidP="00321D8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21D84" w:rsidRPr="00F81208" w14:paraId="43CF5AB6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BF6BF4" w14:textId="77777777" w:rsidR="00321D84" w:rsidRPr="00F81208" w:rsidRDefault="00321D84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B9D50E6" w14:textId="77777777" w:rsidR="00321D84" w:rsidRDefault="00321D84" w:rsidP="000D4078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Bandeira + CE&lt;UF&gt;</w:t>
            </w:r>
          </w:p>
        </w:tc>
        <w:tc>
          <w:tcPr>
            <w:tcW w:w="1306" w:type="dxa"/>
          </w:tcPr>
          <w:p w14:paraId="4D35588D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129300A0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  <w:p w14:paraId="2C8BC714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096112A6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6C152F9C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3D0748D" w14:textId="77777777" w:rsidR="00321D84" w:rsidRDefault="00321D84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F1408E1" w14:textId="77777777" w:rsidR="00321D84" w:rsidRPr="00920C4E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6EA5A0C3" w14:textId="77777777" w:rsidR="00321D84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31550F3" w14:textId="472FA6CF" w:rsidR="00321D84" w:rsidRPr="003C0CB6" w:rsidRDefault="00321D84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21D84" w:rsidRPr="00F81208" w14:paraId="1F97AF0C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96F0BCA" w14:textId="77777777" w:rsidR="00321D84" w:rsidRPr="00F81208" w:rsidRDefault="00321D84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423E954" w14:textId="718DD94D" w:rsidR="00321D84" w:rsidRDefault="00321D84" w:rsidP="00321D8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Protocolo</w:t>
            </w:r>
          </w:p>
        </w:tc>
        <w:tc>
          <w:tcPr>
            <w:tcW w:w="1306" w:type="dxa"/>
          </w:tcPr>
          <w:p w14:paraId="70BADDAE" w14:textId="3D8E49C5" w:rsidR="00321D84" w:rsidRDefault="00321D84" w:rsidP="00321D8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número do protocolo do pedido de substituição</w:t>
            </w:r>
          </w:p>
        </w:tc>
        <w:tc>
          <w:tcPr>
            <w:tcW w:w="1246" w:type="dxa"/>
          </w:tcPr>
          <w:p w14:paraId="4BD755D2" w14:textId="766C982A" w:rsidR="00321D84" w:rsidRDefault="00321D84" w:rsidP="00321D84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1F042BA3" w14:textId="3F1671DA" w:rsidR="00321D84" w:rsidRDefault="00321D84" w:rsidP="00321D84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E0AD797" w14:textId="5B1A95EE" w:rsidR="00321D84" w:rsidRDefault="00321D84" w:rsidP="00321D8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812E63C" w14:textId="77777777" w:rsidR="00321D84" w:rsidRPr="00920C4E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78175A78" w14:textId="77777777" w:rsidR="00321D84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0FDB1B9" w14:textId="32F6A328" w:rsidR="00321D84" w:rsidRPr="00920C4E" w:rsidRDefault="00321D84" w:rsidP="00DE2F4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E2F4F" w:rsidRPr="00F81208" w14:paraId="7DC70208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245D976" w14:textId="77777777" w:rsidR="00DE2F4F" w:rsidRPr="00F81208" w:rsidRDefault="00DE2F4F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1CB44043" w14:textId="6866CCC4" w:rsidR="00DE2F4F" w:rsidRDefault="00DE2F4F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Data/Hora do Cadastro</w:t>
            </w:r>
          </w:p>
        </w:tc>
        <w:tc>
          <w:tcPr>
            <w:tcW w:w="1306" w:type="dxa"/>
          </w:tcPr>
          <w:p w14:paraId="4A120D40" w14:textId="03C3F276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data e hora do cadastro do pedido de substituição</w:t>
            </w:r>
          </w:p>
        </w:tc>
        <w:tc>
          <w:tcPr>
            <w:tcW w:w="1246" w:type="dxa"/>
          </w:tcPr>
          <w:p w14:paraId="319331F5" w14:textId="21262DF9" w:rsidR="00DE2F4F" w:rsidRDefault="00DE2F4F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76F05872" w14:textId="50BE647E" w:rsidR="00DE2F4F" w:rsidRDefault="00DE2F4F" w:rsidP="00DE2F4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669893E" w14:textId="77777777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Dd/mm/aaaa</w:t>
            </w:r>
          </w:p>
          <w:p w14:paraId="7D7E0273" w14:textId="0977196A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hrs:mm</w:t>
            </w:r>
          </w:p>
        </w:tc>
        <w:tc>
          <w:tcPr>
            <w:tcW w:w="2855" w:type="dxa"/>
            <w:shd w:val="clear" w:color="auto" w:fill="FFFFFF" w:themeFill="background1"/>
          </w:tcPr>
          <w:p w14:paraId="3ADE0F39" w14:textId="77777777" w:rsidR="00DE2F4F" w:rsidRPr="00920C4E" w:rsidRDefault="00DE2F4F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73FAC170" w14:textId="77777777" w:rsidR="00DE2F4F" w:rsidRDefault="00DE2F4F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630EB7D" w14:textId="75DBEDAE" w:rsidR="00DE2F4F" w:rsidRPr="00920C4E" w:rsidRDefault="00DE2F4F" w:rsidP="00DE2F4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21D84" w:rsidRPr="00F81208" w14:paraId="49DE23F7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4D7C932" w14:textId="49C3126C" w:rsidR="00321D84" w:rsidRPr="00F81208" w:rsidRDefault="00321D84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54E24CE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Nº Chapa </w:t>
            </w:r>
          </w:p>
        </w:tc>
        <w:tc>
          <w:tcPr>
            <w:tcW w:w="1306" w:type="dxa"/>
          </w:tcPr>
          <w:p w14:paraId="01E6E209" w14:textId="77777777" w:rsidR="00321D84" w:rsidRDefault="00321D84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número da chapa após o sorteio</w:t>
            </w:r>
          </w:p>
        </w:tc>
        <w:tc>
          <w:tcPr>
            <w:tcW w:w="1246" w:type="dxa"/>
          </w:tcPr>
          <w:p w14:paraId="117A15AA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139DDC8D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A22C3C6" w14:textId="77777777" w:rsidR="00321D84" w:rsidRDefault="00321D84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2BD3F66" w14:textId="77777777" w:rsidR="00321D84" w:rsidRPr="00920C4E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135F5F0" w14:textId="77777777" w:rsidR="00321D84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E28AF6A" w14:textId="78E4AB65" w:rsidR="00321D84" w:rsidRPr="00920C4E" w:rsidRDefault="00DE2F4F" w:rsidP="00DE2F4F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321D84" w:rsidRPr="00F81208" w14:paraId="086750D1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A169162" w14:textId="77777777" w:rsidR="00321D84" w:rsidRPr="00F81208" w:rsidRDefault="00321D84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ED44C3E" w14:textId="0E96E65A" w:rsidR="00321D84" w:rsidRPr="006D6786" w:rsidRDefault="00321D84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</w:tcPr>
          <w:p w14:paraId="317DD917" w14:textId="40BF7AEE" w:rsidR="00321D84" w:rsidRDefault="00321D84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</w:t>
            </w:r>
            <w:r w:rsidR="00DE2F4F">
              <w:rPr>
                <w:sz w:val="18"/>
                <w:szCs w:val="18"/>
              </w:rPr>
              <w:t xml:space="preserve">nome do(s) </w:t>
            </w:r>
            <w:r>
              <w:rPr>
                <w:sz w:val="18"/>
                <w:szCs w:val="18"/>
              </w:rPr>
              <w:t xml:space="preserve">responsável </w:t>
            </w:r>
            <w:r w:rsidR="00DE2F4F">
              <w:rPr>
                <w:sz w:val="18"/>
                <w:szCs w:val="18"/>
              </w:rPr>
              <w:t>(eis) pela chapa</w:t>
            </w:r>
          </w:p>
        </w:tc>
        <w:tc>
          <w:tcPr>
            <w:tcW w:w="1246" w:type="dxa"/>
          </w:tcPr>
          <w:p w14:paraId="43FE16DB" w14:textId="77777777" w:rsidR="00321D84" w:rsidRDefault="00321D84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5BF9EB0" w14:textId="77777777" w:rsidR="00321D84" w:rsidRDefault="00321D84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377239" w14:textId="77777777" w:rsidR="00321D84" w:rsidRDefault="00321D84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2125B599" w14:textId="77777777" w:rsidR="00321D84" w:rsidRPr="00920C4E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EB46D99" w14:textId="77777777" w:rsidR="00321D84" w:rsidRDefault="00321D84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ADD5735" w14:textId="736249C4" w:rsidR="00321D84" w:rsidRPr="003C0CB6" w:rsidRDefault="00DE2F4F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E2F4F" w:rsidRPr="00F81208" w14:paraId="32090D49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842308E" w14:textId="77777777" w:rsidR="00DE2F4F" w:rsidRPr="00F81208" w:rsidRDefault="00DE2F4F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E4D9CD0" w14:textId="77777777" w:rsidR="00DE2F4F" w:rsidRDefault="00DE2F4F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da Chapa</w:t>
            </w:r>
          </w:p>
        </w:tc>
        <w:tc>
          <w:tcPr>
            <w:tcW w:w="1306" w:type="dxa"/>
          </w:tcPr>
          <w:p w14:paraId="0285C09E" w14:textId="77777777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da chapa</w:t>
            </w:r>
          </w:p>
        </w:tc>
        <w:tc>
          <w:tcPr>
            <w:tcW w:w="1246" w:type="dxa"/>
          </w:tcPr>
          <w:p w14:paraId="603B13FC" w14:textId="77777777" w:rsidR="00DE2F4F" w:rsidRDefault="00DE2F4F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57A994B" w14:textId="77777777" w:rsidR="00DE2F4F" w:rsidRDefault="00DE2F4F" w:rsidP="00DE2F4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Concluída</w:t>
            </w:r>
          </w:p>
          <w:p w14:paraId="5B57AE8E" w14:textId="77777777" w:rsidR="00DE2F4F" w:rsidRDefault="00DE2F4F" w:rsidP="00DE2F4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 Pendência</w:t>
            </w:r>
          </w:p>
        </w:tc>
        <w:tc>
          <w:tcPr>
            <w:tcW w:w="926" w:type="dxa"/>
          </w:tcPr>
          <w:p w14:paraId="4DD07565" w14:textId="77777777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3461C081" w14:textId="77777777" w:rsidR="00DE2F4F" w:rsidRPr="00920C4E" w:rsidRDefault="00DE2F4F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522DED2" w14:textId="77777777" w:rsidR="00DE2F4F" w:rsidRDefault="00DE2F4F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71A069D5" w14:textId="45CADC7B" w:rsidR="00DE2F4F" w:rsidRPr="003C0CB6" w:rsidRDefault="00DE2F4F" w:rsidP="00DE2F4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DE2F4F" w:rsidRPr="00F81208" w14:paraId="24443F8C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204F7B91" w14:textId="77777777" w:rsidR="00DE2F4F" w:rsidRPr="001A67BB" w:rsidRDefault="00DE2F4F" w:rsidP="00DE2F4F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A67BB">
              <w:rPr>
                <w:b/>
                <w:sz w:val="18"/>
                <w:szCs w:val="18"/>
              </w:rPr>
              <w:t>Ação</w:t>
            </w:r>
          </w:p>
        </w:tc>
      </w:tr>
      <w:tr w:rsidR="00DE2F4F" w:rsidRPr="00F81208" w14:paraId="21CA1A0A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946977A" w14:textId="77777777" w:rsidR="00DE2F4F" w:rsidRPr="00F81208" w:rsidRDefault="00DE2F4F" w:rsidP="004A55B7">
            <w:pPr>
              <w:pStyle w:val="PargrafodaLista"/>
              <w:numPr>
                <w:ilvl w:val="0"/>
                <w:numId w:val="28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542E174F" w14:textId="77777777" w:rsidR="00DE2F4F" w:rsidRPr="006D6786" w:rsidRDefault="00DE2F4F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</w:tcPr>
          <w:p w14:paraId="0741126F" w14:textId="47E93F2D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link o sistema redireciona para interface que apresenta todos os dados do pedido de substituição.</w:t>
            </w:r>
          </w:p>
        </w:tc>
        <w:tc>
          <w:tcPr>
            <w:tcW w:w="1246" w:type="dxa"/>
          </w:tcPr>
          <w:p w14:paraId="666CF2E8" w14:textId="77777777" w:rsidR="00DE2F4F" w:rsidRPr="00C04F43" w:rsidRDefault="00DE2F4F" w:rsidP="00DE2F4F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4020A64F" w14:textId="3F54C38D" w:rsidR="00DE2F4F" w:rsidRDefault="00A52DF8" w:rsidP="00DE2F4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F99073B" w14:textId="77777777" w:rsidR="00DE2F4F" w:rsidRDefault="00DE2F4F" w:rsidP="00DE2F4F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CB736CD" w14:textId="77777777" w:rsidR="00DE2F4F" w:rsidRPr="00920C4E" w:rsidRDefault="00DE2F4F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BBE448B" w14:textId="77777777" w:rsidR="00DE2F4F" w:rsidRDefault="00DE2F4F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5D585BE4" w14:textId="37FAA100" w:rsidR="00DE2F4F" w:rsidRPr="003C0CB6" w:rsidRDefault="00DE2F4F" w:rsidP="00DE2F4F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_Ref25829555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6712B9C5" w14:textId="552FDF45" w:rsidR="003766EB" w:rsidRDefault="003766EB" w:rsidP="003766EB">
      <w:pPr>
        <w:pStyle w:val="EstiloPrototipo3"/>
        <w:numPr>
          <w:ilvl w:val="0"/>
          <w:numId w:val="4"/>
        </w:numPr>
      </w:pPr>
      <w:bookmarkStart w:id="18" w:name="_Ref25823910"/>
      <w:bookmarkStart w:id="19" w:name="_Ref24976076"/>
      <w:bookmarkEnd w:id="16"/>
      <w:r>
        <w:lastRenderedPageBreak/>
        <w:t>Visualizar os Pedidos de Substituição IES</w:t>
      </w:r>
      <w:bookmarkEnd w:id="18"/>
      <w:r>
        <w:t xml:space="preserve"> </w:t>
      </w:r>
    </w:p>
    <w:p w14:paraId="24EAF230" w14:textId="77777777" w:rsidR="003766EB" w:rsidRDefault="003766EB" w:rsidP="003766EB">
      <w:pPr>
        <w:pStyle w:val="EstiloPrototipo3"/>
        <w:ind w:left="720"/>
      </w:pPr>
    </w:p>
    <w:p w14:paraId="33D73AC0" w14:textId="6B3D0612" w:rsidR="009A1DC3" w:rsidRDefault="007F7F0E" w:rsidP="009A1DC3">
      <w:pPr>
        <w:pStyle w:val="EstiloPrototipo3"/>
        <w:ind w:left="284"/>
      </w:pPr>
      <w:r>
        <w:rPr>
          <w:noProof/>
        </w:rPr>
        <w:drawing>
          <wp:inline distT="0" distB="0" distL="0" distR="0" wp14:anchorId="1F1ED4C1" wp14:editId="1A81B0B9">
            <wp:extent cx="5760085" cy="50609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orico_alteraca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9F9B" w14:textId="77777777" w:rsidR="009A1DC3" w:rsidRDefault="009A1DC3" w:rsidP="003766EB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303"/>
        <w:gridCol w:w="1306"/>
        <w:gridCol w:w="1246"/>
        <w:gridCol w:w="1034"/>
        <w:gridCol w:w="926"/>
        <w:gridCol w:w="2855"/>
      </w:tblGrid>
      <w:tr w:rsidR="006B7DA0" w:rsidRPr="00F81208" w14:paraId="72F89E46" w14:textId="77777777" w:rsidTr="000D4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19E4A0C6" w14:textId="77777777" w:rsidR="006B7DA0" w:rsidRPr="00F81208" w:rsidRDefault="006B7DA0" w:rsidP="000D4078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6B7DA0" w:rsidRPr="00F81208" w14:paraId="20EAC8A3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46DCD52C" w14:textId="77777777" w:rsidR="006B7DA0" w:rsidRPr="00F81208" w:rsidRDefault="006B7DA0" w:rsidP="000D4078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 Chapas Por Estado</w:t>
            </w:r>
          </w:p>
        </w:tc>
      </w:tr>
      <w:tr w:rsidR="006B7DA0" w:rsidRPr="00F81208" w14:paraId="2C558ACE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A1FCBE9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shd w:val="clear" w:color="auto" w:fill="B3B3B3"/>
          </w:tcPr>
          <w:p w14:paraId="60DE9A69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shd w:val="clear" w:color="auto" w:fill="B3B3B3"/>
          </w:tcPr>
          <w:p w14:paraId="56D69625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014AE7C8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shd w:val="clear" w:color="auto" w:fill="B3B3B3"/>
          </w:tcPr>
          <w:p w14:paraId="31AA8B12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6A5F9D8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586EC3AC" w14:textId="77777777" w:rsidR="006B7DA0" w:rsidRPr="00F81208" w:rsidRDefault="006B7DA0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40181D" w:rsidRPr="00F81208" w14:paraId="66474E6E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4EBD25" w14:textId="77777777" w:rsidR="0040181D" w:rsidRPr="00F81208" w:rsidRDefault="0040181D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CBAF3FA" w14:textId="2C74011D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95B7718" wp14:editId="44F4D173">
                  <wp:extent cx="200624" cy="143302"/>
                  <wp:effectExtent l="0" t="0" r="9525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70" cy="1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14:paraId="2B2EBF39" w14:textId="7F13FAD2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3B6ABBDC" w14:textId="3C8A4685" w:rsidR="0040181D" w:rsidRDefault="0040181D" w:rsidP="0040181D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</w:tcPr>
          <w:p w14:paraId="08B5ABB6" w14:textId="77777777" w:rsidR="0040181D" w:rsidRDefault="0040181D" w:rsidP="0040181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C890EDA" w14:textId="77777777" w:rsidR="0040181D" w:rsidRDefault="0040181D" w:rsidP="0040181D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1FC03C74" w14:textId="77777777" w:rsidR="0040181D" w:rsidRDefault="0040181D" w:rsidP="0040181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710BA1B3" w14:textId="2CDBE357" w:rsidR="0040181D" w:rsidRPr="00920C4E" w:rsidRDefault="0040181D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_Ref25935270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11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694FE374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8BADB33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3780F9D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Mostrar [] Registro</w:t>
            </w:r>
          </w:p>
        </w:tc>
        <w:tc>
          <w:tcPr>
            <w:tcW w:w="1306" w:type="dxa"/>
          </w:tcPr>
          <w:p w14:paraId="0FFBDCF2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selecionar a quantidade de registro a ser </w:t>
            </w:r>
            <w:r>
              <w:rPr>
                <w:sz w:val="18"/>
                <w:szCs w:val="18"/>
              </w:rPr>
              <w:lastRenderedPageBreak/>
              <w:t>apresentado por página.</w:t>
            </w:r>
          </w:p>
        </w:tc>
        <w:tc>
          <w:tcPr>
            <w:tcW w:w="1246" w:type="dxa"/>
          </w:tcPr>
          <w:p w14:paraId="4C57DA66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Combobox de seleção única.</w:t>
            </w:r>
          </w:p>
        </w:tc>
        <w:tc>
          <w:tcPr>
            <w:tcW w:w="1034" w:type="dxa"/>
          </w:tcPr>
          <w:p w14:paraId="61625484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  <w:p w14:paraId="14514783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  <w:p w14:paraId="0D31343A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</w:t>
            </w:r>
          </w:p>
          <w:p w14:paraId="33AD3B0F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100</w:t>
            </w:r>
          </w:p>
        </w:tc>
        <w:tc>
          <w:tcPr>
            <w:tcW w:w="926" w:type="dxa"/>
          </w:tcPr>
          <w:p w14:paraId="17BF8BD0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shd w:val="clear" w:color="auto" w:fill="FFFFFF" w:themeFill="background1"/>
          </w:tcPr>
          <w:p w14:paraId="2A636A7A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42F8A1D6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57656E93" w14:textId="651E9378" w:rsidR="006B7DA0" w:rsidRPr="003C0CB6" w:rsidRDefault="006B7DA0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 w:rsidR="000D407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0D4078"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 w:rsidR="000D4078">
              <w:rPr>
                <w:color w:val="31849B" w:themeColor="accent5" w:themeShade="BF"/>
                <w:sz w:val="18"/>
                <w:szCs w:val="18"/>
              </w:rPr>
            </w:r>
            <w:r w:rsidR="000D407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0D4078">
              <w:rPr>
                <w:color w:val="31849B" w:themeColor="accent5" w:themeShade="BF"/>
                <w:sz w:val="18"/>
                <w:szCs w:val="18"/>
              </w:rPr>
              <w:t>6</w:t>
            </w:r>
            <w:r w:rsidR="000D407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674BB94A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D5C21E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B84BEBA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Buscar</w:t>
            </w:r>
          </w:p>
        </w:tc>
        <w:tc>
          <w:tcPr>
            <w:tcW w:w="1306" w:type="dxa"/>
          </w:tcPr>
          <w:p w14:paraId="2E95F0DD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buscar uma chapa especifica de acordo com os parâmetros informados.</w:t>
            </w:r>
          </w:p>
        </w:tc>
        <w:tc>
          <w:tcPr>
            <w:tcW w:w="1246" w:type="dxa"/>
          </w:tcPr>
          <w:p w14:paraId="49461B89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219B3B07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B34305E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C306228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Obrigatório: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67329AD4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 xml:space="preserve">Somente Leitura: </w:t>
            </w:r>
            <w:r>
              <w:rPr>
                <w:color w:val="000000" w:themeColor="text1"/>
                <w:sz w:val="18"/>
                <w:szCs w:val="18"/>
              </w:rPr>
              <w:t>Não</w:t>
            </w:r>
          </w:p>
          <w:p w14:paraId="1B6AB26D" w14:textId="4270AF72" w:rsidR="006B7DA0" w:rsidRPr="003C0CB6" w:rsidRDefault="000D4078" w:rsidP="000D4078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34705853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1046D7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E7A82B8" w14:textId="77777777" w:rsidR="006B7DA0" w:rsidRDefault="006B7DA0" w:rsidP="000D4078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Bandeira + CE&lt;UF&gt;</w:t>
            </w:r>
          </w:p>
        </w:tc>
        <w:tc>
          <w:tcPr>
            <w:tcW w:w="1306" w:type="dxa"/>
          </w:tcPr>
          <w:p w14:paraId="0CF593CE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imagem com a bandeira de cada estado juntamente com a UF do estado</w:t>
            </w:r>
          </w:p>
        </w:tc>
        <w:tc>
          <w:tcPr>
            <w:tcW w:w="1246" w:type="dxa"/>
          </w:tcPr>
          <w:p w14:paraId="4433F9D6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  <w:p w14:paraId="190462D5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  <w:p w14:paraId="585041EB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19FDCB96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877EC98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6BBC5869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398A224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1910B6F" w14:textId="5472D9E5" w:rsidR="006B7DA0" w:rsidRPr="003C0CB6" w:rsidRDefault="000D4078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42AF7505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F92811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582F731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Protocolo</w:t>
            </w:r>
          </w:p>
        </w:tc>
        <w:tc>
          <w:tcPr>
            <w:tcW w:w="1306" w:type="dxa"/>
          </w:tcPr>
          <w:p w14:paraId="3C52013F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número do protocolo do pedido de substituição</w:t>
            </w:r>
          </w:p>
        </w:tc>
        <w:tc>
          <w:tcPr>
            <w:tcW w:w="1246" w:type="dxa"/>
          </w:tcPr>
          <w:p w14:paraId="31069DD6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65E1ED50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759F659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414C7778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D9006D8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0963548E" w14:textId="7C24B6DE" w:rsidR="006B7DA0" w:rsidRPr="00920C4E" w:rsidRDefault="000D4078" w:rsidP="000D4078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3E143E8E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292BD0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2682B317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Data/Hora do Cadastro</w:t>
            </w:r>
          </w:p>
        </w:tc>
        <w:tc>
          <w:tcPr>
            <w:tcW w:w="1306" w:type="dxa"/>
          </w:tcPr>
          <w:p w14:paraId="7F1D3BBD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a data e hora do cadastro do pedido de substituição</w:t>
            </w:r>
          </w:p>
        </w:tc>
        <w:tc>
          <w:tcPr>
            <w:tcW w:w="1246" w:type="dxa"/>
          </w:tcPr>
          <w:p w14:paraId="1F89BF51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027D516F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CA9BBFC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Dd/mm/aaaa</w:t>
            </w:r>
          </w:p>
          <w:p w14:paraId="369D6FEB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hrs:mm</w:t>
            </w:r>
          </w:p>
        </w:tc>
        <w:tc>
          <w:tcPr>
            <w:tcW w:w="2855" w:type="dxa"/>
            <w:shd w:val="clear" w:color="auto" w:fill="FFFFFF" w:themeFill="background1"/>
          </w:tcPr>
          <w:p w14:paraId="50DB4BC8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7F72774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FB140EB" w14:textId="33FAB153" w:rsidR="006B7DA0" w:rsidRPr="00920C4E" w:rsidRDefault="000D4078" w:rsidP="000D4078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4844E97B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B0967E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768A2F7E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Nº Chapa </w:t>
            </w:r>
          </w:p>
        </w:tc>
        <w:tc>
          <w:tcPr>
            <w:tcW w:w="1306" w:type="dxa"/>
          </w:tcPr>
          <w:p w14:paraId="2E4CFF2B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número da chapa após o sorteio</w:t>
            </w:r>
          </w:p>
        </w:tc>
        <w:tc>
          <w:tcPr>
            <w:tcW w:w="1246" w:type="dxa"/>
          </w:tcPr>
          <w:p w14:paraId="5AE5DAFA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Numérico </w:t>
            </w:r>
          </w:p>
        </w:tc>
        <w:tc>
          <w:tcPr>
            <w:tcW w:w="1034" w:type="dxa"/>
          </w:tcPr>
          <w:p w14:paraId="3F0E982A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DF059F4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78B79F2F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3762BB19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1B06CA5" w14:textId="2835FA63" w:rsidR="006B7DA0" w:rsidRPr="00920C4E" w:rsidRDefault="000D4078" w:rsidP="000D4078">
            <w:pPr>
              <w:pStyle w:val="PargrafodaLista"/>
              <w:widowControl/>
              <w:autoSpaceDE/>
              <w:autoSpaceDN/>
              <w:adjustRightInd/>
              <w:spacing w:before="60" w:after="60"/>
              <w:ind w:left="232"/>
              <w:contextualSpacing/>
              <w:rPr>
                <w:color w:val="000000" w:themeColor="text1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2EA3B3F8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6BDF0F9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0FD23968" w14:textId="77777777" w:rsidR="006B7DA0" w:rsidRPr="006D6786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</w:tcPr>
          <w:p w14:paraId="0EF1000F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nome do(s) responsável (eis) pela chapa</w:t>
            </w:r>
          </w:p>
        </w:tc>
        <w:tc>
          <w:tcPr>
            <w:tcW w:w="1246" w:type="dxa"/>
          </w:tcPr>
          <w:p w14:paraId="4E9BF88B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509AD612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1347C1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01B4A171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09A215DD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2A2D8067" w14:textId="7E871747" w:rsidR="006B7DA0" w:rsidRPr="003C0CB6" w:rsidRDefault="000D4078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2057DCE7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93C0367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E5B617E" w14:textId="53F0FF00" w:rsidR="006B7DA0" w:rsidRDefault="006B7DA0" w:rsidP="007F7F0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da </w:t>
            </w:r>
            <w:r w:rsidR="007F7F0E">
              <w:rPr>
                <w:sz w:val="18"/>
                <w:szCs w:val="18"/>
              </w:rPr>
              <w:t>Substituição</w:t>
            </w:r>
          </w:p>
        </w:tc>
        <w:tc>
          <w:tcPr>
            <w:tcW w:w="1306" w:type="dxa"/>
          </w:tcPr>
          <w:p w14:paraId="42B8037A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da chapa</w:t>
            </w:r>
          </w:p>
        </w:tc>
        <w:tc>
          <w:tcPr>
            <w:tcW w:w="1246" w:type="dxa"/>
          </w:tcPr>
          <w:p w14:paraId="286A3DF5" w14:textId="77777777" w:rsidR="006B7DA0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</w:tcPr>
          <w:p w14:paraId="0ED7A34B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Concluída</w:t>
            </w:r>
          </w:p>
          <w:p w14:paraId="01A02C12" w14:textId="77777777" w:rsidR="006B7DA0" w:rsidRDefault="006B7DA0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 Pendência</w:t>
            </w:r>
          </w:p>
        </w:tc>
        <w:tc>
          <w:tcPr>
            <w:tcW w:w="926" w:type="dxa"/>
          </w:tcPr>
          <w:p w14:paraId="78C76E60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5E24FCA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261BC197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11DE8318" w14:textId="30388348" w:rsidR="006B7DA0" w:rsidRPr="003C0CB6" w:rsidRDefault="000D4078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6B7DA0" w:rsidRPr="00F81208" w14:paraId="6AC51A50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7"/>
          </w:tcPr>
          <w:p w14:paraId="65C251B3" w14:textId="77777777" w:rsidR="006B7DA0" w:rsidRPr="001A67BB" w:rsidRDefault="006B7DA0" w:rsidP="000D4078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A67BB">
              <w:rPr>
                <w:b/>
                <w:sz w:val="18"/>
                <w:szCs w:val="18"/>
              </w:rPr>
              <w:t>Ação</w:t>
            </w:r>
          </w:p>
        </w:tc>
      </w:tr>
      <w:tr w:rsidR="006B7DA0" w:rsidRPr="00F81208" w14:paraId="68869FED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8F6A8C" w14:textId="77777777" w:rsidR="006B7DA0" w:rsidRPr="00F81208" w:rsidRDefault="006B7DA0" w:rsidP="004A55B7">
            <w:pPr>
              <w:pStyle w:val="PargrafodaLista"/>
              <w:numPr>
                <w:ilvl w:val="0"/>
                <w:numId w:val="29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</w:tcPr>
          <w:p w14:paraId="66F73D85" w14:textId="77777777" w:rsidR="006B7DA0" w:rsidRPr="006D6786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Ação</w:t>
            </w:r>
          </w:p>
        </w:tc>
        <w:tc>
          <w:tcPr>
            <w:tcW w:w="1306" w:type="dxa"/>
          </w:tcPr>
          <w:p w14:paraId="36000E27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link o sistema redireciona para interface que apresenta todos os dados do pedido de substituição.</w:t>
            </w:r>
          </w:p>
        </w:tc>
        <w:tc>
          <w:tcPr>
            <w:tcW w:w="1246" w:type="dxa"/>
          </w:tcPr>
          <w:p w14:paraId="3B2BCB28" w14:textId="77777777" w:rsidR="006B7DA0" w:rsidRPr="00C04F43" w:rsidRDefault="006B7DA0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</w:tcPr>
          <w:p w14:paraId="2E74DC28" w14:textId="3C938A84" w:rsidR="006B7DA0" w:rsidRDefault="00A52DF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42EBBFA" w14:textId="77777777" w:rsidR="006B7DA0" w:rsidRDefault="006B7DA0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shd w:val="clear" w:color="auto" w:fill="FFFFFF" w:themeFill="background1"/>
          </w:tcPr>
          <w:p w14:paraId="1FEE50AC" w14:textId="77777777" w:rsidR="006B7DA0" w:rsidRPr="00920C4E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Obrigatório: Não se aplica</w:t>
            </w:r>
          </w:p>
          <w:p w14:paraId="14998AB6" w14:textId="77777777" w:rsidR="006B7DA0" w:rsidRDefault="006B7DA0" w:rsidP="004A55B7">
            <w:pPr>
              <w:pStyle w:val="Pargrafoda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000000" w:themeColor="text1"/>
                <w:sz w:val="18"/>
                <w:szCs w:val="18"/>
              </w:rPr>
            </w:pPr>
            <w:r w:rsidRPr="00920C4E">
              <w:rPr>
                <w:color w:val="000000" w:themeColor="text1"/>
                <w:sz w:val="18"/>
                <w:szCs w:val="18"/>
              </w:rPr>
              <w:t>Somente Leitura: Sim</w:t>
            </w:r>
          </w:p>
          <w:p w14:paraId="616B32BE" w14:textId="4508D1B7" w:rsidR="006B7DA0" w:rsidRPr="003C0CB6" w:rsidRDefault="000D4078" w:rsidP="000D4078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_Ref25932889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</w:tbl>
    <w:p w14:paraId="52AD4FA4" w14:textId="5D0BBBC2" w:rsidR="000D3FD0" w:rsidRDefault="006F4C0B" w:rsidP="00656397">
      <w:pPr>
        <w:pStyle w:val="EstiloPrototipo3"/>
        <w:numPr>
          <w:ilvl w:val="0"/>
          <w:numId w:val="4"/>
        </w:numPr>
      </w:pPr>
      <w:bookmarkStart w:id="20" w:name="_Ref25831460"/>
      <w:r>
        <w:lastRenderedPageBreak/>
        <w:t>D</w:t>
      </w:r>
      <w:r w:rsidR="00A541DF">
        <w:t xml:space="preserve">etalhamento de cada </w:t>
      </w:r>
      <w:r>
        <w:t>P</w:t>
      </w:r>
      <w:r w:rsidR="00A541DF">
        <w:t xml:space="preserve">edido de </w:t>
      </w:r>
      <w:r>
        <w:t>S</w:t>
      </w:r>
      <w:r w:rsidR="00A541DF">
        <w:t>ubstituição</w:t>
      </w:r>
      <w:bookmarkEnd w:id="20"/>
    </w:p>
    <w:p w14:paraId="19DB08E4" w14:textId="71E31223" w:rsidR="00A541DF" w:rsidRDefault="00C31480" w:rsidP="00C31480">
      <w:pPr>
        <w:pStyle w:val="EstiloPrototipo3"/>
        <w:tabs>
          <w:tab w:val="clear" w:pos="425"/>
        </w:tabs>
      </w:pPr>
      <w:r>
        <w:rPr>
          <w:noProof/>
        </w:rPr>
        <w:drawing>
          <wp:inline distT="0" distB="0" distL="0" distR="0" wp14:anchorId="2F3BC0E7" wp14:editId="139FDF26">
            <wp:extent cx="5760085" cy="6357620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cluid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F42" w14:textId="77777777" w:rsidR="00A541DF" w:rsidRDefault="00A541DF" w:rsidP="00A541DF">
      <w:pPr>
        <w:pStyle w:val="EstiloPrototipo3"/>
        <w:ind w:left="720"/>
      </w:pPr>
    </w:p>
    <w:p w14:paraId="7AD13971" w14:textId="77777777" w:rsidR="000D4078" w:rsidRDefault="000D4078" w:rsidP="00A541DF">
      <w:pPr>
        <w:pStyle w:val="EstiloPrototipo3"/>
        <w:ind w:left="720"/>
      </w:pPr>
    </w:p>
    <w:p w14:paraId="216AF2C1" w14:textId="77777777" w:rsidR="000D4078" w:rsidRDefault="000D4078" w:rsidP="00A541DF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646"/>
        <w:gridCol w:w="657"/>
        <w:gridCol w:w="1018"/>
        <w:gridCol w:w="288"/>
        <w:gridCol w:w="1246"/>
        <w:gridCol w:w="883"/>
        <w:gridCol w:w="151"/>
        <w:gridCol w:w="743"/>
        <w:gridCol w:w="183"/>
        <w:gridCol w:w="2855"/>
      </w:tblGrid>
      <w:tr w:rsidR="000D4078" w:rsidRPr="005D2A67" w14:paraId="6F4415FF" w14:textId="77777777" w:rsidTr="000D4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517DB48" w14:textId="77777777" w:rsidR="000D4078" w:rsidRPr="00E976B5" w:rsidRDefault="000D4078" w:rsidP="000D4078">
            <w:pPr>
              <w:pStyle w:val="EstiloPrototipo3"/>
              <w:jc w:val="center"/>
            </w:pPr>
            <w:bookmarkStart w:id="21" w:name="_Ref20153475"/>
            <w:bookmarkStart w:id="22" w:name="_Ref17572350"/>
            <w:r>
              <w:rPr>
                <w:sz w:val="24"/>
                <w:szCs w:val="24"/>
              </w:rPr>
              <w:lastRenderedPageBreak/>
              <w:t>Campos</w:t>
            </w:r>
          </w:p>
        </w:tc>
      </w:tr>
      <w:tr w:rsidR="000D4078" w:rsidRPr="005D2A67" w14:paraId="5ED5C67A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20CC45C" w14:textId="77777777" w:rsidR="000D4078" w:rsidRDefault="000D4078" w:rsidP="000D4078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Visualizar Histórico</w:t>
            </w:r>
          </w:p>
        </w:tc>
      </w:tr>
      <w:tr w:rsidR="000D4078" w:rsidRPr="00FD775E" w14:paraId="2575EB0D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A2C13FB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18075FF9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DF99A7D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BA88EBF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2C78E711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gridSpan w:val="2"/>
            <w:shd w:val="clear" w:color="auto" w:fill="B3B3B3"/>
          </w:tcPr>
          <w:p w14:paraId="35453B10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shd w:val="clear" w:color="auto" w:fill="B3B3B3"/>
          </w:tcPr>
          <w:p w14:paraId="3BF79E05" w14:textId="77777777" w:rsidR="000D4078" w:rsidRPr="005D2A67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5D2A67">
              <w:rPr>
                <w:b/>
                <w:sz w:val="20"/>
              </w:rPr>
              <w:t>R</w:t>
            </w:r>
            <w:r>
              <w:rPr>
                <w:b/>
                <w:sz w:val="20"/>
              </w:rPr>
              <w:t>egra</w:t>
            </w:r>
          </w:p>
        </w:tc>
      </w:tr>
      <w:tr w:rsidR="0040181D" w:rsidRPr="00EC175D" w14:paraId="09247546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2BC801" w14:textId="77777777" w:rsidR="0040181D" w:rsidRPr="00EC175D" w:rsidRDefault="0040181D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A4C73A" w14:textId="6E298547" w:rsidR="0040181D" w:rsidRDefault="0040181D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EAF6DE" wp14:editId="04AA79C6">
                  <wp:extent cx="200624" cy="143302"/>
                  <wp:effectExtent l="0" t="0" r="952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70" cy="14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A7BAF05" w14:textId="486C9647" w:rsidR="0040181D" w:rsidRDefault="0040181D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05F64071" w14:textId="424BBDC1" w:rsidR="0040181D" w:rsidRDefault="0040181D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5312D88F" w14:textId="77777777" w:rsidR="0040181D" w:rsidRDefault="0040181D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150AD7EB" w14:textId="77777777" w:rsidR="0040181D" w:rsidRDefault="0040181D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21845BB3" w14:textId="77777777" w:rsidR="0040181D" w:rsidRDefault="0040181D" w:rsidP="0040181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5C0A1069" w14:textId="63B3A7F1" w:rsidR="0040181D" w:rsidRPr="00EC175D" w:rsidRDefault="0040181D" w:rsidP="0040181D">
            <w:pPr>
              <w:pStyle w:val="PargrafodaLista"/>
              <w:spacing w:before="60" w:after="60"/>
              <w:ind w:left="574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_Ref25935270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11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545CBA35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E0985F3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E64A213" w14:textId="6491D7E5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Detalhar pedido de Substituição da </w:t>
            </w:r>
            <w:r w:rsidR="00963507">
              <w:rPr>
                <w:sz w:val="18"/>
                <w:szCs w:val="18"/>
              </w:rPr>
              <w:t>Candidatura</w:t>
            </w:r>
          </w:p>
        </w:tc>
        <w:tc>
          <w:tcPr>
            <w:tcW w:w="1306" w:type="dxa"/>
            <w:gridSpan w:val="2"/>
          </w:tcPr>
          <w:p w14:paraId="75AABB32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título. </w:t>
            </w:r>
          </w:p>
        </w:tc>
        <w:tc>
          <w:tcPr>
            <w:tcW w:w="1246" w:type="dxa"/>
          </w:tcPr>
          <w:p w14:paraId="31DC5697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Texto</w:t>
            </w:r>
          </w:p>
        </w:tc>
        <w:tc>
          <w:tcPr>
            <w:tcW w:w="1034" w:type="dxa"/>
            <w:gridSpan w:val="2"/>
          </w:tcPr>
          <w:p w14:paraId="6CF2A835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342BF2CA" w14:textId="77777777" w:rsidR="000D4078" w:rsidRPr="0079091B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50DFAD7" w14:textId="77777777" w:rsidR="000D4078" w:rsidRPr="00F86820" w:rsidRDefault="000D4078" w:rsidP="000D4078">
            <w:pPr>
              <w:pStyle w:val="PargrafodaLista"/>
              <w:numPr>
                <w:ilvl w:val="1"/>
                <w:numId w:val="9"/>
              </w:numPr>
              <w:spacing w:before="60" w:after="60"/>
              <w:ind w:hanging="232"/>
            </w:pPr>
            <w:r w:rsidRPr="00EC175D">
              <w:rPr>
                <w:sz w:val="18"/>
                <w:szCs w:val="18"/>
              </w:rPr>
              <w:t>Somente Leitura</w:t>
            </w:r>
            <w:r>
              <w:t>: Sim</w:t>
            </w:r>
          </w:p>
        </w:tc>
      </w:tr>
      <w:tr w:rsidR="000D4078" w:rsidRPr="00EC175D" w14:paraId="247B6D0A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46074A0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366CAC9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Posição</w:t>
            </w:r>
          </w:p>
        </w:tc>
        <w:tc>
          <w:tcPr>
            <w:tcW w:w="1306" w:type="dxa"/>
            <w:gridSpan w:val="2"/>
          </w:tcPr>
          <w:p w14:paraId="197E3E63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Coluna que exibe a posição que o membro está localizado na chapa </w:t>
            </w:r>
          </w:p>
        </w:tc>
        <w:tc>
          <w:tcPr>
            <w:tcW w:w="1246" w:type="dxa"/>
          </w:tcPr>
          <w:p w14:paraId="1B2C2CBD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  <w:r w:rsidRPr="00EC175D">
              <w:rPr>
                <w:sz w:val="18"/>
                <w:szCs w:val="18"/>
              </w:rPr>
              <w:t xml:space="preserve"> </w:t>
            </w:r>
          </w:p>
        </w:tc>
        <w:tc>
          <w:tcPr>
            <w:tcW w:w="1034" w:type="dxa"/>
            <w:gridSpan w:val="2"/>
          </w:tcPr>
          <w:p w14:paraId="08BD2129" w14:textId="77777777" w:rsidR="000D4078" w:rsidRPr="00EC175D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AADD4D8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9CB5016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67CC523A" w14:textId="162FEA35" w:rsidR="000D4078" w:rsidRPr="001232D1" w:rsidRDefault="000D4078" w:rsidP="0096350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75268049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E12D6AD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3C26D9C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 xml:space="preserve">CPF do </w:t>
            </w:r>
            <w:r>
              <w:rPr>
                <w:sz w:val="18"/>
                <w:szCs w:val="18"/>
              </w:rPr>
              <w:t>P</w:t>
            </w:r>
            <w:r w:rsidRPr="006D6786">
              <w:rPr>
                <w:sz w:val="18"/>
                <w:szCs w:val="18"/>
              </w:rPr>
              <w:t>rofissional</w:t>
            </w:r>
          </w:p>
        </w:tc>
        <w:tc>
          <w:tcPr>
            <w:tcW w:w="1306" w:type="dxa"/>
            <w:gridSpan w:val="2"/>
          </w:tcPr>
          <w:p w14:paraId="74F3CD70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481D44BD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5E2D4AA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0A05349C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4BFF6A7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53661E10" w14:textId="2FB15836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F9C2AE6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646DEA89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145C57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5275E21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325300BD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355029F4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F664091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0C7ED17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</w:p>
          <w:p w14:paraId="40DF7335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  <w:gridSpan w:val="2"/>
          </w:tcPr>
          <w:p w14:paraId="575388CD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3AB4046D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4A127061" w14:textId="77777777" w:rsidR="00963507" w:rsidRDefault="000D4078" w:rsidP="0096350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5C2FCED" w14:textId="37D38E9A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53CA8807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CB6CD3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21AB971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5648CEE9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42369697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33BF672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E6A5A37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113D1EA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58634902" w14:textId="77777777" w:rsidR="00963507" w:rsidRDefault="000D4078" w:rsidP="0096350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068C111" w14:textId="406E0930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</w:p>
          <w:p w14:paraId="7DC398D1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70A955AC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BD1695C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BC3A8B7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2C2C5A76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</w:t>
            </w:r>
            <w:r>
              <w:rPr>
                <w:sz w:val="18"/>
                <w:szCs w:val="18"/>
              </w:rPr>
              <w:lastRenderedPageBreak/>
              <w:t xml:space="preserve">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 xml:space="preserve">registro </w:t>
            </w:r>
            <w:r w:rsidRPr="00A407AA">
              <w:rPr>
                <w:sz w:val="18"/>
                <w:szCs w:val="18"/>
              </w:rPr>
              <w:t>para visualizar dados detalhados</w:t>
            </w:r>
          </w:p>
        </w:tc>
        <w:tc>
          <w:tcPr>
            <w:tcW w:w="1246" w:type="dxa"/>
          </w:tcPr>
          <w:p w14:paraId="3C971C83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0C2D978C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C1B940D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590B876B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2A5705C4" w14:textId="2F4B353B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784E746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71A52D6E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48A13F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5EA7CF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7658735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A4D7A7E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960FBEE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8ADB03B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A4E87F3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21C237D1" w14:textId="5B3032D6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E40BCB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13F9456A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8CCC820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3265483" w14:textId="0D5DE03B" w:rsidR="000D4078" w:rsidRDefault="000D4078" w:rsidP="0096350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de </w:t>
            </w:r>
            <w:r w:rsidR="00963507">
              <w:rPr>
                <w:sz w:val="18"/>
                <w:szCs w:val="18"/>
              </w:rPr>
              <w:t>C</w:t>
            </w:r>
            <w:r>
              <w:rPr>
                <w:sz w:val="18"/>
                <w:szCs w:val="18"/>
              </w:rPr>
              <w:t>onfirmação</w:t>
            </w:r>
          </w:p>
        </w:tc>
        <w:tc>
          <w:tcPr>
            <w:tcW w:w="1306" w:type="dxa"/>
            <w:gridSpan w:val="2"/>
          </w:tcPr>
          <w:p w14:paraId="4084D3BF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</w:t>
            </w:r>
          </w:p>
        </w:tc>
        <w:tc>
          <w:tcPr>
            <w:tcW w:w="1246" w:type="dxa"/>
          </w:tcPr>
          <w:p w14:paraId="42BC1C08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1034" w:type="dxa"/>
            <w:gridSpan w:val="2"/>
          </w:tcPr>
          <w:p w14:paraId="458C29FC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2D33828A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2C23A161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183DBFF1" w14:textId="23342E7D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3E41E909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CE8A436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3F08800" w14:textId="1023CEE0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</w:t>
            </w:r>
            <w:r w:rsidR="00963507">
              <w:rPr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 xml:space="preserve">alidação </w:t>
            </w:r>
          </w:p>
          <w:p w14:paraId="1D9E66C8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352E9E9" wp14:editId="2EE48283">
                  <wp:extent cx="257175" cy="247650"/>
                  <wp:effectExtent l="0" t="0" r="9525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0D9C70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1DB4E5C8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FDFF0C3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0D245125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4549A5EC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356F3264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6DC51EF7" w14:textId="206AF5A2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6CDB8336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95C921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A5195B5" w14:textId="24C5C033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</w:t>
            </w:r>
            <w:r w:rsidR="00963507">
              <w:rPr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alidação</w:t>
            </w:r>
          </w:p>
          <w:p w14:paraId="56E92CBA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F6FA087" wp14:editId="486E12B7">
                  <wp:extent cx="228600" cy="314325"/>
                  <wp:effectExtent l="0" t="0" r="0" b="952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A65B70F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3B2C8BF9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7029AE9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9FDB31C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14CD2A8B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1DE5C33B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127F72C5" w14:textId="2CA77E5C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E62BC38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0A84126E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C45AAC6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B5470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0726388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1D0CEBF" wp14:editId="02984E2E">
                  <wp:extent cx="247650" cy="285750"/>
                  <wp:effectExtent l="0" t="0" r="0" b="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F6134A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F2D686B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C0BBFD7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29CB756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7D6378CE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6C1E8439" w14:textId="46B97FCF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9C3759E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6EC7EE50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7C3CC3F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D7F4EE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1802A85F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FBF78E" wp14:editId="0854C8F3">
                  <wp:extent cx="200025" cy="238125"/>
                  <wp:effectExtent l="0" t="0" r="9525" b="952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901FDAF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1C6DECC1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0207B36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39238AF4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23967F4B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5F9E331D" w14:textId="35F66889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 w:rsidR="00963507">
              <w:rPr>
                <w:color w:val="31849B" w:themeColor="accent5" w:themeShade="BF"/>
                <w:sz w:val="18"/>
                <w:szCs w:val="18"/>
              </w:rPr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>
              <w:rPr>
                <w:color w:val="31849B" w:themeColor="accent5" w:themeShade="BF"/>
                <w:sz w:val="18"/>
                <w:szCs w:val="18"/>
              </w:rPr>
              <w:t>7</w:t>
            </w:r>
            <w:r w:rsid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31BDBB1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372B9F55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70E6B2D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F32576B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77596F">
              <w:rPr>
                <w:noProof/>
                <w:sz w:val="18"/>
                <w:szCs w:val="18"/>
              </w:rPr>
              <w:drawing>
                <wp:inline distT="0" distB="0" distL="0" distR="0" wp14:anchorId="37ADCBE6" wp14:editId="2174042F">
                  <wp:extent cx="238125" cy="285750"/>
                  <wp:effectExtent l="0" t="0" r="9525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95074F1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</w:t>
            </w:r>
            <w:r>
              <w:rPr>
                <w:sz w:val="18"/>
                <w:szCs w:val="18"/>
              </w:rPr>
              <w:lastRenderedPageBreak/>
              <w:t>que o membro é o responsável principal pela chapa</w:t>
            </w:r>
          </w:p>
        </w:tc>
        <w:tc>
          <w:tcPr>
            <w:tcW w:w="1246" w:type="dxa"/>
          </w:tcPr>
          <w:p w14:paraId="7EA32FEB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55723990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  <w:gridSpan w:val="2"/>
          </w:tcPr>
          <w:p w14:paraId="1A17386F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</w:tcPr>
          <w:p w14:paraId="07DCBC1D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61E55CF2" w14:textId="49150D6F" w:rsidR="000D4078" w:rsidRPr="00EC175D" w:rsidRDefault="00963507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232D1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_Ref25933473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1232D1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72C2A2B8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F8C5D8B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ED52EB" w14:textId="79C7EEE8" w:rsidR="000D4078" w:rsidRPr="0077596F" w:rsidRDefault="000D4078" w:rsidP="000B31CB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77596F">
              <w:rPr>
                <w:noProof/>
                <w:sz w:val="18"/>
                <w:szCs w:val="18"/>
              </w:rPr>
              <w:t xml:space="preserve">Justificativa/ Documento </w:t>
            </w:r>
          </w:p>
        </w:tc>
        <w:tc>
          <w:tcPr>
            <w:tcW w:w="1306" w:type="dxa"/>
            <w:gridSpan w:val="2"/>
          </w:tcPr>
          <w:p w14:paraId="3992EEC4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titulo </w:t>
            </w:r>
          </w:p>
        </w:tc>
        <w:tc>
          <w:tcPr>
            <w:tcW w:w="1246" w:type="dxa"/>
          </w:tcPr>
          <w:p w14:paraId="54DEB689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F0D7DBB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39D7894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B27932C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0845A474" w14:textId="30E1544E" w:rsidR="000D4078" w:rsidRPr="00963507" w:rsidRDefault="00963507" w:rsidP="0096350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963507">
              <w:rPr>
                <w:color w:val="000000" w:themeColor="text1"/>
                <w:sz w:val="18"/>
                <w:szCs w:val="18"/>
              </w:rPr>
              <w:t xml:space="preserve">Regra </w:t>
            </w:r>
            <w:r w:rsidRPr="00963507">
              <w:rPr>
                <w:color w:val="31849B" w:themeColor="accent5" w:themeShade="BF"/>
                <w:sz w:val="18"/>
                <w:szCs w:val="18"/>
              </w:rPr>
              <w:t>[</w:t>
            </w:r>
            <w:r w:rsidRP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963507">
              <w:rPr>
                <w:color w:val="31849B" w:themeColor="accent5" w:themeShade="BF"/>
                <w:sz w:val="18"/>
                <w:szCs w:val="18"/>
              </w:rPr>
              <w:instrText xml:space="preserve"> REF _Ref25001369 \r \h  \* MERGEFORMAT </w:instrText>
            </w:r>
            <w:r w:rsidRPr="00963507">
              <w:rPr>
                <w:color w:val="31849B" w:themeColor="accent5" w:themeShade="BF"/>
                <w:sz w:val="18"/>
                <w:szCs w:val="18"/>
              </w:rPr>
            </w:r>
            <w:r w:rsidRP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963507">
              <w:rPr>
                <w:color w:val="31849B" w:themeColor="accent5" w:themeShade="BF"/>
                <w:sz w:val="18"/>
                <w:szCs w:val="18"/>
              </w:rPr>
              <w:t>8</w:t>
            </w:r>
            <w:r w:rsidRP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6350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7ADDF5DF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FE96FF8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9795224" w14:textId="77777777" w:rsidR="000D4078" w:rsidRPr="0077596F" w:rsidRDefault="000D4078" w:rsidP="000D4078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 w:rsidRPr="0077596F">
              <w:rPr>
                <w:noProof/>
                <w:sz w:val="18"/>
                <w:szCs w:val="18"/>
              </w:rPr>
              <w:t xml:space="preserve">Justificativa </w:t>
            </w:r>
          </w:p>
        </w:tc>
        <w:tc>
          <w:tcPr>
            <w:tcW w:w="1306" w:type="dxa"/>
            <w:gridSpan w:val="2"/>
          </w:tcPr>
          <w:p w14:paraId="2E50E8C6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campo informar a justificativa obrigatória para substituição</w:t>
            </w:r>
          </w:p>
        </w:tc>
        <w:tc>
          <w:tcPr>
            <w:tcW w:w="1246" w:type="dxa"/>
          </w:tcPr>
          <w:p w14:paraId="70FEC885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95F994A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63889934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0A6A3A55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284C8B93" w14:textId="23543E75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instrText xml:space="preserve"> REF _Ref25001369 \r \h  \* MERGEFORMAT </w:instrTex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8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B933ED3" w14:textId="77777777" w:rsidR="000D4078" w:rsidRPr="00EC175D" w:rsidRDefault="000D4078" w:rsidP="0096350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198A90CA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02E6852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64D273" w14:textId="52D04C00" w:rsidR="000D4078" w:rsidRPr="0077596F" w:rsidRDefault="000B31CB" w:rsidP="000B31CB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D</w:t>
            </w:r>
            <w:r w:rsidR="000D4078" w:rsidRPr="0077596F">
              <w:rPr>
                <w:noProof/>
                <w:sz w:val="18"/>
                <w:szCs w:val="18"/>
              </w:rPr>
              <w:t xml:space="preserve">ocumento </w:t>
            </w:r>
          </w:p>
        </w:tc>
        <w:tc>
          <w:tcPr>
            <w:tcW w:w="1306" w:type="dxa"/>
            <w:gridSpan w:val="2"/>
          </w:tcPr>
          <w:p w14:paraId="59EA7C9D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título </w:t>
            </w:r>
          </w:p>
        </w:tc>
        <w:tc>
          <w:tcPr>
            <w:tcW w:w="1246" w:type="dxa"/>
          </w:tcPr>
          <w:p w14:paraId="13BB702D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8CB195C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42989BF0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73A324E5" w14:textId="77777777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Sim</w:t>
            </w:r>
          </w:p>
          <w:p w14:paraId="17A7C057" w14:textId="233F2755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instrText xml:space="preserve"> REF _Ref25001369 \r \h  \* MERGEFORMAT </w:instrTex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8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0D4078" w:rsidRPr="00EC175D" w14:paraId="6FC91E5B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3E15E49" w14:textId="77777777" w:rsidR="000D4078" w:rsidRPr="00EC175D" w:rsidRDefault="000D4078" w:rsidP="000D4078">
            <w:pPr>
              <w:pStyle w:val="PargrafodaLista"/>
              <w:numPr>
                <w:ilvl w:val="0"/>
                <w:numId w:val="10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7EB0C9C" w14:textId="77777777" w:rsidR="000D4078" w:rsidRPr="0077596F" w:rsidRDefault="000D4078" w:rsidP="000D4078">
            <w:pPr>
              <w:spacing w:before="60" w:after="60"/>
              <w:jc w:val="center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Arquivo </w:t>
            </w:r>
          </w:p>
        </w:tc>
        <w:tc>
          <w:tcPr>
            <w:tcW w:w="1306" w:type="dxa"/>
            <w:gridSpan w:val="2"/>
          </w:tcPr>
          <w:p w14:paraId="7F4F7A56" w14:textId="17B480ED" w:rsidR="000D4078" w:rsidRDefault="00963507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Exibe arquivo para realizar download</w:t>
            </w:r>
            <w:r w:rsidR="000D4078">
              <w:rPr>
                <w:sz w:val="18"/>
                <w:szCs w:val="18"/>
              </w:rPr>
              <w:t xml:space="preserve"> </w:t>
            </w:r>
          </w:p>
        </w:tc>
        <w:tc>
          <w:tcPr>
            <w:tcW w:w="1246" w:type="dxa"/>
          </w:tcPr>
          <w:p w14:paraId="271521E4" w14:textId="39D9C5A2" w:rsidR="000D4078" w:rsidRDefault="00963507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</w:t>
            </w:r>
          </w:p>
        </w:tc>
        <w:tc>
          <w:tcPr>
            <w:tcW w:w="1034" w:type="dxa"/>
            <w:gridSpan w:val="2"/>
          </w:tcPr>
          <w:p w14:paraId="70C1E9FD" w14:textId="77777777" w:rsidR="000D4078" w:rsidRDefault="000D4078" w:rsidP="000D407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  <w:gridSpan w:val="2"/>
          </w:tcPr>
          <w:p w14:paraId="5A3A77A9" w14:textId="77777777" w:rsidR="000D4078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</w:tcPr>
          <w:p w14:paraId="100D65D7" w14:textId="29A4CC68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 xml:space="preserve">: </w:t>
            </w:r>
            <w:r w:rsidR="00963507">
              <w:rPr>
                <w:sz w:val="18"/>
                <w:szCs w:val="18"/>
              </w:rPr>
              <w:t>Não</w:t>
            </w:r>
          </w:p>
          <w:p w14:paraId="6D089B9B" w14:textId="20ABF479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[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instrText xml:space="preserve"> REF _Ref25001369 \r \h  \* MERGEFORMAT </w:instrTex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8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E46737A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089A7163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tcW w:w="9065" w:type="dxa"/>
            <w:gridSpan w:val="11"/>
          </w:tcPr>
          <w:p w14:paraId="119E7FD3" w14:textId="77777777" w:rsidR="000D4078" w:rsidRPr="00EC175D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</w:p>
        </w:tc>
      </w:tr>
      <w:tr w:rsidR="000D4078" w:rsidRPr="00EC175D" w14:paraId="1E2AC0BF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  <w:shd w:val="clear" w:color="auto" w:fill="B3B3B3"/>
          </w:tcPr>
          <w:p w14:paraId="27FC8B21" w14:textId="77777777" w:rsidR="000D4078" w:rsidRPr="00EC175D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675" w:type="dxa"/>
            <w:gridSpan w:val="2"/>
            <w:shd w:val="clear" w:color="auto" w:fill="B3B3B3"/>
          </w:tcPr>
          <w:p w14:paraId="1E723241" w14:textId="77777777" w:rsidR="000D4078" w:rsidRPr="00EC175D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417" w:type="dxa"/>
            <w:gridSpan w:val="3"/>
            <w:shd w:val="clear" w:color="auto" w:fill="B3B3B3"/>
          </w:tcPr>
          <w:p w14:paraId="1DFEA31C" w14:textId="77777777" w:rsidR="000D4078" w:rsidRPr="00EC175D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894" w:type="dxa"/>
            <w:gridSpan w:val="2"/>
            <w:shd w:val="clear" w:color="auto" w:fill="B3B3B3"/>
          </w:tcPr>
          <w:p w14:paraId="4CC42530" w14:textId="77777777" w:rsidR="000D4078" w:rsidRPr="00EC175D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3038" w:type="dxa"/>
            <w:gridSpan w:val="2"/>
            <w:shd w:val="clear" w:color="auto" w:fill="B3B3B3"/>
          </w:tcPr>
          <w:p w14:paraId="1BD38F3C" w14:textId="77777777" w:rsidR="000D4078" w:rsidRPr="00EC175D" w:rsidRDefault="000D4078" w:rsidP="000D4078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Regras</w:t>
            </w:r>
          </w:p>
        </w:tc>
      </w:tr>
      <w:tr w:rsidR="0040181D" w:rsidRPr="00EC175D" w14:paraId="7BFE102C" w14:textId="77777777" w:rsidTr="000D4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4D50AD42" w14:textId="77777777" w:rsidR="0040181D" w:rsidRPr="00EC175D" w:rsidRDefault="0040181D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2B1390E6" w14:textId="69273DA7" w:rsidR="0040181D" w:rsidRDefault="0040181D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Julgar Substituição</w:t>
            </w:r>
          </w:p>
        </w:tc>
        <w:tc>
          <w:tcPr>
            <w:tcW w:w="2417" w:type="dxa"/>
            <w:gridSpan w:val="3"/>
          </w:tcPr>
          <w:p w14:paraId="28AA8BD1" w14:textId="77777777" w:rsidR="0040181D" w:rsidRDefault="0040181D" w:rsidP="009129A1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894" w:type="dxa"/>
            <w:gridSpan w:val="2"/>
          </w:tcPr>
          <w:p w14:paraId="31C2969C" w14:textId="77777777" w:rsidR="0040181D" w:rsidRPr="00EC175D" w:rsidRDefault="0040181D" w:rsidP="000D4078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3038" w:type="dxa"/>
            <w:gridSpan w:val="2"/>
          </w:tcPr>
          <w:p w14:paraId="00B4E972" w14:textId="77777777" w:rsidR="0040181D" w:rsidRDefault="0040181D" w:rsidP="0040181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>: Não</w:t>
            </w:r>
          </w:p>
          <w:p w14:paraId="376C7D7A" w14:textId="37C9BD46" w:rsidR="0040181D" w:rsidRDefault="0040181D" w:rsidP="0040181D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Pr="00963507"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_Ref25935076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10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96350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118B5AB" w14:textId="77777777" w:rsidR="0040181D" w:rsidRPr="00EC175D" w:rsidRDefault="0040181D" w:rsidP="0040181D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  <w:tr w:rsidR="000D4078" w:rsidRPr="00EC175D" w14:paraId="7E3F1EE7" w14:textId="77777777" w:rsidTr="000D407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041" w:type="dxa"/>
            <w:gridSpan w:val="2"/>
          </w:tcPr>
          <w:p w14:paraId="693131F5" w14:textId="77777777" w:rsidR="000D4078" w:rsidRPr="00EC175D" w:rsidRDefault="000D4078" w:rsidP="000D4078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675" w:type="dxa"/>
            <w:gridSpan w:val="2"/>
          </w:tcPr>
          <w:p w14:paraId="1F56644A" w14:textId="642D502C" w:rsidR="000D4078" w:rsidRPr="00EC175D" w:rsidRDefault="009129A1" w:rsidP="000D407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Gerar PDF</w:t>
            </w:r>
          </w:p>
        </w:tc>
        <w:tc>
          <w:tcPr>
            <w:tcW w:w="2417" w:type="dxa"/>
            <w:gridSpan w:val="3"/>
          </w:tcPr>
          <w:p w14:paraId="50522E05" w14:textId="5EDD0F3E" w:rsidR="000D4078" w:rsidRPr="00EC175D" w:rsidRDefault="000D4078" w:rsidP="009129A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Exibe botão para </w:t>
            </w:r>
            <w:r w:rsidR="009129A1">
              <w:rPr>
                <w:sz w:val="18"/>
                <w:szCs w:val="18"/>
              </w:rPr>
              <w:t>gerar PDF</w:t>
            </w:r>
          </w:p>
        </w:tc>
        <w:tc>
          <w:tcPr>
            <w:tcW w:w="894" w:type="dxa"/>
            <w:gridSpan w:val="2"/>
          </w:tcPr>
          <w:p w14:paraId="7BBC4610" w14:textId="77777777" w:rsidR="000D4078" w:rsidRPr="00EC175D" w:rsidRDefault="000D4078" w:rsidP="000D4078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3038" w:type="dxa"/>
            <w:gridSpan w:val="2"/>
          </w:tcPr>
          <w:p w14:paraId="00D8C243" w14:textId="4DF9984B" w:rsidR="000D4078" w:rsidRDefault="000D4078" w:rsidP="000D4078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Somente Leitura</w:t>
            </w:r>
            <w:r>
              <w:rPr>
                <w:sz w:val="18"/>
                <w:szCs w:val="18"/>
              </w:rPr>
              <w:t xml:space="preserve">: </w:t>
            </w:r>
            <w:r w:rsidR="009129A1">
              <w:rPr>
                <w:sz w:val="18"/>
                <w:szCs w:val="18"/>
              </w:rPr>
              <w:t>Não</w:t>
            </w:r>
          </w:p>
          <w:p w14:paraId="4BC6935B" w14:textId="425046D3" w:rsidR="00963507" w:rsidRDefault="000D4078" w:rsidP="00963507">
            <w:pPr>
              <w:pStyle w:val="PargrafodaLista"/>
              <w:numPr>
                <w:ilvl w:val="0"/>
                <w:numId w:val="6"/>
              </w:numPr>
              <w:spacing w:before="60" w:after="60"/>
              <w:rPr>
                <w:sz w:val="18"/>
                <w:szCs w:val="18"/>
              </w:rPr>
            </w:pPr>
            <w:r w:rsidRPr="001232D1">
              <w:rPr>
                <w:sz w:val="18"/>
                <w:szCs w:val="18"/>
              </w:rPr>
              <w:t xml:space="preserve">Regra </w:t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[</w:t>
            </w:r>
            <w:r w:rsidR="009129A1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9129A1">
              <w:rPr>
                <w:color w:val="31849B" w:themeColor="accent5" w:themeShade="BF"/>
                <w:sz w:val="18"/>
                <w:szCs w:val="18"/>
              </w:rPr>
              <w:instrText xml:space="preserve"> REF _Ref25934462 \r \h </w:instrText>
            </w:r>
            <w:r w:rsidR="009129A1">
              <w:rPr>
                <w:color w:val="31849B" w:themeColor="accent5" w:themeShade="BF"/>
                <w:sz w:val="18"/>
                <w:szCs w:val="18"/>
              </w:rPr>
            </w:r>
            <w:r w:rsidR="009129A1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9129A1">
              <w:rPr>
                <w:color w:val="31849B" w:themeColor="accent5" w:themeShade="BF"/>
                <w:sz w:val="18"/>
                <w:szCs w:val="18"/>
              </w:rPr>
              <w:t>9</w:t>
            </w:r>
            <w:r w:rsidR="009129A1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963507" w:rsidRPr="00963507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6A12DEE" w14:textId="20006F9D" w:rsidR="000D4078" w:rsidRDefault="000D4078" w:rsidP="00963507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  <w:p w14:paraId="406BAFAC" w14:textId="77777777" w:rsidR="000D4078" w:rsidRPr="00EC175D" w:rsidRDefault="000D4078" w:rsidP="000D4078">
            <w:pPr>
              <w:pStyle w:val="PargrafodaLista"/>
              <w:spacing w:before="60" w:after="60"/>
              <w:ind w:left="720"/>
              <w:rPr>
                <w:sz w:val="18"/>
                <w:szCs w:val="18"/>
              </w:rPr>
            </w:pPr>
          </w:p>
        </w:tc>
      </w:tr>
    </w:tbl>
    <w:p w14:paraId="2BFF2291" w14:textId="26DC415D" w:rsidR="00A541DF" w:rsidRDefault="00A66A96" w:rsidP="00656397">
      <w:pPr>
        <w:pStyle w:val="EstiloPrototipo3"/>
        <w:numPr>
          <w:ilvl w:val="0"/>
          <w:numId w:val="4"/>
        </w:numPr>
      </w:pPr>
      <w:bookmarkStart w:id="23" w:name="_Ref25845780"/>
      <w:bookmarkEnd w:id="21"/>
      <w:bookmarkEnd w:id="22"/>
      <w:r>
        <w:lastRenderedPageBreak/>
        <w:t>Gerar PDF</w:t>
      </w:r>
      <w:bookmarkEnd w:id="23"/>
      <w:r w:rsidR="009129A1">
        <w:t xml:space="preserve"> </w:t>
      </w:r>
      <w:r w:rsidR="009129A1" w:rsidRPr="00963507">
        <w:rPr>
          <w:color w:val="31849B" w:themeColor="accent5" w:themeShade="BF"/>
          <w:sz w:val="18"/>
          <w:szCs w:val="18"/>
        </w:rPr>
        <w:t>[</w:t>
      </w:r>
      <w:r w:rsidR="009129A1">
        <w:rPr>
          <w:color w:val="31849B" w:themeColor="accent5" w:themeShade="BF"/>
          <w:sz w:val="18"/>
          <w:szCs w:val="18"/>
        </w:rPr>
        <w:fldChar w:fldCharType="begin"/>
      </w:r>
      <w:r w:rsidR="009129A1">
        <w:rPr>
          <w:color w:val="31849B" w:themeColor="accent5" w:themeShade="BF"/>
          <w:sz w:val="18"/>
          <w:szCs w:val="18"/>
        </w:rPr>
        <w:instrText xml:space="preserve"> REF _Ref25934462 \r \h </w:instrText>
      </w:r>
      <w:r w:rsidR="009129A1">
        <w:rPr>
          <w:color w:val="31849B" w:themeColor="accent5" w:themeShade="BF"/>
          <w:sz w:val="18"/>
          <w:szCs w:val="18"/>
        </w:rPr>
      </w:r>
      <w:r w:rsidR="009129A1">
        <w:rPr>
          <w:color w:val="31849B" w:themeColor="accent5" w:themeShade="BF"/>
          <w:sz w:val="18"/>
          <w:szCs w:val="18"/>
        </w:rPr>
        <w:fldChar w:fldCharType="separate"/>
      </w:r>
      <w:r w:rsidR="009129A1">
        <w:rPr>
          <w:color w:val="31849B" w:themeColor="accent5" w:themeShade="BF"/>
          <w:sz w:val="18"/>
          <w:szCs w:val="18"/>
        </w:rPr>
        <w:t>9</w:t>
      </w:r>
      <w:r w:rsidR="009129A1">
        <w:rPr>
          <w:color w:val="31849B" w:themeColor="accent5" w:themeShade="BF"/>
          <w:sz w:val="18"/>
          <w:szCs w:val="18"/>
        </w:rPr>
        <w:fldChar w:fldCharType="end"/>
      </w:r>
      <w:r w:rsidR="009129A1" w:rsidRPr="00963507">
        <w:rPr>
          <w:color w:val="31849B" w:themeColor="accent5" w:themeShade="BF"/>
          <w:sz w:val="18"/>
          <w:szCs w:val="18"/>
        </w:rPr>
        <w:t>]</w:t>
      </w:r>
    </w:p>
    <w:p w14:paraId="4A0F41D9" w14:textId="68FE7B1B" w:rsidR="00A66A96" w:rsidRDefault="00FF575E" w:rsidP="00A66A96">
      <w:pPr>
        <w:pStyle w:val="EstiloPrototipo3"/>
        <w:tabs>
          <w:tab w:val="clear" w:pos="851"/>
        </w:tabs>
        <w:ind w:left="426" w:hanging="284"/>
      </w:pPr>
      <w:r>
        <w:rPr>
          <w:noProof/>
        </w:rPr>
        <w:drawing>
          <wp:inline distT="0" distB="0" distL="0" distR="0" wp14:anchorId="05C5AC7B" wp14:editId="08FCFB91">
            <wp:extent cx="5760085" cy="64160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ncluid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10F3" w14:textId="77777777" w:rsidR="00A66A96" w:rsidRDefault="00A66A96" w:rsidP="00A66A96">
      <w:pPr>
        <w:pStyle w:val="EstiloPrototipo3"/>
        <w:ind w:left="720"/>
      </w:pPr>
    </w:p>
    <w:p w14:paraId="1FEB3FBC" w14:textId="77777777" w:rsidR="00A66A96" w:rsidRDefault="00A66A96" w:rsidP="00A66A96">
      <w:pPr>
        <w:pStyle w:val="EstiloPrototipo3"/>
        <w:ind w:left="720"/>
      </w:pPr>
    </w:p>
    <w:p w14:paraId="21BD226E" w14:textId="77777777" w:rsidR="00A66A96" w:rsidRDefault="00A66A96" w:rsidP="00A66A96">
      <w:pPr>
        <w:pStyle w:val="EstiloPrototipo3"/>
        <w:ind w:left="720"/>
      </w:pPr>
    </w:p>
    <w:p w14:paraId="6C4B96EE" w14:textId="77777777" w:rsidR="00FF575E" w:rsidRDefault="00FF575E" w:rsidP="00A66A96">
      <w:pPr>
        <w:pStyle w:val="EstiloPrototipo3"/>
        <w:ind w:left="720"/>
      </w:pPr>
    </w:p>
    <w:p w14:paraId="1ECAE2F4" w14:textId="77777777" w:rsidR="00FF575E" w:rsidRDefault="00FF575E" w:rsidP="00A66A96">
      <w:pPr>
        <w:pStyle w:val="EstiloPrototipo3"/>
        <w:ind w:left="720"/>
      </w:pPr>
    </w:p>
    <w:p w14:paraId="687174D1" w14:textId="77777777" w:rsidR="00FF575E" w:rsidRDefault="00FF575E" w:rsidP="00A66A96">
      <w:pPr>
        <w:pStyle w:val="EstiloPrototipo3"/>
        <w:ind w:left="720"/>
      </w:pPr>
    </w:p>
    <w:p w14:paraId="2212A0BD" w14:textId="3D2A7758" w:rsidR="00656397" w:rsidRDefault="00656397" w:rsidP="00656397">
      <w:pPr>
        <w:pStyle w:val="EstiloPrototipo3"/>
        <w:numPr>
          <w:ilvl w:val="0"/>
          <w:numId w:val="4"/>
        </w:numPr>
      </w:pPr>
      <w:bookmarkStart w:id="24" w:name="_Ref25850851"/>
      <w:r>
        <w:lastRenderedPageBreak/>
        <w:t>Tela Inicial</w:t>
      </w:r>
      <w:bookmarkEnd w:id="19"/>
      <w:bookmarkEnd w:id="24"/>
    </w:p>
    <w:p w14:paraId="03718D4A" w14:textId="349649BB" w:rsidR="00656397" w:rsidRDefault="00A66A96" w:rsidP="00A66A96">
      <w:pPr>
        <w:pStyle w:val="EstiloPrototipo3"/>
        <w:ind w:left="284"/>
      </w:pPr>
      <w:r>
        <w:rPr>
          <w:noProof/>
        </w:rPr>
        <w:drawing>
          <wp:inline distT="0" distB="0" distL="0" distR="0" wp14:anchorId="04976347" wp14:editId="49189F69">
            <wp:extent cx="5760085" cy="58369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cluid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E4C8" w14:textId="77777777" w:rsidR="00656397" w:rsidRDefault="00656397" w:rsidP="008724F1"/>
    <w:p w14:paraId="2FA71E1A" w14:textId="77777777" w:rsidR="007625C1" w:rsidRDefault="007625C1" w:rsidP="008724F1"/>
    <w:p w14:paraId="6D5AF26E" w14:textId="77777777" w:rsidR="007625C1" w:rsidRDefault="007625C1" w:rsidP="008724F1"/>
    <w:p w14:paraId="6AC7DC0A" w14:textId="77777777" w:rsidR="007625C1" w:rsidRDefault="007625C1" w:rsidP="008724F1"/>
    <w:p w14:paraId="1051574F" w14:textId="77777777" w:rsidR="007625C1" w:rsidRDefault="007625C1" w:rsidP="008724F1"/>
    <w:p w14:paraId="1B8F25ED" w14:textId="77777777" w:rsidR="007625C1" w:rsidRDefault="007625C1" w:rsidP="008724F1"/>
    <w:p w14:paraId="5DAEBFBA" w14:textId="77777777" w:rsidR="007625C1" w:rsidRDefault="007625C1" w:rsidP="008724F1"/>
    <w:p w14:paraId="53F68FA4" w14:textId="77777777" w:rsidR="000514D4" w:rsidRPr="00EC175D" w:rsidRDefault="00CE176F" w:rsidP="0030370F">
      <w:pPr>
        <w:pStyle w:val="Ttulo2"/>
        <w:numPr>
          <w:ilvl w:val="0"/>
          <w:numId w:val="0"/>
        </w:numPr>
        <w:spacing w:before="240"/>
      </w:pPr>
      <w:bookmarkStart w:id="25" w:name="_Toc30492924"/>
      <w:r w:rsidRPr="00EC175D">
        <w:lastRenderedPageBreak/>
        <w:t>CRITÉRIOS DE ACEITE</w:t>
      </w:r>
      <w:bookmarkEnd w:id="25"/>
    </w:p>
    <w:p w14:paraId="34F179F8" w14:textId="77777777" w:rsidR="0030370F" w:rsidRPr="00EC175D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EC175D">
        <w:rPr>
          <w:b/>
          <w:color w:val="auto"/>
        </w:rPr>
        <w:t xml:space="preserve">Premissa: </w:t>
      </w:r>
    </w:p>
    <w:p w14:paraId="74559430" w14:textId="50E95B1A" w:rsidR="00F557A2" w:rsidRPr="00A03796" w:rsidRDefault="00F557A2" w:rsidP="00F557A2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A03796">
        <w:t xml:space="preserve">Esta história deve ser executada quando o usuário acessar no módulo </w:t>
      </w:r>
      <w:r w:rsidR="00C80A08">
        <w:t>corporativo</w:t>
      </w:r>
      <w:r w:rsidRPr="00A03796">
        <w:t xml:space="preserve"> a opção “Menu&gt;&gt;</w:t>
      </w:r>
      <w:r w:rsidR="0057276D">
        <w:t>Substituição</w:t>
      </w:r>
      <w:r w:rsidRPr="00A03796">
        <w:t>&gt;&gt;</w:t>
      </w:r>
      <w:r w:rsidR="009432C0" w:rsidRPr="009432C0">
        <w:rPr>
          <w:color w:val="31849B" w:themeColor="accent5" w:themeShade="BF"/>
        </w:rPr>
        <w:t>Acompanhar</w:t>
      </w:r>
      <w:r w:rsidRPr="009432C0">
        <w:rPr>
          <w:color w:val="31849B" w:themeColor="accent5" w:themeShade="BF"/>
        </w:rPr>
        <w:t xml:space="preserve"> </w:t>
      </w:r>
      <w:r w:rsidR="00A23E6C">
        <w:rPr>
          <w:color w:val="31849B" w:themeColor="accent5" w:themeShade="BF"/>
        </w:rPr>
        <w:t>Substituição</w:t>
      </w:r>
      <w:r w:rsidRPr="00A03796">
        <w:t xml:space="preserve">. </w:t>
      </w:r>
      <w:r w:rsidRPr="00A03796">
        <w:rPr>
          <w:color w:val="31849B" w:themeColor="accent5" w:themeShade="BF"/>
        </w:rPr>
        <w:t>[</w:t>
      </w:r>
      <w:r w:rsidR="0057276D">
        <w:rPr>
          <w:color w:val="31849B" w:themeColor="accent5" w:themeShade="BF"/>
        </w:rPr>
        <w:fldChar w:fldCharType="begin"/>
      </w:r>
      <w:r w:rsidR="0057276D">
        <w:rPr>
          <w:color w:val="31849B" w:themeColor="accent5" w:themeShade="BF"/>
        </w:rPr>
        <w:instrText xml:space="preserve"> REF _Ref24546055 \r \h </w:instrText>
      </w:r>
      <w:r w:rsidR="0057276D">
        <w:rPr>
          <w:color w:val="31849B" w:themeColor="accent5" w:themeShade="BF"/>
        </w:rPr>
      </w:r>
      <w:r w:rsidR="0057276D">
        <w:rPr>
          <w:color w:val="31849B" w:themeColor="accent5" w:themeShade="BF"/>
        </w:rPr>
        <w:fldChar w:fldCharType="separate"/>
      </w:r>
      <w:r w:rsidR="0057276D">
        <w:rPr>
          <w:color w:val="31849B" w:themeColor="accent5" w:themeShade="BF"/>
        </w:rPr>
        <w:t>P01</w:t>
      </w:r>
      <w:r w:rsidR="0057276D"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 xml:space="preserve">] </w:t>
      </w:r>
    </w:p>
    <w:p w14:paraId="7A8DA76C" w14:textId="763E5B66" w:rsidR="007625C1" w:rsidRPr="00A03599" w:rsidRDefault="007625C1" w:rsidP="007625C1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O usuário deve ter permissão de acesso </w:t>
      </w:r>
      <w:r>
        <w:t xml:space="preserve">de </w:t>
      </w:r>
      <w:r w:rsidR="006F4446">
        <w:t>A</w:t>
      </w:r>
      <w:r>
        <w:t xml:space="preserve">ssessor </w:t>
      </w:r>
      <w:r w:rsidRPr="00B219DA">
        <w:rPr>
          <w:b/>
        </w:rPr>
        <w:t>CEN/BR</w:t>
      </w:r>
      <w:r>
        <w:t xml:space="preserve"> e </w:t>
      </w:r>
      <w:r w:rsidR="006F4446">
        <w:t>A</w:t>
      </w:r>
      <w:r>
        <w:t xml:space="preserve">ssessor </w:t>
      </w:r>
      <w:r w:rsidRPr="00B219DA">
        <w:rPr>
          <w:b/>
        </w:rPr>
        <w:t>CE/UF</w:t>
      </w:r>
      <w:r>
        <w:t xml:space="preserve">, </w:t>
      </w:r>
      <w:r w:rsidRPr="00A03599">
        <w:t>conforme cadastro no SICCAU Corporati</w:t>
      </w:r>
      <w:r>
        <w:t>vo, vinculado ao usuário logado</w:t>
      </w:r>
      <w:r w:rsidRPr="009A7FC1">
        <w:rPr>
          <w:rStyle w:val="Refdenotaderodap"/>
          <w:color w:val="31849B" w:themeColor="accent5" w:themeShade="BF"/>
        </w:rPr>
        <w:footnoteReference w:id="1"/>
      </w:r>
      <w:r>
        <w:t>.</w:t>
      </w:r>
      <w:r w:rsidRPr="009A7FC1">
        <w:rPr>
          <w:color w:val="31849B" w:themeColor="accent5" w:themeShade="BF"/>
        </w:rPr>
        <w:t xml:space="preserve">  </w:t>
      </w:r>
    </w:p>
    <w:p w14:paraId="665F158B" w14:textId="77777777" w:rsidR="00B00B8B" w:rsidRPr="00EC175D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A24EFF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6" w:name="_Ref12024542"/>
      <w:r w:rsidRPr="00EC175D">
        <w:rPr>
          <w:b/>
        </w:rPr>
        <w:t>Regras Gerais:</w:t>
      </w:r>
      <w:bookmarkEnd w:id="26"/>
    </w:p>
    <w:p w14:paraId="3D9AD924" w14:textId="00C87E55" w:rsidR="00D8084A" w:rsidRPr="005973EA" w:rsidRDefault="004B1B06" w:rsidP="006B4BE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 w:themeShade="BF"/>
        </w:rPr>
      </w:pPr>
      <w:r>
        <w:rPr>
          <w:color w:val="000000" w:themeColor="text1" w:themeShade="BF"/>
        </w:rPr>
        <w:t xml:space="preserve">Ao acionar o menu </w:t>
      </w:r>
      <w:r w:rsidR="00386DA6" w:rsidRPr="009432C0">
        <w:rPr>
          <w:color w:val="31849B" w:themeColor="accent5" w:themeShade="BF"/>
        </w:rPr>
        <w:t xml:space="preserve">Acompanhar </w:t>
      </w:r>
      <w:r w:rsidR="00386DA6">
        <w:rPr>
          <w:color w:val="31849B" w:themeColor="accent5" w:themeShade="BF"/>
        </w:rPr>
        <w:t>Pedido de Substituição</w:t>
      </w:r>
      <w:r>
        <w:rPr>
          <w:color w:val="000000" w:themeColor="text1" w:themeShade="BF"/>
        </w:rPr>
        <w:t>, c</w:t>
      </w:r>
      <w:r w:rsidR="00E44083">
        <w:rPr>
          <w:color w:val="000000" w:themeColor="text1" w:themeShade="BF"/>
        </w:rPr>
        <w:t>aso</w:t>
      </w:r>
      <w:r w:rsidR="00E70E10">
        <w:rPr>
          <w:color w:val="000000" w:themeColor="text1" w:themeShade="BF"/>
        </w:rPr>
        <w:t xml:space="preserve"> o </w:t>
      </w:r>
      <w:r w:rsidR="00AD530F">
        <w:rPr>
          <w:color w:val="000000" w:themeColor="text1" w:themeShade="BF"/>
        </w:rPr>
        <w:t>ator NÃO</w:t>
      </w:r>
      <w:r w:rsidR="00E44083">
        <w:rPr>
          <w:color w:val="000000" w:themeColor="text1" w:themeShade="BF"/>
        </w:rPr>
        <w:t xml:space="preserve"> </w:t>
      </w:r>
      <w:r w:rsidR="00E70E10">
        <w:rPr>
          <w:color w:val="000000" w:themeColor="text1" w:themeShade="BF"/>
        </w:rPr>
        <w:t>tenha permissão de acesso a funcionalidade</w:t>
      </w:r>
      <w:r w:rsidR="00E44083">
        <w:rPr>
          <w:color w:val="000000" w:themeColor="text1" w:themeShade="BF"/>
        </w:rPr>
        <w:t xml:space="preserve">, o sistema deve exibir mensagem </w:t>
      </w:r>
      <w:r w:rsidR="00E44083" w:rsidRPr="00E44083">
        <w:rPr>
          <w:color w:val="31849B" w:themeColor="accent5" w:themeShade="BF"/>
        </w:rPr>
        <w:t>[</w:t>
      </w:r>
      <w:r w:rsidR="00E44083" w:rsidRPr="00E44083">
        <w:rPr>
          <w:color w:val="31849B" w:themeColor="accent5" w:themeShade="BF"/>
        </w:rPr>
        <w:fldChar w:fldCharType="begin"/>
      </w:r>
      <w:r w:rsidR="00E44083" w:rsidRPr="00E44083">
        <w:rPr>
          <w:color w:val="31849B" w:themeColor="accent5" w:themeShade="BF"/>
        </w:rPr>
        <w:instrText xml:space="preserve"> REF _Ref24551944 \r \h </w:instrText>
      </w:r>
      <w:r w:rsidR="00E44083" w:rsidRPr="00E44083">
        <w:rPr>
          <w:color w:val="31849B" w:themeColor="accent5" w:themeShade="BF"/>
        </w:rPr>
      </w:r>
      <w:r w:rsidR="00E44083" w:rsidRPr="00E44083">
        <w:rPr>
          <w:color w:val="31849B" w:themeColor="accent5" w:themeShade="BF"/>
        </w:rPr>
        <w:fldChar w:fldCharType="separate"/>
      </w:r>
      <w:r w:rsidR="00E44083" w:rsidRPr="00E44083">
        <w:rPr>
          <w:color w:val="31849B" w:themeColor="accent5" w:themeShade="BF"/>
        </w:rPr>
        <w:t>ME04</w:t>
      </w:r>
      <w:r w:rsidR="00E44083" w:rsidRPr="00E44083">
        <w:rPr>
          <w:color w:val="31849B" w:themeColor="accent5" w:themeShade="BF"/>
        </w:rPr>
        <w:fldChar w:fldCharType="end"/>
      </w:r>
      <w:r w:rsidR="00E44083" w:rsidRPr="00E44083">
        <w:rPr>
          <w:color w:val="31849B" w:themeColor="accent5" w:themeShade="BF"/>
        </w:rPr>
        <w:t xml:space="preserve">] </w:t>
      </w:r>
    </w:p>
    <w:p w14:paraId="42A8565A" w14:textId="77777777" w:rsidR="005973EA" w:rsidRPr="005973EA" w:rsidRDefault="005973EA" w:rsidP="005973EA">
      <w:pPr>
        <w:pStyle w:val="PargrafodaLista"/>
        <w:rPr>
          <w:color w:val="000000" w:themeColor="text1" w:themeShade="BF"/>
        </w:rPr>
      </w:pPr>
    </w:p>
    <w:p w14:paraId="4479959F" w14:textId="77777777" w:rsidR="00DB3486" w:rsidRPr="00EC175D" w:rsidRDefault="00DB3486" w:rsidP="00DB348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76DBC2C" w14:textId="1D309F1C" w:rsidR="00DB3486" w:rsidRPr="00DC4A7B" w:rsidRDefault="000B1045" w:rsidP="00DB3486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7" w:name="_Ref25000604"/>
      <w:r w:rsidRPr="00DC4A7B">
        <w:rPr>
          <w:b/>
        </w:rPr>
        <w:t xml:space="preserve">Pesquisar </w:t>
      </w:r>
      <w:r w:rsidR="00DC0A4D" w:rsidRPr="00DC4A7B">
        <w:rPr>
          <w:b/>
        </w:rPr>
        <w:t xml:space="preserve">Pedido de </w:t>
      </w:r>
      <w:r w:rsidRPr="00DC4A7B">
        <w:rPr>
          <w:b/>
        </w:rPr>
        <w:t>S</w:t>
      </w:r>
      <w:r w:rsidR="00DC0A4D" w:rsidRPr="00DC4A7B">
        <w:rPr>
          <w:b/>
        </w:rPr>
        <w:t>ubstituição</w:t>
      </w:r>
      <w:r w:rsidR="00DB3486" w:rsidRPr="00DC4A7B">
        <w:rPr>
          <w:b/>
        </w:rPr>
        <w:t>:</w:t>
      </w:r>
      <w:r w:rsidR="00443201" w:rsidRPr="00DC4A7B">
        <w:rPr>
          <w:b/>
        </w:rPr>
        <w:t xml:space="preserve"> </w:t>
      </w:r>
      <w:r w:rsidR="009D01A3" w:rsidRPr="00DC4A7B">
        <w:rPr>
          <w:color w:val="31849B" w:themeColor="accent5" w:themeShade="BF"/>
        </w:rPr>
        <w:t>[</w:t>
      </w:r>
      <w:r w:rsidR="00DC0A4D" w:rsidRPr="00DC4A7B">
        <w:rPr>
          <w:color w:val="31849B" w:themeColor="accent5" w:themeShade="BF"/>
        </w:rPr>
        <w:fldChar w:fldCharType="begin"/>
      </w:r>
      <w:r w:rsidR="00DC0A4D" w:rsidRPr="00DC4A7B">
        <w:rPr>
          <w:color w:val="31849B" w:themeColor="accent5" w:themeShade="BF"/>
        </w:rPr>
        <w:instrText xml:space="preserve"> REF _Ref24546055 \r \h </w:instrText>
      </w:r>
      <w:r w:rsidRPr="00DC4A7B">
        <w:rPr>
          <w:color w:val="31849B" w:themeColor="accent5" w:themeShade="BF"/>
        </w:rPr>
        <w:instrText xml:space="preserve"> \* MERGEFORMAT </w:instrText>
      </w:r>
      <w:r w:rsidR="00DC0A4D" w:rsidRPr="00DC4A7B">
        <w:rPr>
          <w:color w:val="31849B" w:themeColor="accent5" w:themeShade="BF"/>
        </w:rPr>
      </w:r>
      <w:r w:rsidR="00DC0A4D" w:rsidRPr="00DC4A7B">
        <w:rPr>
          <w:color w:val="31849B" w:themeColor="accent5" w:themeShade="BF"/>
        </w:rPr>
        <w:fldChar w:fldCharType="separate"/>
      </w:r>
      <w:r w:rsidR="00DC0A4D" w:rsidRPr="00DC4A7B">
        <w:rPr>
          <w:color w:val="31849B" w:themeColor="accent5" w:themeShade="BF"/>
        </w:rPr>
        <w:t>P01</w:t>
      </w:r>
      <w:r w:rsidR="00DC0A4D" w:rsidRPr="00DC4A7B">
        <w:rPr>
          <w:color w:val="31849B" w:themeColor="accent5" w:themeShade="BF"/>
        </w:rPr>
        <w:fldChar w:fldCharType="end"/>
      </w:r>
      <w:r w:rsidR="009D01A3" w:rsidRPr="00DC4A7B">
        <w:rPr>
          <w:color w:val="31849B" w:themeColor="accent5" w:themeShade="BF"/>
        </w:rPr>
        <w:t>]</w:t>
      </w:r>
      <w:bookmarkEnd w:id="27"/>
    </w:p>
    <w:p w14:paraId="519FB113" w14:textId="15A62C95" w:rsidR="00DC4A7B" w:rsidRDefault="000B1045" w:rsidP="004A55B7">
      <w:pPr>
        <w:pStyle w:val="PargrafodaLista"/>
        <w:widowControl/>
        <w:numPr>
          <w:ilvl w:val="0"/>
          <w:numId w:val="23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bookmarkStart w:id="28" w:name="_Ref15911404"/>
      <w:r w:rsidRPr="00DC4A7B">
        <w:rPr>
          <w:color w:val="000000" w:themeColor="text1"/>
        </w:rPr>
        <w:t xml:space="preserve">Ao acionar o submenu </w:t>
      </w:r>
      <w:r w:rsidRPr="00DC4A7B">
        <w:rPr>
          <w:color w:val="31849B" w:themeColor="accent5" w:themeShade="BF"/>
        </w:rPr>
        <w:t>Acompanhar Substituição</w:t>
      </w:r>
      <w:r w:rsidRPr="00DC4A7B">
        <w:rPr>
          <w:color w:val="auto"/>
        </w:rPr>
        <w:t xml:space="preserve">, </w:t>
      </w:r>
      <w:r w:rsidR="00DC4A7B" w:rsidRPr="00A03599">
        <w:t xml:space="preserve">o sistema realiza a pesquisa e recupera as informações das Eleições cadastradas no sistema, com o resultado da pesquisa pré-definido, </w:t>
      </w:r>
      <w:r w:rsidR="00DC4A7B" w:rsidRPr="00A03599">
        <w:rPr>
          <w:color w:val="auto"/>
        </w:rPr>
        <w:t xml:space="preserve">com o valor default igual a “Todas” as eleições que possuam </w:t>
      </w:r>
      <w:r w:rsidR="00DC4A7B">
        <w:rPr>
          <w:color w:val="auto"/>
        </w:rPr>
        <w:t>Pedido de Substituição</w:t>
      </w:r>
      <w:r w:rsidR="00DC4A7B" w:rsidRPr="00A03599">
        <w:rPr>
          <w:color w:val="auto"/>
        </w:rPr>
        <w:t>, c</w:t>
      </w:r>
      <w:r w:rsidR="00DC4A7B">
        <w:rPr>
          <w:color w:val="auto"/>
        </w:rPr>
        <w:t>adastrad</w:t>
      </w:r>
      <w:r w:rsidR="0022159E">
        <w:rPr>
          <w:color w:val="auto"/>
        </w:rPr>
        <w:t>o</w:t>
      </w:r>
      <w:r w:rsidR="00DC4A7B">
        <w:rPr>
          <w:color w:val="auto"/>
        </w:rPr>
        <w:t>s n</w:t>
      </w:r>
      <w:r w:rsidR="00DC4A7B" w:rsidRPr="00A03599">
        <w:rPr>
          <w:color w:val="auto"/>
        </w:rPr>
        <w:t>o sistema através da estória HST02</w:t>
      </w:r>
      <w:r w:rsidR="00DC4A7B">
        <w:rPr>
          <w:color w:val="auto"/>
        </w:rPr>
        <w:t>7;</w:t>
      </w:r>
      <w:r w:rsidR="0055666C">
        <w:rPr>
          <w:color w:val="auto"/>
        </w:rPr>
        <w:t xml:space="preserve"> </w:t>
      </w:r>
      <w:r w:rsidR="0055666C" w:rsidRPr="00DC4A7B">
        <w:rPr>
          <w:color w:val="31849B" w:themeColor="accent5" w:themeShade="BF"/>
        </w:rPr>
        <w:t>[</w:t>
      </w:r>
      <w:r w:rsidR="0055666C" w:rsidRPr="00DC4A7B">
        <w:rPr>
          <w:color w:val="31849B" w:themeColor="accent5" w:themeShade="BF"/>
        </w:rPr>
        <w:fldChar w:fldCharType="begin"/>
      </w:r>
      <w:r w:rsidR="0055666C" w:rsidRPr="00DC4A7B">
        <w:rPr>
          <w:color w:val="31849B" w:themeColor="accent5" w:themeShade="BF"/>
        </w:rPr>
        <w:instrText xml:space="preserve"> REF _Ref24546055 \r \h  \* MERGEFORMAT </w:instrText>
      </w:r>
      <w:r w:rsidR="0055666C" w:rsidRPr="00DC4A7B">
        <w:rPr>
          <w:color w:val="31849B" w:themeColor="accent5" w:themeShade="BF"/>
        </w:rPr>
      </w:r>
      <w:r w:rsidR="0055666C" w:rsidRPr="00DC4A7B">
        <w:rPr>
          <w:color w:val="31849B" w:themeColor="accent5" w:themeShade="BF"/>
        </w:rPr>
        <w:fldChar w:fldCharType="separate"/>
      </w:r>
      <w:r w:rsidR="0055666C" w:rsidRPr="00DC4A7B">
        <w:rPr>
          <w:color w:val="31849B" w:themeColor="accent5" w:themeShade="BF"/>
        </w:rPr>
        <w:t>P01</w:t>
      </w:r>
      <w:r w:rsidR="0055666C" w:rsidRPr="00DC4A7B">
        <w:rPr>
          <w:color w:val="31849B" w:themeColor="accent5" w:themeShade="BF"/>
        </w:rPr>
        <w:fldChar w:fldCharType="end"/>
      </w:r>
      <w:r w:rsidR="0055666C" w:rsidRPr="00DC4A7B">
        <w:rPr>
          <w:color w:val="31849B" w:themeColor="accent5" w:themeShade="BF"/>
        </w:rPr>
        <w:t>]</w:t>
      </w:r>
    </w:p>
    <w:p w14:paraId="12D666E3" w14:textId="7658F6F9" w:rsidR="00DC4A7B" w:rsidRPr="00A03599" w:rsidRDefault="00DC4A7B" w:rsidP="00DC4A7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599">
        <w:rPr>
          <w:color w:val="auto"/>
        </w:rPr>
        <w:t xml:space="preserve"> </w:t>
      </w:r>
    </w:p>
    <w:p w14:paraId="4635D5D3" w14:textId="2308FA77" w:rsidR="00DC4A7B" w:rsidRDefault="00DC4A7B" w:rsidP="004A55B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599">
        <w:rPr>
          <w:color w:val="auto"/>
        </w:rPr>
        <w:t>Ao acionar o submenu “</w:t>
      </w:r>
      <w:r w:rsidRPr="00DC4A7B">
        <w:rPr>
          <w:color w:val="31849B" w:themeColor="accent5" w:themeShade="BF"/>
        </w:rPr>
        <w:t>Acompanhar Substituição</w:t>
      </w:r>
      <w:r w:rsidRPr="00A03599">
        <w:rPr>
          <w:color w:val="auto"/>
        </w:rPr>
        <w:t xml:space="preserve">”, caso </w:t>
      </w:r>
      <w:r w:rsidRPr="00A03599">
        <w:rPr>
          <w:b/>
          <w:color w:val="auto"/>
        </w:rPr>
        <w:t>NÃO</w:t>
      </w:r>
      <w:r w:rsidRPr="00A03599">
        <w:rPr>
          <w:color w:val="auto"/>
        </w:rPr>
        <w:t xml:space="preserve"> exista NENHUMA Eleição que possua </w:t>
      </w:r>
      <w:r>
        <w:rPr>
          <w:color w:val="auto"/>
        </w:rPr>
        <w:t>Pedido de Substituição cadastrada</w:t>
      </w:r>
      <w:r w:rsidRPr="00A03599">
        <w:rPr>
          <w:color w:val="auto"/>
        </w:rPr>
        <w:t xml:space="preserve">, o sistema deve exibir um Hint com a seguinte mensagem: </w:t>
      </w:r>
      <w:r w:rsidRPr="00A03599">
        <w:rPr>
          <w:b/>
          <w:color w:val="auto"/>
        </w:rPr>
        <w:t xml:space="preserve">O Sistema Eleitoral não possui eleição com </w:t>
      </w:r>
      <w:r>
        <w:rPr>
          <w:b/>
          <w:color w:val="auto"/>
        </w:rPr>
        <w:t>Pedido de Substituição</w:t>
      </w:r>
      <w:r w:rsidRPr="00A03599">
        <w:rPr>
          <w:b/>
          <w:color w:val="auto"/>
        </w:rPr>
        <w:t>!</w:t>
      </w:r>
      <w:r w:rsidR="008E4034">
        <w:rPr>
          <w:color w:val="auto"/>
        </w:rPr>
        <w:t xml:space="preserve"> </w:t>
      </w:r>
    </w:p>
    <w:p w14:paraId="08C8A80D" w14:textId="77777777" w:rsidR="0055666C" w:rsidRDefault="0055666C" w:rsidP="0055666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1BCE94C" w14:textId="77777777" w:rsidR="0055666C" w:rsidRDefault="0055666C" w:rsidP="004A55B7">
      <w:pPr>
        <w:pStyle w:val="PargrafodaLista"/>
        <w:numPr>
          <w:ilvl w:val="0"/>
          <w:numId w:val="12"/>
        </w:numPr>
        <w:spacing w:after="200" w:line="276" w:lineRule="auto"/>
        <w:contextualSpacing/>
      </w:pPr>
      <w:r w:rsidRPr="001052E9">
        <w:t xml:space="preserve">O sistema deve exibir </w:t>
      </w:r>
      <w:r>
        <w:t>nos filtros combobox com múltipla seleção;</w:t>
      </w:r>
    </w:p>
    <w:p w14:paraId="0B7CC2FC" w14:textId="52F98209" w:rsidR="0055666C" w:rsidRDefault="0055666C" w:rsidP="004A55B7">
      <w:pPr>
        <w:pStyle w:val="PargrafodaLista"/>
        <w:numPr>
          <w:ilvl w:val="0"/>
          <w:numId w:val="12"/>
        </w:numPr>
        <w:spacing w:after="200" w:line="276" w:lineRule="auto"/>
        <w:ind w:left="1134"/>
        <w:contextualSpacing/>
        <w:jc w:val="both"/>
      </w:pPr>
      <w:r>
        <w:t>No filtro “</w:t>
      </w:r>
      <w:r w:rsidRPr="00BE65A4">
        <w:rPr>
          <w:b/>
        </w:rPr>
        <w:t>Ano da Eleição</w:t>
      </w:r>
      <w:r>
        <w:t xml:space="preserve">”, o sistema deve exibir os valores dos anos que possuam Pedidos de Substituição cadastrados; </w:t>
      </w:r>
    </w:p>
    <w:p w14:paraId="4C50E555" w14:textId="77777777" w:rsidR="0055666C" w:rsidRDefault="0055666C" w:rsidP="0055666C">
      <w:pPr>
        <w:pStyle w:val="PargrafodaLista"/>
        <w:ind w:left="1134"/>
      </w:pPr>
    </w:p>
    <w:p w14:paraId="567AD906" w14:textId="20A331FE" w:rsidR="0055666C" w:rsidRPr="00BE65A4" w:rsidRDefault="0055666C" w:rsidP="004A55B7">
      <w:pPr>
        <w:pStyle w:val="PargrafodaLista"/>
        <w:numPr>
          <w:ilvl w:val="0"/>
          <w:numId w:val="12"/>
        </w:numPr>
        <w:spacing w:after="200" w:line="276" w:lineRule="auto"/>
        <w:ind w:left="1134"/>
        <w:contextualSpacing/>
        <w:jc w:val="both"/>
      </w:pPr>
      <w:r>
        <w:t>No filtro “</w:t>
      </w:r>
      <w:r w:rsidRPr="00BE65A4">
        <w:rPr>
          <w:b/>
        </w:rPr>
        <w:t>Eleição</w:t>
      </w:r>
      <w:r>
        <w:t xml:space="preserve">”, o sistema </w:t>
      </w:r>
      <w:r w:rsidRPr="00097BF2">
        <w:t>deve exibir os números das eleições referente ao(s) ano(s) selecionados no campo “Ano da Eleição”</w:t>
      </w:r>
      <w:r>
        <w:t xml:space="preserve">; </w:t>
      </w:r>
      <w:r w:rsidRPr="00BE65A4">
        <w:rPr>
          <w:color w:val="31849B" w:themeColor="accent5" w:themeShade="BF"/>
        </w:rPr>
        <w:t>[</w:t>
      </w:r>
      <w:r w:rsidRPr="00BE65A4">
        <w:rPr>
          <w:color w:val="31849B" w:themeColor="accent5" w:themeShade="BF"/>
        </w:rPr>
        <w:fldChar w:fldCharType="begin"/>
      </w:r>
      <w:r w:rsidRPr="00BE65A4">
        <w:rPr>
          <w:color w:val="31849B" w:themeColor="accent5" w:themeShade="BF"/>
        </w:rPr>
        <w:instrText xml:space="preserve"> REF _Ref13579930 \r \h </w:instrText>
      </w:r>
      <w:r>
        <w:rPr>
          <w:color w:val="31849B" w:themeColor="accent5" w:themeShade="BF"/>
        </w:rPr>
        <w:instrText xml:space="preserve"> \* MERGEFORMAT </w:instrText>
      </w:r>
      <w:r w:rsidRPr="00BE65A4">
        <w:rPr>
          <w:color w:val="31849B" w:themeColor="accent5" w:themeShade="BF"/>
        </w:rPr>
      </w:r>
      <w:r w:rsidRPr="00BE65A4"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P01</w:t>
      </w:r>
      <w:r w:rsidRPr="00BE65A4">
        <w:rPr>
          <w:color w:val="31849B" w:themeColor="accent5" w:themeShade="BF"/>
        </w:rPr>
        <w:fldChar w:fldCharType="end"/>
      </w:r>
      <w:r w:rsidRPr="00BE65A4">
        <w:rPr>
          <w:color w:val="31849B" w:themeColor="accent5" w:themeShade="BF"/>
        </w:rPr>
        <w:t>]</w:t>
      </w:r>
      <w:r w:rsidRPr="00933814">
        <w:rPr>
          <w:color w:val="000000" w:themeColor="text1"/>
        </w:rPr>
        <w:t xml:space="preserve">. O sistema deve exibir apenas as eleições que </w:t>
      </w:r>
      <w:r>
        <w:rPr>
          <w:color w:val="000000" w:themeColor="text1"/>
        </w:rPr>
        <w:t>possuírem pedido de substituição cadastrados na</w:t>
      </w:r>
      <w:r w:rsidRPr="00933814">
        <w:rPr>
          <w:color w:val="000000" w:themeColor="text1"/>
        </w:rPr>
        <w:t xml:space="preserve"> HST02</w:t>
      </w:r>
      <w:r>
        <w:rPr>
          <w:color w:val="000000" w:themeColor="text1"/>
        </w:rPr>
        <w:t>7;</w:t>
      </w:r>
    </w:p>
    <w:p w14:paraId="41E4B1A4" w14:textId="77777777" w:rsidR="0055666C" w:rsidRDefault="0055666C" w:rsidP="0055666C">
      <w:pPr>
        <w:pStyle w:val="PargrafodaLista"/>
        <w:ind w:left="1134"/>
      </w:pPr>
    </w:p>
    <w:p w14:paraId="7D7FC115" w14:textId="77777777" w:rsidR="0055666C" w:rsidRPr="001052E9" w:rsidRDefault="0055666C" w:rsidP="004A55B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>
        <w:t xml:space="preserve">No filtro </w:t>
      </w:r>
      <w:r w:rsidRPr="00933814">
        <w:rPr>
          <w:b/>
        </w:rPr>
        <w:t>Tipo de Processo</w:t>
      </w:r>
      <w:r w:rsidRPr="001052E9">
        <w:t>: Ordinário ou Extraordinário;</w:t>
      </w:r>
    </w:p>
    <w:p w14:paraId="07165B62" w14:textId="77777777" w:rsidR="0055666C" w:rsidRDefault="0055666C" w:rsidP="0055666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FBC68EF" w14:textId="77777777" w:rsidR="0055666C" w:rsidRPr="0055666C" w:rsidRDefault="0055666C" w:rsidP="0055666C">
      <w:pPr>
        <w:pStyle w:val="PargrafodaLista"/>
        <w:rPr>
          <w:color w:val="auto"/>
        </w:rPr>
      </w:pPr>
    </w:p>
    <w:p w14:paraId="21DF4299" w14:textId="31DEC10E" w:rsidR="0055666C" w:rsidRPr="00731D1A" w:rsidRDefault="0055666C" w:rsidP="004A55B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Na interface </w:t>
      </w:r>
      <w:r w:rsidRPr="00DC4A7B">
        <w:rPr>
          <w:color w:val="31849B" w:themeColor="accent5" w:themeShade="BF"/>
        </w:rPr>
        <w:t>[</w:t>
      </w:r>
      <w:r w:rsidRPr="00DC4A7B">
        <w:rPr>
          <w:color w:val="31849B" w:themeColor="accent5" w:themeShade="BF"/>
        </w:rPr>
        <w:fldChar w:fldCharType="begin"/>
      </w:r>
      <w:r w:rsidRPr="00DC4A7B">
        <w:rPr>
          <w:color w:val="31849B" w:themeColor="accent5" w:themeShade="BF"/>
        </w:rPr>
        <w:instrText xml:space="preserve"> REF _Ref24546055 \r \h  \* MERGEFORMAT </w:instrText>
      </w:r>
      <w:r w:rsidRPr="00DC4A7B">
        <w:rPr>
          <w:color w:val="31849B" w:themeColor="accent5" w:themeShade="BF"/>
        </w:rPr>
      </w:r>
      <w:r w:rsidRPr="00DC4A7B">
        <w:rPr>
          <w:color w:val="31849B" w:themeColor="accent5" w:themeShade="BF"/>
        </w:rPr>
        <w:fldChar w:fldCharType="separate"/>
      </w:r>
      <w:r w:rsidRPr="00DC4A7B">
        <w:rPr>
          <w:color w:val="31849B" w:themeColor="accent5" w:themeShade="BF"/>
        </w:rPr>
        <w:t>P01</w:t>
      </w:r>
      <w:r w:rsidRPr="00DC4A7B">
        <w:rPr>
          <w:color w:val="31849B" w:themeColor="accent5" w:themeShade="BF"/>
        </w:rPr>
        <w:fldChar w:fldCharType="end"/>
      </w:r>
      <w:r w:rsidRPr="00DC4A7B">
        <w:rPr>
          <w:color w:val="31849B" w:themeColor="accent5" w:themeShade="BF"/>
        </w:rPr>
        <w:t>]</w:t>
      </w:r>
      <w:r w:rsidRPr="0055666C">
        <w:rPr>
          <w:color w:val="000000" w:themeColor="text1"/>
        </w:rPr>
        <w:t>,</w:t>
      </w:r>
      <w:r>
        <w:rPr>
          <w:color w:val="000000" w:themeColor="text1"/>
        </w:rPr>
        <w:t xml:space="preserve"> o sistema deve </w:t>
      </w:r>
      <w:r w:rsidR="00731D1A">
        <w:rPr>
          <w:color w:val="000000" w:themeColor="text1"/>
        </w:rPr>
        <w:t>exibir as colunas:</w:t>
      </w:r>
    </w:p>
    <w:p w14:paraId="014A5C11" w14:textId="77777777" w:rsidR="00731D1A" w:rsidRPr="001052E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b/>
        </w:rPr>
      </w:pPr>
      <w:r w:rsidRPr="001052E9">
        <w:rPr>
          <w:b/>
        </w:rPr>
        <w:t>Ano</w:t>
      </w:r>
    </w:p>
    <w:p w14:paraId="1CBAA5CF" w14:textId="77777777" w:rsidR="00731D1A" w:rsidRPr="001052E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b/>
        </w:rPr>
      </w:pPr>
      <w:r w:rsidRPr="001052E9">
        <w:rPr>
          <w:b/>
        </w:rPr>
        <w:t>Eleição</w:t>
      </w:r>
    </w:p>
    <w:p w14:paraId="3F77C16E" w14:textId="77777777" w:rsidR="00731D1A" w:rsidRPr="001052E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b/>
        </w:rPr>
      </w:pPr>
      <w:r w:rsidRPr="001052E9">
        <w:rPr>
          <w:b/>
        </w:rPr>
        <w:t>Tipo de Processo</w:t>
      </w:r>
    </w:p>
    <w:p w14:paraId="70446606" w14:textId="77777777" w:rsidR="00731D1A" w:rsidRPr="001052E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b/>
        </w:rPr>
      </w:pPr>
      <w:r w:rsidRPr="001052E9">
        <w:rPr>
          <w:b/>
        </w:rPr>
        <w:t>Resolução</w:t>
      </w:r>
    </w:p>
    <w:p w14:paraId="0B0ADA3C" w14:textId="77777777" w:rsidR="00731D1A" w:rsidRPr="001052E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b/>
        </w:rPr>
      </w:pPr>
      <w:r w:rsidRPr="001052E9">
        <w:rPr>
          <w:b/>
        </w:rPr>
        <w:t>Status da Eleição</w:t>
      </w:r>
    </w:p>
    <w:p w14:paraId="3A62F28F" w14:textId="77777777" w:rsidR="00731D1A" w:rsidRPr="001052E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720"/>
        <w:contextualSpacing/>
        <w:jc w:val="both"/>
        <w:rPr>
          <w:b/>
        </w:rPr>
      </w:pPr>
      <w:r w:rsidRPr="001052E9">
        <w:rPr>
          <w:b/>
        </w:rPr>
        <w:t>Ação</w:t>
      </w:r>
    </w:p>
    <w:p w14:paraId="6CDDB4DE" w14:textId="77777777" w:rsidR="00731D1A" w:rsidRPr="00A03599" w:rsidRDefault="00731D1A" w:rsidP="00731D1A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16C62E4" w14:textId="77777777" w:rsidR="008532D3" w:rsidRDefault="008532D3" w:rsidP="008532D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60F8DD3" w14:textId="77777777" w:rsidR="002D6C77" w:rsidRPr="00332FAE" w:rsidRDefault="002D6C7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</w:pPr>
      <w:r w:rsidRPr="00AA7177">
        <w:rPr>
          <w:color w:val="auto"/>
        </w:rPr>
        <w:t xml:space="preserve">Ao acionar o link </w:t>
      </w:r>
      <w:r>
        <w:rPr>
          <w:color w:val="auto"/>
        </w:rPr>
        <w:t xml:space="preserve">na coluna </w:t>
      </w:r>
      <w:r w:rsidRPr="002D6C77">
        <w:rPr>
          <w:b/>
          <w:color w:val="auto"/>
        </w:rPr>
        <w:t>RESOLUÇÃO</w:t>
      </w:r>
      <w:r w:rsidRPr="00AA7177">
        <w:rPr>
          <w:color w:val="auto"/>
        </w:rPr>
        <w:t xml:space="preserve">, o sistema deve </w:t>
      </w:r>
      <w:r>
        <w:rPr>
          <w:color w:val="auto"/>
        </w:rPr>
        <w:t>realizar o download</w:t>
      </w:r>
      <w:r w:rsidRPr="00AA7177">
        <w:rPr>
          <w:color w:val="auto"/>
        </w:rPr>
        <w:t xml:space="preserve"> </w:t>
      </w:r>
      <w:r>
        <w:rPr>
          <w:color w:val="auto"/>
        </w:rPr>
        <w:t>d</w:t>
      </w:r>
      <w:r w:rsidRPr="00AA7177">
        <w:rPr>
          <w:color w:val="auto"/>
        </w:rPr>
        <w:t xml:space="preserve">o arquivo </w:t>
      </w:r>
      <w:r w:rsidRPr="00AA7177">
        <w:rPr>
          <w:color w:val="auto"/>
        </w:rPr>
        <w:lastRenderedPageBreak/>
        <w:t>anexado pelo ator na HST02</w:t>
      </w:r>
      <w:r>
        <w:rPr>
          <w:color w:val="auto"/>
        </w:rPr>
        <w:t>; O nome do arquivo deve ser exibido em um Hint, conforme inclusão realizada pelo ator na HST02;</w:t>
      </w:r>
    </w:p>
    <w:p w14:paraId="7D064EF2" w14:textId="77777777" w:rsidR="002D6C77" w:rsidRDefault="002D6C77" w:rsidP="002D6C7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055D0246" w14:textId="77777777" w:rsidR="008532D3" w:rsidRPr="001052E9" w:rsidRDefault="008532D3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1052E9">
        <w:t xml:space="preserve">O sistema deve exibir o </w:t>
      </w:r>
      <w:r w:rsidRPr="001052E9">
        <w:rPr>
          <w:b/>
        </w:rPr>
        <w:t>Status da</w:t>
      </w:r>
      <w:r w:rsidRPr="001052E9">
        <w:t xml:space="preserve"> </w:t>
      </w:r>
      <w:r w:rsidRPr="001052E9">
        <w:rPr>
          <w:b/>
        </w:rPr>
        <w:t>Eleição</w:t>
      </w:r>
      <w:r w:rsidRPr="001052E9">
        <w:t xml:space="preserve">: </w:t>
      </w:r>
      <w:r w:rsidRPr="001052E9">
        <w:rPr>
          <w:u w:val="single"/>
        </w:rPr>
        <w:t>Em Andamento, Finalizada e Inativada:</w:t>
      </w:r>
      <w:r w:rsidRPr="001052E9">
        <w:t xml:space="preserve"> </w:t>
      </w:r>
    </w:p>
    <w:p w14:paraId="5C2CDEFE" w14:textId="77777777" w:rsidR="008532D3" w:rsidRPr="001052E9" w:rsidRDefault="008532D3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contextualSpacing/>
        <w:jc w:val="both"/>
      </w:pPr>
      <w:r w:rsidRPr="001052E9">
        <w:rPr>
          <w:b/>
        </w:rPr>
        <w:t>Em Andamento</w:t>
      </w:r>
      <w:r w:rsidRPr="001052E9">
        <w:t>: O sistema deve considerar o status de uma eleição igual a “Em Preenchimento”, quando o ator acionar a opção “Salvar” das Informações Iniciais da Aba Período; (HST02) ou quando estiver com o calendário concluído (HST03);</w:t>
      </w:r>
    </w:p>
    <w:p w14:paraId="40738C84" w14:textId="77777777" w:rsidR="008532D3" w:rsidRPr="001052E9" w:rsidRDefault="008532D3" w:rsidP="008532D3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</w:p>
    <w:p w14:paraId="2BE2806B" w14:textId="77777777" w:rsidR="008532D3" w:rsidRPr="001052E9" w:rsidRDefault="008532D3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contextualSpacing/>
        <w:jc w:val="both"/>
      </w:pPr>
      <w:r w:rsidRPr="001052E9">
        <w:rPr>
          <w:b/>
        </w:rPr>
        <w:t>Finalizada</w:t>
      </w:r>
      <w:r w:rsidRPr="001052E9">
        <w:t>: Será detalhada em estórias futuramente elaboradas;</w:t>
      </w:r>
    </w:p>
    <w:p w14:paraId="2B6541E5" w14:textId="77777777" w:rsidR="008532D3" w:rsidRPr="001052E9" w:rsidRDefault="008532D3" w:rsidP="008532D3">
      <w:pPr>
        <w:pStyle w:val="PargrafodaLista"/>
      </w:pPr>
    </w:p>
    <w:p w14:paraId="669DAA6F" w14:textId="77777777" w:rsidR="008532D3" w:rsidRDefault="008532D3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contextualSpacing/>
        <w:jc w:val="both"/>
      </w:pPr>
      <w:r w:rsidRPr="001052E9">
        <w:rPr>
          <w:b/>
        </w:rPr>
        <w:t>Inativada</w:t>
      </w:r>
      <w:r w:rsidRPr="001052E9">
        <w:t>: O sistema deve considerar o status de uma eleição igual a “Inativada”, quando o ator desabilitar</w:t>
      </w:r>
      <w:r w:rsidRPr="002F7795">
        <w:t xml:space="preserve"> a opção Ativar Eleição, na Aba Período</w:t>
      </w:r>
      <w:r>
        <w:t>.</w:t>
      </w:r>
      <w:r w:rsidRPr="002F7795">
        <w:t xml:space="preserve"> (HST02)</w:t>
      </w:r>
    </w:p>
    <w:p w14:paraId="461A9899" w14:textId="77777777" w:rsidR="008532D3" w:rsidRDefault="008532D3" w:rsidP="008532D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D32ECA8" w14:textId="77777777" w:rsidR="00DA36B7" w:rsidRPr="00DA36B7" w:rsidRDefault="00DA36B7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886C90">
        <w:t>Exibir o resultado da pesquisa em ordem cronológica crescente (ano); e logo em seguida em ordem crescente do número da “Eleição”;</w:t>
      </w:r>
      <w:r w:rsidRPr="00886C90">
        <w:rPr>
          <w:color w:val="31849B" w:themeColor="accent5" w:themeShade="BF"/>
        </w:rPr>
        <w:t xml:space="preserve"> </w:t>
      </w:r>
      <w:r w:rsidRPr="00886C90">
        <w:rPr>
          <w:color w:val="000000" w:themeColor="text1"/>
        </w:rPr>
        <w:t xml:space="preserve">com a opção de ordenamento nos menus criados, realizados em ordem crescente ou decrescente; Com exceção de ordenamento na coluna </w:t>
      </w:r>
      <w:r w:rsidRPr="00886C90">
        <w:rPr>
          <w:b/>
          <w:color w:val="000000" w:themeColor="text1"/>
        </w:rPr>
        <w:t>Ação</w:t>
      </w:r>
      <w:r w:rsidRPr="00886C90">
        <w:rPr>
          <w:color w:val="000000" w:themeColor="text1"/>
        </w:rPr>
        <w:t>.</w:t>
      </w:r>
    </w:p>
    <w:p w14:paraId="314596B5" w14:textId="77777777" w:rsidR="00DA36B7" w:rsidRPr="00DA36B7" w:rsidRDefault="00DA36B7" w:rsidP="00DA36B7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7D6BB0A9" w14:textId="77777777" w:rsidR="00DA36B7" w:rsidRPr="00EC175D" w:rsidRDefault="00DA36B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</w:pPr>
      <w:r>
        <w:t>No resultado da pesquisa, c</w:t>
      </w:r>
      <w:r w:rsidRPr="00EC175D">
        <w:t>aso o número de registros seja acima de 10, </w:t>
      </w:r>
      <w:r w:rsidRPr="00EC175D">
        <w:br/>
        <w:t>o sistema deve aplicar o componente de paginação. Apresentar de 10 em 10 registros.</w:t>
      </w:r>
    </w:p>
    <w:p w14:paraId="27653D88" w14:textId="77777777" w:rsidR="00DA36B7" w:rsidRDefault="00DA36B7" w:rsidP="00DA36B7">
      <w:pPr>
        <w:pStyle w:val="PargrafodaLista"/>
        <w:ind w:left="567"/>
      </w:pPr>
    </w:p>
    <w:p w14:paraId="71F640E0" w14:textId="77777777" w:rsidR="00DA36B7" w:rsidRPr="00886C90" w:rsidRDefault="00DA36B7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before="60" w:after="60" w:line="259" w:lineRule="auto"/>
        <w:ind w:left="567"/>
        <w:contextualSpacing/>
        <w:jc w:val="both"/>
      </w:pPr>
      <w:r w:rsidRPr="00886C90">
        <w:t>Deve ser informado o total de registros encontrados no rodapé do grid de resultados;</w:t>
      </w:r>
    </w:p>
    <w:p w14:paraId="0F23D39B" w14:textId="77777777" w:rsidR="00DA36B7" w:rsidRDefault="00DA36B7" w:rsidP="00DA36B7">
      <w:pPr>
        <w:pStyle w:val="PargrafodaLista"/>
        <w:ind w:left="567"/>
      </w:pPr>
    </w:p>
    <w:p w14:paraId="6C798918" w14:textId="77777777" w:rsidR="00DA36B7" w:rsidRDefault="00DA36B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</w:pPr>
      <w:r w:rsidRPr="00BE33F0">
        <w:t>Deve disponibilizar o campo “Buscar”, aonde o ator poderá realizar suas buscas dentro dos dados contidos no resultado da pesquisa;</w:t>
      </w:r>
    </w:p>
    <w:p w14:paraId="0D8D48DF" w14:textId="77777777" w:rsidR="00DA36B7" w:rsidRDefault="00DA36B7" w:rsidP="00DA36B7">
      <w:pPr>
        <w:pStyle w:val="PargrafodaLista"/>
        <w:ind w:left="567"/>
      </w:pPr>
    </w:p>
    <w:p w14:paraId="00313CE7" w14:textId="4E951066" w:rsidR="00DA36B7" w:rsidRPr="00DA36B7" w:rsidRDefault="00DA36B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</w:pPr>
      <w:r w:rsidRPr="00BE33F0">
        <w:t xml:space="preserve">Caso o sistema identifique que o </w:t>
      </w:r>
      <w:r w:rsidRPr="00F0509E">
        <w:t xml:space="preserve">ator informou um valor no campo “Buscar”, que não possui resultado, o sistema deve exibir mensagem; </w:t>
      </w:r>
      <w:r w:rsidRPr="00F0509E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_Ref24548577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ME03</w:t>
      </w:r>
      <w:r>
        <w:rPr>
          <w:color w:val="31849B" w:themeColor="accent5" w:themeShade="BF"/>
        </w:rPr>
        <w:fldChar w:fldCharType="end"/>
      </w:r>
      <w:r w:rsidRPr="00F0509E">
        <w:rPr>
          <w:color w:val="31849B" w:themeColor="accent5" w:themeShade="BF"/>
        </w:rPr>
        <w:t>]</w:t>
      </w:r>
    </w:p>
    <w:p w14:paraId="289B35BD" w14:textId="77777777" w:rsidR="00DA36B7" w:rsidRDefault="00DA36B7" w:rsidP="00DA36B7">
      <w:pPr>
        <w:pStyle w:val="PargrafodaLista"/>
      </w:pPr>
    </w:p>
    <w:p w14:paraId="2168A61F" w14:textId="77777777" w:rsidR="00DA36B7" w:rsidRDefault="00DA36B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  <w:rPr>
          <w:color w:val="auto"/>
        </w:rPr>
      </w:pPr>
      <w:r w:rsidRPr="00BE33F0">
        <w:rPr>
          <w:color w:val="auto"/>
        </w:rPr>
        <w:t>Para os campos de seleção, deve exibir a opção “Selecione” como padrão</w:t>
      </w:r>
      <w:r>
        <w:rPr>
          <w:color w:val="auto"/>
        </w:rPr>
        <w:t>;</w:t>
      </w:r>
    </w:p>
    <w:p w14:paraId="46B9B07A" w14:textId="77777777" w:rsidR="00DA36B7" w:rsidRPr="003C19E7" w:rsidRDefault="00DA36B7" w:rsidP="00DA36B7">
      <w:pPr>
        <w:pStyle w:val="PargrafodaLista"/>
        <w:ind w:left="567"/>
        <w:rPr>
          <w:color w:val="auto"/>
        </w:rPr>
      </w:pPr>
    </w:p>
    <w:p w14:paraId="5CB42185" w14:textId="77777777" w:rsidR="00DA36B7" w:rsidRPr="00886C90" w:rsidRDefault="00DA36B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  <w:rPr>
          <w:color w:val="auto"/>
        </w:rPr>
      </w:pPr>
      <w:r w:rsidRPr="00BE33F0">
        <w:rPr>
          <w:color w:val="auto"/>
        </w:rPr>
        <w:t xml:space="preserve">Os </w:t>
      </w:r>
      <w:r w:rsidRPr="00886C90">
        <w:rPr>
          <w:color w:val="auto"/>
        </w:rPr>
        <w:t>campos de seleção não são de preenchimento obrigatórios;</w:t>
      </w:r>
    </w:p>
    <w:p w14:paraId="0576C60F" w14:textId="77777777" w:rsidR="00DA36B7" w:rsidRPr="00886C90" w:rsidRDefault="00DA36B7" w:rsidP="00DA36B7">
      <w:pPr>
        <w:pStyle w:val="PargrafodaLista"/>
        <w:ind w:left="567"/>
        <w:rPr>
          <w:color w:val="auto"/>
        </w:rPr>
      </w:pPr>
    </w:p>
    <w:p w14:paraId="3898DFA7" w14:textId="18D3EB68" w:rsidR="00DA36B7" w:rsidRPr="00385BC7" w:rsidRDefault="00DA36B7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  <w:rPr>
          <w:color w:val="auto"/>
        </w:rPr>
      </w:pPr>
      <w:r w:rsidRPr="00886C90">
        <w:rPr>
          <w:color w:val="auto"/>
        </w:rPr>
        <w:t xml:space="preserve">Caso o sistema não encontre nenhum resultado da pesquisa, com os filtros informados pelo ator, o sistema deve exibir a mensagem; </w:t>
      </w:r>
      <w:r w:rsidRPr="00886C90">
        <w:rPr>
          <w:color w:val="31849B" w:themeColor="accent5" w:themeShade="BF"/>
        </w:rPr>
        <w:t>[</w:t>
      </w:r>
      <w:r w:rsidR="00EC14E1">
        <w:rPr>
          <w:color w:val="31849B" w:themeColor="accent5" w:themeShade="BF"/>
        </w:rPr>
        <w:fldChar w:fldCharType="begin"/>
      </w:r>
      <w:r w:rsidR="00EC14E1">
        <w:rPr>
          <w:color w:val="31849B" w:themeColor="accent5" w:themeShade="BF"/>
        </w:rPr>
        <w:instrText xml:space="preserve"> REF _Ref24548577 \r \h </w:instrText>
      </w:r>
      <w:r w:rsidR="00EC14E1">
        <w:rPr>
          <w:color w:val="31849B" w:themeColor="accent5" w:themeShade="BF"/>
        </w:rPr>
      </w:r>
      <w:r w:rsidR="00EC14E1">
        <w:rPr>
          <w:color w:val="31849B" w:themeColor="accent5" w:themeShade="BF"/>
        </w:rPr>
        <w:fldChar w:fldCharType="separate"/>
      </w:r>
      <w:r w:rsidR="00EC14E1">
        <w:rPr>
          <w:color w:val="31849B" w:themeColor="accent5" w:themeShade="BF"/>
        </w:rPr>
        <w:t>ME03</w:t>
      </w:r>
      <w:r w:rsidR="00EC14E1">
        <w:rPr>
          <w:color w:val="31849B" w:themeColor="accent5" w:themeShade="BF"/>
        </w:rPr>
        <w:fldChar w:fldCharType="end"/>
      </w:r>
      <w:r w:rsidRPr="00886C90">
        <w:rPr>
          <w:color w:val="31849B" w:themeColor="accent5" w:themeShade="BF"/>
        </w:rPr>
        <w:t xml:space="preserve">], </w:t>
      </w:r>
      <w:r w:rsidRPr="00886C90">
        <w:rPr>
          <w:color w:val="000000" w:themeColor="text1"/>
        </w:rPr>
        <w:t>abaixo da grid do resultado da pesquisa</w:t>
      </w:r>
      <w:r>
        <w:rPr>
          <w:color w:val="000000" w:themeColor="text1"/>
        </w:rPr>
        <w:t>;</w:t>
      </w:r>
    </w:p>
    <w:p w14:paraId="70800713" w14:textId="77777777" w:rsidR="00385BC7" w:rsidRPr="00385BC7" w:rsidRDefault="00385BC7" w:rsidP="00385BC7">
      <w:pPr>
        <w:pStyle w:val="PargrafodaLista"/>
        <w:rPr>
          <w:color w:val="auto"/>
        </w:rPr>
      </w:pPr>
    </w:p>
    <w:p w14:paraId="463814BA" w14:textId="17A04F08" w:rsidR="00385BC7" w:rsidRPr="00385BC7" w:rsidRDefault="00385BC7" w:rsidP="00385BC7">
      <w:pPr>
        <w:pStyle w:val="PargrafodaLista"/>
        <w:spacing w:before="60" w:after="60"/>
        <w:ind w:left="567"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C0494BC" wp14:editId="44E421B9">
            <wp:extent cx="3415645" cy="1631950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Concluid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231" cy="16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BD6A" w14:textId="77777777" w:rsidR="00385BC7" w:rsidRPr="00385BC7" w:rsidRDefault="00385BC7" w:rsidP="00385BC7">
      <w:pPr>
        <w:pStyle w:val="PargrafodaLista"/>
        <w:rPr>
          <w:color w:val="auto"/>
        </w:rPr>
      </w:pPr>
    </w:p>
    <w:p w14:paraId="7EB547F9" w14:textId="238E5170" w:rsidR="00385BC7" w:rsidRPr="00385BC7" w:rsidRDefault="00385BC7" w:rsidP="004A55B7">
      <w:pPr>
        <w:pStyle w:val="PargrafodaLista"/>
        <w:widowControl/>
        <w:numPr>
          <w:ilvl w:val="0"/>
          <w:numId w:val="1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385BC7">
        <w:rPr>
          <w:color w:val="000000" w:themeColor="text1"/>
        </w:rPr>
        <w:lastRenderedPageBreak/>
        <w:t xml:space="preserve">O sistema identifica que o ator acionou a opção “Limpar”, o sistema limpa os filtros e o resultado da pesquisa. E disponibiliza os campos limpos para realização de uma nova pesquisa; </w:t>
      </w:r>
    </w:p>
    <w:p w14:paraId="10B21FAD" w14:textId="3A6C7A0F" w:rsidR="00385BC7" w:rsidRDefault="00385BC7" w:rsidP="00385BC7">
      <w:pPr>
        <w:pStyle w:val="PargrafodaLista"/>
        <w:ind w:left="567"/>
        <w:rPr>
          <w:color w:val="auto"/>
        </w:rPr>
      </w:pPr>
      <w:r w:rsidRPr="00EC175D">
        <w:rPr>
          <w:color w:val="auto"/>
        </w:rPr>
        <w:t>No campo limpo do resultado da pesquisa, o sistema deve exibir a informação: Selecione o(s) filtro(s) para a nova pesquisa</w:t>
      </w:r>
      <w:r>
        <w:rPr>
          <w:color w:val="auto"/>
        </w:rPr>
        <w:t xml:space="preserve"> </w:t>
      </w:r>
    </w:p>
    <w:p w14:paraId="66308EB5" w14:textId="1490D11B" w:rsidR="00385BC7" w:rsidRDefault="00385BC7" w:rsidP="00385BC7">
      <w:pPr>
        <w:pStyle w:val="PargrafodaLista"/>
        <w:ind w:left="426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2B2BCFF" wp14:editId="09117FDA">
            <wp:extent cx="3460750" cy="1653499"/>
            <wp:effectExtent l="0" t="0" r="6350" b="444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Concluid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281" cy="16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E426" w14:textId="77777777" w:rsidR="00385BC7" w:rsidRPr="00385BC7" w:rsidRDefault="00385BC7" w:rsidP="00385BC7">
      <w:pPr>
        <w:pStyle w:val="PargrafodaLista"/>
        <w:ind w:left="426"/>
        <w:rPr>
          <w:color w:val="auto"/>
        </w:rPr>
      </w:pPr>
    </w:p>
    <w:p w14:paraId="59796BDA" w14:textId="77777777" w:rsidR="007B6C48" w:rsidRDefault="007B6C48" w:rsidP="007B6C48">
      <w:pPr>
        <w:pStyle w:val="PargrafodaLista"/>
      </w:pPr>
    </w:p>
    <w:p w14:paraId="222B62C3" w14:textId="7A7444FD" w:rsidR="007B6C48" w:rsidRDefault="007B6C48" w:rsidP="004A55B7">
      <w:pPr>
        <w:pStyle w:val="PargrafodaLista"/>
        <w:widowControl/>
        <w:numPr>
          <w:ilvl w:val="0"/>
          <w:numId w:val="24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Ao acionar o componente </w:t>
      </w:r>
      <w:r>
        <w:rPr>
          <w:noProof/>
        </w:rPr>
        <w:drawing>
          <wp:inline distT="0" distB="0" distL="0" distR="0" wp14:anchorId="2FCAB4CD" wp14:editId="0E86E455">
            <wp:extent cx="38095" cy="190476"/>
            <wp:effectExtent l="0" t="0" r="635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o sistema deve exibir a ação “</w:t>
      </w:r>
      <w:r w:rsidRPr="00475506">
        <w:rPr>
          <w:b/>
        </w:rPr>
        <w:t>Visualizar</w:t>
      </w:r>
      <w:r>
        <w:t xml:space="preserve">”: </w:t>
      </w:r>
    </w:p>
    <w:p w14:paraId="7578A123" w14:textId="77777777" w:rsidR="007B6C48" w:rsidRDefault="007B6C48" w:rsidP="007B6C48">
      <w:pPr>
        <w:pStyle w:val="PargrafodaLista"/>
        <w:widowControl/>
        <w:autoSpaceDE/>
        <w:autoSpaceDN/>
        <w:adjustRightInd/>
        <w:spacing w:after="200" w:line="276" w:lineRule="auto"/>
        <w:ind w:left="993"/>
        <w:contextualSpacing/>
        <w:jc w:val="both"/>
      </w:pPr>
      <w:r>
        <w:rPr>
          <w:noProof/>
        </w:rPr>
        <w:drawing>
          <wp:inline distT="0" distB="0" distL="0" distR="0" wp14:anchorId="67F24BC5" wp14:editId="5551BBED">
            <wp:extent cx="600502" cy="362465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54" cy="38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5F28" w14:textId="33C5AF73" w:rsidR="000B1045" w:rsidRDefault="000B1045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79482DC1" w14:textId="2C2F1A34" w:rsidR="007B6C48" w:rsidRPr="00143AF3" w:rsidRDefault="007B6C48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</w:pPr>
      <w:r>
        <w:t xml:space="preserve">Ao selecionar a ação </w:t>
      </w:r>
      <w:r w:rsidRPr="008532D3">
        <w:rPr>
          <w:b/>
        </w:rPr>
        <w:t>Visualizar</w:t>
      </w:r>
      <w:r>
        <w:t xml:space="preserve">, o sistema deve exibir a interface </w:t>
      </w:r>
      <w:r w:rsidRPr="00332FAE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_Ref25822119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332FAE">
        <w:rPr>
          <w:color w:val="31849B" w:themeColor="accent5" w:themeShade="BF"/>
        </w:rPr>
        <w:t>]</w:t>
      </w:r>
    </w:p>
    <w:p w14:paraId="40CFA70B" w14:textId="77777777" w:rsidR="007B6C48" w:rsidRPr="00DC4A7B" w:rsidRDefault="007B6C48" w:rsidP="008E403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390C3F1B" w14:textId="77777777" w:rsidR="000B1045" w:rsidRDefault="000B1045" w:rsidP="000B104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44FAA16C" w14:textId="42D5C067" w:rsidR="000B1045" w:rsidRPr="000B1045" w:rsidRDefault="008125C3" w:rsidP="000B1045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9" w:name="_Ref25829873"/>
      <w:r>
        <w:rPr>
          <w:b/>
        </w:rPr>
        <w:t xml:space="preserve">Acompanhar </w:t>
      </w:r>
      <w:r w:rsidR="004B13DA">
        <w:rPr>
          <w:b/>
        </w:rPr>
        <w:t>Quantidade de</w:t>
      </w:r>
      <w:r w:rsidR="000B1045" w:rsidRPr="000B1045">
        <w:rPr>
          <w:b/>
        </w:rPr>
        <w:t xml:space="preserve"> Pedido de Substituição</w:t>
      </w:r>
      <w:r w:rsidR="0065518C">
        <w:rPr>
          <w:b/>
        </w:rPr>
        <w:t xml:space="preserve"> </w:t>
      </w:r>
      <w:r>
        <w:rPr>
          <w:b/>
        </w:rPr>
        <w:t>de Candidatura</w:t>
      </w:r>
      <w:r w:rsidR="000B1045" w:rsidRPr="000B1045">
        <w:rPr>
          <w:b/>
        </w:rPr>
        <w:t xml:space="preserve">: </w:t>
      </w:r>
      <w:r w:rsidR="000B1045" w:rsidRPr="000B1045">
        <w:rPr>
          <w:color w:val="31849B" w:themeColor="accent5" w:themeShade="BF"/>
        </w:rPr>
        <w:t>[</w:t>
      </w:r>
      <w:r w:rsidR="004B13DA">
        <w:rPr>
          <w:color w:val="31849B" w:themeColor="accent5" w:themeShade="BF"/>
        </w:rPr>
        <w:fldChar w:fldCharType="begin"/>
      </w:r>
      <w:r w:rsidR="004B13DA">
        <w:rPr>
          <w:color w:val="31849B" w:themeColor="accent5" w:themeShade="BF"/>
        </w:rPr>
        <w:instrText xml:space="preserve"> REF _Ref25822119 \r \h </w:instrText>
      </w:r>
      <w:r w:rsidR="004B13DA">
        <w:rPr>
          <w:color w:val="31849B" w:themeColor="accent5" w:themeShade="BF"/>
        </w:rPr>
      </w:r>
      <w:r w:rsidR="004B13DA">
        <w:rPr>
          <w:color w:val="31849B" w:themeColor="accent5" w:themeShade="BF"/>
        </w:rPr>
        <w:fldChar w:fldCharType="separate"/>
      </w:r>
      <w:r w:rsidR="004B13DA">
        <w:rPr>
          <w:color w:val="31849B" w:themeColor="accent5" w:themeShade="BF"/>
        </w:rPr>
        <w:t>P02</w:t>
      </w:r>
      <w:r w:rsidR="004B13DA">
        <w:rPr>
          <w:color w:val="31849B" w:themeColor="accent5" w:themeShade="BF"/>
        </w:rPr>
        <w:fldChar w:fldCharType="end"/>
      </w:r>
      <w:r w:rsidR="000B1045" w:rsidRPr="000B1045">
        <w:rPr>
          <w:color w:val="31849B" w:themeColor="accent5" w:themeShade="BF"/>
        </w:rPr>
        <w:t>]</w:t>
      </w:r>
      <w:bookmarkEnd w:id="29"/>
    </w:p>
    <w:p w14:paraId="63460FDC" w14:textId="21AF690A" w:rsidR="008C2F83" w:rsidRPr="008C2F83" w:rsidRDefault="008A1465" w:rsidP="006B4BE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Ao </w:t>
      </w:r>
      <w:r w:rsidR="000B1045">
        <w:rPr>
          <w:color w:val="000000" w:themeColor="text1"/>
        </w:rPr>
        <w:t>selecionar a eleição desejada</w:t>
      </w:r>
      <w:r w:rsidR="004B13DA">
        <w:rPr>
          <w:color w:val="000000" w:themeColor="text1"/>
        </w:rPr>
        <w:t xml:space="preserve"> no resultada da pesquisa</w:t>
      </w:r>
      <w:r w:rsidRPr="008A1465">
        <w:rPr>
          <w:color w:val="auto"/>
        </w:rPr>
        <w:t>,</w:t>
      </w:r>
      <w:r>
        <w:rPr>
          <w:color w:val="auto"/>
        </w:rPr>
        <w:t xml:space="preserve"> o sistema deve</w:t>
      </w:r>
      <w:r w:rsidR="008C2F83">
        <w:rPr>
          <w:color w:val="auto"/>
        </w:rPr>
        <w:t xml:space="preserve"> exibir a interface </w:t>
      </w:r>
      <w:r w:rsidR="008C2F83" w:rsidRPr="00082DAB">
        <w:rPr>
          <w:color w:val="31849B" w:themeColor="accent5" w:themeShade="BF"/>
        </w:rPr>
        <w:t>[</w:t>
      </w:r>
      <w:r w:rsidR="00134C3F">
        <w:rPr>
          <w:color w:val="31849B" w:themeColor="accent5" w:themeShade="BF"/>
        </w:rPr>
        <w:fldChar w:fldCharType="begin"/>
      </w:r>
      <w:r w:rsidR="00134C3F">
        <w:rPr>
          <w:color w:val="31849B" w:themeColor="accent5" w:themeShade="BF"/>
        </w:rPr>
        <w:instrText xml:space="preserve"> REF _Ref25822119 \r \h </w:instrText>
      </w:r>
      <w:r w:rsidR="00134C3F">
        <w:rPr>
          <w:color w:val="31849B" w:themeColor="accent5" w:themeShade="BF"/>
        </w:rPr>
      </w:r>
      <w:r w:rsidR="00134C3F">
        <w:rPr>
          <w:color w:val="31849B" w:themeColor="accent5" w:themeShade="BF"/>
        </w:rPr>
        <w:fldChar w:fldCharType="separate"/>
      </w:r>
      <w:r w:rsidR="00134C3F">
        <w:rPr>
          <w:color w:val="31849B" w:themeColor="accent5" w:themeShade="BF"/>
        </w:rPr>
        <w:t>P02</w:t>
      </w:r>
      <w:r w:rsidR="00134C3F">
        <w:rPr>
          <w:color w:val="31849B" w:themeColor="accent5" w:themeShade="BF"/>
        </w:rPr>
        <w:fldChar w:fldCharType="end"/>
      </w:r>
      <w:r w:rsidR="008C2F83" w:rsidRPr="00082DAB">
        <w:rPr>
          <w:color w:val="31849B" w:themeColor="accent5" w:themeShade="BF"/>
        </w:rPr>
        <w:t>]</w:t>
      </w:r>
      <w:r w:rsidR="008C2F83" w:rsidRPr="008C2F83">
        <w:rPr>
          <w:color w:val="000000" w:themeColor="text1"/>
        </w:rPr>
        <w:t>, com todos os pedidos de substituições</w:t>
      </w:r>
      <w:r w:rsidR="008C2F83">
        <w:rPr>
          <w:color w:val="000000" w:themeColor="text1"/>
        </w:rPr>
        <w:t xml:space="preserve"> referente </w:t>
      </w:r>
      <w:r w:rsidR="005227B6">
        <w:rPr>
          <w:color w:val="000000" w:themeColor="text1"/>
        </w:rPr>
        <w:t xml:space="preserve">a </w:t>
      </w:r>
      <w:r w:rsidR="00FD047B">
        <w:rPr>
          <w:color w:val="000000" w:themeColor="text1"/>
        </w:rPr>
        <w:t>Eleição</w:t>
      </w:r>
      <w:r w:rsidR="000B1045">
        <w:rPr>
          <w:color w:val="000000" w:themeColor="text1"/>
        </w:rPr>
        <w:t xml:space="preserve"> selecionada</w:t>
      </w:r>
      <w:r w:rsidR="008C2F83" w:rsidRPr="008C2F83">
        <w:rPr>
          <w:color w:val="000000" w:themeColor="text1"/>
        </w:rPr>
        <w:t>;</w:t>
      </w:r>
      <w:r w:rsidR="004B13DA">
        <w:rPr>
          <w:color w:val="000000" w:themeColor="text1"/>
        </w:rPr>
        <w:t xml:space="preserve"> para </w:t>
      </w:r>
      <w:r w:rsidR="00CE61E0" w:rsidRPr="00A03599">
        <w:rPr>
          <w:color w:val="auto"/>
        </w:rPr>
        <w:t xml:space="preserve">que o CEN/BR e CE/UF possa acompanhar/ monitorar </w:t>
      </w:r>
      <w:r w:rsidR="00CE61E0">
        <w:rPr>
          <w:color w:val="auto"/>
        </w:rPr>
        <w:t>os pedidos de substituição;</w:t>
      </w:r>
    </w:p>
    <w:p w14:paraId="51794F1B" w14:textId="77777777" w:rsidR="008C2F83" w:rsidRPr="008C2F83" w:rsidRDefault="008C2F83" w:rsidP="008C2F8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B2C5078" w14:textId="348B3524" w:rsidR="00CE61E0" w:rsidRPr="00A03599" w:rsidRDefault="00CE61E0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rPr>
          <w:color w:val="auto"/>
        </w:rPr>
      </w:pPr>
      <w:r w:rsidRPr="00A03599">
        <w:t xml:space="preserve">O sistema deve exibir a interface </w:t>
      </w:r>
      <w:r w:rsidRPr="00A03599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_Ref25822119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A03599">
        <w:rPr>
          <w:color w:val="31849B" w:themeColor="accent5" w:themeShade="BF"/>
        </w:rPr>
        <w:fldChar w:fldCharType="begin"/>
      </w:r>
      <w:r w:rsidRPr="00A03599">
        <w:rPr>
          <w:color w:val="31849B" w:themeColor="accent5" w:themeShade="BF"/>
        </w:rPr>
        <w:instrText xml:space="preserve"> REF _Ref22302049 \r \h </w:instrText>
      </w:r>
      <w:r>
        <w:rPr>
          <w:color w:val="31849B" w:themeColor="accent5" w:themeShade="BF"/>
        </w:rPr>
        <w:instrText xml:space="preserve"> \* MERGEFORMAT </w:instrText>
      </w:r>
      <w:r w:rsidRPr="00A03599">
        <w:rPr>
          <w:color w:val="31849B" w:themeColor="accent5" w:themeShade="BF"/>
        </w:rPr>
      </w:r>
      <w:r w:rsidRPr="00A03599">
        <w:rPr>
          <w:color w:val="31849B" w:themeColor="accent5" w:themeShade="BF"/>
        </w:rPr>
        <w:fldChar w:fldCharType="end"/>
      </w:r>
      <w:r w:rsidRPr="00A03599">
        <w:rPr>
          <w:color w:val="31849B" w:themeColor="accent5" w:themeShade="BF"/>
        </w:rPr>
        <w:t xml:space="preserve">] </w:t>
      </w:r>
      <w:r w:rsidRPr="00A03599">
        <w:rPr>
          <w:color w:val="auto"/>
        </w:rPr>
        <w:t xml:space="preserve">com as seguintes colunas: </w:t>
      </w:r>
    </w:p>
    <w:p w14:paraId="1E180F06" w14:textId="77777777" w:rsidR="00CE61E0" w:rsidRPr="00A03599" w:rsidRDefault="00CE61E0" w:rsidP="00CE61E0">
      <w:pPr>
        <w:pStyle w:val="PargrafodaLista"/>
        <w:rPr>
          <w:color w:val="auto"/>
        </w:rPr>
      </w:pPr>
    </w:p>
    <w:p w14:paraId="1C05144D" w14:textId="77777777" w:rsidR="00CE61E0" w:rsidRPr="00A03599" w:rsidRDefault="00CE61E0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A03599">
        <w:rPr>
          <w:b/>
          <w:color w:val="auto"/>
        </w:rPr>
        <w:t>Estado</w:t>
      </w:r>
      <w:r w:rsidRPr="00A03599">
        <w:rPr>
          <w:color w:val="auto"/>
        </w:rPr>
        <w:t>: o sistema deve exibir a bandeira da UF + CE/&lt;UF&gt;. O sistema deve validar na HST02, as UF cadastradas para participar da eleição selecionada. E deve exibir apenas essas UFs selecionadas na HST02.</w:t>
      </w:r>
    </w:p>
    <w:p w14:paraId="09E88D84" w14:textId="77777777" w:rsidR="00CE61E0" w:rsidRPr="00A03599" w:rsidRDefault="00CE61E0" w:rsidP="00CE61E0">
      <w:pPr>
        <w:pStyle w:val="PargrafodaLista"/>
        <w:rPr>
          <w:color w:val="auto"/>
        </w:rPr>
      </w:pPr>
    </w:p>
    <w:p w14:paraId="3989B5A1" w14:textId="3591A30B" w:rsidR="00CE61E0" w:rsidRPr="00A03599" w:rsidRDefault="00CE61E0" w:rsidP="00CE61E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599">
        <w:rPr>
          <w:color w:val="auto"/>
        </w:rPr>
        <w:t xml:space="preserve">O sistema deve validar também se para eleição selecionada, possuirá eleição para </w:t>
      </w:r>
      <w:r w:rsidRPr="00A03599">
        <w:rPr>
          <w:b/>
          <w:color w:val="auto"/>
        </w:rPr>
        <w:t>IES</w:t>
      </w:r>
      <w:r w:rsidRPr="00A03599">
        <w:rPr>
          <w:color w:val="auto"/>
        </w:rPr>
        <w:t>, caso possua o sistema deve exibir o registro das informações do IES, como sendo o último registro da interface, e deve exibir a bandeira do Brasil + IES;</w:t>
      </w:r>
      <w:r w:rsidRPr="00A03599">
        <w:rPr>
          <w:color w:val="31849B" w:themeColor="accent5" w:themeShade="BF"/>
        </w:rPr>
        <w:t xml:space="preserve"> [</w:t>
      </w:r>
      <w:r w:rsidR="00302187">
        <w:rPr>
          <w:color w:val="31849B" w:themeColor="accent5" w:themeShade="BF"/>
        </w:rPr>
        <w:fldChar w:fldCharType="begin"/>
      </w:r>
      <w:r w:rsidR="00302187">
        <w:rPr>
          <w:color w:val="31849B" w:themeColor="accent5" w:themeShade="BF"/>
        </w:rPr>
        <w:instrText xml:space="preserve"> REF _Ref25822119 \r \h </w:instrText>
      </w:r>
      <w:r w:rsidR="00302187">
        <w:rPr>
          <w:color w:val="31849B" w:themeColor="accent5" w:themeShade="BF"/>
        </w:rPr>
      </w:r>
      <w:r w:rsidR="00302187">
        <w:rPr>
          <w:color w:val="31849B" w:themeColor="accent5" w:themeShade="BF"/>
        </w:rPr>
        <w:fldChar w:fldCharType="separate"/>
      </w:r>
      <w:r w:rsidR="00302187">
        <w:rPr>
          <w:color w:val="31849B" w:themeColor="accent5" w:themeShade="BF"/>
        </w:rPr>
        <w:t>P02</w:t>
      </w:r>
      <w:r w:rsidR="00302187">
        <w:rPr>
          <w:color w:val="31849B" w:themeColor="accent5" w:themeShade="BF"/>
        </w:rPr>
        <w:fldChar w:fldCharType="end"/>
      </w:r>
      <w:r w:rsidRPr="00A03599">
        <w:rPr>
          <w:color w:val="31849B" w:themeColor="accent5" w:themeShade="BF"/>
        </w:rPr>
        <w:t>]</w:t>
      </w:r>
    </w:p>
    <w:p w14:paraId="7309AF90" w14:textId="77777777" w:rsidR="00CE61E0" w:rsidRPr="00A03599" w:rsidRDefault="00CE61E0" w:rsidP="00CE61E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55A10B7E" w14:textId="77777777" w:rsidR="00CE61E0" w:rsidRDefault="00CE61E0" w:rsidP="00CE61E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599">
        <w:rPr>
          <w:color w:val="auto"/>
        </w:rPr>
        <w:t>O sistema deve exibir apenas</w:t>
      </w:r>
      <w:r>
        <w:rPr>
          <w:color w:val="auto"/>
        </w:rPr>
        <w:t xml:space="preserve"> um (1) registro consolidado com todas as informações do Brasil, para </w:t>
      </w:r>
      <w:r w:rsidRPr="005A00A9">
        <w:rPr>
          <w:b/>
          <w:color w:val="auto"/>
        </w:rPr>
        <w:t>IES</w:t>
      </w:r>
      <w:r>
        <w:rPr>
          <w:color w:val="auto"/>
        </w:rPr>
        <w:t>, ou seja, todas as chapas criadas para IES, devem ser apresentadas no Registro único para IES;</w:t>
      </w:r>
    </w:p>
    <w:p w14:paraId="1E42B512" w14:textId="77777777" w:rsidR="00CE61E0" w:rsidRDefault="00CE61E0" w:rsidP="00CE61E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</w:p>
    <w:p w14:paraId="00293448" w14:textId="77777777" w:rsidR="00CE61E0" w:rsidRDefault="00CE61E0" w:rsidP="00CE61E0">
      <w:pPr>
        <w:pStyle w:val="PargrafodaLista"/>
        <w:widowControl/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>
        <w:rPr>
          <w:color w:val="auto"/>
        </w:rPr>
        <w:t>O sistema deve exibir o card dos registro do IES destacado de cinza:</w:t>
      </w:r>
    </w:p>
    <w:p w14:paraId="3F2A3E26" w14:textId="037FFB09" w:rsidR="00252185" w:rsidRDefault="00CE61E0" w:rsidP="00CE61E0">
      <w:pPr>
        <w:pStyle w:val="PargrafodaLista"/>
        <w:widowControl/>
        <w:autoSpaceDE/>
        <w:autoSpaceDN/>
        <w:adjustRightInd/>
        <w:spacing w:after="200" w:line="276" w:lineRule="auto"/>
        <w:ind w:left="1134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F059AA2" wp14:editId="3C58BB70">
            <wp:extent cx="4121150" cy="308973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072" cy="31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B6AE" w14:textId="77777777" w:rsidR="00251C64" w:rsidRPr="00252185" w:rsidRDefault="00251C64" w:rsidP="00252185">
      <w:pPr>
        <w:pStyle w:val="PargrafodaLista"/>
        <w:widowControl/>
        <w:autoSpaceDE/>
        <w:autoSpaceDN/>
        <w:adjustRightInd/>
        <w:spacing w:after="200" w:line="276" w:lineRule="auto"/>
        <w:ind w:left="1985"/>
        <w:contextualSpacing/>
        <w:jc w:val="both"/>
        <w:rPr>
          <w:color w:val="000000" w:themeColor="text1"/>
        </w:rPr>
      </w:pPr>
    </w:p>
    <w:p w14:paraId="0E54109C" w14:textId="3059EF06" w:rsidR="00CE61E0" w:rsidRDefault="00CE61E0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3A3A4B">
        <w:rPr>
          <w:b/>
          <w:color w:val="auto"/>
        </w:rPr>
        <w:t xml:space="preserve">Quantidade de </w:t>
      </w:r>
      <w:r>
        <w:rPr>
          <w:b/>
          <w:color w:val="auto"/>
        </w:rPr>
        <w:t>Pedido de Substituição</w:t>
      </w:r>
      <w:r>
        <w:rPr>
          <w:color w:val="auto"/>
        </w:rPr>
        <w:t xml:space="preserve">: o sistema de exibir a quantidade </w:t>
      </w:r>
      <w:r w:rsidR="00321D84">
        <w:rPr>
          <w:color w:val="auto"/>
        </w:rPr>
        <w:t xml:space="preserve">Total </w:t>
      </w:r>
      <w:r>
        <w:rPr>
          <w:color w:val="auto"/>
        </w:rPr>
        <w:t xml:space="preserve">de Pedido de Substituição cadastrada para cada UF, caso não tenha nenhum pedido de substituição </w:t>
      </w:r>
      <w:r>
        <w:rPr>
          <w:color w:val="auto"/>
        </w:rPr>
        <w:lastRenderedPageBreak/>
        <w:t>cadastrado para uma especifica UF, o sistema deve exibir o valor (0) zero; Ou seja, o sistema deve exibir todas as UFs incluídas na HST02, e a medida que for cadastradas os pedidos de substituição, o sistema deverá ir atualizando a coluna Quantidade de Pedido de Substituição;</w:t>
      </w:r>
    </w:p>
    <w:p w14:paraId="4A0DD6E3" w14:textId="77777777" w:rsidR="00CE61E0" w:rsidRPr="00BC0EF4" w:rsidRDefault="00CE61E0" w:rsidP="00CE61E0">
      <w:pPr>
        <w:pStyle w:val="PargrafodaLista"/>
        <w:rPr>
          <w:color w:val="auto"/>
        </w:rPr>
      </w:pPr>
    </w:p>
    <w:p w14:paraId="0C0A104E" w14:textId="1309B3BF" w:rsidR="000D7CAD" w:rsidRPr="000D7CAD" w:rsidRDefault="000D7CAD" w:rsidP="000D7CAD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134"/>
        <w:contextualSpacing/>
        <w:jc w:val="both"/>
      </w:pPr>
      <w:r w:rsidRPr="000D7CAD">
        <w:rPr>
          <w:b/>
        </w:rPr>
        <w:t>Pedidos Julgados 1ª Instância</w:t>
      </w:r>
      <w:r>
        <w:t xml:space="preserve">: o sistema deve exibir a quantidade de pedidos JULGADOS na 1ª Instância; Os pedidos de substituição serão julgados na HST037. Ao deferir ou indeferir um pedido de substituição, o sistema deve considerar o pedido julgado; </w:t>
      </w:r>
    </w:p>
    <w:p w14:paraId="79203ADA" w14:textId="77777777" w:rsidR="000D7CAD" w:rsidRPr="000D7CAD" w:rsidRDefault="000D7CAD" w:rsidP="000D7CAD">
      <w:pPr>
        <w:pStyle w:val="PargrafodaLista"/>
        <w:rPr>
          <w:b/>
          <w:color w:val="auto"/>
        </w:rPr>
      </w:pPr>
    </w:p>
    <w:p w14:paraId="22FE0150" w14:textId="76B79F5A" w:rsidR="004D5E46" w:rsidRPr="0022159E" w:rsidRDefault="004D5E46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134"/>
        <w:contextualSpacing/>
      </w:pPr>
      <w:r w:rsidRPr="0022159E">
        <w:rPr>
          <w:b/>
          <w:color w:val="auto"/>
        </w:rPr>
        <w:t>Ação</w:t>
      </w:r>
      <w:r w:rsidRPr="0022159E">
        <w:rPr>
          <w:color w:val="auto"/>
        </w:rPr>
        <w:t xml:space="preserve">: o sistema deve exibir o componente </w:t>
      </w:r>
      <w:r w:rsidRPr="0022159E">
        <w:rPr>
          <w:noProof/>
        </w:rPr>
        <w:drawing>
          <wp:inline distT="0" distB="0" distL="0" distR="0" wp14:anchorId="613F00EF" wp14:editId="4913C0FE">
            <wp:extent cx="38095" cy="190476"/>
            <wp:effectExtent l="0" t="0" r="635" b="63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59E">
        <w:rPr>
          <w:color w:val="auto"/>
        </w:rPr>
        <w:t xml:space="preserve"> , ao aciona-lo o sistema deve exibir a ação </w:t>
      </w:r>
      <w:r w:rsidRPr="0022159E">
        <w:rPr>
          <w:b/>
          <w:color w:val="auto"/>
        </w:rPr>
        <w:t>Visualizar Substituição</w:t>
      </w:r>
      <w:r w:rsidRPr="0022159E">
        <w:rPr>
          <w:color w:val="auto"/>
        </w:rPr>
        <w:t>;</w:t>
      </w:r>
    </w:p>
    <w:p w14:paraId="05852DE9" w14:textId="7B5E4D91" w:rsidR="004D5E46" w:rsidRPr="0022159E" w:rsidRDefault="004D5E46" w:rsidP="004D5E46">
      <w:pPr>
        <w:pStyle w:val="PargrafodaLista"/>
        <w:widowControl/>
        <w:autoSpaceDE/>
        <w:adjustRightInd/>
        <w:spacing w:after="200" w:line="276" w:lineRule="auto"/>
        <w:ind w:left="1134"/>
        <w:contextualSpacing/>
        <w:rPr>
          <w:color w:val="000000" w:themeColor="text1"/>
        </w:rPr>
      </w:pPr>
      <w:r w:rsidRPr="0022159E">
        <w:rPr>
          <w:color w:val="auto"/>
        </w:rPr>
        <w:t>Ao acionar a opção</w:t>
      </w:r>
      <w:r w:rsidRPr="0022159E">
        <w:rPr>
          <w:b/>
          <w:color w:val="auto"/>
        </w:rPr>
        <w:t xml:space="preserve"> Visualizar Substituição, </w:t>
      </w:r>
      <w:r w:rsidRPr="0022159E">
        <w:rPr>
          <w:color w:val="auto"/>
        </w:rPr>
        <w:t>o sistema deve exibir a interface</w:t>
      </w:r>
      <w:r w:rsidRPr="0022159E">
        <w:rPr>
          <w:color w:val="31849B" w:themeColor="accent5" w:themeShade="BF"/>
        </w:rPr>
        <w:t xml:space="preserve"> [</w:t>
      </w:r>
      <w:r w:rsidR="00064993" w:rsidRPr="0022159E">
        <w:rPr>
          <w:color w:val="31849B" w:themeColor="accent5" w:themeShade="BF"/>
        </w:rPr>
        <w:fldChar w:fldCharType="begin"/>
      </w:r>
      <w:r w:rsidR="00064993" w:rsidRPr="0022159E">
        <w:rPr>
          <w:color w:val="31849B" w:themeColor="accent5" w:themeShade="BF"/>
        </w:rPr>
        <w:instrText xml:space="preserve"> REF _Ref25823890 \r \h </w:instrText>
      </w:r>
      <w:r w:rsidR="0022159E">
        <w:rPr>
          <w:color w:val="31849B" w:themeColor="accent5" w:themeShade="BF"/>
        </w:rPr>
        <w:instrText xml:space="preserve"> \* MERGEFORMAT </w:instrText>
      </w:r>
      <w:r w:rsidR="00064993" w:rsidRPr="0022159E">
        <w:rPr>
          <w:color w:val="31849B" w:themeColor="accent5" w:themeShade="BF"/>
        </w:rPr>
      </w:r>
      <w:r w:rsidR="00064993" w:rsidRPr="0022159E">
        <w:rPr>
          <w:color w:val="31849B" w:themeColor="accent5" w:themeShade="BF"/>
        </w:rPr>
        <w:fldChar w:fldCharType="separate"/>
      </w:r>
      <w:r w:rsidR="00064993" w:rsidRPr="0022159E">
        <w:rPr>
          <w:color w:val="31849B" w:themeColor="accent5" w:themeShade="BF"/>
        </w:rPr>
        <w:t>P03</w:t>
      </w:r>
      <w:r w:rsidR="00064993" w:rsidRPr="0022159E">
        <w:rPr>
          <w:color w:val="31849B" w:themeColor="accent5" w:themeShade="BF"/>
        </w:rPr>
        <w:fldChar w:fldCharType="end"/>
      </w:r>
      <w:r w:rsidRPr="0022159E">
        <w:rPr>
          <w:color w:val="31849B" w:themeColor="accent5" w:themeShade="BF"/>
        </w:rPr>
        <w:t>] ou [</w:t>
      </w:r>
      <w:r w:rsidR="00064993" w:rsidRPr="0022159E">
        <w:rPr>
          <w:color w:val="31849B" w:themeColor="accent5" w:themeShade="BF"/>
        </w:rPr>
        <w:fldChar w:fldCharType="begin"/>
      </w:r>
      <w:r w:rsidR="00064993" w:rsidRPr="0022159E">
        <w:rPr>
          <w:color w:val="31849B" w:themeColor="accent5" w:themeShade="BF"/>
        </w:rPr>
        <w:instrText xml:space="preserve"> REF _Ref25823910 \r \h </w:instrText>
      </w:r>
      <w:r w:rsidR="0022159E">
        <w:rPr>
          <w:color w:val="31849B" w:themeColor="accent5" w:themeShade="BF"/>
        </w:rPr>
        <w:instrText xml:space="preserve"> \* MERGEFORMAT </w:instrText>
      </w:r>
      <w:r w:rsidR="00064993" w:rsidRPr="0022159E">
        <w:rPr>
          <w:color w:val="31849B" w:themeColor="accent5" w:themeShade="BF"/>
        </w:rPr>
      </w:r>
      <w:r w:rsidR="00064993" w:rsidRPr="0022159E">
        <w:rPr>
          <w:color w:val="31849B" w:themeColor="accent5" w:themeShade="BF"/>
        </w:rPr>
        <w:fldChar w:fldCharType="separate"/>
      </w:r>
      <w:r w:rsidR="00064993" w:rsidRPr="0022159E">
        <w:rPr>
          <w:color w:val="31849B" w:themeColor="accent5" w:themeShade="BF"/>
        </w:rPr>
        <w:t>P04</w:t>
      </w:r>
      <w:r w:rsidR="00064993" w:rsidRPr="0022159E">
        <w:rPr>
          <w:color w:val="31849B" w:themeColor="accent5" w:themeShade="BF"/>
        </w:rPr>
        <w:fldChar w:fldCharType="end"/>
      </w:r>
      <w:r w:rsidRPr="0022159E">
        <w:rPr>
          <w:color w:val="31849B" w:themeColor="accent5" w:themeShade="BF"/>
        </w:rPr>
        <w:t xml:space="preserve">], </w:t>
      </w:r>
      <w:r w:rsidRPr="0022159E">
        <w:rPr>
          <w:color w:val="000000" w:themeColor="text1"/>
        </w:rPr>
        <w:t>conforme seleção realizada pelo ator.</w:t>
      </w:r>
    </w:p>
    <w:p w14:paraId="6F4142EE" w14:textId="46C4B587" w:rsidR="00212397" w:rsidRPr="0022159E" w:rsidRDefault="00212397" w:rsidP="004D5E46">
      <w:pPr>
        <w:pStyle w:val="PargrafodaLista"/>
        <w:widowControl/>
        <w:autoSpaceDE/>
        <w:adjustRightInd/>
        <w:spacing w:after="200" w:line="276" w:lineRule="auto"/>
        <w:ind w:left="1134"/>
        <w:contextualSpacing/>
        <w:rPr>
          <w:color w:val="auto"/>
        </w:rPr>
      </w:pPr>
      <w:r w:rsidRPr="0022159E">
        <w:rPr>
          <w:color w:val="auto"/>
        </w:rPr>
        <w:t xml:space="preserve">O sistema deve validar o login do ator, caso seja um CE/UF o sistema deve exibir na coluna ação o componente para seleção da ação, APENAS para a UF que o assessor CE/UF é vinculado; Para as demais UF, a qual ele não é vinculado, o sistema deve ocultar o componente </w:t>
      </w:r>
      <w:r w:rsidRPr="0022159E">
        <w:rPr>
          <w:noProof/>
        </w:rPr>
        <w:drawing>
          <wp:inline distT="0" distB="0" distL="0" distR="0" wp14:anchorId="1E4740AE" wp14:editId="2E89181C">
            <wp:extent cx="38095" cy="190476"/>
            <wp:effectExtent l="0" t="0" r="635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59E">
        <w:rPr>
          <w:color w:val="auto"/>
        </w:rPr>
        <w:t>;</w:t>
      </w:r>
    </w:p>
    <w:p w14:paraId="5C6EB18A" w14:textId="154DCEBD" w:rsidR="00212397" w:rsidRPr="00481FE2" w:rsidRDefault="00212397" w:rsidP="004D5E46">
      <w:pPr>
        <w:pStyle w:val="PargrafodaLista"/>
        <w:widowControl/>
        <w:autoSpaceDE/>
        <w:adjustRightInd/>
        <w:spacing w:after="200" w:line="276" w:lineRule="auto"/>
        <w:ind w:left="1134"/>
        <w:contextualSpacing/>
      </w:pPr>
      <w:r w:rsidRPr="0022159E">
        <w:rPr>
          <w:color w:val="auto"/>
        </w:rPr>
        <w:t>Para Assessores CEN/BR, o sistema deve permitir visualização de todas as UF e IES;</w:t>
      </w:r>
    </w:p>
    <w:p w14:paraId="2C98D572" w14:textId="77777777" w:rsidR="00252185" w:rsidRDefault="00252185" w:rsidP="00252185">
      <w:pPr>
        <w:pStyle w:val="PargrafodaLista"/>
        <w:rPr>
          <w:color w:val="auto"/>
        </w:rPr>
      </w:pPr>
    </w:p>
    <w:p w14:paraId="0A6E2430" w14:textId="7BFC686D" w:rsidR="00302187" w:rsidRPr="00302187" w:rsidRDefault="00302187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rPr>
          <w:color w:val="auto"/>
        </w:rPr>
      </w:pPr>
      <w:r>
        <w:t>O sistema deve calcular a quantidade de Pedido de Substituição cadastrados, ou seja, o somatório da coluna Quantidade de Pedido de Substituição; E deve exibir este valor abaixo dos cards:</w:t>
      </w:r>
    </w:p>
    <w:p w14:paraId="2DD2D9C7" w14:textId="77777777" w:rsidR="00302187" w:rsidRPr="00FF6D65" w:rsidRDefault="00302187" w:rsidP="00302187">
      <w:pPr>
        <w:pStyle w:val="PargrafodaLista"/>
        <w:widowControl/>
        <w:autoSpaceDE/>
        <w:adjustRightInd/>
        <w:spacing w:after="200" w:line="276" w:lineRule="auto"/>
        <w:ind w:left="567"/>
        <w:contextualSpacing/>
        <w:rPr>
          <w:color w:val="auto"/>
        </w:rPr>
      </w:pPr>
    </w:p>
    <w:p w14:paraId="59BDB37B" w14:textId="66C53961" w:rsidR="00302187" w:rsidRDefault="00302187" w:rsidP="00252185">
      <w:pPr>
        <w:pStyle w:val="PargrafodaLista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36E8FC2" wp14:editId="03834091">
            <wp:extent cx="4381500" cy="88402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196" cy="88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E9E1A" w14:textId="77777777" w:rsidR="00CE61E0" w:rsidRDefault="00CE61E0" w:rsidP="00252185">
      <w:pPr>
        <w:pStyle w:val="PargrafodaLista"/>
        <w:rPr>
          <w:color w:val="auto"/>
        </w:rPr>
      </w:pPr>
    </w:p>
    <w:p w14:paraId="69861E0D" w14:textId="77777777" w:rsidR="0065518C" w:rsidRPr="00252185" w:rsidRDefault="0065518C" w:rsidP="00252185">
      <w:pPr>
        <w:pStyle w:val="PargrafodaLista"/>
        <w:rPr>
          <w:color w:val="auto"/>
        </w:rPr>
      </w:pPr>
    </w:p>
    <w:p w14:paraId="0948152B" w14:textId="77777777" w:rsidR="00356798" w:rsidRDefault="00356798" w:rsidP="00356798">
      <w:pPr>
        <w:pStyle w:val="PargrafodaLista"/>
      </w:pPr>
    </w:p>
    <w:p w14:paraId="22D53CB1" w14:textId="2E8C9173" w:rsidR="0065518C" w:rsidRPr="003B3A79" w:rsidRDefault="0065518C" w:rsidP="0065518C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30" w:name="_Ref25829555"/>
      <w:r>
        <w:rPr>
          <w:b/>
        </w:rPr>
        <w:t xml:space="preserve">Visualizar os Pedidos de Substituição para cada UF </w:t>
      </w:r>
      <w:r w:rsidRPr="008D3F6A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_Ref25823890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>
        <w:rPr>
          <w:color w:val="31849B" w:themeColor="accent5" w:themeShade="BF"/>
        </w:rPr>
        <w:fldChar w:fldCharType="end"/>
      </w:r>
      <w:r w:rsidRPr="008D3F6A">
        <w:rPr>
          <w:color w:val="31849B" w:themeColor="accent5" w:themeShade="BF"/>
        </w:rPr>
        <w:t>]</w:t>
      </w:r>
      <w:bookmarkEnd w:id="30"/>
    </w:p>
    <w:p w14:paraId="6A8FDAF8" w14:textId="4050CF44" w:rsidR="0065518C" w:rsidRPr="00246A07" w:rsidRDefault="0065518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Ao acionar a opção </w:t>
      </w:r>
      <w:r w:rsidRPr="00303499">
        <w:rPr>
          <w:b/>
          <w:color w:val="auto"/>
        </w:rPr>
        <w:t xml:space="preserve">Visualizar </w:t>
      </w:r>
      <w:r w:rsidR="00F43543">
        <w:rPr>
          <w:b/>
          <w:color w:val="auto"/>
        </w:rPr>
        <w:t>Substituição</w:t>
      </w:r>
      <w:r>
        <w:rPr>
          <w:color w:val="auto"/>
        </w:rPr>
        <w:t xml:space="preserve"> na interface </w:t>
      </w:r>
      <w:r>
        <w:rPr>
          <w:color w:val="31849B" w:themeColor="accent5" w:themeShade="BF"/>
        </w:rPr>
        <w:t>[</w:t>
      </w:r>
      <w:r w:rsidR="00F43543">
        <w:rPr>
          <w:color w:val="31849B" w:themeColor="accent5" w:themeShade="BF"/>
        </w:rPr>
        <w:fldChar w:fldCharType="begin"/>
      </w:r>
      <w:r w:rsidR="00F43543">
        <w:rPr>
          <w:color w:val="31849B" w:themeColor="accent5" w:themeShade="BF"/>
        </w:rPr>
        <w:instrText xml:space="preserve"> REF _Ref25822119 \r \h </w:instrText>
      </w:r>
      <w:r w:rsidR="00F43543">
        <w:rPr>
          <w:color w:val="31849B" w:themeColor="accent5" w:themeShade="BF"/>
        </w:rPr>
      </w:r>
      <w:r w:rsidR="00F43543">
        <w:rPr>
          <w:color w:val="31849B" w:themeColor="accent5" w:themeShade="BF"/>
        </w:rPr>
        <w:fldChar w:fldCharType="separate"/>
      </w:r>
      <w:r w:rsidR="00F43543">
        <w:rPr>
          <w:color w:val="31849B" w:themeColor="accent5" w:themeShade="BF"/>
        </w:rPr>
        <w:t>P02</w:t>
      </w:r>
      <w:r w:rsidR="00F43543">
        <w:rPr>
          <w:color w:val="31849B" w:themeColor="accent5" w:themeShade="BF"/>
        </w:rPr>
        <w:fldChar w:fldCharType="end"/>
      </w:r>
      <w:r w:rsidRPr="00F771A2">
        <w:rPr>
          <w:color w:val="31849B" w:themeColor="accent5" w:themeShade="BF"/>
        </w:rPr>
        <w:t>]</w:t>
      </w:r>
      <w:r w:rsidRPr="00ED3295">
        <w:rPr>
          <w:color w:val="000000" w:themeColor="text1"/>
        </w:rPr>
        <w:t xml:space="preserve">, o sistema deve exibir a interface </w:t>
      </w:r>
      <w:r w:rsidRPr="00ED3295">
        <w:rPr>
          <w:color w:val="31849B" w:themeColor="accent5" w:themeShade="BF"/>
        </w:rPr>
        <w:t>[</w:t>
      </w:r>
      <w:r w:rsidR="00F43543">
        <w:rPr>
          <w:color w:val="31849B" w:themeColor="accent5" w:themeShade="BF"/>
        </w:rPr>
        <w:fldChar w:fldCharType="begin"/>
      </w:r>
      <w:r w:rsidR="00F43543">
        <w:rPr>
          <w:color w:val="31849B" w:themeColor="accent5" w:themeShade="BF"/>
        </w:rPr>
        <w:instrText xml:space="preserve"> REF _Ref25823890 \r \h </w:instrText>
      </w:r>
      <w:r w:rsidR="00F43543">
        <w:rPr>
          <w:color w:val="31849B" w:themeColor="accent5" w:themeShade="BF"/>
        </w:rPr>
      </w:r>
      <w:r w:rsidR="00F43543">
        <w:rPr>
          <w:color w:val="31849B" w:themeColor="accent5" w:themeShade="BF"/>
        </w:rPr>
        <w:fldChar w:fldCharType="separate"/>
      </w:r>
      <w:r w:rsidR="00F43543">
        <w:rPr>
          <w:color w:val="31849B" w:themeColor="accent5" w:themeShade="BF"/>
        </w:rPr>
        <w:t>P03</w:t>
      </w:r>
      <w:r w:rsidR="00F43543">
        <w:rPr>
          <w:color w:val="31849B" w:themeColor="accent5" w:themeShade="BF"/>
        </w:rPr>
        <w:fldChar w:fldCharType="end"/>
      </w:r>
      <w:r w:rsidRPr="00ED3295">
        <w:rPr>
          <w:color w:val="31849B" w:themeColor="accent5" w:themeShade="BF"/>
        </w:rPr>
        <w:t>]</w:t>
      </w:r>
      <w:r w:rsidRPr="00ED3295">
        <w:rPr>
          <w:color w:val="auto"/>
        </w:rPr>
        <w:t xml:space="preserve">, </w:t>
      </w:r>
      <w:r w:rsidRPr="00246A07">
        <w:rPr>
          <w:color w:val="auto"/>
        </w:rPr>
        <w:t>com o detalhamento de tod</w:t>
      </w:r>
      <w:r w:rsidR="00F43543">
        <w:rPr>
          <w:color w:val="auto"/>
        </w:rPr>
        <w:t>os</w:t>
      </w:r>
      <w:r w:rsidRPr="00246A07">
        <w:rPr>
          <w:color w:val="auto"/>
        </w:rPr>
        <w:t xml:space="preserve"> </w:t>
      </w:r>
      <w:r w:rsidR="00F43543">
        <w:rPr>
          <w:color w:val="auto"/>
        </w:rPr>
        <w:t>o</w:t>
      </w:r>
      <w:r w:rsidRPr="00246A07">
        <w:rPr>
          <w:color w:val="auto"/>
        </w:rPr>
        <w:t xml:space="preserve">s </w:t>
      </w:r>
      <w:r w:rsidR="00F43543">
        <w:rPr>
          <w:color w:val="auto"/>
        </w:rPr>
        <w:t>pedidos de substituição</w:t>
      </w:r>
      <w:r w:rsidRPr="00246A07">
        <w:rPr>
          <w:color w:val="auto"/>
        </w:rPr>
        <w:t xml:space="preserve"> c</w:t>
      </w:r>
      <w:r w:rsidR="00F43543">
        <w:rPr>
          <w:color w:val="auto"/>
        </w:rPr>
        <w:t>adastrados</w:t>
      </w:r>
      <w:r w:rsidRPr="00246A07">
        <w:rPr>
          <w:color w:val="auto"/>
        </w:rPr>
        <w:t xml:space="preserve"> para a UF selecionada pelo ator, conforme informações abaixo;</w:t>
      </w:r>
    </w:p>
    <w:p w14:paraId="2BD0533B" w14:textId="77777777" w:rsidR="0065518C" w:rsidRPr="00246A07" w:rsidRDefault="0065518C" w:rsidP="0065518C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CEC808E" w14:textId="3801E2DD" w:rsidR="0065518C" w:rsidRPr="00BF1381" w:rsidRDefault="0065518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246A07">
        <w:rPr>
          <w:color w:val="auto"/>
        </w:rPr>
        <w:t xml:space="preserve">Na interface </w:t>
      </w:r>
      <w:r w:rsidRPr="00246A07">
        <w:rPr>
          <w:color w:val="31849B" w:themeColor="accent5" w:themeShade="BF"/>
        </w:rPr>
        <w:t>[</w:t>
      </w:r>
      <w:r w:rsidR="00F43543">
        <w:rPr>
          <w:color w:val="31849B" w:themeColor="accent5" w:themeShade="BF"/>
        </w:rPr>
        <w:fldChar w:fldCharType="begin"/>
      </w:r>
      <w:r w:rsidR="00F43543">
        <w:rPr>
          <w:color w:val="31849B" w:themeColor="accent5" w:themeShade="BF"/>
        </w:rPr>
        <w:instrText xml:space="preserve"> REF _Ref25823890 \r \h </w:instrText>
      </w:r>
      <w:r w:rsidR="00F43543">
        <w:rPr>
          <w:color w:val="31849B" w:themeColor="accent5" w:themeShade="BF"/>
        </w:rPr>
      </w:r>
      <w:r w:rsidR="00F43543">
        <w:rPr>
          <w:color w:val="31849B" w:themeColor="accent5" w:themeShade="BF"/>
        </w:rPr>
        <w:fldChar w:fldCharType="separate"/>
      </w:r>
      <w:r w:rsidR="00F43543">
        <w:rPr>
          <w:color w:val="31849B" w:themeColor="accent5" w:themeShade="BF"/>
        </w:rPr>
        <w:t>P03</w:t>
      </w:r>
      <w:r w:rsidR="00F43543">
        <w:rPr>
          <w:color w:val="31849B" w:themeColor="accent5" w:themeShade="BF"/>
        </w:rPr>
        <w:fldChar w:fldCharType="end"/>
      </w:r>
      <w:r w:rsidRPr="00246A07">
        <w:rPr>
          <w:color w:val="31849B" w:themeColor="accent5" w:themeShade="BF"/>
        </w:rPr>
        <w:t>]</w:t>
      </w:r>
      <w:r w:rsidRPr="00246A07">
        <w:rPr>
          <w:color w:val="auto"/>
        </w:rPr>
        <w:t xml:space="preserve">, o sistema deve exibir um componente </w:t>
      </w:r>
      <w:r w:rsidRPr="00246A07">
        <w:rPr>
          <w:noProof/>
          <w:color w:val="auto"/>
        </w:rPr>
        <w:drawing>
          <wp:inline distT="0" distB="0" distL="0" distR="0" wp14:anchorId="107852B0" wp14:editId="7308E042">
            <wp:extent cx="715617" cy="139139"/>
            <wp:effectExtent l="0" t="0" r="889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85" cy="1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A07">
        <w:rPr>
          <w:color w:val="auto"/>
        </w:rPr>
        <w:t xml:space="preserve">para que o ator selecione a </w:t>
      </w:r>
      <w:r w:rsidRPr="00246A07">
        <w:rPr>
          <w:b/>
          <w:color w:val="auto"/>
        </w:rPr>
        <w:t>quantidade de registro</w:t>
      </w:r>
      <w:r w:rsidRPr="00246A07">
        <w:rPr>
          <w:color w:val="auto"/>
        </w:rPr>
        <w:t xml:space="preserve"> desejada, como default o sistema</w:t>
      </w:r>
      <w:r w:rsidRPr="00BF1381">
        <w:rPr>
          <w:color w:val="auto"/>
        </w:rPr>
        <w:t xml:space="preserve"> deve exibir 10 registro</w:t>
      </w:r>
      <w:r>
        <w:rPr>
          <w:color w:val="auto"/>
        </w:rPr>
        <w:t>s</w:t>
      </w:r>
      <w:r w:rsidRPr="00BF1381">
        <w:rPr>
          <w:color w:val="auto"/>
        </w:rPr>
        <w:t xml:space="preserve"> por página;</w:t>
      </w:r>
    </w:p>
    <w:p w14:paraId="680C7118" w14:textId="77777777" w:rsidR="0065518C" w:rsidRPr="00BF1381" w:rsidRDefault="0065518C" w:rsidP="0065518C">
      <w:pPr>
        <w:pStyle w:val="PargrafodaLista"/>
        <w:ind w:left="567"/>
        <w:rPr>
          <w:color w:val="auto"/>
        </w:rPr>
      </w:pPr>
    </w:p>
    <w:p w14:paraId="0ED4B896" w14:textId="79700717" w:rsidR="001D5DF5" w:rsidRDefault="001D5DF5" w:rsidP="004A55B7">
      <w:pPr>
        <w:pStyle w:val="PargrafodaLista"/>
        <w:widowControl/>
        <w:numPr>
          <w:ilvl w:val="0"/>
          <w:numId w:val="1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Este componente deve ser populado com os valores: 10, 15, 20 e 50;</w:t>
      </w:r>
    </w:p>
    <w:p w14:paraId="58EA7B0A" w14:textId="77777777" w:rsidR="001D5DF5" w:rsidRPr="001D5DF5" w:rsidRDefault="001D5DF5" w:rsidP="001D5DF5">
      <w:pPr>
        <w:pStyle w:val="PargrafodaLista"/>
        <w:rPr>
          <w:color w:val="auto"/>
        </w:rPr>
      </w:pPr>
    </w:p>
    <w:p w14:paraId="0E43B277" w14:textId="593F8EF6" w:rsidR="0009448D" w:rsidRDefault="0009448D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Caso os registros sejam exibidos em mais de uma página, o sistema deve exibir um componente de paginação;</w:t>
      </w:r>
    </w:p>
    <w:p w14:paraId="56223CD2" w14:textId="77777777" w:rsidR="0009448D" w:rsidRPr="0009448D" w:rsidRDefault="0009448D" w:rsidP="0009448D">
      <w:pPr>
        <w:pStyle w:val="PargrafodaLista"/>
        <w:rPr>
          <w:color w:val="auto"/>
        </w:rPr>
      </w:pPr>
    </w:p>
    <w:p w14:paraId="405B97AF" w14:textId="77777777" w:rsidR="0065518C" w:rsidRPr="00A03599" w:rsidRDefault="0065518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599">
        <w:rPr>
          <w:color w:val="auto"/>
        </w:rPr>
        <w:t xml:space="preserve">O sistema deve exibir um componente para </w:t>
      </w:r>
      <w:r w:rsidRPr="00A03599">
        <w:rPr>
          <w:b/>
          <w:color w:val="auto"/>
        </w:rPr>
        <w:t>Busca</w:t>
      </w:r>
      <w:r w:rsidRPr="00A03599">
        <w:rPr>
          <w:color w:val="auto"/>
        </w:rPr>
        <w:t xml:space="preserve">; </w:t>
      </w:r>
      <w:r w:rsidRPr="00A03599">
        <w:rPr>
          <w:noProof/>
          <w:color w:val="auto"/>
        </w:rPr>
        <w:drawing>
          <wp:inline distT="0" distB="0" distL="0" distR="0" wp14:anchorId="36903844" wp14:editId="55CB5EF2">
            <wp:extent cx="1272209" cy="182260"/>
            <wp:effectExtent l="0" t="0" r="4445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885" cy="18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F8FB" w14:textId="77777777" w:rsidR="0065518C" w:rsidRPr="00A03599" w:rsidRDefault="0065518C" w:rsidP="0065518C">
      <w:pPr>
        <w:pStyle w:val="PargrafodaLista"/>
        <w:ind w:left="567"/>
        <w:rPr>
          <w:color w:val="auto"/>
        </w:rPr>
      </w:pPr>
    </w:p>
    <w:p w14:paraId="161A77F3" w14:textId="77777777" w:rsidR="0065518C" w:rsidRPr="00A03599" w:rsidRDefault="0065518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599">
        <w:rPr>
          <w:color w:val="auto"/>
        </w:rPr>
        <w:t xml:space="preserve">O sistema deve exibir a </w:t>
      </w:r>
      <w:r w:rsidRPr="00A03599">
        <w:rPr>
          <w:b/>
          <w:color w:val="auto"/>
        </w:rPr>
        <w:t>Bandeira da UF</w:t>
      </w:r>
      <w:r w:rsidRPr="00A03599">
        <w:rPr>
          <w:color w:val="auto"/>
        </w:rPr>
        <w:t xml:space="preserve"> selecionada + CE/&lt;UF&gt;;</w:t>
      </w:r>
    </w:p>
    <w:p w14:paraId="656FF653" w14:textId="77777777" w:rsidR="0065518C" w:rsidRDefault="0065518C" w:rsidP="00356798">
      <w:pPr>
        <w:pStyle w:val="PargrafodaLista"/>
      </w:pPr>
    </w:p>
    <w:p w14:paraId="13D47257" w14:textId="25E53C21" w:rsidR="002B36FA" w:rsidRDefault="002B36FA" w:rsidP="004A55B7">
      <w:pPr>
        <w:pStyle w:val="PargrafodaLista"/>
        <w:numPr>
          <w:ilvl w:val="0"/>
          <w:numId w:val="11"/>
        </w:numPr>
        <w:spacing w:before="60" w:after="60"/>
        <w:ind w:left="567"/>
        <w:jc w:val="both"/>
      </w:pPr>
      <w:r>
        <w:lastRenderedPageBreak/>
        <w:t>O sistema deve exibir as colunas abaixo informadas:</w:t>
      </w:r>
      <w:r w:rsidR="00FF4A44">
        <w:t xml:space="preserve"> </w:t>
      </w:r>
      <w:r w:rsidR="00FF4A44" w:rsidRPr="00FF4A44">
        <w:rPr>
          <w:color w:val="31849B" w:themeColor="accent5" w:themeShade="BF"/>
        </w:rPr>
        <w:t>[</w:t>
      </w:r>
      <w:r w:rsidR="00F43543">
        <w:rPr>
          <w:color w:val="31849B" w:themeColor="accent5" w:themeShade="BF"/>
        </w:rPr>
        <w:fldChar w:fldCharType="begin"/>
      </w:r>
      <w:r w:rsidR="00F43543">
        <w:rPr>
          <w:color w:val="31849B" w:themeColor="accent5" w:themeShade="BF"/>
        </w:rPr>
        <w:instrText xml:space="preserve"> REF _Ref25823890 \r \h </w:instrText>
      </w:r>
      <w:r w:rsidR="00F43543">
        <w:rPr>
          <w:color w:val="31849B" w:themeColor="accent5" w:themeShade="BF"/>
        </w:rPr>
      </w:r>
      <w:r w:rsidR="00F43543">
        <w:rPr>
          <w:color w:val="31849B" w:themeColor="accent5" w:themeShade="BF"/>
        </w:rPr>
        <w:fldChar w:fldCharType="separate"/>
      </w:r>
      <w:r w:rsidR="00F43543">
        <w:rPr>
          <w:color w:val="31849B" w:themeColor="accent5" w:themeShade="BF"/>
        </w:rPr>
        <w:t>P03</w:t>
      </w:r>
      <w:r w:rsidR="00F43543">
        <w:rPr>
          <w:color w:val="31849B" w:themeColor="accent5" w:themeShade="BF"/>
        </w:rPr>
        <w:fldChar w:fldCharType="end"/>
      </w:r>
      <w:r w:rsidR="00FF4A44" w:rsidRPr="00FF4A44">
        <w:rPr>
          <w:color w:val="31849B" w:themeColor="accent5" w:themeShade="BF"/>
        </w:rPr>
        <w:fldChar w:fldCharType="begin"/>
      </w:r>
      <w:r w:rsidR="00FF4A44" w:rsidRPr="00FF4A44">
        <w:rPr>
          <w:color w:val="31849B" w:themeColor="accent5" w:themeShade="BF"/>
        </w:rPr>
        <w:instrText xml:space="preserve"> REF _Ref25066994 \r \h </w:instrText>
      </w:r>
      <w:r w:rsidR="00FF4A44" w:rsidRPr="00FF4A44">
        <w:rPr>
          <w:color w:val="31849B" w:themeColor="accent5" w:themeShade="BF"/>
        </w:rPr>
      </w:r>
      <w:r w:rsidR="00FF4A44" w:rsidRPr="00FF4A44">
        <w:rPr>
          <w:color w:val="31849B" w:themeColor="accent5" w:themeShade="BF"/>
        </w:rPr>
        <w:fldChar w:fldCharType="end"/>
      </w:r>
      <w:r w:rsidR="00FF4A44" w:rsidRPr="00FF4A44">
        <w:rPr>
          <w:color w:val="31849B" w:themeColor="accent5" w:themeShade="BF"/>
        </w:rPr>
        <w:t>]</w:t>
      </w:r>
    </w:p>
    <w:p w14:paraId="0F9F4A76" w14:textId="6E59ABF4" w:rsidR="002B36FA" w:rsidRDefault="002B36FA" w:rsidP="004A55B7">
      <w:pPr>
        <w:pStyle w:val="PargrafodaLista"/>
        <w:numPr>
          <w:ilvl w:val="0"/>
          <w:numId w:val="11"/>
        </w:numPr>
        <w:spacing w:before="60" w:after="60"/>
        <w:ind w:left="993"/>
        <w:jc w:val="both"/>
      </w:pPr>
      <w:r w:rsidRPr="002B36FA">
        <w:rPr>
          <w:b/>
        </w:rPr>
        <w:t>Protocolo</w:t>
      </w:r>
      <w:r>
        <w:t>: o sistema deve exibir o número do protocolo gerado automaticamente pelo sistema na estória HST027; os registros devem ser exibidos em ordem crescente pelo número de protocolo;</w:t>
      </w:r>
    </w:p>
    <w:p w14:paraId="25154C77" w14:textId="77777777" w:rsidR="002B36FA" w:rsidRDefault="002B36FA" w:rsidP="002B36FA">
      <w:pPr>
        <w:pStyle w:val="PargrafodaLista"/>
      </w:pPr>
    </w:p>
    <w:p w14:paraId="29967D46" w14:textId="4060B6EE" w:rsidR="00B27837" w:rsidRDefault="00FF4A44" w:rsidP="004A55B7">
      <w:pPr>
        <w:pStyle w:val="PargrafodaLista"/>
        <w:numPr>
          <w:ilvl w:val="0"/>
          <w:numId w:val="11"/>
        </w:numPr>
        <w:spacing w:before="60" w:after="60"/>
        <w:ind w:left="993"/>
        <w:jc w:val="both"/>
      </w:pPr>
      <w:r>
        <w:rPr>
          <w:b/>
        </w:rPr>
        <w:t>Data/Hora do Cadastro:</w:t>
      </w:r>
      <w:r w:rsidR="002B36FA">
        <w:t xml:space="preserve"> o sistema</w:t>
      </w:r>
      <w:r w:rsidR="00AD499E">
        <w:t xml:space="preserve"> deve exibir </w:t>
      </w:r>
      <w:r w:rsidR="00B27837">
        <w:t>a data e hora concatenada, a qual o pedido de substituição foi realizado</w:t>
      </w:r>
      <w:r w:rsidR="003876C2">
        <w:t xml:space="preserve"> na estória HST027</w:t>
      </w:r>
      <w:r w:rsidR="00B27837">
        <w:t>;</w:t>
      </w:r>
    </w:p>
    <w:p w14:paraId="6B5206BD" w14:textId="77777777" w:rsidR="00B27837" w:rsidRDefault="00B27837" w:rsidP="00B27837">
      <w:pPr>
        <w:pStyle w:val="PargrafodaLista"/>
      </w:pPr>
    </w:p>
    <w:p w14:paraId="4F986987" w14:textId="1D91694D" w:rsidR="002B36FA" w:rsidRDefault="00393F71" w:rsidP="004A55B7">
      <w:pPr>
        <w:pStyle w:val="PargrafodaLista"/>
        <w:numPr>
          <w:ilvl w:val="0"/>
          <w:numId w:val="11"/>
        </w:numPr>
        <w:spacing w:before="60" w:after="60"/>
        <w:ind w:left="993"/>
        <w:jc w:val="both"/>
      </w:pPr>
      <w:r w:rsidRPr="00393F71">
        <w:rPr>
          <w:b/>
        </w:rPr>
        <w:t>Nº Chapa</w:t>
      </w:r>
      <w:r>
        <w:t xml:space="preserve">: </w:t>
      </w:r>
      <w:r w:rsidR="00AD499E">
        <w:t xml:space="preserve">o </w:t>
      </w:r>
      <w:r>
        <w:t>sistema deve exibir o número da chapa, conforme sorteio e inclusão no sistema na estória HST026;</w:t>
      </w:r>
    </w:p>
    <w:p w14:paraId="6F34420D" w14:textId="77777777" w:rsidR="00AD499E" w:rsidRDefault="00AD499E" w:rsidP="00AD499E">
      <w:pPr>
        <w:pStyle w:val="PargrafodaLista"/>
      </w:pPr>
    </w:p>
    <w:p w14:paraId="41CB7C50" w14:textId="4B46CA75" w:rsidR="00AD499E" w:rsidRDefault="00393F71" w:rsidP="004A55B7">
      <w:pPr>
        <w:pStyle w:val="PargrafodaLista"/>
        <w:numPr>
          <w:ilvl w:val="0"/>
          <w:numId w:val="11"/>
        </w:numPr>
        <w:spacing w:before="60" w:after="60"/>
        <w:ind w:left="993"/>
        <w:jc w:val="both"/>
      </w:pPr>
      <w:r>
        <w:rPr>
          <w:b/>
        </w:rPr>
        <w:t>Responsável</w:t>
      </w:r>
      <w:r w:rsidR="00AD499E">
        <w:t>: o sistema deve exibir o</w:t>
      </w:r>
      <w:r>
        <w:t>(s)</w:t>
      </w:r>
      <w:r w:rsidR="00AD499E">
        <w:t xml:space="preserve"> nome</w:t>
      </w:r>
      <w:r>
        <w:t>(s)</w:t>
      </w:r>
      <w:r w:rsidR="00AD499E">
        <w:t xml:space="preserve"> do</w:t>
      </w:r>
      <w:r>
        <w:t>(</w:t>
      </w:r>
      <w:r w:rsidR="00AD499E">
        <w:t>s</w:t>
      </w:r>
      <w:r>
        <w:t>)</w:t>
      </w:r>
      <w:r w:rsidR="00AD499E">
        <w:t xml:space="preserve"> </w:t>
      </w:r>
      <w:r>
        <w:t>responsável(eis) pela chapa;</w:t>
      </w:r>
    </w:p>
    <w:p w14:paraId="7603A324" w14:textId="77777777" w:rsidR="001B2511" w:rsidRDefault="001B2511" w:rsidP="001B2511">
      <w:pPr>
        <w:pStyle w:val="PargrafodaLista"/>
      </w:pPr>
    </w:p>
    <w:p w14:paraId="776F171C" w14:textId="47025436" w:rsidR="00AD499E" w:rsidRDefault="00D02587" w:rsidP="004A55B7">
      <w:pPr>
        <w:pStyle w:val="PargrafodaLista"/>
        <w:numPr>
          <w:ilvl w:val="0"/>
          <w:numId w:val="11"/>
        </w:numPr>
        <w:spacing w:before="60" w:after="60"/>
        <w:ind w:left="993"/>
        <w:jc w:val="both"/>
      </w:pPr>
      <w:r w:rsidRPr="00D02587">
        <w:rPr>
          <w:b/>
        </w:rPr>
        <w:t>Status</w:t>
      </w:r>
      <w:r>
        <w:rPr>
          <w:b/>
        </w:rPr>
        <w:t xml:space="preserve"> da Substituição</w:t>
      </w:r>
      <w:r>
        <w:t>: o sistema deve exibir os status abaixo informados:</w:t>
      </w:r>
    </w:p>
    <w:p w14:paraId="3351EFED" w14:textId="77777777" w:rsidR="00D02587" w:rsidRDefault="00D02587" w:rsidP="00D02587">
      <w:pPr>
        <w:pStyle w:val="PargrafodaLista"/>
      </w:pPr>
    </w:p>
    <w:p w14:paraId="3F657BFA" w14:textId="2EBF5168" w:rsidR="00D02587" w:rsidRDefault="007F7F0E" w:rsidP="004A55B7">
      <w:pPr>
        <w:pStyle w:val="PargrafodaLista"/>
        <w:numPr>
          <w:ilvl w:val="0"/>
          <w:numId w:val="11"/>
        </w:numPr>
        <w:spacing w:before="60" w:after="60"/>
        <w:ind w:left="1560"/>
        <w:jc w:val="both"/>
      </w:pPr>
      <w:r>
        <w:rPr>
          <w:noProof/>
        </w:rPr>
        <w:drawing>
          <wp:inline distT="0" distB="0" distL="0" distR="0" wp14:anchorId="7CA2BE92" wp14:editId="5A4CC534">
            <wp:extent cx="519379" cy="68014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627" cy="7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587">
        <w:t xml:space="preserve">: </w:t>
      </w:r>
      <w:r w:rsidR="008D3F6A">
        <w:t>para registro o qual não existe uma análise pela parte competente em julgar o Deferimento ou Indeferimento da substituição;</w:t>
      </w:r>
    </w:p>
    <w:p w14:paraId="4FAFFC6B" w14:textId="77777777" w:rsidR="00D02587" w:rsidRDefault="00D02587" w:rsidP="008D3F6A">
      <w:pPr>
        <w:pStyle w:val="PargrafodaLista"/>
        <w:ind w:left="1560"/>
      </w:pPr>
    </w:p>
    <w:p w14:paraId="5B1CEF96" w14:textId="053E8FC0" w:rsidR="00D02587" w:rsidRDefault="00D02587" w:rsidP="004A55B7">
      <w:pPr>
        <w:pStyle w:val="PargrafodaLista"/>
        <w:numPr>
          <w:ilvl w:val="0"/>
          <w:numId w:val="11"/>
        </w:numPr>
        <w:spacing w:before="60" w:after="60"/>
        <w:ind w:left="1560"/>
        <w:jc w:val="both"/>
      </w:pPr>
      <w:r>
        <w:rPr>
          <w:noProof/>
        </w:rPr>
        <w:drawing>
          <wp:inline distT="0" distB="0" distL="0" distR="0" wp14:anchorId="30E57A2B" wp14:editId="29E8B90B">
            <wp:extent cx="457200" cy="7737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24" cy="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F6A">
        <w:t xml:space="preserve">: para registro que foram julgados como DEFERIDOS o pedido substituição;  </w:t>
      </w:r>
    </w:p>
    <w:p w14:paraId="7C427BBB" w14:textId="77777777" w:rsidR="00D02587" w:rsidRDefault="00D02587" w:rsidP="008D3F6A">
      <w:pPr>
        <w:pStyle w:val="PargrafodaLista"/>
        <w:ind w:left="1560"/>
      </w:pPr>
    </w:p>
    <w:p w14:paraId="2447E09E" w14:textId="6B79AE2B" w:rsidR="00D02587" w:rsidRDefault="00D02587" w:rsidP="004A55B7">
      <w:pPr>
        <w:pStyle w:val="PargrafodaLista"/>
        <w:numPr>
          <w:ilvl w:val="0"/>
          <w:numId w:val="11"/>
        </w:numPr>
        <w:spacing w:before="60" w:after="60"/>
        <w:ind w:left="1560"/>
        <w:jc w:val="both"/>
      </w:pPr>
      <w:r>
        <w:rPr>
          <w:noProof/>
        </w:rPr>
        <w:drawing>
          <wp:inline distT="0" distB="0" distL="0" distR="0" wp14:anchorId="1A92CAFB" wp14:editId="2943CD22">
            <wp:extent cx="443548" cy="75062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33" cy="8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F6A">
        <w:t>: para registro que foram julgados como INDEFERIDOS, ou seja, foi negado o pedido de substituição;</w:t>
      </w:r>
    </w:p>
    <w:p w14:paraId="28064E3C" w14:textId="77777777" w:rsidR="008D3F6A" w:rsidRDefault="008D3F6A" w:rsidP="008D3F6A">
      <w:pPr>
        <w:pStyle w:val="PargrafodaLista"/>
      </w:pPr>
    </w:p>
    <w:p w14:paraId="10B5C2FE" w14:textId="71765822" w:rsidR="00A51E6D" w:rsidRPr="00B84138" w:rsidRDefault="008D3F6A" w:rsidP="004A55B7">
      <w:pPr>
        <w:pStyle w:val="PargrafodaLista"/>
        <w:numPr>
          <w:ilvl w:val="0"/>
          <w:numId w:val="11"/>
        </w:numPr>
        <w:spacing w:before="60" w:after="60"/>
        <w:ind w:left="993"/>
        <w:jc w:val="both"/>
      </w:pPr>
      <w:r>
        <w:rPr>
          <w:b/>
        </w:rPr>
        <w:t xml:space="preserve">Ação: </w:t>
      </w:r>
      <w:r>
        <w:t xml:space="preserve">o sistema deve exibir a opção </w:t>
      </w:r>
      <w:r w:rsidR="00DE2F4F" w:rsidRPr="00DE2F4F">
        <w:rPr>
          <w:b/>
        </w:rPr>
        <w:t>Detalhar</w:t>
      </w:r>
      <w:r w:rsidR="008178AB">
        <w:t>.</w:t>
      </w:r>
      <w:r w:rsidR="008D561B">
        <w:t xml:space="preserve"> Ao acionar o sistema deve exibir a interface </w:t>
      </w:r>
      <w:r w:rsidR="008D561B" w:rsidRPr="008D3F6A">
        <w:rPr>
          <w:color w:val="31849B" w:themeColor="accent5" w:themeShade="BF"/>
        </w:rPr>
        <w:t>[</w:t>
      </w:r>
      <w:r w:rsidR="008D561B">
        <w:rPr>
          <w:color w:val="31849B" w:themeColor="accent5" w:themeShade="BF"/>
        </w:rPr>
        <w:fldChar w:fldCharType="begin"/>
      </w:r>
      <w:r w:rsidR="008D561B">
        <w:rPr>
          <w:color w:val="31849B" w:themeColor="accent5" w:themeShade="BF"/>
        </w:rPr>
        <w:instrText xml:space="preserve"> REF _Ref25831460 \r \h </w:instrText>
      </w:r>
      <w:r w:rsidR="008D561B">
        <w:rPr>
          <w:color w:val="31849B" w:themeColor="accent5" w:themeShade="BF"/>
        </w:rPr>
      </w:r>
      <w:r w:rsidR="008D561B">
        <w:rPr>
          <w:color w:val="31849B" w:themeColor="accent5" w:themeShade="BF"/>
        </w:rPr>
        <w:fldChar w:fldCharType="separate"/>
      </w:r>
      <w:r w:rsidR="008D561B">
        <w:rPr>
          <w:color w:val="31849B" w:themeColor="accent5" w:themeShade="BF"/>
        </w:rPr>
        <w:t>P05</w:t>
      </w:r>
      <w:r w:rsidR="008D561B">
        <w:rPr>
          <w:color w:val="31849B" w:themeColor="accent5" w:themeShade="BF"/>
        </w:rPr>
        <w:fldChar w:fldCharType="end"/>
      </w:r>
      <w:r w:rsidR="008D561B" w:rsidRPr="008D3F6A">
        <w:rPr>
          <w:color w:val="31849B" w:themeColor="accent5" w:themeShade="BF"/>
        </w:rPr>
        <w:t>]</w:t>
      </w:r>
    </w:p>
    <w:p w14:paraId="1215195B" w14:textId="77777777" w:rsidR="00683C6F" w:rsidRDefault="00683C6F" w:rsidP="00683C6F">
      <w:pPr>
        <w:pStyle w:val="PargrafodaLista"/>
        <w:widowControl/>
        <w:tabs>
          <w:tab w:val="left" w:pos="2486"/>
        </w:tabs>
        <w:autoSpaceDE/>
        <w:adjustRightInd/>
        <w:spacing w:after="200" w:line="276" w:lineRule="auto"/>
        <w:ind w:left="1294"/>
        <w:contextualSpacing/>
        <w:rPr>
          <w:color w:val="auto"/>
        </w:rPr>
      </w:pPr>
    </w:p>
    <w:p w14:paraId="790DBD3E" w14:textId="77777777" w:rsidR="001D5DF5" w:rsidRDefault="001D5DF5" w:rsidP="004A37A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08C904E" w14:textId="55850FF4" w:rsidR="003072DD" w:rsidRPr="003072DD" w:rsidRDefault="003072DD" w:rsidP="003072DD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31" w:name="_Ref25932889"/>
      <w:bookmarkStart w:id="32" w:name="_Ref25001067"/>
      <w:bookmarkStart w:id="33" w:name="_Ref15569690"/>
      <w:bookmarkEnd w:id="28"/>
      <w:r>
        <w:rPr>
          <w:b/>
        </w:rPr>
        <w:t xml:space="preserve">Visualizar os Pedidos de Substituição para IES </w:t>
      </w:r>
      <w:r w:rsidRPr="008D3F6A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_Ref25823910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P04</w:t>
      </w:r>
      <w:r>
        <w:rPr>
          <w:color w:val="31849B" w:themeColor="accent5" w:themeShade="BF"/>
        </w:rPr>
        <w:fldChar w:fldCharType="end"/>
      </w:r>
      <w:r w:rsidRPr="008D3F6A">
        <w:rPr>
          <w:color w:val="31849B" w:themeColor="accent5" w:themeShade="BF"/>
        </w:rPr>
        <w:t>]</w:t>
      </w:r>
      <w:bookmarkEnd w:id="31"/>
    </w:p>
    <w:p w14:paraId="48608DA2" w14:textId="023CFC5F" w:rsidR="00F532DE" w:rsidRPr="006571F6" w:rsidRDefault="00F532DE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</w:pPr>
      <w:r w:rsidRPr="00977B97">
        <w:t>Diferente da visualização</w:t>
      </w:r>
      <w:r>
        <w:t xml:space="preserve"> das UFs, na interface dos Pedidos de Substituição cadastrados para </w:t>
      </w:r>
      <w:r w:rsidRPr="006571F6">
        <w:rPr>
          <w:b/>
        </w:rPr>
        <w:t>IES</w:t>
      </w:r>
      <w:r>
        <w:t xml:space="preserve">, o sistema deve consolidar todos os pedidos de substituição cadastrados no Brasil em uma única interface </w:t>
      </w:r>
      <w:r w:rsidRPr="00ED3295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_Ref25823910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P04</w:t>
      </w:r>
      <w:r>
        <w:rPr>
          <w:color w:val="31849B" w:themeColor="accent5" w:themeShade="BF"/>
        </w:rPr>
        <w:fldChar w:fldCharType="end"/>
      </w:r>
      <w:r w:rsidRPr="00ED3295">
        <w:rPr>
          <w:color w:val="31849B" w:themeColor="accent5" w:themeShade="BF"/>
        </w:rPr>
        <w:t>]</w:t>
      </w:r>
      <w:r w:rsidRPr="006571F6">
        <w:rPr>
          <w:color w:val="000000" w:themeColor="text1"/>
        </w:rPr>
        <w:t>;</w:t>
      </w:r>
    </w:p>
    <w:p w14:paraId="3B266647" w14:textId="77777777" w:rsidR="00F532DE" w:rsidRDefault="00F532DE" w:rsidP="00F532DE">
      <w:pPr>
        <w:pStyle w:val="PargrafodaLista"/>
        <w:ind w:left="567"/>
      </w:pPr>
    </w:p>
    <w:p w14:paraId="4B2E973F" w14:textId="77777777" w:rsidR="00F532DE" w:rsidRDefault="00F532DE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</w:pPr>
      <w:r>
        <w:t xml:space="preserve">Na interface do IES, ao invés de exibir a bandeira de cada UF no topo da página, o sistema deve exibir a Bandeira do </w:t>
      </w:r>
      <w:r w:rsidRPr="004F409E">
        <w:rPr>
          <w:b/>
        </w:rPr>
        <w:t>Brasil</w:t>
      </w:r>
      <w:r>
        <w:t xml:space="preserve"> + </w:t>
      </w:r>
      <w:r w:rsidRPr="004F409E">
        <w:rPr>
          <w:b/>
        </w:rPr>
        <w:t>IES</w:t>
      </w:r>
      <w:r>
        <w:t xml:space="preserve">; </w:t>
      </w:r>
    </w:p>
    <w:p w14:paraId="061E02DD" w14:textId="16B28D71" w:rsidR="00F532DE" w:rsidRDefault="001F0ABA" w:rsidP="001F0AB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1BC984F8" wp14:editId="1BCD6835">
            <wp:extent cx="4203700" cy="1339437"/>
            <wp:effectExtent l="0" t="0" r="635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69" cy="13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F5C5" w14:textId="77777777" w:rsidR="001F0ABA" w:rsidRDefault="001F0ABA" w:rsidP="001F0ABA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  <w:rPr>
          <w:b/>
        </w:rPr>
      </w:pPr>
    </w:p>
    <w:p w14:paraId="2D4228A7" w14:textId="77777777" w:rsidR="0009448D" w:rsidRPr="00BF1381" w:rsidRDefault="0009448D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246A07">
        <w:rPr>
          <w:color w:val="auto"/>
        </w:rPr>
        <w:t xml:space="preserve">Na interface </w:t>
      </w:r>
      <w:r w:rsidRPr="00246A07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_Ref25823890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>
        <w:rPr>
          <w:color w:val="31849B" w:themeColor="accent5" w:themeShade="BF"/>
        </w:rPr>
        <w:fldChar w:fldCharType="end"/>
      </w:r>
      <w:r w:rsidRPr="00246A07">
        <w:rPr>
          <w:color w:val="31849B" w:themeColor="accent5" w:themeShade="BF"/>
        </w:rPr>
        <w:t>]</w:t>
      </w:r>
      <w:r w:rsidRPr="00246A07">
        <w:rPr>
          <w:color w:val="auto"/>
        </w:rPr>
        <w:t xml:space="preserve">, o sistema deve exibir um componente </w:t>
      </w:r>
      <w:r w:rsidRPr="00246A07">
        <w:rPr>
          <w:noProof/>
          <w:color w:val="auto"/>
        </w:rPr>
        <w:drawing>
          <wp:inline distT="0" distB="0" distL="0" distR="0" wp14:anchorId="5092F56A" wp14:editId="30DDBA80">
            <wp:extent cx="715617" cy="139139"/>
            <wp:effectExtent l="0" t="0" r="889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85" cy="14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6A07">
        <w:rPr>
          <w:color w:val="auto"/>
        </w:rPr>
        <w:t xml:space="preserve">para que o ator selecione a </w:t>
      </w:r>
      <w:r w:rsidRPr="00246A07">
        <w:rPr>
          <w:b/>
          <w:color w:val="auto"/>
        </w:rPr>
        <w:t>quantidade de registro</w:t>
      </w:r>
      <w:r w:rsidRPr="00246A07">
        <w:rPr>
          <w:color w:val="auto"/>
        </w:rPr>
        <w:t xml:space="preserve"> desejada, como default o sistema</w:t>
      </w:r>
      <w:r w:rsidRPr="00BF1381">
        <w:rPr>
          <w:color w:val="auto"/>
        </w:rPr>
        <w:t xml:space="preserve"> deve exibir 10 registro</w:t>
      </w:r>
      <w:r>
        <w:rPr>
          <w:color w:val="auto"/>
        </w:rPr>
        <w:t>s</w:t>
      </w:r>
      <w:r w:rsidRPr="00BF1381">
        <w:rPr>
          <w:color w:val="auto"/>
        </w:rPr>
        <w:t xml:space="preserve"> por página;</w:t>
      </w:r>
    </w:p>
    <w:p w14:paraId="5E1E6236" w14:textId="77777777" w:rsidR="0009448D" w:rsidRPr="00BF1381" w:rsidRDefault="0009448D" w:rsidP="0009448D">
      <w:pPr>
        <w:pStyle w:val="PargrafodaLista"/>
        <w:ind w:left="567"/>
        <w:rPr>
          <w:color w:val="auto"/>
        </w:rPr>
      </w:pPr>
    </w:p>
    <w:p w14:paraId="4EAA9FC3" w14:textId="77777777" w:rsidR="0009448D" w:rsidRDefault="0009448D" w:rsidP="004A55B7">
      <w:pPr>
        <w:pStyle w:val="PargrafodaLista"/>
        <w:widowControl/>
        <w:numPr>
          <w:ilvl w:val="0"/>
          <w:numId w:val="20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Este componente deve ser populado com os valores: 10, 15, 20 e 50;</w:t>
      </w:r>
    </w:p>
    <w:p w14:paraId="02BFD622" w14:textId="77777777" w:rsidR="0009448D" w:rsidRPr="001D5DF5" w:rsidRDefault="0009448D" w:rsidP="0009448D">
      <w:pPr>
        <w:pStyle w:val="PargrafodaLista"/>
        <w:ind w:left="567"/>
        <w:rPr>
          <w:color w:val="auto"/>
        </w:rPr>
      </w:pPr>
    </w:p>
    <w:p w14:paraId="1486851C" w14:textId="77777777" w:rsidR="0009448D" w:rsidRDefault="0009448D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Caso os registros sejam exibidos em mais de uma página, o sistema deve exibir um componente de paginação;</w:t>
      </w:r>
    </w:p>
    <w:p w14:paraId="07AD43D7" w14:textId="77777777" w:rsidR="0009448D" w:rsidRPr="0009448D" w:rsidRDefault="0009448D" w:rsidP="0009448D">
      <w:pPr>
        <w:pStyle w:val="PargrafodaLista"/>
        <w:ind w:left="567"/>
        <w:rPr>
          <w:color w:val="auto"/>
        </w:rPr>
      </w:pPr>
    </w:p>
    <w:p w14:paraId="1D105038" w14:textId="77777777" w:rsidR="0009448D" w:rsidRPr="00A03599" w:rsidRDefault="0009448D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599">
        <w:rPr>
          <w:color w:val="auto"/>
        </w:rPr>
        <w:t xml:space="preserve">O sistema deve exibir um componente para </w:t>
      </w:r>
      <w:r w:rsidRPr="00A03599">
        <w:rPr>
          <w:b/>
          <w:color w:val="auto"/>
        </w:rPr>
        <w:t>Busca</w:t>
      </w:r>
      <w:r w:rsidRPr="00A03599">
        <w:rPr>
          <w:color w:val="auto"/>
        </w:rPr>
        <w:t xml:space="preserve">; </w:t>
      </w:r>
      <w:r w:rsidRPr="00A03599">
        <w:rPr>
          <w:noProof/>
          <w:color w:val="auto"/>
        </w:rPr>
        <w:drawing>
          <wp:inline distT="0" distB="0" distL="0" distR="0" wp14:anchorId="454895EB" wp14:editId="0CAC34E9">
            <wp:extent cx="1272209" cy="182260"/>
            <wp:effectExtent l="0" t="0" r="4445" b="825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885" cy="18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E15F" w14:textId="77777777" w:rsidR="008125C3" w:rsidRPr="008125C3" w:rsidRDefault="008125C3" w:rsidP="008125C3">
      <w:pPr>
        <w:pStyle w:val="PargrafodaLista"/>
        <w:rPr>
          <w:color w:val="000000" w:themeColor="text1"/>
        </w:rPr>
      </w:pPr>
    </w:p>
    <w:p w14:paraId="1696AD87" w14:textId="0C05BEEF" w:rsidR="008125C3" w:rsidRPr="002B36FA" w:rsidRDefault="008125C3" w:rsidP="008125C3">
      <w:pPr>
        <w:pStyle w:val="PargrafodaLista"/>
        <w:numPr>
          <w:ilvl w:val="0"/>
          <w:numId w:val="20"/>
        </w:numPr>
        <w:spacing w:before="60" w:after="60"/>
        <w:ind w:left="567"/>
        <w:jc w:val="both"/>
      </w:pPr>
      <w:r w:rsidRPr="00BE33F0">
        <w:t xml:space="preserve">Caso o sistema identifique que o </w:t>
      </w:r>
      <w:r w:rsidRPr="00F0509E">
        <w:t xml:space="preserve">ator informou um valor no campo “Buscar”, que não possui resultado, o sistema deve exibir mensagem; </w:t>
      </w:r>
      <w:r w:rsidRPr="00F0509E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_Ref24548577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ME03</w:t>
      </w:r>
      <w:r>
        <w:rPr>
          <w:color w:val="31849B" w:themeColor="accent5" w:themeShade="BF"/>
        </w:rPr>
        <w:fldChar w:fldCharType="end"/>
      </w:r>
      <w:r w:rsidRPr="00F0509E">
        <w:rPr>
          <w:color w:val="31849B" w:themeColor="accent5" w:themeShade="BF"/>
        </w:rPr>
        <w:t>]</w:t>
      </w:r>
    </w:p>
    <w:p w14:paraId="2BEF4E2C" w14:textId="77777777" w:rsidR="008125C3" w:rsidRPr="008125C3" w:rsidRDefault="008125C3" w:rsidP="008125C3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6C028720" w14:textId="09C7EED9" w:rsidR="001F0ABA" w:rsidRPr="00787743" w:rsidRDefault="001F0ABA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  <w:jc w:val="both"/>
      </w:pPr>
      <w:r>
        <w:rPr>
          <w:color w:val="000000" w:themeColor="text1"/>
        </w:rPr>
        <w:t xml:space="preserve">Nessa interface o sistema deve exibir as mesmas colunas das UFs, acrescido da coluna </w:t>
      </w:r>
      <w:r w:rsidRPr="006571F6">
        <w:rPr>
          <w:b/>
          <w:color w:val="000000" w:themeColor="text1"/>
        </w:rPr>
        <w:t>UF da Chapa</w:t>
      </w:r>
      <w:r>
        <w:rPr>
          <w:b/>
          <w:color w:val="000000" w:themeColor="text1"/>
        </w:rPr>
        <w:t>;</w:t>
      </w:r>
      <w:r>
        <w:rPr>
          <w:color w:val="000000" w:themeColor="text1"/>
        </w:rPr>
        <w:t xml:space="preserve"> Nessa coluna o sistema deve exibir APENAS as UFs que possuam um pedido de substituição cadastrado para IES, na HST027;</w:t>
      </w:r>
    </w:p>
    <w:p w14:paraId="4A0E7ECC" w14:textId="77777777" w:rsidR="00787743" w:rsidRPr="00787743" w:rsidRDefault="00787743" w:rsidP="00787743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</w:pPr>
    </w:p>
    <w:p w14:paraId="3C1231EC" w14:textId="501314C0" w:rsidR="00787743" w:rsidRPr="00ED06E3" w:rsidRDefault="00787743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</w:pPr>
      <w:r>
        <w:t xml:space="preserve">As colunas </w:t>
      </w:r>
      <w:r w:rsidRPr="00787743">
        <w:rPr>
          <w:b/>
        </w:rPr>
        <w:t>Protocolo,</w:t>
      </w:r>
      <w:r w:rsidRPr="00E9341D">
        <w:rPr>
          <w:b/>
        </w:rPr>
        <w:t xml:space="preserve"> </w:t>
      </w:r>
      <w:r>
        <w:rPr>
          <w:b/>
        </w:rPr>
        <w:t>Data do Cadastro</w:t>
      </w:r>
      <w:r w:rsidRPr="00E9341D">
        <w:rPr>
          <w:b/>
        </w:rPr>
        <w:t xml:space="preserve">, </w:t>
      </w:r>
      <w:r>
        <w:rPr>
          <w:b/>
        </w:rPr>
        <w:t>Nº Chapa, Responsável, Status da Substituição e Ação</w:t>
      </w:r>
      <w:r>
        <w:t xml:space="preserve">, o sistema deve seguir as regras descritas na </w:t>
      </w:r>
      <w:r w:rsidRPr="003C0ADF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_Ref25829555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5</w:t>
      </w:r>
      <w:r>
        <w:rPr>
          <w:color w:val="31849B" w:themeColor="accent5" w:themeShade="BF"/>
        </w:rPr>
        <w:fldChar w:fldCharType="end"/>
      </w:r>
      <w:r w:rsidRPr="003C0ADF">
        <w:rPr>
          <w:color w:val="31849B" w:themeColor="accent5" w:themeShade="BF"/>
        </w:rPr>
        <w:t>]</w:t>
      </w:r>
    </w:p>
    <w:p w14:paraId="2111F5D1" w14:textId="77777777" w:rsidR="00787743" w:rsidRDefault="00787743" w:rsidP="00787743">
      <w:pPr>
        <w:pStyle w:val="PargrafodaLista"/>
        <w:ind w:left="567"/>
      </w:pPr>
    </w:p>
    <w:p w14:paraId="06D82ED6" w14:textId="56139279" w:rsidR="00787743" w:rsidRDefault="00787743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  <w:jc w:val="both"/>
      </w:pPr>
      <w:r>
        <w:t xml:space="preserve">Na coluna </w:t>
      </w:r>
      <w:r w:rsidRPr="00B30B16">
        <w:rPr>
          <w:b/>
        </w:rPr>
        <w:t>UF da Chapa</w:t>
      </w:r>
      <w:r>
        <w:t xml:space="preserve">, o sistema deve exibir a UF em ordem alfabética. Diferente da interface das UFs, o sistema deve ir exibindo o registro da chapa à medida que as chapas criadas IES forem </w:t>
      </w:r>
      <w:r w:rsidR="00AC0E46">
        <w:t xml:space="preserve">cadastradas </w:t>
      </w:r>
      <w:r>
        <w:t>na HST02</w:t>
      </w:r>
      <w:r w:rsidR="00AC0E46">
        <w:t>7</w:t>
      </w:r>
      <w:r>
        <w:t xml:space="preserve">; </w:t>
      </w:r>
    </w:p>
    <w:p w14:paraId="0384B7CD" w14:textId="77777777" w:rsidR="00466D45" w:rsidRDefault="00466D45" w:rsidP="00466D45">
      <w:pPr>
        <w:pStyle w:val="PargrafodaLista"/>
      </w:pPr>
    </w:p>
    <w:p w14:paraId="0E5FB7B3" w14:textId="4AEA71B4" w:rsidR="00466D45" w:rsidRPr="00D86037" w:rsidRDefault="00466D45" w:rsidP="004A55B7">
      <w:pPr>
        <w:pStyle w:val="PargrafodaLista"/>
        <w:widowControl/>
        <w:numPr>
          <w:ilvl w:val="0"/>
          <w:numId w:val="20"/>
        </w:numPr>
        <w:autoSpaceDE/>
        <w:adjustRightInd/>
        <w:spacing w:after="200" w:line="276" w:lineRule="auto"/>
        <w:ind w:left="567"/>
        <w:contextualSpacing/>
        <w:jc w:val="both"/>
      </w:pPr>
      <w:r>
        <w:rPr>
          <w:color w:val="000000" w:themeColor="text1"/>
        </w:rPr>
        <w:t xml:space="preserve">Caso o sistema identifique que exista mais de um pedido de substituição criada para uma mesma UF, o sistema deve exibir um card para cada pedido de substituição criada de </w:t>
      </w:r>
      <w:r w:rsidRPr="00D730FD">
        <w:rPr>
          <w:b/>
          <w:color w:val="000000" w:themeColor="text1"/>
        </w:rPr>
        <w:t>IES</w:t>
      </w:r>
      <w:r>
        <w:rPr>
          <w:color w:val="000000" w:themeColor="text1"/>
        </w:rPr>
        <w:t xml:space="preserve">; essa particularidade é restrita apenas para IES; Chapas de UF segue as regra da Quantidade de Chapa citadas na </w:t>
      </w:r>
      <w:r w:rsidRPr="00E9341D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_Ref25829873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4</w:t>
      </w:r>
      <w:r>
        <w:rPr>
          <w:color w:val="31849B" w:themeColor="accent5" w:themeShade="BF"/>
        </w:rPr>
        <w:fldChar w:fldCharType="end"/>
      </w:r>
      <w:r w:rsidRPr="00E9341D">
        <w:rPr>
          <w:color w:val="31849B" w:themeColor="accent5" w:themeShade="BF"/>
        </w:rPr>
        <w:t>]</w:t>
      </w:r>
      <w:r>
        <w:rPr>
          <w:color w:val="000000" w:themeColor="text1"/>
        </w:rPr>
        <w:t>;</w:t>
      </w:r>
    </w:p>
    <w:p w14:paraId="6FFACC83" w14:textId="750D3718" w:rsidR="00466D45" w:rsidRDefault="00466D45" w:rsidP="00466D45">
      <w:pPr>
        <w:pStyle w:val="PargrafodaLista"/>
        <w:ind w:left="567"/>
      </w:pPr>
      <w:r>
        <w:t>Ex:</w:t>
      </w:r>
    </w:p>
    <w:p w14:paraId="401B69C6" w14:textId="54ECCA32" w:rsidR="001F0ABA" w:rsidRDefault="00466D45" w:rsidP="00466D45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7D8FA58C" wp14:editId="0AE457E9">
            <wp:extent cx="3905250" cy="242409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706" cy="24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7B64" w14:textId="77777777" w:rsidR="00466D45" w:rsidRDefault="00466D45" w:rsidP="00466D45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b/>
        </w:rPr>
      </w:pPr>
    </w:p>
    <w:p w14:paraId="4A9D6424" w14:textId="77777777" w:rsidR="001D5DF5" w:rsidRPr="003B3A79" w:rsidRDefault="001D5DF5" w:rsidP="00466D45">
      <w:pPr>
        <w:pStyle w:val="PargrafodaLista"/>
        <w:widowControl/>
        <w:autoSpaceDE/>
        <w:autoSpaceDN/>
        <w:adjustRightInd/>
        <w:spacing w:after="200" w:line="276" w:lineRule="auto"/>
        <w:ind w:left="1701"/>
        <w:contextualSpacing/>
        <w:jc w:val="both"/>
        <w:rPr>
          <w:b/>
        </w:rPr>
      </w:pPr>
    </w:p>
    <w:p w14:paraId="214B805F" w14:textId="77777777" w:rsidR="003072DD" w:rsidRDefault="003072DD" w:rsidP="003072DD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6EFBED5C" w14:textId="0215F8ED" w:rsidR="003B3A79" w:rsidRPr="003B3A79" w:rsidRDefault="008178AB" w:rsidP="00326FF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34" w:name="_Ref25933473"/>
      <w:r>
        <w:rPr>
          <w:b/>
        </w:rPr>
        <w:t>Visualizar o Detalhamento do Pedido de Substituição</w:t>
      </w:r>
      <w:r w:rsidR="00B3537D">
        <w:rPr>
          <w:b/>
        </w:rPr>
        <w:t xml:space="preserve"> </w:t>
      </w:r>
      <w:r w:rsidR="00B3537D" w:rsidRPr="008D3F6A">
        <w:rPr>
          <w:color w:val="31849B" w:themeColor="accent5" w:themeShade="BF"/>
        </w:rPr>
        <w:t>[</w:t>
      </w:r>
      <w:r w:rsidR="00AF3BE9">
        <w:rPr>
          <w:color w:val="31849B" w:themeColor="accent5" w:themeShade="BF"/>
        </w:rPr>
        <w:fldChar w:fldCharType="begin"/>
      </w:r>
      <w:r w:rsidR="00AF3BE9">
        <w:rPr>
          <w:color w:val="31849B" w:themeColor="accent5" w:themeShade="BF"/>
        </w:rPr>
        <w:instrText xml:space="preserve"> REF _Ref25831460 \r \h </w:instrText>
      </w:r>
      <w:r w:rsidR="00AF3BE9">
        <w:rPr>
          <w:color w:val="31849B" w:themeColor="accent5" w:themeShade="BF"/>
        </w:rPr>
      </w:r>
      <w:r w:rsidR="00AF3BE9">
        <w:rPr>
          <w:color w:val="31849B" w:themeColor="accent5" w:themeShade="BF"/>
        </w:rPr>
        <w:fldChar w:fldCharType="separate"/>
      </w:r>
      <w:r w:rsidR="00AF3BE9">
        <w:rPr>
          <w:color w:val="31849B" w:themeColor="accent5" w:themeShade="BF"/>
        </w:rPr>
        <w:t>P05</w:t>
      </w:r>
      <w:r w:rsidR="00AF3BE9">
        <w:rPr>
          <w:color w:val="31849B" w:themeColor="accent5" w:themeShade="BF"/>
        </w:rPr>
        <w:fldChar w:fldCharType="end"/>
      </w:r>
      <w:r w:rsidR="00B3537D" w:rsidRPr="008D3F6A">
        <w:rPr>
          <w:color w:val="31849B" w:themeColor="accent5" w:themeShade="BF"/>
        </w:rPr>
        <w:t>]</w:t>
      </w:r>
      <w:bookmarkEnd w:id="32"/>
      <w:bookmarkEnd w:id="34"/>
    </w:p>
    <w:p w14:paraId="39C28BCB" w14:textId="29494D2C" w:rsidR="008178AB" w:rsidRPr="008178AB" w:rsidRDefault="008178AB" w:rsidP="004A55B7">
      <w:pPr>
        <w:pStyle w:val="PargrafodaLista"/>
        <w:widowControl/>
        <w:numPr>
          <w:ilvl w:val="0"/>
          <w:numId w:val="12"/>
        </w:numPr>
        <w:autoSpaceDE/>
        <w:adjustRightInd/>
        <w:spacing w:before="60"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Na coluna </w:t>
      </w:r>
      <w:r w:rsidRPr="008178AB">
        <w:rPr>
          <w:b/>
          <w:color w:val="auto"/>
        </w:rPr>
        <w:t>Ação</w:t>
      </w:r>
      <w:r w:rsidR="000D7D55">
        <w:rPr>
          <w:b/>
          <w:color w:val="auto"/>
        </w:rPr>
        <w:t xml:space="preserve"> </w:t>
      </w:r>
      <w:r w:rsidR="000D7D55" w:rsidRPr="001A2550">
        <w:rPr>
          <w:color w:val="auto"/>
        </w:rPr>
        <w:t>das interfaces</w:t>
      </w:r>
      <w:r w:rsidR="000D7D55">
        <w:rPr>
          <w:b/>
          <w:color w:val="auto"/>
        </w:rPr>
        <w:t xml:space="preserve"> </w:t>
      </w:r>
      <w:r w:rsidR="000D7D55" w:rsidRPr="000D7D55">
        <w:rPr>
          <w:color w:val="31849B" w:themeColor="accent5" w:themeShade="BF"/>
        </w:rPr>
        <w:t>[</w:t>
      </w:r>
      <w:r w:rsidR="000D7D55" w:rsidRPr="000D7D55">
        <w:rPr>
          <w:color w:val="31849B" w:themeColor="accent5" w:themeShade="BF"/>
        </w:rPr>
        <w:fldChar w:fldCharType="begin"/>
      </w:r>
      <w:r w:rsidR="000D7D55" w:rsidRPr="000D7D55">
        <w:rPr>
          <w:color w:val="31849B" w:themeColor="accent5" w:themeShade="BF"/>
        </w:rPr>
        <w:instrText xml:space="preserve"> REF _Ref25823890 \r \h </w:instrText>
      </w:r>
      <w:r w:rsidR="000D7D55">
        <w:rPr>
          <w:color w:val="31849B" w:themeColor="accent5" w:themeShade="BF"/>
        </w:rPr>
        <w:instrText xml:space="preserve"> \* MERGEFORMAT </w:instrText>
      </w:r>
      <w:r w:rsidR="000D7D55" w:rsidRPr="000D7D55">
        <w:rPr>
          <w:color w:val="31849B" w:themeColor="accent5" w:themeShade="BF"/>
        </w:rPr>
      </w:r>
      <w:r w:rsidR="000D7D55" w:rsidRPr="000D7D55">
        <w:rPr>
          <w:color w:val="31849B" w:themeColor="accent5" w:themeShade="BF"/>
        </w:rPr>
        <w:fldChar w:fldCharType="separate"/>
      </w:r>
      <w:r w:rsidR="000D7D55" w:rsidRPr="000D7D55">
        <w:rPr>
          <w:color w:val="31849B" w:themeColor="accent5" w:themeShade="BF"/>
        </w:rPr>
        <w:t>P03</w:t>
      </w:r>
      <w:r w:rsidR="000D7D55" w:rsidRPr="000D7D55">
        <w:rPr>
          <w:color w:val="31849B" w:themeColor="accent5" w:themeShade="BF"/>
        </w:rPr>
        <w:fldChar w:fldCharType="end"/>
      </w:r>
      <w:r w:rsidR="000D7D55" w:rsidRPr="000D7D55">
        <w:rPr>
          <w:color w:val="31849B" w:themeColor="accent5" w:themeShade="BF"/>
        </w:rPr>
        <w:t>] [</w:t>
      </w:r>
      <w:r w:rsidR="000D7D55" w:rsidRPr="000D7D55">
        <w:rPr>
          <w:color w:val="31849B" w:themeColor="accent5" w:themeShade="BF"/>
        </w:rPr>
        <w:fldChar w:fldCharType="begin"/>
      </w:r>
      <w:r w:rsidR="000D7D55" w:rsidRPr="000D7D55">
        <w:rPr>
          <w:color w:val="31849B" w:themeColor="accent5" w:themeShade="BF"/>
        </w:rPr>
        <w:instrText xml:space="preserve"> REF _Ref25823910 \r \h </w:instrText>
      </w:r>
      <w:r w:rsidR="000D7D55">
        <w:rPr>
          <w:color w:val="31849B" w:themeColor="accent5" w:themeShade="BF"/>
        </w:rPr>
        <w:instrText xml:space="preserve"> \* MERGEFORMAT </w:instrText>
      </w:r>
      <w:r w:rsidR="000D7D55" w:rsidRPr="000D7D55">
        <w:rPr>
          <w:color w:val="31849B" w:themeColor="accent5" w:themeShade="BF"/>
        </w:rPr>
      </w:r>
      <w:r w:rsidR="000D7D55" w:rsidRPr="000D7D55">
        <w:rPr>
          <w:color w:val="31849B" w:themeColor="accent5" w:themeShade="BF"/>
        </w:rPr>
        <w:fldChar w:fldCharType="separate"/>
      </w:r>
      <w:r w:rsidR="000D7D55" w:rsidRPr="000D7D55">
        <w:rPr>
          <w:color w:val="31849B" w:themeColor="accent5" w:themeShade="BF"/>
        </w:rPr>
        <w:t>P04</w:t>
      </w:r>
      <w:r w:rsidR="000D7D55" w:rsidRPr="000D7D55">
        <w:rPr>
          <w:color w:val="31849B" w:themeColor="accent5" w:themeShade="BF"/>
        </w:rPr>
        <w:fldChar w:fldCharType="end"/>
      </w:r>
      <w:r w:rsidR="000D7D55" w:rsidRPr="000D7D55">
        <w:rPr>
          <w:color w:val="31849B" w:themeColor="accent5" w:themeShade="BF"/>
        </w:rPr>
        <w:t>]</w:t>
      </w:r>
      <w:r>
        <w:rPr>
          <w:color w:val="auto"/>
        </w:rPr>
        <w:t xml:space="preserve">, ao acionar a opção </w:t>
      </w:r>
      <w:r w:rsidR="00DE2F4F" w:rsidRPr="00DE2F4F">
        <w:rPr>
          <w:b/>
          <w:color w:val="auto"/>
        </w:rPr>
        <w:t>Detalhar</w:t>
      </w:r>
      <w:r>
        <w:rPr>
          <w:color w:val="auto"/>
        </w:rPr>
        <w:t xml:space="preserve">, o sistema deve exibir a interface </w:t>
      </w:r>
      <w:r w:rsidRPr="008D3F6A">
        <w:rPr>
          <w:color w:val="31849B" w:themeColor="accent5" w:themeShade="BF"/>
        </w:rPr>
        <w:t>[</w:t>
      </w:r>
      <w:r w:rsidR="000D7D55">
        <w:rPr>
          <w:color w:val="31849B" w:themeColor="accent5" w:themeShade="BF"/>
        </w:rPr>
        <w:fldChar w:fldCharType="begin"/>
      </w:r>
      <w:r w:rsidR="000D7D55">
        <w:rPr>
          <w:color w:val="31849B" w:themeColor="accent5" w:themeShade="BF"/>
        </w:rPr>
        <w:instrText xml:space="preserve"> REF _Ref25831460 \r \h </w:instrText>
      </w:r>
      <w:r w:rsidR="000D7D55">
        <w:rPr>
          <w:color w:val="31849B" w:themeColor="accent5" w:themeShade="BF"/>
        </w:rPr>
      </w:r>
      <w:r w:rsidR="000D7D55">
        <w:rPr>
          <w:color w:val="31849B" w:themeColor="accent5" w:themeShade="BF"/>
        </w:rPr>
        <w:fldChar w:fldCharType="separate"/>
      </w:r>
      <w:r w:rsidR="000D7D55">
        <w:rPr>
          <w:color w:val="31849B" w:themeColor="accent5" w:themeShade="BF"/>
        </w:rPr>
        <w:t>P05</w:t>
      </w:r>
      <w:r w:rsidR="000D7D55">
        <w:rPr>
          <w:color w:val="31849B" w:themeColor="accent5" w:themeShade="BF"/>
        </w:rPr>
        <w:fldChar w:fldCharType="end"/>
      </w:r>
      <w:r w:rsidRPr="008D3F6A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0655B061" w14:textId="77777777" w:rsidR="008178AB" w:rsidRPr="008178AB" w:rsidRDefault="008178AB" w:rsidP="008178AB">
      <w:pPr>
        <w:pStyle w:val="PargrafodaLista"/>
        <w:widowControl/>
        <w:autoSpaceDE/>
        <w:adjustRightInd/>
        <w:spacing w:before="60" w:after="200" w:line="276" w:lineRule="auto"/>
        <w:ind w:left="720"/>
        <w:contextualSpacing/>
        <w:jc w:val="both"/>
        <w:rPr>
          <w:color w:val="auto"/>
        </w:rPr>
      </w:pPr>
    </w:p>
    <w:p w14:paraId="00672D8F" w14:textId="53098DB6" w:rsidR="008178AB" w:rsidRDefault="008178AB" w:rsidP="004A55B7">
      <w:pPr>
        <w:pStyle w:val="PargrafodaLista"/>
        <w:widowControl/>
        <w:numPr>
          <w:ilvl w:val="0"/>
          <w:numId w:val="12"/>
        </w:numPr>
        <w:autoSpaceDE/>
        <w:adjustRightInd/>
        <w:spacing w:before="60"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lastRenderedPageBreak/>
        <w:t>O sistema exibi</w:t>
      </w:r>
      <w:r w:rsidR="00E37034">
        <w:rPr>
          <w:color w:val="auto"/>
        </w:rPr>
        <w:t>r</w:t>
      </w:r>
      <w:r>
        <w:rPr>
          <w:color w:val="auto"/>
        </w:rPr>
        <w:t xml:space="preserve"> o detalhamento das informações do pedido de substituição, conforme </w:t>
      </w:r>
      <w:r w:rsidR="00771A3C">
        <w:rPr>
          <w:color w:val="auto"/>
        </w:rPr>
        <w:t>incluído na</w:t>
      </w:r>
      <w:r>
        <w:rPr>
          <w:color w:val="auto"/>
        </w:rPr>
        <w:t xml:space="preserve"> estória HST027;</w:t>
      </w:r>
    </w:p>
    <w:p w14:paraId="7779ACD4" w14:textId="77777777" w:rsidR="008178AB" w:rsidRDefault="008178AB" w:rsidP="008178AB">
      <w:pPr>
        <w:pStyle w:val="PargrafodaLista"/>
        <w:widowControl/>
        <w:autoSpaceDE/>
        <w:adjustRightInd/>
        <w:spacing w:before="60" w:after="200" w:line="276" w:lineRule="auto"/>
        <w:ind w:left="720"/>
        <w:contextualSpacing/>
        <w:jc w:val="both"/>
        <w:rPr>
          <w:color w:val="auto"/>
        </w:rPr>
      </w:pPr>
    </w:p>
    <w:p w14:paraId="11E8492A" w14:textId="423FA9D6" w:rsidR="008178AB" w:rsidRDefault="008178AB" w:rsidP="004A55B7">
      <w:pPr>
        <w:pStyle w:val="PargrafodaLista"/>
        <w:widowControl/>
        <w:numPr>
          <w:ilvl w:val="0"/>
          <w:numId w:val="12"/>
        </w:numPr>
        <w:autoSpaceDE/>
        <w:adjustRightInd/>
        <w:spacing w:before="60"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exibir as colunas abaixo informadas</w:t>
      </w:r>
      <w:r w:rsidR="00B3537D">
        <w:rPr>
          <w:color w:val="auto"/>
        </w:rPr>
        <w:t xml:space="preserve"> (Desabilitadas para edição)</w:t>
      </w:r>
      <w:r>
        <w:rPr>
          <w:color w:val="auto"/>
        </w:rPr>
        <w:t>:</w:t>
      </w:r>
    </w:p>
    <w:p w14:paraId="1DB0828E" w14:textId="22EF626E" w:rsidR="00771A3C" w:rsidRDefault="00E37034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>
        <w:rPr>
          <w:b/>
          <w:color w:val="auto"/>
        </w:rPr>
        <w:t>Posição</w:t>
      </w:r>
      <w:r w:rsidR="00771A3C" w:rsidRPr="00A03796">
        <w:rPr>
          <w:color w:val="auto"/>
        </w:rPr>
        <w:t xml:space="preserve">: O sistema deve exibir a </w:t>
      </w:r>
      <w:r w:rsidR="00771A3C">
        <w:rPr>
          <w:color w:val="auto"/>
        </w:rPr>
        <w:t xml:space="preserve">MESMA </w:t>
      </w:r>
      <w:r w:rsidR="00771A3C" w:rsidRPr="00A03796">
        <w:rPr>
          <w:color w:val="auto"/>
        </w:rPr>
        <w:t>numeração d</w:t>
      </w:r>
      <w:r w:rsidR="00771A3C">
        <w:rPr>
          <w:color w:val="auto"/>
        </w:rPr>
        <w:t xml:space="preserve">o card o qual está ocorrendo a substituição. </w:t>
      </w:r>
    </w:p>
    <w:p w14:paraId="178D4FAA" w14:textId="1294ED21" w:rsidR="00771A3C" w:rsidRPr="00A03796" w:rsidRDefault="00771A3C" w:rsidP="00771A3C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Para o </w:t>
      </w:r>
      <w:r w:rsidRPr="00A03796">
        <w:rPr>
          <w:b/>
          <w:color w:val="auto"/>
        </w:rPr>
        <w:t>Representante IES</w:t>
      </w:r>
      <w:r w:rsidRPr="00A03796">
        <w:rPr>
          <w:color w:val="auto"/>
        </w:rPr>
        <w:t xml:space="preserve">, o sistema não deverá exibir a </w:t>
      </w:r>
      <w:r w:rsidR="00E37034" w:rsidRPr="00A03796">
        <w:rPr>
          <w:color w:val="auto"/>
        </w:rPr>
        <w:t xml:space="preserve">coluna </w:t>
      </w:r>
      <w:r w:rsidR="00E37034" w:rsidRPr="00E37034">
        <w:rPr>
          <w:b/>
          <w:color w:val="auto"/>
        </w:rPr>
        <w:t>Posição</w:t>
      </w:r>
      <w:r w:rsidRPr="00A03796">
        <w:rPr>
          <w:b/>
          <w:color w:val="auto"/>
        </w:rPr>
        <w:t>;</w:t>
      </w:r>
    </w:p>
    <w:p w14:paraId="2335EA93" w14:textId="77777777" w:rsidR="00771A3C" w:rsidRPr="00A30458" w:rsidRDefault="00771A3C" w:rsidP="00771A3C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6674DD9F" w14:textId="77777777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CPF do Profissional</w:t>
      </w:r>
      <w:r w:rsidRPr="00A03796">
        <w:rPr>
          <w:color w:val="auto"/>
        </w:rPr>
        <w:t xml:space="preserve">: o sistema deve buscar na base de dados e exibir o CPF do </w:t>
      </w:r>
      <w:r>
        <w:rPr>
          <w:color w:val="auto"/>
        </w:rPr>
        <w:t>membro</w:t>
      </w:r>
      <w:r w:rsidRPr="00A03796">
        <w:rPr>
          <w:color w:val="auto"/>
        </w:rPr>
        <w:t>;</w:t>
      </w:r>
    </w:p>
    <w:p w14:paraId="2C66FCE5" w14:textId="77777777" w:rsidR="00771A3C" w:rsidRPr="00A03796" w:rsidRDefault="00771A3C" w:rsidP="00771A3C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0600B8C2" w14:textId="77777777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Tipo de Participação</w:t>
      </w:r>
      <w:r w:rsidRPr="00A03796">
        <w:rPr>
          <w:color w:val="auto"/>
        </w:rPr>
        <w:t>: o sistema deve exibir a informação:</w:t>
      </w:r>
    </w:p>
    <w:p w14:paraId="64BC9C9A" w14:textId="32B907B2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No registro do Conselheiro Federal, o sistema deve exibir na coluna Tipo de Participação as informações: </w:t>
      </w:r>
      <w:r w:rsidR="00E20153">
        <w:rPr>
          <w:b/>
          <w:color w:val="auto"/>
        </w:rPr>
        <w:t>Titular</w:t>
      </w:r>
      <w:r w:rsidRPr="00A03796">
        <w:rPr>
          <w:color w:val="auto"/>
        </w:rPr>
        <w:t xml:space="preserve"> e abaixo dele o seu </w:t>
      </w:r>
      <w:r w:rsidRPr="00A03796">
        <w:rPr>
          <w:b/>
          <w:color w:val="auto"/>
        </w:rPr>
        <w:t>Suplente;</w:t>
      </w:r>
    </w:p>
    <w:p w14:paraId="32D0ADA4" w14:textId="77777777" w:rsidR="00771A3C" w:rsidRPr="00A03796" w:rsidRDefault="00771A3C" w:rsidP="00771A3C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0AA2436C" w14:textId="77777777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No registro do Conselheiro Estadual, o sistema deve exibir na coluna Tipo de Participação as informações: </w:t>
      </w:r>
      <w:r w:rsidRPr="00FD7EF5">
        <w:rPr>
          <w:b/>
          <w:color w:val="auto"/>
        </w:rPr>
        <w:t>Titular</w:t>
      </w:r>
      <w:r>
        <w:rPr>
          <w:color w:val="auto"/>
        </w:rPr>
        <w:t xml:space="preserve"> </w:t>
      </w:r>
      <w:r w:rsidRPr="00A03796">
        <w:rPr>
          <w:color w:val="auto"/>
        </w:rPr>
        <w:t xml:space="preserve">e abaixo dele o seu </w:t>
      </w:r>
      <w:r w:rsidRPr="00A03796">
        <w:rPr>
          <w:b/>
          <w:color w:val="auto"/>
        </w:rPr>
        <w:t>Suplente</w:t>
      </w:r>
      <w:r w:rsidRPr="00A03796">
        <w:rPr>
          <w:color w:val="auto"/>
        </w:rPr>
        <w:t xml:space="preserve">; </w:t>
      </w:r>
    </w:p>
    <w:p w14:paraId="0E014DB8" w14:textId="77777777" w:rsidR="00771A3C" w:rsidRPr="00A03796" w:rsidRDefault="00771A3C" w:rsidP="00771A3C">
      <w:pPr>
        <w:pStyle w:val="PargrafodaLista"/>
        <w:rPr>
          <w:color w:val="auto"/>
        </w:rPr>
      </w:pPr>
    </w:p>
    <w:p w14:paraId="630F4A42" w14:textId="77777777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Nome</w:t>
      </w:r>
      <w:r w:rsidRPr="00A03796">
        <w:rPr>
          <w:color w:val="auto"/>
        </w:rPr>
        <w:t>: o sistema deve buscar na base de dados e exibir o Nome do conselheiro;</w:t>
      </w:r>
    </w:p>
    <w:p w14:paraId="5CA0AB94" w14:textId="77777777" w:rsidR="00771A3C" w:rsidRPr="00A03796" w:rsidRDefault="00771A3C" w:rsidP="00771A3C">
      <w:pPr>
        <w:pStyle w:val="PargrafodaLista"/>
        <w:rPr>
          <w:color w:val="auto"/>
        </w:rPr>
      </w:pPr>
    </w:p>
    <w:p w14:paraId="1AE3324C" w14:textId="77777777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Registro</w:t>
      </w:r>
      <w:r w:rsidRPr="00A03796">
        <w:rPr>
          <w:color w:val="auto"/>
        </w:rPr>
        <w:t>: o sistema deve buscar na base de dados e exibir o registro do CAU do conselheiro em questão;</w:t>
      </w:r>
    </w:p>
    <w:p w14:paraId="190D45CF" w14:textId="77777777" w:rsidR="00771A3C" w:rsidRPr="00A03796" w:rsidRDefault="00771A3C" w:rsidP="00771A3C">
      <w:pPr>
        <w:pStyle w:val="PargrafodaLista"/>
        <w:rPr>
          <w:color w:val="auto"/>
        </w:rPr>
      </w:pPr>
    </w:p>
    <w:p w14:paraId="2D3BD285" w14:textId="77777777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E-mail</w:t>
      </w:r>
      <w:r w:rsidRPr="00A03796">
        <w:rPr>
          <w:color w:val="auto"/>
        </w:rPr>
        <w:t>: o sistema deve buscar na base de dados e exibir o E-mail do conselheiro em questão;</w:t>
      </w:r>
    </w:p>
    <w:p w14:paraId="6B07F442" w14:textId="77777777" w:rsidR="00771A3C" w:rsidRPr="00A03796" w:rsidRDefault="00771A3C" w:rsidP="00771A3C">
      <w:pPr>
        <w:pStyle w:val="PargrafodaLista"/>
        <w:rPr>
          <w:color w:val="auto"/>
        </w:rPr>
      </w:pPr>
    </w:p>
    <w:p w14:paraId="02F24782" w14:textId="77777777" w:rsidR="00AF7622" w:rsidRDefault="00AF7622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49342E">
        <w:rPr>
          <w:b/>
          <w:color w:val="auto"/>
        </w:rPr>
        <w:t>Status da Confirmação</w:t>
      </w:r>
      <w:r>
        <w:rPr>
          <w:color w:val="auto"/>
        </w:rPr>
        <w:t>: o sistema deve validar se o membro já aceitou ou rejeitou o convite para participar da chapa:</w:t>
      </w:r>
    </w:p>
    <w:p w14:paraId="23ADF522" w14:textId="77777777" w:rsidR="00AF7622" w:rsidRPr="00D01AB1" w:rsidRDefault="00AF7622" w:rsidP="00AF7622">
      <w:pPr>
        <w:pStyle w:val="PargrafodaLista"/>
        <w:rPr>
          <w:color w:val="auto"/>
        </w:rPr>
      </w:pPr>
    </w:p>
    <w:p w14:paraId="63A1E7F4" w14:textId="77777777" w:rsidR="00AF7622" w:rsidRDefault="00AF7622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>
        <w:rPr>
          <w:color w:val="auto"/>
        </w:rPr>
        <w:t xml:space="preserve">Caso tenha aceitado o sistema deve exibir </w:t>
      </w:r>
      <w:r>
        <w:rPr>
          <w:noProof/>
        </w:rPr>
        <w:drawing>
          <wp:inline distT="0" distB="0" distL="0" distR="0" wp14:anchorId="4C2A078E" wp14:editId="0370A709">
            <wp:extent cx="477671" cy="808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252" cy="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;</w:t>
      </w:r>
    </w:p>
    <w:p w14:paraId="554C5AE0" w14:textId="77777777" w:rsidR="00AF7622" w:rsidRPr="00D01AB1" w:rsidRDefault="00AF7622" w:rsidP="00AF7622">
      <w:pPr>
        <w:pStyle w:val="PargrafodaLista"/>
        <w:ind w:left="1843"/>
        <w:rPr>
          <w:color w:val="auto"/>
        </w:rPr>
      </w:pPr>
    </w:p>
    <w:p w14:paraId="6D47180B" w14:textId="77777777" w:rsidR="00AF7622" w:rsidRDefault="00AF7622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>
        <w:rPr>
          <w:color w:val="auto"/>
        </w:rPr>
        <w:t xml:space="preserve">Caso tenha rejeitado, o sistema de exibir </w:t>
      </w:r>
      <w:r>
        <w:rPr>
          <w:noProof/>
        </w:rPr>
        <w:drawing>
          <wp:inline distT="0" distB="0" distL="0" distR="0" wp14:anchorId="13C4AC95" wp14:editId="7B1D9F53">
            <wp:extent cx="477672" cy="808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751" cy="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; </w:t>
      </w:r>
    </w:p>
    <w:p w14:paraId="5B724193" w14:textId="77777777" w:rsidR="00AF7622" w:rsidRPr="00D01AB1" w:rsidRDefault="00AF7622" w:rsidP="00AF7622">
      <w:pPr>
        <w:pStyle w:val="PargrafodaLista"/>
        <w:ind w:left="1843"/>
        <w:rPr>
          <w:color w:val="auto"/>
        </w:rPr>
      </w:pPr>
    </w:p>
    <w:p w14:paraId="494A8DAD" w14:textId="77777777" w:rsidR="00AF7622" w:rsidRPr="0049342E" w:rsidRDefault="00AF7622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>
        <w:rPr>
          <w:color w:val="auto"/>
        </w:rPr>
        <w:t xml:space="preserve">Caso não tenha nem Confirmado ou Rejeitado, o sistema deve exibir </w:t>
      </w:r>
      <w:r>
        <w:rPr>
          <w:noProof/>
        </w:rPr>
        <w:drawing>
          <wp:inline distT="0" distB="0" distL="0" distR="0" wp14:anchorId="3A763321" wp14:editId="63945C1E">
            <wp:extent cx="436729" cy="73908"/>
            <wp:effectExtent l="0" t="0" r="1905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967" cy="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>;</w:t>
      </w:r>
    </w:p>
    <w:p w14:paraId="706AE69B" w14:textId="77777777" w:rsidR="006C6F0B" w:rsidRDefault="006C6F0B" w:rsidP="006C6F0B">
      <w:pPr>
        <w:pStyle w:val="PargrafodaLista"/>
        <w:rPr>
          <w:b/>
          <w:color w:val="auto"/>
        </w:rPr>
      </w:pPr>
    </w:p>
    <w:p w14:paraId="4D9ED0A7" w14:textId="77777777" w:rsidR="00AF7622" w:rsidRPr="006C6F0B" w:rsidRDefault="00AF7622" w:rsidP="006C6F0B">
      <w:pPr>
        <w:pStyle w:val="PargrafodaLista"/>
        <w:rPr>
          <w:b/>
          <w:color w:val="auto"/>
        </w:rPr>
      </w:pPr>
    </w:p>
    <w:p w14:paraId="4748D220" w14:textId="16CFF341" w:rsidR="008178AB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before="60"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Status da Validação</w:t>
      </w:r>
      <w:r w:rsidRPr="00A03796">
        <w:rPr>
          <w:color w:val="auto"/>
        </w:rPr>
        <w:t>: o sistema deve</w:t>
      </w:r>
      <w:r>
        <w:rPr>
          <w:color w:val="auto"/>
        </w:rPr>
        <w:t xml:space="preserve"> exibir </w:t>
      </w:r>
      <w:r w:rsidRPr="00A03796">
        <w:rPr>
          <w:noProof/>
        </w:rPr>
        <w:drawing>
          <wp:inline distT="0" distB="0" distL="0" distR="0" wp14:anchorId="371F49C2" wp14:editId="465D572A">
            <wp:extent cx="160317" cy="16031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ou </w:t>
      </w:r>
      <w:r w:rsidRPr="00A03796">
        <w:rPr>
          <w:noProof/>
        </w:rPr>
        <w:drawing>
          <wp:inline distT="0" distB="0" distL="0" distR="0" wp14:anchorId="42B3B9E3" wp14:editId="03EF18ED">
            <wp:extent cx="148442" cy="148442"/>
            <wp:effectExtent l="0" t="0" r="4445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3BAB" w14:textId="77777777" w:rsidR="00771A3C" w:rsidRPr="00771A3C" w:rsidRDefault="00771A3C" w:rsidP="00771A3C">
      <w:pPr>
        <w:pStyle w:val="PargrafodaLista"/>
        <w:rPr>
          <w:color w:val="auto"/>
        </w:rPr>
      </w:pPr>
    </w:p>
    <w:p w14:paraId="0CBB3233" w14:textId="61F9506A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A03796">
        <w:t xml:space="preserve">Caso o membro esteja de acordo com todas as validações, o sistema deve exibir o status </w:t>
      </w:r>
      <w:r w:rsidRPr="00A03796">
        <w:rPr>
          <w:noProof/>
        </w:rPr>
        <w:drawing>
          <wp:inline distT="0" distB="0" distL="0" distR="0" wp14:anchorId="767CAE1F" wp14:editId="2830E38F">
            <wp:extent cx="160317" cy="160317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t>;</w:t>
      </w:r>
    </w:p>
    <w:p w14:paraId="04817E43" w14:textId="77777777" w:rsidR="00771A3C" w:rsidRPr="00A03796" w:rsidRDefault="00771A3C" w:rsidP="00771A3C">
      <w:pPr>
        <w:pStyle w:val="PargrafodaLista"/>
        <w:widowControl/>
        <w:autoSpaceDE/>
        <w:adjustRightInd/>
        <w:spacing w:after="200" w:line="276" w:lineRule="auto"/>
        <w:ind w:left="2835"/>
        <w:contextualSpacing/>
        <w:jc w:val="both"/>
        <w:rPr>
          <w:color w:val="auto"/>
        </w:rPr>
      </w:pPr>
    </w:p>
    <w:p w14:paraId="76D57880" w14:textId="6A645D41" w:rsidR="00771A3C" w:rsidRPr="00A03796" w:rsidRDefault="00771A3C" w:rsidP="004A55B7">
      <w:pPr>
        <w:pStyle w:val="PargrafodaLista"/>
        <w:widowControl/>
        <w:numPr>
          <w:ilvl w:val="0"/>
          <w:numId w:val="12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A03796">
        <w:t xml:space="preserve">Caso o membro </w:t>
      </w:r>
      <w:r w:rsidRPr="00A03796">
        <w:rPr>
          <w:b/>
        </w:rPr>
        <w:t>NÃO</w:t>
      </w:r>
      <w:r w:rsidRPr="00A03796">
        <w:t xml:space="preserve"> esteja de acordo com todas as validações, o sistema deve exibir o status </w:t>
      </w:r>
      <w:r w:rsidRPr="00A03796">
        <w:rPr>
          <w:noProof/>
        </w:rPr>
        <w:drawing>
          <wp:inline distT="0" distB="0" distL="0" distR="0" wp14:anchorId="7696A802" wp14:editId="0CB84460">
            <wp:extent cx="148442" cy="148442"/>
            <wp:effectExtent l="0" t="0" r="4445" b="444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t>;</w:t>
      </w:r>
    </w:p>
    <w:p w14:paraId="31741AE9" w14:textId="77777777" w:rsidR="00771A3C" w:rsidRDefault="00771A3C" w:rsidP="00771A3C">
      <w:pPr>
        <w:pStyle w:val="PargrafodaLista"/>
        <w:widowControl/>
        <w:autoSpaceDE/>
        <w:adjustRightInd/>
        <w:spacing w:before="60" w:after="200" w:line="276" w:lineRule="auto"/>
        <w:ind w:left="1276"/>
        <w:contextualSpacing/>
        <w:jc w:val="both"/>
        <w:rPr>
          <w:color w:val="auto"/>
        </w:rPr>
      </w:pPr>
    </w:p>
    <w:p w14:paraId="02267676" w14:textId="77777777" w:rsidR="00771A3C" w:rsidRPr="00771A3C" w:rsidRDefault="00771A3C" w:rsidP="00771A3C">
      <w:pPr>
        <w:pStyle w:val="PargrafodaLista"/>
        <w:rPr>
          <w:color w:val="auto"/>
        </w:rPr>
      </w:pPr>
    </w:p>
    <w:p w14:paraId="49CECE7A" w14:textId="77777777" w:rsidR="003B3A79" w:rsidRPr="00382D03" w:rsidRDefault="003B3A79" w:rsidP="004A55B7">
      <w:pPr>
        <w:pStyle w:val="PargrafodaLista"/>
        <w:widowControl/>
        <w:numPr>
          <w:ilvl w:val="0"/>
          <w:numId w:val="12"/>
        </w:numPr>
        <w:autoSpaceDE/>
        <w:adjustRightInd/>
        <w:spacing w:before="60" w:after="200" w:line="276" w:lineRule="auto"/>
        <w:ind w:left="567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Na coluna Status Validação, quando o ícone </w:t>
      </w:r>
      <w:r w:rsidRPr="00382D03">
        <w:rPr>
          <w:noProof/>
        </w:rPr>
        <w:drawing>
          <wp:inline distT="0" distB="0" distL="0" distR="0" wp14:anchorId="28D56AFF" wp14:editId="1E766F69">
            <wp:extent cx="148442" cy="148442"/>
            <wp:effectExtent l="0" t="0" r="444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 xml:space="preserve"> for exibido, o sistema deve disponibilizar um link. Este link deve possuir um Hint, com a seguinte informação: “</w:t>
      </w:r>
      <w:r w:rsidRPr="00382D03">
        <w:rPr>
          <w:b/>
          <w:color w:val="auto"/>
        </w:rPr>
        <w:t>Selecione o ícone para detalhar as pendencias do profissional</w:t>
      </w:r>
      <w:r w:rsidRPr="00382D03">
        <w:rPr>
          <w:color w:val="auto"/>
        </w:rPr>
        <w:t>.”</w:t>
      </w:r>
    </w:p>
    <w:p w14:paraId="1DD4044D" w14:textId="77777777" w:rsidR="003B3A79" w:rsidRPr="00382D03" w:rsidRDefault="003B3A79" w:rsidP="003B3A79">
      <w:pPr>
        <w:pStyle w:val="PargrafodaLista"/>
        <w:rPr>
          <w:color w:val="auto"/>
        </w:rPr>
      </w:pPr>
    </w:p>
    <w:p w14:paraId="69B5B99D" w14:textId="77777777" w:rsidR="003B3A79" w:rsidRPr="00382D03" w:rsidRDefault="003B3A79" w:rsidP="004A55B7">
      <w:pPr>
        <w:pStyle w:val="PargrafodaLista"/>
        <w:widowControl/>
        <w:numPr>
          <w:ilvl w:val="0"/>
          <w:numId w:val="12"/>
        </w:numPr>
        <w:autoSpaceDE/>
        <w:adjustRightInd/>
        <w:spacing w:before="60" w:after="200" w:line="276" w:lineRule="auto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Ao acionar o link na opção </w:t>
      </w:r>
      <w:r w:rsidRPr="00382D03">
        <w:rPr>
          <w:noProof/>
        </w:rPr>
        <w:drawing>
          <wp:inline distT="0" distB="0" distL="0" distR="0" wp14:anchorId="409CE084" wp14:editId="5D5E0BD5">
            <wp:extent cx="148442" cy="148442"/>
            <wp:effectExtent l="0" t="0" r="4445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>, o sistema deve exibir uma pop-up com as pendencias que o profissional possuir. As pendencias devem ser exibidas, para cada artigo da lei, conforme abaixo descrito:</w:t>
      </w:r>
    </w:p>
    <w:p w14:paraId="7B9EAC59" w14:textId="77777777" w:rsidR="003B3A79" w:rsidRPr="00382D03" w:rsidRDefault="003B3A79" w:rsidP="003B3A79">
      <w:pPr>
        <w:pStyle w:val="PargrafodaLista"/>
        <w:rPr>
          <w:color w:val="auto"/>
        </w:rPr>
      </w:pPr>
    </w:p>
    <w:p w14:paraId="1146DD41" w14:textId="77777777" w:rsidR="003B3A79" w:rsidRPr="00382D03" w:rsidRDefault="003B3A79" w:rsidP="004A55B7">
      <w:pPr>
        <w:numPr>
          <w:ilvl w:val="3"/>
          <w:numId w:val="12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do </w:t>
      </w:r>
      <w:r w:rsidRPr="00382D03">
        <w:rPr>
          <w:rFonts w:cs="Arial"/>
          <w:b/>
          <w:sz w:val="20"/>
        </w:rPr>
        <w:t>CAU/UF-BR</w:t>
      </w:r>
      <w:r w:rsidRPr="00382D03">
        <w:rPr>
          <w:rFonts w:cs="Arial"/>
          <w:sz w:val="20"/>
        </w:rPr>
        <w:t xml:space="preserve"> {</w:t>
      </w:r>
      <w:r w:rsidRPr="00382D03">
        <w:rPr>
          <w:rFonts w:cs="Arial"/>
          <w:b/>
          <w:sz w:val="20"/>
        </w:rPr>
        <w:t>art. 18</w:t>
      </w:r>
      <w:r w:rsidRPr="00382D03">
        <w:rPr>
          <w:rFonts w:cs="Arial"/>
          <w:sz w:val="20"/>
        </w:rPr>
        <w:t>}</w:t>
      </w:r>
    </w:p>
    <w:p w14:paraId="66A2B118" w14:textId="77777777" w:rsidR="003B3A79" w:rsidRPr="00382D03" w:rsidRDefault="003B3A79" w:rsidP="004A55B7">
      <w:pPr>
        <w:numPr>
          <w:ilvl w:val="3"/>
          <w:numId w:val="1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Possuir registro definitivo, ativo.</w:t>
      </w:r>
    </w:p>
    <w:p w14:paraId="0A70E58D" w14:textId="77777777" w:rsidR="003B3A79" w:rsidRPr="00382D03" w:rsidRDefault="003B3A79" w:rsidP="004A55B7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2823010E" w14:textId="77777777" w:rsidR="003B3A79" w:rsidRPr="00382D03" w:rsidRDefault="003B3A79" w:rsidP="003B3A79">
      <w:pPr>
        <w:pStyle w:val="PargrafodaLista"/>
        <w:ind w:left="3544"/>
        <w:rPr>
          <w:color w:val="000000" w:themeColor="text1"/>
        </w:rPr>
      </w:pPr>
    </w:p>
    <w:p w14:paraId="61EC3DB7" w14:textId="77777777" w:rsidR="003B3A79" w:rsidRPr="00382D03" w:rsidRDefault="003B3A79" w:rsidP="003B3A79">
      <w:pPr>
        <w:pStyle w:val="PargrafodaLista"/>
        <w:ind w:left="3544"/>
        <w:rPr>
          <w:color w:val="000000" w:themeColor="text1"/>
        </w:rPr>
      </w:pPr>
    </w:p>
    <w:p w14:paraId="3F088832" w14:textId="77777777" w:rsidR="003B3A79" w:rsidRPr="00382D03" w:rsidRDefault="003B3A79" w:rsidP="004A55B7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registro do CPF informado é Definitivo ou Provisório. Caso seja Provisório, o sistema deve alerta como um pendência: </w:t>
      </w:r>
    </w:p>
    <w:p w14:paraId="455DC386" w14:textId="77777777" w:rsidR="003B3A79" w:rsidRPr="00382D03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3922D1F5" w14:textId="77777777" w:rsidR="003B3A79" w:rsidRPr="00382D03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07DD7B86" w14:textId="77777777" w:rsidR="003B3A79" w:rsidRPr="00382D03" w:rsidRDefault="003B3A79" w:rsidP="004A55B7">
      <w:pPr>
        <w:numPr>
          <w:ilvl w:val="3"/>
          <w:numId w:val="1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56D87D26" w14:textId="77777777" w:rsidR="003B3A79" w:rsidRPr="00382D03" w:rsidRDefault="003B3A79" w:rsidP="004A55B7">
      <w:pPr>
        <w:pStyle w:val="PargrafodaLista"/>
        <w:numPr>
          <w:ilvl w:val="0"/>
          <w:numId w:val="19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Caso o ator está inadimplente no SICCAU, o sistema deve exbir na pop-up a seguinte informação:</w:t>
      </w:r>
    </w:p>
    <w:p w14:paraId="4A4600DB" w14:textId="77777777" w:rsidR="003B3A79" w:rsidRPr="00382D03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INADIMPLENTE no SICCAU.”</w:t>
      </w:r>
    </w:p>
    <w:p w14:paraId="7A9BBA88" w14:textId="77777777" w:rsidR="003B3A79" w:rsidRPr="00382D03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434FDF9A" w14:textId="77777777" w:rsidR="003B3A79" w:rsidRPr="00382D03" w:rsidRDefault="003B3A79" w:rsidP="004A55B7">
      <w:pPr>
        <w:numPr>
          <w:ilvl w:val="3"/>
          <w:numId w:val="14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</w:t>
      </w:r>
      <w:r w:rsidRPr="00382D03">
        <w:rPr>
          <w:rFonts w:cs="Arial"/>
          <w:b/>
          <w:sz w:val="20"/>
        </w:rPr>
        <w:t xml:space="preserve">IES </w:t>
      </w:r>
      <w:r w:rsidRPr="00382D03">
        <w:rPr>
          <w:rFonts w:cs="Arial"/>
          <w:sz w:val="20"/>
        </w:rPr>
        <w:t>{</w:t>
      </w:r>
      <w:r w:rsidRPr="00382D03">
        <w:rPr>
          <w:rFonts w:cs="Arial"/>
          <w:b/>
          <w:sz w:val="20"/>
        </w:rPr>
        <w:t>art. 19</w:t>
      </w:r>
      <w:r w:rsidRPr="00382D03">
        <w:rPr>
          <w:rFonts w:cs="Arial"/>
          <w:sz w:val="20"/>
        </w:rPr>
        <w:t>}</w:t>
      </w:r>
    </w:p>
    <w:p w14:paraId="6A41FBDF" w14:textId="77777777" w:rsidR="003B3A79" w:rsidRPr="00382D03" w:rsidRDefault="003B3A79" w:rsidP="004A55B7">
      <w:pPr>
        <w:numPr>
          <w:ilvl w:val="4"/>
          <w:numId w:val="18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 xml:space="preserve">Possuir registro definitivo, ativo. </w:t>
      </w:r>
    </w:p>
    <w:p w14:paraId="00688D8E" w14:textId="77777777" w:rsidR="003B3A79" w:rsidRPr="00382D03" w:rsidRDefault="003B3A79" w:rsidP="004A55B7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460B3782" w14:textId="77777777" w:rsidR="003B3A79" w:rsidRPr="00382D03" w:rsidRDefault="003B3A79" w:rsidP="003B3A79">
      <w:pPr>
        <w:pStyle w:val="PargrafodaLista"/>
        <w:ind w:left="3544"/>
        <w:rPr>
          <w:color w:val="000000" w:themeColor="text1"/>
        </w:rPr>
      </w:pPr>
    </w:p>
    <w:p w14:paraId="375D558A" w14:textId="77777777" w:rsidR="003B3A79" w:rsidRPr="00382D03" w:rsidRDefault="003B3A79" w:rsidP="003B3A79">
      <w:pPr>
        <w:pStyle w:val="PargrafodaLista"/>
        <w:ind w:left="3544"/>
        <w:rPr>
          <w:color w:val="000000" w:themeColor="text1"/>
        </w:rPr>
      </w:pPr>
    </w:p>
    <w:p w14:paraId="12A752CC" w14:textId="77777777" w:rsidR="003B3A79" w:rsidRPr="00382D03" w:rsidRDefault="003B3A79" w:rsidP="004A55B7">
      <w:pPr>
        <w:pStyle w:val="PargrafodaLista"/>
        <w:numPr>
          <w:ilvl w:val="0"/>
          <w:numId w:val="16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resgistro do CPF informado é Definitivo ou Provisório. Caso seja Provisório, o sistema deve alerta como um pendência: </w:t>
      </w:r>
    </w:p>
    <w:p w14:paraId="38201069" w14:textId="77777777" w:rsidR="003B3A79" w:rsidRPr="00382D03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41225DBE" w14:textId="77777777" w:rsidR="003B3A79" w:rsidRPr="00382D03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5E731471" w14:textId="77777777" w:rsidR="003B3A79" w:rsidRPr="00382D03" w:rsidRDefault="003B3A79" w:rsidP="004A55B7">
      <w:pPr>
        <w:numPr>
          <w:ilvl w:val="3"/>
          <w:numId w:val="1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7FE42BC2" w14:textId="77777777" w:rsidR="003B3A79" w:rsidRPr="00382D03" w:rsidRDefault="003B3A79" w:rsidP="004A55B7">
      <w:pPr>
        <w:pStyle w:val="PargrafodaLista"/>
        <w:numPr>
          <w:ilvl w:val="0"/>
          <w:numId w:val="19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Caso o ator está inadimplente no SICCAU, o sistema deve exbir na pop-up a seguinte informação:</w:t>
      </w:r>
    </w:p>
    <w:p w14:paraId="6F6FA337" w14:textId="77777777" w:rsidR="003B3A79" w:rsidRPr="00404B26" w:rsidRDefault="003B3A79" w:rsidP="003B3A79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INADIMPLENTE no SICCAU.”</w:t>
      </w:r>
    </w:p>
    <w:p w14:paraId="39BA0533" w14:textId="5101FF4A" w:rsidR="00112081" w:rsidRDefault="00112081" w:rsidP="00112081">
      <w:pPr>
        <w:pStyle w:val="PargrafodaLista"/>
        <w:jc w:val="both"/>
        <w:rPr>
          <w:color w:val="auto"/>
        </w:rPr>
      </w:pPr>
      <w:r w:rsidRPr="000A1D28">
        <w:rPr>
          <w:b/>
          <w:color w:val="auto"/>
        </w:rPr>
        <w:t>Responsável</w:t>
      </w:r>
      <w:r w:rsidRPr="000A1D28">
        <w:rPr>
          <w:color w:val="auto"/>
        </w:rPr>
        <w:t xml:space="preserve">, o sistema deve validar se o membro que está sendo substituído era um dos RESPONSÁVEIS, caso seja, o sistema deve exibir na coluna Responsável a opção de seleção; </w:t>
      </w:r>
      <w:r w:rsidR="00E20153">
        <w:rPr>
          <w:color w:val="auto"/>
        </w:rPr>
        <w:t>P</w:t>
      </w:r>
      <w:r w:rsidRPr="000A1D28">
        <w:rPr>
          <w:color w:val="auto"/>
        </w:rPr>
        <w:t>ara os demais membros, o sistema Não deve exibir o componente na coluna Responsável;</w:t>
      </w:r>
    </w:p>
    <w:p w14:paraId="30665AFB" w14:textId="77777777" w:rsidR="00112081" w:rsidRDefault="00112081" w:rsidP="00112081">
      <w:pPr>
        <w:pStyle w:val="PargrafodaLista"/>
        <w:widowControl/>
        <w:autoSpaceDE/>
        <w:adjustRightInd/>
        <w:spacing w:after="200" w:line="276" w:lineRule="auto"/>
        <w:ind w:left="1294"/>
        <w:contextualSpacing/>
        <w:rPr>
          <w:color w:val="auto"/>
        </w:rPr>
      </w:pPr>
    </w:p>
    <w:p w14:paraId="61BD26C6" w14:textId="02B98A83" w:rsidR="00112081" w:rsidRDefault="004D3EEA" w:rsidP="004D3EEA">
      <w:pPr>
        <w:pStyle w:val="PargrafodaLista"/>
        <w:widowControl/>
        <w:autoSpaceDE/>
        <w:adjustRightInd/>
        <w:spacing w:after="200" w:line="276" w:lineRule="auto"/>
        <w:ind w:left="2268"/>
        <w:contextualSpacing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23FDBD8" wp14:editId="0B25FAD6">
            <wp:extent cx="3048000" cy="1039550"/>
            <wp:effectExtent l="0" t="0" r="0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584" cy="10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617F" w14:textId="77777777" w:rsidR="00112081" w:rsidRDefault="00112081" w:rsidP="003B3A79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1247419D" w14:textId="77777777" w:rsidR="003B3A79" w:rsidRPr="003B3A79" w:rsidRDefault="003B3A79" w:rsidP="003B3A79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06DBECBD" w14:textId="51CA3D12" w:rsidR="00326FFF" w:rsidRPr="00326FFF" w:rsidRDefault="00D965B4" w:rsidP="00326FF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35" w:name="_Ref25001369"/>
      <w:r>
        <w:rPr>
          <w:b/>
        </w:rPr>
        <w:t>Justificativa/ Documento</w:t>
      </w:r>
      <w:r w:rsidR="00326FFF">
        <w:t xml:space="preserve"> </w:t>
      </w:r>
      <w:r w:rsidR="00326FFF" w:rsidRPr="00326FFF">
        <w:rPr>
          <w:color w:val="31849B" w:themeColor="accent5" w:themeShade="BF"/>
        </w:rPr>
        <w:t>[</w:t>
      </w:r>
      <w:r w:rsidR="00FD08D4">
        <w:rPr>
          <w:color w:val="31849B" w:themeColor="accent5" w:themeShade="BF"/>
        </w:rPr>
        <w:fldChar w:fldCharType="begin"/>
      </w:r>
      <w:r w:rsidR="00FD08D4">
        <w:rPr>
          <w:color w:val="31849B" w:themeColor="accent5" w:themeShade="BF"/>
        </w:rPr>
        <w:instrText xml:space="preserve"> REF _Ref25831460 \r \h </w:instrText>
      </w:r>
      <w:r w:rsidR="00FD08D4">
        <w:rPr>
          <w:color w:val="31849B" w:themeColor="accent5" w:themeShade="BF"/>
        </w:rPr>
      </w:r>
      <w:r w:rsidR="00FD08D4">
        <w:rPr>
          <w:color w:val="31849B" w:themeColor="accent5" w:themeShade="BF"/>
        </w:rPr>
        <w:fldChar w:fldCharType="separate"/>
      </w:r>
      <w:r w:rsidR="00FD08D4">
        <w:rPr>
          <w:color w:val="31849B" w:themeColor="accent5" w:themeShade="BF"/>
        </w:rPr>
        <w:t>P05</w:t>
      </w:r>
      <w:r w:rsidR="00FD08D4">
        <w:rPr>
          <w:color w:val="31849B" w:themeColor="accent5" w:themeShade="BF"/>
        </w:rPr>
        <w:fldChar w:fldCharType="end"/>
      </w:r>
      <w:r w:rsidR="00326FFF" w:rsidRPr="00326FFF">
        <w:rPr>
          <w:color w:val="31849B" w:themeColor="accent5" w:themeShade="BF"/>
        </w:rPr>
        <w:t>]</w:t>
      </w:r>
      <w:bookmarkEnd w:id="35"/>
    </w:p>
    <w:p w14:paraId="0DB5963F" w14:textId="378A4772" w:rsidR="00607C51" w:rsidRDefault="00D965B4" w:rsidP="006B4BE8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O sistema deve </w:t>
      </w:r>
      <w:r w:rsidR="00607C51">
        <w:rPr>
          <w:color w:val="000000" w:themeColor="text1"/>
        </w:rPr>
        <w:t>exibir a justificativa conforme inclusão realizada pelo ator na estória HST027; o sistema deve exibir o campo desabilitado para edição;</w:t>
      </w:r>
    </w:p>
    <w:p w14:paraId="7C229961" w14:textId="77777777" w:rsidR="00607C51" w:rsidRPr="00607C51" w:rsidRDefault="00607C51" w:rsidP="00607C51">
      <w:pPr>
        <w:pStyle w:val="PargrafodaLista"/>
        <w:rPr>
          <w:color w:val="000000" w:themeColor="text1"/>
        </w:rPr>
      </w:pPr>
    </w:p>
    <w:p w14:paraId="213BC389" w14:textId="77777777" w:rsidR="00607C51" w:rsidRPr="00607C51" w:rsidRDefault="00607C51" w:rsidP="00607C51">
      <w:pPr>
        <w:pStyle w:val="PargrafodaLista"/>
        <w:rPr>
          <w:color w:val="000000" w:themeColor="text1"/>
        </w:rPr>
      </w:pPr>
    </w:p>
    <w:p w14:paraId="0D195D5A" w14:textId="0453F928" w:rsidR="007003C3" w:rsidRDefault="00607C51" w:rsidP="007003C3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before="60" w:after="60" w:line="276" w:lineRule="auto"/>
        <w:ind w:left="567"/>
        <w:contextualSpacing/>
        <w:jc w:val="both"/>
      </w:pPr>
      <w:r w:rsidRPr="007003C3">
        <w:rPr>
          <w:color w:val="000000" w:themeColor="text1"/>
        </w:rPr>
        <w:t xml:space="preserve">Caso exista arquivo anexado, o sistema deve permitir que o ator realize o download; </w:t>
      </w:r>
      <w:r w:rsidR="007003C3" w:rsidRPr="00F81208">
        <w:t>Ao acionar o link, o sistema baixa o arquivo sem exibir escolha do local para seleção. Será baixado na pasta default.</w:t>
      </w:r>
    </w:p>
    <w:p w14:paraId="31E04EFE" w14:textId="77777777" w:rsidR="00B40E8D" w:rsidRPr="00607C51" w:rsidRDefault="00B40E8D" w:rsidP="00B40E8D">
      <w:pPr>
        <w:pStyle w:val="PargrafodaLista"/>
        <w:rPr>
          <w:color w:val="000000" w:themeColor="text1"/>
        </w:rPr>
      </w:pPr>
    </w:p>
    <w:p w14:paraId="7C1FB6D2" w14:textId="77777777" w:rsidR="00B40E8D" w:rsidRPr="00854A46" w:rsidRDefault="00B40E8D" w:rsidP="00B40E8D">
      <w:pPr>
        <w:pStyle w:val="PargrafodaLista"/>
        <w:rPr>
          <w:color w:val="000000" w:themeColor="text1"/>
        </w:rPr>
      </w:pPr>
    </w:p>
    <w:p w14:paraId="67B5985D" w14:textId="77777777" w:rsidR="00B40E8D" w:rsidRDefault="00B40E8D" w:rsidP="00B40E8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351DE69" wp14:editId="26CE4AD2">
            <wp:extent cx="4686300" cy="491389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71" cy="49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0E36" w14:textId="77777777" w:rsidR="00B40E8D" w:rsidRDefault="00B40E8D" w:rsidP="00B40E8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6651312" w14:textId="77777777" w:rsidR="00B40E8D" w:rsidRDefault="00B40E8D" w:rsidP="00B40E8D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Caso NÃO exista arquivo anexado, o sistema deve exibir a informação N/A: </w:t>
      </w:r>
    </w:p>
    <w:p w14:paraId="7E997120" w14:textId="77777777" w:rsidR="00B40E8D" w:rsidRDefault="00B40E8D" w:rsidP="00B40E8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3192AB0" wp14:editId="078777F5">
            <wp:extent cx="4660265" cy="50353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63" cy="50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E5CA" w14:textId="77777777" w:rsidR="00B40E8D" w:rsidRDefault="00B40E8D" w:rsidP="00B40E8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149D5851" w14:textId="77777777" w:rsidR="00B40E8D" w:rsidRDefault="00B40E8D" w:rsidP="00B40E8D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2A769D0D" w14:textId="77777777" w:rsidR="00B40E8D" w:rsidRPr="00F81208" w:rsidRDefault="00B40E8D" w:rsidP="006F7233">
      <w:pPr>
        <w:pStyle w:val="PargrafodaLista"/>
        <w:widowControl/>
        <w:autoSpaceDE/>
        <w:autoSpaceDN/>
        <w:adjustRightInd/>
        <w:spacing w:before="60" w:after="60" w:line="276" w:lineRule="auto"/>
        <w:ind w:left="567"/>
        <w:contextualSpacing/>
        <w:jc w:val="both"/>
      </w:pPr>
    </w:p>
    <w:bookmarkEnd w:id="33"/>
    <w:p w14:paraId="365793F5" w14:textId="77777777" w:rsidR="0083792D" w:rsidRDefault="0083792D" w:rsidP="00C937CF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487EFCC4" w14:textId="36E18B86" w:rsidR="00F947B9" w:rsidRPr="0020153E" w:rsidRDefault="00F947B9" w:rsidP="002178D8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bookmarkStart w:id="36" w:name="_Ref25934462"/>
      <w:bookmarkStart w:id="37" w:name="_Ref25001426"/>
      <w:r w:rsidRPr="00F947B9">
        <w:rPr>
          <w:b/>
        </w:rPr>
        <w:t>Gerar PDF</w:t>
      </w:r>
      <w:r w:rsidR="0020153E">
        <w:rPr>
          <w:b/>
        </w:rPr>
        <w:t xml:space="preserve"> </w:t>
      </w:r>
      <w:r w:rsidR="0020153E" w:rsidRPr="0020153E">
        <w:rPr>
          <w:color w:val="31849B" w:themeColor="accent5" w:themeShade="BF"/>
        </w:rPr>
        <w:t>[</w:t>
      </w:r>
      <w:r w:rsidR="0020153E" w:rsidRPr="0020153E">
        <w:rPr>
          <w:color w:val="31849B" w:themeColor="accent5" w:themeShade="BF"/>
        </w:rPr>
        <w:fldChar w:fldCharType="begin"/>
      </w:r>
      <w:r w:rsidR="0020153E" w:rsidRPr="0020153E">
        <w:rPr>
          <w:color w:val="31849B" w:themeColor="accent5" w:themeShade="BF"/>
        </w:rPr>
        <w:instrText xml:space="preserve"> REF _Ref25845780 \r \h </w:instrText>
      </w:r>
      <w:r w:rsidR="0020153E">
        <w:rPr>
          <w:color w:val="31849B" w:themeColor="accent5" w:themeShade="BF"/>
        </w:rPr>
        <w:instrText xml:space="preserve"> \* MERGEFORMAT </w:instrText>
      </w:r>
      <w:r w:rsidR="0020153E" w:rsidRPr="0020153E">
        <w:rPr>
          <w:color w:val="31849B" w:themeColor="accent5" w:themeShade="BF"/>
        </w:rPr>
      </w:r>
      <w:r w:rsidR="0020153E" w:rsidRPr="0020153E">
        <w:rPr>
          <w:color w:val="31849B" w:themeColor="accent5" w:themeShade="BF"/>
        </w:rPr>
        <w:fldChar w:fldCharType="separate"/>
      </w:r>
      <w:r w:rsidR="0020153E" w:rsidRPr="0020153E">
        <w:rPr>
          <w:color w:val="31849B" w:themeColor="accent5" w:themeShade="BF"/>
        </w:rPr>
        <w:t>P06</w:t>
      </w:r>
      <w:r w:rsidR="0020153E" w:rsidRPr="0020153E">
        <w:rPr>
          <w:color w:val="31849B" w:themeColor="accent5" w:themeShade="BF"/>
        </w:rPr>
        <w:fldChar w:fldCharType="end"/>
      </w:r>
      <w:r w:rsidR="0020153E" w:rsidRPr="0020153E">
        <w:rPr>
          <w:color w:val="31849B" w:themeColor="accent5" w:themeShade="BF"/>
        </w:rPr>
        <w:t>]</w:t>
      </w:r>
      <w:bookmarkEnd w:id="36"/>
    </w:p>
    <w:p w14:paraId="66C8C3FB" w14:textId="7740AC4B" w:rsidR="0020153E" w:rsidRDefault="0020153E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Ao acionar a opção </w:t>
      </w:r>
      <w:r>
        <w:rPr>
          <w:noProof/>
        </w:rPr>
        <w:drawing>
          <wp:inline distT="0" distB="0" distL="0" distR="0" wp14:anchorId="20B8C211" wp14:editId="79B1A08C">
            <wp:extent cx="438150" cy="127205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027" cy="1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o sistema deve gerar um arquivo em PDF</w:t>
      </w:r>
      <w:r w:rsidR="00FF575E">
        <w:t xml:space="preserve">; </w:t>
      </w:r>
      <w:r w:rsidR="00FF575E" w:rsidRPr="0020153E">
        <w:rPr>
          <w:color w:val="31849B" w:themeColor="accent5" w:themeShade="BF"/>
        </w:rPr>
        <w:t>[</w:t>
      </w:r>
      <w:r w:rsidR="00FF575E" w:rsidRPr="0020153E">
        <w:rPr>
          <w:color w:val="31849B" w:themeColor="accent5" w:themeShade="BF"/>
        </w:rPr>
        <w:fldChar w:fldCharType="begin"/>
      </w:r>
      <w:r w:rsidR="00FF575E" w:rsidRPr="0020153E">
        <w:rPr>
          <w:color w:val="31849B" w:themeColor="accent5" w:themeShade="BF"/>
        </w:rPr>
        <w:instrText xml:space="preserve"> REF _Ref25845780 \r \h </w:instrText>
      </w:r>
      <w:r w:rsidR="00FF575E">
        <w:rPr>
          <w:color w:val="31849B" w:themeColor="accent5" w:themeShade="BF"/>
        </w:rPr>
        <w:instrText xml:space="preserve"> \* MERGEFORMAT </w:instrText>
      </w:r>
      <w:r w:rsidR="00FF575E" w:rsidRPr="0020153E">
        <w:rPr>
          <w:color w:val="31849B" w:themeColor="accent5" w:themeShade="BF"/>
        </w:rPr>
      </w:r>
      <w:r w:rsidR="00FF575E" w:rsidRPr="0020153E">
        <w:rPr>
          <w:color w:val="31849B" w:themeColor="accent5" w:themeShade="BF"/>
        </w:rPr>
        <w:fldChar w:fldCharType="separate"/>
      </w:r>
      <w:r w:rsidR="00FF575E" w:rsidRPr="0020153E">
        <w:rPr>
          <w:color w:val="31849B" w:themeColor="accent5" w:themeShade="BF"/>
        </w:rPr>
        <w:t>P06</w:t>
      </w:r>
      <w:r w:rsidR="00FF575E" w:rsidRPr="0020153E">
        <w:rPr>
          <w:color w:val="31849B" w:themeColor="accent5" w:themeShade="BF"/>
        </w:rPr>
        <w:fldChar w:fldCharType="end"/>
      </w:r>
      <w:r w:rsidR="00FF575E" w:rsidRPr="0020153E">
        <w:rPr>
          <w:color w:val="31849B" w:themeColor="accent5" w:themeShade="BF"/>
        </w:rPr>
        <w:t>]</w:t>
      </w:r>
      <w:r>
        <w:t>:</w:t>
      </w:r>
    </w:p>
    <w:p w14:paraId="61BC08EB" w14:textId="77777777" w:rsidR="00851E70" w:rsidRDefault="00851E70" w:rsidP="00851E70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15E830DC" w14:textId="7500D645" w:rsidR="0020153E" w:rsidRPr="00AE0FFE" w:rsidRDefault="0020153E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b/>
        </w:rPr>
      </w:pPr>
      <w:r w:rsidRPr="00AE0FFE">
        <w:rPr>
          <w:b/>
        </w:rPr>
        <w:t>Chapa</w:t>
      </w:r>
      <w:r w:rsidR="00AE0FFE" w:rsidRPr="00AE0FFE">
        <w:rPr>
          <w:b/>
        </w:rPr>
        <w:t xml:space="preserve"> </w:t>
      </w:r>
      <w:r w:rsidR="00AE0FFE">
        <w:t xml:space="preserve">&lt;nº chapa conforme sorteio&gt; </w:t>
      </w:r>
      <w:r w:rsidR="00AE0FFE" w:rsidRPr="00AE0FFE">
        <w:rPr>
          <w:b/>
        </w:rPr>
        <w:t>- UF (ou IES)</w:t>
      </w:r>
    </w:p>
    <w:p w14:paraId="26F14E9F" w14:textId="77777777" w:rsidR="00AE0FFE" w:rsidRDefault="00AE0FFE" w:rsidP="00AE0FFE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D16BDDD" w14:textId="694F6C0E" w:rsidR="00AE0FFE" w:rsidRDefault="00AE0FFE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AE0FFE">
        <w:rPr>
          <w:b/>
        </w:rPr>
        <w:t>Situação da chapa</w:t>
      </w:r>
      <w:r>
        <w:t>: Com Pendência ou Concluída</w:t>
      </w:r>
    </w:p>
    <w:p w14:paraId="0BEBAECE" w14:textId="77777777" w:rsidR="00AE0FFE" w:rsidRDefault="00AE0FFE" w:rsidP="00AE0FFE">
      <w:pPr>
        <w:pStyle w:val="PargrafodaLista"/>
      </w:pPr>
    </w:p>
    <w:p w14:paraId="3C28FFD7" w14:textId="43A13627" w:rsidR="00AE0FFE" w:rsidRDefault="00AE0FFE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D446B">
        <w:rPr>
          <w:b/>
        </w:rPr>
        <w:t>Cadastrado por</w:t>
      </w:r>
      <w:r>
        <w:t>: &lt;nome do ator que cadastrou o pedido de substituição na HST027&gt;</w:t>
      </w:r>
    </w:p>
    <w:p w14:paraId="799F0D06" w14:textId="77777777" w:rsidR="009D446B" w:rsidRDefault="009D446B" w:rsidP="009D446B">
      <w:pPr>
        <w:pStyle w:val="PargrafodaLista"/>
      </w:pPr>
    </w:p>
    <w:p w14:paraId="1122A84B" w14:textId="3263D876" w:rsidR="009D446B" w:rsidRPr="00895C48" w:rsidRDefault="009D446B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b/>
        </w:rPr>
      </w:pPr>
      <w:r w:rsidRPr="00895C48">
        <w:rPr>
          <w:b/>
        </w:rPr>
        <w:t>Candidato</w:t>
      </w:r>
      <w:r w:rsidR="00895C48">
        <w:rPr>
          <w:b/>
        </w:rPr>
        <w:t xml:space="preserve"> (label)</w:t>
      </w:r>
    </w:p>
    <w:p w14:paraId="0969928C" w14:textId="77777777" w:rsidR="009D446B" w:rsidRDefault="009D446B" w:rsidP="009D446B">
      <w:pPr>
        <w:pStyle w:val="PargrafodaLista"/>
      </w:pPr>
    </w:p>
    <w:p w14:paraId="20DBC0C5" w14:textId="3BBA8BC0" w:rsidR="009D446B" w:rsidRDefault="009D446B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895C48">
        <w:rPr>
          <w:b/>
        </w:rPr>
        <w:t>Substit</w:t>
      </w:r>
      <w:r w:rsidR="00895C48" w:rsidRPr="00895C48">
        <w:rPr>
          <w:b/>
        </w:rPr>
        <w:t>uído</w:t>
      </w:r>
      <w:r w:rsidR="00895C48">
        <w:t>: &lt; nome do membro que será substituído&gt;</w:t>
      </w:r>
      <w:r w:rsidR="00E04C2F">
        <w:t>(Titular) e &lt; nome do membro que será substituído&gt;(Suplente)</w:t>
      </w:r>
    </w:p>
    <w:p w14:paraId="04F828EE" w14:textId="77777777" w:rsidR="00895C48" w:rsidRDefault="00895C48" w:rsidP="00895C48">
      <w:pPr>
        <w:pStyle w:val="PargrafodaLista"/>
      </w:pPr>
    </w:p>
    <w:p w14:paraId="5B0C6128" w14:textId="0AE3A396" w:rsidR="00895C48" w:rsidRDefault="00895C48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895C48">
        <w:rPr>
          <w:b/>
        </w:rPr>
        <w:t>Substituto</w:t>
      </w:r>
      <w:r w:rsidR="00E04C2F">
        <w:t>&lt; nome do membro que será substituído&gt;(Titular) e &lt; nome do membro que será substituído&gt;(Suplente)</w:t>
      </w:r>
    </w:p>
    <w:p w14:paraId="085974F7" w14:textId="77777777" w:rsidR="00895C48" w:rsidRDefault="00895C48" w:rsidP="00895C48">
      <w:pPr>
        <w:pStyle w:val="PargrafodaLista"/>
      </w:pPr>
    </w:p>
    <w:p w14:paraId="73B881D3" w14:textId="3C09F846" w:rsidR="00895C48" w:rsidRDefault="00895C48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895C48">
        <w:rPr>
          <w:b/>
        </w:rPr>
        <w:t>Justificativa</w:t>
      </w:r>
      <w:r>
        <w:t>: justificativa que o ator que cadastrou o pedido de substituição, incluiu na HST027</w:t>
      </w:r>
    </w:p>
    <w:p w14:paraId="66D539B5" w14:textId="77777777" w:rsidR="00895C48" w:rsidRDefault="00895C48" w:rsidP="00895C48">
      <w:pPr>
        <w:pStyle w:val="PargrafodaLista"/>
      </w:pPr>
    </w:p>
    <w:p w14:paraId="3A799EFE" w14:textId="39C61702" w:rsidR="00895C48" w:rsidRDefault="00895C48" w:rsidP="004A55B7">
      <w:pPr>
        <w:pStyle w:val="PargrafodaLista"/>
        <w:widowControl/>
        <w:numPr>
          <w:ilvl w:val="0"/>
          <w:numId w:val="21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895C48">
        <w:rPr>
          <w:b/>
        </w:rPr>
        <w:t>Documento</w:t>
      </w:r>
      <w:r w:rsidR="000B31CB">
        <w:rPr>
          <w:b/>
        </w:rPr>
        <w:t xml:space="preserve"> Anexado</w:t>
      </w:r>
      <w:r>
        <w:t>: exibe o nome do arquivo que o ator incluiu na HST027</w:t>
      </w:r>
      <w:r w:rsidR="00632FF1">
        <w:t xml:space="preserve"> </w:t>
      </w:r>
      <w:r w:rsidR="00632FF1" w:rsidRPr="0020153E">
        <w:rPr>
          <w:color w:val="31849B" w:themeColor="accent5" w:themeShade="BF"/>
        </w:rPr>
        <w:t>[</w:t>
      </w:r>
      <w:r w:rsidR="00632FF1" w:rsidRPr="0020153E">
        <w:rPr>
          <w:color w:val="31849B" w:themeColor="accent5" w:themeShade="BF"/>
        </w:rPr>
        <w:fldChar w:fldCharType="begin"/>
      </w:r>
      <w:r w:rsidR="00632FF1" w:rsidRPr="0020153E">
        <w:rPr>
          <w:color w:val="31849B" w:themeColor="accent5" w:themeShade="BF"/>
        </w:rPr>
        <w:instrText xml:space="preserve"> REF _Ref25845780 \r \h </w:instrText>
      </w:r>
      <w:r w:rsidR="00632FF1">
        <w:rPr>
          <w:color w:val="31849B" w:themeColor="accent5" w:themeShade="BF"/>
        </w:rPr>
        <w:instrText xml:space="preserve"> \* MERGEFORMAT </w:instrText>
      </w:r>
      <w:r w:rsidR="00632FF1" w:rsidRPr="0020153E">
        <w:rPr>
          <w:color w:val="31849B" w:themeColor="accent5" w:themeShade="BF"/>
        </w:rPr>
      </w:r>
      <w:r w:rsidR="00632FF1" w:rsidRPr="0020153E">
        <w:rPr>
          <w:color w:val="31849B" w:themeColor="accent5" w:themeShade="BF"/>
        </w:rPr>
        <w:fldChar w:fldCharType="separate"/>
      </w:r>
      <w:r w:rsidR="00632FF1" w:rsidRPr="0020153E">
        <w:rPr>
          <w:color w:val="31849B" w:themeColor="accent5" w:themeShade="BF"/>
        </w:rPr>
        <w:t>P06</w:t>
      </w:r>
      <w:r w:rsidR="00632FF1" w:rsidRPr="0020153E">
        <w:rPr>
          <w:color w:val="31849B" w:themeColor="accent5" w:themeShade="BF"/>
        </w:rPr>
        <w:fldChar w:fldCharType="end"/>
      </w:r>
      <w:r w:rsidR="00632FF1" w:rsidRPr="0020153E">
        <w:rPr>
          <w:color w:val="31849B" w:themeColor="accent5" w:themeShade="BF"/>
        </w:rPr>
        <w:t>]</w:t>
      </w:r>
      <w:r>
        <w:t xml:space="preserve">, caso exista. Caso o ator não tenha incluído nenhum arquivo, o sistema deve exibir a informação iguala a </w:t>
      </w:r>
      <w:r w:rsidRPr="00632FF1">
        <w:rPr>
          <w:b/>
        </w:rPr>
        <w:t>N/A</w:t>
      </w:r>
      <w:r>
        <w:t>;</w:t>
      </w:r>
    </w:p>
    <w:p w14:paraId="550FA03E" w14:textId="77777777" w:rsidR="00851E70" w:rsidRDefault="00851E70" w:rsidP="00851E70">
      <w:pPr>
        <w:pStyle w:val="PargrafodaLista"/>
      </w:pPr>
    </w:p>
    <w:p w14:paraId="35718CDE" w14:textId="122B3AAE" w:rsidR="00851E70" w:rsidRDefault="00632FF1" w:rsidP="00F421C5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275BA60A" wp14:editId="5F58E622">
            <wp:extent cx="1267449" cy="533400"/>
            <wp:effectExtent l="0" t="0" r="952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718" cy="5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103D" w14:textId="77777777" w:rsidR="00632FF1" w:rsidRDefault="00632FF1" w:rsidP="00851E70">
      <w:pPr>
        <w:pStyle w:val="PargrafodaLista"/>
        <w:widowControl/>
        <w:autoSpaceDE/>
        <w:autoSpaceDN/>
        <w:adjustRightInd/>
        <w:spacing w:after="200" w:line="276" w:lineRule="auto"/>
        <w:ind w:left="2268"/>
        <w:contextualSpacing/>
        <w:jc w:val="both"/>
      </w:pPr>
    </w:p>
    <w:p w14:paraId="0585D82B" w14:textId="6794D924" w:rsidR="00632FF1" w:rsidRDefault="00712C25" w:rsidP="004A55B7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rPr>
          <w:b/>
        </w:rPr>
        <w:t>Impresso em</w:t>
      </w:r>
      <w:r w:rsidR="00632FF1">
        <w:rPr>
          <w:b/>
        </w:rPr>
        <w:t xml:space="preserve">: </w:t>
      </w:r>
      <w:r w:rsidR="00632FF1" w:rsidRPr="00632FF1">
        <w:t>no rodapé do documento o sistema de exibir a</w:t>
      </w:r>
      <w:r>
        <w:t>s</w:t>
      </w:r>
      <w:r w:rsidR="00632FF1" w:rsidRPr="00632FF1">
        <w:t xml:space="preserve"> informaç</w:t>
      </w:r>
      <w:r>
        <w:t xml:space="preserve">ões da </w:t>
      </w:r>
      <w:r w:rsidR="00F421C5">
        <w:t>data,</w:t>
      </w:r>
      <w:r>
        <w:t xml:space="preserve"> hora e nome </w:t>
      </w:r>
      <w:r w:rsidR="00632FF1">
        <w:t>completo do ator</w:t>
      </w:r>
      <w:r>
        <w:t xml:space="preserve"> que gerou o PDF;</w:t>
      </w:r>
    </w:p>
    <w:p w14:paraId="17C87353" w14:textId="77777777" w:rsidR="00F947B9" w:rsidRDefault="00F947B9" w:rsidP="00F947B9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34BDF1F7" w14:textId="5813C8A2" w:rsidR="00F421C5" w:rsidRDefault="00FF575E" w:rsidP="00F421C5">
      <w:pPr>
        <w:pStyle w:val="PargrafodaLista"/>
        <w:widowControl/>
        <w:autoSpaceDE/>
        <w:autoSpaceDN/>
        <w:adjustRightInd/>
        <w:spacing w:after="200" w:line="276" w:lineRule="auto"/>
        <w:ind w:left="1276"/>
        <w:contextualSpacing/>
        <w:jc w:val="both"/>
      </w:pPr>
      <w:r>
        <w:rPr>
          <w:noProof/>
        </w:rPr>
        <w:drawing>
          <wp:inline distT="0" distB="0" distL="0" distR="0" wp14:anchorId="0A9B2A4F" wp14:editId="034B67ED">
            <wp:extent cx="3240481" cy="259519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30" cy="26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E5A7" w14:textId="77777777" w:rsidR="002178D8" w:rsidRPr="002178D8" w:rsidRDefault="002178D8" w:rsidP="002178D8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  <w:bookmarkStart w:id="38" w:name="_Ref25132119"/>
      <w:bookmarkEnd w:id="37"/>
    </w:p>
    <w:p w14:paraId="167D3B41" w14:textId="76AB56ED" w:rsidR="0055666C" w:rsidRPr="00CE133E" w:rsidRDefault="0055666C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  <w:color w:val="000000" w:themeColor="text1"/>
        </w:rPr>
      </w:pPr>
      <w:bookmarkStart w:id="39" w:name="_Ref25935076"/>
      <w:r w:rsidRPr="00CE133E">
        <w:rPr>
          <w:b/>
          <w:color w:val="000000" w:themeColor="text1"/>
        </w:rPr>
        <w:t>Opção Julgar</w:t>
      </w:r>
      <w:bookmarkEnd w:id="39"/>
      <w:r w:rsidRPr="00CE133E">
        <w:rPr>
          <w:b/>
          <w:color w:val="000000" w:themeColor="text1"/>
        </w:rPr>
        <w:t xml:space="preserve"> </w:t>
      </w:r>
      <w:r w:rsidR="0040181D">
        <w:rPr>
          <w:b/>
          <w:color w:val="000000" w:themeColor="text1"/>
        </w:rPr>
        <w:t>Substituição</w:t>
      </w:r>
    </w:p>
    <w:p w14:paraId="6E193D07" w14:textId="7174C448" w:rsidR="00CE133E" w:rsidRDefault="00CE133E" w:rsidP="004A55B7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CE133E">
        <w:rPr>
          <w:color w:val="000000" w:themeColor="text1"/>
        </w:rPr>
        <w:t>Ao acionar a opção</w:t>
      </w:r>
      <w:r w:rsidRPr="00CE133E">
        <w:rPr>
          <w:noProof/>
        </w:rPr>
        <w:drawing>
          <wp:inline distT="0" distB="0" distL="0" distR="0" wp14:anchorId="5726A8A3" wp14:editId="346FB995">
            <wp:extent cx="838200" cy="12139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8283" cy="1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33E">
        <w:rPr>
          <w:color w:val="000000" w:themeColor="text1"/>
        </w:rPr>
        <w:t>, o sistema chama a estória HST037_Julgar_Pedido_Substituição_CEN/BR</w:t>
      </w:r>
      <w:r w:rsidR="00C97523">
        <w:rPr>
          <w:color w:val="000000" w:themeColor="text1"/>
        </w:rPr>
        <w:t>,</w:t>
      </w:r>
    </w:p>
    <w:p w14:paraId="095BDF03" w14:textId="77777777" w:rsidR="00C97523" w:rsidRDefault="00C97523" w:rsidP="00C9752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6180E408" w14:textId="1EBFB009" w:rsidR="001A5182" w:rsidRDefault="001A5182" w:rsidP="00A27CAA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1A5182">
        <w:rPr>
          <w:color w:val="000000" w:themeColor="text1"/>
        </w:rPr>
        <w:t>O sistema deve validar o ator logado; Caso seja um assessor CEN/BR, o sistema deve exibir o botão</w:t>
      </w:r>
      <w:r w:rsidRPr="00CE133E">
        <w:rPr>
          <w:noProof/>
        </w:rPr>
        <w:drawing>
          <wp:inline distT="0" distB="0" distL="0" distR="0" wp14:anchorId="74EF6365" wp14:editId="1EC5231D">
            <wp:extent cx="838200" cy="1213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8283" cy="1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 w:rsidR="004C2DC4">
        <w:rPr>
          <w:color w:val="000000" w:themeColor="text1"/>
        </w:rPr>
        <w:t xml:space="preserve">nas interfaces de </w:t>
      </w:r>
      <w:r>
        <w:rPr>
          <w:color w:val="000000" w:themeColor="text1"/>
        </w:rPr>
        <w:t xml:space="preserve">Pedidos de Substituição </w:t>
      </w:r>
      <w:r w:rsidRPr="004C2DC4">
        <w:rPr>
          <w:color w:val="31849B" w:themeColor="accent5" w:themeShade="BF"/>
        </w:rPr>
        <w:t>IES</w:t>
      </w:r>
      <w:r w:rsidR="00E656DB">
        <w:rPr>
          <w:color w:val="31849B" w:themeColor="accent5" w:themeShade="BF"/>
        </w:rPr>
        <w:t xml:space="preserve"> </w:t>
      </w:r>
      <w:r w:rsidR="00E656DB" w:rsidRPr="00E026C2">
        <w:rPr>
          <w:color w:val="auto"/>
        </w:rPr>
        <w:t>e</w:t>
      </w:r>
      <w:r w:rsidR="00E656DB">
        <w:rPr>
          <w:color w:val="31849B" w:themeColor="accent5" w:themeShade="BF"/>
        </w:rPr>
        <w:t xml:space="preserve"> </w:t>
      </w:r>
      <w:r w:rsidR="00E656DB">
        <w:rPr>
          <w:color w:val="000000" w:themeColor="text1"/>
        </w:rPr>
        <w:t xml:space="preserve">Pedidos de Substituição </w:t>
      </w:r>
      <w:r w:rsidR="00E656DB" w:rsidRPr="004C2DC4">
        <w:rPr>
          <w:color w:val="31849B" w:themeColor="accent5" w:themeShade="BF"/>
        </w:rPr>
        <w:t>UF</w:t>
      </w:r>
      <w:r>
        <w:rPr>
          <w:color w:val="000000" w:themeColor="text1"/>
        </w:rPr>
        <w:t>;</w:t>
      </w:r>
    </w:p>
    <w:p w14:paraId="50F6B8EA" w14:textId="77777777" w:rsidR="001A5182" w:rsidRPr="001A5182" w:rsidRDefault="001A5182" w:rsidP="001A5182">
      <w:pPr>
        <w:pStyle w:val="PargrafodaLista"/>
        <w:rPr>
          <w:color w:val="000000" w:themeColor="text1"/>
        </w:rPr>
      </w:pPr>
    </w:p>
    <w:p w14:paraId="37380E85" w14:textId="3DE11E1D" w:rsidR="001A5182" w:rsidRDefault="001A5182" w:rsidP="001A5182">
      <w:pPr>
        <w:pStyle w:val="PargrafodaLista"/>
        <w:widowControl/>
        <w:numPr>
          <w:ilvl w:val="0"/>
          <w:numId w:val="22"/>
        </w:numPr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Caso seja um assessor CE/UF, </w:t>
      </w:r>
      <w:r w:rsidRPr="001A5182">
        <w:rPr>
          <w:color w:val="000000" w:themeColor="text1"/>
        </w:rPr>
        <w:t>o sistema deve exibir o botão</w:t>
      </w:r>
      <w:r w:rsidRPr="00CE133E">
        <w:rPr>
          <w:noProof/>
        </w:rPr>
        <w:drawing>
          <wp:inline distT="0" distB="0" distL="0" distR="0" wp14:anchorId="7C91CD25" wp14:editId="0077F390">
            <wp:extent cx="838200" cy="12139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8283" cy="1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APENAS </w:t>
      </w:r>
      <w:r w:rsidR="004C2DC4">
        <w:rPr>
          <w:color w:val="000000" w:themeColor="text1"/>
        </w:rPr>
        <w:t>nas interfaces de</w:t>
      </w:r>
      <w:r>
        <w:rPr>
          <w:color w:val="000000" w:themeColor="text1"/>
        </w:rPr>
        <w:t xml:space="preserve"> Pedidos de Substituição </w:t>
      </w:r>
      <w:r w:rsidRPr="004C2DC4">
        <w:rPr>
          <w:color w:val="31849B" w:themeColor="accent5" w:themeShade="BF"/>
        </w:rPr>
        <w:t>UF</w:t>
      </w:r>
      <w:r>
        <w:rPr>
          <w:color w:val="000000" w:themeColor="text1"/>
        </w:rPr>
        <w:t>;</w:t>
      </w:r>
    </w:p>
    <w:p w14:paraId="6249CB3E" w14:textId="77777777" w:rsidR="00C97523" w:rsidRDefault="00C97523" w:rsidP="00C9752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9E81A74" w14:textId="77777777" w:rsidR="00C97523" w:rsidRPr="00CE133E" w:rsidRDefault="00C97523" w:rsidP="00C97523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</w:p>
    <w:p w14:paraId="57296B5B" w14:textId="77777777" w:rsidR="0055666C" w:rsidRDefault="0055666C" w:rsidP="0055666C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/>
        </w:rPr>
      </w:pPr>
    </w:p>
    <w:p w14:paraId="545B3B1B" w14:textId="77777777" w:rsidR="00F421C5" w:rsidRPr="00CE133E" w:rsidRDefault="00F421C5" w:rsidP="0055666C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color w:val="000000" w:themeColor="text1"/>
        </w:rPr>
      </w:pPr>
    </w:p>
    <w:p w14:paraId="6FFC78BB" w14:textId="6B5D1D0D" w:rsidR="004923A4" w:rsidRPr="00CE133E" w:rsidRDefault="004923A4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color w:val="000000" w:themeColor="text1"/>
        </w:rPr>
      </w:pPr>
      <w:bookmarkStart w:id="40" w:name="_Ref25935270"/>
      <w:r w:rsidRPr="00CE133E">
        <w:rPr>
          <w:b/>
          <w:color w:val="000000" w:themeColor="text1"/>
        </w:rPr>
        <w:t>Voltar</w:t>
      </w:r>
      <w:bookmarkEnd w:id="40"/>
      <w:r w:rsidR="00841B29" w:rsidRPr="00CE133E">
        <w:rPr>
          <w:b/>
          <w:color w:val="000000" w:themeColor="text1"/>
        </w:rPr>
        <w:t xml:space="preserve"> </w:t>
      </w:r>
      <w:bookmarkEnd w:id="38"/>
    </w:p>
    <w:p w14:paraId="0349AD29" w14:textId="3FFE9BBC" w:rsidR="00656397" w:rsidRPr="0018434C" w:rsidRDefault="00656397" w:rsidP="00841B29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56397">
        <w:rPr>
          <w:color w:val="auto"/>
        </w:rPr>
        <w:t xml:space="preserve">Na interface </w:t>
      </w:r>
      <w:r>
        <w:rPr>
          <w:color w:val="31849B" w:themeColor="accent5" w:themeShade="BF"/>
        </w:rPr>
        <w:t>[</w:t>
      </w:r>
      <w:r w:rsidR="0018434C">
        <w:rPr>
          <w:color w:val="31849B" w:themeColor="accent5" w:themeShade="BF"/>
        </w:rPr>
        <w:fldChar w:fldCharType="begin"/>
      </w:r>
      <w:r w:rsidR="0018434C">
        <w:rPr>
          <w:color w:val="31849B" w:themeColor="accent5" w:themeShade="BF"/>
        </w:rPr>
        <w:instrText xml:space="preserve"> REF _Ref25851054 \r \h </w:instrText>
      </w:r>
      <w:r w:rsidR="0018434C">
        <w:rPr>
          <w:color w:val="31849B" w:themeColor="accent5" w:themeShade="BF"/>
        </w:rPr>
      </w:r>
      <w:r w:rsidR="0018434C">
        <w:rPr>
          <w:color w:val="31849B" w:themeColor="accent5" w:themeShade="BF"/>
        </w:rPr>
        <w:fldChar w:fldCharType="separate"/>
      </w:r>
      <w:r w:rsidR="0018434C">
        <w:rPr>
          <w:color w:val="31849B" w:themeColor="accent5" w:themeShade="BF"/>
        </w:rPr>
        <w:t>P02</w:t>
      </w:r>
      <w:r w:rsidR="0018434C"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Pr="00656397">
        <w:rPr>
          <w:color w:val="auto"/>
        </w:rPr>
        <w:t xml:space="preserve">, o sistema volta para a interface </w:t>
      </w:r>
      <w:r w:rsidRPr="00656397">
        <w:rPr>
          <w:color w:val="31849B" w:themeColor="accent5" w:themeShade="BF"/>
        </w:rPr>
        <w:t>[</w:t>
      </w:r>
      <w:r w:rsidRPr="00656397">
        <w:rPr>
          <w:color w:val="31849B" w:themeColor="accent5" w:themeShade="BF"/>
        </w:rPr>
        <w:fldChar w:fldCharType="begin"/>
      </w:r>
      <w:r w:rsidRPr="00656397">
        <w:rPr>
          <w:color w:val="31849B" w:themeColor="accent5" w:themeShade="BF"/>
        </w:rPr>
        <w:instrText xml:space="preserve"> REF _Ref24546055 \r \h  \* MERGEFORMAT </w:instrText>
      </w:r>
      <w:r w:rsidRPr="00656397">
        <w:rPr>
          <w:color w:val="31849B" w:themeColor="accent5" w:themeShade="BF"/>
        </w:rPr>
      </w:r>
      <w:r w:rsidRPr="00656397">
        <w:rPr>
          <w:color w:val="31849B" w:themeColor="accent5" w:themeShade="BF"/>
        </w:rPr>
        <w:fldChar w:fldCharType="separate"/>
      </w:r>
      <w:r w:rsidRPr="00656397">
        <w:rPr>
          <w:color w:val="31849B" w:themeColor="accent5" w:themeShade="BF"/>
        </w:rPr>
        <w:t>P01</w:t>
      </w:r>
      <w:r w:rsidRPr="00656397">
        <w:rPr>
          <w:color w:val="31849B" w:themeColor="accent5" w:themeShade="BF"/>
        </w:rPr>
        <w:fldChar w:fldCharType="end"/>
      </w:r>
      <w:r w:rsidRPr="00656397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4930ACC3" w14:textId="77777777" w:rsidR="0018434C" w:rsidRDefault="0018434C" w:rsidP="0018434C">
      <w:pPr>
        <w:pStyle w:val="PargrafodaLista"/>
      </w:pPr>
    </w:p>
    <w:p w14:paraId="727AB7EE" w14:textId="5D3BB92C" w:rsidR="0018434C" w:rsidRPr="0018434C" w:rsidRDefault="0018434C" w:rsidP="0018434C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56397">
        <w:rPr>
          <w:color w:val="auto"/>
        </w:rPr>
        <w:t xml:space="preserve">Na interface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_Ref25823890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Pr="00656397">
        <w:rPr>
          <w:color w:val="auto"/>
        </w:rPr>
        <w:t xml:space="preserve">, o sistema volta para a interface </w:t>
      </w:r>
      <w:r w:rsidRPr="00656397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_Ref25851054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656397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4F71680B" w14:textId="77777777" w:rsidR="0018434C" w:rsidRDefault="0018434C" w:rsidP="0018434C">
      <w:pPr>
        <w:pStyle w:val="PargrafodaLista"/>
      </w:pPr>
    </w:p>
    <w:p w14:paraId="1BBD253F" w14:textId="27C92F53" w:rsidR="0018434C" w:rsidRPr="0018434C" w:rsidRDefault="0018434C" w:rsidP="0018434C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Na interface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_Ref25823910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P04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Pr="00656397">
        <w:rPr>
          <w:color w:val="auto"/>
        </w:rPr>
        <w:t xml:space="preserve">, o sistema volta para a interface </w:t>
      </w:r>
      <w:r w:rsidRPr="00656397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_Ref25851054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P02</w:t>
      </w:r>
      <w:r>
        <w:rPr>
          <w:color w:val="31849B" w:themeColor="accent5" w:themeShade="BF"/>
        </w:rPr>
        <w:fldChar w:fldCharType="end"/>
      </w:r>
      <w:r w:rsidRPr="00656397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6DC591A5" w14:textId="5C62E9AC" w:rsidR="0018434C" w:rsidRPr="0018434C" w:rsidRDefault="0018434C" w:rsidP="0018434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4E7FCC3" w14:textId="7890EAF5" w:rsidR="0018434C" w:rsidRPr="0018434C" w:rsidRDefault="0018434C" w:rsidP="0018434C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Na interface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_Ref25831460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P05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Pr="00656397">
        <w:rPr>
          <w:color w:val="auto"/>
        </w:rPr>
        <w:t xml:space="preserve">, o sistema volta para a interface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_Ref25823890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P03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  <w:r w:rsidRPr="0018434C">
        <w:rPr>
          <w:color w:val="000000" w:themeColor="text1"/>
        </w:rPr>
        <w:t>ou</w:t>
      </w:r>
      <w:r>
        <w:rPr>
          <w:color w:val="31849B" w:themeColor="accent5" w:themeShade="BF"/>
        </w:rPr>
        <w:t xml:space="preserve"> 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_Ref25823910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P04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 xml:space="preserve">] </w:t>
      </w:r>
      <w:r w:rsidRPr="0018434C">
        <w:rPr>
          <w:color w:val="000000" w:themeColor="text1"/>
        </w:rPr>
        <w:t xml:space="preserve">conforme seleção </w:t>
      </w:r>
      <w:r>
        <w:rPr>
          <w:color w:val="000000" w:themeColor="text1"/>
        </w:rPr>
        <w:t xml:space="preserve">anteriormente realizada: </w:t>
      </w:r>
      <w:r w:rsidRPr="0018434C">
        <w:rPr>
          <w:color w:val="000000" w:themeColor="text1"/>
        </w:rPr>
        <w:t>UF ou IES</w:t>
      </w:r>
      <w:r>
        <w:rPr>
          <w:color w:val="31849B" w:themeColor="accent5" w:themeShade="BF"/>
        </w:rPr>
        <w:t>;</w:t>
      </w:r>
    </w:p>
    <w:p w14:paraId="3858FEB8" w14:textId="77777777" w:rsidR="0018434C" w:rsidRDefault="0018434C" w:rsidP="0018434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AC16A1" w14:textId="6808B377" w:rsidR="0018434C" w:rsidRPr="0018434C" w:rsidRDefault="0018434C" w:rsidP="0018434C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>
        <w:t xml:space="preserve">Na interface </w:t>
      </w:r>
      <w:r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_Ref25845780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P06</w:t>
      </w:r>
      <w:r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Pr="00656397">
        <w:rPr>
          <w:color w:val="auto"/>
        </w:rPr>
        <w:t xml:space="preserve">, o sistema volta para a interface </w:t>
      </w:r>
      <w:r w:rsidRPr="00656397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_Ref25831460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P05</w:t>
      </w:r>
      <w:r>
        <w:rPr>
          <w:color w:val="31849B" w:themeColor="accent5" w:themeShade="BF"/>
        </w:rPr>
        <w:fldChar w:fldCharType="end"/>
      </w:r>
      <w:r w:rsidRPr="00656397">
        <w:rPr>
          <w:color w:val="31849B" w:themeColor="accent5" w:themeShade="BF"/>
        </w:rPr>
        <w:t>]</w:t>
      </w:r>
      <w:r>
        <w:rPr>
          <w:color w:val="31849B" w:themeColor="accent5" w:themeShade="BF"/>
        </w:rPr>
        <w:t>;</w:t>
      </w:r>
    </w:p>
    <w:p w14:paraId="3344BA4E" w14:textId="77777777" w:rsidR="0018434C" w:rsidRPr="00656397" w:rsidRDefault="0018434C" w:rsidP="0018434C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95C1A49" w14:textId="77777777" w:rsidR="004923A4" w:rsidRDefault="004923A4" w:rsidP="004923A4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  <w:rPr>
          <w:b/>
        </w:rPr>
      </w:pPr>
    </w:p>
    <w:p w14:paraId="1C2C1DE2" w14:textId="6383158E" w:rsidR="00626053" w:rsidRDefault="00626053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 w:rsidRPr="00517D3F">
        <w:rPr>
          <w:b/>
        </w:rPr>
        <w:t>URL</w:t>
      </w:r>
    </w:p>
    <w:p w14:paraId="200AA80A" w14:textId="77777777" w:rsidR="00437BBB" w:rsidRPr="006654BA" w:rsidRDefault="00437BBB" w:rsidP="004A55B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654BA">
        <w:t>Caso o ator copie e cole a URL desta estória, o sistema deve validar primeiramente se o ator está logado no sistema eleitoral:</w:t>
      </w:r>
    </w:p>
    <w:p w14:paraId="53DD5B7A" w14:textId="77777777" w:rsidR="00437BBB" w:rsidRPr="006654BA" w:rsidRDefault="00437BBB" w:rsidP="00437BBB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6E0B3AF9" w14:textId="5BB89200" w:rsidR="00437BBB" w:rsidRPr="006654BA" w:rsidRDefault="00437BBB" w:rsidP="004A55B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654BA">
        <w:t xml:space="preserve">Caso não esteja logado, o sistema deve exibir a mensagem </w:t>
      </w:r>
      <w:r w:rsidRPr="006654BA">
        <w:rPr>
          <w:color w:val="31849B" w:themeColor="accent5" w:themeShade="BF"/>
        </w:rPr>
        <w:t>[</w:t>
      </w:r>
      <w:r w:rsidR="00971323">
        <w:rPr>
          <w:color w:val="31849B" w:themeColor="accent5" w:themeShade="BF"/>
        </w:rPr>
        <w:fldChar w:fldCharType="begin"/>
      </w:r>
      <w:r w:rsidR="00971323">
        <w:rPr>
          <w:color w:val="31849B" w:themeColor="accent5" w:themeShade="BF"/>
        </w:rPr>
        <w:instrText xml:space="preserve"> REF _Ref24548430 \r \h </w:instrText>
      </w:r>
      <w:r w:rsidR="00971323">
        <w:rPr>
          <w:color w:val="31849B" w:themeColor="accent5" w:themeShade="BF"/>
        </w:rPr>
      </w:r>
      <w:r w:rsidR="00971323">
        <w:rPr>
          <w:color w:val="31849B" w:themeColor="accent5" w:themeShade="BF"/>
        </w:rPr>
        <w:fldChar w:fldCharType="separate"/>
      </w:r>
      <w:r w:rsidR="00971323">
        <w:rPr>
          <w:color w:val="31849B" w:themeColor="accent5" w:themeShade="BF"/>
        </w:rPr>
        <w:t>ME02</w:t>
      </w:r>
      <w:r w:rsidR="00971323">
        <w:rPr>
          <w:color w:val="31849B" w:themeColor="accent5" w:themeShade="BF"/>
        </w:rPr>
        <w:fldChar w:fldCharType="end"/>
      </w:r>
      <w:r w:rsidRPr="006654BA">
        <w:rPr>
          <w:color w:val="31849B" w:themeColor="accent5" w:themeShade="BF"/>
        </w:rPr>
        <w:t>];</w:t>
      </w:r>
    </w:p>
    <w:p w14:paraId="3FE252A0" w14:textId="77777777" w:rsidR="00437BBB" w:rsidRPr="006654BA" w:rsidRDefault="00437BBB" w:rsidP="004B48CD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68889AD1" w14:textId="7C5C4700" w:rsidR="00437BBB" w:rsidRDefault="00437BBB" w:rsidP="004A55B7">
      <w:pPr>
        <w:pStyle w:val="PargrafodaLista"/>
        <w:widowControl/>
        <w:numPr>
          <w:ilvl w:val="0"/>
          <w:numId w:val="13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654BA">
        <w:t xml:space="preserve">Caso esteja logado, o sistema </w:t>
      </w:r>
      <w:r w:rsidR="00846B53">
        <w:t xml:space="preserve">deve </w:t>
      </w:r>
      <w:r w:rsidR="00971323">
        <w:t xml:space="preserve">validar se o ator logado </w:t>
      </w:r>
      <w:r w:rsidR="00F73439">
        <w:t>tem permissão de Assessor CEN/BR ou Assessor CE/</w:t>
      </w:r>
      <w:r w:rsidR="00995D7E">
        <w:t>UF, caso</w:t>
      </w:r>
      <w:r w:rsidR="00971323">
        <w:t xml:space="preserve"> seja, o sistema deve </w:t>
      </w:r>
      <w:r w:rsidRPr="006654BA">
        <w:t>direciona para a interface</w:t>
      </w:r>
      <w:r>
        <w:t xml:space="preserve"> </w:t>
      </w:r>
      <w:r w:rsidRPr="006654BA">
        <w:rPr>
          <w:color w:val="31849B" w:themeColor="accent5" w:themeShade="BF"/>
        </w:rPr>
        <w:t>[</w:t>
      </w:r>
      <w:r w:rsidR="00FF5586">
        <w:rPr>
          <w:color w:val="31849B" w:themeColor="accent5" w:themeShade="BF"/>
        </w:rPr>
        <w:fldChar w:fldCharType="begin"/>
      </w:r>
      <w:r w:rsidR="00FF5586">
        <w:rPr>
          <w:color w:val="31849B" w:themeColor="accent5" w:themeShade="BF"/>
        </w:rPr>
        <w:instrText xml:space="preserve"> REF _Ref24546055 \r \h </w:instrText>
      </w:r>
      <w:r w:rsidR="00FF5586">
        <w:rPr>
          <w:color w:val="31849B" w:themeColor="accent5" w:themeShade="BF"/>
        </w:rPr>
      </w:r>
      <w:r w:rsidR="00FF5586">
        <w:rPr>
          <w:color w:val="31849B" w:themeColor="accent5" w:themeShade="BF"/>
        </w:rPr>
        <w:fldChar w:fldCharType="separate"/>
      </w:r>
      <w:r w:rsidR="00FF5586">
        <w:rPr>
          <w:color w:val="31849B" w:themeColor="accent5" w:themeShade="BF"/>
        </w:rPr>
        <w:t>P01</w:t>
      </w:r>
      <w:r w:rsidR="00FF5586">
        <w:rPr>
          <w:color w:val="31849B" w:themeColor="accent5" w:themeShade="BF"/>
        </w:rPr>
        <w:fldChar w:fldCharType="end"/>
      </w:r>
      <w:r w:rsidRPr="006654BA">
        <w:rPr>
          <w:color w:val="31849B" w:themeColor="accent5" w:themeShade="BF"/>
        </w:rPr>
        <w:t>]</w:t>
      </w:r>
      <w:r w:rsidR="00F73439">
        <w:rPr>
          <w:color w:val="31849B" w:themeColor="accent5" w:themeShade="BF"/>
        </w:rPr>
        <w:t>;</w:t>
      </w:r>
      <w:r w:rsidR="00971323">
        <w:rPr>
          <w:color w:val="31849B" w:themeColor="accent5" w:themeShade="BF"/>
        </w:rPr>
        <w:t xml:space="preserve"> </w:t>
      </w:r>
      <w:r w:rsidR="000C1747" w:rsidRPr="004C11DE">
        <w:rPr>
          <w:color w:val="auto"/>
        </w:rPr>
        <w:t xml:space="preserve">Caso o ator não tenha permissão, o sistema deve exibir a mensagem </w:t>
      </w:r>
      <w:r w:rsidR="000C1747">
        <w:rPr>
          <w:color w:val="31849B" w:themeColor="accent5" w:themeShade="BF"/>
        </w:rPr>
        <w:t>[</w:t>
      </w:r>
      <w:r w:rsidR="000C1747">
        <w:rPr>
          <w:color w:val="31849B" w:themeColor="accent5" w:themeShade="BF"/>
        </w:rPr>
        <w:fldChar w:fldCharType="begin"/>
      </w:r>
      <w:r w:rsidR="000C1747">
        <w:rPr>
          <w:color w:val="31849B" w:themeColor="accent5" w:themeShade="BF"/>
        </w:rPr>
        <w:instrText xml:space="preserve"> REF _Ref24551944 \r \h </w:instrText>
      </w:r>
      <w:r w:rsidR="000C1747">
        <w:rPr>
          <w:color w:val="31849B" w:themeColor="accent5" w:themeShade="BF"/>
        </w:rPr>
      </w:r>
      <w:r w:rsidR="000C1747">
        <w:rPr>
          <w:color w:val="31849B" w:themeColor="accent5" w:themeShade="BF"/>
        </w:rPr>
        <w:fldChar w:fldCharType="separate"/>
      </w:r>
      <w:r w:rsidR="000C1747">
        <w:rPr>
          <w:color w:val="31849B" w:themeColor="accent5" w:themeShade="BF"/>
        </w:rPr>
        <w:t>ME04</w:t>
      </w:r>
      <w:r w:rsidR="000C1747">
        <w:rPr>
          <w:color w:val="31849B" w:themeColor="accent5" w:themeShade="BF"/>
        </w:rPr>
        <w:fldChar w:fldCharType="end"/>
      </w:r>
      <w:r w:rsidR="000C1747">
        <w:rPr>
          <w:color w:val="31849B" w:themeColor="accent5" w:themeShade="BF"/>
        </w:rPr>
        <w:t>]</w:t>
      </w:r>
    </w:p>
    <w:p w14:paraId="07A84A40" w14:textId="77777777" w:rsidR="00841B29" w:rsidRDefault="00841B29" w:rsidP="00841B29">
      <w:pPr>
        <w:pStyle w:val="PargrafodaLista"/>
      </w:pPr>
    </w:p>
    <w:p w14:paraId="759670EE" w14:textId="77777777" w:rsidR="00841B29" w:rsidRDefault="00841B29" w:rsidP="00841B29">
      <w:pPr>
        <w:pStyle w:val="PargrafodaLista"/>
      </w:pPr>
    </w:p>
    <w:p w14:paraId="79B90106" w14:textId="68B324F9" w:rsidR="00841B29" w:rsidRDefault="00841B29" w:rsidP="00841B29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  <w:rPr>
          <w:b/>
        </w:rPr>
      </w:pPr>
      <w:r>
        <w:rPr>
          <w:b/>
        </w:rPr>
        <w:lastRenderedPageBreak/>
        <w:t>Visão Geral</w:t>
      </w:r>
    </w:p>
    <w:p w14:paraId="33153DAB" w14:textId="3C0AFF98" w:rsidR="00841B29" w:rsidRPr="00927686" w:rsidRDefault="00841B29" w:rsidP="004A55B7">
      <w:pPr>
        <w:pStyle w:val="PargrafodaLista"/>
        <w:widowControl/>
        <w:numPr>
          <w:ilvl w:val="0"/>
          <w:numId w:val="15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927686">
        <w:t xml:space="preserve">Ao acionar a opção </w:t>
      </w:r>
      <w:r w:rsidRPr="00927686">
        <w:rPr>
          <w:noProof/>
        </w:rPr>
        <w:drawing>
          <wp:inline distT="0" distB="0" distL="0" distR="0" wp14:anchorId="50EBA68E" wp14:editId="7B6182D4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686">
        <w:t xml:space="preserve"> , ou selecionar a Aba </w:t>
      </w:r>
      <w:r w:rsidRPr="00927686">
        <w:rPr>
          <w:b/>
        </w:rPr>
        <w:t>Visão Geral</w:t>
      </w:r>
      <w:r w:rsidRPr="00927686">
        <w:t xml:space="preserve">, o sistema deve exibir a interface </w:t>
      </w:r>
      <w:r w:rsidRPr="00927686">
        <w:rPr>
          <w:color w:val="31849B" w:themeColor="accent5" w:themeShade="BF"/>
        </w:rPr>
        <w:t>[</w:t>
      </w:r>
      <w:r w:rsidR="00F006EC">
        <w:rPr>
          <w:color w:val="31849B" w:themeColor="accent5" w:themeShade="BF"/>
        </w:rPr>
        <w:fldChar w:fldCharType="begin"/>
      </w:r>
      <w:r w:rsidR="00F006EC">
        <w:rPr>
          <w:color w:val="31849B" w:themeColor="accent5" w:themeShade="BF"/>
        </w:rPr>
        <w:instrText xml:space="preserve"> REF _Ref25850851 \r \h </w:instrText>
      </w:r>
      <w:r w:rsidR="00F006EC">
        <w:rPr>
          <w:color w:val="31849B" w:themeColor="accent5" w:themeShade="BF"/>
        </w:rPr>
      </w:r>
      <w:r w:rsidR="00F006EC">
        <w:rPr>
          <w:color w:val="31849B" w:themeColor="accent5" w:themeShade="BF"/>
        </w:rPr>
        <w:fldChar w:fldCharType="separate"/>
      </w:r>
      <w:r w:rsidR="00F006EC">
        <w:rPr>
          <w:color w:val="31849B" w:themeColor="accent5" w:themeShade="BF"/>
        </w:rPr>
        <w:t>P07</w:t>
      </w:r>
      <w:r w:rsidR="00F006EC">
        <w:rPr>
          <w:color w:val="31849B" w:themeColor="accent5" w:themeShade="BF"/>
        </w:rPr>
        <w:fldChar w:fldCharType="end"/>
      </w:r>
      <w:r w:rsidRPr="00927686">
        <w:rPr>
          <w:color w:val="31849B" w:themeColor="accent5" w:themeShade="BF"/>
        </w:rPr>
        <w:t>]</w:t>
      </w:r>
      <w:r w:rsidR="00656397">
        <w:rPr>
          <w:color w:val="31849B" w:themeColor="accent5" w:themeShade="BF"/>
        </w:rPr>
        <w:t xml:space="preserve"> </w:t>
      </w:r>
      <w:r w:rsidR="00656397" w:rsidRPr="00656397">
        <w:rPr>
          <w:color w:val="000000" w:themeColor="text1"/>
        </w:rPr>
        <w:t xml:space="preserve">Tela Inicial do modulo </w:t>
      </w:r>
      <w:r w:rsidR="00CB7DE8">
        <w:rPr>
          <w:color w:val="000000" w:themeColor="text1"/>
        </w:rPr>
        <w:t>Corporativo</w:t>
      </w:r>
      <w:r w:rsidR="00656397" w:rsidRPr="00656397">
        <w:rPr>
          <w:color w:val="000000" w:themeColor="text1"/>
        </w:rPr>
        <w:t>;</w:t>
      </w:r>
    </w:p>
    <w:p w14:paraId="0AB61DF7" w14:textId="77777777" w:rsidR="00841B29" w:rsidRPr="006654BA" w:rsidRDefault="00841B29" w:rsidP="00841B29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36DEDA1A" w14:textId="77777777" w:rsidR="00626053" w:rsidRPr="00626053" w:rsidRDefault="00626053" w:rsidP="00626053">
      <w:pPr>
        <w:pStyle w:val="PargrafodaLista"/>
        <w:widowControl/>
        <w:autoSpaceDE/>
        <w:autoSpaceDN/>
        <w:adjustRightInd/>
        <w:spacing w:after="200" w:line="276" w:lineRule="auto"/>
        <w:ind w:left="360"/>
        <w:contextualSpacing/>
        <w:jc w:val="both"/>
      </w:pPr>
    </w:p>
    <w:p w14:paraId="2545AB52" w14:textId="75CD9D5B" w:rsidR="00EB6FEF" w:rsidRPr="00A24EFF" w:rsidRDefault="00EB6FEF" w:rsidP="00EB6FEF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r>
        <w:rPr>
          <w:b/>
        </w:rPr>
        <w:t>Mensagem:</w:t>
      </w:r>
    </w:p>
    <w:p w14:paraId="77D17B16" w14:textId="2CF61081" w:rsidR="00EE30B5" w:rsidRPr="00EC175D" w:rsidRDefault="00EE30B5" w:rsidP="006B4BE8">
      <w:pPr>
        <w:pStyle w:val="PargrafodaLista"/>
        <w:numPr>
          <w:ilvl w:val="0"/>
          <w:numId w:val="7"/>
        </w:numPr>
        <w:ind w:left="426"/>
      </w:pPr>
      <w:r w:rsidRPr="00EC175D">
        <w:t xml:space="preserve">As mensagens </w:t>
      </w:r>
      <w:r w:rsidR="006E5559" w:rsidRPr="00EC175D">
        <w:t xml:space="preserve">de </w:t>
      </w:r>
      <w:r w:rsidR="006E5559" w:rsidRPr="00EC175D">
        <w:rPr>
          <w:u w:val="single"/>
        </w:rPr>
        <w:t>Sucesso, Alerta e Erro</w:t>
      </w:r>
      <w:r w:rsidR="006E5559" w:rsidRPr="00EC175D">
        <w:t xml:space="preserve">, </w:t>
      </w:r>
      <w:r w:rsidRPr="00B1581B">
        <w:t>devem ser exibidas</w:t>
      </w:r>
      <w:r w:rsidR="006E5559" w:rsidRPr="00B1581B">
        <w:t xml:space="preserve"> no canto superior </w:t>
      </w:r>
      <w:r w:rsidR="004C7131" w:rsidRPr="00B1581B">
        <w:t xml:space="preserve">direito </w:t>
      </w:r>
      <w:r w:rsidR="006E5559" w:rsidRPr="00B1581B">
        <w:t>da tela,</w:t>
      </w:r>
      <w:r w:rsidR="006E5559" w:rsidRPr="00EC175D">
        <w:t xml:space="preserve"> </w:t>
      </w:r>
      <w:r w:rsidRPr="00EC175D">
        <w:t>com o seguinte padrão:</w:t>
      </w:r>
    </w:p>
    <w:p w14:paraId="4769E07E" w14:textId="77777777" w:rsidR="00EE30B5" w:rsidRPr="00EC175D" w:rsidRDefault="00EE30B5" w:rsidP="006B4BE8">
      <w:pPr>
        <w:pStyle w:val="PargrafodaLista"/>
        <w:numPr>
          <w:ilvl w:val="0"/>
          <w:numId w:val="7"/>
        </w:numPr>
        <w:ind w:left="426"/>
      </w:pPr>
      <w:r w:rsidRPr="00EC175D">
        <w:t>O sistema deve ter um temporizador de 5 segundos para cada mensagem exibida.</w:t>
      </w:r>
    </w:p>
    <w:p w14:paraId="43D6261A" w14:textId="77777777" w:rsidR="00EE30B5" w:rsidRPr="00EC175D" w:rsidRDefault="00EE30B5" w:rsidP="006B4BE8">
      <w:pPr>
        <w:pStyle w:val="PargrafodaLista"/>
        <w:numPr>
          <w:ilvl w:val="0"/>
          <w:numId w:val="7"/>
        </w:numPr>
        <w:ind w:left="426"/>
      </w:pPr>
      <w:r w:rsidRPr="00EC175D">
        <w:t>Ao final dos 5 segundos, o sistema deve fechar a caixa de mensagem e não exibi-la na tela.</w:t>
      </w:r>
    </w:p>
    <w:p w14:paraId="60CEF1D2" w14:textId="7C9C2D44" w:rsidR="00004F8B" w:rsidRDefault="00004F8B" w:rsidP="006B4BE8">
      <w:pPr>
        <w:pStyle w:val="PargrafodaLista"/>
        <w:numPr>
          <w:ilvl w:val="0"/>
          <w:numId w:val="7"/>
        </w:numPr>
        <w:ind w:left="426"/>
      </w:pPr>
      <w:r w:rsidRPr="00EC175D">
        <w:t xml:space="preserve">Caso surja uma nova mensagem, o sistema deve </w:t>
      </w:r>
      <w:r w:rsidR="0013080E" w:rsidRPr="00EC175D">
        <w:t>exibi-la</w:t>
      </w:r>
      <w:r w:rsidRPr="00EC175D">
        <w:t xml:space="preserve"> logo abaixo daquela que foi anteriormente criada.</w:t>
      </w: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EC175D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EC175D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EC175D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EC175D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b/>
                <w:sz w:val="20"/>
              </w:rPr>
              <w:t>Ações</w:t>
            </w:r>
          </w:p>
        </w:tc>
      </w:tr>
      <w:tr w:rsidR="00FB3C8F" w:rsidRPr="00EC175D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EC175D" w:rsidRDefault="00FB3C8F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1" w:name="_Ref12023348"/>
          </w:p>
        </w:tc>
        <w:bookmarkEnd w:id="41"/>
        <w:tc>
          <w:tcPr>
            <w:tcW w:w="6276" w:type="dxa"/>
          </w:tcPr>
          <w:p w14:paraId="19465BB6" w14:textId="7B788B2C" w:rsidR="00596253" w:rsidRPr="00C87F13" w:rsidRDefault="002E2C2B" w:rsidP="00540F6D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C87F13">
              <w:rPr>
                <w:rFonts w:cs="Arial"/>
                <w:sz w:val="18"/>
                <w:szCs w:val="18"/>
              </w:rPr>
              <w:t xml:space="preserve">Erro de </w:t>
            </w:r>
            <w:r w:rsidR="00540F6D" w:rsidRPr="00C87F13">
              <w:rPr>
                <w:rFonts w:cs="Arial"/>
                <w:sz w:val="18"/>
                <w:szCs w:val="18"/>
              </w:rPr>
              <w:t>c</w:t>
            </w:r>
            <w:r w:rsidRPr="00C87F13">
              <w:rPr>
                <w:rFonts w:cs="Arial"/>
                <w:sz w:val="18"/>
                <w:szCs w:val="18"/>
              </w:rPr>
              <w:t>omunicação</w:t>
            </w:r>
            <w:r w:rsidR="007303C6" w:rsidRPr="00C87F13">
              <w:rPr>
                <w:rFonts w:cs="Arial"/>
                <w:sz w:val="18"/>
                <w:szCs w:val="18"/>
              </w:rPr>
              <w:t xml:space="preserve">, tente mais </w:t>
            </w:r>
            <w:r w:rsidR="00EE30B5" w:rsidRPr="00C87F13">
              <w:rPr>
                <w:rFonts w:cs="Arial"/>
                <w:sz w:val="18"/>
                <w:szCs w:val="18"/>
              </w:rPr>
              <w:t>tarde!</w:t>
            </w:r>
          </w:p>
        </w:tc>
        <w:tc>
          <w:tcPr>
            <w:tcW w:w="1555" w:type="dxa"/>
          </w:tcPr>
          <w:p w14:paraId="3B390CB7" w14:textId="64C1DAF7" w:rsidR="00FB3C8F" w:rsidRPr="00EC175D" w:rsidRDefault="00EE30B5" w:rsidP="00FB5814">
            <w:pPr>
              <w:spacing w:before="60" w:after="60"/>
              <w:rPr>
                <w:sz w:val="18"/>
                <w:szCs w:val="18"/>
              </w:rPr>
            </w:pPr>
            <w:r w:rsidRPr="00EC175D">
              <w:rPr>
                <w:sz w:val="18"/>
                <w:szCs w:val="18"/>
              </w:rPr>
              <w:t>Erro</w:t>
            </w:r>
          </w:p>
        </w:tc>
      </w:tr>
      <w:tr w:rsidR="00CD4453" w:rsidRPr="00EC175D" w14:paraId="6BFDD47B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B2120FD" w14:textId="77777777" w:rsidR="00CD4453" w:rsidRPr="00EC175D" w:rsidRDefault="00CD445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2" w:name="_Ref24548430"/>
          </w:p>
        </w:tc>
        <w:bookmarkEnd w:id="42"/>
        <w:tc>
          <w:tcPr>
            <w:tcW w:w="6276" w:type="dxa"/>
          </w:tcPr>
          <w:p w14:paraId="6BD120C6" w14:textId="2D61E5F8" w:rsidR="00CD4453" w:rsidRPr="00F73439" w:rsidRDefault="00CD4453" w:rsidP="00CD4453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F73439">
              <w:rPr>
                <w:rFonts w:cs="Arial"/>
                <w:color w:val="000000" w:themeColor="text1"/>
                <w:sz w:val="18"/>
                <w:szCs w:val="18"/>
              </w:rPr>
              <w:t xml:space="preserve">Caro(a) </w:t>
            </w:r>
            <w:r w:rsidR="005A51D3" w:rsidRPr="00F73439">
              <w:rPr>
                <w:rFonts w:cs="Arial"/>
                <w:color w:val="000000" w:themeColor="text1"/>
                <w:sz w:val="18"/>
                <w:szCs w:val="18"/>
              </w:rPr>
              <w:t>sr. (</w:t>
            </w:r>
            <w:r w:rsidRPr="00F73439">
              <w:rPr>
                <w:rFonts w:cs="Arial"/>
                <w:color w:val="000000" w:themeColor="text1"/>
                <w:sz w:val="18"/>
                <w:szCs w:val="18"/>
              </w:rPr>
              <w:t>a), você não está logado no sistema eleitoral!</w:t>
            </w:r>
          </w:p>
          <w:p w14:paraId="40FB88C4" w14:textId="50E33F3E" w:rsidR="00CD4453" w:rsidRPr="00F73439" w:rsidRDefault="00CD4453" w:rsidP="00CD4453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73439"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0CBA8E9D" w14:textId="07922840" w:rsidR="00CD4453" w:rsidRPr="00EC175D" w:rsidRDefault="00CD4453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39202E" w:rsidRPr="00EC175D" w14:paraId="35CF3F5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13BD1CA" w14:textId="77777777" w:rsidR="0039202E" w:rsidRPr="00EC175D" w:rsidRDefault="0039202E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24548577"/>
          </w:p>
        </w:tc>
        <w:bookmarkEnd w:id="43"/>
        <w:tc>
          <w:tcPr>
            <w:tcW w:w="6276" w:type="dxa"/>
          </w:tcPr>
          <w:p w14:paraId="2EEC0388" w14:textId="47A2FD89" w:rsidR="0039202E" w:rsidRPr="00F73439" w:rsidRDefault="00DA36B7" w:rsidP="00EF127C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5E599B">
              <w:rPr>
                <w:rFonts w:cs="Arial"/>
                <w:sz w:val="18"/>
                <w:szCs w:val="18"/>
              </w:rPr>
              <w:t>Nenhum registro encontrado!</w:t>
            </w:r>
          </w:p>
        </w:tc>
        <w:tc>
          <w:tcPr>
            <w:tcW w:w="1555" w:type="dxa"/>
          </w:tcPr>
          <w:p w14:paraId="2F504762" w14:textId="72FE4504" w:rsidR="0039202E" w:rsidRDefault="0039202E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E44083" w:rsidRPr="00EC175D" w14:paraId="6624436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2E1605" w14:textId="77777777" w:rsidR="00E44083" w:rsidRPr="00EC175D" w:rsidRDefault="00E44083" w:rsidP="006B4BE8">
            <w:pPr>
              <w:pStyle w:val="PargrafodaLista"/>
              <w:numPr>
                <w:ilvl w:val="0"/>
                <w:numId w:val="5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24551944"/>
          </w:p>
        </w:tc>
        <w:bookmarkEnd w:id="44"/>
        <w:tc>
          <w:tcPr>
            <w:tcW w:w="6276" w:type="dxa"/>
          </w:tcPr>
          <w:p w14:paraId="270FA991" w14:textId="30FEDCD6" w:rsidR="00E44083" w:rsidRPr="00F73439" w:rsidRDefault="00E44083" w:rsidP="00387445">
            <w:pPr>
              <w:spacing w:after="0"/>
              <w:rPr>
                <w:rFonts w:cs="Arial"/>
                <w:color w:val="000000" w:themeColor="text1"/>
                <w:sz w:val="18"/>
                <w:szCs w:val="18"/>
              </w:rPr>
            </w:pPr>
            <w:r w:rsidRPr="00F73439">
              <w:rPr>
                <w:rFonts w:cs="Arial"/>
                <w:color w:val="000000" w:themeColor="text1"/>
                <w:sz w:val="18"/>
                <w:szCs w:val="18"/>
              </w:rPr>
              <w:t xml:space="preserve">Caro(a) sr. (a), </w:t>
            </w:r>
            <w:r w:rsidR="00387445" w:rsidRPr="00F73439">
              <w:rPr>
                <w:rFonts w:cs="Arial"/>
                <w:color w:val="000000" w:themeColor="text1"/>
                <w:sz w:val="18"/>
                <w:szCs w:val="18"/>
              </w:rPr>
              <w:t xml:space="preserve"> você não tem permissão de acesso para </w:t>
            </w:r>
            <w:r w:rsidRPr="00F73439">
              <w:rPr>
                <w:rFonts w:cs="Arial"/>
                <w:color w:val="000000" w:themeColor="text1"/>
                <w:sz w:val="18"/>
                <w:szCs w:val="18"/>
              </w:rPr>
              <w:t>visualização da atividade selecionada</w:t>
            </w:r>
            <w:r w:rsidR="00387445" w:rsidRPr="00F73439">
              <w:rPr>
                <w:rFonts w:cs="Arial"/>
                <w:color w:val="000000" w:themeColor="text1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1EE8DAF2" w14:textId="16779CFE" w:rsidR="00E44083" w:rsidRDefault="00E44083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</w:tbl>
    <w:p w14:paraId="748BE4D9" w14:textId="77777777" w:rsidR="00FC6098" w:rsidRPr="00EC175D" w:rsidRDefault="00FC6098" w:rsidP="002B1554">
      <w:pPr>
        <w:pStyle w:val="Dica"/>
      </w:pPr>
    </w:p>
    <w:p w14:paraId="63F33EE0" w14:textId="77777777" w:rsidR="00BC778D" w:rsidRPr="00EC175D" w:rsidRDefault="00BC778D" w:rsidP="00BC778D">
      <w:pPr>
        <w:pStyle w:val="Ttulo2"/>
        <w:numPr>
          <w:ilvl w:val="0"/>
          <w:numId w:val="0"/>
        </w:numPr>
        <w:spacing w:before="240"/>
      </w:pPr>
      <w:bookmarkStart w:id="45" w:name="_Toc30492925"/>
      <w:r w:rsidRPr="00EC175D">
        <w:t>INFORMAÇÕES COMPLEMENTARES</w:t>
      </w:r>
      <w:bookmarkEnd w:id="45"/>
    </w:p>
    <w:p w14:paraId="62D7BC18" w14:textId="08866AFC" w:rsidR="00654E1A" w:rsidRPr="00EC175D" w:rsidRDefault="00654E1A" w:rsidP="00654E1A">
      <w:pPr>
        <w:rPr>
          <w:b/>
        </w:rPr>
      </w:pPr>
      <w:r w:rsidRPr="00EC175D">
        <w:rPr>
          <w:b/>
        </w:rPr>
        <w:t>Histórias relacionadas:</w:t>
      </w:r>
    </w:p>
    <w:p w14:paraId="3A6DD466" w14:textId="6B8E63E6" w:rsidR="00767FC6" w:rsidRDefault="005412C1">
      <w:pPr>
        <w:pStyle w:val="Dica"/>
        <w:rPr>
          <w:color w:val="auto"/>
          <w:sz w:val="20"/>
          <w:szCs w:val="20"/>
        </w:rPr>
      </w:pPr>
      <w:r w:rsidRPr="005412C1">
        <w:rPr>
          <w:color w:val="auto"/>
          <w:sz w:val="20"/>
          <w:szCs w:val="20"/>
        </w:rPr>
        <w:t>Eleitoral_HST02_Manter_Calendario_Eleitoral_AbaPeriodo_Incluir_Alterar</w:t>
      </w:r>
    </w:p>
    <w:p w14:paraId="43B60659" w14:textId="39409092" w:rsidR="004C7869" w:rsidRDefault="004C7869">
      <w:pPr>
        <w:pStyle w:val="Dica"/>
        <w:rPr>
          <w:color w:val="auto"/>
          <w:sz w:val="20"/>
          <w:szCs w:val="20"/>
        </w:rPr>
      </w:pPr>
      <w:r w:rsidRPr="004C7869">
        <w:rPr>
          <w:color w:val="auto"/>
          <w:sz w:val="20"/>
          <w:szCs w:val="20"/>
        </w:rPr>
        <w:t>Eleitoral_HST026_Extrato_Chapas_Criadas</w:t>
      </w:r>
    </w:p>
    <w:p w14:paraId="37D91CB0" w14:textId="5B1EB296" w:rsidR="004C7869" w:rsidRDefault="004C7869">
      <w:pPr>
        <w:pStyle w:val="Dica"/>
        <w:rPr>
          <w:color w:val="auto"/>
          <w:sz w:val="20"/>
          <w:szCs w:val="20"/>
        </w:rPr>
      </w:pPr>
      <w:r w:rsidRPr="004C7869">
        <w:rPr>
          <w:color w:val="auto"/>
          <w:sz w:val="20"/>
          <w:szCs w:val="20"/>
        </w:rPr>
        <w:t>Eleitoral_HST027_Interposicao_Pedido_Substituicao</w:t>
      </w:r>
    </w:p>
    <w:p w14:paraId="70315575" w14:textId="23A39ABF" w:rsidR="004C7869" w:rsidRPr="004C7869" w:rsidRDefault="004C7869">
      <w:pPr>
        <w:pStyle w:val="Dica"/>
        <w:rPr>
          <w:color w:val="auto"/>
          <w:sz w:val="20"/>
          <w:szCs w:val="20"/>
        </w:rPr>
      </w:pPr>
      <w:r w:rsidRPr="004C7869">
        <w:rPr>
          <w:color w:val="000000" w:themeColor="text1"/>
          <w:sz w:val="20"/>
          <w:szCs w:val="20"/>
        </w:rPr>
        <w:t>Eleitoral_HST037_Julgar_Pedido_Substituição_CEN/BR</w:t>
      </w:r>
    </w:p>
    <w:p w14:paraId="7CF6F18D" w14:textId="77777777" w:rsidR="004C7869" w:rsidRDefault="004C7869">
      <w:pPr>
        <w:pStyle w:val="Dica"/>
        <w:rPr>
          <w:color w:val="auto"/>
          <w:sz w:val="20"/>
          <w:szCs w:val="20"/>
        </w:rPr>
      </w:pPr>
    </w:p>
    <w:sectPr w:rsidR="004C7869" w:rsidSect="00757A62">
      <w:headerReference w:type="even" r:id="rId50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BFECCD" w14:textId="77777777" w:rsidR="00B970AB" w:rsidRDefault="00B970AB">
      <w:r>
        <w:separator/>
      </w:r>
    </w:p>
    <w:p w14:paraId="39EC3450" w14:textId="77777777" w:rsidR="00B970AB" w:rsidRDefault="00B970AB"/>
  </w:endnote>
  <w:endnote w:type="continuationSeparator" w:id="0">
    <w:p w14:paraId="4A6D91A0" w14:textId="77777777" w:rsidR="00B970AB" w:rsidRDefault="00B970AB">
      <w:r>
        <w:continuationSeparator/>
      </w:r>
    </w:p>
    <w:p w14:paraId="68788CCD" w14:textId="77777777" w:rsidR="00B970AB" w:rsidRDefault="00B970A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212397" w:rsidRDefault="00212397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212397" w:rsidRPr="003D59E6" w14:paraId="2B97DD6D" w14:textId="77777777">
      <w:tc>
        <w:tcPr>
          <w:tcW w:w="4605" w:type="dxa"/>
          <w:vAlign w:val="center"/>
        </w:tcPr>
        <w:p w14:paraId="0297AE86" w14:textId="77777777" w:rsidR="00212397" w:rsidRPr="003D59E6" w:rsidRDefault="00212397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212397" w:rsidRPr="0017543C" w:rsidRDefault="00212397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3A2C91">
            <w:rPr>
              <w:rStyle w:val="Nmerodepgina"/>
              <w:rFonts w:ascii="Verdana" w:hAnsi="Verdana" w:cs="Arial"/>
              <w:b/>
              <w:noProof/>
            </w:rPr>
            <w:t>2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212397" w:rsidRPr="0057652B" w:rsidRDefault="0021239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6FE4B0" w14:textId="77777777" w:rsidR="00B970AB" w:rsidRDefault="00B970AB">
      <w:r>
        <w:separator/>
      </w:r>
    </w:p>
    <w:p w14:paraId="68A4F08D" w14:textId="77777777" w:rsidR="00B970AB" w:rsidRDefault="00B970AB"/>
  </w:footnote>
  <w:footnote w:type="continuationSeparator" w:id="0">
    <w:p w14:paraId="05CBF7C4" w14:textId="77777777" w:rsidR="00B970AB" w:rsidRDefault="00B970AB">
      <w:r>
        <w:continuationSeparator/>
      </w:r>
    </w:p>
    <w:p w14:paraId="7CECC968" w14:textId="77777777" w:rsidR="00B970AB" w:rsidRDefault="00B970AB"/>
  </w:footnote>
  <w:footnote w:id="1">
    <w:p w14:paraId="275CC7C8" w14:textId="77777777" w:rsidR="00212397" w:rsidRDefault="00212397" w:rsidP="007625C1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para usuários sem permissão de acesso.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212397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212397" w:rsidRPr="0017543C" w:rsidRDefault="00212397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6.5pt;height:41.25pt" o:ole="">
                <v:imagedata r:id="rId1" o:title=""/>
              </v:shape>
              <o:OLEObject Type="Embed" ProgID="PBrush" ShapeID="_x0000_i1025" DrawAspect="Content" ObjectID="_1641105662" r:id="rId2"/>
            </w:object>
          </w:r>
        </w:p>
      </w:tc>
      <w:tc>
        <w:tcPr>
          <w:tcW w:w="4111" w:type="dxa"/>
          <w:vAlign w:val="center"/>
        </w:tcPr>
        <w:p w14:paraId="2CC77D67" w14:textId="4BD1D284" w:rsidR="00212397" w:rsidRPr="00C6532E" w:rsidRDefault="00212397" w:rsidP="005463C5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 xml:space="preserve">031 – Acompanhar Pedido de Substituição – </w:t>
          </w:r>
          <w:r w:rsidR="005463C5">
            <w:rPr>
              <w:rFonts w:ascii="Verdana" w:hAnsi="Verdana"/>
            </w:rPr>
            <w:t>Corporativo</w:t>
          </w:r>
        </w:p>
      </w:tc>
      <w:tc>
        <w:tcPr>
          <w:tcW w:w="3260" w:type="dxa"/>
          <w:vAlign w:val="center"/>
        </w:tcPr>
        <w:p w14:paraId="7C22B301" w14:textId="6B6D790E" w:rsidR="00212397" w:rsidRPr="004A2AAB" w:rsidRDefault="00212397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212397" w:rsidRPr="004A2AAB" w:rsidRDefault="00212397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212397" w:rsidRDefault="00212397" w:rsidP="008724F1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212397" w:rsidRDefault="00212397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212397" w:rsidRDefault="0021239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7207726"/>
    <w:multiLevelType w:val="multilevel"/>
    <w:tmpl w:val="C11CD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3.%2.3.%4."/>
      <w:lvlJc w:val="left"/>
      <w:pPr>
        <w:ind w:left="1783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">
    <w:nsid w:val="11A937E4"/>
    <w:multiLevelType w:val="hybridMultilevel"/>
    <w:tmpl w:val="C3A8A80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5">
    <w:nsid w:val="14244D3D"/>
    <w:multiLevelType w:val="hybridMultilevel"/>
    <w:tmpl w:val="D4B8581A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>
    <w:nsid w:val="1D5E507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E265BC0"/>
    <w:multiLevelType w:val="hybridMultilevel"/>
    <w:tmpl w:val="B28C37C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10">
    <w:nsid w:val="2C34024E"/>
    <w:multiLevelType w:val="hybridMultilevel"/>
    <w:tmpl w:val="F0CE9FC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11">
    <w:nsid w:val="344451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3">
    <w:nsid w:val="3B0328C5"/>
    <w:multiLevelType w:val="hybridMultilevel"/>
    <w:tmpl w:val="DD1AE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126852"/>
    <w:multiLevelType w:val="hybridMultilevel"/>
    <w:tmpl w:val="0F4E61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09C6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18">
    <w:nsid w:val="4DFD244D"/>
    <w:multiLevelType w:val="hybridMultilevel"/>
    <w:tmpl w:val="740A4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0052A5"/>
    <w:multiLevelType w:val="hybridMultilevel"/>
    <w:tmpl w:val="99DC17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1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22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60B2BDF"/>
    <w:multiLevelType w:val="hybridMultilevel"/>
    <w:tmpl w:val="4A76F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81C047C"/>
    <w:multiLevelType w:val="hybridMultilevel"/>
    <w:tmpl w:val="7778B7AE"/>
    <w:lvl w:ilvl="0" w:tplc="0416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5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971D78"/>
    <w:multiLevelType w:val="hybridMultilevel"/>
    <w:tmpl w:val="A63A98DC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A75C72"/>
    <w:multiLevelType w:val="multilevel"/>
    <w:tmpl w:val="B0A076C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060D2A"/>
    <w:multiLevelType w:val="multilevel"/>
    <w:tmpl w:val="6770ABB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1">
    <w:nsid w:val="6B74048C"/>
    <w:multiLevelType w:val="hybridMultilevel"/>
    <w:tmpl w:val="581805B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3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5">
    <w:nsid w:val="782E5E13"/>
    <w:multiLevelType w:val="hybridMultilevel"/>
    <w:tmpl w:val="234095D8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6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37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22"/>
  </w:num>
  <w:num w:numId="3">
    <w:abstractNumId w:val="8"/>
  </w:num>
  <w:num w:numId="4">
    <w:abstractNumId w:val="5"/>
  </w:num>
  <w:num w:numId="5">
    <w:abstractNumId w:val="37"/>
  </w:num>
  <w:num w:numId="6">
    <w:abstractNumId w:val="13"/>
  </w:num>
  <w:num w:numId="7">
    <w:abstractNumId w:val="16"/>
  </w:num>
  <w:num w:numId="8">
    <w:abstractNumId w:val="10"/>
  </w:num>
  <w:num w:numId="9">
    <w:abstractNumId w:val="29"/>
  </w:num>
  <w:num w:numId="10">
    <w:abstractNumId w:val="2"/>
  </w:num>
  <w:num w:numId="11">
    <w:abstractNumId w:val="24"/>
  </w:num>
  <w:num w:numId="12">
    <w:abstractNumId w:val="18"/>
  </w:num>
  <w:num w:numId="13">
    <w:abstractNumId w:val="27"/>
  </w:num>
  <w:num w:numId="14">
    <w:abstractNumId w:val="26"/>
  </w:num>
  <w:num w:numId="15">
    <w:abstractNumId w:val="36"/>
  </w:num>
  <w:num w:numId="16">
    <w:abstractNumId w:val="6"/>
  </w:num>
  <w:num w:numId="17">
    <w:abstractNumId w:val="35"/>
  </w:num>
  <w:num w:numId="18">
    <w:abstractNumId w:val="28"/>
  </w:num>
  <w:num w:numId="19">
    <w:abstractNumId w:val="33"/>
  </w:num>
  <w:num w:numId="20">
    <w:abstractNumId w:val="4"/>
  </w:num>
  <w:num w:numId="21">
    <w:abstractNumId w:val="14"/>
  </w:num>
  <w:num w:numId="22">
    <w:abstractNumId w:val="9"/>
  </w:num>
  <w:num w:numId="23">
    <w:abstractNumId w:val="19"/>
  </w:num>
  <w:num w:numId="24">
    <w:abstractNumId w:val="31"/>
  </w:num>
  <w:num w:numId="25">
    <w:abstractNumId w:val="38"/>
  </w:num>
  <w:num w:numId="26">
    <w:abstractNumId w:val="23"/>
  </w:num>
  <w:num w:numId="27">
    <w:abstractNumId w:val="11"/>
  </w:num>
  <w:num w:numId="28">
    <w:abstractNumId w:val="7"/>
  </w:num>
  <w:num w:numId="29">
    <w:abstractNumId w:val="15"/>
  </w:num>
  <w:num w:numId="30">
    <w:abstractNumId w:val="25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4B51"/>
    <w:rsid w:val="00004F8B"/>
    <w:rsid w:val="000051F6"/>
    <w:rsid w:val="0000651D"/>
    <w:rsid w:val="00006AFC"/>
    <w:rsid w:val="0001114E"/>
    <w:rsid w:val="0001571F"/>
    <w:rsid w:val="00022829"/>
    <w:rsid w:val="00022931"/>
    <w:rsid w:val="00022A78"/>
    <w:rsid w:val="00022F50"/>
    <w:rsid w:val="00025925"/>
    <w:rsid w:val="000263F7"/>
    <w:rsid w:val="00027629"/>
    <w:rsid w:val="00030DC2"/>
    <w:rsid w:val="00031CBE"/>
    <w:rsid w:val="00032841"/>
    <w:rsid w:val="0003494B"/>
    <w:rsid w:val="00036393"/>
    <w:rsid w:val="00040855"/>
    <w:rsid w:val="0004088D"/>
    <w:rsid w:val="00040BF4"/>
    <w:rsid w:val="00042373"/>
    <w:rsid w:val="00043858"/>
    <w:rsid w:val="00044234"/>
    <w:rsid w:val="00045621"/>
    <w:rsid w:val="00046D76"/>
    <w:rsid w:val="00047227"/>
    <w:rsid w:val="000514D4"/>
    <w:rsid w:val="00051559"/>
    <w:rsid w:val="00051F92"/>
    <w:rsid w:val="00052B79"/>
    <w:rsid w:val="00055E7C"/>
    <w:rsid w:val="00056003"/>
    <w:rsid w:val="0006016B"/>
    <w:rsid w:val="000610FE"/>
    <w:rsid w:val="00061627"/>
    <w:rsid w:val="00061F5D"/>
    <w:rsid w:val="000628DE"/>
    <w:rsid w:val="0006486D"/>
    <w:rsid w:val="00064993"/>
    <w:rsid w:val="000656C5"/>
    <w:rsid w:val="00065C98"/>
    <w:rsid w:val="00065E0A"/>
    <w:rsid w:val="00066182"/>
    <w:rsid w:val="0006652C"/>
    <w:rsid w:val="00072269"/>
    <w:rsid w:val="00076318"/>
    <w:rsid w:val="0007671A"/>
    <w:rsid w:val="00076915"/>
    <w:rsid w:val="00076C07"/>
    <w:rsid w:val="000772BC"/>
    <w:rsid w:val="00077976"/>
    <w:rsid w:val="000809E1"/>
    <w:rsid w:val="00080AD9"/>
    <w:rsid w:val="000825ED"/>
    <w:rsid w:val="00082DAB"/>
    <w:rsid w:val="00084624"/>
    <w:rsid w:val="00086AFE"/>
    <w:rsid w:val="00086C2C"/>
    <w:rsid w:val="000874B8"/>
    <w:rsid w:val="000902C4"/>
    <w:rsid w:val="00090304"/>
    <w:rsid w:val="000926DE"/>
    <w:rsid w:val="0009448D"/>
    <w:rsid w:val="0009796C"/>
    <w:rsid w:val="00097BF2"/>
    <w:rsid w:val="000A01B5"/>
    <w:rsid w:val="000A054B"/>
    <w:rsid w:val="000A0B1F"/>
    <w:rsid w:val="000A1227"/>
    <w:rsid w:val="000A1D28"/>
    <w:rsid w:val="000A2B6B"/>
    <w:rsid w:val="000A2E6A"/>
    <w:rsid w:val="000A33C1"/>
    <w:rsid w:val="000A3B11"/>
    <w:rsid w:val="000A43F8"/>
    <w:rsid w:val="000A56DC"/>
    <w:rsid w:val="000A5B48"/>
    <w:rsid w:val="000B019A"/>
    <w:rsid w:val="000B038B"/>
    <w:rsid w:val="000B1045"/>
    <w:rsid w:val="000B2C14"/>
    <w:rsid w:val="000B31CB"/>
    <w:rsid w:val="000B5692"/>
    <w:rsid w:val="000B624B"/>
    <w:rsid w:val="000B7C76"/>
    <w:rsid w:val="000C00AA"/>
    <w:rsid w:val="000C03AE"/>
    <w:rsid w:val="000C0B01"/>
    <w:rsid w:val="000C1747"/>
    <w:rsid w:val="000C30A3"/>
    <w:rsid w:val="000C3B7B"/>
    <w:rsid w:val="000C599D"/>
    <w:rsid w:val="000C6128"/>
    <w:rsid w:val="000D0FF9"/>
    <w:rsid w:val="000D1E64"/>
    <w:rsid w:val="000D1ECD"/>
    <w:rsid w:val="000D2F33"/>
    <w:rsid w:val="000D367A"/>
    <w:rsid w:val="000D3E78"/>
    <w:rsid w:val="000D3FD0"/>
    <w:rsid w:val="000D4078"/>
    <w:rsid w:val="000D463E"/>
    <w:rsid w:val="000D480E"/>
    <w:rsid w:val="000D6620"/>
    <w:rsid w:val="000D7CAD"/>
    <w:rsid w:val="000D7D55"/>
    <w:rsid w:val="000E0D1E"/>
    <w:rsid w:val="000E10A0"/>
    <w:rsid w:val="000E2797"/>
    <w:rsid w:val="000E4445"/>
    <w:rsid w:val="000E4DD0"/>
    <w:rsid w:val="000E5674"/>
    <w:rsid w:val="000E5F1F"/>
    <w:rsid w:val="000E7293"/>
    <w:rsid w:val="000F1575"/>
    <w:rsid w:val="000F32C7"/>
    <w:rsid w:val="000F5A87"/>
    <w:rsid w:val="000F6540"/>
    <w:rsid w:val="000F71F0"/>
    <w:rsid w:val="000F7E2D"/>
    <w:rsid w:val="00100368"/>
    <w:rsid w:val="00100695"/>
    <w:rsid w:val="00100E6E"/>
    <w:rsid w:val="0010280B"/>
    <w:rsid w:val="00102F91"/>
    <w:rsid w:val="00103E9E"/>
    <w:rsid w:val="0010694A"/>
    <w:rsid w:val="001070F4"/>
    <w:rsid w:val="0010717B"/>
    <w:rsid w:val="001079A7"/>
    <w:rsid w:val="00107BA0"/>
    <w:rsid w:val="00110BB0"/>
    <w:rsid w:val="00111CDD"/>
    <w:rsid w:val="00112035"/>
    <w:rsid w:val="00112081"/>
    <w:rsid w:val="00112676"/>
    <w:rsid w:val="001154EB"/>
    <w:rsid w:val="00115D45"/>
    <w:rsid w:val="00120056"/>
    <w:rsid w:val="00120ADF"/>
    <w:rsid w:val="001218E0"/>
    <w:rsid w:val="00121D77"/>
    <w:rsid w:val="00122728"/>
    <w:rsid w:val="001227F3"/>
    <w:rsid w:val="00122CD4"/>
    <w:rsid w:val="00122F06"/>
    <w:rsid w:val="001232D1"/>
    <w:rsid w:val="00123844"/>
    <w:rsid w:val="0012428F"/>
    <w:rsid w:val="00124581"/>
    <w:rsid w:val="00125048"/>
    <w:rsid w:val="001254C2"/>
    <w:rsid w:val="001268C8"/>
    <w:rsid w:val="001274BF"/>
    <w:rsid w:val="00127AFD"/>
    <w:rsid w:val="001300A8"/>
    <w:rsid w:val="0013080E"/>
    <w:rsid w:val="00130A28"/>
    <w:rsid w:val="001316B2"/>
    <w:rsid w:val="00132D20"/>
    <w:rsid w:val="00134450"/>
    <w:rsid w:val="001346CA"/>
    <w:rsid w:val="001348D6"/>
    <w:rsid w:val="00134C3F"/>
    <w:rsid w:val="00135C91"/>
    <w:rsid w:val="00135D31"/>
    <w:rsid w:val="00136C1B"/>
    <w:rsid w:val="00137478"/>
    <w:rsid w:val="001418E1"/>
    <w:rsid w:val="00142655"/>
    <w:rsid w:val="00142FEF"/>
    <w:rsid w:val="00143AE0"/>
    <w:rsid w:val="00143D94"/>
    <w:rsid w:val="001451E8"/>
    <w:rsid w:val="0014544C"/>
    <w:rsid w:val="00145CE1"/>
    <w:rsid w:val="0014605A"/>
    <w:rsid w:val="00146CA7"/>
    <w:rsid w:val="00153838"/>
    <w:rsid w:val="00154794"/>
    <w:rsid w:val="00155D6C"/>
    <w:rsid w:val="00156E2E"/>
    <w:rsid w:val="0015725F"/>
    <w:rsid w:val="00157E00"/>
    <w:rsid w:val="00157E66"/>
    <w:rsid w:val="001653E6"/>
    <w:rsid w:val="00165A72"/>
    <w:rsid w:val="00165B69"/>
    <w:rsid w:val="001701BE"/>
    <w:rsid w:val="00170306"/>
    <w:rsid w:val="0017169C"/>
    <w:rsid w:val="001729BE"/>
    <w:rsid w:val="0017331A"/>
    <w:rsid w:val="001738CF"/>
    <w:rsid w:val="00173D8B"/>
    <w:rsid w:val="001742A0"/>
    <w:rsid w:val="00174B5F"/>
    <w:rsid w:val="00176508"/>
    <w:rsid w:val="0017696D"/>
    <w:rsid w:val="00182ECD"/>
    <w:rsid w:val="001839A7"/>
    <w:rsid w:val="0018434C"/>
    <w:rsid w:val="00184A69"/>
    <w:rsid w:val="00185C82"/>
    <w:rsid w:val="00187019"/>
    <w:rsid w:val="0019233D"/>
    <w:rsid w:val="001927C0"/>
    <w:rsid w:val="001935F8"/>
    <w:rsid w:val="00193996"/>
    <w:rsid w:val="0019459B"/>
    <w:rsid w:val="00197785"/>
    <w:rsid w:val="001A16A7"/>
    <w:rsid w:val="001A20E9"/>
    <w:rsid w:val="001A2545"/>
    <w:rsid w:val="001A2550"/>
    <w:rsid w:val="001A309F"/>
    <w:rsid w:val="001A5182"/>
    <w:rsid w:val="001A6287"/>
    <w:rsid w:val="001A69FC"/>
    <w:rsid w:val="001A73BB"/>
    <w:rsid w:val="001A75F1"/>
    <w:rsid w:val="001A77F8"/>
    <w:rsid w:val="001B07B4"/>
    <w:rsid w:val="001B2511"/>
    <w:rsid w:val="001B2550"/>
    <w:rsid w:val="001B3A10"/>
    <w:rsid w:val="001B3C4B"/>
    <w:rsid w:val="001B5C4E"/>
    <w:rsid w:val="001B667C"/>
    <w:rsid w:val="001C15FC"/>
    <w:rsid w:val="001C2348"/>
    <w:rsid w:val="001C2642"/>
    <w:rsid w:val="001C2717"/>
    <w:rsid w:val="001C30F2"/>
    <w:rsid w:val="001C604A"/>
    <w:rsid w:val="001D0F14"/>
    <w:rsid w:val="001D1A0C"/>
    <w:rsid w:val="001D1AD9"/>
    <w:rsid w:val="001D1B53"/>
    <w:rsid w:val="001D202C"/>
    <w:rsid w:val="001D2405"/>
    <w:rsid w:val="001D3F75"/>
    <w:rsid w:val="001D466A"/>
    <w:rsid w:val="001D4A23"/>
    <w:rsid w:val="001D510C"/>
    <w:rsid w:val="001D5DF5"/>
    <w:rsid w:val="001D6958"/>
    <w:rsid w:val="001D7362"/>
    <w:rsid w:val="001D7782"/>
    <w:rsid w:val="001E1D12"/>
    <w:rsid w:val="001E33E8"/>
    <w:rsid w:val="001E5A61"/>
    <w:rsid w:val="001E5FCB"/>
    <w:rsid w:val="001E672E"/>
    <w:rsid w:val="001F079D"/>
    <w:rsid w:val="001F083F"/>
    <w:rsid w:val="001F0ABA"/>
    <w:rsid w:val="001F0D2C"/>
    <w:rsid w:val="001F1269"/>
    <w:rsid w:val="001F1623"/>
    <w:rsid w:val="001F1A4C"/>
    <w:rsid w:val="001F3225"/>
    <w:rsid w:val="001F3BFC"/>
    <w:rsid w:val="001F430F"/>
    <w:rsid w:val="001F50C0"/>
    <w:rsid w:val="001F52B7"/>
    <w:rsid w:val="001F6169"/>
    <w:rsid w:val="001F6C31"/>
    <w:rsid w:val="002000EF"/>
    <w:rsid w:val="0020153E"/>
    <w:rsid w:val="002019C4"/>
    <w:rsid w:val="002028D7"/>
    <w:rsid w:val="00203800"/>
    <w:rsid w:val="00204372"/>
    <w:rsid w:val="002050A5"/>
    <w:rsid w:val="002050B7"/>
    <w:rsid w:val="00205203"/>
    <w:rsid w:val="00206991"/>
    <w:rsid w:val="00210CB8"/>
    <w:rsid w:val="00212397"/>
    <w:rsid w:val="002126C5"/>
    <w:rsid w:val="00213558"/>
    <w:rsid w:val="002160E0"/>
    <w:rsid w:val="0021764A"/>
    <w:rsid w:val="002178D8"/>
    <w:rsid w:val="00220632"/>
    <w:rsid w:val="0022159E"/>
    <w:rsid w:val="00221EAB"/>
    <w:rsid w:val="002254D7"/>
    <w:rsid w:val="00225616"/>
    <w:rsid w:val="002264A6"/>
    <w:rsid w:val="00230F1B"/>
    <w:rsid w:val="0023318E"/>
    <w:rsid w:val="00234A5B"/>
    <w:rsid w:val="0023598C"/>
    <w:rsid w:val="002359C8"/>
    <w:rsid w:val="00236123"/>
    <w:rsid w:val="00237FE8"/>
    <w:rsid w:val="002417DF"/>
    <w:rsid w:val="00241D4D"/>
    <w:rsid w:val="00241EDA"/>
    <w:rsid w:val="0024203F"/>
    <w:rsid w:val="00242E02"/>
    <w:rsid w:val="002440C9"/>
    <w:rsid w:val="002446C3"/>
    <w:rsid w:val="00246E9D"/>
    <w:rsid w:val="002479B1"/>
    <w:rsid w:val="002508D0"/>
    <w:rsid w:val="00250D66"/>
    <w:rsid w:val="00251151"/>
    <w:rsid w:val="002518C9"/>
    <w:rsid w:val="00251AF0"/>
    <w:rsid w:val="00251C64"/>
    <w:rsid w:val="00252185"/>
    <w:rsid w:val="00253118"/>
    <w:rsid w:val="00253A8F"/>
    <w:rsid w:val="0025482F"/>
    <w:rsid w:val="00255006"/>
    <w:rsid w:val="002554E4"/>
    <w:rsid w:val="00257445"/>
    <w:rsid w:val="00257C46"/>
    <w:rsid w:val="00257F1E"/>
    <w:rsid w:val="0026083A"/>
    <w:rsid w:val="002614BA"/>
    <w:rsid w:val="0026183F"/>
    <w:rsid w:val="00262D55"/>
    <w:rsid w:val="00266BFA"/>
    <w:rsid w:val="00266DC8"/>
    <w:rsid w:val="00267DC7"/>
    <w:rsid w:val="00270351"/>
    <w:rsid w:val="00270FF8"/>
    <w:rsid w:val="002712B3"/>
    <w:rsid w:val="0027466C"/>
    <w:rsid w:val="002761FB"/>
    <w:rsid w:val="00277064"/>
    <w:rsid w:val="00280149"/>
    <w:rsid w:val="00280A70"/>
    <w:rsid w:val="00282745"/>
    <w:rsid w:val="00284474"/>
    <w:rsid w:val="00285A64"/>
    <w:rsid w:val="00285A89"/>
    <w:rsid w:val="002863AB"/>
    <w:rsid w:val="00287290"/>
    <w:rsid w:val="00287B79"/>
    <w:rsid w:val="00287CAA"/>
    <w:rsid w:val="002909B3"/>
    <w:rsid w:val="00290B40"/>
    <w:rsid w:val="00292E97"/>
    <w:rsid w:val="002945F4"/>
    <w:rsid w:val="002948E9"/>
    <w:rsid w:val="00294C89"/>
    <w:rsid w:val="002952D5"/>
    <w:rsid w:val="002976A5"/>
    <w:rsid w:val="002A0266"/>
    <w:rsid w:val="002A0B69"/>
    <w:rsid w:val="002A31DE"/>
    <w:rsid w:val="002A3818"/>
    <w:rsid w:val="002A4694"/>
    <w:rsid w:val="002A4A24"/>
    <w:rsid w:val="002A5734"/>
    <w:rsid w:val="002A5998"/>
    <w:rsid w:val="002A7E96"/>
    <w:rsid w:val="002A7F44"/>
    <w:rsid w:val="002B0CA1"/>
    <w:rsid w:val="002B110B"/>
    <w:rsid w:val="002B1350"/>
    <w:rsid w:val="002B1554"/>
    <w:rsid w:val="002B1BA9"/>
    <w:rsid w:val="002B1BFB"/>
    <w:rsid w:val="002B36FA"/>
    <w:rsid w:val="002B4569"/>
    <w:rsid w:val="002B4DE5"/>
    <w:rsid w:val="002B624D"/>
    <w:rsid w:val="002B626B"/>
    <w:rsid w:val="002B6C8B"/>
    <w:rsid w:val="002B70C3"/>
    <w:rsid w:val="002B7762"/>
    <w:rsid w:val="002C0B2C"/>
    <w:rsid w:val="002C0F2B"/>
    <w:rsid w:val="002C308A"/>
    <w:rsid w:val="002C32C2"/>
    <w:rsid w:val="002D1CAA"/>
    <w:rsid w:val="002D21B7"/>
    <w:rsid w:val="002D44DB"/>
    <w:rsid w:val="002D62BD"/>
    <w:rsid w:val="002D6C77"/>
    <w:rsid w:val="002E0BF0"/>
    <w:rsid w:val="002E0DC7"/>
    <w:rsid w:val="002E25BC"/>
    <w:rsid w:val="002E2C2B"/>
    <w:rsid w:val="002E4C9A"/>
    <w:rsid w:val="002E5585"/>
    <w:rsid w:val="002E7E4E"/>
    <w:rsid w:val="002F0D4C"/>
    <w:rsid w:val="002F0D88"/>
    <w:rsid w:val="002F3F8F"/>
    <w:rsid w:val="002F435D"/>
    <w:rsid w:val="002F54B7"/>
    <w:rsid w:val="002F5F60"/>
    <w:rsid w:val="002F6C9A"/>
    <w:rsid w:val="002F7992"/>
    <w:rsid w:val="003004EA"/>
    <w:rsid w:val="00300FCD"/>
    <w:rsid w:val="00301505"/>
    <w:rsid w:val="00301CE0"/>
    <w:rsid w:val="00302187"/>
    <w:rsid w:val="0030370F"/>
    <w:rsid w:val="0030499E"/>
    <w:rsid w:val="00304EBC"/>
    <w:rsid w:val="003053E1"/>
    <w:rsid w:val="00306064"/>
    <w:rsid w:val="003072DD"/>
    <w:rsid w:val="00307B68"/>
    <w:rsid w:val="00312012"/>
    <w:rsid w:val="0031576C"/>
    <w:rsid w:val="00315B11"/>
    <w:rsid w:val="00317BA1"/>
    <w:rsid w:val="0032022F"/>
    <w:rsid w:val="0032024B"/>
    <w:rsid w:val="0032162A"/>
    <w:rsid w:val="00321D84"/>
    <w:rsid w:val="00322EBD"/>
    <w:rsid w:val="0032400A"/>
    <w:rsid w:val="003257C7"/>
    <w:rsid w:val="00326FC1"/>
    <w:rsid w:val="00326FFF"/>
    <w:rsid w:val="0032720B"/>
    <w:rsid w:val="00330CA7"/>
    <w:rsid w:val="00331AEC"/>
    <w:rsid w:val="00332B3F"/>
    <w:rsid w:val="00332D08"/>
    <w:rsid w:val="00333F4A"/>
    <w:rsid w:val="00334710"/>
    <w:rsid w:val="0033587E"/>
    <w:rsid w:val="003364C3"/>
    <w:rsid w:val="00336922"/>
    <w:rsid w:val="00337531"/>
    <w:rsid w:val="003375E6"/>
    <w:rsid w:val="0033793F"/>
    <w:rsid w:val="003419D8"/>
    <w:rsid w:val="00341AD3"/>
    <w:rsid w:val="00342AFD"/>
    <w:rsid w:val="00344F6E"/>
    <w:rsid w:val="00347052"/>
    <w:rsid w:val="00350329"/>
    <w:rsid w:val="00350655"/>
    <w:rsid w:val="0035123B"/>
    <w:rsid w:val="0035129F"/>
    <w:rsid w:val="003518FB"/>
    <w:rsid w:val="00353104"/>
    <w:rsid w:val="00353CEF"/>
    <w:rsid w:val="003562D2"/>
    <w:rsid w:val="0035649F"/>
    <w:rsid w:val="00356798"/>
    <w:rsid w:val="00356A67"/>
    <w:rsid w:val="00360940"/>
    <w:rsid w:val="00360A63"/>
    <w:rsid w:val="00361BF5"/>
    <w:rsid w:val="003628DE"/>
    <w:rsid w:val="00362959"/>
    <w:rsid w:val="00366D21"/>
    <w:rsid w:val="0036721C"/>
    <w:rsid w:val="00370754"/>
    <w:rsid w:val="00370E23"/>
    <w:rsid w:val="003716C2"/>
    <w:rsid w:val="00371728"/>
    <w:rsid w:val="003722A4"/>
    <w:rsid w:val="00372BD4"/>
    <w:rsid w:val="00372C4A"/>
    <w:rsid w:val="003733A1"/>
    <w:rsid w:val="00375A22"/>
    <w:rsid w:val="00375AE3"/>
    <w:rsid w:val="003766EB"/>
    <w:rsid w:val="003769A3"/>
    <w:rsid w:val="00376DFF"/>
    <w:rsid w:val="00382B08"/>
    <w:rsid w:val="00383088"/>
    <w:rsid w:val="003833F0"/>
    <w:rsid w:val="003834B2"/>
    <w:rsid w:val="00385BC7"/>
    <w:rsid w:val="00386BAA"/>
    <w:rsid w:val="00386DA6"/>
    <w:rsid w:val="00387445"/>
    <w:rsid w:val="003876C2"/>
    <w:rsid w:val="0039202E"/>
    <w:rsid w:val="00392629"/>
    <w:rsid w:val="003934FC"/>
    <w:rsid w:val="00393F71"/>
    <w:rsid w:val="003950CD"/>
    <w:rsid w:val="00395AEB"/>
    <w:rsid w:val="003968E4"/>
    <w:rsid w:val="00397E0F"/>
    <w:rsid w:val="00397E54"/>
    <w:rsid w:val="003A0316"/>
    <w:rsid w:val="003A1CA2"/>
    <w:rsid w:val="003A2211"/>
    <w:rsid w:val="003A2340"/>
    <w:rsid w:val="003A242C"/>
    <w:rsid w:val="003A25BB"/>
    <w:rsid w:val="003A2C91"/>
    <w:rsid w:val="003A35A9"/>
    <w:rsid w:val="003A39DE"/>
    <w:rsid w:val="003A55D7"/>
    <w:rsid w:val="003A6418"/>
    <w:rsid w:val="003A650B"/>
    <w:rsid w:val="003B0E06"/>
    <w:rsid w:val="003B156C"/>
    <w:rsid w:val="003B3A79"/>
    <w:rsid w:val="003B3DCC"/>
    <w:rsid w:val="003B3F51"/>
    <w:rsid w:val="003B5BFD"/>
    <w:rsid w:val="003B6291"/>
    <w:rsid w:val="003B6531"/>
    <w:rsid w:val="003B7941"/>
    <w:rsid w:val="003C0C12"/>
    <w:rsid w:val="003C127A"/>
    <w:rsid w:val="003C1AB5"/>
    <w:rsid w:val="003C3F01"/>
    <w:rsid w:val="003C6605"/>
    <w:rsid w:val="003D25B8"/>
    <w:rsid w:val="003D2DF1"/>
    <w:rsid w:val="003D489D"/>
    <w:rsid w:val="003D4B4C"/>
    <w:rsid w:val="003D4E0A"/>
    <w:rsid w:val="003D4F09"/>
    <w:rsid w:val="003D5767"/>
    <w:rsid w:val="003D5FFF"/>
    <w:rsid w:val="003D6F6E"/>
    <w:rsid w:val="003D7575"/>
    <w:rsid w:val="003E16B7"/>
    <w:rsid w:val="003E1A3A"/>
    <w:rsid w:val="003E32A4"/>
    <w:rsid w:val="003E353E"/>
    <w:rsid w:val="003E4921"/>
    <w:rsid w:val="003E504A"/>
    <w:rsid w:val="003E5072"/>
    <w:rsid w:val="003E66C6"/>
    <w:rsid w:val="003E75D7"/>
    <w:rsid w:val="003E76FB"/>
    <w:rsid w:val="003F01E8"/>
    <w:rsid w:val="003F2380"/>
    <w:rsid w:val="003F3D3D"/>
    <w:rsid w:val="003F4800"/>
    <w:rsid w:val="003F629D"/>
    <w:rsid w:val="003F6FC2"/>
    <w:rsid w:val="003F78ED"/>
    <w:rsid w:val="0040181D"/>
    <w:rsid w:val="00402615"/>
    <w:rsid w:val="00402755"/>
    <w:rsid w:val="00402FB3"/>
    <w:rsid w:val="00403D68"/>
    <w:rsid w:val="004047DB"/>
    <w:rsid w:val="004114D6"/>
    <w:rsid w:val="004126FB"/>
    <w:rsid w:val="00413205"/>
    <w:rsid w:val="00413D12"/>
    <w:rsid w:val="004161B2"/>
    <w:rsid w:val="004166D4"/>
    <w:rsid w:val="004170F9"/>
    <w:rsid w:val="0041736C"/>
    <w:rsid w:val="0042152C"/>
    <w:rsid w:val="00423475"/>
    <w:rsid w:val="00425BC6"/>
    <w:rsid w:val="00425F55"/>
    <w:rsid w:val="0042629D"/>
    <w:rsid w:val="00427294"/>
    <w:rsid w:val="00427A82"/>
    <w:rsid w:val="00430463"/>
    <w:rsid w:val="004308BB"/>
    <w:rsid w:val="00430A25"/>
    <w:rsid w:val="00430B46"/>
    <w:rsid w:val="00431294"/>
    <w:rsid w:val="0043136A"/>
    <w:rsid w:val="00433370"/>
    <w:rsid w:val="00433728"/>
    <w:rsid w:val="00433CE7"/>
    <w:rsid w:val="0043456A"/>
    <w:rsid w:val="004356A1"/>
    <w:rsid w:val="00437B2D"/>
    <w:rsid w:val="00437BBB"/>
    <w:rsid w:val="00441F6B"/>
    <w:rsid w:val="0044248A"/>
    <w:rsid w:val="00443201"/>
    <w:rsid w:val="00443A9B"/>
    <w:rsid w:val="00445457"/>
    <w:rsid w:val="00450808"/>
    <w:rsid w:val="004513D3"/>
    <w:rsid w:val="004542A3"/>
    <w:rsid w:val="00455881"/>
    <w:rsid w:val="00456952"/>
    <w:rsid w:val="00461B39"/>
    <w:rsid w:val="0046238A"/>
    <w:rsid w:val="00464818"/>
    <w:rsid w:val="0046482F"/>
    <w:rsid w:val="00466AC7"/>
    <w:rsid w:val="00466D45"/>
    <w:rsid w:val="00466DB8"/>
    <w:rsid w:val="004672D2"/>
    <w:rsid w:val="00467605"/>
    <w:rsid w:val="00473232"/>
    <w:rsid w:val="00474268"/>
    <w:rsid w:val="004768F8"/>
    <w:rsid w:val="00476E64"/>
    <w:rsid w:val="00477865"/>
    <w:rsid w:val="00480B53"/>
    <w:rsid w:val="0048296C"/>
    <w:rsid w:val="00483149"/>
    <w:rsid w:val="00483969"/>
    <w:rsid w:val="00484037"/>
    <w:rsid w:val="00484A63"/>
    <w:rsid w:val="0048552E"/>
    <w:rsid w:val="0048608F"/>
    <w:rsid w:val="00487920"/>
    <w:rsid w:val="004919A9"/>
    <w:rsid w:val="00491AD6"/>
    <w:rsid w:val="00491E8C"/>
    <w:rsid w:val="004923A4"/>
    <w:rsid w:val="0049481B"/>
    <w:rsid w:val="004963E6"/>
    <w:rsid w:val="0049667E"/>
    <w:rsid w:val="00496F9F"/>
    <w:rsid w:val="004A1DAD"/>
    <w:rsid w:val="004A1DE6"/>
    <w:rsid w:val="004A33B6"/>
    <w:rsid w:val="004A37AB"/>
    <w:rsid w:val="004A464E"/>
    <w:rsid w:val="004A4D97"/>
    <w:rsid w:val="004A4FD8"/>
    <w:rsid w:val="004A5205"/>
    <w:rsid w:val="004A55B7"/>
    <w:rsid w:val="004A6B65"/>
    <w:rsid w:val="004A6CD5"/>
    <w:rsid w:val="004B01FC"/>
    <w:rsid w:val="004B032D"/>
    <w:rsid w:val="004B13DA"/>
    <w:rsid w:val="004B1B06"/>
    <w:rsid w:val="004B1B09"/>
    <w:rsid w:val="004B2696"/>
    <w:rsid w:val="004B48CD"/>
    <w:rsid w:val="004B4B85"/>
    <w:rsid w:val="004B51A3"/>
    <w:rsid w:val="004B58A9"/>
    <w:rsid w:val="004B5945"/>
    <w:rsid w:val="004B6D67"/>
    <w:rsid w:val="004C00BD"/>
    <w:rsid w:val="004C0512"/>
    <w:rsid w:val="004C2DC4"/>
    <w:rsid w:val="004C3E38"/>
    <w:rsid w:val="004C48FE"/>
    <w:rsid w:val="004C7131"/>
    <w:rsid w:val="004C74DC"/>
    <w:rsid w:val="004C76D1"/>
    <w:rsid w:val="004C7869"/>
    <w:rsid w:val="004D1536"/>
    <w:rsid w:val="004D2C9F"/>
    <w:rsid w:val="004D3EEA"/>
    <w:rsid w:val="004D5E46"/>
    <w:rsid w:val="004D7401"/>
    <w:rsid w:val="004E004A"/>
    <w:rsid w:val="004E22F7"/>
    <w:rsid w:val="004E44BC"/>
    <w:rsid w:val="004E4FF9"/>
    <w:rsid w:val="004E5173"/>
    <w:rsid w:val="004E55E7"/>
    <w:rsid w:val="004E6355"/>
    <w:rsid w:val="004F2410"/>
    <w:rsid w:val="004F39B7"/>
    <w:rsid w:val="004F544E"/>
    <w:rsid w:val="004F5772"/>
    <w:rsid w:val="004F5F85"/>
    <w:rsid w:val="004F76C6"/>
    <w:rsid w:val="00500D40"/>
    <w:rsid w:val="00500ED2"/>
    <w:rsid w:val="005012F9"/>
    <w:rsid w:val="005015CA"/>
    <w:rsid w:val="00501603"/>
    <w:rsid w:val="00501B1F"/>
    <w:rsid w:val="00504754"/>
    <w:rsid w:val="00506B5C"/>
    <w:rsid w:val="00506FCD"/>
    <w:rsid w:val="00507117"/>
    <w:rsid w:val="00507BFE"/>
    <w:rsid w:val="0051057B"/>
    <w:rsid w:val="00511FE7"/>
    <w:rsid w:val="0051328A"/>
    <w:rsid w:val="005142DA"/>
    <w:rsid w:val="00514601"/>
    <w:rsid w:val="0051492F"/>
    <w:rsid w:val="00514C38"/>
    <w:rsid w:val="00515552"/>
    <w:rsid w:val="00515FBB"/>
    <w:rsid w:val="00517D3F"/>
    <w:rsid w:val="005205D9"/>
    <w:rsid w:val="00520803"/>
    <w:rsid w:val="0052094D"/>
    <w:rsid w:val="0052229A"/>
    <w:rsid w:val="005227B6"/>
    <w:rsid w:val="005229D8"/>
    <w:rsid w:val="00525A01"/>
    <w:rsid w:val="005271AF"/>
    <w:rsid w:val="00527BDD"/>
    <w:rsid w:val="00527F6D"/>
    <w:rsid w:val="0053231D"/>
    <w:rsid w:val="00532649"/>
    <w:rsid w:val="0053374A"/>
    <w:rsid w:val="00533F55"/>
    <w:rsid w:val="00540F6D"/>
    <w:rsid w:val="005412C1"/>
    <w:rsid w:val="005412D5"/>
    <w:rsid w:val="0054422A"/>
    <w:rsid w:val="00545ACA"/>
    <w:rsid w:val="005463C5"/>
    <w:rsid w:val="0054724C"/>
    <w:rsid w:val="00550478"/>
    <w:rsid w:val="00552B0C"/>
    <w:rsid w:val="00552E0B"/>
    <w:rsid w:val="00554B9A"/>
    <w:rsid w:val="00554E1D"/>
    <w:rsid w:val="005557B4"/>
    <w:rsid w:val="00555EB6"/>
    <w:rsid w:val="0055666C"/>
    <w:rsid w:val="00557202"/>
    <w:rsid w:val="0056045C"/>
    <w:rsid w:val="0056232B"/>
    <w:rsid w:val="00563F98"/>
    <w:rsid w:val="00564768"/>
    <w:rsid w:val="00566743"/>
    <w:rsid w:val="00567041"/>
    <w:rsid w:val="0056747B"/>
    <w:rsid w:val="0056791B"/>
    <w:rsid w:val="005709BF"/>
    <w:rsid w:val="005711B6"/>
    <w:rsid w:val="00572518"/>
    <w:rsid w:val="0057276D"/>
    <w:rsid w:val="0057279B"/>
    <w:rsid w:val="00574D76"/>
    <w:rsid w:val="00575EBC"/>
    <w:rsid w:val="00577FF0"/>
    <w:rsid w:val="00582136"/>
    <w:rsid w:val="00583548"/>
    <w:rsid w:val="005835CE"/>
    <w:rsid w:val="00586708"/>
    <w:rsid w:val="00586C0A"/>
    <w:rsid w:val="00586C69"/>
    <w:rsid w:val="00586DB7"/>
    <w:rsid w:val="005870CB"/>
    <w:rsid w:val="00590FAC"/>
    <w:rsid w:val="00591EE6"/>
    <w:rsid w:val="005932D4"/>
    <w:rsid w:val="00596253"/>
    <w:rsid w:val="005973EA"/>
    <w:rsid w:val="005A0224"/>
    <w:rsid w:val="005A1794"/>
    <w:rsid w:val="005A1A0E"/>
    <w:rsid w:val="005A1FB8"/>
    <w:rsid w:val="005A39D4"/>
    <w:rsid w:val="005A3A59"/>
    <w:rsid w:val="005A4527"/>
    <w:rsid w:val="005A4578"/>
    <w:rsid w:val="005A51D3"/>
    <w:rsid w:val="005A56CE"/>
    <w:rsid w:val="005A6505"/>
    <w:rsid w:val="005B04B8"/>
    <w:rsid w:val="005B419F"/>
    <w:rsid w:val="005B61CC"/>
    <w:rsid w:val="005B660B"/>
    <w:rsid w:val="005B77D4"/>
    <w:rsid w:val="005B7E6C"/>
    <w:rsid w:val="005C1452"/>
    <w:rsid w:val="005C14FF"/>
    <w:rsid w:val="005C2E3C"/>
    <w:rsid w:val="005C4E28"/>
    <w:rsid w:val="005C68A7"/>
    <w:rsid w:val="005C7DE1"/>
    <w:rsid w:val="005D171A"/>
    <w:rsid w:val="005D1DA6"/>
    <w:rsid w:val="005D249C"/>
    <w:rsid w:val="005D4539"/>
    <w:rsid w:val="005D5311"/>
    <w:rsid w:val="005D5E58"/>
    <w:rsid w:val="005D5EC3"/>
    <w:rsid w:val="005D701D"/>
    <w:rsid w:val="005E056B"/>
    <w:rsid w:val="005E057C"/>
    <w:rsid w:val="005E1A06"/>
    <w:rsid w:val="005E4A27"/>
    <w:rsid w:val="005E4DAD"/>
    <w:rsid w:val="005E7697"/>
    <w:rsid w:val="005E77FA"/>
    <w:rsid w:val="005F3223"/>
    <w:rsid w:val="005F3A99"/>
    <w:rsid w:val="005F6778"/>
    <w:rsid w:val="005F6896"/>
    <w:rsid w:val="00600A3E"/>
    <w:rsid w:val="0060176A"/>
    <w:rsid w:val="0060299B"/>
    <w:rsid w:val="00604A8E"/>
    <w:rsid w:val="006059B9"/>
    <w:rsid w:val="00605E8A"/>
    <w:rsid w:val="0060628F"/>
    <w:rsid w:val="006063B2"/>
    <w:rsid w:val="00607C51"/>
    <w:rsid w:val="00607DD9"/>
    <w:rsid w:val="00611CE1"/>
    <w:rsid w:val="00612B06"/>
    <w:rsid w:val="0061353B"/>
    <w:rsid w:val="006148E4"/>
    <w:rsid w:val="00614C81"/>
    <w:rsid w:val="00617807"/>
    <w:rsid w:val="00617E79"/>
    <w:rsid w:val="00626053"/>
    <w:rsid w:val="006271D7"/>
    <w:rsid w:val="006308AA"/>
    <w:rsid w:val="0063147B"/>
    <w:rsid w:val="00631BCC"/>
    <w:rsid w:val="00632FF1"/>
    <w:rsid w:val="006375A0"/>
    <w:rsid w:val="00641992"/>
    <w:rsid w:val="00641E9F"/>
    <w:rsid w:val="0064265E"/>
    <w:rsid w:val="00644339"/>
    <w:rsid w:val="006454A2"/>
    <w:rsid w:val="00646444"/>
    <w:rsid w:val="00647C03"/>
    <w:rsid w:val="006507A2"/>
    <w:rsid w:val="00650F2A"/>
    <w:rsid w:val="00651E69"/>
    <w:rsid w:val="00652817"/>
    <w:rsid w:val="0065342B"/>
    <w:rsid w:val="00653873"/>
    <w:rsid w:val="0065445B"/>
    <w:rsid w:val="00654E1A"/>
    <w:rsid w:val="0065518C"/>
    <w:rsid w:val="00655218"/>
    <w:rsid w:val="00655914"/>
    <w:rsid w:val="00655E52"/>
    <w:rsid w:val="00656397"/>
    <w:rsid w:val="006571F2"/>
    <w:rsid w:val="00660E9C"/>
    <w:rsid w:val="0066168D"/>
    <w:rsid w:val="00665CF1"/>
    <w:rsid w:val="006661A7"/>
    <w:rsid w:val="00666304"/>
    <w:rsid w:val="00666B54"/>
    <w:rsid w:val="006713A9"/>
    <w:rsid w:val="00671715"/>
    <w:rsid w:val="00672128"/>
    <w:rsid w:val="00672623"/>
    <w:rsid w:val="0067428A"/>
    <w:rsid w:val="00675004"/>
    <w:rsid w:val="0067639E"/>
    <w:rsid w:val="006764D0"/>
    <w:rsid w:val="00677432"/>
    <w:rsid w:val="00677A54"/>
    <w:rsid w:val="0068084B"/>
    <w:rsid w:val="00680934"/>
    <w:rsid w:val="00680BF8"/>
    <w:rsid w:val="00683C6F"/>
    <w:rsid w:val="00684905"/>
    <w:rsid w:val="0068572C"/>
    <w:rsid w:val="00687599"/>
    <w:rsid w:val="00690084"/>
    <w:rsid w:val="00691541"/>
    <w:rsid w:val="006935BD"/>
    <w:rsid w:val="006946C6"/>
    <w:rsid w:val="006959CB"/>
    <w:rsid w:val="006B00AA"/>
    <w:rsid w:val="006B132D"/>
    <w:rsid w:val="006B1FB8"/>
    <w:rsid w:val="006B3090"/>
    <w:rsid w:val="006B3D75"/>
    <w:rsid w:val="006B4BE8"/>
    <w:rsid w:val="006B5A95"/>
    <w:rsid w:val="006B6098"/>
    <w:rsid w:val="006B66D3"/>
    <w:rsid w:val="006B707D"/>
    <w:rsid w:val="006B7A75"/>
    <w:rsid w:val="006B7DA0"/>
    <w:rsid w:val="006C31D5"/>
    <w:rsid w:val="006C4B54"/>
    <w:rsid w:val="006C6B04"/>
    <w:rsid w:val="006C6F0B"/>
    <w:rsid w:val="006D1264"/>
    <w:rsid w:val="006D13B8"/>
    <w:rsid w:val="006D1C81"/>
    <w:rsid w:val="006D220C"/>
    <w:rsid w:val="006D48C0"/>
    <w:rsid w:val="006D4FCE"/>
    <w:rsid w:val="006D7627"/>
    <w:rsid w:val="006D7B16"/>
    <w:rsid w:val="006E02BE"/>
    <w:rsid w:val="006E2521"/>
    <w:rsid w:val="006E3414"/>
    <w:rsid w:val="006E5559"/>
    <w:rsid w:val="006E721D"/>
    <w:rsid w:val="006F1E88"/>
    <w:rsid w:val="006F2551"/>
    <w:rsid w:val="006F2B59"/>
    <w:rsid w:val="006F2D64"/>
    <w:rsid w:val="006F352F"/>
    <w:rsid w:val="006F42BC"/>
    <w:rsid w:val="006F4446"/>
    <w:rsid w:val="006F45CB"/>
    <w:rsid w:val="006F4C0B"/>
    <w:rsid w:val="006F5804"/>
    <w:rsid w:val="006F5B06"/>
    <w:rsid w:val="006F5D20"/>
    <w:rsid w:val="006F6A5E"/>
    <w:rsid w:val="006F7233"/>
    <w:rsid w:val="007003C3"/>
    <w:rsid w:val="007011EB"/>
    <w:rsid w:val="00703731"/>
    <w:rsid w:val="00705FCC"/>
    <w:rsid w:val="00710361"/>
    <w:rsid w:val="0071116C"/>
    <w:rsid w:val="007112FF"/>
    <w:rsid w:val="00712C25"/>
    <w:rsid w:val="007141F7"/>
    <w:rsid w:val="00714375"/>
    <w:rsid w:val="00714E49"/>
    <w:rsid w:val="0071514D"/>
    <w:rsid w:val="00715EA4"/>
    <w:rsid w:val="00715EB8"/>
    <w:rsid w:val="00716230"/>
    <w:rsid w:val="007176B1"/>
    <w:rsid w:val="00717884"/>
    <w:rsid w:val="007205FB"/>
    <w:rsid w:val="0072093E"/>
    <w:rsid w:val="00720D29"/>
    <w:rsid w:val="007227D2"/>
    <w:rsid w:val="00722B2E"/>
    <w:rsid w:val="007243D2"/>
    <w:rsid w:val="00724664"/>
    <w:rsid w:val="007262FA"/>
    <w:rsid w:val="007275C1"/>
    <w:rsid w:val="00727873"/>
    <w:rsid w:val="007303C6"/>
    <w:rsid w:val="0073076A"/>
    <w:rsid w:val="00731D1A"/>
    <w:rsid w:val="00732E6B"/>
    <w:rsid w:val="00734B9A"/>
    <w:rsid w:val="007353E6"/>
    <w:rsid w:val="00735FFA"/>
    <w:rsid w:val="00736D1B"/>
    <w:rsid w:val="00737F56"/>
    <w:rsid w:val="0074070B"/>
    <w:rsid w:val="00740A6A"/>
    <w:rsid w:val="00745BFE"/>
    <w:rsid w:val="0074617D"/>
    <w:rsid w:val="0074638F"/>
    <w:rsid w:val="0074677E"/>
    <w:rsid w:val="007467A1"/>
    <w:rsid w:val="00747B48"/>
    <w:rsid w:val="0075008C"/>
    <w:rsid w:val="007511C0"/>
    <w:rsid w:val="00751B19"/>
    <w:rsid w:val="0075399A"/>
    <w:rsid w:val="00755612"/>
    <w:rsid w:val="007565DE"/>
    <w:rsid w:val="007569F0"/>
    <w:rsid w:val="00756E52"/>
    <w:rsid w:val="00757A62"/>
    <w:rsid w:val="00757FC8"/>
    <w:rsid w:val="00760A31"/>
    <w:rsid w:val="007625C1"/>
    <w:rsid w:val="0076390A"/>
    <w:rsid w:val="00763AAB"/>
    <w:rsid w:val="0076485A"/>
    <w:rsid w:val="00764E8A"/>
    <w:rsid w:val="00765709"/>
    <w:rsid w:val="00766202"/>
    <w:rsid w:val="007664DD"/>
    <w:rsid w:val="00766665"/>
    <w:rsid w:val="00767FC6"/>
    <w:rsid w:val="00771810"/>
    <w:rsid w:val="00771A3C"/>
    <w:rsid w:val="00771B74"/>
    <w:rsid w:val="00773231"/>
    <w:rsid w:val="007749F3"/>
    <w:rsid w:val="007750AF"/>
    <w:rsid w:val="007767B7"/>
    <w:rsid w:val="00776995"/>
    <w:rsid w:val="007776D0"/>
    <w:rsid w:val="007811DE"/>
    <w:rsid w:val="0078170B"/>
    <w:rsid w:val="00782404"/>
    <w:rsid w:val="007825D2"/>
    <w:rsid w:val="00783888"/>
    <w:rsid w:val="00785945"/>
    <w:rsid w:val="00786174"/>
    <w:rsid w:val="00786473"/>
    <w:rsid w:val="007867B5"/>
    <w:rsid w:val="00787628"/>
    <w:rsid w:val="00787743"/>
    <w:rsid w:val="00787D9E"/>
    <w:rsid w:val="007903CC"/>
    <w:rsid w:val="007908CF"/>
    <w:rsid w:val="0079091B"/>
    <w:rsid w:val="00790F8E"/>
    <w:rsid w:val="0079149E"/>
    <w:rsid w:val="007917E1"/>
    <w:rsid w:val="0079180C"/>
    <w:rsid w:val="00791B63"/>
    <w:rsid w:val="00793DCF"/>
    <w:rsid w:val="00794CC5"/>
    <w:rsid w:val="007957DE"/>
    <w:rsid w:val="0079627D"/>
    <w:rsid w:val="00796BB2"/>
    <w:rsid w:val="00797F9E"/>
    <w:rsid w:val="007A1EDD"/>
    <w:rsid w:val="007A26E9"/>
    <w:rsid w:val="007A27C8"/>
    <w:rsid w:val="007A3A8D"/>
    <w:rsid w:val="007A6A54"/>
    <w:rsid w:val="007A6BFF"/>
    <w:rsid w:val="007B0122"/>
    <w:rsid w:val="007B204E"/>
    <w:rsid w:val="007B2CA7"/>
    <w:rsid w:val="007B4F93"/>
    <w:rsid w:val="007B6C48"/>
    <w:rsid w:val="007C10B4"/>
    <w:rsid w:val="007C11D5"/>
    <w:rsid w:val="007C15D1"/>
    <w:rsid w:val="007C2F8C"/>
    <w:rsid w:val="007C3BFF"/>
    <w:rsid w:val="007C49AB"/>
    <w:rsid w:val="007C54BF"/>
    <w:rsid w:val="007C7AB7"/>
    <w:rsid w:val="007D05E5"/>
    <w:rsid w:val="007D0C25"/>
    <w:rsid w:val="007D1109"/>
    <w:rsid w:val="007D1733"/>
    <w:rsid w:val="007D34FD"/>
    <w:rsid w:val="007D4010"/>
    <w:rsid w:val="007D749D"/>
    <w:rsid w:val="007D781B"/>
    <w:rsid w:val="007E25CB"/>
    <w:rsid w:val="007E3A74"/>
    <w:rsid w:val="007E5005"/>
    <w:rsid w:val="007E5A67"/>
    <w:rsid w:val="007E7743"/>
    <w:rsid w:val="007F1C5D"/>
    <w:rsid w:val="007F25E5"/>
    <w:rsid w:val="007F2AE9"/>
    <w:rsid w:val="007F3DB8"/>
    <w:rsid w:val="007F3E44"/>
    <w:rsid w:val="007F5723"/>
    <w:rsid w:val="007F645D"/>
    <w:rsid w:val="007F73E6"/>
    <w:rsid w:val="007F7CB9"/>
    <w:rsid w:val="007F7F0E"/>
    <w:rsid w:val="00801120"/>
    <w:rsid w:val="008015AC"/>
    <w:rsid w:val="00801F64"/>
    <w:rsid w:val="00802D45"/>
    <w:rsid w:val="008035FB"/>
    <w:rsid w:val="008037D1"/>
    <w:rsid w:val="008044D1"/>
    <w:rsid w:val="00804C20"/>
    <w:rsid w:val="00804D6B"/>
    <w:rsid w:val="0080522D"/>
    <w:rsid w:val="00810D6A"/>
    <w:rsid w:val="00811F5E"/>
    <w:rsid w:val="008125C3"/>
    <w:rsid w:val="00814126"/>
    <w:rsid w:val="00814297"/>
    <w:rsid w:val="00814565"/>
    <w:rsid w:val="00815168"/>
    <w:rsid w:val="008178AB"/>
    <w:rsid w:val="0082141D"/>
    <w:rsid w:val="00821BC9"/>
    <w:rsid w:val="00822113"/>
    <w:rsid w:val="008239EF"/>
    <w:rsid w:val="008246F8"/>
    <w:rsid w:val="00825E22"/>
    <w:rsid w:val="00825EAC"/>
    <w:rsid w:val="00825F00"/>
    <w:rsid w:val="00825F2A"/>
    <w:rsid w:val="0082606B"/>
    <w:rsid w:val="00826D9C"/>
    <w:rsid w:val="00830DA8"/>
    <w:rsid w:val="0083274F"/>
    <w:rsid w:val="00833861"/>
    <w:rsid w:val="00833D51"/>
    <w:rsid w:val="00836B62"/>
    <w:rsid w:val="008372B3"/>
    <w:rsid w:val="0083792D"/>
    <w:rsid w:val="00837C77"/>
    <w:rsid w:val="00841B29"/>
    <w:rsid w:val="0084298E"/>
    <w:rsid w:val="00844474"/>
    <w:rsid w:val="00844595"/>
    <w:rsid w:val="00845A02"/>
    <w:rsid w:val="00846014"/>
    <w:rsid w:val="00846B53"/>
    <w:rsid w:val="00847353"/>
    <w:rsid w:val="0084794D"/>
    <w:rsid w:val="008506F9"/>
    <w:rsid w:val="00851E70"/>
    <w:rsid w:val="008532D3"/>
    <w:rsid w:val="008545DB"/>
    <w:rsid w:val="00854E00"/>
    <w:rsid w:val="00855229"/>
    <w:rsid w:val="00857156"/>
    <w:rsid w:val="008578BC"/>
    <w:rsid w:val="00860582"/>
    <w:rsid w:val="00860AB9"/>
    <w:rsid w:val="0086171E"/>
    <w:rsid w:val="00861BE6"/>
    <w:rsid w:val="00861E3D"/>
    <w:rsid w:val="00861FDF"/>
    <w:rsid w:val="008624C9"/>
    <w:rsid w:val="00862736"/>
    <w:rsid w:val="00863587"/>
    <w:rsid w:val="00863636"/>
    <w:rsid w:val="008724F1"/>
    <w:rsid w:val="008730CD"/>
    <w:rsid w:val="008737BC"/>
    <w:rsid w:val="00874558"/>
    <w:rsid w:val="00874A9D"/>
    <w:rsid w:val="00874CF7"/>
    <w:rsid w:val="00875873"/>
    <w:rsid w:val="00875DCC"/>
    <w:rsid w:val="008767B4"/>
    <w:rsid w:val="00877364"/>
    <w:rsid w:val="008800A5"/>
    <w:rsid w:val="008805AA"/>
    <w:rsid w:val="0088554D"/>
    <w:rsid w:val="008912FB"/>
    <w:rsid w:val="00891704"/>
    <w:rsid w:val="00892E5E"/>
    <w:rsid w:val="00895C48"/>
    <w:rsid w:val="00895FC8"/>
    <w:rsid w:val="008A08DC"/>
    <w:rsid w:val="008A1465"/>
    <w:rsid w:val="008A4A85"/>
    <w:rsid w:val="008A4B40"/>
    <w:rsid w:val="008A4BE8"/>
    <w:rsid w:val="008A5457"/>
    <w:rsid w:val="008A5BE9"/>
    <w:rsid w:val="008A5EF7"/>
    <w:rsid w:val="008A6D46"/>
    <w:rsid w:val="008A77EA"/>
    <w:rsid w:val="008B17BE"/>
    <w:rsid w:val="008B17F4"/>
    <w:rsid w:val="008B34ED"/>
    <w:rsid w:val="008B36D5"/>
    <w:rsid w:val="008C1008"/>
    <w:rsid w:val="008C1C47"/>
    <w:rsid w:val="008C1D13"/>
    <w:rsid w:val="008C2137"/>
    <w:rsid w:val="008C2F83"/>
    <w:rsid w:val="008C3CCF"/>
    <w:rsid w:val="008C4A20"/>
    <w:rsid w:val="008C66DD"/>
    <w:rsid w:val="008C7E84"/>
    <w:rsid w:val="008D00DB"/>
    <w:rsid w:val="008D1039"/>
    <w:rsid w:val="008D17BE"/>
    <w:rsid w:val="008D2309"/>
    <w:rsid w:val="008D2C1A"/>
    <w:rsid w:val="008D2E4C"/>
    <w:rsid w:val="008D3E34"/>
    <w:rsid w:val="008D3F6A"/>
    <w:rsid w:val="008D4ACA"/>
    <w:rsid w:val="008D561B"/>
    <w:rsid w:val="008D5A8E"/>
    <w:rsid w:val="008D6202"/>
    <w:rsid w:val="008D7460"/>
    <w:rsid w:val="008D74E8"/>
    <w:rsid w:val="008E139D"/>
    <w:rsid w:val="008E2C73"/>
    <w:rsid w:val="008E3881"/>
    <w:rsid w:val="008E3901"/>
    <w:rsid w:val="008E3F63"/>
    <w:rsid w:val="008E4034"/>
    <w:rsid w:val="008E46DB"/>
    <w:rsid w:val="008E58E3"/>
    <w:rsid w:val="008E7E87"/>
    <w:rsid w:val="008F0028"/>
    <w:rsid w:val="008F2F36"/>
    <w:rsid w:val="008F3577"/>
    <w:rsid w:val="008F3793"/>
    <w:rsid w:val="008F5246"/>
    <w:rsid w:val="00900702"/>
    <w:rsid w:val="00901138"/>
    <w:rsid w:val="009029FB"/>
    <w:rsid w:val="0090315A"/>
    <w:rsid w:val="009038BE"/>
    <w:rsid w:val="00904DB9"/>
    <w:rsid w:val="00905944"/>
    <w:rsid w:val="009075ED"/>
    <w:rsid w:val="00911FAA"/>
    <w:rsid w:val="009129A1"/>
    <w:rsid w:val="00914DFC"/>
    <w:rsid w:val="0091757F"/>
    <w:rsid w:val="0091774C"/>
    <w:rsid w:val="00922C25"/>
    <w:rsid w:val="00924DAF"/>
    <w:rsid w:val="009250A2"/>
    <w:rsid w:val="00925335"/>
    <w:rsid w:val="00925560"/>
    <w:rsid w:val="00926C1B"/>
    <w:rsid w:val="00933AD1"/>
    <w:rsid w:val="0093416A"/>
    <w:rsid w:val="00934AEC"/>
    <w:rsid w:val="00934E1B"/>
    <w:rsid w:val="009356E8"/>
    <w:rsid w:val="009362DA"/>
    <w:rsid w:val="00940564"/>
    <w:rsid w:val="00940F9F"/>
    <w:rsid w:val="00942957"/>
    <w:rsid w:val="009432C0"/>
    <w:rsid w:val="00945C3A"/>
    <w:rsid w:val="00945F27"/>
    <w:rsid w:val="00950A2C"/>
    <w:rsid w:val="00953602"/>
    <w:rsid w:val="009538E4"/>
    <w:rsid w:val="0095405C"/>
    <w:rsid w:val="00955C95"/>
    <w:rsid w:val="00957A91"/>
    <w:rsid w:val="009612DF"/>
    <w:rsid w:val="00961667"/>
    <w:rsid w:val="00963507"/>
    <w:rsid w:val="0096413D"/>
    <w:rsid w:val="009642C3"/>
    <w:rsid w:val="00964E33"/>
    <w:rsid w:val="009654C6"/>
    <w:rsid w:val="00965F6F"/>
    <w:rsid w:val="0096643D"/>
    <w:rsid w:val="0097010A"/>
    <w:rsid w:val="00971323"/>
    <w:rsid w:val="00973B98"/>
    <w:rsid w:val="00975E6E"/>
    <w:rsid w:val="00975F37"/>
    <w:rsid w:val="00977568"/>
    <w:rsid w:val="00977771"/>
    <w:rsid w:val="0098035C"/>
    <w:rsid w:val="00982254"/>
    <w:rsid w:val="00983ABF"/>
    <w:rsid w:val="00985CF0"/>
    <w:rsid w:val="00986AAA"/>
    <w:rsid w:val="00987243"/>
    <w:rsid w:val="00987EC1"/>
    <w:rsid w:val="0099075D"/>
    <w:rsid w:val="009916F3"/>
    <w:rsid w:val="009919E0"/>
    <w:rsid w:val="009921FB"/>
    <w:rsid w:val="00992983"/>
    <w:rsid w:val="0099498B"/>
    <w:rsid w:val="00995D7E"/>
    <w:rsid w:val="009965D1"/>
    <w:rsid w:val="009A028B"/>
    <w:rsid w:val="009A1501"/>
    <w:rsid w:val="009A1B57"/>
    <w:rsid w:val="009A1DC3"/>
    <w:rsid w:val="009A24F5"/>
    <w:rsid w:val="009A2507"/>
    <w:rsid w:val="009A4412"/>
    <w:rsid w:val="009A5965"/>
    <w:rsid w:val="009A6DF7"/>
    <w:rsid w:val="009A7A9F"/>
    <w:rsid w:val="009A7ABA"/>
    <w:rsid w:val="009B1AB4"/>
    <w:rsid w:val="009B3198"/>
    <w:rsid w:val="009B42E9"/>
    <w:rsid w:val="009B5314"/>
    <w:rsid w:val="009B6228"/>
    <w:rsid w:val="009B6EB5"/>
    <w:rsid w:val="009C0740"/>
    <w:rsid w:val="009C1F30"/>
    <w:rsid w:val="009C1FA4"/>
    <w:rsid w:val="009C3F0F"/>
    <w:rsid w:val="009C52E9"/>
    <w:rsid w:val="009D01A3"/>
    <w:rsid w:val="009D06F0"/>
    <w:rsid w:val="009D2824"/>
    <w:rsid w:val="009D28D4"/>
    <w:rsid w:val="009D446B"/>
    <w:rsid w:val="009D5099"/>
    <w:rsid w:val="009D57AF"/>
    <w:rsid w:val="009D674D"/>
    <w:rsid w:val="009D68F9"/>
    <w:rsid w:val="009D6B86"/>
    <w:rsid w:val="009D6BBF"/>
    <w:rsid w:val="009E1D13"/>
    <w:rsid w:val="009E73AC"/>
    <w:rsid w:val="009F071B"/>
    <w:rsid w:val="009F0D48"/>
    <w:rsid w:val="009F1056"/>
    <w:rsid w:val="009F10A4"/>
    <w:rsid w:val="009F3E3A"/>
    <w:rsid w:val="009F4885"/>
    <w:rsid w:val="009F4BAD"/>
    <w:rsid w:val="009F75F5"/>
    <w:rsid w:val="00A00778"/>
    <w:rsid w:val="00A01BFA"/>
    <w:rsid w:val="00A026F3"/>
    <w:rsid w:val="00A02BA9"/>
    <w:rsid w:val="00A03772"/>
    <w:rsid w:val="00A042D1"/>
    <w:rsid w:val="00A05379"/>
    <w:rsid w:val="00A06C65"/>
    <w:rsid w:val="00A1068B"/>
    <w:rsid w:val="00A11DDE"/>
    <w:rsid w:val="00A12AA3"/>
    <w:rsid w:val="00A12B08"/>
    <w:rsid w:val="00A13764"/>
    <w:rsid w:val="00A13AD0"/>
    <w:rsid w:val="00A13B01"/>
    <w:rsid w:val="00A1444A"/>
    <w:rsid w:val="00A159CD"/>
    <w:rsid w:val="00A17159"/>
    <w:rsid w:val="00A23E6C"/>
    <w:rsid w:val="00A24E87"/>
    <w:rsid w:val="00A24EFF"/>
    <w:rsid w:val="00A267C3"/>
    <w:rsid w:val="00A268A9"/>
    <w:rsid w:val="00A31336"/>
    <w:rsid w:val="00A31926"/>
    <w:rsid w:val="00A33E36"/>
    <w:rsid w:val="00A345A4"/>
    <w:rsid w:val="00A35A6B"/>
    <w:rsid w:val="00A36E1E"/>
    <w:rsid w:val="00A40B29"/>
    <w:rsid w:val="00A41163"/>
    <w:rsid w:val="00A418C5"/>
    <w:rsid w:val="00A41999"/>
    <w:rsid w:val="00A4247F"/>
    <w:rsid w:val="00A42683"/>
    <w:rsid w:val="00A44225"/>
    <w:rsid w:val="00A44DF5"/>
    <w:rsid w:val="00A455EC"/>
    <w:rsid w:val="00A46E54"/>
    <w:rsid w:val="00A500D4"/>
    <w:rsid w:val="00A51E6D"/>
    <w:rsid w:val="00A52615"/>
    <w:rsid w:val="00A52ABA"/>
    <w:rsid w:val="00A52DF8"/>
    <w:rsid w:val="00A541DF"/>
    <w:rsid w:val="00A5790C"/>
    <w:rsid w:val="00A60C1F"/>
    <w:rsid w:val="00A61F41"/>
    <w:rsid w:val="00A62338"/>
    <w:rsid w:val="00A6347A"/>
    <w:rsid w:val="00A63E91"/>
    <w:rsid w:val="00A64695"/>
    <w:rsid w:val="00A6595F"/>
    <w:rsid w:val="00A66A96"/>
    <w:rsid w:val="00A67B79"/>
    <w:rsid w:val="00A70153"/>
    <w:rsid w:val="00A71D3B"/>
    <w:rsid w:val="00A735A5"/>
    <w:rsid w:val="00A7541F"/>
    <w:rsid w:val="00A761F8"/>
    <w:rsid w:val="00A763A5"/>
    <w:rsid w:val="00A765D3"/>
    <w:rsid w:val="00A7720C"/>
    <w:rsid w:val="00A77C61"/>
    <w:rsid w:val="00A77E91"/>
    <w:rsid w:val="00A80390"/>
    <w:rsid w:val="00A81BAA"/>
    <w:rsid w:val="00A8269A"/>
    <w:rsid w:val="00A8317B"/>
    <w:rsid w:val="00A84BE6"/>
    <w:rsid w:val="00A85376"/>
    <w:rsid w:val="00A865C7"/>
    <w:rsid w:val="00A907D0"/>
    <w:rsid w:val="00A908EF"/>
    <w:rsid w:val="00A92378"/>
    <w:rsid w:val="00A9241D"/>
    <w:rsid w:val="00A93271"/>
    <w:rsid w:val="00A954A4"/>
    <w:rsid w:val="00A95A7B"/>
    <w:rsid w:val="00A95C3C"/>
    <w:rsid w:val="00A96CC0"/>
    <w:rsid w:val="00A97A60"/>
    <w:rsid w:val="00AA2B3D"/>
    <w:rsid w:val="00AA2D5D"/>
    <w:rsid w:val="00AA33C4"/>
    <w:rsid w:val="00AA3B1E"/>
    <w:rsid w:val="00AA55F2"/>
    <w:rsid w:val="00AA5D0E"/>
    <w:rsid w:val="00AA6EBE"/>
    <w:rsid w:val="00AB1061"/>
    <w:rsid w:val="00AB1445"/>
    <w:rsid w:val="00AB3E2B"/>
    <w:rsid w:val="00AB426F"/>
    <w:rsid w:val="00AC0E46"/>
    <w:rsid w:val="00AC1451"/>
    <w:rsid w:val="00AC4988"/>
    <w:rsid w:val="00AC794B"/>
    <w:rsid w:val="00AC7F43"/>
    <w:rsid w:val="00AD062C"/>
    <w:rsid w:val="00AD081F"/>
    <w:rsid w:val="00AD08CE"/>
    <w:rsid w:val="00AD25A6"/>
    <w:rsid w:val="00AD2D1C"/>
    <w:rsid w:val="00AD499E"/>
    <w:rsid w:val="00AD530F"/>
    <w:rsid w:val="00AD5365"/>
    <w:rsid w:val="00AD6364"/>
    <w:rsid w:val="00AD739E"/>
    <w:rsid w:val="00AD77D6"/>
    <w:rsid w:val="00AD77ED"/>
    <w:rsid w:val="00AD7E95"/>
    <w:rsid w:val="00AE0FC6"/>
    <w:rsid w:val="00AE0FFE"/>
    <w:rsid w:val="00AE1E82"/>
    <w:rsid w:val="00AE2C48"/>
    <w:rsid w:val="00AE30A5"/>
    <w:rsid w:val="00AE5C8F"/>
    <w:rsid w:val="00AE69DC"/>
    <w:rsid w:val="00AE77AA"/>
    <w:rsid w:val="00AE7AA6"/>
    <w:rsid w:val="00AE7F65"/>
    <w:rsid w:val="00AF0BC9"/>
    <w:rsid w:val="00AF0EB4"/>
    <w:rsid w:val="00AF126B"/>
    <w:rsid w:val="00AF2B52"/>
    <w:rsid w:val="00AF388B"/>
    <w:rsid w:val="00AF3BE9"/>
    <w:rsid w:val="00AF5A01"/>
    <w:rsid w:val="00AF6497"/>
    <w:rsid w:val="00AF7622"/>
    <w:rsid w:val="00B00B8B"/>
    <w:rsid w:val="00B01029"/>
    <w:rsid w:val="00B01AC2"/>
    <w:rsid w:val="00B05578"/>
    <w:rsid w:val="00B05A31"/>
    <w:rsid w:val="00B06ABA"/>
    <w:rsid w:val="00B06D43"/>
    <w:rsid w:val="00B11DA2"/>
    <w:rsid w:val="00B13656"/>
    <w:rsid w:val="00B14C7E"/>
    <w:rsid w:val="00B1581B"/>
    <w:rsid w:val="00B2056D"/>
    <w:rsid w:val="00B20794"/>
    <w:rsid w:val="00B20A22"/>
    <w:rsid w:val="00B219DA"/>
    <w:rsid w:val="00B219F6"/>
    <w:rsid w:val="00B23EF2"/>
    <w:rsid w:val="00B24B0B"/>
    <w:rsid w:val="00B25507"/>
    <w:rsid w:val="00B256EE"/>
    <w:rsid w:val="00B26537"/>
    <w:rsid w:val="00B266D4"/>
    <w:rsid w:val="00B26DAF"/>
    <w:rsid w:val="00B27441"/>
    <w:rsid w:val="00B27837"/>
    <w:rsid w:val="00B327E0"/>
    <w:rsid w:val="00B3537D"/>
    <w:rsid w:val="00B36D0A"/>
    <w:rsid w:val="00B378D2"/>
    <w:rsid w:val="00B37EDE"/>
    <w:rsid w:val="00B40589"/>
    <w:rsid w:val="00B409B5"/>
    <w:rsid w:val="00B40E8D"/>
    <w:rsid w:val="00B410F5"/>
    <w:rsid w:val="00B4111E"/>
    <w:rsid w:val="00B42391"/>
    <w:rsid w:val="00B437B6"/>
    <w:rsid w:val="00B45665"/>
    <w:rsid w:val="00B45FC6"/>
    <w:rsid w:val="00B46A37"/>
    <w:rsid w:val="00B50A34"/>
    <w:rsid w:val="00B510B8"/>
    <w:rsid w:val="00B52252"/>
    <w:rsid w:val="00B537A5"/>
    <w:rsid w:val="00B56950"/>
    <w:rsid w:val="00B56DB9"/>
    <w:rsid w:val="00B5738D"/>
    <w:rsid w:val="00B57A2F"/>
    <w:rsid w:val="00B57F21"/>
    <w:rsid w:val="00B6163E"/>
    <w:rsid w:val="00B63F96"/>
    <w:rsid w:val="00B64E53"/>
    <w:rsid w:val="00B64FF2"/>
    <w:rsid w:val="00B652B6"/>
    <w:rsid w:val="00B70EE6"/>
    <w:rsid w:val="00B7163D"/>
    <w:rsid w:val="00B7328E"/>
    <w:rsid w:val="00B73C92"/>
    <w:rsid w:val="00B74D09"/>
    <w:rsid w:val="00B76B19"/>
    <w:rsid w:val="00B80059"/>
    <w:rsid w:val="00B80987"/>
    <w:rsid w:val="00B814F2"/>
    <w:rsid w:val="00B8285C"/>
    <w:rsid w:val="00B84138"/>
    <w:rsid w:val="00B8571A"/>
    <w:rsid w:val="00B85D4E"/>
    <w:rsid w:val="00B85F60"/>
    <w:rsid w:val="00B875F6"/>
    <w:rsid w:val="00B90034"/>
    <w:rsid w:val="00B900C0"/>
    <w:rsid w:val="00B9122A"/>
    <w:rsid w:val="00B91369"/>
    <w:rsid w:val="00B9228A"/>
    <w:rsid w:val="00B92F7C"/>
    <w:rsid w:val="00B941F5"/>
    <w:rsid w:val="00B94BC8"/>
    <w:rsid w:val="00B958FE"/>
    <w:rsid w:val="00B970AB"/>
    <w:rsid w:val="00BA1F75"/>
    <w:rsid w:val="00BA1F8B"/>
    <w:rsid w:val="00BA3777"/>
    <w:rsid w:val="00BA39E5"/>
    <w:rsid w:val="00BA5E5D"/>
    <w:rsid w:val="00BA6AD6"/>
    <w:rsid w:val="00BB220D"/>
    <w:rsid w:val="00BB3B8C"/>
    <w:rsid w:val="00BB5007"/>
    <w:rsid w:val="00BB60F8"/>
    <w:rsid w:val="00BB7D77"/>
    <w:rsid w:val="00BB7F49"/>
    <w:rsid w:val="00BC1700"/>
    <w:rsid w:val="00BC1C77"/>
    <w:rsid w:val="00BC1D49"/>
    <w:rsid w:val="00BC221B"/>
    <w:rsid w:val="00BC2EE6"/>
    <w:rsid w:val="00BC3674"/>
    <w:rsid w:val="00BC4D95"/>
    <w:rsid w:val="00BC5056"/>
    <w:rsid w:val="00BC585D"/>
    <w:rsid w:val="00BC778D"/>
    <w:rsid w:val="00BC77BD"/>
    <w:rsid w:val="00BD0699"/>
    <w:rsid w:val="00BD1161"/>
    <w:rsid w:val="00BD11F1"/>
    <w:rsid w:val="00BD1574"/>
    <w:rsid w:val="00BD1A6F"/>
    <w:rsid w:val="00BD2630"/>
    <w:rsid w:val="00BD3704"/>
    <w:rsid w:val="00BD389E"/>
    <w:rsid w:val="00BD5535"/>
    <w:rsid w:val="00BD5E65"/>
    <w:rsid w:val="00BD635D"/>
    <w:rsid w:val="00BE06C6"/>
    <w:rsid w:val="00BE33F0"/>
    <w:rsid w:val="00BE3F47"/>
    <w:rsid w:val="00BE5E4C"/>
    <w:rsid w:val="00BF0B33"/>
    <w:rsid w:val="00BF0F39"/>
    <w:rsid w:val="00BF4B7D"/>
    <w:rsid w:val="00BF5239"/>
    <w:rsid w:val="00BF540A"/>
    <w:rsid w:val="00C005D0"/>
    <w:rsid w:val="00C007E6"/>
    <w:rsid w:val="00C00B08"/>
    <w:rsid w:val="00C00DE1"/>
    <w:rsid w:val="00C01593"/>
    <w:rsid w:val="00C0298D"/>
    <w:rsid w:val="00C03F98"/>
    <w:rsid w:val="00C0593E"/>
    <w:rsid w:val="00C05C18"/>
    <w:rsid w:val="00C0600C"/>
    <w:rsid w:val="00C100FA"/>
    <w:rsid w:val="00C11A1A"/>
    <w:rsid w:val="00C149D6"/>
    <w:rsid w:val="00C1528E"/>
    <w:rsid w:val="00C157E6"/>
    <w:rsid w:val="00C1669A"/>
    <w:rsid w:val="00C17004"/>
    <w:rsid w:val="00C2096D"/>
    <w:rsid w:val="00C20CD2"/>
    <w:rsid w:val="00C21931"/>
    <w:rsid w:val="00C26758"/>
    <w:rsid w:val="00C304F3"/>
    <w:rsid w:val="00C309C7"/>
    <w:rsid w:val="00C3100A"/>
    <w:rsid w:val="00C31480"/>
    <w:rsid w:val="00C3388A"/>
    <w:rsid w:val="00C33D6A"/>
    <w:rsid w:val="00C33EA1"/>
    <w:rsid w:val="00C33F3C"/>
    <w:rsid w:val="00C34037"/>
    <w:rsid w:val="00C34170"/>
    <w:rsid w:val="00C34DD5"/>
    <w:rsid w:val="00C351D6"/>
    <w:rsid w:val="00C36191"/>
    <w:rsid w:val="00C372D0"/>
    <w:rsid w:val="00C3757B"/>
    <w:rsid w:val="00C409F6"/>
    <w:rsid w:val="00C40B0C"/>
    <w:rsid w:val="00C40DA3"/>
    <w:rsid w:val="00C418A7"/>
    <w:rsid w:val="00C42292"/>
    <w:rsid w:val="00C42837"/>
    <w:rsid w:val="00C42947"/>
    <w:rsid w:val="00C43C26"/>
    <w:rsid w:val="00C44D90"/>
    <w:rsid w:val="00C45F31"/>
    <w:rsid w:val="00C47E32"/>
    <w:rsid w:val="00C47ECD"/>
    <w:rsid w:val="00C503FA"/>
    <w:rsid w:val="00C50E03"/>
    <w:rsid w:val="00C522E6"/>
    <w:rsid w:val="00C52CCC"/>
    <w:rsid w:val="00C53226"/>
    <w:rsid w:val="00C53283"/>
    <w:rsid w:val="00C542D6"/>
    <w:rsid w:val="00C56715"/>
    <w:rsid w:val="00C56B52"/>
    <w:rsid w:val="00C5729F"/>
    <w:rsid w:val="00C5786E"/>
    <w:rsid w:val="00C57FD9"/>
    <w:rsid w:val="00C61076"/>
    <w:rsid w:val="00C64B05"/>
    <w:rsid w:val="00C6532E"/>
    <w:rsid w:val="00C6572B"/>
    <w:rsid w:val="00C663E9"/>
    <w:rsid w:val="00C678F7"/>
    <w:rsid w:val="00C67CD8"/>
    <w:rsid w:val="00C713F8"/>
    <w:rsid w:val="00C7173E"/>
    <w:rsid w:val="00C72D7C"/>
    <w:rsid w:val="00C73CE4"/>
    <w:rsid w:val="00C7479E"/>
    <w:rsid w:val="00C7546C"/>
    <w:rsid w:val="00C7621A"/>
    <w:rsid w:val="00C77BA9"/>
    <w:rsid w:val="00C8013A"/>
    <w:rsid w:val="00C80A08"/>
    <w:rsid w:val="00C818F1"/>
    <w:rsid w:val="00C82812"/>
    <w:rsid w:val="00C82F6D"/>
    <w:rsid w:val="00C83A7F"/>
    <w:rsid w:val="00C85B6C"/>
    <w:rsid w:val="00C86BD1"/>
    <w:rsid w:val="00C8791A"/>
    <w:rsid w:val="00C87DBC"/>
    <w:rsid w:val="00C87F13"/>
    <w:rsid w:val="00C87FBF"/>
    <w:rsid w:val="00C901B0"/>
    <w:rsid w:val="00C9045A"/>
    <w:rsid w:val="00C90948"/>
    <w:rsid w:val="00C90C74"/>
    <w:rsid w:val="00C91131"/>
    <w:rsid w:val="00C92AC3"/>
    <w:rsid w:val="00C92D58"/>
    <w:rsid w:val="00C937CF"/>
    <w:rsid w:val="00C944EA"/>
    <w:rsid w:val="00C94E81"/>
    <w:rsid w:val="00C95095"/>
    <w:rsid w:val="00C95E12"/>
    <w:rsid w:val="00C95F1A"/>
    <w:rsid w:val="00C96F69"/>
    <w:rsid w:val="00C97523"/>
    <w:rsid w:val="00CA1BE6"/>
    <w:rsid w:val="00CA2637"/>
    <w:rsid w:val="00CA2BEF"/>
    <w:rsid w:val="00CA3846"/>
    <w:rsid w:val="00CA4805"/>
    <w:rsid w:val="00CA4A99"/>
    <w:rsid w:val="00CA65A7"/>
    <w:rsid w:val="00CA68EB"/>
    <w:rsid w:val="00CB2214"/>
    <w:rsid w:val="00CB2563"/>
    <w:rsid w:val="00CB2C92"/>
    <w:rsid w:val="00CB45A5"/>
    <w:rsid w:val="00CB5BEA"/>
    <w:rsid w:val="00CB5C8B"/>
    <w:rsid w:val="00CB71FD"/>
    <w:rsid w:val="00CB7BD2"/>
    <w:rsid w:val="00CB7DE8"/>
    <w:rsid w:val="00CC08CC"/>
    <w:rsid w:val="00CC54AE"/>
    <w:rsid w:val="00CC7748"/>
    <w:rsid w:val="00CD002C"/>
    <w:rsid w:val="00CD05E4"/>
    <w:rsid w:val="00CD3FF5"/>
    <w:rsid w:val="00CD43C5"/>
    <w:rsid w:val="00CD4453"/>
    <w:rsid w:val="00CD531D"/>
    <w:rsid w:val="00CD5EBE"/>
    <w:rsid w:val="00CE105F"/>
    <w:rsid w:val="00CE133E"/>
    <w:rsid w:val="00CE176F"/>
    <w:rsid w:val="00CE260A"/>
    <w:rsid w:val="00CE33FB"/>
    <w:rsid w:val="00CE3C16"/>
    <w:rsid w:val="00CE4873"/>
    <w:rsid w:val="00CE52B7"/>
    <w:rsid w:val="00CE5FEF"/>
    <w:rsid w:val="00CE61E0"/>
    <w:rsid w:val="00CE7EF0"/>
    <w:rsid w:val="00CF0247"/>
    <w:rsid w:val="00CF0607"/>
    <w:rsid w:val="00CF195F"/>
    <w:rsid w:val="00CF2771"/>
    <w:rsid w:val="00CF373C"/>
    <w:rsid w:val="00CF3FEC"/>
    <w:rsid w:val="00D00F47"/>
    <w:rsid w:val="00D02587"/>
    <w:rsid w:val="00D0270F"/>
    <w:rsid w:val="00D039BF"/>
    <w:rsid w:val="00D03FE8"/>
    <w:rsid w:val="00D049C7"/>
    <w:rsid w:val="00D04F1D"/>
    <w:rsid w:val="00D0578A"/>
    <w:rsid w:val="00D07480"/>
    <w:rsid w:val="00D10622"/>
    <w:rsid w:val="00D10626"/>
    <w:rsid w:val="00D15404"/>
    <w:rsid w:val="00D158EE"/>
    <w:rsid w:val="00D16139"/>
    <w:rsid w:val="00D21CBE"/>
    <w:rsid w:val="00D21D9B"/>
    <w:rsid w:val="00D21F1F"/>
    <w:rsid w:val="00D22C3C"/>
    <w:rsid w:val="00D235A1"/>
    <w:rsid w:val="00D245A1"/>
    <w:rsid w:val="00D25559"/>
    <w:rsid w:val="00D25590"/>
    <w:rsid w:val="00D25B2B"/>
    <w:rsid w:val="00D2624A"/>
    <w:rsid w:val="00D3212D"/>
    <w:rsid w:val="00D3241C"/>
    <w:rsid w:val="00D32EB1"/>
    <w:rsid w:val="00D33257"/>
    <w:rsid w:val="00D36378"/>
    <w:rsid w:val="00D36EB3"/>
    <w:rsid w:val="00D41AAE"/>
    <w:rsid w:val="00D420D5"/>
    <w:rsid w:val="00D43605"/>
    <w:rsid w:val="00D45825"/>
    <w:rsid w:val="00D46BEF"/>
    <w:rsid w:val="00D46FD1"/>
    <w:rsid w:val="00D471A9"/>
    <w:rsid w:val="00D47EE2"/>
    <w:rsid w:val="00D50450"/>
    <w:rsid w:val="00D5102E"/>
    <w:rsid w:val="00D51740"/>
    <w:rsid w:val="00D51856"/>
    <w:rsid w:val="00D52B20"/>
    <w:rsid w:val="00D54202"/>
    <w:rsid w:val="00D554DA"/>
    <w:rsid w:val="00D557AA"/>
    <w:rsid w:val="00D55E7C"/>
    <w:rsid w:val="00D57DA7"/>
    <w:rsid w:val="00D61C43"/>
    <w:rsid w:val="00D63F3F"/>
    <w:rsid w:val="00D643D1"/>
    <w:rsid w:val="00D6474E"/>
    <w:rsid w:val="00D66782"/>
    <w:rsid w:val="00D6740F"/>
    <w:rsid w:val="00D71CA1"/>
    <w:rsid w:val="00D72924"/>
    <w:rsid w:val="00D72D12"/>
    <w:rsid w:val="00D752E7"/>
    <w:rsid w:val="00D7618B"/>
    <w:rsid w:val="00D76191"/>
    <w:rsid w:val="00D8084A"/>
    <w:rsid w:val="00D80A4F"/>
    <w:rsid w:val="00D80CAF"/>
    <w:rsid w:val="00D813C2"/>
    <w:rsid w:val="00D81C66"/>
    <w:rsid w:val="00D826C0"/>
    <w:rsid w:val="00D827DF"/>
    <w:rsid w:val="00D83D15"/>
    <w:rsid w:val="00D854C9"/>
    <w:rsid w:val="00D8551A"/>
    <w:rsid w:val="00D855F0"/>
    <w:rsid w:val="00D86514"/>
    <w:rsid w:val="00D86957"/>
    <w:rsid w:val="00D90031"/>
    <w:rsid w:val="00D903E7"/>
    <w:rsid w:val="00D908D1"/>
    <w:rsid w:val="00D919F8"/>
    <w:rsid w:val="00D91E9A"/>
    <w:rsid w:val="00D9255C"/>
    <w:rsid w:val="00D925CB"/>
    <w:rsid w:val="00D92E34"/>
    <w:rsid w:val="00D92FAB"/>
    <w:rsid w:val="00D9364D"/>
    <w:rsid w:val="00D944BB"/>
    <w:rsid w:val="00D95312"/>
    <w:rsid w:val="00D95F22"/>
    <w:rsid w:val="00D965B4"/>
    <w:rsid w:val="00D97A0A"/>
    <w:rsid w:val="00DA1FBD"/>
    <w:rsid w:val="00DA36B7"/>
    <w:rsid w:val="00DA4348"/>
    <w:rsid w:val="00DA44DD"/>
    <w:rsid w:val="00DA75AC"/>
    <w:rsid w:val="00DA7D98"/>
    <w:rsid w:val="00DB01CC"/>
    <w:rsid w:val="00DB1F34"/>
    <w:rsid w:val="00DB3486"/>
    <w:rsid w:val="00DB36DE"/>
    <w:rsid w:val="00DB3BDF"/>
    <w:rsid w:val="00DB41CA"/>
    <w:rsid w:val="00DB4711"/>
    <w:rsid w:val="00DB4D11"/>
    <w:rsid w:val="00DB57F2"/>
    <w:rsid w:val="00DB6BB1"/>
    <w:rsid w:val="00DB79A8"/>
    <w:rsid w:val="00DC0A4D"/>
    <w:rsid w:val="00DC2D8A"/>
    <w:rsid w:val="00DC4A7B"/>
    <w:rsid w:val="00DC59F0"/>
    <w:rsid w:val="00DC6350"/>
    <w:rsid w:val="00DC6E06"/>
    <w:rsid w:val="00DD1BCD"/>
    <w:rsid w:val="00DD2A57"/>
    <w:rsid w:val="00DD3340"/>
    <w:rsid w:val="00DD3752"/>
    <w:rsid w:val="00DD5013"/>
    <w:rsid w:val="00DD620E"/>
    <w:rsid w:val="00DD75B0"/>
    <w:rsid w:val="00DD75C3"/>
    <w:rsid w:val="00DD781E"/>
    <w:rsid w:val="00DE0C01"/>
    <w:rsid w:val="00DE2AB3"/>
    <w:rsid w:val="00DE2F4F"/>
    <w:rsid w:val="00DE323A"/>
    <w:rsid w:val="00DE3827"/>
    <w:rsid w:val="00DE4035"/>
    <w:rsid w:val="00DE40C2"/>
    <w:rsid w:val="00DE5335"/>
    <w:rsid w:val="00DE7BA6"/>
    <w:rsid w:val="00DF03B4"/>
    <w:rsid w:val="00DF20A5"/>
    <w:rsid w:val="00DF2836"/>
    <w:rsid w:val="00DF3810"/>
    <w:rsid w:val="00DF3B9A"/>
    <w:rsid w:val="00DF43B9"/>
    <w:rsid w:val="00DF4931"/>
    <w:rsid w:val="00DF5047"/>
    <w:rsid w:val="00DF5B9C"/>
    <w:rsid w:val="00E012BC"/>
    <w:rsid w:val="00E0189C"/>
    <w:rsid w:val="00E026C2"/>
    <w:rsid w:val="00E0387B"/>
    <w:rsid w:val="00E04BFA"/>
    <w:rsid w:val="00E04C2F"/>
    <w:rsid w:val="00E0515C"/>
    <w:rsid w:val="00E054B7"/>
    <w:rsid w:val="00E05A1A"/>
    <w:rsid w:val="00E07217"/>
    <w:rsid w:val="00E07B93"/>
    <w:rsid w:val="00E10117"/>
    <w:rsid w:val="00E10729"/>
    <w:rsid w:val="00E1072F"/>
    <w:rsid w:val="00E107CB"/>
    <w:rsid w:val="00E10CC6"/>
    <w:rsid w:val="00E10D24"/>
    <w:rsid w:val="00E12C65"/>
    <w:rsid w:val="00E12C92"/>
    <w:rsid w:val="00E13937"/>
    <w:rsid w:val="00E14C2C"/>
    <w:rsid w:val="00E166C3"/>
    <w:rsid w:val="00E1677B"/>
    <w:rsid w:val="00E178B6"/>
    <w:rsid w:val="00E17CF9"/>
    <w:rsid w:val="00E20144"/>
    <w:rsid w:val="00E20153"/>
    <w:rsid w:val="00E2082F"/>
    <w:rsid w:val="00E214F0"/>
    <w:rsid w:val="00E216CC"/>
    <w:rsid w:val="00E21E52"/>
    <w:rsid w:val="00E23B38"/>
    <w:rsid w:val="00E24622"/>
    <w:rsid w:val="00E2515D"/>
    <w:rsid w:val="00E25765"/>
    <w:rsid w:val="00E25943"/>
    <w:rsid w:val="00E25CD3"/>
    <w:rsid w:val="00E264CB"/>
    <w:rsid w:val="00E27160"/>
    <w:rsid w:val="00E27DEC"/>
    <w:rsid w:val="00E27FC1"/>
    <w:rsid w:val="00E3057F"/>
    <w:rsid w:val="00E309E0"/>
    <w:rsid w:val="00E30E01"/>
    <w:rsid w:val="00E3125F"/>
    <w:rsid w:val="00E31B89"/>
    <w:rsid w:val="00E34FBA"/>
    <w:rsid w:val="00E37034"/>
    <w:rsid w:val="00E37982"/>
    <w:rsid w:val="00E4117B"/>
    <w:rsid w:val="00E411F6"/>
    <w:rsid w:val="00E41619"/>
    <w:rsid w:val="00E44083"/>
    <w:rsid w:val="00E466B7"/>
    <w:rsid w:val="00E47B89"/>
    <w:rsid w:val="00E52755"/>
    <w:rsid w:val="00E5283B"/>
    <w:rsid w:val="00E54D1A"/>
    <w:rsid w:val="00E60E17"/>
    <w:rsid w:val="00E61288"/>
    <w:rsid w:val="00E61D79"/>
    <w:rsid w:val="00E656DB"/>
    <w:rsid w:val="00E67BB7"/>
    <w:rsid w:val="00E70E10"/>
    <w:rsid w:val="00E7186D"/>
    <w:rsid w:val="00E71967"/>
    <w:rsid w:val="00E7344F"/>
    <w:rsid w:val="00E735A7"/>
    <w:rsid w:val="00E7430B"/>
    <w:rsid w:val="00E75886"/>
    <w:rsid w:val="00E75A3A"/>
    <w:rsid w:val="00E76CD8"/>
    <w:rsid w:val="00E7718D"/>
    <w:rsid w:val="00E778AB"/>
    <w:rsid w:val="00E807A3"/>
    <w:rsid w:val="00E83BC4"/>
    <w:rsid w:val="00E8733F"/>
    <w:rsid w:val="00E9563E"/>
    <w:rsid w:val="00E968D3"/>
    <w:rsid w:val="00E976B5"/>
    <w:rsid w:val="00EA00E0"/>
    <w:rsid w:val="00EA0D85"/>
    <w:rsid w:val="00EA1555"/>
    <w:rsid w:val="00EA2D61"/>
    <w:rsid w:val="00EA2F00"/>
    <w:rsid w:val="00EA37B8"/>
    <w:rsid w:val="00EA3E1D"/>
    <w:rsid w:val="00EA3F9B"/>
    <w:rsid w:val="00EA4B7E"/>
    <w:rsid w:val="00EA5055"/>
    <w:rsid w:val="00EA6112"/>
    <w:rsid w:val="00EA6DEF"/>
    <w:rsid w:val="00EA705F"/>
    <w:rsid w:val="00EA75B8"/>
    <w:rsid w:val="00EB0CF8"/>
    <w:rsid w:val="00EB17A1"/>
    <w:rsid w:val="00EB2106"/>
    <w:rsid w:val="00EB2900"/>
    <w:rsid w:val="00EB530B"/>
    <w:rsid w:val="00EB5A96"/>
    <w:rsid w:val="00EB6FEF"/>
    <w:rsid w:val="00EB7288"/>
    <w:rsid w:val="00EC14E1"/>
    <w:rsid w:val="00EC175D"/>
    <w:rsid w:val="00EC222D"/>
    <w:rsid w:val="00EC4E0E"/>
    <w:rsid w:val="00EC726B"/>
    <w:rsid w:val="00ED0567"/>
    <w:rsid w:val="00ED0569"/>
    <w:rsid w:val="00ED259F"/>
    <w:rsid w:val="00ED3840"/>
    <w:rsid w:val="00ED5347"/>
    <w:rsid w:val="00ED6587"/>
    <w:rsid w:val="00ED7607"/>
    <w:rsid w:val="00ED77CE"/>
    <w:rsid w:val="00EE0144"/>
    <w:rsid w:val="00EE245A"/>
    <w:rsid w:val="00EE2E51"/>
    <w:rsid w:val="00EE30B5"/>
    <w:rsid w:val="00EE3F50"/>
    <w:rsid w:val="00EE51F3"/>
    <w:rsid w:val="00EE6D2A"/>
    <w:rsid w:val="00EF11E3"/>
    <w:rsid w:val="00EF127C"/>
    <w:rsid w:val="00EF15A0"/>
    <w:rsid w:val="00EF1FEB"/>
    <w:rsid w:val="00EF23C8"/>
    <w:rsid w:val="00EF279C"/>
    <w:rsid w:val="00EF4113"/>
    <w:rsid w:val="00EF5D5C"/>
    <w:rsid w:val="00EF63F2"/>
    <w:rsid w:val="00EF6432"/>
    <w:rsid w:val="00EF6935"/>
    <w:rsid w:val="00EF6B22"/>
    <w:rsid w:val="00EF6F96"/>
    <w:rsid w:val="00EF77A4"/>
    <w:rsid w:val="00F001B3"/>
    <w:rsid w:val="00F006EC"/>
    <w:rsid w:val="00F00B1E"/>
    <w:rsid w:val="00F00E55"/>
    <w:rsid w:val="00F01A71"/>
    <w:rsid w:val="00F041E8"/>
    <w:rsid w:val="00F052A6"/>
    <w:rsid w:val="00F06185"/>
    <w:rsid w:val="00F07F21"/>
    <w:rsid w:val="00F1354F"/>
    <w:rsid w:val="00F13B56"/>
    <w:rsid w:val="00F13C9A"/>
    <w:rsid w:val="00F1434A"/>
    <w:rsid w:val="00F1683E"/>
    <w:rsid w:val="00F174AF"/>
    <w:rsid w:val="00F22E6E"/>
    <w:rsid w:val="00F25667"/>
    <w:rsid w:val="00F32646"/>
    <w:rsid w:val="00F32A73"/>
    <w:rsid w:val="00F331F9"/>
    <w:rsid w:val="00F33C3F"/>
    <w:rsid w:val="00F3632A"/>
    <w:rsid w:val="00F421C5"/>
    <w:rsid w:val="00F434F3"/>
    <w:rsid w:val="00F43543"/>
    <w:rsid w:val="00F46C45"/>
    <w:rsid w:val="00F46D1D"/>
    <w:rsid w:val="00F50392"/>
    <w:rsid w:val="00F50694"/>
    <w:rsid w:val="00F532DE"/>
    <w:rsid w:val="00F53D8E"/>
    <w:rsid w:val="00F5457B"/>
    <w:rsid w:val="00F548E8"/>
    <w:rsid w:val="00F557A2"/>
    <w:rsid w:val="00F56DC8"/>
    <w:rsid w:val="00F60666"/>
    <w:rsid w:val="00F62645"/>
    <w:rsid w:val="00F6300F"/>
    <w:rsid w:val="00F66BB2"/>
    <w:rsid w:val="00F66E71"/>
    <w:rsid w:val="00F702AD"/>
    <w:rsid w:val="00F7107C"/>
    <w:rsid w:val="00F72E90"/>
    <w:rsid w:val="00F73439"/>
    <w:rsid w:val="00F7407F"/>
    <w:rsid w:val="00F74C82"/>
    <w:rsid w:val="00F74CF3"/>
    <w:rsid w:val="00F75420"/>
    <w:rsid w:val="00F75852"/>
    <w:rsid w:val="00F75959"/>
    <w:rsid w:val="00F762B8"/>
    <w:rsid w:val="00F779E0"/>
    <w:rsid w:val="00F805D9"/>
    <w:rsid w:val="00F8139C"/>
    <w:rsid w:val="00F81400"/>
    <w:rsid w:val="00F820A7"/>
    <w:rsid w:val="00F8279A"/>
    <w:rsid w:val="00F8342F"/>
    <w:rsid w:val="00F845B5"/>
    <w:rsid w:val="00F85244"/>
    <w:rsid w:val="00F8551F"/>
    <w:rsid w:val="00F85AB8"/>
    <w:rsid w:val="00F85D44"/>
    <w:rsid w:val="00F86480"/>
    <w:rsid w:val="00F86820"/>
    <w:rsid w:val="00F86A6F"/>
    <w:rsid w:val="00F86CB9"/>
    <w:rsid w:val="00F912B0"/>
    <w:rsid w:val="00F92105"/>
    <w:rsid w:val="00F924E5"/>
    <w:rsid w:val="00F92FD1"/>
    <w:rsid w:val="00F9320B"/>
    <w:rsid w:val="00F947B9"/>
    <w:rsid w:val="00F955EF"/>
    <w:rsid w:val="00F955F0"/>
    <w:rsid w:val="00F95790"/>
    <w:rsid w:val="00F95961"/>
    <w:rsid w:val="00F979C9"/>
    <w:rsid w:val="00FA00B0"/>
    <w:rsid w:val="00FA012E"/>
    <w:rsid w:val="00FA0C73"/>
    <w:rsid w:val="00FA1DC1"/>
    <w:rsid w:val="00FA2081"/>
    <w:rsid w:val="00FA4FB1"/>
    <w:rsid w:val="00FA5096"/>
    <w:rsid w:val="00FA52C7"/>
    <w:rsid w:val="00FA5BDD"/>
    <w:rsid w:val="00FA62A8"/>
    <w:rsid w:val="00FB177D"/>
    <w:rsid w:val="00FB3C8F"/>
    <w:rsid w:val="00FB3EE1"/>
    <w:rsid w:val="00FB4E0E"/>
    <w:rsid w:val="00FB5814"/>
    <w:rsid w:val="00FB60C1"/>
    <w:rsid w:val="00FB6C89"/>
    <w:rsid w:val="00FC08C1"/>
    <w:rsid w:val="00FC15E6"/>
    <w:rsid w:val="00FC39EE"/>
    <w:rsid w:val="00FC3E07"/>
    <w:rsid w:val="00FC55E9"/>
    <w:rsid w:val="00FC5988"/>
    <w:rsid w:val="00FC6098"/>
    <w:rsid w:val="00FC7F10"/>
    <w:rsid w:val="00FD047B"/>
    <w:rsid w:val="00FD08D4"/>
    <w:rsid w:val="00FD25BD"/>
    <w:rsid w:val="00FD3DA1"/>
    <w:rsid w:val="00FD4D6F"/>
    <w:rsid w:val="00FD76D3"/>
    <w:rsid w:val="00FD7EF5"/>
    <w:rsid w:val="00FE046D"/>
    <w:rsid w:val="00FE219E"/>
    <w:rsid w:val="00FE26C4"/>
    <w:rsid w:val="00FE2968"/>
    <w:rsid w:val="00FE2B2B"/>
    <w:rsid w:val="00FE31D4"/>
    <w:rsid w:val="00FE407D"/>
    <w:rsid w:val="00FE48C8"/>
    <w:rsid w:val="00FE562C"/>
    <w:rsid w:val="00FE5805"/>
    <w:rsid w:val="00FE5F83"/>
    <w:rsid w:val="00FE5FAE"/>
    <w:rsid w:val="00FF0D53"/>
    <w:rsid w:val="00FF20F5"/>
    <w:rsid w:val="00FF2E3F"/>
    <w:rsid w:val="00FF36AB"/>
    <w:rsid w:val="00FF38AF"/>
    <w:rsid w:val="00FF3DCD"/>
    <w:rsid w:val="00FF4A44"/>
    <w:rsid w:val="00FF53E2"/>
    <w:rsid w:val="00FF5586"/>
    <w:rsid w:val="00FF575E"/>
    <w:rsid w:val="00FF63CA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AD62546-000A-4CC3-8EC8-DFA7AA088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Textodenotaderodap">
    <w:name w:val="footnote text"/>
    <w:basedOn w:val="Normal"/>
    <w:link w:val="TextodenotaderodapChar"/>
    <w:semiHidden/>
    <w:unhideWhenUsed/>
    <w:rsid w:val="008F5246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F5246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8F524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0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57C458-2AE4-4D0F-9BB9-E6A895296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1129</TotalTime>
  <Pages>28</Pages>
  <Words>4854</Words>
  <Characters>26212</Characters>
  <Application>Microsoft Office Word</Application>
  <DocSecurity>0</DocSecurity>
  <Lines>218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31004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36</cp:revision>
  <cp:lastPrinted>2006-08-08T20:14:00Z</cp:lastPrinted>
  <dcterms:created xsi:type="dcterms:W3CDTF">2019-12-02T13:47:00Z</dcterms:created>
  <dcterms:modified xsi:type="dcterms:W3CDTF">2020-01-21T12:55:00Z</dcterms:modified>
</cp:coreProperties>
</file>