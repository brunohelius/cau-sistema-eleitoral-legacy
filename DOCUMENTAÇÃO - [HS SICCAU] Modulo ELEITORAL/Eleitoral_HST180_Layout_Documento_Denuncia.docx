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09729BC3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E20144">
        <w:rPr>
          <w:sz w:val="52"/>
          <w:szCs w:val="52"/>
        </w:rPr>
        <w:fldChar w:fldCharType="begin"/>
      </w:r>
      <w:r w:rsidR="00E20144">
        <w:rPr>
          <w:sz w:val="52"/>
          <w:szCs w:val="52"/>
        </w:rPr>
        <w:instrText xml:space="preserve"> Ref NomeCasoUso \*MERGEFORMAT </w:instrText>
      </w:r>
      <w:r w:rsidR="00E20144">
        <w:rPr>
          <w:sz w:val="52"/>
          <w:szCs w:val="52"/>
        </w:rPr>
        <w:fldChar w:fldCharType="separate"/>
      </w:r>
      <w:r w:rsidR="00076318">
        <w:rPr>
          <w:sz w:val="52"/>
          <w:szCs w:val="52"/>
        </w:rPr>
        <w:t>HST</w:t>
      </w:r>
      <w:r w:rsidR="00371758">
        <w:rPr>
          <w:sz w:val="52"/>
          <w:szCs w:val="52"/>
        </w:rPr>
        <w:t>1</w:t>
      </w:r>
      <w:r w:rsidR="00DF1592">
        <w:rPr>
          <w:sz w:val="52"/>
          <w:szCs w:val="52"/>
        </w:rPr>
        <w:t>80</w:t>
      </w:r>
      <w:r w:rsidR="00C03F98" w:rsidRPr="00C03F98">
        <w:rPr>
          <w:sz w:val="52"/>
          <w:szCs w:val="52"/>
        </w:rPr>
        <w:t xml:space="preserve"> - </w:t>
      </w:r>
      <w:r w:rsidR="00E20144">
        <w:rPr>
          <w:sz w:val="52"/>
          <w:szCs w:val="52"/>
        </w:rPr>
        <w:fldChar w:fldCharType="end"/>
      </w:r>
      <w:r w:rsidR="00DF1592">
        <w:rPr>
          <w:sz w:val="52"/>
          <w:szCs w:val="52"/>
        </w:rPr>
        <w:t>Layout do documento de denúncia</w:t>
      </w:r>
    </w:p>
    <w:p w14:paraId="0325C1F5" w14:textId="6380CED6" w:rsidR="00A735A5" w:rsidRPr="00852A8B" w:rsidRDefault="00825F00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duto"/>
      <w:bookmarkStart w:id="2" w:name="NomeProjeto"/>
      <w:r w:rsidR="00C03F98">
        <w:t>&lt;Nome do Produto&gt;</w:t>
      </w:r>
      <w:bookmarkEnd w:id="1"/>
      <w:bookmarkEnd w:id="2"/>
      <w:r>
        <w:fldChar w:fldCharType="end"/>
      </w:r>
      <w:r w:rsidR="00B41C91">
        <w:t>Sistema Processo Eleitoral</w:t>
      </w:r>
    </w:p>
    <w:p w14:paraId="5A8E73EC" w14:textId="77777777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>
        <w:fldChar w:fldCharType="begin"/>
      </w:r>
      <w:r w:rsidR="00C42947">
        <w:instrText xml:space="preserve"> REF NomeCliente </w:instrText>
      </w:r>
      <w:r>
        <w:fldChar w:fldCharType="separate"/>
      </w:r>
      <w:r w:rsidR="00076318">
        <w:t>CAU</w:t>
      </w:r>
      <w:r>
        <w:fldChar w:fldCharType="end"/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501E6E3E" w:rsidR="00A735A5" w:rsidRPr="00BA5059" w:rsidRDefault="001D2AE3">
            <w:pPr>
              <w:jc w:val="center"/>
            </w:pPr>
            <w:r>
              <w:t>1.</w:t>
            </w:r>
            <w:r w:rsidR="00AE4111">
              <w:t>0</w:t>
            </w:r>
          </w:p>
        </w:tc>
        <w:tc>
          <w:tcPr>
            <w:tcW w:w="1425" w:type="dxa"/>
            <w:vAlign w:val="bottom"/>
          </w:tcPr>
          <w:p w14:paraId="3828512A" w14:textId="062C383F" w:rsidR="00A735A5" w:rsidRPr="00BA5059" w:rsidRDefault="00DF1592" w:rsidP="003D12FE">
            <w:pPr>
              <w:jc w:val="center"/>
            </w:pPr>
            <w:r>
              <w:t>07</w:t>
            </w:r>
            <w:r w:rsidR="00B41C91">
              <w:t>/</w:t>
            </w:r>
            <w:r w:rsidR="008C2FB6">
              <w:t>07</w:t>
            </w:r>
            <w:r w:rsidR="007B75D3">
              <w:t>/2020</w:t>
            </w:r>
          </w:p>
        </w:tc>
        <w:tc>
          <w:tcPr>
            <w:tcW w:w="2405" w:type="dxa"/>
            <w:vAlign w:val="center"/>
          </w:tcPr>
          <w:p w14:paraId="7DBE843B" w14:textId="5C7630B9" w:rsidR="00A735A5" w:rsidRPr="00BA5059" w:rsidRDefault="001D2AE3" w:rsidP="00123036">
            <w:pPr>
              <w:jc w:val="center"/>
            </w:pPr>
            <w:r>
              <w:t>Diego R Rocha</w:t>
            </w:r>
          </w:p>
        </w:tc>
        <w:tc>
          <w:tcPr>
            <w:tcW w:w="4203" w:type="dxa"/>
          </w:tcPr>
          <w:p w14:paraId="10E3D2AF" w14:textId="407B3E38" w:rsidR="00A735A5" w:rsidRPr="00BA5059" w:rsidRDefault="00B41C91" w:rsidP="00B41C91">
            <w:pPr>
              <w:ind w:left="174"/>
              <w:jc w:val="left"/>
            </w:pPr>
            <w:r>
              <w:t>Criação.</w:t>
            </w:r>
          </w:p>
        </w:tc>
      </w:tr>
      <w:tr w:rsidR="006E6BBD" w14:paraId="113A2C98" w14:textId="77777777" w:rsidTr="00C03F98">
        <w:trPr>
          <w:cantSplit/>
          <w:jc w:val="center"/>
        </w:trPr>
        <w:tc>
          <w:tcPr>
            <w:tcW w:w="1589" w:type="dxa"/>
          </w:tcPr>
          <w:p w14:paraId="61818872" w14:textId="1CF94E4B" w:rsidR="006E6BBD" w:rsidRDefault="006E6BBD" w:rsidP="006E6BBD">
            <w:pPr>
              <w:jc w:val="center"/>
            </w:pPr>
          </w:p>
        </w:tc>
        <w:tc>
          <w:tcPr>
            <w:tcW w:w="1425" w:type="dxa"/>
            <w:vAlign w:val="bottom"/>
          </w:tcPr>
          <w:p w14:paraId="415C6ABC" w14:textId="1DDF5CD6" w:rsidR="006E6BBD" w:rsidRDefault="006E6BBD" w:rsidP="00A849F2">
            <w:pPr>
              <w:jc w:val="center"/>
            </w:pPr>
          </w:p>
        </w:tc>
        <w:tc>
          <w:tcPr>
            <w:tcW w:w="2405" w:type="dxa"/>
            <w:vAlign w:val="center"/>
          </w:tcPr>
          <w:p w14:paraId="117788AA" w14:textId="2E37630B" w:rsidR="006E6BBD" w:rsidRDefault="006E6BBD" w:rsidP="00123036">
            <w:pPr>
              <w:jc w:val="center"/>
            </w:pPr>
          </w:p>
        </w:tc>
        <w:tc>
          <w:tcPr>
            <w:tcW w:w="4203" w:type="dxa"/>
          </w:tcPr>
          <w:p w14:paraId="31C2977C" w14:textId="51DD3497" w:rsidR="006E6BBD" w:rsidRDefault="006E6BBD" w:rsidP="006E6BBD">
            <w:pPr>
              <w:jc w:val="center"/>
            </w:pP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02A8908F" w14:textId="77777777" w:rsidR="00360FF8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45183558" w:history="1">
        <w:r w:rsidR="00360FF8" w:rsidRPr="00AA221F">
          <w:rPr>
            <w:rStyle w:val="Hyperlink"/>
            <w:noProof/>
          </w:rPr>
          <w:t>HST-180 – Layout do documento de denúncia</w:t>
        </w:r>
        <w:r w:rsidR="00360FF8">
          <w:rPr>
            <w:noProof/>
            <w:webHidden/>
          </w:rPr>
          <w:tab/>
        </w:r>
        <w:r w:rsidR="00360FF8">
          <w:rPr>
            <w:noProof/>
            <w:webHidden/>
          </w:rPr>
          <w:fldChar w:fldCharType="begin"/>
        </w:r>
        <w:r w:rsidR="00360FF8">
          <w:rPr>
            <w:noProof/>
            <w:webHidden/>
          </w:rPr>
          <w:instrText xml:space="preserve"> PAGEREF _Toc45183558 \h </w:instrText>
        </w:r>
        <w:r w:rsidR="00360FF8">
          <w:rPr>
            <w:noProof/>
            <w:webHidden/>
          </w:rPr>
        </w:r>
        <w:r w:rsidR="00360FF8">
          <w:rPr>
            <w:noProof/>
            <w:webHidden/>
          </w:rPr>
          <w:fldChar w:fldCharType="separate"/>
        </w:r>
        <w:r w:rsidR="00360FF8">
          <w:rPr>
            <w:noProof/>
            <w:webHidden/>
          </w:rPr>
          <w:t>4</w:t>
        </w:r>
        <w:r w:rsidR="00360FF8">
          <w:rPr>
            <w:noProof/>
            <w:webHidden/>
          </w:rPr>
          <w:fldChar w:fldCharType="end"/>
        </w:r>
      </w:hyperlink>
    </w:p>
    <w:p w14:paraId="17BE630B" w14:textId="77777777" w:rsidR="00360FF8" w:rsidRDefault="00E12A8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183559" w:history="1">
        <w:r w:rsidR="00360FF8" w:rsidRPr="00AA221F">
          <w:rPr>
            <w:rStyle w:val="Hyperlink"/>
            <w:noProof/>
          </w:rPr>
          <w:t>COMO PO</w:t>
        </w:r>
        <w:r w:rsidR="00360FF8">
          <w:rPr>
            <w:noProof/>
            <w:webHidden/>
          </w:rPr>
          <w:tab/>
        </w:r>
        <w:r w:rsidR="00360FF8">
          <w:rPr>
            <w:noProof/>
            <w:webHidden/>
          </w:rPr>
          <w:fldChar w:fldCharType="begin"/>
        </w:r>
        <w:r w:rsidR="00360FF8">
          <w:rPr>
            <w:noProof/>
            <w:webHidden/>
          </w:rPr>
          <w:instrText xml:space="preserve"> PAGEREF _Toc45183559 \h </w:instrText>
        </w:r>
        <w:r w:rsidR="00360FF8">
          <w:rPr>
            <w:noProof/>
            <w:webHidden/>
          </w:rPr>
        </w:r>
        <w:r w:rsidR="00360FF8">
          <w:rPr>
            <w:noProof/>
            <w:webHidden/>
          </w:rPr>
          <w:fldChar w:fldCharType="separate"/>
        </w:r>
        <w:r w:rsidR="00360FF8">
          <w:rPr>
            <w:noProof/>
            <w:webHidden/>
          </w:rPr>
          <w:t>4</w:t>
        </w:r>
        <w:r w:rsidR="00360FF8">
          <w:rPr>
            <w:noProof/>
            <w:webHidden/>
          </w:rPr>
          <w:fldChar w:fldCharType="end"/>
        </w:r>
      </w:hyperlink>
    </w:p>
    <w:p w14:paraId="7DEA4D19" w14:textId="77777777" w:rsidR="00360FF8" w:rsidRDefault="00E12A8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183560" w:history="1">
        <w:r w:rsidR="00360FF8" w:rsidRPr="00AA221F">
          <w:rPr>
            <w:rStyle w:val="Hyperlink"/>
            <w:noProof/>
          </w:rPr>
          <w:t>QUERO definir um layout de documento abrangendo os cenários mais completos</w:t>
        </w:r>
        <w:r w:rsidR="00360FF8">
          <w:rPr>
            <w:noProof/>
            <w:webHidden/>
          </w:rPr>
          <w:tab/>
        </w:r>
        <w:r w:rsidR="00360FF8">
          <w:rPr>
            <w:noProof/>
            <w:webHidden/>
          </w:rPr>
          <w:fldChar w:fldCharType="begin"/>
        </w:r>
        <w:r w:rsidR="00360FF8">
          <w:rPr>
            <w:noProof/>
            <w:webHidden/>
          </w:rPr>
          <w:instrText xml:space="preserve"> PAGEREF _Toc45183560 \h </w:instrText>
        </w:r>
        <w:r w:rsidR="00360FF8">
          <w:rPr>
            <w:noProof/>
            <w:webHidden/>
          </w:rPr>
        </w:r>
        <w:r w:rsidR="00360FF8">
          <w:rPr>
            <w:noProof/>
            <w:webHidden/>
          </w:rPr>
          <w:fldChar w:fldCharType="separate"/>
        </w:r>
        <w:r w:rsidR="00360FF8">
          <w:rPr>
            <w:noProof/>
            <w:webHidden/>
          </w:rPr>
          <w:t>4</w:t>
        </w:r>
        <w:r w:rsidR="00360FF8">
          <w:rPr>
            <w:noProof/>
            <w:webHidden/>
          </w:rPr>
          <w:fldChar w:fldCharType="end"/>
        </w:r>
      </w:hyperlink>
    </w:p>
    <w:p w14:paraId="209CC074" w14:textId="77777777" w:rsidR="00360FF8" w:rsidRDefault="00E12A8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183561" w:history="1">
        <w:r w:rsidR="00360FF8" w:rsidRPr="00AA221F">
          <w:rPr>
            <w:rStyle w:val="Hyperlink"/>
            <w:noProof/>
          </w:rPr>
          <w:t>PARA servir de padrão do documento gerado com as informações de uma denúncia</w:t>
        </w:r>
        <w:r w:rsidR="00360FF8">
          <w:rPr>
            <w:noProof/>
            <w:webHidden/>
          </w:rPr>
          <w:tab/>
        </w:r>
        <w:r w:rsidR="00360FF8">
          <w:rPr>
            <w:noProof/>
            <w:webHidden/>
          </w:rPr>
          <w:fldChar w:fldCharType="begin"/>
        </w:r>
        <w:r w:rsidR="00360FF8">
          <w:rPr>
            <w:noProof/>
            <w:webHidden/>
          </w:rPr>
          <w:instrText xml:space="preserve"> PAGEREF _Toc45183561 \h </w:instrText>
        </w:r>
        <w:r w:rsidR="00360FF8">
          <w:rPr>
            <w:noProof/>
            <w:webHidden/>
          </w:rPr>
        </w:r>
        <w:r w:rsidR="00360FF8">
          <w:rPr>
            <w:noProof/>
            <w:webHidden/>
          </w:rPr>
          <w:fldChar w:fldCharType="separate"/>
        </w:r>
        <w:r w:rsidR="00360FF8">
          <w:rPr>
            <w:noProof/>
            <w:webHidden/>
          </w:rPr>
          <w:t>4</w:t>
        </w:r>
        <w:r w:rsidR="00360FF8">
          <w:rPr>
            <w:noProof/>
            <w:webHidden/>
          </w:rPr>
          <w:fldChar w:fldCharType="end"/>
        </w:r>
      </w:hyperlink>
    </w:p>
    <w:p w14:paraId="388FEC18" w14:textId="77777777" w:rsidR="00360FF8" w:rsidRDefault="00E12A8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183562" w:history="1">
        <w:r w:rsidR="00360FF8" w:rsidRPr="00AA221F">
          <w:rPr>
            <w:rStyle w:val="Hyperlink"/>
            <w:noProof/>
          </w:rPr>
          <w:t>PROTÓTIPO</w:t>
        </w:r>
        <w:r w:rsidR="00360FF8">
          <w:rPr>
            <w:noProof/>
            <w:webHidden/>
          </w:rPr>
          <w:tab/>
        </w:r>
        <w:r w:rsidR="00360FF8">
          <w:rPr>
            <w:noProof/>
            <w:webHidden/>
          </w:rPr>
          <w:fldChar w:fldCharType="begin"/>
        </w:r>
        <w:r w:rsidR="00360FF8">
          <w:rPr>
            <w:noProof/>
            <w:webHidden/>
          </w:rPr>
          <w:instrText xml:space="preserve"> PAGEREF _Toc45183562 \h </w:instrText>
        </w:r>
        <w:r w:rsidR="00360FF8">
          <w:rPr>
            <w:noProof/>
            <w:webHidden/>
          </w:rPr>
        </w:r>
        <w:r w:rsidR="00360FF8">
          <w:rPr>
            <w:noProof/>
            <w:webHidden/>
          </w:rPr>
          <w:fldChar w:fldCharType="separate"/>
        </w:r>
        <w:r w:rsidR="00360FF8">
          <w:rPr>
            <w:noProof/>
            <w:webHidden/>
          </w:rPr>
          <w:t>4</w:t>
        </w:r>
        <w:r w:rsidR="00360FF8">
          <w:rPr>
            <w:noProof/>
            <w:webHidden/>
          </w:rPr>
          <w:fldChar w:fldCharType="end"/>
        </w:r>
      </w:hyperlink>
    </w:p>
    <w:p w14:paraId="04613947" w14:textId="77777777" w:rsidR="00360FF8" w:rsidRDefault="00E12A8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183563" w:history="1">
        <w:r w:rsidR="00360FF8" w:rsidRPr="00AA221F">
          <w:rPr>
            <w:rStyle w:val="Hyperlink"/>
            <w:noProof/>
          </w:rPr>
          <w:t>CRITÉRIOS DE ACEITE</w:t>
        </w:r>
        <w:r w:rsidR="00360FF8">
          <w:rPr>
            <w:noProof/>
            <w:webHidden/>
          </w:rPr>
          <w:tab/>
        </w:r>
        <w:r w:rsidR="00360FF8">
          <w:rPr>
            <w:noProof/>
            <w:webHidden/>
          </w:rPr>
          <w:fldChar w:fldCharType="begin"/>
        </w:r>
        <w:r w:rsidR="00360FF8">
          <w:rPr>
            <w:noProof/>
            <w:webHidden/>
          </w:rPr>
          <w:instrText xml:space="preserve"> PAGEREF _Toc45183563 \h </w:instrText>
        </w:r>
        <w:r w:rsidR="00360FF8">
          <w:rPr>
            <w:noProof/>
            <w:webHidden/>
          </w:rPr>
        </w:r>
        <w:r w:rsidR="00360FF8">
          <w:rPr>
            <w:noProof/>
            <w:webHidden/>
          </w:rPr>
          <w:fldChar w:fldCharType="separate"/>
        </w:r>
        <w:r w:rsidR="00360FF8">
          <w:rPr>
            <w:noProof/>
            <w:webHidden/>
          </w:rPr>
          <w:t>29</w:t>
        </w:r>
        <w:r w:rsidR="00360FF8">
          <w:rPr>
            <w:noProof/>
            <w:webHidden/>
          </w:rPr>
          <w:fldChar w:fldCharType="end"/>
        </w:r>
      </w:hyperlink>
    </w:p>
    <w:p w14:paraId="20DF0321" w14:textId="77777777" w:rsidR="00360FF8" w:rsidRDefault="00E12A8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5183564" w:history="1">
        <w:r w:rsidR="00360FF8" w:rsidRPr="00AA221F">
          <w:rPr>
            <w:rStyle w:val="Hyperlink"/>
            <w:noProof/>
          </w:rPr>
          <w:t>INFORMAÇÕES COMPLEMENTARES</w:t>
        </w:r>
        <w:r w:rsidR="00360FF8">
          <w:rPr>
            <w:noProof/>
            <w:webHidden/>
          </w:rPr>
          <w:tab/>
        </w:r>
        <w:r w:rsidR="00360FF8">
          <w:rPr>
            <w:noProof/>
            <w:webHidden/>
          </w:rPr>
          <w:fldChar w:fldCharType="begin"/>
        </w:r>
        <w:r w:rsidR="00360FF8">
          <w:rPr>
            <w:noProof/>
            <w:webHidden/>
          </w:rPr>
          <w:instrText xml:space="preserve"> PAGEREF _Toc45183564 \h </w:instrText>
        </w:r>
        <w:r w:rsidR="00360FF8">
          <w:rPr>
            <w:noProof/>
            <w:webHidden/>
          </w:rPr>
        </w:r>
        <w:r w:rsidR="00360FF8">
          <w:rPr>
            <w:noProof/>
            <w:webHidden/>
          </w:rPr>
          <w:fldChar w:fldCharType="separate"/>
        </w:r>
        <w:r w:rsidR="00360FF8">
          <w:rPr>
            <w:noProof/>
            <w:webHidden/>
          </w:rPr>
          <w:t>30</w:t>
        </w:r>
        <w:r w:rsidR="00360FF8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1599E877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45183558"/>
      <w:r w:rsidR="008838E8">
        <w:lastRenderedPageBreak/>
        <w:t>HST-</w:t>
      </w:r>
      <w:r w:rsidR="00371758">
        <w:t>1</w:t>
      </w:r>
      <w:r w:rsidR="00DF1592">
        <w:t>80</w:t>
      </w:r>
      <w:r w:rsidR="00D175C7">
        <w:t xml:space="preserve"> –</w:t>
      </w:r>
      <w:r w:rsidR="008838E8">
        <w:t xml:space="preserve"> </w:t>
      </w:r>
      <w:r w:rsidR="00DF1592">
        <w:t>Layout do documento de denúncia</w:t>
      </w:r>
      <w:bookmarkEnd w:id="4"/>
    </w:p>
    <w:p w14:paraId="37D34CD1" w14:textId="210589BC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45183559"/>
      <w:r w:rsidRPr="000628DE">
        <w:t>COMO</w:t>
      </w:r>
      <w:r w:rsidR="00C64B05" w:rsidRPr="000628DE">
        <w:t xml:space="preserve"> </w:t>
      </w:r>
      <w:r w:rsidR="008C2FB6">
        <w:rPr>
          <w:b w:val="0"/>
        </w:rPr>
        <w:t>PO</w:t>
      </w:r>
      <w:bookmarkEnd w:id="5"/>
    </w:p>
    <w:p w14:paraId="4036BB8D" w14:textId="624C2A7A" w:rsidR="00CE176F" w:rsidRPr="000628DE" w:rsidRDefault="00CE176F" w:rsidP="005A4527">
      <w:pPr>
        <w:pStyle w:val="Ttulo2"/>
        <w:numPr>
          <w:ilvl w:val="0"/>
          <w:numId w:val="0"/>
        </w:numPr>
      </w:pPr>
      <w:bookmarkStart w:id="6" w:name="_Toc45183560"/>
      <w:r w:rsidRPr="000628DE">
        <w:t>QUERO</w:t>
      </w:r>
      <w:r w:rsidR="005A4527" w:rsidRPr="000628DE">
        <w:t xml:space="preserve"> </w:t>
      </w:r>
      <w:r w:rsidR="00DF1592">
        <w:rPr>
          <w:b w:val="0"/>
        </w:rPr>
        <w:t>definir um layout de documento abrangendo os cenários mais completos</w:t>
      </w:r>
      <w:bookmarkEnd w:id="6"/>
      <w:r w:rsidR="00DF1592">
        <w:rPr>
          <w:b w:val="0"/>
        </w:rPr>
        <w:t xml:space="preserve"> </w:t>
      </w:r>
    </w:p>
    <w:p w14:paraId="38E7497A" w14:textId="3A22C0D3" w:rsidR="00A735A5" w:rsidRPr="000628DE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45183561"/>
      <w:r w:rsidRPr="000628DE">
        <w:t>PARA</w:t>
      </w:r>
      <w:r w:rsidR="005A4527" w:rsidRPr="000628DE">
        <w:t xml:space="preserve"> </w:t>
      </w:r>
      <w:r w:rsidR="00DF1592">
        <w:rPr>
          <w:b w:val="0"/>
        </w:rPr>
        <w:t>servir de padrão do documento gerado com as informações de uma denúncia</w:t>
      </w:r>
      <w:bookmarkEnd w:id="7"/>
    </w:p>
    <w:p w14:paraId="18221C8A" w14:textId="77777777" w:rsidR="006C12BE" w:rsidRDefault="006C12BE" w:rsidP="006C12BE">
      <w:pPr>
        <w:pStyle w:val="Ttulo2"/>
        <w:numPr>
          <w:ilvl w:val="0"/>
          <w:numId w:val="0"/>
        </w:numPr>
      </w:pPr>
      <w:bookmarkStart w:id="8" w:name="_Toc7509864"/>
      <w:bookmarkStart w:id="9" w:name="_Toc44336963"/>
      <w:bookmarkStart w:id="10" w:name="_Toc45098079"/>
      <w:bookmarkStart w:id="11" w:name="_Toc45183562"/>
      <w:r>
        <w:t>PROTÓTIPO</w:t>
      </w:r>
      <w:bookmarkEnd w:id="8"/>
      <w:bookmarkEnd w:id="9"/>
      <w:bookmarkEnd w:id="10"/>
      <w:bookmarkEnd w:id="11"/>
    </w:p>
    <w:p w14:paraId="6FAD95A0" w14:textId="77777777" w:rsidR="006C12BE" w:rsidRDefault="006C12BE" w:rsidP="006C12BE">
      <w:pPr>
        <w:pStyle w:val="EstiloPrototipo3"/>
      </w:pPr>
    </w:p>
    <w:p w14:paraId="7151FD81" w14:textId="392E96BF" w:rsidR="006C12BE" w:rsidRDefault="006C12BE" w:rsidP="006C12BE">
      <w:pPr>
        <w:pStyle w:val="EstiloPrototipo3"/>
        <w:numPr>
          <w:ilvl w:val="0"/>
          <w:numId w:val="3"/>
        </w:numPr>
      </w:pPr>
      <w:bookmarkStart w:id="12" w:name="_Ref26369985"/>
      <w:r>
        <w:t>Aba Acompanhar Denúncia:</w:t>
      </w:r>
      <w:bookmarkEnd w:id="12"/>
    </w:p>
    <w:p w14:paraId="75DB6C20" w14:textId="0CA073EC" w:rsidR="00A95018" w:rsidRDefault="007C14EC" w:rsidP="00A95018">
      <w:pPr>
        <w:pStyle w:val="EstiloPrototipo3"/>
        <w:ind w:left="360"/>
      </w:pPr>
      <w:r>
        <w:rPr>
          <w:noProof/>
        </w:rPr>
        <w:drawing>
          <wp:inline distT="0" distB="0" distL="0" distR="0" wp14:anchorId="028BEA80" wp14:editId="111A36EA">
            <wp:extent cx="3924502" cy="546763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54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6C12BE" w:rsidRPr="00E976B5" w14:paraId="35A6DA98" w14:textId="77777777" w:rsidTr="008F3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3F9AEDF0" w14:textId="744B5FF2" w:rsidR="006C12BE" w:rsidRPr="00E976B5" w:rsidRDefault="008F3792" w:rsidP="008F3792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6C12BE" w:rsidRPr="005D2A67" w14:paraId="1C27F07A" w14:textId="77777777" w:rsidTr="007B5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D1CBADB" w14:textId="77777777" w:rsidR="006C12BE" w:rsidRPr="005D2A67" w:rsidRDefault="006C12BE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323941E5" w14:textId="77777777" w:rsidR="006C12BE" w:rsidRPr="005D2A67" w:rsidRDefault="006C12BE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59A1BBF7" w14:textId="77777777" w:rsidR="006C12BE" w:rsidRPr="005D2A67" w:rsidRDefault="006C12BE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2CB4E167" w14:textId="77777777" w:rsidR="006C12BE" w:rsidRPr="005D2A67" w:rsidRDefault="006C12BE" w:rsidP="008F3792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3237EAC2" w14:textId="77777777" w:rsidR="006C12BE" w:rsidRPr="005D2A67" w:rsidRDefault="006C12BE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2635F31D" w14:textId="77777777" w:rsidR="006C12BE" w:rsidRPr="005D2A67" w:rsidRDefault="006C12BE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7EBC62D1" w14:textId="77777777" w:rsidR="006C12BE" w:rsidRPr="005D2A67" w:rsidRDefault="006C12BE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6C12BE" w14:paraId="08D26D1E" w14:textId="77777777" w:rsidTr="007B5A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341383C" w14:textId="77777777" w:rsidR="006C12BE" w:rsidRPr="009B42E9" w:rsidRDefault="006C12BE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8172D50" w14:textId="24AB3C3D" w:rsidR="006C12BE" w:rsidRDefault="00A95018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Nome/Nome Fantasia</w:t>
            </w:r>
          </w:p>
        </w:tc>
        <w:tc>
          <w:tcPr>
            <w:tcW w:w="1843" w:type="dxa"/>
          </w:tcPr>
          <w:p w14:paraId="6C3235E5" w14:textId="60FC7AF3" w:rsidR="006C12BE" w:rsidRDefault="001363E1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CAU ao qual o assessor que gerou o documento está filiado.</w:t>
            </w:r>
          </w:p>
        </w:tc>
        <w:tc>
          <w:tcPr>
            <w:tcW w:w="425" w:type="dxa"/>
          </w:tcPr>
          <w:p w14:paraId="5D4A783E" w14:textId="53AAB469" w:rsidR="006C12BE" w:rsidRDefault="00A95018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Texto</w:t>
            </w:r>
          </w:p>
        </w:tc>
        <w:tc>
          <w:tcPr>
            <w:tcW w:w="1134" w:type="dxa"/>
            <w:gridSpan w:val="2"/>
          </w:tcPr>
          <w:p w14:paraId="0CF3CBA7" w14:textId="77777777" w:rsidR="006C12BE" w:rsidRDefault="006C12BE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Texto</w:t>
            </w:r>
          </w:p>
        </w:tc>
        <w:tc>
          <w:tcPr>
            <w:tcW w:w="993" w:type="dxa"/>
          </w:tcPr>
          <w:p w14:paraId="7FD87312" w14:textId="77777777" w:rsidR="006C12BE" w:rsidRDefault="006C12BE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</w:t>
            </w:r>
          </w:p>
        </w:tc>
        <w:tc>
          <w:tcPr>
            <w:tcW w:w="2405" w:type="dxa"/>
            <w:shd w:val="clear" w:color="auto" w:fill="FFFFFF" w:themeFill="background1"/>
          </w:tcPr>
          <w:p w14:paraId="240483C0" w14:textId="391A7FCC" w:rsidR="006C12BE" w:rsidRDefault="001363E1" w:rsidP="007D6F96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</w:t>
            </w:r>
            <w:r w:rsidR="007D6F96">
              <w:rPr>
                <w:sz w:val="18"/>
                <w:szCs w:val="18"/>
              </w:rPr>
              <w:t xml:space="preserve"> nome do</w:t>
            </w:r>
            <w:r>
              <w:rPr>
                <w:sz w:val="18"/>
                <w:szCs w:val="18"/>
              </w:rPr>
              <w:t xml:space="preserve"> CAU ao qual o assessor</w:t>
            </w:r>
            <w:r w:rsidR="00546269">
              <w:rPr>
                <w:sz w:val="18"/>
                <w:szCs w:val="18"/>
              </w:rPr>
              <w:t xml:space="preserve"> que gerou o documento</w:t>
            </w:r>
            <w:r>
              <w:rPr>
                <w:sz w:val="18"/>
                <w:szCs w:val="18"/>
              </w:rPr>
              <w:t xml:space="preserve"> está filiado</w:t>
            </w:r>
            <w:r w:rsidR="002F7D1D">
              <w:rPr>
                <w:sz w:val="18"/>
                <w:szCs w:val="18"/>
              </w:rPr>
              <w:t>;</w:t>
            </w:r>
          </w:p>
          <w:p w14:paraId="1D4F5DE9" w14:textId="4A1E679A" w:rsidR="002F7D1D" w:rsidRDefault="002F7D1D" w:rsidP="007D6F96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Buscar nomes em </w:t>
            </w:r>
            <w:r w:rsidRPr="002F7D1D">
              <w:rPr>
                <w:rFonts w:ascii="Helvetica" w:hAnsi="Helvetica" w:cs="Helvetica"/>
                <w:color w:val="auto"/>
              </w:rPr>
              <w:t>public.tb_filial</w:t>
            </w:r>
            <w:r>
              <w:rPr>
                <w:rFonts w:ascii="Helvetica" w:hAnsi="Helvetica" w:cs="Helvetica"/>
                <w:color w:val="DCDDDE"/>
              </w:rPr>
              <w:t>.</w:t>
            </w:r>
          </w:p>
        </w:tc>
      </w:tr>
      <w:tr w:rsidR="007B5A83" w14:paraId="0CE46C21" w14:textId="77777777" w:rsidTr="007B5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348F8FF" w14:textId="5C3F2787" w:rsidR="007B5A83" w:rsidRPr="009B42E9" w:rsidRDefault="007B5A83" w:rsidP="007B5A8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184EF15" w14:textId="6500F8A6" w:rsidR="007B5A83" w:rsidRDefault="007B5A83" w:rsidP="007B5A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Endereço</w:t>
            </w:r>
          </w:p>
        </w:tc>
        <w:tc>
          <w:tcPr>
            <w:tcW w:w="1843" w:type="dxa"/>
          </w:tcPr>
          <w:p w14:paraId="03D4C510" w14:textId="2EE173AC" w:rsidR="007B5A83" w:rsidRDefault="007B5A83" w:rsidP="001363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Informações </w:t>
            </w:r>
            <w:r w:rsidR="001363E1">
              <w:rPr>
                <w:rFonts w:cs="Arial"/>
                <w:sz w:val="18"/>
                <w:szCs w:val="18"/>
              </w:rPr>
              <w:t>CAU/BR ou filial</w:t>
            </w:r>
          </w:p>
        </w:tc>
        <w:tc>
          <w:tcPr>
            <w:tcW w:w="425" w:type="dxa"/>
          </w:tcPr>
          <w:p w14:paraId="1498A56C" w14:textId="6C7EB403" w:rsidR="007B5A83" w:rsidRDefault="007B5A83" w:rsidP="007B5A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Texto</w:t>
            </w:r>
          </w:p>
        </w:tc>
        <w:tc>
          <w:tcPr>
            <w:tcW w:w="1134" w:type="dxa"/>
            <w:gridSpan w:val="2"/>
          </w:tcPr>
          <w:p w14:paraId="3F0ED2F6" w14:textId="53CCD15F" w:rsidR="007B5A83" w:rsidRDefault="007B5A83" w:rsidP="007B5A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Texto</w:t>
            </w:r>
          </w:p>
        </w:tc>
        <w:tc>
          <w:tcPr>
            <w:tcW w:w="993" w:type="dxa"/>
          </w:tcPr>
          <w:p w14:paraId="36C00015" w14:textId="73891422" w:rsidR="007B5A83" w:rsidRDefault="007B5A83" w:rsidP="007B5A8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</w:t>
            </w:r>
          </w:p>
        </w:tc>
        <w:tc>
          <w:tcPr>
            <w:tcW w:w="2405" w:type="dxa"/>
            <w:shd w:val="clear" w:color="auto" w:fill="FFFFFF" w:themeFill="background1"/>
          </w:tcPr>
          <w:p w14:paraId="1A1F5A4A" w14:textId="77777777" w:rsidR="007B5A83" w:rsidRDefault="007B5A83" w:rsidP="001363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o </w:t>
            </w:r>
            <w:r w:rsidR="001363E1">
              <w:rPr>
                <w:sz w:val="18"/>
                <w:szCs w:val="18"/>
              </w:rPr>
              <w:t>endereço do CAU;</w:t>
            </w:r>
          </w:p>
          <w:p w14:paraId="7ED001DD" w14:textId="7CFEEAFE" w:rsidR="001363E1" w:rsidRDefault="001363E1" w:rsidP="001363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Buscar endereço</w:t>
            </w:r>
            <w:r w:rsidR="007D6F96">
              <w:rPr>
                <w:sz w:val="18"/>
                <w:szCs w:val="18"/>
              </w:rPr>
              <w:t xml:space="preserve"> em </w:t>
            </w:r>
            <w:r w:rsidR="007D6F96" w:rsidRPr="007D6F96">
              <w:rPr>
                <w:rFonts w:ascii="Helvetica" w:hAnsi="Helvetica" w:cs="Helvetica"/>
                <w:color w:val="auto"/>
              </w:rPr>
              <w:t>public.tb_filial.</w:t>
            </w:r>
          </w:p>
        </w:tc>
      </w:tr>
      <w:tr w:rsidR="007B5A83" w14:paraId="771E3B53" w14:textId="77777777" w:rsidTr="007B5A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3214F6BF" w14:textId="3FD78354" w:rsidR="007B5A83" w:rsidRPr="009B42E9" w:rsidRDefault="007B5A83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94ABF2C" w14:textId="219A66E1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Completo</w:t>
            </w:r>
          </w:p>
        </w:tc>
        <w:tc>
          <w:tcPr>
            <w:tcW w:w="1843" w:type="dxa"/>
          </w:tcPr>
          <w:p w14:paraId="7394E741" w14:textId="5BA07F04" w:rsidR="007B5A83" w:rsidRDefault="007B5A83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completo do denunciante e do denunciado</w:t>
            </w:r>
          </w:p>
        </w:tc>
        <w:tc>
          <w:tcPr>
            <w:tcW w:w="425" w:type="dxa"/>
          </w:tcPr>
          <w:p w14:paraId="32789483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56E62EA5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7984D9A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8E5E8BC" w14:textId="77777777" w:rsidR="007B5A83" w:rsidRDefault="007B5A83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B5A83" w14:paraId="2381534F" w14:textId="77777777" w:rsidTr="007B5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10D9AE0" w14:textId="77777777" w:rsidR="007B5A83" w:rsidRPr="009B42E9" w:rsidRDefault="007B5A83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1FB7B30" w14:textId="1C387EAA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Registro</w:t>
            </w:r>
          </w:p>
        </w:tc>
        <w:tc>
          <w:tcPr>
            <w:tcW w:w="1843" w:type="dxa"/>
          </w:tcPr>
          <w:p w14:paraId="17B1A500" w14:textId="03F69A55" w:rsidR="007B5A83" w:rsidRDefault="007B5A83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de registro do denunciante</w:t>
            </w:r>
          </w:p>
        </w:tc>
        <w:tc>
          <w:tcPr>
            <w:tcW w:w="425" w:type="dxa"/>
          </w:tcPr>
          <w:p w14:paraId="1513AC32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EC1C0AC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A095D66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345106DE" w14:textId="77777777" w:rsidR="007B5A83" w:rsidRDefault="007B5A83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B5A83" w14:paraId="326F1FF8" w14:textId="77777777" w:rsidTr="007B5A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3EBAAF6A" w14:textId="77777777" w:rsidR="007B5A83" w:rsidRPr="009B42E9" w:rsidRDefault="007B5A83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AE8533F" w14:textId="2CE770E3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E-mail</w:t>
            </w:r>
          </w:p>
        </w:tc>
        <w:tc>
          <w:tcPr>
            <w:tcW w:w="1843" w:type="dxa"/>
          </w:tcPr>
          <w:p w14:paraId="5DCE5447" w14:textId="1B864588" w:rsidR="007B5A83" w:rsidRDefault="007B5A83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E-mail do denunciante</w:t>
            </w:r>
          </w:p>
        </w:tc>
        <w:tc>
          <w:tcPr>
            <w:tcW w:w="425" w:type="dxa"/>
          </w:tcPr>
          <w:p w14:paraId="4F841111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88F9AE3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835A48B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CF65D89" w14:textId="77777777" w:rsidR="007B5A83" w:rsidRDefault="007B5A83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B5A83" w14:paraId="350FD33A" w14:textId="77777777" w:rsidTr="007B5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EBEE3A9" w14:textId="77777777" w:rsidR="007B5A83" w:rsidRPr="009B42E9" w:rsidRDefault="007B5A83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C30995E" w14:textId="70C234CA" w:rsidR="007B5A83" w:rsidRDefault="007E3B0E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HOUVE PEDIDO DE SIGILO?</w:t>
            </w:r>
          </w:p>
        </w:tc>
        <w:tc>
          <w:tcPr>
            <w:tcW w:w="1843" w:type="dxa"/>
          </w:tcPr>
          <w:p w14:paraId="1F789639" w14:textId="11AA4AF1" w:rsidR="007B5A83" w:rsidRDefault="007B5A83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Sinaliza se a denúncia é ou não é sigilosa</w:t>
            </w:r>
          </w:p>
        </w:tc>
        <w:tc>
          <w:tcPr>
            <w:tcW w:w="425" w:type="dxa"/>
          </w:tcPr>
          <w:p w14:paraId="7027D1E9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2ACC33E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8CAF511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D287B53" w14:textId="0BC62AB2" w:rsidR="007B5A83" w:rsidRDefault="001363E1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 campo e seus valores devem estar em negrito e caixa alta.</w:t>
            </w:r>
          </w:p>
        </w:tc>
      </w:tr>
      <w:tr w:rsidR="007B5A83" w14:paraId="18240983" w14:textId="77777777" w:rsidTr="007B5A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D419CE6" w14:textId="77777777" w:rsidR="007B5A83" w:rsidRPr="009B42E9" w:rsidRDefault="007B5A83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92D0BB4" w14:textId="398D9D23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UF</w:t>
            </w:r>
          </w:p>
        </w:tc>
        <w:tc>
          <w:tcPr>
            <w:tcW w:w="1843" w:type="dxa"/>
          </w:tcPr>
          <w:p w14:paraId="0026E4AB" w14:textId="61C3939F" w:rsidR="007B5A83" w:rsidRDefault="007B5A83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UF do denunciado, da chapa denunciada ou da UF para onde o usuário quer encaminhar denúncia tipo “Outros”</w:t>
            </w:r>
          </w:p>
        </w:tc>
        <w:tc>
          <w:tcPr>
            <w:tcW w:w="425" w:type="dxa"/>
          </w:tcPr>
          <w:p w14:paraId="6F1F134A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633ED4E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1238F18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C3569AE" w14:textId="77777777" w:rsidR="007B5A83" w:rsidRDefault="007B5A83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B5A83" w14:paraId="6EA5F158" w14:textId="77777777" w:rsidTr="007B5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1DB3B1C" w14:textId="77777777" w:rsidR="007B5A83" w:rsidRPr="009B42E9" w:rsidRDefault="007B5A83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2777610" w14:textId="772EC9F3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Nº Chapa</w:t>
            </w:r>
          </w:p>
        </w:tc>
        <w:tc>
          <w:tcPr>
            <w:tcW w:w="1843" w:type="dxa"/>
          </w:tcPr>
          <w:p w14:paraId="1BF93C4D" w14:textId="2E893FA1" w:rsidR="007B5A83" w:rsidRDefault="007B5A83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Número da chapa denunciada</w:t>
            </w:r>
          </w:p>
        </w:tc>
        <w:tc>
          <w:tcPr>
            <w:tcW w:w="425" w:type="dxa"/>
          </w:tcPr>
          <w:p w14:paraId="438B0C72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8694D47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AC66ACC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8FBCAF4" w14:textId="77777777" w:rsidR="007B5A83" w:rsidRDefault="007B5A83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B5A83" w14:paraId="46F4010E" w14:textId="77777777" w:rsidTr="007B5A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324E17A6" w14:textId="77777777" w:rsidR="007B5A83" w:rsidRPr="009B42E9" w:rsidRDefault="007B5A83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8EDF67F" w14:textId="7BBBF268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Denúncia</w:t>
            </w:r>
          </w:p>
        </w:tc>
        <w:tc>
          <w:tcPr>
            <w:tcW w:w="1843" w:type="dxa"/>
          </w:tcPr>
          <w:p w14:paraId="5C165302" w14:textId="77777777" w:rsidR="007B5A83" w:rsidRDefault="007B5A83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5F7B4AB7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7EE4A44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BA3C8E1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455E1FBA" w14:textId="77777777" w:rsidR="007B5A83" w:rsidRDefault="007B5A83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B5A83" w14:paraId="58FCF76F" w14:textId="77777777" w:rsidTr="007B5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350C67E9" w14:textId="77777777" w:rsidR="007B5A83" w:rsidRPr="009B42E9" w:rsidRDefault="007B5A83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7FB2106" w14:textId="41C7D9CC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382EB2AE" w14:textId="2ADAACDB" w:rsidR="007B5A83" w:rsidRDefault="007B5A83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da denúncia</w:t>
            </w:r>
          </w:p>
        </w:tc>
        <w:tc>
          <w:tcPr>
            <w:tcW w:w="425" w:type="dxa"/>
          </w:tcPr>
          <w:p w14:paraId="72898C55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1D991E4" w14:textId="77777777" w:rsidR="007B5A83" w:rsidRDefault="007B5A83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2BE98CB" w14:textId="0CAA7C31" w:rsidR="007B5A83" w:rsidRDefault="007E3B0E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7B5A83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54F869BA" w14:textId="77777777" w:rsidR="007B5A83" w:rsidRDefault="007B5A83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934FC1" w14:paraId="0B679F69" w14:textId="77777777" w:rsidTr="007B5A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C0A8A52" w14:textId="77777777" w:rsidR="00934FC1" w:rsidRPr="009B42E9" w:rsidRDefault="00934FC1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B6942EF" w14:textId="324C5733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Narração dos Fatos</w:t>
            </w:r>
          </w:p>
        </w:tc>
        <w:tc>
          <w:tcPr>
            <w:tcW w:w="1843" w:type="dxa"/>
          </w:tcPr>
          <w:p w14:paraId="303987D1" w14:textId="77777777" w:rsidR="00934FC1" w:rsidRDefault="00934FC1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2A1C3139" w14:textId="77777777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6991873" w14:textId="77777777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A4BA4DC" w14:textId="77777777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3003E6D" w14:textId="77777777" w:rsidR="00934FC1" w:rsidRDefault="00934FC1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934FC1" w14:paraId="6D6E4067" w14:textId="77777777" w:rsidTr="007B5A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DEB3CED" w14:textId="77777777" w:rsidR="00934FC1" w:rsidRPr="009B42E9" w:rsidRDefault="00934FC1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48D1A48" w14:textId="38F4EFDC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0435E8E4" w14:textId="266F34D0" w:rsidR="00934FC1" w:rsidRDefault="00934FC1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2334372A" w14:textId="77777777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53512E9" w14:textId="77777777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0234785" w14:textId="77777777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57CE509" w14:textId="77777777" w:rsidR="00934FC1" w:rsidRDefault="00934FC1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647B68BE" w14:textId="50C88E9E" w:rsidR="00934FC1" w:rsidRDefault="00934FC1" w:rsidP="009033AA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Caso não exista </w:t>
            </w:r>
            <w:r w:rsidR="009033AA">
              <w:rPr>
                <w:sz w:val="18"/>
                <w:szCs w:val="18"/>
              </w:rPr>
              <w:lastRenderedPageBreak/>
              <w:t>uploads</w:t>
            </w:r>
            <w:r>
              <w:rPr>
                <w:sz w:val="18"/>
                <w:szCs w:val="18"/>
              </w:rPr>
              <w:t xml:space="preserve"> a seção “</w:t>
            </w:r>
            <w:r w:rsidR="009033AA">
              <w:rPr>
                <w:sz w:val="18"/>
                <w:szCs w:val="18"/>
              </w:rPr>
              <w:t>Documentos</w:t>
            </w:r>
            <w:r>
              <w:rPr>
                <w:sz w:val="18"/>
                <w:szCs w:val="18"/>
              </w:rPr>
              <w:t>” e grid devem estar ocultas no documento impresso.</w:t>
            </w:r>
          </w:p>
        </w:tc>
      </w:tr>
      <w:tr w:rsidR="00934FC1" w14:paraId="085C75AC" w14:textId="77777777" w:rsidTr="007B5A8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86A7F55" w14:textId="77777777" w:rsidR="00934FC1" w:rsidRPr="009B42E9" w:rsidRDefault="00934FC1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48A39FDE" w14:textId="4C14C14C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Testemunhas</w:t>
            </w:r>
          </w:p>
        </w:tc>
        <w:tc>
          <w:tcPr>
            <w:tcW w:w="1843" w:type="dxa"/>
          </w:tcPr>
          <w:p w14:paraId="4838E622" w14:textId="1AEDB200" w:rsidR="00934FC1" w:rsidRDefault="00934FC1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das testemunhas informadas</w:t>
            </w:r>
          </w:p>
        </w:tc>
        <w:tc>
          <w:tcPr>
            <w:tcW w:w="425" w:type="dxa"/>
          </w:tcPr>
          <w:p w14:paraId="49E18210" w14:textId="77777777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B47863D" w14:textId="77777777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1F5B79D" w14:textId="77777777" w:rsidR="00934FC1" w:rsidRDefault="00934FC1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3C01E9F6" w14:textId="77777777" w:rsidR="00934FC1" w:rsidRDefault="00934FC1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nome, telefone e e-mail das testemunhas.</w:t>
            </w:r>
          </w:p>
          <w:p w14:paraId="3A91D9C7" w14:textId="45A91990" w:rsidR="00934FC1" w:rsidRDefault="00934FC1" w:rsidP="001363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Caso não exista testemunha a seção “Testemunhas” </w:t>
            </w:r>
            <w:r w:rsidR="001363E1">
              <w:rPr>
                <w:sz w:val="18"/>
                <w:szCs w:val="18"/>
              </w:rPr>
              <w:t>deve exibir o texto padrão: NÃO HOUVE CADASTRO DE TESTEMUNHAS.</w:t>
            </w:r>
          </w:p>
        </w:tc>
      </w:tr>
    </w:tbl>
    <w:p w14:paraId="1F1B01DF" w14:textId="2AD71B90" w:rsidR="00347052" w:rsidRDefault="00347052" w:rsidP="00874558"/>
    <w:p w14:paraId="6673AE8B" w14:textId="77777777" w:rsidR="0003604C" w:rsidRDefault="0003604C" w:rsidP="0003604C">
      <w:pPr>
        <w:pStyle w:val="EstiloPrototipo3"/>
      </w:pPr>
    </w:p>
    <w:p w14:paraId="7EFC005B" w14:textId="34F0EE69" w:rsidR="0003604C" w:rsidRDefault="0003604C" w:rsidP="0003604C">
      <w:pPr>
        <w:pStyle w:val="EstiloPrototipo3"/>
        <w:numPr>
          <w:ilvl w:val="0"/>
          <w:numId w:val="3"/>
        </w:numPr>
      </w:pPr>
      <w:r>
        <w:t>Aba Análise de Admissibilidade:</w:t>
      </w:r>
    </w:p>
    <w:p w14:paraId="69A5A0C9" w14:textId="182BC6D4" w:rsidR="0003604C" w:rsidRDefault="0003604C" w:rsidP="0003604C">
      <w:pPr>
        <w:pStyle w:val="EstiloPrototipo3"/>
        <w:ind w:left="720"/>
      </w:pPr>
      <w:r>
        <w:t>Denúncia Admitida</w:t>
      </w:r>
    </w:p>
    <w:p w14:paraId="155E8727" w14:textId="4293F5E4" w:rsidR="0003604C" w:rsidRDefault="00A44634" w:rsidP="00874558">
      <w:r>
        <w:rPr>
          <w:noProof/>
        </w:rPr>
        <w:drawing>
          <wp:inline distT="0" distB="0" distL="0" distR="0" wp14:anchorId="414CF901" wp14:editId="1462E923">
            <wp:extent cx="5760085" cy="3865245"/>
            <wp:effectExtent l="19050" t="19050" r="1206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5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765E4" w14:textId="3A835B49" w:rsidR="0003604C" w:rsidRDefault="0003604C" w:rsidP="0003604C">
      <w:pPr>
        <w:ind w:firstLine="708"/>
        <w:rPr>
          <w:b/>
        </w:rPr>
      </w:pPr>
      <w:r w:rsidRPr="0003604C">
        <w:rPr>
          <w:b/>
        </w:rPr>
        <w:t>Denúncia Inadmitida</w:t>
      </w:r>
    </w:p>
    <w:p w14:paraId="5C51CC65" w14:textId="166E8983" w:rsidR="0003604C" w:rsidRDefault="0003604C" w:rsidP="0003604C">
      <w:pPr>
        <w:rPr>
          <w:b/>
        </w:rPr>
      </w:pPr>
      <w:r>
        <w:rPr>
          <w:b/>
        </w:rPr>
        <w:lastRenderedPageBreak/>
        <w:tab/>
      </w:r>
      <w:r w:rsidR="009C5D3B">
        <w:rPr>
          <w:b/>
          <w:noProof/>
        </w:rPr>
        <w:drawing>
          <wp:inline distT="0" distB="0" distL="0" distR="0" wp14:anchorId="299E3438" wp14:editId="3BD5C917">
            <wp:extent cx="5747045" cy="3206915"/>
            <wp:effectExtent l="19050" t="19050" r="25400" b="127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2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20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03604C" w:rsidRPr="00E976B5" w14:paraId="605BF5F6" w14:textId="77777777" w:rsidTr="008F3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66943FAE" w14:textId="7992C97F" w:rsidR="0003604C" w:rsidRPr="00E976B5" w:rsidRDefault="008F3792" w:rsidP="008F3792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03604C" w:rsidRPr="005D2A67" w14:paraId="0E76CA4E" w14:textId="77777777" w:rsidTr="008F3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2F7D2F5" w14:textId="77777777" w:rsidR="0003604C" w:rsidRPr="005D2A67" w:rsidRDefault="0003604C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3864CCC2" w14:textId="77777777" w:rsidR="0003604C" w:rsidRPr="005D2A67" w:rsidRDefault="0003604C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0E0FFA75" w14:textId="77777777" w:rsidR="0003604C" w:rsidRPr="005D2A67" w:rsidRDefault="0003604C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16081507" w14:textId="77777777" w:rsidR="0003604C" w:rsidRPr="005D2A67" w:rsidRDefault="0003604C" w:rsidP="008F3792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4F1B5BB3" w14:textId="77777777" w:rsidR="0003604C" w:rsidRPr="005D2A67" w:rsidRDefault="0003604C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6799B7AB" w14:textId="77777777" w:rsidR="0003604C" w:rsidRPr="005D2A67" w:rsidRDefault="0003604C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0F280C91" w14:textId="77777777" w:rsidR="0003604C" w:rsidRPr="005D2A67" w:rsidRDefault="0003604C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03604C" w14:paraId="3AFFDD74" w14:textId="77777777" w:rsidTr="008F37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E3BCB94" w14:textId="77777777" w:rsidR="0003604C" w:rsidRPr="009B42E9" w:rsidRDefault="0003604C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6FDE446" w14:textId="516B08FD" w:rsidR="0003604C" w:rsidRDefault="0019358E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Juí</w:t>
            </w:r>
            <w:r w:rsidR="00291C43" w:rsidRPr="0019358E">
              <w:rPr>
                <w:rFonts w:cs="Arial"/>
                <w:sz w:val="18"/>
                <w:szCs w:val="18"/>
              </w:rPr>
              <w:t>zo de Admissibilidade</w:t>
            </w:r>
          </w:p>
        </w:tc>
        <w:tc>
          <w:tcPr>
            <w:tcW w:w="1843" w:type="dxa"/>
          </w:tcPr>
          <w:p w14:paraId="652B46D7" w14:textId="56190CDB" w:rsidR="0003604C" w:rsidRDefault="0003604C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Indica se a denúncia está admitida ou inadmitida</w:t>
            </w:r>
          </w:p>
        </w:tc>
        <w:tc>
          <w:tcPr>
            <w:tcW w:w="425" w:type="dxa"/>
          </w:tcPr>
          <w:p w14:paraId="48499825" w14:textId="56007D3D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A5EAED0" w14:textId="3B2A04A2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D654691" w14:textId="51DA34D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150FCD3" w14:textId="1A0F23B9" w:rsidR="0003604C" w:rsidRDefault="0003604C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03604C" w14:paraId="29011885" w14:textId="77777777" w:rsidTr="008F3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8983CF0" w14:textId="77777777" w:rsidR="0003604C" w:rsidRPr="009B42E9" w:rsidRDefault="0003604C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366B959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76E17654" w14:textId="5738DA76" w:rsidR="0003604C" w:rsidRDefault="0003604C" w:rsidP="0003604C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da análise de admissibilidade(Admitir ou Inadmitir).</w:t>
            </w:r>
          </w:p>
        </w:tc>
        <w:tc>
          <w:tcPr>
            <w:tcW w:w="425" w:type="dxa"/>
          </w:tcPr>
          <w:p w14:paraId="42855D0A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14F3176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62933C4" w14:textId="35757C85" w:rsidR="0003604C" w:rsidRDefault="0019358E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03604C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15B3AD03" w14:textId="77777777" w:rsidR="0003604C" w:rsidRDefault="0003604C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03604C" w14:paraId="16D42B30" w14:textId="77777777" w:rsidTr="008F37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A166449" w14:textId="77777777" w:rsidR="0003604C" w:rsidRPr="009B42E9" w:rsidRDefault="0003604C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8120050" w14:textId="1B117919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Relator</w:t>
            </w:r>
          </w:p>
        </w:tc>
        <w:tc>
          <w:tcPr>
            <w:tcW w:w="1843" w:type="dxa"/>
          </w:tcPr>
          <w:p w14:paraId="25A2D4F5" w14:textId="51173379" w:rsidR="0003604C" w:rsidRDefault="0003604C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relator indicado pelo coordenador</w:t>
            </w:r>
          </w:p>
        </w:tc>
        <w:tc>
          <w:tcPr>
            <w:tcW w:w="425" w:type="dxa"/>
          </w:tcPr>
          <w:p w14:paraId="72D070F3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18A1217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8E4C0EA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AC9B291" w14:textId="56708048" w:rsidR="0003604C" w:rsidRDefault="0003604C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exibido somente para denúncia admitida.</w:t>
            </w:r>
          </w:p>
        </w:tc>
      </w:tr>
      <w:tr w:rsidR="0003604C" w14:paraId="25CD5E31" w14:textId="77777777" w:rsidTr="008F3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36E76C5" w14:textId="77777777" w:rsidR="0003604C" w:rsidRPr="009B42E9" w:rsidRDefault="0003604C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4FCF4A12" w14:textId="546C0BF0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Coordenador da Comissão</w:t>
            </w:r>
          </w:p>
        </w:tc>
        <w:tc>
          <w:tcPr>
            <w:tcW w:w="1843" w:type="dxa"/>
          </w:tcPr>
          <w:p w14:paraId="5E59660F" w14:textId="0F6B4570" w:rsidR="0003604C" w:rsidRDefault="0003604C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Usuário que admitiu ou inadmitiu a denúncia.</w:t>
            </w:r>
          </w:p>
        </w:tc>
        <w:tc>
          <w:tcPr>
            <w:tcW w:w="425" w:type="dxa"/>
          </w:tcPr>
          <w:p w14:paraId="26AD3F44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5F60EA2B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40464FD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7A310EE" w14:textId="77777777" w:rsidR="0003604C" w:rsidRDefault="0003604C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03604C" w14:paraId="4CC9E17D" w14:textId="77777777" w:rsidTr="008F37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31E659D" w14:textId="77777777" w:rsidR="0003604C" w:rsidRPr="009B42E9" w:rsidRDefault="0003604C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02CE093" w14:textId="69906D89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da Admissão</w:t>
            </w:r>
          </w:p>
        </w:tc>
        <w:tc>
          <w:tcPr>
            <w:tcW w:w="1843" w:type="dxa"/>
          </w:tcPr>
          <w:p w14:paraId="24B02525" w14:textId="77777777" w:rsidR="0003604C" w:rsidRDefault="0003604C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148DC9B2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E7F6F8F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9E775C7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F9E08F1" w14:textId="77777777" w:rsidR="0003604C" w:rsidRDefault="0003604C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03604C" w14:paraId="3056B889" w14:textId="77777777" w:rsidTr="008F3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E605A10" w14:textId="77777777" w:rsidR="0003604C" w:rsidRPr="009B42E9" w:rsidRDefault="0003604C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16BE583" w14:textId="19294FDA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da Inadmissão</w:t>
            </w:r>
          </w:p>
        </w:tc>
        <w:tc>
          <w:tcPr>
            <w:tcW w:w="1843" w:type="dxa"/>
          </w:tcPr>
          <w:p w14:paraId="5350BA4A" w14:textId="77777777" w:rsidR="0003604C" w:rsidRDefault="0003604C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5B0791B5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C6DAB03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6467F43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98CF9C3" w14:textId="77777777" w:rsidR="0003604C" w:rsidRDefault="0003604C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03604C" w14:paraId="35F4500C" w14:textId="77777777" w:rsidTr="008F37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48980FD" w14:textId="77777777" w:rsidR="0003604C" w:rsidRPr="009B42E9" w:rsidRDefault="0003604C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A265EBA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7D0CBFDC" w14:textId="77777777" w:rsidR="0003604C" w:rsidRDefault="0003604C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6D296743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86B576B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9059B3B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7210DD5" w14:textId="77777777" w:rsidR="0003604C" w:rsidRDefault="0003604C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7A1C97B1" w14:textId="77777777" w:rsidR="0003604C" w:rsidRDefault="0003604C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Caso não exista </w:t>
            </w:r>
            <w:r>
              <w:rPr>
                <w:sz w:val="18"/>
                <w:szCs w:val="18"/>
              </w:rPr>
              <w:lastRenderedPageBreak/>
              <w:t>uploads a seção “Documentos” e grid devem estar ocultas no documento impresso.</w:t>
            </w:r>
          </w:p>
        </w:tc>
      </w:tr>
      <w:tr w:rsidR="0003604C" w14:paraId="2E77B9CD" w14:textId="77777777" w:rsidTr="008F3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8AFA1D1" w14:textId="77777777" w:rsidR="0003604C" w:rsidRPr="009B42E9" w:rsidRDefault="0003604C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4DFB761" w14:textId="63557BF9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Histórico de relatores da denúncia</w:t>
            </w:r>
          </w:p>
        </w:tc>
        <w:tc>
          <w:tcPr>
            <w:tcW w:w="1843" w:type="dxa"/>
          </w:tcPr>
          <w:p w14:paraId="158ABFCF" w14:textId="0923059D" w:rsidR="0003604C" w:rsidRDefault="0003604C" w:rsidP="0003604C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 histórico de relatores da denúncia</w:t>
            </w:r>
          </w:p>
        </w:tc>
        <w:tc>
          <w:tcPr>
            <w:tcW w:w="425" w:type="dxa"/>
          </w:tcPr>
          <w:p w14:paraId="06ED2B30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539E92C0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570A014" w14:textId="77777777" w:rsidR="0003604C" w:rsidRDefault="0003604C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2D418CA" w14:textId="77777777" w:rsidR="0003604C" w:rsidRDefault="0003604C" w:rsidP="0003604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Grid exibida somente se houver histórico de relatores anteriores da denúncia. Caso não exista histórico de substituição de relator o grid fica oculto no documento.</w:t>
            </w:r>
          </w:p>
          <w:p w14:paraId="32BFF142" w14:textId="77777777" w:rsidR="00265D9D" w:rsidRDefault="00265D9D" w:rsidP="0003604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Grid exibida somente para denúncia admitida.</w:t>
            </w:r>
          </w:p>
          <w:p w14:paraId="35B95C57" w14:textId="77777777" w:rsidR="0019358E" w:rsidRDefault="0019358E" w:rsidP="0003604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data/hora de substituição e nome dos relatores anteriores.</w:t>
            </w:r>
          </w:p>
          <w:p w14:paraId="0E38A752" w14:textId="32B978AD" w:rsidR="007C14EC" w:rsidRPr="0003604C" w:rsidRDefault="007C14EC" w:rsidP="0003604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 grid exibe somente os relatores anteriores ao relator atual. Caso não exista histórico de mais de um relator para a denúncia, a seção e grid ficam ocultos no documento.</w:t>
            </w:r>
          </w:p>
        </w:tc>
      </w:tr>
    </w:tbl>
    <w:p w14:paraId="7B9415C9" w14:textId="77777777" w:rsidR="0003604C" w:rsidRDefault="0003604C" w:rsidP="0003604C">
      <w:pPr>
        <w:rPr>
          <w:b/>
        </w:rPr>
      </w:pPr>
    </w:p>
    <w:p w14:paraId="104F5B2F" w14:textId="7C98BD46" w:rsidR="008F3792" w:rsidRDefault="008F3792" w:rsidP="008F3792">
      <w:pPr>
        <w:pStyle w:val="EstiloPrototipo3"/>
        <w:numPr>
          <w:ilvl w:val="0"/>
          <w:numId w:val="3"/>
        </w:numPr>
      </w:pPr>
      <w:r>
        <w:lastRenderedPageBreak/>
        <w:t>Aba Julgamento</w:t>
      </w:r>
      <w:r w:rsidR="004019CD">
        <w:t xml:space="preserve"> de</w:t>
      </w:r>
      <w:r>
        <w:t xml:space="preserve"> Admissibilidade:</w:t>
      </w:r>
    </w:p>
    <w:p w14:paraId="7ABBC3B1" w14:textId="7170E9E3" w:rsidR="008F3792" w:rsidRDefault="00B051E3" w:rsidP="0003604C">
      <w:pPr>
        <w:rPr>
          <w:b/>
        </w:rPr>
      </w:pPr>
      <w:r>
        <w:rPr>
          <w:b/>
          <w:noProof/>
        </w:rPr>
        <w:drawing>
          <wp:inline distT="0" distB="0" distL="0" distR="0" wp14:anchorId="13C99D3B" wp14:editId="4C3EDFE5">
            <wp:extent cx="5760085" cy="2658745"/>
            <wp:effectExtent l="19050" t="19050" r="12065" b="273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8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D12D1" w14:textId="77777777" w:rsidR="008F3792" w:rsidRDefault="008F3792" w:rsidP="0003604C">
      <w:pPr>
        <w:rPr>
          <w:b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8F3792" w:rsidRPr="00E976B5" w14:paraId="567829CD" w14:textId="77777777" w:rsidTr="008F3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63412D6A" w14:textId="77777777" w:rsidR="008F3792" w:rsidRPr="00E976B5" w:rsidRDefault="008F3792" w:rsidP="008F3792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8F3792" w:rsidRPr="005D2A67" w14:paraId="4F955847" w14:textId="77777777" w:rsidTr="008F3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AE885B2" w14:textId="77777777" w:rsidR="008F3792" w:rsidRPr="005D2A67" w:rsidRDefault="008F3792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255DF0E8" w14:textId="77777777" w:rsidR="008F3792" w:rsidRPr="005D2A67" w:rsidRDefault="008F3792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1FEFB5B2" w14:textId="77777777" w:rsidR="008F3792" w:rsidRPr="005D2A67" w:rsidRDefault="008F3792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4A1A3718" w14:textId="77777777" w:rsidR="008F3792" w:rsidRPr="005D2A67" w:rsidRDefault="008F3792" w:rsidP="008F3792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6AC06DDB" w14:textId="77777777" w:rsidR="008F3792" w:rsidRPr="005D2A67" w:rsidRDefault="008F3792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7343581A" w14:textId="77777777" w:rsidR="008F3792" w:rsidRPr="005D2A67" w:rsidRDefault="008F3792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7997CCB6" w14:textId="77777777" w:rsidR="008F3792" w:rsidRPr="005D2A67" w:rsidRDefault="008F3792" w:rsidP="008F379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8F3792" w14:paraId="2CE42E03" w14:textId="77777777" w:rsidTr="008F37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F6886DE" w14:textId="77777777" w:rsidR="008F3792" w:rsidRPr="009B42E9" w:rsidRDefault="008F3792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80ABBC7" w14:textId="0A3E728F" w:rsidR="008F3792" w:rsidRDefault="004019CD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Juí</w:t>
            </w:r>
            <w:r w:rsidR="00291C43" w:rsidRPr="004019CD">
              <w:rPr>
                <w:rFonts w:cs="Arial"/>
                <w:sz w:val="18"/>
                <w:szCs w:val="18"/>
              </w:rPr>
              <w:t>zo de Admissibilidade</w:t>
            </w:r>
          </w:p>
        </w:tc>
        <w:tc>
          <w:tcPr>
            <w:tcW w:w="1843" w:type="dxa"/>
          </w:tcPr>
          <w:p w14:paraId="2ED2A5EC" w14:textId="29161B1D" w:rsidR="008F3792" w:rsidRDefault="008F3792" w:rsidP="00083E07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Indica se a denúncia está</w:t>
            </w:r>
            <w:r w:rsidR="00083E07">
              <w:rPr>
                <w:rFonts w:cs="Arial"/>
                <w:sz w:val="18"/>
                <w:szCs w:val="18"/>
              </w:rPr>
              <w:t xml:space="preserve"> provida ou improvida</w:t>
            </w:r>
          </w:p>
        </w:tc>
        <w:tc>
          <w:tcPr>
            <w:tcW w:w="425" w:type="dxa"/>
          </w:tcPr>
          <w:p w14:paraId="62342666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05B204D4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96FF077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668C897" w14:textId="77777777" w:rsidR="008F3792" w:rsidRDefault="008F3792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8F3792" w14:paraId="403B62EE" w14:textId="77777777" w:rsidTr="008F3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8C5E4F5" w14:textId="77777777" w:rsidR="008F3792" w:rsidRPr="009B42E9" w:rsidRDefault="008F3792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AED69DC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31031B7A" w14:textId="0C360F46" w:rsidR="008F3792" w:rsidRDefault="008F3792" w:rsidP="00083E07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Dados de cadastro </w:t>
            </w:r>
            <w:r w:rsidR="00083E07">
              <w:rPr>
                <w:rFonts w:cs="Arial"/>
                <w:sz w:val="18"/>
                <w:szCs w:val="18"/>
              </w:rPr>
              <w:t>do julgamento</w:t>
            </w:r>
          </w:p>
        </w:tc>
        <w:tc>
          <w:tcPr>
            <w:tcW w:w="425" w:type="dxa"/>
          </w:tcPr>
          <w:p w14:paraId="5F41E937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E9CD145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11552A7" w14:textId="4B4536EE" w:rsidR="008F3792" w:rsidRDefault="004019CD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8F3792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0A10C3FC" w14:textId="77777777" w:rsidR="008F3792" w:rsidRDefault="008F3792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8F3792" w14:paraId="5836A80C" w14:textId="77777777" w:rsidTr="008F37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C291195" w14:textId="77777777" w:rsidR="008F3792" w:rsidRPr="009B42E9" w:rsidRDefault="008F3792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E943AC0" w14:textId="2103C81F" w:rsidR="008F3792" w:rsidRDefault="00083E07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Julgamento de admissibilidade</w:t>
            </w:r>
          </w:p>
        </w:tc>
        <w:tc>
          <w:tcPr>
            <w:tcW w:w="1843" w:type="dxa"/>
          </w:tcPr>
          <w:p w14:paraId="379EA560" w14:textId="78D6C2A3" w:rsidR="008F3792" w:rsidRDefault="00083E07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julgamento</w:t>
            </w:r>
          </w:p>
        </w:tc>
        <w:tc>
          <w:tcPr>
            <w:tcW w:w="425" w:type="dxa"/>
          </w:tcPr>
          <w:p w14:paraId="5C3B349B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65E0B41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0E29A80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04DEAD4" w14:textId="77777777" w:rsidR="008F3792" w:rsidRDefault="008F3792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8F3792" w14:paraId="7362953F" w14:textId="77777777" w:rsidTr="008F3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3D9B6D1" w14:textId="77777777" w:rsidR="008F3792" w:rsidRPr="009B42E9" w:rsidRDefault="008F3792" w:rsidP="008F3792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2473D54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52088B58" w14:textId="77777777" w:rsidR="008F3792" w:rsidRDefault="008F3792" w:rsidP="008F3792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2CD681EA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C42CAC5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969BC75" w14:textId="77777777" w:rsidR="008F3792" w:rsidRDefault="008F3792" w:rsidP="008F3792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86FCCFE" w14:textId="77777777" w:rsidR="008F3792" w:rsidRDefault="008F3792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1417E2C0" w14:textId="77777777" w:rsidR="008F3792" w:rsidRDefault="008F3792" w:rsidP="008F3792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</w:tbl>
    <w:p w14:paraId="5C026748" w14:textId="77777777" w:rsidR="008F3792" w:rsidRDefault="008F3792" w:rsidP="0003604C">
      <w:pPr>
        <w:rPr>
          <w:b/>
        </w:rPr>
      </w:pPr>
    </w:p>
    <w:p w14:paraId="3089C212" w14:textId="17F62472" w:rsidR="00E323E0" w:rsidRPr="00392B90" w:rsidRDefault="00E323E0" w:rsidP="00E323E0">
      <w:pPr>
        <w:pStyle w:val="EstiloPrototipo3"/>
        <w:numPr>
          <w:ilvl w:val="0"/>
          <w:numId w:val="3"/>
        </w:numPr>
      </w:pPr>
      <w:r w:rsidRPr="00392B90">
        <w:lastRenderedPageBreak/>
        <w:t xml:space="preserve">Aba Recurso de </w:t>
      </w:r>
      <w:r w:rsidR="00392B90" w:rsidRPr="00392B90">
        <w:t>Admissibilidade</w:t>
      </w:r>
      <w:r w:rsidRPr="00392B90">
        <w:t>:</w:t>
      </w:r>
    </w:p>
    <w:p w14:paraId="198F7BB6" w14:textId="5DCC9D81" w:rsidR="00E323E0" w:rsidRDefault="00B051E3" w:rsidP="0003604C">
      <w:pPr>
        <w:rPr>
          <w:b/>
        </w:rPr>
      </w:pPr>
      <w:r>
        <w:rPr>
          <w:b/>
          <w:noProof/>
        </w:rPr>
        <w:drawing>
          <wp:inline distT="0" distB="0" distL="0" distR="0" wp14:anchorId="0DC3493D" wp14:editId="4D9FA7CE">
            <wp:extent cx="5760085" cy="2550160"/>
            <wp:effectExtent l="19050" t="19050" r="12065" b="215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1DA10" w14:textId="77777777" w:rsidR="00962258" w:rsidRDefault="00962258" w:rsidP="0003604C">
      <w:pPr>
        <w:rPr>
          <w:b/>
        </w:rPr>
      </w:pPr>
    </w:p>
    <w:p w14:paraId="2E73C744" w14:textId="77AA115D" w:rsidR="00962258" w:rsidRDefault="00962258" w:rsidP="0003604C">
      <w:pPr>
        <w:rPr>
          <w:b/>
        </w:rPr>
      </w:pPr>
      <w:r>
        <w:rPr>
          <w:b/>
        </w:rPr>
        <w:t>Não houve recurso dentro do prazo:</w:t>
      </w:r>
    </w:p>
    <w:p w14:paraId="52692561" w14:textId="3C82D2B7" w:rsidR="00962258" w:rsidRDefault="006C6932" w:rsidP="0003604C">
      <w:pPr>
        <w:rPr>
          <w:b/>
        </w:rPr>
      </w:pPr>
      <w:r>
        <w:rPr>
          <w:b/>
          <w:noProof/>
        </w:rPr>
        <w:drawing>
          <wp:inline distT="0" distB="0" distL="0" distR="0" wp14:anchorId="01DA8A54" wp14:editId="64730DAF">
            <wp:extent cx="5760085" cy="768985"/>
            <wp:effectExtent l="19050" t="19050" r="12065" b="1206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4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E323E0" w:rsidRPr="00E976B5" w14:paraId="206CEE79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43940412" w14:textId="77777777" w:rsidR="00E323E0" w:rsidRPr="00E976B5" w:rsidRDefault="00E323E0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E323E0" w:rsidRPr="005D2A67" w14:paraId="73892743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E0559D3" w14:textId="77777777" w:rsidR="00E323E0" w:rsidRPr="005D2A67" w:rsidRDefault="00E323E0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7E539A29" w14:textId="77777777" w:rsidR="00E323E0" w:rsidRPr="005D2A67" w:rsidRDefault="00E323E0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684E2508" w14:textId="77777777" w:rsidR="00E323E0" w:rsidRPr="005D2A67" w:rsidRDefault="00E323E0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18EF93C7" w14:textId="77777777" w:rsidR="00E323E0" w:rsidRPr="005D2A67" w:rsidRDefault="00E323E0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3A04F40A" w14:textId="77777777" w:rsidR="00E323E0" w:rsidRPr="005D2A67" w:rsidRDefault="00E323E0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6B12E6B1" w14:textId="77777777" w:rsidR="00E323E0" w:rsidRPr="005D2A67" w:rsidRDefault="00E323E0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4F2903F1" w14:textId="77777777" w:rsidR="00E323E0" w:rsidRPr="005D2A67" w:rsidRDefault="00E323E0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E323E0" w14:paraId="059258FC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8BCD7B5" w14:textId="77777777" w:rsidR="00E323E0" w:rsidRPr="009B42E9" w:rsidRDefault="00E323E0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FAC2F0A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0B958F3E" w14:textId="4805D9DA" w:rsidR="00E323E0" w:rsidRDefault="00E323E0" w:rsidP="00A95528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</w:t>
            </w:r>
            <w:r w:rsidR="00A95528">
              <w:rPr>
                <w:rFonts w:cs="Arial"/>
                <w:sz w:val="18"/>
                <w:szCs w:val="18"/>
              </w:rPr>
              <w:t xml:space="preserve"> recurso</w:t>
            </w:r>
          </w:p>
        </w:tc>
        <w:tc>
          <w:tcPr>
            <w:tcW w:w="425" w:type="dxa"/>
          </w:tcPr>
          <w:p w14:paraId="03A4F3B3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A25DA04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929A9F0" w14:textId="6BBBE15F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</w:t>
            </w:r>
            <w:r w:rsidR="006C6932">
              <w:rPr>
                <w:rFonts w:cs="Arial"/>
                <w:sz w:val="18"/>
                <w:szCs w:val="18"/>
              </w:rPr>
              <w:t>aaaa às</w:t>
            </w:r>
            <w:r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5E6937E6" w14:textId="77777777" w:rsidR="00E323E0" w:rsidRDefault="00E323E0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E323E0" w14:paraId="2695D5FB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A6C7AA3" w14:textId="77777777" w:rsidR="00E323E0" w:rsidRPr="009B42E9" w:rsidRDefault="00E323E0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EA996CF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Usuário</w:t>
            </w:r>
          </w:p>
        </w:tc>
        <w:tc>
          <w:tcPr>
            <w:tcW w:w="1843" w:type="dxa"/>
          </w:tcPr>
          <w:p w14:paraId="1B0B43A4" w14:textId="6AFC076F" w:rsidR="00E323E0" w:rsidRDefault="00E323E0" w:rsidP="00A95528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Nome do usuário que realizou o </w:t>
            </w:r>
            <w:r w:rsidR="00A95528">
              <w:rPr>
                <w:rFonts w:cs="Arial"/>
                <w:sz w:val="18"/>
                <w:szCs w:val="18"/>
              </w:rPr>
              <w:t>cadastro do recurso</w:t>
            </w:r>
          </w:p>
        </w:tc>
        <w:tc>
          <w:tcPr>
            <w:tcW w:w="425" w:type="dxa"/>
          </w:tcPr>
          <w:p w14:paraId="1A2EA626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0AA8C2CB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745A810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64D17C6" w14:textId="77777777" w:rsidR="00E323E0" w:rsidRDefault="00E323E0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E323E0" w14:paraId="732F156E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D3EC9DC" w14:textId="77777777" w:rsidR="00E323E0" w:rsidRPr="009B42E9" w:rsidRDefault="00E323E0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4CD2E84B" w14:textId="2CA8FCD1" w:rsidR="00E323E0" w:rsidRDefault="00A95528" w:rsidP="00291C4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6C6932">
              <w:rPr>
                <w:rFonts w:cs="Arial"/>
                <w:sz w:val="18"/>
                <w:szCs w:val="18"/>
              </w:rPr>
              <w:t xml:space="preserve">Descrição do recurso de </w:t>
            </w:r>
            <w:r w:rsidR="00291C43" w:rsidRPr="006C6932">
              <w:rPr>
                <w:rFonts w:cs="Arial"/>
                <w:sz w:val="18"/>
                <w:szCs w:val="18"/>
              </w:rPr>
              <w:t xml:space="preserve">inadmissão </w:t>
            </w:r>
          </w:p>
        </w:tc>
        <w:tc>
          <w:tcPr>
            <w:tcW w:w="1843" w:type="dxa"/>
          </w:tcPr>
          <w:p w14:paraId="52266A40" w14:textId="3C264902" w:rsidR="00E323E0" w:rsidRDefault="006C6932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Exibe a descrição do recurso de admissibilidade</w:t>
            </w:r>
          </w:p>
        </w:tc>
        <w:tc>
          <w:tcPr>
            <w:tcW w:w="425" w:type="dxa"/>
          </w:tcPr>
          <w:p w14:paraId="26C6ED65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88E14DB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DC2F53E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B4723A3" w14:textId="77777777" w:rsidR="00E323E0" w:rsidRDefault="00E323E0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E323E0" w14:paraId="786538B6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056087B" w14:textId="77777777" w:rsidR="00E323E0" w:rsidRPr="009B42E9" w:rsidRDefault="00E323E0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F9049B3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4D682AF9" w14:textId="77777777" w:rsidR="00E323E0" w:rsidRDefault="00E323E0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30456F38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2C88C3C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2B8D249" w14:textId="77777777" w:rsidR="00E323E0" w:rsidRDefault="00E323E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767F0FE" w14:textId="77777777" w:rsidR="00E323E0" w:rsidRDefault="00E323E0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49951C23" w14:textId="77777777" w:rsidR="00E323E0" w:rsidRDefault="00E323E0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Caso não exista uploads a seção “Documentos” e grid devem estar ocultas no documento </w:t>
            </w:r>
            <w:r>
              <w:rPr>
                <w:sz w:val="18"/>
                <w:szCs w:val="18"/>
              </w:rPr>
              <w:lastRenderedPageBreak/>
              <w:t>impresso.</w:t>
            </w:r>
          </w:p>
        </w:tc>
      </w:tr>
    </w:tbl>
    <w:p w14:paraId="59113120" w14:textId="77777777" w:rsidR="00E323E0" w:rsidRDefault="00E323E0" w:rsidP="0003604C">
      <w:pPr>
        <w:rPr>
          <w:b/>
        </w:rPr>
      </w:pPr>
    </w:p>
    <w:p w14:paraId="5E51CEA1" w14:textId="77777777" w:rsidR="00E921E5" w:rsidRDefault="00E921E5" w:rsidP="0003604C">
      <w:pPr>
        <w:rPr>
          <w:b/>
        </w:rPr>
      </w:pPr>
    </w:p>
    <w:p w14:paraId="0370D80D" w14:textId="77777777" w:rsidR="00E921E5" w:rsidRPr="00291C43" w:rsidRDefault="00E921E5" w:rsidP="0003604C">
      <w:pPr>
        <w:rPr>
          <w:b/>
          <w:color w:val="FF0000"/>
        </w:rPr>
      </w:pPr>
    </w:p>
    <w:p w14:paraId="538A5F09" w14:textId="3D48E9A4" w:rsidR="00E921E5" w:rsidRPr="00DB2A41" w:rsidRDefault="00E921E5" w:rsidP="00E921E5">
      <w:pPr>
        <w:pStyle w:val="EstiloPrototipo3"/>
        <w:numPr>
          <w:ilvl w:val="0"/>
          <w:numId w:val="3"/>
        </w:numPr>
      </w:pPr>
      <w:r w:rsidRPr="00DB2A41">
        <w:t xml:space="preserve">Aba Julgamento Recurso de </w:t>
      </w:r>
      <w:r w:rsidR="00DB2A41" w:rsidRPr="00DB2A41">
        <w:t>A</w:t>
      </w:r>
      <w:r w:rsidRPr="00DB2A41">
        <w:t>dmissibilidade:</w:t>
      </w:r>
    </w:p>
    <w:p w14:paraId="5C5F001B" w14:textId="25D3A72A" w:rsidR="00E323E0" w:rsidRDefault="00DB2A41" w:rsidP="0003604C">
      <w:pPr>
        <w:rPr>
          <w:b/>
        </w:rPr>
      </w:pPr>
      <w:r>
        <w:rPr>
          <w:b/>
          <w:noProof/>
        </w:rPr>
        <w:drawing>
          <wp:inline distT="0" distB="0" distL="0" distR="0" wp14:anchorId="43C0AFA7" wp14:editId="360BFB55">
            <wp:extent cx="5740695" cy="2540131"/>
            <wp:effectExtent l="19050" t="19050" r="12700" b="1270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540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716EA" w14:textId="77777777" w:rsidR="00E921E5" w:rsidRDefault="00E921E5" w:rsidP="0003604C">
      <w:pPr>
        <w:rPr>
          <w:b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E921E5" w:rsidRPr="00E976B5" w14:paraId="794D7AC3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4B7F9A41" w14:textId="77777777" w:rsidR="00E921E5" w:rsidRPr="00E976B5" w:rsidRDefault="00E921E5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E921E5" w:rsidRPr="005D2A67" w14:paraId="39B86068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C6B9229" w14:textId="77777777" w:rsidR="00E921E5" w:rsidRPr="005D2A67" w:rsidRDefault="00E921E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35D30A88" w14:textId="77777777" w:rsidR="00E921E5" w:rsidRPr="005D2A67" w:rsidRDefault="00E921E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7C47E2DD" w14:textId="77777777" w:rsidR="00E921E5" w:rsidRPr="005D2A67" w:rsidRDefault="00E921E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6CD721DB" w14:textId="77777777" w:rsidR="00E921E5" w:rsidRPr="005D2A67" w:rsidRDefault="00E921E5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143ACC37" w14:textId="77777777" w:rsidR="00E921E5" w:rsidRPr="005D2A67" w:rsidRDefault="00E921E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2EB924FC" w14:textId="77777777" w:rsidR="00E921E5" w:rsidRPr="005D2A67" w:rsidRDefault="00E921E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0FCCAA92" w14:textId="77777777" w:rsidR="00E921E5" w:rsidRPr="005D2A67" w:rsidRDefault="00E921E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E921E5" w14:paraId="2C294DA9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157468D" w14:textId="77777777" w:rsidR="00E921E5" w:rsidRPr="009B42E9" w:rsidRDefault="00E921E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C3A8815" w14:textId="4733B733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DB2A41">
              <w:rPr>
                <w:rFonts w:cs="Arial"/>
                <w:sz w:val="18"/>
                <w:szCs w:val="18"/>
              </w:rPr>
              <w:t>Julgamento</w:t>
            </w:r>
            <w:r w:rsidR="00291C43" w:rsidRPr="00DB2A41">
              <w:rPr>
                <w:rFonts w:cs="Arial"/>
                <w:sz w:val="18"/>
                <w:szCs w:val="18"/>
              </w:rPr>
              <w:t xml:space="preserve"> de Recurso de Inadmissão</w:t>
            </w:r>
          </w:p>
        </w:tc>
        <w:tc>
          <w:tcPr>
            <w:tcW w:w="1843" w:type="dxa"/>
          </w:tcPr>
          <w:p w14:paraId="2C836705" w14:textId="77777777" w:rsidR="00E921E5" w:rsidRDefault="00E921E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Indica se a denúncia está provida ou improvida</w:t>
            </w:r>
          </w:p>
        </w:tc>
        <w:tc>
          <w:tcPr>
            <w:tcW w:w="425" w:type="dxa"/>
          </w:tcPr>
          <w:p w14:paraId="4813F90B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145E6C0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1B21FBA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9780375" w14:textId="77777777" w:rsidR="00E921E5" w:rsidRDefault="00E921E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E921E5" w14:paraId="0E8B00A3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795220A" w14:textId="77777777" w:rsidR="00E921E5" w:rsidRPr="009B42E9" w:rsidRDefault="00E921E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F47A4B6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3A86B41B" w14:textId="77777777" w:rsidR="00E921E5" w:rsidRDefault="00E921E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julgamento</w:t>
            </w:r>
          </w:p>
        </w:tc>
        <w:tc>
          <w:tcPr>
            <w:tcW w:w="425" w:type="dxa"/>
          </w:tcPr>
          <w:p w14:paraId="5CB84F6A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5CB8D05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CEDC7CB" w14:textId="19B18B70" w:rsidR="00E921E5" w:rsidRDefault="00E921E5" w:rsidP="00291C4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DB2A41">
              <w:rPr>
                <w:rFonts w:cs="Arial"/>
                <w:sz w:val="18"/>
                <w:szCs w:val="18"/>
              </w:rPr>
              <w:t xml:space="preserve">Dd/mm/aaaa </w:t>
            </w:r>
            <w:r w:rsidR="00291C43" w:rsidRPr="00DB2A41">
              <w:rPr>
                <w:rFonts w:cs="Arial"/>
                <w:sz w:val="18"/>
                <w:szCs w:val="18"/>
              </w:rPr>
              <w:t>às</w:t>
            </w:r>
            <w:r w:rsidRPr="00DB2A41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19167B75" w14:textId="77777777" w:rsidR="00E921E5" w:rsidRDefault="00E921E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E921E5" w14:paraId="42900A98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6A2FA17" w14:textId="77777777" w:rsidR="00E921E5" w:rsidRPr="009B42E9" w:rsidRDefault="00E921E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56133C6" w14:textId="1FECA5BF" w:rsidR="00E921E5" w:rsidRDefault="00E921E5" w:rsidP="00291C4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DB2A41">
              <w:rPr>
                <w:rFonts w:cs="Arial"/>
                <w:sz w:val="18"/>
                <w:szCs w:val="18"/>
              </w:rPr>
              <w:t xml:space="preserve">Julgamento do recurso de </w:t>
            </w:r>
            <w:r w:rsidR="00291C43" w:rsidRPr="00DB2A41">
              <w:rPr>
                <w:rFonts w:cs="Arial"/>
                <w:sz w:val="18"/>
                <w:szCs w:val="18"/>
              </w:rPr>
              <w:t>in</w:t>
            </w:r>
            <w:r w:rsidRPr="00DB2A41">
              <w:rPr>
                <w:rFonts w:cs="Arial"/>
                <w:sz w:val="18"/>
                <w:szCs w:val="18"/>
              </w:rPr>
              <w:t>admiss</w:t>
            </w:r>
            <w:r w:rsidR="00291C43" w:rsidRPr="00DB2A41">
              <w:rPr>
                <w:rFonts w:cs="Arial"/>
                <w:sz w:val="18"/>
                <w:szCs w:val="18"/>
              </w:rPr>
              <w:t>ão</w:t>
            </w:r>
          </w:p>
        </w:tc>
        <w:tc>
          <w:tcPr>
            <w:tcW w:w="1843" w:type="dxa"/>
          </w:tcPr>
          <w:p w14:paraId="5D0C10AA" w14:textId="232033CD" w:rsidR="00E921E5" w:rsidRDefault="00E921E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julgamento</w:t>
            </w:r>
            <w:r w:rsidR="00DB2A41">
              <w:rPr>
                <w:rFonts w:cs="Arial"/>
                <w:sz w:val="18"/>
                <w:szCs w:val="18"/>
              </w:rPr>
              <w:t xml:space="preserve"> de admissibilidade</w:t>
            </w:r>
          </w:p>
        </w:tc>
        <w:tc>
          <w:tcPr>
            <w:tcW w:w="425" w:type="dxa"/>
          </w:tcPr>
          <w:p w14:paraId="32E82C84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00086DE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F42ADFD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3C19BDB8" w14:textId="77777777" w:rsidR="00E921E5" w:rsidRDefault="00E921E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E921E5" w14:paraId="290B9CC4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AF33F63" w14:textId="77777777" w:rsidR="00E921E5" w:rsidRPr="009B42E9" w:rsidRDefault="00E921E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0D38E75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5F0D0202" w14:textId="77777777" w:rsidR="00E921E5" w:rsidRDefault="00E921E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1112E8F6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D7FDDDE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D6F3F7A" w14:textId="77777777" w:rsidR="00E921E5" w:rsidRDefault="00E921E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3FE2FD24" w14:textId="77777777" w:rsidR="00E921E5" w:rsidRDefault="00E921E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02163569" w14:textId="77777777" w:rsidR="00E921E5" w:rsidRDefault="00E921E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</w:tbl>
    <w:p w14:paraId="75D6C63A" w14:textId="77777777" w:rsidR="00E921E5" w:rsidRDefault="00E921E5" w:rsidP="0003604C">
      <w:pPr>
        <w:rPr>
          <w:b/>
        </w:rPr>
      </w:pPr>
    </w:p>
    <w:p w14:paraId="4E989DCC" w14:textId="77777777" w:rsidR="00962258" w:rsidRDefault="00962258" w:rsidP="0003604C">
      <w:pPr>
        <w:rPr>
          <w:b/>
        </w:rPr>
      </w:pPr>
    </w:p>
    <w:p w14:paraId="4FEA8BA7" w14:textId="77777777" w:rsidR="00962258" w:rsidRDefault="00962258" w:rsidP="0003604C">
      <w:pPr>
        <w:rPr>
          <w:b/>
        </w:rPr>
      </w:pPr>
    </w:p>
    <w:p w14:paraId="32E61B8A" w14:textId="4A302320" w:rsidR="00962258" w:rsidRDefault="00962258" w:rsidP="00962258">
      <w:pPr>
        <w:pStyle w:val="EstiloPrototipo3"/>
        <w:numPr>
          <w:ilvl w:val="0"/>
          <w:numId w:val="3"/>
        </w:numPr>
      </w:pPr>
      <w:r>
        <w:t>Aba Defesa:</w:t>
      </w:r>
    </w:p>
    <w:p w14:paraId="33C06BC0" w14:textId="32A3FF63" w:rsidR="00962258" w:rsidRDefault="00F60194" w:rsidP="00962258">
      <w:pPr>
        <w:pStyle w:val="EstiloPrototipo3"/>
        <w:ind w:left="720"/>
      </w:pPr>
      <w:r>
        <w:rPr>
          <w:noProof/>
        </w:rPr>
        <w:drawing>
          <wp:inline distT="0" distB="0" distL="0" distR="0" wp14:anchorId="58895906" wp14:editId="7943CB2E">
            <wp:extent cx="5760085" cy="2564130"/>
            <wp:effectExtent l="19050" t="19050" r="12065" b="266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4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384B7" w14:textId="18DBEBFF" w:rsidR="00962258" w:rsidRDefault="00962258" w:rsidP="00962258">
      <w:pPr>
        <w:rPr>
          <w:b/>
        </w:rPr>
      </w:pPr>
      <w:r>
        <w:rPr>
          <w:b/>
        </w:rPr>
        <w:tab/>
        <w:t>Não houve defesa dentro do prazo:</w:t>
      </w:r>
    </w:p>
    <w:p w14:paraId="73FC58C3" w14:textId="44E647A2" w:rsidR="00962258" w:rsidRDefault="00962258" w:rsidP="00962258">
      <w:pPr>
        <w:ind w:firstLine="708"/>
        <w:rPr>
          <w:b/>
        </w:rPr>
      </w:pPr>
      <w:r>
        <w:rPr>
          <w:b/>
          <w:noProof/>
        </w:rPr>
        <w:drawing>
          <wp:inline distT="0" distB="0" distL="0" distR="0" wp14:anchorId="5156F030" wp14:editId="7CB4616E">
            <wp:extent cx="5283200" cy="1079779"/>
            <wp:effectExtent l="19050" t="19050" r="12700" b="254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6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854" cy="1087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FF4DA5" w:rsidRPr="00E976B5" w14:paraId="79680857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7A390B00" w14:textId="77777777" w:rsidR="00FF4DA5" w:rsidRPr="00E976B5" w:rsidRDefault="00FF4DA5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FF4DA5" w:rsidRPr="005D2A67" w14:paraId="6F44148A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714EFDD" w14:textId="77777777" w:rsidR="00FF4DA5" w:rsidRPr="005D2A67" w:rsidRDefault="00FF4DA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6942A74E" w14:textId="77777777" w:rsidR="00FF4DA5" w:rsidRPr="005D2A67" w:rsidRDefault="00FF4DA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3D195A1D" w14:textId="77777777" w:rsidR="00FF4DA5" w:rsidRPr="005D2A67" w:rsidRDefault="00FF4DA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10A2F144" w14:textId="77777777" w:rsidR="00FF4DA5" w:rsidRPr="005D2A67" w:rsidRDefault="00FF4DA5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560E724D" w14:textId="77777777" w:rsidR="00FF4DA5" w:rsidRPr="005D2A67" w:rsidRDefault="00FF4DA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0343E172" w14:textId="77777777" w:rsidR="00FF4DA5" w:rsidRPr="005D2A67" w:rsidRDefault="00FF4DA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5E2C9459" w14:textId="77777777" w:rsidR="00FF4DA5" w:rsidRPr="005D2A67" w:rsidRDefault="00FF4DA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FF4DA5" w14:paraId="16F2E393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1ABB3DA" w14:textId="77777777" w:rsidR="00FF4DA5" w:rsidRPr="009B42E9" w:rsidRDefault="00FF4DA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31F7FF8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1A7D3BC4" w14:textId="29DABCDA" w:rsidR="00FF4DA5" w:rsidRDefault="00FF4DA5" w:rsidP="00CE2810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</w:t>
            </w:r>
            <w:r w:rsidR="00CE2810">
              <w:rPr>
                <w:rFonts w:cs="Arial"/>
                <w:sz w:val="18"/>
                <w:szCs w:val="18"/>
              </w:rPr>
              <w:t>a defesa</w:t>
            </w:r>
          </w:p>
        </w:tc>
        <w:tc>
          <w:tcPr>
            <w:tcW w:w="425" w:type="dxa"/>
          </w:tcPr>
          <w:p w14:paraId="516A8C9E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FA16EFF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F2C3886" w14:textId="64A6E55D" w:rsidR="00FF4DA5" w:rsidRDefault="00F60194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FF4DA5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0E8171AE" w14:textId="77777777" w:rsidR="00FF4DA5" w:rsidRDefault="00FF4DA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FF4DA5" w14:paraId="1CE2F629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F113D30" w14:textId="77777777" w:rsidR="00FF4DA5" w:rsidRPr="009B42E9" w:rsidRDefault="00FF4DA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36562E2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Usuário</w:t>
            </w:r>
          </w:p>
        </w:tc>
        <w:tc>
          <w:tcPr>
            <w:tcW w:w="1843" w:type="dxa"/>
          </w:tcPr>
          <w:p w14:paraId="738F4919" w14:textId="351349CB" w:rsidR="00FF4DA5" w:rsidRDefault="00FF4DA5" w:rsidP="008A6883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Nome do usuário que realizou o </w:t>
            </w:r>
            <w:r w:rsidR="008A6883">
              <w:rPr>
                <w:rFonts w:cs="Arial"/>
                <w:sz w:val="18"/>
                <w:szCs w:val="18"/>
              </w:rPr>
              <w:t>cadastro da defesa</w:t>
            </w:r>
          </w:p>
        </w:tc>
        <w:tc>
          <w:tcPr>
            <w:tcW w:w="425" w:type="dxa"/>
          </w:tcPr>
          <w:p w14:paraId="5AF42B7B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43500FF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0742561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2CAE5E9" w14:textId="77777777" w:rsidR="00FF4DA5" w:rsidRDefault="00FF4DA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FF4DA5" w14:paraId="4F47DB97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A0A468E" w14:textId="77777777" w:rsidR="00FF4DA5" w:rsidRPr="009B42E9" w:rsidRDefault="00FF4DA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7419041" w14:textId="3E1E17A5" w:rsidR="00FF4DA5" w:rsidRDefault="008A6883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Apresentação da defesa</w:t>
            </w:r>
          </w:p>
        </w:tc>
        <w:tc>
          <w:tcPr>
            <w:tcW w:w="1843" w:type="dxa"/>
          </w:tcPr>
          <w:p w14:paraId="7947B8D8" w14:textId="47DE4281" w:rsidR="00FF4DA5" w:rsidRDefault="00FF4DA5" w:rsidP="008A6883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Descrição do </w:t>
            </w:r>
            <w:r w:rsidR="008A6883">
              <w:rPr>
                <w:rFonts w:cs="Arial"/>
                <w:sz w:val="18"/>
                <w:szCs w:val="18"/>
              </w:rPr>
              <w:t>defesa</w:t>
            </w:r>
          </w:p>
        </w:tc>
        <w:tc>
          <w:tcPr>
            <w:tcW w:w="425" w:type="dxa"/>
          </w:tcPr>
          <w:p w14:paraId="4F8B2F41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9A0A2F6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29882C0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FDCA8E2" w14:textId="77777777" w:rsidR="00FF4DA5" w:rsidRDefault="00FF4DA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FF4DA5" w14:paraId="41B78D93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2C00281" w14:textId="77777777" w:rsidR="00FF4DA5" w:rsidRPr="009B42E9" w:rsidRDefault="00FF4DA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B2CCFC0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312ADE21" w14:textId="77777777" w:rsidR="00FF4DA5" w:rsidRDefault="00FF4DA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549868AF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5F4F376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12CF9AA" w14:textId="77777777" w:rsidR="00FF4DA5" w:rsidRDefault="00FF4DA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4572DC14" w14:textId="77777777" w:rsidR="00FF4DA5" w:rsidRDefault="00FF4DA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6271C5A1" w14:textId="77777777" w:rsidR="00FF4DA5" w:rsidRDefault="00FF4DA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Caso não exista </w:t>
            </w:r>
            <w:r>
              <w:rPr>
                <w:sz w:val="18"/>
                <w:szCs w:val="18"/>
              </w:rPr>
              <w:lastRenderedPageBreak/>
              <w:t>uploads a seção “Documentos” e grid devem estar ocultas no documento impresso.</w:t>
            </w:r>
          </w:p>
        </w:tc>
      </w:tr>
    </w:tbl>
    <w:p w14:paraId="7098D2B3" w14:textId="77777777" w:rsidR="00FF4DA5" w:rsidRDefault="00FF4DA5" w:rsidP="00FF4DA5">
      <w:pPr>
        <w:rPr>
          <w:b/>
        </w:rPr>
      </w:pPr>
    </w:p>
    <w:p w14:paraId="006688E0" w14:textId="10F38C87" w:rsidR="00BC763E" w:rsidRDefault="00BC763E" w:rsidP="00BC763E">
      <w:pPr>
        <w:pStyle w:val="EstiloPrototipo3"/>
        <w:numPr>
          <w:ilvl w:val="0"/>
          <w:numId w:val="3"/>
        </w:numPr>
      </w:pPr>
      <w:r>
        <w:t>Aba Parecer:</w:t>
      </w:r>
    </w:p>
    <w:p w14:paraId="51A34A4F" w14:textId="35D41773" w:rsidR="00BC763E" w:rsidRDefault="00BC763E" w:rsidP="00BC763E">
      <w:pPr>
        <w:ind w:left="360"/>
        <w:rPr>
          <w:b/>
        </w:rPr>
      </w:pPr>
      <w:r>
        <w:rPr>
          <w:b/>
        </w:rPr>
        <w:t>Grid:</w:t>
      </w:r>
    </w:p>
    <w:p w14:paraId="24946C6C" w14:textId="7E91C00C" w:rsidR="00BC763E" w:rsidRDefault="005A4EB7" w:rsidP="00BC763E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3881758F" wp14:editId="48C3B9FA">
            <wp:extent cx="5760085" cy="1788795"/>
            <wp:effectExtent l="0" t="0" r="0" b="190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484B69" w:rsidRPr="00E976B5" w14:paraId="76C50655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2A7F7555" w14:textId="77777777" w:rsidR="00484B69" w:rsidRPr="00E976B5" w:rsidRDefault="00484B69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484B69" w:rsidRPr="005D2A67" w14:paraId="23FA48A2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F90DD84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738F0DDB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521382F8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51943A09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3E835239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4EF61E36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52F1DEB9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484B69" w14:paraId="43317AEB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3C13821" w14:textId="77777777" w:rsidR="00484B69" w:rsidRPr="009B42E9" w:rsidRDefault="00484B6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6933C8E" w14:textId="2353E0E3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Encaminhamentos</w:t>
            </w:r>
          </w:p>
        </w:tc>
        <w:tc>
          <w:tcPr>
            <w:tcW w:w="1843" w:type="dxa"/>
          </w:tcPr>
          <w:p w14:paraId="4986E302" w14:textId="415D4ABA" w:rsidR="00484B69" w:rsidRDefault="00484B69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encaminhamentos</w:t>
            </w:r>
          </w:p>
        </w:tc>
        <w:tc>
          <w:tcPr>
            <w:tcW w:w="425" w:type="dxa"/>
          </w:tcPr>
          <w:p w14:paraId="56BFB23F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325F1A8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1B47A8C" w14:textId="6A984FD3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</w:t>
            </w:r>
          </w:p>
        </w:tc>
        <w:tc>
          <w:tcPr>
            <w:tcW w:w="2405" w:type="dxa"/>
            <w:shd w:val="clear" w:color="auto" w:fill="FFFFFF" w:themeFill="background1"/>
          </w:tcPr>
          <w:p w14:paraId="0BDD5DBE" w14:textId="77777777" w:rsidR="00484B69" w:rsidRDefault="00484B69" w:rsidP="00484B69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Ordena os registros em ordem decrescente da coluna “Nº”.</w:t>
            </w:r>
          </w:p>
          <w:p w14:paraId="73CE0F65" w14:textId="245D555E" w:rsidR="006E0D5B" w:rsidRPr="00484B69" w:rsidRDefault="006E0D5B" w:rsidP="006E0D5B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os mesmos dados da aba no sistema, exceto o status que deve estar por escrito neste grid.</w:t>
            </w:r>
          </w:p>
        </w:tc>
      </w:tr>
    </w:tbl>
    <w:p w14:paraId="5781D2C3" w14:textId="3C57E0A1" w:rsidR="00484B69" w:rsidRDefault="00484B69" w:rsidP="00BC763E">
      <w:pPr>
        <w:ind w:left="360"/>
        <w:rPr>
          <w:b/>
        </w:rPr>
      </w:pPr>
    </w:p>
    <w:p w14:paraId="55FCD1CB" w14:textId="7C07C497" w:rsidR="00BC763E" w:rsidRDefault="00BC763E" w:rsidP="00BC763E">
      <w:pPr>
        <w:ind w:left="360"/>
        <w:rPr>
          <w:b/>
        </w:rPr>
      </w:pPr>
      <w:r>
        <w:rPr>
          <w:b/>
        </w:rPr>
        <w:t>Encaminhamento: Impedimento ou Suspeição</w:t>
      </w:r>
      <w:r w:rsidR="001009D8">
        <w:rPr>
          <w:b/>
        </w:rPr>
        <w:t xml:space="preserve"> (Pendente)</w:t>
      </w:r>
    </w:p>
    <w:p w14:paraId="013ED4EA" w14:textId="29659D88" w:rsidR="001009D8" w:rsidRDefault="001009D8" w:rsidP="00BC763E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A592347" wp14:editId="589834C6">
            <wp:extent cx="5111750" cy="2244436"/>
            <wp:effectExtent l="19050" t="19050" r="12700" b="228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7-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21"/>
                    <a:stretch/>
                  </pic:blipFill>
                  <pic:spPr bwMode="auto">
                    <a:xfrm>
                      <a:off x="0" y="0"/>
                      <a:ext cx="5112013" cy="22445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CA53" w14:textId="0ABE5185" w:rsidR="001009D8" w:rsidRDefault="001009D8" w:rsidP="001009D8">
      <w:pPr>
        <w:ind w:left="360"/>
        <w:rPr>
          <w:b/>
        </w:rPr>
      </w:pPr>
      <w:r>
        <w:rPr>
          <w:b/>
        </w:rPr>
        <w:t>Encaminhamento: Impedimento ou Suspeição (</w:t>
      </w:r>
      <w:r>
        <w:rPr>
          <w:b/>
        </w:rPr>
        <w:t>Concluído</w:t>
      </w:r>
      <w:r>
        <w:rPr>
          <w:b/>
        </w:rPr>
        <w:t>)</w:t>
      </w:r>
    </w:p>
    <w:p w14:paraId="627ACB08" w14:textId="77777777" w:rsidR="001009D8" w:rsidRDefault="001009D8" w:rsidP="00BC763E">
      <w:pPr>
        <w:ind w:left="360"/>
        <w:rPr>
          <w:b/>
        </w:rPr>
      </w:pPr>
    </w:p>
    <w:p w14:paraId="5FD0D01F" w14:textId="152D89DC" w:rsidR="00BC763E" w:rsidRDefault="00C84369" w:rsidP="00BC763E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0F0E7259" wp14:editId="0DFBB701">
            <wp:extent cx="5112013" cy="4318222"/>
            <wp:effectExtent l="19050" t="19050" r="12700" b="254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7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4318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484B69" w:rsidRPr="00E976B5" w14:paraId="4EA72D59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27C51444" w14:textId="77777777" w:rsidR="00484B69" w:rsidRPr="00E976B5" w:rsidRDefault="00484B69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484B69" w:rsidRPr="005D2A67" w14:paraId="1AE64F38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E839575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19099973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205092A4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4E166A74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4CFECBEA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 xml:space="preserve">Valores </w:t>
            </w:r>
            <w:r w:rsidRPr="005D2A67">
              <w:rPr>
                <w:b/>
                <w:sz w:val="20"/>
              </w:rPr>
              <w:lastRenderedPageBreak/>
              <w:t>Válidos</w:t>
            </w:r>
          </w:p>
        </w:tc>
        <w:tc>
          <w:tcPr>
            <w:tcW w:w="993" w:type="dxa"/>
            <w:shd w:val="clear" w:color="auto" w:fill="B3B3B3"/>
          </w:tcPr>
          <w:p w14:paraId="65E1BFCD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lastRenderedPageBreak/>
              <w:t>Formato</w:t>
            </w:r>
          </w:p>
        </w:tc>
        <w:tc>
          <w:tcPr>
            <w:tcW w:w="2405" w:type="dxa"/>
            <w:shd w:val="clear" w:color="auto" w:fill="B3B3B3"/>
          </w:tcPr>
          <w:p w14:paraId="2087F59D" w14:textId="77777777" w:rsidR="00484B69" w:rsidRPr="005D2A67" w:rsidRDefault="00484B6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484B69" w14:paraId="31C27ABA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079E041" w14:textId="77777777" w:rsidR="00484B69" w:rsidRPr="009B42E9" w:rsidRDefault="00484B6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E9CC6FA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4F8A227C" w14:textId="7ED34D19" w:rsidR="00484B69" w:rsidRDefault="00484B69" w:rsidP="00484B69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encaminhamento</w:t>
            </w:r>
            <w:r w:rsidR="0071545C">
              <w:rPr>
                <w:rFonts w:cs="Arial"/>
                <w:sz w:val="18"/>
                <w:szCs w:val="18"/>
              </w:rPr>
              <w:t xml:space="preserve"> ou da inserção do novo relator</w:t>
            </w:r>
          </w:p>
        </w:tc>
        <w:tc>
          <w:tcPr>
            <w:tcW w:w="425" w:type="dxa"/>
          </w:tcPr>
          <w:p w14:paraId="0159DBB2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F4DFDAC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E09B0AA" w14:textId="4B24C5D3" w:rsidR="00484B69" w:rsidRDefault="005A4EB7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484B69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74CB2E77" w14:textId="77777777" w:rsidR="00484B69" w:rsidRDefault="00484B6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84B69" w14:paraId="0290FEF8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3A9FAE1" w14:textId="77777777" w:rsidR="00484B69" w:rsidRPr="009B42E9" w:rsidRDefault="00484B6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B0A56EA" w14:textId="73CD50D3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Encaminhamento</w:t>
            </w:r>
          </w:p>
        </w:tc>
        <w:tc>
          <w:tcPr>
            <w:tcW w:w="1843" w:type="dxa"/>
          </w:tcPr>
          <w:p w14:paraId="06B52C4C" w14:textId="47353AAC" w:rsidR="00484B69" w:rsidRDefault="00484B69" w:rsidP="00484B69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encaminhamento</w:t>
            </w:r>
          </w:p>
        </w:tc>
        <w:tc>
          <w:tcPr>
            <w:tcW w:w="425" w:type="dxa"/>
          </w:tcPr>
          <w:p w14:paraId="6F7118A1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0CABB18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C78630E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17CFA0A" w14:textId="77777777" w:rsidR="00484B69" w:rsidRDefault="00484B6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84B69" w14:paraId="10B4F052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CEAEFD7" w14:textId="77777777" w:rsidR="00484B69" w:rsidRPr="009B42E9" w:rsidRDefault="00484B6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BFFBC69" w14:textId="2F229E8A" w:rsidR="00484B69" w:rsidRDefault="00C843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Relator</w:t>
            </w:r>
          </w:p>
        </w:tc>
        <w:tc>
          <w:tcPr>
            <w:tcW w:w="1843" w:type="dxa"/>
          </w:tcPr>
          <w:p w14:paraId="0CEBCF8E" w14:textId="293F63A1" w:rsidR="00484B69" w:rsidRDefault="00484B69" w:rsidP="002F7D1D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Nome do </w:t>
            </w:r>
            <w:r w:rsidR="002F7D1D">
              <w:rPr>
                <w:rFonts w:cs="Arial"/>
                <w:sz w:val="18"/>
                <w:szCs w:val="18"/>
              </w:rPr>
              <w:t>relator que sinalizou o impedimento</w:t>
            </w:r>
            <w:r>
              <w:rPr>
                <w:rFonts w:cs="Arial"/>
                <w:sz w:val="18"/>
                <w:szCs w:val="18"/>
              </w:rPr>
              <w:t xml:space="preserve"> ou do coordenador que inseriu o novo relator.</w:t>
            </w:r>
          </w:p>
        </w:tc>
        <w:tc>
          <w:tcPr>
            <w:tcW w:w="425" w:type="dxa"/>
          </w:tcPr>
          <w:p w14:paraId="4D863208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03A46A2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6B473A4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3C53CAA" w14:textId="77777777" w:rsidR="00484B69" w:rsidRDefault="00484B6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84B69" w14:paraId="3F742896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87433DD" w14:textId="77777777" w:rsidR="00484B69" w:rsidRPr="009B42E9" w:rsidRDefault="00484B6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CF64FFE" w14:textId="1DCC1343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encaminhamento</w:t>
            </w:r>
          </w:p>
        </w:tc>
        <w:tc>
          <w:tcPr>
            <w:tcW w:w="1843" w:type="dxa"/>
          </w:tcPr>
          <w:p w14:paraId="4067B1A5" w14:textId="0A76993E" w:rsidR="00484B69" w:rsidRDefault="00484B69" w:rsidP="00484B69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encaminhamento</w:t>
            </w:r>
          </w:p>
        </w:tc>
        <w:tc>
          <w:tcPr>
            <w:tcW w:w="425" w:type="dxa"/>
          </w:tcPr>
          <w:p w14:paraId="6516CFD8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730878E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BCD369D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AB511AE" w14:textId="77777777" w:rsidR="00484B69" w:rsidRDefault="00484B6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84B69" w14:paraId="4CC3EF33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BA8B003" w14:textId="77777777" w:rsidR="00484B69" w:rsidRPr="009B42E9" w:rsidRDefault="00484B6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4175452C" w14:textId="2EB8EB4F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Relator</w:t>
            </w:r>
            <w:r w:rsidR="00C84369">
              <w:rPr>
                <w:rFonts w:cs="Arial"/>
                <w:sz w:val="18"/>
                <w:szCs w:val="18"/>
              </w:rPr>
              <w:t xml:space="preserve"> Substituto</w:t>
            </w:r>
          </w:p>
        </w:tc>
        <w:tc>
          <w:tcPr>
            <w:tcW w:w="1843" w:type="dxa"/>
          </w:tcPr>
          <w:p w14:paraId="4AEB79FB" w14:textId="61389AC9" w:rsidR="00484B69" w:rsidRDefault="00484B69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relator substituto</w:t>
            </w:r>
          </w:p>
        </w:tc>
        <w:tc>
          <w:tcPr>
            <w:tcW w:w="425" w:type="dxa"/>
          </w:tcPr>
          <w:p w14:paraId="46B37996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E4C3C71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DB7A9CB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9F9BC92" w14:textId="77777777" w:rsidR="00484B69" w:rsidRDefault="00484B6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84B69" w14:paraId="20231833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9DA3EFE" w14:textId="77777777" w:rsidR="00484B69" w:rsidRPr="009B42E9" w:rsidRDefault="00484B6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4AF85C5" w14:textId="764AB929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Despacho de designação de relator</w:t>
            </w:r>
          </w:p>
        </w:tc>
        <w:tc>
          <w:tcPr>
            <w:tcW w:w="1843" w:type="dxa"/>
          </w:tcPr>
          <w:p w14:paraId="7CAB94D4" w14:textId="1F1D7E82" w:rsidR="00484B69" w:rsidRDefault="00484B69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cadastrada pelo coordenador ao inserir um novo relator.</w:t>
            </w:r>
          </w:p>
        </w:tc>
        <w:tc>
          <w:tcPr>
            <w:tcW w:w="425" w:type="dxa"/>
          </w:tcPr>
          <w:p w14:paraId="5D79870B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A3E9EEB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F6362C1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2D06798" w14:textId="77777777" w:rsidR="00484B69" w:rsidRDefault="00484B6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84B69" w14:paraId="5326B941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645DD4E" w14:textId="77777777" w:rsidR="00484B69" w:rsidRPr="009B42E9" w:rsidRDefault="00484B6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147D8DF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5C57AD30" w14:textId="77777777" w:rsidR="00484B69" w:rsidRDefault="00484B69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2A9C03E6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E4E52E4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DCEC17A" w14:textId="77777777" w:rsidR="00484B69" w:rsidRDefault="00484B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FE15E8D" w14:textId="77777777" w:rsidR="00484B69" w:rsidRDefault="00484B6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63F54361" w14:textId="77777777" w:rsidR="00484B69" w:rsidRDefault="00484B6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</w:tbl>
    <w:p w14:paraId="06D4AB87" w14:textId="77777777" w:rsidR="00484B69" w:rsidRDefault="00484B69" w:rsidP="00BC763E">
      <w:pPr>
        <w:ind w:left="360"/>
        <w:rPr>
          <w:b/>
        </w:rPr>
      </w:pPr>
    </w:p>
    <w:p w14:paraId="21D98978" w14:textId="3365AC18" w:rsidR="00BC763E" w:rsidRDefault="00BC763E" w:rsidP="00BC763E">
      <w:pPr>
        <w:ind w:left="360"/>
        <w:rPr>
          <w:b/>
        </w:rPr>
      </w:pPr>
      <w:r>
        <w:rPr>
          <w:b/>
        </w:rPr>
        <w:t>Encaminhamento: Produção de Provas</w:t>
      </w:r>
      <w:r w:rsidR="001009D8">
        <w:rPr>
          <w:b/>
        </w:rPr>
        <w:t>(Pendente)</w:t>
      </w:r>
    </w:p>
    <w:p w14:paraId="0168828B" w14:textId="74022BA9" w:rsidR="001009D8" w:rsidRDefault="001009D8" w:rsidP="00BC763E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1251D8E6" wp14:editId="23F65D1F">
            <wp:extent cx="5194300" cy="2234657"/>
            <wp:effectExtent l="19050" t="19050" r="25400" b="133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7-2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01"/>
                    <a:stretch/>
                  </pic:blipFill>
                  <pic:spPr bwMode="auto">
                    <a:xfrm>
                      <a:off x="0" y="0"/>
                      <a:ext cx="5194567" cy="22347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D5002" w14:textId="77198279" w:rsidR="001009D8" w:rsidRDefault="001009D8" w:rsidP="001009D8">
      <w:pPr>
        <w:ind w:left="360"/>
        <w:rPr>
          <w:b/>
        </w:rPr>
      </w:pPr>
      <w:r>
        <w:rPr>
          <w:b/>
        </w:rPr>
        <w:lastRenderedPageBreak/>
        <w:t>Encaminhamento: Produção de Provas(</w:t>
      </w:r>
      <w:r>
        <w:rPr>
          <w:b/>
        </w:rPr>
        <w:t>T</w:t>
      </w:r>
      <w:r>
        <w:rPr>
          <w:b/>
        </w:rPr>
        <w:t>ranscorrido)</w:t>
      </w:r>
    </w:p>
    <w:p w14:paraId="28AF64B4" w14:textId="69833578" w:rsidR="001009D8" w:rsidRDefault="001009D8" w:rsidP="001009D8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69A73168" wp14:editId="206B05AB">
            <wp:extent cx="5639090" cy="33021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tra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0C75" w14:textId="2B051B34" w:rsidR="001009D8" w:rsidRDefault="001009D8" w:rsidP="001009D8">
      <w:pPr>
        <w:ind w:left="360"/>
        <w:rPr>
          <w:b/>
        </w:rPr>
      </w:pPr>
      <w:r>
        <w:rPr>
          <w:b/>
        </w:rPr>
        <w:t>Encaminhamento: Produção de Provas(</w:t>
      </w:r>
      <w:r>
        <w:rPr>
          <w:b/>
        </w:rPr>
        <w:t>Fechado</w:t>
      </w:r>
      <w:r>
        <w:rPr>
          <w:b/>
        </w:rPr>
        <w:t>)</w:t>
      </w:r>
    </w:p>
    <w:p w14:paraId="5E87DF45" w14:textId="5B532528" w:rsidR="001009D8" w:rsidRDefault="001009D8" w:rsidP="001009D8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1FC55416" wp14:editId="5B47AF73">
            <wp:extent cx="5550185" cy="3270418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ehcad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7B11" w14:textId="1FD84B57" w:rsidR="001009D8" w:rsidRDefault="001009D8" w:rsidP="001009D8">
      <w:pPr>
        <w:ind w:left="360"/>
        <w:rPr>
          <w:b/>
        </w:rPr>
      </w:pPr>
      <w:r>
        <w:rPr>
          <w:b/>
        </w:rPr>
        <w:t>Encaminhamento: Produção de Provas(</w:t>
      </w:r>
      <w:r>
        <w:rPr>
          <w:b/>
        </w:rPr>
        <w:t>Concluído</w:t>
      </w:r>
      <w:r>
        <w:rPr>
          <w:b/>
        </w:rPr>
        <w:t>)</w:t>
      </w:r>
    </w:p>
    <w:p w14:paraId="2164CE56" w14:textId="77777777" w:rsidR="001009D8" w:rsidRDefault="001009D8" w:rsidP="00BC763E">
      <w:pPr>
        <w:ind w:left="360"/>
        <w:rPr>
          <w:b/>
        </w:rPr>
      </w:pPr>
    </w:p>
    <w:p w14:paraId="406347BB" w14:textId="7BDADB50" w:rsidR="00BC763E" w:rsidRDefault="00C84369" w:rsidP="005A4EB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61C8AD8" wp14:editId="076CC8BD">
            <wp:extent cx="5194567" cy="4356324"/>
            <wp:effectExtent l="19050" t="19050" r="25400" b="2540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7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4356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3948C" w14:textId="77777777" w:rsidR="0071545C" w:rsidRDefault="0071545C" w:rsidP="00BC763E">
      <w:pPr>
        <w:ind w:left="360"/>
        <w:rPr>
          <w:b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71545C" w:rsidRPr="00E976B5" w14:paraId="5D4FED57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24FB71F8" w14:textId="77777777" w:rsidR="0071545C" w:rsidRPr="00E976B5" w:rsidRDefault="0071545C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71545C" w:rsidRPr="005D2A67" w14:paraId="4B67B0C4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E510FED" w14:textId="77777777" w:rsidR="0071545C" w:rsidRPr="005D2A67" w:rsidRDefault="0071545C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66DCD176" w14:textId="77777777" w:rsidR="0071545C" w:rsidRPr="005D2A67" w:rsidRDefault="0071545C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405C77F4" w14:textId="77777777" w:rsidR="0071545C" w:rsidRPr="005D2A67" w:rsidRDefault="0071545C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3672AE8C" w14:textId="77777777" w:rsidR="0071545C" w:rsidRPr="005D2A67" w:rsidRDefault="0071545C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689F01B4" w14:textId="77777777" w:rsidR="0071545C" w:rsidRPr="005D2A67" w:rsidRDefault="0071545C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37115638" w14:textId="77777777" w:rsidR="0071545C" w:rsidRPr="005D2A67" w:rsidRDefault="0071545C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2F25778A" w14:textId="77777777" w:rsidR="0071545C" w:rsidRPr="005D2A67" w:rsidRDefault="0071545C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71545C" w14:paraId="36315A27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3F51B8E" w14:textId="77777777" w:rsidR="0071545C" w:rsidRPr="009B42E9" w:rsidRDefault="0071545C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4D2EF3F2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1D517132" w14:textId="6D9A8707" w:rsidR="0071545C" w:rsidRDefault="0071545C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encaminhamento ou da inserção de provas</w:t>
            </w:r>
          </w:p>
        </w:tc>
        <w:tc>
          <w:tcPr>
            <w:tcW w:w="425" w:type="dxa"/>
          </w:tcPr>
          <w:p w14:paraId="58703C51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4C6CF42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A09FD08" w14:textId="17C3C7B0" w:rsidR="0071545C" w:rsidRDefault="005A4EB7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71545C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2C3CDE85" w14:textId="77777777" w:rsidR="0071545C" w:rsidRDefault="0071545C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1545C" w14:paraId="615D8973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E5C48BC" w14:textId="77777777" w:rsidR="0071545C" w:rsidRPr="009B42E9" w:rsidRDefault="0071545C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55F2179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Encaminhamento</w:t>
            </w:r>
          </w:p>
        </w:tc>
        <w:tc>
          <w:tcPr>
            <w:tcW w:w="1843" w:type="dxa"/>
          </w:tcPr>
          <w:p w14:paraId="3D93FC3E" w14:textId="77777777" w:rsidR="0071545C" w:rsidRDefault="0071545C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encaminhamento</w:t>
            </w:r>
          </w:p>
        </w:tc>
        <w:tc>
          <w:tcPr>
            <w:tcW w:w="425" w:type="dxa"/>
          </w:tcPr>
          <w:p w14:paraId="7140B5D4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5A8C8804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C4AE0FC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3FA61417" w14:textId="77777777" w:rsidR="0071545C" w:rsidRDefault="0071545C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C84369" w14:paraId="0B90BA52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9699613" w14:textId="77777777" w:rsidR="00C84369" w:rsidRPr="009B42E9" w:rsidRDefault="00C8436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2AF4798" w14:textId="5AE10A11" w:rsidR="00C84369" w:rsidRDefault="00C843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Relator</w:t>
            </w:r>
          </w:p>
        </w:tc>
        <w:tc>
          <w:tcPr>
            <w:tcW w:w="1843" w:type="dxa"/>
          </w:tcPr>
          <w:p w14:paraId="795A733F" w14:textId="500CB5ED" w:rsidR="00C84369" w:rsidRDefault="00C84369" w:rsidP="0071545C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usuário que realizou o cadastro do encaminhamento</w:t>
            </w:r>
          </w:p>
        </w:tc>
        <w:tc>
          <w:tcPr>
            <w:tcW w:w="425" w:type="dxa"/>
          </w:tcPr>
          <w:p w14:paraId="1E0440B5" w14:textId="77777777" w:rsidR="00C84369" w:rsidRDefault="00C843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4332D4F" w14:textId="77777777" w:rsidR="00C84369" w:rsidRDefault="00C843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A5DE319" w14:textId="77777777" w:rsidR="00C84369" w:rsidRDefault="00C843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EDE2726" w14:textId="77777777" w:rsidR="00C84369" w:rsidRDefault="00C8436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1545C" w14:paraId="3A48B9F0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C6EEB79" w14:textId="77777777" w:rsidR="0071545C" w:rsidRPr="009B42E9" w:rsidRDefault="0071545C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64C73F9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Usuário</w:t>
            </w:r>
          </w:p>
        </w:tc>
        <w:tc>
          <w:tcPr>
            <w:tcW w:w="1843" w:type="dxa"/>
          </w:tcPr>
          <w:p w14:paraId="5E09EA54" w14:textId="54817DCA" w:rsidR="0071545C" w:rsidRDefault="00C84369" w:rsidP="0071545C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</w:t>
            </w:r>
            <w:r w:rsidR="0071545C">
              <w:rPr>
                <w:rFonts w:cs="Arial"/>
                <w:sz w:val="18"/>
                <w:szCs w:val="18"/>
              </w:rPr>
              <w:t>suário que inseriu as provas</w:t>
            </w:r>
          </w:p>
        </w:tc>
        <w:tc>
          <w:tcPr>
            <w:tcW w:w="425" w:type="dxa"/>
          </w:tcPr>
          <w:p w14:paraId="3D6F6E4F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6E7A5B6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FCD2F3B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D99A480" w14:textId="77777777" w:rsidR="0071545C" w:rsidRDefault="0071545C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1545C" w14:paraId="6A536B20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311F459" w14:textId="77777777" w:rsidR="0071545C" w:rsidRPr="009B42E9" w:rsidRDefault="0071545C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2D7AABD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encaminhamento</w:t>
            </w:r>
          </w:p>
        </w:tc>
        <w:tc>
          <w:tcPr>
            <w:tcW w:w="1843" w:type="dxa"/>
          </w:tcPr>
          <w:p w14:paraId="16BDD52D" w14:textId="77777777" w:rsidR="0071545C" w:rsidRDefault="0071545C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encaminhamento</w:t>
            </w:r>
          </w:p>
        </w:tc>
        <w:tc>
          <w:tcPr>
            <w:tcW w:w="425" w:type="dxa"/>
          </w:tcPr>
          <w:p w14:paraId="0BA7E1E3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2918054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2F4FF90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BFD2A7A" w14:textId="77777777" w:rsidR="0071545C" w:rsidRDefault="0071545C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1545C" w14:paraId="53553EA3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9111FD0" w14:textId="77777777" w:rsidR="0071545C" w:rsidRPr="009B42E9" w:rsidRDefault="0071545C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0FE6061" w14:textId="653C1CB3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das</w:t>
            </w:r>
            <w:r w:rsidR="00A15505">
              <w:rPr>
                <w:rFonts w:cs="Arial"/>
                <w:sz w:val="18"/>
                <w:szCs w:val="18"/>
              </w:rPr>
              <w:t xml:space="preserve"> provas apresentadas</w:t>
            </w:r>
          </w:p>
        </w:tc>
        <w:tc>
          <w:tcPr>
            <w:tcW w:w="1843" w:type="dxa"/>
          </w:tcPr>
          <w:p w14:paraId="59C43FC7" w14:textId="1A173F55" w:rsidR="0071545C" w:rsidRDefault="0071545C" w:rsidP="00A15505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Descrição cadastrada pelo </w:t>
            </w:r>
            <w:r w:rsidR="00A15505">
              <w:rPr>
                <w:rFonts w:cs="Arial"/>
                <w:sz w:val="18"/>
                <w:szCs w:val="18"/>
              </w:rPr>
              <w:t>destinatário do encaminhamento</w:t>
            </w:r>
          </w:p>
        </w:tc>
        <w:tc>
          <w:tcPr>
            <w:tcW w:w="425" w:type="dxa"/>
          </w:tcPr>
          <w:p w14:paraId="58CFADA0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244C864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3C86212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96719CB" w14:textId="77777777" w:rsidR="0071545C" w:rsidRDefault="0071545C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1009D8" w14:paraId="6380AE2E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2E91401" w14:textId="77777777" w:rsidR="001009D8" w:rsidRPr="009B42E9" w:rsidRDefault="001009D8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2B161BA" w14:textId="06BEC784" w:rsidR="001009D8" w:rsidRDefault="001009D8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Encaminhamento fechado(Justificativa)</w:t>
            </w:r>
          </w:p>
        </w:tc>
        <w:tc>
          <w:tcPr>
            <w:tcW w:w="1843" w:type="dxa"/>
          </w:tcPr>
          <w:p w14:paraId="09FEDD9D" w14:textId="5EE26AAD" w:rsidR="001009D8" w:rsidRDefault="001009D8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Justificativa após o encaminhamento ter sido fechado por causa da solicitação de alegações finais.</w:t>
            </w:r>
          </w:p>
        </w:tc>
        <w:tc>
          <w:tcPr>
            <w:tcW w:w="425" w:type="dxa"/>
          </w:tcPr>
          <w:p w14:paraId="118876A0" w14:textId="77777777" w:rsidR="001009D8" w:rsidRDefault="001009D8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B3BA082" w14:textId="77777777" w:rsidR="001009D8" w:rsidRDefault="001009D8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9896088" w14:textId="77777777" w:rsidR="001009D8" w:rsidRDefault="001009D8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6494249" w14:textId="77777777" w:rsidR="001009D8" w:rsidRDefault="001009D8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71545C" w14:paraId="0848928A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850CE68" w14:textId="77777777" w:rsidR="0071545C" w:rsidRPr="009B42E9" w:rsidRDefault="0071545C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F0B216F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090E54E7" w14:textId="77777777" w:rsidR="0071545C" w:rsidRDefault="0071545C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05DBD087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5CDB7DC5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B74C747" w14:textId="77777777" w:rsidR="0071545C" w:rsidRDefault="0071545C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A0DF164" w14:textId="77777777" w:rsidR="0071545C" w:rsidRDefault="0071545C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03F27A40" w14:textId="77777777" w:rsidR="0071545C" w:rsidRDefault="0071545C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</w:tbl>
    <w:p w14:paraId="1CB69EEC" w14:textId="77777777" w:rsidR="0071545C" w:rsidRDefault="0071545C" w:rsidP="00BC763E">
      <w:pPr>
        <w:ind w:left="360"/>
        <w:rPr>
          <w:b/>
        </w:rPr>
      </w:pPr>
    </w:p>
    <w:p w14:paraId="1BB0A857" w14:textId="55D254EA" w:rsidR="00BC763E" w:rsidRDefault="00BC763E" w:rsidP="00BC763E">
      <w:pPr>
        <w:ind w:left="360"/>
        <w:rPr>
          <w:b/>
        </w:rPr>
      </w:pPr>
      <w:r>
        <w:rPr>
          <w:b/>
        </w:rPr>
        <w:t>Encaminhamento: Audiência de Instrução</w:t>
      </w:r>
      <w:r w:rsidR="001009D8">
        <w:rPr>
          <w:b/>
        </w:rPr>
        <w:t xml:space="preserve"> (Pendente)</w:t>
      </w:r>
    </w:p>
    <w:p w14:paraId="28799A2D" w14:textId="5C1C726F" w:rsidR="001009D8" w:rsidRDefault="001009D8" w:rsidP="00BC763E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4A5EEE1B" wp14:editId="0F424A41">
            <wp:extent cx="5022850" cy="2660072"/>
            <wp:effectExtent l="19050" t="19050" r="25400" b="260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7-3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46"/>
                    <a:stretch/>
                  </pic:blipFill>
                  <pic:spPr bwMode="auto">
                    <a:xfrm>
                      <a:off x="0" y="0"/>
                      <a:ext cx="5023108" cy="26602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C13BE" w14:textId="77777777" w:rsidR="00433123" w:rsidRDefault="00433123" w:rsidP="00BC763E">
      <w:pPr>
        <w:ind w:left="360"/>
        <w:rPr>
          <w:b/>
        </w:rPr>
      </w:pPr>
    </w:p>
    <w:p w14:paraId="56A262A1" w14:textId="77777777" w:rsidR="00433123" w:rsidRDefault="00433123" w:rsidP="00433123">
      <w:pPr>
        <w:ind w:left="360"/>
        <w:rPr>
          <w:b/>
        </w:rPr>
      </w:pPr>
      <w:r>
        <w:rPr>
          <w:b/>
        </w:rPr>
        <w:t>Encaminhamento: Audiência de Instrução (Pendente)</w:t>
      </w:r>
    </w:p>
    <w:p w14:paraId="262E3B37" w14:textId="7ACDA890" w:rsidR="00433123" w:rsidRDefault="00433123" w:rsidP="00BC763E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EC89BC4" wp14:editId="48A3A17A">
            <wp:extent cx="5353325" cy="377209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fec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6352" w14:textId="4630316B" w:rsidR="001009D8" w:rsidRDefault="001009D8" w:rsidP="001009D8">
      <w:pPr>
        <w:ind w:left="360"/>
        <w:rPr>
          <w:b/>
        </w:rPr>
      </w:pPr>
      <w:r>
        <w:rPr>
          <w:b/>
        </w:rPr>
        <w:t>Encaminhamento: Audiência de Instrução(</w:t>
      </w:r>
      <w:r>
        <w:rPr>
          <w:b/>
        </w:rPr>
        <w:t>Concluído</w:t>
      </w:r>
      <w:r>
        <w:rPr>
          <w:b/>
        </w:rPr>
        <w:t>)</w:t>
      </w:r>
    </w:p>
    <w:p w14:paraId="0110742C" w14:textId="77777777" w:rsidR="001009D8" w:rsidRDefault="001009D8" w:rsidP="00BC763E">
      <w:pPr>
        <w:ind w:left="360"/>
        <w:rPr>
          <w:b/>
        </w:rPr>
      </w:pPr>
    </w:p>
    <w:p w14:paraId="41F2D522" w14:textId="1B7F9ABC" w:rsidR="00BC763E" w:rsidRDefault="00CC60EA" w:rsidP="00BC763E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95FE3AF" wp14:editId="5B2B07F3">
            <wp:extent cx="5023108" cy="4737343"/>
            <wp:effectExtent l="19050" t="19050" r="25400" b="2540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7-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4737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6E0D5B" w:rsidRPr="00E976B5" w14:paraId="4184F1A9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44DF31C3" w14:textId="77777777" w:rsidR="006E0D5B" w:rsidRPr="00E976B5" w:rsidRDefault="006E0D5B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6E0D5B" w:rsidRPr="005D2A67" w14:paraId="6BEBB055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437C8D9" w14:textId="77777777" w:rsidR="006E0D5B" w:rsidRPr="005D2A67" w:rsidRDefault="006E0D5B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0B20E841" w14:textId="77777777" w:rsidR="006E0D5B" w:rsidRPr="005D2A67" w:rsidRDefault="006E0D5B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087ABAAB" w14:textId="77777777" w:rsidR="006E0D5B" w:rsidRPr="005D2A67" w:rsidRDefault="006E0D5B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6757D64F" w14:textId="77777777" w:rsidR="006E0D5B" w:rsidRPr="005D2A67" w:rsidRDefault="006E0D5B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2FC58AA3" w14:textId="77777777" w:rsidR="006E0D5B" w:rsidRPr="005D2A67" w:rsidRDefault="006E0D5B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4864654F" w14:textId="77777777" w:rsidR="006E0D5B" w:rsidRPr="005D2A67" w:rsidRDefault="006E0D5B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4E8F5639" w14:textId="77777777" w:rsidR="006E0D5B" w:rsidRPr="005D2A67" w:rsidRDefault="006E0D5B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6E0D5B" w14:paraId="114919C9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BD88EBC" w14:textId="77777777" w:rsidR="006E0D5B" w:rsidRPr="009B42E9" w:rsidRDefault="006E0D5B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4DE8A4D4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71082D62" w14:textId="0EBEA5B5" w:rsidR="006E0D5B" w:rsidRDefault="006E0D5B" w:rsidP="006E0D5B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encaminhamento ou do registro da audiência</w:t>
            </w:r>
          </w:p>
        </w:tc>
        <w:tc>
          <w:tcPr>
            <w:tcW w:w="425" w:type="dxa"/>
          </w:tcPr>
          <w:p w14:paraId="61C1F6AB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920F7E1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0D252F3" w14:textId="1EC6733F" w:rsidR="006E0D5B" w:rsidRDefault="00CC60E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6E0D5B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0FC4F073" w14:textId="77777777" w:rsidR="006E0D5B" w:rsidRDefault="006E0D5B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970B0" w14:paraId="14CF6E69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0F467CE" w14:textId="77777777" w:rsidR="004970B0" w:rsidRPr="009B42E9" w:rsidRDefault="004970B0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B3F26D3" w14:textId="3D7EA57A" w:rsidR="004970B0" w:rsidRDefault="004970B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Agendamento</w:t>
            </w:r>
          </w:p>
        </w:tc>
        <w:tc>
          <w:tcPr>
            <w:tcW w:w="1843" w:type="dxa"/>
          </w:tcPr>
          <w:p w14:paraId="60C13016" w14:textId="2A45760F" w:rsidR="004970B0" w:rsidRDefault="004970B0" w:rsidP="006E0D5B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agendamento planejado para a audiência de instrução.</w:t>
            </w:r>
          </w:p>
        </w:tc>
        <w:tc>
          <w:tcPr>
            <w:tcW w:w="425" w:type="dxa"/>
          </w:tcPr>
          <w:p w14:paraId="6E5EA81C" w14:textId="77777777" w:rsidR="004970B0" w:rsidRDefault="004970B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0643E7F" w14:textId="77777777" w:rsidR="004970B0" w:rsidRDefault="004970B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0BE5F95" w14:textId="0AE75224" w:rsidR="004970B0" w:rsidRDefault="00CC60E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4970B0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0265C1FB" w14:textId="77777777" w:rsidR="004970B0" w:rsidRDefault="004970B0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970B0" w14:paraId="06F644FD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F4DAD41" w14:textId="77777777" w:rsidR="004970B0" w:rsidRPr="009B42E9" w:rsidRDefault="004970B0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1FC71A6" w14:textId="0812FEED" w:rsidR="004970B0" w:rsidRDefault="004970B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da audiência</w:t>
            </w:r>
          </w:p>
        </w:tc>
        <w:tc>
          <w:tcPr>
            <w:tcW w:w="1843" w:type="dxa"/>
          </w:tcPr>
          <w:p w14:paraId="7CA0E1BD" w14:textId="544A0CD1" w:rsidR="004970B0" w:rsidRDefault="004970B0" w:rsidP="006E0D5B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que a audiência de fato ocorreu.</w:t>
            </w:r>
          </w:p>
        </w:tc>
        <w:tc>
          <w:tcPr>
            <w:tcW w:w="425" w:type="dxa"/>
          </w:tcPr>
          <w:p w14:paraId="43011A5A" w14:textId="77777777" w:rsidR="004970B0" w:rsidRDefault="004970B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C5CD0EE" w14:textId="77777777" w:rsidR="004970B0" w:rsidRDefault="004970B0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FC7F2F5" w14:textId="4D15287C" w:rsidR="004970B0" w:rsidRDefault="004970B0" w:rsidP="00CC60E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Dd/mm/aaaa </w:t>
            </w:r>
            <w:r w:rsidR="00CC60EA">
              <w:rPr>
                <w:rFonts w:cs="Arial"/>
                <w:sz w:val="18"/>
                <w:szCs w:val="18"/>
              </w:rPr>
              <w:t>às</w:t>
            </w:r>
            <w:r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24C07932" w14:textId="77777777" w:rsidR="004970B0" w:rsidRDefault="004970B0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6E0D5B" w14:paraId="4981BD10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3C6EFBBA" w14:textId="77777777" w:rsidR="006E0D5B" w:rsidRPr="009B42E9" w:rsidRDefault="006E0D5B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8BBE1E5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Encaminhamento</w:t>
            </w:r>
          </w:p>
        </w:tc>
        <w:tc>
          <w:tcPr>
            <w:tcW w:w="1843" w:type="dxa"/>
          </w:tcPr>
          <w:p w14:paraId="2AD5C112" w14:textId="77777777" w:rsidR="006E0D5B" w:rsidRDefault="006E0D5B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encaminhamento</w:t>
            </w:r>
          </w:p>
        </w:tc>
        <w:tc>
          <w:tcPr>
            <w:tcW w:w="425" w:type="dxa"/>
          </w:tcPr>
          <w:p w14:paraId="655C8FD3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B068C03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5361A52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79C7D59" w14:textId="77777777" w:rsidR="006E0D5B" w:rsidRDefault="006E0D5B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6E0D5B" w14:paraId="42068C1A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13EE0DD" w14:textId="77777777" w:rsidR="006E0D5B" w:rsidRPr="009B42E9" w:rsidRDefault="006E0D5B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4452DCA" w14:textId="3B5C7AEE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Relator</w:t>
            </w:r>
          </w:p>
        </w:tc>
        <w:tc>
          <w:tcPr>
            <w:tcW w:w="1843" w:type="dxa"/>
          </w:tcPr>
          <w:p w14:paraId="5CFA7E5D" w14:textId="140FDB67" w:rsidR="006E0D5B" w:rsidRDefault="006E0D5B" w:rsidP="006E0D5B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usuário que realizou o cadastro do encaminhamento.</w:t>
            </w:r>
          </w:p>
        </w:tc>
        <w:tc>
          <w:tcPr>
            <w:tcW w:w="425" w:type="dxa"/>
          </w:tcPr>
          <w:p w14:paraId="10CEA9C7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353F1A9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66ACD58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A54607D" w14:textId="77777777" w:rsidR="006E0D5B" w:rsidRDefault="006E0D5B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6E0D5B" w14:paraId="70FC09D3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039A27B" w14:textId="77777777" w:rsidR="006E0D5B" w:rsidRPr="009B42E9" w:rsidRDefault="006E0D5B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E1B04C8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encaminhamento</w:t>
            </w:r>
          </w:p>
        </w:tc>
        <w:tc>
          <w:tcPr>
            <w:tcW w:w="1843" w:type="dxa"/>
          </w:tcPr>
          <w:p w14:paraId="3D9313B2" w14:textId="77777777" w:rsidR="006E0D5B" w:rsidRDefault="006E0D5B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encaminhamento</w:t>
            </w:r>
          </w:p>
        </w:tc>
        <w:tc>
          <w:tcPr>
            <w:tcW w:w="425" w:type="dxa"/>
          </w:tcPr>
          <w:p w14:paraId="4E675F7E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EC737B7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BB16A9A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053915B" w14:textId="77777777" w:rsidR="006E0D5B" w:rsidRDefault="006E0D5B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6E0D5B" w14:paraId="65CA885F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011E595" w14:textId="77777777" w:rsidR="006E0D5B" w:rsidRPr="009B42E9" w:rsidRDefault="006E0D5B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9A13769" w14:textId="43295D31" w:rsidR="006E0D5B" w:rsidRDefault="006E0D5B" w:rsidP="006E0D5B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da audiência de instrução</w:t>
            </w:r>
          </w:p>
        </w:tc>
        <w:tc>
          <w:tcPr>
            <w:tcW w:w="1843" w:type="dxa"/>
          </w:tcPr>
          <w:p w14:paraId="58D7660C" w14:textId="1B6DDA06" w:rsidR="006E0D5B" w:rsidRDefault="006E0D5B" w:rsidP="006E0D5B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</w:t>
            </w:r>
          </w:p>
        </w:tc>
        <w:tc>
          <w:tcPr>
            <w:tcW w:w="425" w:type="dxa"/>
          </w:tcPr>
          <w:p w14:paraId="5A72CF52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01886B63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98C6C56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4B250200" w14:textId="77777777" w:rsidR="006E0D5B" w:rsidRDefault="006E0D5B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6E0D5B" w14:paraId="55EFF7EB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5DEA491" w14:textId="77777777" w:rsidR="006E0D5B" w:rsidRPr="009B42E9" w:rsidRDefault="006E0D5B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95C1269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0C3B27C8" w14:textId="77777777" w:rsidR="006E0D5B" w:rsidRDefault="006E0D5B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5471CAC5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C7CBA5D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806509C" w14:textId="77777777" w:rsidR="006E0D5B" w:rsidRDefault="006E0D5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354F4DCF" w14:textId="77777777" w:rsidR="006E0D5B" w:rsidRDefault="006E0D5B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3E68CF92" w14:textId="77777777" w:rsidR="006E0D5B" w:rsidRDefault="006E0D5B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  <w:tr w:rsidR="00433123" w14:paraId="252A1049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DBB3299" w14:textId="77777777" w:rsidR="00433123" w:rsidRPr="009B42E9" w:rsidRDefault="00433123" w:rsidP="00433123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190EBCE" w14:textId="04D6AC13" w:rsidR="00433123" w:rsidRDefault="00433123" w:rsidP="0043312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Encaminhamento fechado(Justificativa)</w:t>
            </w:r>
          </w:p>
        </w:tc>
        <w:tc>
          <w:tcPr>
            <w:tcW w:w="1843" w:type="dxa"/>
          </w:tcPr>
          <w:p w14:paraId="4FB2F79B" w14:textId="3A9412B8" w:rsidR="00433123" w:rsidRDefault="00433123" w:rsidP="00433123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Justificativa após o encaminhamento ter sido fechado por causa da solicitação de alegações finais.</w:t>
            </w:r>
          </w:p>
        </w:tc>
        <w:tc>
          <w:tcPr>
            <w:tcW w:w="425" w:type="dxa"/>
          </w:tcPr>
          <w:p w14:paraId="1FD1D0E0" w14:textId="77777777" w:rsidR="00433123" w:rsidRDefault="00433123" w:rsidP="0043312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F46D380" w14:textId="77777777" w:rsidR="00433123" w:rsidRDefault="00433123" w:rsidP="0043312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B2CC331" w14:textId="77777777" w:rsidR="00433123" w:rsidRDefault="00433123" w:rsidP="00433123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F492C02" w14:textId="77777777" w:rsidR="00433123" w:rsidRDefault="00433123" w:rsidP="00433123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</w:tbl>
    <w:p w14:paraId="56CE56A7" w14:textId="77777777" w:rsidR="006E0D5B" w:rsidRDefault="006E0D5B" w:rsidP="00BC763E">
      <w:pPr>
        <w:ind w:left="360"/>
        <w:rPr>
          <w:b/>
        </w:rPr>
      </w:pPr>
    </w:p>
    <w:p w14:paraId="0D09EB4D" w14:textId="666E65D6" w:rsidR="001009D8" w:rsidRDefault="00BC763E" w:rsidP="001009D8">
      <w:pPr>
        <w:ind w:left="360"/>
        <w:rPr>
          <w:b/>
        </w:rPr>
      </w:pPr>
      <w:r>
        <w:rPr>
          <w:b/>
        </w:rPr>
        <w:t xml:space="preserve">Encaminhamento: </w:t>
      </w:r>
      <w:r w:rsidR="007051C4">
        <w:rPr>
          <w:b/>
        </w:rPr>
        <w:t>Alegações Finais</w:t>
      </w:r>
      <w:r w:rsidR="001009D8">
        <w:rPr>
          <w:b/>
        </w:rPr>
        <w:t xml:space="preserve"> (Pendente)</w:t>
      </w:r>
    </w:p>
    <w:p w14:paraId="01FE75C7" w14:textId="5106CCE6" w:rsidR="001009D8" w:rsidRDefault="001009D8" w:rsidP="001009D8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0CEF8539" wp14:editId="17BBC880">
            <wp:extent cx="5016500" cy="2400911"/>
            <wp:effectExtent l="19050" t="19050" r="12700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7-4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2"/>
                    <a:stretch/>
                  </pic:blipFill>
                  <pic:spPr bwMode="auto">
                    <a:xfrm>
                      <a:off x="0" y="0"/>
                      <a:ext cx="5016758" cy="24010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25A86" w14:textId="39E31323" w:rsidR="00126E64" w:rsidRDefault="00126E64" w:rsidP="00126E64">
      <w:pPr>
        <w:ind w:left="360"/>
        <w:rPr>
          <w:b/>
        </w:rPr>
      </w:pPr>
      <w:r>
        <w:rPr>
          <w:b/>
        </w:rPr>
        <w:t>Encaminhamento: Alegações Finais (</w:t>
      </w:r>
      <w:r>
        <w:rPr>
          <w:b/>
        </w:rPr>
        <w:t>Transcorrido</w:t>
      </w:r>
      <w:r>
        <w:rPr>
          <w:b/>
        </w:rPr>
        <w:t>)</w:t>
      </w:r>
    </w:p>
    <w:p w14:paraId="2C5AE079" w14:textId="66B24F74" w:rsidR="00126E64" w:rsidRDefault="00126E64" w:rsidP="001009D8">
      <w:pPr>
        <w:ind w:left="360"/>
        <w:rPr>
          <w:b/>
        </w:rPr>
      </w:pPr>
      <w:bookmarkStart w:id="13" w:name="_GoBack"/>
      <w:r>
        <w:rPr>
          <w:b/>
          <w:noProof/>
        </w:rPr>
        <w:lastRenderedPageBreak/>
        <w:drawing>
          <wp:inline distT="0" distB="0" distL="0" distR="0" wp14:anchorId="619EFC8A" wp14:editId="7E1B5D28">
            <wp:extent cx="5391427" cy="318786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tra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01070AEF" w14:textId="6EA28EA1" w:rsidR="001009D8" w:rsidRDefault="001009D8" w:rsidP="001009D8">
      <w:pPr>
        <w:ind w:left="360"/>
        <w:rPr>
          <w:b/>
        </w:rPr>
      </w:pPr>
      <w:r>
        <w:rPr>
          <w:b/>
        </w:rPr>
        <w:t>Encaminhamento: Alegações Finais (</w:t>
      </w:r>
      <w:r>
        <w:rPr>
          <w:b/>
        </w:rPr>
        <w:t>Concluído</w:t>
      </w:r>
      <w:r>
        <w:rPr>
          <w:b/>
        </w:rPr>
        <w:t>)</w:t>
      </w:r>
    </w:p>
    <w:p w14:paraId="19F90379" w14:textId="77777777" w:rsidR="001009D8" w:rsidRDefault="001009D8" w:rsidP="001009D8">
      <w:pPr>
        <w:ind w:left="360"/>
        <w:rPr>
          <w:b/>
        </w:rPr>
      </w:pPr>
    </w:p>
    <w:p w14:paraId="25C8D964" w14:textId="0D871B08" w:rsidR="007051C4" w:rsidRDefault="00C84369" w:rsidP="00BC763E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324B7B5" wp14:editId="6D66D571">
            <wp:extent cx="5016758" cy="4432528"/>
            <wp:effectExtent l="19050" t="19050" r="12700" b="2540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7-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432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060BD" w14:textId="77777777" w:rsidR="00223965" w:rsidRDefault="00223965" w:rsidP="00BC763E">
      <w:pPr>
        <w:ind w:left="360"/>
        <w:rPr>
          <w:b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223965" w:rsidRPr="00E976B5" w14:paraId="3FC4C28E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3364DED1" w14:textId="77777777" w:rsidR="00223965" w:rsidRPr="00E976B5" w:rsidRDefault="00223965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223965" w:rsidRPr="005D2A67" w14:paraId="02165D8C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A689820" w14:textId="77777777" w:rsidR="00223965" w:rsidRPr="005D2A67" w:rsidRDefault="0022396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19A0FBF6" w14:textId="77777777" w:rsidR="00223965" w:rsidRPr="005D2A67" w:rsidRDefault="0022396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4FEEDB6A" w14:textId="77777777" w:rsidR="00223965" w:rsidRPr="005D2A67" w:rsidRDefault="0022396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1964638D" w14:textId="77777777" w:rsidR="00223965" w:rsidRPr="005D2A67" w:rsidRDefault="00223965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3B4BDD3B" w14:textId="77777777" w:rsidR="00223965" w:rsidRPr="005D2A67" w:rsidRDefault="0022396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6873056F" w14:textId="77777777" w:rsidR="00223965" w:rsidRPr="005D2A67" w:rsidRDefault="0022396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1FA46DD6" w14:textId="77777777" w:rsidR="00223965" w:rsidRPr="005D2A67" w:rsidRDefault="00223965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223965" w14:paraId="0F4E13F7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F0F7D2E" w14:textId="77777777" w:rsidR="00223965" w:rsidRPr="009B42E9" w:rsidRDefault="0022396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04225D5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04B217E0" w14:textId="50FD9A44" w:rsidR="00223965" w:rsidRDefault="00223965" w:rsidP="00223965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encaminhamento ou da inserção das alegações finais pelo destinatário</w:t>
            </w:r>
          </w:p>
        </w:tc>
        <w:tc>
          <w:tcPr>
            <w:tcW w:w="425" w:type="dxa"/>
          </w:tcPr>
          <w:p w14:paraId="3F4AA865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E2AFF7F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29885CD" w14:textId="57A6A009" w:rsidR="00223965" w:rsidRDefault="00C8436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223965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7051DB11" w14:textId="77777777" w:rsidR="00223965" w:rsidRDefault="0022396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223965" w14:paraId="4D0FF671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16096B7" w14:textId="77777777" w:rsidR="00223965" w:rsidRPr="009B42E9" w:rsidRDefault="0022396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182B5DC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Encaminhamento</w:t>
            </w:r>
          </w:p>
        </w:tc>
        <w:tc>
          <w:tcPr>
            <w:tcW w:w="1843" w:type="dxa"/>
          </w:tcPr>
          <w:p w14:paraId="7E87886B" w14:textId="77777777" w:rsidR="00223965" w:rsidRDefault="0022396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encaminhamento</w:t>
            </w:r>
          </w:p>
        </w:tc>
        <w:tc>
          <w:tcPr>
            <w:tcW w:w="425" w:type="dxa"/>
          </w:tcPr>
          <w:p w14:paraId="3089665C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228AA12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D11356E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83B7BF9" w14:textId="77777777" w:rsidR="00223965" w:rsidRDefault="0022396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223965" w14:paraId="0802AC49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86E37F8" w14:textId="77777777" w:rsidR="00223965" w:rsidRPr="009B42E9" w:rsidRDefault="0022396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7662D04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Relator</w:t>
            </w:r>
          </w:p>
        </w:tc>
        <w:tc>
          <w:tcPr>
            <w:tcW w:w="1843" w:type="dxa"/>
          </w:tcPr>
          <w:p w14:paraId="65D9B91C" w14:textId="77777777" w:rsidR="00223965" w:rsidRDefault="0022396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usuário que realizou o cadastro do encaminhamento.</w:t>
            </w:r>
          </w:p>
        </w:tc>
        <w:tc>
          <w:tcPr>
            <w:tcW w:w="425" w:type="dxa"/>
          </w:tcPr>
          <w:p w14:paraId="6C9F4C06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6346EC0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4899D3C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E61C655" w14:textId="77777777" w:rsidR="00223965" w:rsidRDefault="0022396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223965" w14:paraId="0E3D1E53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998144E" w14:textId="77777777" w:rsidR="00223965" w:rsidRPr="009B42E9" w:rsidRDefault="0022396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A4FDF7D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encaminhamento</w:t>
            </w:r>
          </w:p>
        </w:tc>
        <w:tc>
          <w:tcPr>
            <w:tcW w:w="1843" w:type="dxa"/>
          </w:tcPr>
          <w:p w14:paraId="353D6825" w14:textId="77777777" w:rsidR="00223965" w:rsidRDefault="0022396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encaminhamento</w:t>
            </w:r>
          </w:p>
        </w:tc>
        <w:tc>
          <w:tcPr>
            <w:tcW w:w="425" w:type="dxa"/>
          </w:tcPr>
          <w:p w14:paraId="0FD133F4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7C2C951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6B212AD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883400D" w14:textId="77777777" w:rsidR="00223965" w:rsidRDefault="0022396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BC1B3E" w14:paraId="67D83FB9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2D86EEA" w14:textId="77777777" w:rsidR="00BC1B3E" w:rsidRPr="009B42E9" w:rsidRDefault="00BC1B3E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4240A21" w14:textId="7815892D" w:rsidR="00BC1B3E" w:rsidRDefault="00BC1B3E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Usuário</w:t>
            </w:r>
          </w:p>
        </w:tc>
        <w:tc>
          <w:tcPr>
            <w:tcW w:w="1843" w:type="dxa"/>
          </w:tcPr>
          <w:p w14:paraId="25A58F66" w14:textId="64F56FE5" w:rsidR="00BC1B3E" w:rsidRDefault="00BC1B3E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Nome do destinatário que </w:t>
            </w:r>
            <w:r>
              <w:rPr>
                <w:rFonts w:cs="Arial"/>
                <w:sz w:val="18"/>
                <w:szCs w:val="18"/>
              </w:rPr>
              <w:lastRenderedPageBreak/>
              <w:t>cadastrou as alegações finais.</w:t>
            </w:r>
          </w:p>
        </w:tc>
        <w:tc>
          <w:tcPr>
            <w:tcW w:w="425" w:type="dxa"/>
          </w:tcPr>
          <w:p w14:paraId="5B7AF5D3" w14:textId="77777777" w:rsidR="00BC1B3E" w:rsidRDefault="00BC1B3E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7357B38" w14:textId="77777777" w:rsidR="00BC1B3E" w:rsidRDefault="00BC1B3E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9C4C578" w14:textId="77777777" w:rsidR="00BC1B3E" w:rsidRDefault="00BC1B3E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CD87A4B" w14:textId="77777777" w:rsidR="00BC1B3E" w:rsidRDefault="00BC1B3E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223965" w14:paraId="4119F489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9C10355" w14:textId="77777777" w:rsidR="00223965" w:rsidRPr="009B42E9" w:rsidRDefault="0022396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CA9C206" w14:textId="1CE49B42" w:rsidR="00223965" w:rsidRDefault="00BC1B3E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Alegações Finais</w:t>
            </w:r>
          </w:p>
        </w:tc>
        <w:tc>
          <w:tcPr>
            <w:tcW w:w="1843" w:type="dxa"/>
          </w:tcPr>
          <w:p w14:paraId="77853A77" w14:textId="490B0CFC" w:rsidR="00223965" w:rsidRDefault="0022396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</w:t>
            </w:r>
            <w:r w:rsidR="00BC1B3E">
              <w:rPr>
                <w:rFonts w:cs="Arial"/>
                <w:sz w:val="18"/>
                <w:szCs w:val="18"/>
              </w:rPr>
              <w:t xml:space="preserve"> das alegações finais cadastradas pelo destinatário</w:t>
            </w:r>
          </w:p>
        </w:tc>
        <w:tc>
          <w:tcPr>
            <w:tcW w:w="425" w:type="dxa"/>
          </w:tcPr>
          <w:p w14:paraId="4D20E2B6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01A64726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30426EA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3155BBFF" w14:textId="77777777" w:rsidR="00223965" w:rsidRDefault="0022396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223965" w14:paraId="33E3E5D6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BC70FE0" w14:textId="77777777" w:rsidR="00223965" w:rsidRPr="009B42E9" w:rsidRDefault="00223965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EB8D1A0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534ECB61" w14:textId="77777777" w:rsidR="00223965" w:rsidRDefault="00223965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10DD236E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0EA4E89D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77C849B" w14:textId="77777777" w:rsidR="00223965" w:rsidRDefault="00223965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EF829A4" w14:textId="77777777" w:rsidR="00223965" w:rsidRDefault="0022396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016251AC" w14:textId="77777777" w:rsidR="00223965" w:rsidRDefault="00223965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</w:tbl>
    <w:p w14:paraId="4CDC1D82" w14:textId="77777777" w:rsidR="00223965" w:rsidRDefault="00223965" w:rsidP="00BC763E">
      <w:pPr>
        <w:ind w:left="360"/>
        <w:rPr>
          <w:b/>
        </w:rPr>
      </w:pPr>
    </w:p>
    <w:p w14:paraId="5B056FBA" w14:textId="343AAF0C" w:rsidR="007051C4" w:rsidRDefault="007051C4" w:rsidP="007051C4">
      <w:pPr>
        <w:ind w:left="360"/>
        <w:rPr>
          <w:b/>
        </w:rPr>
      </w:pPr>
      <w:r>
        <w:rPr>
          <w:b/>
        </w:rPr>
        <w:t xml:space="preserve">Encaminhamento: Parecer Final </w:t>
      </w:r>
    </w:p>
    <w:p w14:paraId="2732AFCD" w14:textId="1232718B" w:rsidR="00BC763E" w:rsidRDefault="00A217A3" w:rsidP="00BC763E">
      <w:pPr>
        <w:ind w:left="360"/>
        <w:rPr>
          <w:b/>
          <w:noProof/>
        </w:rPr>
      </w:pPr>
      <w:r>
        <w:rPr>
          <w:b/>
          <w:noProof/>
        </w:rPr>
        <w:t>Procedente:</w:t>
      </w:r>
    </w:p>
    <w:p w14:paraId="4A5A3920" w14:textId="4E3A240B" w:rsidR="00A217A3" w:rsidRDefault="00861C3B" w:rsidP="00BC763E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7859689" wp14:editId="073B63B2">
            <wp:extent cx="4362674" cy="3149762"/>
            <wp:effectExtent l="19050" t="19050" r="19050" b="1270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7-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149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74A81" w14:textId="77777777" w:rsidR="00A217A3" w:rsidRDefault="00A217A3" w:rsidP="00BC763E">
      <w:pPr>
        <w:ind w:left="360"/>
        <w:rPr>
          <w:b/>
        </w:rPr>
      </w:pPr>
    </w:p>
    <w:p w14:paraId="5DE7402A" w14:textId="5309ACE4" w:rsidR="00A217A3" w:rsidRDefault="00A217A3" w:rsidP="00BC763E">
      <w:pPr>
        <w:ind w:left="360"/>
        <w:rPr>
          <w:b/>
        </w:rPr>
      </w:pPr>
      <w:r>
        <w:rPr>
          <w:b/>
        </w:rPr>
        <w:t>Improcedente:</w:t>
      </w:r>
    </w:p>
    <w:p w14:paraId="353A82D8" w14:textId="28089D2E" w:rsidR="00A217A3" w:rsidRDefault="00A217A3" w:rsidP="00BC763E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D82B617" wp14:editId="23F2F322">
            <wp:extent cx="5143764" cy="29148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8-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575F89" w:rsidRPr="00E976B5" w14:paraId="707383D4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529670D5" w14:textId="77777777" w:rsidR="00575F89" w:rsidRPr="00E976B5" w:rsidRDefault="00575F89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575F89" w:rsidRPr="005D2A67" w14:paraId="272AD794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A953DCD" w14:textId="77777777" w:rsidR="00575F89" w:rsidRPr="005D2A67" w:rsidRDefault="00575F8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6A709698" w14:textId="77777777" w:rsidR="00575F89" w:rsidRPr="005D2A67" w:rsidRDefault="00575F8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7C4E3D1A" w14:textId="77777777" w:rsidR="00575F89" w:rsidRPr="005D2A67" w:rsidRDefault="00575F8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608B0042" w14:textId="77777777" w:rsidR="00575F89" w:rsidRPr="005D2A67" w:rsidRDefault="00575F89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4F95E0E2" w14:textId="77777777" w:rsidR="00575F89" w:rsidRPr="005D2A67" w:rsidRDefault="00575F8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43E11013" w14:textId="77777777" w:rsidR="00575F89" w:rsidRPr="005D2A67" w:rsidRDefault="00575F8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2C3277CE" w14:textId="77777777" w:rsidR="00575F89" w:rsidRPr="005D2A67" w:rsidRDefault="00575F89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575F89" w14:paraId="4E59358F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319D1605" w14:textId="77777777" w:rsidR="00575F89" w:rsidRPr="009B42E9" w:rsidRDefault="00575F8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2627BB4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4730A9F1" w14:textId="41A55FD1" w:rsidR="00575F89" w:rsidRDefault="00575F89" w:rsidP="00575F89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encaminhamento.</w:t>
            </w:r>
          </w:p>
        </w:tc>
        <w:tc>
          <w:tcPr>
            <w:tcW w:w="425" w:type="dxa"/>
          </w:tcPr>
          <w:p w14:paraId="30F45EA4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9DF761F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CC3541B" w14:textId="43C2A924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</w:t>
            </w:r>
            <w:r w:rsidR="00A217A3">
              <w:rPr>
                <w:rFonts w:cs="Arial"/>
                <w:sz w:val="18"/>
                <w:szCs w:val="18"/>
              </w:rPr>
              <w:t>m/aaaa às</w:t>
            </w:r>
            <w:r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6C7E8FA2" w14:textId="77777777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75F89" w14:paraId="79EF9F85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F688497" w14:textId="77777777" w:rsidR="00575F89" w:rsidRPr="009B42E9" w:rsidRDefault="00575F8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7B3864B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Encaminhamento</w:t>
            </w:r>
          </w:p>
        </w:tc>
        <w:tc>
          <w:tcPr>
            <w:tcW w:w="1843" w:type="dxa"/>
          </w:tcPr>
          <w:p w14:paraId="3D33EB99" w14:textId="77777777" w:rsidR="00575F89" w:rsidRDefault="00575F89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Tipo de encaminhamento</w:t>
            </w:r>
          </w:p>
        </w:tc>
        <w:tc>
          <w:tcPr>
            <w:tcW w:w="425" w:type="dxa"/>
          </w:tcPr>
          <w:p w14:paraId="0BE22C45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EC904D1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0CAB726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BE0CB99" w14:textId="77777777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75F89" w14:paraId="531F2DD6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8C7AF1E" w14:textId="77777777" w:rsidR="00575F89" w:rsidRPr="009B42E9" w:rsidRDefault="00575F8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F961134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Relator</w:t>
            </w:r>
          </w:p>
        </w:tc>
        <w:tc>
          <w:tcPr>
            <w:tcW w:w="1843" w:type="dxa"/>
          </w:tcPr>
          <w:p w14:paraId="5B1EC2BE" w14:textId="77777777" w:rsidR="00575F89" w:rsidRDefault="00575F89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Nome do usuário que realizou o cadastro do encaminhamento.</w:t>
            </w:r>
          </w:p>
        </w:tc>
        <w:tc>
          <w:tcPr>
            <w:tcW w:w="425" w:type="dxa"/>
          </w:tcPr>
          <w:p w14:paraId="4621DE78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C608D91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F23C3B3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A178391" w14:textId="77777777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75F89" w14:paraId="0604846D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E2E549D" w14:textId="77777777" w:rsidR="00575F89" w:rsidRPr="009B42E9" w:rsidRDefault="00575F8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270FE21" w14:textId="09E33A47" w:rsidR="00575F89" w:rsidRDefault="00575F89" w:rsidP="00575F89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</w:t>
            </w:r>
          </w:p>
        </w:tc>
        <w:tc>
          <w:tcPr>
            <w:tcW w:w="1843" w:type="dxa"/>
          </w:tcPr>
          <w:p w14:paraId="43D1EB77" w14:textId="77777777" w:rsidR="00575F89" w:rsidRDefault="00575F89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encaminhamento</w:t>
            </w:r>
          </w:p>
        </w:tc>
        <w:tc>
          <w:tcPr>
            <w:tcW w:w="425" w:type="dxa"/>
          </w:tcPr>
          <w:p w14:paraId="674305E7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1465F50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3C34538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543684A" w14:textId="77777777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75F89" w14:paraId="2D4BBCCC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658FD25" w14:textId="77777777" w:rsidR="00575F89" w:rsidRPr="009B42E9" w:rsidRDefault="00575F8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4EF47372" w14:textId="6A08EC96" w:rsidR="00575F89" w:rsidRPr="00A217A3" w:rsidRDefault="00291C43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A217A3">
              <w:rPr>
                <w:rFonts w:cs="Arial"/>
                <w:sz w:val="18"/>
                <w:szCs w:val="18"/>
              </w:rPr>
              <w:t>Voto do Relator</w:t>
            </w:r>
          </w:p>
        </w:tc>
        <w:tc>
          <w:tcPr>
            <w:tcW w:w="1843" w:type="dxa"/>
          </w:tcPr>
          <w:p w14:paraId="12FDB1C3" w14:textId="1F813A53" w:rsidR="00575F89" w:rsidRDefault="00F0735C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Exibe os dados do campo julgamento. </w:t>
            </w:r>
            <w:r w:rsidR="00575F89">
              <w:rPr>
                <w:rFonts w:cs="Arial"/>
                <w:sz w:val="18"/>
                <w:szCs w:val="18"/>
              </w:rPr>
              <w:t>Procedente ou Improcedente</w:t>
            </w:r>
          </w:p>
        </w:tc>
        <w:tc>
          <w:tcPr>
            <w:tcW w:w="425" w:type="dxa"/>
          </w:tcPr>
          <w:p w14:paraId="2999350C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594D177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934C6B4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8B7C6A0" w14:textId="77777777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75F89" w14:paraId="23CB98DD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D969B53" w14:textId="77777777" w:rsidR="00575F89" w:rsidRPr="009B42E9" w:rsidRDefault="00575F8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5D1A85B" w14:textId="5709A98A" w:rsidR="00575F89" w:rsidRPr="00A217A3" w:rsidRDefault="00A217A3" w:rsidP="0068237B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A217A3">
              <w:rPr>
                <w:rFonts w:cs="Arial"/>
                <w:sz w:val="18"/>
                <w:szCs w:val="18"/>
              </w:rPr>
              <w:t>Proposta de S</w:t>
            </w:r>
            <w:r w:rsidR="0068237B" w:rsidRPr="00A217A3">
              <w:rPr>
                <w:rFonts w:cs="Arial"/>
                <w:sz w:val="18"/>
                <w:szCs w:val="18"/>
              </w:rPr>
              <w:t xml:space="preserve">anção </w:t>
            </w:r>
          </w:p>
        </w:tc>
        <w:tc>
          <w:tcPr>
            <w:tcW w:w="1843" w:type="dxa"/>
          </w:tcPr>
          <w:p w14:paraId="77345F6E" w14:textId="3B9DA62C" w:rsidR="00575F89" w:rsidRDefault="00A217A3" w:rsidP="00575F89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Exibe os dados do campo “Parecer Final”.</w:t>
            </w:r>
          </w:p>
        </w:tc>
        <w:tc>
          <w:tcPr>
            <w:tcW w:w="425" w:type="dxa"/>
          </w:tcPr>
          <w:p w14:paraId="2F3DFDE4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841E246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2929E74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DD587E8" w14:textId="77777777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75F89" w14:paraId="01DBF9A8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758488B" w14:textId="77777777" w:rsidR="00575F89" w:rsidRPr="009B42E9" w:rsidRDefault="00575F8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0E4065E" w14:textId="38AE84EC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Multa</w:t>
            </w:r>
          </w:p>
        </w:tc>
        <w:tc>
          <w:tcPr>
            <w:tcW w:w="1843" w:type="dxa"/>
          </w:tcPr>
          <w:p w14:paraId="16D50005" w14:textId="76A10B36" w:rsidR="00575F89" w:rsidRDefault="00575F89" w:rsidP="00575F89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Indica se houve multa</w:t>
            </w:r>
          </w:p>
        </w:tc>
        <w:tc>
          <w:tcPr>
            <w:tcW w:w="425" w:type="dxa"/>
          </w:tcPr>
          <w:p w14:paraId="046E7851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D0A6D41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40E2870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E3211A7" w14:textId="6844A328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Este campo </w:t>
            </w:r>
            <w:r w:rsidRPr="00CE0C5A">
              <w:rPr>
                <w:b/>
                <w:sz w:val="18"/>
                <w:szCs w:val="18"/>
              </w:rPr>
              <w:t>não</w:t>
            </w:r>
            <w:r>
              <w:rPr>
                <w:sz w:val="18"/>
                <w:szCs w:val="18"/>
              </w:rPr>
              <w:t xml:space="preserve"> deve ser exibido quando o valor do campo “Parecer Final” for “Multa”</w:t>
            </w:r>
          </w:p>
        </w:tc>
      </w:tr>
      <w:tr w:rsidR="008F6511" w14:paraId="4AB2B386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E207DE0" w14:textId="77777777" w:rsidR="008F6511" w:rsidRPr="009B42E9" w:rsidRDefault="008F651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F89B617" w14:textId="0D97D844" w:rsidR="008F6511" w:rsidRDefault="008F651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Período de Suspensão</w:t>
            </w:r>
          </w:p>
        </w:tc>
        <w:tc>
          <w:tcPr>
            <w:tcW w:w="1843" w:type="dxa"/>
          </w:tcPr>
          <w:p w14:paraId="411B87A4" w14:textId="77777777" w:rsidR="008F6511" w:rsidRDefault="008F6511" w:rsidP="00575F89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582F7F02" w14:textId="77777777" w:rsidR="008F6511" w:rsidRDefault="008F651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128672A" w14:textId="77777777" w:rsidR="008F6511" w:rsidRDefault="008F651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60A7E43" w14:textId="77777777" w:rsidR="008F6511" w:rsidRDefault="008F651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2ADA420" w14:textId="77777777" w:rsidR="008F6511" w:rsidRDefault="008F651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Junto ao valor do campo exibe o texto “DIA” para o </w:t>
            </w:r>
            <w:r>
              <w:rPr>
                <w:sz w:val="18"/>
                <w:szCs w:val="18"/>
              </w:rPr>
              <w:lastRenderedPageBreak/>
              <w:t>valor 1 ou “DIAS” para o valor acima de 1;</w:t>
            </w:r>
          </w:p>
          <w:p w14:paraId="2C9100CD" w14:textId="27B55B75" w:rsidR="008F6511" w:rsidRDefault="008F6511" w:rsidP="008F651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 campo só deve ser exibido quando o valor do campo “Parecer Final” for “Suspensão de Propaganda”</w:t>
            </w:r>
          </w:p>
          <w:p w14:paraId="0B9ABF89" w14:textId="3CAE5E48" w:rsidR="008F6511" w:rsidRDefault="008F651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75F89" w14:paraId="56D7D0C2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CD74BAB" w14:textId="0A7E5BB6" w:rsidR="00575F89" w:rsidRPr="009B42E9" w:rsidRDefault="00575F8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A7E917A" w14:textId="35155DB5" w:rsidR="00575F89" w:rsidRDefault="00861C3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Valor </w:t>
            </w:r>
            <w:r w:rsidR="00575F89">
              <w:rPr>
                <w:rFonts w:cs="Arial"/>
                <w:sz w:val="18"/>
                <w:szCs w:val="18"/>
              </w:rPr>
              <w:t>Percentual da multa</w:t>
            </w:r>
          </w:p>
        </w:tc>
        <w:tc>
          <w:tcPr>
            <w:tcW w:w="1843" w:type="dxa"/>
          </w:tcPr>
          <w:p w14:paraId="349FAB32" w14:textId="3A3F9EBC" w:rsidR="00575F89" w:rsidRDefault="00861C3B" w:rsidP="00575F89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Percentual da multa</w:t>
            </w:r>
          </w:p>
        </w:tc>
        <w:tc>
          <w:tcPr>
            <w:tcW w:w="425" w:type="dxa"/>
          </w:tcPr>
          <w:p w14:paraId="6C7767A4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BCFED8C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2D8EE26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055D38C" w14:textId="795FDA4E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 campo só deve ser exibido caso o valor do campo “Parecer Final” seja “Multa” ou caso o valor do campo “Multa” seja “Sim”</w:t>
            </w:r>
            <w:r w:rsidR="004502F6">
              <w:rPr>
                <w:sz w:val="18"/>
                <w:szCs w:val="18"/>
              </w:rPr>
              <w:t xml:space="preserve"> ou seja, acrescido de multa</w:t>
            </w:r>
            <w:r>
              <w:rPr>
                <w:sz w:val="18"/>
                <w:szCs w:val="18"/>
              </w:rPr>
              <w:t>;</w:t>
            </w:r>
          </w:p>
          <w:p w14:paraId="4734FCEC" w14:textId="4DA1F7BF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Junto a porcentagem exibe o texto padrão: EM RELAÇÃO À ANUIDADE.</w:t>
            </w:r>
          </w:p>
        </w:tc>
      </w:tr>
      <w:tr w:rsidR="00575F89" w14:paraId="323EFDA6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4B417FF" w14:textId="77A15A21" w:rsidR="00575F89" w:rsidRPr="009B42E9" w:rsidRDefault="00575F89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C0976F1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3224C535" w14:textId="77777777" w:rsidR="00575F89" w:rsidRDefault="00575F89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47AE4AEF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047D9403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0A3DAC1" w14:textId="77777777" w:rsidR="00575F89" w:rsidRDefault="00575F89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90C09A4" w14:textId="77777777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2DDA7ECB" w14:textId="77777777" w:rsidR="00575F89" w:rsidRDefault="00575F89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</w:tbl>
    <w:p w14:paraId="53B490CF" w14:textId="77777777" w:rsidR="00BC763E" w:rsidRDefault="00BC763E" w:rsidP="00BC763E">
      <w:pPr>
        <w:ind w:left="360"/>
        <w:rPr>
          <w:b/>
        </w:rPr>
      </w:pPr>
    </w:p>
    <w:p w14:paraId="3E43D5C4" w14:textId="4C556CC5" w:rsidR="00CE0C5A" w:rsidRDefault="00CE0C5A" w:rsidP="00CE0C5A">
      <w:pPr>
        <w:pStyle w:val="EstiloPrototipo3"/>
        <w:numPr>
          <w:ilvl w:val="0"/>
          <w:numId w:val="3"/>
        </w:numPr>
      </w:pPr>
      <w:r>
        <w:lastRenderedPageBreak/>
        <w:t>Aba Julgamento 1ª Instância:</w:t>
      </w:r>
    </w:p>
    <w:p w14:paraId="5ADF2964" w14:textId="188C7B03" w:rsidR="00CE0C5A" w:rsidRDefault="00FF4B66" w:rsidP="00BC763E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6057D317" wp14:editId="220993D5">
            <wp:extent cx="4356324" cy="4667490"/>
            <wp:effectExtent l="19050" t="19050" r="25400" b="190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667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CE0C5A" w:rsidRPr="00E976B5" w14:paraId="7266D364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2826C52B" w14:textId="77777777" w:rsidR="00CE0C5A" w:rsidRPr="00E976B5" w:rsidRDefault="00CE0C5A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CE0C5A" w:rsidRPr="005D2A67" w14:paraId="59576028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DC89C2F" w14:textId="77777777" w:rsidR="00CE0C5A" w:rsidRPr="005D2A67" w:rsidRDefault="00CE0C5A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441CB6D4" w14:textId="77777777" w:rsidR="00CE0C5A" w:rsidRPr="005D2A67" w:rsidRDefault="00CE0C5A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1C9EB151" w14:textId="77777777" w:rsidR="00CE0C5A" w:rsidRPr="005D2A67" w:rsidRDefault="00CE0C5A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0F054326" w14:textId="77777777" w:rsidR="00CE0C5A" w:rsidRPr="005D2A67" w:rsidRDefault="00CE0C5A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57EDD0A9" w14:textId="77777777" w:rsidR="00CE0C5A" w:rsidRPr="005D2A67" w:rsidRDefault="00CE0C5A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596AC4A6" w14:textId="77777777" w:rsidR="00CE0C5A" w:rsidRPr="005D2A67" w:rsidRDefault="00CE0C5A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70070BAA" w14:textId="77777777" w:rsidR="00CE0C5A" w:rsidRPr="005D2A67" w:rsidRDefault="00CE0C5A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CE0C5A" w14:paraId="4386480E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810D1DA" w14:textId="77777777" w:rsidR="00CE0C5A" w:rsidRPr="009B42E9" w:rsidRDefault="00CE0C5A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84F3A37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6279154A" w14:textId="7B473305" w:rsidR="00CE0C5A" w:rsidRDefault="00CE0C5A" w:rsidP="00CE0C5A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julgamento</w:t>
            </w:r>
          </w:p>
        </w:tc>
        <w:tc>
          <w:tcPr>
            <w:tcW w:w="425" w:type="dxa"/>
          </w:tcPr>
          <w:p w14:paraId="5A329265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12716B7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39F4525" w14:textId="4E198B9E" w:rsidR="00CE0C5A" w:rsidRDefault="0088117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CE0C5A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002C6E0B" w14:textId="77777777" w:rsidR="00CE0C5A" w:rsidRDefault="00CE0C5A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CE0C5A" w14:paraId="084A12C9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CE9A8DF" w14:textId="77777777" w:rsidR="00CE0C5A" w:rsidRPr="009B42E9" w:rsidRDefault="00CE0C5A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B005731" w14:textId="0AE8C1A2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Julgado</w:t>
            </w:r>
          </w:p>
        </w:tc>
        <w:tc>
          <w:tcPr>
            <w:tcW w:w="1843" w:type="dxa"/>
          </w:tcPr>
          <w:p w14:paraId="171DC706" w14:textId="196B61DB" w:rsidR="00CE0C5A" w:rsidRDefault="00CE0C5A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Procedente ou Improcedente</w:t>
            </w:r>
          </w:p>
        </w:tc>
        <w:tc>
          <w:tcPr>
            <w:tcW w:w="425" w:type="dxa"/>
          </w:tcPr>
          <w:p w14:paraId="6C68EAF2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00A47D8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572DBBE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26503A8" w14:textId="77777777" w:rsidR="00CE0C5A" w:rsidRDefault="00CE0C5A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CE0C5A" w14:paraId="583AAF5F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CBF58D4" w14:textId="77777777" w:rsidR="00CE0C5A" w:rsidRPr="009B42E9" w:rsidRDefault="00CE0C5A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3BF6C25" w14:textId="7135B79F" w:rsidR="00CE0C5A" w:rsidRDefault="0068237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88117A">
              <w:rPr>
                <w:rFonts w:cs="Arial"/>
                <w:sz w:val="18"/>
                <w:szCs w:val="18"/>
              </w:rPr>
              <w:t>Sanção Aplicada</w:t>
            </w:r>
          </w:p>
        </w:tc>
        <w:tc>
          <w:tcPr>
            <w:tcW w:w="1843" w:type="dxa"/>
          </w:tcPr>
          <w:p w14:paraId="11A4AAF3" w14:textId="64EBA22B" w:rsidR="00CE0C5A" w:rsidRDefault="00CE0C5A" w:rsidP="00CE0C5A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julgamento da comissão</w:t>
            </w:r>
          </w:p>
        </w:tc>
        <w:tc>
          <w:tcPr>
            <w:tcW w:w="425" w:type="dxa"/>
          </w:tcPr>
          <w:p w14:paraId="753EE824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095CB24E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4310C50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8B238D3" w14:textId="77777777" w:rsidR="00CE0C5A" w:rsidRDefault="00CE0C5A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8F6511" w14:paraId="6166222E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7E4F5BFF" w14:textId="77777777" w:rsidR="008F6511" w:rsidRPr="009B42E9" w:rsidRDefault="008F651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45892F96" w14:textId="72FA8B5B" w:rsidR="008F6511" w:rsidRDefault="008F651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Qtde Dias</w:t>
            </w:r>
          </w:p>
        </w:tc>
        <w:tc>
          <w:tcPr>
            <w:tcW w:w="1843" w:type="dxa"/>
          </w:tcPr>
          <w:p w14:paraId="3AF36156" w14:textId="5AC267E1" w:rsidR="008F6511" w:rsidRDefault="008F651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 de dias</w:t>
            </w:r>
          </w:p>
        </w:tc>
        <w:tc>
          <w:tcPr>
            <w:tcW w:w="425" w:type="dxa"/>
          </w:tcPr>
          <w:p w14:paraId="25EA03E6" w14:textId="77777777" w:rsidR="008F6511" w:rsidRDefault="008F651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DA4585D" w14:textId="77777777" w:rsidR="008F6511" w:rsidRDefault="008F651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4DE980A" w14:textId="77777777" w:rsidR="008F6511" w:rsidRDefault="008F651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F2F9B54" w14:textId="1DD925BB" w:rsidR="008F6511" w:rsidRDefault="008F6511" w:rsidP="00CE0C5A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Este campo só deve ser exibido quando o valor do campo “Julgamento da </w:t>
            </w:r>
            <w:r>
              <w:rPr>
                <w:sz w:val="18"/>
                <w:szCs w:val="18"/>
              </w:rPr>
              <w:lastRenderedPageBreak/>
              <w:t>Comissão” for “Suspensão de Propaganda”</w:t>
            </w:r>
          </w:p>
          <w:p w14:paraId="2A7B9093" w14:textId="263A2331" w:rsidR="008F6511" w:rsidRDefault="008F6511" w:rsidP="00CE0C5A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Junto ao valor do campo exibe o texto “DIA” para o valor 1 ou “DIAS” para o valor acima de 1</w:t>
            </w:r>
          </w:p>
        </w:tc>
      </w:tr>
      <w:tr w:rsidR="0088117A" w14:paraId="52C95523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FD72E7C" w14:textId="77777777" w:rsidR="0088117A" w:rsidRPr="009B42E9" w:rsidRDefault="0088117A" w:rsidP="0088117A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D1F4541" w14:textId="2BEF09B4" w:rsidR="0088117A" w:rsidRDefault="0088117A" w:rsidP="0088117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Multa</w:t>
            </w:r>
          </w:p>
        </w:tc>
        <w:tc>
          <w:tcPr>
            <w:tcW w:w="1843" w:type="dxa"/>
          </w:tcPr>
          <w:p w14:paraId="13B0B245" w14:textId="103B2C3B" w:rsidR="0088117A" w:rsidRDefault="0088117A" w:rsidP="0088117A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Indica se houve multa</w:t>
            </w:r>
          </w:p>
        </w:tc>
        <w:tc>
          <w:tcPr>
            <w:tcW w:w="425" w:type="dxa"/>
          </w:tcPr>
          <w:p w14:paraId="7CB3CADE" w14:textId="77777777" w:rsidR="0088117A" w:rsidRDefault="0088117A" w:rsidP="0088117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87AA3A2" w14:textId="77777777" w:rsidR="0088117A" w:rsidRDefault="0088117A" w:rsidP="0088117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3E4306E" w14:textId="77777777" w:rsidR="0088117A" w:rsidRDefault="0088117A" w:rsidP="0088117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422B6BD" w14:textId="05AD9712" w:rsidR="0088117A" w:rsidRDefault="0088117A" w:rsidP="0088117A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Este campo </w:t>
            </w:r>
            <w:r w:rsidRPr="00CE0C5A">
              <w:rPr>
                <w:b/>
                <w:sz w:val="18"/>
                <w:szCs w:val="18"/>
              </w:rPr>
              <w:t>não</w:t>
            </w:r>
            <w:r>
              <w:rPr>
                <w:sz w:val="18"/>
                <w:szCs w:val="18"/>
              </w:rPr>
              <w:t xml:space="preserve"> deve ser exibido quando o valor do campo “Julgamento da Comissão” for “Multa”</w:t>
            </w:r>
          </w:p>
        </w:tc>
      </w:tr>
      <w:tr w:rsidR="008F6511" w14:paraId="7D2C37CB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6BA8760" w14:textId="77777777" w:rsidR="00CE0C5A" w:rsidRPr="009B42E9" w:rsidRDefault="00CE0C5A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CE839B3" w14:textId="0D9D7C0B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Percentual da multa</w:t>
            </w:r>
          </w:p>
        </w:tc>
        <w:tc>
          <w:tcPr>
            <w:tcW w:w="1843" w:type="dxa"/>
          </w:tcPr>
          <w:p w14:paraId="53FA8156" w14:textId="77777777" w:rsidR="00CE0C5A" w:rsidRDefault="00CE0C5A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4C409D01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5D40441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1B42A1A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47BFDDEB" w14:textId="19A8821E" w:rsidR="00CE0C5A" w:rsidRDefault="00CE0C5A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 campo só deve ser exibido caso o valor do campo “Julgamento da Comissão” seja “Multa” ou caso o valor do campo “Multa” seja “Sim”;</w:t>
            </w:r>
          </w:p>
          <w:p w14:paraId="26B15C3C" w14:textId="77777777" w:rsidR="00CE0C5A" w:rsidRDefault="00CE0C5A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Junto a porcentagem exibe o texto padrão: EM RELAÇÃO À ANUIDADE.</w:t>
            </w:r>
          </w:p>
        </w:tc>
      </w:tr>
      <w:tr w:rsidR="004568D3" w14:paraId="6421A1AA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164C61C" w14:textId="77777777" w:rsidR="004568D3" w:rsidRPr="009B42E9" w:rsidRDefault="004568D3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210DA8A" w14:textId="79B6FF6B" w:rsidR="004568D3" w:rsidRDefault="004568D3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Julgamento</w:t>
            </w:r>
          </w:p>
        </w:tc>
        <w:tc>
          <w:tcPr>
            <w:tcW w:w="1843" w:type="dxa"/>
          </w:tcPr>
          <w:p w14:paraId="3B9CCD14" w14:textId="77777777" w:rsidR="004568D3" w:rsidRDefault="004568D3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09745628" w14:textId="77777777" w:rsidR="004568D3" w:rsidRDefault="004568D3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F19E07F" w14:textId="77777777" w:rsidR="004568D3" w:rsidRDefault="004568D3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EC6492C" w14:textId="77777777" w:rsidR="004568D3" w:rsidRDefault="004568D3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7F1D915" w14:textId="77777777" w:rsidR="004568D3" w:rsidRDefault="004568D3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568D3" w14:paraId="4EC639E9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4656A52" w14:textId="77777777" w:rsidR="00CE0C5A" w:rsidRPr="009B42E9" w:rsidRDefault="00CE0C5A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1ACA421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372165BF" w14:textId="77777777" w:rsidR="00CE0C5A" w:rsidRDefault="00CE0C5A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17492F79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DAEFBB0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CFA7AC2" w14:textId="77777777" w:rsidR="00CE0C5A" w:rsidRDefault="00CE0C5A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0444D00" w14:textId="77777777" w:rsidR="00CE0C5A" w:rsidRDefault="00CE0C5A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374AE1D3" w14:textId="77777777" w:rsidR="00CE0C5A" w:rsidRDefault="00CE0C5A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  <w:tr w:rsidR="00C228E1" w14:paraId="3837E86D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782519C" w14:textId="77777777" w:rsidR="00C228E1" w:rsidRPr="009B42E9" w:rsidRDefault="00C228E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D81C0FD" w14:textId="78C8882C" w:rsidR="00C228E1" w:rsidRDefault="00C228E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Histórico de Retificação</w:t>
            </w:r>
          </w:p>
        </w:tc>
        <w:tc>
          <w:tcPr>
            <w:tcW w:w="1843" w:type="dxa"/>
          </w:tcPr>
          <w:p w14:paraId="45D5724A" w14:textId="77E20B4D" w:rsidR="00C228E1" w:rsidRDefault="00C228E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Exibe o histórico de retificação do julgamento 1ª Instância</w:t>
            </w:r>
          </w:p>
        </w:tc>
        <w:tc>
          <w:tcPr>
            <w:tcW w:w="425" w:type="dxa"/>
          </w:tcPr>
          <w:p w14:paraId="288E6C8E" w14:textId="77777777" w:rsidR="00C228E1" w:rsidRDefault="00C228E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AE75E19" w14:textId="77777777" w:rsidR="00C228E1" w:rsidRDefault="00C228E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911CF1C" w14:textId="77777777" w:rsidR="00C228E1" w:rsidRDefault="00C228E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5B43198C" w14:textId="144D3034" w:rsidR="00C228E1" w:rsidRDefault="00C228E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os dados ordenando pelo histórico mais recente.</w:t>
            </w:r>
          </w:p>
        </w:tc>
      </w:tr>
    </w:tbl>
    <w:p w14:paraId="1616D8F2" w14:textId="3600F0C0" w:rsidR="00170681" w:rsidRDefault="00170681" w:rsidP="00170681">
      <w:pPr>
        <w:pStyle w:val="EstiloPrototipo3"/>
        <w:numPr>
          <w:ilvl w:val="0"/>
          <w:numId w:val="3"/>
        </w:numPr>
      </w:pPr>
      <w:r>
        <w:lastRenderedPageBreak/>
        <w:t>Recurso Denunciante:</w:t>
      </w:r>
    </w:p>
    <w:p w14:paraId="28C62E4C" w14:textId="7264E801" w:rsidR="00E41340" w:rsidRDefault="001A6771" w:rsidP="00E41340">
      <w:pPr>
        <w:pStyle w:val="EstiloPrototipo3"/>
        <w:ind w:left="720"/>
      </w:pPr>
      <w:r>
        <w:rPr>
          <w:noProof/>
        </w:rPr>
        <w:drawing>
          <wp:inline distT="0" distB="0" distL="0" distR="0" wp14:anchorId="24256487" wp14:editId="69E07F18">
            <wp:extent cx="5092962" cy="4470630"/>
            <wp:effectExtent l="19050" t="19050" r="12700" b="2540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47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942E9" w14:textId="0B02D3CE" w:rsidR="00E41340" w:rsidRDefault="00E41340" w:rsidP="00E41340">
      <w:pPr>
        <w:pStyle w:val="EstiloPrototipo3"/>
        <w:ind w:left="720"/>
      </w:pPr>
      <w:r>
        <w:t>Não houve recurso cadastro dentro do prazo:</w:t>
      </w:r>
    </w:p>
    <w:p w14:paraId="476D3393" w14:textId="45FD8F91" w:rsidR="00E41340" w:rsidRDefault="00E41340" w:rsidP="001A6771">
      <w:pPr>
        <w:pStyle w:val="EstiloPrototipo3"/>
        <w:ind w:left="720"/>
      </w:pPr>
      <w:r>
        <w:rPr>
          <w:noProof/>
        </w:rPr>
        <w:drawing>
          <wp:inline distT="0" distB="0" distL="0" distR="0" wp14:anchorId="6ED075AA" wp14:editId="15F7A415">
            <wp:extent cx="5137150" cy="909955"/>
            <wp:effectExtent l="19050" t="19050" r="25400" b="234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90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D01A5" w14:textId="0AFA08B1" w:rsidR="00E41340" w:rsidRDefault="00E41340" w:rsidP="00E41340">
      <w:pPr>
        <w:pStyle w:val="EstiloPrototipo3"/>
        <w:ind w:left="720"/>
      </w:pPr>
      <w:r>
        <w:t>Não houve cadastro de contrarrazão do recurso dentro do prazo:</w:t>
      </w:r>
    </w:p>
    <w:p w14:paraId="352C235A" w14:textId="1A911B54" w:rsidR="00E41340" w:rsidRDefault="00E41340" w:rsidP="00E41340">
      <w:pPr>
        <w:pStyle w:val="EstiloPrototipo3"/>
        <w:ind w:left="720"/>
      </w:pPr>
      <w:r>
        <w:rPr>
          <w:noProof/>
        </w:rPr>
        <w:drawing>
          <wp:inline distT="0" distB="0" distL="0" distR="0" wp14:anchorId="4BD22893" wp14:editId="69F63DBE">
            <wp:extent cx="5124450" cy="908685"/>
            <wp:effectExtent l="19050" t="19050" r="19050" b="247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0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4374C" w14:textId="77777777" w:rsidR="00FD3518" w:rsidRDefault="00FD3518" w:rsidP="00E41340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FD3518" w:rsidRPr="00E976B5" w14:paraId="535C9E1C" w14:textId="77777777" w:rsidTr="00F33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0C7082F5" w14:textId="77777777" w:rsidR="00FD3518" w:rsidRPr="00E976B5" w:rsidRDefault="00FD3518" w:rsidP="00F3348C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FD3518" w:rsidRPr="005D2A67" w14:paraId="0300B0F8" w14:textId="77777777" w:rsidTr="00F3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32A7F5A" w14:textId="77777777" w:rsidR="00FD3518" w:rsidRPr="005D2A67" w:rsidRDefault="00FD3518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306457BE" w14:textId="77777777" w:rsidR="00FD3518" w:rsidRPr="005D2A67" w:rsidRDefault="00FD3518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1486E8C5" w14:textId="77777777" w:rsidR="00FD3518" w:rsidRPr="005D2A67" w:rsidRDefault="00FD3518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169C91C1" w14:textId="77777777" w:rsidR="00FD3518" w:rsidRPr="005D2A67" w:rsidRDefault="00FD3518" w:rsidP="00F3348C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0F9057D5" w14:textId="77777777" w:rsidR="00FD3518" w:rsidRPr="005D2A67" w:rsidRDefault="00FD3518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2F863B21" w14:textId="77777777" w:rsidR="00FD3518" w:rsidRPr="005D2A67" w:rsidRDefault="00FD3518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4B973608" w14:textId="77777777" w:rsidR="00FD3518" w:rsidRPr="005D2A67" w:rsidRDefault="00FD3518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FD3518" w14:paraId="17AF0C0C" w14:textId="77777777" w:rsidTr="00F334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C91C853" w14:textId="77777777" w:rsidR="00FD3518" w:rsidRPr="009B42E9" w:rsidRDefault="00FD3518" w:rsidP="00F3348C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FBEF4C5" w14:textId="77777777" w:rsidR="00FD3518" w:rsidRDefault="00FD3518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2BC0E12A" w14:textId="0C547B7E" w:rsidR="00FD3518" w:rsidRDefault="00FD3518" w:rsidP="00FD3518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recurso ou da contrarrazão</w:t>
            </w:r>
          </w:p>
        </w:tc>
        <w:tc>
          <w:tcPr>
            <w:tcW w:w="425" w:type="dxa"/>
          </w:tcPr>
          <w:p w14:paraId="218AD98F" w14:textId="77777777" w:rsidR="00FD3518" w:rsidRDefault="00FD3518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6C8F97F" w14:textId="77777777" w:rsidR="00FD3518" w:rsidRDefault="00FD3518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7185FF8" w14:textId="6F5064BB" w:rsidR="00FD3518" w:rsidRDefault="001A6771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FD3518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0D2676FA" w14:textId="77777777" w:rsidR="00FD3518" w:rsidRDefault="00FD3518" w:rsidP="00F3348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FD3518" w14:paraId="5AAFFE1C" w14:textId="77777777" w:rsidTr="00F3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316DD6D1" w14:textId="77777777" w:rsidR="00FD3518" w:rsidRPr="009B42E9" w:rsidRDefault="00FD3518" w:rsidP="00F3348C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DD6DB14" w14:textId="77777777" w:rsidR="00FD3518" w:rsidRDefault="00FD3518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Usuário</w:t>
            </w:r>
          </w:p>
        </w:tc>
        <w:tc>
          <w:tcPr>
            <w:tcW w:w="1843" w:type="dxa"/>
          </w:tcPr>
          <w:p w14:paraId="169F6F3A" w14:textId="24A352AE" w:rsidR="00FD3518" w:rsidRDefault="00FD3518" w:rsidP="00FD3518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Usuário que realizou o cadastro do recurso ou contrarrazão</w:t>
            </w:r>
          </w:p>
        </w:tc>
        <w:tc>
          <w:tcPr>
            <w:tcW w:w="425" w:type="dxa"/>
          </w:tcPr>
          <w:p w14:paraId="7D7AB931" w14:textId="77777777" w:rsidR="00FD3518" w:rsidRDefault="00FD3518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81F84AF" w14:textId="77777777" w:rsidR="00FD3518" w:rsidRDefault="00FD3518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C321F65" w14:textId="77777777" w:rsidR="00FD3518" w:rsidRDefault="00FD3518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49EB15CC" w14:textId="77777777" w:rsidR="00FD3518" w:rsidRDefault="00FD3518" w:rsidP="00F3348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A601BA" w14:paraId="17513548" w14:textId="77777777" w:rsidTr="00F334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CB4718F" w14:textId="77777777" w:rsidR="00A601BA" w:rsidRPr="009B42E9" w:rsidRDefault="00A601BA" w:rsidP="00A601BA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1753851" w14:textId="16AE0F86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1A6771">
              <w:rPr>
                <w:rFonts w:cs="Arial"/>
                <w:sz w:val="18"/>
                <w:szCs w:val="18"/>
              </w:rPr>
              <w:t>Descrição do recurso (Eleição de representante CAU/UF e CAU/BR) ou reconsideração (Eleição representante de IES)</w:t>
            </w:r>
          </w:p>
        </w:tc>
        <w:tc>
          <w:tcPr>
            <w:tcW w:w="1843" w:type="dxa"/>
          </w:tcPr>
          <w:p w14:paraId="28FE4C33" w14:textId="32226550" w:rsidR="00A601BA" w:rsidRDefault="00A601BA" w:rsidP="003C23D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</w:t>
            </w:r>
            <w:r w:rsidR="003C23D1">
              <w:rPr>
                <w:rFonts w:cs="Arial"/>
                <w:sz w:val="18"/>
                <w:szCs w:val="18"/>
              </w:rPr>
              <w:t>ão do recurso ou reconsid</w:t>
            </w:r>
            <w:r>
              <w:rPr>
                <w:rFonts w:cs="Arial"/>
                <w:sz w:val="18"/>
                <w:szCs w:val="18"/>
              </w:rPr>
              <w:t>eração</w:t>
            </w:r>
          </w:p>
        </w:tc>
        <w:tc>
          <w:tcPr>
            <w:tcW w:w="425" w:type="dxa"/>
          </w:tcPr>
          <w:p w14:paraId="3EBE1306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CECA67F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DBC1D65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4C07B90" w14:textId="77777777" w:rsidR="00A601BA" w:rsidRDefault="00A601BA" w:rsidP="00A601BA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A601BA" w14:paraId="541EB9C6" w14:textId="77777777" w:rsidTr="00F3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175C946" w14:textId="77777777" w:rsidR="00A601BA" w:rsidRPr="009B42E9" w:rsidRDefault="00A601BA" w:rsidP="00A601BA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EB74C29" w14:textId="743C7FC4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da contrarrazão</w:t>
            </w:r>
          </w:p>
        </w:tc>
        <w:tc>
          <w:tcPr>
            <w:tcW w:w="1843" w:type="dxa"/>
          </w:tcPr>
          <w:p w14:paraId="18F1908C" w14:textId="4FFE7EE2" w:rsidR="00A601BA" w:rsidRDefault="00A601BA" w:rsidP="00A601BA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06430190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539F955A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2C3185B3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2E2DC01" w14:textId="77777777" w:rsidR="00A601BA" w:rsidRDefault="00A601BA" w:rsidP="00A601BA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A601BA" w14:paraId="7B00CBB2" w14:textId="77777777" w:rsidTr="00F334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23D82F70" w14:textId="77777777" w:rsidR="00A601BA" w:rsidRPr="009B42E9" w:rsidRDefault="00A601BA" w:rsidP="00A601BA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7A09143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25F18C4F" w14:textId="77777777" w:rsidR="00A601BA" w:rsidRDefault="00A601BA" w:rsidP="00A601BA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3EA08BCA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01F9D19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47DAA452" w14:textId="77777777" w:rsidR="00A601BA" w:rsidRDefault="00A601BA" w:rsidP="00A601BA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9DEA845" w14:textId="77777777" w:rsidR="00A601BA" w:rsidRDefault="00A601BA" w:rsidP="00A601BA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5DEA27AC" w14:textId="77777777" w:rsidR="00A601BA" w:rsidRDefault="00A601BA" w:rsidP="00A601BA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</w:tbl>
    <w:p w14:paraId="62CA7828" w14:textId="77777777" w:rsidR="00FD3518" w:rsidRDefault="00FD3518" w:rsidP="00E41340">
      <w:pPr>
        <w:pStyle w:val="EstiloPrototipo3"/>
        <w:ind w:left="720"/>
      </w:pPr>
    </w:p>
    <w:p w14:paraId="5D20C4DF" w14:textId="2BB1A82E" w:rsidR="00170681" w:rsidRDefault="00170681" w:rsidP="00170681">
      <w:pPr>
        <w:pStyle w:val="EstiloPrototipo3"/>
        <w:numPr>
          <w:ilvl w:val="0"/>
          <w:numId w:val="3"/>
        </w:numPr>
      </w:pPr>
      <w:r>
        <w:t>Recurso Denunciado:</w:t>
      </w:r>
    </w:p>
    <w:p w14:paraId="1297BC1E" w14:textId="74932A55" w:rsidR="005543B6" w:rsidRDefault="005543B6" w:rsidP="005543B6">
      <w:pPr>
        <w:pStyle w:val="EstiloPrototipo3"/>
        <w:ind w:left="360"/>
      </w:pPr>
      <w:r>
        <w:tab/>
      </w:r>
      <w:r w:rsidR="00D3774B">
        <w:rPr>
          <w:rStyle w:val="Refdecomentrio"/>
          <w:rFonts w:ascii="Arial" w:hAnsi="Arial" w:cs="Times New Roman"/>
          <w:b w:val="0"/>
          <w:bCs w:val="0"/>
        </w:rPr>
        <w:commentReference w:id="14"/>
      </w:r>
      <w:r w:rsidR="008D6FAA">
        <w:rPr>
          <w:noProof/>
        </w:rPr>
        <w:drawing>
          <wp:inline distT="0" distB="0" distL="0" distR="0" wp14:anchorId="4CCBE5E8" wp14:editId="7B398E3F">
            <wp:extent cx="4985006" cy="4692891"/>
            <wp:effectExtent l="19050" t="19050" r="25400" b="1270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1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4692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183CC" w14:textId="6119FAC8" w:rsidR="005543B6" w:rsidRDefault="005543B6" w:rsidP="005543B6">
      <w:pPr>
        <w:pStyle w:val="EstiloPrototipo3"/>
      </w:pPr>
      <w:r>
        <w:tab/>
        <w:t>Não houve recurso cadastro dentro do prazo:</w:t>
      </w:r>
    </w:p>
    <w:p w14:paraId="3CB6A40C" w14:textId="2B24C8DE" w:rsidR="005543B6" w:rsidRDefault="005543B6" w:rsidP="005543B6">
      <w:pPr>
        <w:pStyle w:val="EstiloPrototipo3"/>
      </w:pPr>
      <w:r>
        <w:tab/>
      </w:r>
      <w:r>
        <w:rPr>
          <w:noProof/>
        </w:rPr>
        <w:drawing>
          <wp:inline distT="0" distB="0" distL="0" distR="0" wp14:anchorId="3D3AA751" wp14:editId="030E0493">
            <wp:extent cx="4965700" cy="1294130"/>
            <wp:effectExtent l="19050" t="19050" r="25400" b="203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294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19144" w14:textId="77777777" w:rsidR="008D6FAA" w:rsidRDefault="008D6FAA" w:rsidP="008D6FAA">
      <w:pPr>
        <w:pStyle w:val="EstiloPrototipo3"/>
      </w:pPr>
      <w:r>
        <w:tab/>
        <w:t>Não houve cadastro de contrarrazão do recurso dentro do prazo:</w:t>
      </w:r>
    </w:p>
    <w:p w14:paraId="7DF6B757" w14:textId="5719AF81" w:rsidR="008D6FAA" w:rsidRDefault="008D6FAA" w:rsidP="005543B6">
      <w:pPr>
        <w:pStyle w:val="EstiloPrototipo3"/>
      </w:pPr>
      <w:r>
        <w:tab/>
      </w:r>
      <w:r>
        <w:rPr>
          <w:noProof/>
        </w:rPr>
        <w:drawing>
          <wp:inline distT="0" distB="0" distL="0" distR="0" wp14:anchorId="29C84927" wp14:editId="55A53DE1">
            <wp:extent cx="4997450" cy="871855"/>
            <wp:effectExtent l="19050" t="19050" r="12700" b="2349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8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r="3098"/>
                    <a:stretch/>
                  </pic:blipFill>
                  <pic:spPr bwMode="auto">
                    <a:xfrm>
                      <a:off x="0" y="0"/>
                      <a:ext cx="4997450" cy="8718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5543B6" w:rsidRPr="00E976B5" w14:paraId="63A187A6" w14:textId="77777777" w:rsidTr="00F334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6850177A" w14:textId="77777777" w:rsidR="005543B6" w:rsidRPr="00E976B5" w:rsidRDefault="005543B6" w:rsidP="00F3348C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5543B6" w:rsidRPr="005D2A67" w14:paraId="2543BEE8" w14:textId="77777777" w:rsidTr="00F3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6DDCD76" w14:textId="77777777" w:rsidR="005543B6" w:rsidRPr="005D2A67" w:rsidRDefault="005543B6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461FFFC2" w14:textId="77777777" w:rsidR="005543B6" w:rsidRPr="005D2A67" w:rsidRDefault="005543B6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54A391CA" w14:textId="77777777" w:rsidR="005543B6" w:rsidRPr="005D2A67" w:rsidRDefault="005543B6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221CC3D5" w14:textId="77777777" w:rsidR="005543B6" w:rsidRPr="005D2A67" w:rsidRDefault="005543B6" w:rsidP="00F3348C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449186DD" w14:textId="77777777" w:rsidR="005543B6" w:rsidRPr="005D2A67" w:rsidRDefault="005543B6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1DEFA6E0" w14:textId="77777777" w:rsidR="005543B6" w:rsidRPr="005D2A67" w:rsidRDefault="005543B6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0DE1AA02" w14:textId="77777777" w:rsidR="005543B6" w:rsidRPr="005D2A67" w:rsidRDefault="005543B6" w:rsidP="00F3348C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5543B6" w14:paraId="1B33021E" w14:textId="77777777" w:rsidTr="00F334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32FF9C41" w14:textId="77777777" w:rsidR="005543B6" w:rsidRPr="009B42E9" w:rsidRDefault="005543B6" w:rsidP="00F3348C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31A3884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6FF6DDB1" w14:textId="77777777" w:rsidR="005543B6" w:rsidRDefault="005543B6" w:rsidP="00F3348C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recurso ou da contrarrazão</w:t>
            </w:r>
          </w:p>
        </w:tc>
        <w:tc>
          <w:tcPr>
            <w:tcW w:w="425" w:type="dxa"/>
          </w:tcPr>
          <w:p w14:paraId="6CA3C2EA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1796F56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AB1187A" w14:textId="4888695D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</w:t>
            </w:r>
            <w:r w:rsidR="00A601BA">
              <w:rPr>
                <w:rFonts w:cs="Arial"/>
                <w:sz w:val="18"/>
                <w:szCs w:val="18"/>
              </w:rPr>
              <w:t>/aaaa às</w:t>
            </w:r>
            <w:r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4704B8D1" w14:textId="77777777" w:rsidR="005543B6" w:rsidRDefault="005543B6" w:rsidP="00F3348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543B6" w14:paraId="0775C324" w14:textId="77777777" w:rsidTr="00F3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EE50AB9" w14:textId="77777777" w:rsidR="005543B6" w:rsidRPr="009B42E9" w:rsidRDefault="005543B6" w:rsidP="00F3348C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3D91C2D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Usuário</w:t>
            </w:r>
          </w:p>
        </w:tc>
        <w:tc>
          <w:tcPr>
            <w:tcW w:w="1843" w:type="dxa"/>
          </w:tcPr>
          <w:p w14:paraId="3B1A89F8" w14:textId="77777777" w:rsidR="005543B6" w:rsidRDefault="005543B6" w:rsidP="00F3348C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Usuário que realizou o cadastro do recurso ou contrarrazão</w:t>
            </w:r>
          </w:p>
        </w:tc>
        <w:tc>
          <w:tcPr>
            <w:tcW w:w="425" w:type="dxa"/>
          </w:tcPr>
          <w:p w14:paraId="042BBB99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CC8A185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7E922FD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25F01C2D" w14:textId="77777777" w:rsidR="005543B6" w:rsidRDefault="005543B6" w:rsidP="00F3348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543B6" w14:paraId="3980C42E" w14:textId="77777777" w:rsidTr="00F334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BCBF8EB" w14:textId="77777777" w:rsidR="005543B6" w:rsidRPr="009B42E9" w:rsidRDefault="005543B6" w:rsidP="00F3348C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6B193C17" w14:textId="507EC6CC" w:rsidR="005543B6" w:rsidRDefault="0068237B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 w:rsidRPr="00A601BA">
              <w:rPr>
                <w:rFonts w:cs="Arial"/>
                <w:sz w:val="18"/>
                <w:szCs w:val="18"/>
              </w:rPr>
              <w:t>Descrição do recurso (Eleição de representante CAU/UF e CAU/BR) ou reconsideração (Eleição representante de IES)</w:t>
            </w:r>
          </w:p>
        </w:tc>
        <w:tc>
          <w:tcPr>
            <w:tcW w:w="1843" w:type="dxa"/>
          </w:tcPr>
          <w:p w14:paraId="42232DB3" w14:textId="29E73EAB" w:rsidR="005543B6" w:rsidRDefault="00A601BA" w:rsidP="00F3348C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</w:t>
            </w:r>
            <w:r w:rsidR="003C23D1">
              <w:rPr>
                <w:rFonts w:cs="Arial"/>
                <w:sz w:val="18"/>
                <w:szCs w:val="18"/>
              </w:rPr>
              <w:t>ão do recurso ou reconsid</w:t>
            </w:r>
            <w:r>
              <w:rPr>
                <w:rFonts w:cs="Arial"/>
                <w:sz w:val="18"/>
                <w:szCs w:val="18"/>
              </w:rPr>
              <w:t>eração</w:t>
            </w:r>
          </w:p>
        </w:tc>
        <w:tc>
          <w:tcPr>
            <w:tcW w:w="425" w:type="dxa"/>
          </w:tcPr>
          <w:p w14:paraId="5A9D02DE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5483EC7E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414828D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1E140D4" w14:textId="77777777" w:rsidR="005543B6" w:rsidRDefault="005543B6" w:rsidP="00F3348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543B6" w14:paraId="0BF5938D" w14:textId="77777777" w:rsidTr="00F334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BF2F746" w14:textId="77777777" w:rsidR="005543B6" w:rsidRPr="009B42E9" w:rsidRDefault="005543B6" w:rsidP="00F3348C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3050BC0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da contrarrazão</w:t>
            </w:r>
          </w:p>
        </w:tc>
        <w:tc>
          <w:tcPr>
            <w:tcW w:w="1843" w:type="dxa"/>
          </w:tcPr>
          <w:p w14:paraId="03A09DFE" w14:textId="77777777" w:rsidR="005543B6" w:rsidRDefault="005543B6" w:rsidP="00F3348C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43D9D990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77C3D4F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448CAEE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479DCE06" w14:textId="77777777" w:rsidR="005543B6" w:rsidRDefault="005543B6" w:rsidP="00F3348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5543B6" w14:paraId="49C0114D" w14:textId="77777777" w:rsidTr="00F334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72A33C1" w14:textId="77777777" w:rsidR="005543B6" w:rsidRPr="009B42E9" w:rsidRDefault="005543B6" w:rsidP="00F3348C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59106168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6475BB01" w14:textId="77777777" w:rsidR="005543B6" w:rsidRDefault="005543B6" w:rsidP="00F3348C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1394089B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11AE3B9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F9EF9A2" w14:textId="77777777" w:rsidR="005543B6" w:rsidRDefault="005543B6" w:rsidP="00F3348C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40DBBC5B" w14:textId="77777777" w:rsidR="005543B6" w:rsidRDefault="005543B6" w:rsidP="00F3348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48D5B651" w14:textId="77777777" w:rsidR="005543B6" w:rsidRDefault="005543B6" w:rsidP="00F3348C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Caso não exista uploads a seção “Documentos” e grid devem estar ocultas no documento impresso.</w:t>
            </w:r>
          </w:p>
        </w:tc>
      </w:tr>
    </w:tbl>
    <w:p w14:paraId="45EEB88D" w14:textId="77777777" w:rsidR="005543B6" w:rsidRDefault="005543B6" w:rsidP="005543B6">
      <w:pPr>
        <w:pStyle w:val="EstiloPrototipo3"/>
      </w:pPr>
    </w:p>
    <w:p w14:paraId="3652C9A6" w14:textId="716B962B" w:rsidR="005543B6" w:rsidRDefault="005543B6" w:rsidP="005543B6">
      <w:pPr>
        <w:pStyle w:val="EstiloPrototipo3"/>
      </w:pPr>
    </w:p>
    <w:p w14:paraId="3C276FF4" w14:textId="77777777" w:rsidR="005543B6" w:rsidRDefault="005543B6" w:rsidP="005543B6">
      <w:pPr>
        <w:pStyle w:val="EstiloPrototipo3"/>
        <w:ind w:left="360"/>
      </w:pPr>
    </w:p>
    <w:p w14:paraId="598DA7E7" w14:textId="0F1023F3" w:rsidR="00170681" w:rsidRDefault="00170681" w:rsidP="00170681">
      <w:pPr>
        <w:pStyle w:val="EstiloPrototipo3"/>
        <w:numPr>
          <w:ilvl w:val="0"/>
          <w:numId w:val="3"/>
        </w:numPr>
      </w:pPr>
      <w:r>
        <w:t>Julgamento 2ª Instância:</w:t>
      </w:r>
    </w:p>
    <w:p w14:paraId="793FE41C" w14:textId="49AAF789" w:rsidR="00170681" w:rsidRDefault="00B65832" w:rsidP="00170681">
      <w:pPr>
        <w:pStyle w:val="EstiloPrototipo3"/>
        <w:ind w:left="360"/>
      </w:pPr>
      <w:r>
        <w:rPr>
          <w:rFonts w:ascii="Arial" w:hAnsi="Arial" w:cs="Times New Roman"/>
          <w:b w:val="0"/>
          <w:bCs w:val="0"/>
          <w:noProof/>
          <w:sz w:val="16"/>
          <w:szCs w:val="16"/>
        </w:rPr>
        <w:drawing>
          <wp:inline distT="0" distB="0" distL="0" distR="0" wp14:anchorId="3EE71C89" wp14:editId="726496AF">
            <wp:extent cx="4438878" cy="4991357"/>
            <wp:effectExtent l="19050" t="19050" r="19050" b="190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4991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870"/>
        <w:gridCol w:w="1843"/>
        <w:gridCol w:w="425"/>
        <w:gridCol w:w="284"/>
        <w:gridCol w:w="850"/>
        <w:gridCol w:w="993"/>
        <w:gridCol w:w="2405"/>
      </w:tblGrid>
      <w:tr w:rsidR="00170681" w:rsidRPr="00E976B5" w14:paraId="259B504D" w14:textId="77777777" w:rsidTr="00030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8"/>
            <w:shd w:val="clear" w:color="auto" w:fill="45229E"/>
          </w:tcPr>
          <w:p w14:paraId="2D5EB6E6" w14:textId="77777777" w:rsidR="00170681" w:rsidRPr="00E976B5" w:rsidRDefault="00170681" w:rsidP="00030CE1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170681" w:rsidRPr="005D2A67" w14:paraId="37EE5C37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2645D08" w14:textId="77777777" w:rsidR="00170681" w:rsidRPr="005D2A67" w:rsidRDefault="00170681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870" w:type="dxa"/>
            <w:shd w:val="clear" w:color="auto" w:fill="B3B3B3"/>
          </w:tcPr>
          <w:p w14:paraId="6F51EB8C" w14:textId="77777777" w:rsidR="00170681" w:rsidRPr="005D2A67" w:rsidRDefault="00170681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843" w:type="dxa"/>
            <w:shd w:val="clear" w:color="auto" w:fill="B3B3B3"/>
          </w:tcPr>
          <w:p w14:paraId="34C64C6D" w14:textId="77777777" w:rsidR="00170681" w:rsidRPr="005D2A67" w:rsidRDefault="00170681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709" w:type="dxa"/>
            <w:gridSpan w:val="2"/>
            <w:shd w:val="clear" w:color="auto" w:fill="B3B3B3"/>
          </w:tcPr>
          <w:p w14:paraId="366EC119" w14:textId="77777777" w:rsidR="00170681" w:rsidRPr="005D2A67" w:rsidRDefault="00170681" w:rsidP="00030CE1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850" w:type="dxa"/>
            <w:shd w:val="clear" w:color="auto" w:fill="B3B3B3"/>
          </w:tcPr>
          <w:p w14:paraId="51F2AB35" w14:textId="77777777" w:rsidR="00170681" w:rsidRPr="005D2A67" w:rsidRDefault="00170681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93" w:type="dxa"/>
            <w:shd w:val="clear" w:color="auto" w:fill="B3B3B3"/>
          </w:tcPr>
          <w:p w14:paraId="659EE2E6" w14:textId="77777777" w:rsidR="00170681" w:rsidRPr="005D2A67" w:rsidRDefault="00170681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405" w:type="dxa"/>
            <w:shd w:val="clear" w:color="auto" w:fill="B3B3B3"/>
          </w:tcPr>
          <w:p w14:paraId="1B7378CF" w14:textId="77777777" w:rsidR="00170681" w:rsidRPr="005D2A67" w:rsidRDefault="00170681" w:rsidP="00030CE1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Restrições</w:t>
            </w:r>
          </w:p>
        </w:tc>
      </w:tr>
      <w:tr w:rsidR="00170681" w14:paraId="560795F6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4E547A9A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9F050DF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 e hora do cadastro</w:t>
            </w:r>
          </w:p>
        </w:tc>
        <w:tc>
          <w:tcPr>
            <w:tcW w:w="1843" w:type="dxa"/>
          </w:tcPr>
          <w:p w14:paraId="335B3635" w14:textId="77777777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Dados de cadastro do julgamento</w:t>
            </w:r>
          </w:p>
        </w:tc>
        <w:tc>
          <w:tcPr>
            <w:tcW w:w="425" w:type="dxa"/>
          </w:tcPr>
          <w:p w14:paraId="4D3B55C3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855F0C1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140210EE" w14:textId="591B3C4B" w:rsidR="00170681" w:rsidRDefault="00D940D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Dd/mm/aaaa às</w:t>
            </w:r>
            <w:r w:rsidR="00170681">
              <w:rPr>
                <w:rFonts w:cs="Arial"/>
                <w:sz w:val="18"/>
                <w:szCs w:val="18"/>
              </w:rPr>
              <w:t xml:space="preserve"> hh:mm</w:t>
            </w:r>
          </w:p>
        </w:tc>
        <w:tc>
          <w:tcPr>
            <w:tcW w:w="2405" w:type="dxa"/>
            <w:shd w:val="clear" w:color="auto" w:fill="FFFFFF" w:themeFill="background1"/>
          </w:tcPr>
          <w:p w14:paraId="2E5034D5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170681" w14:paraId="5877F8D0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414EEFD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2213FF9" w14:textId="4EDB554C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Julgamento do </w:t>
            </w:r>
            <w:r w:rsidR="001B277D">
              <w:rPr>
                <w:rFonts w:cs="Arial"/>
                <w:sz w:val="18"/>
                <w:szCs w:val="18"/>
              </w:rPr>
              <w:t xml:space="preserve">Recurso do </w:t>
            </w:r>
            <w:r>
              <w:rPr>
                <w:rFonts w:cs="Arial"/>
                <w:sz w:val="18"/>
                <w:szCs w:val="18"/>
              </w:rPr>
              <w:t>Denunciante</w:t>
            </w:r>
          </w:p>
        </w:tc>
        <w:tc>
          <w:tcPr>
            <w:tcW w:w="1843" w:type="dxa"/>
          </w:tcPr>
          <w:p w14:paraId="209FE1B1" w14:textId="77777777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Procedente ou Improcedente</w:t>
            </w:r>
          </w:p>
        </w:tc>
        <w:tc>
          <w:tcPr>
            <w:tcW w:w="425" w:type="dxa"/>
          </w:tcPr>
          <w:p w14:paraId="30A1F98D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50EF5D2E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9D68814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062F1CFE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170681" w14:paraId="3B5ADF98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58D4DAE2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8DDE465" w14:textId="50134663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Julgamento do </w:t>
            </w:r>
            <w:r w:rsidR="001B277D">
              <w:rPr>
                <w:rFonts w:cs="Arial"/>
                <w:sz w:val="18"/>
                <w:szCs w:val="18"/>
              </w:rPr>
              <w:t xml:space="preserve">Recurso do </w:t>
            </w:r>
            <w:r>
              <w:rPr>
                <w:rFonts w:cs="Arial"/>
                <w:sz w:val="18"/>
                <w:szCs w:val="18"/>
              </w:rPr>
              <w:t>Denunciado</w:t>
            </w:r>
          </w:p>
        </w:tc>
        <w:tc>
          <w:tcPr>
            <w:tcW w:w="1843" w:type="dxa"/>
          </w:tcPr>
          <w:p w14:paraId="738FDDCA" w14:textId="413F7DA7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Procedente ou Improcedente</w:t>
            </w:r>
          </w:p>
        </w:tc>
        <w:tc>
          <w:tcPr>
            <w:tcW w:w="425" w:type="dxa"/>
          </w:tcPr>
          <w:p w14:paraId="713C8C2F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ADAE661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AC4E217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E2277CD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170681" w14:paraId="4D90A2EA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E5D65A3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010D00B" w14:textId="0B730CFA" w:rsidR="00170681" w:rsidRDefault="00D940DB" w:rsidP="00D940DB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Houve Sanção?</w:t>
            </w:r>
          </w:p>
        </w:tc>
        <w:tc>
          <w:tcPr>
            <w:tcW w:w="1843" w:type="dxa"/>
          </w:tcPr>
          <w:p w14:paraId="100A07D2" w14:textId="5E6EF0D5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Indica se houve sansão aplicada</w:t>
            </w:r>
          </w:p>
        </w:tc>
        <w:tc>
          <w:tcPr>
            <w:tcW w:w="425" w:type="dxa"/>
          </w:tcPr>
          <w:p w14:paraId="6BDAC440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2A7B799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373B353C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57611AA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170681" w14:paraId="616B29C9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D913AC7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7889766" w14:textId="606EC4E9" w:rsidR="00170681" w:rsidRDefault="00D940DB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Sanção Aplicada</w:t>
            </w:r>
          </w:p>
        </w:tc>
        <w:tc>
          <w:tcPr>
            <w:tcW w:w="1843" w:type="dxa"/>
          </w:tcPr>
          <w:p w14:paraId="6E24D2E2" w14:textId="77777777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julgamento da comissão</w:t>
            </w:r>
          </w:p>
        </w:tc>
        <w:tc>
          <w:tcPr>
            <w:tcW w:w="425" w:type="dxa"/>
          </w:tcPr>
          <w:p w14:paraId="15BB1619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54B896F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7DE444AE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392BD3DA" w14:textId="6A483DBF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exibido </w:t>
            </w:r>
            <w:r w:rsidR="00D940DB">
              <w:rPr>
                <w:sz w:val="18"/>
                <w:szCs w:val="18"/>
              </w:rPr>
              <w:t>apenas se houver sansão “Sim”</w:t>
            </w:r>
            <w:r>
              <w:rPr>
                <w:sz w:val="18"/>
                <w:szCs w:val="18"/>
              </w:rPr>
              <w:t xml:space="preserve"> no julgamento 2ª instância.</w:t>
            </w:r>
          </w:p>
        </w:tc>
      </w:tr>
      <w:tr w:rsidR="00170681" w14:paraId="083FA0B4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72EEAD2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0DF35C39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Qtde Dias</w:t>
            </w:r>
          </w:p>
        </w:tc>
        <w:tc>
          <w:tcPr>
            <w:tcW w:w="1843" w:type="dxa"/>
          </w:tcPr>
          <w:p w14:paraId="4C25B9B1" w14:textId="77777777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Quantidade de dias</w:t>
            </w:r>
          </w:p>
        </w:tc>
        <w:tc>
          <w:tcPr>
            <w:tcW w:w="425" w:type="dxa"/>
          </w:tcPr>
          <w:p w14:paraId="5E51A3F9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7D0C7E24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350207D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13FB4D87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 campo só deve ser exibido quando o valor do campo “Julgamento da Comissão” for “Suspensão de Propaganda”</w:t>
            </w:r>
          </w:p>
          <w:p w14:paraId="2ADA0006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Junto ao valor do campo exibe o texto “DIA” para o valor 1 ou “DIAS” para o valor acima de 1</w:t>
            </w:r>
          </w:p>
        </w:tc>
      </w:tr>
      <w:tr w:rsidR="00D0733E" w14:paraId="4F9BDA2E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608A5930" w14:textId="77777777" w:rsidR="00D0733E" w:rsidRPr="009B42E9" w:rsidRDefault="00D0733E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368C7CE6" w14:textId="19DFFFB8" w:rsidR="00D0733E" w:rsidRDefault="00D0733E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Multa</w:t>
            </w:r>
          </w:p>
        </w:tc>
        <w:tc>
          <w:tcPr>
            <w:tcW w:w="1843" w:type="dxa"/>
          </w:tcPr>
          <w:p w14:paraId="46A06410" w14:textId="68AD4D81" w:rsidR="00D0733E" w:rsidRDefault="00D0733E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Indica se houve multa</w:t>
            </w:r>
          </w:p>
        </w:tc>
        <w:tc>
          <w:tcPr>
            <w:tcW w:w="425" w:type="dxa"/>
          </w:tcPr>
          <w:p w14:paraId="122B91DB" w14:textId="77777777" w:rsidR="00D0733E" w:rsidRDefault="00D0733E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2C874272" w14:textId="77777777" w:rsidR="00D0733E" w:rsidRDefault="00D0733E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C0CD89E" w14:textId="77777777" w:rsidR="00D0733E" w:rsidRDefault="00D0733E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3DF10FE" w14:textId="713A6D2F" w:rsidR="00D0733E" w:rsidRDefault="00D0733E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Este campo </w:t>
            </w:r>
            <w:r w:rsidRPr="00D0733E">
              <w:rPr>
                <w:b/>
                <w:sz w:val="18"/>
                <w:szCs w:val="18"/>
              </w:rPr>
              <w:t>não</w:t>
            </w:r>
            <w:r>
              <w:rPr>
                <w:sz w:val="18"/>
                <w:szCs w:val="18"/>
              </w:rPr>
              <w:t xml:space="preserve"> deve ser exibido se o valor do camo “Julgamento da Comissão” já for “Multa”.</w:t>
            </w:r>
          </w:p>
        </w:tc>
      </w:tr>
      <w:tr w:rsidR="00170681" w14:paraId="69F607C3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C04C78D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2E681B81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Valor Percentual da multa</w:t>
            </w:r>
          </w:p>
        </w:tc>
        <w:tc>
          <w:tcPr>
            <w:tcW w:w="1843" w:type="dxa"/>
          </w:tcPr>
          <w:p w14:paraId="6AF3EEF0" w14:textId="77777777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2B226D8B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62D126D0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0CCAF80B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19A88D9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 campo só deve ser exibido caso o valor do campo “Julgamento da Comissão” seja “Multa” ou caso o valor do campo “Multa” seja “Sim”;</w:t>
            </w:r>
          </w:p>
          <w:p w14:paraId="0080D849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Junto a porcentagem exibe o texto padrão: EM RELAÇÃO À ANUIDADE.</w:t>
            </w:r>
          </w:p>
        </w:tc>
      </w:tr>
      <w:tr w:rsidR="00170681" w14:paraId="21CB6BE8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E94BA3B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4AB92813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Descrição do Julgamento</w:t>
            </w:r>
          </w:p>
        </w:tc>
        <w:tc>
          <w:tcPr>
            <w:tcW w:w="1843" w:type="dxa"/>
          </w:tcPr>
          <w:p w14:paraId="3C43350C" w14:textId="77777777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</w:p>
        </w:tc>
        <w:tc>
          <w:tcPr>
            <w:tcW w:w="425" w:type="dxa"/>
          </w:tcPr>
          <w:p w14:paraId="7956E685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15D6825E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615401F9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6EDCA5A4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170681" w14:paraId="6F3CA24B" w14:textId="77777777" w:rsidTr="00030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13F76958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15910214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Documentos</w:t>
            </w:r>
          </w:p>
        </w:tc>
        <w:tc>
          <w:tcPr>
            <w:tcW w:w="1843" w:type="dxa"/>
          </w:tcPr>
          <w:p w14:paraId="77097A13" w14:textId="77777777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Grid dos uploads</w:t>
            </w:r>
          </w:p>
        </w:tc>
        <w:tc>
          <w:tcPr>
            <w:tcW w:w="425" w:type="dxa"/>
          </w:tcPr>
          <w:p w14:paraId="419D2FAD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463AD497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9FA8F67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C5C477E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Deve exibir o nome do arquivo, formato e tamanho.</w:t>
            </w:r>
          </w:p>
          <w:p w14:paraId="7B2FAE3F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Caso não exista uploads a seção “Documentos” e </w:t>
            </w:r>
            <w:r>
              <w:rPr>
                <w:sz w:val="18"/>
                <w:szCs w:val="18"/>
              </w:rPr>
              <w:lastRenderedPageBreak/>
              <w:t>grid devem estar ocultas no documento impresso.</w:t>
            </w:r>
          </w:p>
        </w:tc>
      </w:tr>
      <w:tr w:rsidR="00170681" w14:paraId="2C56EAA5" w14:textId="77777777" w:rsidTr="00030CE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0"/>
          <w:jc w:val="center"/>
        </w:trPr>
        <w:tc>
          <w:tcPr>
            <w:tcW w:w="395" w:type="dxa"/>
          </w:tcPr>
          <w:p w14:paraId="042AF762" w14:textId="77777777" w:rsidR="00170681" w:rsidRPr="009B42E9" w:rsidRDefault="00170681" w:rsidP="00030CE1">
            <w:pPr>
              <w:pStyle w:val="PargrafodaLista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870" w:type="dxa"/>
          </w:tcPr>
          <w:p w14:paraId="7F611FDF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Histórico de Retificação</w:t>
            </w:r>
          </w:p>
        </w:tc>
        <w:tc>
          <w:tcPr>
            <w:tcW w:w="1843" w:type="dxa"/>
          </w:tcPr>
          <w:p w14:paraId="4C10B3D5" w14:textId="77777777" w:rsidR="00170681" w:rsidRDefault="00170681" w:rsidP="00030CE1">
            <w:pPr>
              <w:spacing w:before="60" w:after="6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Exibe o histórico de retificação do julgamento 1ª Instância</w:t>
            </w:r>
          </w:p>
        </w:tc>
        <w:tc>
          <w:tcPr>
            <w:tcW w:w="425" w:type="dxa"/>
          </w:tcPr>
          <w:p w14:paraId="37CFDC1B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</w:tcPr>
          <w:p w14:paraId="3C3BB699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993" w:type="dxa"/>
          </w:tcPr>
          <w:p w14:paraId="59D8EDA9" w14:textId="77777777" w:rsidR="00170681" w:rsidRDefault="00170681" w:rsidP="00030CE1">
            <w:pPr>
              <w:spacing w:before="60" w:after="60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405" w:type="dxa"/>
            <w:shd w:val="clear" w:color="auto" w:fill="FFFFFF" w:themeFill="background1"/>
          </w:tcPr>
          <w:p w14:paraId="722263AD" w14:textId="77777777" w:rsidR="00170681" w:rsidRDefault="00170681" w:rsidP="00030CE1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os dados ordenando pelo histórico mais recente.</w:t>
            </w:r>
          </w:p>
        </w:tc>
      </w:tr>
    </w:tbl>
    <w:p w14:paraId="6F231E2E" w14:textId="77777777" w:rsidR="00CE0C5A" w:rsidRPr="0003604C" w:rsidRDefault="00CE0C5A" w:rsidP="00BC763E">
      <w:pPr>
        <w:ind w:left="360"/>
        <w:rPr>
          <w:b/>
        </w:rPr>
      </w:pPr>
    </w:p>
    <w:p w14:paraId="53F68FA4" w14:textId="77777777" w:rsidR="000514D4" w:rsidRDefault="00CE176F" w:rsidP="0030370F">
      <w:pPr>
        <w:pStyle w:val="Ttulo2"/>
        <w:numPr>
          <w:ilvl w:val="0"/>
          <w:numId w:val="0"/>
        </w:numPr>
        <w:spacing w:before="240"/>
      </w:pPr>
      <w:bookmarkStart w:id="15" w:name="_Toc45183563"/>
      <w:r>
        <w:t>CRITÉRIOS DE ACEITE</w:t>
      </w:r>
      <w:bookmarkEnd w:id="15"/>
    </w:p>
    <w:p w14:paraId="34F179F8" w14:textId="77777777" w:rsidR="0030370F" w:rsidRPr="0030370F" w:rsidRDefault="000514D4" w:rsidP="003F08D5">
      <w:pPr>
        <w:pStyle w:val="PargrafodaLista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30370F">
        <w:rPr>
          <w:b/>
          <w:color w:val="auto"/>
        </w:rPr>
        <w:t xml:space="preserve">Premissa: </w:t>
      </w:r>
    </w:p>
    <w:p w14:paraId="3B1F2F7A" w14:textId="63698554" w:rsidR="00371758" w:rsidRDefault="00DF1592" w:rsidP="00DF1592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bookmarkStart w:id="16" w:name="_Ref13564883"/>
      <w:r>
        <w:t>Esta história define como cada aba e suas variações devem ser exportados em um documento a ser impresso;</w:t>
      </w:r>
    </w:p>
    <w:p w14:paraId="49535A9D" w14:textId="5E7FB047" w:rsidR="00B65832" w:rsidRDefault="00B65832" w:rsidP="00B65832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>
        <w:t>Algumas abas são exibidas com nomes diferentes no documento, o mesmo ocorre com nomes de campos;</w:t>
      </w:r>
    </w:p>
    <w:p w14:paraId="17419050" w14:textId="65C4F631" w:rsidR="001C3CC8" w:rsidRDefault="001C3CC8" w:rsidP="00DF1592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>
        <w:t>Nos protótipos foram escolhidos os cenários mais completos para que qualquer variação dos dados da denúncia estejam previstos neste padrão de documentação;</w:t>
      </w:r>
    </w:p>
    <w:p w14:paraId="5A5AAB46" w14:textId="54EC316F" w:rsidR="00DF1592" w:rsidRDefault="00DF1592" w:rsidP="00DF1592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>
        <w:t xml:space="preserve">Este documento é gerado após a execução da história </w:t>
      </w:r>
      <w:r w:rsidRPr="00DF1592">
        <w:t>Eleitoral_HST179_Gerar_Documento_Denuncia</w:t>
      </w:r>
      <w:r>
        <w:t>.</w:t>
      </w:r>
    </w:p>
    <w:p w14:paraId="164DF3E2" w14:textId="77777777" w:rsidR="000514D4" w:rsidRPr="002712B3" w:rsidRDefault="000514D4" w:rsidP="003F08D5">
      <w:pPr>
        <w:pStyle w:val="PargrafodaLista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>Regras Gerais:</w:t>
      </w:r>
      <w:bookmarkEnd w:id="16"/>
    </w:p>
    <w:p w14:paraId="3DA515D9" w14:textId="7D27CB92" w:rsidR="00030CE1" w:rsidRDefault="00030CE1" w:rsidP="00DF1592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bookmarkStart w:id="17" w:name="_Toc12290439"/>
      <w:bookmarkStart w:id="18" w:name="_Toc23266189"/>
      <w:r>
        <w:t>Os campos contidos em cada aba podem variar de acordo com o cadastro, nesse caso, quando não houver informação cadastrada para o campo, então ele não ser exibido no documento;</w:t>
      </w:r>
    </w:p>
    <w:p w14:paraId="1001C3FF" w14:textId="29A0E2FE" w:rsidR="00DF1592" w:rsidRDefault="00DF1592" w:rsidP="00DF1592">
      <w:pPr>
        <w:pStyle w:val="PargrafodaLista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>
        <w:t>Independente das abas selecionadas para gerar um documento, o sistema deve ordenar o documento na seguinte sequência de abas:</w:t>
      </w:r>
    </w:p>
    <w:p w14:paraId="2EC8DA4A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Acompanhar Denúncia (Dados de cadastro);</w:t>
      </w:r>
    </w:p>
    <w:p w14:paraId="6A6B1BC0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Análise de Admissibilidade;</w:t>
      </w:r>
    </w:p>
    <w:p w14:paraId="2A1490E8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Julgamento de Admissibilidade;</w:t>
      </w:r>
    </w:p>
    <w:p w14:paraId="7207ED4B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Recurso de Admissibilidade;</w:t>
      </w:r>
    </w:p>
    <w:p w14:paraId="35274E5B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Julgamento do Recurso de Admissibilidade;</w:t>
      </w:r>
    </w:p>
    <w:p w14:paraId="3FF5D97E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Defesa;</w:t>
      </w:r>
    </w:p>
    <w:p w14:paraId="55A587D8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Parecer;</w:t>
      </w:r>
    </w:p>
    <w:p w14:paraId="4A5957D6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Julgamento 1ª Instância;</w:t>
      </w:r>
    </w:p>
    <w:p w14:paraId="608B9BEF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Recurso Denunciante;</w:t>
      </w:r>
    </w:p>
    <w:p w14:paraId="66EA0EF1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Recurso Denunciado;</w:t>
      </w:r>
    </w:p>
    <w:p w14:paraId="3C4C1BB4" w14:textId="77777777" w:rsidR="00DF1592" w:rsidRDefault="00DF1592" w:rsidP="00DF1592">
      <w:pPr>
        <w:pStyle w:val="PargrafodaLista"/>
        <w:widowControl/>
        <w:numPr>
          <w:ilvl w:val="4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Julgamento 2ª Instância.</w:t>
      </w:r>
    </w:p>
    <w:p w14:paraId="14D1E649" w14:textId="4BE36FFB" w:rsidR="001C3CC8" w:rsidRDefault="001C3CC8" w:rsidP="001C3CC8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No cabeçalho de cada página o sistema deve exibir o</w:t>
      </w:r>
      <w:r w:rsidR="00A91633">
        <w:t xml:space="preserve"> número da página atual e número total de páginas, o</w:t>
      </w:r>
      <w:r>
        <w:t xml:space="preserve"> número da den</w:t>
      </w:r>
      <w:r w:rsidR="00A91633">
        <w:t xml:space="preserve">úncia e </w:t>
      </w:r>
      <w:r>
        <w:t>o ano de cadastro da denúncia;</w:t>
      </w:r>
    </w:p>
    <w:p w14:paraId="5E13872D" w14:textId="26C06BA7" w:rsidR="001C3CC8" w:rsidRDefault="001C3CC8" w:rsidP="001C3CC8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No rodapé de cada página devem ser exibidos</w:t>
      </w:r>
      <w:r w:rsidR="00135E7F">
        <w:t xml:space="preserve"> os dados de endereço do CAU/BR,</w:t>
      </w:r>
      <w:r>
        <w:t xml:space="preserve"> </w:t>
      </w:r>
      <w:r w:rsidR="00135E7F">
        <w:t xml:space="preserve">a data e hora da impressão, </w:t>
      </w:r>
      <w:r>
        <w:t>o usuário</w:t>
      </w:r>
      <w:r w:rsidR="00135E7F">
        <w:t xml:space="preserve"> que gerou o documento, o ip do usuário que gerou o documento,</w:t>
      </w:r>
      <w:r>
        <w:t xml:space="preserve"> o número da denúncia</w:t>
      </w:r>
      <w:r w:rsidR="00135E7F">
        <w:t xml:space="preserve"> e o número da página atual e número total de páginas</w:t>
      </w:r>
      <w:r>
        <w:t xml:space="preserve"> conforme protótipo.</w:t>
      </w:r>
    </w:p>
    <w:p w14:paraId="5CEA9D1E" w14:textId="71D707DE" w:rsidR="00A34716" w:rsidRDefault="00A34716" w:rsidP="001C3CC8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Conforme protótipos, os dados dos campos devem ser exibidos em letras maiúsculas a exceçã</w:t>
      </w:r>
      <w:r w:rsidR="00133CBE">
        <w:t>o dos campos de texto(Descrições),</w:t>
      </w:r>
      <w:r w:rsidR="004568D3">
        <w:t xml:space="preserve"> tabelas</w:t>
      </w:r>
      <w:r w:rsidR="00133CBE">
        <w:t xml:space="preserve"> e campo “DENÚNCIA SIGILOSA?”</w:t>
      </w:r>
      <w:r w:rsidR="004568D3">
        <w:t>;</w:t>
      </w:r>
    </w:p>
    <w:p w14:paraId="21C1E243" w14:textId="3F204438" w:rsidR="006C6932" w:rsidRDefault="004568D3" w:rsidP="006C6932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>Para as abas “Julgamento 1ª Instância” ou “Julgamento 2ª Instância” caso exista julgamento retificado, então o sistema deve exibir no documento gerado somente o julgamento ma</w:t>
      </w:r>
      <w:r w:rsidR="006C6932">
        <w:t>is recente referente a cada aba;</w:t>
      </w:r>
    </w:p>
    <w:p w14:paraId="10575240" w14:textId="23FBBFCF" w:rsidR="007C14EC" w:rsidRDefault="00AC44C3" w:rsidP="007C14EC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 xml:space="preserve">Embora os dados de contrarrazão sejam exibidos nas abas referentes ao recurso, no documento gerado, as contrarrazões devem ser exibidas após cada recurso ao qual se refere. “Contrarrazão </w:t>
      </w:r>
      <w:r>
        <w:lastRenderedPageBreak/>
        <w:t>do Denunciado” após o “Recurso do Denunciante” e “Contrarrazão do Denunciante” após o “Recurso do Denunciado”.</w:t>
      </w:r>
    </w:p>
    <w:p w14:paraId="083608CE" w14:textId="3948CE2E" w:rsidR="00546269" w:rsidRPr="002712B3" w:rsidRDefault="00546269" w:rsidP="001C3CC8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contextualSpacing/>
        <w:jc w:val="both"/>
      </w:pPr>
      <w:r>
        <w:t xml:space="preserve">O padrão de nome para o documento gerado deve ser: </w:t>
      </w:r>
      <w:r w:rsidRPr="00546269">
        <w:rPr>
          <w:b/>
          <w:i/>
        </w:rPr>
        <w:t>documento_denuncia_&lt;Nº Denúncia&gt;</w:t>
      </w:r>
      <w:r>
        <w:t>.</w:t>
      </w:r>
    </w:p>
    <w:bookmarkEnd w:id="17"/>
    <w:bookmarkEnd w:id="18"/>
    <w:p w14:paraId="5C1FB70B" w14:textId="77777777" w:rsidR="008D1793" w:rsidRPr="00995DB3" w:rsidRDefault="008D1793" w:rsidP="008D1793">
      <w:pPr>
        <w:spacing w:after="200" w:line="276" w:lineRule="auto"/>
        <w:contextualSpacing/>
        <w:rPr>
          <w:position w:val="3"/>
          <w:sz w:val="18"/>
          <w:szCs w:val="18"/>
        </w:rPr>
      </w:pPr>
    </w:p>
    <w:p w14:paraId="63F33EE0" w14:textId="1D6C5F3C" w:rsidR="00BC778D" w:rsidRDefault="00BC778D" w:rsidP="00BC778D">
      <w:pPr>
        <w:pStyle w:val="Ttulo2"/>
        <w:numPr>
          <w:ilvl w:val="0"/>
          <w:numId w:val="0"/>
        </w:numPr>
        <w:spacing w:before="240"/>
      </w:pPr>
      <w:bookmarkStart w:id="19" w:name="_Toc45183564"/>
      <w:r>
        <w:t>INFORMAÇÕES COMPLEMENTARES</w:t>
      </w:r>
      <w:bookmarkEnd w:id="19"/>
    </w:p>
    <w:p w14:paraId="4D857A2B" w14:textId="50BE667C" w:rsidR="006C118F" w:rsidRPr="006C118F" w:rsidRDefault="00CD2A1B" w:rsidP="00354AB5">
      <w:pPr>
        <w:pStyle w:val="Dica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N/A</w:t>
      </w:r>
    </w:p>
    <w:sectPr w:rsidR="006C118F" w:rsidRPr="006C118F" w:rsidSect="00757A62">
      <w:headerReference w:type="even" r:id="rId41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Nathan Freitas" w:date="2020-07-09T16:14:00Z" w:initials="NF">
    <w:p w14:paraId="47763925" w14:textId="18EAF3F7" w:rsidR="00F0735C" w:rsidRDefault="00F0735C">
      <w:pPr>
        <w:pStyle w:val="Textodecomentrio"/>
      </w:pPr>
      <w:r>
        <w:rPr>
          <w:rStyle w:val="Refdecomentrio"/>
        </w:rPr>
        <w:annotationRef/>
      </w:r>
      <w:r>
        <w:t>contra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7639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314938" w14:textId="77777777" w:rsidR="00E12A81" w:rsidRDefault="00E12A81">
      <w:r>
        <w:separator/>
      </w:r>
    </w:p>
    <w:p w14:paraId="5BD2DC35" w14:textId="77777777" w:rsidR="00E12A81" w:rsidRDefault="00E12A81"/>
  </w:endnote>
  <w:endnote w:type="continuationSeparator" w:id="0">
    <w:p w14:paraId="735B8720" w14:textId="77777777" w:rsidR="00E12A81" w:rsidRDefault="00E12A81">
      <w:r>
        <w:continuationSeparator/>
      </w:r>
    </w:p>
    <w:p w14:paraId="195BD123" w14:textId="77777777" w:rsidR="00E12A81" w:rsidRDefault="00E12A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F0735C" w:rsidRDefault="00F0735C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F0735C" w:rsidRPr="003D59E6" w14:paraId="2B97DD6D" w14:textId="77777777">
      <w:tc>
        <w:tcPr>
          <w:tcW w:w="4605" w:type="dxa"/>
          <w:vAlign w:val="center"/>
        </w:tcPr>
        <w:p w14:paraId="0297AE86" w14:textId="77777777" w:rsidR="00F0735C" w:rsidRPr="003D59E6" w:rsidRDefault="00F0735C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F0735C" w:rsidRPr="0017543C" w:rsidRDefault="00F0735C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126E64">
            <w:rPr>
              <w:rStyle w:val="Nmerodepgina"/>
              <w:rFonts w:ascii="Verdana" w:hAnsi="Verdana" w:cs="Arial"/>
              <w:b/>
              <w:noProof/>
            </w:rPr>
            <w:t>31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F0735C" w:rsidRPr="0057652B" w:rsidRDefault="00F0735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18996E" w14:textId="77777777" w:rsidR="00E12A81" w:rsidRDefault="00E12A81">
      <w:r>
        <w:separator/>
      </w:r>
    </w:p>
    <w:p w14:paraId="7EC2EBD8" w14:textId="77777777" w:rsidR="00E12A81" w:rsidRDefault="00E12A81"/>
  </w:footnote>
  <w:footnote w:type="continuationSeparator" w:id="0">
    <w:p w14:paraId="7C050B4C" w14:textId="77777777" w:rsidR="00E12A81" w:rsidRDefault="00E12A81">
      <w:r>
        <w:continuationSeparator/>
      </w:r>
    </w:p>
    <w:p w14:paraId="688F5C71" w14:textId="77777777" w:rsidR="00E12A81" w:rsidRDefault="00E12A8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F0735C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F0735C" w:rsidRPr="0017543C" w:rsidRDefault="00F0735C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pt;height:41.3pt" o:ole="">
                <v:imagedata r:id="rId1" o:title=""/>
              </v:shape>
              <o:OLEObject Type="Embed" ProgID="PBrush" ShapeID="_x0000_i1025" DrawAspect="Content" ObjectID="_1655900845" r:id="rId2"/>
            </w:object>
          </w:r>
        </w:p>
      </w:tc>
      <w:tc>
        <w:tcPr>
          <w:tcW w:w="4111" w:type="dxa"/>
          <w:vAlign w:val="center"/>
        </w:tcPr>
        <w:p w14:paraId="2CC77D67" w14:textId="0BE8AF2D" w:rsidR="00F0735C" w:rsidRPr="00C6532E" w:rsidRDefault="00F0735C" w:rsidP="00DF1592">
          <w:pPr>
            <w:pStyle w:val="Cabealho"/>
            <w:jc w:val="center"/>
            <w:rPr>
              <w:rFonts w:ascii="Verdana" w:hAnsi="Verdana"/>
            </w:rPr>
          </w:pPr>
          <w:r>
            <w:t>HST- 180 – Layout do Documento de Denúncia</w:t>
          </w:r>
        </w:p>
      </w:tc>
      <w:tc>
        <w:tcPr>
          <w:tcW w:w="3260" w:type="dxa"/>
          <w:vAlign w:val="center"/>
        </w:tcPr>
        <w:p w14:paraId="7C22B301" w14:textId="22E2F8E7" w:rsidR="00F0735C" w:rsidRPr="004A2AAB" w:rsidRDefault="00F0735C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F0735C" w:rsidRPr="004A2AAB" w:rsidRDefault="00F0735C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F0735C" w:rsidRDefault="00F0735C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F0735C" w:rsidRDefault="00F0735C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F0735C" w:rsidRDefault="00F0735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 w15:restartNumberingAfterBreak="0">
    <w:nsid w:val="013B73E0"/>
    <w:multiLevelType w:val="hybridMultilevel"/>
    <w:tmpl w:val="44C809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 w15:restartNumberingAfterBreak="0">
    <w:nsid w:val="154E0124"/>
    <w:multiLevelType w:val="hybridMultilevel"/>
    <w:tmpl w:val="A33CAE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A0601"/>
    <w:multiLevelType w:val="multilevel"/>
    <w:tmpl w:val="1CCE8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D229F1"/>
    <w:multiLevelType w:val="hybridMultilevel"/>
    <w:tmpl w:val="8B4428C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C28BD"/>
    <w:multiLevelType w:val="multilevel"/>
    <w:tmpl w:val="F9D4BE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8B63F5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8C75C6"/>
    <w:multiLevelType w:val="multilevel"/>
    <w:tmpl w:val="F9D4BE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1" w15:restartNumberingAfterBreak="0">
    <w:nsid w:val="3C541DAF"/>
    <w:multiLevelType w:val="hybridMultilevel"/>
    <w:tmpl w:val="411E73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5513BA"/>
    <w:multiLevelType w:val="multilevel"/>
    <w:tmpl w:val="17AC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3E15C4D"/>
    <w:multiLevelType w:val="hybridMultilevel"/>
    <w:tmpl w:val="EFE852AC"/>
    <w:lvl w:ilvl="0" w:tplc="4BFECB86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5" w15:restartNumberingAfterBreak="0">
    <w:nsid w:val="47223181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7" w15:restartNumberingAfterBreak="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18" w15:restartNumberingAfterBreak="0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6747A9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D2360A8"/>
    <w:multiLevelType w:val="multilevel"/>
    <w:tmpl w:val="9CC00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2" w15:restartNumberingAfterBreak="0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3" w15:restartNumberingAfterBreak="0">
    <w:nsid w:val="6E7676A3"/>
    <w:multiLevelType w:val="multilevel"/>
    <w:tmpl w:val="1D20B5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5" w15:restartNumberingAfterBreak="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8"/>
  </w:num>
  <w:num w:numId="3">
    <w:abstractNumId w:val="13"/>
  </w:num>
  <w:num w:numId="4">
    <w:abstractNumId w:val="25"/>
  </w:num>
  <w:num w:numId="5">
    <w:abstractNumId w:val="8"/>
  </w:num>
  <w:num w:numId="6">
    <w:abstractNumId w:val="15"/>
  </w:num>
  <w:num w:numId="7">
    <w:abstractNumId w:val="19"/>
  </w:num>
  <w:num w:numId="8">
    <w:abstractNumId w:val="2"/>
  </w:num>
  <w:num w:numId="9">
    <w:abstractNumId w:val="4"/>
  </w:num>
  <w:num w:numId="10">
    <w:abstractNumId w:val="11"/>
  </w:num>
  <w:num w:numId="11">
    <w:abstractNumId w:val="9"/>
  </w:num>
  <w:num w:numId="12">
    <w:abstractNumId w:val="7"/>
  </w:num>
  <w:num w:numId="13">
    <w:abstractNumId w:val="6"/>
  </w:num>
  <w:num w:numId="14">
    <w:abstractNumId w:val="20"/>
  </w:num>
  <w:num w:numId="15">
    <w:abstractNumId w:val="23"/>
  </w:num>
  <w:num w:numId="16">
    <w:abstractNumId w:val="12"/>
  </w:num>
  <w:num w:numId="17">
    <w:abstractNumId w:val="5"/>
  </w:num>
  <w:numIdMacAtCleanup w:val="1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athan Freitas">
    <w15:presenceInfo w15:providerId="Windows Live" w15:userId="3191437f854cf1f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24E"/>
    <w:rsid w:val="000101F4"/>
    <w:rsid w:val="00012C5B"/>
    <w:rsid w:val="000160AF"/>
    <w:rsid w:val="00016339"/>
    <w:rsid w:val="00016C1D"/>
    <w:rsid w:val="00020731"/>
    <w:rsid w:val="00020A51"/>
    <w:rsid w:val="00021F00"/>
    <w:rsid w:val="00022F02"/>
    <w:rsid w:val="0003015F"/>
    <w:rsid w:val="00030CE1"/>
    <w:rsid w:val="00031408"/>
    <w:rsid w:val="000326C6"/>
    <w:rsid w:val="0003604C"/>
    <w:rsid w:val="00036499"/>
    <w:rsid w:val="00045942"/>
    <w:rsid w:val="0005114D"/>
    <w:rsid w:val="00051354"/>
    <w:rsid w:val="000514D4"/>
    <w:rsid w:val="0005285F"/>
    <w:rsid w:val="00052B79"/>
    <w:rsid w:val="00053951"/>
    <w:rsid w:val="00053BA4"/>
    <w:rsid w:val="00054E88"/>
    <w:rsid w:val="00057893"/>
    <w:rsid w:val="0006016B"/>
    <w:rsid w:val="00060A30"/>
    <w:rsid w:val="00060ADF"/>
    <w:rsid w:val="000610FE"/>
    <w:rsid w:val="000628DE"/>
    <w:rsid w:val="0006486D"/>
    <w:rsid w:val="00064D3C"/>
    <w:rsid w:val="00064F78"/>
    <w:rsid w:val="000656C5"/>
    <w:rsid w:val="00065C98"/>
    <w:rsid w:val="00066FE3"/>
    <w:rsid w:val="00070317"/>
    <w:rsid w:val="00071D0D"/>
    <w:rsid w:val="00072376"/>
    <w:rsid w:val="00076318"/>
    <w:rsid w:val="00077D9A"/>
    <w:rsid w:val="000800F9"/>
    <w:rsid w:val="00080656"/>
    <w:rsid w:val="00080B9D"/>
    <w:rsid w:val="000825ED"/>
    <w:rsid w:val="00083E07"/>
    <w:rsid w:val="000848A6"/>
    <w:rsid w:val="00090081"/>
    <w:rsid w:val="00090EFE"/>
    <w:rsid w:val="00091939"/>
    <w:rsid w:val="00092606"/>
    <w:rsid w:val="0009796C"/>
    <w:rsid w:val="000A01B5"/>
    <w:rsid w:val="000A12C2"/>
    <w:rsid w:val="000A2C6C"/>
    <w:rsid w:val="000A6FE9"/>
    <w:rsid w:val="000A7708"/>
    <w:rsid w:val="000B038B"/>
    <w:rsid w:val="000B0771"/>
    <w:rsid w:val="000B25AE"/>
    <w:rsid w:val="000B38E9"/>
    <w:rsid w:val="000B38F1"/>
    <w:rsid w:val="000B624B"/>
    <w:rsid w:val="000C03AE"/>
    <w:rsid w:val="000C0B01"/>
    <w:rsid w:val="000C20BD"/>
    <w:rsid w:val="000C4D66"/>
    <w:rsid w:val="000C733E"/>
    <w:rsid w:val="000C795C"/>
    <w:rsid w:val="000D28C2"/>
    <w:rsid w:val="000D6620"/>
    <w:rsid w:val="000E10A0"/>
    <w:rsid w:val="000E2630"/>
    <w:rsid w:val="000E3457"/>
    <w:rsid w:val="000E4445"/>
    <w:rsid w:val="000E48FD"/>
    <w:rsid w:val="000E57EF"/>
    <w:rsid w:val="000E5F1F"/>
    <w:rsid w:val="000E6B5B"/>
    <w:rsid w:val="000F2EC9"/>
    <w:rsid w:val="000F6540"/>
    <w:rsid w:val="000F6CA7"/>
    <w:rsid w:val="000F6EF7"/>
    <w:rsid w:val="000F6F72"/>
    <w:rsid w:val="001001C0"/>
    <w:rsid w:val="001009D8"/>
    <w:rsid w:val="0010280B"/>
    <w:rsid w:val="00103385"/>
    <w:rsid w:val="00105443"/>
    <w:rsid w:val="00106C0F"/>
    <w:rsid w:val="0010717B"/>
    <w:rsid w:val="00107D30"/>
    <w:rsid w:val="00110BB0"/>
    <w:rsid w:val="00111139"/>
    <w:rsid w:val="00111FB8"/>
    <w:rsid w:val="00112035"/>
    <w:rsid w:val="001161D2"/>
    <w:rsid w:val="00116691"/>
    <w:rsid w:val="00120056"/>
    <w:rsid w:val="00121264"/>
    <w:rsid w:val="00123036"/>
    <w:rsid w:val="00125048"/>
    <w:rsid w:val="001262DC"/>
    <w:rsid w:val="00126E64"/>
    <w:rsid w:val="00127356"/>
    <w:rsid w:val="00133CBE"/>
    <w:rsid w:val="00134531"/>
    <w:rsid w:val="00134588"/>
    <w:rsid w:val="001346CA"/>
    <w:rsid w:val="00135D31"/>
    <w:rsid w:val="00135E7F"/>
    <w:rsid w:val="001363E1"/>
    <w:rsid w:val="00137CB7"/>
    <w:rsid w:val="00140297"/>
    <w:rsid w:val="001418E1"/>
    <w:rsid w:val="00141C5E"/>
    <w:rsid w:val="00142655"/>
    <w:rsid w:val="00142DD4"/>
    <w:rsid w:val="00143AA7"/>
    <w:rsid w:val="00143AE0"/>
    <w:rsid w:val="00145494"/>
    <w:rsid w:val="00145CB2"/>
    <w:rsid w:val="0014605A"/>
    <w:rsid w:val="001510DA"/>
    <w:rsid w:val="00155E7D"/>
    <w:rsid w:val="00157E66"/>
    <w:rsid w:val="00160028"/>
    <w:rsid w:val="00161C19"/>
    <w:rsid w:val="001624F9"/>
    <w:rsid w:val="00162BCE"/>
    <w:rsid w:val="00165338"/>
    <w:rsid w:val="00165659"/>
    <w:rsid w:val="00165A72"/>
    <w:rsid w:val="00165B69"/>
    <w:rsid w:val="001670E7"/>
    <w:rsid w:val="001701BE"/>
    <w:rsid w:val="00170681"/>
    <w:rsid w:val="001711A1"/>
    <w:rsid w:val="00172963"/>
    <w:rsid w:val="0017696D"/>
    <w:rsid w:val="0017700F"/>
    <w:rsid w:val="00180964"/>
    <w:rsid w:val="00182ECD"/>
    <w:rsid w:val="0019358E"/>
    <w:rsid w:val="0019417C"/>
    <w:rsid w:val="0019459B"/>
    <w:rsid w:val="00194A9F"/>
    <w:rsid w:val="001971B3"/>
    <w:rsid w:val="001975BE"/>
    <w:rsid w:val="001A1019"/>
    <w:rsid w:val="001A2218"/>
    <w:rsid w:val="001A2FF5"/>
    <w:rsid w:val="001A309A"/>
    <w:rsid w:val="001A5E0F"/>
    <w:rsid w:val="001A6771"/>
    <w:rsid w:val="001A6CA3"/>
    <w:rsid w:val="001A7234"/>
    <w:rsid w:val="001B012E"/>
    <w:rsid w:val="001B1A50"/>
    <w:rsid w:val="001B1FAA"/>
    <w:rsid w:val="001B277D"/>
    <w:rsid w:val="001B6CC7"/>
    <w:rsid w:val="001C01FF"/>
    <w:rsid w:val="001C0EF5"/>
    <w:rsid w:val="001C15FC"/>
    <w:rsid w:val="001C2605"/>
    <w:rsid w:val="001C2642"/>
    <w:rsid w:val="001C2717"/>
    <w:rsid w:val="001C2B38"/>
    <w:rsid w:val="001C31D7"/>
    <w:rsid w:val="001C3CC8"/>
    <w:rsid w:val="001C4976"/>
    <w:rsid w:val="001C604A"/>
    <w:rsid w:val="001D009C"/>
    <w:rsid w:val="001D1AD7"/>
    <w:rsid w:val="001D202C"/>
    <w:rsid w:val="001D2AE3"/>
    <w:rsid w:val="001D6958"/>
    <w:rsid w:val="001D7362"/>
    <w:rsid w:val="001D78CC"/>
    <w:rsid w:val="001E45E8"/>
    <w:rsid w:val="001E5FCB"/>
    <w:rsid w:val="001E7DA1"/>
    <w:rsid w:val="001F1623"/>
    <w:rsid w:val="001F1F01"/>
    <w:rsid w:val="001F2292"/>
    <w:rsid w:val="001F6C31"/>
    <w:rsid w:val="002028D7"/>
    <w:rsid w:val="002103B1"/>
    <w:rsid w:val="0021173B"/>
    <w:rsid w:val="00212BB8"/>
    <w:rsid w:val="0021528E"/>
    <w:rsid w:val="00215C74"/>
    <w:rsid w:val="00223965"/>
    <w:rsid w:val="0022457D"/>
    <w:rsid w:val="0022486D"/>
    <w:rsid w:val="002254FF"/>
    <w:rsid w:val="002264A6"/>
    <w:rsid w:val="00230564"/>
    <w:rsid w:val="0023090C"/>
    <w:rsid w:val="0023318E"/>
    <w:rsid w:val="002350C0"/>
    <w:rsid w:val="002359C8"/>
    <w:rsid w:val="0023608F"/>
    <w:rsid w:val="00237FEE"/>
    <w:rsid w:val="0024203F"/>
    <w:rsid w:val="002437BE"/>
    <w:rsid w:val="00247683"/>
    <w:rsid w:val="00251B1C"/>
    <w:rsid w:val="00254507"/>
    <w:rsid w:val="00257616"/>
    <w:rsid w:val="00261F7D"/>
    <w:rsid w:val="002628E3"/>
    <w:rsid w:val="00265D9D"/>
    <w:rsid w:val="00266BFA"/>
    <w:rsid w:val="00267DC7"/>
    <w:rsid w:val="002712B3"/>
    <w:rsid w:val="00272819"/>
    <w:rsid w:val="00274416"/>
    <w:rsid w:val="00274559"/>
    <w:rsid w:val="00275F60"/>
    <w:rsid w:val="00277737"/>
    <w:rsid w:val="002838BF"/>
    <w:rsid w:val="00285628"/>
    <w:rsid w:val="002858A6"/>
    <w:rsid w:val="00285971"/>
    <w:rsid w:val="00287C8C"/>
    <w:rsid w:val="00290B40"/>
    <w:rsid w:val="00291C43"/>
    <w:rsid w:val="002927EC"/>
    <w:rsid w:val="0029384B"/>
    <w:rsid w:val="00294C89"/>
    <w:rsid w:val="00297B14"/>
    <w:rsid w:val="002A08EB"/>
    <w:rsid w:val="002A0B69"/>
    <w:rsid w:val="002A0F72"/>
    <w:rsid w:val="002A1F81"/>
    <w:rsid w:val="002A4A24"/>
    <w:rsid w:val="002A4B20"/>
    <w:rsid w:val="002A6D90"/>
    <w:rsid w:val="002A7B4E"/>
    <w:rsid w:val="002B08D8"/>
    <w:rsid w:val="002B0FC5"/>
    <w:rsid w:val="002B1554"/>
    <w:rsid w:val="002B3949"/>
    <w:rsid w:val="002C284B"/>
    <w:rsid w:val="002C2864"/>
    <w:rsid w:val="002C715F"/>
    <w:rsid w:val="002C750E"/>
    <w:rsid w:val="002C7F07"/>
    <w:rsid w:val="002D0BC6"/>
    <w:rsid w:val="002D17F1"/>
    <w:rsid w:val="002D1BDF"/>
    <w:rsid w:val="002D1CAA"/>
    <w:rsid w:val="002D3F16"/>
    <w:rsid w:val="002D492B"/>
    <w:rsid w:val="002D561C"/>
    <w:rsid w:val="002D7A66"/>
    <w:rsid w:val="002E2041"/>
    <w:rsid w:val="002E468D"/>
    <w:rsid w:val="002F0D4C"/>
    <w:rsid w:val="002F256A"/>
    <w:rsid w:val="002F30A1"/>
    <w:rsid w:val="002F4F0D"/>
    <w:rsid w:val="002F505A"/>
    <w:rsid w:val="002F629D"/>
    <w:rsid w:val="002F7D1D"/>
    <w:rsid w:val="003004EA"/>
    <w:rsid w:val="003013CE"/>
    <w:rsid w:val="00301505"/>
    <w:rsid w:val="0030273C"/>
    <w:rsid w:val="0030370F"/>
    <w:rsid w:val="003053E1"/>
    <w:rsid w:val="00307363"/>
    <w:rsid w:val="00307A89"/>
    <w:rsid w:val="00310629"/>
    <w:rsid w:val="0031309A"/>
    <w:rsid w:val="0031332F"/>
    <w:rsid w:val="0031453A"/>
    <w:rsid w:val="003150A6"/>
    <w:rsid w:val="003167F7"/>
    <w:rsid w:val="003215FB"/>
    <w:rsid w:val="00322EBD"/>
    <w:rsid w:val="00323C9E"/>
    <w:rsid w:val="00324A7D"/>
    <w:rsid w:val="003253EF"/>
    <w:rsid w:val="00330D47"/>
    <w:rsid w:val="00333F4A"/>
    <w:rsid w:val="0033587E"/>
    <w:rsid w:val="00337CBB"/>
    <w:rsid w:val="003419D8"/>
    <w:rsid w:val="00341A6F"/>
    <w:rsid w:val="003423EF"/>
    <w:rsid w:val="00342AFD"/>
    <w:rsid w:val="00344F6E"/>
    <w:rsid w:val="00347052"/>
    <w:rsid w:val="00347BB0"/>
    <w:rsid w:val="003510DD"/>
    <w:rsid w:val="00353CEF"/>
    <w:rsid w:val="00354AB5"/>
    <w:rsid w:val="003562D2"/>
    <w:rsid w:val="0035649F"/>
    <w:rsid w:val="0036094F"/>
    <w:rsid w:val="00360FF8"/>
    <w:rsid w:val="00361A0B"/>
    <w:rsid w:val="00361C3E"/>
    <w:rsid w:val="00362959"/>
    <w:rsid w:val="003708BF"/>
    <w:rsid w:val="003716C2"/>
    <w:rsid w:val="003716D2"/>
    <w:rsid w:val="00371758"/>
    <w:rsid w:val="003722A4"/>
    <w:rsid w:val="00372E4E"/>
    <w:rsid w:val="003733A1"/>
    <w:rsid w:val="003800E5"/>
    <w:rsid w:val="00382B08"/>
    <w:rsid w:val="00384A0A"/>
    <w:rsid w:val="003903A9"/>
    <w:rsid w:val="00392B90"/>
    <w:rsid w:val="003934FC"/>
    <w:rsid w:val="00395773"/>
    <w:rsid w:val="00396331"/>
    <w:rsid w:val="003978B7"/>
    <w:rsid w:val="00397C99"/>
    <w:rsid w:val="00397E0F"/>
    <w:rsid w:val="003A0FE0"/>
    <w:rsid w:val="003A1B7A"/>
    <w:rsid w:val="003A261E"/>
    <w:rsid w:val="003A5214"/>
    <w:rsid w:val="003A5A15"/>
    <w:rsid w:val="003A6E6C"/>
    <w:rsid w:val="003A6EF6"/>
    <w:rsid w:val="003B0E06"/>
    <w:rsid w:val="003B2E4F"/>
    <w:rsid w:val="003B32DC"/>
    <w:rsid w:val="003B39C8"/>
    <w:rsid w:val="003B4B68"/>
    <w:rsid w:val="003B4B94"/>
    <w:rsid w:val="003B7779"/>
    <w:rsid w:val="003C0368"/>
    <w:rsid w:val="003C0C12"/>
    <w:rsid w:val="003C1EAF"/>
    <w:rsid w:val="003C23D1"/>
    <w:rsid w:val="003C4B1C"/>
    <w:rsid w:val="003C4CF8"/>
    <w:rsid w:val="003C7C29"/>
    <w:rsid w:val="003D09A1"/>
    <w:rsid w:val="003D12FE"/>
    <w:rsid w:val="003D4F15"/>
    <w:rsid w:val="003D5767"/>
    <w:rsid w:val="003E00D9"/>
    <w:rsid w:val="003E05E2"/>
    <w:rsid w:val="003E16B7"/>
    <w:rsid w:val="003E353E"/>
    <w:rsid w:val="003E5072"/>
    <w:rsid w:val="003E7BCF"/>
    <w:rsid w:val="003F01E8"/>
    <w:rsid w:val="003F08D5"/>
    <w:rsid w:val="003F18A5"/>
    <w:rsid w:val="003F2380"/>
    <w:rsid w:val="003F36CA"/>
    <w:rsid w:val="003F45FF"/>
    <w:rsid w:val="003F629D"/>
    <w:rsid w:val="003F7489"/>
    <w:rsid w:val="003F78CD"/>
    <w:rsid w:val="004017B0"/>
    <w:rsid w:val="004019CD"/>
    <w:rsid w:val="00402755"/>
    <w:rsid w:val="00402FB3"/>
    <w:rsid w:val="00406C11"/>
    <w:rsid w:val="00410002"/>
    <w:rsid w:val="00411E80"/>
    <w:rsid w:val="0041224B"/>
    <w:rsid w:val="004166D4"/>
    <w:rsid w:val="004204BB"/>
    <w:rsid w:val="00423475"/>
    <w:rsid w:val="00424FDE"/>
    <w:rsid w:val="00427294"/>
    <w:rsid w:val="00430470"/>
    <w:rsid w:val="004307B6"/>
    <w:rsid w:val="004307FE"/>
    <w:rsid w:val="00431529"/>
    <w:rsid w:val="0043209D"/>
    <w:rsid w:val="00432970"/>
    <w:rsid w:val="00433123"/>
    <w:rsid w:val="00433E23"/>
    <w:rsid w:val="00434B58"/>
    <w:rsid w:val="00436CA3"/>
    <w:rsid w:val="00441F6B"/>
    <w:rsid w:val="004436FA"/>
    <w:rsid w:val="00445958"/>
    <w:rsid w:val="004502F6"/>
    <w:rsid w:val="00452F7E"/>
    <w:rsid w:val="00453895"/>
    <w:rsid w:val="004568D3"/>
    <w:rsid w:val="004629EA"/>
    <w:rsid w:val="00462B29"/>
    <w:rsid w:val="004648CA"/>
    <w:rsid w:val="0046506D"/>
    <w:rsid w:val="00465842"/>
    <w:rsid w:val="004670C6"/>
    <w:rsid w:val="00471F93"/>
    <w:rsid w:val="00472A62"/>
    <w:rsid w:val="00474BAB"/>
    <w:rsid w:val="004764B9"/>
    <w:rsid w:val="00476E07"/>
    <w:rsid w:val="00481081"/>
    <w:rsid w:val="0048291B"/>
    <w:rsid w:val="00482C73"/>
    <w:rsid w:val="00484544"/>
    <w:rsid w:val="00484B69"/>
    <w:rsid w:val="00485B09"/>
    <w:rsid w:val="00487494"/>
    <w:rsid w:val="004905E2"/>
    <w:rsid w:val="00491640"/>
    <w:rsid w:val="00492E0E"/>
    <w:rsid w:val="00496A36"/>
    <w:rsid w:val="004970B0"/>
    <w:rsid w:val="004975F1"/>
    <w:rsid w:val="004A1149"/>
    <w:rsid w:val="004A1DAD"/>
    <w:rsid w:val="004A4D97"/>
    <w:rsid w:val="004A699B"/>
    <w:rsid w:val="004B2780"/>
    <w:rsid w:val="004B44D5"/>
    <w:rsid w:val="004B5E8C"/>
    <w:rsid w:val="004B7836"/>
    <w:rsid w:val="004C3E38"/>
    <w:rsid w:val="004C5ACC"/>
    <w:rsid w:val="004C76D1"/>
    <w:rsid w:val="004D000D"/>
    <w:rsid w:val="004D1D95"/>
    <w:rsid w:val="004D60DE"/>
    <w:rsid w:val="004D7401"/>
    <w:rsid w:val="004D7FA8"/>
    <w:rsid w:val="004E37DA"/>
    <w:rsid w:val="004E6355"/>
    <w:rsid w:val="004F2D3C"/>
    <w:rsid w:val="004F5F85"/>
    <w:rsid w:val="004F74DA"/>
    <w:rsid w:val="00506B74"/>
    <w:rsid w:val="00506FBC"/>
    <w:rsid w:val="00506FCD"/>
    <w:rsid w:val="0050739C"/>
    <w:rsid w:val="00510DDA"/>
    <w:rsid w:val="00515FBB"/>
    <w:rsid w:val="00523715"/>
    <w:rsid w:val="00524337"/>
    <w:rsid w:val="00525512"/>
    <w:rsid w:val="00526046"/>
    <w:rsid w:val="00526D00"/>
    <w:rsid w:val="00531D8C"/>
    <w:rsid w:val="005376D3"/>
    <w:rsid w:val="0054075C"/>
    <w:rsid w:val="0054497B"/>
    <w:rsid w:val="00546269"/>
    <w:rsid w:val="00546631"/>
    <w:rsid w:val="00551540"/>
    <w:rsid w:val="00554170"/>
    <w:rsid w:val="005543B6"/>
    <w:rsid w:val="00554E1D"/>
    <w:rsid w:val="00555818"/>
    <w:rsid w:val="00557A0F"/>
    <w:rsid w:val="00561B0B"/>
    <w:rsid w:val="00564087"/>
    <w:rsid w:val="00564768"/>
    <w:rsid w:val="00564C0C"/>
    <w:rsid w:val="00566188"/>
    <w:rsid w:val="00566743"/>
    <w:rsid w:val="005711B6"/>
    <w:rsid w:val="005718F6"/>
    <w:rsid w:val="00572518"/>
    <w:rsid w:val="00574128"/>
    <w:rsid w:val="00575349"/>
    <w:rsid w:val="00575F89"/>
    <w:rsid w:val="00577620"/>
    <w:rsid w:val="00580668"/>
    <w:rsid w:val="005819CB"/>
    <w:rsid w:val="00581B33"/>
    <w:rsid w:val="0058232E"/>
    <w:rsid w:val="0058318B"/>
    <w:rsid w:val="005834A3"/>
    <w:rsid w:val="00583D0E"/>
    <w:rsid w:val="00586BE7"/>
    <w:rsid w:val="00587974"/>
    <w:rsid w:val="0059179B"/>
    <w:rsid w:val="00593FA1"/>
    <w:rsid w:val="00596253"/>
    <w:rsid w:val="005975B4"/>
    <w:rsid w:val="005A1A0E"/>
    <w:rsid w:val="005A256A"/>
    <w:rsid w:val="005A2664"/>
    <w:rsid w:val="005A2C86"/>
    <w:rsid w:val="005A359D"/>
    <w:rsid w:val="005A4527"/>
    <w:rsid w:val="005A4EB7"/>
    <w:rsid w:val="005B325E"/>
    <w:rsid w:val="005B660B"/>
    <w:rsid w:val="005B729F"/>
    <w:rsid w:val="005B77D4"/>
    <w:rsid w:val="005B7BEE"/>
    <w:rsid w:val="005D1A41"/>
    <w:rsid w:val="005D4539"/>
    <w:rsid w:val="005D5D2D"/>
    <w:rsid w:val="005E3C0C"/>
    <w:rsid w:val="005E419E"/>
    <w:rsid w:val="005E577D"/>
    <w:rsid w:val="005E6003"/>
    <w:rsid w:val="005E77FA"/>
    <w:rsid w:val="005F0752"/>
    <w:rsid w:val="005F0D30"/>
    <w:rsid w:val="005F1915"/>
    <w:rsid w:val="005F2448"/>
    <w:rsid w:val="005F5CA8"/>
    <w:rsid w:val="005F65D6"/>
    <w:rsid w:val="005F6896"/>
    <w:rsid w:val="006002CB"/>
    <w:rsid w:val="00602595"/>
    <w:rsid w:val="006036B0"/>
    <w:rsid w:val="00606275"/>
    <w:rsid w:val="00606AF1"/>
    <w:rsid w:val="00606AF9"/>
    <w:rsid w:val="006146D9"/>
    <w:rsid w:val="00614B97"/>
    <w:rsid w:val="006158F8"/>
    <w:rsid w:val="00616156"/>
    <w:rsid w:val="006271D7"/>
    <w:rsid w:val="00627838"/>
    <w:rsid w:val="00630574"/>
    <w:rsid w:val="00631F95"/>
    <w:rsid w:val="00633084"/>
    <w:rsid w:val="0063366E"/>
    <w:rsid w:val="00633E2A"/>
    <w:rsid w:val="00634FD7"/>
    <w:rsid w:val="006352E6"/>
    <w:rsid w:val="00635CDA"/>
    <w:rsid w:val="00637B13"/>
    <w:rsid w:val="0064143D"/>
    <w:rsid w:val="00643A82"/>
    <w:rsid w:val="00643AF1"/>
    <w:rsid w:val="006471A3"/>
    <w:rsid w:val="00647C03"/>
    <w:rsid w:val="006507A2"/>
    <w:rsid w:val="00651E99"/>
    <w:rsid w:val="00655914"/>
    <w:rsid w:val="00655DAF"/>
    <w:rsid w:val="00655E52"/>
    <w:rsid w:val="00656382"/>
    <w:rsid w:val="00660A75"/>
    <w:rsid w:val="006661A7"/>
    <w:rsid w:val="006711F7"/>
    <w:rsid w:val="00671345"/>
    <w:rsid w:val="00674B15"/>
    <w:rsid w:val="00677A54"/>
    <w:rsid w:val="0068237B"/>
    <w:rsid w:val="0068683D"/>
    <w:rsid w:val="00694780"/>
    <w:rsid w:val="006959CB"/>
    <w:rsid w:val="00696BC0"/>
    <w:rsid w:val="006A1688"/>
    <w:rsid w:val="006B0C3A"/>
    <w:rsid w:val="006B1FB8"/>
    <w:rsid w:val="006B3090"/>
    <w:rsid w:val="006B45C9"/>
    <w:rsid w:val="006B5605"/>
    <w:rsid w:val="006B6098"/>
    <w:rsid w:val="006B6AFD"/>
    <w:rsid w:val="006B74E7"/>
    <w:rsid w:val="006C118F"/>
    <w:rsid w:val="006C12BE"/>
    <w:rsid w:val="006C2336"/>
    <w:rsid w:val="006C3CED"/>
    <w:rsid w:val="006C4DA2"/>
    <w:rsid w:val="006C6932"/>
    <w:rsid w:val="006D0A23"/>
    <w:rsid w:val="006D3B7A"/>
    <w:rsid w:val="006D4A9F"/>
    <w:rsid w:val="006D6EF8"/>
    <w:rsid w:val="006E06C6"/>
    <w:rsid w:val="006E0D5B"/>
    <w:rsid w:val="006E2982"/>
    <w:rsid w:val="006E2DA3"/>
    <w:rsid w:val="006E3F8D"/>
    <w:rsid w:val="006E6BBD"/>
    <w:rsid w:val="006E721D"/>
    <w:rsid w:val="006F273C"/>
    <w:rsid w:val="006F2F2B"/>
    <w:rsid w:val="006F61BD"/>
    <w:rsid w:val="006F7211"/>
    <w:rsid w:val="00700887"/>
    <w:rsid w:val="007011EB"/>
    <w:rsid w:val="00701721"/>
    <w:rsid w:val="00701C8D"/>
    <w:rsid w:val="007051C4"/>
    <w:rsid w:val="007077EF"/>
    <w:rsid w:val="00711079"/>
    <w:rsid w:val="0071116C"/>
    <w:rsid w:val="00711792"/>
    <w:rsid w:val="00712B6B"/>
    <w:rsid w:val="00712CFB"/>
    <w:rsid w:val="0071545C"/>
    <w:rsid w:val="00715BED"/>
    <w:rsid w:val="00716230"/>
    <w:rsid w:val="007262FA"/>
    <w:rsid w:val="00727873"/>
    <w:rsid w:val="00731409"/>
    <w:rsid w:val="00735A2C"/>
    <w:rsid w:val="00737F56"/>
    <w:rsid w:val="0074070B"/>
    <w:rsid w:val="007423B8"/>
    <w:rsid w:val="0075008C"/>
    <w:rsid w:val="00750948"/>
    <w:rsid w:val="007511C0"/>
    <w:rsid w:val="007516BE"/>
    <w:rsid w:val="007521BC"/>
    <w:rsid w:val="0075221C"/>
    <w:rsid w:val="00752E6D"/>
    <w:rsid w:val="00753257"/>
    <w:rsid w:val="007534C3"/>
    <w:rsid w:val="0075539B"/>
    <w:rsid w:val="0075540D"/>
    <w:rsid w:val="00755612"/>
    <w:rsid w:val="007565DE"/>
    <w:rsid w:val="007566B1"/>
    <w:rsid w:val="007569F0"/>
    <w:rsid w:val="00757A62"/>
    <w:rsid w:val="00760C10"/>
    <w:rsid w:val="00762A08"/>
    <w:rsid w:val="007641DE"/>
    <w:rsid w:val="00771810"/>
    <w:rsid w:val="00773231"/>
    <w:rsid w:val="007749F3"/>
    <w:rsid w:val="007763FC"/>
    <w:rsid w:val="00780268"/>
    <w:rsid w:val="00780DC8"/>
    <w:rsid w:val="007811DE"/>
    <w:rsid w:val="00781DFC"/>
    <w:rsid w:val="00782404"/>
    <w:rsid w:val="00782AD4"/>
    <w:rsid w:val="00784D4E"/>
    <w:rsid w:val="00785945"/>
    <w:rsid w:val="00786174"/>
    <w:rsid w:val="007867AF"/>
    <w:rsid w:val="007867B5"/>
    <w:rsid w:val="00787E58"/>
    <w:rsid w:val="00790949"/>
    <w:rsid w:val="00790F8E"/>
    <w:rsid w:val="00790FE7"/>
    <w:rsid w:val="00795474"/>
    <w:rsid w:val="007A1EDD"/>
    <w:rsid w:val="007A27C8"/>
    <w:rsid w:val="007A2E31"/>
    <w:rsid w:val="007A463D"/>
    <w:rsid w:val="007B3470"/>
    <w:rsid w:val="007B3B3D"/>
    <w:rsid w:val="007B5796"/>
    <w:rsid w:val="007B5A83"/>
    <w:rsid w:val="007B6867"/>
    <w:rsid w:val="007B75D3"/>
    <w:rsid w:val="007C0290"/>
    <w:rsid w:val="007C14EC"/>
    <w:rsid w:val="007C3BFF"/>
    <w:rsid w:val="007C49AB"/>
    <w:rsid w:val="007C6621"/>
    <w:rsid w:val="007C6EB0"/>
    <w:rsid w:val="007D0C25"/>
    <w:rsid w:val="007D1D45"/>
    <w:rsid w:val="007D26EF"/>
    <w:rsid w:val="007D44A5"/>
    <w:rsid w:val="007D54D5"/>
    <w:rsid w:val="007D6F96"/>
    <w:rsid w:val="007D781B"/>
    <w:rsid w:val="007E3B0E"/>
    <w:rsid w:val="007E63B7"/>
    <w:rsid w:val="007F0509"/>
    <w:rsid w:val="007F225B"/>
    <w:rsid w:val="007F4EB7"/>
    <w:rsid w:val="007F645D"/>
    <w:rsid w:val="007F6639"/>
    <w:rsid w:val="007F71F4"/>
    <w:rsid w:val="007F7CB9"/>
    <w:rsid w:val="007F7FEF"/>
    <w:rsid w:val="008011B8"/>
    <w:rsid w:val="00802D45"/>
    <w:rsid w:val="00806C76"/>
    <w:rsid w:val="00812E44"/>
    <w:rsid w:val="00820476"/>
    <w:rsid w:val="00820EAF"/>
    <w:rsid w:val="0082141D"/>
    <w:rsid w:val="008232DC"/>
    <w:rsid w:val="008239EF"/>
    <w:rsid w:val="00825F00"/>
    <w:rsid w:val="0082705B"/>
    <w:rsid w:val="00827383"/>
    <w:rsid w:val="00830867"/>
    <w:rsid w:val="008308DF"/>
    <w:rsid w:val="008334A2"/>
    <w:rsid w:val="008402A6"/>
    <w:rsid w:val="00840460"/>
    <w:rsid w:val="0084158C"/>
    <w:rsid w:val="008439C3"/>
    <w:rsid w:val="00845AD5"/>
    <w:rsid w:val="00846389"/>
    <w:rsid w:val="008469B0"/>
    <w:rsid w:val="00847353"/>
    <w:rsid w:val="00847A9D"/>
    <w:rsid w:val="00850FF7"/>
    <w:rsid w:val="00851855"/>
    <w:rsid w:val="00852A0C"/>
    <w:rsid w:val="008545DB"/>
    <w:rsid w:val="008561B4"/>
    <w:rsid w:val="00856F79"/>
    <w:rsid w:val="00861C3B"/>
    <w:rsid w:val="00862F2D"/>
    <w:rsid w:val="00863636"/>
    <w:rsid w:val="008676BC"/>
    <w:rsid w:val="008732A9"/>
    <w:rsid w:val="00874558"/>
    <w:rsid w:val="00874B98"/>
    <w:rsid w:val="00876787"/>
    <w:rsid w:val="008767B4"/>
    <w:rsid w:val="00876A33"/>
    <w:rsid w:val="008800A5"/>
    <w:rsid w:val="00880552"/>
    <w:rsid w:val="0088117A"/>
    <w:rsid w:val="00881D86"/>
    <w:rsid w:val="0088297A"/>
    <w:rsid w:val="008838E8"/>
    <w:rsid w:val="0088554D"/>
    <w:rsid w:val="00890DCB"/>
    <w:rsid w:val="00897E50"/>
    <w:rsid w:val="008A3F09"/>
    <w:rsid w:val="008A5457"/>
    <w:rsid w:val="008A6807"/>
    <w:rsid w:val="008A6883"/>
    <w:rsid w:val="008A6E83"/>
    <w:rsid w:val="008A7043"/>
    <w:rsid w:val="008B1B4B"/>
    <w:rsid w:val="008B211F"/>
    <w:rsid w:val="008C184D"/>
    <w:rsid w:val="008C18E2"/>
    <w:rsid w:val="008C2FB6"/>
    <w:rsid w:val="008C699D"/>
    <w:rsid w:val="008C6C3F"/>
    <w:rsid w:val="008D016E"/>
    <w:rsid w:val="008D1793"/>
    <w:rsid w:val="008D2309"/>
    <w:rsid w:val="008D29C9"/>
    <w:rsid w:val="008D2A66"/>
    <w:rsid w:val="008D48B0"/>
    <w:rsid w:val="008D6202"/>
    <w:rsid w:val="008D6FAA"/>
    <w:rsid w:val="008E1EF5"/>
    <w:rsid w:val="008E58E3"/>
    <w:rsid w:val="008E5ABC"/>
    <w:rsid w:val="008E7EFF"/>
    <w:rsid w:val="008F3397"/>
    <w:rsid w:val="008F3792"/>
    <w:rsid w:val="008F3793"/>
    <w:rsid w:val="008F50AF"/>
    <w:rsid w:val="008F6511"/>
    <w:rsid w:val="009000EE"/>
    <w:rsid w:val="009033AA"/>
    <w:rsid w:val="00905944"/>
    <w:rsid w:val="00905A4E"/>
    <w:rsid w:val="00905BC9"/>
    <w:rsid w:val="00906E50"/>
    <w:rsid w:val="009118CF"/>
    <w:rsid w:val="00912C94"/>
    <w:rsid w:val="00913662"/>
    <w:rsid w:val="0092073F"/>
    <w:rsid w:val="00921551"/>
    <w:rsid w:val="009218EE"/>
    <w:rsid w:val="00922D03"/>
    <w:rsid w:val="0092457D"/>
    <w:rsid w:val="009261BC"/>
    <w:rsid w:val="009264A8"/>
    <w:rsid w:val="00927FDD"/>
    <w:rsid w:val="0093416A"/>
    <w:rsid w:val="00934FC1"/>
    <w:rsid w:val="00935198"/>
    <w:rsid w:val="00935A66"/>
    <w:rsid w:val="00940F9F"/>
    <w:rsid w:val="00941C57"/>
    <w:rsid w:val="0094458B"/>
    <w:rsid w:val="00946DF5"/>
    <w:rsid w:val="00951795"/>
    <w:rsid w:val="00951FBE"/>
    <w:rsid w:val="009526E3"/>
    <w:rsid w:val="009538E4"/>
    <w:rsid w:val="009548ED"/>
    <w:rsid w:val="0095544B"/>
    <w:rsid w:val="00957A91"/>
    <w:rsid w:val="009605C0"/>
    <w:rsid w:val="00961D2E"/>
    <w:rsid w:val="00962258"/>
    <w:rsid w:val="00963437"/>
    <w:rsid w:val="00964E33"/>
    <w:rsid w:val="00964EA1"/>
    <w:rsid w:val="00965F6F"/>
    <w:rsid w:val="00972D5A"/>
    <w:rsid w:val="009809EA"/>
    <w:rsid w:val="00981360"/>
    <w:rsid w:val="00982ECD"/>
    <w:rsid w:val="00986EA7"/>
    <w:rsid w:val="00990822"/>
    <w:rsid w:val="009919E0"/>
    <w:rsid w:val="00992005"/>
    <w:rsid w:val="0099498B"/>
    <w:rsid w:val="00995DB3"/>
    <w:rsid w:val="009968C7"/>
    <w:rsid w:val="00997D16"/>
    <w:rsid w:val="009A23E0"/>
    <w:rsid w:val="009A3384"/>
    <w:rsid w:val="009B0E3A"/>
    <w:rsid w:val="009B111C"/>
    <w:rsid w:val="009B3BA4"/>
    <w:rsid w:val="009B42E9"/>
    <w:rsid w:val="009B5314"/>
    <w:rsid w:val="009B5756"/>
    <w:rsid w:val="009B7D02"/>
    <w:rsid w:val="009C1FA4"/>
    <w:rsid w:val="009C5D3B"/>
    <w:rsid w:val="009C7DD1"/>
    <w:rsid w:val="009D0E04"/>
    <w:rsid w:val="009D38DE"/>
    <w:rsid w:val="009D3C60"/>
    <w:rsid w:val="009D68F9"/>
    <w:rsid w:val="009D7690"/>
    <w:rsid w:val="009E5597"/>
    <w:rsid w:val="009E58CB"/>
    <w:rsid w:val="009F1056"/>
    <w:rsid w:val="009F289C"/>
    <w:rsid w:val="009F2994"/>
    <w:rsid w:val="009F32D2"/>
    <w:rsid w:val="009F3E3A"/>
    <w:rsid w:val="00A00A3F"/>
    <w:rsid w:val="00A05379"/>
    <w:rsid w:val="00A064D7"/>
    <w:rsid w:val="00A10738"/>
    <w:rsid w:val="00A12737"/>
    <w:rsid w:val="00A13AD0"/>
    <w:rsid w:val="00A13B01"/>
    <w:rsid w:val="00A148BF"/>
    <w:rsid w:val="00A15505"/>
    <w:rsid w:val="00A15B1C"/>
    <w:rsid w:val="00A17320"/>
    <w:rsid w:val="00A207A8"/>
    <w:rsid w:val="00A217A3"/>
    <w:rsid w:val="00A21CAA"/>
    <w:rsid w:val="00A26FA9"/>
    <w:rsid w:val="00A27D3D"/>
    <w:rsid w:val="00A30720"/>
    <w:rsid w:val="00A31336"/>
    <w:rsid w:val="00A34716"/>
    <w:rsid w:val="00A35C33"/>
    <w:rsid w:val="00A42430"/>
    <w:rsid w:val="00A4247F"/>
    <w:rsid w:val="00A44634"/>
    <w:rsid w:val="00A455EC"/>
    <w:rsid w:val="00A500D4"/>
    <w:rsid w:val="00A5243B"/>
    <w:rsid w:val="00A56F96"/>
    <w:rsid w:val="00A601BA"/>
    <w:rsid w:val="00A6121F"/>
    <w:rsid w:val="00A63956"/>
    <w:rsid w:val="00A66BD6"/>
    <w:rsid w:val="00A70350"/>
    <w:rsid w:val="00A723B2"/>
    <w:rsid w:val="00A735A5"/>
    <w:rsid w:val="00A7720C"/>
    <w:rsid w:val="00A77C61"/>
    <w:rsid w:val="00A8278A"/>
    <w:rsid w:val="00A82F6D"/>
    <w:rsid w:val="00A834A8"/>
    <w:rsid w:val="00A838F4"/>
    <w:rsid w:val="00A849F2"/>
    <w:rsid w:val="00A86515"/>
    <w:rsid w:val="00A865C7"/>
    <w:rsid w:val="00A86917"/>
    <w:rsid w:val="00A86EFF"/>
    <w:rsid w:val="00A86FE6"/>
    <w:rsid w:val="00A90B28"/>
    <w:rsid w:val="00A91633"/>
    <w:rsid w:val="00A920AF"/>
    <w:rsid w:val="00A9241D"/>
    <w:rsid w:val="00A9454B"/>
    <w:rsid w:val="00A95018"/>
    <w:rsid w:val="00A95528"/>
    <w:rsid w:val="00A96FB3"/>
    <w:rsid w:val="00A97AEF"/>
    <w:rsid w:val="00A97D94"/>
    <w:rsid w:val="00AA0679"/>
    <w:rsid w:val="00AA1DBD"/>
    <w:rsid w:val="00AA3B1E"/>
    <w:rsid w:val="00AA5D0E"/>
    <w:rsid w:val="00AA6C1F"/>
    <w:rsid w:val="00AB1061"/>
    <w:rsid w:val="00AB43DE"/>
    <w:rsid w:val="00AB593F"/>
    <w:rsid w:val="00AB7942"/>
    <w:rsid w:val="00AC3D6D"/>
    <w:rsid w:val="00AC44C3"/>
    <w:rsid w:val="00AC4B96"/>
    <w:rsid w:val="00AD0188"/>
    <w:rsid w:val="00AD1284"/>
    <w:rsid w:val="00AE1752"/>
    <w:rsid w:val="00AE2C48"/>
    <w:rsid w:val="00AE4111"/>
    <w:rsid w:val="00AE554A"/>
    <w:rsid w:val="00AE7AA6"/>
    <w:rsid w:val="00B01AC2"/>
    <w:rsid w:val="00B051E3"/>
    <w:rsid w:val="00B07C5E"/>
    <w:rsid w:val="00B119AB"/>
    <w:rsid w:val="00B12B2E"/>
    <w:rsid w:val="00B13199"/>
    <w:rsid w:val="00B13656"/>
    <w:rsid w:val="00B20794"/>
    <w:rsid w:val="00B20A22"/>
    <w:rsid w:val="00B21BDA"/>
    <w:rsid w:val="00B25D0B"/>
    <w:rsid w:val="00B25E6E"/>
    <w:rsid w:val="00B26F29"/>
    <w:rsid w:val="00B32664"/>
    <w:rsid w:val="00B327E0"/>
    <w:rsid w:val="00B346CF"/>
    <w:rsid w:val="00B348C0"/>
    <w:rsid w:val="00B3543F"/>
    <w:rsid w:val="00B37829"/>
    <w:rsid w:val="00B378D2"/>
    <w:rsid w:val="00B4101A"/>
    <w:rsid w:val="00B410F5"/>
    <w:rsid w:val="00B41119"/>
    <w:rsid w:val="00B41C91"/>
    <w:rsid w:val="00B43814"/>
    <w:rsid w:val="00B46F2D"/>
    <w:rsid w:val="00B479FC"/>
    <w:rsid w:val="00B50AED"/>
    <w:rsid w:val="00B516E1"/>
    <w:rsid w:val="00B51EB9"/>
    <w:rsid w:val="00B52F2D"/>
    <w:rsid w:val="00B531B4"/>
    <w:rsid w:val="00B5363F"/>
    <w:rsid w:val="00B53AB6"/>
    <w:rsid w:val="00B54A59"/>
    <w:rsid w:val="00B56097"/>
    <w:rsid w:val="00B563D1"/>
    <w:rsid w:val="00B6090B"/>
    <w:rsid w:val="00B617FF"/>
    <w:rsid w:val="00B62FA2"/>
    <w:rsid w:val="00B63AFD"/>
    <w:rsid w:val="00B64E53"/>
    <w:rsid w:val="00B652B6"/>
    <w:rsid w:val="00B65832"/>
    <w:rsid w:val="00B67C92"/>
    <w:rsid w:val="00B760F7"/>
    <w:rsid w:val="00B7668E"/>
    <w:rsid w:val="00B769D4"/>
    <w:rsid w:val="00B77D04"/>
    <w:rsid w:val="00B80987"/>
    <w:rsid w:val="00B81117"/>
    <w:rsid w:val="00B820C4"/>
    <w:rsid w:val="00B839C1"/>
    <w:rsid w:val="00B8449A"/>
    <w:rsid w:val="00B84B26"/>
    <w:rsid w:val="00B90382"/>
    <w:rsid w:val="00B9228A"/>
    <w:rsid w:val="00B92A37"/>
    <w:rsid w:val="00B9451E"/>
    <w:rsid w:val="00B946BE"/>
    <w:rsid w:val="00B956CA"/>
    <w:rsid w:val="00BA0B4E"/>
    <w:rsid w:val="00BA0CA6"/>
    <w:rsid w:val="00BA0DE1"/>
    <w:rsid w:val="00BA39E5"/>
    <w:rsid w:val="00BA45EF"/>
    <w:rsid w:val="00BA4DD5"/>
    <w:rsid w:val="00BA6886"/>
    <w:rsid w:val="00BB1A1B"/>
    <w:rsid w:val="00BB5290"/>
    <w:rsid w:val="00BB5F63"/>
    <w:rsid w:val="00BB7296"/>
    <w:rsid w:val="00BB783E"/>
    <w:rsid w:val="00BB7917"/>
    <w:rsid w:val="00BB7E79"/>
    <w:rsid w:val="00BC07CB"/>
    <w:rsid w:val="00BC1B3E"/>
    <w:rsid w:val="00BC221B"/>
    <w:rsid w:val="00BC2A65"/>
    <w:rsid w:val="00BC5056"/>
    <w:rsid w:val="00BC6B9D"/>
    <w:rsid w:val="00BC763E"/>
    <w:rsid w:val="00BC778D"/>
    <w:rsid w:val="00BC77BD"/>
    <w:rsid w:val="00BD1161"/>
    <w:rsid w:val="00BD2BA8"/>
    <w:rsid w:val="00BD3177"/>
    <w:rsid w:val="00BD41B5"/>
    <w:rsid w:val="00BD5E65"/>
    <w:rsid w:val="00BE1485"/>
    <w:rsid w:val="00BE3F2E"/>
    <w:rsid w:val="00BE5C7E"/>
    <w:rsid w:val="00BF051A"/>
    <w:rsid w:val="00BF0F39"/>
    <w:rsid w:val="00BF15FE"/>
    <w:rsid w:val="00BF19FD"/>
    <w:rsid w:val="00BF215B"/>
    <w:rsid w:val="00BF2CF6"/>
    <w:rsid w:val="00BF3144"/>
    <w:rsid w:val="00BF5AFB"/>
    <w:rsid w:val="00C0196F"/>
    <w:rsid w:val="00C03E9D"/>
    <w:rsid w:val="00C03F98"/>
    <w:rsid w:val="00C06EEC"/>
    <w:rsid w:val="00C11A1A"/>
    <w:rsid w:val="00C12093"/>
    <w:rsid w:val="00C13478"/>
    <w:rsid w:val="00C1528E"/>
    <w:rsid w:val="00C16430"/>
    <w:rsid w:val="00C17004"/>
    <w:rsid w:val="00C17ADA"/>
    <w:rsid w:val="00C20D06"/>
    <w:rsid w:val="00C213FF"/>
    <w:rsid w:val="00C21931"/>
    <w:rsid w:val="00C228E1"/>
    <w:rsid w:val="00C256AE"/>
    <w:rsid w:val="00C27407"/>
    <w:rsid w:val="00C27591"/>
    <w:rsid w:val="00C304F3"/>
    <w:rsid w:val="00C31CDC"/>
    <w:rsid w:val="00C33D6A"/>
    <w:rsid w:val="00C33EA1"/>
    <w:rsid w:val="00C378D9"/>
    <w:rsid w:val="00C42292"/>
    <w:rsid w:val="00C42947"/>
    <w:rsid w:val="00C43395"/>
    <w:rsid w:val="00C44878"/>
    <w:rsid w:val="00C53226"/>
    <w:rsid w:val="00C56715"/>
    <w:rsid w:val="00C56B52"/>
    <w:rsid w:val="00C5729F"/>
    <w:rsid w:val="00C57FD9"/>
    <w:rsid w:val="00C6226C"/>
    <w:rsid w:val="00C64B05"/>
    <w:rsid w:val="00C6532E"/>
    <w:rsid w:val="00C6572B"/>
    <w:rsid w:val="00C65C7A"/>
    <w:rsid w:val="00C67CD8"/>
    <w:rsid w:val="00C7173E"/>
    <w:rsid w:val="00C72510"/>
    <w:rsid w:val="00C75503"/>
    <w:rsid w:val="00C75CEA"/>
    <w:rsid w:val="00C75D86"/>
    <w:rsid w:val="00C8198C"/>
    <w:rsid w:val="00C84369"/>
    <w:rsid w:val="00C87FBF"/>
    <w:rsid w:val="00C901B0"/>
    <w:rsid w:val="00C9045A"/>
    <w:rsid w:val="00C90968"/>
    <w:rsid w:val="00C91B26"/>
    <w:rsid w:val="00C92AC3"/>
    <w:rsid w:val="00C946B7"/>
    <w:rsid w:val="00C96DED"/>
    <w:rsid w:val="00C9734A"/>
    <w:rsid w:val="00CA0512"/>
    <w:rsid w:val="00CA16B3"/>
    <w:rsid w:val="00CA1BE6"/>
    <w:rsid w:val="00CA2053"/>
    <w:rsid w:val="00CA4805"/>
    <w:rsid w:val="00CB069D"/>
    <w:rsid w:val="00CB1AB9"/>
    <w:rsid w:val="00CB295C"/>
    <w:rsid w:val="00CB45A5"/>
    <w:rsid w:val="00CB5399"/>
    <w:rsid w:val="00CB596E"/>
    <w:rsid w:val="00CB71CE"/>
    <w:rsid w:val="00CC60EA"/>
    <w:rsid w:val="00CC669B"/>
    <w:rsid w:val="00CC7748"/>
    <w:rsid w:val="00CD2A1B"/>
    <w:rsid w:val="00CD45DB"/>
    <w:rsid w:val="00CD5D96"/>
    <w:rsid w:val="00CE0C5A"/>
    <w:rsid w:val="00CE1061"/>
    <w:rsid w:val="00CE176F"/>
    <w:rsid w:val="00CE2810"/>
    <w:rsid w:val="00CE5FEF"/>
    <w:rsid w:val="00CE655D"/>
    <w:rsid w:val="00CE6CF0"/>
    <w:rsid w:val="00CF00CB"/>
    <w:rsid w:val="00CF0247"/>
    <w:rsid w:val="00CF1562"/>
    <w:rsid w:val="00CF2771"/>
    <w:rsid w:val="00CF2CB0"/>
    <w:rsid w:val="00CF3096"/>
    <w:rsid w:val="00CF3C4D"/>
    <w:rsid w:val="00CF5475"/>
    <w:rsid w:val="00CF6C62"/>
    <w:rsid w:val="00D001A7"/>
    <w:rsid w:val="00D04F1D"/>
    <w:rsid w:val="00D05D5B"/>
    <w:rsid w:val="00D0733E"/>
    <w:rsid w:val="00D11F09"/>
    <w:rsid w:val="00D13416"/>
    <w:rsid w:val="00D14310"/>
    <w:rsid w:val="00D15404"/>
    <w:rsid w:val="00D158EE"/>
    <w:rsid w:val="00D1699F"/>
    <w:rsid w:val="00D16E1E"/>
    <w:rsid w:val="00D175C7"/>
    <w:rsid w:val="00D214BE"/>
    <w:rsid w:val="00D21D6D"/>
    <w:rsid w:val="00D21F1F"/>
    <w:rsid w:val="00D226D9"/>
    <w:rsid w:val="00D245A1"/>
    <w:rsid w:val="00D32351"/>
    <w:rsid w:val="00D32BEA"/>
    <w:rsid w:val="00D33257"/>
    <w:rsid w:val="00D34193"/>
    <w:rsid w:val="00D34C48"/>
    <w:rsid w:val="00D35C7C"/>
    <w:rsid w:val="00D3774B"/>
    <w:rsid w:val="00D4000A"/>
    <w:rsid w:val="00D41AAE"/>
    <w:rsid w:val="00D420D5"/>
    <w:rsid w:val="00D42BD5"/>
    <w:rsid w:val="00D43605"/>
    <w:rsid w:val="00D43972"/>
    <w:rsid w:val="00D43E32"/>
    <w:rsid w:val="00D45825"/>
    <w:rsid w:val="00D46763"/>
    <w:rsid w:val="00D471A9"/>
    <w:rsid w:val="00D47F53"/>
    <w:rsid w:val="00D50450"/>
    <w:rsid w:val="00D51740"/>
    <w:rsid w:val="00D52B20"/>
    <w:rsid w:val="00D554DA"/>
    <w:rsid w:val="00D56FD6"/>
    <w:rsid w:val="00D57FE3"/>
    <w:rsid w:val="00D601AA"/>
    <w:rsid w:val="00D62305"/>
    <w:rsid w:val="00D641B3"/>
    <w:rsid w:val="00D6500F"/>
    <w:rsid w:val="00D65DB0"/>
    <w:rsid w:val="00D703DD"/>
    <w:rsid w:val="00D714EB"/>
    <w:rsid w:val="00D72924"/>
    <w:rsid w:val="00D752A6"/>
    <w:rsid w:val="00D76191"/>
    <w:rsid w:val="00D800E6"/>
    <w:rsid w:val="00D83277"/>
    <w:rsid w:val="00D83876"/>
    <w:rsid w:val="00D84978"/>
    <w:rsid w:val="00D84F9D"/>
    <w:rsid w:val="00D86514"/>
    <w:rsid w:val="00D87476"/>
    <w:rsid w:val="00D90031"/>
    <w:rsid w:val="00D908D1"/>
    <w:rsid w:val="00D9255C"/>
    <w:rsid w:val="00D940DB"/>
    <w:rsid w:val="00D95424"/>
    <w:rsid w:val="00D95F22"/>
    <w:rsid w:val="00DA03C2"/>
    <w:rsid w:val="00DA320F"/>
    <w:rsid w:val="00DA4348"/>
    <w:rsid w:val="00DA61B6"/>
    <w:rsid w:val="00DA6BC9"/>
    <w:rsid w:val="00DA750F"/>
    <w:rsid w:val="00DB2A41"/>
    <w:rsid w:val="00DB36DE"/>
    <w:rsid w:val="00DB46E9"/>
    <w:rsid w:val="00DB4711"/>
    <w:rsid w:val="00DB79A8"/>
    <w:rsid w:val="00DC298C"/>
    <w:rsid w:val="00DC3A6B"/>
    <w:rsid w:val="00DC3E44"/>
    <w:rsid w:val="00DC5B3A"/>
    <w:rsid w:val="00DD064E"/>
    <w:rsid w:val="00DD1404"/>
    <w:rsid w:val="00DD4598"/>
    <w:rsid w:val="00DE0827"/>
    <w:rsid w:val="00DE0EA6"/>
    <w:rsid w:val="00DE2AB3"/>
    <w:rsid w:val="00DE3385"/>
    <w:rsid w:val="00DE35A3"/>
    <w:rsid w:val="00DE39ED"/>
    <w:rsid w:val="00DE3C9C"/>
    <w:rsid w:val="00DE40C2"/>
    <w:rsid w:val="00DE50A5"/>
    <w:rsid w:val="00DE578C"/>
    <w:rsid w:val="00DE697F"/>
    <w:rsid w:val="00DE7BA6"/>
    <w:rsid w:val="00DF1592"/>
    <w:rsid w:val="00DF15B9"/>
    <w:rsid w:val="00DF1A7D"/>
    <w:rsid w:val="00DF3810"/>
    <w:rsid w:val="00DF43B9"/>
    <w:rsid w:val="00DF5B65"/>
    <w:rsid w:val="00DF65A3"/>
    <w:rsid w:val="00E021B0"/>
    <w:rsid w:val="00E033BC"/>
    <w:rsid w:val="00E06D55"/>
    <w:rsid w:val="00E0754F"/>
    <w:rsid w:val="00E10A81"/>
    <w:rsid w:val="00E10E99"/>
    <w:rsid w:val="00E10ED5"/>
    <w:rsid w:val="00E11B79"/>
    <w:rsid w:val="00E12A81"/>
    <w:rsid w:val="00E1558E"/>
    <w:rsid w:val="00E17354"/>
    <w:rsid w:val="00E178B6"/>
    <w:rsid w:val="00E20144"/>
    <w:rsid w:val="00E20737"/>
    <w:rsid w:val="00E214F0"/>
    <w:rsid w:val="00E21E52"/>
    <w:rsid w:val="00E24E03"/>
    <w:rsid w:val="00E25043"/>
    <w:rsid w:val="00E25943"/>
    <w:rsid w:val="00E25C04"/>
    <w:rsid w:val="00E3057F"/>
    <w:rsid w:val="00E323E0"/>
    <w:rsid w:val="00E40015"/>
    <w:rsid w:val="00E411F6"/>
    <w:rsid w:val="00E41207"/>
    <w:rsid w:val="00E41340"/>
    <w:rsid w:val="00E45012"/>
    <w:rsid w:val="00E466B7"/>
    <w:rsid w:val="00E47B6D"/>
    <w:rsid w:val="00E52E3B"/>
    <w:rsid w:val="00E54A9A"/>
    <w:rsid w:val="00E54D1A"/>
    <w:rsid w:val="00E56A64"/>
    <w:rsid w:val="00E61521"/>
    <w:rsid w:val="00E65D86"/>
    <w:rsid w:val="00E66CE0"/>
    <w:rsid w:val="00E71168"/>
    <w:rsid w:val="00E72D83"/>
    <w:rsid w:val="00E73C4D"/>
    <w:rsid w:val="00E759F5"/>
    <w:rsid w:val="00E76CD8"/>
    <w:rsid w:val="00E807A3"/>
    <w:rsid w:val="00E8374F"/>
    <w:rsid w:val="00E86610"/>
    <w:rsid w:val="00E90748"/>
    <w:rsid w:val="00E921E5"/>
    <w:rsid w:val="00E939B6"/>
    <w:rsid w:val="00E94B7E"/>
    <w:rsid w:val="00E9563E"/>
    <w:rsid w:val="00E9759D"/>
    <w:rsid w:val="00E976B5"/>
    <w:rsid w:val="00EA5CA1"/>
    <w:rsid w:val="00EA5EB0"/>
    <w:rsid w:val="00EB028A"/>
    <w:rsid w:val="00EB0556"/>
    <w:rsid w:val="00EB17A1"/>
    <w:rsid w:val="00EB18CB"/>
    <w:rsid w:val="00EB20B3"/>
    <w:rsid w:val="00EB3D08"/>
    <w:rsid w:val="00EC39EA"/>
    <w:rsid w:val="00EC39FE"/>
    <w:rsid w:val="00EC6623"/>
    <w:rsid w:val="00EC675E"/>
    <w:rsid w:val="00ED0569"/>
    <w:rsid w:val="00ED325F"/>
    <w:rsid w:val="00ED3B89"/>
    <w:rsid w:val="00ED77CE"/>
    <w:rsid w:val="00EE0C0C"/>
    <w:rsid w:val="00EE0C88"/>
    <w:rsid w:val="00EE29B2"/>
    <w:rsid w:val="00EE35BC"/>
    <w:rsid w:val="00EE4C28"/>
    <w:rsid w:val="00EE533C"/>
    <w:rsid w:val="00EE799F"/>
    <w:rsid w:val="00EF0B5F"/>
    <w:rsid w:val="00EF11E3"/>
    <w:rsid w:val="00EF48FD"/>
    <w:rsid w:val="00EF6935"/>
    <w:rsid w:val="00EF6B22"/>
    <w:rsid w:val="00F009F6"/>
    <w:rsid w:val="00F00E53"/>
    <w:rsid w:val="00F00E55"/>
    <w:rsid w:val="00F01190"/>
    <w:rsid w:val="00F01AEC"/>
    <w:rsid w:val="00F02B46"/>
    <w:rsid w:val="00F03691"/>
    <w:rsid w:val="00F06185"/>
    <w:rsid w:val="00F06A3D"/>
    <w:rsid w:val="00F06C34"/>
    <w:rsid w:val="00F0735C"/>
    <w:rsid w:val="00F1354F"/>
    <w:rsid w:val="00F13B6F"/>
    <w:rsid w:val="00F15103"/>
    <w:rsid w:val="00F15158"/>
    <w:rsid w:val="00F1683E"/>
    <w:rsid w:val="00F179DE"/>
    <w:rsid w:val="00F2011A"/>
    <w:rsid w:val="00F21594"/>
    <w:rsid w:val="00F22377"/>
    <w:rsid w:val="00F232B2"/>
    <w:rsid w:val="00F23DF4"/>
    <w:rsid w:val="00F24820"/>
    <w:rsid w:val="00F30992"/>
    <w:rsid w:val="00F31CBA"/>
    <w:rsid w:val="00F32A73"/>
    <w:rsid w:val="00F331F9"/>
    <w:rsid w:val="00F3348C"/>
    <w:rsid w:val="00F35C39"/>
    <w:rsid w:val="00F36312"/>
    <w:rsid w:val="00F46D1D"/>
    <w:rsid w:val="00F4708B"/>
    <w:rsid w:val="00F471EA"/>
    <w:rsid w:val="00F50392"/>
    <w:rsid w:val="00F505B0"/>
    <w:rsid w:val="00F51A16"/>
    <w:rsid w:val="00F51AE6"/>
    <w:rsid w:val="00F52DDF"/>
    <w:rsid w:val="00F55FF2"/>
    <w:rsid w:val="00F574D3"/>
    <w:rsid w:val="00F60194"/>
    <w:rsid w:val="00F705AD"/>
    <w:rsid w:val="00F70B3D"/>
    <w:rsid w:val="00F7122C"/>
    <w:rsid w:val="00F71FDA"/>
    <w:rsid w:val="00F72E90"/>
    <w:rsid w:val="00F74B60"/>
    <w:rsid w:val="00F74E79"/>
    <w:rsid w:val="00F756E8"/>
    <w:rsid w:val="00F76A48"/>
    <w:rsid w:val="00F76C8A"/>
    <w:rsid w:val="00F777DD"/>
    <w:rsid w:val="00F779E2"/>
    <w:rsid w:val="00F8342F"/>
    <w:rsid w:val="00F86A6F"/>
    <w:rsid w:val="00F87857"/>
    <w:rsid w:val="00F9118D"/>
    <w:rsid w:val="00F912B0"/>
    <w:rsid w:val="00F955F0"/>
    <w:rsid w:val="00FA012E"/>
    <w:rsid w:val="00FA3242"/>
    <w:rsid w:val="00FA5BDD"/>
    <w:rsid w:val="00FA7A49"/>
    <w:rsid w:val="00FA7FC7"/>
    <w:rsid w:val="00FA7FDE"/>
    <w:rsid w:val="00FB0F15"/>
    <w:rsid w:val="00FB17B4"/>
    <w:rsid w:val="00FB3C8F"/>
    <w:rsid w:val="00FB3FDB"/>
    <w:rsid w:val="00FB5395"/>
    <w:rsid w:val="00FB5814"/>
    <w:rsid w:val="00FC3C16"/>
    <w:rsid w:val="00FD3518"/>
    <w:rsid w:val="00FD66CC"/>
    <w:rsid w:val="00FD74B5"/>
    <w:rsid w:val="00FD76D3"/>
    <w:rsid w:val="00FE046D"/>
    <w:rsid w:val="00FE2E2D"/>
    <w:rsid w:val="00FE31C8"/>
    <w:rsid w:val="00FF2A06"/>
    <w:rsid w:val="00FF4B66"/>
    <w:rsid w:val="00FF4DA5"/>
    <w:rsid w:val="00FF76F5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fim">
    <w:name w:val="endnote text"/>
    <w:basedOn w:val="Normal"/>
    <w:link w:val="TextodenotadefimChar"/>
    <w:semiHidden/>
    <w:unhideWhenUsed/>
    <w:rsid w:val="00602595"/>
    <w:pPr>
      <w:spacing w:before="0" w:after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semiHidden/>
    <w:rsid w:val="00602595"/>
    <w:rPr>
      <w:rFonts w:ascii="Arial" w:hAnsi="Arial"/>
    </w:rPr>
  </w:style>
  <w:style w:type="character" w:styleId="Refdenotadefim">
    <w:name w:val="endnote reference"/>
    <w:basedOn w:val="Fontepargpadro"/>
    <w:semiHidden/>
    <w:unhideWhenUsed/>
    <w:rsid w:val="00602595"/>
    <w:rPr>
      <w:vertAlign w:val="superscript"/>
    </w:rPr>
  </w:style>
  <w:style w:type="paragraph" w:styleId="Textodenotaderodap">
    <w:name w:val="footnote text"/>
    <w:basedOn w:val="Normal"/>
    <w:link w:val="TextodenotaderodapChar"/>
    <w:semiHidden/>
    <w:unhideWhenUsed/>
    <w:rsid w:val="00602595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02595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60259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commentsExtended" Target="commentsExtended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omments" Target="comments.xml"/><Relationship Id="rId43" Type="http://schemas.microsoft.com/office/2011/relationships/people" Target="peop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DBEDC-5277-471E-B23D-50EE8BEEA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</Template>
  <TotalTime>41</TotalTime>
  <Pages>36</Pages>
  <Words>2833</Words>
  <Characters>15299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18096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squadra</cp:lastModifiedBy>
  <cp:revision>8</cp:revision>
  <cp:lastPrinted>2006-08-08T20:14:00Z</cp:lastPrinted>
  <dcterms:created xsi:type="dcterms:W3CDTF">2020-07-10T13:29:00Z</dcterms:created>
  <dcterms:modified xsi:type="dcterms:W3CDTF">2020-07-10T18:41:00Z</dcterms:modified>
</cp:coreProperties>
</file>