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D1EDD" w14:textId="178523B8" w:rsidR="00A735A5" w:rsidRPr="00C03F98" w:rsidRDefault="00825F00">
      <w:pPr>
        <w:pStyle w:val="TituloDocumento"/>
        <w:rPr>
          <w:sz w:val="52"/>
          <w:szCs w:val="52"/>
        </w:rPr>
      </w:pPr>
      <w:r w:rsidRPr="00C03F98">
        <w:rPr>
          <w:sz w:val="52"/>
          <w:szCs w:val="52"/>
        </w:rPr>
        <w:fldChar w:fldCharType="begin"/>
      </w:r>
      <w:r w:rsidR="00C03F98" w:rsidRPr="00C03F98">
        <w:rPr>
          <w:sz w:val="52"/>
          <w:szCs w:val="52"/>
        </w:rPr>
        <w:instrText xml:space="preserve"> ASK  NomeCasoUso "Inserir a identificaç</w:instrText>
      </w:r>
      <w:r w:rsidR="00C03F98" w:rsidRPr="00C03F98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C03F98">
        <w:rPr>
          <w:sz w:val="52"/>
          <w:szCs w:val="52"/>
        </w:rPr>
        <w:fldChar w:fldCharType="separate"/>
      </w:r>
      <w:bookmarkStart w:id="0" w:name="NomeCasoUso"/>
      <w:r w:rsidR="00C03F98" w:rsidRPr="00C03F98">
        <w:rPr>
          <w:sz w:val="52"/>
          <w:szCs w:val="52"/>
        </w:rPr>
        <w:t>### - Nome do Caso de Uso</w:t>
      </w:r>
      <w:bookmarkEnd w:id="0"/>
      <w:r w:rsidRPr="00C03F98">
        <w:rPr>
          <w:sz w:val="52"/>
          <w:szCs w:val="52"/>
        </w:rPr>
        <w:fldChar w:fldCharType="end"/>
      </w:r>
      <w:r w:rsidR="00C3388A">
        <w:rPr>
          <w:sz w:val="52"/>
          <w:szCs w:val="52"/>
        </w:rPr>
        <w:t>HST0</w:t>
      </w:r>
      <w:r w:rsidR="005E4787">
        <w:rPr>
          <w:sz w:val="52"/>
          <w:szCs w:val="52"/>
        </w:rPr>
        <w:t>20</w:t>
      </w:r>
      <w:r w:rsidR="00C3388A">
        <w:rPr>
          <w:sz w:val="52"/>
          <w:szCs w:val="52"/>
        </w:rPr>
        <w:t>-</w:t>
      </w:r>
      <w:r w:rsidR="00D71CA1" w:rsidRPr="00D71CA1">
        <w:rPr>
          <w:sz w:val="52"/>
          <w:szCs w:val="52"/>
        </w:rPr>
        <w:t>Definir</w:t>
      </w:r>
      <w:r w:rsidR="00D71CA1">
        <w:rPr>
          <w:sz w:val="52"/>
          <w:szCs w:val="52"/>
        </w:rPr>
        <w:t xml:space="preserve"> </w:t>
      </w:r>
      <w:r w:rsidR="00D71CA1" w:rsidRPr="00D71CA1">
        <w:rPr>
          <w:sz w:val="52"/>
          <w:szCs w:val="52"/>
        </w:rPr>
        <w:t>Declaração</w:t>
      </w:r>
      <w:r w:rsidR="00D71CA1">
        <w:rPr>
          <w:sz w:val="52"/>
          <w:szCs w:val="52"/>
        </w:rPr>
        <w:t xml:space="preserve">/E-mail </w:t>
      </w:r>
      <w:r w:rsidR="005E4787">
        <w:rPr>
          <w:sz w:val="52"/>
          <w:szCs w:val="52"/>
        </w:rPr>
        <w:t>– Manter Chapa</w:t>
      </w:r>
    </w:p>
    <w:p w14:paraId="5ECACC84" w14:textId="0710FF88" w:rsidR="00AF2B52" w:rsidRPr="00852A8B" w:rsidRDefault="00825F00" w:rsidP="00AF2B52">
      <w:pPr>
        <w:pStyle w:val="NomeProjeto"/>
      </w:pPr>
      <w:r>
        <w:fldChar w:fldCharType="begin"/>
      </w:r>
      <w:r w:rsidR="00A735A5">
        <w:instrText xml:space="preserve"> ASK  NomePr</w:instrText>
      </w:r>
      <w:r w:rsidR="00C03F98">
        <w:instrText>oduto</w:instrText>
      </w:r>
      <w:r w:rsidR="00A735A5">
        <w:instrText xml:space="preserve"> "Informe o nome do </w:instrText>
      </w:r>
      <w:r w:rsidR="00C03F98">
        <w:instrText>produto</w:instrText>
      </w:r>
      <w:r w:rsidR="00A735A5">
        <w:instrText xml:space="preserve">"  \* MERGEFORMAT </w:instrText>
      </w:r>
      <w:r>
        <w:fldChar w:fldCharType="separate"/>
      </w:r>
      <w:bookmarkStart w:id="1" w:name="NomeProduto"/>
      <w:bookmarkStart w:id="2" w:name="NomeProjeto"/>
      <w:r w:rsidR="00C03F98">
        <w:t>&lt;Nome do Produto&gt;</w:t>
      </w:r>
      <w:bookmarkEnd w:id="1"/>
      <w:bookmarkEnd w:id="2"/>
      <w:r>
        <w:fldChar w:fldCharType="end"/>
      </w:r>
      <w:r w:rsidR="008E139D">
        <w:t xml:space="preserve">Sistema </w:t>
      </w:r>
      <w:r w:rsidR="00675004">
        <w:t>Processo Eleitoral</w:t>
      </w:r>
    </w:p>
    <w:p w14:paraId="5A8E73EC" w14:textId="19F2A185" w:rsidR="00A735A5" w:rsidRDefault="00825F00">
      <w:pPr>
        <w:pStyle w:val="NomeCliente"/>
      </w:pPr>
      <w:r>
        <w:fldChar w:fldCharType="begin"/>
      </w:r>
      <w:r w:rsidR="00A735A5">
        <w:instrText xml:space="preserve"> ASK  NomeCliente "Informe o nome do cliente"  \* MERGEFORMAT </w:instrText>
      </w:r>
      <w:r>
        <w:fldChar w:fldCharType="separate"/>
      </w:r>
      <w:bookmarkStart w:id="3" w:name="NomeCliente"/>
      <w:r w:rsidR="00C03F98">
        <w:t>&lt;Nome do cliente&gt;</w:t>
      </w:r>
      <w:bookmarkEnd w:id="3"/>
      <w:r>
        <w:fldChar w:fldCharType="end"/>
      </w:r>
      <w:r w:rsidR="00FA0C73">
        <w:t>CAU</w:t>
      </w:r>
    </w:p>
    <w:p w14:paraId="26020D1D" w14:textId="77777777" w:rsidR="00A735A5" w:rsidRPr="00970B0C" w:rsidRDefault="00A735A5">
      <w:pPr>
        <w:pStyle w:val="NomeCliente"/>
        <w:sectPr w:rsidR="00A735A5" w:rsidRPr="00970B0C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Default="00E25943" w:rsidP="00E25943">
      <w:pPr>
        <w:pStyle w:val="Dica"/>
        <w:spacing w:after="0"/>
      </w:pPr>
    </w:p>
    <w:p w14:paraId="09D3AC62" w14:textId="77777777" w:rsidR="00A735A5" w:rsidRPr="00B407F6" w:rsidRDefault="00A735A5">
      <w:pPr>
        <w:rPr>
          <w:rFonts w:ascii="Verdana" w:hAnsi="Verdana" w:cs="Arial"/>
          <w:b/>
          <w:bCs/>
          <w:sz w:val="24"/>
          <w:szCs w:val="24"/>
        </w:rPr>
      </w:pPr>
      <w:r>
        <w:br w:type="page"/>
      </w:r>
      <w:r w:rsidRPr="00B407F6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B407F6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Observações</w:t>
            </w:r>
          </w:p>
        </w:tc>
      </w:tr>
      <w:tr w:rsidR="00D45825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77777777" w:rsidR="00A735A5" w:rsidRPr="00BA5059" w:rsidRDefault="00076318">
            <w:pPr>
              <w:jc w:val="center"/>
            </w:pPr>
            <w:r>
              <w:t>1.0</w:t>
            </w:r>
          </w:p>
        </w:tc>
        <w:tc>
          <w:tcPr>
            <w:tcW w:w="1425" w:type="dxa"/>
            <w:vAlign w:val="bottom"/>
          </w:tcPr>
          <w:p w14:paraId="3828512A" w14:textId="39782523" w:rsidR="00A735A5" w:rsidRPr="00BA5059" w:rsidRDefault="00A8631D" w:rsidP="00B878DE">
            <w:pPr>
              <w:jc w:val="center"/>
            </w:pPr>
            <w:r>
              <w:t>1</w:t>
            </w:r>
            <w:r w:rsidR="00B878DE">
              <w:t>3</w:t>
            </w:r>
            <w:r w:rsidR="005D249C">
              <w:t>/</w:t>
            </w:r>
            <w:r>
              <w:t>10</w:t>
            </w:r>
            <w:r w:rsidR="00076318">
              <w:t>/2019</w:t>
            </w:r>
          </w:p>
        </w:tc>
        <w:tc>
          <w:tcPr>
            <w:tcW w:w="2405" w:type="dxa"/>
            <w:vAlign w:val="center"/>
          </w:tcPr>
          <w:p w14:paraId="7DBE843B" w14:textId="4AC404EF" w:rsidR="00A735A5" w:rsidRPr="00BA5059" w:rsidRDefault="00675004" w:rsidP="00675004">
            <w:pPr>
              <w:ind w:left="169"/>
              <w:jc w:val="left"/>
            </w:pPr>
            <w:r>
              <w:t>Cláudia Ávila</w:t>
            </w:r>
          </w:p>
        </w:tc>
        <w:tc>
          <w:tcPr>
            <w:tcW w:w="4203" w:type="dxa"/>
          </w:tcPr>
          <w:p w14:paraId="10E3D2AF" w14:textId="77777777" w:rsidR="00A735A5" w:rsidRPr="00BA5059" w:rsidRDefault="00076318">
            <w:pPr>
              <w:ind w:left="174"/>
              <w:jc w:val="left"/>
            </w:pPr>
            <w:r>
              <w:t>Criação da história.</w:t>
            </w:r>
          </w:p>
        </w:tc>
      </w:tr>
      <w:tr w:rsidR="00D766E4" w14:paraId="32E5F9E9" w14:textId="77777777" w:rsidTr="00C03F98">
        <w:trPr>
          <w:cantSplit/>
          <w:jc w:val="center"/>
        </w:trPr>
        <w:tc>
          <w:tcPr>
            <w:tcW w:w="1589" w:type="dxa"/>
          </w:tcPr>
          <w:p w14:paraId="7A56E5CF" w14:textId="2BBC86F6" w:rsidR="00D766E4" w:rsidRDefault="00D766E4">
            <w:pPr>
              <w:jc w:val="center"/>
            </w:pPr>
            <w:r>
              <w:t>1.1</w:t>
            </w:r>
          </w:p>
        </w:tc>
        <w:tc>
          <w:tcPr>
            <w:tcW w:w="1425" w:type="dxa"/>
            <w:vAlign w:val="bottom"/>
          </w:tcPr>
          <w:p w14:paraId="72BB2F35" w14:textId="7AD94C1F" w:rsidR="00D766E4" w:rsidRDefault="00D766E4" w:rsidP="00B878DE">
            <w:pPr>
              <w:jc w:val="center"/>
            </w:pPr>
            <w:r>
              <w:t>17/12/2019</w:t>
            </w:r>
          </w:p>
        </w:tc>
        <w:tc>
          <w:tcPr>
            <w:tcW w:w="2405" w:type="dxa"/>
            <w:vAlign w:val="center"/>
          </w:tcPr>
          <w:p w14:paraId="120EEB95" w14:textId="285AC5EC" w:rsidR="00D766E4" w:rsidRDefault="00D766E4" w:rsidP="00675004">
            <w:pPr>
              <w:ind w:left="169"/>
              <w:jc w:val="left"/>
            </w:pPr>
            <w:r>
              <w:t>André de Jesus</w:t>
            </w:r>
          </w:p>
        </w:tc>
        <w:tc>
          <w:tcPr>
            <w:tcW w:w="4203" w:type="dxa"/>
          </w:tcPr>
          <w:p w14:paraId="6B40E2AE" w14:textId="61BB363D" w:rsidR="00D766E4" w:rsidRDefault="00D766E4">
            <w:pPr>
              <w:ind w:left="174"/>
              <w:jc w:val="left"/>
            </w:pPr>
            <w:r>
              <w:t xml:space="preserve">- Inclusão de regras para contemplar a atividade </w:t>
            </w:r>
            <w:r w:rsidRPr="00D766E4">
              <w:rPr>
                <w:b/>
              </w:rPr>
              <w:t xml:space="preserve">2.2 </w:t>
            </w:r>
            <w:r w:rsidR="00823C3C">
              <w:rPr>
                <w:b/>
              </w:rPr>
              <w:t>Confirmação Participação Chapa</w:t>
            </w:r>
            <w:r>
              <w:t xml:space="preserve"> para envio de e-mails e </w:t>
            </w:r>
            <w:r w:rsidR="00092EDA">
              <w:t>selecionar</w:t>
            </w:r>
            <w:r w:rsidR="00E95CD0">
              <w:t xml:space="preserve"> declarações</w:t>
            </w:r>
            <w:r>
              <w:t>.</w:t>
            </w:r>
          </w:p>
          <w:p w14:paraId="6170792F" w14:textId="44455CA1" w:rsidR="00D766E4" w:rsidRDefault="00D766E4">
            <w:pPr>
              <w:ind w:left="174"/>
              <w:jc w:val="left"/>
            </w:pPr>
            <w:r>
              <w:t xml:space="preserve">- Alteração da interface </w:t>
            </w:r>
            <w:r w:rsidRPr="00393E8F">
              <w:rPr>
                <w:b/>
              </w:rPr>
              <w:fldChar w:fldCharType="begin"/>
            </w:r>
            <w:r w:rsidRPr="00393E8F">
              <w:rPr>
                <w:b/>
              </w:rPr>
              <w:instrText xml:space="preserve"> REF _Ref17461370 \r \h </w:instrText>
            </w:r>
            <w:r w:rsidR="00393E8F">
              <w:rPr>
                <w:b/>
              </w:rPr>
              <w:instrText xml:space="preserve"> \* MERGEFORMAT </w:instrText>
            </w:r>
            <w:r w:rsidRPr="00393E8F">
              <w:rPr>
                <w:b/>
              </w:rPr>
            </w:r>
            <w:r w:rsidRPr="00393E8F">
              <w:rPr>
                <w:b/>
              </w:rPr>
              <w:fldChar w:fldCharType="separate"/>
            </w:r>
            <w:r w:rsidRPr="00393E8F">
              <w:rPr>
                <w:b/>
              </w:rPr>
              <w:t>P02</w:t>
            </w:r>
            <w:r w:rsidRPr="00393E8F">
              <w:rPr>
                <w:b/>
              </w:rPr>
              <w:fldChar w:fldCharType="end"/>
            </w:r>
            <w:r>
              <w:t xml:space="preserve"> para contemplar regras da atividade </w:t>
            </w:r>
            <w:r w:rsidRPr="00D766E4">
              <w:rPr>
                <w:b/>
              </w:rPr>
              <w:t xml:space="preserve">2.2 </w:t>
            </w:r>
            <w:r w:rsidR="00823C3C">
              <w:rPr>
                <w:b/>
              </w:rPr>
              <w:t>Confirmação Participação Chapa</w:t>
            </w:r>
            <w:r w:rsidRPr="00D766E4">
              <w:rPr>
                <w:b/>
              </w:rPr>
              <w:t>.</w:t>
            </w:r>
          </w:p>
        </w:tc>
      </w:tr>
      <w:tr w:rsidR="00D80045" w14:paraId="00079911" w14:textId="77777777" w:rsidTr="00C03F98">
        <w:trPr>
          <w:cantSplit/>
          <w:jc w:val="center"/>
        </w:trPr>
        <w:tc>
          <w:tcPr>
            <w:tcW w:w="1589" w:type="dxa"/>
          </w:tcPr>
          <w:p w14:paraId="53DB6675" w14:textId="362FCB3C" w:rsidR="00D80045" w:rsidRDefault="00D80045">
            <w:pPr>
              <w:jc w:val="center"/>
            </w:pPr>
            <w:r>
              <w:t>1.2</w:t>
            </w:r>
          </w:p>
        </w:tc>
        <w:tc>
          <w:tcPr>
            <w:tcW w:w="1425" w:type="dxa"/>
            <w:vAlign w:val="bottom"/>
          </w:tcPr>
          <w:p w14:paraId="22F66EC6" w14:textId="56CD8804" w:rsidR="00D80045" w:rsidRDefault="00D80045" w:rsidP="00B878DE">
            <w:pPr>
              <w:jc w:val="center"/>
            </w:pPr>
            <w:r>
              <w:t>30/01/2020</w:t>
            </w:r>
          </w:p>
        </w:tc>
        <w:tc>
          <w:tcPr>
            <w:tcW w:w="2405" w:type="dxa"/>
            <w:vAlign w:val="center"/>
          </w:tcPr>
          <w:p w14:paraId="6304545B" w14:textId="5AA258E2" w:rsidR="00D80045" w:rsidRDefault="00D80045" w:rsidP="00675004">
            <w:pPr>
              <w:ind w:left="169"/>
              <w:jc w:val="left"/>
            </w:pPr>
            <w:r>
              <w:t>André de Jesus</w:t>
            </w:r>
          </w:p>
        </w:tc>
        <w:tc>
          <w:tcPr>
            <w:tcW w:w="4203" w:type="dxa"/>
          </w:tcPr>
          <w:p w14:paraId="38250A44" w14:textId="15D79DAD" w:rsidR="00D80045" w:rsidRDefault="00D80045">
            <w:pPr>
              <w:ind w:left="174"/>
              <w:jc w:val="left"/>
            </w:pPr>
            <w:r>
              <w:t xml:space="preserve">Refinamento das regras para </w:t>
            </w:r>
            <w:r w:rsidRPr="00D80045">
              <w:rPr>
                <w:b/>
                <w:bCs/>
              </w:rPr>
              <w:t>atividade 2.2 confirmar participação chapa</w:t>
            </w:r>
            <w:r>
              <w:t xml:space="preserve"> para melhor entendimento.</w:t>
            </w:r>
          </w:p>
        </w:tc>
      </w:tr>
      <w:tr w:rsidR="009D301C" w14:paraId="6FD39EF2" w14:textId="77777777" w:rsidTr="00C03F98">
        <w:trPr>
          <w:cantSplit/>
          <w:jc w:val="center"/>
        </w:trPr>
        <w:tc>
          <w:tcPr>
            <w:tcW w:w="1589" w:type="dxa"/>
          </w:tcPr>
          <w:p w14:paraId="403CCD54" w14:textId="47677E58" w:rsidR="009D301C" w:rsidRDefault="009D301C">
            <w:pPr>
              <w:jc w:val="center"/>
            </w:pPr>
            <w:r>
              <w:t>1.3</w:t>
            </w:r>
          </w:p>
        </w:tc>
        <w:tc>
          <w:tcPr>
            <w:tcW w:w="1425" w:type="dxa"/>
            <w:vAlign w:val="bottom"/>
          </w:tcPr>
          <w:p w14:paraId="779DE827" w14:textId="50148D9C" w:rsidR="009D301C" w:rsidRDefault="009D301C" w:rsidP="00B878DE">
            <w:pPr>
              <w:jc w:val="center"/>
            </w:pPr>
            <w:r>
              <w:t>3</w:t>
            </w:r>
            <w:r w:rsidR="00E71C12">
              <w:t>0</w:t>
            </w:r>
            <w:r>
              <w:t>/01/2020</w:t>
            </w:r>
          </w:p>
        </w:tc>
        <w:tc>
          <w:tcPr>
            <w:tcW w:w="2405" w:type="dxa"/>
            <w:vAlign w:val="center"/>
          </w:tcPr>
          <w:p w14:paraId="7FE01BCC" w14:textId="6D3A0487" w:rsidR="009D301C" w:rsidRDefault="009D301C" w:rsidP="00675004">
            <w:pPr>
              <w:ind w:left="169"/>
              <w:jc w:val="left"/>
            </w:pPr>
            <w:r>
              <w:t>André de Jesus</w:t>
            </w:r>
          </w:p>
        </w:tc>
        <w:tc>
          <w:tcPr>
            <w:tcW w:w="4203" w:type="dxa"/>
          </w:tcPr>
          <w:p w14:paraId="53975639" w14:textId="05FB7BDD" w:rsidR="009D301C" w:rsidRDefault="009D301C">
            <w:pPr>
              <w:ind w:left="174"/>
              <w:jc w:val="left"/>
            </w:pPr>
            <w:r>
              <w:t>Atualização das interfaces [</w:t>
            </w:r>
            <w:r>
              <w:fldChar w:fldCharType="begin"/>
            </w:r>
            <w:r>
              <w:instrText xml:space="preserve"> REF _Ref31292971 \r \h </w:instrText>
            </w:r>
            <w:r>
              <w:fldChar w:fldCharType="separate"/>
            </w:r>
            <w:r>
              <w:t>P02</w:t>
            </w:r>
            <w:r>
              <w:fldChar w:fldCharType="end"/>
            </w:r>
            <w:r>
              <w:t>] [</w:t>
            </w:r>
            <w:r>
              <w:fldChar w:fldCharType="begin"/>
            </w:r>
            <w:r>
              <w:instrText xml:space="preserve"> REF _Ref31292328 \r \h </w:instrText>
            </w:r>
            <w:r>
              <w:fldChar w:fldCharType="separate"/>
            </w:r>
            <w:r>
              <w:t>P03</w:t>
            </w:r>
            <w:r>
              <w:fldChar w:fldCharType="end"/>
            </w:r>
            <w:r>
              <w:t>]</w:t>
            </w:r>
          </w:p>
        </w:tc>
      </w:tr>
    </w:tbl>
    <w:p w14:paraId="7FCD6DB3" w14:textId="77777777" w:rsidR="00A735A5" w:rsidRDefault="00A735A5">
      <w:pPr>
        <w:jc w:val="center"/>
        <w:rPr>
          <w:rFonts w:cs="Arial"/>
          <w:b/>
          <w:szCs w:val="22"/>
        </w:rPr>
      </w:pPr>
    </w:p>
    <w:p w14:paraId="06F66BDC" w14:textId="77777777" w:rsidR="00A4247F" w:rsidRDefault="00A4247F">
      <w:pPr>
        <w:jc w:val="center"/>
        <w:rPr>
          <w:rFonts w:cs="Arial"/>
          <w:b/>
          <w:szCs w:val="22"/>
        </w:rPr>
      </w:pPr>
    </w:p>
    <w:p w14:paraId="369485E7" w14:textId="77777777" w:rsidR="00A4247F" w:rsidRPr="00A4247F" w:rsidRDefault="00A4247F" w:rsidP="00A4247F">
      <w:pPr>
        <w:rPr>
          <w:rFonts w:cs="Arial"/>
          <w:szCs w:val="22"/>
        </w:rPr>
      </w:pPr>
    </w:p>
    <w:p w14:paraId="7AE1C47C" w14:textId="77777777" w:rsidR="00A4247F" w:rsidRPr="00A4247F" w:rsidRDefault="00A4247F" w:rsidP="00A4247F">
      <w:pPr>
        <w:rPr>
          <w:rFonts w:cs="Arial"/>
          <w:szCs w:val="22"/>
        </w:rPr>
      </w:pPr>
    </w:p>
    <w:p w14:paraId="423BB385" w14:textId="77777777" w:rsidR="00A4247F" w:rsidRPr="00A4247F" w:rsidRDefault="00A4247F" w:rsidP="00A4247F">
      <w:pPr>
        <w:rPr>
          <w:rFonts w:cs="Arial"/>
          <w:szCs w:val="22"/>
        </w:rPr>
      </w:pPr>
    </w:p>
    <w:p w14:paraId="0762D381" w14:textId="77777777" w:rsidR="00A4247F" w:rsidRPr="00A4247F" w:rsidRDefault="00A4247F" w:rsidP="00A4247F">
      <w:pPr>
        <w:rPr>
          <w:rFonts w:cs="Arial"/>
          <w:szCs w:val="22"/>
        </w:rPr>
      </w:pPr>
    </w:p>
    <w:p w14:paraId="7558BBB3" w14:textId="77777777" w:rsidR="00A4247F" w:rsidRPr="00A4247F" w:rsidRDefault="00A4247F" w:rsidP="00A4247F">
      <w:pPr>
        <w:rPr>
          <w:rFonts w:cs="Arial"/>
          <w:szCs w:val="22"/>
        </w:rPr>
      </w:pPr>
    </w:p>
    <w:p w14:paraId="6825B8F0" w14:textId="77777777" w:rsidR="00A4247F" w:rsidRDefault="00A4247F">
      <w:pPr>
        <w:jc w:val="center"/>
        <w:rPr>
          <w:rFonts w:cs="Arial"/>
          <w:szCs w:val="22"/>
        </w:rPr>
      </w:pPr>
    </w:p>
    <w:p w14:paraId="0A34B338" w14:textId="77777777" w:rsidR="00A4247F" w:rsidRDefault="00A4247F" w:rsidP="00A4247F">
      <w:pPr>
        <w:tabs>
          <w:tab w:val="left" w:pos="420"/>
        </w:tabs>
        <w:rPr>
          <w:rFonts w:cs="Arial"/>
          <w:szCs w:val="22"/>
        </w:rPr>
      </w:pPr>
      <w:r>
        <w:rPr>
          <w:rFonts w:cs="Arial"/>
          <w:szCs w:val="22"/>
        </w:rPr>
        <w:tab/>
      </w:r>
    </w:p>
    <w:p w14:paraId="22CC31A1" w14:textId="77777777" w:rsidR="00A735A5" w:rsidRPr="00C52E4E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A4247F">
        <w:rPr>
          <w:rFonts w:cs="Arial"/>
          <w:szCs w:val="22"/>
        </w:rPr>
        <w:br w:type="page"/>
      </w:r>
      <w:r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9F4236" w:rsidRDefault="00A735A5">
      <w:pPr>
        <w:jc w:val="center"/>
        <w:rPr>
          <w:rFonts w:cs="Arial"/>
          <w:b/>
          <w:szCs w:val="22"/>
        </w:rPr>
      </w:pPr>
    </w:p>
    <w:p w14:paraId="41C3764D" w14:textId="2AB0D35F" w:rsidR="00F57B49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 w:rsidR="00A735A5">
        <w:instrText xml:space="preserve"> TOC \o "1-2" \h \z \u </w:instrText>
      </w:r>
      <w:r>
        <w:fldChar w:fldCharType="separate"/>
      </w:r>
      <w:hyperlink w:anchor="_Toc27495993" w:history="1">
        <w:r w:rsidR="00F57B49" w:rsidRPr="006D0D3C">
          <w:rPr>
            <w:rStyle w:val="Hyperlink"/>
            <w:noProof/>
          </w:rPr>
          <w:t>HST-020 – Definir Declaração/E-Mail – Manter Chapa.</w:t>
        </w:r>
        <w:r w:rsidR="00F57B49">
          <w:rPr>
            <w:noProof/>
            <w:webHidden/>
          </w:rPr>
          <w:tab/>
        </w:r>
        <w:r w:rsidR="00F57B49">
          <w:rPr>
            <w:noProof/>
            <w:webHidden/>
          </w:rPr>
          <w:fldChar w:fldCharType="begin"/>
        </w:r>
        <w:r w:rsidR="00F57B49">
          <w:rPr>
            <w:noProof/>
            <w:webHidden/>
          </w:rPr>
          <w:instrText xml:space="preserve"> PAGEREF _Toc27495993 \h </w:instrText>
        </w:r>
        <w:r w:rsidR="00F57B49">
          <w:rPr>
            <w:noProof/>
            <w:webHidden/>
          </w:rPr>
        </w:r>
        <w:r w:rsidR="00F57B49">
          <w:rPr>
            <w:noProof/>
            <w:webHidden/>
          </w:rPr>
          <w:fldChar w:fldCharType="separate"/>
        </w:r>
        <w:r w:rsidR="001D210C">
          <w:rPr>
            <w:noProof/>
            <w:webHidden/>
          </w:rPr>
          <w:t>4</w:t>
        </w:r>
        <w:r w:rsidR="00F57B49">
          <w:rPr>
            <w:noProof/>
            <w:webHidden/>
          </w:rPr>
          <w:fldChar w:fldCharType="end"/>
        </w:r>
      </w:hyperlink>
    </w:p>
    <w:p w14:paraId="029E3BAC" w14:textId="728E2022" w:rsidR="00F57B49" w:rsidRDefault="000B613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495994" w:history="1">
        <w:r w:rsidR="00F57B49" w:rsidRPr="006D0D3C">
          <w:rPr>
            <w:rStyle w:val="Hyperlink"/>
            <w:noProof/>
          </w:rPr>
          <w:t>COMO Corporativo</w:t>
        </w:r>
        <w:r w:rsidR="00F57B49">
          <w:rPr>
            <w:noProof/>
            <w:webHidden/>
          </w:rPr>
          <w:tab/>
        </w:r>
        <w:r w:rsidR="00F57B49">
          <w:rPr>
            <w:noProof/>
            <w:webHidden/>
          </w:rPr>
          <w:fldChar w:fldCharType="begin"/>
        </w:r>
        <w:r w:rsidR="00F57B49">
          <w:rPr>
            <w:noProof/>
            <w:webHidden/>
          </w:rPr>
          <w:instrText xml:space="preserve"> PAGEREF _Toc27495994 \h </w:instrText>
        </w:r>
        <w:r w:rsidR="00F57B49">
          <w:rPr>
            <w:noProof/>
            <w:webHidden/>
          </w:rPr>
        </w:r>
        <w:r w:rsidR="00F57B49">
          <w:rPr>
            <w:noProof/>
            <w:webHidden/>
          </w:rPr>
          <w:fldChar w:fldCharType="separate"/>
        </w:r>
        <w:r w:rsidR="001D210C">
          <w:rPr>
            <w:noProof/>
            <w:webHidden/>
          </w:rPr>
          <w:t>4</w:t>
        </w:r>
        <w:r w:rsidR="00F57B49">
          <w:rPr>
            <w:noProof/>
            <w:webHidden/>
          </w:rPr>
          <w:fldChar w:fldCharType="end"/>
        </w:r>
      </w:hyperlink>
    </w:p>
    <w:p w14:paraId="0B63E4D8" w14:textId="1F4BB13D" w:rsidR="00F57B49" w:rsidRDefault="000B613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495995" w:history="1">
        <w:r w:rsidR="00F57B49" w:rsidRPr="006D0D3C">
          <w:rPr>
            <w:rStyle w:val="Hyperlink"/>
            <w:noProof/>
          </w:rPr>
          <w:t>PARA que seja possível enviar e-mail e declaração para os membros da chapa criada.</w:t>
        </w:r>
        <w:r w:rsidR="00F57B49">
          <w:rPr>
            <w:noProof/>
            <w:webHidden/>
          </w:rPr>
          <w:tab/>
        </w:r>
        <w:r w:rsidR="00F57B49">
          <w:rPr>
            <w:noProof/>
            <w:webHidden/>
          </w:rPr>
          <w:fldChar w:fldCharType="begin"/>
        </w:r>
        <w:r w:rsidR="00F57B49">
          <w:rPr>
            <w:noProof/>
            <w:webHidden/>
          </w:rPr>
          <w:instrText xml:space="preserve"> PAGEREF _Toc27495995 \h </w:instrText>
        </w:r>
        <w:r w:rsidR="00F57B49">
          <w:rPr>
            <w:noProof/>
            <w:webHidden/>
          </w:rPr>
        </w:r>
        <w:r w:rsidR="00F57B49">
          <w:rPr>
            <w:noProof/>
            <w:webHidden/>
          </w:rPr>
          <w:fldChar w:fldCharType="separate"/>
        </w:r>
        <w:r w:rsidR="001D210C">
          <w:rPr>
            <w:noProof/>
            <w:webHidden/>
          </w:rPr>
          <w:t>4</w:t>
        </w:r>
        <w:r w:rsidR="00F57B49">
          <w:rPr>
            <w:noProof/>
            <w:webHidden/>
          </w:rPr>
          <w:fldChar w:fldCharType="end"/>
        </w:r>
      </w:hyperlink>
    </w:p>
    <w:p w14:paraId="124EDE28" w14:textId="2C9A35D3" w:rsidR="00F57B49" w:rsidRDefault="000B613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495996" w:history="1">
        <w:r w:rsidR="00F57B49" w:rsidRPr="006D0D3C">
          <w:rPr>
            <w:rStyle w:val="Hyperlink"/>
            <w:noProof/>
          </w:rPr>
          <w:t>PROTÓTIPO</w:t>
        </w:r>
        <w:r w:rsidR="00F57B49">
          <w:rPr>
            <w:noProof/>
            <w:webHidden/>
          </w:rPr>
          <w:tab/>
        </w:r>
        <w:r w:rsidR="00F57B49">
          <w:rPr>
            <w:noProof/>
            <w:webHidden/>
          </w:rPr>
          <w:fldChar w:fldCharType="begin"/>
        </w:r>
        <w:r w:rsidR="00F57B49">
          <w:rPr>
            <w:noProof/>
            <w:webHidden/>
          </w:rPr>
          <w:instrText xml:space="preserve"> PAGEREF _Toc27495996 \h </w:instrText>
        </w:r>
        <w:r w:rsidR="00F57B49">
          <w:rPr>
            <w:noProof/>
            <w:webHidden/>
          </w:rPr>
        </w:r>
        <w:r w:rsidR="00F57B49">
          <w:rPr>
            <w:noProof/>
            <w:webHidden/>
          </w:rPr>
          <w:fldChar w:fldCharType="separate"/>
        </w:r>
        <w:r w:rsidR="001D210C">
          <w:rPr>
            <w:noProof/>
            <w:webHidden/>
          </w:rPr>
          <w:t>4</w:t>
        </w:r>
        <w:r w:rsidR="00F57B49">
          <w:rPr>
            <w:noProof/>
            <w:webHidden/>
          </w:rPr>
          <w:fldChar w:fldCharType="end"/>
        </w:r>
      </w:hyperlink>
    </w:p>
    <w:p w14:paraId="76AD6B07" w14:textId="5ABDDF97" w:rsidR="00F57B49" w:rsidRDefault="000B613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495997" w:history="1">
        <w:r w:rsidR="00F57B49" w:rsidRPr="006D0D3C">
          <w:rPr>
            <w:rStyle w:val="Hyperlink"/>
            <w:noProof/>
          </w:rPr>
          <w:t>CRITÉRIOS DE ACEITE</w:t>
        </w:r>
        <w:r w:rsidR="00F57B49">
          <w:rPr>
            <w:noProof/>
            <w:webHidden/>
          </w:rPr>
          <w:tab/>
        </w:r>
        <w:r w:rsidR="00F57B49">
          <w:rPr>
            <w:noProof/>
            <w:webHidden/>
          </w:rPr>
          <w:fldChar w:fldCharType="begin"/>
        </w:r>
        <w:r w:rsidR="00F57B49">
          <w:rPr>
            <w:noProof/>
            <w:webHidden/>
          </w:rPr>
          <w:instrText xml:space="preserve"> PAGEREF _Toc27495997 \h </w:instrText>
        </w:r>
        <w:r w:rsidR="00F57B49">
          <w:rPr>
            <w:noProof/>
            <w:webHidden/>
          </w:rPr>
        </w:r>
        <w:r w:rsidR="00F57B49">
          <w:rPr>
            <w:noProof/>
            <w:webHidden/>
          </w:rPr>
          <w:fldChar w:fldCharType="separate"/>
        </w:r>
        <w:r w:rsidR="001D210C">
          <w:rPr>
            <w:noProof/>
            <w:webHidden/>
          </w:rPr>
          <w:t>15</w:t>
        </w:r>
        <w:r w:rsidR="00F57B49">
          <w:rPr>
            <w:noProof/>
            <w:webHidden/>
          </w:rPr>
          <w:fldChar w:fldCharType="end"/>
        </w:r>
      </w:hyperlink>
    </w:p>
    <w:p w14:paraId="75EFD992" w14:textId="76E92E92" w:rsidR="00F57B49" w:rsidRDefault="000B613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7495998" w:history="1">
        <w:r w:rsidR="00F57B49" w:rsidRPr="006D0D3C">
          <w:rPr>
            <w:rStyle w:val="Hyperlink"/>
            <w:noProof/>
          </w:rPr>
          <w:t>INFORMAÇÕES COMPLEMENTARES</w:t>
        </w:r>
        <w:r w:rsidR="00F57B49">
          <w:rPr>
            <w:noProof/>
            <w:webHidden/>
          </w:rPr>
          <w:tab/>
        </w:r>
        <w:r w:rsidR="00F57B49">
          <w:rPr>
            <w:noProof/>
            <w:webHidden/>
          </w:rPr>
          <w:fldChar w:fldCharType="begin"/>
        </w:r>
        <w:r w:rsidR="00F57B49">
          <w:rPr>
            <w:noProof/>
            <w:webHidden/>
          </w:rPr>
          <w:instrText xml:space="preserve"> PAGEREF _Toc27495998 \h </w:instrText>
        </w:r>
        <w:r w:rsidR="00F57B49">
          <w:rPr>
            <w:noProof/>
            <w:webHidden/>
          </w:rPr>
        </w:r>
        <w:r w:rsidR="00F57B49">
          <w:rPr>
            <w:noProof/>
            <w:webHidden/>
          </w:rPr>
          <w:fldChar w:fldCharType="separate"/>
        </w:r>
        <w:r w:rsidR="001D210C">
          <w:rPr>
            <w:noProof/>
            <w:webHidden/>
          </w:rPr>
          <w:t>23</w:t>
        </w:r>
        <w:r w:rsidR="00F57B49">
          <w:rPr>
            <w:noProof/>
            <w:webHidden/>
          </w:rPr>
          <w:fldChar w:fldCharType="end"/>
        </w:r>
      </w:hyperlink>
    </w:p>
    <w:p w14:paraId="46621B27" w14:textId="2CF80423" w:rsidR="00A735A5" w:rsidRDefault="00825F00">
      <w:r>
        <w:fldChar w:fldCharType="end"/>
      </w:r>
    </w:p>
    <w:p w14:paraId="3CB87937" w14:textId="77777777" w:rsidR="00A735A5" w:rsidRPr="001D406E" w:rsidRDefault="00A735A5">
      <w:pPr>
        <w:pStyle w:val="Dica"/>
      </w:pPr>
    </w:p>
    <w:p w14:paraId="0C0F08DA" w14:textId="67C74272" w:rsidR="00A735A5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>
        <w:br w:type="page"/>
      </w:r>
      <w:bookmarkStart w:id="4" w:name="_Toc27495993"/>
      <w:r w:rsidR="00CE176F">
        <w:lastRenderedPageBreak/>
        <w:t>HST</w:t>
      </w:r>
      <w:r w:rsidR="00C03F98">
        <w:t>-</w:t>
      </w:r>
      <w:r w:rsidR="00AF2B52">
        <w:t>0</w:t>
      </w:r>
      <w:r w:rsidR="0080606B">
        <w:t>20</w:t>
      </w:r>
      <w:r w:rsidR="0035649F">
        <w:t xml:space="preserve"> – </w:t>
      </w:r>
      <w:r w:rsidR="005D249C">
        <w:t xml:space="preserve">Definir Declaração/E-Mail </w:t>
      </w:r>
      <w:r w:rsidR="0080606B">
        <w:t>– Manter Chapa</w:t>
      </w:r>
      <w:r w:rsidR="005D249C">
        <w:t>.</w:t>
      </w:r>
      <w:bookmarkEnd w:id="4"/>
      <w:r w:rsidR="005E1A06">
        <w:t xml:space="preserve"> </w:t>
      </w:r>
    </w:p>
    <w:p w14:paraId="37D34CD1" w14:textId="13106CC5" w:rsidR="002B1554" w:rsidRPr="000628DE" w:rsidRDefault="00CE176F" w:rsidP="00C64B05">
      <w:pPr>
        <w:pStyle w:val="Ttulo2"/>
        <w:numPr>
          <w:ilvl w:val="0"/>
          <w:numId w:val="0"/>
        </w:numPr>
      </w:pPr>
      <w:bookmarkStart w:id="5" w:name="_Toc27495994"/>
      <w:r w:rsidRPr="000628DE">
        <w:t>COMO</w:t>
      </w:r>
      <w:r w:rsidR="00C64B05" w:rsidRPr="000628DE">
        <w:t xml:space="preserve"> </w:t>
      </w:r>
      <w:r w:rsidR="001D510C">
        <w:rPr>
          <w:b w:val="0"/>
        </w:rPr>
        <w:t>Corporativo</w:t>
      </w:r>
      <w:bookmarkEnd w:id="5"/>
    </w:p>
    <w:p w14:paraId="405BA23E" w14:textId="0F0787FF" w:rsidR="005D249C" w:rsidRPr="000628DE" w:rsidRDefault="00CE176F" w:rsidP="005D249C">
      <w:pPr>
        <w:pStyle w:val="EstiloPrototipo3"/>
      </w:pPr>
      <w:r w:rsidRPr="000628DE">
        <w:t>QUERO</w:t>
      </w:r>
      <w:r w:rsidR="005A4527" w:rsidRPr="000628DE">
        <w:t xml:space="preserve"> </w:t>
      </w:r>
      <w:r w:rsidR="005D249C">
        <w:rPr>
          <w:b w:val="0"/>
          <w:sz w:val="24"/>
          <w:szCs w:val="24"/>
        </w:rPr>
        <w:t xml:space="preserve">Definir as declarações e os e-mails que serão enviados ao membros, a fins de </w:t>
      </w:r>
      <w:r w:rsidR="00B23082">
        <w:rPr>
          <w:b w:val="0"/>
          <w:sz w:val="24"/>
          <w:szCs w:val="24"/>
        </w:rPr>
        <w:t>Manter Chapa</w:t>
      </w:r>
      <w:r w:rsidR="0080606B">
        <w:rPr>
          <w:b w:val="0"/>
          <w:sz w:val="24"/>
          <w:szCs w:val="24"/>
        </w:rPr>
        <w:t xml:space="preserve"> de cada UF</w:t>
      </w:r>
      <w:r w:rsidR="005D249C">
        <w:rPr>
          <w:b w:val="0"/>
          <w:sz w:val="24"/>
          <w:szCs w:val="24"/>
        </w:rPr>
        <w:t>.</w:t>
      </w:r>
    </w:p>
    <w:p w14:paraId="38E7497A" w14:textId="7D7E97F2" w:rsidR="00A735A5" w:rsidRPr="000628DE" w:rsidRDefault="002863AB" w:rsidP="00D908D1">
      <w:pPr>
        <w:pStyle w:val="Ttulo2"/>
        <w:numPr>
          <w:ilvl w:val="0"/>
          <w:numId w:val="0"/>
        </w:numPr>
        <w:rPr>
          <w:b w:val="0"/>
        </w:rPr>
      </w:pPr>
      <w:bookmarkStart w:id="6" w:name="_Toc27495995"/>
      <w:r>
        <w:t>PAR</w:t>
      </w:r>
      <w:r w:rsidR="00CE176F" w:rsidRPr="000628DE">
        <w:t>A</w:t>
      </w:r>
      <w:r w:rsidR="005A4527" w:rsidRPr="000628DE">
        <w:t xml:space="preserve"> </w:t>
      </w:r>
      <w:r w:rsidR="005D249C">
        <w:rPr>
          <w:b w:val="0"/>
          <w:sz w:val="24"/>
          <w:szCs w:val="24"/>
        </w:rPr>
        <w:t xml:space="preserve">que seja possível </w:t>
      </w:r>
      <w:r w:rsidR="00B23082">
        <w:rPr>
          <w:b w:val="0"/>
          <w:sz w:val="24"/>
          <w:szCs w:val="24"/>
        </w:rPr>
        <w:t>enviar e-mail e declaração para os membros da chapa criada.</w:t>
      </w:r>
      <w:bookmarkEnd w:id="6"/>
    </w:p>
    <w:p w14:paraId="3F8EBB06" w14:textId="77777777" w:rsidR="00EF4113" w:rsidRDefault="00EF4113" w:rsidP="007569F0">
      <w:pPr>
        <w:pStyle w:val="Ttulo2"/>
        <w:numPr>
          <w:ilvl w:val="0"/>
          <w:numId w:val="0"/>
        </w:numPr>
      </w:pPr>
      <w:bookmarkStart w:id="7" w:name="_Toc7509864"/>
    </w:p>
    <w:p w14:paraId="6D3DAFD9" w14:textId="77777777" w:rsidR="007569F0" w:rsidRPr="00AD0154" w:rsidRDefault="007569F0" w:rsidP="007569F0">
      <w:pPr>
        <w:pStyle w:val="Ttulo2"/>
        <w:numPr>
          <w:ilvl w:val="0"/>
          <w:numId w:val="0"/>
        </w:numPr>
      </w:pPr>
      <w:bookmarkStart w:id="8" w:name="_Toc27495996"/>
      <w:r>
        <w:t>PROTÓTIPO</w:t>
      </w:r>
      <w:bookmarkEnd w:id="7"/>
      <w:bookmarkEnd w:id="8"/>
    </w:p>
    <w:p w14:paraId="4AD30F2F" w14:textId="5EF33A6C" w:rsidR="00D471A9" w:rsidRDefault="00C85B6C" w:rsidP="007112FF">
      <w:pPr>
        <w:pStyle w:val="EstiloPrototipo3"/>
        <w:numPr>
          <w:ilvl w:val="0"/>
          <w:numId w:val="5"/>
        </w:numPr>
      </w:pPr>
      <w:bookmarkStart w:id="9" w:name="_Ref12279787"/>
      <w:bookmarkStart w:id="10" w:name="_Ref13579930"/>
      <w:r>
        <w:t>Painel Visual</w:t>
      </w:r>
      <w:bookmarkEnd w:id="9"/>
      <w:r w:rsidR="001D510C" w:rsidRPr="00552B0C">
        <w:t>:</w:t>
      </w:r>
      <w:bookmarkEnd w:id="10"/>
      <w:r w:rsidR="00FF38AF">
        <w:t xml:space="preserve"> HST05</w:t>
      </w:r>
    </w:p>
    <w:p w14:paraId="600420A6" w14:textId="397C7287" w:rsidR="00B878DE" w:rsidRDefault="002D173B" w:rsidP="002D173B">
      <w:pPr>
        <w:pStyle w:val="EstiloPrototipo3"/>
        <w:numPr>
          <w:ilvl w:val="2"/>
          <w:numId w:val="30"/>
        </w:numPr>
      </w:pPr>
      <w:bookmarkStart w:id="11" w:name="_Ref21883198"/>
      <w:r>
        <w:t>- P01</w:t>
      </w:r>
      <w:bookmarkEnd w:id="11"/>
    </w:p>
    <w:p w14:paraId="25B19174" w14:textId="0DD0F1C4" w:rsidR="00B57A2F" w:rsidRDefault="007667A1" w:rsidP="00B57A2F">
      <w:pPr>
        <w:pStyle w:val="EstiloPrototipo3"/>
      </w:pPr>
      <w:r>
        <w:rPr>
          <w:noProof/>
        </w:rPr>
        <w:drawing>
          <wp:inline distT="0" distB="0" distL="0" distR="0" wp14:anchorId="23D79C62" wp14:editId="3AED85BD">
            <wp:extent cx="5231959" cy="5633975"/>
            <wp:effectExtent l="0" t="0" r="6985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ublicar_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105" cy="565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F95E" w14:textId="77777777" w:rsidR="002D173B" w:rsidRDefault="002D173B" w:rsidP="002D173B">
      <w:pPr>
        <w:pStyle w:val="EstiloPrototipo3"/>
        <w:numPr>
          <w:ilvl w:val="2"/>
          <w:numId w:val="31"/>
        </w:numPr>
      </w:pPr>
      <w:bookmarkStart w:id="12" w:name="_Ref21883212"/>
      <w:r>
        <w:lastRenderedPageBreak/>
        <w:t>- P01</w:t>
      </w:r>
      <w:bookmarkEnd w:id="12"/>
    </w:p>
    <w:p w14:paraId="31239056" w14:textId="1F8CB3D0" w:rsidR="002D173B" w:rsidRDefault="002D173B" w:rsidP="002D173B">
      <w:pPr>
        <w:pStyle w:val="EstiloPrototipo3"/>
        <w:ind w:left="360"/>
      </w:pPr>
    </w:p>
    <w:p w14:paraId="12D0F355" w14:textId="22866DC6" w:rsidR="007667A1" w:rsidRDefault="007667A1" w:rsidP="00B57A2F">
      <w:pPr>
        <w:pStyle w:val="EstiloPrototipo3"/>
      </w:pPr>
      <w:r>
        <w:rPr>
          <w:noProof/>
        </w:rPr>
        <w:drawing>
          <wp:inline distT="0" distB="0" distL="0" distR="0" wp14:anchorId="1A2E01A0" wp14:editId="2F156DFE">
            <wp:extent cx="5760085" cy="235966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e_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A349" w14:textId="77777777" w:rsidR="007667A1" w:rsidRDefault="007667A1" w:rsidP="00B57A2F">
      <w:pPr>
        <w:pStyle w:val="EstiloPrototipo3"/>
      </w:pPr>
    </w:p>
    <w:p w14:paraId="67CFB31E" w14:textId="77777777" w:rsidR="00DE0C01" w:rsidRDefault="00DE0C01" w:rsidP="00FF65AE">
      <w:pPr>
        <w:pStyle w:val="EstiloPrototipo3"/>
        <w:jc w:val="center"/>
        <w:rPr>
          <w:noProof/>
        </w:rPr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506B5C" w:rsidRPr="005D2A67" w14:paraId="695B3544" w14:textId="77777777" w:rsidTr="009D00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4E388536" w14:textId="77777777" w:rsidR="00506B5C" w:rsidRPr="00E976B5" w:rsidRDefault="00506B5C" w:rsidP="009D0061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506B5C" w:rsidRPr="005D2A67" w14:paraId="7C6E4EFA" w14:textId="77777777" w:rsidTr="009D00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6B176AEF" w14:textId="77777777" w:rsidR="00506B5C" w:rsidRDefault="00506B5C" w:rsidP="009D0061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Pesquisar</w:t>
            </w:r>
          </w:p>
        </w:tc>
      </w:tr>
      <w:tr w:rsidR="00506B5C" w:rsidRPr="005D2A67" w14:paraId="4E217238" w14:textId="77777777" w:rsidTr="009D00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ED8CC46" w14:textId="77777777" w:rsidR="00506B5C" w:rsidRDefault="00506B5C" w:rsidP="009D0061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Filtro</w:t>
            </w:r>
          </w:p>
        </w:tc>
      </w:tr>
      <w:tr w:rsidR="00506B5C" w:rsidRPr="00FD775E" w14:paraId="2BA52C8F" w14:textId="77777777" w:rsidTr="009D00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7427B18C" w14:textId="77777777" w:rsidR="00506B5C" w:rsidRPr="005D2A67" w:rsidRDefault="00506B5C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31D33495" w14:textId="77777777" w:rsidR="00506B5C" w:rsidRPr="005D2A67" w:rsidRDefault="00506B5C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0E950130" w14:textId="77777777" w:rsidR="00506B5C" w:rsidRPr="005D2A67" w:rsidRDefault="00506B5C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055B45BD" w14:textId="77777777" w:rsidR="00506B5C" w:rsidRPr="005D2A67" w:rsidRDefault="00506B5C" w:rsidP="009D0061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198F1916" w14:textId="77777777" w:rsidR="00506B5C" w:rsidRPr="005D2A67" w:rsidRDefault="00506B5C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21C22807" w14:textId="77777777" w:rsidR="00506B5C" w:rsidRPr="005D2A67" w:rsidRDefault="00506B5C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30864F83" w14:textId="77777777" w:rsidR="00506B5C" w:rsidRPr="005D2A67" w:rsidRDefault="00506B5C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</w:t>
            </w:r>
            <w:r>
              <w:rPr>
                <w:b/>
                <w:sz w:val="20"/>
              </w:rPr>
              <w:t>egra</w:t>
            </w:r>
          </w:p>
        </w:tc>
      </w:tr>
      <w:tr w:rsidR="00506B5C" w:rsidRPr="00EC175D" w14:paraId="0C969E77" w14:textId="77777777" w:rsidTr="009D00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5BCAACE" w14:textId="77777777" w:rsidR="00506B5C" w:rsidRPr="00EC175D" w:rsidRDefault="00506B5C" w:rsidP="009D0061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1F15788" w14:textId="77777777" w:rsidR="00506B5C" w:rsidRPr="00EC175D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Data Inicio</w:t>
            </w:r>
          </w:p>
        </w:tc>
        <w:tc>
          <w:tcPr>
            <w:tcW w:w="1306" w:type="dxa"/>
            <w:gridSpan w:val="2"/>
          </w:tcPr>
          <w:p w14:paraId="32B7ED2D" w14:textId="77777777" w:rsidR="00506B5C" w:rsidRPr="00EC175D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inserir a data de inicio</w:t>
            </w:r>
          </w:p>
        </w:tc>
        <w:tc>
          <w:tcPr>
            <w:tcW w:w="1246" w:type="dxa"/>
          </w:tcPr>
          <w:p w14:paraId="551298FC" w14:textId="77777777" w:rsidR="00506B5C" w:rsidRPr="00EC175D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Data</w:t>
            </w:r>
          </w:p>
        </w:tc>
        <w:tc>
          <w:tcPr>
            <w:tcW w:w="1034" w:type="dxa"/>
            <w:gridSpan w:val="2"/>
          </w:tcPr>
          <w:p w14:paraId="4583D9E2" w14:textId="77777777" w:rsidR="00506B5C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Selecione</w:t>
            </w:r>
          </w:p>
          <w:p w14:paraId="6E4A80E0" w14:textId="77777777" w:rsidR="00506B5C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  <w:p w14:paraId="3B3F000B" w14:textId="77777777" w:rsidR="00506B5C" w:rsidRPr="00EC175D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Data Início</w:t>
            </w:r>
          </w:p>
        </w:tc>
        <w:tc>
          <w:tcPr>
            <w:tcW w:w="926" w:type="dxa"/>
            <w:gridSpan w:val="2"/>
          </w:tcPr>
          <w:p w14:paraId="7AF18AC5" w14:textId="77777777" w:rsidR="00506B5C" w:rsidRPr="00EC175D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dd/MM/yyyy</w:t>
            </w:r>
          </w:p>
        </w:tc>
        <w:tc>
          <w:tcPr>
            <w:tcW w:w="2855" w:type="dxa"/>
          </w:tcPr>
          <w:p w14:paraId="1F65B389" w14:textId="77777777" w:rsidR="00506B5C" w:rsidRDefault="00506B5C" w:rsidP="009D0061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Não </w:t>
            </w:r>
            <w:r w:rsidRPr="00EC175D">
              <w:rPr>
                <w:sz w:val="18"/>
                <w:szCs w:val="18"/>
              </w:rPr>
              <w:t>Obrigatório</w:t>
            </w:r>
          </w:p>
          <w:p w14:paraId="1BA54DF0" w14:textId="77777777" w:rsidR="00506B5C" w:rsidRDefault="00506B5C" w:rsidP="009D0061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2FABA863" w14:textId="798D377A" w:rsidR="00506B5C" w:rsidRPr="00AA2D5D" w:rsidRDefault="00506B5C" w:rsidP="009D0061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AA2D5D">
              <w:rPr>
                <w:color w:val="31849B" w:themeColor="accent5" w:themeShade="BF"/>
                <w:sz w:val="18"/>
                <w:szCs w:val="18"/>
              </w:rPr>
              <w:t>[</w:t>
            </w:r>
            <w:r w:rsidR="0057201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7201C">
              <w:rPr>
                <w:color w:val="31849B" w:themeColor="accent5" w:themeShade="BF"/>
                <w:sz w:val="18"/>
                <w:szCs w:val="18"/>
              </w:rPr>
              <w:instrText xml:space="preserve"> REF _Ref12024542 \r \h </w:instrText>
            </w:r>
            <w:r w:rsidR="0057201C">
              <w:rPr>
                <w:color w:val="31849B" w:themeColor="accent5" w:themeShade="BF"/>
                <w:sz w:val="18"/>
                <w:szCs w:val="18"/>
              </w:rPr>
            </w:r>
            <w:r w:rsidR="0057201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7201C">
              <w:rPr>
                <w:color w:val="31849B" w:themeColor="accent5" w:themeShade="BF"/>
                <w:sz w:val="18"/>
                <w:szCs w:val="18"/>
              </w:rPr>
              <w:t>2</w:t>
            </w:r>
            <w:r w:rsidR="0057201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AA2D5D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7679A48" w14:textId="77777777" w:rsidR="00506B5C" w:rsidRPr="00EC175D" w:rsidRDefault="00506B5C" w:rsidP="009D0061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506B5C" w:rsidRPr="00EC175D" w14:paraId="17EEE747" w14:textId="77777777" w:rsidTr="009D00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949FAB3" w14:textId="77777777" w:rsidR="00506B5C" w:rsidRPr="00EC175D" w:rsidRDefault="00506B5C" w:rsidP="009D0061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62352BB" w14:textId="77777777" w:rsidR="00506B5C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Data Fim</w:t>
            </w:r>
          </w:p>
        </w:tc>
        <w:tc>
          <w:tcPr>
            <w:tcW w:w="1306" w:type="dxa"/>
            <w:gridSpan w:val="2"/>
          </w:tcPr>
          <w:p w14:paraId="4429C87E" w14:textId="77777777" w:rsidR="00506B5C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inserir a data fim</w:t>
            </w:r>
          </w:p>
        </w:tc>
        <w:tc>
          <w:tcPr>
            <w:tcW w:w="1246" w:type="dxa"/>
          </w:tcPr>
          <w:p w14:paraId="11FD6DA8" w14:textId="77777777" w:rsidR="00506B5C" w:rsidRPr="00EC175D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Data</w:t>
            </w:r>
          </w:p>
        </w:tc>
        <w:tc>
          <w:tcPr>
            <w:tcW w:w="1034" w:type="dxa"/>
            <w:gridSpan w:val="2"/>
          </w:tcPr>
          <w:p w14:paraId="42647E61" w14:textId="77777777" w:rsidR="00506B5C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Selecione</w:t>
            </w:r>
          </w:p>
          <w:p w14:paraId="2451197F" w14:textId="77777777" w:rsidR="00506B5C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  <w:p w14:paraId="564BD0D6" w14:textId="77777777" w:rsidR="00506B5C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Data Fim</w:t>
            </w:r>
          </w:p>
        </w:tc>
        <w:tc>
          <w:tcPr>
            <w:tcW w:w="926" w:type="dxa"/>
            <w:gridSpan w:val="2"/>
          </w:tcPr>
          <w:p w14:paraId="35978852" w14:textId="77777777" w:rsidR="00506B5C" w:rsidRPr="00EC175D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dd/MM/yyyy</w:t>
            </w:r>
          </w:p>
        </w:tc>
        <w:tc>
          <w:tcPr>
            <w:tcW w:w="2855" w:type="dxa"/>
          </w:tcPr>
          <w:p w14:paraId="52105C21" w14:textId="77777777" w:rsidR="008932DF" w:rsidRPr="00AA2D5D" w:rsidRDefault="008932DF" w:rsidP="008932DF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AA2D5D"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_Ref12024542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AA2D5D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1557ED2" w14:textId="77777777" w:rsidR="00506B5C" w:rsidRPr="008A5887" w:rsidRDefault="00506B5C" w:rsidP="009D0061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506B5C" w:rsidRPr="00EC175D" w14:paraId="6FA82B12" w14:textId="77777777" w:rsidTr="009D00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432B4FFB" w14:textId="77777777" w:rsidR="00506B5C" w:rsidRPr="00EC175D" w:rsidRDefault="00506B5C" w:rsidP="009D0061">
            <w:pPr>
              <w:pStyle w:val="PargrafodaLista"/>
              <w:spacing w:before="60" w:after="60"/>
              <w:ind w:left="720"/>
              <w:jc w:val="center"/>
              <w:rPr>
                <w:b/>
                <w:sz w:val="18"/>
                <w:szCs w:val="18"/>
              </w:rPr>
            </w:pPr>
            <w:r w:rsidRPr="00EC175D">
              <w:rPr>
                <w:b/>
                <w:sz w:val="24"/>
                <w:szCs w:val="24"/>
              </w:rPr>
              <w:t>Resultado da Pesquisa</w:t>
            </w:r>
          </w:p>
        </w:tc>
      </w:tr>
      <w:tr w:rsidR="00506B5C" w:rsidRPr="00EC175D" w14:paraId="73455A49" w14:textId="77777777" w:rsidTr="009D00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189380B" w14:textId="77777777" w:rsidR="00506B5C" w:rsidRPr="00EC175D" w:rsidRDefault="00506B5C" w:rsidP="009D0061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837C40E" w14:textId="0A877CFF" w:rsidR="00506B5C" w:rsidRPr="00EC175D" w:rsidRDefault="003B7F94" w:rsidP="003B7F9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&lt;Número&gt; </w:t>
            </w:r>
            <w:r w:rsidR="00506B5C">
              <w:rPr>
                <w:sz w:val="18"/>
                <w:szCs w:val="18"/>
              </w:rPr>
              <w:t xml:space="preserve">Nome da </w:t>
            </w:r>
            <w:r>
              <w:rPr>
                <w:sz w:val="18"/>
                <w:szCs w:val="18"/>
              </w:rPr>
              <w:t>A</w:t>
            </w:r>
            <w:r w:rsidR="00506B5C">
              <w:rPr>
                <w:sz w:val="18"/>
                <w:szCs w:val="18"/>
              </w:rPr>
              <w:t>tividade</w:t>
            </w:r>
            <w:r>
              <w:rPr>
                <w:sz w:val="18"/>
                <w:szCs w:val="18"/>
              </w:rPr>
              <w:t xml:space="preserve"> Principal - &lt;nome da atividade principal&gt;</w:t>
            </w:r>
          </w:p>
        </w:tc>
        <w:tc>
          <w:tcPr>
            <w:tcW w:w="1306" w:type="dxa"/>
            <w:gridSpan w:val="2"/>
          </w:tcPr>
          <w:p w14:paraId="7E69208D" w14:textId="1FD9C741" w:rsidR="00506B5C" w:rsidRPr="00EC175D" w:rsidRDefault="003B7F94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label</w:t>
            </w:r>
          </w:p>
        </w:tc>
        <w:tc>
          <w:tcPr>
            <w:tcW w:w="1246" w:type="dxa"/>
          </w:tcPr>
          <w:p w14:paraId="2212CEC4" w14:textId="77777777" w:rsidR="00506B5C" w:rsidRPr="00EC175D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 xml:space="preserve">Alfanumérico </w:t>
            </w:r>
          </w:p>
        </w:tc>
        <w:tc>
          <w:tcPr>
            <w:tcW w:w="1034" w:type="dxa"/>
            <w:gridSpan w:val="2"/>
          </w:tcPr>
          <w:p w14:paraId="4692ED53" w14:textId="77777777" w:rsidR="00506B5C" w:rsidRPr="00EC175D" w:rsidRDefault="00506B5C" w:rsidP="009D0061">
            <w:pPr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DA764DE" w14:textId="77777777" w:rsidR="00506B5C" w:rsidRPr="00EC175D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9D558B6" w14:textId="77777777" w:rsidR="00506B5C" w:rsidRDefault="00506B5C" w:rsidP="009D0061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</w:p>
          <w:p w14:paraId="58AB34AE" w14:textId="77777777" w:rsidR="008932DF" w:rsidRPr="00AA2D5D" w:rsidRDefault="008932DF" w:rsidP="008932DF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AA2D5D"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_Ref12024542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AA2D5D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8B92392" w14:textId="77777777" w:rsidR="00506B5C" w:rsidRDefault="00506B5C" w:rsidP="009D0061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31966FA2" w14:textId="789BB7A5" w:rsidR="00506B5C" w:rsidRPr="00EC175D" w:rsidRDefault="00506B5C" w:rsidP="009D0061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3B7F94" w:rsidRPr="00EC175D" w14:paraId="23794E2E" w14:textId="77777777" w:rsidTr="009D00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D43057F" w14:textId="77777777" w:rsidR="003B7F94" w:rsidRPr="00EC175D" w:rsidRDefault="003B7F94" w:rsidP="003B7F9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F36A124" w14:textId="5A95DC88" w:rsidR="003B7F94" w:rsidRDefault="003B7F94" w:rsidP="003B7F9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&lt;Número&gt; Atividade Secundária</w:t>
            </w:r>
          </w:p>
        </w:tc>
        <w:tc>
          <w:tcPr>
            <w:tcW w:w="1306" w:type="dxa"/>
            <w:gridSpan w:val="2"/>
          </w:tcPr>
          <w:p w14:paraId="7DD0D145" w14:textId="7FF9AE25" w:rsidR="003B7F94" w:rsidRDefault="003B7F94" w:rsidP="003B7F9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label</w:t>
            </w:r>
          </w:p>
        </w:tc>
        <w:tc>
          <w:tcPr>
            <w:tcW w:w="1246" w:type="dxa"/>
          </w:tcPr>
          <w:p w14:paraId="4EF9332F" w14:textId="289ABA14" w:rsidR="003B7F94" w:rsidRPr="00EC175D" w:rsidRDefault="003B7F94" w:rsidP="003B7F9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 xml:space="preserve">Alfanumérico </w:t>
            </w:r>
          </w:p>
        </w:tc>
        <w:tc>
          <w:tcPr>
            <w:tcW w:w="1034" w:type="dxa"/>
            <w:gridSpan w:val="2"/>
          </w:tcPr>
          <w:p w14:paraId="492D7A4D" w14:textId="52E155D3" w:rsidR="003B7F94" w:rsidRPr="00EC175D" w:rsidRDefault="003B7F94" w:rsidP="003B7F9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70B9A8D9" w14:textId="29A66136" w:rsidR="003B7F94" w:rsidRPr="00EC175D" w:rsidRDefault="003B7F94" w:rsidP="003B7F9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EEC1B1F" w14:textId="77777777" w:rsidR="003B7F94" w:rsidRDefault="003B7F94" w:rsidP="003B7F94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</w:p>
          <w:p w14:paraId="3B10D71F" w14:textId="77777777" w:rsidR="008932DF" w:rsidRPr="00AA2D5D" w:rsidRDefault="008932DF" w:rsidP="008932DF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AA2D5D"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_Ref12024542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AA2D5D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2D9718A" w14:textId="77777777" w:rsidR="003B7F94" w:rsidRDefault="003B7F94" w:rsidP="003B7F94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1D8F749C" w14:textId="08E121E4" w:rsidR="003B7F94" w:rsidRPr="00EC175D" w:rsidRDefault="003B7F94" w:rsidP="003B7F94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3B7F94" w:rsidRPr="00EC175D" w14:paraId="7CD79918" w14:textId="77777777" w:rsidTr="009D00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11E016A" w14:textId="77777777" w:rsidR="003B7F94" w:rsidRPr="00EC175D" w:rsidRDefault="003B7F94" w:rsidP="003B7F9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728FDC7" w14:textId="319918F4" w:rsidR="003B7F94" w:rsidRDefault="003B7F94" w:rsidP="003B7F9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Nome </w:t>
            </w:r>
          </w:p>
        </w:tc>
        <w:tc>
          <w:tcPr>
            <w:tcW w:w="1306" w:type="dxa"/>
            <w:gridSpan w:val="2"/>
          </w:tcPr>
          <w:p w14:paraId="1A9C6C99" w14:textId="2591B410" w:rsidR="003B7F94" w:rsidRDefault="003B7F94" w:rsidP="003B7F9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 da atividade Secundária</w:t>
            </w:r>
          </w:p>
        </w:tc>
        <w:tc>
          <w:tcPr>
            <w:tcW w:w="1246" w:type="dxa"/>
          </w:tcPr>
          <w:p w14:paraId="7DFEF0FC" w14:textId="2EE5C721" w:rsidR="003B7F94" w:rsidRPr="00EC175D" w:rsidRDefault="003B7F94" w:rsidP="003B7F9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386FF7B9" w14:textId="4014F855" w:rsidR="003B7F94" w:rsidRPr="00EC175D" w:rsidRDefault="003B7F94" w:rsidP="003B7F9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3A7F3791" w14:textId="7F87A952" w:rsidR="003B7F94" w:rsidRPr="00EC175D" w:rsidRDefault="003B7F94" w:rsidP="003B7F9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277A3D5" w14:textId="77777777" w:rsidR="003B7F94" w:rsidRDefault="003B7F94" w:rsidP="003B7F94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</w:p>
          <w:p w14:paraId="12D4CB5E" w14:textId="77777777" w:rsidR="003B7F94" w:rsidRDefault="003B7F94" w:rsidP="003B7F94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3E59CA3A" w14:textId="77777777" w:rsidR="008932DF" w:rsidRPr="00AA2D5D" w:rsidRDefault="008932DF" w:rsidP="008932DF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AA2D5D"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_Ref12024542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AA2D5D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D839AD4" w14:textId="101986EC" w:rsidR="003B7F94" w:rsidRPr="00EC175D" w:rsidRDefault="003B7F94" w:rsidP="008932DF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506B5C" w:rsidRPr="00EC175D" w14:paraId="7866CA26" w14:textId="77777777" w:rsidTr="009D00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6A5AAD0" w14:textId="77777777" w:rsidR="00506B5C" w:rsidRPr="00EC175D" w:rsidRDefault="00506B5C" w:rsidP="009D0061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C96D6FC" w14:textId="77777777" w:rsidR="00506B5C" w:rsidRPr="00EC175D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</w:t>
            </w:r>
          </w:p>
        </w:tc>
        <w:tc>
          <w:tcPr>
            <w:tcW w:w="1306" w:type="dxa"/>
            <w:gridSpan w:val="2"/>
          </w:tcPr>
          <w:p w14:paraId="21C27131" w14:textId="77777777" w:rsidR="00506B5C" w:rsidRPr="00EC175D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 da atividade criada na HST02</w:t>
            </w:r>
          </w:p>
        </w:tc>
        <w:tc>
          <w:tcPr>
            <w:tcW w:w="1246" w:type="dxa"/>
          </w:tcPr>
          <w:p w14:paraId="3B7D3101" w14:textId="77777777" w:rsidR="00506B5C" w:rsidRPr="00EC175D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4CCDC2C9" w14:textId="77777777" w:rsidR="00506B5C" w:rsidRPr="00EC175D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CB6878B" w14:textId="0C3178AE" w:rsidR="00506B5C" w:rsidRPr="00EC175D" w:rsidRDefault="00BB5319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 atividade</w:t>
            </w:r>
          </w:p>
        </w:tc>
        <w:tc>
          <w:tcPr>
            <w:tcW w:w="2855" w:type="dxa"/>
          </w:tcPr>
          <w:p w14:paraId="517A8FE6" w14:textId="77777777" w:rsidR="00506B5C" w:rsidRDefault="00506B5C" w:rsidP="009D0061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</w:p>
          <w:p w14:paraId="65EF516E" w14:textId="77777777" w:rsidR="00506B5C" w:rsidRDefault="00506B5C" w:rsidP="009D0061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162F5A34" w14:textId="77777777" w:rsidR="008932DF" w:rsidRPr="00AA2D5D" w:rsidRDefault="008932DF" w:rsidP="008932DF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AA2D5D"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_Ref12024542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AA2D5D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913D1DD" w14:textId="15AFD948" w:rsidR="00506B5C" w:rsidRPr="00EC175D" w:rsidRDefault="00506B5C" w:rsidP="009D0061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506B5C" w:rsidRPr="00EC175D" w14:paraId="6925968C" w14:textId="77777777" w:rsidTr="009D00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A65FCDB" w14:textId="77777777" w:rsidR="00506B5C" w:rsidRPr="00EC175D" w:rsidRDefault="00506B5C" w:rsidP="009D0061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5A22A82" w14:textId="77777777" w:rsidR="00506B5C" w:rsidRPr="00EC175D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Data de Início </w:t>
            </w:r>
          </w:p>
        </w:tc>
        <w:tc>
          <w:tcPr>
            <w:tcW w:w="1306" w:type="dxa"/>
            <w:gridSpan w:val="2"/>
          </w:tcPr>
          <w:p w14:paraId="4945ABF8" w14:textId="77777777" w:rsidR="00506B5C" w:rsidRPr="00EC175D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data de início cadastrada pelo ator na HST02</w:t>
            </w:r>
          </w:p>
        </w:tc>
        <w:tc>
          <w:tcPr>
            <w:tcW w:w="1246" w:type="dxa"/>
          </w:tcPr>
          <w:p w14:paraId="10E334C5" w14:textId="77777777" w:rsidR="00506B5C" w:rsidRPr="00EC175D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Data</w:t>
            </w:r>
          </w:p>
        </w:tc>
        <w:tc>
          <w:tcPr>
            <w:tcW w:w="1034" w:type="dxa"/>
            <w:gridSpan w:val="2"/>
          </w:tcPr>
          <w:p w14:paraId="776C1DB7" w14:textId="77777777" w:rsidR="00506B5C" w:rsidRPr="00EC175D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9BCDF82" w14:textId="77777777" w:rsidR="00506B5C" w:rsidRPr="00EC175D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dd/MM/yyyy</w:t>
            </w:r>
          </w:p>
        </w:tc>
        <w:tc>
          <w:tcPr>
            <w:tcW w:w="2855" w:type="dxa"/>
          </w:tcPr>
          <w:p w14:paraId="2DD7329A" w14:textId="77777777" w:rsidR="00506B5C" w:rsidRDefault="00506B5C" w:rsidP="009D0061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</w:p>
          <w:p w14:paraId="33BD1683" w14:textId="77777777" w:rsidR="00506B5C" w:rsidRDefault="00506B5C" w:rsidP="009D0061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03A3CF08" w14:textId="77777777" w:rsidR="008932DF" w:rsidRPr="00AA2D5D" w:rsidRDefault="008932DF" w:rsidP="008932DF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AA2D5D"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_Ref12024542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AA2D5D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8156DE3" w14:textId="31A43576" w:rsidR="00506B5C" w:rsidRPr="00EC175D" w:rsidRDefault="00506B5C" w:rsidP="009D0061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506B5C" w:rsidRPr="00EC175D" w14:paraId="1C281740" w14:textId="77777777" w:rsidTr="009D00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20D6714" w14:textId="77777777" w:rsidR="00506B5C" w:rsidRPr="00EC175D" w:rsidRDefault="00506B5C" w:rsidP="009D0061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7384B86" w14:textId="77777777" w:rsidR="00506B5C" w:rsidRPr="00EC175D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Data Fim</w:t>
            </w:r>
          </w:p>
        </w:tc>
        <w:tc>
          <w:tcPr>
            <w:tcW w:w="1306" w:type="dxa"/>
            <w:gridSpan w:val="2"/>
          </w:tcPr>
          <w:p w14:paraId="05B624AE" w14:textId="77777777" w:rsidR="00506B5C" w:rsidRPr="00EC175D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data fim cadastrada pelo ator na HST02</w:t>
            </w:r>
          </w:p>
        </w:tc>
        <w:tc>
          <w:tcPr>
            <w:tcW w:w="1246" w:type="dxa"/>
          </w:tcPr>
          <w:p w14:paraId="37A9E840" w14:textId="77777777" w:rsidR="00506B5C" w:rsidRPr="00EC175D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Data</w:t>
            </w:r>
          </w:p>
        </w:tc>
        <w:tc>
          <w:tcPr>
            <w:tcW w:w="1034" w:type="dxa"/>
            <w:gridSpan w:val="2"/>
          </w:tcPr>
          <w:p w14:paraId="0C3FAC34" w14:textId="77777777" w:rsidR="00506B5C" w:rsidRPr="00EC175D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1BE0F47" w14:textId="77777777" w:rsidR="00506B5C" w:rsidRPr="00EC175D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dd/MM/yyyy</w:t>
            </w:r>
          </w:p>
        </w:tc>
        <w:tc>
          <w:tcPr>
            <w:tcW w:w="2855" w:type="dxa"/>
          </w:tcPr>
          <w:p w14:paraId="735CB5BC" w14:textId="77777777" w:rsidR="00506B5C" w:rsidRDefault="00506B5C" w:rsidP="009D0061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DD3340">
              <w:rPr>
                <w:sz w:val="18"/>
                <w:szCs w:val="18"/>
              </w:rPr>
              <w:t>Somente Leitura</w:t>
            </w:r>
          </w:p>
          <w:p w14:paraId="46B4EE2D" w14:textId="77777777" w:rsidR="00506B5C" w:rsidRPr="00DD3340" w:rsidRDefault="00506B5C" w:rsidP="009D0061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3E4A0D3E" w14:textId="77777777" w:rsidR="008932DF" w:rsidRPr="00AA2D5D" w:rsidRDefault="008932DF" w:rsidP="008932DF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AA2D5D"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_Ref12024542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AA2D5D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03A99790" w14:textId="77777777" w:rsidR="00506B5C" w:rsidRPr="00EC175D" w:rsidRDefault="00506B5C" w:rsidP="009D0061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506B5C" w:rsidRPr="00EC175D" w14:paraId="09CDDBF0" w14:textId="77777777" w:rsidTr="009D00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910C4F8" w14:textId="77777777" w:rsidR="00506B5C" w:rsidRPr="00EC175D" w:rsidRDefault="00506B5C" w:rsidP="009D0061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3614C51" w14:textId="77777777" w:rsidR="00506B5C" w:rsidRPr="00EC175D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da atividade</w:t>
            </w:r>
          </w:p>
        </w:tc>
        <w:tc>
          <w:tcPr>
            <w:tcW w:w="1306" w:type="dxa"/>
            <w:gridSpan w:val="2"/>
          </w:tcPr>
          <w:p w14:paraId="66B97A51" w14:textId="77777777" w:rsidR="00506B5C" w:rsidRPr="00EC175D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 xml:space="preserve">Exibe </w:t>
            </w:r>
            <w:r>
              <w:rPr>
                <w:sz w:val="18"/>
                <w:szCs w:val="18"/>
              </w:rPr>
              <w:t>o status da atividade</w:t>
            </w:r>
          </w:p>
        </w:tc>
        <w:tc>
          <w:tcPr>
            <w:tcW w:w="1246" w:type="dxa"/>
          </w:tcPr>
          <w:p w14:paraId="19776F4B" w14:textId="77777777" w:rsidR="00506B5C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Alfanumérico</w:t>
            </w:r>
          </w:p>
          <w:p w14:paraId="74966CC9" w14:textId="5C896A20" w:rsidR="00464818" w:rsidRPr="00EC175D" w:rsidRDefault="00464818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EB92B23" wp14:editId="40B8AB91">
                  <wp:extent cx="152400" cy="333375"/>
                  <wp:effectExtent l="0" t="0" r="0" b="952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  <w:gridSpan w:val="2"/>
          </w:tcPr>
          <w:p w14:paraId="49D8426C" w14:textId="77777777" w:rsidR="00506B5C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Concluído</w:t>
            </w:r>
          </w:p>
          <w:p w14:paraId="0878F630" w14:textId="77777777" w:rsidR="00506B5C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238957D2" w14:textId="77777777" w:rsidR="00506B5C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Em preenchimento</w:t>
            </w:r>
          </w:p>
          <w:p w14:paraId="66FAD898" w14:textId="77777777" w:rsidR="00506B5C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40544019" w14:textId="77777777" w:rsidR="00506B5C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Parametrização concluída</w:t>
            </w:r>
          </w:p>
          <w:p w14:paraId="7B2BC2BD" w14:textId="77777777" w:rsidR="00506B5C" w:rsidRPr="00EC175D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</w:tcPr>
          <w:p w14:paraId="58DACDAF" w14:textId="535052DC" w:rsidR="00506B5C" w:rsidRPr="00EC175D" w:rsidRDefault="00464818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t>-</w:t>
            </w:r>
          </w:p>
        </w:tc>
        <w:tc>
          <w:tcPr>
            <w:tcW w:w="2855" w:type="dxa"/>
          </w:tcPr>
          <w:p w14:paraId="5D11AAAF" w14:textId="7CCBD438" w:rsidR="00506B5C" w:rsidRPr="00EC175D" w:rsidRDefault="00506B5C" w:rsidP="0057201C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DD3340">
              <w:rPr>
                <w:sz w:val="18"/>
                <w:szCs w:val="18"/>
              </w:rPr>
              <w:t xml:space="preserve"> </w:t>
            </w:r>
            <w:r w:rsidRPr="00DD3340">
              <w:rPr>
                <w:color w:val="31849B" w:themeColor="accent5" w:themeShade="BF"/>
                <w:sz w:val="18"/>
                <w:szCs w:val="18"/>
              </w:rPr>
              <w:t>[</w:t>
            </w:r>
            <w:r w:rsidR="0057201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7201C">
              <w:rPr>
                <w:color w:val="31849B" w:themeColor="accent5" w:themeShade="BF"/>
                <w:sz w:val="18"/>
                <w:szCs w:val="18"/>
              </w:rPr>
              <w:instrText xml:space="preserve"> REF _Ref20323645 \r \h </w:instrText>
            </w:r>
            <w:r w:rsidR="0057201C">
              <w:rPr>
                <w:color w:val="31849B" w:themeColor="accent5" w:themeShade="BF"/>
                <w:sz w:val="18"/>
                <w:szCs w:val="18"/>
              </w:rPr>
            </w:r>
            <w:r w:rsidR="0057201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7201C">
              <w:rPr>
                <w:color w:val="31849B" w:themeColor="accent5" w:themeShade="BF"/>
                <w:sz w:val="18"/>
                <w:szCs w:val="18"/>
              </w:rPr>
              <w:t>2.1.3</w:t>
            </w:r>
            <w:r w:rsidR="0057201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D3340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506B5C" w:rsidRPr="00EC175D" w14:paraId="723DE756" w14:textId="77777777" w:rsidTr="009D00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6DD0CC1" w14:textId="77777777" w:rsidR="00506B5C" w:rsidRPr="00EC175D" w:rsidRDefault="00506B5C" w:rsidP="009D0061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93F09D3" w14:textId="64255779" w:rsidR="00506B5C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Ação</w:t>
            </w:r>
          </w:p>
        </w:tc>
        <w:tc>
          <w:tcPr>
            <w:tcW w:w="1306" w:type="dxa"/>
            <w:gridSpan w:val="2"/>
          </w:tcPr>
          <w:p w14:paraId="6268C8F4" w14:textId="3E398C03" w:rsidR="00506B5C" w:rsidRPr="00EC175D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as ações disponíveis para essa atividade</w:t>
            </w:r>
          </w:p>
        </w:tc>
        <w:tc>
          <w:tcPr>
            <w:tcW w:w="1246" w:type="dxa"/>
          </w:tcPr>
          <w:p w14:paraId="68F228A8" w14:textId="49EF805C" w:rsidR="00506B5C" w:rsidRPr="00EC175D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2E906FDD" w14:textId="77777777" w:rsidR="00506B5C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Publicar</w:t>
            </w:r>
          </w:p>
          <w:p w14:paraId="4D317BDA" w14:textId="77777777" w:rsidR="00506B5C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2D0EA414" w14:textId="2629017E" w:rsidR="00506B5C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Parametrizar</w:t>
            </w:r>
          </w:p>
        </w:tc>
        <w:tc>
          <w:tcPr>
            <w:tcW w:w="926" w:type="dxa"/>
            <w:gridSpan w:val="2"/>
          </w:tcPr>
          <w:p w14:paraId="25B94E16" w14:textId="77777777" w:rsidR="00506B5C" w:rsidRPr="00EC175D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2855" w:type="dxa"/>
          </w:tcPr>
          <w:p w14:paraId="50F56C05" w14:textId="4C027A42" w:rsidR="00506B5C" w:rsidRPr="00DD3340" w:rsidRDefault="004272C2" w:rsidP="009D0061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4272C2">
              <w:rPr>
                <w:color w:val="31849B" w:themeColor="accent5" w:themeShade="BF"/>
                <w:sz w:val="18"/>
                <w:szCs w:val="18"/>
              </w:rPr>
              <w:t>[</w:t>
            </w:r>
            <w:r w:rsidRPr="004272C2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272C2">
              <w:rPr>
                <w:color w:val="31849B" w:themeColor="accent5" w:themeShade="BF"/>
                <w:sz w:val="18"/>
                <w:szCs w:val="18"/>
              </w:rPr>
              <w:instrText xml:space="preserve"> REF _Ref12024542 \r \h </w:instrText>
            </w:r>
            <w:r w:rsidRPr="004272C2">
              <w:rPr>
                <w:color w:val="31849B" w:themeColor="accent5" w:themeShade="BF"/>
                <w:sz w:val="18"/>
                <w:szCs w:val="18"/>
              </w:rPr>
            </w:r>
            <w:r w:rsidRPr="004272C2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272C2">
              <w:rPr>
                <w:color w:val="31849B" w:themeColor="accent5" w:themeShade="BF"/>
                <w:sz w:val="18"/>
                <w:szCs w:val="18"/>
              </w:rPr>
              <w:t>2</w:t>
            </w:r>
            <w:r w:rsidRPr="004272C2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4272C2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506B5C" w:rsidRPr="00EC175D" w14:paraId="533A784F" w14:textId="77777777" w:rsidTr="009D00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  <w:jc w:val="center"/>
        </w:trPr>
        <w:tc>
          <w:tcPr>
            <w:tcW w:w="9065" w:type="dxa"/>
            <w:gridSpan w:val="11"/>
          </w:tcPr>
          <w:p w14:paraId="397B29EE" w14:textId="762038D7" w:rsidR="00506B5C" w:rsidRPr="00EC175D" w:rsidRDefault="00506B5C" w:rsidP="009D0061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</w:p>
          <w:p w14:paraId="45045B97" w14:textId="77777777" w:rsidR="00506B5C" w:rsidRPr="00EC175D" w:rsidRDefault="00506B5C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506B5C" w:rsidRPr="00EC175D" w14:paraId="3316F6CC" w14:textId="77777777" w:rsidTr="009D00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05266158" w14:textId="77777777" w:rsidR="00506B5C" w:rsidRPr="00EC175D" w:rsidRDefault="00506B5C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2C711D00" w14:textId="77777777" w:rsidR="00506B5C" w:rsidRPr="00EC175D" w:rsidRDefault="00506B5C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0A724D0A" w14:textId="77777777" w:rsidR="00506B5C" w:rsidRPr="00EC175D" w:rsidRDefault="00506B5C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5E022969" w14:textId="77777777" w:rsidR="00506B5C" w:rsidRPr="00EC175D" w:rsidRDefault="00506B5C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13FB8481" w14:textId="77777777" w:rsidR="00506B5C" w:rsidRPr="00EC175D" w:rsidRDefault="00506B5C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Regras</w:t>
            </w:r>
          </w:p>
        </w:tc>
      </w:tr>
      <w:tr w:rsidR="00506B5C" w:rsidRPr="00EC175D" w14:paraId="32BE499C" w14:textId="77777777" w:rsidTr="009D00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1306B0DA" w14:textId="77777777" w:rsidR="00506B5C" w:rsidRPr="00EC175D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02BB4C47" w14:textId="77777777" w:rsidR="00506B5C" w:rsidRPr="00EC175D" w:rsidRDefault="00506B5C" w:rsidP="009D0061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Pesquisar</w:t>
            </w:r>
          </w:p>
        </w:tc>
        <w:tc>
          <w:tcPr>
            <w:tcW w:w="2417" w:type="dxa"/>
            <w:gridSpan w:val="3"/>
          </w:tcPr>
          <w:p w14:paraId="6669F24B" w14:textId="77777777" w:rsidR="00506B5C" w:rsidRPr="00EC175D" w:rsidRDefault="00506B5C" w:rsidP="009D0061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Pesquisa as atividades de acordo com os filtros preenchidos</w:t>
            </w:r>
          </w:p>
        </w:tc>
        <w:tc>
          <w:tcPr>
            <w:tcW w:w="894" w:type="dxa"/>
            <w:gridSpan w:val="2"/>
          </w:tcPr>
          <w:p w14:paraId="0981116D" w14:textId="77777777" w:rsidR="00506B5C" w:rsidRPr="00EC175D" w:rsidRDefault="00506B5C" w:rsidP="009D0061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3786357A" w14:textId="11838C9B" w:rsidR="00506B5C" w:rsidRPr="00EC175D" w:rsidRDefault="004272C2" w:rsidP="004272C2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4272C2">
              <w:rPr>
                <w:color w:val="31849B" w:themeColor="accent5" w:themeShade="BF"/>
                <w:sz w:val="18"/>
                <w:szCs w:val="18"/>
              </w:rPr>
              <w:t>[HST05]</w:t>
            </w:r>
          </w:p>
        </w:tc>
      </w:tr>
      <w:tr w:rsidR="00506B5C" w:rsidRPr="00EC175D" w14:paraId="0EA51295" w14:textId="77777777" w:rsidTr="009D00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491AB9AB" w14:textId="77777777" w:rsidR="00506B5C" w:rsidRPr="00EC175D" w:rsidRDefault="00506B5C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2151A05A" w14:textId="77777777" w:rsidR="00506B5C" w:rsidRPr="00EC175D" w:rsidRDefault="00506B5C" w:rsidP="009D0061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Limpar</w:t>
            </w:r>
          </w:p>
        </w:tc>
        <w:tc>
          <w:tcPr>
            <w:tcW w:w="2417" w:type="dxa"/>
            <w:gridSpan w:val="3"/>
          </w:tcPr>
          <w:p w14:paraId="53815E42" w14:textId="77777777" w:rsidR="00506B5C" w:rsidRPr="00EC175D" w:rsidRDefault="00506B5C" w:rsidP="009D0061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 xml:space="preserve">Limpa os filtros e resultado da pesquisa </w:t>
            </w:r>
          </w:p>
        </w:tc>
        <w:tc>
          <w:tcPr>
            <w:tcW w:w="894" w:type="dxa"/>
            <w:gridSpan w:val="2"/>
          </w:tcPr>
          <w:p w14:paraId="2509E158" w14:textId="77777777" w:rsidR="00506B5C" w:rsidRPr="00EC175D" w:rsidRDefault="00506B5C" w:rsidP="009D0061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0716BEDF" w14:textId="6D0FBB1E" w:rsidR="00506B5C" w:rsidRPr="00EC175D" w:rsidRDefault="004272C2" w:rsidP="009D0061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4272C2">
              <w:rPr>
                <w:color w:val="31849B" w:themeColor="accent5" w:themeShade="BF"/>
                <w:sz w:val="18"/>
                <w:szCs w:val="18"/>
              </w:rPr>
              <w:t>[HST05]</w:t>
            </w:r>
          </w:p>
        </w:tc>
      </w:tr>
    </w:tbl>
    <w:p w14:paraId="32662436" w14:textId="09831008" w:rsidR="00025925" w:rsidRDefault="00F174AF" w:rsidP="007112FF">
      <w:pPr>
        <w:pStyle w:val="EstiloPrototipo3"/>
        <w:numPr>
          <w:ilvl w:val="0"/>
          <w:numId w:val="5"/>
        </w:numPr>
      </w:pPr>
      <w:bookmarkStart w:id="13" w:name="_Ref17461370"/>
      <w:bookmarkStart w:id="14" w:name="_Ref31292971"/>
      <w:bookmarkStart w:id="15" w:name="_Ref13579649"/>
      <w:r>
        <w:lastRenderedPageBreak/>
        <w:t>Definir Declaração /E-Mail</w:t>
      </w:r>
      <w:bookmarkEnd w:id="13"/>
      <w:r w:rsidR="00387729">
        <w:t xml:space="preserve"> da Atividade Secundária 2.1</w:t>
      </w:r>
      <w:bookmarkEnd w:id="14"/>
    </w:p>
    <w:p w14:paraId="5FC29F2A" w14:textId="687C2B04" w:rsidR="00025925" w:rsidRDefault="00387729" w:rsidP="004A464E">
      <w:pPr>
        <w:pStyle w:val="EstiloPrototipo3"/>
      </w:pPr>
      <w:r>
        <w:rPr>
          <w:noProof/>
        </w:rPr>
        <w:drawing>
          <wp:inline distT="0" distB="0" distL="0" distR="0" wp14:anchorId="39D21872" wp14:editId="17DD718B">
            <wp:extent cx="5760085" cy="675703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75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1D25B" w14:textId="77777777" w:rsidR="00025925" w:rsidRDefault="00025925" w:rsidP="00025925">
      <w:pPr>
        <w:pStyle w:val="EstiloPrototipo3"/>
        <w:ind w:left="720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AF6497" w:rsidRPr="005D2A67" w14:paraId="023ADB3F" w14:textId="77777777" w:rsidTr="004345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19A8F7E5" w14:textId="77777777" w:rsidR="00AF6497" w:rsidRPr="00E976B5" w:rsidRDefault="00AF6497" w:rsidP="0043456A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lastRenderedPageBreak/>
              <w:t>Campos</w:t>
            </w:r>
          </w:p>
        </w:tc>
      </w:tr>
      <w:tr w:rsidR="00AF6497" w:rsidRPr="005D2A67" w14:paraId="524380E7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6F9A534" w14:textId="46100715" w:rsidR="00AF6497" w:rsidRDefault="003A0316" w:rsidP="0032720B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Selecione </w:t>
            </w:r>
            <w:r w:rsidR="00804D6B">
              <w:rPr>
                <w:sz w:val="24"/>
                <w:szCs w:val="24"/>
              </w:rPr>
              <w:t>E-mail</w:t>
            </w:r>
          </w:p>
        </w:tc>
      </w:tr>
      <w:tr w:rsidR="00AF6497" w:rsidRPr="00FD775E" w14:paraId="5E3A3332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152C2453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597A2E09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3F44FDB7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54C62547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5090FFCA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65B1D0E8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71A83D07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</w:t>
            </w:r>
            <w:r>
              <w:rPr>
                <w:b/>
                <w:sz w:val="20"/>
              </w:rPr>
              <w:t>egra</w:t>
            </w:r>
          </w:p>
        </w:tc>
      </w:tr>
      <w:tr w:rsidR="0032720B" w:rsidRPr="00EC175D" w14:paraId="0604ED4E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6E1B927" w14:textId="77777777" w:rsidR="0032720B" w:rsidRPr="009B42E9" w:rsidRDefault="0032720B" w:rsidP="00B25507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C88C30B" w14:textId="45C2F571" w:rsidR="0032720B" w:rsidRDefault="0032720B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34EBA9A" wp14:editId="5E599BE2">
                  <wp:extent cx="266667" cy="190476"/>
                  <wp:effectExtent l="0" t="0" r="635" b="63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67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5AF477A" w14:textId="2EBE0332" w:rsidR="0032720B" w:rsidRDefault="0032720B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7055DBEC" w14:textId="4A8D63B0" w:rsidR="0032720B" w:rsidRDefault="0032720B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28E2ED50" w14:textId="2D363E91" w:rsidR="0032720B" w:rsidRDefault="0032720B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24B6E437" w14:textId="150AFC2C" w:rsidR="0032720B" w:rsidRDefault="0032720B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75DD6C4" w14:textId="6311DE72" w:rsidR="0032720B" w:rsidRDefault="0021764A" w:rsidP="001057F1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21764A">
              <w:rPr>
                <w:color w:val="31849B" w:themeColor="accent5" w:themeShade="BF"/>
                <w:sz w:val="18"/>
                <w:szCs w:val="18"/>
              </w:rPr>
              <w:t>[</w:t>
            </w:r>
            <w:r w:rsidRPr="0021764A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21764A">
              <w:rPr>
                <w:color w:val="31849B" w:themeColor="accent5" w:themeShade="BF"/>
                <w:sz w:val="18"/>
                <w:szCs w:val="18"/>
              </w:rPr>
              <w:instrText xml:space="preserve"> REF _Ref17792658 \r \h </w:instrText>
            </w:r>
            <w:r w:rsidRPr="0021764A">
              <w:rPr>
                <w:color w:val="31849B" w:themeColor="accent5" w:themeShade="BF"/>
                <w:sz w:val="18"/>
                <w:szCs w:val="18"/>
              </w:rPr>
            </w:r>
            <w:r w:rsidRPr="0021764A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21764A">
              <w:rPr>
                <w:color w:val="31849B" w:themeColor="accent5" w:themeShade="BF"/>
                <w:sz w:val="18"/>
                <w:szCs w:val="18"/>
              </w:rPr>
              <w:t>2.</w:t>
            </w:r>
            <w:r w:rsidR="001057F1">
              <w:rPr>
                <w:color w:val="31849B" w:themeColor="accent5" w:themeShade="BF"/>
                <w:sz w:val="18"/>
                <w:szCs w:val="18"/>
              </w:rPr>
              <w:t>3</w:t>
            </w:r>
            <w:r w:rsidRPr="0021764A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21764A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AF6497" w:rsidRPr="00EC175D" w14:paraId="62298E19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9CAF687" w14:textId="77777777" w:rsidR="00AF6497" w:rsidRPr="009B42E9" w:rsidRDefault="00AF6497" w:rsidP="00B25507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A60926C" w14:textId="660CF937" w:rsidR="00AF6497" w:rsidRPr="00EC175D" w:rsidRDefault="00804D6B" w:rsidP="001057F1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</w:t>
            </w:r>
            <w:r w:rsidR="001057F1">
              <w:rPr>
                <w:sz w:val="18"/>
                <w:szCs w:val="18"/>
              </w:rPr>
              <w:t>td</w:t>
            </w:r>
            <w:r>
              <w:rPr>
                <w:sz w:val="18"/>
                <w:szCs w:val="18"/>
              </w:rPr>
              <w:t xml:space="preserve"> de e-mail</w:t>
            </w:r>
          </w:p>
        </w:tc>
        <w:tc>
          <w:tcPr>
            <w:tcW w:w="1306" w:type="dxa"/>
            <w:gridSpan w:val="2"/>
          </w:tcPr>
          <w:p w14:paraId="65DE4353" w14:textId="68337912" w:rsidR="00804D6B" w:rsidRPr="00EC175D" w:rsidRDefault="004768F8" w:rsidP="004768F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quantidade de e-mails que deverão ser selecionados para essa regra de envio.</w:t>
            </w:r>
          </w:p>
        </w:tc>
        <w:tc>
          <w:tcPr>
            <w:tcW w:w="1246" w:type="dxa"/>
          </w:tcPr>
          <w:p w14:paraId="1AC9BE5E" w14:textId="410722AD" w:rsidR="00AF6497" w:rsidRPr="00EC175D" w:rsidRDefault="00DC06D0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  <w:p w14:paraId="4898CF40" w14:textId="77777777" w:rsidR="00AF6497" w:rsidRPr="00EC175D" w:rsidRDefault="00AF6497" w:rsidP="0043456A">
            <w:pPr>
              <w:tabs>
                <w:tab w:val="left" w:pos="930"/>
              </w:tabs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0818A00D" w14:textId="34C1BB01" w:rsidR="00AF6497" w:rsidRPr="00EC175D" w:rsidRDefault="0032720B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33C0B8B6" w14:textId="5BB5A017" w:rsidR="00AF6497" w:rsidRPr="00EC175D" w:rsidRDefault="0032720B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DC0AAFB" w14:textId="77777777" w:rsidR="00AF6497" w:rsidRDefault="003D2DF1" w:rsidP="00B25507">
            <w:pPr>
              <w:pStyle w:val="PargrafodaLista"/>
              <w:numPr>
                <w:ilvl w:val="1"/>
                <w:numId w:val="18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</w:p>
          <w:p w14:paraId="200E5D9A" w14:textId="536C22C5" w:rsidR="001057F1" w:rsidRPr="00EC175D" w:rsidRDefault="001057F1" w:rsidP="00B25507">
            <w:pPr>
              <w:pStyle w:val="PargrafodaLista"/>
              <w:numPr>
                <w:ilvl w:val="1"/>
                <w:numId w:val="18"/>
              </w:numPr>
              <w:spacing w:before="60" w:after="60"/>
              <w:rPr>
                <w:sz w:val="18"/>
                <w:szCs w:val="18"/>
              </w:rPr>
            </w:pPr>
            <w:r w:rsidRPr="00AD739E">
              <w:rPr>
                <w:color w:val="31849B" w:themeColor="accent5" w:themeShade="BF"/>
              </w:rPr>
              <w:t>[</w:t>
            </w:r>
            <w:r>
              <w:rPr>
                <w:color w:val="31849B" w:themeColor="accent5" w:themeShade="BF"/>
              </w:rPr>
              <w:fldChar w:fldCharType="begin"/>
            </w:r>
            <w:r>
              <w:rPr>
                <w:color w:val="31849B" w:themeColor="accent5" w:themeShade="BF"/>
              </w:rPr>
              <w:instrText xml:space="preserve"> REF _Ref21436870 \r \h </w:instrText>
            </w:r>
            <w:r>
              <w:rPr>
                <w:color w:val="31849B" w:themeColor="accent5" w:themeShade="BF"/>
              </w:rPr>
            </w:r>
            <w:r>
              <w:rPr>
                <w:color w:val="31849B" w:themeColor="accent5" w:themeShade="BF"/>
              </w:rPr>
              <w:fldChar w:fldCharType="separate"/>
            </w:r>
            <w:r>
              <w:rPr>
                <w:color w:val="31849B" w:themeColor="accent5" w:themeShade="BF"/>
              </w:rPr>
              <w:t>2.1.2</w:t>
            </w:r>
            <w:r>
              <w:rPr>
                <w:color w:val="31849B" w:themeColor="accent5" w:themeShade="BF"/>
              </w:rPr>
              <w:fldChar w:fldCharType="end"/>
            </w:r>
            <w:r w:rsidRPr="00AD739E">
              <w:rPr>
                <w:color w:val="31849B" w:themeColor="accent5" w:themeShade="BF"/>
              </w:rPr>
              <w:t>]</w:t>
            </w:r>
          </w:p>
        </w:tc>
      </w:tr>
      <w:tr w:rsidR="00AF6497" w:rsidRPr="00EC175D" w14:paraId="149658C5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F3D34EA" w14:textId="77777777" w:rsidR="00AF6497" w:rsidRPr="00EC175D" w:rsidRDefault="00AF6497" w:rsidP="00B25507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A23DB10" w14:textId="7AE010F5" w:rsidR="00AF6497" w:rsidRPr="00EC175D" w:rsidRDefault="00D66782" w:rsidP="00D66782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Selecione E-mail</w:t>
            </w:r>
          </w:p>
        </w:tc>
        <w:tc>
          <w:tcPr>
            <w:tcW w:w="1306" w:type="dxa"/>
            <w:gridSpan w:val="2"/>
          </w:tcPr>
          <w:p w14:paraId="6C97B792" w14:textId="4E9703BC" w:rsidR="00AF6497" w:rsidRPr="00EC175D" w:rsidRDefault="001D1A0C" w:rsidP="001D1A0C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selecionar os e-mails que foram previamente parametrizados.</w:t>
            </w:r>
          </w:p>
        </w:tc>
        <w:tc>
          <w:tcPr>
            <w:tcW w:w="1246" w:type="dxa"/>
          </w:tcPr>
          <w:p w14:paraId="136A562D" w14:textId="0DEFFD19" w:rsidR="00AF6497" w:rsidRPr="00EC175D" w:rsidRDefault="00D66782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Combobox de seleção única.</w:t>
            </w:r>
          </w:p>
        </w:tc>
        <w:tc>
          <w:tcPr>
            <w:tcW w:w="1034" w:type="dxa"/>
            <w:gridSpan w:val="2"/>
          </w:tcPr>
          <w:p w14:paraId="1FAAE672" w14:textId="3F8B53B7" w:rsidR="00AF6497" w:rsidRDefault="00DC06D0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Selecione + </w:t>
            </w:r>
            <w:r w:rsidR="00D12F2C" w:rsidRPr="00D12F2C">
              <w:rPr>
                <w:sz w:val="18"/>
                <w:szCs w:val="18"/>
              </w:rPr>
              <w:t xml:space="preserve"> Registro </w:t>
            </w:r>
            <w:r w:rsidR="00D12F2C">
              <w:rPr>
                <w:sz w:val="18"/>
                <w:szCs w:val="18"/>
              </w:rPr>
              <w:t>&lt;nº registro&gt;</w:t>
            </w:r>
          </w:p>
          <w:p w14:paraId="7A57729C" w14:textId="77777777" w:rsidR="00D12F2C" w:rsidRDefault="00D12F2C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3E70FE27" w14:textId="003BB8B8" w:rsidR="00D12F2C" w:rsidRPr="00EC175D" w:rsidRDefault="00D12F2C" w:rsidP="00D12F2C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E-mail criado para a </w:t>
            </w:r>
            <w:r w:rsidRPr="00D12F2C">
              <w:rPr>
                <w:sz w:val="18"/>
                <w:szCs w:val="18"/>
              </w:rPr>
              <w:t>2.1 Atividade Secundária</w:t>
            </w:r>
          </w:p>
        </w:tc>
        <w:tc>
          <w:tcPr>
            <w:tcW w:w="926" w:type="dxa"/>
            <w:gridSpan w:val="2"/>
          </w:tcPr>
          <w:p w14:paraId="0FD2EC52" w14:textId="3A3EC2C5" w:rsidR="00AF6497" w:rsidRPr="00EC175D" w:rsidRDefault="0021764A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9C0CA93" w14:textId="1E73BEA0" w:rsidR="00AF6497" w:rsidRPr="00EC175D" w:rsidRDefault="00AD739E" w:rsidP="0043456A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</w:t>
            </w:r>
            <w:r w:rsidR="00D66782">
              <w:rPr>
                <w:sz w:val="18"/>
                <w:szCs w:val="18"/>
              </w:rPr>
              <w:t>: Sim</w:t>
            </w:r>
          </w:p>
          <w:p w14:paraId="5E9BB3EC" w14:textId="77777777" w:rsidR="00AF6497" w:rsidRDefault="00AF6497" w:rsidP="00AD739E">
            <w:pPr>
              <w:pStyle w:val="PargrafodaLista"/>
              <w:spacing w:before="60" w:after="60"/>
              <w:ind w:left="720"/>
            </w:pPr>
          </w:p>
          <w:p w14:paraId="7632C401" w14:textId="4BF26F38" w:rsidR="00AD739E" w:rsidRPr="00EC175D" w:rsidRDefault="00AD739E" w:rsidP="00D23844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AD739E">
              <w:rPr>
                <w:color w:val="31849B" w:themeColor="accent5" w:themeShade="BF"/>
              </w:rPr>
              <w:t>[</w:t>
            </w:r>
            <w:r w:rsidR="00D23844">
              <w:rPr>
                <w:color w:val="31849B" w:themeColor="accent5" w:themeShade="BF"/>
              </w:rPr>
              <w:fldChar w:fldCharType="begin"/>
            </w:r>
            <w:r w:rsidR="00D23844">
              <w:rPr>
                <w:color w:val="31849B" w:themeColor="accent5" w:themeShade="BF"/>
              </w:rPr>
              <w:instrText xml:space="preserve"> REF _Ref21436870 \r \h </w:instrText>
            </w:r>
            <w:r w:rsidR="00D23844">
              <w:rPr>
                <w:color w:val="31849B" w:themeColor="accent5" w:themeShade="BF"/>
              </w:rPr>
            </w:r>
            <w:r w:rsidR="00D23844">
              <w:rPr>
                <w:color w:val="31849B" w:themeColor="accent5" w:themeShade="BF"/>
              </w:rPr>
              <w:fldChar w:fldCharType="separate"/>
            </w:r>
            <w:r w:rsidR="00D23844">
              <w:rPr>
                <w:color w:val="31849B" w:themeColor="accent5" w:themeShade="BF"/>
              </w:rPr>
              <w:t>2.1.2</w:t>
            </w:r>
            <w:r w:rsidR="00D23844">
              <w:rPr>
                <w:color w:val="31849B" w:themeColor="accent5" w:themeShade="BF"/>
              </w:rPr>
              <w:fldChar w:fldCharType="end"/>
            </w:r>
            <w:r w:rsidRPr="00AD739E">
              <w:rPr>
                <w:color w:val="31849B" w:themeColor="accent5" w:themeShade="BF"/>
              </w:rPr>
              <w:t>]</w:t>
            </w:r>
          </w:p>
        </w:tc>
      </w:tr>
      <w:tr w:rsidR="00AF6497" w:rsidRPr="00EC175D" w14:paraId="7AC7056F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6D84186" w14:textId="77777777" w:rsidR="00AF6497" w:rsidRPr="00EC175D" w:rsidRDefault="00AF6497" w:rsidP="00B25507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156A838" w14:textId="2C0636EB" w:rsidR="00AF6497" w:rsidRPr="00EC175D" w:rsidRDefault="00D66782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Regras de Envio</w:t>
            </w:r>
          </w:p>
        </w:tc>
        <w:tc>
          <w:tcPr>
            <w:tcW w:w="1306" w:type="dxa"/>
            <w:gridSpan w:val="2"/>
          </w:tcPr>
          <w:p w14:paraId="44802D75" w14:textId="3BBA2E84" w:rsidR="00AF6497" w:rsidRPr="00EC175D" w:rsidRDefault="00D66782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  <w:r w:rsidR="003A0316">
              <w:rPr>
                <w:sz w:val="18"/>
                <w:szCs w:val="18"/>
              </w:rPr>
              <w:t>ampo para informar como</w:t>
            </w:r>
            <w:r>
              <w:rPr>
                <w:sz w:val="18"/>
                <w:szCs w:val="18"/>
              </w:rPr>
              <w:t xml:space="preserve"> vai ser a regra de envio do e-mail selecionado</w:t>
            </w:r>
          </w:p>
        </w:tc>
        <w:tc>
          <w:tcPr>
            <w:tcW w:w="1246" w:type="dxa"/>
          </w:tcPr>
          <w:p w14:paraId="045CB56D" w14:textId="77777777" w:rsidR="00AF6497" w:rsidRPr="00EC175D" w:rsidRDefault="00AF6497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6354E473" w14:textId="7A900B84" w:rsidR="007C11D5" w:rsidRPr="00EC175D" w:rsidRDefault="00D66782" w:rsidP="0051555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ACCF322" w14:textId="77777777" w:rsidR="00AF6497" w:rsidRPr="00EC175D" w:rsidRDefault="00AF6497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63E7D95" w14:textId="2A9EAED9" w:rsidR="00BC4D95" w:rsidRDefault="00BC4D95" w:rsidP="00BC4D95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</w:t>
            </w:r>
            <w:r w:rsidR="00D66782">
              <w:rPr>
                <w:sz w:val="18"/>
                <w:szCs w:val="18"/>
              </w:rPr>
              <w:t xml:space="preserve">: </w:t>
            </w:r>
            <w:r w:rsidR="001D1A0C">
              <w:rPr>
                <w:sz w:val="18"/>
                <w:szCs w:val="18"/>
              </w:rPr>
              <w:t>N/A</w:t>
            </w:r>
          </w:p>
          <w:p w14:paraId="5F74065B" w14:textId="5443ED09" w:rsidR="00D66782" w:rsidRPr="00EC175D" w:rsidRDefault="00D66782" w:rsidP="00BC4D95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  <w:p w14:paraId="76648D4D" w14:textId="77777777" w:rsidR="00BC4D95" w:rsidRDefault="00BC4D95" w:rsidP="00BC4D95">
            <w:pPr>
              <w:pStyle w:val="PargrafodaLista"/>
              <w:spacing w:before="60" w:after="60"/>
              <w:ind w:left="720"/>
            </w:pPr>
          </w:p>
          <w:p w14:paraId="7102280A" w14:textId="5644D883" w:rsidR="00AF6497" w:rsidRPr="00EC175D" w:rsidRDefault="00D23844" w:rsidP="00BC4D95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AD739E">
              <w:rPr>
                <w:color w:val="31849B" w:themeColor="accent5" w:themeShade="BF"/>
              </w:rPr>
              <w:t>[</w:t>
            </w:r>
            <w:r>
              <w:rPr>
                <w:color w:val="31849B" w:themeColor="accent5" w:themeShade="BF"/>
              </w:rPr>
              <w:fldChar w:fldCharType="begin"/>
            </w:r>
            <w:r>
              <w:rPr>
                <w:color w:val="31849B" w:themeColor="accent5" w:themeShade="BF"/>
              </w:rPr>
              <w:instrText xml:space="preserve"> REF _Ref21436870 \r \h </w:instrText>
            </w:r>
            <w:r>
              <w:rPr>
                <w:color w:val="31849B" w:themeColor="accent5" w:themeShade="BF"/>
              </w:rPr>
            </w:r>
            <w:r>
              <w:rPr>
                <w:color w:val="31849B" w:themeColor="accent5" w:themeShade="BF"/>
              </w:rPr>
              <w:fldChar w:fldCharType="separate"/>
            </w:r>
            <w:r>
              <w:rPr>
                <w:color w:val="31849B" w:themeColor="accent5" w:themeShade="BF"/>
              </w:rPr>
              <w:t>2.1.2</w:t>
            </w:r>
            <w:r>
              <w:rPr>
                <w:color w:val="31849B" w:themeColor="accent5" w:themeShade="BF"/>
              </w:rPr>
              <w:fldChar w:fldCharType="end"/>
            </w:r>
            <w:r w:rsidRPr="00AD739E">
              <w:rPr>
                <w:color w:val="31849B" w:themeColor="accent5" w:themeShade="BF"/>
              </w:rPr>
              <w:t>]</w:t>
            </w:r>
          </w:p>
        </w:tc>
      </w:tr>
      <w:tr w:rsidR="001B3C4B" w:rsidRPr="00EC175D" w14:paraId="607F6E56" w14:textId="77777777" w:rsidTr="001B3C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"/>
          <w:jc w:val="center"/>
        </w:trPr>
        <w:tc>
          <w:tcPr>
            <w:tcW w:w="9065" w:type="dxa"/>
            <w:gridSpan w:val="11"/>
          </w:tcPr>
          <w:p w14:paraId="0033DBAF" w14:textId="5F0065E2" w:rsidR="001B3C4B" w:rsidRPr="001B3C4B" w:rsidRDefault="001B3C4B" w:rsidP="001B3C4B">
            <w:pPr>
              <w:pStyle w:val="PargrafodaLista"/>
              <w:spacing w:before="60" w:after="60"/>
              <w:ind w:left="483"/>
              <w:jc w:val="center"/>
              <w:rPr>
                <w:b/>
                <w:color w:val="31849B" w:themeColor="accent5" w:themeShade="BF"/>
                <w:sz w:val="24"/>
                <w:szCs w:val="24"/>
              </w:rPr>
            </w:pPr>
            <w:r w:rsidRPr="001B3C4B">
              <w:rPr>
                <w:b/>
                <w:color w:val="auto"/>
                <w:sz w:val="24"/>
                <w:szCs w:val="24"/>
              </w:rPr>
              <w:t>Selecionar Declaração</w:t>
            </w:r>
          </w:p>
        </w:tc>
      </w:tr>
      <w:tr w:rsidR="001A77F8" w:rsidRPr="00EC175D" w14:paraId="40CB866A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324"/>
          <w:jc w:val="center"/>
        </w:trPr>
        <w:tc>
          <w:tcPr>
            <w:tcW w:w="395" w:type="dxa"/>
          </w:tcPr>
          <w:p w14:paraId="255576BB" w14:textId="77777777" w:rsidR="001A77F8" w:rsidRPr="00EC175D" w:rsidRDefault="001A77F8" w:rsidP="00B25507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AB8A951" w14:textId="1A4D20D4" w:rsidR="001A77F8" w:rsidRPr="00EC175D" w:rsidRDefault="004768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Quantidade Declaração</w:t>
            </w:r>
          </w:p>
        </w:tc>
        <w:tc>
          <w:tcPr>
            <w:tcW w:w="1306" w:type="dxa"/>
            <w:gridSpan w:val="2"/>
          </w:tcPr>
          <w:p w14:paraId="794469E8" w14:textId="7D700947" w:rsidR="001A77F8" w:rsidRPr="00EC175D" w:rsidRDefault="004768F8" w:rsidP="004768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quantidade de declarações que deverão ser selecionados para essa regra de envio.</w:t>
            </w:r>
          </w:p>
        </w:tc>
        <w:tc>
          <w:tcPr>
            <w:tcW w:w="1246" w:type="dxa"/>
          </w:tcPr>
          <w:p w14:paraId="509FCF2F" w14:textId="3A18FA33" w:rsidR="001A77F8" w:rsidRPr="00EC175D" w:rsidRDefault="001D1A0C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1DDC191D" w14:textId="551A6229" w:rsidR="001A77F8" w:rsidRPr="00EC175D" w:rsidRDefault="001A77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1FBC3B9D" w14:textId="7034AD7C" w:rsidR="001A77F8" w:rsidRPr="00EC175D" w:rsidRDefault="001A77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FF07226" w14:textId="57BB29DF" w:rsidR="001A77F8" w:rsidRDefault="001D1A0C" w:rsidP="001A77F8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color w:val="auto"/>
                <w:sz w:val="18"/>
                <w:szCs w:val="18"/>
              </w:rPr>
            </w:pPr>
            <w:r w:rsidRPr="00600A3E">
              <w:rPr>
                <w:color w:val="auto"/>
                <w:sz w:val="18"/>
                <w:szCs w:val="18"/>
              </w:rPr>
              <w:t>Não obrigatório</w:t>
            </w:r>
            <w:r>
              <w:rPr>
                <w:color w:val="auto"/>
                <w:sz w:val="18"/>
                <w:szCs w:val="18"/>
              </w:rPr>
              <w:t>: N/A</w:t>
            </w:r>
          </w:p>
          <w:p w14:paraId="41626F9C" w14:textId="23E8413C" w:rsidR="001D1A0C" w:rsidRPr="00600A3E" w:rsidRDefault="001D1A0C" w:rsidP="001A77F8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  <w:p w14:paraId="3657D846" w14:textId="77777777" w:rsidR="001A77F8" w:rsidRPr="00600A3E" w:rsidRDefault="001A77F8" w:rsidP="001A77F8">
            <w:pPr>
              <w:spacing w:before="60" w:after="60"/>
              <w:rPr>
                <w:sz w:val="18"/>
                <w:szCs w:val="18"/>
              </w:rPr>
            </w:pPr>
          </w:p>
          <w:p w14:paraId="6310BF4F" w14:textId="77777777" w:rsidR="001A77F8" w:rsidRPr="00600A3E" w:rsidRDefault="001A77F8" w:rsidP="001A77F8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  <w:p w14:paraId="1347B3DB" w14:textId="73B61592" w:rsidR="001A77F8" w:rsidRPr="00EC175D" w:rsidRDefault="001A77F8" w:rsidP="00372BD4">
            <w:pPr>
              <w:pStyle w:val="PargrafodaLista"/>
              <w:spacing w:before="60" w:after="60"/>
              <w:ind w:left="483"/>
              <w:rPr>
                <w:color w:val="auto"/>
                <w:sz w:val="18"/>
                <w:szCs w:val="18"/>
              </w:rPr>
            </w:pPr>
          </w:p>
        </w:tc>
      </w:tr>
      <w:tr w:rsidR="001A77F8" w:rsidRPr="00EC175D" w14:paraId="4E5CC3DD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4"/>
          <w:jc w:val="center"/>
        </w:trPr>
        <w:tc>
          <w:tcPr>
            <w:tcW w:w="395" w:type="dxa"/>
          </w:tcPr>
          <w:p w14:paraId="560FA4BB" w14:textId="77777777" w:rsidR="001A77F8" w:rsidRPr="00EC175D" w:rsidRDefault="001A77F8" w:rsidP="00B25507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12F7A38" w14:textId="3FBA3DE2" w:rsidR="001A77F8" w:rsidRPr="00EC175D" w:rsidRDefault="001D1A0C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Selecione Declaração</w:t>
            </w:r>
          </w:p>
        </w:tc>
        <w:tc>
          <w:tcPr>
            <w:tcW w:w="1306" w:type="dxa"/>
            <w:gridSpan w:val="2"/>
          </w:tcPr>
          <w:p w14:paraId="0570797C" w14:textId="59473A76" w:rsidR="001A77F8" w:rsidRPr="00EC175D" w:rsidRDefault="001D1A0C" w:rsidP="001D1A0C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selecionar as declarações que foram previamente parametrizadas.</w:t>
            </w:r>
          </w:p>
        </w:tc>
        <w:tc>
          <w:tcPr>
            <w:tcW w:w="1246" w:type="dxa"/>
          </w:tcPr>
          <w:p w14:paraId="46F133EF" w14:textId="3F906D76" w:rsidR="001A77F8" w:rsidRPr="00EC175D" w:rsidRDefault="00A5790C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Combobox de seleção única.</w:t>
            </w:r>
          </w:p>
        </w:tc>
        <w:tc>
          <w:tcPr>
            <w:tcW w:w="1034" w:type="dxa"/>
            <w:gridSpan w:val="2"/>
          </w:tcPr>
          <w:p w14:paraId="2E621FE8" w14:textId="7523A677" w:rsidR="001A77F8" w:rsidRPr="00EC175D" w:rsidRDefault="00A5790C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Declaração</w:t>
            </w:r>
          </w:p>
        </w:tc>
        <w:tc>
          <w:tcPr>
            <w:tcW w:w="926" w:type="dxa"/>
            <w:gridSpan w:val="2"/>
          </w:tcPr>
          <w:p w14:paraId="056ED715" w14:textId="43747516" w:rsidR="001A77F8" w:rsidRPr="00EC175D" w:rsidRDefault="001A77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83E0544" w14:textId="674F525A" w:rsidR="001A77F8" w:rsidRPr="00EC175D" w:rsidRDefault="004272C2" w:rsidP="00A5790C">
            <w:pPr>
              <w:pStyle w:val="PargrafodaLista"/>
              <w:spacing w:before="60" w:after="60"/>
              <w:ind w:left="720"/>
              <w:rPr>
                <w:color w:val="auto"/>
                <w:sz w:val="18"/>
                <w:szCs w:val="18"/>
              </w:rPr>
            </w:pPr>
            <w:r w:rsidRPr="004272C2">
              <w:rPr>
                <w:color w:val="31849B" w:themeColor="accent5" w:themeShade="BF"/>
                <w:sz w:val="18"/>
                <w:szCs w:val="18"/>
              </w:rPr>
              <w:t>[</w:t>
            </w:r>
            <w:r w:rsidRPr="004272C2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272C2">
              <w:rPr>
                <w:color w:val="31849B" w:themeColor="accent5" w:themeShade="BF"/>
                <w:sz w:val="18"/>
                <w:szCs w:val="18"/>
              </w:rPr>
              <w:instrText xml:space="preserve"> REF _Ref17641422 \r \h </w:instrText>
            </w:r>
            <w:r w:rsidRPr="004272C2">
              <w:rPr>
                <w:color w:val="31849B" w:themeColor="accent5" w:themeShade="BF"/>
                <w:sz w:val="18"/>
                <w:szCs w:val="18"/>
              </w:rPr>
            </w:r>
            <w:r w:rsidRPr="004272C2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272C2">
              <w:rPr>
                <w:color w:val="31849B" w:themeColor="accent5" w:themeShade="BF"/>
                <w:sz w:val="18"/>
                <w:szCs w:val="18"/>
              </w:rPr>
              <w:t>2.1.1</w:t>
            </w:r>
            <w:r w:rsidRPr="004272C2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4272C2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3A0316" w:rsidRPr="00EC175D" w14:paraId="56D69457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324"/>
          <w:jc w:val="center"/>
        </w:trPr>
        <w:tc>
          <w:tcPr>
            <w:tcW w:w="395" w:type="dxa"/>
          </w:tcPr>
          <w:p w14:paraId="31BFEFC2" w14:textId="77777777" w:rsidR="003A0316" w:rsidRPr="00EC175D" w:rsidRDefault="003A0316" w:rsidP="00B25507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B5DA6AA" w14:textId="7ABFE6E5" w:rsidR="003A0316" w:rsidRDefault="003A0316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Regras da declaração</w:t>
            </w:r>
          </w:p>
        </w:tc>
        <w:tc>
          <w:tcPr>
            <w:tcW w:w="1306" w:type="dxa"/>
            <w:gridSpan w:val="2"/>
          </w:tcPr>
          <w:p w14:paraId="42CFA2A5" w14:textId="75A15A9C" w:rsidR="003A0316" w:rsidRDefault="003A0316" w:rsidP="003A031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informar como vai ser a regra de envio da declaração selecionada</w:t>
            </w:r>
          </w:p>
        </w:tc>
        <w:tc>
          <w:tcPr>
            <w:tcW w:w="1246" w:type="dxa"/>
          </w:tcPr>
          <w:p w14:paraId="329F7A72" w14:textId="7C48C9D4" w:rsidR="003A0316" w:rsidRDefault="003A0316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2B292D79" w14:textId="0F73CAE5" w:rsidR="003A0316" w:rsidRDefault="003A0316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65C24E6D" w14:textId="683B76D9" w:rsidR="003A0316" w:rsidRPr="00EC175D" w:rsidRDefault="003A0316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A4792C6" w14:textId="4F68700F" w:rsidR="003A0316" w:rsidRPr="00EC175D" w:rsidRDefault="004272C2" w:rsidP="00A5790C">
            <w:pPr>
              <w:pStyle w:val="PargrafodaLista"/>
              <w:spacing w:before="60" w:after="60"/>
              <w:ind w:left="720"/>
              <w:rPr>
                <w:color w:val="auto"/>
                <w:sz w:val="18"/>
                <w:szCs w:val="18"/>
              </w:rPr>
            </w:pPr>
            <w:r w:rsidRPr="004272C2">
              <w:rPr>
                <w:color w:val="31849B" w:themeColor="accent5" w:themeShade="BF"/>
                <w:sz w:val="18"/>
                <w:szCs w:val="18"/>
              </w:rPr>
              <w:t>[</w:t>
            </w:r>
            <w:r w:rsidRPr="004272C2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272C2">
              <w:rPr>
                <w:color w:val="31849B" w:themeColor="accent5" w:themeShade="BF"/>
                <w:sz w:val="18"/>
                <w:szCs w:val="18"/>
              </w:rPr>
              <w:instrText xml:space="preserve"> REF _Ref17641422 \r \h </w:instrText>
            </w:r>
            <w:r w:rsidRPr="004272C2">
              <w:rPr>
                <w:color w:val="31849B" w:themeColor="accent5" w:themeShade="BF"/>
                <w:sz w:val="18"/>
                <w:szCs w:val="18"/>
              </w:rPr>
            </w:r>
            <w:r w:rsidRPr="004272C2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272C2">
              <w:rPr>
                <w:color w:val="31849B" w:themeColor="accent5" w:themeShade="BF"/>
                <w:sz w:val="18"/>
                <w:szCs w:val="18"/>
              </w:rPr>
              <w:t>2.1.1</w:t>
            </w:r>
            <w:r w:rsidRPr="004272C2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4272C2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AF6497" w:rsidRPr="00EC175D" w14:paraId="52E661EB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  <w:jc w:val="center"/>
        </w:trPr>
        <w:tc>
          <w:tcPr>
            <w:tcW w:w="9065" w:type="dxa"/>
            <w:gridSpan w:val="11"/>
          </w:tcPr>
          <w:p w14:paraId="32DFE87A" w14:textId="77777777" w:rsidR="00AF6497" w:rsidRPr="00EC175D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AF6497" w:rsidRPr="00EC175D" w14:paraId="6E493533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6B4746CA" w14:textId="77777777" w:rsidR="00AF6497" w:rsidRPr="00EC175D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2873AC18" w14:textId="77777777" w:rsidR="00AF6497" w:rsidRPr="00EC175D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789DE02B" w14:textId="77777777" w:rsidR="00AF6497" w:rsidRPr="00EC175D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5BADCE73" w14:textId="77777777" w:rsidR="00AF6497" w:rsidRPr="00EC175D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35D6034B" w14:textId="77777777" w:rsidR="00AF6497" w:rsidRPr="00EC175D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Regras</w:t>
            </w:r>
          </w:p>
        </w:tc>
      </w:tr>
      <w:tr w:rsidR="00B76B19" w:rsidRPr="00EC175D" w14:paraId="045D9D07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63A187CB" w14:textId="77777777" w:rsidR="00B76B19" w:rsidRPr="00EC175D" w:rsidRDefault="00B76B19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46E3681D" w14:textId="5F16DF47" w:rsidR="00B76B19" w:rsidRDefault="00B76B19" w:rsidP="0043456A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Visualizar</w:t>
            </w:r>
          </w:p>
        </w:tc>
        <w:tc>
          <w:tcPr>
            <w:tcW w:w="2417" w:type="dxa"/>
            <w:gridSpan w:val="3"/>
          </w:tcPr>
          <w:p w14:paraId="1D1DF38F" w14:textId="3D9B188F" w:rsidR="00B76B19" w:rsidRDefault="00687599" w:rsidP="0044248A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Exibe a interface para visualização após </w:t>
            </w:r>
            <w:r w:rsidR="0044248A">
              <w:rPr>
                <w:sz w:val="18"/>
                <w:szCs w:val="18"/>
              </w:rPr>
              <w:t>definição de declaração ou e-mail.</w:t>
            </w:r>
          </w:p>
        </w:tc>
        <w:tc>
          <w:tcPr>
            <w:tcW w:w="894" w:type="dxa"/>
            <w:gridSpan w:val="2"/>
          </w:tcPr>
          <w:p w14:paraId="21157251" w14:textId="5D68E649" w:rsidR="00B76B19" w:rsidRPr="00EC175D" w:rsidRDefault="00B76B19" w:rsidP="0043456A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4ECF5E33" w14:textId="462755B1" w:rsidR="00B76B19" w:rsidRPr="00392629" w:rsidRDefault="00B76B19" w:rsidP="0043456A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_Ref17797674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1F0EF09E" w14:textId="77777777" w:rsidR="005A441C" w:rsidRDefault="005A441C" w:rsidP="005A441C">
      <w:pPr>
        <w:pStyle w:val="EstiloPrototipo3"/>
      </w:pPr>
    </w:p>
    <w:p w14:paraId="7CC8572E" w14:textId="034B9CC6" w:rsidR="00387729" w:rsidRDefault="00387729" w:rsidP="005A441C">
      <w:pPr>
        <w:pStyle w:val="EstiloPrototipo3"/>
        <w:numPr>
          <w:ilvl w:val="0"/>
          <w:numId w:val="5"/>
        </w:numPr>
      </w:pPr>
      <w:bookmarkStart w:id="16" w:name="_Ref31292328"/>
      <w:r>
        <w:t>Definir Declaração /E-Mail da Atividade Secundária 2.2</w:t>
      </w:r>
      <w:bookmarkEnd w:id="16"/>
    </w:p>
    <w:p w14:paraId="06CA0F28" w14:textId="5224D645" w:rsidR="00387729" w:rsidRDefault="00387729" w:rsidP="00F415CF">
      <w:pPr>
        <w:pStyle w:val="EstiloPrototipo3"/>
        <w:ind w:left="720" w:hanging="294"/>
      </w:pPr>
      <w:r>
        <w:rPr>
          <w:noProof/>
        </w:rPr>
        <w:drawing>
          <wp:inline distT="0" distB="0" distL="0" distR="0" wp14:anchorId="18026A14" wp14:editId="265CD359">
            <wp:extent cx="5760085" cy="507238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07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387729" w:rsidRPr="005D2A67" w14:paraId="63209A3B" w14:textId="77777777" w:rsidTr="00322C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57B8AF0E" w14:textId="77777777" w:rsidR="00387729" w:rsidRPr="00E976B5" w:rsidRDefault="00387729" w:rsidP="00322CD0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387729" w:rsidRPr="005D2A67" w14:paraId="769AC553" w14:textId="77777777" w:rsidTr="00322C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4C9A3B8" w14:textId="77777777" w:rsidR="00387729" w:rsidRDefault="00387729" w:rsidP="00322CD0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Selecione E-mail</w:t>
            </w:r>
          </w:p>
        </w:tc>
      </w:tr>
      <w:tr w:rsidR="00387729" w:rsidRPr="00FD775E" w14:paraId="4E4228DD" w14:textId="77777777" w:rsidTr="00322C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2A90E82E" w14:textId="77777777" w:rsidR="00387729" w:rsidRPr="005D2A67" w:rsidRDefault="00387729" w:rsidP="00322CD0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1427FD43" w14:textId="77777777" w:rsidR="00387729" w:rsidRPr="005D2A67" w:rsidRDefault="00387729" w:rsidP="00322CD0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5D2BB0EE" w14:textId="77777777" w:rsidR="00387729" w:rsidRPr="005D2A67" w:rsidRDefault="00387729" w:rsidP="00322CD0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702F8023" w14:textId="77777777" w:rsidR="00387729" w:rsidRPr="005D2A67" w:rsidRDefault="00387729" w:rsidP="00322CD0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6953AB35" w14:textId="77777777" w:rsidR="00387729" w:rsidRPr="005D2A67" w:rsidRDefault="00387729" w:rsidP="00322CD0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49DC110E" w14:textId="77777777" w:rsidR="00387729" w:rsidRPr="005D2A67" w:rsidRDefault="00387729" w:rsidP="00322CD0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1A872925" w14:textId="77777777" w:rsidR="00387729" w:rsidRPr="005D2A67" w:rsidRDefault="00387729" w:rsidP="00322CD0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</w:t>
            </w:r>
            <w:r>
              <w:rPr>
                <w:b/>
                <w:sz w:val="20"/>
              </w:rPr>
              <w:t>egra</w:t>
            </w:r>
          </w:p>
        </w:tc>
      </w:tr>
      <w:tr w:rsidR="00387729" w:rsidRPr="00EC175D" w14:paraId="794A8D0B" w14:textId="77777777" w:rsidTr="00322C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B267782" w14:textId="77777777" w:rsidR="00387729" w:rsidRPr="009B42E9" w:rsidRDefault="00387729" w:rsidP="00322CD0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DC38C2B" w14:textId="77777777" w:rsidR="00387729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FA77A09" wp14:editId="370190B9">
                  <wp:extent cx="266667" cy="190476"/>
                  <wp:effectExtent l="0" t="0" r="635" b="635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67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01E53494" w14:textId="77777777" w:rsidR="00387729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511EB50E" w14:textId="77777777" w:rsidR="00387729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2214C922" w14:textId="77777777" w:rsidR="00387729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1274EF2D" w14:textId="77777777" w:rsidR="00387729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B085250" w14:textId="77777777" w:rsidR="00387729" w:rsidRDefault="00387729" w:rsidP="00322CD0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21764A">
              <w:rPr>
                <w:color w:val="31849B" w:themeColor="accent5" w:themeShade="BF"/>
                <w:sz w:val="18"/>
                <w:szCs w:val="18"/>
              </w:rPr>
              <w:t>[</w:t>
            </w:r>
            <w:r w:rsidRPr="0021764A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21764A">
              <w:rPr>
                <w:color w:val="31849B" w:themeColor="accent5" w:themeShade="BF"/>
                <w:sz w:val="18"/>
                <w:szCs w:val="18"/>
              </w:rPr>
              <w:instrText xml:space="preserve"> REF _Ref17792658 \r \h </w:instrText>
            </w:r>
            <w:r w:rsidRPr="0021764A">
              <w:rPr>
                <w:color w:val="31849B" w:themeColor="accent5" w:themeShade="BF"/>
                <w:sz w:val="18"/>
                <w:szCs w:val="18"/>
              </w:rPr>
            </w:r>
            <w:r w:rsidRPr="0021764A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21764A">
              <w:rPr>
                <w:color w:val="31849B" w:themeColor="accent5" w:themeShade="BF"/>
                <w:sz w:val="18"/>
                <w:szCs w:val="18"/>
              </w:rPr>
              <w:t>2.</w:t>
            </w:r>
            <w:r>
              <w:rPr>
                <w:color w:val="31849B" w:themeColor="accent5" w:themeShade="BF"/>
                <w:sz w:val="18"/>
                <w:szCs w:val="18"/>
              </w:rPr>
              <w:t>3</w:t>
            </w:r>
            <w:r w:rsidRPr="0021764A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21764A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387729" w:rsidRPr="00EC175D" w14:paraId="0B26D447" w14:textId="77777777" w:rsidTr="00322C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C11D1DD" w14:textId="77777777" w:rsidR="00387729" w:rsidRPr="009B42E9" w:rsidRDefault="00387729" w:rsidP="00322CD0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2ACD04C" w14:textId="77777777" w:rsidR="00387729" w:rsidRPr="00EC175D" w:rsidRDefault="00387729" w:rsidP="00322CD0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Qtd de e-mail</w:t>
            </w:r>
          </w:p>
        </w:tc>
        <w:tc>
          <w:tcPr>
            <w:tcW w:w="1306" w:type="dxa"/>
            <w:gridSpan w:val="2"/>
          </w:tcPr>
          <w:p w14:paraId="0ABFB241" w14:textId="77777777" w:rsidR="00387729" w:rsidRPr="00EC175D" w:rsidRDefault="00387729" w:rsidP="00322CD0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Exibe a quantidade de e-mails que deverão ser selecionados para essa </w:t>
            </w:r>
            <w:r>
              <w:rPr>
                <w:sz w:val="18"/>
                <w:szCs w:val="18"/>
              </w:rPr>
              <w:lastRenderedPageBreak/>
              <w:t>regra de envio.</w:t>
            </w:r>
          </w:p>
        </w:tc>
        <w:tc>
          <w:tcPr>
            <w:tcW w:w="1246" w:type="dxa"/>
          </w:tcPr>
          <w:p w14:paraId="77261564" w14:textId="77777777" w:rsidR="00387729" w:rsidRPr="00EC175D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Numérico</w:t>
            </w:r>
          </w:p>
          <w:p w14:paraId="0B0F9CDC" w14:textId="77777777" w:rsidR="00387729" w:rsidRPr="00EC175D" w:rsidRDefault="00387729" w:rsidP="00322CD0">
            <w:pPr>
              <w:tabs>
                <w:tab w:val="left" w:pos="930"/>
              </w:tabs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71015D64" w14:textId="77777777" w:rsidR="00387729" w:rsidRPr="00EC175D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5C68AB61" w14:textId="77777777" w:rsidR="00387729" w:rsidRPr="00EC175D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683915D" w14:textId="77777777" w:rsidR="00387729" w:rsidRDefault="00387729" w:rsidP="00322CD0">
            <w:pPr>
              <w:pStyle w:val="PargrafodaLista"/>
              <w:numPr>
                <w:ilvl w:val="1"/>
                <w:numId w:val="18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</w:p>
          <w:p w14:paraId="706C708D" w14:textId="77777777" w:rsidR="00387729" w:rsidRPr="00EC175D" w:rsidRDefault="00387729" w:rsidP="00322CD0">
            <w:pPr>
              <w:pStyle w:val="PargrafodaLista"/>
              <w:numPr>
                <w:ilvl w:val="1"/>
                <w:numId w:val="18"/>
              </w:numPr>
              <w:spacing w:before="60" w:after="60"/>
              <w:rPr>
                <w:sz w:val="18"/>
                <w:szCs w:val="18"/>
              </w:rPr>
            </w:pPr>
            <w:r w:rsidRPr="00AD739E">
              <w:rPr>
                <w:color w:val="31849B" w:themeColor="accent5" w:themeShade="BF"/>
              </w:rPr>
              <w:t>[</w:t>
            </w:r>
            <w:r>
              <w:rPr>
                <w:color w:val="31849B" w:themeColor="accent5" w:themeShade="BF"/>
              </w:rPr>
              <w:fldChar w:fldCharType="begin"/>
            </w:r>
            <w:r>
              <w:rPr>
                <w:color w:val="31849B" w:themeColor="accent5" w:themeShade="BF"/>
              </w:rPr>
              <w:instrText xml:space="preserve"> REF _Ref21436870 \r \h </w:instrText>
            </w:r>
            <w:r>
              <w:rPr>
                <w:color w:val="31849B" w:themeColor="accent5" w:themeShade="BF"/>
              </w:rPr>
            </w:r>
            <w:r>
              <w:rPr>
                <w:color w:val="31849B" w:themeColor="accent5" w:themeShade="BF"/>
              </w:rPr>
              <w:fldChar w:fldCharType="separate"/>
            </w:r>
            <w:r>
              <w:rPr>
                <w:color w:val="31849B" w:themeColor="accent5" w:themeShade="BF"/>
              </w:rPr>
              <w:t>2.1.2</w:t>
            </w:r>
            <w:r>
              <w:rPr>
                <w:color w:val="31849B" w:themeColor="accent5" w:themeShade="BF"/>
              </w:rPr>
              <w:fldChar w:fldCharType="end"/>
            </w:r>
            <w:r w:rsidRPr="00AD739E">
              <w:rPr>
                <w:color w:val="31849B" w:themeColor="accent5" w:themeShade="BF"/>
              </w:rPr>
              <w:t>]</w:t>
            </w:r>
          </w:p>
        </w:tc>
      </w:tr>
      <w:tr w:rsidR="00387729" w:rsidRPr="00EC175D" w14:paraId="10FECC31" w14:textId="77777777" w:rsidTr="00322C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BAA4F6D" w14:textId="77777777" w:rsidR="00387729" w:rsidRPr="00EC175D" w:rsidRDefault="00387729" w:rsidP="00322CD0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FB60C2B" w14:textId="77777777" w:rsidR="00387729" w:rsidRPr="00EC175D" w:rsidRDefault="00387729" w:rsidP="00322CD0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Selecione E-mail</w:t>
            </w:r>
          </w:p>
        </w:tc>
        <w:tc>
          <w:tcPr>
            <w:tcW w:w="1306" w:type="dxa"/>
            <w:gridSpan w:val="2"/>
          </w:tcPr>
          <w:p w14:paraId="05FDCC54" w14:textId="77777777" w:rsidR="00387729" w:rsidRPr="00EC175D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selecionar os e-mails que foram previamente parametrizados.</w:t>
            </w:r>
          </w:p>
        </w:tc>
        <w:tc>
          <w:tcPr>
            <w:tcW w:w="1246" w:type="dxa"/>
          </w:tcPr>
          <w:p w14:paraId="74946BFC" w14:textId="77777777" w:rsidR="00387729" w:rsidRPr="00EC175D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Combobox de seleção única.</w:t>
            </w:r>
          </w:p>
        </w:tc>
        <w:tc>
          <w:tcPr>
            <w:tcW w:w="1034" w:type="dxa"/>
            <w:gridSpan w:val="2"/>
          </w:tcPr>
          <w:p w14:paraId="7CFF8899" w14:textId="77777777" w:rsidR="00387729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Selecione + </w:t>
            </w:r>
            <w:r w:rsidRPr="00D12F2C">
              <w:rPr>
                <w:sz w:val="18"/>
                <w:szCs w:val="18"/>
              </w:rPr>
              <w:t xml:space="preserve"> Registro </w:t>
            </w:r>
            <w:r>
              <w:rPr>
                <w:sz w:val="18"/>
                <w:szCs w:val="18"/>
              </w:rPr>
              <w:t>&lt;nº registro&gt;</w:t>
            </w:r>
          </w:p>
          <w:p w14:paraId="72283EB4" w14:textId="77777777" w:rsidR="00387729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0CFA799A" w14:textId="77777777" w:rsidR="00387729" w:rsidRPr="00EC175D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E-mail criado para a </w:t>
            </w:r>
            <w:r w:rsidRPr="00D12F2C">
              <w:rPr>
                <w:sz w:val="18"/>
                <w:szCs w:val="18"/>
              </w:rPr>
              <w:t>2.1 Atividade Secundária</w:t>
            </w:r>
          </w:p>
        </w:tc>
        <w:tc>
          <w:tcPr>
            <w:tcW w:w="926" w:type="dxa"/>
            <w:gridSpan w:val="2"/>
          </w:tcPr>
          <w:p w14:paraId="0017C651" w14:textId="77777777" w:rsidR="00387729" w:rsidRPr="00EC175D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B1FBBD6" w14:textId="77777777" w:rsidR="00387729" w:rsidRPr="00EC175D" w:rsidRDefault="00387729" w:rsidP="00322CD0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Obrigatório: Sim</w:t>
            </w:r>
          </w:p>
          <w:p w14:paraId="7B75D33C" w14:textId="77777777" w:rsidR="00387729" w:rsidRDefault="00387729" w:rsidP="00322CD0">
            <w:pPr>
              <w:pStyle w:val="PargrafodaLista"/>
              <w:spacing w:before="60" w:after="60"/>
              <w:ind w:left="720"/>
            </w:pPr>
          </w:p>
          <w:p w14:paraId="7235B21C" w14:textId="77777777" w:rsidR="00387729" w:rsidRPr="00EC175D" w:rsidRDefault="00387729" w:rsidP="00322CD0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AD739E">
              <w:rPr>
                <w:color w:val="31849B" w:themeColor="accent5" w:themeShade="BF"/>
              </w:rPr>
              <w:t>[</w:t>
            </w:r>
            <w:r>
              <w:rPr>
                <w:color w:val="31849B" w:themeColor="accent5" w:themeShade="BF"/>
              </w:rPr>
              <w:fldChar w:fldCharType="begin"/>
            </w:r>
            <w:r>
              <w:rPr>
                <w:color w:val="31849B" w:themeColor="accent5" w:themeShade="BF"/>
              </w:rPr>
              <w:instrText xml:space="preserve"> REF _Ref21436870 \r \h </w:instrText>
            </w:r>
            <w:r>
              <w:rPr>
                <w:color w:val="31849B" w:themeColor="accent5" w:themeShade="BF"/>
              </w:rPr>
            </w:r>
            <w:r>
              <w:rPr>
                <w:color w:val="31849B" w:themeColor="accent5" w:themeShade="BF"/>
              </w:rPr>
              <w:fldChar w:fldCharType="separate"/>
            </w:r>
            <w:r>
              <w:rPr>
                <w:color w:val="31849B" w:themeColor="accent5" w:themeShade="BF"/>
              </w:rPr>
              <w:t>2.1.2</w:t>
            </w:r>
            <w:r>
              <w:rPr>
                <w:color w:val="31849B" w:themeColor="accent5" w:themeShade="BF"/>
              </w:rPr>
              <w:fldChar w:fldCharType="end"/>
            </w:r>
            <w:r w:rsidRPr="00AD739E">
              <w:rPr>
                <w:color w:val="31849B" w:themeColor="accent5" w:themeShade="BF"/>
              </w:rPr>
              <w:t>]</w:t>
            </w:r>
          </w:p>
        </w:tc>
      </w:tr>
      <w:tr w:rsidR="00387729" w:rsidRPr="00EC175D" w14:paraId="37E689B4" w14:textId="77777777" w:rsidTr="00322C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9EC3C8F" w14:textId="77777777" w:rsidR="00387729" w:rsidRPr="00EC175D" w:rsidRDefault="00387729" w:rsidP="00322CD0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6DBFBBD" w14:textId="77777777" w:rsidR="00387729" w:rsidRPr="00EC175D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Regras de Envio</w:t>
            </w:r>
          </w:p>
        </w:tc>
        <w:tc>
          <w:tcPr>
            <w:tcW w:w="1306" w:type="dxa"/>
            <w:gridSpan w:val="2"/>
          </w:tcPr>
          <w:p w14:paraId="10554792" w14:textId="77777777" w:rsidR="00387729" w:rsidRPr="00EC175D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informar como vai ser a regra de envio do e-mail selecionado</w:t>
            </w:r>
          </w:p>
        </w:tc>
        <w:tc>
          <w:tcPr>
            <w:tcW w:w="1246" w:type="dxa"/>
          </w:tcPr>
          <w:p w14:paraId="32A77193" w14:textId="77777777" w:rsidR="00387729" w:rsidRPr="00EC175D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5CBCDD75" w14:textId="77777777" w:rsidR="00387729" w:rsidRPr="00EC175D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5488AF2A" w14:textId="77777777" w:rsidR="00387729" w:rsidRPr="00EC175D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AB4BA0C" w14:textId="77777777" w:rsidR="00387729" w:rsidRDefault="00387729" w:rsidP="00322CD0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Obrigatório: N/A</w:t>
            </w:r>
          </w:p>
          <w:p w14:paraId="22522565" w14:textId="77777777" w:rsidR="00387729" w:rsidRPr="00EC175D" w:rsidRDefault="00387729" w:rsidP="00322CD0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  <w:p w14:paraId="44714EA9" w14:textId="77777777" w:rsidR="00387729" w:rsidRDefault="00387729" w:rsidP="00322CD0">
            <w:pPr>
              <w:pStyle w:val="PargrafodaLista"/>
              <w:spacing w:before="60" w:after="60"/>
              <w:ind w:left="720"/>
            </w:pPr>
          </w:p>
          <w:p w14:paraId="49E3815C" w14:textId="77777777" w:rsidR="00387729" w:rsidRPr="00EC175D" w:rsidRDefault="00387729" w:rsidP="00322CD0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AD739E">
              <w:rPr>
                <w:color w:val="31849B" w:themeColor="accent5" w:themeShade="BF"/>
              </w:rPr>
              <w:t>[</w:t>
            </w:r>
            <w:r>
              <w:rPr>
                <w:color w:val="31849B" w:themeColor="accent5" w:themeShade="BF"/>
              </w:rPr>
              <w:fldChar w:fldCharType="begin"/>
            </w:r>
            <w:r>
              <w:rPr>
                <w:color w:val="31849B" w:themeColor="accent5" w:themeShade="BF"/>
              </w:rPr>
              <w:instrText xml:space="preserve"> REF _Ref21436870 \r \h </w:instrText>
            </w:r>
            <w:r>
              <w:rPr>
                <w:color w:val="31849B" w:themeColor="accent5" w:themeShade="BF"/>
              </w:rPr>
            </w:r>
            <w:r>
              <w:rPr>
                <w:color w:val="31849B" w:themeColor="accent5" w:themeShade="BF"/>
              </w:rPr>
              <w:fldChar w:fldCharType="separate"/>
            </w:r>
            <w:r>
              <w:rPr>
                <w:color w:val="31849B" w:themeColor="accent5" w:themeShade="BF"/>
              </w:rPr>
              <w:t>2.1.2</w:t>
            </w:r>
            <w:r>
              <w:rPr>
                <w:color w:val="31849B" w:themeColor="accent5" w:themeShade="BF"/>
              </w:rPr>
              <w:fldChar w:fldCharType="end"/>
            </w:r>
            <w:r w:rsidRPr="00AD739E">
              <w:rPr>
                <w:color w:val="31849B" w:themeColor="accent5" w:themeShade="BF"/>
              </w:rPr>
              <w:t>]</w:t>
            </w:r>
          </w:p>
        </w:tc>
      </w:tr>
      <w:tr w:rsidR="00387729" w:rsidRPr="00EC175D" w14:paraId="2E25D6B4" w14:textId="77777777" w:rsidTr="00322C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"/>
          <w:jc w:val="center"/>
        </w:trPr>
        <w:tc>
          <w:tcPr>
            <w:tcW w:w="9065" w:type="dxa"/>
            <w:gridSpan w:val="11"/>
          </w:tcPr>
          <w:p w14:paraId="223D8BB8" w14:textId="77777777" w:rsidR="00387729" w:rsidRPr="001B3C4B" w:rsidRDefault="00387729" w:rsidP="00322CD0">
            <w:pPr>
              <w:pStyle w:val="PargrafodaLista"/>
              <w:spacing w:before="60" w:after="60"/>
              <w:ind w:left="483"/>
              <w:jc w:val="center"/>
              <w:rPr>
                <w:b/>
                <w:color w:val="31849B" w:themeColor="accent5" w:themeShade="BF"/>
                <w:sz w:val="24"/>
                <w:szCs w:val="24"/>
              </w:rPr>
            </w:pPr>
            <w:r w:rsidRPr="001B3C4B">
              <w:rPr>
                <w:b/>
                <w:color w:val="auto"/>
                <w:sz w:val="24"/>
                <w:szCs w:val="24"/>
              </w:rPr>
              <w:t>Selecionar Declaração</w:t>
            </w:r>
          </w:p>
        </w:tc>
      </w:tr>
      <w:tr w:rsidR="00387729" w:rsidRPr="00EC175D" w14:paraId="38B14D9E" w14:textId="77777777" w:rsidTr="00322C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324"/>
          <w:jc w:val="center"/>
        </w:trPr>
        <w:tc>
          <w:tcPr>
            <w:tcW w:w="395" w:type="dxa"/>
          </w:tcPr>
          <w:p w14:paraId="7CAA8E74" w14:textId="77777777" w:rsidR="00387729" w:rsidRPr="00EC175D" w:rsidRDefault="00387729" w:rsidP="00322CD0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627FAE4" w14:textId="77777777" w:rsidR="00387729" w:rsidRPr="00EC175D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Quantidade Declaração</w:t>
            </w:r>
          </w:p>
        </w:tc>
        <w:tc>
          <w:tcPr>
            <w:tcW w:w="1306" w:type="dxa"/>
            <w:gridSpan w:val="2"/>
          </w:tcPr>
          <w:p w14:paraId="36D0D552" w14:textId="77777777" w:rsidR="00387729" w:rsidRPr="00EC175D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quantidade de declarações que deverão ser selecionados para essa regra de envio.</w:t>
            </w:r>
          </w:p>
        </w:tc>
        <w:tc>
          <w:tcPr>
            <w:tcW w:w="1246" w:type="dxa"/>
          </w:tcPr>
          <w:p w14:paraId="04947220" w14:textId="77777777" w:rsidR="00387729" w:rsidRPr="00EC175D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4DEAE61A" w14:textId="77777777" w:rsidR="00387729" w:rsidRPr="00EC175D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78A614A" w14:textId="77777777" w:rsidR="00387729" w:rsidRPr="00EC175D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2C338AA" w14:textId="77777777" w:rsidR="00387729" w:rsidRDefault="00387729" w:rsidP="00322CD0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color w:val="auto"/>
                <w:sz w:val="18"/>
                <w:szCs w:val="18"/>
              </w:rPr>
            </w:pPr>
            <w:r w:rsidRPr="00600A3E">
              <w:rPr>
                <w:color w:val="auto"/>
                <w:sz w:val="18"/>
                <w:szCs w:val="18"/>
              </w:rPr>
              <w:t>Não obrigatório</w:t>
            </w:r>
            <w:r>
              <w:rPr>
                <w:color w:val="auto"/>
                <w:sz w:val="18"/>
                <w:szCs w:val="18"/>
              </w:rPr>
              <w:t>: N/A</w:t>
            </w:r>
          </w:p>
          <w:p w14:paraId="36619100" w14:textId="77777777" w:rsidR="00387729" w:rsidRPr="00600A3E" w:rsidRDefault="00387729" w:rsidP="00322CD0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  <w:p w14:paraId="58046C2A" w14:textId="77777777" w:rsidR="00387729" w:rsidRPr="00600A3E" w:rsidRDefault="00387729" w:rsidP="00322CD0">
            <w:pPr>
              <w:spacing w:before="60" w:after="60"/>
              <w:rPr>
                <w:sz w:val="18"/>
                <w:szCs w:val="18"/>
              </w:rPr>
            </w:pPr>
          </w:p>
          <w:p w14:paraId="3CB665D1" w14:textId="77777777" w:rsidR="00387729" w:rsidRPr="00600A3E" w:rsidRDefault="00387729" w:rsidP="00322CD0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  <w:p w14:paraId="3C6CE59B" w14:textId="77777777" w:rsidR="00387729" w:rsidRPr="00EC175D" w:rsidRDefault="00387729" w:rsidP="00322CD0">
            <w:pPr>
              <w:pStyle w:val="PargrafodaLista"/>
              <w:spacing w:before="60" w:after="60"/>
              <w:ind w:left="483"/>
              <w:rPr>
                <w:color w:val="auto"/>
                <w:sz w:val="18"/>
                <w:szCs w:val="18"/>
              </w:rPr>
            </w:pPr>
          </w:p>
        </w:tc>
      </w:tr>
      <w:tr w:rsidR="00387729" w:rsidRPr="00EC175D" w14:paraId="7B5D2A5D" w14:textId="77777777" w:rsidTr="00322C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4"/>
          <w:jc w:val="center"/>
        </w:trPr>
        <w:tc>
          <w:tcPr>
            <w:tcW w:w="395" w:type="dxa"/>
          </w:tcPr>
          <w:p w14:paraId="04FB65DE" w14:textId="77777777" w:rsidR="00387729" w:rsidRPr="00EC175D" w:rsidRDefault="00387729" w:rsidP="00322CD0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B7FA35B" w14:textId="77777777" w:rsidR="00387729" w:rsidRPr="00EC175D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Selecione Declaração</w:t>
            </w:r>
          </w:p>
        </w:tc>
        <w:tc>
          <w:tcPr>
            <w:tcW w:w="1306" w:type="dxa"/>
            <w:gridSpan w:val="2"/>
          </w:tcPr>
          <w:p w14:paraId="2AAAAC42" w14:textId="77777777" w:rsidR="00387729" w:rsidRPr="00EC175D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selecionar as declarações que foram previamente parametrizadas.</w:t>
            </w:r>
          </w:p>
        </w:tc>
        <w:tc>
          <w:tcPr>
            <w:tcW w:w="1246" w:type="dxa"/>
          </w:tcPr>
          <w:p w14:paraId="709F1D6A" w14:textId="77777777" w:rsidR="00387729" w:rsidRPr="00EC175D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Combobox de seleção única.</w:t>
            </w:r>
          </w:p>
        </w:tc>
        <w:tc>
          <w:tcPr>
            <w:tcW w:w="1034" w:type="dxa"/>
            <w:gridSpan w:val="2"/>
          </w:tcPr>
          <w:p w14:paraId="2338699D" w14:textId="77777777" w:rsidR="00387729" w:rsidRPr="00EC175D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Declaração</w:t>
            </w:r>
          </w:p>
        </w:tc>
        <w:tc>
          <w:tcPr>
            <w:tcW w:w="926" w:type="dxa"/>
            <w:gridSpan w:val="2"/>
          </w:tcPr>
          <w:p w14:paraId="46387A7C" w14:textId="77777777" w:rsidR="00387729" w:rsidRPr="00EC175D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FBFC7B3" w14:textId="77777777" w:rsidR="00387729" w:rsidRPr="00EC175D" w:rsidRDefault="00387729" w:rsidP="00322CD0">
            <w:pPr>
              <w:pStyle w:val="PargrafodaLista"/>
              <w:spacing w:before="60" w:after="60"/>
              <w:ind w:left="720"/>
              <w:rPr>
                <w:color w:val="auto"/>
                <w:sz w:val="18"/>
                <w:szCs w:val="18"/>
              </w:rPr>
            </w:pPr>
            <w:r w:rsidRPr="004272C2">
              <w:rPr>
                <w:color w:val="31849B" w:themeColor="accent5" w:themeShade="BF"/>
                <w:sz w:val="18"/>
                <w:szCs w:val="18"/>
              </w:rPr>
              <w:t>[</w:t>
            </w:r>
            <w:r w:rsidRPr="004272C2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272C2">
              <w:rPr>
                <w:color w:val="31849B" w:themeColor="accent5" w:themeShade="BF"/>
                <w:sz w:val="18"/>
                <w:szCs w:val="18"/>
              </w:rPr>
              <w:instrText xml:space="preserve"> REF _Ref17641422 \r \h </w:instrText>
            </w:r>
            <w:r w:rsidRPr="004272C2">
              <w:rPr>
                <w:color w:val="31849B" w:themeColor="accent5" w:themeShade="BF"/>
                <w:sz w:val="18"/>
                <w:szCs w:val="18"/>
              </w:rPr>
            </w:r>
            <w:r w:rsidRPr="004272C2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272C2">
              <w:rPr>
                <w:color w:val="31849B" w:themeColor="accent5" w:themeShade="BF"/>
                <w:sz w:val="18"/>
                <w:szCs w:val="18"/>
              </w:rPr>
              <w:t>2.1.1</w:t>
            </w:r>
            <w:r w:rsidRPr="004272C2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4272C2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387729" w:rsidRPr="00EC175D" w14:paraId="6D8D67DA" w14:textId="77777777" w:rsidTr="00322C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324"/>
          <w:jc w:val="center"/>
        </w:trPr>
        <w:tc>
          <w:tcPr>
            <w:tcW w:w="395" w:type="dxa"/>
          </w:tcPr>
          <w:p w14:paraId="402F3A3B" w14:textId="77777777" w:rsidR="00387729" w:rsidRPr="00EC175D" w:rsidRDefault="00387729" w:rsidP="00322CD0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ED9BA6E" w14:textId="77777777" w:rsidR="00387729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Regras da declaração</w:t>
            </w:r>
          </w:p>
        </w:tc>
        <w:tc>
          <w:tcPr>
            <w:tcW w:w="1306" w:type="dxa"/>
            <w:gridSpan w:val="2"/>
          </w:tcPr>
          <w:p w14:paraId="31D1F55D" w14:textId="77777777" w:rsidR="00387729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informar como vai ser a regra de envio da declaração selecionada</w:t>
            </w:r>
          </w:p>
        </w:tc>
        <w:tc>
          <w:tcPr>
            <w:tcW w:w="1246" w:type="dxa"/>
          </w:tcPr>
          <w:p w14:paraId="5EBEBDBC" w14:textId="77777777" w:rsidR="00387729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5681C40A" w14:textId="77777777" w:rsidR="00387729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B4A9F4E" w14:textId="77777777" w:rsidR="00387729" w:rsidRPr="00EC175D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8CE4DDA" w14:textId="77777777" w:rsidR="00387729" w:rsidRPr="00EC175D" w:rsidRDefault="00387729" w:rsidP="00322CD0">
            <w:pPr>
              <w:pStyle w:val="PargrafodaLista"/>
              <w:spacing w:before="60" w:after="60"/>
              <w:ind w:left="720"/>
              <w:rPr>
                <w:color w:val="auto"/>
                <w:sz w:val="18"/>
                <w:szCs w:val="18"/>
              </w:rPr>
            </w:pPr>
            <w:r w:rsidRPr="004272C2">
              <w:rPr>
                <w:color w:val="31849B" w:themeColor="accent5" w:themeShade="BF"/>
                <w:sz w:val="18"/>
                <w:szCs w:val="18"/>
              </w:rPr>
              <w:t>[</w:t>
            </w:r>
            <w:r w:rsidRPr="004272C2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272C2">
              <w:rPr>
                <w:color w:val="31849B" w:themeColor="accent5" w:themeShade="BF"/>
                <w:sz w:val="18"/>
                <w:szCs w:val="18"/>
              </w:rPr>
              <w:instrText xml:space="preserve"> REF _Ref17641422 \r \h </w:instrText>
            </w:r>
            <w:r w:rsidRPr="004272C2">
              <w:rPr>
                <w:color w:val="31849B" w:themeColor="accent5" w:themeShade="BF"/>
                <w:sz w:val="18"/>
                <w:szCs w:val="18"/>
              </w:rPr>
            </w:r>
            <w:r w:rsidRPr="004272C2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272C2">
              <w:rPr>
                <w:color w:val="31849B" w:themeColor="accent5" w:themeShade="BF"/>
                <w:sz w:val="18"/>
                <w:szCs w:val="18"/>
              </w:rPr>
              <w:t>2.1.1</w:t>
            </w:r>
            <w:r w:rsidRPr="004272C2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4272C2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387729" w:rsidRPr="00EC175D" w14:paraId="0445B775" w14:textId="77777777" w:rsidTr="00322C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  <w:jc w:val="center"/>
        </w:trPr>
        <w:tc>
          <w:tcPr>
            <w:tcW w:w="9065" w:type="dxa"/>
            <w:gridSpan w:val="11"/>
          </w:tcPr>
          <w:p w14:paraId="64D61738" w14:textId="77777777" w:rsidR="00387729" w:rsidRPr="00EC175D" w:rsidRDefault="00387729" w:rsidP="00322CD0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387729" w:rsidRPr="00EC175D" w14:paraId="5154B582" w14:textId="77777777" w:rsidTr="00322C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019BBD81" w14:textId="77777777" w:rsidR="00387729" w:rsidRPr="00EC175D" w:rsidRDefault="00387729" w:rsidP="00322CD0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4EC1A19A" w14:textId="77777777" w:rsidR="00387729" w:rsidRPr="00EC175D" w:rsidRDefault="00387729" w:rsidP="00322CD0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7561836F" w14:textId="77777777" w:rsidR="00387729" w:rsidRPr="00EC175D" w:rsidRDefault="00387729" w:rsidP="00322CD0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38FC339C" w14:textId="77777777" w:rsidR="00387729" w:rsidRPr="00EC175D" w:rsidRDefault="00387729" w:rsidP="00322CD0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3E54ABEF" w14:textId="77777777" w:rsidR="00387729" w:rsidRPr="00EC175D" w:rsidRDefault="00387729" w:rsidP="00322CD0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Regras</w:t>
            </w:r>
          </w:p>
        </w:tc>
      </w:tr>
      <w:tr w:rsidR="00387729" w:rsidRPr="00EC175D" w14:paraId="6978F04C" w14:textId="77777777" w:rsidTr="00322C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39C41338" w14:textId="77777777" w:rsidR="00387729" w:rsidRPr="00EC175D" w:rsidRDefault="00387729" w:rsidP="00322CD0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322220C3" w14:textId="77777777" w:rsidR="00387729" w:rsidRDefault="00387729" w:rsidP="00322CD0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Visualizar</w:t>
            </w:r>
          </w:p>
        </w:tc>
        <w:tc>
          <w:tcPr>
            <w:tcW w:w="2417" w:type="dxa"/>
            <w:gridSpan w:val="3"/>
          </w:tcPr>
          <w:p w14:paraId="624FB560" w14:textId="77777777" w:rsidR="00387729" w:rsidRDefault="00387729" w:rsidP="00322CD0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interface para visualização após definição de declaração ou e-mail.</w:t>
            </w:r>
          </w:p>
        </w:tc>
        <w:tc>
          <w:tcPr>
            <w:tcW w:w="894" w:type="dxa"/>
            <w:gridSpan w:val="2"/>
          </w:tcPr>
          <w:p w14:paraId="26EE0A3B" w14:textId="77777777" w:rsidR="00387729" w:rsidRPr="00EC175D" w:rsidRDefault="00387729" w:rsidP="00322CD0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150B318F" w14:textId="77777777" w:rsidR="00387729" w:rsidRPr="00392629" w:rsidRDefault="00387729" w:rsidP="00322CD0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_Ref17797674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6A3D0635" w14:textId="77777777" w:rsidR="00387729" w:rsidRDefault="00387729" w:rsidP="00387729">
      <w:pPr>
        <w:pStyle w:val="EstiloPrototipo3"/>
        <w:ind w:left="720"/>
      </w:pPr>
    </w:p>
    <w:p w14:paraId="6B147649" w14:textId="2559B02C" w:rsidR="005A441C" w:rsidRDefault="005A441C" w:rsidP="005A441C">
      <w:pPr>
        <w:pStyle w:val="EstiloPrototipo3"/>
        <w:numPr>
          <w:ilvl w:val="0"/>
          <w:numId w:val="5"/>
        </w:numPr>
      </w:pPr>
      <w:bookmarkStart w:id="17" w:name="_Ref31292698"/>
      <w:r>
        <w:t>Visualizar Declaração</w:t>
      </w:r>
      <w:bookmarkEnd w:id="17"/>
    </w:p>
    <w:p w14:paraId="54167702" w14:textId="062946B1" w:rsidR="00901138" w:rsidRDefault="00051559" w:rsidP="00BB220D">
      <w:pPr>
        <w:pStyle w:val="EstiloPrototipo3"/>
        <w:ind w:left="360"/>
      </w:pPr>
      <w:r>
        <w:rPr>
          <w:noProof/>
        </w:rPr>
        <w:drawing>
          <wp:inline distT="0" distB="0" distL="0" distR="0" wp14:anchorId="36E233E9" wp14:editId="04125363">
            <wp:extent cx="5760085" cy="334137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ublicar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BB220D" w:rsidRPr="005D2A67" w14:paraId="4B5A70E2" w14:textId="77777777" w:rsidTr="009D00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329CFB1E" w14:textId="77777777" w:rsidR="00BB220D" w:rsidRPr="00E976B5" w:rsidRDefault="00BB220D" w:rsidP="009D0061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BB220D" w:rsidRPr="00FD775E" w14:paraId="4829A952" w14:textId="77777777" w:rsidTr="009D00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67A976C6" w14:textId="77777777" w:rsidR="00BB220D" w:rsidRPr="005D2A67" w:rsidRDefault="00BB220D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6B3E809D" w14:textId="77777777" w:rsidR="00BB220D" w:rsidRPr="005D2A67" w:rsidRDefault="00BB220D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57D8FC72" w14:textId="77777777" w:rsidR="00BB220D" w:rsidRPr="005D2A67" w:rsidRDefault="00BB220D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3A599388" w14:textId="77777777" w:rsidR="00BB220D" w:rsidRPr="005D2A67" w:rsidRDefault="00BB220D" w:rsidP="009D0061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197D9463" w14:textId="77777777" w:rsidR="00BB220D" w:rsidRPr="005D2A67" w:rsidRDefault="00BB220D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01B2547D" w14:textId="77777777" w:rsidR="00BB220D" w:rsidRPr="005D2A67" w:rsidRDefault="00BB220D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315FED91" w14:textId="77777777" w:rsidR="00BB220D" w:rsidRPr="005D2A67" w:rsidRDefault="00BB220D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</w:t>
            </w:r>
            <w:r>
              <w:rPr>
                <w:b/>
                <w:sz w:val="20"/>
              </w:rPr>
              <w:t>egra</w:t>
            </w:r>
          </w:p>
        </w:tc>
      </w:tr>
      <w:tr w:rsidR="00BB220D" w:rsidRPr="00EC175D" w14:paraId="3D0542EB" w14:textId="77777777" w:rsidTr="009D00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15190E0" w14:textId="77777777" w:rsidR="00BB220D" w:rsidRPr="00EC175D" w:rsidRDefault="00BB220D" w:rsidP="009D0061">
            <w:pPr>
              <w:pStyle w:val="PargrafodaLista"/>
              <w:numPr>
                <w:ilvl w:val="0"/>
                <w:numId w:val="2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12F8BEF" w14:textId="77777777" w:rsidR="00BB220D" w:rsidRPr="00EC175D" w:rsidRDefault="00BB220D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Título</w:t>
            </w:r>
          </w:p>
        </w:tc>
        <w:tc>
          <w:tcPr>
            <w:tcW w:w="1306" w:type="dxa"/>
            <w:gridSpan w:val="2"/>
          </w:tcPr>
          <w:p w14:paraId="08183043" w14:textId="77777777" w:rsidR="00BB220D" w:rsidRPr="00EC175D" w:rsidRDefault="00BB220D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o título da declaração</w:t>
            </w:r>
          </w:p>
        </w:tc>
        <w:tc>
          <w:tcPr>
            <w:tcW w:w="1246" w:type="dxa"/>
          </w:tcPr>
          <w:p w14:paraId="2300308D" w14:textId="77777777" w:rsidR="00BB220D" w:rsidRPr="00EC175D" w:rsidRDefault="00BB220D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595367E0" w14:textId="77777777" w:rsidR="00BB220D" w:rsidRPr="00EC175D" w:rsidRDefault="00BB220D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6FC4EBFA" w14:textId="77777777" w:rsidR="00BB220D" w:rsidRPr="00EC175D" w:rsidRDefault="00BB220D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2761282" w14:textId="46849308" w:rsidR="00BB220D" w:rsidRDefault="005764B9" w:rsidP="009D0061">
            <w:pPr>
              <w:pStyle w:val="PargrafodaLista"/>
              <w:spacing w:before="60" w:after="60"/>
              <w:ind w:left="720"/>
            </w:pPr>
            <w:r w:rsidRPr="00EC175D">
              <w:rPr>
                <w:sz w:val="18"/>
                <w:szCs w:val="18"/>
              </w:rPr>
              <w:t>Somente Leitura</w:t>
            </w:r>
            <w:r>
              <w:t xml:space="preserve"> </w:t>
            </w:r>
          </w:p>
          <w:p w14:paraId="36B0F073" w14:textId="1C1189CB" w:rsidR="00BB220D" w:rsidRPr="00EC175D" w:rsidRDefault="00BB220D" w:rsidP="009D0061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AD739E">
              <w:rPr>
                <w:color w:val="31849B" w:themeColor="accent5" w:themeShade="BF"/>
              </w:rPr>
              <w:t>[</w:t>
            </w:r>
            <w:r w:rsidR="009D0061">
              <w:rPr>
                <w:color w:val="31849B" w:themeColor="accent5" w:themeShade="BF"/>
              </w:rPr>
              <w:fldChar w:fldCharType="begin"/>
            </w:r>
            <w:r w:rsidR="009D0061">
              <w:rPr>
                <w:color w:val="31849B" w:themeColor="accent5" w:themeShade="BF"/>
              </w:rPr>
              <w:instrText xml:space="preserve"> REF _Ref17641422 \r \h </w:instrText>
            </w:r>
            <w:r w:rsidR="009D0061">
              <w:rPr>
                <w:color w:val="31849B" w:themeColor="accent5" w:themeShade="BF"/>
              </w:rPr>
            </w:r>
            <w:r w:rsidR="009D0061">
              <w:rPr>
                <w:color w:val="31849B" w:themeColor="accent5" w:themeShade="BF"/>
              </w:rPr>
              <w:fldChar w:fldCharType="separate"/>
            </w:r>
            <w:r w:rsidR="009D0061">
              <w:rPr>
                <w:color w:val="31849B" w:themeColor="accent5" w:themeShade="BF"/>
              </w:rPr>
              <w:t>2.1.1</w:t>
            </w:r>
            <w:r w:rsidR="009D0061">
              <w:rPr>
                <w:color w:val="31849B" w:themeColor="accent5" w:themeShade="BF"/>
              </w:rPr>
              <w:fldChar w:fldCharType="end"/>
            </w:r>
            <w:r w:rsidRPr="00AD739E">
              <w:rPr>
                <w:color w:val="31849B" w:themeColor="accent5" w:themeShade="BF"/>
              </w:rPr>
              <w:t>]</w:t>
            </w:r>
          </w:p>
        </w:tc>
      </w:tr>
      <w:tr w:rsidR="00BB220D" w:rsidRPr="00EC175D" w14:paraId="7BD278A3" w14:textId="77777777" w:rsidTr="009D00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DE514BB" w14:textId="77777777" w:rsidR="00BB220D" w:rsidRPr="00EC175D" w:rsidRDefault="00BB220D" w:rsidP="009D0061">
            <w:pPr>
              <w:pStyle w:val="PargrafodaLista"/>
              <w:numPr>
                <w:ilvl w:val="0"/>
                <w:numId w:val="2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858F7DE" w14:textId="77777777" w:rsidR="00BB220D" w:rsidRPr="00EC175D" w:rsidRDefault="00BB220D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 da declaração</w:t>
            </w:r>
          </w:p>
        </w:tc>
        <w:tc>
          <w:tcPr>
            <w:tcW w:w="1306" w:type="dxa"/>
            <w:gridSpan w:val="2"/>
          </w:tcPr>
          <w:p w14:paraId="7829C062" w14:textId="77777777" w:rsidR="00BB220D" w:rsidRPr="00EC175D" w:rsidRDefault="00BB220D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o texto principal da declaração</w:t>
            </w:r>
          </w:p>
        </w:tc>
        <w:tc>
          <w:tcPr>
            <w:tcW w:w="1246" w:type="dxa"/>
          </w:tcPr>
          <w:p w14:paraId="74C66D67" w14:textId="77777777" w:rsidR="00BB220D" w:rsidRPr="00EC175D" w:rsidRDefault="00BB220D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7B6007B8" w14:textId="77777777" w:rsidR="00BB220D" w:rsidRPr="00EC175D" w:rsidRDefault="00BB220D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2E150F10" w14:textId="77777777" w:rsidR="00BB220D" w:rsidRPr="00EC175D" w:rsidRDefault="00BB220D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B8C2609" w14:textId="16E15579" w:rsidR="00BB220D" w:rsidRDefault="005764B9" w:rsidP="009D0061">
            <w:pPr>
              <w:pStyle w:val="PargrafodaLista"/>
              <w:spacing w:before="60" w:after="60"/>
              <w:ind w:left="720"/>
            </w:pPr>
            <w:r w:rsidRPr="00EC175D">
              <w:rPr>
                <w:sz w:val="18"/>
                <w:szCs w:val="18"/>
              </w:rPr>
              <w:t>Somente Leitura</w:t>
            </w:r>
            <w:r>
              <w:t xml:space="preserve"> </w:t>
            </w:r>
          </w:p>
          <w:p w14:paraId="6A9BF352" w14:textId="2E38799A" w:rsidR="00BB220D" w:rsidRPr="00EC175D" w:rsidRDefault="009D0061" w:rsidP="009D0061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AD739E">
              <w:rPr>
                <w:color w:val="31849B" w:themeColor="accent5" w:themeShade="BF"/>
              </w:rPr>
              <w:t>[</w:t>
            </w:r>
            <w:r>
              <w:rPr>
                <w:color w:val="31849B" w:themeColor="accent5" w:themeShade="BF"/>
              </w:rPr>
              <w:fldChar w:fldCharType="begin"/>
            </w:r>
            <w:r>
              <w:rPr>
                <w:color w:val="31849B" w:themeColor="accent5" w:themeShade="BF"/>
              </w:rPr>
              <w:instrText xml:space="preserve"> REF _Ref17641422 \r \h </w:instrText>
            </w:r>
            <w:r>
              <w:rPr>
                <w:color w:val="31849B" w:themeColor="accent5" w:themeShade="BF"/>
              </w:rPr>
            </w:r>
            <w:r>
              <w:rPr>
                <w:color w:val="31849B" w:themeColor="accent5" w:themeShade="BF"/>
              </w:rPr>
              <w:fldChar w:fldCharType="separate"/>
            </w:r>
            <w:r>
              <w:rPr>
                <w:color w:val="31849B" w:themeColor="accent5" w:themeShade="BF"/>
              </w:rPr>
              <w:t>2.1.1</w:t>
            </w:r>
            <w:r>
              <w:rPr>
                <w:color w:val="31849B" w:themeColor="accent5" w:themeShade="BF"/>
              </w:rPr>
              <w:fldChar w:fldCharType="end"/>
            </w:r>
            <w:r w:rsidRPr="00AD739E">
              <w:rPr>
                <w:color w:val="31849B" w:themeColor="accent5" w:themeShade="BF"/>
              </w:rPr>
              <w:t>]</w:t>
            </w:r>
          </w:p>
        </w:tc>
      </w:tr>
      <w:tr w:rsidR="00BB220D" w:rsidRPr="00EC175D" w14:paraId="7D15DE7B" w14:textId="77777777" w:rsidTr="009D00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46AFBFA" w14:textId="120B00B3" w:rsidR="00BB220D" w:rsidRPr="00EC175D" w:rsidRDefault="00BB220D" w:rsidP="009D0061">
            <w:pPr>
              <w:pStyle w:val="PargrafodaLista"/>
              <w:numPr>
                <w:ilvl w:val="0"/>
                <w:numId w:val="2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7517BEA" w14:textId="77777777" w:rsidR="00BB220D" w:rsidRPr="00EC175D" w:rsidRDefault="00BB220D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Formulário</w:t>
            </w:r>
          </w:p>
        </w:tc>
        <w:tc>
          <w:tcPr>
            <w:tcW w:w="1306" w:type="dxa"/>
            <w:gridSpan w:val="2"/>
          </w:tcPr>
          <w:p w14:paraId="7C0B8E88" w14:textId="77777777" w:rsidR="00BB220D" w:rsidRPr="00EC175D" w:rsidRDefault="00BB220D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os itens da declaração para preenchimento.</w:t>
            </w:r>
          </w:p>
        </w:tc>
        <w:tc>
          <w:tcPr>
            <w:tcW w:w="1246" w:type="dxa"/>
          </w:tcPr>
          <w:p w14:paraId="6267DF08" w14:textId="77777777" w:rsidR="00BB220D" w:rsidRPr="00EC175D" w:rsidRDefault="00BB220D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  <w:p w14:paraId="45E417D6" w14:textId="77777777" w:rsidR="00BB220D" w:rsidRPr="00EC175D" w:rsidRDefault="00BB220D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5A735617" w14:textId="77777777" w:rsidR="00BB220D" w:rsidRPr="00EC175D" w:rsidRDefault="00BB220D" w:rsidP="009D006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15BA9908" w14:textId="77777777" w:rsidR="00BB220D" w:rsidRPr="00EC175D" w:rsidRDefault="00BB220D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28D983B" w14:textId="77777777" w:rsidR="00BB220D" w:rsidRPr="00EC175D" w:rsidRDefault="00BB220D" w:rsidP="009D0061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</w:p>
        </w:tc>
      </w:tr>
      <w:tr w:rsidR="00BB220D" w:rsidRPr="00EC175D" w14:paraId="6AE3C704" w14:textId="77777777" w:rsidTr="009D00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B0506B9" w14:textId="77777777" w:rsidR="00BB220D" w:rsidRPr="00EC175D" w:rsidRDefault="00BB220D" w:rsidP="009D0061">
            <w:pPr>
              <w:pStyle w:val="PargrafodaLista"/>
              <w:numPr>
                <w:ilvl w:val="0"/>
                <w:numId w:val="2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ADFD2BB" w14:textId="77777777" w:rsidR="00BB220D" w:rsidRDefault="00BB220D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Arquivo</w:t>
            </w:r>
          </w:p>
        </w:tc>
        <w:tc>
          <w:tcPr>
            <w:tcW w:w="1306" w:type="dxa"/>
            <w:gridSpan w:val="2"/>
          </w:tcPr>
          <w:p w14:paraId="17A41C83" w14:textId="77777777" w:rsidR="00BB220D" w:rsidRDefault="00BB220D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Componente para realizar uploads de arquivos desejados.</w:t>
            </w:r>
          </w:p>
        </w:tc>
        <w:tc>
          <w:tcPr>
            <w:tcW w:w="1246" w:type="dxa"/>
          </w:tcPr>
          <w:p w14:paraId="0DE6997F" w14:textId="77777777" w:rsidR="00BB220D" w:rsidRPr="006A1685" w:rsidRDefault="00BB220D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A1685">
              <w:rPr>
                <w:noProof/>
                <w:sz w:val="18"/>
                <w:szCs w:val="18"/>
              </w:rPr>
              <w:t>Arquivo</w:t>
            </w:r>
          </w:p>
        </w:tc>
        <w:tc>
          <w:tcPr>
            <w:tcW w:w="1034" w:type="dxa"/>
            <w:gridSpan w:val="2"/>
          </w:tcPr>
          <w:p w14:paraId="629B50B0" w14:textId="77777777" w:rsidR="00BB220D" w:rsidRPr="00EC175D" w:rsidRDefault="00BB220D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7B734893" w14:textId="77777777" w:rsidR="00BB220D" w:rsidRPr="00EC175D" w:rsidRDefault="00BB220D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0B42B0A" w14:textId="3E21432E" w:rsidR="00BB220D" w:rsidRDefault="009D0061" w:rsidP="009D0061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AD739E">
              <w:rPr>
                <w:color w:val="31849B" w:themeColor="accent5" w:themeShade="BF"/>
              </w:rPr>
              <w:t>[</w:t>
            </w:r>
            <w:r>
              <w:rPr>
                <w:color w:val="31849B" w:themeColor="accent5" w:themeShade="BF"/>
              </w:rPr>
              <w:fldChar w:fldCharType="begin"/>
            </w:r>
            <w:r>
              <w:rPr>
                <w:color w:val="31849B" w:themeColor="accent5" w:themeShade="BF"/>
              </w:rPr>
              <w:instrText xml:space="preserve"> REF _Ref17641422 \r \h </w:instrText>
            </w:r>
            <w:r>
              <w:rPr>
                <w:color w:val="31849B" w:themeColor="accent5" w:themeShade="BF"/>
              </w:rPr>
            </w:r>
            <w:r>
              <w:rPr>
                <w:color w:val="31849B" w:themeColor="accent5" w:themeShade="BF"/>
              </w:rPr>
              <w:fldChar w:fldCharType="separate"/>
            </w:r>
            <w:r>
              <w:rPr>
                <w:color w:val="31849B" w:themeColor="accent5" w:themeShade="BF"/>
              </w:rPr>
              <w:t>2.1.1</w:t>
            </w:r>
            <w:r>
              <w:rPr>
                <w:color w:val="31849B" w:themeColor="accent5" w:themeShade="BF"/>
              </w:rPr>
              <w:fldChar w:fldCharType="end"/>
            </w:r>
            <w:r w:rsidRPr="00AD739E">
              <w:rPr>
                <w:color w:val="31849B" w:themeColor="accent5" w:themeShade="BF"/>
              </w:rPr>
              <w:t>]</w:t>
            </w:r>
          </w:p>
        </w:tc>
      </w:tr>
      <w:tr w:rsidR="00BB220D" w:rsidRPr="00EC175D" w14:paraId="0301F932" w14:textId="77777777" w:rsidTr="009D00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6"/>
          <w:jc w:val="center"/>
        </w:trPr>
        <w:tc>
          <w:tcPr>
            <w:tcW w:w="9065" w:type="dxa"/>
            <w:gridSpan w:val="11"/>
          </w:tcPr>
          <w:p w14:paraId="3F56E0FC" w14:textId="77777777" w:rsidR="00BB220D" w:rsidRPr="00EC175D" w:rsidRDefault="00BB220D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BB220D" w:rsidRPr="00EC175D" w14:paraId="254E5C84" w14:textId="77777777" w:rsidTr="009D00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7DC197E0" w14:textId="77777777" w:rsidR="00BB220D" w:rsidRPr="00EC175D" w:rsidRDefault="00BB220D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06EC6CBC" w14:textId="77777777" w:rsidR="00BB220D" w:rsidRPr="00EC175D" w:rsidRDefault="00BB220D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3714122F" w14:textId="77777777" w:rsidR="00BB220D" w:rsidRPr="00EC175D" w:rsidRDefault="00BB220D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180A5D28" w14:textId="77777777" w:rsidR="00BB220D" w:rsidRPr="00EC175D" w:rsidRDefault="00BB220D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60A49754" w14:textId="77777777" w:rsidR="00BB220D" w:rsidRPr="00EC175D" w:rsidRDefault="00BB220D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Regras</w:t>
            </w:r>
          </w:p>
        </w:tc>
      </w:tr>
      <w:tr w:rsidR="00BB220D" w:rsidRPr="00EC175D" w14:paraId="31893781" w14:textId="77777777" w:rsidTr="009D00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4A3FF61D" w14:textId="77777777" w:rsidR="00BB220D" w:rsidRPr="00EC175D" w:rsidRDefault="00BB220D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12D19F4A" w14:textId="77777777" w:rsidR="00BB220D" w:rsidRDefault="00BB220D" w:rsidP="009D0061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Procurar</w:t>
            </w:r>
          </w:p>
        </w:tc>
        <w:tc>
          <w:tcPr>
            <w:tcW w:w="2417" w:type="dxa"/>
            <w:gridSpan w:val="3"/>
          </w:tcPr>
          <w:p w14:paraId="0ED88AD0" w14:textId="77777777" w:rsidR="00BB220D" w:rsidRDefault="00BB220D" w:rsidP="009D0061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 para realizar o upload de arquivos.</w:t>
            </w:r>
          </w:p>
        </w:tc>
        <w:tc>
          <w:tcPr>
            <w:tcW w:w="894" w:type="dxa"/>
            <w:gridSpan w:val="2"/>
          </w:tcPr>
          <w:p w14:paraId="2452187E" w14:textId="77777777" w:rsidR="00BB220D" w:rsidRPr="00EC175D" w:rsidRDefault="00BB220D" w:rsidP="009D0061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7C8265D3" w14:textId="67F711BA" w:rsidR="00BB220D" w:rsidRDefault="009D0061" w:rsidP="009D0061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BF42E6">
              <w:rPr>
                <w:color w:val="31849B" w:themeColor="accent5" w:themeShade="BF"/>
                <w:sz w:val="22"/>
                <w:szCs w:val="22"/>
              </w:rPr>
              <w:t xml:space="preserve">          [</w:t>
            </w:r>
            <w:r w:rsidRPr="00BF42E6">
              <w:rPr>
                <w:color w:val="31849B" w:themeColor="accent5" w:themeShade="BF"/>
                <w:sz w:val="22"/>
                <w:szCs w:val="22"/>
              </w:rPr>
              <w:fldChar w:fldCharType="begin"/>
            </w:r>
            <w:r w:rsidRPr="00BF42E6">
              <w:rPr>
                <w:color w:val="31849B" w:themeColor="accent5" w:themeShade="BF"/>
                <w:sz w:val="22"/>
                <w:szCs w:val="22"/>
              </w:rPr>
              <w:instrText xml:space="preserve"> REF _Ref21442861 \r \h  \* MERGEFORMAT </w:instrText>
            </w:r>
            <w:r w:rsidRPr="00BF42E6">
              <w:rPr>
                <w:color w:val="31849B" w:themeColor="accent5" w:themeShade="BF"/>
                <w:sz w:val="22"/>
                <w:szCs w:val="22"/>
              </w:rPr>
            </w:r>
            <w:r w:rsidRPr="00BF42E6">
              <w:rPr>
                <w:color w:val="31849B" w:themeColor="accent5" w:themeShade="BF"/>
                <w:sz w:val="22"/>
                <w:szCs w:val="22"/>
              </w:rPr>
              <w:fldChar w:fldCharType="separate"/>
            </w:r>
            <w:r w:rsidRPr="00BF42E6">
              <w:rPr>
                <w:color w:val="31849B" w:themeColor="accent5" w:themeShade="BF"/>
                <w:sz w:val="22"/>
                <w:szCs w:val="22"/>
              </w:rPr>
              <w:t>2.4</w:t>
            </w:r>
            <w:r w:rsidRPr="00BF42E6">
              <w:rPr>
                <w:color w:val="31849B" w:themeColor="accent5" w:themeShade="BF"/>
                <w:sz w:val="22"/>
                <w:szCs w:val="22"/>
              </w:rPr>
              <w:fldChar w:fldCharType="end"/>
            </w:r>
            <w:r w:rsidRPr="00BF42E6">
              <w:rPr>
                <w:color w:val="31849B" w:themeColor="accent5" w:themeShade="BF"/>
                <w:sz w:val="22"/>
                <w:szCs w:val="22"/>
              </w:rPr>
              <w:fldChar w:fldCharType="begin"/>
            </w:r>
            <w:r w:rsidRPr="00BF42E6">
              <w:rPr>
                <w:color w:val="31849B" w:themeColor="accent5" w:themeShade="BF"/>
                <w:sz w:val="22"/>
                <w:szCs w:val="22"/>
              </w:rPr>
              <w:instrText xml:space="preserve"> REF _Ref15910724 \r \h  \* MERGEFORMAT </w:instrText>
            </w:r>
            <w:r w:rsidRPr="00BF42E6">
              <w:rPr>
                <w:color w:val="31849B" w:themeColor="accent5" w:themeShade="BF"/>
                <w:sz w:val="22"/>
                <w:szCs w:val="22"/>
              </w:rPr>
            </w:r>
            <w:r w:rsidRPr="00BF42E6">
              <w:rPr>
                <w:color w:val="31849B" w:themeColor="accent5" w:themeShade="BF"/>
                <w:sz w:val="22"/>
                <w:szCs w:val="22"/>
              </w:rPr>
              <w:fldChar w:fldCharType="end"/>
            </w:r>
            <w:r w:rsidRPr="00BF42E6">
              <w:rPr>
                <w:color w:val="31849B" w:themeColor="accent5" w:themeShade="BF"/>
                <w:sz w:val="22"/>
                <w:szCs w:val="22"/>
              </w:rPr>
              <w:t>]</w:t>
            </w:r>
          </w:p>
        </w:tc>
      </w:tr>
      <w:tr w:rsidR="00BB220D" w:rsidRPr="00EC175D" w14:paraId="5838628B" w14:textId="77777777" w:rsidTr="009D00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78232068" w14:textId="77777777" w:rsidR="00BB220D" w:rsidRPr="00EC175D" w:rsidRDefault="00BB220D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769F4019" w14:textId="77777777" w:rsidR="00BB220D" w:rsidRDefault="00BB220D" w:rsidP="009D0061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Fechar</w:t>
            </w:r>
          </w:p>
        </w:tc>
        <w:tc>
          <w:tcPr>
            <w:tcW w:w="2417" w:type="dxa"/>
            <w:gridSpan w:val="3"/>
          </w:tcPr>
          <w:p w14:paraId="566AE4E9" w14:textId="77777777" w:rsidR="00BB220D" w:rsidRDefault="00BB220D" w:rsidP="009D0061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 para fechar a visualização da declaração.</w:t>
            </w:r>
          </w:p>
        </w:tc>
        <w:tc>
          <w:tcPr>
            <w:tcW w:w="894" w:type="dxa"/>
            <w:gridSpan w:val="2"/>
          </w:tcPr>
          <w:p w14:paraId="5DDC92CA" w14:textId="77777777" w:rsidR="00BB220D" w:rsidRPr="00EC175D" w:rsidRDefault="00BB220D" w:rsidP="009D0061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71F8288B" w14:textId="77777777" w:rsidR="00BB220D" w:rsidRDefault="00BB220D" w:rsidP="009D0061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</w:tc>
      </w:tr>
    </w:tbl>
    <w:p w14:paraId="06D31F6B" w14:textId="77777777" w:rsidR="00370754" w:rsidRDefault="00370754" w:rsidP="00901138">
      <w:pPr>
        <w:pStyle w:val="EstiloPrototipo3"/>
        <w:ind w:left="720"/>
      </w:pPr>
    </w:p>
    <w:p w14:paraId="69E37654" w14:textId="3B576299" w:rsidR="00977771" w:rsidRDefault="00051559" w:rsidP="007112FF">
      <w:pPr>
        <w:pStyle w:val="EstiloPrototipo3"/>
        <w:numPr>
          <w:ilvl w:val="0"/>
          <w:numId w:val="5"/>
        </w:numPr>
      </w:pPr>
      <w:bookmarkStart w:id="18" w:name="_Ref17469671"/>
      <w:r>
        <w:t>Visualizar E-Mail</w:t>
      </w:r>
      <w:bookmarkEnd w:id="18"/>
    </w:p>
    <w:p w14:paraId="083BA5F6" w14:textId="572E68D2" w:rsidR="00977771" w:rsidRDefault="00E90D06" w:rsidP="00D8551A">
      <w:pPr>
        <w:pStyle w:val="EstiloPrototipo3"/>
      </w:pPr>
      <w:r>
        <w:rPr>
          <w:noProof/>
        </w:rPr>
        <w:drawing>
          <wp:inline distT="0" distB="0" distL="0" distR="0" wp14:anchorId="2A78224D" wp14:editId="5284CC1C">
            <wp:extent cx="5760085" cy="53054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ublicar_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8FA0" w14:textId="77777777" w:rsidR="00977771" w:rsidRDefault="00977771" w:rsidP="00977771">
      <w:pPr>
        <w:pStyle w:val="EstiloPrototipo3"/>
        <w:ind w:left="720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D8551A" w:rsidRPr="005D2A67" w14:paraId="544BA118" w14:textId="77777777" w:rsidTr="009D00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F4DBCAA" w14:textId="77777777" w:rsidR="00D8551A" w:rsidRPr="00E976B5" w:rsidRDefault="00D8551A" w:rsidP="009D0061">
            <w:pPr>
              <w:pStyle w:val="EstiloPrototipo3"/>
              <w:jc w:val="center"/>
            </w:pPr>
            <w:bookmarkStart w:id="19" w:name="_Ref20153475"/>
            <w:bookmarkStart w:id="20" w:name="_Ref17572350"/>
            <w:r>
              <w:rPr>
                <w:sz w:val="24"/>
                <w:szCs w:val="24"/>
              </w:rPr>
              <w:t>Campos</w:t>
            </w:r>
          </w:p>
        </w:tc>
      </w:tr>
      <w:tr w:rsidR="00D8551A" w:rsidRPr="005D2A67" w14:paraId="07B016D2" w14:textId="77777777" w:rsidTr="009D00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46FFFAA" w14:textId="77777777" w:rsidR="00D8551A" w:rsidRDefault="00D8551A" w:rsidP="009D0061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Visualizar</w:t>
            </w:r>
          </w:p>
        </w:tc>
      </w:tr>
      <w:tr w:rsidR="00D8551A" w:rsidRPr="00FD775E" w14:paraId="3BB17402" w14:textId="77777777" w:rsidTr="009D00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096825B9" w14:textId="77777777" w:rsidR="00D8551A" w:rsidRPr="005D2A67" w:rsidRDefault="00D8551A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7B7BDCDB" w14:textId="77777777" w:rsidR="00D8551A" w:rsidRPr="005D2A67" w:rsidRDefault="00D8551A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59D4B5AB" w14:textId="77777777" w:rsidR="00D8551A" w:rsidRPr="005D2A67" w:rsidRDefault="00D8551A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504A418E" w14:textId="77777777" w:rsidR="00D8551A" w:rsidRPr="005D2A67" w:rsidRDefault="00D8551A" w:rsidP="009D0061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4BC1B5A8" w14:textId="77777777" w:rsidR="00D8551A" w:rsidRPr="005D2A67" w:rsidRDefault="00D8551A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6162DC66" w14:textId="77777777" w:rsidR="00D8551A" w:rsidRPr="005D2A67" w:rsidRDefault="00D8551A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28AE2440" w14:textId="77777777" w:rsidR="00D8551A" w:rsidRPr="005D2A67" w:rsidRDefault="00D8551A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</w:t>
            </w:r>
            <w:r>
              <w:rPr>
                <w:b/>
                <w:sz w:val="20"/>
              </w:rPr>
              <w:t>egra</w:t>
            </w:r>
          </w:p>
        </w:tc>
      </w:tr>
      <w:tr w:rsidR="00D8551A" w:rsidRPr="00EC175D" w14:paraId="3540BC34" w14:textId="77777777" w:rsidTr="009D00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34CDC83" w14:textId="77777777" w:rsidR="00D8551A" w:rsidRPr="00EC175D" w:rsidRDefault="00D8551A" w:rsidP="009D0061">
            <w:pPr>
              <w:pStyle w:val="PargrafodaLista"/>
              <w:numPr>
                <w:ilvl w:val="0"/>
                <w:numId w:val="1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6B470DE" w14:textId="77777777" w:rsidR="00D8551A" w:rsidRPr="00EC175D" w:rsidRDefault="00D8551A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Figura cabeçalho</w:t>
            </w:r>
          </w:p>
        </w:tc>
        <w:tc>
          <w:tcPr>
            <w:tcW w:w="1306" w:type="dxa"/>
            <w:gridSpan w:val="2"/>
          </w:tcPr>
          <w:p w14:paraId="335AE86A" w14:textId="77777777" w:rsidR="00D8551A" w:rsidRPr="00EC175D" w:rsidRDefault="00D8551A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Exibe a figura que o ator incluiu </w:t>
            </w:r>
            <w:r>
              <w:rPr>
                <w:sz w:val="18"/>
                <w:szCs w:val="18"/>
              </w:rPr>
              <w:lastRenderedPageBreak/>
              <w:t>para o cabeçalho</w:t>
            </w:r>
          </w:p>
        </w:tc>
        <w:tc>
          <w:tcPr>
            <w:tcW w:w="1246" w:type="dxa"/>
          </w:tcPr>
          <w:p w14:paraId="4192F656" w14:textId="77777777" w:rsidR="00D8551A" w:rsidRPr="00EC175D" w:rsidRDefault="00D8551A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Figura</w:t>
            </w:r>
          </w:p>
        </w:tc>
        <w:tc>
          <w:tcPr>
            <w:tcW w:w="1034" w:type="dxa"/>
            <w:gridSpan w:val="2"/>
          </w:tcPr>
          <w:p w14:paraId="3E011430" w14:textId="77777777" w:rsidR="00D8551A" w:rsidRPr="00EC175D" w:rsidRDefault="00D8551A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A705233" w14:textId="77777777" w:rsidR="00D8551A" w:rsidRDefault="00D8551A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79091B">
              <w:rPr>
                <w:sz w:val="18"/>
                <w:szCs w:val="18"/>
              </w:rPr>
              <w:t>png,</w:t>
            </w:r>
          </w:p>
          <w:p w14:paraId="520E436C" w14:textId="77777777" w:rsidR="00D8551A" w:rsidRDefault="00D8551A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79091B">
              <w:rPr>
                <w:sz w:val="18"/>
                <w:szCs w:val="18"/>
              </w:rPr>
              <w:t xml:space="preserve"> jpg </w:t>
            </w:r>
          </w:p>
          <w:p w14:paraId="083D585C" w14:textId="77777777" w:rsidR="00D8551A" w:rsidRPr="0079091B" w:rsidRDefault="00D8551A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79091B">
              <w:rPr>
                <w:sz w:val="18"/>
                <w:szCs w:val="18"/>
              </w:rPr>
              <w:t>jpeg</w:t>
            </w:r>
          </w:p>
        </w:tc>
        <w:tc>
          <w:tcPr>
            <w:tcW w:w="2855" w:type="dxa"/>
          </w:tcPr>
          <w:p w14:paraId="347377E5" w14:textId="77777777" w:rsidR="00D8551A" w:rsidRDefault="00D8551A" w:rsidP="009D0061">
            <w:pPr>
              <w:pStyle w:val="PargrafodaLista"/>
              <w:numPr>
                <w:ilvl w:val="1"/>
                <w:numId w:val="18"/>
              </w:numPr>
              <w:spacing w:before="60" w:after="60"/>
            </w:pPr>
            <w:r w:rsidRPr="00EC175D">
              <w:rPr>
                <w:sz w:val="18"/>
                <w:szCs w:val="18"/>
              </w:rPr>
              <w:t>Somente Leitura</w:t>
            </w:r>
            <w:r>
              <w:t xml:space="preserve"> </w:t>
            </w:r>
          </w:p>
          <w:p w14:paraId="4CCB680E" w14:textId="77777777" w:rsidR="00D8551A" w:rsidRDefault="00D8551A" w:rsidP="009D0061">
            <w:pPr>
              <w:pStyle w:val="PargrafodaLista"/>
              <w:spacing w:before="60" w:after="60"/>
              <w:ind w:left="720"/>
            </w:pPr>
          </w:p>
          <w:p w14:paraId="3263AF16" w14:textId="2D46BC07" w:rsidR="00D8551A" w:rsidRPr="00EC175D" w:rsidRDefault="00D23844" w:rsidP="00F248C8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AD739E">
              <w:rPr>
                <w:color w:val="31849B" w:themeColor="accent5" w:themeShade="BF"/>
              </w:rPr>
              <w:lastRenderedPageBreak/>
              <w:t>[</w:t>
            </w:r>
            <w:r w:rsidR="00F248C8">
              <w:rPr>
                <w:color w:val="31849B" w:themeColor="accent5" w:themeShade="BF"/>
              </w:rPr>
              <w:fldChar w:fldCharType="begin"/>
            </w:r>
            <w:r w:rsidR="00F248C8">
              <w:rPr>
                <w:color w:val="31849B" w:themeColor="accent5" w:themeShade="BF"/>
              </w:rPr>
              <w:instrText xml:space="preserve"> REF _Ref21436870 \r \h </w:instrText>
            </w:r>
            <w:r w:rsidR="00F248C8">
              <w:rPr>
                <w:color w:val="31849B" w:themeColor="accent5" w:themeShade="BF"/>
              </w:rPr>
            </w:r>
            <w:r w:rsidR="00F248C8">
              <w:rPr>
                <w:color w:val="31849B" w:themeColor="accent5" w:themeShade="BF"/>
              </w:rPr>
              <w:fldChar w:fldCharType="separate"/>
            </w:r>
            <w:r w:rsidR="00F248C8">
              <w:rPr>
                <w:color w:val="31849B" w:themeColor="accent5" w:themeShade="BF"/>
              </w:rPr>
              <w:t>2.1.2</w:t>
            </w:r>
            <w:r w:rsidR="00F248C8">
              <w:rPr>
                <w:color w:val="31849B" w:themeColor="accent5" w:themeShade="BF"/>
              </w:rPr>
              <w:fldChar w:fldCharType="end"/>
            </w:r>
            <w:r w:rsidRPr="00AD739E">
              <w:rPr>
                <w:color w:val="31849B" w:themeColor="accent5" w:themeShade="BF"/>
              </w:rPr>
              <w:t>]</w:t>
            </w:r>
          </w:p>
        </w:tc>
      </w:tr>
      <w:tr w:rsidR="00D8551A" w:rsidRPr="00EC175D" w14:paraId="091FEE7B" w14:textId="77777777" w:rsidTr="009D00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F80EF3C" w14:textId="77777777" w:rsidR="00D8551A" w:rsidRPr="00EC175D" w:rsidRDefault="00D8551A" w:rsidP="009D0061">
            <w:pPr>
              <w:pStyle w:val="PargrafodaLista"/>
              <w:numPr>
                <w:ilvl w:val="0"/>
                <w:numId w:val="1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0668A31" w14:textId="77777777" w:rsidR="00D8551A" w:rsidRPr="00EC175D" w:rsidRDefault="00D8551A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Comentário do cabeçalho</w:t>
            </w:r>
          </w:p>
        </w:tc>
        <w:tc>
          <w:tcPr>
            <w:tcW w:w="1306" w:type="dxa"/>
            <w:gridSpan w:val="2"/>
          </w:tcPr>
          <w:p w14:paraId="58D058E2" w14:textId="77777777" w:rsidR="00D8551A" w:rsidRPr="00EC175D" w:rsidRDefault="00D8551A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o comentário que o ator incluiu para o cabeçalho</w:t>
            </w:r>
          </w:p>
        </w:tc>
        <w:tc>
          <w:tcPr>
            <w:tcW w:w="1246" w:type="dxa"/>
          </w:tcPr>
          <w:p w14:paraId="4BEEC332" w14:textId="77777777" w:rsidR="00D8551A" w:rsidRPr="00EC175D" w:rsidRDefault="00D8551A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21C340FD" w14:textId="77777777" w:rsidR="00D8551A" w:rsidRPr="00EC175D" w:rsidRDefault="00D8551A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5AA0EBFF" w14:textId="77777777" w:rsidR="00D8551A" w:rsidRPr="00EC175D" w:rsidRDefault="00D8551A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A8A776A" w14:textId="77777777" w:rsidR="00D8551A" w:rsidRDefault="00D8551A" w:rsidP="009D0061">
            <w:pPr>
              <w:pStyle w:val="PargrafodaLista"/>
              <w:spacing w:before="60" w:after="60"/>
              <w:ind w:left="720"/>
            </w:pPr>
            <w:r w:rsidRPr="00EC175D">
              <w:rPr>
                <w:sz w:val="18"/>
                <w:szCs w:val="18"/>
              </w:rPr>
              <w:t>Somente Leitura</w:t>
            </w:r>
            <w:r>
              <w:t xml:space="preserve"> </w:t>
            </w:r>
          </w:p>
          <w:p w14:paraId="6800FE12" w14:textId="627D879F" w:rsidR="00D8551A" w:rsidRPr="00EC175D" w:rsidRDefault="00F248C8" w:rsidP="009D0061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AD739E">
              <w:rPr>
                <w:color w:val="31849B" w:themeColor="accent5" w:themeShade="BF"/>
              </w:rPr>
              <w:t>[</w:t>
            </w:r>
            <w:r>
              <w:rPr>
                <w:color w:val="31849B" w:themeColor="accent5" w:themeShade="BF"/>
              </w:rPr>
              <w:fldChar w:fldCharType="begin"/>
            </w:r>
            <w:r>
              <w:rPr>
                <w:color w:val="31849B" w:themeColor="accent5" w:themeShade="BF"/>
              </w:rPr>
              <w:instrText xml:space="preserve"> REF _Ref21436870 \r \h </w:instrText>
            </w:r>
            <w:r>
              <w:rPr>
                <w:color w:val="31849B" w:themeColor="accent5" w:themeShade="BF"/>
              </w:rPr>
            </w:r>
            <w:r>
              <w:rPr>
                <w:color w:val="31849B" w:themeColor="accent5" w:themeShade="BF"/>
              </w:rPr>
              <w:fldChar w:fldCharType="separate"/>
            </w:r>
            <w:r>
              <w:rPr>
                <w:color w:val="31849B" w:themeColor="accent5" w:themeShade="BF"/>
              </w:rPr>
              <w:t>2.1.2</w:t>
            </w:r>
            <w:r>
              <w:rPr>
                <w:color w:val="31849B" w:themeColor="accent5" w:themeShade="BF"/>
              </w:rPr>
              <w:fldChar w:fldCharType="end"/>
            </w:r>
            <w:r w:rsidRPr="00AD739E">
              <w:rPr>
                <w:color w:val="31849B" w:themeColor="accent5" w:themeShade="BF"/>
              </w:rPr>
              <w:t>]</w:t>
            </w:r>
          </w:p>
        </w:tc>
      </w:tr>
      <w:tr w:rsidR="00D8551A" w:rsidRPr="00EC175D" w14:paraId="268D3C59" w14:textId="77777777" w:rsidTr="009D00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90C946A" w14:textId="77777777" w:rsidR="00D8551A" w:rsidRPr="00EC175D" w:rsidRDefault="00D8551A" w:rsidP="009D0061">
            <w:pPr>
              <w:pStyle w:val="PargrafodaLista"/>
              <w:numPr>
                <w:ilvl w:val="0"/>
                <w:numId w:val="1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2A67508" w14:textId="77777777" w:rsidR="00D8551A" w:rsidRPr="00EC175D" w:rsidRDefault="00D8551A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Corpo do E-Mail</w:t>
            </w:r>
          </w:p>
        </w:tc>
        <w:tc>
          <w:tcPr>
            <w:tcW w:w="1306" w:type="dxa"/>
            <w:gridSpan w:val="2"/>
          </w:tcPr>
          <w:p w14:paraId="26E49B89" w14:textId="77777777" w:rsidR="00D8551A" w:rsidRPr="00EC175D" w:rsidRDefault="00D8551A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Label</w:t>
            </w:r>
          </w:p>
        </w:tc>
        <w:tc>
          <w:tcPr>
            <w:tcW w:w="1246" w:type="dxa"/>
          </w:tcPr>
          <w:p w14:paraId="2B2F9244" w14:textId="77777777" w:rsidR="00D8551A" w:rsidRPr="00EC175D" w:rsidRDefault="00D8551A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  <w:p w14:paraId="5B0AF6B8" w14:textId="77777777" w:rsidR="00D8551A" w:rsidRPr="00EC175D" w:rsidRDefault="00D8551A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4EA7DDA4" w14:textId="77777777" w:rsidR="00D8551A" w:rsidRPr="00EC175D" w:rsidRDefault="00D8551A" w:rsidP="009D006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18EEAC88" w14:textId="77777777" w:rsidR="00D8551A" w:rsidRPr="00EC175D" w:rsidRDefault="00D8551A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75D899E" w14:textId="77777777" w:rsidR="00D8551A" w:rsidRDefault="00D8551A" w:rsidP="009D0061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</w:p>
          <w:p w14:paraId="7A752C51" w14:textId="77777777" w:rsidR="00D8551A" w:rsidRDefault="00D8551A" w:rsidP="009D0061">
            <w:pPr>
              <w:spacing w:before="60" w:after="60"/>
              <w:rPr>
                <w:sz w:val="18"/>
                <w:szCs w:val="18"/>
              </w:rPr>
            </w:pPr>
          </w:p>
          <w:p w14:paraId="7C3208EC" w14:textId="3DAA8658" w:rsidR="00D8551A" w:rsidRPr="00E735A7" w:rsidRDefault="00F248C8" w:rsidP="00BF42E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D739E">
              <w:rPr>
                <w:color w:val="31849B" w:themeColor="accent5" w:themeShade="BF"/>
              </w:rPr>
              <w:t>[</w:t>
            </w:r>
            <w:r>
              <w:rPr>
                <w:color w:val="31849B" w:themeColor="accent5" w:themeShade="BF"/>
              </w:rPr>
              <w:fldChar w:fldCharType="begin"/>
            </w:r>
            <w:r>
              <w:rPr>
                <w:color w:val="31849B" w:themeColor="accent5" w:themeShade="BF"/>
              </w:rPr>
              <w:instrText xml:space="preserve"> REF _Ref21436870 \r \h </w:instrText>
            </w:r>
            <w:r w:rsidR="00BF42E6">
              <w:rPr>
                <w:color w:val="31849B" w:themeColor="accent5" w:themeShade="BF"/>
              </w:rPr>
              <w:instrText xml:space="preserve"> \* MERGEFORMAT </w:instrText>
            </w:r>
            <w:r>
              <w:rPr>
                <w:color w:val="31849B" w:themeColor="accent5" w:themeShade="BF"/>
              </w:rPr>
            </w:r>
            <w:r>
              <w:rPr>
                <w:color w:val="31849B" w:themeColor="accent5" w:themeShade="BF"/>
              </w:rPr>
              <w:fldChar w:fldCharType="separate"/>
            </w:r>
            <w:r>
              <w:rPr>
                <w:color w:val="31849B" w:themeColor="accent5" w:themeShade="BF"/>
              </w:rPr>
              <w:t>2.1.2</w:t>
            </w:r>
            <w:r>
              <w:rPr>
                <w:color w:val="31849B" w:themeColor="accent5" w:themeShade="BF"/>
              </w:rPr>
              <w:fldChar w:fldCharType="end"/>
            </w:r>
            <w:r w:rsidRPr="00AD739E">
              <w:rPr>
                <w:color w:val="31849B" w:themeColor="accent5" w:themeShade="BF"/>
              </w:rPr>
              <w:t>]</w:t>
            </w:r>
          </w:p>
        </w:tc>
      </w:tr>
      <w:tr w:rsidR="00D8551A" w:rsidRPr="00EC175D" w14:paraId="66A715F6" w14:textId="77777777" w:rsidTr="009D00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350EA7E" w14:textId="77777777" w:rsidR="00D8551A" w:rsidRPr="00EC175D" w:rsidRDefault="00D8551A" w:rsidP="009D0061">
            <w:pPr>
              <w:pStyle w:val="PargrafodaLista"/>
              <w:numPr>
                <w:ilvl w:val="0"/>
                <w:numId w:val="1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240942E" w14:textId="77777777" w:rsidR="00D8551A" w:rsidRDefault="00D8551A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Comentário do rodapé</w:t>
            </w:r>
          </w:p>
        </w:tc>
        <w:tc>
          <w:tcPr>
            <w:tcW w:w="1306" w:type="dxa"/>
            <w:gridSpan w:val="2"/>
          </w:tcPr>
          <w:p w14:paraId="2281693A" w14:textId="77777777" w:rsidR="00D8551A" w:rsidRDefault="00D8551A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o comentário que o ator incluiu para o rodapé</w:t>
            </w:r>
          </w:p>
        </w:tc>
        <w:tc>
          <w:tcPr>
            <w:tcW w:w="1246" w:type="dxa"/>
          </w:tcPr>
          <w:p w14:paraId="59AE989B" w14:textId="77777777" w:rsidR="00D8551A" w:rsidRPr="00EC175D" w:rsidRDefault="00D8551A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A21578A" w14:textId="77777777" w:rsidR="00D8551A" w:rsidRPr="00EC175D" w:rsidRDefault="00D8551A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C280BD3" w14:textId="77777777" w:rsidR="00D8551A" w:rsidRPr="00EC175D" w:rsidRDefault="00D8551A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75A4416" w14:textId="77777777" w:rsidR="00D8551A" w:rsidRPr="007E5A67" w:rsidRDefault="00D8551A" w:rsidP="009D0061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7E5A67">
              <w:rPr>
                <w:sz w:val="18"/>
                <w:szCs w:val="18"/>
              </w:rPr>
              <w:t xml:space="preserve">Somente Leitura </w:t>
            </w:r>
          </w:p>
          <w:p w14:paraId="7266A3CE" w14:textId="66430A50" w:rsidR="00D8551A" w:rsidRDefault="00F248C8" w:rsidP="009D0061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AD739E">
              <w:rPr>
                <w:color w:val="31849B" w:themeColor="accent5" w:themeShade="BF"/>
              </w:rPr>
              <w:t>[</w:t>
            </w:r>
            <w:r>
              <w:rPr>
                <w:color w:val="31849B" w:themeColor="accent5" w:themeShade="BF"/>
              </w:rPr>
              <w:fldChar w:fldCharType="begin"/>
            </w:r>
            <w:r>
              <w:rPr>
                <w:color w:val="31849B" w:themeColor="accent5" w:themeShade="BF"/>
              </w:rPr>
              <w:instrText xml:space="preserve"> REF _Ref21436870 \r \h </w:instrText>
            </w:r>
            <w:r>
              <w:rPr>
                <w:color w:val="31849B" w:themeColor="accent5" w:themeShade="BF"/>
              </w:rPr>
            </w:r>
            <w:r>
              <w:rPr>
                <w:color w:val="31849B" w:themeColor="accent5" w:themeShade="BF"/>
              </w:rPr>
              <w:fldChar w:fldCharType="separate"/>
            </w:r>
            <w:r>
              <w:rPr>
                <w:color w:val="31849B" w:themeColor="accent5" w:themeShade="BF"/>
              </w:rPr>
              <w:t>2.1.2</w:t>
            </w:r>
            <w:r>
              <w:rPr>
                <w:color w:val="31849B" w:themeColor="accent5" w:themeShade="BF"/>
              </w:rPr>
              <w:fldChar w:fldCharType="end"/>
            </w:r>
            <w:r w:rsidRPr="00AD739E">
              <w:rPr>
                <w:color w:val="31849B" w:themeColor="accent5" w:themeShade="BF"/>
              </w:rPr>
              <w:t>]</w:t>
            </w:r>
          </w:p>
        </w:tc>
      </w:tr>
      <w:tr w:rsidR="00D8551A" w:rsidRPr="00EC175D" w14:paraId="4B1B913A" w14:textId="77777777" w:rsidTr="009D00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3026F96" w14:textId="77777777" w:rsidR="00D8551A" w:rsidRPr="00EC175D" w:rsidRDefault="00D8551A" w:rsidP="009D0061">
            <w:pPr>
              <w:pStyle w:val="PargrafodaLista"/>
              <w:numPr>
                <w:ilvl w:val="0"/>
                <w:numId w:val="1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F7F9293" w14:textId="77777777" w:rsidR="00D8551A" w:rsidRPr="00EC175D" w:rsidRDefault="00D8551A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Figura Rodapé</w:t>
            </w:r>
          </w:p>
        </w:tc>
        <w:tc>
          <w:tcPr>
            <w:tcW w:w="1306" w:type="dxa"/>
            <w:gridSpan w:val="2"/>
          </w:tcPr>
          <w:p w14:paraId="5C26FD5F" w14:textId="77777777" w:rsidR="00D8551A" w:rsidRPr="00EC175D" w:rsidRDefault="00D8551A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figura que o ator incluiu para o cabeçalho</w:t>
            </w:r>
          </w:p>
        </w:tc>
        <w:tc>
          <w:tcPr>
            <w:tcW w:w="1246" w:type="dxa"/>
          </w:tcPr>
          <w:p w14:paraId="5ED31BF9" w14:textId="77777777" w:rsidR="00D8551A" w:rsidRPr="00EC175D" w:rsidRDefault="00D8551A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Figura</w:t>
            </w:r>
          </w:p>
        </w:tc>
        <w:tc>
          <w:tcPr>
            <w:tcW w:w="1034" w:type="dxa"/>
            <w:gridSpan w:val="2"/>
          </w:tcPr>
          <w:p w14:paraId="63E4FFF6" w14:textId="77777777" w:rsidR="00D8551A" w:rsidRPr="00EC175D" w:rsidRDefault="00D8551A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633C7EC5" w14:textId="77777777" w:rsidR="00D8551A" w:rsidRDefault="00D8551A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79091B">
              <w:rPr>
                <w:sz w:val="18"/>
                <w:szCs w:val="18"/>
              </w:rPr>
              <w:t>png,</w:t>
            </w:r>
          </w:p>
          <w:p w14:paraId="22D835D1" w14:textId="77777777" w:rsidR="00D8551A" w:rsidRDefault="00D8551A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79091B">
              <w:rPr>
                <w:sz w:val="18"/>
                <w:szCs w:val="18"/>
              </w:rPr>
              <w:t xml:space="preserve"> jpg </w:t>
            </w:r>
          </w:p>
          <w:p w14:paraId="5B955C21" w14:textId="77777777" w:rsidR="00D8551A" w:rsidRPr="00EC175D" w:rsidRDefault="00D8551A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79091B">
              <w:rPr>
                <w:sz w:val="18"/>
                <w:szCs w:val="18"/>
              </w:rPr>
              <w:t>jpeg</w:t>
            </w:r>
          </w:p>
        </w:tc>
        <w:tc>
          <w:tcPr>
            <w:tcW w:w="2855" w:type="dxa"/>
          </w:tcPr>
          <w:p w14:paraId="0BFC4997" w14:textId="77777777" w:rsidR="00D8551A" w:rsidRDefault="00D8551A" w:rsidP="009D0061">
            <w:pPr>
              <w:pStyle w:val="PargrafodaLista"/>
              <w:numPr>
                <w:ilvl w:val="1"/>
                <w:numId w:val="18"/>
              </w:numPr>
              <w:spacing w:before="60" w:after="60"/>
            </w:pPr>
            <w:r w:rsidRPr="00EC175D">
              <w:rPr>
                <w:sz w:val="18"/>
                <w:szCs w:val="18"/>
              </w:rPr>
              <w:t>Somente Leitura</w:t>
            </w:r>
            <w:r>
              <w:t xml:space="preserve"> </w:t>
            </w:r>
          </w:p>
          <w:p w14:paraId="689FD309" w14:textId="77777777" w:rsidR="00D8551A" w:rsidRPr="007E5A67" w:rsidRDefault="00D8551A" w:rsidP="009D0061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1F1A32CC" w14:textId="51F0BA0E" w:rsidR="00D8551A" w:rsidRPr="00500D40" w:rsidRDefault="00F248C8" w:rsidP="00BF42E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D739E">
              <w:rPr>
                <w:color w:val="31849B" w:themeColor="accent5" w:themeShade="BF"/>
              </w:rPr>
              <w:t>[</w:t>
            </w:r>
            <w:r>
              <w:rPr>
                <w:color w:val="31849B" w:themeColor="accent5" w:themeShade="BF"/>
              </w:rPr>
              <w:fldChar w:fldCharType="begin"/>
            </w:r>
            <w:r>
              <w:rPr>
                <w:color w:val="31849B" w:themeColor="accent5" w:themeShade="BF"/>
              </w:rPr>
              <w:instrText xml:space="preserve"> REF _Ref21436870 \r \h </w:instrText>
            </w:r>
            <w:r w:rsidR="00BF42E6">
              <w:rPr>
                <w:color w:val="31849B" w:themeColor="accent5" w:themeShade="BF"/>
              </w:rPr>
              <w:instrText xml:space="preserve"> \* MERGEFORMAT </w:instrText>
            </w:r>
            <w:r>
              <w:rPr>
                <w:color w:val="31849B" w:themeColor="accent5" w:themeShade="BF"/>
              </w:rPr>
            </w:r>
            <w:r>
              <w:rPr>
                <w:color w:val="31849B" w:themeColor="accent5" w:themeShade="BF"/>
              </w:rPr>
              <w:fldChar w:fldCharType="separate"/>
            </w:r>
            <w:r>
              <w:rPr>
                <w:color w:val="31849B" w:themeColor="accent5" w:themeShade="BF"/>
              </w:rPr>
              <w:t>2.1.2</w:t>
            </w:r>
            <w:r>
              <w:rPr>
                <w:color w:val="31849B" w:themeColor="accent5" w:themeShade="BF"/>
              </w:rPr>
              <w:fldChar w:fldCharType="end"/>
            </w:r>
            <w:r w:rsidRPr="00AD739E">
              <w:rPr>
                <w:color w:val="31849B" w:themeColor="accent5" w:themeShade="BF"/>
              </w:rPr>
              <w:t>]</w:t>
            </w:r>
          </w:p>
        </w:tc>
      </w:tr>
      <w:tr w:rsidR="00D8551A" w:rsidRPr="00EC175D" w14:paraId="282AA08F" w14:textId="77777777" w:rsidTr="009D00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6"/>
          <w:jc w:val="center"/>
        </w:trPr>
        <w:tc>
          <w:tcPr>
            <w:tcW w:w="9065" w:type="dxa"/>
            <w:gridSpan w:val="11"/>
          </w:tcPr>
          <w:p w14:paraId="7B9F4518" w14:textId="77777777" w:rsidR="00D8551A" w:rsidRPr="00EC175D" w:rsidRDefault="00D8551A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D8551A" w:rsidRPr="00EC175D" w14:paraId="115412CD" w14:textId="77777777" w:rsidTr="009D00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065E44BA" w14:textId="77777777" w:rsidR="00D8551A" w:rsidRPr="00EC175D" w:rsidRDefault="00D8551A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697F3E94" w14:textId="77777777" w:rsidR="00D8551A" w:rsidRPr="00EC175D" w:rsidRDefault="00D8551A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519097A5" w14:textId="77777777" w:rsidR="00D8551A" w:rsidRPr="00EC175D" w:rsidRDefault="00D8551A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331673A7" w14:textId="77777777" w:rsidR="00D8551A" w:rsidRPr="00EC175D" w:rsidRDefault="00D8551A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7F5F97EB" w14:textId="77777777" w:rsidR="00D8551A" w:rsidRPr="00EC175D" w:rsidRDefault="00D8551A" w:rsidP="009D0061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Regras</w:t>
            </w:r>
          </w:p>
        </w:tc>
      </w:tr>
      <w:tr w:rsidR="00D8551A" w:rsidRPr="00EC175D" w14:paraId="788A0EE0" w14:textId="77777777" w:rsidTr="009D00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616202D6" w14:textId="77777777" w:rsidR="00D8551A" w:rsidRPr="00EC175D" w:rsidRDefault="00D8551A" w:rsidP="009D0061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0813A6B5" w14:textId="77777777" w:rsidR="00D8551A" w:rsidRPr="00EC175D" w:rsidRDefault="00D8551A" w:rsidP="009D0061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Fechar</w:t>
            </w:r>
          </w:p>
        </w:tc>
        <w:tc>
          <w:tcPr>
            <w:tcW w:w="2417" w:type="dxa"/>
            <w:gridSpan w:val="3"/>
          </w:tcPr>
          <w:p w14:paraId="74EF34DC" w14:textId="77777777" w:rsidR="00D8551A" w:rsidRPr="00EC175D" w:rsidRDefault="00D8551A" w:rsidP="009D0061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 para fechar a visualização do e-mail</w:t>
            </w:r>
          </w:p>
        </w:tc>
        <w:tc>
          <w:tcPr>
            <w:tcW w:w="894" w:type="dxa"/>
            <w:gridSpan w:val="2"/>
          </w:tcPr>
          <w:p w14:paraId="17CBC43A" w14:textId="77777777" w:rsidR="00D8551A" w:rsidRPr="00EC175D" w:rsidRDefault="00D8551A" w:rsidP="009D0061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7F33928C" w14:textId="0F140F67" w:rsidR="00D8551A" w:rsidRPr="00BF42E6" w:rsidRDefault="00D8551A" w:rsidP="00BF42E6">
            <w:pPr>
              <w:pStyle w:val="PargrafodaLista"/>
              <w:spacing w:before="60" w:after="60"/>
              <w:ind w:left="720"/>
              <w:rPr>
                <w:sz w:val="22"/>
                <w:szCs w:val="22"/>
              </w:rPr>
            </w:pPr>
            <w:r w:rsidRPr="00BF42E6">
              <w:rPr>
                <w:color w:val="31849B" w:themeColor="accent5" w:themeShade="BF"/>
                <w:sz w:val="22"/>
                <w:szCs w:val="22"/>
              </w:rPr>
              <w:t xml:space="preserve">          [</w:t>
            </w:r>
            <w:r w:rsidR="00BF42E6" w:rsidRPr="00BF42E6">
              <w:rPr>
                <w:color w:val="31849B" w:themeColor="accent5" w:themeShade="BF"/>
                <w:sz w:val="22"/>
                <w:szCs w:val="22"/>
              </w:rPr>
              <w:fldChar w:fldCharType="begin"/>
            </w:r>
            <w:r w:rsidR="00BF42E6" w:rsidRPr="00BF42E6">
              <w:rPr>
                <w:color w:val="31849B" w:themeColor="accent5" w:themeShade="BF"/>
                <w:sz w:val="22"/>
                <w:szCs w:val="22"/>
              </w:rPr>
              <w:instrText xml:space="preserve"> REF _Ref21442861 \r \h  \* MERGEFORMAT </w:instrText>
            </w:r>
            <w:r w:rsidR="00BF42E6" w:rsidRPr="00BF42E6">
              <w:rPr>
                <w:color w:val="31849B" w:themeColor="accent5" w:themeShade="BF"/>
                <w:sz w:val="22"/>
                <w:szCs w:val="22"/>
              </w:rPr>
            </w:r>
            <w:r w:rsidR="00BF42E6" w:rsidRPr="00BF42E6">
              <w:rPr>
                <w:color w:val="31849B" w:themeColor="accent5" w:themeShade="BF"/>
                <w:sz w:val="22"/>
                <w:szCs w:val="22"/>
              </w:rPr>
              <w:fldChar w:fldCharType="separate"/>
            </w:r>
            <w:r w:rsidR="00BF42E6" w:rsidRPr="00BF42E6">
              <w:rPr>
                <w:color w:val="31849B" w:themeColor="accent5" w:themeShade="BF"/>
                <w:sz w:val="22"/>
                <w:szCs w:val="22"/>
              </w:rPr>
              <w:t>2.4</w:t>
            </w:r>
            <w:r w:rsidR="00BF42E6" w:rsidRPr="00BF42E6">
              <w:rPr>
                <w:color w:val="31849B" w:themeColor="accent5" w:themeShade="BF"/>
                <w:sz w:val="22"/>
                <w:szCs w:val="22"/>
              </w:rPr>
              <w:fldChar w:fldCharType="end"/>
            </w:r>
            <w:r w:rsidRPr="00BF42E6">
              <w:rPr>
                <w:color w:val="31849B" w:themeColor="accent5" w:themeShade="BF"/>
                <w:sz w:val="22"/>
                <w:szCs w:val="22"/>
              </w:rPr>
              <w:fldChar w:fldCharType="begin"/>
            </w:r>
            <w:r w:rsidRPr="00BF42E6">
              <w:rPr>
                <w:color w:val="31849B" w:themeColor="accent5" w:themeShade="BF"/>
                <w:sz w:val="22"/>
                <w:szCs w:val="22"/>
              </w:rPr>
              <w:instrText xml:space="preserve"> REF _Ref15910724 \r \h </w:instrText>
            </w:r>
            <w:r w:rsidR="00BF42E6" w:rsidRPr="00BF42E6">
              <w:rPr>
                <w:color w:val="31849B" w:themeColor="accent5" w:themeShade="BF"/>
                <w:sz w:val="22"/>
                <w:szCs w:val="22"/>
              </w:rPr>
              <w:instrText xml:space="preserve"> \* MERGEFORMAT </w:instrText>
            </w:r>
            <w:r w:rsidRPr="00BF42E6">
              <w:rPr>
                <w:color w:val="31849B" w:themeColor="accent5" w:themeShade="BF"/>
                <w:sz w:val="22"/>
                <w:szCs w:val="22"/>
              </w:rPr>
            </w:r>
            <w:r w:rsidRPr="00BF42E6">
              <w:rPr>
                <w:color w:val="31849B" w:themeColor="accent5" w:themeShade="BF"/>
                <w:sz w:val="22"/>
                <w:szCs w:val="22"/>
              </w:rPr>
              <w:fldChar w:fldCharType="end"/>
            </w:r>
            <w:r w:rsidRPr="00BF42E6">
              <w:rPr>
                <w:color w:val="31849B" w:themeColor="accent5" w:themeShade="BF"/>
                <w:sz w:val="22"/>
                <w:szCs w:val="22"/>
              </w:rPr>
              <w:t>]</w:t>
            </w:r>
          </w:p>
        </w:tc>
      </w:tr>
      <w:bookmarkEnd w:id="19"/>
    </w:tbl>
    <w:p w14:paraId="393B2BDC" w14:textId="77777777" w:rsidR="00B958FE" w:rsidRDefault="00B958FE" w:rsidP="002F54B7">
      <w:pPr>
        <w:pStyle w:val="EstiloPrototipo3"/>
        <w:ind w:left="284"/>
      </w:pPr>
    </w:p>
    <w:p w14:paraId="42170D0F" w14:textId="3BE67841" w:rsidR="0056045C" w:rsidRDefault="0056045C" w:rsidP="007112FF">
      <w:pPr>
        <w:pStyle w:val="EstiloPrototipo3"/>
        <w:numPr>
          <w:ilvl w:val="0"/>
          <w:numId w:val="5"/>
        </w:numPr>
      </w:pPr>
      <w:bookmarkStart w:id="21" w:name="_Ref20150663"/>
      <w:r>
        <w:t>Tela Inicial:</w:t>
      </w:r>
      <w:bookmarkEnd w:id="15"/>
      <w:bookmarkEnd w:id="20"/>
      <w:bookmarkEnd w:id="21"/>
    </w:p>
    <w:p w14:paraId="044B8C8D" w14:textId="575081D7" w:rsidR="00B00B8B" w:rsidRDefault="00BD389E" w:rsidP="007112FF">
      <w:pPr>
        <w:pStyle w:val="EstiloPrototipo3"/>
        <w:numPr>
          <w:ilvl w:val="2"/>
          <w:numId w:val="8"/>
        </w:numPr>
      </w:pPr>
      <w:bookmarkStart w:id="22" w:name="_Ref13749926"/>
      <w:bookmarkStart w:id="23" w:name="_Ref13657061"/>
      <w:r>
        <w:t>Tela Inicial</w:t>
      </w:r>
      <w:bookmarkEnd w:id="22"/>
    </w:p>
    <w:bookmarkEnd w:id="23"/>
    <w:p w14:paraId="13A01814" w14:textId="475D6511" w:rsidR="0056045C" w:rsidRDefault="0056045C" w:rsidP="0056045C">
      <w:pPr>
        <w:pStyle w:val="EstiloPrototipo3"/>
        <w:tabs>
          <w:tab w:val="clear" w:pos="425"/>
          <w:tab w:val="left" w:pos="0"/>
        </w:tabs>
        <w:ind w:left="426" w:hanging="426"/>
      </w:pPr>
      <w:r>
        <w:rPr>
          <w:noProof/>
        </w:rPr>
        <w:drawing>
          <wp:inline distT="0" distB="0" distL="0" distR="0" wp14:anchorId="64FB09AD" wp14:editId="564C0A96">
            <wp:extent cx="5760085" cy="48266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rametro_calendario_1_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5D3F" w14:textId="77777777" w:rsidR="0056045C" w:rsidRDefault="0056045C" w:rsidP="00FF65AE">
      <w:pPr>
        <w:pStyle w:val="EstiloPrototipo3"/>
        <w:jc w:val="center"/>
        <w:rPr>
          <w:noProof/>
        </w:rPr>
      </w:pPr>
    </w:p>
    <w:p w14:paraId="36EFF8F4" w14:textId="77777777" w:rsidR="00B00B8B" w:rsidRDefault="00B00B8B" w:rsidP="00FF65AE">
      <w:pPr>
        <w:pStyle w:val="EstiloPrototipo3"/>
        <w:jc w:val="center"/>
        <w:rPr>
          <w:noProof/>
        </w:rPr>
      </w:pPr>
    </w:p>
    <w:p w14:paraId="2F2E887A" w14:textId="77777777" w:rsidR="00B00B8B" w:rsidRDefault="00B00B8B" w:rsidP="00FF65AE">
      <w:pPr>
        <w:pStyle w:val="EstiloPrototipo3"/>
        <w:jc w:val="center"/>
        <w:rPr>
          <w:noProof/>
        </w:rPr>
      </w:pPr>
    </w:p>
    <w:p w14:paraId="27367003" w14:textId="77777777" w:rsidR="00B00B8B" w:rsidRDefault="00B00B8B" w:rsidP="00FF65AE">
      <w:pPr>
        <w:pStyle w:val="EstiloPrototipo3"/>
        <w:jc w:val="center"/>
        <w:rPr>
          <w:noProof/>
        </w:rPr>
      </w:pPr>
    </w:p>
    <w:p w14:paraId="6E73E5B3" w14:textId="77777777" w:rsidR="00B00B8B" w:rsidRDefault="00B00B8B" w:rsidP="00FF65AE">
      <w:pPr>
        <w:pStyle w:val="EstiloPrototipo3"/>
        <w:jc w:val="center"/>
        <w:rPr>
          <w:noProof/>
        </w:rPr>
      </w:pPr>
    </w:p>
    <w:p w14:paraId="6F3FF039" w14:textId="77777777" w:rsidR="00B00B8B" w:rsidRDefault="00B00B8B" w:rsidP="00FF65AE">
      <w:pPr>
        <w:pStyle w:val="EstiloPrototipo3"/>
        <w:jc w:val="center"/>
        <w:rPr>
          <w:noProof/>
        </w:rPr>
      </w:pPr>
    </w:p>
    <w:p w14:paraId="02EF9FA4" w14:textId="77777777" w:rsidR="00B00B8B" w:rsidRDefault="00B00B8B" w:rsidP="00FF65AE">
      <w:pPr>
        <w:pStyle w:val="EstiloPrototipo3"/>
        <w:jc w:val="center"/>
        <w:rPr>
          <w:noProof/>
        </w:rPr>
      </w:pPr>
    </w:p>
    <w:p w14:paraId="3DCBFD77" w14:textId="77777777" w:rsidR="00B00B8B" w:rsidRDefault="00B00B8B" w:rsidP="00FF65AE">
      <w:pPr>
        <w:pStyle w:val="EstiloPrototipo3"/>
        <w:jc w:val="center"/>
        <w:rPr>
          <w:noProof/>
        </w:rPr>
      </w:pPr>
    </w:p>
    <w:p w14:paraId="55C7A27C" w14:textId="77777777" w:rsidR="00B00B8B" w:rsidRDefault="00B00B8B" w:rsidP="00FF65AE">
      <w:pPr>
        <w:pStyle w:val="EstiloPrototipo3"/>
        <w:jc w:val="center"/>
        <w:rPr>
          <w:noProof/>
        </w:rPr>
      </w:pPr>
    </w:p>
    <w:p w14:paraId="43350969" w14:textId="77777777" w:rsidR="00D25B2B" w:rsidRDefault="00D25B2B" w:rsidP="00FF65AE">
      <w:pPr>
        <w:pStyle w:val="EstiloPrototipo3"/>
        <w:jc w:val="center"/>
        <w:rPr>
          <w:noProof/>
        </w:rPr>
      </w:pPr>
    </w:p>
    <w:p w14:paraId="66B1613C" w14:textId="77777777" w:rsidR="00B00B8B" w:rsidRDefault="00B00B8B" w:rsidP="00FF65AE">
      <w:pPr>
        <w:pStyle w:val="EstiloPrototipo3"/>
        <w:jc w:val="center"/>
        <w:rPr>
          <w:noProof/>
        </w:rPr>
      </w:pPr>
    </w:p>
    <w:p w14:paraId="2997CC92" w14:textId="4D808A90" w:rsidR="00B00B8B" w:rsidRDefault="00BD389E" w:rsidP="007112FF">
      <w:pPr>
        <w:pStyle w:val="EstiloPrototipo3"/>
        <w:numPr>
          <w:ilvl w:val="2"/>
          <w:numId w:val="9"/>
        </w:numPr>
        <w:jc w:val="left"/>
        <w:rPr>
          <w:noProof/>
        </w:rPr>
      </w:pPr>
      <w:bookmarkStart w:id="24" w:name="_Ref13657063"/>
      <w:r>
        <w:rPr>
          <w:noProof/>
        </w:rPr>
        <w:t xml:space="preserve"> </w:t>
      </w:r>
      <w:bookmarkStart w:id="25" w:name="_Ref13749928"/>
      <w:r>
        <w:rPr>
          <w:noProof/>
        </w:rPr>
        <w:t>Tela Inicial - Menu</w:t>
      </w:r>
      <w:bookmarkEnd w:id="25"/>
    </w:p>
    <w:bookmarkEnd w:id="24"/>
    <w:p w14:paraId="5991902B" w14:textId="0CE96F7B" w:rsidR="00E37982" w:rsidRDefault="00766202" w:rsidP="00FF65AE">
      <w:pPr>
        <w:pStyle w:val="EstiloPrototipo3"/>
        <w:jc w:val="center"/>
        <w:rPr>
          <w:noProof/>
        </w:rPr>
      </w:pPr>
      <w:r>
        <w:rPr>
          <w:noProof/>
        </w:rPr>
        <w:drawing>
          <wp:inline distT="0" distB="0" distL="0" distR="0" wp14:anchorId="7266723C" wp14:editId="3C830EAC">
            <wp:extent cx="5760085" cy="4830445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ublicar_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2C4A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507CE767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62C6300F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682EA0E3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5FDF24D1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0E94458A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693C69EA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4DB82B58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2D63BA0B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65E50120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1D690D42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622E4E47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53F68FA4" w14:textId="77777777" w:rsidR="000514D4" w:rsidRPr="00EC175D" w:rsidRDefault="00CE176F" w:rsidP="0030370F">
      <w:pPr>
        <w:pStyle w:val="Ttulo2"/>
        <w:numPr>
          <w:ilvl w:val="0"/>
          <w:numId w:val="0"/>
        </w:numPr>
        <w:spacing w:before="240"/>
      </w:pPr>
      <w:bookmarkStart w:id="26" w:name="_Toc27495997"/>
      <w:r w:rsidRPr="00EC175D">
        <w:t>CRITÉRIOS DE ACEITE</w:t>
      </w:r>
      <w:bookmarkEnd w:id="26"/>
    </w:p>
    <w:p w14:paraId="34F179F8" w14:textId="77777777" w:rsidR="0030370F" w:rsidRPr="00EC175D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EC175D">
        <w:rPr>
          <w:b/>
          <w:color w:val="auto"/>
        </w:rPr>
        <w:t xml:space="preserve">Premissa: </w:t>
      </w:r>
    </w:p>
    <w:p w14:paraId="2BA75331" w14:textId="3AA8D959" w:rsidR="00790F8E" w:rsidRPr="00EC175D" w:rsidRDefault="00833861" w:rsidP="00E17CF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EC175D">
        <w:t>Esta história deve ser executada quando o usuário acessa</w:t>
      </w:r>
      <w:r w:rsidR="0056045C" w:rsidRPr="00EC175D">
        <w:t>r</w:t>
      </w:r>
      <w:r w:rsidRPr="00EC175D">
        <w:t xml:space="preserve"> a opção “</w:t>
      </w:r>
      <w:r w:rsidR="00B00B8B" w:rsidRPr="00EC175D">
        <w:t>Menu&gt;&gt;</w:t>
      </w:r>
      <w:r w:rsidR="0056045C" w:rsidRPr="00EF6432">
        <w:rPr>
          <w:b/>
        </w:rPr>
        <w:t>Parametrização</w:t>
      </w:r>
      <w:r w:rsidR="0056045C" w:rsidRPr="00EC175D">
        <w:t xml:space="preserve">&gt;&gt; </w:t>
      </w:r>
      <w:r w:rsidR="00270351">
        <w:rPr>
          <w:b/>
        </w:rPr>
        <w:t>Confi</w:t>
      </w:r>
      <w:r w:rsidR="00F041E8">
        <w:rPr>
          <w:b/>
        </w:rPr>
        <w:t>gurar Eleição</w:t>
      </w:r>
      <w:r w:rsidR="00AF126B" w:rsidRPr="00AF126B">
        <w:t>&gt;&gt;</w:t>
      </w:r>
      <w:r w:rsidR="00AF126B">
        <w:rPr>
          <w:b/>
        </w:rPr>
        <w:t xml:space="preserve"> </w:t>
      </w:r>
      <w:r w:rsidR="00B878DE">
        <w:rPr>
          <w:b/>
        </w:rPr>
        <w:t>2.1</w:t>
      </w:r>
      <w:r w:rsidR="00AF126B">
        <w:rPr>
          <w:b/>
        </w:rPr>
        <w:t xml:space="preserve"> Atividade Secundária</w:t>
      </w:r>
      <w:r w:rsidR="002F55FF">
        <w:rPr>
          <w:b/>
        </w:rPr>
        <w:t xml:space="preserve"> ou 2.2 </w:t>
      </w:r>
      <w:r w:rsidR="00BB2859">
        <w:rPr>
          <w:b/>
        </w:rPr>
        <w:t>Confirmação Participação Chapa</w:t>
      </w:r>
      <w:r w:rsidR="00BB2859">
        <w:t xml:space="preserve"> </w:t>
      </w:r>
      <w:r w:rsidR="00AF126B">
        <w:rPr>
          <w:b/>
        </w:rPr>
        <w:t>&gt;&gt; Ação</w:t>
      </w:r>
      <w:r w:rsidR="00F805D9">
        <w:rPr>
          <w:b/>
        </w:rPr>
        <w:t xml:space="preserve"> Parametrizar</w:t>
      </w:r>
      <w:r w:rsidR="00AF126B">
        <w:rPr>
          <w:b/>
        </w:rPr>
        <w:t>”</w:t>
      </w:r>
      <w:r w:rsidR="00AF126B" w:rsidRPr="00AF126B">
        <w:t xml:space="preserve">, visualizada no Painel Visual da </w:t>
      </w:r>
      <w:r w:rsidR="00AF126B" w:rsidRPr="00AF126B">
        <w:rPr>
          <w:b/>
        </w:rPr>
        <w:t>HST05</w:t>
      </w:r>
      <w:r w:rsidRPr="00EC175D">
        <w:t>.</w:t>
      </w:r>
      <w:r w:rsidR="00B00B8B" w:rsidRPr="00EC175D">
        <w:t xml:space="preserve"> </w:t>
      </w:r>
      <w:r w:rsidR="00B00B8B" w:rsidRPr="00EC175D">
        <w:rPr>
          <w:color w:val="31849B" w:themeColor="accent5" w:themeShade="BF"/>
        </w:rPr>
        <w:t>[</w:t>
      </w:r>
      <w:r w:rsidR="00532649">
        <w:rPr>
          <w:color w:val="31849B" w:themeColor="accent5" w:themeShade="BF"/>
        </w:rPr>
        <w:fldChar w:fldCharType="begin"/>
      </w:r>
      <w:r w:rsidR="00532649">
        <w:rPr>
          <w:color w:val="31849B" w:themeColor="accent5" w:themeShade="BF"/>
        </w:rPr>
        <w:instrText xml:space="preserve"> REF _Ref20150663 \r \h </w:instrText>
      </w:r>
      <w:r w:rsidR="00532649">
        <w:rPr>
          <w:color w:val="31849B" w:themeColor="accent5" w:themeShade="BF"/>
        </w:rPr>
      </w:r>
      <w:r w:rsidR="00532649">
        <w:rPr>
          <w:color w:val="31849B" w:themeColor="accent5" w:themeShade="BF"/>
        </w:rPr>
        <w:fldChar w:fldCharType="separate"/>
      </w:r>
      <w:r w:rsidR="00532649">
        <w:rPr>
          <w:color w:val="31849B" w:themeColor="accent5" w:themeShade="BF"/>
        </w:rPr>
        <w:t>P0</w:t>
      </w:r>
      <w:r w:rsidR="005D35BF">
        <w:rPr>
          <w:color w:val="31849B" w:themeColor="accent5" w:themeShade="BF"/>
        </w:rPr>
        <w:t>5</w:t>
      </w:r>
      <w:r w:rsidR="00532649">
        <w:rPr>
          <w:color w:val="31849B" w:themeColor="accent5" w:themeShade="BF"/>
        </w:rPr>
        <w:fldChar w:fldCharType="end"/>
      </w:r>
      <w:r w:rsidR="00F53D8E">
        <w:rPr>
          <w:color w:val="31849B" w:themeColor="accent5" w:themeShade="BF"/>
        </w:rPr>
        <w:t>] [</w:t>
      </w:r>
      <w:r w:rsidR="00F53D8E">
        <w:rPr>
          <w:color w:val="31849B" w:themeColor="accent5" w:themeShade="BF"/>
        </w:rPr>
        <w:fldChar w:fldCharType="begin"/>
      </w:r>
      <w:r w:rsidR="00F53D8E">
        <w:rPr>
          <w:color w:val="31849B" w:themeColor="accent5" w:themeShade="BF"/>
        </w:rPr>
        <w:instrText xml:space="preserve"> REF _Ref13749928 \r \h </w:instrText>
      </w:r>
      <w:r w:rsidR="00F53D8E">
        <w:rPr>
          <w:color w:val="31849B" w:themeColor="accent5" w:themeShade="BF"/>
        </w:rPr>
      </w:r>
      <w:r w:rsidR="00F53D8E">
        <w:rPr>
          <w:color w:val="31849B" w:themeColor="accent5" w:themeShade="BF"/>
        </w:rPr>
        <w:fldChar w:fldCharType="separate"/>
      </w:r>
      <w:r w:rsidR="00F53D8E">
        <w:rPr>
          <w:color w:val="31849B" w:themeColor="accent5" w:themeShade="BF"/>
        </w:rPr>
        <w:t>2.2</w:t>
      </w:r>
      <w:r w:rsidR="00F53D8E">
        <w:rPr>
          <w:color w:val="31849B" w:themeColor="accent5" w:themeShade="BF"/>
        </w:rPr>
        <w:fldChar w:fldCharType="end"/>
      </w:r>
      <w:r w:rsidR="00B00B8B" w:rsidRPr="00EC175D">
        <w:rPr>
          <w:color w:val="31849B" w:themeColor="accent5" w:themeShade="BF"/>
        </w:rPr>
        <w:t>]</w:t>
      </w:r>
      <w:r w:rsidR="00BA1F8B" w:rsidRPr="00EC175D">
        <w:rPr>
          <w:color w:val="31849B" w:themeColor="accent5" w:themeShade="BF"/>
        </w:rPr>
        <w:t xml:space="preserve"> </w:t>
      </w:r>
    </w:p>
    <w:p w14:paraId="04D7C257" w14:textId="74CD66A9" w:rsidR="00B00B8B" w:rsidRPr="00EC175D" w:rsidRDefault="00B00B8B" w:rsidP="00E17CF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EC175D">
        <w:t xml:space="preserve">O usuário deve ter permissão de </w:t>
      </w:r>
      <w:r w:rsidR="005015CA" w:rsidRPr="00EC175D">
        <w:t xml:space="preserve">acesso ao menu “Parametrização”, conforme cadastro no SICCAU Corporativo, vinculado ao usuário logado. </w:t>
      </w:r>
    </w:p>
    <w:p w14:paraId="1D8C0B39" w14:textId="17BD4DBA" w:rsidR="004A6CD5" w:rsidRPr="00F877B8" w:rsidRDefault="004A6CD5" w:rsidP="008D103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EC175D">
        <w:t xml:space="preserve">Para os usuários sem permissão de </w:t>
      </w:r>
      <w:r w:rsidRPr="00F877B8">
        <w:t>acesso, o sistema não deve exibir o menu “</w:t>
      </w:r>
      <w:r w:rsidR="008D1039" w:rsidRPr="00F877B8">
        <w:t>P</w:t>
      </w:r>
      <w:r w:rsidRPr="00F877B8">
        <w:t>arametrização”.</w:t>
      </w:r>
    </w:p>
    <w:p w14:paraId="4BDED1C3" w14:textId="7869FE69" w:rsidR="00A24E87" w:rsidRPr="00F877B8" w:rsidRDefault="00A24E87" w:rsidP="00AF126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F877B8">
        <w:t>O Painel Visual com as atividades está definido na HST05.</w:t>
      </w:r>
    </w:p>
    <w:p w14:paraId="2F485648" w14:textId="6658C46C" w:rsidR="00AF126B" w:rsidRPr="00F877B8" w:rsidRDefault="00AF126B" w:rsidP="00AF126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F877B8">
        <w:t xml:space="preserve">O corpo, cabeçalho e </w:t>
      </w:r>
      <w:r w:rsidR="002479B1" w:rsidRPr="00F877B8">
        <w:t>rodapé do</w:t>
      </w:r>
      <w:r w:rsidRPr="00F877B8">
        <w:t xml:space="preserve"> e-mails são definidos nas histórias HST_11 e HST_12, devendo esta história utilizar essa base como referência;</w:t>
      </w:r>
    </w:p>
    <w:p w14:paraId="3FA5F89E" w14:textId="782C25FA" w:rsidR="00AF126B" w:rsidRPr="00F877B8" w:rsidRDefault="00AF126B" w:rsidP="00AF126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F877B8">
        <w:t xml:space="preserve">A declaração é definida na história </w:t>
      </w:r>
      <w:r w:rsidRPr="00F877B8">
        <w:rPr>
          <w:b/>
        </w:rPr>
        <w:t>HST0</w:t>
      </w:r>
      <w:r w:rsidR="00137478" w:rsidRPr="00F877B8">
        <w:rPr>
          <w:b/>
        </w:rPr>
        <w:t>5</w:t>
      </w:r>
      <w:r w:rsidR="00137478" w:rsidRPr="00F877B8">
        <w:t xml:space="preserve">_Parametrizar Declaração da </w:t>
      </w:r>
      <w:r w:rsidR="00137478" w:rsidRPr="00F877B8">
        <w:rPr>
          <w:b/>
        </w:rPr>
        <w:t>OS 979</w:t>
      </w:r>
      <w:r w:rsidRPr="00F877B8">
        <w:t>, devendo esta história utilizar essa base como referência;</w:t>
      </w:r>
    </w:p>
    <w:p w14:paraId="205B6684" w14:textId="57C5B5C9" w:rsidR="00CE105F" w:rsidRPr="00F877B8" w:rsidRDefault="00CE105F" w:rsidP="00AF126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F877B8">
        <w:t>Cadastro de uma subatividade no calendário.</w:t>
      </w:r>
    </w:p>
    <w:p w14:paraId="24E392C1" w14:textId="77777777" w:rsidR="00AF126B" w:rsidRDefault="00AF126B" w:rsidP="00AF126B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665F158B" w14:textId="77777777" w:rsidR="00B00B8B" w:rsidRPr="00EC175D" w:rsidRDefault="00B00B8B" w:rsidP="00B00B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164DF3E2" w14:textId="77777777" w:rsidR="000514D4" w:rsidRPr="00A24EFF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7" w:name="_Ref12024542"/>
      <w:r w:rsidRPr="00EC175D">
        <w:rPr>
          <w:b/>
        </w:rPr>
        <w:t>Regras Gerais:</w:t>
      </w:r>
      <w:bookmarkEnd w:id="27"/>
    </w:p>
    <w:p w14:paraId="473993FE" w14:textId="77777777" w:rsidR="00A24EFF" w:rsidRPr="00EC175D" w:rsidRDefault="00A24EFF" w:rsidP="00A24EFF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</w:p>
    <w:p w14:paraId="5D7543FA" w14:textId="33B28995" w:rsidR="00375AE3" w:rsidRPr="00FB60C1" w:rsidRDefault="00375AE3" w:rsidP="00375AE3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  <w:r>
        <w:rPr>
          <w:color w:val="000000" w:themeColor="text1"/>
        </w:rPr>
        <w:t>O</w:t>
      </w:r>
      <w:r w:rsidRPr="00A24E87">
        <w:rPr>
          <w:color w:val="000000" w:themeColor="text1"/>
        </w:rPr>
        <w:t xml:space="preserve"> sistema deve </w:t>
      </w:r>
      <w:r>
        <w:rPr>
          <w:color w:val="000000" w:themeColor="text1"/>
        </w:rPr>
        <w:t>criar</w:t>
      </w:r>
      <w:r w:rsidRPr="00A24E87">
        <w:rPr>
          <w:color w:val="000000" w:themeColor="text1"/>
        </w:rPr>
        <w:t xml:space="preserve"> no Painel Visual (HST05), </w:t>
      </w:r>
      <w:r>
        <w:rPr>
          <w:color w:val="000000" w:themeColor="text1"/>
        </w:rPr>
        <w:t>o</w:t>
      </w:r>
      <w:r w:rsidR="001D2405">
        <w:rPr>
          <w:color w:val="000000" w:themeColor="text1"/>
        </w:rPr>
        <w:t>s</w:t>
      </w:r>
      <w:r>
        <w:rPr>
          <w:color w:val="000000" w:themeColor="text1"/>
        </w:rPr>
        <w:t xml:space="preserve"> registro</w:t>
      </w:r>
      <w:r w:rsidR="001D2405">
        <w:rPr>
          <w:color w:val="000000" w:themeColor="text1"/>
        </w:rPr>
        <w:t>s</w:t>
      </w:r>
      <w:r>
        <w:rPr>
          <w:color w:val="000000" w:themeColor="text1"/>
        </w:rPr>
        <w:t xml:space="preserve"> pertinente </w:t>
      </w:r>
      <w:r w:rsidRPr="00A24E87">
        <w:rPr>
          <w:color w:val="000000" w:themeColor="text1"/>
        </w:rPr>
        <w:t xml:space="preserve">a </w:t>
      </w:r>
      <w:r w:rsidRPr="001D2405">
        <w:rPr>
          <w:b/>
          <w:color w:val="000000" w:themeColor="text1"/>
        </w:rPr>
        <w:t>1.</w:t>
      </w:r>
      <w:r w:rsidR="00B878DE">
        <w:rPr>
          <w:b/>
          <w:color w:val="000000" w:themeColor="text1"/>
        </w:rPr>
        <w:t>7</w:t>
      </w:r>
      <w:r w:rsidRPr="001D2405">
        <w:rPr>
          <w:b/>
          <w:color w:val="000000" w:themeColor="text1"/>
        </w:rPr>
        <w:t xml:space="preserve"> Atividade Secundária</w:t>
      </w:r>
      <w:r>
        <w:rPr>
          <w:color w:val="000000" w:themeColor="text1"/>
        </w:rPr>
        <w:t xml:space="preserve"> </w:t>
      </w:r>
      <w:r w:rsidR="00B7163D">
        <w:rPr>
          <w:color w:val="000000" w:themeColor="text1"/>
        </w:rPr>
        <w:t>e</w:t>
      </w:r>
      <w:r w:rsidR="001D2405">
        <w:rPr>
          <w:color w:val="000000" w:themeColor="text1"/>
        </w:rPr>
        <w:t xml:space="preserve"> a </w:t>
      </w:r>
      <w:r w:rsidR="00B7163D" w:rsidRPr="001D2405">
        <w:rPr>
          <w:b/>
          <w:color w:val="000000" w:themeColor="text1"/>
        </w:rPr>
        <w:t>1.</w:t>
      </w:r>
      <w:r w:rsidR="00B878DE">
        <w:rPr>
          <w:b/>
          <w:color w:val="000000" w:themeColor="text1"/>
        </w:rPr>
        <w:t>8</w:t>
      </w:r>
      <w:r w:rsidR="00B7163D" w:rsidRPr="001D2405">
        <w:rPr>
          <w:b/>
          <w:color w:val="000000" w:themeColor="text1"/>
        </w:rPr>
        <w:t xml:space="preserve"> Atividade Secundária</w:t>
      </w:r>
      <w:r w:rsidR="00B7163D">
        <w:rPr>
          <w:color w:val="000000" w:themeColor="text1"/>
        </w:rPr>
        <w:t xml:space="preserve"> </w:t>
      </w:r>
      <w:r w:rsidRPr="00A24E87">
        <w:rPr>
          <w:color w:val="31849B" w:themeColor="accent5" w:themeShade="BF"/>
        </w:rPr>
        <w:t>[</w:t>
      </w:r>
      <w:r w:rsidR="002D173B">
        <w:rPr>
          <w:color w:val="31849B" w:themeColor="accent5" w:themeShade="BF"/>
        </w:rPr>
        <w:fldChar w:fldCharType="begin"/>
      </w:r>
      <w:r w:rsidR="002D173B">
        <w:rPr>
          <w:color w:val="31849B" w:themeColor="accent5" w:themeShade="BF"/>
        </w:rPr>
        <w:instrText xml:space="preserve"> REF _Ref21883198 \r \h </w:instrText>
      </w:r>
      <w:r w:rsidR="002D173B">
        <w:rPr>
          <w:color w:val="31849B" w:themeColor="accent5" w:themeShade="BF"/>
        </w:rPr>
      </w:r>
      <w:r w:rsidR="002D173B">
        <w:rPr>
          <w:color w:val="31849B" w:themeColor="accent5" w:themeShade="BF"/>
        </w:rPr>
        <w:fldChar w:fldCharType="separate"/>
      </w:r>
      <w:r w:rsidR="002D173B">
        <w:rPr>
          <w:color w:val="31849B" w:themeColor="accent5" w:themeShade="BF"/>
        </w:rPr>
        <w:t>1.1</w:t>
      </w:r>
      <w:r w:rsidR="002D173B">
        <w:rPr>
          <w:color w:val="31849B" w:themeColor="accent5" w:themeShade="BF"/>
        </w:rPr>
        <w:fldChar w:fldCharType="end"/>
      </w:r>
      <w:r w:rsidR="002D173B">
        <w:rPr>
          <w:color w:val="31849B" w:themeColor="accent5" w:themeShade="BF"/>
        </w:rPr>
        <w:t xml:space="preserve"> </w:t>
      </w:r>
      <w:r w:rsidR="002D173B" w:rsidRPr="00065317">
        <w:rPr>
          <w:color w:val="000000" w:themeColor="text1"/>
        </w:rPr>
        <w:t>– P01</w:t>
      </w:r>
      <w:r w:rsidRPr="00A24E87">
        <w:rPr>
          <w:color w:val="31849B" w:themeColor="accent5" w:themeShade="BF"/>
        </w:rPr>
        <w:t>]</w:t>
      </w:r>
      <w:r w:rsidR="00B878DE">
        <w:rPr>
          <w:color w:val="31849B" w:themeColor="accent5" w:themeShade="BF"/>
        </w:rPr>
        <w:t xml:space="preserve">, </w:t>
      </w:r>
      <w:r w:rsidR="00B878DE" w:rsidRPr="00B878DE">
        <w:rPr>
          <w:color w:val="000000" w:themeColor="text1"/>
        </w:rPr>
        <w:t xml:space="preserve">para a </w:t>
      </w:r>
      <w:r w:rsidR="00B878DE" w:rsidRPr="00B878DE">
        <w:rPr>
          <w:b/>
          <w:color w:val="000000" w:themeColor="text1"/>
        </w:rPr>
        <w:t>1. Atividade Principal</w:t>
      </w:r>
      <w:r w:rsidR="00B878DE" w:rsidRPr="00B878DE">
        <w:rPr>
          <w:color w:val="000000" w:themeColor="text1"/>
        </w:rPr>
        <w:t xml:space="preserve">; E a </w:t>
      </w:r>
      <w:r w:rsidR="00B878DE" w:rsidRPr="00B878DE">
        <w:rPr>
          <w:b/>
          <w:color w:val="000000" w:themeColor="text1"/>
        </w:rPr>
        <w:t>2.1 Atividade Secundária</w:t>
      </w:r>
      <w:r w:rsidR="006E6180">
        <w:rPr>
          <w:b/>
          <w:color w:val="000000" w:themeColor="text1"/>
        </w:rPr>
        <w:t>, 2.2 Confirmar Participação Chapa</w:t>
      </w:r>
      <w:r w:rsidR="00B878DE" w:rsidRPr="00B878DE">
        <w:rPr>
          <w:color w:val="000000" w:themeColor="text1"/>
        </w:rPr>
        <w:t xml:space="preserve">, para a </w:t>
      </w:r>
      <w:r w:rsidR="00B878DE" w:rsidRPr="00B878DE">
        <w:rPr>
          <w:b/>
          <w:color w:val="000000" w:themeColor="text1"/>
        </w:rPr>
        <w:t>2. Atividade Principal</w:t>
      </w:r>
      <w:r w:rsidR="00B878DE" w:rsidRPr="00B878DE">
        <w:rPr>
          <w:color w:val="000000" w:themeColor="text1"/>
        </w:rPr>
        <w:t xml:space="preserve"> </w:t>
      </w:r>
      <w:r w:rsidR="00B878DE" w:rsidRPr="00A24E87">
        <w:rPr>
          <w:color w:val="31849B" w:themeColor="accent5" w:themeShade="BF"/>
        </w:rPr>
        <w:t>[</w:t>
      </w:r>
      <w:r w:rsidR="002D173B">
        <w:rPr>
          <w:color w:val="31849B" w:themeColor="accent5" w:themeShade="BF"/>
        </w:rPr>
        <w:fldChar w:fldCharType="begin"/>
      </w:r>
      <w:r w:rsidR="002D173B">
        <w:rPr>
          <w:color w:val="31849B" w:themeColor="accent5" w:themeShade="BF"/>
        </w:rPr>
        <w:instrText xml:space="preserve"> REF _Ref21883212 \r \h </w:instrText>
      </w:r>
      <w:r w:rsidR="002D173B">
        <w:rPr>
          <w:color w:val="31849B" w:themeColor="accent5" w:themeShade="BF"/>
        </w:rPr>
      </w:r>
      <w:r w:rsidR="002D173B">
        <w:rPr>
          <w:color w:val="31849B" w:themeColor="accent5" w:themeShade="BF"/>
        </w:rPr>
        <w:fldChar w:fldCharType="separate"/>
      </w:r>
      <w:r w:rsidR="002D173B">
        <w:rPr>
          <w:color w:val="31849B" w:themeColor="accent5" w:themeShade="BF"/>
        </w:rPr>
        <w:t>1.2</w:t>
      </w:r>
      <w:r w:rsidR="002D173B">
        <w:rPr>
          <w:color w:val="31849B" w:themeColor="accent5" w:themeShade="BF"/>
        </w:rPr>
        <w:fldChar w:fldCharType="end"/>
      </w:r>
      <w:r w:rsidR="002D173B">
        <w:rPr>
          <w:color w:val="31849B" w:themeColor="accent5" w:themeShade="BF"/>
        </w:rPr>
        <w:t xml:space="preserve"> </w:t>
      </w:r>
      <w:r w:rsidR="002D173B" w:rsidRPr="00065317">
        <w:rPr>
          <w:color w:val="000000" w:themeColor="text1"/>
        </w:rPr>
        <w:t>– P01</w:t>
      </w:r>
      <w:r w:rsidR="00B878DE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 xml:space="preserve">, </w:t>
      </w:r>
      <w:r w:rsidRPr="00A24E87">
        <w:rPr>
          <w:color w:val="auto"/>
        </w:rPr>
        <w:t xml:space="preserve">com as </w:t>
      </w:r>
      <w:r>
        <w:rPr>
          <w:color w:val="auto"/>
        </w:rPr>
        <w:t>coluna</w:t>
      </w:r>
      <w:r w:rsidR="001D2405">
        <w:rPr>
          <w:color w:val="auto"/>
        </w:rPr>
        <w:t>s</w:t>
      </w:r>
      <w:r>
        <w:rPr>
          <w:color w:val="auto"/>
        </w:rPr>
        <w:t xml:space="preserve"> Nome, </w:t>
      </w:r>
      <w:r w:rsidR="006308AA">
        <w:rPr>
          <w:color w:val="auto"/>
        </w:rPr>
        <w:t>Tipo,</w:t>
      </w:r>
      <w:r>
        <w:rPr>
          <w:color w:val="auto"/>
        </w:rPr>
        <w:t xml:space="preserve"> Data Início, Data Fim, Status Atividade e Ação.</w:t>
      </w:r>
    </w:p>
    <w:p w14:paraId="72674DF4" w14:textId="77777777" w:rsidR="00375AE3" w:rsidRPr="00375AE3" w:rsidRDefault="00375AE3" w:rsidP="00375AE3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</w:p>
    <w:p w14:paraId="4BAD1EE7" w14:textId="1AA1D7E7" w:rsidR="00B7163D" w:rsidRPr="00B7163D" w:rsidRDefault="00A62338" w:rsidP="00B2550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  <w:r>
        <w:rPr>
          <w:color w:val="000000" w:themeColor="text1"/>
        </w:rPr>
        <w:t>Após selecionar a eleição desejada na HST05, o</w:t>
      </w:r>
      <w:r w:rsidR="00A24E87" w:rsidRPr="00A24E87">
        <w:rPr>
          <w:color w:val="000000" w:themeColor="text1"/>
        </w:rPr>
        <w:t xml:space="preserve"> sistema deve exibir no Painel Visual (HST05), </w:t>
      </w:r>
      <w:r w:rsidR="006308AA">
        <w:rPr>
          <w:color w:val="000000" w:themeColor="text1"/>
        </w:rPr>
        <w:t>as duas novas atividade</w:t>
      </w:r>
      <w:r w:rsidR="00B21FCC">
        <w:rPr>
          <w:color w:val="000000" w:themeColor="text1"/>
        </w:rPr>
        <w:t>s</w:t>
      </w:r>
      <w:r w:rsidR="006308AA">
        <w:rPr>
          <w:color w:val="000000" w:themeColor="text1"/>
        </w:rPr>
        <w:t xml:space="preserve"> secundárias</w:t>
      </w:r>
      <w:r w:rsidR="002D173B">
        <w:rPr>
          <w:color w:val="000000" w:themeColor="text1"/>
        </w:rPr>
        <w:t xml:space="preserve"> da 1. ATIVIDADE PRINCIPAL</w:t>
      </w:r>
      <w:r w:rsidR="006308AA">
        <w:rPr>
          <w:color w:val="000000" w:themeColor="text1"/>
        </w:rPr>
        <w:t xml:space="preserve">: </w:t>
      </w:r>
      <w:r w:rsidRPr="006308AA">
        <w:rPr>
          <w:b/>
          <w:color w:val="000000" w:themeColor="text1"/>
        </w:rPr>
        <w:t>1.</w:t>
      </w:r>
      <w:r w:rsidR="002D173B">
        <w:rPr>
          <w:b/>
          <w:color w:val="000000" w:themeColor="text1"/>
        </w:rPr>
        <w:t>7</w:t>
      </w:r>
      <w:r w:rsidRPr="006308AA">
        <w:rPr>
          <w:b/>
          <w:color w:val="000000" w:themeColor="text1"/>
        </w:rPr>
        <w:t xml:space="preserve"> Atividade </w:t>
      </w:r>
      <w:r w:rsidR="006308AA" w:rsidRPr="006308AA">
        <w:rPr>
          <w:b/>
          <w:color w:val="000000" w:themeColor="text1"/>
        </w:rPr>
        <w:t>Secundária</w:t>
      </w:r>
      <w:r w:rsidR="006308AA">
        <w:rPr>
          <w:color w:val="000000" w:themeColor="text1"/>
        </w:rPr>
        <w:t xml:space="preserve"> e</w:t>
      </w:r>
      <w:r w:rsidR="00B7163D">
        <w:rPr>
          <w:color w:val="000000" w:themeColor="text1"/>
        </w:rPr>
        <w:t xml:space="preserve"> </w:t>
      </w:r>
      <w:r w:rsidR="00B7163D" w:rsidRPr="006308AA">
        <w:rPr>
          <w:b/>
          <w:color w:val="000000" w:themeColor="text1"/>
        </w:rPr>
        <w:t>1.</w:t>
      </w:r>
      <w:r w:rsidR="002D173B">
        <w:rPr>
          <w:b/>
          <w:color w:val="000000" w:themeColor="text1"/>
        </w:rPr>
        <w:t>8</w:t>
      </w:r>
      <w:r w:rsidR="00B7163D" w:rsidRPr="006308AA">
        <w:rPr>
          <w:b/>
          <w:color w:val="000000" w:themeColor="text1"/>
        </w:rPr>
        <w:t xml:space="preserve"> Atividade Secundária</w:t>
      </w:r>
      <w:r w:rsidR="00B7163D">
        <w:rPr>
          <w:color w:val="000000" w:themeColor="text1"/>
        </w:rPr>
        <w:t xml:space="preserve"> </w:t>
      </w:r>
      <w:r w:rsidR="00A24E87" w:rsidRPr="00A24E87">
        <w:rPr>
          <w:color w:val="31849B" w:themeColor="accent5" w:themeShade="BF"/>
        </w:rPr>
        <w:t>[</w:t>
      </w:r>
      <w:r w:rsidR="00A24E87" w:rsidRPr="00A24E87">
        <w:rPr>
          <w:color w:val="31849B" w:themeColor="accent5" w:themeShade="BF"/>
        </w:rPr>
        <w:fldChar w:fldCharType="begin"/>
      </w:r>
      <w:r w:rsidR="00A24E87" w:rsidRPr="00A24E87">
        <w:rPr>
          <w:color w:val="31849B" w:themeColor="accent5" w:themeShade="BF"/>
        </w:rPr>
        <w:instrText xml:space="preserve"> REF _Ref13579930 \r \h </w:instrText>
      </w:r>
      <w:r w:rsidR="00A24E87" w:rsidRPr="00A24E87">
        <w:rPr>
          <w:color w:val="31849B" w:themeColor="accent5" w:themeShade="BF"/>
        </w:rPr>
      </w:r>
      <w:r w:rsidR="00A24E87" w:rsidRPr="00A24E87">
        <w:rPr>
          <w:color w:val="31849B" w:themeColor="accent5" w:themeShade="BF"/>
        </w:rPr>
        <w:fldChar w:fldCharType="separate"/>
      </w:r>
      <w:r w:rsidR="00A24E87" w:rsidRPr="00A24E87">
        <w:rPr>
          <w:color w:val="31849B" w:themeColor="accent5" w:themeShade="BF"/>
        </w:rPr>
        <w:t>P01</w:t>
      </w:r>
      <w:r w:rsidR="00A24E87" w:rsidRPr="00A24E87">
        <w:rPr>
          <w:color w:val="31849B" w:themeColor="accent5" w:themeShade="BF"/>
        </w:rPr>
        <w:fldChar w:fldCharType="end"/>
      </w:r>
      <w:r w:rsidR="00A24E87" w:rsidRPr="00A24E87">
        <w:rPr>
          <w:color w:val="31849B" w:themeColor="accent5" w:themeShade="BF"/>
        </w:rPr>
        <w:t>]</w:t>
      </w:r>
      <w:r w:rsidR="00A24E87">
        <w:rPr>
          <w:color w:val="31849B" w:themeColor="accent5" w:themeShade="BF"/>
        </w:rPr>
        <w:t>,</w:t>
      </w:r>
      <w:r w:rsidR="002D173B" w:rsidRPr="002D173B">
        <w:rPr>
          <w:color w:val="000000" w:themeColor="text1"/>
        </w:rPr>
        <w:t xml:space="preserve"> e a primeira</w:t>
      </w:r>
      <w:r w:rsidR="006E6180">
        <w:rPr>
          <w:color w:val="000000" w:themeColor="text1"/>
        </w:rPr>
        <w:t xml:space="preserve"> e segunda</w:t>
      </w:r>
      <w:r w:rsidR="002D173B" w:rsidRPr="002D173B">
        <w:rPr>
          <w:color w:val="000000" w:themeColor="text1"/>
        </w:rPr>
        <w:t xml:space="preserve"> atividade secundária da 2. ATIVIDADE PRINCIPAL</w:t>
      </w:r>
      <w:r w:rsidR="002D173B">
        <w:rPr>
          <w:color w:val="000000" w:themeColor="text1"/>
        </w:rPr>
        <w:t xml:space="preserve">: </w:t>
      </w:r>
      <w:r w:rsidR="002D173B" w:rsidRPr="002D173B">
        <w:rPr>
          <w:b/>
          <w:color w:val="000000" w:themeColor="text1"/>
        </w:rPr>
        <w:t>2.1Atividade Secundária</w:t>
      </w:r>
      <w:r w:rsidR="006E6180">
        <w:rPr>
          <w:b/>
          <w:color w:val="000000" w:themeColor="text1"/>
        </w:rPr>
        <w:t xml:space="preserve"> e 2.2 Confirmar Participação Chapa</w:t>
      </w:r>
      <w:r w:rsidR="002D173B">
        <w:rPr>
          <w:color w:val="000000" w:themeColor="text1"/>
        </w:rPr>
        <w:t>,</w:t>
      </w:r>
      <w:r w:rsidR="00A24E87" w:rsidRPr="002D173B">
        <w:rPr>
          <w:color w:val="000000" w:themeColor="text1"/>
        </w:rPr>
        <w:t xml:space="preserve"> com </w:t>
      </w:r>
      <w:r w:rsidR="00A24E87" w:rsidRPr="00A24E87">
        <w:rPr>
          <w:color w:val="auto"/>
        </w:rPr>
        <w:t>as informações pertinentes a definição</w:t>
      </w:r>
      <w:r w:rsidR="00B7163D">
        <w:rPr>
          <w:color w:val="auto"/>
        </w:rPr>
        <w:t>:</w:t>
      </w:r>
    </w:p>
    <w:p w14:paraId="21C03D30" w14:textId="77777777" w:rsidR="00B7163D" w:rsidRPr="00B7163D" w:rsidRDefault="00B7163D" w:rsidP="00B7163D">
      <w:pPr>
        <w:pStyle w:val="PargrafodaLista"/>
        <w:rPr>
          <w:color w:val="auto"/>
        </w:rPr>
      </w:pPr>
    </w:p>
    <w:p w14:paraId="73862D1F" w14:textId="747F1AAF" w:rsidR="006B3127" w:rsidRPr="007C7B81" w:rsidRDefault="006B3127" w:rsidP="00B7163D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b/>
          <w:color w:val="000000" w:themeColor="text1" w:themeShade="BF"/>
        </w:rPr>
      </w:pPr>
      <w:r>
        <w:rPr>
          <w:color w:val="000000" w:themeColor="text1" w:themeShade="BF"/>
        </w:rPr>
        <w:t>1. Atividade Principal</w:t>
      </w:r>
    </w:p>
    <w:p w14:paraId="7D7DE5E2" w14:textId="77777777" w:rsidR="006B3127" w:rsidRPr="007C7B81" w:rsidRDefault="006B3127" w:rsidP="006B3127">
      <w:pPr>
        <w:pStyle w:val="PargrafodaLista"/>
        <w:rPr>
          <w:b/>
          <w:color w:val="auto"/>
        </w:rPr>
      </w:pPr>
    </w:p>
    <w:p w14:paraId="098AE4B6" w14:textId="4598C2D3" w:rsidR="00B7163D" w:rsidRPr="00B7163D" w:rsidRDefault="00B7163D" w:rsidP="006B312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1843"/>
        <w:contextualSpacing/>
        <w:jc w:val="both"/>
        <w:rPr>
          <w:color w:val="000000" w:themeColor="text1" w:themeShade="BF"/>
        </w:rPr>
      </w:pPr>
      <w:r w:rsidRPr="007C7B81">
        <w:rPr>
          <w:b/>
          <w:color w:val="auto"/>
        </w:rPr>
        <w:t>1.</w:t>
      </w:r>
      <w:r w:rsidR="002D173B" w:rsidRPr="007C7B81">
        <w:rPr>
          <w:b/>
          <w:color w:val="auto"/>
        </w:rPr>
        <w:t>7</w:t>
      </w:r>
      <w:r w:rsidRPr="007C7B81">
        <w:rPr>
          <w:b/>
          <w:color w:val="auto"/>
        </w:rPr>
        <w:t xml:space="preserve"> Atividade Secundária: </w:t>
      </w:r>
      <w:r w:rsidRPr="007C7B81">
        <w:rPr>
          <w:color w:val="auto"/>
        </w:rPr>
        <w:t>Publicar</w:t>
      </w:r>
      <w:r>
        <w:rPr>
          <w:color w:val="auto"/>
        </w:rPr>
        <w:t xml:space="preserve"> </w:t>
      </w:r>
      <w:r w:rsidR="006B3127">
        <w:rPr>
          <w:color w:val="auto"/>
        </w:rPr>
        <w:t>Número de Conselheiros;</w:t>
      </w:r>
      <w:r>
        <w:rPr>
          <w:color w:val="auto"/>
        </w:rPr>
        <w:t xml:space="preserve"> </w:t>
      </w:r>
    </w:p>
    <w:p w14:paraId="0C592DE3" w14:textId="77777777" w:rsidR="00B7163D" w:rsidRPr="00B7163D" w:rsidRDefault="00B7163D" w:rsidP="006B3127">
      <w:pPr>
        <w:pStyle w:val="PargrafodaLista"/>
        <w:ind w:left="1843"/>
        <w:rPr>
          <w:color w:val="auto"/>
        </w:rPr>
      </w:pPr>
    </w:p>
    <w:p w14:paraId="1D988492" w14:textId="4B2F9573" w:rsidR="00A24E87" w:rsidRPr="006B3127" w:rsidRDefault="00B7163D" w:rsidP="006B312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1843"/>
        <w:contextualSpacing/>
        <w:jc w:val="both"/>
        <w:rPr>
          <w:color w:val="000000" w:themeColor="text1" w:themeShade="BF"/>
        </w:rPr>
      </w:pPr>
      <w:r w:rsidRPr="00B7163D">
        <w:rPr>
          <w:b/>
          <w:color w:val="auto"/>
        </w:rPr>
        <w:t>1.</w:t>
      </w:r>
      <w:r w:rsidR="002D173B">
        <w:rPr>
          <w:b/>
          <w:color w:val="auto"/>
        </w:rPr>
        <w:t>8</w:t>
      </w:r>
      <w:r w:rsidRPr="00B7163D">
        <w:rPr>
          <w:b/>
          <w:color w:val="auto"/>
        </w:rPr>
        <w:t xml:space="preserve"> Atividade Secundária</w:t>
      </w:r>
      <w:r>
        <w:rPr>
          <w:color w:val="auto"/>
        </w:rPr>
        <w:t xml:space="preserve">: </w:t>
      </w:r>
      <w:r w:rsidR="006B3127">
        <w:rPr>
          <w:color w:val="auto"/>
        </w:rPr>
        <w:t>Publicar Edita</w:t>
      </w:r>
      <w:r w:rsidR="00A24E87" w:rsidRPr="00A24E87">
        <w:rPr>
          <w:color w:val="auto"/>
        </w:rPr>
        <w:t>l.</w:t>
      </w:r>
    </w:p>
    <w:p w14:paraId="3B4E7EEE" w14:textId="77777777" w:rsidR="006B3127" w:rsidRDefault="006B3127" w:rsidP="006B3127">
      <w:pPr>
        <w:pStyle w:val="PargrafodaLista"/>
        <w:widowControl/>
        <w:autoSpaceDE/>
        <w:autoSpaceDN/>
        <w:adjustRightInd/>
        <w:spacing w:after="200" w:line="276" w:lineRule="auto"/>
        <w:ind w:left="1843"/>
        <w:contextualSpacing/>
        <w:jc w:val="both"/>
        <w:rPr>
          <w:color w:val="000000" w:themeColor="text1" w:themeShade="BF"/>
        </w:rPr>
      </w:pPr>
    </w:p>
    <w:p w14:paraId="1371A858" w14:textId="77777777" w:rsidR="006B3127" w:rsidRDefault="006B3127" w:rsidP="006B3127">
      <w:pPr>
        <w:pStyle w:val="PargrafodaLista"/>
        <w:widowControl/>
        <w:autoSpaceDE/>
        <w:autoSpaceDN/>
        <w:adjustRightInd/>
        <w:spacing w:after="200" w:line="276" w:lineRule="auto"/>
        <w:ind w:left="1843"/>
        <w:contextualSpacing/>
        <w:jc w:val="both"/>
        <w:rPr>
          <w:color w:val="000000" w:themeColor="text1" w:themeShade="BF"/>
        </w:rPr>
      </w:pPr>
    </w:p>
    <w:p w14:paraId="315F6708" w14:textId="4EF8378B" w:rsidR="006B3127" w:rsidRPr="006B3127" w:rsidRDefault="006B3127" w:rsidP="006B312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 w:themeShade="BF"/>
        </w:rPr>
      </w:pPr>
      <w:r>
        <w:rPr>
          <w:color w:val="000000" w:themeColor="text1" w:themeShade="BF"/>
        </w:rPr>
        <w:t>2. Atividade Principal</w:t>
      </w:r>
    </w:p>
    <w:p w14:paraId="34005F52" w14:textId="77777777" w:rsidR="006B3127" w:rsidRPr="006B3127" w:rsidRDefault="006B3127" w:rsidP="006B3127">
      <w:pPr>
        <w:pStyle w:val="PargrafodaLista"/>
        <w:rPr>
          <w:color w:val="auto"/>
        </w:rPr>
      </w:pPr>
    </w:p>
    <w:p w14:paraId="0D559639" w14:textId="382B60E3" w:rsidR="006B3127" w:rsidRPr="00EE5D9F" w:rsidRDefault="006B3127" w:rsidP="006B312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1843"/>
        <w:contextualSpacing/>
        <w:jc w:val="both"/>
        <w:rPr>
          <w:color w:val="000000" w:themeColor="text1" w:themeShade="BF"/>
        </w:rPr>
      </w:pPr>
      <w:r w:rsidRPr="006B3127">
        <w:rPr>
          <w:b/>
          <w:color w:val="auto"/>
        </w:rPr>
        <w:t>2.1</w:t>
      </w:r>
      <w:r w:rsidRPr="00B7163D">
        <w:rPr>
          <w:b/>
          <w:color w:val="auto"/>
        </w:rPr>
        <w:t xml:space="preserve"> Atividade Secundária</w:t>
      </w:r>
      <w:r>
        <w:rPr>
          <w:color w:val="auto"/>
        </w:rPr>
        <w:t>:</w:t>
      </w:r>
      <w:r w:rsidR="007C7B81">
        <w:rPr>
          <w:color w:val="auto"/>
        </w:rPr>
        <w:t xml:space="preserve"> Cadastrar Chapa</w:t>
      </w:r>
      <w:r>
        <w:rPr>
          <w:color w:val="auto"/>
        </w:rPr>
        <w:t xml:space="preserve">; </w:t>
      </w:r>
    </w:p>
    <w:p w14:paraId="276CAD97" w14:textId="77777777" w:rsidR="00EE5D9F" w:rsidRPr="00EE5D9F" w:rsidRDefault="00EE5D9F" w:rsidP="00EE5D9F">
      <w:pPr>
        <w:pStyle w:val="PargrafodaLista"/>
        <w:rPr>
          <w:color w:val="000000" w:themeColor="text1" w:themeShade="BF"/>
        </w:rPr>
      </w:pPr>
    </w:p>
    <w:p w14:paraId="5DEFA7E7" w14:textId="2491B7C7" w:rsidR="00EE5D9F" w:rsidRPr="006B3127" w:rsidRDefault="00EE5D9F" w:rsidP="00EE5D9F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 w:themeShade="BF"/>
        </w:rPr>
      </w:pPr>
      <w:r>
        <w:rPr>
          <w:color w:val="000000" w:themeColor="text1" w:themeShade="BF"/>
        </w:rPr>
        <w:t>3. Atividade Principal</w:t>
      </w:r>
    </w:p>
    <w:p w14:paraId="4E092767" w14:textId="77777777" w:rsidR="00EE5D9F" w:rsidRPr="006B3127" w:rsidRDefault="00EE5D9F" w:rsidP="00EE5D9F">
      <w:pPr>
        <w:pStyle w:val="PargrafodaLista"/>
        <w:rPr>
          <w:color w:val="auto"/>
        </w:rPr>
      </w:pPr>
    </w:p>
    <w:p w14:paraId="50397621" w14:textId="762A8762" w:rsidR="00EE5D9F" w:rsidRPr="00B7163D" w:rsidRDefault="00EE5D9F" w:rsidP="00EE5D9F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1843"/>
        <w:contextualSpacing/>
        <w:jc w:val="both"/>
        <w:rPr>
          <w:color w:val="000000" w:themeColor="text1" w:themeShade="BF"/>
        </w:rPr>
      </w:pPr>
      <w:r>
        <w:rPr>
          <w:b/>
          <w:color w:val="auto"/>
        </w:rPr>
        <w:t>2.2</w:t>
      </w:r>
      <w:r w:rsidRPr="00B7163D">
        <w:rPr>
          <w:b/>
          <w:color w:val="auto"/>
        </w:rPr>
        <w:t xml:space="preserve"> Atividade Secundária</w:t>
      </w:r>
      <w:r>
        <w:rPr>
          <w:color w:val="auto"/>
        </w:rPr>
        <w:t xml:space="preserve">: </w:t>
      </w:r>
      <w:r w:rsidR="00BB2859" w:rsidRPr="00BB2859">
        <w:rPr>
          <w:bCs/>
        </w:rPr>
        <w:t>Confirmação Participação Chapa</w:t>
      </w:r>
      <w:r>
        <w:rPr>
          <w:color w:val="auto"/>
        </w:rPr>
        <w:t xml:space="preserve">; </w:t>
      </w:r>
    </w:p>
    <w:p w14:paraId="7330C771" w14:textId="77777777" w:rsidR="00EE5D9F" w:rsidRPr="00EE5D9F" w:rsidRDefault="00EE5D9F" w:rsidP="00EE5D9F">
      <w:pPr>
        <w:spacing w:after="200" w:line="276" w:lineRule="auto"/>
        <w:contextualSpacing/>
        <w:rPr>
          <w:color w:val="000000" w:themeColor="text1" w:themeShade="BF"/>
        </w:rPr>
      </w:pPr>
    </w:p>
    <w:p w14:paraId="2770BC7C" w14:textId="77777777" w:rsidR="006B3127" w:rsidRPr="00B7163D" w:rsidRDefault="006B3127" w:rsidP="006B3127">
      <w:pPr>
        <w:pStyle w:val="PargrafodaLista"/>
        <w:ind w:left="1843"/>
        <w:rPr>
          <w:color w:val="auto"/>
        </w:rPr>
      </w:pPr>
    </w:p>
    <w:p w14:paraId="4D683253" w14:textId="77777777" w:rsidR="006B3127" w:rsidRPr="00FB60C1" w:rsidRDefault="006B3127" w:rsidP="006B3127">
      <w:pPr>
        <w:pStyle w:val="PargrafodaLista"/>
        <w:widowControl/>
        <w:autoSpaceDE/>
        <w:autoSpaceDN/>
        <w:adjustRightInd/>
        <w:spacing w:after="200" w:line="276" w:lineRule="auto"/>
        <w:ind w:left="1843"/>
        <w:contextualSpacing/>
        <w:jc w:val="both"/>
        <w:rPr>
          <w:color w:val="000000" w:themeColor="text1" w:themeShade="BF"/>
        </w:rPr>
      </w:pPr>
    </w:p>
    <w:p w14:paraId="447A6A08" w14:textId="77777777" w:rsidR="00B7163D" w:rsidRDefault="00022931" w:rsidP="00B25507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>
        <w:t xml:space="preserve">O </w:t>
      </w:r>
      <w:r w:rsidRPr="00FB60C1">
        <w:rPr>
          <w:b/>
        </w:rPr>
        <w:t>nome</w:t>
      </w:r>
      <w:r>
        <w:t xml:space="preserve"> da </w:t>
      </w:r>
      <w:r w:rsidR="00A62338">
        <w:t>A</w:t>
      </w:r>
      <w:r>
        <w:t xml:space="preserve">tividade </w:t>
      </w:r>
      <w:r w:rsidR="00A62338">
        <w:t>Se</w:t>
      </w:r>
      <w:r>
        <w:t>cund</w:t>
      </w:r>
      <w:r w:rsidR="00A62338">
        <w:t>á</w:t>
      </w:r>
      <w:r>
        <w:t>ria</w:t>
      </w:r>
      <w:r w:rsidR="00B7163D">
        <w:t>:</w:t>
      </w:r>
    </w:p>
    <w:p w14:paraId="475E7B84" w14:textId="1CA711F6" w:rsidR="00B7163D" w:rsidRDefault="00B7163D" w:rsidP="00B7163D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B7163D">
        <w:rPr>
          <w:b/>
        </w:rPr>
        <w:t>1.</w:t>
      </w:r>
      <w:r w:rsidR="00E432B3">
        <w:rPr>
          <w:b/>
        </w:rPr>
        <w:t>7</w:t>
      </w:r>
      <w:r w:rsidRPr="00B7163D">
        <w:rPr>
          <w:b/>
        </w:rPr>
        <w:t xml:space="preserve"> Atividade Secundária</w:t>
      </w:r>
      <w:r>
        <w:t>:</w:t>
      </w:r>
      <w:r w:rsidRPr="00B7163D">
        <w:t xml:space="preserve"> </w:t>
      </w:r>
      <w:r>
        <w:t>O sistema deve buscar conforme parametrização realizada na HST02, porém a funcionalidade será sempre referente</w:t>
      </w:r>
      <w:r w:rsidR="00E432B3">
        <w:t xml:space="preserve"> </w:t>
      </w:r>
      <w:r>
        <w:t xml:space="preserve">a publicação </w:t>
      </w:r>
      <w:r w:rsidR="00E432B3">
        <w:t>do número de conselheiros</w:t>
      </w:r>
      <w:r>
        <w:t>;</w:t>
      </w:r>
    </w:p>
    <w:p w14:paraId="732F2DFA" w14:textId="77777777" w:rsidR="00B7163D" w:rsidRDefault="00B7163D" w:rsidP="00B7163D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</w:pPr>
    </w:p>
    <w:p w14:paraId="29508288" w14:textId="7F584B70" w:rsidR="00022931" w:rsidRDefault="00B7163D" w:rsidP="00B7163D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69665E">
        <w:rPr>
          <w:b/>
          <w:highlight w:val="yellow"/>
        </w:rPr>
        <w:t>1.</w:t>
      </w:r>
      <w:r w:rsidR="000B0F1D" w:rsidRPr="0069665E">
        <w:rPr>
          <w:b/>
          <w:highlight w:val="yellow"/>
        </w:rPr>
        <w:t>8</w:t>
      </w:r>
      <w:r w:rsidRPr="00B7163D">
        <w:rPr>
          <w:b/>
        </w:rPr>
        <w:t xml:space="preserve"> Atividade Secundária</w:t>
      </w:r>
      <w:r>
        <w:t>: O</w:t>
      </w:r>
      <w:r w:rsidR="00022931">
        <w:t xml:space="preserve"> sistema deve buscar conforme parametrização realizada na HST02, porém a funcionalidade será sempre referente a informações </w:t>
      </w:r>
      <w:r w:rsidR="00A96839">
        <w:t>de publicar edital.</w:t>
      </w:r>
    </w:p>
    <w:p w14:paraId="7202A69A" w14:textId="77777777" w:rsidR="00FB60C1" w:rsidRDefault="00FB60C1" w:rsidP="00FB60C1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3A17170B" w14:textId="0EE65375" w:rsidR="00A96839" w:rsidRDefault="00A96839" w:rsidP="00A96839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>
        <w:rPr>
          <w:b/>
        </w:rPr>
        <w:t>2.1</w:t>
      </w:r>
      <w:r w:rsidRPr="00B7163D">
        <w:rPr>
          <w:b/>
        </w:rPr>
        <w:t xml:space="preserve"> Atividade Secundária</w:t>
      </w:r>
      <w:r>
        <w:t>: O sistema deve buscar conforme parametrização realizada na HST02, porém a funcionalidade será sempre referente a informações da declaração, e-mail da chapa</w:t>
      </w:r>
      <w:r w:rsidRPr="00A20D45">
        <w:t xml:space="preserve"> </w:t>
      </w:r>
      <w:r>
        <w:t>e</w:t>
      </w:r>
      <w:r w:rsidRPr="00A20D45">
        <w:t>leitoral</w:t>
      </w:r>
      <w:r>
        <w:t>, independente do nome a ela atribuído;</w:t>
      </w:r>
    </w:p>
    <w:p w14:paraId="1D5E853D" w14:textId="77777777" w:rsidR="006E6180" w:rsidRDefault="006E6180" w:rsidP="006E6180">
      <w:pPr>
        <w:pStyle w:val="PargrafodaLista"/>
      </w:pPr>
    </w:p>
    <w:p w14:paraId="351C6514" w14:textId="12E1E0F6" w:rsidR="006E6180" w:rsidRDefault="006E6180" w:rsidP="00A96839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>
        <w:rPr>
          <w:b/>
        </w:rPr>
        <w:t>2.2</w:t>
      </w:r>
      <w:r w:rsidRPr="00B7163D">
        <w:rPr>
          <w:b/>
        </w:rPr>
        <w:t xml:space="preserve"> Atividade Secundária</w:t>
      </w:r>
      <w:r>
        <w:t>: O sistema deve buscar conforme parametrização realizada na HST02, porém a funcionalidade será sempre referente a informações da declaração, e-mail da chapa</w:t>
      </w:r>
      <w:r w:rsidRPr="00A20D45">
        <w:t xml:space="preserve"> </w:t>
      </w:r>
      <w:r>
        <w:t>e</w:t>
      </w:r>
      <w:r w:rsidRPr="00A20D45">
        <w:t>leitoral</w:t>
      </w:r>
      <w:r>
        <w:t>, independente do nome a ela atribuído.</w:t>
      </w:r>
    </w:p>
    <w:p w14:paraId="7FCEC2E0" w14:textId="77777777" w:rsidR="00A96839" w:rsidRDefault="00A96839" w:rsidP="00FB60C1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71746A2B" w14:textId="34151C33" w:rsidR="00FB60C1" w:rsidRDefault="00FB60C1" w:rsidP="00B25507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>
        <w:t>O Nome, Tipo, Data Início e Data Fim serão parametrizados na HST02. Na HST05 o sistema deve exibir os valores parametrizados na HST02;</w:t>
      </w:r>
    </w:p>
    <w:p w14:paraId="1A19ED9B" w14:textId="77777777" w:rsidR="00FB60C1" w:rsidRDefault="00FB60C1" w:rsidP="00FB60C1">
      <w:pPr>
        <w:pStyle w:val="PargrafodaLista"/>
        <w:ind w:left="567"/>
      </w:pPr>
    </w:p>
    <w:p w14:paraId="142E6C17" w14:textId="77777777" w:rsidR="00B7163D" w:rsidRDefault="00FB60C1" w:rsidP="00B25507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>
        <w:t>Na coluna “Status Atividade”</w:t>
      </w:r>
      <w:r w:rsidR="00B7163D">
        <w:t>:</w:t>
      </w:r>
    </w:p>
    <w:p w14:paraId="07581E53" w14:textId="77777777" w:rsidR="00B7163D" w:rsidRDefault="00B7163D" w:rsidP="00B7163D">
      <w:pPr>
        <w:pStyle w:val="PargrafodaLista"/>
      </w:pPr>
    </w:p>
    <w:p w14:paraId="409A15DD" w14:textId="01ED284C" w:rsidR="00B7163D" w:rsidRDefault="00B7163D" w:rsidP="00B7163D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B7163D">
        <w:rPr>
          <w:b/>
        </w:rPr>
        <w:t>1.</w:t>
      </w:r>
      <w:r w:rsidR="00A003FE">
        <w:rPr>
          <w:b/>
        </w:rPr>
        <w:t>7</w:t>
      </w:r>
      <w:r w:rsidRPr="00B7163D">
        <w:rPr>
          <w:b/>
        </w:rPr>
        <w:t xml:space="preserve"> Atividade Secundária</w:t>
      </w:r>
      <w:r>
        <w:t>: o sistema deve exibir um traço (-)</w:t>
      </w:r>
    </w:p>
    <w:p w14:paraId="3B826991" w14:textId="77777777" w:rsidR="00A003FE" w:rsidRDefault="00A003FE" w:rsidP="00A003FE">
      <w:pPr>
        <w:pStyle w:val="PargrafodaLista"/>
      </w:pPr>
    </w:p>
    <w:p w14:paraId="6371598C" w14:textId="29242118" w:rsidR="00A003FE" w:rsidRDefault="00A003FE" w:rsidP="00A003FE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69665E">
        <w:rPr>
          <w:b/>
          <w:highlight w:val="yellow"/>
        </w:rPr>
        <w:t>1.8</w:t>
      </w:r>
      <w:r w:rsidRPr="0069665E">
        <w:rPr>
          <w:b/>
        </w:rPr>
        <w:t xml:space="preserve"> Atividade</w:t>
      </w:r>
      <w:r w:rsidRPr="00B7163D">
        <w:rPr>
          <w:b/>
        </w:rPr>
        <w:t xml:space="preserve"> Secundária</w:t>
      </w:r>
      <w:r>
        <w:t>: o sistema deve exibir um traço (-)</w:t>
      </w:r>
    </w:p>
    <w:p w14:paraId="70F3CA9C" w14:textId="77777777" w:rsidR="00B7163D" w:rsidRDefault="00B7163D" w:rsidP="00B7163D">
      <w:pPr>
        <w:pStyle w:val="PargrafodaLista"/>
        <w:ind w:left="1418"/>
      </w:pPr>
    </w:p>
    <w:p w14:paraId="6FBD220E" w14:textId="1EE30BFB" w:rsidR="00FB60C1" w:rsidRPr="0072175E" w:rsidRDefault="00A003FE" w:rsidP="00B7163D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A003FE">
        <w:rPr>
          <w:b/>
        </w:rPr>
        <w:t>2.1</w:t>
      </w:r>
      <w:r w:rsidR="00B7163D" w:rsidRPr="00A003FE">
        <w:rPr>
          <w:b/>
        </w:rPr>
        <w:t xml:space="preserve"> Atividade</w:t>
      </w:r>
      <w:r w:rsidR="00B7163D" w:rsidRPr="00B7163D">
        <w:rPr>
          <w:b/>
        </w:rPr>
        <w:t xml:space="preserve"> Secundária</w:t>
      </w:r>
      <w:r w:rsidR="00B7163D">
        <w:t xml:space="preserve">: </w:t>
      </w:r>
      <w:r w:rsidR="00FB60C1">
        <w:t xml:space="preserve">o sistema deve exibir o status da </w:t>
      </w:r>
      <w:r w:rsidR="00C47607">
        <w:t>2.1</w:t>
      </w:r>
      <w:r w:rsidR="00A62338">
        <w:t xml:space="preserve"> A</w:t>
      </w:r>
      <w:r w:rsidR="00FB60C1">
        <w:t xml:space="preserve">tividade </w:t>
      </w:r>
      <w:r w:rsidR="00A62338">
        <w:t>S</w:t>
      </w:r>
      <w:r w:rsidR="00FB60C1">
        <w:t>ecundaria</w:t>
      </w:r>
      <w:r w:rsidR="00B7163D">
        <w:t>, conforme regra</w:t>
      </w:r>
      <w:r w:rsidR="00FB60C1">
        <w:t xml:space="preserve"> </w:t>
      </w:r>
      <w:r w:rsidR="00FB60C1" w:rsidRPr="00FE65C4">
        <w:rPr>
          <w:color w:val="215868" w:themeColor="accent5" w:themeShade="80"/>
        </w:rPr>
        <w:t>[</w:t>
      </w:r>
      <w:r w:rsidR="00A62338">
        <w:rPr>
          <w:color w:val="215868" w:themeColor="accent5" w:themeShade="80"/>
        </w:rPr>
        <w:fldChar w:fldCharType="begin"/>
      </w:r>
      <w:r w:rsidR="00A62338">
        <w:rPr>
          <w:color w:val="215868" w:themeColor="accent5" w:themeShade="80"/>
        </w:rPr>
        <w:instrText xml:space="preserve"> REF _Ref20323645 \r \h </w:instrText>
      </w:r>
      <w:r w:rsidR="00A62338">
        <w:rPr>
          <w:color w:val="215868" w:themeColor="accent5" w:themeShade="80"/>
        </w:rPr>
      </w:r>
      <w:r w:rsidR="00A62338">
        <w:rPr>
          <w:color w:val="215868" w:themeColor="accent5" w:themeShade="80"/>
        </w:rPr>
        <w:fldChar w:fldCharType="separate"/>
      </w:r>
      <w:r w:rsidR="00A62338">
        <w:rPr>
          <w:color w:val="215868" w:themeColor="accent5" w:themeShade="80"/>
        </w:rPr>
        <w:t>2.1.3</w:t>
      </w:r>
      <w:r w:rsidR="00A62338">
        <w:rPr>
          <w:color w:val="215868" w:themeColor="accent5" w:themeShade="80"/>
        </w:rPr>
        <w:fldChar w:fldCharType="end"/>
      </w:r>
      <w:r w:rsidR="00FB60C1" w:rsidRPr="00FE65C4">
        <w:rPr>
          <w:color w:val="215868" w:themeColor="accent5" w:themeShade="80"/>
        </w:rPr>
        <w:t>]</w:t>
      </w:r>
      <w:r w:rsidR="00FB60C1">
        <w:rPr>
          <w:color w:val="215868" w:themeColor="accent5" w:themeShade="80"/>
        </w:rPr>
        <w:t>;</w:t>
      </w:r>
    </w:p>
    <w:p w14:paraId="56B743C9" w14:textId="77777777" w:rsidR="0072175E" w:rsidRDefault="0072175E" w:rsidP="0072175E">
      <w:pPr>
        <w:pStyle w:val="PargrafodaLista"/>
      </w:pPr>
    </w:p>
    <w:p w14:paraId="074F5728" w14:textId="7429D453" w:rsidR="0072175E" w:rsidRPr="00D37EA4" w:rsidRDefault="0072175E" w:rsidP="00B7163D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D36EDA">
        <w:rPr>
          <w:b/>
        </w:rPr>
        <w:t>2.2 Atividade Secundária:</w:t>
      </w:r>
      <w:r>
        <w:t xml:space="preserve"> </w:t>
      </w:r>
      <w:r w:rsidR="0008153E" w:rsidRPr="0008153E">
        <w:t>o sistema deve exibir o status da 2.2 Atividade Secundaria, conforme regra [</w:t>
      </w:r>
      <w:r w:rsidR="0008153E" w:rsidRPr="0008153E">
        <w:rPr>
          <w:color w:val="31849B" w:themeColor="accent5" w:themeShade="BF"/>
        </w:rPr>
        <w:fldChar w:fldCharType="begin"/>
      </w:r>
      <w:r w:rsidR="0008153E" w:rsidRPr="0008153E">
        <w:rPr>
          <w:color w:val="31849B" w:themeColor="accent5" w:themeShade="BF"/>
        </w:rPr>
        <w:instrText xml:space="preserve"> REF _Ref27491724 \r \h </w:instrText>
      </w:r>
      <w:r w:rsidR="0008153E" w:rsidRPr="0008153E">
        <w:rPr>
          <w:color w:val="31849B" w:themeColor="accent5" w:themeShade="BF"/>
        </w:rPr>
      </w:r>
      <w:r w:rsidR="0008153E" w:rsidRPr="0008153E">
        <w:rPr>
          <w:color w:val="31849B" w:themeColor="accent5" w:themeShade="BF"/>
        </w:rPr>
        <w:fldChar w:fldCharType="separate"/>
      </w:r>
      <w:r w:rsidR="0008153E" w:rsidRPr="0008153E">
        <w:rPr>
          <w:color w:val="31849B" w:themeColor="accent5" w:themeShade="BF"/>
        </w:rPr>
        <w:t>2.1.4</w:t>
      </w:r>
      <w:r w:rsidR="0008153E" w:rsidRPr="0008153E">
        <w:rPr>
          <w:color w:val="31849B" w:themeColor="accent5" w:themeShade="BF"/>
        </w:rPr>
        <w:fldChar w:fldCharType="end"/>
      </w:r>
      <w:r w:rsidR="0008153E" w:rsidRPr="0008153E">
        <w:t>]</w:t>
      </w:r>
      <w:r w:rsidR="0008153E">
        <w:t>.</w:t>
      </w:r>
    </w:p>
    <w:p w14:paraId="45D06F9E" w14:textId="77777777" w:rsidR="00FB60C1" w:rsidRDefault="00FB60C1" w:rsidP="00FB60C1">
      <w:pPr>
        <w:pStyle w:val="PargrafodaLista"/>
        <w:ind w:left="567"/>
      </w:pPr>
    </w:p>
    <w:p w14:paraId="1D07DC9B" w14:textId="77777777" w:rsidR="004A5205" w:rsidRDefault="00FB60C1" w:rsidP="00B25507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>
        <w:t xml:space="preserve">Na coluna “Ação”, o sistema </w:t>
      </w:r>
      <w:r w:rsidRPr="00FE65C4">
        <w:t>deve exibir o componente</w:t>
      </w:r>
      <w:r>
        <w:t xml:space="preserve"> </w:t>
      </w:r>
      <w:r>
        <w:rPr>
          <w:noProof/>
        </w:rPr>
        <w:drawing>
          <wp:inline distT="0" distB="0" distL="0" distR="0" wp14:anchorId="665E2F12" wp14:editId="4640C5E4">
            <wp:extent cx="45719" cy="18287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799" cy="2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65C4">
        <w:t>, com a opç</w:t>
      </w:r>
      <w:r>
        <w:t>ão</w:t>
      </w:r>
      <w:r w:rsidR="004A5205">
        <w:t>:</w:t>
      </w:r>
    </w:p>
    <w:p w14:paraId="0C845D16" w14:textId="77777777" w:rsidR="004A5205" w:rsidRDefault="004A5205" w:rsidP="004A5205">
      <w:pPr>
        <w:pStyle w:val="PargrafodaLista"/>
      </w:pPr>
    </w:p>
    <w:p w14:paraId="6856D60A" w14:textId="75683A3C" w:rsidR="00FB60C1" w:rsidRPr="00AF54E4" w:rsidRDefault="004A5205" w:rsidP="004A5205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B7163D">
        <w:rPr>
          <w:b/>
        </w:rPr>
        <w:t>1.</w:t>
      </w:r>
      <w:r w:rsidR="00AF54E4">
        <w:rPr>
          <w:b/>
        </w:rPr>
        <w:t>7</w:t>
      </w:r>
      <w:r w:rsidRPr="00B7163D">
        <w:rPr>
          <w:b/>
        </w:rPr>
        <w:t xml:space="preserve"> Atividade Secundária</w:t>
      </w:r>
      <w:r>
        <w:t>:</w:t>
      </w:r>
      <w:r w:rsidRPr="00B7163D">
        <w:t xml:space="preserve"> </w:t>
      </w:r>
      <w:r w:rsidR="00FB60C1">
        <w:t xml:space="preserve"> </w:t>
      </w:r>
      <w:r w:rsidRPr="004A5205">
        <w:t>Publicar</w:t>
      </w:r>
      <w:r>
        <w:t>.</w:t>
      </w:r>
      <w:r w:rsidR="00A62338" w:rsidRPr="00A62338">
        <w:rPr>
          <w:color w:val="31849B" w:themeColor="accent5" w:themeShade="BF"/>
        </w:rPr>
        <w:t xml:space="preserve"> </w:t>
      </w:r>
      <w:r w:rsidR="00A62338" w:rsidRPr="00A24E87">
        <w:rPr>
          <w:color w:val="31849B" w:themeColor="accent5" w:themeShade="BF"/>
        </w:rPr>
        <w:t>[</w:t>
      </w:r>
      <w:r w:rsidR="005071C7" w:rsidRPr="001E7BA6">
        <w:rPr>
          <w:b/>
          <w:color w:val="31849B" w:themeColor="accent5" w:themeShade="BF"/>
        </w:rPr>
        <w:fldChar w:fldCharType="begin"/>
      </w:r>
      <w:r w:rsidR="005071C7" w:rsidRPr="001E7BA6">
        <w:rPr>
          <w:b/>
          <w:color w:val="31849B" w:themeColor="accent5" w:themeShade="BF"/>
        </w:rPr>
        <w:instrText xml:space="preserve"> REF _Ref21883198 \r \h </w:instrText>
      </w:r>
      <w:r w:rsidR="001E7BA6">
        <w:rPr>
          <w:b/>
          <w:color w:val="31849B" w:themeColor="accent5" w:themeShade="BF"/>
        </w:rPr>
        <w:instrText xml:space="preserve"> \* MERGEFORMAT </w:instrText>
      </w:r>
      <w:r w:rsidR="005071C7" w:rsidRPr="001E7BA6">
        <w:rPr>
          <w:b/>
          <w:color w:val="31849B" w:themeColor="accent5" w:themeShade="BF"/>
        </w:rPr>
      </w:r>
      <w:r w:rsidR="005071C7" w:rsidRPr="001E7BA6">
        <w:rPr>
          <w:b/>
          <w:color w:val="31849B" w:themeColor="accent5" w:themeShade="BF"/>
        </w:rPr>
        <w:fldChar w:fldCharType="separate"/>
      </w:r>
      <w:r w:rsidR="005071C7" w:rsidRPr="001E7BA6">
        <w:rPr>
          <w:b/>
          <w:color w:val="31849B" w:themeColor="accent5" w:themeShade="BF"/>
        </w:rPr>
        <w:t>1.1</w:t>
      </w:r>
      <w:r w:rsidR="005071C7" w:rsidRPr="001E7BA6">
        <w:rPr>
          <w:b/>
          <w:color w:val="31849B" w:themeColor="accent5" w:themeShade="BF"/>
        </w:rPr>
        <w:fldChar w:fldCharType="end"/>
      </w:r>
      <w:r w:rsidR="005071C7">
        <w:rPr>
          <w:color w:val="31849B" w:themeColor="accent5" w:themeShade="BF"/>
        </w:rPr>
        <w:t xml:space="preserve"> </w:t>
      </w:r>
      <w:r w:rsidR="005071C7" w:rsidRPr="001E7BA6">
        <w:rPr>
          <w:color w:val="000000" w:themeColor="text1"/>
        </w:rPr>
        <w:t>– P01</w:t>
      </w:r>
      <w:r w:rsidR="00A62338" w:rsidRPr="00A24E87">
        <w:rPr>
          <w:color w:val="31849B" w:themeColor="accent5" w:themeShade="BF"/>
        </w:rPr>
        <w:t>]</w:t>
      </w:r>
    </w:p>
    <w:p w14:paraId="725ACB79" w14:textId="77777777" w:rsidR="00AF54E4" w:rsidRDefault="00AF54E4" w:rsidP="00AF54E4">
      <w:pPr>
        <w:pStyle w:val="PargrafodaLista"/>
      </w:pPr>
    </w:p>
    <w:p w14:paraId="674FE66B" w14:textId="3A8F0C1B" w:rsidR="00AF54E4" w:rsidRPr="00AF54E4" w:rsidRDefault="00AF54E4" w:rsidP="00AF54E4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B7163D">
        <w:rPr>
          <w:b/>
        </w:rPr>
        <w:t>1.</w:t>
      </w:r>
      <w:r>
        <w:rPr>
          <w:b/>
        </w:rPr>
        <w:t>8</w:t>
      </w:r>
      <w:r w:rsidRPr="00B7163D">
        <w:rPr>
          <w:b/>
        </w:rPr>
        <w:t xml:space="preserve"> Atividade Secundária</w:t>
      </w:r>
      <w:r>
        <w:t>:</w:t>
      </w:r>
      <w:r w:rsidRPr="00B7163D">
        <w:t xml:space="preserve"> </w:t>
      </w:r>
      <w:r>
        <w:t xml:space="preserve"> </w:t>
      </w:r>
      <w:r w:rsidRPr="004A5205">
        <w:t>Publicar</w:t>
      </w:r>
      <w:r>
        <w:t>.</w:t>
      </w:r>
      <w:r w:rsidRPr="00A62338">
        <w:rPr>
          <w:color w:val="31849B" w:themeColor="accent5" w:themeShade="BF"/>
        </w:rPr>
        <w:t xml:space="preserve"> </w:t>
      </w:r>
      <w:r w:rsidRPr="00A24E87">
        <w:rPr>
          <w:color w:val="31849B" w:themeColor="accent5" w:themeShade="BF"/>
        </w:rPr>
        <w:t>[</w:t>
      </w:r>
      <w:r w:rsidR="005071C7" w:rsidRPr="001E7BA6">
        <w:rPr>
          <w:b/>
          <w:color w:val="31849B" w:themeColor="accent5" w:themeShade="BF"/>
        </w:rPr>
        <w:fldChar w:fldCharType="begin"/>
      </w:r>
      <w:r w:rsidR="005071C7" w:rsidRPr="001E7BA6">
        <w:rPr>
          <w:b/>
          <w:color w:val="31849B" w:themeColor="accent5" w:themeShade="BF"/>
        </w:rPr>
        <w:instrText xml:space="preserve"> REF _Ref21883198 \r \h </w:instrText>
      </w:r>
      <w:r w:rsidR="001E7BA6">
        <w:rPr>
          <w:b/>
          <w:color w:val="31849B" w:themeColor="accent5" w:themeShade="BF"/>
        </w:rPr>
        <w:instrText xml:space="preserve"> \* MERGEFORMAT </w:instrText>
      </w:r>
      <w:r w:rsidR="005071C7" w:rsidRPr="001E7BA6">
        <w:rPr>
          <w:b/>
          <w:color w:val="31849B" w:themeColor="accent5" w:themeShade="BF"/>
        </w:rPr>
      </w:r>
      <w:r w:rsidR="005071C7" w:rsidRPr="001E7BA6">
        <w:rPr>
          <w:b/>
          <w:color w:val="31849B" w:themeColor="accent5" w:themeShade="BF"/>
        </w:rPr>
        <w:fldChar w:fldCharType="separate"/>
      </w:r>
      <w:r w:rsidR="005071C7" w:rsidRPr="001E7BA6">
        <w:rPr>
          <w:b/>
          <w:color w:val="31849B" w:themeColor="accent5" w:themeShade="BF"/>
        </w:rPr>
        <w:t>1.1</w:t>
      </w:r>
      <w:r w:rsidR="005071C7" w:rsidRPr="001E7BA6">
        <w:rPr>
          <w:b/>
          <w:color w:val="31849B" w:themeColor="accent5" w:themeShade="BF"/>
        </w:rPr>
        <w:fldChar w:fldCharType="end"/>
      </w:r>
      <w:r w:rsidR="005071C7">
        <w:rPr>
          <w:color w:val="31849B" w:themeColor="accent5" w:themeShade="BF"/>
        </w:rPr>
        <w:t xml:space="preserve"> </w:t>
      </w:r>
      <w:r w:rsidR="005071C7" w:rsidRPr="001E7BA6">
        <w:rPr>
          <w:color w:val="000000" w:themeColor="text1"/>
        </w:rPr>
        <w:t>– P01</w:t>
      </w:r>
      <w:r w:rsidRPr="00A24E87">
        <w:rPr>
          <w:color w:val="31849B" w:themeColor="accent5" w:themeShade="BF"/>
        </w:rPr>
        <w:t>]</w:t>
      </w:r>
    </w:p>
    <w:p w14:paraId="22DA9383" w14:textId="77777777" w:rsidR="004A5205" w:rsidRDefault="004A5205" w:rsidP="004A5205">
      <w:pPr>
        <w:pStyle w:val="PargrafodaLista"/>
        <w:ind w:left="1418"/>
      </w:pPr>
    </w:p>
    <w:p w14:paraId="30EA2D5A" w14:textId="050F229E" w:rsidR="004A5205" w:rsidRPr="00BF4071" w:rsidRDefault="00AF54E4" w:rsidP="004A5205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>
        <w:rPr>
          <w:b/>
        </w:rPr>
        <w:t>2.1</w:t>
      </w:r>
      <w:r w:rsidR="004A5205" w:rsidRPr="00B7163D">
        <w:rPr>
          <w:b/>
        </w:rPr>
        <w:t xml:space="preserve"> Atividade Secundária</w:t>
      </w:r>
      <w:r w:rsidR="004A5205">
        <w:t xml:space="preserve">: Parametrizar </w:t>
      </w:r>
      <w:r w:rsidR="004A5205" w:rsidRPr="00A24E87">
        <w:rPr>
          <w:color w:val="31849B" w:themeColor="accent5" w:themeShade="BF"/>
        </w:rPr>
        <w:t>[</w:t>
      </w:r>
      <w:r w:rsidR="005071C7" w:rsidRPr="001E7BA6">
        <w:rPr>
          <w:b/>
          <w:color w:val="31849B" w:themeColor="accent5" w:themeShade="BF"/>
        </w:rPr>
        <w:fldChar w:fldCharType="begin"/>
      </w:r>
      <w:r w:rsidR="005071C7" w:rsidRPr="001E7BA6">
        <w:rPr>
          <w:b/>
          <w:color w:val="31849B" w:themeColor="accent5" w:themeShade="BF"/>
        </w:rPr>
        <w:instrText xml:space="preserve"> REF _Ref21883212 \r \h </w:instrText>
      </w:r>
      <w:r w:rsidR="001E7BA6">
        <w:rPr>
          <w:b/>
          <w:color w:val="31849B" w:themeColor="accent5" w:themeShade="BF"/>
        </w:rPr>
        <w:instrText xml:space="preserve"> \* MERGEFORMAT </w:instrText>
      </w:r>
      <w:r w:rsidR="005071C7" w:rsidRPr="001E7BA6">
        <w:rPr>
          <w:b/>
          <w:color w:val="31849B" w:themeColor="accent5" w:themeShade="BF"/>
        </w:rPr>
      </w:r>
      <w:r w:rsidR="005071C7" w:rsidRPr="001E7BA6">
        <w:rPr>
          <w:b/>
          <w:color w:val="31849B" w:themeColor="accent5" w:themeShade="BF"/>
        </w:rPr>
        <w:fldChar w:fldCharType="separate"/>
      </w:r>
      <w:r w:rsidR="005071C7" w:rsidRPr="001E7BA6">
        <w:rPr>
          <w:b/>
          <w:color w:val="31849B" w:themeColor="accent5" w:themeShade="BF"/>
        </w:rPr>
        <w:t>1.2</w:t>
      </w:r>
      <w:r w:rsidR="005071C7" w:rsidRPr="001E7BA6">
        <w:rPr>
          <w:b/>
          <w:color w:val="31849B" w:themeColor="accent5" w:themeShade="BF"/>
        </w:rPr>
        <w:fldChar w:fldCharType="end"/>
      </w:r>
      <w:r w:rsidR="005071C7">
        <w:rPr>
          <w:color w:val="31849B" w:themeColor="accent5" w:themeShade="BF"/>
        </w:rPr>
        <w:t xml:space="preserve"> </w:t>
      </w:r>
      <w:r w:rsidR="005071C7" w:rsidRPr="001E7BA6">
        <w:rPr>
          <w:color w:val="000000" w:themeColor="text1"/>
        </w:rPr>
        <w:t>– P01</w:t>
      </w:r>
      <w:r w:rsidR="004A5205" w:rsidRPr="00A24E87">
        <w:rPr>
          <w:color w:val="31849B" w:themeColor="accent5" w:themeShade="BF"/>
        </w:rPr>
        <w:t>]</w:t>
      </w:r>
    </w:p>
    <w:p w14:paraId="71F0E09D" w14:textId="77777777" w:rsidR="00BF4071" w:rsidRDefault="00BF4071" w:rsidP="00BF4071">
      <w:pPr>
        <w:pStyle w:val="PargrafodaLista"/>
      </w:pPr>
    </w:p>
    <w:p w14:paraId="30AFAE36" w14:textId="388331CA" w:rsidR="00BF4071" w:rsidRPr="0032144F" w:rsidRDefault="00BF4071" w:rsidP="004A5205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32144F">
        <w:rPr>
          <w:b/>
        </w:rPr>
        <w:t>2.2 Atividade Secundária:</w:t>
      </w:r>
      <w:r w:rsidRPr="0032144F">
        <w:t xml:space="preserve"> Parametrizar [P01]</w:t>
      </w:r>
    </w:p>
    <w:p w14:paraId="4D3905F6" w14:textId="77777777" w:rsidR="00FB60C1" w:rsidRDefault="00FB60C1" w:rsidP="00FB60C1">
      <w:pPr>
        <w:pStyle w:val="PargrafodaLista"/>
      </w:pPr>
    </w:p>
    <w:p w14:paraId="0180DF82" w14:textId="77777777" w:rsidR="00FB60C1" w:rsidRPr="00C87DBC" w:rsidRDefault="00FB60C1" w:rsidP="00B25507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>
        <w:rPr>
          <w:color w:val="000000" w:themeColor="text1"/>
        </w:rPr>
        <w:t>Ao posicionar o cursor na opção desejada do Painel Visual, o sistema deve destacar o fundo da ação de cinza.</w:t>
      </w:r>
    </w:p>
    <w:p w14:paraId="32918406" w14:textId="77777777" w:rsidR="00C87DBC" w:rsidRDefault="00C87DBC" w:rsidP="00C87DBC">
      <w:pPr>
        <w:pStyle w:val="PargrafodaLista"/>
      </w:pPr>
    </w:p>
    <w:p w14:paraId="674A905F" w14:textId="6B63F999" w:rsidR="00C87DBC" w:rsidRDefault="00575EBC" w:rsidP="00C87DB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  <w:r>
        <w:rPr>
          <w:noProof/>
        </w:rPr>
        <w:lastRenderedPageBreak/>
        <w:drawing>
          <wp:inline distT="0" distB="0" distL="0" distR="0" wp14:anchorId="756B6148" wp14:editId="3E628CE0">
            <wp:extent cx="534010" cy="42039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823" cy="4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ABF1" w14:textId="6A95241C" w:rsidR="00A24E87" w:rsidRPr="00A24E87" w:rsidRDefault="00A24E87" w:rsidP="00FB60C1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</w:p>
    <w:p w14:paraId="54F6AC9A" w14:textId="56FAF3AF" w:rsidR="004A5205" w:rsidRPr="004A5205" w:rsidRDefault="004A5205" w:rsidP="00B2550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  <w:r>
        <w:rPr>
          <w:color w:val="000000" w:themeColor="text1" w:themeShade="BF"/>
        </w:rPr>
        <w:t>Ao acionar a ação “</w:t>
      </w:r>
      <w:r w:rsidRPr="004A5205">
        <w:rPr>
          <w:b/>
          <w:color w:val="000000" w:themeColor="text1" w:themeShade="BF"/>
        </w:rPr>
        <w:t>Publicar</w:t>
      </w:r>
      <w:r>
        <w:rPr>
          <w:b/>
          <w:color w:val="000000" w:themeColor="text1" w:themeShade="BF"/>
        </w:rPr>
        <w:t>”</w:t>
      </w:r>
      <w:r>
        <w:rPr>
          <w:color w:val="000000" w:themeColor="text1" w:themeShade="BF"/>
        </w:rPr>
        <w:t xml:space="preserve"> </w:t>
      </w:r>
      <w:r w:rsidRPr="00A24E87">
        <w:rPr>
          <w:color w:val="31849B" w:themeColor="accent5" w:themeShade="BF"/>
        </w:rPr>
        <w:t>[</w:t>
      </w:r>
      <w:r w:rsidRPr="00A24E87">
        <w:rPr>
          <w:color w:val="31849B" w:themeColor="accent5" w:themeShade="BF"/>
        </w:rPr>
        <w:fldChar w:fldCharType="begin"/>
      </w:r>
      <w:r w:rsidRPr="00A24E87">
        <w:rPr>
          <w:color w:val="31849B" w:themeColor="accent5" w:themeShade="BF"/>
        </w:rPr>
        <w:instrText xml:space="preserve"> REF _Ref13579930 \r \h </w:instrText>
      </w:r>
      <w:r w:rsidRPr="00A24E87">
        <w:rPr>
          <w:color w:val="31849B" w:themeColor="accent5" w:themeShade="BF"/>
        </w:rPr>
      </w:r>
      <w:r w:rsidRPr="00A24E87">
        <w:rPr>
          <w:color w:val="31849B" w:themeColor="accent5" w:themeShade="BF"/>
        </w:rPr>
        <w:fldChar w:fldCharType="separate"/>
      </w:r>
      <w:r w:rsidRPr="00A24E87">
        <w:rPr>
          <w:color w:val="31849B" w:themeColor="accent5" w:themeShade="BF"/>
        </w:rPr>
        <w:t>P01</w:t>
      </w:r>
      <w:r w:rsidRPr="00A24E87">
        <w:rPr>
          <w:color w:val="31849B" w:themeColor="accent5" w:themeShade="BF"/>
        </w:rPr>
        <w:fldChar w:fldCharType="end"/>
      </w:r>
      <w:r w:rsidRPr="00A24E87">
        <w:rPr>
          <w:color w:val="31849B" w:themeColor="accent5" w:themeShade="BF"/>
        </w:rPr>
        <w:t>]</w:t>
      </w:r>
      <w:r w:rsidR="00065317">
        <w:rPr>
          <w:color w:val="31849B" w:themeColor="accent5" w:themeShade="BF"/>
        </w:rPr>
        <w:t xml:space="preserve"> </w:t>
      </w:r>
      <w:r w:rsidR="00065317" w:rsidRPr="00065317">
        <w:rPr>
          <w:color w:val="000000" w:themeColor="text1"/>
        </w:rPr>
        <w:t>das 1.7 e 1.8 Atividade Secundária</w:t>
      </w:r>
      <w:r w:rsidRPr="004A5205">
        <w:rPr>
          <w:color w:val="auto"/>
        </w:rPr>
        <w:t>, o sistema deve direcionar/chamar a estória HST013_Publicar Documento</w:t>
      </w:r>
      <w:r w:rsidR="00065317">
        <w:rPr>
          <w:color w:val="auto"/>
        </w:rPr>
        <w:t>.</w:t>
      </w:r>
      <w:r w:rsidRPr="004A5205">
        <w:rPr>
          <w:color w:val="auto"/>
        </w:rPr>
        <w:t xml:space="preserve"> </w:t>
      </w:r>
    </w:p>
    <w:p w14:paraId="4D96448F" w14:textId="77777777" w:rsidR="004A5205" w:rsidRPr="004A5205" w:rsidRDefault="004A5205" w:rsidP="004A5205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</w:p>
    <w:p w14:paraId="7CB4C035" w14:textId="4656DAA3" w:rsidR="00875873" w:rsidRPr="00E13937" w:rsidRDefault="00A24E87" w:rsidP="00B2550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  <w:r>
        <w:rPr>
          <w:color w:val="000000" w:themeColor="text1"/>
        </w:rPr>
        <w:t>A</w:t>
      </w:r>
      <w:r w:rsidR="00875873" w:rsidRPr="00A24E87">
        <w:rPr>
          <w:color w:val="000000" w:themeColor="text1"/>
        </w:rPr>
        <w:t xml:space="preserve">o acionar a ação </w:t>
      </w:r>
      <w:r w:rsidR="00875873" w:rsidRPr="00375AE3">
        <w:rPr>
          <w:color w:val="000000" w:themeColor="text1"/>
        </w:rPr>
        <w:t>“</w:t>
      </w:r>
      <w:r w:rsidR="004A5205">
        <w:rPr>
          <w:b/>
          <w:color w:val="000000" w:themeColor="text1"/>
        </w:rPr>
        <w:t>Parametrizar</w:t>
      </w:r>
      <w:r w:rsidR="004A5205" w:rsidRPr="00375AE3">
        <w:rPr>
          <w:color w:val="000000" w:themeColor="text1"/>
        </w:rPr>
        <w:t xml:space="preserve"> “</w:t>
      </w:r>
      <w:r w:rsidR="00875873" w:rsidRPr="00A24E87">
        <w:rPr>
          <w:color w:val="31849B" w:themeColor="accent5" w:themeShade="BF"/>
        </w:rPr>
        <w:t>[</w:t>
      </w:r>
      <w:r w:rsidR="00875873" w:rsidRPr="00A24E87">
        <w:rPr>
          <w:color w:val="31849B" w:themeColor="accent5" w:themeShade="BF"/>
        </w:rPr>
        <w:fldChar w:fldCharType="begin"/>
      </w:r>
      <w:r w:rsidR="00875873" w:rsidRPr="00A24E87">
        <w:rPr>
          <w:color w:val="31849B" w:themeColor="accent5" w:themeShade="BF"/>
        </w:rPr>
        <w:instrText xml:space="preserve"> REF _Ref13579930 \r \h </w:instrText>
      </w:r>
      <w:r w:rsidR="00875873" w:rsidRPr="00A24E87">
        <w:rPr>
          <w:color w:val="31849B" w:themeColor="accent5" w:themeShade="BF"/>
        </w:rPr>
      </w:r>
      <w:r w:rsidR="00875873" w:rsidRPr="00A24E87">
        <w:rPr>
          <w:color w:val="31849B" w:themeColor="accent5" w:themeShade="BF"/>
        </w:rPr>
        <w:fldChar w:fldCharType="separate"/>
      </w:r>
      <w:r w:rsidR="00875873" w:rsidRPr="00A24E87">
        <w:rPr>
          <w:color w:val="31849B" w:themeColor="accent5" w:themeShade="BF"/>
        </w:rPr>
        <w:t>P01</w:t>
      </w:r>
      <w:r w:rsidR="00875873" w:rsidRPr="00A24E87">
        <w:rPr>
          <w:color w:val="31849B" w:themeColor="accent5" w:themeShade="BF"/>
        </w:rPr>
        <w:fldChar w:fldCharType="end"/>
      </w:r>
      <w:r w:rsidR="00875873" w:rsidRPr="00A24E87">
        <w:rPr>
          <w:color w:val="31849B" w:themeColor="accent5" w:themeShade="BF"/>
        </w:rPr>
        <w:t>]</w:t>
      </w:r>
      <w:r w:rsidR="00065317">
        <w:rPr>
          <w:color w:val="31849B" w:themeColor="accent5" w:themeShade="BF"/>
        </w:rPr>
        <w:t xml:space="preserve"> </w:t>
      </w:r>
      <w:r w:rsidR="00065317" w:rsidRPr="00065317">
        <w:rPr>
          <w:color w:val="000000" w:themeColor="text1"/>
        </w:rPr>
        <w:t>da 2.1 Atividade Secundária</w:t>
      </w:r>
      <w:r w:rsidR="00875873" w:rsidRPr="00A24E87">
        <w:rPr>
          <w:color w:val="000000" w:themeColor="text1"/>
        </w:rPr>
        <w:t xml:space="preserve">, o sistema </w:t>
      </w:r>
      <w:r w:rsidR="00A62338">
        <w:rPr>
          <w:color w:val="000000" w:themeColor="text1"/>
        </w:rPr>
        <w:t>deve exibir</w:t>
      </w:r>
      <w:r w:rsidR="00875873" w:rsidRPr="00A24E87">
        <w:rPr>
          <w:color w:val="000000" w:themeColor="text1"/>
        </w:rPr>
        <w:t xml:space="preserve"> </w:t>
      </w:r>
      <w:r w:rsidR="004A5205" w:rsidRPr="00A24E87">
        <w:rPr>
          <w:color w:val="000000" w:themeColor="text1"/>
        </w:rPr>
        <w:t>a tela</w:t>
      </w:r>
      <w:r w:rsidR="00875873" w:rsidRPr="00A24E87">
        <w:rPr>
          <w:color w:val="000000" w:themeColor="text1"/>
        </w:rPr>
        <w:t xml:space="preserve"> de definição d</w:t>
      </w:r>
      <w:r w:rsidR="00375AE3">
        <w:rPr>
          <w:color w:val="000000" w:themeColor="text1"/>
        </w:rPr>
        <w:t xml:space="preserve">o </w:t>
      </w:r>
      <w:r w:rsidR="00375AE3" w:rsidRPr="00375AE3">
        <w:rPr>
          <w:b/>
          <w:color w:val="000000" w:themeColor="text1"/>
        </w:rPr>
        <w:t>E-Mail</w:t>
      </w:r>
      <w:r w:rsidR="00375AE3">
        <w:rPr>
          <w:color w:val="000000" w:themeColor="text1"/>
        </w:rPr>
        <w:t xml:space="preserve"> e d</w:t>
      </w:r>
      <w:r w:rsidR="00875873" w:rsidRPr="00A24E87">
        <w:rPr>
          <w:color w:val="000000" w:themeColor="text1"/>
        </w:rPr>
        <w:t xml:space="preserve">a </w:t>
      </w:r>
      <w:r w:rsidR="00875873" w:rsidRPr="00A62338">
        <w:rPr>
          <w:b/>
          <w:color w:val="000000" w:themeColor="text1"/>
        </w:rPr>
        <w:t>Declaração</w:t>
      </w:r>
      <w:r w:rsidR="00875873" w:rsidRPr="00A24E87">
        <w:rPr>
          <w:color w:val="000000" w:themeColor="text1"/>
        </w:rPr>
        <w:t xml:space="preserve"> </w:t>
      </w:r>
      <w:r w:rsidR="00875873" w:rsidRPr="00A24E87">
        <w:rPr>
          <w:color w:val="31849B" w:themeColor="accent5" w:themeShade="BF"/>
        </w:rPr>
        <w:t>[</w:t>
      </w:r>
      <w:r w:rsidR="00875873" w:rsidRPr="00A24E87">
        <w:rPr>
          <w:color w:val="31849B" w:themeColor="accent5" w:themeShade="BF"/>
        </w:rPr>
        <w:fldChar w:fldCharType="begin"/>
      </w:r>
      <w:r w:rsidR="00875873" w:rsidRPr="00A24E87">
        <w:rPr>
          <w:color w:val="31849B" w:themeColor="accent5" w:themeShade="BF"/>
        </w:rPr>
        <w:instrText xml:space="preserve"> REF _Ref17461370 \r \h </w:instrText>
      </w:r>
      <w:r w:rsidR="00875873" w:rsidRPr="00A24E87">
        <w:rPr>
          <w:color w:val="31849B" w:themeColor="accent5" w:themeShade="BF"/>
        </w:rPr>
      </w:r>
      <w:r w:rsidR="00875873" w:rsidRPr="00A24E87">
        <w:rPr>
          <w:color w:val="31849B" w:themeColor="accent5" w:themeShade="BF"/>
        </w:rPr>
        <w:fldChar w:fldCharType="separate"/>
      </w:r>
      <w:r w:rsidR="00875873" w:rsidRPr="00A24E87">
        <w:rPr>
          <w:color w:val="31849B" w:themeColor="accent5" w:themeShade="BF"/>
        </w:rPr>
        <w:t>P02</w:t>
      </w:r>
      <w:r w:rsidR="00875873" w:rsidRPr="00A24E87">
        <w:rPr>
          <w:color w:val="31849B" w:themeColor="accent5" w:themeShade="BF"/>
        </w:rPr>
        <w:fldChar w:fldCharType="end"/>
      </w:r>
      <w:r w:rsidR="00875873" w:rsidRPr="00A24E87">
        <w:rPr>
          <w:color w:val="31849B" w:themeColor="accent5" w:themeShade="BF"/>
        </w:rPr>
        <w:t>].</w:t>
      </w:r>
    </w:p>
    <w:p w14:paraId="3F162B80" w14:textId="77777777" w:rsidR="00E13937" w:rsidRPr="00A24E87" w:rsidRDefault="00E13937" w:rsidP="00E13937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</w:p>
    <w:p w14:paraId="67598AE4" w14:textId="5CBAEECF" w:rsidR="00875873" w:rsidRPr="006E6180" w:rsidRDefault="004A5205" w:rsidP="00B2550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A </w:t>
      </w:r>
      <w:r w:rsidR="005557C8">
        <w:rPr>
          <w:color w:val="000000" w:themeColor="text1"/>
        </w:rPr>
        <w:t>2.1</w:t>
      </w:r>
      <w:r>
        <w:rPr>
          <w:color w:val="000000" w:themeColor="text1"/>
        </w:rPr>
        <w:t xml:space="preserve"> Atividade Secundária, </w:t>
      </w:r>
      <w:r w:rsidR="00875873">
        <w:rPr>
          <w:color w:val="000000" w:themeColor="text1"/>
        </w:rPr>
        <w:t xml:space="preserve">será utilizada para </w:t>
      </w:r>
      <w:r w:rsidR="009D674D">
        <w:rPr>
          <w:color w:val="000000" w:themeColor="text1"/>
        </w:rPr>
        <w:t xml:space="preserve">definir </w:t>
      </w:r>
      <w:r w:rsidR="00875873" w:rsidRPr="00875873">
        <w:t xml:space="preserve">o envio de </w:t>
      </w:r>
      <w:r w:rsidR="000874B8" w:rsidRPr="000874B8">
        <w:rPr>
          <w:b/>
        </w:rPr>
        <w:t>E</w:t>
      </w:r>
      <w:r w:rsidR="002B6C8B" w:rsidRPr="002B6C8B">
        <w:rPr>
          <w:b/>
        </w:rPr>
        <w:t>-</w:t>
      </w:r>
      <w:r w:rsidR="000874B8">
        <w:rPr>
          <w:b/>
        </w:rPr>
        <w:t>M</w:t>
      </w:r>
      <w:r w:rsidR="002B6C8B" w:rsidRPr="002B6C8B">
        <w:rPr>
          <w:b/>
        </w:rPr>
        <w:t>ails</w:t>
      </w:r>
      <w:r w:rsidR="002B6C8B" w:rsidRPr="00875873">
        <w:t xml:space="preserve"> </w:t>
      </w:r>
      <w:r w:rsidR="002B6C8B">
        <w:t xml:space="preserve">e da </w:t>
      </w:r>
      <w:r w:rsidR="00F6300F" w:rsidRPr="00F6300F">
        <w:rPr>
          <w:b/>
        </w:rPr>
        <w:t>D</w:t>
      </w:r>
      <w:r w:rsidR="002B6C8B" w:rsidRPr="002B6C8B">
        <w:rPr>
          <w:b/>
        </w:rPr>
        <w:t>eclaração</w:t>
      </w:r>
      <w:r w:rsidR="00A62338">
        <w:rPr>
          <w:b/>
        </w:rPr>
        <w:t>,</w:t>
      </w:r>
      <w:r w:rsidR="002B6C8B">
        <w:t xml:space="preserve"> </w:t>
      </w:r>
      <w:r w:rsidR="00875873" w:rsidRPr="00875873">
        <w:t>relativo as ações descritas nas HST_0</w:t>
      </w:r>
      <w:r w:rsidR="005557C8">
        <w:t>21</w:t>
      </w:r>
      <w:r w:rsidR="00F6300F">
        <w:t xml:space="preserve"> </w:t>
      </w:r>
      <w:r w:rsidR="005557C8">
        <w:t>Manter Chapa</w:t>
      </w:r>
      <w:r w:rsidR="002B6C8B">
        <w:t>.</w:t>
      </w:r>
    </w:p>
    <w:p w14:paraId="63E020C5" w14:textId="77777777" w:rsidR="006E6180" w:rsidRPr="006E6180" w:rsidRDefault="006E6180" w:rsidP="006E6180">
      <w:pPr>
        <w:pStyle w:val="PargrafodaLista"/>
        <w:rPr>
          <w:color w:val="000000" w:themeColor="text1"/>
        </w:rPr>
      </w:pPr>
    </w:p>
    <w:p w14:paraId="0A6871BD" w14:textId="7F652655" w:rsidR="006E6180" w:rsidRPr="00E13937" w:rsidRDefault="006E6180" w:rsidP="00B2550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A 2.2 Atividade Secundária, será utilizada para definir </w:t>
      </w:r>
      <w:r w:rsidRPr="00875873">
        <w:t xml:space="preserve">o envio de </w:t>
      </w:r>
      <w:r w:rsidRPr="000874B8">
        <w:rPr>
          <w:b/>
        </w:rPr>
        <w:t>E</w:t>
      </w:r>
      <w:r w:rsidRPr="002B6C8B">
        <w:rPr>
          <w:b/>
        </w:rPr>
        <w:t>-</w:t>
      </w:r>
      <w:r>
        <w:rPr>
          <w:b/>
        </w:rPr>
        <w:t>M</w:t>
      </w:r>
      <w:r w:rsidRPr="002B6C8B">
        <w:rPr>
          <w:b/>
        </w:rPr>
        <w:t>ails</w:t>
      </w:r>
      <w:r w:rsidRPr="00875873">
        <w:t xml:space="preserve"> </w:t>
      </w:r>
      <w:r>
        <w:t xml:space="preserve">e da </w:t>
      </w:r>
      <w:r w:rsidRPr="00F6300F">
        <w:rPr>
          <w:b/>
        </w:rPr>
        <w:t>D</w:t>
      </w:r>
      <w:r w:rsidRPr="002B6C8B">
        <w:rPr>
          <w:b/>
        </w:rPr>
        <w:t>eclaração</w:t>
      </w:r>
      <w:r>
        <w:rPr>
          <w:b/>
        </w:rPr>
        <w:t>,</w:t>
      </w:r>
      <w:r>
        <w:t xml:space="preserve"> </w:t>
      </w:r>
      <w:r w:rsidRPr="00875873">
        <w:t>relativo as ações descritas nas HST_0</w:t>
      </w:r>
      <w:r>
        <w:t>24 Confirmar Participação Chapa</w:t>
      </w:r>
    </w:p>
    <w:p w14:paraId="31C309E6" w14:textId="77777777" w:rsidR="00E13937" w:rsidRPr="00E13937" w:rsidRDefault="00E13937" w:rsidP="00E13937">
      <w:pPr>
        <w:pStyle w:val="PargrafodaLista"/>
        <w:rPr>
          <w:color w:val="000000" w:themeColor="text1"/>
        </w:rPr>
      </w:pPr>
    </w:p>
    <w:p w14:paraId="416796E1" w14:textId="08AE8E96" w:rsidR="002B6C8B" w:rsidRDefault="002B6C8B" w:rsidP="00B2550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>Conforme regras contidas na HST0</w:t>
      </w:r>
      <w:r w:rsidR="005557C8">
        <w:rPr>
          <w:color w:val="000000" w:themeColor="text1"/>
        </w:rPr>
        <w:t>21</w:t>
      </w:r>
      <w:r>
        <w:rPr>
          <w:color w:val="000000" w:themeColor="text1"/>
        </w:rPr>
        <w:t>, serão necessários:</w:t>
      </w:r>
    </w:p>
    <w:p w14:paraId="7761E166" w14:textId="14F21087" w:rsidR="005557C8" w:rsidRPr="00976AF2" w:rsidRDefault="002B6C8B" w:rsidP="00B2550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1276"/>
        <w:contextualSpacing/>
        <w:jc w:val="both"/>
        <w:rPr>
          <w:b/>
          <w:color w:val="000000" w:themeColor="text1"/>
        </w:rPr>
      </w:pPr>
      <w:r w:rsidRPr="00CD43C5">
        <w:rPr>
          <w:color w:val="000000" w:themeColor="text1"/>
        </w:rPr>
        <w:t xml:space="preserve"> </w:t>
      </w:r>
      <w:r w:rsidRPr="00976AF2">
        <w:rPr>
          <w:b/>
          <w:color w:val="000000" w:themeColor="text1"/>
        </w:rPr>
        <w:t xml:space="preserve">O envio de </w:t>
      </w:r>
      <w:r w:rsidR="00DC0F08">
        <w:rPr>
          <w:b/>
          <w:color w:val="000000" w:themeColor="text1"/>
        </w:rPr>
        <w:t>seis</w:t>
      </w:r>
      <w:r w:rsidRPr="00976AF2">
        <w:rPr>
          <w:b/>
          <w:color w:val="000000" w:themeColor="text1"/>
        </w:rPr>
        <w:t xml:space="preserve"> </w:t>
      </w:r>
      <w:r w:rsidR="00A62338" w:rsidRPr="00976AF2">
        <w:rPr>
          <w:b/>
          <w:color w:val="000000" w:themeColor="text1"/>
        </w:rPr>
        <w:t>(</w:t>
      </w:r>
      <w:r w:rsidR="00B14924">
        <w:rPr>
          <w:b/>
          <w:color w:val="000000" w:themeColor="text1"/>
        </w:rPr>
        <w:t>6</w:t>
      </w:r>
      <w:r w:rsidR="00A62338" w:rsidRPr="00976AF2">
        <w:rPr>
          <w:b/>
          <w:color w:val="000000" w:themeColor="text1"/>
        </w:rPr>
        <w:t xml:space="preserve">) </w:t>
      </w:r>
      <w:r w:rsidR="00CD43C5" w:rsidRPr="00976AF2">
        <w:rPr>
          <w:b/>
          <w:color w:val="000000" w:themeColor="text1"/>
        </w:rPr>
        <w:t>E-Mail</w:t>
      </w:r>
      <w:r w:rsidRPr="00976AF2">
        <w:rPr>
          <w:b/>
          <w:color w:val="000000" w:themeColor="text1"/>
        </w:rPr>
        <w:t xml:space="preserve">: </w:t>
      </w:r>
      <w:r w:rsidR="00740CE4" w:rsidRPr="00A24E87">
        <w:rPr>
          <w:color w:val="31849B" w:themeColor="accent5" w:themeShade="BF"/>
        </w:rPr>
        <w:t>[</w:t>
      </w:r>
      <w:r w:rsidR="00740CE4" w:rsidRPr="00A24E87">
        <w:rPr>
          <w:color w:val="31849B" w:themeColor="accent5" w:themeShade="BF"/>
        </w:rPr>
        <w:fldChar w:fldCharType="begin"/>
      </w:r>
      <w:r w:rsidR="00740CE4" w:rsidRPr="00A24E87">
        <w:rPr>
          <w:color w:val="31849B" w:themeColor="accent5" w:themeShade="BF"/>
        </w:rPr>
        <w:instrText xml:space="preserve"> REF _Ref17461370 \r \h </w:instrText>
      </w:r>
      <w:r w:rsidR="00740CE4" w:rsidRPr="00A24E87">
        <w:rPr>
          <w:color w:val="31849B" w:themeColor="accent5" w:themeShade="BF"/>
        </w:rPr>
      </w:r>
      <w:r w:rsidR="00740CE4" w:rsidRPr="00A24E87">
        <w:rPr>
          <w:color w:val="31849B" w:themeColor="accent5" w:themeShade="BF"/>
        </w:rPr>
        <w:fldChar w:fldCharType="separate"/>
      </w:r>
      <w:r w:rsidR="00740CE4" w:rsidRPr="00A24E87">
        <w:rPr>
          <w:color w:val="31849B" w:themeColor="accent5" w:themeShade="BF"/>
        </w:rPr>
        <w:t>P02</w:t>
      </w:r>
      <w:r w:rsidR="00740CE4" w:rsidRPr="00A24E87">
        <w:rPr>
          <w:color w:val="31849B" w:themeColor="accent5" w:themeShade="BF"/>
        </w:rPr>
        <w:fldChar w:fldCharType="end"/>
      </w:r>
      <w:r w:rsidR="00740CE4" w:rsidRPr="00A24E87">
        <w:rPr>
          <w:color w:val="31849B" w:themeColor="accent5" w:themeShade="BF"/>
        </w:rPr>
        <w:t>]</w:t>
      </w:r>
    </w:p>
    <w:p w14:paraId="1B378D06" w14:textId="7DBE8240" w:rsidR="00DC0F08" w:rsidRDefault="00DC0F08" w:rsidP="00DC0F08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CD43C5">
        <w:rPr>
          <w:color w:val="000000" w:themeColor="text1"/>
        </w:rPr>
        <w:t xml:space="preserve">Um (1) </w:t>
      </w:r>
      <w:r>
        <w:rPr>
          <w:color w:val="000000" w:themeColor="text1"/>
        </w:rPr>
        <w:t xml:space="preserve">e-mail informativo, avisando que a chapa foi criada, este e-mail deve ser destinado para o </w:t>
      </w:r>
      <w:r w:rsidRPr="00757A1A">
        <w:rPr>
          <w:b/>
          <w:color w:val="000000" w:themeColor="text1"/>
        </w:rPr>
        <w:t>CEN/BR</w:t>
      </w:r>
      <w:r>
        <w:rPr>
          <w:color w:val="000000" w:themeColor="text1"/>
        </w:rPr>
        <w:t xml:space="preserve"> e para o </w:t>
      </w:r>
      <w:r w:rsidRPr="00757A1A">
        <w:rPr>
          <w:b/>
          <w:color w:val="000000" w:themeColor="text1"/>
        </w:rPr>
        <w:t>CEN/UF</w:t>
      </w:r>
      <w:r>
        <w:rPr>
          <w:color w:val="000000" w:themeColor="text1"/>
        </w:rPr>
        <w:t xml:space="preserve">, simultaneamente. </w:t>
      </w:r>
      <w:r w:rsidRPr="00740CE4">
        <w:rPr>
          <w:b/>
          <w:color w:val="000000" w:themeColor="text1"/>
        </w:rPr>
        <w:t>(Registro 1)</w:t>
      </w:r>
    </w:p>
    <w:p w14:paraId="3D29F160" w14:textId="77777777" w:rsidR="00DC0F08" w:rsidRDefault="00DC0F08" w:rsidP="00DC0F08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</w:p>
    <w:p w14:paraId="0377D72E" w14:textId="487C42FF" w:rsidR="005557C8" w:rsidRDefault="005557C8" w:rsidP="005557C8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CD43C5">
        <w:rPr>
          <w:color w:val="000000" w:themeColor="text1"/>
        </w:rPr>
        <w:t>Um</w:t>
      </w:r>
      <w:r w:rsidR="002B6C8B" w:rsidRPr="00CD43C5">
        <w:rPr>
          <w:color w:val="000000" w:themeColor="text1"/>
        </w:rPr>
        <w:t xml:space="preserve"> </w:t>
      </w:r>
      <w:r w:rsidR="00A62338" w:rsidRPr="00CD43C5">
        <w:rPr>
          <w:color w:val="000000" w:themeColor="text1"/>
        </w:rPr>
        <w:t xml:space="preserve">(1) </w:t>
      </w:r>
      <w:r>
        <w:rPr>
          <w:color w:val="000000" w:themeColor="text1"/>
        </w:rPr>
        <w:t xml:space="preserve">e-mail informativo, para cada membro incluído na chapa, </w:t>
      </w:r>
      <w:r w:rsidR="00757A1A">
        <w:rPr>
          <w:color w:val="000000" w:themeColor="text1"/>
        </w:rPr>
        <w:t xml:space="preserve">seja </w:t>
      </w:r>
      <w:r>
        <w:rPr>
          <w:color w:val="000000" w:themeColor="text1"/>
        </w:rPr>
        <w:t xml:space="preserve">informando que </w:t>
      </w:r>
      <w:r w:rsidR="00DC0F08">
        <w:rPr>
          <w:color w:val="000000" w:themeColor="text1"/>
        </w:rPr>
        <w:t xml:space="preserve">o </w:t>
      </w:r>
      <w:r>
        <w:rPr>
          <w:color w:val="000000" w:themeColor="text1"/>
        </w:rPr>
        <w:t xml:space="preserve">seu nome </w:t>
      </w:r>
      <w:r w:rsidR="00B14924">
        <w:rPr>
          <w:color w:val="000000" w:themeColor="text1"/>
        </w:rPr>
        <w:t>foi incluído</w:t>
      </w:r>
      <w:r>
        <w:rPr>
          <w:color w:val="000000" w:themeColor="text1"/>
        </w:rPr>
        <w:t xml:space="preserve"> para participar da capa eleitoral da sua UF.</w:t>
      </w:r>
      <w:r w:rsidR="002B6C8B" w:rsidRPr="00CD43C5">
        <w:rPr>
          <w:color w:val="000000" w:themeColor="text1"/>
        </w:rPr>
        <w:t xml:space="preserve"> </w:t>
      </w:r>
      <w:r w:rsidR="00DC0F08" w:rsidRPr="00740CE4">
        <w:rPr>
          <w:b/>
          <w:color w:val="000000" w:themeColor="text1"/>
        </w:rPr>
        <w:t>(Registro 2)</w:t>
      </w:r>
    </w:p>
    <w:p w14:paraId="73220FEE" w14:textId="77777777" w:rsidR="001D2729" w:rsidRDefault="001D2729" w:rsidP="001D2729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</w:p>
    <w:p w14:paraId="60E83508" w14:textId="3242B714" w:rsidR="00DC0F08" w:rsidRDefault="00DC0F08" w:rsidP="00DC0F08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Um (1) e-mail </w:t>
      </w:r>
      <w:r w:rsidR="00763ED3">
        <w:rPr>
          <w:color w:val="000000" w:themeColor="text1"/>
        </w:rPr>
        <w:t>alerta</w:t>
      </w:r>
      <w:r>
        <w:rPr>
          <w:color w:val="000000" w:themeColor="text1"/>
        </w:rPr>
        <w:t>, para os membros cadastrados na Chapa, que possuírem alguma pendência, conforme descritas na regra da estória HST021.</w:t>
      </w:r>
      <w:r w:rsidRPr="00DC0F0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Este e-mail deve ser enviado 5 dias antes da atividade 2.1 ser finalizada (data fim). O sistema deve validar a data fim da 2.1 Atividade Secundária, caso o membro da chapa possua alguma pendencia, descritas na regra de </w:t>
      </w:r>
      <w:r w:rsidRPr="00DC0F08">
        <w:rPr>
          <w:b/>
          <w:color w:val="000000" w:themeColor="text1"/>
        </w:rPr>
        <w:t>Status da Validação</w:t>
      </w:r>
      <w:r>
        <w:rPr>
          <w:color w:val="000000" w:themeColor="text1"/>
        </w:rPr>
        <w:t>, da estória HST021, o sistema deve disparar e-mail para esse(s) membro(s).</w:t>
      </w:r>
      <w:r w:rsidR="00F75216">
        <w:rPr>
          <w:color w:val="000000" w:themeColor="text1"/>
        </w:rPr>
        <w:t xml:space="preserve"> </w:t>
      </w:r>
      <w:r w:rsidR="00F75216" w:rsidRPr="00740CE4">
        <w:rPr>
          <w:b/>
          <w:color w:val="000000" w:themeColor="text1"/>
        </w:rPr>
        <w:t>(Registro 3)</w:t>
      </w:r>
    </w:p>
    <w:p w14:paraId="73904BEB" w14:textId="77777777" w:rsidR="00DC0F08" w:rsidRPr="00DC0F08" w:rsidRDefault="00DC0F08" w:rsidP="00DC0F08">
      <w:pPr>
        <w:pStyle w:val="PargrafodaLista"/>
        <w:rPr>
          <w:color w:val="000000" w:themeColor="text1"/>
        </w:rPr>
      </w:pPr>
    </w:p>
    <w:p w14:paraId="0583F833" w14:textId="75F60350" w:rsidR="001D2729" w:rsidRDefault="001D2729" w:rsidP="008613F9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DC0F08">
        <w:rPr>
          <w:color w:val="000000" w:themeColor="text1"/>
        </w:rPr>
        <w:t xml:space="preserve">Um (1) e-mail informativo, avisando que a chapa foi criada e com </w:t>
      </w:r>
      <w:r w:rsidR="00757A1A" w:rsidRPr="00DC0F08">
        <w:rPr>
          <w:color w:val="000000" w:themeColor="text1"/>
        </w:rPr>
        <w:t>as informações pertinente a Chapa criada</w:t>
      </w:r>
      <w:r w:rsidRPr="00DC0F08">
        <w:rPr>
          <w:color w:val="000000" w:themeColor="text1"/>
        </w:rPr>
        <w:t xml:space="preserve">, este e-mail deve ser destinado para </w:t>
      </w:r>
      <w:r w:rsidR="00737B36" w:rsidRPr="00DC0F08">
        <w:rPr>
          <w:color w:val="000000" w:themeColor="text1"/>
        </w:rPr>
        <w:t xml:space="preserve">o </w:t>
      </w:r>
      <w:r w:rsidRPr="00DC0F08">
        <w:rPr>
          <w:color w:val="000000" w:themeColor="text1"/>
        </w:rPr>
        <w:t>ator logado</w:t>
      </w:r>
      <w:r w:rsidR="00737B36" w:rsidRPr="00DC0F08">
        <w:rPr>
          <w:color w:val="000000" w:themeColor="text1"/>
        </w:rPr>
        <w:t>,</w:t>
      </w:r>
      <w:r w:rsidRPr="00DC0F08">
        <w:rPr>
          <w:color w:val="000000" w:themeColor="text1"/>
        </w:rPr>
        <w:t xml:space="preserve"> que criou a chapa na HST021.</w:t>
      </w:r>
      <w:r w:rsidR="00DC0F08" w:rsidRPr="00DC0F08">
        <w:rPr>
          <w:color w:val="000000" w:themeColor="text1"/>
        </w:rPr>
        <w:t xml:space="preserve"> </w:t>
      </w:r>
      <w:r w:rsidR="00740CE4" w:rsidRPr="00740CE4">
        <w:rPr>
          <w:b/>
          <w:color w:val="000000" w:themeColor="text1"/>
        </w:rPr>
        <w:t xml:space="preserve">(Registro </w:t>
      </w:r>
      <w:r w:rsidR="00740CE4">
        <w:rPr>
          <w:b/>
          <w:color w:val="000000" w:themeColor="text1"/>
        </w:rPr>
        <w:t>4</w:t>
      </w:r>
      <w:r w:rsidR="00740CE4" w:rsidRPr="00740CE4">
        <w:rPr>
          <w:b/>
          <w:color w:val="000000" w:themeColor="text1"/>
        </w:rPr>
        <w:t>)</w:t>
      </w:r>
    </w:p>
    <w:p w14:paraId="1D6A78AF" w14:textId="77777777" w:rsidR="00F75216" w:rsidRPr="00DC0F08" w:rsidRDefault="00F75216" w:rsidP="00F75216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</w:p>
    <w:p w14:paraId="6C91A45B" w14:textId="056E73B7" w:rsidR="001D2729" w:rsidRDefault="001D2729" w:rsidP="005557C8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Um (1) e-mail </w:t>
      </w:r>
      <w:r w:rsidR="00757A1A">
        <w:rPr>
          <w:color w:val="000000" w:themeColor="text1"/>
        </w:rPr>
        <w:t>de alerta</w:t>
      </w:r>
      <w:r>
        <w:rPr>
          <w:color w:val="000000" w:themeColor="text1"/>
        </w:rPr>
        <w:t xml:space="preserve">, avisando que a chapa não foi concluída, este </w:t>
      </w:r>
      <w:r w:rsidR="003C3A6F">
        <w:rPr>
          <w:color w:val="000000" w:themeColor="text1"/>
        </w:rPr>
        <w:t>e-mail deve</w:t>
      </w:r>
      <w:r>
        <w:rPr>
          <w:color w:val="000000" w:themeColor="text1"/>
        </w:rPr>
        <w:t xml:space="preserve"> ser destinado para o ator loga</w:t>
      </w:r>
      <w:r w:rsidR="003C3A6F">
        <w:rPr>
          <w:color w:val="000000" w:themeColor="text1"/>
        </w:rPr>
        <w:t>d</w:t>
      </w:r>
      <w:r>
        <w:rPr>
          <w:color w:val="000000" w:themeColor="text1"/>
        </w:rPr>
        <w:t xml:space="preserve">o, que criou a chapa na HST021, porém não </w:t>
      </w:r>
      <w:r w:rsidR="00757A1A">
        <w:rPr>
          <w:color w:val="000000" w:themeColor="text1"/>
        </w:rPr>
        <w:t>foi</w:t>
      </w:r>
      <w:r>
        <w:rPr>
          <w:color w:val="000000" w:themeColor="text1"/>
        </w:rPr>
        <w:t xml:space="preserve"> concluiu. Este e-mail deve ser enviado 5 dias antes da atividade 2.1 ser finalizada (data fim</w:t>
      </w:r>
      <w:r w:rsidR="00757A1A">
        <w:rPr>
          <w:color w:val="000000" w:themeColor="text1"/>
        </w:rPr>
        <w:t>). O sistema deve validar a data fim da 2.1 Atividade Secundária, caso a chapa tenha sido iniciada sua criação, porém o ator não tenha acionado a opção Concluir, o sistema deve enviar e-mail de alerta, 5 dias antes da Data Fim da atividade.</w:t>
      </w:r>
      <w:r w:rsidR="00555D55">
        <w:rPr>
          <w:color w:val="000000" w:themeColor="text1"/>
        </w:rPr>
        <w:t xml:space="preserve"> </w:t>
      </w:r>
      <w:r w:rsidR="00555D55" w:rsidRPr="00555D55">
        <w:rPr>
          <w:b/>
          <w:color w:val="000000" w:themeColor="text1"/>
        </w:rPr>
        <w:t>(Registro 5)</w:t>
      </w:r>
    </w:p>
    <w:p w14:paraId="5117602F" w14:textId="77777777" w:rsidR="00555D55" w:rsidRPr="00555D55" w:rsidRDefault="00555D55" w:rsidP="00555D55">
      <w:pPr>
        <w:pStyle w:val="PargrafodaLista"/>
        <w:rPr>
          <w:color w:val="000000" w:themeColor="text1"/>
        </w:rPr>
      </w:pPr>
    </w:p>
    <w:p w14:paraId="53FD29B6" w14:textId="4F8E09A8" w:rsidR="001D2729" w:rsidRPr="003D7D0A" w:rsidRDefault="00555D55" w:rsidP="00BF4071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>Um (1) e-mail alerta, para o responsável da</w:t>
      </w:r>
      <w:r w:rsidR="00CB5B13">
        <w:rPr>
          <w:color w:val="000000" w:themeColor="text1"/>
        </w:rPr>
        <w:t xml:space="preserve"> Chapa (ator que criou a chapa)</w:t>
      </w:r>
      <w:r>
        <w:rPr>
          <w:color w:val="000000" w:themeColor="text1"/>
        </w:rPr>
        <w:t xml:space="preserve">, que possuírem alguma pendência referente aos membros incluídos pelo responsável, e tais pendencias não foram sanadas pelos membros, as pendencias estão descritas  conforme regra </w:t>
      </w:r>
      <w:r w:rsidRPr="00555D55">
        <w:rPr>
          <w:b/>
          <w:color w:val="000000" w:themeColor="text1"/>
        </w:rPr>
        <w:t>Status Validação</w:t>
      </w:r>
      <w:r>
        <w:rPr>
          <w:color w:val="000000" w:themeColor="text1"/>
        </w:rPr>
        <w:t xml:space="preserve"> da estória HST021.</w:t>
      </w:r>
      <w:r w:rsidRPr="00DC0F0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Este e-mail deve ser enviado </w:t>
      </w:r>
      <w:r>
        <w:rPr>
          <w:color w:val="000000" w:themeColor="text1"/>
        </w:rPr>
        <w:lastRenderedPageBreak/>
        <w:t xml:space="preserve">5 dias antes </w:t>
      </w:r>
      <w:r w:rsidR="001971F2">
        <w:rPr>
          <w:color w:val="000000" w:themeColor="text1"/>
        </w:rPr>
        <w:t>da Data</w:t>
      </w:r>
      <w:r>
        <w:rPr>
          <w:color w:val="000000" w:themeColor="text1"/>
        </w:rPr>
        <w:t xml:space="preserve"> Fim da 2.1 </w:t>
      </w:r>
      <w:r w:rsidR="00C52F6B">
        <w:rPr>
          <w:color w:val="000000" w:themeColor="text1"/>
        </w:rPr>
        <w:t>Atividade</w:t>
      </w:r>
      <w:r>
        <w:rPr>
          <w:color w:val="000000" w:themeColor="text1"/>
        </w:rPr>
        <w:t xml:space="preserve"> Secundária. O sistema deve validar a data fim da 2.1 Atividade Secundária, caso algum membro da chapa possua alguma pendencia, descritas na regra de </w:t>
      </w:r>
      <w:r w:rsidRPr="00DC0F08">
        <w:rPr>
          <w:b/>
          <w:color w:val="000000" w:themeColor="text1"/>
        </w:rPr>
        <w:t>Status da Validação</w:t>
      </w:r>
      <w:r>
        <w:rPr>
          <w:color w:val="000000" w:themeColor="text1"/>
        </w:rPr>
        <w:t xml:space="preserve">, da estória HST021, o sistema deve disparar e-mail para o responsável da chapa. </w:t>
      </w:r>
      <w:r w:rsidRPr="00740CE4">
        <w:rPr>
          <w:b/>
          <w:color w:val="000000" w:themeColor="text1"/>
        </w:rPr>
        <w:t xml:space="preserve">(Registro </w:t>
      </w:r>
      <w:r>
        <w:rPr>
          <w:b/>
          <w:color w:val="000000" w:themeColor="text1"/>
        </w:rPr>
        <w:t>6</w:t>
      </w:r>
      <w:r w:rsidRPr="00740CE4">
        <w:rPr>
          <w:b/>
          <w:color w:val="000000" w:themeColor="text1"/>
        </w:rPr>
        <w:t>)</w:t>
      </w:r>
    </w:p>
    <w:p w14:paraId="270F5B8E" w14:textId="77777777" w:rsidR="003D7D0A" w:rsidRPr="003D7D0A" w:rsidRDefault="003D7D0A" w:rsidP="003D7D0A">
      <w:pPr>
        <w:pStyle w:val="PargrafodaLista"/>
        <w:rPr>
          <w:color w:val="000000" w:themeColor="text1"/>
        </w:rPr>
      </w:pPr>
    </w:p>
    <w:p w14:paraId="3AC217B2" w14:textId="528DBDD8" w:rsidR="003D7D0A" w:rsidRPr="003D7D0A" w:rsidRDefault="003D7D0A" w:rsidP="003D7D0A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>Conforme regras contidas na HST022, serão necessários:</w:t>
      </w:r>
    </w:p>
    <w:p w14:paraId="7BA66A98" w14:textId="2992D64E" w:rsidR="003D7D0A" w:rsidRPr="00976AF2" w:rsidRDefault="003D7D0A" w:rsidP="003D7D0A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1276"/>
        <w:contextualSpacing/>
        <w:jc w:val="both"/>
        <w:rPr>
          <w:b/>
          <w:color w:val="000000" w:themeColor="text1"/>
        </w:rPr>
      </w:pPr>
      <w:r w:rsidRPr="00976AF2">
        <w:rPr>
          <w:b/>
          <w:color w:val="000000" w:themeColor="text1"/>
        </w:rPr>
        <w:t xml:space="preserve">O envio de </w:t>
      </w:r>
      <w:r>
        <w:rPr>
          <w:b/>
          <w:color w:val="000000" w:themeColor="text1"/>
        </w:rPr>
        <w:t>seis</w:t>
      </w:r>
      <w:r w:rsidRPr="00976AF2">
        <w:rPr>
          <w:b/>
          <w:color w:val="000000" w:themeColor="text1"/>
        </w:rPr>
        <w:t xml:space="preserve"> (</w:t>
      </w:r>
      <w:r>
        <w:rPr>
          <w:b/>
          <w:color w:val="000000" w:themeColor="text1"/>
        </w:rPr>
        <w:t>3</w:t>
      </w:r>
      <w:r w:rsidRPr="00976AF2">
        <w:rPr>
          <w:b/>
          <w:color w:val="000000" w:themeColor="text1"/>
        </w:rPr>
        <w:t xml:space="preserve">) E-Mail: </w:t>
      </w:r>
      <w:r w:rsidRPr="00A24E87">
        <w:rPr>
          <w:color w:val="31849B" w:themeColor="accent5" w:themeShade="BF"/>
        </w:rPr>
        <w:t>[</w:t>
      </w:r>
      <w:r w:rsidRPr="00A24E87">
        <w:rPr>
          <w:color w:val="31849B" w:themeColor="accent5" w:themeShade="BF"/>
        </w:rPr>
        <w:fldChar w:fldCharType="begin"/>
      </w:r>
      <w:r w:rsidRPr="00A24E87">
        <w:rPr>
          <w:color w:val="31849B" w:themeColor="accent5" w:themeShade="BF"/>
        </w:rPr>
        <w:instrText xml:space="preserve"> REF _Ref17461370 \r \h </w:instrText>
      </w:r>
      <w:r w:rsidRPr="00A24E87">
        <w:rPr>
          <w:color w:val="31849B" w:themeColor="accent5" w:themeShade="BF"/>
        </w:rPr>
      </w:r>
      <w:r w:rsidRPr="00A24E87">
        <w:rPr>
          <w:color w:val="31849B" w:themeColor="accent5" w:themeShade="BF"/>
        </w:rPr>
        <w:fldChar w:fldCharType="separate"/>
      </w:r>
      <w:r w:rsidRPr="00A24E87">
        <w:rPr>
          <w:color w:val="31849B" w:themeColor="accent5" w:themeShade="BF"/>
        </w:rPr>
        <w:t>P02</w:t>
      </w:r>
      <w:r w:rsidRPr="00A24E87">
        <w:rPr>
          <w:color w:val="31849B" w:themeColor="accent5" w:themeShade="BF"/>
        </w:rPr>
        <w:fldChar w:fldCharType="end"/>
      </w:r>
      <w:r w:rsidRPr="00A24E87">
        <w:rPr>
          <w:color w:val="31849B" w:themeColor="accent5" w:themeShade="BF"/>
        </w:rPr>
        <w:t>]</w:t>
      </w:r>
    </w:p>
    <w:p w14:paraId="5478D64D" w14:textId="77777777" w:rsidR="003D7D0A" w:rsidRPr="003D7D0A" w:rsidRDefault="003D7D0A" w:rsidP="003D7D0A">
      <w:pPr>
        <w:pStyle w:val="PargrafodaLista"/>
        <w:widowControl/>
        <w:autoSpaceDE/>
        <w:autoSpaceDN/>
        <w:adjustRightInd/>
        <w:spacing w:after="200" w:line="276" w:lineRule="auto"/>
        <w:ind w:left="2014"/>
        <w:contextualSpacing/>
        <w:jc w:val="both"/>
        <w:rPr>
          <w:color w:val="000000" w:themeColor="text1"/>
        </w:rPr>
      </w:pPr>
    </w:p>
    <w:p w14:paraId="33BE9661" w14:textId="77777777" w:rsidR="00753466" w:rsidRPr="00753466" w:rsidRDefault="00753466" w:rsidP="00753466">
      <w:pPr>
        <w:pStyle w:val="PargrafodaLista"/>
        <w:rPr>
          <w:color w:val="000000" w:themeColor="text1"/>
        </w:rPr>
      </w:pPr>
    </w:p>
    <w:p w14:paraId="64D23E77" w14:textId="655636BE" w:rsidR="00753466" w:rsidRPr="0032144F" w:rsidRDefault="00753466" w:rsidP="00BF4071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32144F">
        <w:rPr>
          <w:color w:val="000000" w:themeColor="text1"/>
        </w:rPr>
        <w:t>Um (1) e-mail de alerta, para os responsáveis da chapa, informa</w:t>
      </w:r>
      <w:r w:rsidR="00155BD6" w:rsidRPr="0032144F">
        <w:rPr>
          <w:color w:val="000000" w:themeColor="text1"/>
        </w:rPr>
        <w:t>ndo</w:t>
      </w:r>
      <w:r w:rsidRPr="0032144F">
        <w:rPr>
          <w:color w:val="000000" w:themeColor="text1"/>
        </w:rPr>
        <w:t xml:space="preserve"> que um d</w:t>
      </w:r>
      <w:r w:rsidR="00155BD6" w:rsidRPr="0032144F">
        <w:rPr>
          <w:color w:val="000000" w:themeColor="text1"/>
        </w:rPr>
        <w:t>eterminado membro convidado aceitou o convite para participar da chapa eleitoral. (</w:t>
      </w:r>
      <w:r w:rsidR="00155BD6" w:rsidRPr="0032144F">
        <w:rPr>
          <w:b/>
          <w:color w:val="000000" w:themeColor="text1"/>
        </w:rPr>
        <w:t>Registro 7</w:t>
      </w:r>
      <w:r w:rsidR="00155BD6" w:rsidRPr="0032144F">
        <w:rPr>
          <w:color w:val="000000" w:themeColor="text1"/>
        </w:rPr>
        <w:t>)</w:t>
      </w:r>
    </w:p>
    <w:p w14:paraId="309FECEC" w14:textId="77777777" w:rsidR="00155BD6" w:rsidRPr="0032144F" w:rsidRDefault="00155BD6" w:rsidP="00155BD6">
      <w:pPr>
        <w:pStyle w:val="PargrafodaLista"/>
        <w:rPr>
          <w:color w:val="000000" w:themeColor="text1"/>
        </w:rPr>
      </w:pPr>
    </w:p>
    <w:p w14:paraId="377F07F1" w14:textId="2958E01C" w:rsidR="00155BD6" w:rsidRPr="0032144F" w:rsidRDefault="00155BD6" w:rsidP="00155BD6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32144F">
        <w:rPr>
          <w:color w:val="000000" w:themeColor="text1"/>
        </w:rPr>
        <w:t>Um (1) e-mail de alerta, para os responsáveis da chapa, informando que um determinado membro convidado rejeitou o convite para participar da chapa eleitoral. (</w:t>
      </w:r>
      <w:r w:rsidRPr="0032144F">
        <w:rPr>
          <w:b/>
          <w:color w:val="000000" w:themeColor="text1"/>
        </w:rPr>
        <w:t>Registro 8</w:t>
      </w:r>
      <w:r w:rsidRPr="0032144F">
        <w:rPr>
          <w:color w:val="000000" w:themeColor="text1"/>
        </w:rPr>
        <w:t>)</w:t>
      </w:r>
    </w:p>
    <w:p w14:paraId="6D3A1FB9" w14:textId="77777777" w:rsidR="00155BD6" w:rsidRPr="0032144F" w:rsidRDefault="00155BD6" w:rsidP="00155BD6">
      <w:pPr>
        <w:pStyle w:val="PargrafodaLista"/>
        <w:rPr>
          <w:color w:val="000000" w:themeColor="text1"/>
        </w:rPr>
      </w:pPr>
    </w:p>
    <w:p w14:paraId="519A583B" w14:textId="753268ED" w:rsidR="00155BD6" w:rsidRPr="0032144F" w:rsidRDefault="00155BD6" w:rsidP="00155BD6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32144F">
        <w:rPr>
          <w:color w:val="000000" w:themeColor="text1"/>
        </w:rPr>
        <w:t>Um (1) e-mail de alerta, para os responsáveis pela chapa informando quais membros convidados não aceitou ou rejeitou o convite para participação da chapa eleitoral. (</w:t>
      </w:r>
      <w:r w:rsidRPr="0032144F">
        <w:rPr>
          <w:b/>
          <w:color w:val="000000" w:themeColor="text1"/>
        </w:rPr>
        <w:t>Registro 9</w:t>
      </w:r>
      <w:r w:rsidRPr="0032144F">
        <w:rPr>
          <w:color w:val="000000" w:themeColor="text1"/>
        </w:rPr>
        <w:t>)</w:t>
      </w:r>
    </w:p>
    <w:p w14:paraId="767EB342" w14:textId="77777777" w:rsidR="001057F1" w:rsidRDefault="001057F1" w:rsidP="001D2729">
      <w:pPr>
        <w:pStyle w:val="PargrafodaLista"/>
        <w:rPr>
          <w:color w:val="000000" w:themeColor="text1"/>
        </w:rPr>
      </w:pPr>
    </w:p>
    <w:p w14:paraId="352CA2CF" w14:textId="29C5665C" w:rsidR="00976AF2" w:rsidRDefault="00976AF2" w:rsidP="00976AF2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1276"/>
        <w:contextualSpacing/>
        <w:jc w:val="both"/>
        <w:rPr>
          <w:b/>
          <w:color w:val="000000" w:themeColor="text1"/>
        </w:rPr>
      </w:pPr>
      <w:r w:rsidRPr="00976AF2">
        <w:rPr>
          <w:b/>
          <w:color w:val="000000" w:themeColor="text1"/>
        </w:rPr>
        <w:t xml:space="preserve">O </w:t>
      </w:r>
      <w:r>
        <w:rPr>
          <w:b/>
          <w:color w:val="000000" w:themeColor="text1"/>
        </w:rPr>
        <w:t>preenchimento da Declaração</w:t>
      </w:r>
      <w:r w:rsidRPr="00976AF2">
        <w:rPr>
          <w:b/>
          <w:color w:val="000000" w:themeColor="text1"/>
        </w:rPr>
        <w:t xml:space="preserve">: </w:t>
      </w:r>
    </w:p>
    <w:p w14:paraId="068F7390" w14:textId="77777777" w:rsidR="00976AF2" w:rsidRPr="00976AF2" w:rsidRDefault="00976AF2" w:rsidP="00976AF2">
      <w:pPr>
        <w:pStyle w:val="PargrafodaLista"/>
        <w:rPr>
          <w:b/>
          <w:color w:val="000000" w:themeColor="text1"/>
        </w:rPr>
      </w:pPr>
    </w:p>
    <w:p w14:paraId="14F4989D" w14:textId="0134048D" w:rsidR="00976AF2" w:rsidRPr="00976AF2" w:rsidRDefault="00976AF2" w:rsidP="00976AF2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976AF2">
        <w:rPr>
          <w:color w:val="000000" w:themeColor="text1"/>
        </w:rPr>
        <w:t>A declaração deverá ser preenchida, ao criar/incluir uma chapa eleitoral.</w:t>
      </w:r>
      <w:r w:rsidR="00A43F50">
        <w:rPr>
          <w:color w:val="000000" w:themeColor="text1"/>
        </w:rPr>
        <w:t xml:space="preserve"> (</w:t>
      </w:r>
      <w:r w:rsidR="00A43F50" w:rsidRPr="00A43F50">
        <w:rPr>
          <w:b/>
          <w:color w:val="000000" w:themeColor="text1"/>
        </w:rPr>
        <w:t>Registro 1</w:t>
      </w:r>
      <w:r w:rsidR="00A43F50">
        <w:rPr>
          <w:color w:val="000000" w:themeColor="text1"/>
        </w:rPr>
        <w:t>)</w:t>
      </w:r>
    </w:p>
    <w:p w14:paraId="7AA0E62B" w14:textId="77777777" w:rsidR="00976AF2" w:rsidRPr="00976AF2" w:rsidRDefault="00976AF2" w:rsidP="00976AF2">
      <w:pPr>
        <w:pStyle w:val="PargrafodaLista"/>
        <w:ind w:left="1701"/>
        <w:rPr>
          <w:color w:val="000000" w:themeColor="text1"/>
        </w:rPr>
      </w:pPr>
    </w:p>
    <w:p w14:paraId="7D12F51C" w14:textId="5D6C4DF2" w:rsidR="00976AF2" w:rsidRDefault="00976AF2" w:rsidP="00976AF2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976AF2">
        <w:rPr>
          <w:color w:val="000000" w:themeColor="text1"/>
        </w:rPr>
        <w:t>Essa declaração será para a UF ou IES, conforme cadastro incluído no sistema.</w:t>
      </w:r>
      <w:r w:rsidR="00A43F50" w:rsidRPr="00A43F50">
        <w:rPr>
          <w:color w:val="000000" w:themeColor="text1"/>
        </w:rPr>
        <w:t xml:space="preserve"> </w:t>
      </w:r>
      <w:r w:rsidR="00A43F50">
        <w:rPr>
          <w:color w:val="000000" w:themeColor="text1"/>
        </w:rPr>
        <w:t>(</w:t>
      </w:r>
      <w:r w:rsidR="00A43F50" w:rsidRPr="00A43F50">
        <w:rPr>
          <w:b/>
          <w:color w:val="000000" w:themeColor="text1"/>
        </w:rPr>
        <w:t xml:space="preserve">Registro </w:t>
      </w:r>
      <w:r w:rsidR="00A43F50">
        <w:rPr>
          <w:b/>
          <w:color w:val="000000" w:themeColor="text1"/>
        </w:rPr>
        <w:t>2</w:t>
      </w:r>
      <w:r w:rsidR="00A43F50">
        <w:rPr>
          <w:color w:val="000000" w:themeColor="text1"/>
        </w:rPr>
        <w:t>)</w:t>
      </w:r>
    </w:p>
    <w:p w14:paraId="5192DF0B" w14:textId="77777777" w:rsidR="00C028CA" w:rsidRPr="00C028CA" w:rsidRDefault="00C028CA" w:rsidP="00C028CA">
      <w:pPr>
        <w:pStyle w:val="PargrafodaLista"/>
        <w:rPr>
          <w:color w:val="000000" w:themeColor="text1"/>
        </w:rPr>
      </w:pPr>
    </w:p>
    <w:p w14:paraId="344C4DA7" w14:textId="521C310E" w:rsidR="00C028CA" w:rsidRPr="0032144F" w:rsidRDefault="00C028CA" w:rsidP="00976AF2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32144F">
        <w:rPr>
          <w:color w:val="000000" w:themeColor="text1"/>
        </w:rPr>
        <w:t>Declaração enviada para todos os membros convidados para participação da chapa eleitoral.</w:t>
      </w:r>
      <w:r w:rsidR="00A43F50" w:rsidRPr="0032144F">
        <w:rPr>
          <w:color w:val="000000" w:themeColor="text1"/>
        </w:rPr>
        <w:t xml:space="preserve"> (</w:t>
      </w:r>
      <w:r w:rsidR="00A43F50" w:rsidRPr="0032144F">
        <w:rPr>
          <w:b/>
          <w:color w:val="000000" w:themeColor="text1"/>
        </w:rPr>
        <w:t>Registro 3</w:t>
      </w:r>
      <w:r w:rsidR="00A43F50" w:rsidRPr="0032144F">
        <w:rPr>
          <w:color w:val="000000" w:themeColor="text1"/>
        </w:rPr>
        <w:t>)</w:t>
      </w:r>
    </w:p>
    <w:p w14:paraId="37A006E2" w14:textId="77777777" w:rsidR="00976AF2" w:rsidRDefault="00976AF2" w:rsidP="001D2729">
      <w:pPr>
        <w:pStyle w:val="PargrafodaLista"/>
        <w:rPr>
          <w:color w:val="000000" w:themeColor="text1"/>
        </w:rPr>
      </w:pPr>
    </w:p>
    <w:p w14:paraId="62F931B6" w14:textId="77777777" w:rsidR="00976AF2" w:rsidRPr="001D2729" w:rsidRDefault="00976AF2" w:rsidP="001D2729">
      <w:pPr>
        <w:pStyle w:val="PargrafodaLista"/>
        <w:rPr>
          <w:color w:val="000000" w:themeColor="text1"/>
        </w:rPr>
      </w:pPr>
    </w:p>
    <w:p w14:paraId="7B339834" w14:textId="66C46299" w:rsidR="001D2729" w:rsidRDefault="001D2729" w:rsidP="004E69E6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1276"/>
        <w:contextualSpacing/>
        <w:jc w:val="both"/>
        <w:rPr>
          <w:color w:val="000000" w:themeColor="text1"/>
        </w:rPr>
      </w:pPr>
      <w:r w:rsidRPr="001D2729">
        <w:rPr>
          <w:color w:val="000000" w:themeColor="text1"/>
        </w:rPr>
        <w:t>A</w:t>
      </w:r>
      <w:r>
        <w:rPr>
          <w:color w:val="000000" w:themeColor="text1"/>
        </w:rPr>
        <w:t>s</w:t>
      </w:r>
      <w:r w:rsidRPr="001D2729">
        <w:rPr>
          <w:color w:val="000000" w:themeColor="text1"/>
        </w:rPr>
        <w:t xml:space="preserve"> regras detalhadas de cada e</w:t>
      </w:r>
      <w:r>
        <w:rPr>
          <w:color w:val="000000" w:themeColor="text1"/>
        </w:rPr>
        <w:t>-mail</w:t>
      </w:r>
      <w:r w:rsidR="00976AF2">
        <w:rPr>
          <w:color w:val="000000" w:themeColor="text1"/>
        </w:rPr>
        <w:t xml:space="preserve"> e da</w:t>
      </w:r>
      <w:r w:rsidR="001E583F">
        <w:rPr>
          <w:color w:val="000000" w:themeColor="text1"/>
        </w:rPr>
        <w:t>s</w:t>
      </w:r>
      <w:r w:rsidR="00976AF2">
        <w:rPr>
          <w:color w:val="000000" w:themeColor="text1"/>
        </w:rPr>
        <w:t xml:space="preserve"> declaraç</w:t>
      </w:r>
      <w:r w:rsidR="001E583F">
        <w:rPr>
          <w:color w:val="000000" w:themeColor="text1"/>
        </w:rPr>
        <w:t>ões</w:t>
      </w:r>
      <w:r>
        <w:rPr>
          <w:color w:val="000000" w:themeColor="text1"/>
        </w:rPr>
        <w:t xml:space="preserve"> serão </w:t>
      </w:r>
      <w:r w:rsidR="00BD2CF9">
        <w:rPr>
          <w:color w:val="000000" w:themeColor="text1"/>
        </w:rPr>
        <w:t xml:space="preserve">tratadas na HST021 Manter Chapa </w:t>
      </w:r>
      <w:r w:rsidR="00BD2CF9" w:rsidRPr="0032144F">
        <w:rPr>
          <w:color w:val="000000" w:themeColor="text1"/>
        </w:rPr>
        <w:t>e na HST024 Confirmar Participação na Chapa.</w:t>
      </w:r>
      <w:r w:rsidR="00BD2CF9">
        <w:rPr>
          <w:color w:val="000000" w:themeColor="text1"/>
        </w:rPr>
        <w:t xml:space="preserve"> Na</w:t>
      </w:r>
      <w:r>
        <w:rPr>
          <w:color w:val="000000" w:themeColor="text1"/>
        </w:rPr>
        <w:t xml:space="preserve"> HST020, trataremos apenas das regras de definição destes e-mail</w:t>
      </w:r>
      <w:r w:rsidR="004C4C88">
        <w:rPr>
          <w:color w:val="000000" w:themeColor="text1"/>
        </w:rPr>
        <w:t>s</w:t>
      </w:r>
      <w:r w:rsidR="00976AF2">
        <w:rPr>
          <w:color w:val="000000" w:themeColor="text1"/>
        </w:rPr>
        <w:t xml:space="preserve"> e das declarações</w:t>
      </w:r>
      <w:r>
        <w:rPr>
          <w:color w:val="000000" w:themeColor="text1"/>
        </w:rPr>
        <w:t>.</w:t>
      </w:r>
    </w:p>
    <w:p w14:paraId="3F8C434B" w14:textId="77777777" w:rsidR="001D2729" w:rsidRDefault="001D2729" w:rsidP="001D2729">
      <w:pPr>
        <w:pStyle w:val="PargrafodaLista"/>
        <w:rPr>
          <w:color w:val="000000" w:themeColor="text1"/>
        </w:rPr>
      </w:pPr>
    </w:p>
    <w:p w14:paraId="2665ADA4" w14:textId="77777777" w:rsidR="00DF0893" w:rsidRPr="001D2729" w:rsidRDefault="00DF0893" w:rsidP="001D2729">
      <w:pPr>
        <w:pStyle w:val="PargrafodaLista"/>
        <w:rPr>
          <w:color w:val="000000" w:themeColor="text1"/>
        </w:rPr>
      </w:pPr>
    </w:p>
    <w:p w14:paraId="3D5C4CC0" w14:textId="7116AB1B" w:rsidR="00BA5E5D" w:rsidRPr="003D7D0A" w:rsidRDefault="00BA5E5D" w:rsidP="00B2550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O sistema deve montar </w:t>
      </w:r>
      <w:r w:rsidR="007664DD">
        <w:rPr>
          <w:color w:val="000000" w:themeColor="text1"/>
        </w:rPr>
        <w:t xml:space="preserve">automaticamente, </w:t>
      </w:r>
      <w:r>
        <w:rPr>
          <w:color w:val="000000" w:themeColor="text1"/>
        </w:rPr>
        <w:t xml:space="preserve">a quantidade de declaração igual a </w:t>
      </w:r>
      <w:r w:rsidR="00575D35">
        <w:rPr>
          <w:color w:val="000000" w:themeColor="text1"/>
        </w:rPr>
        <w:t>duas (2</w:t>
      </w:r>
      <w:r>
        <w:rPr>
          <w:color w:val="000000" w:themeColor="text1"/>
        </w:rPr>
        <w:t xml:space="preserve">) e a quantidade de e-mail igual a </w:t>
      </w:r>
      <w:r w:rsidR="00F70BCB">
        <w:rPr>
          <w:color w:val="000000" w:themeColor="text1"/>
        </w:rPr>
        <w:t>seis</w:t>
      </w:r>
      <w:r w:rsidR="00914DFC">
        <w:rPr>
          <w:color w:val="000000" w:themeColor="text1"/>
        </w:rPr>
        <w:t xml:space="preserve"> </w:t>
      </w:r>
      <w:r w:rsidRPr="00BA5E5D">
        <w:rPr>
          <w:color w:val="auto"/>
        </w:rPr>
        <w:t>(</w:t>
      </w:r>
      <w:r w:rsidR="003D7D0A">
        <w:rPr>
          <w:color w:val="auto"/>
        </w:rPr>
        <w:t>6</w:t>
      </w:r>
      <w:r w:rsidRPr="00BA5E5D">
        <w:rPr>
          <w:color w:val="auto"/>
        </w:rPr>
        <w:t>)</w:t>
      </w:r>
      <w:r w:rsidR="003D7D0A">
        <w:rPr>
          <w:color w:val="auto"/>
        </w:rPr>
        <w:t xml:space="preserve"> para a </w:t>
      </w:r>
      <w:r w:rsidR="003D7D0A" w:rsidRPr="003D7D0A">
        <w:rPr>
          <w:b/>
          <w:bCs/>
          <w:color w:val="auto"/>
        </w:rPr>
        <w:t>atividade</w:t>
      </w:r>
      <w:r w:rsidR="003D7D0A">
        <w:rPr>
          <w:b/>
          <w:bCs/>
          <w:color w:val="auto"/>
        </w:rPr>
        <w:t xml:space="preserve"> Secundária</w:t>
      </w:r>
      <w:r w:rsidR="003D7D0A" w:rsidRPr="003D7D0A">
        <w:rPr>
          <w:b/>
          <w:bCs/>
          <w:color w:val="auto"/>
        </w:rPr>
        <w:t xml:space="preserve"> 2.1</w:t>
      </w:r>
      <w:r w:rsidRPr="00BA5E5D">
        <w:rPr>
          <w:color w:val="auto"/>
        </w:rPr>
        <w:t xml:space="preserve"> </w:t>
      </w:r>
      <w:r w:rsidRPr="00BA5E5D">
        <w:rPr>
          <w:color w:val="31849B" w:themeColor="accent5" w:themeShade="BF"/>
        </w:rPr>
        <w:t>[</w:t>
      </w:r>
      <w:r w:rsidRPr="00BA5E5D">
        <w:rPr>
          <w:color w:val="31849B" w:themeColor="accent5" w:themeShade="BF"/>
        </w:rPr>
        <w:fldChar w:fldCharType="begin"/>
      </w:r>
      <w:r w:rsidRPr="00BA5E5D">
        <w:rPr>
          <w:color w:val="31849B" w:themeColor="accent5" w:themeShade="BF"/>
        </w:rPr>
        <w:instrText xml:space="preserve"> REF _Ref17461370 \r \h </w:instrText>
      </w:r>
      <w:r w:rsidRPr="00BA5E5D">
        <w:rPr>
          <w:color w:val="31849B" w:themeColor="accent5" w:themeShade="BF"/>
        </w:rPr>
      </w:r>
      <w:r w:rsidRPr="00BA5E5D">
        <w:rPr>
          <w:color w:val="31849B" w:themeColor="accent5" w:themeShade="BF"/>
        </w:rPr>
        <w:fldChar w:fldCharType="separate"/>
      </w:r>
      <w:r w:rsidRPr="00BA5E5D">
        <w:rPr>
          <w:color w:val="31849B" w:themeColor="accent5" w:themeShade="BF"/>
        </w:rPr>
        <w:t>P02</w:t>
      </w:r>
      <w:r w:rsidRPr="00BA5E5D">
        <w:rPr>
          <w:color w:val="31849B" w:themeColor="accent5" w:themeShade="BF"/>
        </w:rPr>
        <w:fldChar w:fldCharType="end"/>
      </w:r>
      <w:r w:rsidRPr="00BA5E5D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>;</w:t>
      </w:r>
    </w:p>
    <w:p w14:paraId="096B6A5F" w14:textId="77777777" w:rsidR="003D7D0A" w:rsidRPr="003D7D0A" w:rsidRDefault="003D7D0A" w:rsidP="003D7D0A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0465D47A" w14:textId="665A8017" w:rsidR="00FB177D" w:rsidRPr="003D7D0A" w:rsidRDefault="003D7D0A" w:rsidP="003D7D0A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>O sistema deve montar automaticamente, a quantidade de declaração igual a um</w:t>
      </w:r>
      <w:r w:rsidR="006F02BE">
        <w:rPr>
          <w:color w:val="000000" w:themeColor="text1"/>
        </w:rPr>
        <w:t>a</w:t>
      </w:r>
      <w:bookmarkStart w:id="28" w:name="_GoBack"/>
      <w:bookmarkEnd w:id="28"/>
      <w:r>
        <w:rPr>
          <w:color w:val="000000" w:themeColor="text1"/>
        </w:rPr>
        <w:t xml:space="preserve"> (1) e a quantidade de e-mail igual a </w:t>
      </w:r>
      <w:r w:rsidR="00575D35">
        <w:rPr>
          <w:color w:val="000000" w:themeColor="text1"/>
        </w:rPr>
        <w:t>três</w:t>
      </w:r>
      <w:r>
        <w:rPr>
          <w:color w:val="000000" w:themeColor="text1"/>
        </w:rPr>
        <w:t xml:space="preserve"> </w:t>
      </w:r>
      <w:r w:rsidRPr="00BA5E5D">
        <w:rPr>
          <w:color w:val="auto"/>
        </w:rPr>
        <w:t>(</w:t>
      </w:r>
      <w:r>
        <w:rPr>
          <w:color w:val="auto"/>
        </w:rPr>
        <w:t>3</w:t>
      </w:r>
      <w:r w:rsidRPr="00BA5E5D">
        <w:rPr>
          <w:color w:val="auto"/>
        </w:rPr>
        <w:t>)</w:t>
      </w:r>
      <w:r>
        <w:rPr>
          <w:color w:val="auto"/>
        </w:rPr>
        <w:t xml:space="preserve"> para a </w:t>
      </w:r>
      <w:r w:rsidRPr="003D7D0A">
        <w:rPr>
          <w:b/>
          <w:bCs/>
          <w:color w:val="auto"/>
        </w:rPr>
        <w:t>atividade</w:t>
      </w:r>
      <w:r>
        <w:rPr>
          <w:b/>
          <w:bCs/>
          <w:color w:val="auto"/>
        </w:rPr>
        <w:t xml:space="preserve"> Secundária</w:t>
      </w:r>
      <w:r w:rsidRPr="003D7D0A">
        <w:rPr>
          <w:b/>
          <w:bCs/>
          <w:color w:val="auto"/>
        </w:rPr>
        <w:t xml:space="preserve"> 2.</w:t>
      </w:r>
      <w:r>
        <w:rPr>
          <w:b/>
          <w:bCs/>
          <w:color w:val="auto"/>
        </w:rPr>
        <w:t>2</w:t>
      </w:r>
      <w:r w:rsidRPr="00BA5E5D">
        <w:rPr>
          <w:color w:val="auto"/>
        </w:rPr>
        <w:t xml:space="preserve"> </w:t>
      </w:r>
      <w:r w:rsidRPr="00BA5E5D">
        <w:rPr>
          <w:color w:val="31849B" w:themeColor="accent5" w:themeShade="BF"/>
        </w:rPr>
        <w:t>[</w:t>
      </w:r>
      <w:r w:rsidR="00575D35">
        <w:rPr>
          <w:color w:val="31849B" w:themeColor="accent5" w:themeShade="BF"/>
        </w:rPr>
        <w:fldChar w:fldCharType="begin"/>
      </w:r>
      <w:r w:rsidR="00575D35">
        <w:rPr>
          <w:color w:val="31849B" w:themeColor="accent5" w:themeShade="BF"/>
        </w:rPr>
        <w:instrText xml:space="preserve"> REF _Ref31292328 \r \h </w:instrText>
      </w:r>
      <w:r w:rsidR="00575D35">
        <w:rPr>
          <w:color w:val="31849B" w:themeColor="accent5" w:themeShade="BF"/>
        </w:rPr>
      </w:r>
      <w:r w:rsidR="00575D35">
        <w:rPr>
          <w:color w:val="31849B" w:themeColor="accent5" w:themeShade="BF"/>
        </w:rPr>
        <w:fldChar w:fldCharType="separate"/>
      </w:r>
      <w:r w:rsidR="00575D35">
        <w:rPr>
          <w:color w:val="31849B" w:themeColor="accent5" w:themeShade="BF"/>
        </w:rPr>
        <w:t>P0</w:t>
      </w:r>
      <w:r w:rsidR="00575D35">
        <w:rPr>
          <w:color w:val="31849B" w:themeColor="accent5" w:themeShade="BF"/>
        </w:rPr>
        <w:t>3</w:t>
      </w:r>
      <w:r w:rsidR="00575D35">
        <w:rPr>
          <w:color w:val="31849B" w:themeColor="accent5" w:themeShade="BF"/>
        </w:rPr>
        <w:fldChar w:fldCharType="end"/>
      </w:r>
      <w:r w:rsidRPr="00BA5E5D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>;</w:t>
      </w:r>
    </w:p>
    <w:p w14:paraId="3A9D0C43" w14:textId="77777777" w:rsidR="00484037" w:rsidRPr="00EC175D" w:rsidRDefault="00484037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</w:pPr>
    </w:p>
    <w:p w14:paraId="5E35427F" w14:textId="6B791542" w:rsidR="00C8013A" w:rsidRPr="007B22C7" w:rsidRDefault="008E3881" w:rsidP="00B569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993" w:hanging="426"/>
        <w:contextualSpacing/>
        <w:jc w:val="both"/>
        <w:rPr>
          <w:b/>
        </w:rPr>
      </w:pPr>
      <w:r w:rsidRPr="00EC175D">
        <w:t xml:space="preserve"> </w:t>
      </w:r>
      <w:bookmarkStart w:id="29" w:name="_Ref17641422"/>
      <w:bookmarkStart w:id="30" w:name="_Ref15911404"/>
      <w:r w:rsidR="00825F2A" w:rsidRPr="007B22C7">
        <w:rPr>
          <w:b/>
        </w:rPr>
        <w:t>Declaração</w:t>
      </w:r>
      <w:r w:rsidR="00AA33C4" w:rsidRPr="007B22C7">
        <w:rPr>
          <w:b/>
        </w:rPr>
        <w:t xml:space="preserve"> </w:t>
      </w:r>
      <w:r w:rsidR="00AA33C4" w:rsidRPr="007B22C7">
        <w:rPr>
          <w:color w:val="31849B" w:themeColor="accent5" w:themeShade="BF"/>
        </w:rPr>
        <w:t>[</w:t>
      </w:r>
      <w:r w:rsidR="00AA33C4" w:rsidRPr="007B22C7">
        <w:rPr>
          <w:color w:val="31849B" w:themeColor="accent5" w:themeShade="BF"/>
        </w:rPr>
        <w:fldChar w:fldCharType="begin"/>
      </w:r>
      <w:r w:rsidR="00AA33C4" w:rsidRPr="007B22C7">
        <w:rPr>
          <w:color w:val="31849B" w:themeColor="accent5" w:themeShade="BF"/>
        </w:rPr>
        <w:instrText xml:space="preserve"> REF _Ref13579930 \r \h  \* MERGEFORMAT </w:instrText>
      </w:r>
      <w:r w:rsidR="00AA33C4" w:rsidRPr="007B22C7">
        <w:rPr>
          <w:color w:val="31849B" w:themeColor="accent5" w:themeShade="BF"/>
        </w:rPr>
      </w:r>
      <w:r w:rsidR="00AA33C4" w:rsidRPr="007B22C7">
        <w:rPr>
          <w:color w:val="31849B" w:themeColor="accent5" w:themeShade="BF"/>
        </w:rPr>
        <w:fldChar w:fldCharType="separate"/>
      </w:r>
      <w:r w:rsidR="00825F2A" w:rsidRPr="007B22C7">
        <w:rPr>
          <w:color w:val="31849B" w:themeColor="accent5" w:themeShade="BF"/>
        </w:rPr>
        <w:fldChar w:fldCharType="begin"/>
      </w:r>
      <w:r w:rsidR="00825F2A" w:rsidRPr="007B22C7">
        <w:rPr>
          <w:color w:val="31849B" w:themeColor="accent5" w:themeShade="BF"/>
        </w:rPr>
        <w:instrText xml:space="preserve"> REF _Ref17461370 \r \h </w:instrText>
      </w:r>
      <w:r w:rsidR="00E2263F" w:rsidRPr="007B22C7">
        <w:rPr>
          <w:color w:val="31849B" w:themeColor="accent5" w:themeShade="BF"/>
        </w:rPr>
        <w:instrText xml:space="preserve"> \* MERGEFORMAT </w:instrText>
      </w:r>
      <w:r w:rsidR="00825F2A" w:rsidRPr="007B22C7">
        <w:rPr>
          <w:color w:val="31849B" w:themeColor="accent5" w:themeShade="BF"/>
        </w:rPr>
      </w:r>
      <w:r w:rsidR="00825F2A" w:rsidRPr="007B22C7">
        <w:rPr>
          <w:color w:val="31849B" w:themeColor="accent5" w:themeShade="BF"/>
        </w:rPr>
        <w:fldChar w:fldCharType="separate"/>
      </w:r>
      <w:r w:rsidR="00825F2A" w:rsidRPr="007B22C7">
        <w:rPr>
          <w:color w:val="31849B" w:themeColor="accent5" w:themeShade="BF"/>
        </w:rPr>
        <w:t>P02</w:t>
      </w:r>
      <w:r w:rsidR="00825F2A" w:rsidRPr="007B22C7">
        <w:rPr>
          <w:color w:val="31849B" w:themeColor="accent5" w:themeShade="BF"/>
        </w:rPr>
        <w:fldChar w:fldCharType="end"/>
      </w:r>
      <w:r w:rsidR="00AA33C4" w:rsidRPr="007B22C7">
        <w:rPr>
          <w:color w:val="31849B" w:themeColor="accent5" w:themeShade="BF"/>
        </w:rPr>
        <w:fldChar w:fldCharType="end"/>
      </w:r>
      <w:r w:rsidR="00AA33C4" w:rsidRPr="007B22C7">
        <w:rPr>
          <w:color w:val="31849B" w:themeColor="accent5" w:themeShade="BF"/>
        </w:rPr>
        <w:t>]</w:t>
      </w:r>
      <w:bookmarkEnd w:id="29"/>
    </w:p>
    <w:p w14:paraId="154EC08A" w14:textId="1F317A04" w:rsidR="00825F2A" w:rsidRPr="007B22C7" w:rsidRDefault="00825F2A" w:rsidP="00B2550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7B22C7">
        <w:t xml:space="preserve">O ator deve </w:t>
      </w:r>
      <w:r w:rsidRPr="007B22C7">
        <w:rPr>
          <w:color w:val="000000" w:themeColor="text1"/>
        </w:rPr>
        <w:t xml:space="preserve">selecionar a declaração que será </w:t>
      </w:r>
      <w:r w:rsidR="008E3901" w:rsidRPr="007B22C7">
        <w:rPr>
          <w:color w:val="000000" w:themeColor="text1"/>
        </w:rPr>
        <w:t>disponibilizada</w:t>
      </w:r>
      <w:r w:rsidRPr="007B22C7">
        <w:rPr>
          <w:color w:val="000000" w:themeColor="text1"/>
        </w:rPr>
        <w:t>/enviada, no campo “</w:t>
      </w:r>
      <w:r w:rsidRPr="007B22C7">
        <w:rPr>
          <w:b/>
          <w:color w:val="000000" w:themeColor="text1"/>
        </w:rPr>
        <w:t>Selecione Declaração</w:t>
      </w:r>
      <w:r w:rsidRPr="007B22C7">
        <w:rPr>
          <w:color w:val="000000" w:themeColor="text1"/>
        </w:rPr>
        <w:t xml:space="preserve">” </w:t>
      </w:r>
      <w:r w:rsidRPr="007B22C7">
        <w:rPr>
          <w:color w:val="31849B" w:themeColor="accent5" w:themeShade="BF"/>
        </w:rPr>
        <w:t>[</w:t>
      </w:r>
      <w:r w:rsidRPr="007B22C7">
        <w:rPr>
          <w:color w:val="31849B" w:themeColor="accent5" w:themeShade="BF"/>
        </w:rPr>
        <w:fldChar w:fldCharType="begin"/>
      </w:r>
      <w:r w:rsidRPr="007B22C7">
        <w:rPr>
          <w:color w:val="31849B" w:themeColor="accent5" w:themeShade="BF"/>
        </w:rPr>
        <w:instrText xml:space="preserve"> REF _Ref17461370 \r \h </w:instrText>
      </w:r>
      <w:r w:rsidR="00E2263F" w:rsidRPr="007B22C7">
        <w:rPr>
          <w:color w:val="31849B" w:themeColor="accent5" w:themeShade="BF"/>
        </w:rPr>
        <w:instrText xml:space="preserve"> \* MERGEFORMAT </w:instrText>
      </w:r>
      <w:r w:rsidRPr="007B22C7">
        <w:rPr>
          <w:color w:val="31849B" w:themeColor="accent5" w:themeShade="BF"/>
        </w:rPr>
      </w:r>
      <w:r w:rsidRPr="007B22C7">
        <w:rPr>
          <w:color w:val="31849B" w:themeColor="accent5" w:themeShade="BF"/>
        </w:rPr>
        <w:fldChar w:fldCharType="separate"/>
      </w:r>
      <w:r w:rsidRPr="007B22C7">
        <w:rPr>
          <w:color w:val="31849B" w:themeColor="accent5" w:themeShade="BF"/>
        </w:rPr>
        <w:t>P02</w:t>
      </w:r>
      <w:r w:rsidRPr="007B22C7">
        <w:rPr>
          <w:color w:val="31849B" w:themeColor="accent5" w:themeShade="BF"/>
        </w:rPr>
        <w:fldChar w:fldCharType="end"/>
      </w:r>
      <w:r w:rsidRPr="007B22C7">
        <w:rPr>
          <w:color w:val="31849B" w:themeColor="accent5" w:themeShade="BF"/>
        </w:rPr>
        <w:t>];</w:t>
      </w:r>
    </w:p>
    <w:p w14:paraId="4B87E9C0" w14:textId="77777777" w:rsidR="007664DD" w:rsidRPr="007B22C7" w:rsidRDefault="007664DD" w:rsidP="007664DD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</w:p>
    <w:p w14:paraId="026A1713" w14:textId="69EF65AF" w:rsidR="007664DD" w:rsidRPr="007B22C7" w:rsidRDefault="00825F2A" w:rsidP="009D0061">
      <w:pPr>
        <w:pStyle w:val="PargrafodaLista"/>
        <w:widowControl/>
        <w:numPr>
          <w:ilvl w:val="0"/>
          <w:numId w:val="14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7B22C7">
        <w:lastRenderedPageBreak/>
        <w:t xml:space="preserve">Ao selecionar a combobox para seleção da </w:t>
      </w:r>
      <w:r w:rsidR="00D826C0" w:rsidRPr="007B22C7">
        <w:t xml:space="preserve">declaração, o sistema deve recuperar TODAS as declarações criadas na </w:t>
      </w:r>
      <w:r w:rsidR="00D826C0" w:rsidRPr="007B22C7">
        <w:rPr>
          <w:b/>
        </w:rPr>
        <w:t>HST0</w:t>
      </w:r>
      <w:r w:rsidR="00137478" w:rsidRPr="007B22C7">
        <w:rPr>
          <w:b/>
        </w:rPr>
        <w:t>5_</w:t>
      </w:r>
      <w:r w:rsidR="007F2AE9" w:rsidRPr="007B22C7">
        <w:rPr>
          <w:b/>
        </w:rPr>
        <w:t>Parametrizar Declaração</w:t>
      </w:r>
      <w:r w:rsidR="00137478" w:rsidRPr="007B22C7">
        <w:rPr>
          <w:b/>
        </w:rPr>
        <w:t xml:space="preserve"> da OS 979</w:t>
      </w:r>
      <w:r w:rsidR="00D826C0" w:rsidRPr="007B22C7">
        <w:t xml:space="preserve">, </w:t>
      </w:r>
      <w:r w:rsidR="00CA68EB" w:rsidRPr="007B22C7">
        <w:t xml:space="preserve">destinadas </w:t>
      </w:r>
      <w:r w:rsidR="00D826C0" w:rsidRPr="007B22C7">
        <w:t>para o m</w:t>
      </w:r>
      <w:r w:rsidR="007664DD" w:rsidRPr="007B22C7">
        <w:t>ó</w:t>
      </w:r>
      <w:r w:rsidR="00D826C0" w:rsidRPr="007B22C7">
        <w:t xml:space="preserve">dulo </w:t>
      </w:r>
      <w:r w:rsidR="00D826C0" w:rsidRPr="007B22C7">
        <w:rPr>
          <w:b/>
        </w:rPr>
        <w:t>ELEITORAL</w:t>
      </w:r>
      <w:r w:rsidR="007664DD" w:rsidRPr="007B22C7">
        <w:t>, as declarações criadas para os demais módulos não devem ser exibidas;</w:t>
      </w:r>
      <w:r w:rsidR="007E7743" w:rsidRPr="007B22C7">
        <w:t xml:space="preserve"> O sistema deve exibir </w:t>
      </w:r>
      <w:r w:rsidR="000E2797" w:rsidRPr="007B22C7">
        <w:t>na HST0</w:t>
      </w:r>
      <w:r w:rsidR="007B22C7">
        <w:t>20</w:t>
      </w:r>
      <w:r w:rsidR="000E2797" w:rsidRPr="007B22C7">
        <w:t xml:space="preserve">, </w:t>
      </w:r>
      <w:r w:rsidR="007E7743" w:rsidRPr="007B22C7">
        <w:t xml:space="preserve">apenas as Declarações </w:t>
      </w:r>
      <w:r w:rsidR="007E7743" w:rsidRPr="007B22C7">
        <w:rPr>
          <w:b/>
        </w:rPr>
        <w:t>ATIVAS</w:t>
      </w:r>
      <w:r w:rsidR="007E7743" w:rsidRPr="007B22C7">
        <w:t xml:space="preserve"> na </w:t>
      </w:r>
      <w:r w:rsidR="00137478" w:rsidRPr="007B22C7">
        <w:rPr>
          <w:b/>
        </w:rPr>
        <w:t>HST05_Parametrizar Declaração da OS 979</w:t>
      </w:r>
      <w:r w:rsidR="007F2AE9" w:rsidRPr="007B22C7">
        <w:t>.</w:t>
      </w:r>
    </w:p>
    <w:p w14:paraId="42919B34" w14:textId="77777777" w:rsidR="007F2AE9" w:rsidRPr="007B22C7" w:rsidRDefault="007F2AE9" w:rsidP="007F2AE9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381F3FF2" w14:textId="552C40AE" w:rsidR="007664DD" w:rsidRPr="007B22C7" w:rsidRDefault="00B266D4" w:rsidP="00B25507">
      <w:pPr>
        <w:pStyle w:val="PargrafodaLista"/>
        <w:widowControl/>
        <w:numPr>
          <w:ilvl w:val="0"/>
          <w:numId w:val="14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7B22C7">
        <w:t xml:space="preserve">Após </w:t>
      </w:r>
      <w:r w:rsidR="007664DD" w:rsidRPr="007B22C7">
        <w:t xml:space="preserve">a </w:t>
      </w:r>
      <w:r w:rsidRPr="007B22C7">
        <w:t xml:space="preserve">escolha da declaração, o sistema deve </w:t>
      </w:r>
      <w:r w:rsidR="008E3901" w:rsidRPr="007B22C7">
        <w:t xml:space="preserve">habilitar na coluna Texto da Declaração, a opção </w:t>
      </w:r>
      <w:r w:rsidR="008E3901" w:rsidRPr="007B22C7">
        <w:rPr>
          <w:b/>
        </w:rPr>
        <w:t>Visualizar</w:t>
      </w:r>
      <w:r w:rsidR="008E3901" w:rsidRPr="007B22C7">
        <w:t xml:space="preserve">. </w:t>
      </w:r>
      <w:r w:rsidR="0084447A" w:rsidRPr="007B22C7">
        <w:t xml:space="preserve"> Caso o ator não selecione nenhuma </w:t>
      </w:r>
      <w:r w:rsidR="00AB0108" w:rsidRPr="007B22C7">
        <w:t>declaração, a</w:t>
      </w:r>
      <w:r w:rsidR="0084447A" w:rsidRPr="007B22C7">
        <w:t xml:space="preserve"> opção </w:t>
      </w:r>
      <w:r w:rsidR="0084447A" w:rsidRPr="007B22C7">
        <w:rPr>
          <w:b/>
        </w:rPr>
        <w:t>Visualizar</w:t>
      </w:r>
      <w:r w:rsidR="0084447A" w:rsidRPr="007B22C7">
        <w:t xml:space="preserve"> deverá ficar </w:t>
      </w:r>
      <w:r w:rsidR="0084447A" w:rsidRPr="007B22C7">
        <w:rPr>
          <w:u w:val="single"/>
        </w:rPr>
        <w:t>desabilitada</w:t>
      </w:r>
      <w:r w:rsidR="00AB0108" w:rsidRPr="007B22C7">
        <w:t>,</w:t>
      </w:r>
      <w:r w:rsidR="0084447A" w:rsidRPr="007B22C7">
        <w:t xml:space="preserve"> e o sistema deve exibir um hint ao aciona-la: </w:t>
      </w:r>
      <w:r w:rsidR="00AB0108" w:rsidRPr="007B22C7">
        <w:t>“</w:t>
      </w:r>
      <w:r w:rsidR="0084447A" w:rsidRPr="007B22C7">
        <w:t>Para visualização, por gentileza selecionar Declaração.</w:t>
      </w:r>
      <w:r w:rsidR="00AB0108" w:rsidRPr="007B22C7">
        <w:t>”</w:t>
      </w:r>
    </w:p>
    <w:p w14:paraId="66A03D36" w14:textId="77777777" w:rsidR="007664DD" w:rsidRPr="007B22C7" w:rsidRDefault="007664DD" w:rsidP="007664DD">
      <w:pPr>
        <w:pStyle w:val="PargrafodaLista"/>
      </w:pPr>
    </w:p>
    <w:p w14:paraId="7AEF3753" w14:textId="69220EEE" w:rsidR="008E3901" w:rsidRPr="007B22C7" w:rsidRDefault="008E3901" w:rsidP="00B25507">
      <w:pPr>
        <w:pStyle w:val="PargrafodaLista"/>
        <w:widowControl/>
        <w:numPr>
          <w:ilvl w:val="0"/>
          <w:numId w:val="14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7B22C7">
        <w:t>Ao aciona</w:t>
      </w:r>
      <w:r w:rsidR="007664DD" w:rsidRPr="007B22C7">
        <w:t xml:space="preserve">r a opção </w:t>
      </w:r>
      <w:r w:rsidR="007664DD" w:rsidRPr="007B22C7">
        <w:rPr>
          <w:b/>
        </w:rPr>
        <w:t>Visualizar</w:t>
      </w:r>
      <w:r w:rsidR="007664DD" w:rsidRPr="007B22C7">
        <w:t xml:space="preserve">, </w:t>
      </w:r>
      <w:r w:rsidRPr="007B22C7">
        <w:t>o sistema deve exibir a declaração conforme seleção realizada na HST0</w:t>
      </w:r>
      <w:r w:rsidR="002C4487">
        <w:t>20</w:t>
      </w:r>
      <w:r w:rsidRPr="007B22C7">
        <w:t xml:space="preserve"> </w:t>
      </w:r>
      <w:r w:rsidRPr="007B22C7">
        <w:rPr>
          <w:color w:val="31849B" w:themeColor="accent5" w:themeShade="BF"/>
        </w:rPr>
        <w:t>[</w:t>
      </w:r>
      <w:r w:rsidRPr="007B22C7">
        <w:rPr>
          <w:color w:val="31849B" w:themeColor="accent5" w:themeShade="BF"/>
        </w:rPr>
        <w:fldChar w:fldCharType="begin"/>
      </w:r>
      <w:r w:rsidRPr="007B22C7">
        <w:rPr>
          <w:color w:val="31849B" w:themeColor="accent5" w:themeShade="BF"/>
        </w:rPr>
        <w:instrText xml:space="preserve"> REF _Ref17461370 \r \h </w:instrText>
      </w:r>
      <w:r w:rsidR="00F845B5" w:rsidRPr="007B22C7">
        <w:rPr>
          <w:color w:val="31849B" w:themeColor="accent5" w:themeShade="BF"/>
        </w:rPr>
        <w:instrText xml:space="preserve"> \* MERGEFORMAT </w:instrText>
      </w:r>
      <w:r w:rsidRPr="007B22C7">
        <w:rPr>
          <w:color w:val="31849B" w:themeColor="accent5" w:themeShade="BF"/>
        </w:rPr>
      </w:r>
      <w:r w:rsidRPr="007B22C7">
        <w:rPr>
          <w:color w:val="31849B" w:themeColor="accent5" w:themeShade="BF"/>
        </w:rPr>
        <w:fldChar w:fldCharType="separate"/>
      </w:r>
      <w:r w:rsidRPr="007B22C7">
        <w:rPr>
          <w:color w:val="31849B" w:themeColor="accent5" w:themeShade="BF"/>
        </w:rPr>
        <w:t>P02</w:t>
      </w:r>
      <w:r w:rsidRPr="007B22C7">
        <w:rPr>
          <w:color w:val="31849B" w:themeColor="accent5" w:themeShade="BF"/>
        </w:rPr>
        <w:fldChar w:fldCharType="end"/>
      </w:r>
      <w:r w:rsidRPr="007B22C7">
        <w:rPr>
          <w:color w:val="31849B" w:themeColor="accent5" w:themeShade="BF"/>
        </w:rPr>
        <w:t>]</w:t>
      </w:r>
      <w:r w:rsidRPr="007B22C7">
        <w:t xml:space="preserve"> e parametrizada na </w:t>
      </w:r>
      <w:r w:rsidR="00137478" w:rsidRPr="007B22C7">
        <w:rPr>
          <w:b/>
        </w:rPr>
        <w:t xml:space="preserve">HST05_Parametrizar Declaração da OS </w:t>
      </w:r>
      <w:proofErr w:type="gramStart"/>
      <w:r w:rsidR="00137478" w:rsidRPr="007B22C7">
        <w:rPr>
          <w:b/>
        </w:rPr>
        <w:t>979</w:t>
      </w:r>
      <w:r w:rsidRPr="007B22C7">
        <w:t>.</w:t>
      </w:r>
      <w:r w:rsidRPr="007B22C7">
        <w:rPr>
          <w:color w:val="31849B" w:themeColor="accent5" w:themeShade="BF"/>
        </w:rPr>
        <w:t>[</w:t>
      </w:r>
      <w:proofErr w:type="gramEnd"/>
      <w:r w:rsidRPr="007B22C7">
        <w:rPr>
          <w:color w:val="31849B" w:themeColor="accent5" w:themeShade="BF"/>
        </w:rPr>
        <w:fldChar w:fldCharType="begin"/>
      </w:r>
      <w:r w:rsidRPr="007B22C7">
        <w:rPr>
          <w:color w:val="31849B" w:themeColor="accent5" w:themeShade="BF"/>
        </w:rPr>
        <w:instrText xml:space="preserve"> REF _Ref17460175 \r \h </w:instrText>
      </w:r>
      <w:r w:rsidR="00F845B5" w:rsidRPr="007B22C7">
        <w:rPr>
          <w:color w:val="31849B" w:themeColor="accent5" w:themeShade="BF"/>
        </w:rPr>
        <w:instrText xml:space="preserve"> \* MERGEFORMAT </w:instrText>
      </w:r>
      <w:r w:rsidRPr="007B22C7">
        <w:rPr>
          <w:color w:val="31849B" w:themeColor="accent5" w:themeShade="BF"/>
        </w:rPr>
      </w:r>
      <w:r w:rsidRPr="007B22C7">
        <w:rPr>
          <w:color w:val="31849B" w:themeColor="accent5" w:themeShade="BF"/>
        </w:rPr>
        <w:fldChar w:fldCharType="separate"/>
      </w:r>
      <w:r w:rsidRPr="007B22C7">
        <w:rPr>
          <w:color w:val="31849B" w:themeColor="accent5" w:themeShade="BF"/>
        </w:rPr>
        <w:t>P03</w:t>
      </w:r>
      <w:r w:rsidRPr="007B22C7">
        <w:rPr>
          <w:color w:val="31849B" w:themeColor="accent5" w:themeShade="BF"/>
        </w:rPr>
        <w:fldChar w:fldCharType="end"/>
      </w:r>
      <w:r w:rsidRPr="007B22C7">
        <w:rPr>
          <w:color w:val="31849B" w:themeColor="accent5" w:themeShade="BF"/>
        </w:rPr>
        <w:t>]</w:t>
      </w:r>
    </w:p>
    <w:p w14:paraId="1D1B201E" w14:textId="7CA9F507" w:rsidR="009D0061" w:rsidRPr="00F845B5" w:rsidRDefault="009D0061" w:rsidP="00821243">
      <w:pPr>
        <w:pStyle w:val="PargrafodaLista"/>
        <w:widowControl/>
        <w:numPr>
          <w:ilvl w:val="0"/>
          <w:numId w:val="14"/>
        </w:numPr>
        <w:autoSpaceDE/>
        <w:autoSpaceDN/>
        <w:adjustRightInd/>
        <w:spacing w:after="200" w:line="276" w:lineRule="auto"/>
        <w:ind w:left="1701"/>
        <w:contextualSpacing/>
        <w:jc w:val="both"/>
      </w:pPr>
      <w:r>
        <w:t>Caso o ator selecione na HST05</w:t>
      </w:r>
      <w:r w:rsidR="002C4487">
        <w:t xml:space="preserve"> da OS 979</w:t>
      </w:r>
      <w:r>
        <w:t xml:space="preserve">, a permissão de Upload, o sistema deve exibir </w:t>
      </w:r>
      <w:r w:rsidR="00821243">
        <w:t xml:space="preserve">desabilitado a opção de upload na </w:t>
      </w:r>
      <w:r>
        <w:t>HST015. O sistema deve compreender que na HST0</w:t>
      </w:r>
      <w:r w:rsidR="002C4487">
        <w:t>20</w:t>
      </w:r>
      <w:r>
        <w:t xml:space="preserve"> é apenas uma visualização do que será executado</w:t>
      </w:r>
      <w:r w:rsidR="00821243">
        <w:t xml:space="preserve"> no modulo profissional.</w:t>
      </w:r>
      <w:r>
        <w:t xml:space="preserve"> </w:t>
      </w:r>
    </w:p>
    <w:p w14:paraId="79971CAE" w14:textId="77777777" w:rsidR="007664DD" w:rsidRDefault="007664DD" w:rsidP="007664DD">
      <w:pPr>
        <w:pStyle w:val="PargrafodaLista"/>
      </w:pPr>
    </w:p>
    <w:p w14:paraId="19DA6E0B" w14:textId="5CBDDF24" w:rsidR="00747B48" w:rsidRPr="00747B48" w:rsidRDefault="00747B48" w:rsidP="00B25507">
      <w:pPr>
        <w:pStyle w:val="PargrafodaLista"/>
        <w:widowControl/>
        <w:numPr>
          <w:ilvl w:val="0"/>
          <w:numId w:val="14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747B48">
        <w:rPr>
          <w:color w:val="auto"/>
        </w:rPr>
        <w:t xml:space="preserve">No campo </w:t>
      </w:r>
      <w:r w:rsidRPr="00747B48">
        <w:rPr>
          <w:b/>
          <w:color w:val="auto"/>
        </w:rPr>
        <w:t>Regra da Declaração</w:t>
      </w:r>
      <w:r w:rsidRPr="00747B48">
        <w:rPr>
          <w:color w:val="auto"/>
        </w:rPr>
        <w:t xml:space="preserve">, o sistema deve exibir texto informativo e não editável: </w:t>
      </w:r>
    </w:p>
    <w:p w14:paraId="6DC665B9" w14:textId="595EC1DC" w:rsidR="00747B48" w:rsidRDefault="00801F64" w:rsidP="00B25507">
      <w:pPr>
        <w:pStyle w:val="PargrafodaLista"/>
        <w:widowControl/>
        <w:numPr>
          <w:ilvl w:val="0"/>
          <w:numId w:val="14"/>
        </w:numPr>
        <w:autoSpaceDE/>
        <w:autoSpaceDN/>
        <w:adjustRightInd/>
        <w:spacing w:after="200" w:line="276" w:lineRule="auto"/>
        <w:contextualSpacing/>
        <w:jc w:val="both"/>
      </w:pPr>
      <w:r>
        <w:t xml:space="preserve">No </w:t>
      </w:r>
      <w:r w:rsidRPr="004715D1">
        <w:rPr>
          <w:b/>
        </w:rPr>
        <w:t>registro 01</w:t>
      </w:r>
      <w:r w:rsidR="00CA68EB">
        <w:t>: “</w:t>
      </w:r>
      <w:r w:rsidR="00747B48" w:rsidRPr="00747B48">
        <w:t xml:space="preserve">Após </w:t>
      </w:r>
      <w:r w:rsidR="002C4487">
        <w:t>cadastrar</w:t>
      </w:r>
      <w:r w:rsidR="00747B48" w:rsidRPr="00747B48">
        <w:t xml:space="preserve"> </w:t>
      </w:r>
      <w:r w:rsidR="002C4487">
        <w:t xml:space="preserve">a chapa e seus </w:t>
      </w:r>
      <w:r w:rsidR="00747B48">
        <w:t>membros</w:t>
      </w:r>
      <w:r w:rsidR="00747B48" w:rsidRPr="00747B48">
        <w:t xml:space="preserve">, o sistema deverá apresentar para o respectivo </w:t>
      </w:r>
      <w:r w:rsidR="00747B48">
        <w:t>membro</w:t>
      </w:r>
      <w:r w:rsidR="002C4487">
        <w:t xml:space="preserve"> que está criando a </w:t>
      </w:r>
      <w:r w:rsidR="003652BC">
        <w:t xml:space="preserve">Chapa </w:t>
      </w:r>
      <w:r w:rsidR="003652BC" w:rsidRPr="00747B48">
        <w:t>–</w:t>
      </w:r>
      <w:r w:rsidR="00747B48" w:rsidRPr="00747B48">
        <w:t xml:space="preserve"> em seu ambiente profissional – a declaração para </w:t>
      </w:r>
      <w:r w:rsidR="002C4487">
        <w:t>criação da chapa</w:t>
      </w:r>
      <w:r w:rsidR="004444D9">
        <w:t xml:space="preserve"> </w:t>
      </w:r>
      <w:r w:rsidR="004444D9" w:rsidRPr="004715D1">
        <w:rPr>
          <w:b/>
        </w:rPr>
        <w:t>UF</w:t>
      </w:r>
      <w:r w:rsidR="00CA68EB">
        <w:t>”</w:t>
      </w:r>
      <w:r w:rsidR="00747B48" w:rsidRPr="00747B48">
        <w:t>.</w:t>
      </w:r>
    </w:p>
    <w:p w14:paraId="4110B2BE" w14:textId="77777777" w:rsidR="004444D9" w:rsidRDefault="004444D9" w:rsidP="004444D9">
      <w:pPr>
        <w:pStyle w:val="PargrafodaLista"/>
        <w:widowControl/>
        <w:autoSpaceDE/>
        <w:autoSpaceDN/>
        <w:adjustRightInd/>
        <w:spacing w:after="200" w:line="276" w:lineRule="auto"/>
        <w:ind w:left="1713"/>
        <w:contextualSpacing/>
        <w:jc w:val="both"/>
      </w:pPr>
    </w:p>
    <w:p w14:paraId="60914BAA" w14:textId="72F8BD03" w:rsidR="004444D9" w:rsidRDefault="004444D9" w:rsidP="004444D9">
      <w:pPr>
        <w:pStyle w:val="PargrafodaLista"/>
        <w:widowControl/>
        <w:numPr>
          <w:ilvl w:val="0"/>
          <w:numId w:val="14"/>
        </w:numPr>
        <w:autoSpaceDE/>
        <w:autoSpaceDN/>
        <w:adjustRightInd/>
        <w:spacing w:after="200" w:line="276" w:lineRule="auto"/>
        <w:contextualSpacing/>
        <w:jc w:val="both"/>
      </w:pPr>
      <w:r>
        <w:t xml:space="preserve">No </w:t>
      </w:r>
      <w:r w:rsidRPr="004715D1">
        <w:rPr>
          <w:b/>
        </w:rPr>
        <w:t>registro 02</w:t>
      </w:r>
      <w:r>
        <w:t>: “</w:t>
      </w:r>
      <w:r w:rsidRPr="00747B48">
        <w:t xml:space="preserve">Após </w:t>
      </w:r>
      <w:r>
        <w:t>cadastrar</w:t>
      </w:r>
      <w:r w:rsidRPr="00747B48">
        <w:t xml:space="preserve"> </w:t>
      </w:r>
      <w:r>
        <w:t>a chapa e seus membros</w:t>
      </w:r>
      <w:r w:rsidRPr="00747B48">
        <w:t xml:space="preserve">, o sistema deverá apresentar para o respectivo </w:t>
      </w:r>
      <w:r>
        <w:t xml:space="preserve">membro que está criando a </w:t>
      </w:r>
      <w:r w:rsidR="003652BC">
        <w:t xml:space="preserve">Chapa </w:t>
      </w:r>
      <w:r w:rsidR="003652BC" w:rsidRPr="00747B48">
        <w:t>–</w:t>
      </w:r>
      <w:r w:rsidRPr="00747B48">
        <w:t xml:space="preserve"> em seu ambiente profissional – a declaração para </w:t>
      </w:r>
      <w:r>
        <w:t xml:space="preserve">criação da chapa </w:t>
      </w:r>
      <w:r w:rsidRPr="004715D1">
        <w:rPr>
          <w:b/>
        </w:rPr>
        <w:t>IES</w:t>
      </w:r>
      <w:r>
        <w:t>”</w:t>
      </w:r>
      <w:r w:rsidRPr="00747B48">
        <w:t>.</w:t>
      </w:r>
    </w:p>
    <w:p w14:paraId="070A73BC" w14:textId="77777777" w:rsidR="002909E5" w:rsidRDefault="002909E5" w:rsidP="002909E5">
      <w:pPr>
        <w:pStyle w:val="PargrafodaLista"/>
      </w:pPr>
    </w:p>
    <w:p w14:paraId="4B780716" w14:textId="0F963751" w:rsidR="002909E5" w:rsidRPr="0032144F" w:rsidRDefault="002909E5" w:rsidP="00E72616">
      <w:pPr>
        <w:pStyle w:val="PargrafodaLista"/>
        <w:widowControl/>
        <w:numPr>
          <w:ilvl w:val="0"/>
          <w:numId w:val="14"/>
        </w:numPr>
        <w:autoSpaceDE/>
        <w:autoSpaceDN/>
        <w:adjustRightInd/>
        <w:spacing w:after="200" w:line="276" w:lineRule="auto"/>
        <w:contextualSpacing/>
        <w:jc w:val="both"/>
      </w:pPr>
      <w:r w:rsidRPr="0032144F">
        <w:t xml:space="preserve">No </w:t>
      </w:r>
      <w:r w:rsidRPr="0032144F">
        <w:rPr>
          <w:b/>
        </w:rPr>
        <w:t>registro 03</w:t>
      </w:r>
      <w:r w:rsidRPr="0032144F">
        <w:t xml:space="preserve">: </w:t>
      </w:r>
      <w:r w:rsidR="00E72616" w:rsidRPr="00E72616">
        <w:t>Após cadastrar a chapa e seus membros, o sistema deverá apresentar para os membros convidados para participar da chapa eleitoral - em seu ambiente profissional - a declaração para participar como membro da chapa eleitoral.</w:t>
      </w:r>
    </w:p>
    <w:p w14:paraId="7FBAF605" w14:textId="77777777" w:rsidR="00760649" w:rsidRDefault="00760649" w:rsidP="00760649">
      <w:pPr>
        <w:pStyle w:val="PargrafodaLista"/>
        <w:widowControl/>
        <w:autoSpaceDE/>
        <w:autoSpaceDN/>
        <w:adjustRightInd/>
        <w:spacing w:after="200" w:line="276" w:lineRule="auto"/>
        <w:ind w:left="1713"/>
        <w:contextualSpacing/>
        <w:jc w:val="both"/>
      </w:pPr>
    </w:p>
    <w:p w14:paraId="039F2401" w14:textId="691BA598" w:rsidR="00D93115" w:rsidRPr="00FB263E" w:rsidRDefault="00D93115" w:rsidP="00D93115">
      <w:pPr>
        <w:pStyle w:val="PargrafodaLista"/>
        <w:widowControl/>
        <w:numPr>
          <w:ilvl w:val="0"/>
          <w:numId w:val="14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u w:val="single"/>
        </w:rPr>
      </w:pPr>
      <w:r w:rsidRPr="00760649">
        <w:rPr>
          <w:color w:val="auto"/>
        </w:rPr>
        <w:t>O</w:t>
      </w:r>
      <w:r w:rsidR="004444D9">
        <w:rPr>
          <w:color w:val="auto"/>
        </w:rPr>
        <w:t>s</w:t>
      </w:r>
      <w:r w:rsidRPr="00760649">
        <w:rPr>
          <w:color w:val="auto"/>
        </w:rPr>
        <w:t xml:space="preserve"> campo</w:t>
      </w:r>
      <w:r w:rsidR="004444D9">
        <w:rPr>
          <w:color w:val="auto"/>
        </w:rPr>
        <w:t>s</w:t>
      </w:r>
      <w:r w:rsidRPr="00760649">
        <w:rPr>
          <w:color w:val="auto"/>
        </w:rPr>
        <w:t xml:space="preserve"> regra da declaração dever</w:t>
      </w:r>
      <w:r w:rsidR="004444D9">
        <w:rPr>
          <w:color w:val="auto"/>
        </w:rPr>
        <w:t>ão</w:t>
      </w:r>
      <w:r w:rsidRPr="00760649">
        <w:rPr>
          <w:color w:val="auto"/>
        </w:rPr>
        <w:t xml:space="preserve"> vir pré-preenchido</w:t>
      </w:r>
      <w:r w:rsidR="004444D9">
        <w:rPr>
          <w:color w:val="auto"/>
        </w:rPr>
        <w:t>s</w:t>
      </w:r>
      <w:r w:rsidRPr="00760649">
        <w:rPr>
          <w:color w:val="auto"/>
        </w:rPr>
        <w:t>, contudo deverá ser possível editar o texto</w:t>
      </w:r>
      <w:r w:rsidR="00760649" w:rsidRPr="00760649">
        <w:rPr>
          <w:color w:val="auto"/>
        </w:rPr>
        <w:t xml:space="preserve">, apenas para usuários que possuem </w:t>
      </w:r>
      <w:r w:rsidR="00760649" w:rsidRPr="00FB263E">
        <w:rPr>
          <w:color w:val="auto"/>
          <w:u w:val="single"/>
        </w:rPr>
        <w:t>permissão de Administrador SICCAU.</w:t>
      </w:r>
    </w:p>
    <w:p w14:paraId="4019EDAD" w14:textId="77777777" w:rsidR="00D93115" w:rsidRDefault="00D93115" w:rsidP="00D93115">
      <w:pPr>
        <w:pStyle w:val="PargrafodaLista"/>
        <w:widowControl/>
        <w:autoSpaceDE/>
        <w:autoSpaceDN/>
        <w:adjustRightInd/>
        <w:spacing w:after="200" w:line="276" w:lineRule="auto"/>
        <w:ind w:left="1713"/>
        <w:contextualSpacing/>
        <w:jc w:val="both"/>
      </w:pPr>
    </w:p>
    <w:p w14:paraId="41AE550D" w14:textId="19FE12D3" w:rsidR="00A761F8" w:rsidRPr="002479B1" w:rsidRDefault="00A761F8" w:rsidP="00B25507">
      <w:pPr>
        <w:pStyle w:val="PargrafodaLista"/>
        <w:widowControl/>
        <w:numPr>
          <w:ilvl w:val="0"/>
          <w:numId w:val="14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 xml:space="preserve">Ao acionar a opção de Salvar, o sistema deve validar se o campo obrigatório </w:t>
      </w:r>
      <w:r w:rsidRPr="00F877B8">
        <w:rPr>
          <w:b/>
        </w:rPr>
        <w:t xml:space="preserve">Selecione </w:t>
      </w:r>
      <w:r w:rsidR="00E7718D" w:rsidRPr="00F877B8">
        <w:rPr>
          <w:b/>
        </w:rPr>
        <w:t>Declaração</w:t>
      </w:r>
      <w:r w:rsidR="00E7718D">
        <w:t xml:space="preserve"> e</w:t>
      </w:r>
      <w:r w:rsidR="00CA68EB">
        <w:t xml:space="preserve"> </w:t>
      </w:r>
      <w:r w:rsidR="00CA68EB" w:rsidRPr="00F877B8">
        <w:rPr>
          <w:b/>
        </w:rPr>
        <w:t>Selecione E-Mail</w:t>
      </w:r>
      <w:r w:rsidR="00CA68EB">
        <w:t>, foram</w:t>
      </w:r>
      <w:r>
        <w:t xml:space="preserve"> selecionado</w:t>
      </w:r>
      <w:r w:rsidR="00CA68EB">
        <w:t>s</w:t>
      </w:r>
      <w:r>
        <w:t>, caso não tenha</w:t>
      </w:r>
      <w:r w:rsidR="00CA68EB">
        <w:t>m</w:t>
      </w:r>
      <w:r>
        <w:t xml:space="preserve"> sido selecionado</w:t>
      </w:r>
      <w:r w:rsidR="00CA68EB">
        <w:t>s</w:t>
      </w:r>
      <w:r>
        <w:t xml:space="preserve"> o sistema deve exibir mensagem </w:t>
      </w:r>
      <w:r w:rsidRPr="00A761F8">
        <w:rPr>
          <w:color w:val="31849B" w:themeColor="accent5" w:themeShade="BF"/>
        </w:rPr>
        <w:t>[</w:t>
      </w:r>
      <w:r w:rsidRPr="00A761F8">
        <w:rPr>
          <w:color w:val="31849B" w:themeColor="accent5" w:themeShade="BF"/>
        </w:rPr>
        <w:fldChar w:fldCharType="begin"/>
      </w:r>
      <w:r w:rsidRPr="00A761F8">
        <w:rPr>
          <w:color w:val="31849B" w:themeColor="accent5" w:themeShade="BF"/>
        </w:rPr>
        <w:instrText xml:space="preserve"> REF _Ref17462071 \r \h </w:instrText>
      </w:r>
      <w:r w:rsidRPr="00A761F8">
        <w:rPr>
          <w:color w:val="31849B" w:themeColor="accent5" w:themeShade="BF"/>
        </w:rPr>
      </w:r>
      <w:r w:rsidRPr="00A761F8">
        <w:rPr>
          <w:color w:val="31849B" w:themeColor="accent5" w:themeShade="BF"/>
        </w:rPr>
        <w:fldChar w:fldCharType="separate"/>
      </w:r>
      <w:r w:rsidRPr="00A761F8">
        <w:rPr>
          <w:color w:val="31849B" w:themeColor="accent5" w:themeShade="BF"/>
        </w:rPr>
        <w:t>ME03</w:t>
      </w:r>
      <w:r w:rsidRPr="00A761F8">
        <w:rPr>
          <w:color w:val="31849B" w:themeColor="accent5" w:themeShade="BF"/>
        </w:rPr>
        <w:fldChar w:fldCharType="end"/>
      </w:r>
      <w:r w:rsidRPr="00A761F8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 xml:space="preserve">, </w:t>
      </w:r>
      <w:r w:rsidRPr="00A761F8">
        <w:rPr>
          <w:color w:val="000000" w:themeColor="text1"/>
        </w:rPr>
        <w:t xml:space="preserve">abaixo do campo em questão. </w:t>
      </w:r>
    </w:p>
    <w:p w14:paraId="68CFE01A" w14:textId="77777777" w:rsidR="002479B1" w:rsidRDefault="002479B1" w:rsidP="002479B1">
      <w:pPr>
        <w:pStyle w:val="PargrafodaLista"/>
      </w:pPr>
    </w:p>
    <w:p w14:paraId="7C6189A2" w14:textId="46CD78F2" w:rsidR="00734DC9" w:rsidRDefault="00A761F8" w:rsidP="002909E5">
      <w:pPr>
        <w:pStyle w:val="PargrafodaLista"/>
        <w:widowControl/>
        <w:numPr>
          <w:ilvl w:val="0"/>
          <w:numId w:val="14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rPr>
          <w:color w:val="000000" w:themeColor="text1"/>
        </w:rPr>
        <w:t xml:space="preserve">Ao salvar com sucesso o sistema deve exibir a mensagem de sucesso </w:t>
      </w:r>
      <w:r w:rsidRPr="00A761F8">
        <w:rPr>
          <w:color w:val="31849B" w:themeColor="accent5" w:themeShade="BF"/>
        </w:rPr>
        <w:t>[</w:t>
      </w:r>
      <w:r w:rsidRPr="00A761F8">
        <w:rPr>
          <w:color w:val="31849B" w:themeColor="accent5" w:themeShade="BF"/>
        </w:rPr>
        <w:fldChar w:fldCharType="begin"/>
      </w:r>
      <w:r w:rsidRPr="00A761F8">
        <w:rPr>
          <w:color w:val="31849B" w:themeColor="accent5" w:themeShade="BF"/>
        </w:rPr>
        <w:instrText xml:space="preserve"> REF _Ref13659352 \r \h </w:instrText>
      </w:r>
      <w:r w:rsidRPr="00A761F8">
        <w:rPr>
          <w:color w:val="31849B" w:themeColor="accent5" w:themeShade="BF"/>
        </w:rPr>
      </w:r>
      <w:r w:rsidRPr="00A761F8">
        <w:rPr>
          <w:color w:val="31849B" w:themeColor="accent5" w:themeShade="BF"/>
        </w:rPr>
        <w:fldChar w:fldCharType="separate"/>
      </w:r>
      <w:r w:rsidRPr="00A761F8">
        <w:rPr>
          <w:color w:val="31849B" w:themeColor="accent5" w:themeShade="BF"/>
        </w:rPr>
        <w:t>ME04</w:t>
      </w:r>
      <w:r w:rsidRPr="00A761F8">
        <w:rPr>
          <w:color w:val="31849B" w:themeColor="accent5" w:themeShade="BF"/>
        </w:rPr>
        <w:fldChar w:fldCharType="end"/>
      </w:r>
      <w:r w:rsidRPr="00A761F8">
        <w:rPr>
          <w:color w:val="31849B" w:themeColor="accent5" w:themeShade="BF"/>
        </w:rPr>
        <w:t>]</w:t>
      </w:r>
      <w:r w:rsidR="00734DC9">
        <w:rPr>
          <w:color w:val="31849B" w:themeColor="accent5" w:themeShade="BF"/>
        </w:rPr>
        <w:t>;</w:t>
      </w:r>
    </w:p>
    <w:bookmarkEnd w:id="30"/>
    <w:p w14:paraId="5771AD8A" w14:textId="32194581" w:rsidR="00C40B0C" w:rsidRDefault="00C40B0C" w:rsidP="001631F7">
      <w:pPr>
        <w:pStyle w:val="PargrafodaLista"/>
        <w:ind w:left="1418"/>
      </w:pPr>
    </w:p>
    <w:p w14:paraId="3D5AE46A" w14:textId="77777777" w:rsidR="002B1BFB" w:rsidRPr="00EC175D" w:rsidRDefault="002B1BFB" w:rsidP="002B1BFB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</w:pPr>
    </w:p>
    <w:p w14:paraId="193ACDFE" w14:textId="04EBCBFE" w:rsidR="002B1BFB" w:rsidRDefault="002B1BFB" w:rsidP="002B1BFB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993" w:hanging="426"/>
        <w:contextualSpacing/>
        <w:jc w:val="both"/>
        <w:rPr>
          <w:b/>
        </w:rPr>
      </w:pPr>
      <w:r w:rsidRPr="00EC175D">
        <w:t xml:space="preserve"> </w:t>
      </w:r>
      <w:bookmarkStart w:id="31" w:name="_Ref21436870"/>
      <w:bookmarkStart w:id="32" w:name="_Ref17574161"/>
      <w:r w:rsidR="00D826C0" w:rsidRPr="00D826C0">
        <w:rPr>
          <w:b/>
        </w:rPr>
        <w:t>E-Mail</w:t>
      </w:r>
      <w:bookmarkEnd w:id="31"/>
      <w:r w:rsidR="00D826C0" w:rsidRPr="00D826C0">
        <w:rPr>
          <w:b/>
        </w:rPr>
        <w:t xml:space="preserve"> </w:t>
      </w:r>
      <w:bookmarkEnd w:id="32"/>
    </w:p>
    <w:p w14:paraId="64FD7F9A" w14:textId="77777777" w:rsidR="00AA7F9D" w:rsidRPr="00D826C0" w:rsidRDefault="00AA7F9D" w:rsidP="00AA7F9D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</w:rPr>
      </w:pPr>
    </w:p>
    <w:p w14:paraId="7B67AB9B" w14:textId="4879A463" w:rsidR="00283A86" w:rsidRDefault="00AA7F9D" w:rsidP="00B25507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Para a </w:t>
      </w:r>
      <w:r w:rsidRPr="00AA7F9D">
        <w:rPr>
          <w:b/>
          <w:bCs/>
          <w:color w:val="000000" w:themeColor="text1"/>
        </w:rPr>
        <w:t>atividade secundária 2.1:</w:t>
      </w:r>
      <w:r>
        <w:rPr>
          <w:color w:val="000000" w:themeColor="text1"/>
        </w:rPr>
        <w:t xml:space="preserve"> </w:t>
      </w:r>
      <w:r w:rsidR="00BD1F8B">
        <w:rPr>
          <w:color w:val="000000" w:themeColor="text1"/>
        </w:rPr>
        <w:t xml:space="preserve">Na coluna Qtd E-Mail o sistema deve exibir </w:t>
      </w:r>
      <w:r w:rsidR="00283A86">
        <w:rPr>
          <w:color w:val="000000" w:themeColor="text1"/>
        </w:rPr>
        <w:t xml:space="preserve">a quantidade </w:t>
      </w:r>
      <w:r w:rsidR="002909E5">
        <w:rPr>
          <w:color w:val="000000" w:themeColor="text1"/>
        </w:rPr>
        <w:t xml:space="preserve">de e-mail a ser disparado: 1 a </w:t>
      </w:r>
      <w:r>
        <w:rPr>
          <w:color w:val="000000" w:themeColor="text1"/>
        </w:rPr>
        <w:t>6</w:t>
      </w:r>
      <w:r w:rsidR="00283A86">
        <w:rPr>
          <w:color w:val="000000" w:themeColor="text1"/>
        </w:rPr>
        <w:t>;</w:t>
      </w:r>
    </w:p>
    <w:p w14:paraId="7DA43D22" w14:textId="2C569137" w:rsidR="00AA7F9D" w:rsidRDefault="00AA7F9D" w:rsidP="00B25507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Para a </w:t>
      </w:r>
      <w:r w:rsidRPr="00AA7F9D">
        <w:rPr>
          <w:b/>
          <w:bCs/>
          <w:color w:val="000000" w:themeColor="text1"/>
        </w:rPr>
        <w:t>atividade secundária 2.</w:t>
      </w:r>
      <w:r>
        <w:rPr>
          <w:b/>
          <w:bCs/>
          <w:color w:val="000000" w:themeColor="text1"/>
        </w:rPr>
        <w:t>2</w:t>
      </w:r>
      <w:r w:rsidRPr="00AA7F9D"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Na coluna Qtd E-Mail o sistema deve exibir a quantidade de e-mail a ser disparado: 1 a </w:t>
      </w:r>
      <w:r w:rsidR="000F3F74">
        <w:rPr>
          <w:color w:val="000000" w:themeColor="text1"/>
        </w:rPr>
        <w:t>3</w:t>
      </w:r>
      <w:r>
        <w:rPr>
          <w:color w:val="000000" w:themeColor="text1"/>
        </w:rPr>
        <w:t>.</w:t>
      </w:r>
    </w:p>
    <w:p w14:paraId="435BAC97" w14:textId="532F5038" w:rsidR="00BD1F8B" w:rsidRPr="00BD1F8B" w:rsidRDefault="00283A86" w:rsidP="00283A86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2E9D2D31" w14:textId="105E8236" w:rsidR="00D826C0" w:rsidRPr="002479B1" w:rsidRDefault="00D826C0" w:rsidP="00B25507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>
        <w:t xml:space="preserve">O ator deve </w:t>
      </w:r>
      <w:r>
        <w:rPr>
          <w:color w:val="000000" w:themeColor="text1"/>
        </w:rPr>
        <w:t>selecionar o e-mail que será enviado, no campo “</w:t>
      </w:r>
      <w:r w:rsidRPr="007664DD">
        <w:rPr>
          <w:b/>
          <w:color w:val="000000" w:themeColor="text1"/>
        </w:rPr>
        <w:t>Selecione E-Mail</w:t>
      </w:r>
      <w:r>
        <w:rPr>
          <w:color w:val="000000" w:themeColor="text1"/>
        </w:rPr>
        <w:t xml:space="preserve">” </w:t>
      </w:r>
      <w:r w:rsidRPr="00BA5E5D">
        <w:rPr>
          <w:color w:val="31849B" w:themeColor="accent5" w:themeShade="BF"/>
        </w:rPr>
        <w:t>[</w:t>
      </w:r>
      <w:r w:rsidRPr="00BA5E5D">
        <w:rPr>
          <w:color w:val="31849B" w:themeColor="accent5" w:themeShade="BF"/>
        </w:rPr>
        <w:fldChar w:fldCharType="begin"/>
      </w:r>
      <w:r w:rsidRPr="00BA5E5D">
        <w:rPr>
          <w:color w:val="31849B" w:themeColor="accent5" w:themeShade="BF"/>
        </w:rPr>
        <w:instrText xml:space="preserve"> REF _Ref17461370 \r \h </w:instrText>
      </w:r>
      <w:r w:rsidRPr="00BA5E5D">
        <w:rPr>
          <w:color w:val="31849B" w:themeColor="accent5" w:themeShade="BF"/>
        </w:rPr>
      </w:r>
      <w:r w:rsidRPr="00BA5E5D">
        <w:rPr>
          <w:color w:val="31849B" w:themeColor="accent5" w:themeShade="BF"/>
        </w:rPr>
        <w:fldChar w:fldCharType="separate"/>
      </w:r>
      <w:r w:rsidRPr="00BA5E5D">
        <w:rPr>
          <w:color w:val="31849B" w:themeColor="accent5" w:themeShade="BF"/>
        </w:rPr>
        <w:t>P02</w:t>
      </w:r>
      <w:r w:rsidRPr="00BA5E5D">
        <w:rPr>
          <w:color w:val="31849B" w:themeColor="accent5" w:themeShade="BF"/>
        </w:rPr>
        <w:fldChar w:fldCharType="end"/>
      </w:r>
      <w:r w:rsidRPr="00BA5E5D">
        <w:rPr>
          <w:color w:val="31849B" w:themeColor="accent5" w:themeShade="BF"/>
        </w:rPr>
        <w:t>]</w:t>
      </w:r>
      <w:r w:rsidR="000F3F74">
        <w:rPr>
          <w:color w:val="31849B" w:themeColor="accent5" w:themeShade="BF"/>
        </w:rPr>
        <w:t xml:space="preserve"> [</w:t>
      </w:r>
      <w:r w:rsidR="000F3F74">
        <w:rPr>
          <w:color w:val="31849B" w:themeColor="accent5" w:themeShade="BF"/>
        </w:rPr>
        <w:fldChar w:fldCharType="begin"/>
      </w:r>
      <w:r w:rsidR="000F3F74">
        <w:rPr>
          <w:color w:val="31849B" w:themeColor="accent5" w:themeShade="BF"/>
        </w:rPr>
        <w:instrText xml:space="preserve"> REF _Ref31292328 \r \h </w:instrText>
      </w:r>
      <w:r w:rsidR="000F3F74">
        <w:rPr>
          <w:color w:val="31849B" w:themeColor="accent5" w:themeShade="BF"/>
        </w:rPr>
      </w:r>
      <w:r w:rsidR="000F3F74">
        <w:rPr>
          <w:color w:val="31849B" w:themeColor="accent5" w:themeShade="BF"/>
        </w:rPr>
        <w:fldChar w:fldCharType="separate"/>
      </w:r>
      <w:r w:rsidR="000F3F74">
        <w:rPr>
          <w:color w:val="31849B" w:themeColor="accent5" w:themeShade="BF"/>
        </w:rPr>
        <w:t>P03</w:t>
      </w:r>
      <w:r w:rsidR="000F3F74">
        <w:rPr>
          <w:color w:val="31849B" w:themeColor="accent5" w:themeShade="BF"/>
        </w:rPr>
        <w:fldChar w:fldCharType="end"/>
      </w:r>
      <w:r w:rsidR="000F3F74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>;</w:t>
      </w:r>
    </w:p>
    <w:p w14:paraId="3730E45C" w14:textId="77777777" w:rsidR="002479B1" w:rsidRDefault="002479B1" w:rsidP="002479B1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</w:p>
    <w:p w14:paraId="5EDB81B9" w14:textId="24BA17DD" w:rsidR="00D826C0" w:rsidRDefault="00D826C0" w:rsidP="00B25507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 xml:space="preserve">Ao selecionar a combobox para seleção do </w:t>
      </w:r>
      <w:r w:rsidR="002479B1">
        <w:t>E-Mail</w:t>
      </w:r>
      <w:r>
        <w:t xml:space="preserve">, o sistema deve recuperar apenas os e-mail cadastrados para a </w:t>
      </w:r>
      <w:r w:rsidR="007F4B83" w:rsidRPr="007F4B83">
        <w:rPr>
          <w:b/>
        </w:rPr>
        <w:t>2.1</w:t>
      </w:r>
      <w:r w:rsidR="00E7718D">
        <w:rPr>
          <w:b/>
        </w:rPr>
        <w:t xml:space="preserve"> Atividade Secundária</w:t>
      </w:r>
      <w:r w:rsidR="003D5F8B">
        <w:rPr>
          <w:b/>
        </w:rPr>
        <w:t xml:space="preserve"> </w:t>
      </w:r>
      <w:r w:rsidR="003D5F8B" w:rsidRPr="0032144F">
        <w:rPr>
          <w:b/>
        </w:rPr>
        <w:t xml:space="preserve">e 2.2 </w:t>
      </w:r>
      <w:r w:rsidR="00DB6948">
        <w:rPr>
          <w:b/>
        </w:rPr>
        <w:t>Confirmação Participação Chapa</w:t>
      </w:r>
      <w:r w:rsidRPr="0032144F">
        <w:t>,</w:t>
      </w:r>
      <w:r>
        <w:t xml:space="preserve"> conforme </w:t>
      </w:r>
      <w:r w:rsidR="00B266D4">
        <w:t xml:space="preserve">parametrização </w:t>
      </w:r>
      <w:r w:rsidR="00E7718D">
        <w:t xml:space="preserve">realizada </w:t>
      </w:r>
      <w:r w:rsidR="00B266D4">
        <w:t xml:space="preserve">na </w:t>
      </w:r>
      <w:r>
        <w:t>HST012.</w:t>
      </w:r>
    </w:p>
    <w:p w14:paraId="191B1BAF" w14:textId="77777777" w:rsidR="002479B1" w:rsidRDefault="002479B1" w:rsidP="002479B1">
      <w:pPr>
        <w:pStyle w:val="PargrafodaLista"/>
      </w:pPr>
    </w:p>
    <w:p w14:paraId="5F7D0C5D" w14:textId="02C62745" w:rsidR="002479B1" w:rsidRDefault="008E3901" w:rsidP="00B25507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>Após escolha</w:t>
      </w:r>
      <w:r w:rsidR="00E7718D">
        <w:t>/seleção</w:t>
      </w:r>
      <w:r>
        <w:t xml:space="preserve"> do e-mail</w:t>
      </w:r>
      <w:r w:rsidRPr="00B266D4">
        <w:t xml:space="preserve">, o sistema deve </w:t>
      </w:r>
      <w:r>
        <w:t xml:space="preserve">habilitar na coluna Corpo do E-Mail, a opção </w:t>
      </w:r>
      <w:r w:rsidRPr="008E3901">
        <w:rPr>
          <w:b/>
        </w:rPr>
        <w:t>Visualizar</w:t>
      </w:r>
      <w:r>
        <w:t xml:space="preserve">. </w:t>
      </w:r>
    </w:p>
    <w:p w14:paraId="2EA32712" w14:textId="77777777" w:rsidR="002479B1" w:rsidRDefault="002479B1" w:rsidP="002479B1">
      <w:pPr>
        <w:pStyle w:val="PargrafodaLista"/>
      </w:pPr>
    </w:p>
    <w:p w14:paraId="08A67832" w14:textId="334036D1" w:rsidR="008E3901" w:rsidRPr="00E7718D" w:rsidRDefault="008E3901" w:rsidP="00B25507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>Ao aciona</w:t>
      </w:r>
      <w:r w:rsidR="002479B1">
        <w:t xml:space="preserve">r a opção </w:t>
      </w:r>
      <w:r w:rsidR="002479B1" w:rsidRPr="002479B1">
        <w:rPr>
          <w:b/>
        </w:rPr>
        <w:t>Visualizar</w:t>
      </w:r>
      <w:r w:rsidR="002479B1">
        <w:t>,</w:t>
      </w:r>
      <w:r>
        <w:t xml:space="preserve"> o sistema deve exibir o </w:t>
      </w:r>
      <w:r w:rsidR="002479B1">
        <w:t>E-M</w:t>
      </w:r>
      <w:r>
        <w:t>ail conforme seleção realizada na HST0</w:t>
      </w:r>
      <w:r w:rsidR="004C7788">
        <w:t>20</w:t>
      </w:r>
      <w:r>
        <w:t xml:space="preserve"> </w:t>
      </w:r>
      <w:r w:rsidRPr="008E3901">
        <w:rPr>
          <w:color w:val="31849B" w:themeColor="accent5" w:themeShade="BF"/>
        </w:rPr>
        <w:t>[</w:t>
      </w:r>
      <w:r w:rsidRPr="008E3901">
        <w:rPr>
          <w:color w:val="31849B" w:themeColor="accent5" w:themeShade="BF"/>
        </w:rPr>
        <w:fldChar w:fldCharType="begin"/>
      </w:r>
      <w:r w:rsidRPr="008E3901">
        <w:rPr>
          <w:color w:val="31849B" w:themeColor="accent5" w:themeShade="BF"/>
        </w:rPr>
        <w:instrText xml:space="preserve"> REF _Ref17461370 \r \h </w:instrText>
      </w:r>
      <w:r w:rsidRPr="008E3901">
        <w:rPr>
          <w:color w:val="31849B" w:themeColor="accent5" w:themeShade="BF"/>
        </w:rPr>
      </w:r>
      <w:r w:rsidRPr="008E3901">
        <w:rPr>
          <w:color w:val="31849B" w:themeColor="accent5" w:themeShade="BF"/>
        </w:rPr>
        <w:fldChar w:fldCharType="separate"/>
      </w:r>
      <w:r w:rsidRPr="008E3901">
        <w:rPr>
          <w:color w:val="31849B" w:themeColor="accent5" w:themeShade="BF"/>
        </w:rPr>
        <w:t>P02</w:t>
      </w:r>
      <w:r w:rsidRPr="008E3901">
        <w:rPr>
          <w:color w:val="31849B" w:themeColor="accent5" w:themeShade="BF"/>
        </w:rPr>
        <w:fldChar w:fldCharType="end"/>
      </w:r>
      <w:r w:rsidRPr="008E3901">
        <w:rPr>
          <w:color w:val="31849B" w:themeColor="accent5" w:themeShade="BF"/>
        </w:rPr>
        <w:t>]</w:t>
      </w:r>
      <w:r w:rsidR="000F3F74">
        <w:rPr>
          <w:color w:val="31849B" w:themeColor="accent5" w:themeShade="BF"/>
        </w:rPr>
        <w:t xml:space="preserve"> [</w:t>
      </w:r>
      <w:r w:rsidR="000F3F74">
        <w:rPr>
          <w:color w:val="31849B" w:themeColor="accent5" w:themeShade="BF"/>
        </w:rPr>
        <w:fldChar w:fldCharType="begin"/>
      </w:r>
      <w:r w:rsidR="000F3F74">
        <w:rPr>
          <w:color w:val="31849B" w:themeColor="accent5" w:themeShade="BF"/>
        </w:rPr>
        <w:instrText xml:space="preserve"> REF _Ref31292328 \r \h </w:instrText>
      </w:r>
      <w:r w:rsidR="000F3F74">
        <w:rPr>
          <w:color w:val="31849B" w:themeColor="accent5" w:themeShade="BF"/>
        </w:rPr>
      </w:r>
      <w:r w:rsidR="000F3F74">
        <w:rPr>
          <w:color w:val="31849B" w:themeColor="accent5" w:themeShade="BF"/>
        </w:rPr>
        <w:fldChar w:fldCharType="separate"/>
      </w:r>
      <w:r w:rsidR="000F3F74">
        <w:rPr>
          <w:color w:val="31849B" w:themeColor="accent5" w:themeShade="BF"/>
        </w:rPr>
        <w:t>P03</w:t>
      </w:r>
      <w:r w:rsidR="000F3F74">
        <w:rPr>
          <w:color w:val="31849B" w:themeColor="accent5" w:themeShade="BF"/>
        </w:rPr>
        <w:fldChar w:fldCharType="end"/>
      </w:r>
      <w:r w:rsidR="000F3F74">
        <w:rPr>
          <w:color w:val="31849B" w:themeColor="accent5" w:themeShade="BF"/>
        </w:rPr>
        <w:t>]</w:t>
      </w:r>
      <w:r>
        <w:t xml:space="preserve"> e parametrizada na </w:t>
      </w:r>
      <w:r w:rsidRPr="00E7718D">
        <w:t>HST01</w:t>
      </w:r>
      <w:r w:rsidR="00747B48" w:rsidRPr="00E7718D">
        <w:t>2</w:t>
      </w:r>
      <w:r w:rsidR="000F3F74">
        <w:t xml:space="preserve"> </w:t>
      </w:r>
      <w:r w:rsidRPr="008E3901">
        <w:rPr>
          <w:color w:val="31849B" w:themeColor="accent5" w:themeShade="BF"/>
        </w:rPr>
        <w:t>[</w:t>
      </w:r>
      <w:r w:rsidR="00747B48">
        <w:rPr>
          <w:color w:val="31849B" w:themeColor="accent5" w:themeShade="BF"/>
        </w:rPr>
        <w:fldChar w:fldCharType="begin"/>
      </w:r>
      <w:r w:rsidR="00747B48">
        <w:rPr>
          <w:color w:val="31849B" w:themeColor="accent5" w:themeShade="BF"/>
        </w:rPr>
        <w:instrText xml:space="preserve"> REF _Ref17469671 \r \h </w:instrText>
      </w:r>
      <w:r w:rsidR="00747B48">
        <w:rPr>
          <w:color w:val="31849B" w:themeColor="accent5" w:themeShade="BF"/>
        </w:rPr>
      </w:r>
      <w:r w:rsidR="00747B48">
        <w:rPr>
          <w:color w:val="31849B" w:themeColor="accent5" w:themeShade="BF"/>
        </w:rPr>
        <w:fldChar w:fldCharType="separate"/>
      </w:r>
      <w:r w:rsidR="00747B48">
        <w:rPr>
          <w:color w:val="31849B" w:themeColor="accent5" w:themeShade="BF"/>
        </w:rPr>
        <w:t>P04</w:t>
      </w:r>
      <w:r w:rsidR="00747B48">
        <w:rPr>
          <w:color w:val="31849B" w:themeColor="accent5" w:themeShade="BF"/>
        </w:rPr>
        <w:fldChar w:fldCharType="end"/>
      </w:r>
      <w:r w:rsidRPr="008E3901">
        <w:rPr>
          <w:color w:val="31849B" w:themeColor="accent5" w:themeShade="BF"/>
        </w:rPr>
        <w:t>]</w:t>
      </w:r>
    </w:p>
    <w:p w14:paraId="52208C6F" w14:textId="77777777" w:rsidR="00E7718D" w:rsidRDefault="00E7718D" w:rsidP="00E7718D">
      <w:pPr>
        <w:pStyle w:val="PargrafodaLista"/>
      </w:pPr>
    </w:p>
    <w:p w14:paraId="42FEA88E" w14:textId="4183C040" w:rsidR="00747B48" w:rsidRDefault="00747B48" w:rsidP="00B25507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BA2566">
        <w:rPr>
          <w:color w:val="auto"/>
        </w:rPr>
        <w:t xml:space="preserve">No campo </w:t>
      </w:r>
      <w:r w:rsidRPr="00BA2566">
        <w:rPr>
          <w:b/>
          <w:color w:val="auto"/>
        </w:rPr>
        <w:t>Regra da Envio</w:t>
      </w:r>
      <w:r w:rsidRPr="00BA2566">
        <w:rPr>
          <w:color w:val="auto"/>
        </w:rPr>
        <w:t xml:space="preserve">, o sistema deve exibir texto informativo e não editável: </w:t>
      </w:r>
    </w:p>
    <w:p w14:paraId="3A9123A7" w14:textId="77777777" w:rsidR="000F3F74" w:rsidRPr="000F3F74" w:rsidRDefault="000F3F74" w:rsidP="000F3F74">
      <w:pPr>
        <w:pStyle w:val="PargrafodaLista"/>
        <w:rPr>
          <w:color w:val="auto"/>
        </w:rPr>
      </w:pPr>
    </w:p>
    <w:p w14:paraId="7673264C" w14:textId="2552E8CC" w:rsidR="000F3F74" w:rsidRPr="000F3F74" w:rsidRDefault="000F3F74" w:rsidP="000F3F74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  <w:bCs/>
          <w:color w:val="auto"/>
        </w:rPr>
      </w:pPr>
      <w:r w:rsidRPr="000F3F74">
        <w:rPr>
          <w:b/>
          <w:bCs/>
          <w:color w:val="auto"/>
        </w:rPr>
        <w:t>Atividade Secundária 2.1</w:t>
      </w:r>
      <w:r>
        <w:rPr>
          <w:b/>
          <w:bCs/>
          <w:color w:val="auto"/>
        </w:rPr>
        <w:t>:</w:t>
      </w:r>
    </w:p>
    <w:p w14:paraId="3E951D36" w14:textId="2712421D" w:rsidR="00747B48" w:rsidRPr="00BA2566" w:rsidRDefault="00747B48" w:rsidP="00C92CC1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1701"/>
        <w:contextualSpacing/>
        <w:jc w:val="both"/>
      </w:pPr>
      <w:r w:rsidRPr="00BA2566">
        <w:t xml:space="preserve">No </w:t>
      </w:r>
      <w:r w:rsidRPr="00BA2566">
        <w:rPr>
          <w:b/>
        </w:rPr>
        <w:t>registro 01</w:t>
      </w:r>
      <w:r w:rsidRPr="00BA2566">
        <w:t xml:space="preserve">: </w:t>
      </w:r>
      <w:r w:rsidR="00C92CC1" w:rsidRPr="00C92CC1">
        <w:t>E-Mail informativo, para que a comissão eleitoral seja informada que uma chapa foi criada. (CEN/BR e CE/UF)</w:t>
      </w:r>
      <w:r w:rsidRPr="00BA2566">
        <w:t>;</w:t>
      </w:r>
    </w:p>
    <w:p w14:paraId="1B0DE4E3" w14:textId="77777777" w:rsidR="00BA2566" w:rsidRPr="00BA2566" w:rsidRDefault="00BA2566" w:rsidP="00BA2566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</w:pPr>
    </w:p>
    <w:p w14:paraId="16AC1DC8" w14:textId="5B414932" w:rsidR="00BA2566" w:rsidRDefault="00747B48" w:rsidP="00D40E72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1701"/>
        <w:contextualSpacing/>
        <w:jc w:val="both"/>
      </w:pPr>
      <w:r w:rsidRPr="00BA2566">
        <w:t xml:space="preserve">No </w:t>
      </w:r>
      <w:r w:rsidRPr="00BA2566">
        <w:rPr>
          <w:b/>
        </w:rPr>
        <w:t>registro 02</w:t>
      </w:r>
      <w:r w:rsidRPr="00BA2566">
        <w:t xml:space="preserve">: </w:t>
      </w:r>
      <w:r w:rsidR="00C92CC1" w:rsidRPr="00C92CC1">
        <w:t>E-Mail informativo, para que os membros sejam informados que foram cadastrados para participar da Chapa da sua UF</w:t>
      </w:r>
      <w:r w:rsidR="00BA2566">
        <w:t>;</w:t>
      </w:r>
    </w:p>
    <w:p w14:paraId="5235B90C" w14:textId="77777777" w:rsidR="00BA2566" w:rsidRDefault="00BA2566" w:rsidP="00BA2566">
      <w:pPr>
        <w:pStyle w:val="PargrafodaLista"/>
      </w:pPr>
    </w:p>
    <w:p w14:paraId="7CBC5DDE" w14:textId="298C2B62" w:rsidR="001451E8" w:rsidRDefault="00BF5239" w:rsidP="00D40E72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1701"/>
        <w:contextualSpacing/>
        <w:jc w:val="both"/>
      </w:pPr>
      <w:r w:rsidRPr="00BA2566">
        <w:t xml:space="preserve">No </w:t>
      </w:r>
      <w:r w:rsidRPr="00BA2566">
        <w:rPr>
          <w:b/>
        </w:rPr>
        <w:t>registro 03</w:t>
      </w:r>
      <w:r w:rsidRPr="00BA2566">
        <w:t xml:space="preserve">: </w:t>
      </w:r>
      <w:r w:rsidR="00D40E72" w:rsidRPr="00D40E72">
        <w:t>E-Mail informativo, para os membros cadastrados na Chapa, que possuírem alguma pendência, 5 dias antes da D</w:t>
      </w:r>
      <w:r w:rsidR="00D40E72">
        <w:t>ata Fim da atividade secundária;</w:t>
      </w:r>
    </w:p>
    <w:p w14:paraId="12C71492" w14:textId="77777777" w:rsidR="00BA2566" w:rsidRDefault="00BA2566" w:rsidP="00BA2566">
      <w:pPr>
        <w:pStyle w:val="PargrafodaLista"/>
      </w:pPr>
    </w:p>
    <w:p w14:paraId="2A7A5BE6" w14:textId="7E867D66" w:rsidR="00BA2566" w:rsidRDefault="00BA2566" w:rsidP="00D40E72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1701"/>
        <w:contextualSpacing/>
        <w:jc w:val="both"/>
      </w:pPr>
      <w:r>
        <w:t xml:space="preserve">No </w:t>
      </w:r>
      <w:r w:rsidRPr="00BA2566">
        <w:rPr>
          <w:b/>
        </w:rPr>
        <w:t>registro 4</w:t>
      </w:r>
      <w:r>
        <w:t xml:space="preserve">: </w:t>
      </w:r>
      <w:r w:rsidR="00D40E72" w:rsidRPr="00D40E72">
        <w:t>E-Mail informativo, para o responsável pela Chapa, com as informações p</w:t>
      </w:r>
      <w:r w:rsidR="00D40E72">
        <w:t>ertinentes sobre a chapa criada;</w:t>
      </w:r>
    </w:p>
    <w:p w14:paraId="5853B967" w14:textId="77777777" w:rsidR="005A441C" w:rsidRDefault="005A441C" w:rsidP="005A441C">
      <w:pPr>
        <w:pStyle w:val="PargrafodaLista"/>
      </w:pPr>
    </w:p>
    <w:p w14:paraId="009EBED0" w14:textId="23C11386" w:rsidR="00FB263E" w:rsidRDefault="005A441C" w:rsidP="00D40E72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1701"/>
        <w:contextualSpacing/>
        <w:jc w:val="both"/>
      </w:pPr>
      <w:r>
        <w:t xml:space="preserve">No </w:t>
      </w:r>
      <w:r w:rsidRPr="005A441C">
        <w:rPr>
          <w:b/>
        </w:rPr>
        <w:t>registro 5</w:t>
      </w:r>
      <w:r>
        <w:t>:</w:t>
      </w:r>
      <w:r w:rsidR="00D40E72" w:rsidRPr="00D40E72">
        <w:t xml:space="preserve"> E-Mail informativo, para o responsável pela Chapa, quando a Chapa não for concluída, 5 dias antes da Data Fim da atividade secundária</w:t>
      </w:r>
      <w:r w:rsidR="00D40E72">
        <w:t>;</w:t>
      </w:r>
    </w:p>
    <w:p w14:paraId="1D8D7958" w14:textId="77777777" w:rsidR="005A441C" w:rsidRDefault="005A441C" w:rsidP="005A441C">
      <w:pPr>
        <w:pStyle w:val="PargrafodaLista"/>
      </w:pPr>
    </w:p>
    <w:p w14:paraId="1B0803FB" w14:textId="379EC24E" w:rsidR="005A441C" w:rsidRDefault="005A441C" w:rsidP="00D40E72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1701"/>
        <w:contextualSpacing/>
        <w:jc w:val="both"/>
      </w:pPr>
      <w:r>
        <w:t xml:space="preserve">No </w:t>
      </w:r>
      <w:r w:rsidRPr="005A441C">
        <w:rPr>
          <w:b/>
        </w:rPr>
        <w:t>registro 6</w:t>
      </w:r>
      <w:r>
        <w:t xml:space="preserve">: </w:t>
      </w:r>
      <w:r w:rsidR="00D40E72" w:rsidRPr="00D40E72">
        <w:t>E-Mail informativo, para o responsável pela Chapa, quando houver pendências na Chapa, 5 dias antes da Data Fim da atividade secundária.</w:t>
      </w:r>
    </w:p>
    <w:p w14:paraId="1F19ED99" w14:textId="44AA0962" w:rsidR="00044354" w:rsidRDefault="00044354" w:rsidP="00044354">
      <w:pPr>
        <w:pStyle w:val="PargrafodaLista"/>
      </w:pPr>
    </w:p>
    <w:p w14:paraId="4A36C42D" w14:textId="216ECCB9" w:rsidR="000F3F74" w:rsidRPr="000F3F74" w:rsidRDefault="000F3F74" w:rsidP="000F3F74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  <w:bCs/>
          <w:color w:val="auto"/>
        </w:rPr>
      </w:pPr>
      <w:r w:rsidRPr="000F3F74">
        <w:rPr>
          <w:b/>
          <w:bCs/>
          <w:color w:val="auto"/>
        </w:rPr>
        <w:t>Atividade Secundária 2.</w:t>
      </w:r>
      <w:r>
        <w:rPr>
          <w:b/>
          <w:bCs/>
          <w:color w:val="auto"/>
        </w:rPr>
        <w:t>2:</w:t>
      </w:r>
    </w:p>
    <w:p w14:paraId="6090F650" w14:textId="3DF91F63" w:rsidR="00044354" w:rsidRPr="0032144F" w:rsidRDefault="00044354" w:rsidP="00B666B0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1701" w:hanging="359"/>
        <w:contextualSpacing/>
        <w:jc w:val="both"/>
      </w:pPr>
      <w:r w:rsidRPr="0032144F">
        <w:t xml:space="preserve">No </w:t>
      </w:r>
      <w:r w:rsidRPr="0032144F">
        <w:rPr>
          <w:b/>
        </w:rPr>
        <w:t xml:space="preserve">registro </w:t>
      </w:r>
      <w:r w:rsidR="000F3F74">
        <w:rPr>
          <w:b/>
        </w:rPr>
        <w:t>1</w:t>
      </w:r>
      <w:r w:rsidRPr="0032144F">
        <w:t>: E-Mail informativo, enviado para os responsáveis pela chapa     informando que o membro aceitou o convite para participar como membro da chapa eleitoral.</w:t>
      </w:r>
    </w:p>
    <w:p w14:paraId="30AA1D61" w14:textId="77777777" w:rsidR="00044354" w:rsidRPr="0032144F" w:rsidRDefault="00044354" w:rsidP="00044354">
      <w:pPr>
        <w:pStyle w:val="PargrafodaLista"/>
      </w:pPr>
    </w:p>
    <w:p w14:paraId="343DBEE9" w14:textId="452F4054" w:rsidR="00044354" w:rsidRPr="0032144F" w:rsidRDefault="00044354" w:rsidP="00B666B0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1701" w:hanging="359"/>
        <w:contextualSpacing/>
        <w:jc w:val="both"/>
      </w:pPr>
      <w:r w:rsidRPr="0032144F">
        <w:t xml:space="preserve">No </w:t>
      </w:r>
      <w:r w:rsidRPr="0032144F">
        <w:rPr>
          <w:b/>
        </w:rPr>
        <w:t xml:space="preserve">registro </w:t>
      </w:r>
      <w:r w:rsidR="000F3F74">
        <w:rPr>
          <w:b/>
        </w:rPr>
        <w:t>2</w:t>
      </w:r>
      <w:r w:rsidRPr="0032144F">
        <w:t>: E-mail informativo, enviado para os responsáveis pela chapa informando que o membro rejeitou o convite para participar como membro da chapa eleitoral.</w:t>
      </w:r>
    </w:p>
    <w:p w14:paraId="5D01C93D" w14:textId="77777777" w:rsidR="00044354" w:rsidRPr="0032144F" w:rsidRDefault="00044354" w:rsidP="00044354">
      <w:pPr>
        <w:pStyle w:val="PargrafodaLista"/>
      </w:pPr>
    </w:p>
    <w:p w14:paraId="13491C4B" w14:textId="2D4BD080" w:rsidR="00044354" w:rsidRPr="0032144F" w:rsidRDefault="00044354" w:rsidP="00B666B0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1701" w:hanging="359"/>
        <w:contextualSpacing/>
        <w:jc w:val="both"/>
      </w:pPr>
      <w:r w:rsidRPr="0032144F">
        <w:t xml:space="preserve">No </w:t>
      </w:r>
      <w:r w:rsidRPr="0032144F">
        <w:rPr>
          <w:b/>
        </w:rPr>
        <w:t xml:space="preserve">registro </w:t>
      </w:r>
      <w:r w:rsidR="000F3F74">
        <w:rPr>
          <w:b/>
        </w:rPr>
        <w:t>3</w:t>
      </w:r>
      <w:r w:rsidRPr="0032144F">
        <w:t xml:space="preserve">: E-mail informativo, enviado para os responsáveis pela chapa informando que o membro convidado não aceitou ou rejeitou o convite para participar da chapa eleitoral. </w:t>
      </w:r>
    </w:p>
    <w:p w14:paraId="3FD08C40" w14:textId="77777777" w:rsidR="005A441C" w:rsidRDefault="005A441C" w:rsidP="005A441C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</w:pPr>
    </w:p>
    <w:p w14:paraId="19F45C1A" w14:textId="1E518122" w:rsidR="00FB263E" w:rsidRPr="00760649" w:rsidRDefault="00FB263E" w:rsidP="00FB263E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760649">
        <w:rPr>
          <w:color w:val="auto"/>
        </w:rPr>
        <w:lastRenderedPageBreak/>
        <w:t>O</w:t>
      </w:r>
      <w:r>
        <w:rPr>
          <w:color w:val="auto"/>
        </w:rPr>
        <w:t>s</w:t>
      </w:r>
      <w:r w:rsidRPr="00760649">
        <w:rPr>
          <w:color w:val="auto"/>
        </w:rPr>
        <w:t xml:space="preserve"> campo</w:t>
      </w:r>
      <w:r>
        <w:rPr>
          <w:color w:val="auto"/>
        </w:rPr>
        <w:t>s</w:t>
      </w:r>
      <w:r w:rsidRPr="00760649">
        <w:rPr>
          <w:color w:val="auto"/>
        </w:rPr>
        <w:t xml:space="preserve"> </w:t>
      </w:r>
      <w:r w:rsidR="005A441C" w:rsidRPr="005A441C">
        <w:rPr>
          <w:b/>
          <w:color w:val="auto"/>
        </w:rPr>
        <w:t>R</w:t>
      </w:r>
      <w:r w:rsidRPr="005A441C">
        <w:rPr>
          <w:b/>
          <w:color w:val="auto"/>
        </w:rPr>
        <w:t xml:space="preserve">egra da </w:t>
      </w:r>
      <w:r w:rsidR="00CE7069">
        <w:rPr>
          <w:b/>
          <w:color w:val="auto"/>
        </w:rPr>
        <w:t>Envio</w:t>
      </w:r>
      <w:r w:rsidRPr="00760649">
        <w:rPr>
          <w:color w:val="auto"/>
        </w:rPr>
        <w:t xml:space="preserve"> dever</w:t>
      </w:r>
      <w:r>
        <w:rPr>
          <w:color w:val="auto"/>
        </w:rPr>
        <w:t>ão</w:t>
      </w:r>
      <w:r w:rsidRPr="00760649">
        <w:rPr>
          <w:color w:val="auto"/>
        </w:rPr>
        <w:t xml:space="preserve"> vir pré-preenchido</w:t>
      </w:r>
      <w:r>
        <w:rPr>
          <w:color w:val="auto"/>
        </w:rPr>
        <w:t>s</w:t>
      </w:r>
      <w:r w:rsidRPr="00760649">
        <w:rPr>
          <w:color w:val="auto"/>
        </w:rPr>
        <w:t xml:space="preserve">, contudo deverá ser possível editar o texto, apenas para usuários que possuem </w:t>
      </w:r>
      <w:r w:rsidRPr="00FB263E">
        <w:rPr>
          <w:color w:val="auto"/>
          <w:u w:val="single"/>
        </w:rPr>
        <w:t>permissão de Administrador SICCAU</w:t>
      </w:r>
      <w:r w:rsidRPr="00760649">
        <w:rPr>
          <w:color w:val="auto"/>
        </w:rPr>
        <w:t>.</w:t>
      </w:r>
      <w:r w:rsidR="004075E1">
        <w:rPr>
          <w:color w:val="auto"/>
        </w:rPr>
        <w:t xml:space="preserve"> </w:t>
      </w:r>
      <w:r w:rsidR="004075E1" w:rsidRPr="0032144F">
        <w:rPr>
          <w:color w:val="auto"/>
        </w:rPr>
        <w:t>Para estes usuários. o sistema deve exibir o campo habilitado para edição. Lembrando que, o que será alterado será apenas o texto/a informação que se quer transmitir, porém a funcionalidade/codificação NÃO será alterada;</w:t>
      </w:r>
    </w:p>
    <w:p w14:paraId="44C2CF7D" w14:textId="77777777" w:rsidR="00FB263E" w:rsidRDefault="00FB263E" w:rsidP="00FB263E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</w:pPr>
    </w:p>
    <w:p w14:paraId="1D12A44E" w14:textId="77777777" w:rsidR="00BA2566" w:rsidRDefault="00BA2566" w:rsidP="00BA2566">
      <w:pPr>
        <w:pStyle w:val="PargrafodaLista"/>
      </w:pPr>
    </w:p>
    <w:p w14:paraId="07B07413" w14:textId="312D0360" w:rsidR="003C127A" w:rsidRPr="002479B1" w:rsidRDefault="003C127A" w:rsidP="003C127A">
      <w:pPr>
        <w:pStyle w:val="PargrafodaLista"/>
        <w:widowControl/>
        <w:numPr>
          <w:ilvl w:val="0"/>
          <w:numId w:val="14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>Ao acionar a opção de Salvar, o sistema deve validar se os campos obrigatório</w:t>
      </w:r>
      <w:r w:rsidR="00F845B5">
        <w:t>s</w:t>
      </w:r>
      <w:r>
        <w:t xml:space="preserve"> </w:t>
      </w:r>
      <w:r w:rsidRPr="003C127A">
        <w:rPr>
          <w:b/>
        </w:rPr>
        <w:t>Selecione Declaração</w:t>
      </w:r>
      <w:r>
        <w:t xml:space="preserve"> e </w:t>
      </w:r>
      <w:r w:rsidRPr="003C127A">
        <w:rPr>
          <w:b/>
        </w:rPr>
        <w:t>Selecione E-Mail</w:t>
      </w:r>
      <w:r>
        <w:t>, foram selecionados, caso não tenham sido selecionados</w:t>
      </w:r>
      <w:r w:rsidR="005229D8">
        <w:t xml:space="preserve"> pelo ator, </w:t>
      </w:r>
      <w:r>
        <w:t xml:space="preserve">o sistema deve exibir mensagem </w:t>
      </w:r>
      <w:r w:rsidRPr="00A761F8">
        <w:rPr>
          <w:color w:val="31849B" w:themeColor="accent5" w:themeShade="BF"/>
        </w:rPr>
        <w:t>[</w:t>
      </w:r>
      <w:r w:rsidRPr="00A761F8">
        <w:rPr>
          <w:color w:val="31849B" w:themeColor="accent5" w:themeShade="BF"/>
        </w:rPr>
        <w:fldChar w:fldCharType="begin"/>
      </w:r>
      <w:r w:rsidRPr="00A761F8">
        <w:rPr>
          <w:color w:val="31849B" w:themeColor="accent5" w:themeShade="BF"/>
        </w:rPr>
        <w:instrText xml:space="preserve"> REF _Ref17462071 \r \h </w:instrText>
      </w:r>
      <w:r w:rsidRPr="00A761F8">
        <w:rPr>
          <w:color w:val="31849B" w:themeColor="accent5" w:themeShade="BF"/>
        </w:rPr>
      </w:r>
      <w:r w:rsidRPr="00A761F8">
        <w:rPr>
          <w:color w:val="31849B" w:themeColor="accent5" w:themeShade="BF"/>
        </w:rPr>
        <w:fldChar w:fldCharType="separate"/>
      </w:r>
      <w:r w:rsidRPr="00A761F8">
        <w:rPr>
          <w:color w:val="31849B" w:themeColor="accent5" w:themeShade="BF"/>
        </w:rPr>
        <w:t>ME03</w:t>
      </w:r>
      <w:r w:rsidRPr="00A761F8">
        <w:rPr>
          <w:color w:val="31849B" w:themeColor="accent5" w:themeShade="BF"/>
        </w:rPr>
        <w:fldChar w:fldCharType="end"/>
      </w:r>
      <w:r w:rsidRPr="00A761F8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 xml:space="preserve">, </w:t>
      </w:r>
      <w:r w:rsidRPr="00A761F8">
        <w:rPr>
          <w:color w:val="000000" w:themeColor="text1"/>
        </w:rPr>
        <w:t xml:space="preserve">abaixo do campo em questão. </w:t>
      </w:r>
    </w:p>
    <w:p w14:paraId="3C5D390C" w14:textId="77777777" w:rsidR="001451E8" w:rsidRDefault="001451E8" w:rsidP="001451E8">
      <w:pPr>
        <w:pStyle w:val="PargrafodaLista"/>
      </w:pPr>
    </w:p>
    <w:p w14:paraId="47E00464" w14:textId="48893008" w:rsidR="00F470F6" w:rsidRDefault="00A761F8" w:rsidP="0072175E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rPr>
          <w:color w:val="000000" w:themeColor="text1"/>
        </w:rPr>
        <w:t xml:space="preserve">Ao salvar com sucesso o sistema deve exibir a mensagem de sucesso </w:t>
      </w:r>
      <w:r w:rsidRPr="00A761F8">
        <w:rPr>
          <w:color w:val="31849B" w:themeColor="accent5" w:themeShade="BF"/>
        </w:rPr>
        <w:t>[</w:t>
      </w:r>
      <w:r w:rsidRPr="00A761F8">
        <w:rPr>
          <w:color w:val="31849B" w:themeColor="accent5" w:themeShade="BF"/>
        </w:rPr>
        <w:fldChar w:fldCharType="begin"/>
      </w:r>
      <w:r w:rsidRPr="00A761F8">
        <w:rPr>
          <w:color w:val="31849B" w:themeColor="accent5" w:themeShade="BF"/>
        </w:rPr>
        <w:instrText xml:space="preserve"> REF _Ref13659352 \r \h </w:instrText>
      </w:r>
      <w:r w:rsidRPr="00A761F8">
        <w:rPr>
          <w:color w:val="31849B" w:themeColor="accent5" w:themeShade="BF"/>
        </w:rPr>
      </w:r>
      <w:r w:rsidRPr="00A761F8">
        <w:rPr>
          <w:color w:val="31849B" w:themeColor="accent5" w:themeShade="BF"/>
        </w:rPr>
        <w:fldChar w:fldCharType="separate"/>
      </w:r>
      <w:r w:rsidRPr="00A761F8">
        <w:rPr>
          <w:color w:val="31849B" w:themeColor="accent5" w:themeShade="BF"/>
        </w:rPr>
        <w:t>ME04</w:t>
      </w:r>
      <w:r w:rsidRPr="00A761F8">
        <w:rPr>
          <w:color w:val="31849B" w:themeColor="accent5" w:themeShade="BF"/>
        </w:rPr>
        <w:fldChar w:fldCharType="end"/>
      </w:r>
      <w:r w:rsidRPr="00A761F8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>;</w:t>
      </w:r>
    </w:p>
    <w:p w14:paraId="7A7EF858" w14:textId="77777777" w:rsidR="00431422" w:rsidRPr="00FB263E" w:rsidRDefault="00431422" w:rsidP="00FB263E">
      <w:pPr>
        <w:pStyle w:val="PargrafodaLista"/>
        <w:widowControl/>
        <w:autoSpaceDE/>
        <w:autoSpaceDN/>
        <w:adjustRightInd/>
        <w:spacing w:before="60" w:after="60" w:line="276" w:lineRule="auto"/>
        <w:ind w:left="993"/>
        <w:contextualSpacing/>
        <w:jc w:val="both"/>
        <w:rPr>
          <w:color w:val="auto"/>
        </w:rPr>
      </w:pPr>
    </w:p>
    <w:p w14:paraId="2036580F" w14:textId="055A9982" w:rsidR="005C68A7" w:rsidRDefault="005C68A7" w:rsidP="00A62338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33" w:name="_Ref20323645"/>
      <w:bookmarkStart w:id="34" w:name="_Ref15569690"/>
      <w:r>
        <w:t>Status da</w:t>
      </w:r>
      <w:r w:rsidRPr="000F3F74">
        <w:rPr>
          <w:b/>
          <w:bCs/>
        </w:rPr>
        <w:t xml:space="preserve"> Atividade</w:t>
      </w:r>
      <w:r w:rsidR="000F3F74">
        <w:t xml:space="preserve"> </w:t>
      </w:r>
      <w:r w:rsidR="000F3F74" w:rsidRPr="000F3F74">
        <w:rPr>
          <w:b/>
          <w:bCs/>
        </w:rPr>
        <w:t>2.1</w:t>
      </w:r>
      <w:r w:rsidR="00F50694">
        <w:t xml:space="preserve"> </w:t>
      </w:r>
      <w:r w:rsidR="00F50694" w:rsidRPr="00EC175D">
        <w:rPr>
          <w:color w:val="31849B" w:themeColor="accent5" w:themeShade="BF"/>
        </w:rPr>
        <w:t>[</w:t>
      </w:r>
      <w:r w:rsidR="00F50694" w:rsidRPr="00EC175D">
        <w:rPr>
          <w:color w:val="31849B" w:themeColor="accent5" w:themeShade="BF"/>
        </w:rPr>
        <w:fldChar w:fldCharType="begin"/>
      </w:r>
      <w:r w:rsidR="00F50694" w:rsidRPr="00EC175D">
        <w:rPr>
          <w:color w:val="31849B" w:themeColor="accent5" w:themeShade="BF"/>
        </w:rPr>
        <w:instrText xml:space="preserve"> REF _Ref13579930 \r \h  \* MERGEFORMAT </w:instrText>
      </w:r>
      <w:r w:rsidR="00F50694" w:rsidRPr="00EC175D">
        <w:rPr>
          <w:color w:val="31849B" w:themeColor="accent5" w:themeShade="BF"/>
        </w:rPr>
      </w:r>
      <w:r w:rsidR="00F50694" w:rsidRPr="00EC175D">
        <w:rPr>
          <w:color w:val="31849B" w:themeColor="accent5" w:themeShade="BF"/>
        </w:rPr>
        <w:fldChar w:fldCharType="separate"/>
      </w:r>
      <w:r w:rsidR="00F50694">
        <w:rPr>
          <w:color w:val="31849B" w:themeColor="accent5" w:themeShade="BF"/>
        </w:rPr>
        <w:t>P01</w:t>
      </w:r>
      <w:r w:rsidR="00F50694" w:rsidRPr="00EC175D">
        <w:rPr>
          <w:color w:val="31849B" w:themeColor="accent5" w:themeShade="BF"/>
        </w:rPr>
        <w:fldChar w:fldCharType="end"/>
      </w:r>
      <w:r w:rsidR="00F50694" w:rsidRPr="00EC175D">
        <w:rPr>
          <w:color w:val="31849B" w:themeColor="accent5" w:themeShade="BF"/>
        </w:rPr>
        <w:t>]</w:t>
      </w:r>
      <w:bookmarkEnd w:id="33"/>
    </w:p>
    <w:p w14:paraId="5ED44B6C" w14:textId="393014C6" w:rsidR="005C68A7" w:rsidRDefault="005C68A7" w:rsidP="00B25507">
      <w:pPr>
        <w:pStyle w:val="PargrafodaLista"/>
        <w:widowControl/>
        <w:numPr>
          <w:ilvl w:val="1"/>
          <w:numId w:val="22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 xml:space="preserve">Na </w:t>
      </w:r>
      <w:r w:rsidR="000B3566" w:rsidRPr="000B3566">
        <w:rPr>
          <w:b/>
        </w:rPr>
        <w:t>2</w:t>
      </w:r>
      <w:r w:rsidRPr="000B3566">
        <w:rPr>
          <w:b/>
        </w:rPr>
        <w:t>.</w:t>
      </w:r>
      <w:r w:rsidR="000B3566">
        <w:rPr>
          <w:b/>
        </w:rPr>
        <w:t>1</w:t>
      </w:r>
      <w:r w:rsidRPr="00B46A37">
        <w:rPr>
          <w:b/>
        </w:rPr>
        <w:t xml:space="preserve"> Atividade Secundária</w:t>
      </w:r>
      <w:r>
        <w:t xml:space="preserve">, o sistema deve exibir na coluna Status </w:t>
      </w:r>
      <w:r w:rsidR="00F50694">
        <w:t>da Atividade, os status:</w:t>
      </w:r>
    </w:p>
    <w:p w14:paraId="23FCF9CE" w14:textId="7B7C229E" w:rsidR="00F50694" w:rsidRDefault="00F50694" w:rsidP="00B25507">
      <w:pPr>
        <w:pStyle w:val="PargrafodaLista"/>
        <w:widowControl/>
        <w:numPr>
          <w:ilvl w:val="1"/>
          <w:numId w:val="22"/>
        </w:numPr>
        <w:autoSpaceDE/>
        <w:autoSpaceDN/>
        <w:adjustRightInd/>
        <w:spacing w:after="200" w:line="276" w:lineRule="auto"/>
        <w:ind w:left="1701"/>
        <w:contextualSpacing/>
        <w:jc w:val="both"/>
      </w:pPr>
      <w:r w:rsidRPr="00E1072F">
        <w:rPr>
          <w:b/>
          <w:color w:val="C00000"/>
        </w:rPr>
        <w:t>Aguardando Parametrização</w:t>
      </w:r>
      <w:r>
        <w:t xml:space="preserve">: </w:t>
      </w:r>
      <w:r w:rsidR="00E1072F">
        <w:t>Para os registros que ainda Não possuem as definições de Decla</w:t>
      </w:r>
      <w:r w:rsidR="001451E8">
        <w:t>ração e E-Mail salvas na HST0</w:t>
      </w:r>
      <w:r w:rsidR="000B3566">
        <w:t>20</w:t>
      </w:r>
      <w:r w:rsidR="001451E8">
        <w:t>;</w:t>
      </w:r>
    </w:p>
    <w:p w14:paraId="717C2DF3" w14:textId="77777777" w:rsidR="001451E8" w:rsidRDefault="001451E8" w:rsidP="001451E8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</w:pPr>
    </w:p>
    <w:p w14:paraId="080D559F" w14:textId="493AE12A" w:rsidR="00E1072F" w:rsidRDefault="00E1072F" w:rsidP="00B25507">
      <w:pPr>
        <w:pStyle w:val="PargrafodaLista"/>
        <w:widowControl/>
        <w:numPr>
          <w:ilvl w:val="1"/>
          <w:numId w:val="22"/>
        </w:numPr>
        <w:autoSpaceDE/>
        <w:autoSpaceDN/>
        <w:adjustRightInd/>
        <w:spacing w:after="200" w:line="276" w:lineRule="auto"/>
        <w:ind w:left="1701"/>
        <w:contextualSpacing/>
        <w:jc w:val="both"/>
      </w:pPr>
      <w:r w:rsidRPr="00E1072F">
        <w:rPr>
          <w:b/>
          <w:color w:val="31849B" w:themeColor="accent5" w:themeShade="BF"/>
        </w:rPr>
        <w:t>Parametrização Concluída</w:t>
      </w:r>
      <w:r w:rsidRPr="00E1072F">
        <w:t>:</w:t>
      </w:r>
      <w:r>
        <w:t xml:space="preserve"> Para os registros que possuem a </w:t>
      </w:r>
      <w:r w:rsidRPr="00E1072F">
        <w:rPr>
          <w:b/>
        </w:rPr>
        <w:t>declaração</w:t>
      </w:r>
      <w:r>
        <w:t xml:space="preserve"> e o </w:t>
      </w:r>
      <w:r w:rsidRPr="00E1072F">
        <w:rPr>
          <w:b/>
        </w:rPr>
        <w:t>e-mail</w:t>
      </w:r>
      <w:r>
        <w:t xml:space="preserve"> salvos na HST0</w:t>
      </w:r>
      <w:r w:rsidR="000B3566">
        <w:t>20</w:t>
      </w:r>
      <w:r w:rsidR="001451E8">
        <w:t>.</w:t>
      </w:r>
    </w:p>
    <w:p w14:paraId="1AD12409" w14:textId="77777777" w:rsidR="00990EA6" w:rsidRDefault="00990EA6" w:rsidP="00990EA6">
      <w:pPr>
        <w:pStyle w:val="PargrafodaLista"/>
      </w:pPr>
    </w:p>
    <w:p w14:paraId="29FF1FAD" w14:textId="1F5741DF" w:rsidR="00990EA6" w:rsidRPr="0032144F" w:rsidRDefault="00990EA6" w:rsidP="00990EA6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35" w:name="_Ref27491724"/>
      <w:r w:rsidRPr="0032144F">
        <w:t>Status da</w:t>
      </w:r>
      <w:r w:rsidRPr="000F3F74">
        <w:rPr>
          <w:b/>
          <w:bCs/>
        </w:rPr>
        <w:t xml:space="preserve"> Atividade</w:t>
      </w:r>
      <w:r w:rsidRPr="0032144F">
        <w:t xml:space="preserve"> </w:t>
      </w:r>
      <w:r w:rsidRPr="0032144F">
        <w:rPr>
          <w:b/>
          <w:color w:val="auto"/>
        </w:rPr>
        <w:t>2.2</w:t>
      </w:r>
      <w:bookmarkEnd w:id="35"/>
    </w:p>
    <w:p w14:paraId="3B6EF083" w14:textId="27DA3E6F" w:rsidR="00990EA6" w:rsidRPr="0032144F" w:rsidRDefault="00990EA6" w:rsidP="00990EA6">
      <w:pPr>
        <w:pStyle w:val="PargrafodaLista"/>
        <w:widowControl/>
        <w:numPr>
          <w:ilvl w:val="1"/>
          <w:numId w:val="22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32144F">
        <w:t xml:space="preserve">Na </w:t>
      </w:r>
      <w:r w:rsidRPr="0032144F">
        <w:rPr>
          <w:b/>
        </w:rPr>
        <w:t>2.2 Atividade Secundária</w:t>
      </w:r>
      <w:r w:rsidRPr="0032144F">
        <w:t>, o sistema deve exibir na coluna Status da Atividade, os status:</w:t>
      </w:r>
    </w:p>
    <w:p w14:paraId="2A0DA211" w14:textId="77777777" w:rsidR="00990EA6" w:rsidRPr="0032144F" w:rsidRDefault="00990EA6" w:rsidP="00990EA6">
      <w:pPr>
        <w:pStyle w:val="PargrafodaLista"/>
        <w:widowControl/>
        <w:numPr>
          <w:ilvl w:val="1"/>
          <w:numId w:val="22"/>
        </w:numPr>
        <w:autoSpaceDE/>
        <w:autoSpaceDN/>
        <w:adjustRightInd/>
        <w:spacing w:after="200" w:line="276" w:lineRule="auto"/>
        <w:ind w:left="1701"/>
        <w:contextualSpacing/>
        <w:jc w:val="both"/>
      </w:pPr>
      <w:r w:rsidRPr="0032144F">
        <w:rPr>
          <w:b/>
          <w:color w:val="C00000"/>
        </w:rPr>
        <w:t>Aguardando Parametrização</w:t>
      </w:r>
      <w:r w:rsidRPr="0032144F">
        <w:t>: Para os registros que ainda Não possuem as definições de Declaração e E-Mail salvas na HST020;</w:t>
      </w:r>
    </w:p>
    <w:p w14:paraId="680F1CCC" w14:textId="77777777" w:rsidR="00990EA6" w:rsidRPr="0032144F" w:rsidRDefault="00990EA6" w:rsidP="00990EA6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</w:pPr>
    </w:p>
    <w:p w14:paraId="72DCD4FB" w14:textId="5ACEFE99" w:rsidR="00990EA6" w:rsidRPr="0032144F" w:rsidRDefault="00990EA6" w:rsidP="00990EA6">
      <w:pPr>
        <w:pStyle w:val="PargrafodaLista"/>
        <w:widowControl/>
        <w:numPr>
          <w:ilvl w:val="1"/>
          <w:numId w:val="22"/>
        </w:numPr>
        <w:autoSpaceDE/>
        <w:autoSpaceDN/>
        <w:adjustRightInd/>
        <w:spacing w:after="200" w:line="276" w:lineRule="auto"/>
        <w:ind w:left="1701"/>
        <w:contextualSpacing/>
        <w:jc w:val="both"/>
      </w:pPr>
      <w:r w:rsidRPr="0032144F">
        <w:rPr>
          <w:b/>
          <w:color w:val="31849B" w:themeColor="accent5" w:themeShade="BF"/>
        </w:rPr>
        <w:t>Parametrização Concluída</w:t>
      </w:r>
      <w:r w:rsidRPr="0032144F">
        <w:t xml:space="preserve">: Para os registros que possuem a </w:t>
      </w:r>
      <w:r w:rsidRPr="0032144F">
        <w:rPr>
          <w:b/>
        </w:rPr>
        <w:t>declaração</w:t>
      </w:r>
      <w:r w:rsidRPr="0032144F">
        <w:t xml:space="preserve"> e o </w:t>
      </w:r>
      <w:r w:rsidRPr="0032144F">
        <w:rPr>
          <w:b/>
        </w:rPr>
        <w:t>e-mail</w:t>
      </w:r>
      <w:r w:rsidRPr="0032144F">
        <w:t xml:space="preserve"> salvos na HST020.</w:t>
      </w:r>
    </w:p>
    <w:p w14:paraId="43055CF7" w14:textId="77777777" w:rsidR="003D25B8" w:rsidRDefault="003D25B8" w:rsidP="0071514D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bookmarkEnd w:id="34"/>
    <w:p w14:paraId="7C570CB6" w14:textId="067760B4" w:rsidR="0071514D" w:rsidRPr="004E69E6" w:rsidRDefault="0071514D" w:rsidP="00B569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r w:rsidRPr="004E69E6">
        <w:t>O sistema deve registrar uma trilha de auditoria contendo a ação executada (incluir, alterar) identificação da funcionalidade, a data e hora da ocorrência e a identificação do ator;</w:t>
      </w:r>
    </w:p>
    <w:p w14:paraId="35853D72" w14:textId="77777777" w:rsidR="004E69E6" w:rsidRPr="004E69E6" w:rsidRDefault="004E69E6" w:rsidP="004E69E6">
      <w:pPr>
        <w:pStyle w:val="PargrafodaLista"/>
        <w:numPr>
          <w:ilvl w:val="0"/>
          <w:numId w:val="14"/>
        </w:numPr>
        <w:spacing w:before="60" w:after="60"/>
      </w:pPr>
      <w:r w:rsidRPr="004E69E6">
        <w:t>O sistema deve armazenar na base de dados, as seguintes informações:</w:t>
      </w:r>
    </w:p>
    <w:p w14:paraId="4DA8E0B0" w14:textId="54319FF3" w:rsidR="004E69E6" w:rsidRPr="004E69E6" w:rsidRDefault="004E69E6" w:rsidP="004E69E6">
      <w:pPr>
        <w:pStyle w:val="PargrafodaLista"/>
        <w:numPr>
          <w:ilvl w:val="0"/>
          <w:numId w:val="14"/>
        </w:numPr>
        <w:spacing w:before="60" w:after="60"/>
        <w:ind w:left="2127"/>
      </w:pPr>
      <w:r w:rsidRPr="004E69E6">
        <w:t>A identificação da funcionalidade: Inclusão ou Alteração + a Identificação do campo que foi alterado ou incluído</w:t>
      </w:r>
      <w:r w:rsidR="002A3F32">
        <w:t xml:space="preserve"> + identificação do ator</w:t>
      </w:r>
      <w:r w:rsidRPr="004E69E6">
        <w:t>:</w:t>
      </w:r>
    </w:p>
    <w:p w14:paraId="62C0AD55" w14:textId="6A3057B9" w:rsidR="004E69E6" w:rsidRPr="004E69E6" w:rsidRDefault="004E69E6" w:rsidP="004E69E6">
      <w:pPr>
        <w:pStyle w:val="PargrafodaLista"/>
        <w:numPr>
          <w:ilvl w:val="0"/>
          <w:numId w:val="14"/>
        </w:numPr>
        <w:spacing w:before="60" w:after="60"/>
        <w:ind w:left="2127"/>
      </w:pPr>
      <w:proofErr w:type="spellStart"/>
      <w:r w:rsidRPr="004E69E6">
        <w:t>Ex</w:t>
      </w:r>
      <w:proofErr w:type="spellEnd"/>
      <w:r w:rsidRPr="004E69E6">
        <w:t xml:space="preserve">: </w:t>
      </w:r>
      <w:r w:rsidR="00FB263E" w:rsidRPr="004E69E6">
        <w:rPr>
          <w:color w:val="31849B" w:themeColor="accent5" w:themeShade="BF"/>
        </w:rPr>
        <w:t>[</w:t>
      </w:r>
      <w:r w:rsidR="00FB263E">
        <w:rPr>
          <w:color w:val="31849B" w:themeColor="accent5" w:themeShade="BF"/>
        </w:rPr>
        <w:fldChar w:fldCharType="begin"/>
      </w:r>
      <w:r w:rsidR="00FB263E">
        <w:rPr>
          <w:color w:val="31849B" w:themeColor="accent5" w:themeShade="BF"/>
        </w:rPr>
        <w:instrText xml:space="preserve"> REF _Ref17461370 \r \h </w:instrText>
      </w:r>
      <w:r w:rsidR="00FB263E">
        <w:rPr>
          <w:color w:val="31849B" w:themeColor="accent5" w:themeShade="BF"/>
        </w:rPr>
      </w:r>
      <w:r w:rsidR="00FB263E">
        <w:rPr>
          <w:color w:val="31849B" w:themeColor="accent5" w:themeShade="BF"/>
        </w:rPr>
        <w:fldChar w:fldCharType="separate"/>
      </w:r>
      <w:r w:rsidR="00FB263E">
        <w:rPr>
          <w:color w:val="31849B" w:themeColor="accent5" w:themeShade="BF"/>
        </w:rPr>
        <w:t>P02</w:t>
      </w:r>
      <w:r w:rsidR="00FB263E">
        <w:rPr>
          <w:color w:val="31849B" w:themeColor="accent5" w:themeShade="BF"/>
        </w:rPr>
        <w:fldChar w:fldCharType="end"/>
      </w:r>
      <w:r w:rsidR="00FB263E" w:rsidRPr="004E69E6">
        <w:rPr>
          <w:color w:val="31849B" w:themeColor="accent5" w:themeShade="BF"/>
        </w:rPr>
        <w:t>]</w:t>
      </w:r>
    </w:p>
    <w:p w14:paraId="1CD82A96" w14:textId="1BE68EFB" w:rsidR="004E69E6" w:rsidRPr="002A3F32" w:rsidRDefault="004E69E6" w:rsidP="004E69E6">
      <w:pPr>
        <w:pStyle w:val="PargrafodaLista"/>
        <w:numPr>
          <w:ilvl w:val="0"/>
          <w:numId w:val="14"/>
        </w:numPr>
        <w:spacing w:before="60" w:after="60"/>
        <w:ind w:left="2127"/>
      </w:pPr>
      <w:r w:rsidRPr="004E69E6">
        <w:rPr>
          <w:b/>
        </w:rPr>
        <w:t>Inclusão</w:t>
      </w:r>
      <w:r w:rsidRPr="004E69E6">
        <w:t xml:space="preserve"> </w:t>
      </w:r>
      <w:r w:rsidR="002A3F32">
        <w:t xml:space="preserve">do registro 01 </w:t>
      </w:r>
      <w:r w:rsidRPr="004E69E6">
        <w:t>d</w:t>
      </w:r>
      <w:r w:rsidR="002A3F32">
        <w:t>a Seleção E-Mail;</w:t>
      </w:r>
      <w:r w:rsidRPr="004E69E6">
        <w:t xml:space="preserve"> </w:t>
      </w:r>
    </w:p>
    <w:p w14:paraId="0264C472" w14:textId="597BF4E6" w:rsidR="002A3F32" w:rsidRPr="004E69E6" w:rsidRDefault="002A3F32" w:rsidP="002A3F32">
      <w:pPr>
        <w:pStyle w:val="PargrafodaLista"/>
        <w:numPr>
          <w:ilvl w:val="0"/>
          <w:numId w:val="14"/>
        </w:numPr>
        <w:spacing w:before="60" w:after="60"/>
        <w:ind w:left="2127"/>
      </w:pPr>
      <w:r w:rsidRPr="004E69E6">
        <w:rPr>
          <w:b/>
        </w:rPr>
        <w:t>Inclusão</w:t>
      </w:r>
      <w:r w:rsidRPr="004E69E6">
        <w:t xml:space="preserve"> </w:t>
      </w:r>
      <w:r>
        <w:t xml:space="preserve">do registro 01 </w:t>
      </w:r>
      <w:r w:rsidRPr="004E69E6">
        <w:t>d</w:t>
      </w:r>
      <w:r>
        <w:t>a Seleção Declaração;</w:t>
      </w:r>
      <w:r w:rsidRPr="004E69E6">
        <w:t xml:space="preserve"> </w:t>
      </w:r>
    </w:p>
    <w:p w14:paraId="7ADD3D92" w14:textId="63A4A8EA" w:rsidR="002A3F32" w:rsidRPr="00EB53D4" w:rsidRDefault="002A3F32" w:rsidP="002A3F32">
      <w:pPr>
        <w:pStyle w:val="PargrafodaLista"/>
        <w:numPr>
          <w:ilvl w:val="0"/>
          <w:numId w:val="14"/>
        </w:numPr>
        <w:spacing w:before="60" w:after="60"/>
        <w:ind w:left="2127"/>
      </w:pPr>
      <w:r>
        <w:rPr>
          <w:b/>
        </w:rPr>
        <w:t>Alteração</w:t>
      </w:r>
      <w:r w:rsidRPr="004E69E6">
        <w:t xml:space="preserve"> </w:t>
      </w:r>
      <w:r>
        <w:t xml:space="preserve">do registro 01 </w:t>
      </w:r>
      <w:r w:rsidRPr="004E69E6">
        <w:t>d</w:t>
      </w:r>
      <w:r>
        <w:t>a Seleção Declaração;</w:t>
      </w:r>
      <w:r w:rsidRPr="004E69E6">
        <w:t xml:space="preserve"> </w:t>
      </w:r>
    </w:p>
    <w:p w14:paraId="20E105D1" w14:textId="53D13F32" w:rsidR="00EB53D4" w:rsidRDefault="00EB53D4" w:rsidP="002A3F32">
      <w:pPr>
        <w:pStyle w:val="PargrafodaLista"/>
        <w:numPr>
          <w:ilvl w:val="0"/>
          <w:numId w:val="14"/>
        </w:numPr>
        <w:spacing w:before="60" w:after="60"/>
        <w:ind w:left="2127"/>
      </w:pPr>
      <w:r>
        <w:rPr>
          <w:b/>
        </w:rPr>
        <w:t xml:space="preserve">Alteração </w:t>
      </w:r>
      <w:r w:rsidR="00FB263E" w:rsidRPr="00FB263E">
        <w:t>do registro 01 da Regra de Envio</w:t>
      </w:r>
      <w:r w:rsidRPr="00FB263E">
        <w:t>.</w:t>
      </w:r>
      <w:r w:rsidR="003D0204">
        <w:t xml:space="preserve"> </w:t>
      </w:r>
      <w:r w:rsidR="003D0204" w:rsidRPr="003D0204">
        <w:rPr>
          <w:color w:val="31849B" w:themeColor="accent5" w:themeShade="BF"/>
        </w:rPr>
        <w:t>[</w:t>
      </w:r>
      <w:r w:rsidR="003D0204" w:rsidRPr="003D0204">
        <w:rPr>
          <w:color w:val="31849B" w:themeColor="accent5" w:themeShade="BF"/>
        </w:rPr>
        <w:fldChar w:fldCharType="begin"/>
      </w:r>
      <w:r w:rsidR="003D0204" w:rsidRPr="003D0204">
        <w:rPr>
          <w:color w:val="31849B" w:themeColor="accent5" w:themeShade="BF"/>
        </w:rPr>
        <w:instrText xml:space="preserve"> REF _Ref21436870 \r \h </w:instrText>
      </w:r>
      <w:r w:rsidR="003D0204" w:rsidRPr="003D0204">
        <w:rPr>
          <w:color w:val="31849B" w:themeColor="accent5" w:themeShade="BF"/>
        </w:rPr>
      </w:r>
      <w:r w:rsidR="003D0204" w:rsidRPr="003D0204">
        <w:rPr>
          <w:color w:val="31849B" w:themeColor="accent5" w:themeShade="BF"/>
        </w:rPr>
        <w:fldChar w:fldCharType="separate"/>
      </w:r>
      <w:r w:rsidR="003D0204" w:rsidRPr="003D0204">
        <w:rPr>
          <w:color w:val="31849B" w:themeColor="accent5" w:themeShade="BF"/>
        </w:rPr>
        <w:t>2.1.2</w:t>
      </w:r>
      <w:r w:rsidR="003D0204" w:rsidRPr="003D0204">
        <w:rPr>
          <w:color w:val="31849B" w:themeColor="accent5" w:themeShade="BF"/>
        </w:rPr>
        <w:fldChar w:fldCharType="end"/>
      </w:r>
      <w:r w:rsidR="003D0204" w:rsidRPr="003D0204">
        <w:rPr>
          <w:color w:val="31849B" w:themeColor="accent5" w:themeShade="BF"/>
        </w:rPr>
        <w:t>]</w:t>
      </w:r>
    </w:p>
    <w:p w14:paraId="30DB5460" w14:textId="6EC7031F" w:rsidR="00FB263E" w:rsidRDefault="00FB263E" w:rsidP="00FB263E">
      <w:pPr>
        <w:pStyle w:val="PargrafodaLista"/>
        <w:numPr>
          <w:ilvl w:val="0"/>
          <w:numId w:val="14"/>
        </w:numPr>
        <w:spacing w:before="60" w:after="60"/>
        <w:ind w:left="2127"/>
      </w:pPr>
      <w:r>
        <w:rPr>
          <w:b/>
        </w:rPr>
        <w:t xml:space="preserve">Alteração </w:t>
      </w:r>
      <w:r w:rsidRPr="00FB263E">
        <w:t>do registro 01 da Regra d</w:t>
      </w:r>
      <w:r>
        <w:t>a Declaração</w:t>
      </w:r>
      <w:r w:rsidRPr="00FB263E">
        <w:t>.</w:t>
      </w:r>
      <w:r w:rsidR="003D0204">
        <w:t xml:space="preserve"> </w:t>
      </w:r>
      <w:r w:rsidR="003D0204" w:rsidRPr="003D0204">
        <w:rPr>
          <w:color w:val="31849B" w:themeColor="accent5" w:themeShade="BF"/>
        </w:rPr>
        <w:t>[</w:t>
      </w:r>
      <w:r w:rsidR="003D0204" w:rsidRPr="003D0204">
        <w:rPr>
          <w:color w:val="31849B" w:themeColor="accent5" w:themeShade="BF"/>
        </w:rPr>
        <w:fldChar w:fldCharType="begin"/>
      </w:r>
      <w:r w:rsidR="003D0204" w:rsidRPr="003D0204">
        <w:rPr>
          <w:color w:val="31849B" w:themeColor="accent5" w:themeShade="BF"/>
        </w:rPr>
        <w:instrText xml:space="preserve"> REF _Ref17641422 \r \h </w:instrText>
      </w:r>
      <w:r w:rsidR="003D0204" w:rsidRPr="003D0204">
        <w:rPr>
          <w:color w:val="31849B" w:themeColor="accent5" w:themeShade="BF"/>
        </w:rPr>
      </w:r>
      <w:r w:rsidR="003D0204" w:rsidRPr="003D0204">
        <w:rPr>
          <w:color w:val="31849B" w:themeColor="accent5" w:themeShade="BF"/>
        </w:rPr>
        <w:fldChar w:fldCharType="separate"/>
      </w:r>
      <w:r w:rsidR="003D0204" w:rsidRPr="003D0204">
        <w:rPr>
          <w:color w:val="31849B" w:themeColor="accent5" w:themeShade="BF"/>
        </w:rPr>
        <w:t>2.1.1</w:t>
      </w:r>
      <w:r w:rsidR="003D0204" w:rsidRPr="003D0204">
        <w:rPr>
          <w:color w:val="31849B" w:themeColor="accent5" w:themeShade="BF"/>
        </w:rPr>
        <w:fldChar w:fldCharType="end"/>
      </w:r>
      <w:r w:rsidR="003D0204" w:rsidRPr="003D0204">
        <w:rPr>
          <w:color w:val="31849B" w:themeColor="accent5" w:themeShade="BF"/>
        </w:rPr>
        <w:t>]</w:t>
      </w:r>
    </w:p>
    <w:p w14:paraId="36F01964" w14:textId="77777777" w:rsidR="003D25B8" w:rsidRDefault="003D25B8" w:rsidP="0071514D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5BE2E503" w14:textId="5D259C4C" w:rsidR="00B00B8B" w:rsidRPr="00EC175D" w:rsidRDefault="002E2C2B" w:rsidP="00B569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r w:rsidRPr="00EC175D">
        <w:t xml:space="preserve">O sistema identifica falta de comunicação com o sistema e </w:t>
      </w:r>
      <w:r w:rsidR="00B219F6" w:rsidRPr="00EC175D">
        <w:t>apresenta</w:t>
      </w:r>
      <w:r w:rsidRPr="00EC175D">
        <w:t xml:space="preserve"> a mensagem </w:t>
      </w:r>
      <w:r w:rsidRPr="00EC175D">
        <w:rPr>
          <w:color w:val="31849B" w:themeColor="accent5" w:themeShade="BF"/>
        </w:rPr>
        <w:t>[</w:t>
      </w:r>
      <w:r w:rsidRPr="00EC175D">
        <w:rPr>
          <w:color w:val="31849B" w:themeColor="accent5" w:themeShade="BF"/>
        </w:rPr>
        <w:fldChar w:fldCharType="begin"/>
      </w:r>
      <w:r w:rsidRPr="00EC175D">
        <w:rPr>
          <w:color w:val="31849B" w:themeColor="accent5" w:themeShade="BF"/>
        </w:rPr>
        <w:instrText xml:space="preserve"> REF _Ref12023348 \r \h </w:instrText>
      </w:r>
      <w:r w:rsidR="00257C46" w:rsidRPr="00EC175D">
        <w:rPr>
          <w:color w:val="31849B" w:themeColor="accent5" w:themeShade="BF"/>
        </w:rPr>
        <w:instrText xml:space="preserve"> \* MERGEFORMAT </w:instrText>
      </w:r>
      <w:r w:rsidRPr="00EC175D">
        <w:rPr>
          <w:color w:val="31849B" w:themeColor="accent5" w:themeShade="BF"/>
        </w:rPr>
      </w:r>
      <w:r w:rsidRPr="00EC175D">
        <w:rPr>
          <w:color w:val="31849B" w:themeColor="accent5" w:themeShade="BF"/>
        </w:rPr>
        <w:fldChar w:fldCharType="separate"/>
      </w:r>
      <w:r w:rsidR="002863AB">
        <w:rPr>
          <w:color w:val="31849B" w:themeColor="accent5" w:themeShade="BF"/>
        </w:rPr>
        <w:t>ME01</w:t>
      </w:r>
      <w:r w:rsidRPr="00EC175D">
        <w:rPr>
          <w:color w:val="31849B" w:themeColor="accent5" w:themeShade="BF"/>
        </w:rPr>
        <w:fldChar w:fldCharType="end"/>
      </w:r>
      <w:r w:rsidRPr="00EC175D">
        <w:rPr>
          <w:color w:val="31849B" w:themeColor="accent5" w:themeShade="BF"/>
        </w:rPr>
        <w:t>]</w:t>
      </w:r>
    </w:p>
    <w:p w14:paraId="15AABF47" w14:textId="77777777" w:rsidR="00484037" w:rsidRDefault="00484037" w:rsidP="00484037">
      <w:pPr>
        <w:pStyle w:val="PargrafodaLista"/>
      </w:pPr>
    </w:p>
    <w:p w14:paraId="4386DCA1" w14:textId="77777777" w:rsidR="00E27FC1" w:rsidRPr="003D4B4C" w:rsidRDefault="00E27FC1" w:rsidP="00E27FC1">
      <w:pPr>
        <w:pStyle w:val="PargrafodaLista"/>
      </w:pPr>
    </w:p>
    <w:p w14:paraId="57179AC3" w14:textId="33A7F112" w:rsidR="003E75D7" w:rsidRPr="003D4B4C" w:rsidRDefault="004513D3" w:rsidP="003E75D7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6" w:name="_Ref14108141"/>
      <w:r w:rsidRPr="003D4B4C">
        <w:rPr>
          <w:b/>
          <w:u w:val="single"/>
        </w:rPr>
        <w:t>A</w:t>
      </w:r>
      <w:r w:rsidR="00111CDD" w:rsidRPr="003D4B4C">
        <w:rPr>
          <w:b/>
          <w:u w:val="single"/>
        </w:rPr>
        <w:t>LTERAR</w:t>
      </w:r>
      <w:r w:rsidR="003E75D7" w:rsidRPr="003D4B4C">
        <w:rPr>
          <w:b/>
        </w:rPr>
        <w:t>:</w:t>
      </w:r>
      <w:bookmarkEnd w:id="36"/>
      <w:r w:rsidR="003E75D7" w:rsidRPr="003D4B4C">
        <w:rPr>
          <w:b/>
        </w:rPr>
        <w:t xml:space="preserve"> </w:t>
      </w:r>
    </w:p>
    <w:p w14:paraId="6765317C" w14:textId="599382EE" w:rsidR="007903CC" w:rsidRPr="00DF0208" w:rsidRDefault="007903CC" w:rsidP="00B25507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DF0208">
        <w:t xml:space="preserve">O sistema deve permitir a alteração da </w:t>
      </w:r>
      <w:r w:rsidRPr="00DF0208">
        <w:rPr>
          <w:b/>
        </w:rPr>
        <w:t>Declaração</w:t>
      </w:r>
      <w:r w:rsidRPr="00DF0208">
        <w:t>, porém deve validar se já existe para a eleição selecionada, alguma declaração preenchida e envida na HST0</w:t>
      </w:r>
      <w:r w:rsidR="00003356">
        <w:t>2</w:t>
      </w:r>
      <w:r w:rsidRPr="00DF0208">
        <w:t>1</w:t>
      </w:r>
      <w:r w:rsidR="00EF5D5C" w:rsidRPr="00DF0208">
        <w:t>. C</w:t>
      </w:r>
      <w:r w:rsidRPr="00DF0208">
        <w:t xml:space="preserve">aso exista </w:t>
      </w:r>
      <w:r w:rsidR="009A1501" w:rsidRPr="00DF0208">
        <w:t>declaraç</w:t>
      </w:r>
      <w:r w:rsidR="003A55D7" w:rsidRPr="00DF0208">
        <w:t xml:space="preserve">ão </w:t>
      </w:r>
      <w:r w:rsidR="003A55D7" w:rsidRPr="00DF0208">
        <w:rPr>
          <w:b/>
        </w:rPr>
        <w:t>ENVIADA</w:t>
      </w:r>
      <w:r w:rsidR="009A1501" w:rsidRPr="00DF0208">
        <w:t xml:space="preserve">, </w:t>
      </w:r>
      <w:r w:rsidRPr="00DF0208">
        <w:t xml:space="preserve">o sistema deve permitir a </w:t>
      </w:r>
      <w:r w:rsidR="009A1501" w:rsidRPr="00DF0208">
        <w:t>alteração</w:t>
      </w:r>
      <w:r w:rsidR="001F1B16" w:rsidRPr="00DF0208">
        <w:t>, porém deve</w:t>
      </w:r>
      <w:r w:rsidRPr="00DF0208">
        <w:t xml:space="preserve"> exibir </w:t>
      </w:r>
      <w:r w:rsidR="009A1501" w:rsidRPr="00DF0208">
        <w:t xml:space="preserve">a mensagem </w:t>
      </w:r>
      <w:r w:rsidR="001F1B16" w:rsidRPr="00DF0208">
        <w:t xml:space="preserve">de alerta/ confirmação </w:t>
      </w:r>
      <w:r w:rsidR="000D463E" w:rsidRPr="00DF0208">
        <w:rPr>
          <w:color w:val="31849B" w:themeColor="accent5" w:themeShade="BF"/>
        </w:rPr>
        <w:t>[</w:t>
      </w:r>
      <w:r w:rsidR="000D463E" w:rsidRPr="00DF0208">
        <w:rPr>
          <w:color w:val="31849B" w:themeColor="accent5" w:themeShade="BF"/>
        </w:rPr>
        <w:fldChar w:fldCharType="begin"/>
      </w:r>
      <w:r w:rsidR="000D463E" w:rsidRPr="00DF0208">
        <w:rPr>
          <w:color w:val="31849B" w:themeColor="accent5" w:themeShade="BF"/>
        </w:rPr>
        <w:instrText xml:space="preserve"> REF _Ref13647479 \r \h </w:instrText>
      </w:r>
      <w:r w:rsidR="001F1B16" w:rsidRPr="00DF0208">
        <w:rPr>
          <w:color w:val="31849B" w:themeColor="accent5" w:themeShade="BF"/>
        </w:rPr>
        <w:instrText xml:space="preserve"> \* MERGEFORMAT </w:instrText>
      </w:r>
      <w:r w:rsidR="000D463E" w:rsidRPr="00DF0208">
        <w:rPr>
          <w:color w:val="31849B" w:themeColor="accent5" w:themeShade="BF"/>
        </w:rPr>
      </w:r>
      <w:r w:rsidR="000D463E" w:rsidRPr="00DF0208">
        <w:rPr>
          <w:color w:val="31849B" w:themeColor="accent5" w:themeShade="BF"/>
        </w:rPr>
        <w:fldChar w:fldCharType="separate"/>
      </w:r>
      <w:r w:rsidR="000D463E" w:rsidRPr="00DF0208">
        <w:rPr>
          <w:color w:val="31849B" w:themeColor="accent5" w:themeShade="BF"/>
        </w:rPr>
        <w:t>ME02</w:t>
      </w:r>
      <w:r w:rsidR="000D463E" w:rsidRPr="00DF0208">
        <w:rPr>
          <w:color w:val="31849B" w:themeColor="accent5" w:themeShade="BF"/>
        </w:rPr>
        <w:fldChar w:fldCharType="end"/>
      </w:r>
      <w:r w:rsidR="000D463E" w:rsidRPr="00DF0208">
        <w:rPr>
          <w:color w:val="31849B" w:themeColor="accent5" w:themeShade="BF"/>
        </w:rPr>
        <w:t>]</w:t>
      </w:r>
      <w:r w:rsidR="003A55D7" w:rsidRPr="00DF0208">
        <w:rPr>
          <w:color w:val="31849B" w:themeColor="accent5" w:themeShade="BF"/>
        </w:rPr>
        <w:t>;</w:t>
      </w:r>
    </w:p>
    <w:p w14:paraId="117C7686" w14:textId="1CC35B6F" w:rsidR="001F1B16" w:rsidRPr="00DF0208" w:rsidRDefault="001F1B16" w:rsidP="001F1B16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1276"/>
        <w:contextualSpacing/>
        <w:jc w:val="both"/>
      </w:pPr>
      <w:r w:rsidRPr="00DF0208">
        <w:t xml:space="preserve">Caso o ator selecione </w:t>
      </w:r>
      <w:r w:rsidRPr="00DF0208">
        <w:rPr>
          <w:b/>
        </w:rPr>
        <w:t>Sim</w:t>
      </w:r>
      <w:r w:rsidRPr="00DF0208">
        <w:t xml:space="preserve">, o sistema deve alterar e deve exibir mensagem </w:t>
      </w:r>
      <w:r w:rsidRPr="00DF0208">
        <w:rPr>
          <w:color w:val="31849B" w:themeColor="accent5" w:themeShade="BF"/>
        </w:rPr>
        <w:t>[</w:t>
      </w:r>
      <w:r w:rsidRPr="00DF0208">
        <w:rPr>
          <w:color w:val="31849B" w:themeColor="accent5" w:themeShade="BF"/>
        </w:rPr>
        <w:fldChar w:fldCharType="begin"/>
      </w:r>
      <w:r w:rsidRPr="00DF0208">
        <w:rPr>
          <w:color w:val="31849B" w:themeColor="accent5" w:themeShade="BF"/>
        </w:rPr>
        <w:instrText xml:space="preserve"> REF _Ref21445140 \r \h </w:instrText>
      </w:r>
      <w:r w:rsidR="00DF0208">
        <w:rPr>
          <w:color w:val="31849B" w:themeColor="accent5" w:themeShade="BF"/>
        </w:rPr>
        <w:instrText xml:space="preserve"> \* MERGEFORMAT </w:instrText>
      </w:r>
      <w:r w:rsidRPr="00DF0208">
        <w:rPr>
          <w:color w:val="31849B" w:themeColor="accent5" w:themeShade="BF"/>
        </w:rPr>
      </w:r>
      <w:r w:rsidRPr="00DF0208">
        <w:rPr>
          <w:color w:val="31849B" w:themeColor="accent5" w:themeShade="BF"/>
        </w:rPr>
        <w:fldChar w:fldCharType="separate"/>
      </w:r>
      <w:r w:rsidRPr="00DF0208">
        <w:rPr>
          <w:color w:val="31849B" w:themeColor="accent5" w:themeShade="BF"/>
        </w:rPr>
        <w:t>ME06</w:t>
      </w:r>
      <w:r w:rsidRPr="00DF0208">
        <w:rPr>
          <w:color w:val="31849B" w:themeColor="accent5" w:themeShade="BF"/>
        </w:rPr>
        <w:fldChar w:fldCharType="end"/>
      </w:r>
      <w:r w:rsidRPr="00DF0208">
        <w:rPr>
          <w:color w:val="31849B" w:themeColor="accent5" w:themeShade="BF"/>
        </w:rPr>
        <w:t>];</w:t>
      </w:r>
    </w:p>
    <w:p w14:paraId="64CD737C" w14:textId="6BD43CD0" w:rsidR="001F1B16" w:rsidRPr="00DF0208" w:rsidRDefault="001F1B16" w:rsidP="001F1B16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1276"/>
        <w:contextualSpacing/>
        <w:jc w:val="both"/>
      </w:pPr>
      <w:r w:rsidRPr="00DF0208">
        <w:t xml:space="preserve">Caso o ator selecione </w:t>
      </w:r>
      <w:r w:rsidRPr="00DF0208">
        <w:rPr>
          <w:b/>
        </w:rPr>
        <w:t>Não</w:t>
      </w:r>
      <w:r w:rsidRPr="00DF0208">
        <w:t>, o sistema não deve alterar e deve permanecer na mesma tela.</w:t>
      </w:r>
    </w:p>
    <w:p w14:paraId="3139A784" w14:textId="77777777" w:rsidR="007903CC" w:rsidRDefault="007903CC" w:rsidP="007903C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7A0BFC77" w14:textId="67124745" w:rsidR="007903CC" w:rsidRDefault="007903CC" w:rsidP="00B25507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>
        <w:t xml:space="preserve">O sistema deve permitir a alteração do </w:t>
      </w:r>
      <w:r w:rsidR="0071514D" w:rsidRPr="0071514D">
        <w:rPr>
          <w:b/>
        </w:rPr>
        <w:t>E</w:t>
      </w:r>
      <w:r w:rsidRPr="0071514D">
        <w:rPr>
          <w:b/>
        </w:rPr>
        <w:t>-</w:t>
      </w:r>
      <w:r w:rsidR="0071514D">
        <w:rPr>
          <w:b/>
        </w:rPr>
        <w:t>M</w:t>
      </w:r>
      <w:r w:rsidRPr="0071514D">
        <w:rPr>
          <w:b/>
        </w:rPr>
        <w:t>ail</w:t>
      </w:r>
      <w:r>
        <w:t xml:space="preserve"> a qualquer momento, porém os que já foram enviados pelo ator, devem permanecer com o mesmo teor anteriormente selecionado/parametrizado</w:t>
      </w:r>
      <w:r w:rsidR="0071514D">
        <w:t>;</w:t>
      </w:r>
    </w:p>
    <w:p w14:paraId="1AC9C316" w14:textId="77777777" w:rsidR="0071514D" w:rsidRDefault="0071514D" w:rsidP="0071514D">
      <w:pPr>
        <w:pStyle w:val="PargrafodaLista"/>
      </w:pPr>
    </w:p>
    <w:p w14:paraId="76F20455" w14:textId="346730A7" w:rsidR="0071514D" w:rsidRPr="001A7677" w:rsidRDefault="0071514D" w:rsidP="00B25507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1A7677">
        <w:rPr>
          <w:color w:val="000000" w:themeColor="text1"/>
        </w:rPr>
        <w:t xml:space="preserve">Ao salvar com sucesso o sistema deve exibir a mensagem de sucesso </w:t>
      </w:r>
      <w:r w:rsidR="00003356" w:rsidRPr="001A7677">
        <w:rPr>
          <w:color w:val="31849B" w:themeColor="accent5" w:themeShade="BF"/>
        </w:rPr>
        <w:t>[</w:t>
      </w:r>
      <w:r w:rsidR="00003356" w:rsidRPr="001A7677">
        <w:rPr>
          <w:color w:val="31849B" w:themeColor="accent5" w:themeShade="BF"/>
        </w:rPr>
        <w:fldChar w:fldCharType="begin"/>
      </w:r>
      <w:r w:rsidR="00003356" w:rsidRPr="001A7677">
        <w:rPr>
          <w:color w:val="31849B" w:themeColor="accent5" w:themeShade="BF"/>
        </w:rPr>
        <w:instrText xml:space="preserve"> REF _Ref21445140 \r \h  \* MERGEFORMAT </w:instrText>
      </w:r>
      <w:r w:rsidR="00003356" w:rsidRPr="001A7677">
        <w:rPr>
          <w:color w:val="31849B" w:themeColor="accent5" w:themeShade="BF"/>
        </w:rPr>
      </w:r>
      <w:r w:rsidR="00003356" w:rsidRPr="001A7677">
        <w:rPr>
          <w:color w:val="31849B" w:themeColor="accent5" w:themeShade="BF"/>
        </w:rPr>
        <w:fldChar w:fldCharType="separate"/>
      </w:r>
      <w:r w:rsidR="00003356" w:rsidRPr="001A7677">
        <w:rPr>
          <w:color w:val="31849B" w:themeColor="accent5" w:themeShade="BF"/>
        </w:rPr>
        <w:t>ME06</w:t>
      </w:r>
      <w:r w:rsidR="00003356" w:rsidRPr="001A7677">
        <w:rPr>
          <w:color w:val="31849B" w:themeColor="accent5" w:themeShade="BF"/>
        </w:rPr>
        <w:fldChar w:fldCharType="end"/>
      </w:r>
      <w:r w:rsidR="00003356" w:rsidRPr="001A7677">
        <w:rPr>
          <w:color w:val="31849B" w:themeColor="accent5" w:themeShade="BF"/>
        </w:rPr>
        <w:t>];</w:t>
      </w:r>
    </w:p>
    <w:p w14:paraId="2234A3C7" w14:textId="77777777" w:rsidR="0071514D" w:rsidRPr="00003356" w:rsidRDefault="0071514D" w:rsidP="0071514D">
      <w:pPr>
        <w:pStyle w:val="PargrafodaLista"/>
        <w:rPr>
          <w:highlight w:val="yellow"/>
        </w:rPr>
      </w:pPr>
    </w:p>
    <w:p w14:paraId="2FADBFB1" w14:textId="75C25047" w:rsidR="0071514D" w:rsidRPr="001A7677" w:rsidRDefault="0071514D" w:rsidP="00B25507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1A7677">
        <w:t xml:space="preserve">Ao acionar a opção de Salvar, o sistema deve validar se o campo obrigatório </w:t>
      </w:r>
      <w:r w:rsidRPr="001A7677">
        <w:rPr>
          <w:b/>
        </w:rPr>
        <w:t xml:space="preserve">Selecione Declaração </w:t>
      </w:r>
      <w:r w:rsidRPr="001A7677">
        <w:t>e</w:t>
      </w:r>
      <w:r w:rsidRPr="001A7677">
        <w:rPr>
          <w:b/>
        </w:rPr>
        <w:t xml:space="preserve"> Selecione E-Mai</w:t>
      </w:r>
      <w:r w:rsidRPr="001A7677">
        <w:t xml:space="preserve">l, foram selecionados, caso não tenha sido selecionado o sistema deve exibir mensagem </w:t>
      </w:r>
      <w:r w:rsidRPr="001A7677">
        <w:rPr>
          <w:color w:val="31849B" w:themeColor="accent5" w:themeShade="BF"/>
        </w:rPr>
        <w:t>[</w:t>
      </w:r>
      <w:r w:rsidRPr="001A7677">
        <w:rPr>
          <w:color w:val="31849B" w:themeColor="accent5" w:themeShade="BF"/>
        </w:rPr>
        <w:fldChar w:fldCharType="begin"/>
      </w:r>
      <w:r w:rsidRPr="001A7677">
        <w:rPr>
          <w:color w:val="31849B" w:themeColor="accent5" w:themeShade="BF"/>
        </w:rPr>
        <w:instrText xml:space="preserve"> REF _Ref17462071 \r \h </w:instrText>
      </w:r>
      <w:r w:rsidR="00003356" w:rsidRPr="001A7677">
        <w:rPr>
          <w:color w:val="31849B" w:themeColor="accent5" w:themeShade="BF"/>
        </w:rPr>
        <w:instrText xml:space="preserve"> \* MERGEFORMAT </w:instrText>
      </w:r>
      <w:r w:rsidRPr="001A7677">
        <w:rPr>
          <w:color w:val="31849B" w:themeColor="accent5" w:themeShade="BF"/>
        </w:rPr>
      </w:r>
      <w:r w:rsidRPr="001A7677">
        <w:rPr>
          <w:color w:val="31849B" w:themeColor="accent5" w:themeShade="BF"/>
        </w:rPr>
        <w:fldChar w:fldCharType="separate"/>
      </w:r>
      <w:r w:rsidRPr="001A7677">
        <w:rPr>
          <w:color w:val="31849B" w:themeColor="accent5" w:themeShade="BF"/>
        </w:rPr>
        <w:t>ME03</w:t>
      </w:r>
      <w:r w:rsidRPr="001A7677">
        <w:rPr>
          <w:color w:val="31849B" w:themeColor="accent5" w:themeShade="BF"/>
        </w:rPr>
        <w:fldChar w:fldCharType="end"/>
      </w:r>
      <w:r w:rsidRPr="001A7677">
        <w:rPr>
          <w:color w:val="31849B" w:themeColor="accent5" w:themeShade="BF"/>
        </w:rPr>
        <w:t xml:space="preserve">], </w:t>
      </w:r>
      <w:r w:rsidRPr="001A7677">
        <w:rPr>
          <w:color w:val="000000" w:themeColor="text1"/>
        </w:rPr>
        <w:t xml:space="preserve">abaixo do campo em questão; </w:t>
      </w:r>
    </w:p>
    <w:p w14:paraId="18ED9B53" w14:textId="77777777" w:rsidR="0079180C" w:rsidRPr="00003356" w:rsidRDefault="0079180C" w:rsidP="0079180C">
      <w:pPr>
        <w:pStyle w:val="PargrafodaLista"/>
        <w:rPr>
          <w:highlight w:val="yellow"/>
        </w:rPr>
      </w:pPr>
    </w:p>
    <w:p w14:paraId="45BA58CD" w14:textId="3A8EBD49" w:rsidR="0079180C" w:rsidRPr="001A7677" w:rsidRDefault="00DF0208" w:rsidP="00B25507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1A7677">
        <w:t>Caso não exista restrição nas validações anteriores, ao acionar a opção Salvar,</w:t>
      </w:r>
      <w:r w:rsidR="0079180C" w:rsidRPr="001A7677">
        <w:t xml:space="preserve"> o sistema deve exibir mensagem</w:t>
      </w:r>
      <w:r w:rsidR="0079180C" w:rsidRPr="001A7677">
        <w:rPr>
          <w:color w:val="31849B" w:themeColor="accent5" w:themeShade="BF"/>
        </w:rPr>
        <w:t xml:space="preserve"> [</w:t>
      </w:r>
      <w:r w:rsidR="0079180C" w:rsidRPr="001A7677">
        <w:rPr>
          <w:color w:val="31849B" w:themeColor="accent5" w:themeShade="BF"/>
        </w:rPr>
        <w:fldChar w:fldCharType="begin"/>
      </w:r>
      <w:r w:rsidR="0079180C" w:rsidRPr="001A7677">
        <w:rPr>
          <w:color w:val="31849B" w:themeColor="accent5" w:themeShade="BF"/>
        </w:rPr>
        <w:instrText xml:space="preserve"> REF _Ref13834599 \r \h </w:instrText>
      </w:r>
      <w:r w:rsidR="00003356" w:rsidRPr="001A7677">
        <w:rPr>
          <w:color w:val="31849B" w:themeColor="accent5" w:themeShade="BF"/>
        </w:rPr>
        <w:instrText xml:space="preserve"> \* MERGEFORMAT </w:instrText>
      </w:r>
      <w:r w:rsidR="0079180C" w:rsidRPr="001A7677">
        <w:rPr>
          <w:color w:val="31849B" w:themeColor="accent5" w:themeShade="BF"/>
        </w:rPr>
      </w:r>
      <w:r w:rsidR="0079180C" w:rsidRPr="001A7677">
        <w:rPr>
          <w:color w:val="31849B" w:themeColor="accent5" w:themeShade="BF"/>
        </w:rPr>
        <w:fldChar w:fldCharType="separate"/>
      </w:r>
      <w:r w:rsidR="0079180C" w:rsidRPr="001A7677">
        <w:rPr>
          <w:color w:val="31849B" w:themeColor="accent5" w:themeShade="BF"/>
        </w:rPr>
        <w:t>ME05</w:t>
      </w:r>
      <w:r w:rsidR="0079180C" w:rsidRPr="001A7677">
        <w:rPr>
          <w:color w:val="31849B" w:themeColor="accent5" w:themeShade="BF"/>
        </w:rPr>
        <w:fldChar w:fldCharType="end"/>
      </w:r>
      <w:r w:rsidR="0079180C" w:rsidRPr="001A7677">
        <w:rPr>
          <w:color w:val="31849B" w:themeColor="accent5" w:themeShade="BF"/>
        </w:rPr>
        <w:t>]</w:t>
      </w:r>
    </w:p>
    <w:p w14:paraId="48402BFC" w14:textId="77777777" w:rsidR="0079180C" w:rsidRPr="00003356" w:rsidRDefault="0079180C" w:rsidP="0079180C">
      <w:pPr>
        <w:pStyle w:val="PargrafodaLista"/>
        <w:rPr>
          <w:highlight w:val="yellow"/>
        </w:rPr>
      </w:pPr>
    </w:p>
    <w:p w14:paraId="5ED5B9A7" w14:textId="55397038" w:rsidR="0079180C" w:rsidRPr="001A7677" w:rsidRDefault="0079180C" w:rsidP="00B25507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1985"/>
        <w:contextualSpacing/>
        <w:jc w:val="both"/>
      </w:pPr>
      <w:r w:rsidRPr="001A7677">
        <w:t xml:space="preserve">Caso o ator acione </w:t>
      </w:r>
      <w:r w:rsidR="004460E0" w:rsidRPr="001A7677">
        <w:t xml:space="preserve">a opção </w:t>
      </w:r>
      <w:r w:rsidRPr="001A7677">
        <w:rPr>
          <w:b/>
        </w:rPr>
        <w:t>S</w:t>
      </w:r>
      <w:r w:rsidR="004460E0" w:rsidRPr="001A7677">
        <w:rPr>
          <w:b/>
        </w:rPr>
        <w:t xml:space="preserve">IM </w:t>
      </w:r>
      <w:r w:rsidR="004460E0" w:rsidRPr="001A7677">
        <w:rPr>
          <w14:textFill>
            <w14:solidFill>
              <w14:srgbClr w14:val="000000">
                <w14:lumMod w14:val="75000"/>
              </w14:srgbClr>
            </w14:solidFill>
          </w14:textFill>
        </w:rPr>
        <w:t>da mensagem</w:t>
      </w:r>
      <w:r w:rsidRPr="001A7677">
        <w:t>, o sistema altera os dados e salva na base de dados;</w:t>
      </w:r>
      <w:r w:rsidR="001A7677" w:rsidRPr="001A7677">
        <w:t xml:space="preserve"> e exibe mensagem </w:t>
      </w:r>
      <w:r w:rsidR="001A7677" w:rsidRPr="001A7677">
        <w:rPr>
          <w:color w:val="31849B" w:themeColor="accent5" w:themeShade="BF"/>
        </w:rPr>
        <w:t>[</w:t>
      </w:r>
      <w:r w:rsidR="001A7677" w:rsidRPr="001A7677">
        <w:rPr>
          <w:color w:val="31849B" w:themeColor="accent5" w:themeShade="BF"/>
        </w:rPr>
        <w:fldChar w:fldCharType="begin"/>
      </w:r>
      <w:r w:rsidR="001A7677" w:rsidRPr="001A7677">
        <w:rPr>
          <w:color w:val="31849B" w:themeColor="accent5" w:themeShade="BF"/>
        </w:rPr>
        <w:instrText xml:space="preserve"> REF _Ref21445140 \r \h  \* MERGEFORMAT </w:instrText>
      </w:r>
      <w:r w:rsidR="001A7677" w:rsidRPr="001A7677">
        <w:rPr>
          <w:color w:val="31849B" w:themeColor="accent5" w:themeShade="BF"/>
        </w:rPr>
      </w:r>
      <w:r w:rsidR="001A7677" w:rsidRPr="001A7677">
        <w:rPr>
          <w:color w:val="31849B" w:themeColor="accent5" w:themeShade="BF"/>
        </w:rPr>
        <w:fldChar w:fldCharType="separate"/>
      </w:r>
      <w:r w:rsidR="001A7677" w:rsidRPr="001A7677">
        <w:rPr>
          <w:color w:val="31849B" w:themeColor="accent5" w:themeShade="BF"/>
        </w:rPr>
        <w:t>ME06</w:t>
      </w:r>
      <w:r w:rsidR="001A7677" w:rsidRPr="001A7677">
        <w:rPr>
          <w:color w:val="31849B" w:themeColor="accent5" w:themeShade="BF"/>
        </w:rPr>
        <w:fldChar w:fldCharType="end"/>
      </w:r>
      <w:r w:rsidR="001A7677" w:rsidRPr="001A7677">
        <w:rPr>
          <w:color w:val="31849B" w:themeColor="accent5" w:themeShade="BF"/>
        </w:rPr>
        <w:t>];</w:t>
      </w:r>
    </w:p>
    <w:p w14:paraId="401D807A" w14:textId="77777777" w:rsidR="0079180C" w:rsidRPr="001A7677" w:rsidRDefault="0079180C" w:rsidP="0079180C">
      <w:pPr>
        <w:pStyle w:val="PargrafodaLista"/>
        <w:ind w:left="1985"/>
      </w:pPr>
    </w:p>
    <w:p w14:paraId="0E787B26" w14:textId="544255C8" w:rsidR="0079180C" w:rsidRPr="001A7677" w:rsidRDefault="0079180C" w:rsidP="00B25507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1985"/>
        <w:contextualSpacing/>
        <w:jc w:val="both"/>
      </w:pPr>
      <w:r w:rsidRPr="001A7677">
        <w:t xml:space="preserve">Caso o ator acione </w:t>
      </w:r>
      <w:r w:rsidR="004460E0" w:rsidRPr="001A7677">
        <w:t xml:space="preserve">a opção </w:t>
      </w:r>
      <w:r w:rsidRPr="001A7677">
        <w:rPr>
          <w:b/>
        </w:rPr>
        <w:t>N</w:t>
      </w:r>
      <w:r w:rsidR="004460E0" w:rsidRPr="001A7677">
        <w:rPr>
          <w:b/>
        </w:rPr>
        <w:t xml:space="preserve">ÃO </w:t>
      </w:r>
      <w:r w:rsidR="004460E0" w:rsidRPr="001A7677">
        <w:rPr>
          <w14:textFill>
            <w14:solidFill>
              <w14:srgbClr w14:val="000000">
                <w14:lumMod w14:val="75000"/>
              </w14:srgbClr>
            </w14:solidFill>
          </w14:textFill>
        </w:rPr>
        <w:t>da mensagem</w:t>
      </w:r>
      <w:r w:rsidRPr="001A7677">
        <w:t xml:space="preserve">, o sistema não </w:t>
      </w:r>
      <w:r w:rsidR="00F31C41" w:rsidRPr="001A7677">
        <w:t>altera</w:t>
      </w:r>
      <w:r w:rsidRPr="001A7677">
        <w:t xml:space="preserve"> os dados</w:t>
      </w:r>
      <w:r w:rsidR="00F31C41" w:rsidRPr="001A7677">
        <w:t>.</w:t>
      </w:r>
      <w:r w:rsidRPr="001A7677">
        <w:t xml:space="preserve"> </w:t>
      </w:r>
    </w:p>
    <w:p w14:paraId="211608E4" w14:textId="77777777" w:rsidR="00837C77" w:rsidRPr="003D4B4C" w:rsidRDefault="00837C77" w:rsidP="00837C77">
      <w:pPr>
        <w:pStyle w:val="PargrafodaLista"/>
      </w:pPr>
    </w:p>
    <w:p w14:paraId="678E3A96" w14:textId="70B22150" w:rsidR="00AA2B3D" w:rsidRPr="001A7677" w:rsidRDefault="00AA2B3D" w:rsidP="00B25507">
      <w:pPr>
        <w:pStyle w:val="PargrafodaLista"/>
        <w:numPr>
          <w:ilvl w:val="0"/>
          <w:numId w:val="15"/>
        </w:numPr>
        <w:spacing w:before="60" w:after="60"/>
        <w:ind w:left="567"/>
        <w:jc w:val="both"/>
      </w:pPr>
      <w:r w:rsidRPr="001A7677">
        <w:t>O sistema deve registrar uma trilha de auditoria contendo a ação executada (incluir, alterar</w:t>
      </w:r>
      <w:r w:rsidR="00040855" w:rsidRPr="001A7677">
        <w:t>)</w:t>
      </w:r>
      <w:r w:rsidRPr="001A7677">
        <w:t>, a identificação da funcionalidade, a data e hora da ocorrência e a identificação do ator; </w:t>
      </w:r>
    </w:p>
    <w:p w14:paraId="61369227" w14:textId="77777777" w:rsidR="001A7677" w:rsidRPr="004E69E6" w:rsidRDefault="001A7677" w:rsidP="001A7677">
      <w:pPr>
        <w:pStyle w:val="PargrafodaLista"/>
        <w:numPr>
          <w:ilvl w:val="0"/>
          <w:numId w:val="15"/>
        </w:numPr>
        <w:spacing w:before="60" w:after="60"/>
        <w:ind w:left="1843"/>
      </w:pPr>
      <w:r w:rsidRPr="004E69E6">
        <w:t>O sistema deve armazenar na base de dados, as seguintes informações:</w:t>
      </w:r>
    </w:p>
    <w:p w14:paraId="4516F12E" w14:textId="77777777" w:rsidR="001A7677" w:rsidRPr="004E69E6" w:rsidRDefault="001A7677" w:rsidP="001A7677">
      <w:pPr>
        <w:pStyle w:val="PargrafodaLista"/>
        <w:numPr>
          <w:ilvl w:val="0"/>
          <w:numId w:val="15"/>
        </w:numPr>
        <w:spacing w:before="60" w:after="60"/>
        <w:ind w:left="2552"/>
      </w:pPr>
      <w:r w:rsidRPr="004E69E6">
        <w:t>A identificação da funcionalidade: Inclusão ou Alteração + a Identificação do campo que foi alterado ou incluído</w:t>
      </w:r>
      <w:r>
        <w:t xml:space="preserve"> + identificação do ator</w:t>
      </w:r>
      <w:r w:rsidRPr="004E69E6">
        <w:t>:</w:t>
      </w:r>
    </w:p>
    <w:p w14:paraId="1C2F4D20" w14:textId="77777777" w:rsidR="001A7677" w:rsidRPr="004E69E6" w:rsidRDefault="001A7677" w:rsidP="001A7677">
      <w:pPr>
        <w:pStyle w:val="PargrafodaLista"/>
        <w:numPr>
          <w:ilvl w:val="0"/>
          <w:numId w:val="15"/>
        </w:numPr>
        <w:spacing w:before="60" w:after="60"/>
        <w:ind w:left="2552"/>
      </w:pPr>
      <w:proofErr w:type="spellStart"/>
      <w:r w:rsidRPr="004E69E6">
        <w:t>Ex</w:t>
      </w:r>
      <w:proofErr w:type="spellEnd"/>
      <w:r w:rsidRPr="004E69E6">
        <w:t xml:space="preserve">: </w:t>
      </w:r>
      <w:r w:rsidRPr="004E69E6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_Ref17461370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P02</w:t>
      </w:r>
      <w:r>
        <w:rPr>
          <w:color w:val="31849B" w:themeColor="accent5" w:themeShade="BF"/>
        </w:rPr>
        <w:fldChar w:fldCharType="end"/>
      </w:r>
      <w:r w:rsidRPr="004E69E6">
        <w:rPr>
          <w:color w:val="31849B" w:themeColor="accent5" w:themeShade="BF"/>
        </w:rPr>
        <w:t>]</w:t>
      </w:r>
    </w:p>
    <w:p w14:paraId="5DAE8F2D" w14:textId="77777777" w:rsidR="001A7677" w:rsidRPr="002A3F32" w:rsidRDefault="001A7677" w:rsidP="001A7677">
      <w:pPr>
        <w:pStyle w:val="PargrafodaLista"/>
        <w:numPr>
          <w:ilvl w:val="0"/>
          <w:numId w:val="15"/>
        </w:numPr>
        <w:spacing w:before="60" w:after="60"/>
        <w:ind w:left="2552"/>
      </w:pPr>
      <w:r w:rsidRPr="004E69E6">
        <w:rPr>
          <w:b/>
        </w:rPr>
        <w:t>Inclusão</w:t>
      </w:r>
      <w:r w:rsidRPr="004E69E6">
        <w:t xml:space="preserve"> </w:t>
      </w:r>
      <w:r>
        <w:t xml:space="preserve">do registro 01 </w:t>
      </w:r>
      <w:r w:rsidRPr="004E69E6">
        <w:t>d</w:t>
      </w:r>
      <w:r>
        <w:t>a Seleção E-Mail;</w:t>
      </w:r>
      <w:r w:rsidRPr="004E69E6">
        <w:t xml:space="preserve"> </w:t>
      </w:r>
    </w:p>
    <w:p w14:paraId="0CB7A74A" w14:textId="77777777" w:rsidR="001A7677" w:rsidRPr="004E69E6" w:rsidRDefault="001A7677" w:rsidP="001A7677">
      <w:pPr>
        <w:pStyle w:val="PargrafodaLista"/>
        <w:numPr>
          <w:ilvl w:val="0"/>
          <w:numId w:val="15"/>
        </w:numPr>
        <w:spacing w:before="60" w:after="60"/>
        <w:ind w:left="2552"/>
      </w:pPr>
      <w:r w:rsidRPr="004E69E6">
        <w:rPr>
          <w:b/>
        </w:rPr>
        <w:t>Inclusão</w:t>
      </w:r>
      <w:r w:rsidRPr="004E69E6">
        <w:t xml:space="preserve"> </w:t>
      </w:r>
      <w:r>
        <w:t xml:space="preserve">do registro 01 </w:t>
      </w:r>
      <w:r w:rsidRPr="004E69E6">
        <w:t>d</w:t>
      </w:r>
      <w:r>
        <w:t>a Seleção Declaração;</w:t>
      </w:r>
      <w:r w:rsidRPr="004E69E6">
        <w:t xml:space="preserve"> </w:t>
      </w:r>
    </w:p>
    <w:p w14:paraId="7C99719C" w14:textId="77777777" w:rsidR="001A7677" w:rsidRPr="00EB53D4" w:rsidRDefault="001A7677" w:rsidP="001A7677">
      <w:pPr>
        <w:pStyle w:val="PargrafodaLista"/>
        <w:numPr>
          <w:ilvl w:val="0"/>
          <w:numId w:val="15"/>
        </w:numPr>
        <w:spacing w:before="60" w:after="60"/>
        <w:ind w:left="2552"/>
      </w:pPr>
      <w:r>
        <w:rPr>
          <w:b/>
        </w:rPr>
        <w:t>Alteração</w:t>
      </w:r>
      <w:r w:rsidRPr="004E69E6">
        <w:t xml:space="preserve"> </w:t>
      </w:r>
      <w:r>
        <w:t xml:space="preserve">do registro 01 </w:t>
      </w:r>
      <w:r w:rsidRPr="004E69E6">
        <w:t>d</w:t>
      </w:r>
      <w:r>
        <w:t>a Seleção Declaração;</w:t>
      </w:r>
      <w:r w:rsidRPr="004E69E6">
        <w:t xml:space="preserve"> </w:t>
      </w:r>
    </w:p>
    <w:p w14:paraId="25A86290" w14:textId="77777777" w:rsidR="001A7677" w:rsidRPr="00304324" w:rsidRDefault="001A7677" w:rsidP="001A7677">
      <w:pPr>
        <w:pStyle w:val="PargrafodaLista"/>
        <w:numPr>
          <w:ilvl w:val="0"/>
          <w:numId w:val="15"/>
        </w:numPr>
        <w:spacing w:before="60" w:after="60"/>
        <w:ind w:left="2552"/>
      </w:pPr>
      <w:r>
        <w:rPr>
          <w:b/>
        </w:rPr>
        <w:t xml:space="preserve">Alteração </w:t>
      </w:r>
      <w:r w:rsidRPr="00FB263E">
        <w:t>do registro 01 da Regra de Envio.</w:t>
      </w:r>
      <w:r>
        <w:t xml:space="preserve"> </w:t>
      </w:r>
      <w:r w:rsidRPr="003D0204">
        <w:rPr>
          <w:color w:val="31849B" w:themeColor="accent5" w:themeShade="BF"/>
        </w:rPr>
        <w:t>[</w:t>
      </w:r>
      <w:r w:rsidRPr="003D0204">
        <w:rPr>
          <w:color w:val="31849B" w:themeColor="accent5" w:themeShade="BF"/>
        </w:rPr>
        <w:fldChar w:fldCharType="begin"/>
      </w:r>
      <w:r w:rsidRPr="003D0204">
        <w:rPr>
          <w:color w:val="31849B" w:themeColor="accent5" w:themeShade="BF"/>
        </w:rPr>
        <w:instrText xml:space="preserve"> REF _Ref21436870 \r \h </w:instrText>
      </w:r>
      <w:r w:rsidRPr="003D0204">
        <w:rPr>
          <w:color w:val="31849B" w:themeColor="accent5" w:themeShade="BF"/>
        </w:rPr>
      </w:r>
      <w:r w:rsidRPr="003D0204">
        <w:rPr>
          <w:color w:val="31849B" w:themeColor="accent5" w:themeShade="BF"/>
        </w:rPr>
        <w:fldChar w:fldCharType="separate"/>
      </w:r>
      <w:r w:rsidRPr="003D0204">
        <w:rPr>
          <w:color w:val="31849B" w:themeColor="accent5" w:themeShade="BF"/>
        </w:rPr>
        <w:t>2.1.2</w:t>
      </w:r>
      <w:r w:rsidRPr="003D0204">
        <w:rPr>
          <w:color w:val="31849B" w:themeColor="accent5" w:themeShade="BF"/>
        </w:rPr>
        <w:fldChar w:fldCharType="end"/>
      </w:r>
      <w:r w:rsidRPr="003D0204">
        <w:rPr>
          <w:color w:val="31849B" w:themeColor="accent5" w:themeShade="BF"/>
        </w:rPr>
        <w:t>]</w:t>
      </w:r>
    </w:p>
    <w:p w14:paraId="780083FE" w14:textId="1B0CF1B0" w:rsidR="00304324" w:rsidRDefault="00304324" w:rsidP="001A7677">
      <w:pPr>
        <w:pStyle w:val="PargrafodaLista"/>
        <w:numPr>
          <w:ilvl w:val="0"/>
          <w:numId w:val="15"/>
        </w:numPr>
        <w:spacing w:before="60" w:after="60"/>
        <w:ind w:left="2552"/>
      </w:pPr>
      <w:r>
        <w:rPr>
          <w:b/>
        </w:rPr>
        <w:t xml:space="preserve">Alteração </w:t>
      </w:r>
      <w:r w:rsidRPr="00304324">
        <w:t xml:space="preserve">do registro 01 da </w:t>
      </w:r>
      <w:r w:rsidR="007B7622">
        <w:t>R</w:t>
      </w:r>
      <w:r w:rsidRPr="00304324">
        <w:t>egra da Declaração.</w:t>
      </w:r>
      <w:r>
        <w:rPr>
          <w:b/>
        </w:rPr>
        <w:t xml:space="preserve"> </w:t>
      </w:r>
      <w:r w:rsidRPr="00304324">
        <w:rPr>
          <w:color w:val="31849B" w:themeColor="accent5" w:themeShade="BF"/>
        </w:rPr>
        <w:t>[</w:t>
      </w:r>
      <w:r w:rsidRPr="00304324">
        <w:rPr>
          <w:color w:val="31849B" w:themeColor="accent5" w:themeShade="BF"/>
        </w:rPr>
        <w:fldChar w:fldCharType="begin"/>
      </w:r>
      <w:r w:rsidRPr="00304324">
        <w:rPr>
          <w:color w:val="31849B" w:themeColor="accent5" w:themeShade="BF"/>
        </w:rPr>
        <w:instrText xml:space="preserve"> REF _Ref17641422 \r \h </w:instrText>
      </w:r>
      <w:r w:rsidRPr="00304324">
        <w:rPr>
          <w:color w:val="31849B" w:themeColor="accent5" w:themeShade="BF"/>
        </w:rPr>
      </w:r>
      <w:r w:rsidRPr="00304324">
        <w:rPr>
          <w:color w:val="31849B" w:themeColor="accent5" w:themeShade="BF"/>
        </w:rPr>
        <w:fldChar w:fldCharType="separate"/>
      </w:r>
      <w:r w:rsidRPr="00304324">
        <w:rPr>
          <w:color w:val="31849B" w:themeColor="accent5" w:themeShade="BF"/>
        </w:rPr>
        <w:t>2.1.1</w:t>
      </w:r>
      <w:r w:rsidRPr="00304324">
        <w:rPr>
          <w:color w:val="31849B" w:themeColor="accent5" w:themeShade="BF"/>
        </w:rPr>
        <w:fldChar w:fldCharType="end"/>
      </w:r>
      <w:r w:rsidRPr="00304324">
        <w:rPr>
          <w:color w:val="31849B" w:themeColor="accent5" w:themeShade="BF"/>
        </w:rPr>
        <w:t>]</w:t>
      </w:r>
      <w:r>
        <w:rPr>
          <w:b/>
        </w:rPr>
        <w:t xml:space="preserve"> </w:t>
      </w:r>
    </w:p>
    <w:p w14:paraId="47D9EF93" w14:textId="4ECDDCDF" w:rsidR="001A7677" w:rsidRDefault="001A7677" w:rsidP="00304324">
      <w:pPr>
        <w:spacing w:before="60" w:after="60"/>
      </w:pPr>
    </w:p>
    <w:p w14:paraId="459C588C" w14:textId="77777777" w:rsidR="0032720B" w:rsidRPr="003D4B4C" w:rsidRDefault="0032720B" w:rsidP="0032720B">
      <w:pPr>
        <w:pStyle w:val="PargrafodaLista"/>
        <w:widowControl/>
        <w:autoSpaceDE/>
        <w:autoSpaceDN/>
        <w:adjustRightInd/>
        <w:spacing w:after="200" w:line="276" w:lineRule="auto"/>
        <w:ind w:left="504"/>
        <w:contextualSpacing/>
        <w:jc w:val="both"/>
        <w:rPr>
          <w:b/>
          <w:u w:val="single"/>
        </w:rPr>
      </w:pPr>
    </w:p>
    <w:p w14:paraId="19FDDFE2" w14:textId="1676C3B7" w:rsidR="0032720B" w:rsidRPr="003D4B4C" w:rsidRDefault="0032720B" w:rsidP="0032720B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7" w:name="_Ref17792658"/>
      <w:r w:rsidRPr="003D4B4C">
        <w:rPr>
          <w:b/>
          <w:u w:val="single"/>
        </w:rPr>
        <w:t>Opção VOLTAR</w:t>
      </w:r>
      <w:r w:rsidRPr="003D4B4C">
        <w:rPr>
          <w:b/>
        </w:rPr>
        <w:t>:</w:t>
      </w:r>
      <w:bookmarkEnd w:id="37"/>
      <w:r w:rsidRPr="003D4B4C">
        <w:rPr>
          <w:b/>
        </w:rPr>
        <w:t xml:space="preserve"> </w:t>
      </w:r>
      <w:r w:rsidR="00003356" w:rsidRPr="00003356">
        <w:rPr>
          <w:b/>
          <w:color w:val="31849B" w:themeColor="accent5" w:themeShade="BF"/>
        </w:rPr>
        <w:t>[</w:t>
      </w:r>
      <w:r w:rsidR="00003356" w:rsidRPr="00003356">
        <w:rPr>
          <w:b/>
          <w:color w:val="31849B" w:themeColor="accent5" w:themeShade="BF"/>
        </w:rPr>
        <w:fldChar w:fldCharType="begin"/>
      </w:r>
      <w:r w:rsidR="00003356" w:rsidRPr="00003356">
        <w:rPr>
          <w:b/>
          <w:color w:val="31849B" w:themeColor="accent5" w:themeShade="BF"/>
        </w:rPr>
        <w:instrText xml:space="preserve"> REF _Ref17461370 \r \h </w:instrText>
      </w:r>
      <w:r w:rsidR="00003356" w:rsidRPr="00003356">
        <w:rPr>
          <w:b/>
          <w:color w:val="31849B" w:themeColor="accent5" w:themeShade="BF"/>
        </w:rPr>
      </w:r>
      <w:r w:rsidR="00003356" w:rsidRPr="00003356">
        <w:rPr>
          <w:b/>
          <w:color w:val="31849B" w:themeColor="accent5" w:themeShade="BF"/>
        </w:rPr>
        <w:fldChar w:fldCharType="separate"/>
      </w:r>
      <w:r w:rsidR="00003356" w:rsidRPr="00003356">
        <w:rPr>
          <w:b/>
          <w:color w:val="31849B" w:themeColor="accent5" w:themeShade="BF"/>
        </w:rPr>
        <w:t>P02</w:t>
      </w:r>
      <w:r w:rsidR="00003356" w:rsidRPr="00003356">
        <w:rPr>
          <w:b/>
          <w:color w:val="31849B" w:themeColor="accent5" w:themeShade="BF"/>
        </w:rPr>
        <w:fldChar w:fldCharType="end"/>
      </w:r>
      <w:r w:rsidR="00003356" w:rsidRPr="00003356">
        <w:rPr>
          <w:b/>
          <w:color w:val="31849B" w:themeColor="accent5" w:themeShade="BF"/>
        </w:rPr>
        <w:t>]</w:t>
      </w:r>
      <w:r w:rsidR="00322CD0">
        <w:rPr>
          <w:b/>
          <w:color w:val="31849B" w:themeColor="accent5" w:themeShade="BF"/>
        </w:rPr>
        <w:t xml:space="preserve"> [</w:t>
      </w:r>
      <w:r w:rsidR="00322CD0">
        <w:rPr>
          <w:b/>
          <w:color w:val="31849B" w:themeColor="accent5" w:themeShade="BF"/>
        </w:rPr>
        <w:fldChar w:fldCharType="begin"/>
      </w:r>
      <w:r w:rsidR="00322CD0">
        <w:rPr>
          <w:b/>
          <w:color w:val="31849B" w:themeColor="accent5" w:themeShade="BF"/>
        </w:rPr>
        <w:instrText xml:space="preserve"> REF _Ref31292328 \r \h </w:instrText>
      </w:r>
      <w:r w:rsidR="00322CD0">
        <w:rPr>
          <w:b/>
          <w:color w:val="31849B" w:themeColor="accent5" w:themeShade="BF"/>
        </w:rPr>
      </w:r>
      <w:r w:rsidR="00322CD0">
        <w:rPr>
          <w:b/>
          <w:color w:val="31849B" w:themeColor="accent5" w:themeShade="BF"/>
        </w:rPr>
        <w:fldChar w:fldCharType="separate"/>
      </w:r>
      <w:r w:rsidR="00322CD0">
        <w:rPr>
          <w:b/>
          <w:color w:val="31849B" w:themeColor="accent5" w:themeShade="BF"/>
        </w:rPr>
        <w:t>P03</w:t>
      </w:r>
      <w:r w:rsidR="00322CD0">
        <w:rPr>
          <w:b/>
          <w:color w:val="31849B" w:themeColor="accent5" w:themeShade="BF"/>
        </w:rPr>
        <w:fldChar w:fldCharType="end"/>
      </w:r>
      <w:r w:rsidR="00322CD0">
        <w:rPr>
          <w:b/>
          <w:color w:val="31849B" w:themeColor="accent5" w:themeShade="BF"/>
        </w:rPr>
        <w:t>]</w:t>
      </w:r>
    </w:p>
    <w:p w14:paraId="00EB28FB" w14:textId="434D7A53" w:rsidR="00BD2630" w:rsidRDefault="00BD2630" w:rsidP="00B25507">
      <w:pPr>
        <w:pStyle w:val="PargrafodaLista"/>
        <w:widowControl/>
        <w:numPr>
          <w:ilvl w:val="0"/>
          <w:numId w:val="17"/>
        </w:numPr>
        <w:autoSpaceDE/>
        <w:adjustRightInd/>
        <w:spacing w:after="200" w:line="276" w:lineRule="auto"/>
        <w:ind w:left="851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3D4B4C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Ao acionar a opção </w:t>
      </w:r>
      <w:r w:rsidRPr="003D4B4C">
        <w:rPr>
          <w:b/>
          <w14:textFill>
            <w14:solidFill>
              <w14:srgbClr w14:val="000000">
                <w14:lumMod w14:val="75000"/>
              </w14:srgbClr>
            </w14:solidFill>
          </w14:textFill>
        </w:rPr>
        <w:t>Voltar</w:t>
      </w:r>
      <w:r w:rsidRPr="003D4B4C">
        <w:rPr>
          <w14:textFill>
            <w14:solidFill>
              <w14:srgbClr w14:val="000000">
                <w14:lumMod w14:val="75000"/>
              </w14:srgbClr>
            </w14:solidFill>
          </w14:textFill>
        </w:rPr>
        <w:t>, o sistema deve voltar para a interface que o acionou;</w:t>
      </w:r>
    </w:p>
    <w:p w14:paraId="3A9165FE" w14:textId="77777777" w:rsidR="00D25C86" w:rsidRDefault="00D25C86" w:rsidP="00D25C86">
      <w:pPr>
        <w:pStyle w:val="PargrafodaLista"/>
        <w:widowControl/>
        <w:autoSpaceDE/>
        <w:adjustRightInd/>
        <w:spacing w:after="200" w:line="276" w:lineRule="auto"/>
        <w:ind w:left="851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332D7A07" w14:textId="77FD55D9" w:rsidR="002C2B6D" w:rsidRPr="00D25C86" w:rsidRDefault="002C2B6D" w:rsidP="00B25507">
      <w:pPr>
        <w:pStyle w:val="PargrafodaLista"/>
        <w:widowControl/>
        <w:numPr>
          <w:ilvl w:val="0"/>
          <w:numId w:val="17"/>
        </w:numPr>
        <w:autoSpaceDE/>
        <w:adjustRightInd/>
        <w:spacing w:after="200" w:line="276" w:lineRule="auto"/>
        <w:ind w:left="851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O sistema deve validar se existe campos preenchido e não salvos. Caso exista o sistema deve exibir mensagem </w:t>
      </w:r>
      <w:r w:rsidRPr="002C2B6D">
        <w:rPr>
          <w:color w:val="31849B" w:themeColor="accent5" w:themeShade="BF"/>
        </w:rPr>
        <w:t>[</w:t>
      </w:r>
      <w:r w:rsidRPr="002C2B6D">
        <w:rPr>
          <w:color w:val="31849B" w:themeColor="accent5" w:themeShade="BF"/>
        </w:rPr>
        <w:fldChar w:fldCharType="begin"/>
      </w:r>
      <w:r w:rsidRPr="002C2B6D">
        <w:rPr>
          <w:color w:val="31849B" w:themeColor="accent5" w:themeShade="BF"/>
        </w:rPr>
        <w:instrText xml:space="preserve"> REF _Ref21445359 \r \h </w:instrText>
      </w:r>
      <w:r w:rsidRPr="002C2B6D">
        <w:rPr>
          <w:color w:val="31849B" w:themeColor="accent5" w:themeShade="BF"/>
        </w:rPr>
      </w:r>
      <w:r w:rsidRPr="002C2B6D">
        <w:rPr>
          <w:color w:val="31849B" w:themeColor="accent5" w:themeShade="BF"/>
        </w:rPr>
        <w:fldChar w:fldCharType="separate"/>
      </w:r>
      <w:r w:rsidRPr="002C2B6D">
        <w:rPr>
          <w:color w:val="31849B" w:themeColor="accent5" w:themeShade="BF"/>
        </w:rPr>
        <w:t>ME07</w:t>
      </w:r>
      <w:r w:rsidRPr="002C2B6D">
        <w:rPr>
          <w:color w:val="31849B" w:themeColor="accent5" w:themeShade="BF"/>
        </w:rPr>
        <w:fldChar w:fldCharType="end"/>
      </w:r>
      <w:r w:rsidRPr="002C2B6D">
        <w:rPr>
          <w:color w:val="31849B" w:themeColor="accent5" w:themeShade="BF"/>
        </w:rPr>
        <w:t>]</w:t>
      </w:r>
      <w:r w:rsidR="0070375F">
        <w:rPr>
          <w:color w:val="31849B" w:themeColor="accent5" w:themeShade="BF"/>
        </w:rPr>
        <w:t>:</w:t>
      </w:r>
    </w:p>
    <w:p w14:paraId="483E7E51" w14:textId="0E36FC0C" w:rsidR="00F31C41" w:rsidRPr="00D25C86" w:rsidRDefault="00F31C41" w:rsidP="00F31C41">
      <w:pPr>
        <w:pStyle w:val="PargrafodaLista"/>
        <w:widowControl/>
        <w:numPr>
          <w:ilvl w:val="0"/>
          <w:numId w:val="17"/>
        </w:numPr>
        <w:autoSpaceDE/>
        <w:adjustRightInd/>
        <w:spacing w:after="200" w:line="276" w:lineRule="auto"/>
        <w:ind w:left="1560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F81208">
        <w:rPr>
          <w14:textFill>
            <w14:solidFill>
              <w14:srgbClr w14:val="000000">
                <w14:lumMod w14:val="75000"/>
              </w14:srgbClr>
            </w14:solidFill>
          </w14:textFill>
        </w:rPr>
        <w:lastRenderedPageBreak/>
        <w:t xml:space="preserve">Caso o ator selecione a Opção </w:t>
      </w:r>
      <w:r w:rsidRPr="004460E0">
        <w:rPr>
          <w:b/>
          <w14:textFill>
            <w14:solidFill>
              <w14:srgbClr w14:val="000000">
                <w14:lumMod w14:val="75000"/>
              </w14:srgbClr>
            </w14:solidFill>
          </w14:textFill>
        </w:rPr>
        <w:t>SIM</w:t>
      </w:r>
      <w:r w:rsidR="004460E0">
        <w:rPr>
          <w:b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</w:t>
      </w:r>
      <w:r w:rsidR="004460E0" w:rsidRPr="004460E0">
        <w:rPr>
          <w14:textFill>
            <w14:solidFill>
              <w14:srgbClr w14:val="000000">
                <w14:lumMod w14:val="75000"/>
              </w14:srgbClr>
            </w14:solidFill>
          </w14:textFill>
        </w:rPr>
        <w:t>da mensagem</w:t>
      </w:r>
      <w:r w:rsidRPr="00F81208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, o sistema </w:t>
      </w:r>
      <w:r w:rsidRPr="00F81208">
        <w:rPr>
          <w:color w:val="auto"/>
          <w:u w:val="single"/>
        </w:rPr>
        <w:t>NÃO</w:t>
      </w:r>
      <w:r w:rsidRPr="00F81208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deve salvar </w:t>
      </w:r>
      <w:r w:rsidRPr="00F81208">
        <w:rPr>
          <w:color w:val="auto"/>
        </w:rPr>
        <w:t>os dados alterados, caso exista</w:t>
      </w:r>
      <w:r w:rsidR="00D25C86">
        <w:rPr>
          <w:color w:val="auto"/>
        </w:rPr>
        <w:t>;</w:t>
      </w:r>
      <w:r w:rsidRPr="00F81208">
        <w:rPr>
          <w:color w:val="auto"/>
        </w:rPr>
        <w:t xml:space="preserve"> </w:t>
      </w:r>
    </w:p>
    <w:p w14:paraId="48434873" w14:textId="77777777" w:rsidR="00D25C86" w:rsidRPr="00F81208" w:rsidRDefault="00D25C86" w:rsidP="00D25C86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2080C8F6" w14:textId="4B63466B" w:rsidR="00F31C41" w:rsidRPr="00F81208" w:rsidRDefault="00F31C41" w:rsidP="00F31C41">
      <w:pPr>
        <w:pStyle w:val="PargrafodaLista"/>
        <w:widowControl/>
        <w:numPr>
          <w:ilvl w:val="0"/>
          <w:numId w:val="17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F81208">
        <w:t xml:space="preserve">Caso o ator seleciona a </w:t>
      </w:r>
      <w:r w:rsidR="00D25C86" w:rsidRPr="00F81208">
        <w:t>opção NÃO</w:t>
      </w:r>
      <w:r w:rsidRPr="00F81208">
        <w:t xml:space="preserve"> da mensagem, o sistema cancela a solicitação e permanece na mesma tela.</w:t>
      </w:r>
    </w:p>
    <w:p w14:paraId="588FE8FE" w14:textId="77777777" w:rsidR="00BD2630" w:rsidRPr="003D4B4C" w:rsidRDefault="00BD2630" w:rsidP="00BD2630">
      <w:pPr>
        <w:pStyle w:val="PargrafodaLista"/>
        <w:widowControl/>
        <w:autoSpaceDE/>
        <w:adjustRightInd/>
        <w:spacing w:after="200" w:line="276" w:lineRule="auto"/>
        <w:ind w:left="851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1C9CDF76" w14:textId="77777777" w:rsidR="00BD2630" w:rsidRPr="009A028B" w:rsidRDefault="00BD2630" w:rsidP="00BD2630">
      <w:pPr>
        <w:pStyle w:val="PargrafodaLista"/>
        <w:ind w:left="1276"/>
        <w:rPr>
          <w:color w:val="auto"/>
        </w:rPr>
      </w:pPr>
    </w:p>
    <w:p w14:paraId="3110210A" w14:textId="31B67499" w:rsidR="002761FB" w:rsidRPr="003D4B4C" w:rsidRDefault="002761FB" w:rsidP="002761FB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8" w:name="_Ref21442861"/>
      <w:r w:rsidRPr="003D4B4C">
        <w:rPr>
          <w:b/>
          <w:u w:val="single"/>
        </w:rPr>
        <w:t xml:space="preserve">Opção </w:t>
      </w:r>
      <w:r>
        <w:rPr>
          <w:b/>
          <w:u w:val="single"/>
        </w:rPr>
        <w:t>FECHAR</w:t>
      </w:r>
      <w:r w:rsidRPr="003D4B4C">
        <w:rPr>
          <w:b/>
        </w:rPr>
        <w:t xml:space="preserve">: </w:t>
      </w:r>
      <w:r w:rsidRPr="002761FB">
        <w:rPr>
          <w:b/>
          <w:color w:val="31849B" w:themeColor="accent5" w:themeShade="BF"/>
        </w:rPr>
        <w:t>[</w:t>
      </w:r>
      <w:r w:rsidR="00322CD0">
        <w:rPr>
          <w:b/>
          <w:color w:val="31849B" w:themeColor="accent5" w:themeShade="BF"/>
        </w:rPr>
        <w:fldChar w:fldCharType="begin"/>
      </w:r>
      <w:r w:rsidR="00322CD0">
        <w:rPr>
          <w:b/>
          <w:color w:val="31849B" w:themeColor="accent5" w:themeShade="BF"/>
        </w:rPr>
        <w:instrText xml:space="preserve"> REF _Ref31292698 \r \h </w:instrText>
      </w:r>
      <w:r w:rsidR="00322CD0">
        <w:rPr>
          <w:b/>
          <w:color w:val="31849B" w:themeColor="accent5" w:themeShade="BF"/>
        </w:rPr>
      </w:r>
      <w:r w:rsidR="00322CD0">
        <w:rPr>
          <w:b/>
          <w:color w:val="31849B" w:themeColor="accent5" w:themeShade="BF"/>
        </w:rPr>
        <w:fldChar w:fldCharType="separate"/>
      </w:r>
      <w:r w:rsidR="00322CD0">
        <w:rPr>
          <w:b/>
          <w:color w:val="31849B" w:themeColor="accent5" w:themeShade="BF"/>
        </w:rPr>
        <w:t>P04</w:t>
      </w:r>
      <w:r w:rsidR="00322CD0">
        <w:rPr>
          <w:b/>
          <w:color w:val="31849B" w:themeColor="accent5" w:themeShade="BF"/>
        </w:rPr>
        <w:fldChar w:fldCharType="end"/>
      </w:r>
      <w:r w:rsidRPr="002761FB">
        <w:rPr>
          <w:b/>
          <w:color w:val="31849B" w:themeColor="accent5" w:themeShade="BF"/>
        </w:rPr>
        <w:t>]</w:t>
      </w:r>
      <w:r>
        <w:rPr>
          <w:b/>
          <w:color w:val="31849B" w:themeColor="accent5" w:themeShade="BF"/>
        </w:rPr>
        <w:t xml:space="preserve"> </w:t>
      </w:r>
      <w:r w:rsidRPr="002761FB">
        <w:rPr>
          <w:b/>
          <w:color w:val="31849B" w:themeColor="accent5" w:themeShade="BF"/>
        </w:rPr>
        <w:t>[</w:t>
      </w:r>
      <w:r w:rsidR="00322CD0">
        <w:rPr>
          <w:b/>
          <w:color w:val="31849B" w:themeColor="accent5" w:themeShade="BF"/>
        </w:rPr>
        <w:fldChar w:fldCharType="begin"/>
      </w:r>
      <w:r w:rsidR="00322CD0">
        <w:rPr>
          <w:b/>
          <w:color w:val="31849B" w:themeColor="accent5" w:themeShade="BF"/>
        </w:rPr>
        <w:instrText xml:space="preserve"> REF _Ref17469671 \r \h </w:instrText>
      </w:r>
      <w:r w:rsidR="00322CD0">
        <w:rPr>
          <w:b/>
          <w:color w:val="31849B" w:themeColor="accent5" w:themeShade="BF"/>
        </w:rPr>
      </w:r>
      <w:r w:rsidR="00322CD0">
        <w:rPr>
          <w:b/>
          <w:color w:val="31849B" w:themeColor="accent5" w:themeShade="BF"/>
        </w:rPr>
        <w:fldChar w:fldCharType="separate"/>
      </w:r>
      <w:r w:rsidR="00322CD0">
        <w:rPr>
          <w:b/>
          <w:color w:val="31849B" w:themeColor="accent5" w:themeShade="BF"/>
        </w:rPr>
        <w:t>P05</w:t>
      </w:r>
      <w:r w:rsidR="00322CD0">
        <w:rPr>
          <w:b/>
          <w:color w:val="31849B" w:themeColor="accent5" w:themeShade="BF"/>
        </w:rPr>
        <w:fldChar w:fldCharType="end"/>
      </w:r>
      <w:r w:rsidRPr="002761FB">
        <w:rPr>
          <w:b/>
          <w:color w:val="31849B" w:themeColor="accent5" w:themeShade="BF"/>
        </w:rPr>
        <w:t>]</w:t>
      </w:r>
      <w:bookmarkEnd w:id="38"/>
    </w:p>
    <w:p w14:paraId="52D04730" w14:textId="41CE2A6D" w:rsidR="002761FB" w:rsidRPr="003D4B4C" w:rsidRDefault="002761FB" w:rsidP="00B25507">
      <w:pPr>
        <w:pStyle w:val="PargrafodaLista"/>
        <w:widowControl/>
        <w:numPr>
          <w:ilvl w:val="0"/>
          <w:numId w:val="17"/>
        </w:numPr>
        <w:autoSpaceDE/>
        <w:adjustRightInd/>
        <w:spacing w:after="200" w:line="276" w:lineRule="auto"/>
        <w:ind w:left="851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3D4B4C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Ao acionar a opção </w:t>
      </w:r>
      <w:r>
        <w:rPr>
          <w14:textFill>
            <w14:solidFill>
              <w14:srgbClr w14:val="000000">
                <w14:lumMod w14:val="75000"/>
              </w14:srgbClr>
            </w14:solidFill>
          </w14:textFill>
        </w:rPr>
        <w:t>Fechar</w:t>
      </w:r>
      <w:r w:rsidRPr="003D4B4C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, o sistema deve voltar para a interface </w:t>
      </w:r>
      <w:r w:rsidRPr="002761FB">
        <w:rPr>
          <w:color w:val="31849B" w:themeColor="accent5" w:themeShade="BF"/>
        </w:rPr>
        <w:t>[</w:t>
      </w:r>
      <w:r w:rsidRPr="002761FB">
        <w:rPr>
          <w:color w:val="31849B" w:themeColor="accent5" w:themeShade="BF"/>
        </w:rPr>
        <w:fldChar w:fldCharType="begin"/>
      </w:r>
      <w:r w:rsidRPr="002761FB">
        <w:rPr>
          <w:color w:val="31849B" w:themeColor="accent5" w:themeShade="BF"/>
        </w:rPr>
        <w:instrText xml:space="preserve"> REF _Ref17461370 \r \h </w:instrText>
      </w:r>
      <w:r w:rsidRPr="002761FB">
        <w:rPr>
          <w:color w:val="31849B" w:themeColor="accent5" w:themeShade="BF"/>
        </w:rPr>
      </w:r>
      <w:r w:rsidRPr="002761FB">
        <w:rPr>
          <w:color w:val="31849B" w:themeColor="accent5" w:themeShade="BF"/>
        </w:rPr>
        <w:fldChar w:fldCharType="separate"/>
      </w:r>
      <w:r w:rsidRPr="002761FB">
        <w:rPr>
          <w:color w:val="31849B" w:themeColor="accent5" w:themeShade="BF"/>
        </w:rPr>
        <w:t>P02</w:t>
      </w:r>
      <w:r w:rsidRPr="002761FB">
        <w:rPr>
          <w:color w:val="31849B" w:themeColor="accent5" w:themeShade="BF"/>
        </w:rPr>
        <w:fldChar w:fldCharType="end"/>
      </w:r>
      <w:r w:rsidRPr="002761FB">
        <w:rPr>
          <w:color w:val="31849B" w:themeColor="accent5" w:themeShade="BF"/>
        </w:rPr>
        <w:t>]</w:t>
      </w:r>
      <w:r w:rsidR="00322CD0">
        <w:rPr>
          <w:color w:val="31849B" w:themeColor="accent5" w:themeShade="BF"/>
        </w:rPr>
        <w:t xml:space="preserve"> [</w:t>
      </w:r>
      <w:r w:rsidR="00322CD0">
        <w:rPr>
          <w:color w:val="31849B" w:themeColor="accent5" w:themeShade="BF"/>
        </w:rPr>
        <w:fldChar w:fldCharType="begin"/>
      </w:r>
      <w:r w:rsidR="00322CD0">
        <w:rPr>
          <w:color w:val="31849B" w:themeColor="accent5" w:themeShade="BF"/>
        </w:rPr>
        <w:instrText xml:space="preserve"> REF _Ref31292328 \r \h </w:instrText>
      </w:r>
      <w:r w:rsidR="00322CD0">
        <w:rPr>
          <w:color w:val="31849B" w:themeColor="accent5" w:themeShade="BF"/>
        </w:rPr>
      </w:r>
      <w:r w:rsidR="00322CD0">
        <w:rPr>
          <w:color w:val="31849B" w:themeColor="accent5" w:themeShade="BF"/>
        </w:rPr>
        <w:fldChar w:fldCharType="separate"/>
      </w:r>
      <w:r w:rsidR="00322CD0">
        <w:rPr>
          <w:color w:val="31849B" w:themeColor="accent5" w:themeShade="BF"/>
        </w:rPr>
        <w:t>P03</w:t>
      </w:r>
      <w:r w:rsidR="00322CD0">
        <w:rPr>
          <w:color w:val="31849B" w:themeColor="accent5" w:themeShade="BF"/>
        </w:rPr>
        <w:fldChar w:fldCharType="end"/>
      </w:r>
      <w:r w:rsidR="00322CD0">
        <w:rPr>
          <w:color w:val="31849B" w:themeColor="accent5" w:themeShade="BF"/>
        </w:rPr>
        <w:t>]</w:t>
      </w:r>
      <w:r w:rsidRPr="003D4B4C">
        <w:rPr>
          <w14:textFill>
            <w14:solidFill>
              <w14:srgbClr w14:val="000000">
                <w14:lumMod w14:val="75000"/>
              </w14:srgbClr>
            </w14:solidFill>
          </w14:textFill>
        </w:rPr>
        <w:t>;</w:t>
      </w:r>
    </w:p>
    <w:p w14:paraId="4A9808F4" w14:textId="77777777" w:rsidR="0032720B" w:rsidRDefault="0032720B" w:rsidP="0032720B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57D265E2" w14:textId="77777777" w:rsidR="00DA7E7B" w:rsidRDefault="00DA7E7B" w:rsidP="00DA7E7B">
      <w:pPr>
        <w:pStyle w:val="PargrafodaLista"/>
        <w:widowControl/>
        <w:autoSpaceDE/>
        <w:adjustRightInd/>
        <w:spacing w:after="200" w:line="276" w:lineRule="auto"/>
        <w:ind w:left="851"/>
        <w:contextualSpacing/>
        <w:rPr>
          <w:b/>
          <w:u w:val="single"/>
        </w:rPr>
      </w:pPr>
      <w:bookmarkStart w:id="39" w:name="_Ref19188698"/>
    </w:p>
    <w:p w14:paraId="0D02EA9F" w14:textId="0ADC1678" w:rsidR="004C7131" w:rsidRPr="003D4B4C" w:rsidRDefault="004C7131" w:rsidP="004C7131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r>
        <w:rPr>
          <w:b/>
          <w:u w:val="single"/>
        </w:rPr>
        <w:t>Mensagem</w:t>
      </w:r>
      <w:r w:rsidRPr="003D4B4C">
        <w:rPr>
          <w:b/>
        </w:rPr>
        <w:t>:</w:t>
      </w:r>
      <w:bookmarkEnd w:id="39"/>
      <w:r w:rsidRPr="003D4B4C">
        <w:rPr>
          <w:b/>
        </w:rPr>
        <w:t xml:space="preserve"> </w:t>
      </w:r>
    </w:p>
    <w:p w14:paraId="55F5FA47" w14:textId="77777777" w:rsidR="004C7131" w:rsidRDefault="004C7131" w:rsidP="002E7E4E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77D17B16" w14:textId="2CF61081" w:rsidR="00EE30B5" w:rsidRPr="00EC175D" w:rsidRDefault="00EE30B5" w:rsidP="00B25507">
      <w:pPr>
        <w:pStyle w:val="PargrafodaLista"/>
        <w:numPr>
          <w:ilvl w:val="0"/>
          <w:numId w:val="10"/>
        </w:numPr>
        <w:ind w:left="426"/>
      </w:pPr>
      <w:r w:rsidRPr="00EC175D">
        <w:t xml:space="preserve">As mensagens </w:t>
      </w:r>
      <w:r w:rsidR="006E5559" w:rsidRPr="00EC175D">
        <w:t xml:space="preserve">de </w:t>
      </w:r>
      <w:r w:rsidR="006E5559" w:rsidRPr="00EC175D">
        <w:rPr>
          <w:u w:val="single"/>
        </w:rPr>
        <w:t>Sucesso, Alerta e Erro</w:t>
      </w:r>
      <w:r w:rsidR="006E5559" w:rsidRPr="00EC175D">
        <w:t xml:space="preserve">, </w:t>
      </w:r>
      <w:r w:rsidRPr="00B1581B">
        <w:t>devem ser exibidas</w:t>
      </w:r>
      <w:r w:rsidR="006E5559" w:rsidRPr="00B1581B">
        <w:t xml:space="preserve"> no canto superior </w:t>
      </w:r>
      <w:r w:rsidR="004C7131" w:rsidRPr="00B1581B">
        <w:t xml:space="preserve">direito </w:t>
      </w:r>
      <w:r w:rsidR="006E5559" w:rsidRPr="00B1581B">
        <w:t>da tela,</w:t>
      </w:r>
      <w:r w:rsidR="006E5559" w:rsidRPr="00EC175D">
        <w:t xml:space="preserve"> </w:t>
      </w:r>
      <w:r w:rsidRPr="00EC175D">
        <w:t>com o seguinte padrão:</w:t>
      </w:r>
    </w:p>
    <w:p w14:paraId="4769E07E" w14:textId="77777777" w:rsidR="00EE30B5" w:rsidRPr="00EC175D" w:rsidRDefault="00EE30B5" w:rsidP="00B25507">
      <w:pPr>
        <w:pStyle w:val="PargrafodaLista"/>
        <w:numPr>
          <w:ilvl w:val="0"/>
          <w:numId w:val="10"/>
        </w:numPr>
        <w:ind w:left="426"/>
      </w:pPr>
      <w:r w:rsidRPr="00EC175D">
        <w:t>O sistema deve ter um temporizador de 5 segundos para cada mensagem exibida.</w:t>
      </w:r>
    </w:p>
    <w:p w14:paraId="43D6261A" w14:textId="77777777" w:rsidR="00EE30B5" w:rsidRPr="00EC175D" w:rsidRDefault="00EE30B5" w:rsidP="00B25507">
      <w:pPr>
        <w:pStyle w:val="PargrafodaLista"/>
        <w:numPr>
          <w:ilvl w:val="0"/>
          <w:numId w:val="10"/>
        </w:numPr>
        <w:ind w:left="426"/>
      </w:pPr>
      <w:r w:rsidRPr="00EC175D">
        <w:t>Ao final dos 5 segundos, o sistema deve fechar a caixa de mensagem e não exibi-la na tela.</w:t>
      </w:r>
    </w:p>
    <w:p w14:paraId="60CEF1D2" w14:textId="7C9C2D44" w:rsidR="00004F8B" w:rsidRDefault="00004F8B" w:rsidP="00B25507">
      <w:pPr>
        <w:pStyle w:val="PargrafodaLista"/>
        <w:numPr>
          <w:ilvl w:val="0"/>
          <w:numId w:val="10"/>
        </w:numPr>
        <w:ind w:left="426"/>
      </w:pPr>
      <w:r w:rsidRPr="00EC175D">
        <w:t xml:space="preserve">Caso surja uma nova mensagem, o sistema deve </w:t>
      </w:r>
      <w:r w:rsidR="0013080E" w:rsidRPr="00EC175D">
        <w:t>exibi-la</w:t>
      </w:r>
      <w:r w:rsidRPr="00EC175D">
        <w:t xml:space="preserve"> logo abaixo daquela que foi anteriormente criada.</w:t>
      </w:r>
    </w:p>
    <w:p w14:paraId="7C3132A6" w14:textId="77777777" w:rsidR="009D5099" w:rsidRDefault="009D5099" w:rsidP="00B25507">
      <w:pPr>
        <w:pStyle w:val="PargrafodaLista"/>
        <w:numPr>
          <w:ilvl w:val="0"/>
          <w:numId w:val="10"/>
        </w:numPr>
        <w:ind w:left="426"/>
      </w:pPr>
      <w:r w:rsidRPr="006F2A9C">
        <w:t xml:space="preserve">Para as mensagens de </w:t>
      </w:r>
      <w:r w:rsidRPr="006F2A9C">
        <w:rPr>
          <w:u w:val="single"/>
        </w:rPr>
        <w:t>confirmação</w:t>
      </w:r>
      <w:r w:rsidRPr="006F2A9C">
        <w:t xml:space="preserve"> o sistema </w:t>
      </w:r>
      <w:r w:rsidRPr="006F2A9C">
        <w:rPr>
          <w:u w:val="single"/>
        </w:rPr>
        <w:t>não</w:t>
      </w:r>
      <w:r w:rsidRPr="006F2A9C">
        <w:t xml:space="preserve"> deve disponibilizar o temporizador. </w:t>
      </w:r>
    </w:p>
    <w:p w14:paraId="41739205" w14:textId="77777777" w:rsidR="00E126EB" w:rsidRDefault="00E126EB" w:rsidP="00E126EB">
      <w:pPr>
        <w:pStyle w:val="PargrafodaLista"/>
        <w:ind w:left="426"/>
      </w:pPr>
    </w:p>
    <w:p w14:paraId="09B5968C" w14:textId="77777777" w:rsidR="00E126EB" w:rsidRDefault="00E126EB" w:rsidP="00E126EB">
      <w:pPr>
        <w:pStyle w:val="PargrafodaLista"/>
        <w:ind w:left="426"/>
      </w:pPr>
    </w:p>
    <w:p w14:paraId="339237D7" w14:textId="77777777" w:rsidR="00FE407D" w:rsidRPr="00EC175D" w:rsidRDefault="00FE407D" w:rsidP="00FE407D">
      <w:pPr>
        <w:pStyle w:val="PargrafodaLista"/>
        <w:ind w:left="426"/>
      </w:pP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EC175D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EC175D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EC175D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EC175D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EC175D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EC175D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Ações</w:t>
            </w:r>
          </w:p>
        </w:tc>
      </w:tr>
      <w:tr w:rsidR="00FB3C8F" w:rsidRPr="00EC175D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EC175D" w:rsidRDefault="00FB3C8F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0" w:name="_Ref12023348"/>
          </w:p>
        </w:tc>
        <w:bookmarkEnd w:id="40"/>
        <w:tc>
          <w:tcPr>
            <w:tcW w:w="6276" w:type="dxa"/>
          </w:tcPr>
          <w:p w14:paraId="19465BB6" w14:textId="7B788B2C" w:rsidR="00596253" w:rsidRPr="00003356" w:rsidRDefault="002E2C2B" w:rsidP="00540F6D">
            <w:pPr>
              <w:spacing w:before="60" w:after="60"/>
              <w:jc w:val="left"/>
              <w:rPr>
                <w:rFonts w:cs="Arial"/>
                <w:sz w:val="18"/>
                <w:szCs w:val="18"/>
                <w:highlight w:val="yellow"/>
              </w:rPr>
            </w:pPr>
            <w:r w:rsidRPr="004B3585">
              <w:rPr>
                <w:rFonts w:cs="Arial"/>
                <w:sz w:val="18"/>
                <w:szCs w:val="18"/>
              </w:rPr>
              <w:t xml:space="preserve">Erro de </w:t>
            </w:r>
            <w:r w:rsidR="00540F6D" w:rsidRPr="004B3585">
              <w:rPr>
                <w:rFonts w:cs="Arial"/>
                <w:sz w:val="18"/>
                <w:szCs w:val="18"/>
              </w:rPr>
              <w:t>c</w:t>
            </w:r>
            <w:r w:rsidRPr="004B3585">
              <w:rPr>
                <w:rFonts w:cs="Arial"/>
                <w:sz w:val="18"/>
                <w:szCs w:val="18"/>
              </w:rPr>
              <w:t>omunicação</w:t>
            </w:r>
            <w:r w:rsidR="007303C6" w:rsidRPr="004B3585">
              <w:rPr>
                <w:rFonts w:cs="Arial"/>
                <w:sz w:val="18"/>
                <w:szCs w:val="18"/>
              </w:rPr>
              <w:t xml:space="preserve">, tente mais </w:t>
            </w:r>
            <w:r w:rsidR="00EE30B5" w:rsidRPr="004B3585">
              <w:rPr>
                <w:rFonts w:cs="Arial"/>
                <w:sz w:val="18"/>
                <w:szCs w:val="18"/>
              </w:rPr>
              <w:t>tarde!</w:t>
            </w:r>
          </w:p>
        </w:tc>
        <w:tc>
          <w:tcPr>
            <w:tcW w:w="1555" w:type="dxa"/>
          </w:tcPr>
          <w:p w14:paraId="3B390CB7" w14:textId="64C1DAF7" w:rsidR="00FB3C8F" w:rsidRPr="00EC175D" w:rsidRDefault="00EE30B5" w:rsidP="00FB5814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Erro</w:t>
            </w:r>
          </w:p>
        </w:tc>
      </w:tr>
      <w:tr w:rsidR="00B219F6" w:rsidRPr="00EC175D" w14:paraId="21C1062C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93FC529" w14:textId="77777777" w:rsidR="00B219F6" w:rsidRPr="00EC175D" w:rsidRDefault="00B219F6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1" w:name="_Ref13647479"/>
          </w:p>
        </w:tc>
        <w:bookmarkEnd w:id="41"/>
        <w:tc>
          <w:tcPr>
            <w:tcW w:w="6276" w:type="dxa"/>
          </w:tcPr>
          <w:p w14:paraId="50178C32" w14:textId="3969F305" w:rsidR="00B219F6" w:rsidRPr="001A7677" w:rsidRDefault="000D463E" w:rsidP="0001114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1A7677">
              <w:rPr>
                <w:rFonts w:cs="Arial"/>
                <w:sz w:val="18"/>
                <w:szCs w:val="18"/>
              </w:rPr>
              <w:t>Já existe Declaração preenchida e enviada</w:t>
            </w:r>
            <w:r w:rsidR="00EF5D5C" w:rsidRPr="001A7677">
              <w:rPr>
                <w:rFonts w:cs="Arial"/>
                <w:sz w:val="18"/>
                <w:szCs w:val="18"/>
              </w:rPr>
              <w:t xml:space="preserve"> por</w:t>
            </w:r>
            <w:r w:rsidR="001F1B16" w:rsidRPr="001A7677">
              <w:rPr>
                <w:rFonts w:cs="Arial"/>
                <w:sz w:val="18"/>
                <w:szCs w:val="18"/>
              </w:rPr>
              <w:t xml:space="preserve"> um </w:t>
            </w:r>
            <w:r w:rsidR="00EF5D5C" w:rsidRPr="001A7677">
              <w:rPr>
                <w:rFonts w:cs="Arial"/>
                <w:sz w:val="18"/>
                <w:szCs w:val="18"/>
              </w:rPr>
              <w:t>membro da C</w:t>
            </w:r>
            <w:r w:rsidR="00003356" w:rsidRPr="001A7677">
              <w:rPr>
                <w:rFonts w:cs="Arial"/>
                <w:sz w:val="18"/>
                <w:szCs w:val="18"/>
              </w:rPr>
              <w:t>hapa</w:t>
            </w:r>
            <w:r w:rsidRPr="001A7677">
              <w:rPr>
                <w:rFonts w:cs="Arial"/>
                <w:sz w:val="18"/>
                <w:szCs w:val="18"/>
              </w:rPr>
              <w:t>!</w:t>
            </w:r>
          </w:p>
          <w:p w14:paraId="7CF9B9F8" w14:textId="77777777" w:rsidR="000D463E" w:rsidRPr="001A7677" w:rsidRDefault="001F1B16" w:rsidP="0001114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1A7677">
              <w:rPr>
                <w:rFonts w:cs="Arial"/>
                <w:sz w:val="18"/>
                <w:szCs w:val="18"/>
              </w:rPr>
              <w:t>Deseja realmente Alterar?</w:t>
            </w:r>
          </w:p>
          <w:p w14:paraId="7E7B920E" w14:textId="3E6514B2" w:rsidR="001F1B16" w:rsidRPr="00003356" w:rsidRDefault="001F1B16" w:rsidP="0001114E">
            <w:pPr>
              <w:spacing w:before="60" w:after="60"/>
              <w:jc w:val="left"/>
              <w:rPr>
                <w:rFonts w:cs="Arial"/>
                <w:sz w:val="18"/>
                <w:szCs w:val="18"/>
                <w:highlight w:val="yellow"/>
              </w:rPr>
            </w:pPr>
            <w:r w:rsidRPr="001A7677">
              <w:rPr>
                <w:rFonts w:cs="Arial"/>
                <w:sz w:val="18"/>
                <w:szCs w:val="18"/>
              </w:rPr>
              <w:t>[Sim]  [Não]</w:t>
            </w:r>
          </w:p>
        </w:tc>
        <w:tc>
          <w:tcPr>
            <w:tcW w:w="1555" w:type="dxa"/>
          </w:tcPr>
          <w:p w14:paraId="46D7B586" w14:textId="31AEF9B2" w:rsidR="00B219F6" w:rsidRDefault="00EE30B5" w:rsidP="00FB5814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Alerta</w:t>
            </w:r>
            <w:r w:rsidR="001F1B16">
              <w:rPr>
                <w:sz w:val="18"/>
                <w:szCs w:val="18"/>
              </w:rPr>
              <w:t>/</w:t>
            </w:r>
          </w:p>
          <w:p w14:paraId="659F0CF5" w14:textId="27743F59" w:rsidR="001F1B16" w:rsidRPr="00EC175D" w:rsidRDefault="001F1B16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Confirmação</w:t>
            </w:r>
          </w:p>
        </w:tc>
      </w:tr>
      <w:tr w:rsidR="00474268" w:rsidRPr="00EC175D" w14:paraId="21E2C00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C73C23F" w14:textId="77777777" w:rsidR="00474268" w:rsidRPr="00EC175D" w:rsidRDefault="00474268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2" w:name="_Ref17462071"/>
          </w:p>
        </w:tc>
        <w:bookmarkEnd w:id="42"/>
        <w:tc>
          <w:tcPr>
            <w:tcW w:w="6276" w:type="dxa"/>
          </w:tcPr>
          <w:p w14:paraId="3FEFB225" w14:textId="3E2B72FC" w:rsidR="00474268" w:rsidRPr="00003356" w:rsidRDefault="00F62645" w:rsidP="00987EC1">
            <w:pPr>
              <w:spacing w:before="60" w:after="60"/>
              <w:jc w:val="left"/>
              <w:rPr>
                <w:rFonts w:cs="Arial"/>
                <w:sz w:val="18"/>
                <w:szCs w:val="18"/>
                <w:highlight w:val="yellow"/>
              </w:rPr>
            </w:pPr>
            <w:r w:rsidRPr="001A7677">
              <w:rPr>
                <w:rFonts w:cs="Arial"/>
                <w:sz w:val="18"/>
                <w:szCs w:val="18"/>
              </w:rPr>
              <w:t>Campo de preenchimento obrigatório</w:t>
            </w:r>
          </w:p>
        </w:tc>
        <w:tc>
          <w:tcPr>
            <w:tcW w:w="1555" w:type="dxa"/>
          </w:tcPr>
          <w:p w14:paraId="69920550" w14:textId="2488B8F3" w:rsidR="00474268" w:rsidRPr="00EC175D" w:rsidRDefault="00987EC1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8C7E84" w:rsidRPr="00EC175D" w14:paraId="0FC0C5A7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DDD5B20" w14:textId="77777777" w:rsidR="008C7E84" w:rsidRPr="00EC175D" w:rsidRDefault="008C7E84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3" w:name="_Ref13659352"/>
          </w:p>
        </w:tc>
        <w:bookmarkEnd w:id="43"/>
        <w:tc>
          <w:tcPr>
            <w:tcW w:w="6276" w:type="dxa"/>
          </w:tcPr>
          <w:p w14:paraId="6FFDBC8E" w14:textId="4447438A" w:rsidR="003F3D3D" w:rsidRPr="00003356" w:rsidRDefault="00A761F8" w:rsidP="00E7718D">
            <w:pPr>
              <w:spacing w:before="60" w:after="60"/>
              <w:jc w:val="left"/>
              <w:rPr>
                <w:rFonts w:cs="Arial"/>
                <w:sz w:val="18"/>
                <w:szCs w:val="18"/>
                <w:highlight w:val="yellow"/>
              </w:rPr>
            </w:pPr>
            <w:r w:rsidRPr="0070375F">
              <w:rPr>
                <w:rFonts w:cs="Arial"/>
                <w:sz w:val="18"/>
                <w:szCs w:val="18"/>
              </w:rPr>
              <w:t xml:space="preserve">Dados </w:t>
            </w:r>
            <w:r w:rsidR="00E7718D" w:rsidRPr="0070375F">
              <w:rPr>
                <w:rFonts w:cs="Arial"/>
                <w:sz w:val="18"/>
                <w:szCs w:val="18"/>
              </w:rPr>
              <w:t>incluídos</w:t>
            </w:r>
            <w:r w:rsidRPr="0070375F">
              <w:rPr>
                <w:rFonts w:cs="Arial"/>
                <w:sz w:val="18"/>
                <w:szCs w:val="18"/>
              </w:rPr>
              <w:t xml:space="preserve"> com sucesso!</w:t>
            </w:r>
          </w:p>
        </w:tc>
        <w:tc>
          <w:tcPr>
            <w:tcW w:w="1555" w:type="dxa"/>
          </w:tcPr>
          <w:p w14:paraId="74377CEF" w14:textId="36F6014D" w:rsidR="008C7E84" w:rsidRPr="00EC175D" w:rsidRDefault="0079180C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Sucesso</w:t>
            </w:r>
          </w:p>
        </w:tc>
      </w:tr>
      <w:tr w:rsidR="00BB7D77" w:rsidRPr="00EC175D" w14:paraId="490E900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4F7CA04" w14:textId="77777777" w:rsidR="00BB7D77" w:rsidRPr="00EC175D" w:rsidRDefault="00BB7D77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4" w:name="_Ref13834599"/>
          </w:p>
        </w:tc>
        <w:bookmarkEnd w:id="44"/>
        <w:tc>
          <w:tcPr>
            <w:tcW w:w="6276" w:type="dxa"/>
          </w:tcPr>
          <w:p w14:paraId="46869BEF" w14:textId="77777777" w:rsidR="0079180C" w:rsidRPr="001A7677" w:rsidRDefault="0079180C" w:rsidP="0079180C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1A7677">
              <w:rPr>
                <w:rFonts w:cs="Arial"/>
                <w:sz w:val="18"/>
                <w:szCs w:val="18"/>
              </w:rPr>
              <w:t>Deseja realmente alterar os dados?</w:t>
            </w:r>
          </w:p>
          <w:p w14:paraId="710DC4A8" w14:textId="3518F4CB" w:rsidR="00BB7D77" w:rsidRPr="00003356" w:rsidRDefault="0079180C" w:rsidP="0079180C">
            <w:pPr>
              <w:spacing w:before="60" w:after="60"/>
              <w:jc w:val="left"/>
              <w:rPr>
                <w:rFonts w:cs="Arial"/>
                <w:sz w:val="18"/>
                <w:szCs w:val="18"/>
                <w:highlight w:val="yellow"/>
              </w:rPr>
            </w:pPr>
            <w:r w:rsidRPr="001A7677">
              <w:rPr>
                <w:rFonts w:cs="Arial"/>
                <w:sz w:val="18"/>
                <w:szCs w:val="18"/>
              </w:rPr>
              <w:t>[Sim]  [Não]</w:t>
            </w:r>
          </w:p>
        </w:tc>
        <w:tc>
          <w:tcPr>
            <w:tcW w:w="1555" w:type="dxa"/>
          </w:tcPr>
          <w:p w14:paraId="383E4CA1" w14:textId="1ABB27B6" w:rsidR="00BB7D77" w:rsidRPr="00EC175D" w:rsidRDefault="00D855F0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Confirmação</w:t>
            </w:r>
          </w:p>
        </w:tc>
      </w:tr>
      <w:tr w:rsidR="001F1B16" w:rsidRPr="00EC175D" w14:paraId="3E678759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740B39D" w14:textId="77777777" w:rsidR="001F1B16" w:rsidRPr="00EC175D" w:rsidRDefault="001F1B16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5" w:name="_Ref21445140"/>
          </w:p>
        </w:tc>
        <w:bookmarkEnd w:id="45"/>
        <w:tc>
          <w:tcPr>
            <w:tcW w:w="6276" w:type="dxa"/>
          </w:tcPr>
          <w:p w14:paraId="1837731E" w14:textId="5F1AD358" w:rsidR="001F1B16" w:rsidRPr="00003356" w:rsidRDefault="001F1B16" w:rsidP="0079180C">
            <w:pPr>
              <w:spacing w:before="60" w:after="60"/>
              <w:jc w:val="left"/>
              <w:rPr>
                <w:rFonts w:cs="Arial"/>
                <w:sz w:val="18"/>
                <w:szCs w:val="18"/>
                <w:highlight w:val="yellow"/>
              </w:rPr>
            </w:pPr>
            <w:r w:rsidRPr="001A7677">
              <w:rPr>
                <w:rFonts w:cs="Arial"/>
                <w:sz w:val="18"/>
                <w:szCs w:val="18"/>
              </w:rPr>
              <w:t>Dados alterados com sucesso!</w:t>
            </w:r>
          </w:p>
        </w:tc>
        <w:tc>
          <w:tcPr>
            <w:tcW w:w="1555" w:type="dxa"/>
          </w:tcPr>
          <w:p w14:paraId="2247FAA6" w14:textId="6BD6BDF9" w:rsidR="001F1B16" w:rsidRDefault="001F1B16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Sucesso</w:t>
            </w:r>
          </w:p>
        </w:tc>
      </w:tr>
      <w:tr w:rsidR="002C2B6D" w:rsidRPr="00EC175D" w14:paraId="1E5251CC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05C4DB7" w14:textId="77777777" w:rsidR="002C2B6D" w:rsidRPr="00EC175D" w:rsidRDefault="002C2B6D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6" w:name="_Ref21445359"/>
          </w:p>
        </w:tc>
        <w:bookmarkEnd w:id="46"/>
        <w:tc>
          <w:tcPr>
            <w:tcW w:w="6276" w:type="dxa"/>
          </w:tcPr>
          <w:p w14:paraId="4813071B" w14:textId="77777777" w:rsidR="002C2B6D" w:rsidRPr="00B840B1" w:rsidRDefault="002C2B6D" w:rsidP="002C2B6D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B840B1">
              <w:rPr>
                <w:rFonts w:cs="Arial"/>
                <w:sz w:val="18"/>
                <w:szCs w:val="18"/>
              </w:rPr>
              <w:t>Deseja realmente voltar? Dados não salvos serão perdidos!</w:t>
            </w:r>
          </w:p>
          <w:p w14:paraId="601E308F" w14:textId="1D047D76" w:rsidR="002C2B6D" w:rsidRPr="00003356" w:rsidRDefault="002C2B6D" w:rsidP="002C2B6D">
            <w:pPr>
              <w:spacing w:before="60" w:after="60"/>
              <w:jc w:val="left"/>
              <w:rPr>
                <w:rFonts w:cs="Arial"/>
                <w:sz w:val="18"/>
                <w:szCs w:val="18"/>
                <w:highlight w:val="yellow"/>
              </w:rPr>
            </w:pPr>
            <w:r w:rsidRPr="00B840B1">
              <w:rPr>
                <w:rFonts w:cs="Arial"/>
                <w:sz w:val="18"/>
                <w:szCs w:val="18"/>
              </w:rPr>
              <w:t>[Sim]  [Não]</w:t>
            </w:r>
          </w:p>
        </w:tc>
        <w:tc>
          <w:tcPr>
            <w:tcW w:w="1555" w:type="dxa"/>
          </w:tcPr>
          <w:p w14:paraId="0139B7F1" w14:textId="3410B184" w:rsidR="002C2B6D" w:rsidRDefault="002C2B6D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Confirmação</w:t>
            </w:r>
          </w:p>
        </w:tc>
      </w:tr>
    </w:tbl>
    <w:p w14:paraId="748BE4D9" w14:textId="77777777" w:rsidR="00FC6098" w:rsidRPr="00EC175D" w:rsidRDefault="00FC6098" w:rsidP="002B1554">
      <w:pPr>
        <w:pStyle w:val="Dica"/>
      </w:pPr>
    </w:p>
    <w:p w14:paraId="63F33EE0" w14:textId="77777777" w:rsidR="00BC778D" w:rsidRPr="00EC175D" w:rsidRDefault="00BC778D" w:rsidP="00BC778D">
      <w:pPr>
        <w:pStyle w:val="Ttulo2"/>
        <w:numPr>
          <w:ilvl w:val="0"/>
          <w:numId w:val="0"/>
        </w:numPr>
        <w:spacing w:before="240"/>
      </w:pPr>
      <w:bookmarkStart w:id="47" w:name="_Toc27495998"/>
      <w:r w:rsidRPr="00EC175D">
        <w:t>INFORMAÇÕES COMPLEMENTARES</w:t>
      </w:r>
      <w:bookmarkEnd w:id="47"/>
    </w:p>
    <w:p w14:paraId="62D7BC18" w14:textId="08866AFC" w:rsidR="00654E1A" w:rsidRDefault="00654E1A" w:rsidP="00654E1A">
      <w:pPr>
        <w:rPr>
          <w:b/>
        </w:rPr>
      </w:pPr>
      <w:r w:rsidRPr="00EC175D">
        <w:rPr>
          <w:b/>
        </w:rPr>
        <w:t>Histórias relacionadas:</w:t>
      </w:r>
    </w:p>
    <w:p w14:paraId="5E6E7031" w14:textId="2EA87C6F" w:rsidR="004B3585" w:rsidRPr="004B3585" w:rsidRDefault="004B3585" w:rsidP="00654E1A">
      <w:r w:rsidRPr="004B3585">
        <w:t>Eleitoral_HST05_Consultar_Eleicao</w:t>
      </w:r>
    </w:p>
    <w:p w14:paraId="0EF10987" w14:textId="44B0B6DE" w:rsidR="00ED7607" w:rsidRDefault="00ED7607">
      <w:pPr>
        <w:pStyle w:val="Dica"/>
        <w:rPr>
          <w:color w:val="auto"/>
          <w:sz w:val="20"/>
          <w:szCs w:val="20"/>
        </w:rPr>
      </w:pPr>
      <w:r w:rsidRPr="00ED7607">
        <w:rPr>
          <w:color w:val="auto"/>
          <w:sz w:val="20"/>
          <w:szCs w:val="20"/>
        </w:rPr>
        <w:t>Eleitoral_HST012_Parametrizar_Corpo_E-Mail</w:t>
      </w:r>
    </w:p>
    <w:p w14:paraId="227A32CF" w14:textId="1D3E6E5E" w:rsidR="00767FC6" w:rsidRDefault="00767FC6" w:rsidP="00767FC6">
      <w:pPr>
        <w:pStyle w:val="Dica"/>
        <w:rPr>
          <w:color w:val="auto"/>
          <w:sz w:val="20"/>
          <w:szCs w:val="20"/>
        </w:rPr>
      </w:pPr>
      <w:r w:rsidRPr="00ED7607">
        <w:rPr>
          <w:color w:val="auto"/>
          <w:sz w:val="20"/>
          <w:szCs w:val="20"/>
        </w:rPr>
        <w:t>Eleitoral_HST0</w:t>
      </w:r>
      <w:r w:rsidR="00003356">
        <w:rPr>
          <w:color w:val="auto"/>
          <w:sz w:val="20"/>
          <w:szCs w:val="20"/>
        </w:rPr>
        <w:t>21</w:t>
      </w:r>
      <w:r w:rsidRPr="00ED7607">
        <w:rPr>
          <w:color w:val="auto"/>
          <w:sz w:val="20"/>
          <w:szCs w:val="20"/>
        </w:rPr>
        <w:t>_</w:t>
      </w:r>
      <w:r w:rsidR="00003356">
        <w:rPr>
          <w:color w:val="auto"/>
          <w:sz w:val="20"/>
          <w:szCs w:val="20"/>
        </w:rPr>
        <w:t>Manter Chapa</w:t>
      </w:r>
    </w:p>
    <w:p w14:paraId="7F1CCCA8" w14:textId="65E66993" w:rsidR="00322CD0" w:rsidRDefault="00322CD0" w:rsidP="00767FC6">
      <w:pPr>
        <w:pStyle w:val="Dica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>Eleitoral_HST024_Confirmar_Participacao_Chapa</w:t>
      </w:r>
    </w:p>
    <w:p w14:paraId="3A6DD466" w14:textId="77777777" w:rsidR="00767FC6" w:rsidRDefault="00767FC6">
      <w:pPr>
        <w:pStyle w:val="Dica"/>
        <w:rPr>
          <w:color w:val="auto"/>
          <w:sz w:val="20"/>
          <w:szCs w:val="20"/>
        </w:rPr>
      </w:pPr>
    </w:p>
    <w:sectPr w:rsidR="00767FC6" w:rsidSect="00757A62">
      <w:headerReference w:type="even" r:id="rId23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AC84B1" w14:textId="77777777" w:rsidR="000B613E" w:rsidRDefault="000B613E">
      <w:r>
        <w:separator/>
      </w:r>
    </w:p>
    <w:p w14:paraId="1A6B5B56" w14:textId="77777777" w:rsidR="000B613E" w:rsidRDefault="000B613E"/>
  </w:endnote>
  <w:endnote w:type="continuationSeparator" w:id="0">
    <w:p w14:paraId="267BE6A5" w14:textId="77777777" w:rsidR="000B613E" w:rsidRDefault="000B613E">
      <w:r>
        <w:continuationSeparator/>
      </w:r>
    </w:p>
    <w:p w14:paraId="7A4C13C4" w14:textId="77777777" w:rsidR="000B613E" w:rsidRDefault="000B61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77777777" w:rsidR="00322CD0" w:rsidRDefault="00322CD0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322CD0" w:rsidRPr="003D59E6" w14:paraId="2B97DD6D" w14:textId="77777777">
      <w:tc>
        <w:tcPr>
          <w:tcW w:w="4605" w:type="dxa"/>
          <w:vAlign w:val="center"/>
        </w:tcPr>
        <w:p w14:paraId="0297AE86" w14:textId="77777777" w:rsidR="00322CD0" w:rsidRPr="003D59E6" w:rsidRDefault="00322CD0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0F4F8FBC" w:rsidR="00322CD0" w:rsidRPr="0017543C" w:rsidRDefault="00322CD0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6F02BE">
            <w:rPr>
              <w:rStyle w:val="Nmerodepgina"/>
              <w:rFonts w:ascii="Verdana" w:hAnsi="Verdana" w:cs="Arial"/>
              <w:b/>
              <w:noProof/>
            </w:rPr>
            <w:t>24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322CD0" w:rsidRPr="0057652B" w:rsidRDefault="00322CD0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D8DFB3" w14:textId="77777777" w:rsidR="000B613E" w:rsidRDefault="000B613E">
      <w:r>
        <w:separator/>
      </w:r>
    </w:p>
    <w:p w14:paraId="120AB2F1" w14:textId="77777777" w:rsidR="000B613E" w:rsidRDefault="000B613E"/>
  </w:footnote>
  <w:footnote w:type="continuationSeparator" w:id="0">
    <w:p w14:paraId="19F87DB3" w14:textId="77777777" w:rsidR="000B613E" w:rsidRDefault="000B613E">
      <w:r>
        <w:continuationSeparator/>
      </w:r>
    </w:p>
    <w:p w14:paraId="6CFAF33F" w14:textId="77777777" w:rsidR="000B613E" w:rsidRDefault="000B613E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322CD0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322CD0" w:rsidRPr="0017543C" w:rsidRDefault="00322CD0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7.9pt;height:40.85pt" o:ole="">
                <v:imagedata r:id="rId1" o:title=""/>
              </v:shape>
              <o:OLEObject Type="Embed" ProgID="PBrush" ShapeID="_x0000_i1025" DrawAspect="Content" ObjectID="_1642408975" r:id="rId2"/>
            </w:object>
          </w:r>
        </w:p>
      </w:tc>
      <w:tc>
        <w:tcPr>
          <w:tcW w:w="4111" w:type="dxa"/>
          <w:vAlign w:val="center"/>
        </w:tcPr>
        <w:p w14:paraId="2CC77D67" w14:textId="6FBAA9EE" w:rsidR="00322CD0" w:rsidRPr="00C6532E" w:rsidRDefault="00322CD0" w:rsidP="00A8631D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>020 – Definir Declaração/E-Mail – Manter Chapa</w:t>
          </w:r>
        </w:p>
      </w:tc>
      <w:tc>
        <w:tcPr>
          <w:tcW w:w="3260" w:type="dxa"/>
          <w:vAlign w:val="center"/>
        </w:tcPr>
        <w:p w14:paraId="7C22B301" w14:textId="6B6D790E" w:rsidR="00322CD0" w:rsidRPr="004A2AAB" w:rsidRDefault="00322CD0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322CD0" w:rsidRPr="004A2AAB" w:rsidRDefault="00322CD0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322CD0" w:rsidRDefault="00322CD0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322CD0" w:rsidRDefault="00322CD0">
    <w:pPr>
      <w:pStyle w:val="Cabealho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322CD0" w:rsidRDefault="00322CD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>
    <w:nsid w:val="01444D0A"/>
    <w:multiLevelType w:val="multilevel"/>
    <w:tmpl w:val="6192903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bullet"/>
      <w:lvlText w:val=""/>
      <w:lvlJc w:val="left"/>
      <w:pPr>
        <w:ind w:left="64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58D26E7"/>
    <w:multiLevelType w:val="multilevel"/>
    <w:tmpl w:val="5BFC5D2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720772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84C793A"/>
    <w:multiLevelType w:val="multilevel"/>
    <w:tmpl w:val="5BFC5D2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7">
    <w:nsid w:val="135F5AE3"/>
    <w:multiLevelType w:val="multilevel"/>
    <w:tmpl w:val="941469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2.2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13CB1887"/>
    <w:multiLevelType w:val="multilevel"/>
    <w:tmpl w:val="114CDB5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1.1"/>
      <w:lvlJc w:val="left"/>
      <w:pPr>
        <w:ind w:left="107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14244D3D"/>
    <w:multiLevelType w:val="hybridMultilevel"/>
    <w:tmpl w:val="F99EA8DE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0377AB"/>
    <w:multiLevelType w:val="multilevel"/>
    <w:tmpl w:val="DD8E0B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2.1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18C747A6"/>
    <w:multiLevelType w:val="hybridMultilevel"/>
    <w:tmpl w:val="C1AA2B46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0242B5E"/>
    <w:multiLevelType w:val="multilevel"/>
    <w:tmpl w:val="46660DA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1.2"/>
      <w:lvlJc w:val="left"/>
      <w:pPr>
        <w:ind w:left="107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>
    <w:nsid w:val="260C472F"/>
    <w:multiLevelType w:val="multilevel"/>
    <w:tmpl w:val="42F2B02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C34024E"/>
    <w:multiLevelType w:val="hybridMultilevel"/>
    <w:tmpl w:val="0F7085DC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16">
    <w:nsid w:val="322E51CC"/>
    <w:multiLevelType w:val="hybridMultilevel"/>
    <w:tmpl w:val="213C7EC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8">
    <w:nsid w:val="3B0328C5"/>
    <w:multiLevelType w:val="hybridMultilevel"/>
    <w:tmpl w:val="D95897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DCD226B"/>
    <w:multiLevelType w:val="hybridMultilevel"/>
    <w:tmpl w:val="57CC8796"/>
    <w:lvl w:ilvl="0" w:tplc="0416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0">
    <w:nsid w:val="3E353ECC"/>
    <w:multiLevelType w:val="multilevel"/>
    <w:tmpl w:val="0BBA60A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1.2"/>
      <w:lvlJc w:val="left"/>
      <w:pPr>
        <w:ind w:left="107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>
    <w:nsid w:val="40DA2DD1"/>
    <w:multiLevelType w:val="multilevel"/>
    <w:tmpl w:val="D95A110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4">
    <w:nsid w:val="49A50DDA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4EB83F8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7">
    <w:nsid w:val="50AC202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29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>
    <w:nsid w:val="60060D2A"/>
    <w:multiLevelType w:val="multilevel"/>
    <w:tmpl w:val="6770ABB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32">
    <w:nsid w:val="6B74048C"/>
    <w:multiLevelType w:val="hybridMultilevel"/>
    <w:tmpl w:val="581805B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>
    <w:nsid w:val="6B740F7A"/>
    <w:multiLevelType w:val="multilevel"/>
    <w:tmpl w:val="048A688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5">
    <w:nsid w:val="7294697A"/>
    <w:multiLevelType w:val="hybridMultilevel"/>
    <w:tmpl w:val="8F0E9250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36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7">
    <w:nsid w:val="77263268"/>
    <w:multiLevelType w:val="multilevel"/>
    <w:tmpl w:val="D954E44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1.2"/>
      <w:lvlJc w:val="left"/>
      <w:pPr>
        <w:ind w:left="107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8">
    <w:nsid w:val="7C7B55B4"/>
    <w:multiLevelType w:val="hybridMultilevel"/>
    <w:tmpl w:val="2DE056B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>
    <w:nsid w:val="7CBC1A8E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F9250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>
    <w:nsid w:val="7FE8478E"/>
    <w:multiLevelType w:val="multilevel"/>
    <w:tmpl w:val="55AC0F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8"/>
  </w:num>
  <w:num w:numId="2">
    <w:abstractNumId w:val="29"/>
  </w:num>
  <w:num w:numId="3">
    <w:abstractNumId w:val="12"/>
  </w:num>
  <w:num w:numId="4">
    <w:abstractNumId w:val="41"/>
  </w:num>
  <w:num w:numId="5">
    <w:abstractNumId w:val="9"/>
  </w:num>
  <w:num w:numId="6">
    <w:abstractNumId w:val="40"/>
  </w:num>
  <w:num w:numId="7">
    <w:abstractNumId w:val="18"/>
  </w:num>
  <w:num w:numId="8">
    <w:abstractNumId w:val="10"/>
  </w:num>
  <w:num w:numId="9">
    <w:abstractNumId w:val="7"/>
  </w:num>
  <w:num w:numId="10">
    <w:abstractNumId w:val="22"/>
  </w:num>
  <w:num w:numId="11">
    <w:abstractNumId w:val="16"/>
  </w:num>
  <w:num w:numId="12">
    <w:abstractNumId w:val="32"/>
  </w:num>
  <w:num w:numId="13">
    <w:abstractNumId w:val="15"/>
  </w:num>
  <w:num w:numId="14">
    <w:abstractNumId w:val="19"/>
  </w:num>
  <w:num w:numId="15">
    <w:abstractNumId w:val="3"/>
  </w:num>
  <w:num w:numId="16">
    <w:abstractNumId w:val="27"/>
  </w:num>
  <w:num w:numId="17">
    <w:abstractNumId w:val="21"/>
  </w:num>
  <w:num w:numId="18">
    <w:abstractNumId w:val="30"/>
  </w:num>
  <w:num w:numId="19">
    <w:abstractNumId w:val="4"/>
  </w:num>
  <w:num w:numId="20">
    <w:abstractNumId w:val="25"/>
  </w:num>
  <w:num w:numId="21">
    <w:abstractNumId w:val="14"/>
  </w:num>
  <w:num w:numId="22">
    <w:abstractNumId w:val="33"/>
  </w:num>
  <w:num w:numId="23">
    <w:abstractNumId w:val="38"/>
  </w:num>
  <w:num w:numId="24">
    <w:abstractNumId w:val="8"/>
  </w:num>
  <w:num w:numId="25">
    <w:abstractNumId w:val="37"/>
  </w:num>
  <w:num w:numId="26">
    <w:abstractNumId w:val="20"/>
  </w:num>
  <w:num w:numId="27">
    <w:abstractNumId w:val="13"/>
  </w:num>
  <w:num w:numId="28">
    <w:abstractNumId w:val="39"/>
  </w:num>
  <w:num w:numId="29">
    <w:abstractNumId w:val="24"/>
  </w:num>
  <w:num w:numId="30">
    <w:abstractNumId w:val="42"/>
  </w:num>
  <w:num w:numId="31">
    <w:abstractNumId w:val="42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  <w:b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574" w:hanging="432"/>
        </w:pPr>
        <w:rPr>
          <w:rFonts w:hint="default"/>
          <w:b/>
        </w:rPr>
      </w:lvl>
    </w:lvlOverride>
    <w:lvlOverride w:ilvl="2">
      <w:lvl w:ilvl="2">
        <w:start w:val="1"/>
        <w:numFmt w:val="none"/>
        <w:lvlText w:val="1.2"/>
        <w:lvlJc w:val="left"/>
        <w:pPr>
          <w:ind w:left="504" w:hanging="504"/>
        </w:pPr>
        <w:rPr>
          <w:rFonts w:hint="default"/>
          <w:b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64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2">
    <w:abstractNumId w:val="5"/>
  </w:num>
  <w:num w:numId="33">
    <w:abstractNumId w:val="2"/>
  </w:num>
  <w:num w:numId="34">
    <w:abstractNumId w:val="35"/>
  </w:num>
  <w:num w:numId="35">
    <w:abstractNumId w:val="1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pt-BR" w:vendorID="64" w:dllVersion="131078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3356"/>
    <w:rsid w:val="00004B51"/>
    <w:rsid w:val="00004F8B"/>
    <w:rsid w:val="0000651D"/>
    <w:rsid w:val="00006AFC"/>
    <w:rsid w:val="0001114E"/>
    <w:rsid w:val="0001571F"/>
    <w:rsid w:val="00022931"/>
    <w:rsid w:val="00022F50"/>
    <w:rsid w:val="00025925"/>
    <w:rsid w:val="000263F7"/>
    <w:rsid w:val="00031CBE"/>
    <w:rsid w:val="00032841"/>
    <w:rsid w:val="00040855"/>
    <w:rsid w:val="00040BF4"/>
    <w:rsid w:val="00042373"/>
    <w:rsid w:val="00043858"/>
    <w:rsid w:val="00044354"/>
    <w:rsid w:val="000514D4"/>
    <w:rsid w:val="00051559"/>
    <w:rsid w:val="00051F92"/>
    <w:rsid w:val="00052B79"/>
    <w:rsid w:val="0006016B"/>
    <w:rsid w:val="000610FE"/>
    <w:rsid w:val="00061F5D"/>
    <w:rsid w:val="000628DE"/>
    <w:rsid w:val="0006486D"/>
    <w:rsid w:val="00065317"/>
    <w:rsid w:val="000656C5"/>
    <w:rsid w:val="00065C98"/>
    <w:rsid w:val="00065E0A"/>
    <w:rsid w:val="00066182"/>
    <w:rsid w:val="00072269"/>
    <w:rsid w:val="00076318"/>
    <w:rsid w:val="0007671A"/>
    <w:rsid w:val="000772BC"/>
    <w:rsid w:val="00080AD9"/>
    <w:rsid w:val="0008153E"/>
    <w:rsid w:val="000825ED"/>
    <w:rsid w:val="00084624"/>
    <w:rsid w:val="000874B8"/>
    <w:rsid w:val="00090304"/>
    <w:rsid w:val="000926DE"/>
    <w:rsid w:val="00092EDA"/>
    <w:rsid w:val="00092FF2"/>
    <w:rsid w:val="0009796C"/>
    <w:rsid w:val="00097BF2"/>
    <w:rsid w:val="000A01B5"/>
    <w:rsid w:val="000A054B"/>
    <w:rsid w:val="000A0B1F"/>
    <w:rsid w:val="000A1227"/>
    <w:rsid w:val="000A3B11"/>
    <w:rsid w:val="000A43F8"/>
    <w:rsid w:val="000A5B48"/>
    <w:rsid w:val="000B038B"/>
    <w:rsid w:val="000B0F1D"/>
    <w:rsid w:val="000B2C14"/>
    <w:rsid w:val="000B3566"/>
    <w:rsid w:val="000B5692"/>
    <w:rsid w:val="000B613E"/>
    <w:rsid w:val="000B624B"/>
    <w:rsid w:val="000C03AE"/>
    <w:rsid w:val="000C0B01"/>
    <w:rsid w:val="000C3B7B"/>
    <w:rsid w:val="000C6128"/>
    <w:rsid w:val="000C6933"/>
    <w:rsid w:val="000D2F33"/>
    <w:rsid w:val="000D367A"/>
    <w:rsid w:val="000D463E"/>
    <w:rsid w:val="000D6620"/>
    <w:rsid w:val="000E0D1E"/>
    <w:rsid w:val="000E10A0"/>
    <w:rsid w:val="000E2797"/>
    <w:rsid w:val="000E4445"/>
    <w:rsid w:val="000E5674"/>
    <w:rsid w:val="000E5F1F"/>
    <w:rsid w:val="000E7293"/>
    <w:rsid w:val="000F1575"/>
    <w:rsid w:val="000F3F74"/>
    <w:rsid w:val="000F6540"/>
    <w:rsid w:val="000F7E2D"/>
    <w:rsid w:val="00100368"/>
    <w:rsid w:val="00100695"/>
    <w:rsid w:val="0010280B"/>
    <w:rsid w:val="00102F91"/>
    <w:rsid w:val="00103E9E"/>
    <w:rsid w:val="001057F1"/>
    <w:rsid w:val="001070F4"/>
    <w:rsid w:val="0010717B"/>
    <w:rsid w:val="001079A7"/>
    <w:rsid w:val="00107BA0"/>
    <w:rsid w:val="00110BB0"/>
    <w:rsid w:val="00111CDD"/>
    <w:rsid w:val="00112035"/>
    <w:rsid w:val="00115D45"/>
    <w:rsid w:val="00120056"/>
    <w:rsid w:val="001203E0"/>
    <w:rsid w:val="00120ADF"/>
    <w:rsid w:val="00121D77"/>
    <w:rsid w:val="00121EC3"/>
    <w:rsid w:val="00122728"/>
    <w:rsid w:val="001227F3"/>
    <w:rsid w:val="00122CD4"/>
    <w:rsid w:val="00122F06"/>
    <w:rsid w:val="00125048"/>
    <w:rsid w:val="001254C2"/>
    <w:rsid w:val="0013080E"/>
    <w:rsid w:val="001316B2"/>
    <w:rsid w:val="001319F8"/>
    <w:rsid w:val="00132D20"/>
    <w:rsid w:val="00134450"/>
    <w:rsid w:val="001346CA"/>
    <w:rsid w:val="001348D6"/>
    <w:rsid w:val="00135D31"/>
    <w:rsid w:val="00136C1B"/>
    <w:rsid w:val="00137478"/>
    <w:rsid w:val="0014120B"/>
    <w:rsid w:val="001418E1"/>
    <w:rsid w:val="00142655"/>
    <w:rsid w:val="00142FEF"/>
    <w:rsid w:val="00143AE0"/>
    <w:rsid w:val="00143D94"/>
    <w:rsid w:val="001451E8"/>
    <w:rsid w:val="0014544C"/>
    <w:rsid w:val="00145CE1"/>
    <w:rsid w:val="0014605A"/>
    <w:rsid w:val="00146CA7"/>
    <w:rsid w:val="00154794"/>
    <w:rsid w:val="00155BD6"/>
    <w:rsid w:val="00157E00"/>
    <w:rsid w:val="00157E66"/>
    <w:rsid w:val="001631F7"/>
    <w:rsid w:val="001653E6"/>
    <w:rsid w:val="00165A72"/>
    <w:rsid w:val="00165B69"/>
    <w:rsid w:val="001701BE"/>
    <w:rsid w:val="0017331A"/>
    <w:rsid w:val="001738CF"/>
    <w:rsid w:val="001742A0"/>
    <w:rsid w:val="00174B5F"/>
    <w:rsid w:val="0017696D"/>
    <w:rsid w:val="001806BD"/>
    <w:rsid w:val="00182ECD"/>
    <w:rsid w:val="001839A7"/>
    <w:rsid w:val="00185C82"/>
    <w:rsid w:val="0019233D"/>
    <w:rsid w:val="001927C0"/>
    <w:rsid w:val="00193996"/>
    <w:rsid w:val="0019459B"/>
    <w:rsid w:val="001971F2"/>
    <w:rsid w:val="001A16A7"/>
    <w:rsid w:val="001A21D4"/>
    <w:rsid w:val="001A2545"/>
    <w:rsid w:val="001A309F"/>
    <w:rsid w:val="001A69FC"/>
    <w:rsid w:val="001A73BB"/>
    <w:rsid w:val="001A75F1"/>
    <w:rsid w:val="001A7677"/>
    <w:rsid w:val="001A77F8"/>
    <w:rsid w:val="001B07B4"/>
    <w:rsid w:val="001B3A10"/>
    <w:rsid w:val="001B3C4B"/>
    <w:rsid w:val="001B5C4E"/>
    <w:rsid w:val="001C15FC"/>
    <w:rsid w:val="001C2642"/>
    <w:rsid w:val="001C2717"/>
    <w:rsid w:val="001C604A"/>
    <w:rsid w:val="001D0F14"/>
    <w:rsid w:val="001D1A0C"/>
    <w:rsid w:val="001D1AD9"/>
    <w:rsid w:val="001D1B53"/>
    <w:rsid w:val="001D202C"/>
    <w:rsid w:val="001D210C"/>
    <w:rsid w:val="001D2405"/>
    <w:rsid w:val="001D2729"/>
    <w:rsid w:val="001D3F75"/>
    <w:rsid w:val="001D466A"/>
    <w:rsid w:val="001D510C"/>
    <w:rsid w:val="001D6958"/>
    <w:rsid w:val="001D7362"/>
    <w:rsid w:val="001D7782"/>
    <w:rsid w:val="001E1D12"/>
    <w:rsid w:val="001E33E8"/>
    <w:rsid w:val="001E583F"/>
    <w:rsid w:val="001E5A61"/>
    <w:rsid w:val="001E5FCB"/>
    <w:rsid w:val="001E7BA6"/>
    <w:rsid w:val="001F079D"/>
    <w:rsid w:val="001F083F"/>
    <w:rsid w:val="001F0D2C"/>
    <w:rsid w:val="001F1269"/>
    <w:rsid w:val="001F1623"/>
    <w:rsid w:val="001F1A4C"/>
    <w:rsid w:val="001F1B16"/>
    <w:rsid w:val="001F3225"/>
    <w:rsid w:val="001F3BFC"/>
    <w:rsid w:val="001F430F"/>
    <w:rsid w:val="001F52B7"/>
    <w:rsid w:val="001F6169"/>
    <w:rsid w:val="001F6C31"/>
    <w:rsid w:val="002000EF"/>
    <w:rsid w:val="002019C4"/>
    <w:rsid w:val="002028D7"/>
    <w:rsid w:val="00205203"/>
    <w:rsid w:val="002126C5"/>
    <w:rsid w:val="00213558"/>
    <w:rsid w:val="0021764A"/>
    <w:rsid w:val="00220632"/>
    <w:rsid w:val="00221EAB"/>
    <w:rsid w:val="00225616"/>
    <w:rsid w:val="002264A6"/>
    <w:rsid w:val="0023318E"/>
    <w:rsid w:val="00234A5B"/>
    <w:rsid w:val="002352ED"/>
    <w:rsid w:val="0023598C"/>
    <w:rsid w:val="002359C8"/>
    <w:rsid w:val="00236123"/>
    <w:rsid w:val="00237FE8"/>
    <w:rsid w:val="002417DF"/>
    <w:rsid w:val="0024203F"/>
    <w:rsid w:val="00242E02"/>
    <w:rsid w:val="002440C9"/>
    <w:rsid w:val="002446C3"/>
    <w:rsid w:val="002479B1"/>
    <w:rsid w:val="002518C9"/>
    <w:rsid w:val="00251AF0"/>
    <w:rsid w:val="00251FEA"/>
    <w:rsid w:val="0025482F"/>
    <w:rsid w:val="00255006"/>
    <w:rsid w:val="002554E4"/>
    <w:rsid w:val="00257C46"/>
    <w:rsid w:val="00257F1E"/>
    <w:rsid w:val="002614BA"/>
    <w:rsid w:val="0026183F"/>
    <w:rsid w:val="00265279"/>
    <w:rsid w:val="00266BFA"/>
    <w:rsid w:val="00266DC8"/>
    <w:rsid w:val="00267730"/>
    <w:rsid w:val="00267DC7"/>
    <w:rsid w:val="00270351"/>
    <w:rsid w:val="002712B3"/>
    <w:rsid w:val="002761FB"/>
    <w:rsid w:val="00280149"/>
    <w:rsid w:val="00282745"/>
    <w:rsid w:val="00283A86"/>
    <w:rsid w:val="002843D4"/>
    <w:rsid w:val="002863AB"/>
    <w:rsid w:val="00287290"/>
    <w:rsid w:val="00287B79"/>
    <w:rsid w:val="002909E5"/>
    <w:rsid w:val="00290B40"/>
    <w:rsid w:val="00291FCD"/>
    <w:rsid w:val="00292E97"/>
    <w:rsid w:val="002948E9"/>
    <w:rsid w:val="00294C89"/>
    <w:rsid w:val="002A0B69"/>
    <w:rsid w:val="002A31DE"/>
    <w:rsid w:val="002A3F32"/>
    <w:rsid w:val="002A4A24"/>
    <w:rsid w:val="002A5998"/>
    <w:rsid w:val="002A7E96"/>
    <w:rsid w:val="002A7F44"/>
    <w:rsid w:val="002B0CA1"/>
    <w:rsid w:val="002B0CDB"/>
    <w:rsid w:val="002B110B"/>
    <w:rsid w:val="002B1554"/>
    <w:rsid w:val="002B1BA9"/>
    <w:rsid w:val="002B1BFB"/>
    <w:rsid w:val="002B4DE5"/>
    <w:rsid w:val="002B6C8B"/>
    <w:rsid w:val="002B70C3"/>
    <w:rsid w:val="002B7762"/>
    <w:rsid w:val="002C0B2C"/>
    <w:rsid w:val="002C2B6D"/>
    <w:rsid w:val="002C308A"/>
    <w:rsid w:val="002C32C2"/>
    <w:rsid w:val="002C4487"/>
    <w:rsid w:val="002D00E6"/>
    <w:rsid w:val="002D173B"/>
    <w:rsid w:val="002D1CAA"/>
    <w:rsid w:val="002D21B7"/>
    <w:rsid w:val="002D44DB"/>
    <w:rsid w:val="002D62BD"/>
    <w:rsid w:val="002E25BC"/>
    <w:rsid w:val="002E2C2B"/>
    <w:rsid w:val="002E5585"/>
    <w:rsid w:val="002E7E4E"/>
    <w:rsid w:val="002F0D4C"/>
    <w:rsid w:val="002F3F8F"/>
    <w:rsid w:val="002F435D"/>
    <w:rsid w:val="002F54B7"/>
    <w:rsid w:val="002F55FF"/>
    <w:rsid w:val="002F5F60"/>
    <w:rsid w:val="002F6C9A"/>
    <w:rsid w:val="002F7992"/>
    <w:rsid w:val="003004EA"/>
    <w:rsid w:val="00301505"/>
    <w:rsid w:val="0030370F"/>
    <w:rsid w:val="00304324"/>
    <w:rsid w:val="0030499E"/>
    <w:rsid w:val="00304EBC"/>
    <w:rsid w:val="003053E1"/>
    <w:rsid w:val="00306705"/>
    <w:rsid w:val="00312012"/>
    <w:rsid w:val="0031576C"/>
    <w:rsid w:val="00317BA1"/>
    <w:rsid w:val="0032022F"/>
    <w:rsid w:val="0032144F"/>
    <w:rsid w:val="00322CD0"/>
    <w:rsid w:val="00322EBD"/>
    <w:rsid w:val="00326FC1"/>
    <w:rsid w:val="0032720B"/>
    <w:rsid w:val="00330CA7"/>
    <w:rsid w:val="00331AEC"/>
    <w:rsid w:val="00332B3F"/>
    <w:rsid w:val="00332D08"/>
    <w:rsid w:val="00333B81"/>
    <w:rsid w:val="00333F4A"/>
    <w:rsid w:val="00334710"/>
    <w:rsid w:val="0033587E"/>
    <w:rsid w:val="003364C3"/>
    <w:rsid w:val="00337531"/>
    <w:rsid w:val="0033793F"/>
    <w:rsid w:val="00337975"/>
    <w:rsid w:val="003419D8"/>
    <w:rsid w:val="00341AD3"/>
    <w:rsid w:val="00342AFD"/>
    <w:rsid w:val="00344F6E"/>
    <w:rsid w:val="00347052"/>
    <w:rsid w:val="0035123B"/>
    <w:rsid w:val="00353104"/>
    <w:rsid w:val="00353CEF"/>
    <w:rsid w:val="003562D2"/>
    <w:rsid w:val="0035649F"/>
    <w:rsid w:val="00360940"/>
    <w:rsid w:val="00362959"/>
    <w:rsid w:val="003652BC"/>
    <w:rsid w:val="0036721C"/>
    <w:rsid w:val="00370754"/>
    <w:rsid w:val="003716C2"/>
    <w:rsid w:val="00371728"/>
    <w:rsid w:val="003722A4"/>
    <w:rsid w:val="00372BD4"/>
    <w:rsid w:val="003733A1"/>
    <w:rsid w:val="00375A22"/>
    <w:rsid w:val="00375AE3"/>
    <w:rsid w:val="003769A3"/>
    <w:rsid w:val="00382B08"/>
    <w:rsid w:val="00383088"/>
    <w:rsid w:val="003833F0"/>
    <w:rsid w:val="003834B2"/>
    <w:rsid w:val="003871EE"/>
    <w:rsid w:val="00387729"/>
    <w:rsid w:val="00392629"/>
    <w:rsid w:val="003934FC"/>
    <w:rsid w:val="00393E8F"/>
    <w:rsid w:val="003950CD"/>
    <w:rsid w:val="003968E4"/>
    <w:rsid w:val="003978D0"/>
    <w:rsid w:val="00397E0F"/>
    <w:rsid w:val="00397E54"/>
    <w:rsid w:val="003A0316"/>
    <w:rsid w:val="003A1CA2"/>
    <w:rsid w:val="003A2211"/>
    <w:rsid w:val="003A2340"/>
    <w:rsid w:val="003A242C"/>
    <w:rsid w:val="003A25BB"/>
    <w:rsid w:val="003A35A9"/>
    <w:rsid w:val="003A39DE"/>
    <w:rsid w:val="003A55D7"/>
    <w:rsid w:val="003A650B"/>
    <w:rsid w:val="003B0E06"/>
    <w:rsid w:val="003B3DCC"/>
    <w:rsid w:val="003B3F51"/>
    <w:rsid w:val="003B5BFD"/>
    <w:rsid w:val="003B6291"/>
    <w:rsid w:val="003B7941"/>
    <w:rsid w:val="003B7F94"/>
    <w:rsid w:val="003C0C12"/>
    <w:rsid w:val="003C127A"/>
    <w:rsid w:val="003C3A6F"/>
    <w:rsid w:val="003C4A22"/>
    <w:rsid w:val="003C6605"/>
    <w:rsid w:val="003D0204"/>
    <w:rsid w:val="003D25B8"/>
    <w:rsid w:val="003D2DF1"/>
    <w:rsid w:val="003D489D"/>
    <w:rsid w:val="003D4B4C"/>
    <w:rsid w:val="003D4E0A"/>
    <w:rsid w:val="003D5767"/>
    <w:rsid w:val="003D5F8B"/>
    <w:rsid w:val="003D5FFF"/>
    <w:rsid w:val="003D6F6E"/>
    <w:rsid w:val="003D7575"/>
    <w:rsid w:val="003D7D0A"/>
    <w:rsid w:val="003E16B7"/>
    <w:rsid w:val="003E32A4"/>
    <w:rsid w:val="003E353E"/>
    <w:rsid w:val="003E4921"/>
    <w:rsid w:val="003E504A"/>
    <w:rsid w:val="003E5072"/>
    <w:rsid w:val="003E66C6"/>
    <w:rsid w:val="003E75D7"/>
    <w:rsid w:val="003E76FB"/>
    <w:rsid w:val="003F01E8"/>
    <w:rsid w:val="003F2380"/>
    <w:rsid w:val="003F3D3D"/>
    <w:rsid w:val="003F4800"/>
    <w:rsid w:val="003F629D"/>
    <w:rsid w:val="003F78ED"/>
    <w:rsid w:val="00402755"/>
    <w:rsid w:val="00402FB3"/>
    <w:rsid w:val="0040308D"/>
    <w:rsid w:val="00403D68"/>
    <w:rsid w:val="004047DB"/>
    <w:rsid w:val="004075E1"/>
    <w:rsid w:val="004114D6"/>
    <w:rsid w:val="00411DD3"/>
    <w:rsid w:val="00413205"/>
    <w:rsid w:val="004161B2"/>
    <w:rsid w:val="004166D4"/>
    <w:rsid w:val="00416B82"/>
    <w:rsid w:val="004170F9"/>
    <w:rsid w:val="0042152C"/>
    <w:rsid w:val="00423475"/>
    <w:rsid w:val="00425BC6"/>
    <w:rsid w:val="0042629D"/>
    <w:rsid w:val="00427294"/>
    <w:rsid w:val="004272C2"/>
    <w:rsid w:val="00430463"/>
    <w:rsid w:val="004308BB"/>
    <w:rsid w:val="00430A25"/>
    <w:rsid w:val="00430B46"/>
    <w:rsid w:val="00431294"/>
    <w:rsid w:val="0043136A"/>
    <w:rsid w:val="00431422"/>
    <w:rsid w:val="00433728"/>
    <w:rsid w:val="0043456A"/>
    <w:rsid w:val="00441F6B"/>
    <w:rsid w:val="0044248A"/>
    <w:rsid w:val="004444D9"/>
    <w:rsid w:val="00445457"/>
    <w:rsid w:val="004460E0"/>
    <w:rsid w:val="004513D3"/>
    <w:rsid w:val="004542A3"/>
    <w:rsid w:val="00455881"/>
    <w:rsid w:val="0046238A"/>
    <w:rsid w:val="00464818"/>
    <w:rsid w:val="0046482F"/>
    <w:rsid w:val="004672D2"/>
    <w:rsid w:val="00467605"/>
    <w:rsid w:val="004715D1"/>
    <w:rsid w:val="00473232"/>
    <w:rsid w:val="00474268"/>
    <w:rsid w:val="004768F8"/>
    <w:rsid w:val="00476E64"/>
    <w:rsid w:val="00477865"/>
    <w:rsid w:val="00480B53"/>
    <w:rsid w:val="0048296C"/>
    <w:rsid w:val="00484037"/>
    <w:rsid w:val="00484430"/>
    <w:rsid w:val="004919A9"/>
    <w:rsid w:val="00491E8C"/>
    <w:rsid w:val="0049238B"/>
    <w:rsid w:val="004A1DAD"/>
    <w:rsid w:val="004A1DE6"/>
    <w:rsid w:val="004A464E"/>
    <w:rsid w:val="004A4D97"/>
    <w:rsid w:val="004A5205"/>
    <w:rsid w:val="004A6B65"/>
    <w:rsid w:val="004A6CD5"/>
    <w:rsid w:val="004B3585"/>
    <w:rsid w:val="004B4B85"/>
    <w:rsid w:val="004B5945"/>
    <w:rsid w:val="004B6D67"/>
    <w:rsid w:val="004C00BD"/>
    <w:rsid w:val="004C0512"/>
    <w:rsid w:val="004C3E38"/>
    <w:rsid w:val="004C42F0"/>
    <w:rsid w:val="004C4C88"/>
    <w:rsid w:val="004C7131"/>
    <w:rsid w:val="004C76D1"/>
    <w:rsid w:val="004C7788"/>
    <w:rsid w:val="004C7CCC"/>
    <w:rsid w:val="004D7401"/>
    <w:rsid w:val="004E004A"/>
    <w:rsid w:val="004E22F7"/>
    <w:rsid w:val="004E55E7"/>
    <w:rsid w:val="004E6355"/>
    <w:rsid w:val="004E69E6"/>
    <w:rsid w:val="004F39B7"/>
    <w:rsid w:val="004F5F85"/>
    <w:rsid w:val="00500D40"/>
    <w:rsid w:val="00500ED2"/>
    <w:rsid w:val="005012F9"/>
    <w:rsid w:val="005015CA"/>
    <w:rsid w:val="00501603"/>
    <w:rsid w:val="00501B1F"/>
    <w:rsid w:val="00503404"/>
    <w:rsid w:val="00505908"/>
    <w:rsid w:val="00506B5C"/>
    <w:rsid w:val="00506FCD"/>
    <w:rsid w:val="005071C7"/>
    <w:rsid w:val="00507BFE"/>
    <w:rsid w:val="0051057B"/>
    <w:rsid w:val="005142DA"/>
    <w:rsid w:val="0051492F"/>
    <w:rsid w:val="00514C38"/>
    <w:rsid w:val="00515552"/>
    <w:rsid w:val="00515FBB"/>
    <w:rsid w:val="005205D9"/>
    <w:rsid w:val="00520803"/>
    <w:rsid w:val="0052229A"/>
    <w:rsid w:val="005229D8"/>
    <w:rsid w:val="00525A01"/>
    <w:rsid w:val="005271AF"/>
    <w:rsid w:val="00527F6D"/>
    <w:rsid w:val="00532649"/>
    <w:rsid w:val="00540F6D"/>
    <w:rsid w:val="005412D5"/>
    <w:rsid w:val="0054422A"/>
    <w:rsid w:val="00545ACA"/>
    <w:rsid w:val="0054724C"/>
    <w:rsid w:val="00552B0C"/>
    <w:rsid w:val="00552E0B"/>
    <w:rsid w:val="00554757"/>
    <w:rsid w:val="00554E1D"/>
    <w:rsid w:val="005557C8"/>
    <w:rsid w:val="00555D55"/>
    <w:rsid w:val="0056045C"/>
    <w:rsid w:val="00563F98"/>
    <w:rsid w:val="00564768"/>
    <w:rsid w:val="00566743"/>
    <w:rsid w:val="00567041"/>
    <w:rsid w:val="0056747B"/>
    <w:rsid w:val="005711B6"/>
    <w:rsid w:val="0057201C"/>
    <w:rsid w:val="00572518"/>
    <w:rsid w:val="0057279B"/>
    <w:rsid w:val="00575D35"/>
    <w:rsid w:val="00575EBC"/>
    <w:rsid w:val="005761AD"/>
    <w:rsid w:val="005764B9"/>
    <w:rsid w:val="005835CE"/>
    <w:rsid w:val="00586708"/>
    <w:rsid w:val="00586C0A"/>
    <w:rsid w:val="00591EE6"/>
    <w:rsid w:val="005932D4"/>
    <w:rsid w:val="0059358E"/>
    <w:rsid w:val="00596253"/>
    <w:rsid w:val="00597732"/>
    <w:rsid w:val="005A0224"/>
    <w:rsid w:val="005A1A0E"/>
    <w:rsid w:val="005A441C"/>
    <w:rsid w:val="005A4527"/>
    <w:rsid w:val="005A6505"/>
    <w:rsid w:val="005B419F"/>
    <w:rsid w:val="005B660B"/>
    <w:rsid w:val="005B77D4"/>
    <w:rsid w:val="005B7E6C"/>
    <w:rsid w:val="005C5225"/>
    <w:rsid w:val="005C68A7"/>
    <w:rsid w:val="005C7DE1"/>
    <w:rsid w:val="005D1D28"/>
    <w:rsid w:val="005D1DA6"/>
    <w:rsid w:val="005D249C"/>
    <w:rsid w:val="005D35BF"/>
    <w:rsid w:val="005D4539"/>
    <w:rsid w:val="005D5311"/>
    <w:rsid w:val="005D5EC3"/>
    <w:rsid w:val="005E057C"/>
    <w:rsid w:val="005E1A06"/>
    <w:rsid w:val="005E4787"/>
    <w:rsid w:val="005E4A27"/>
    <w:rsid w:val="005E4DAD"/>
    <w:rsid w:val="005E77FA"/>
    <w:rsid w:val="005F3223"/>
    <w:rsid w:val="005F6896"/>
    <w:rsid w:val="00600A3E"/>
    <w:rsid w:val="0060176A"/>
    <w:rsid w:val="0060299B"/>
    <w:rsid w:val="006059B9"/>
    <w:rsid w:val="00605E8A"/>
    <w:rsid w:val="0060628F"/>
    <w:rsid w:val="006063B2"/>
    <w:rsid w:val="00607DD9"/>
    <w:rsid w:val="00612B06"/>
    <w:rsid w:val="00613685"/>
    <w:rsid w:val="006148E4"/>
    <w:rsid w:val="00614C81"/>
    <w:rsid w:val="00617807"/>
    <w:rsid w:val="00617E79"/>
    <w:rsid w:val="006271D7"/>
    <w:rsid w:val="006308AA"/>
    <w:rsid w:val="0063147B"/>
    <w:rsid w:val="00631BCC"/>
    <w:rsid w:val="00641E9F"/>
    <w:rsid w:val="00642062"/>
    <w:rsid w:val="006454A2"/>
    <w:rsid w:val="00646444"/>
    <w:rsid w:val="00647C03"/>
    <w:rsid w:val="006507A2"/>
    <w:rsid w:val="00650F2A"/>
    <w:rsid w:val="00651E69"/>
    <w:rsid w:val="0065342B"/>
    <w:rsid w:val="00654E1A"/>
    <w:rsid w:val="00655218"/>
    <w:rsid w:val="00655914"/>
    <w:rsid w:val="00655E52"/>
    <w:rsid w:val="006571F2"/>
    <w:rsid w:val="00660E9C"/>
    <w:rsid w:val="006661A7"/>
    <w:rsid w:val="00666304"/>
    <w:rsid w:val="00666B54"/>
    <w:rsid w:val="00670182"/>
    <w:rsid w:val="006713A9"/>
    <w:rsid w:val="00671715"/>
    <w:rsid w:val="00672128"/>
    <w:rsid w:val="00672623"/>
    <w:rsid w:val="0067428A"/>
    <w:rsid w:val="00675004"/>
    <w:rsid w:val="00677A54"/>
    <w:rsid w:val="0068084B"/>
    <w:rsid w:val="00684905"/>
    <w:rsid w:val="0068572C"/>
    <w:rsid w:val="00687599"/>
    <w:rsid w:val="00690084"/>
    <w:rsid w:val="00691541"/>
    <w:rsid w:val="006935BD"/>
    <w:rsid w:val="006959CB"/>
    <w:rsid w:val="0069665E"/>
    <w:rsid w:val="006B132D"/>
    <w:rsid w:val="006B1FB8"/>
    <w:rsid w:val="006B3090"/>
    <w:rsid w:val="006B3127"/>
    <w:rsid w:val="006B5A95"/>
    <w:rsid w:val="006B6098"/>
    <w:rsid w:val="006B7A75"/>
    <w:rsid w:val="006C4B54"/>
    <w:rsid w:val="006C6B04"/>
    <w:rsid w:val="006D13B8"/>
    <w:rsid w:val="006D220C"/>
    <w:rsid w:val="006D7627"/>
    <w:rsid w:val="006D7B16"/>
    <w:rsid w:val="006E2521"/>
    <w:rsid w:val="006E3414"/>
    <w:rsid w:val="006E5559"/>
    <w:rsid w:val="006E6180"/>
    <w:rsid w:val="006E721D"/>
    <w:rsid w:val="006F02BE"/>
    <w:rsid w:val="006F2551"/>
    <w:rsid w:val="006F2B59"/>
    <w:rsid w:val="006F2D64"/>
    <w:rsid w:val="006F352F"/>
    <w:rsid w:val="006F42BC"/>
    <w:rsid w:val="006F45CB"/>
    <w:rsid w:val="006F5804"/>
    <w:rsid w:val="006F6A5E"/>
    <w:rsid w:val="007011EB"/>
    <w:rsid w:val="0070375F"/>
    <w:rsid w:val="00710361"/>
    <w:rsid w:val="0071116C"/>
    <w:rsid w:val="007112FF"/>
    <w:rsid w:val="00714E49"/>
    <w:rsid w:val="0071514D"/>
    <w:rsid w:val="00715EB8"/>
    <w:rsid w:val="00716230"/>
    <w:rsid w:val="0072175E"/>
    <w:rsid w:val="007227D2"/>
    <w:rsid w:val="00722B2E"/>
    <w:rsid w:val="007262FA"/>
    <w:rsid w:val="00727873"/>
    <w:rsid w:val="007303C6"/>
    <w:rsid w:val="00734DC9"/>
    <w:rsid w:val="00735FFA"/>
    <w:rsid w:val="00737B36"/>
    <w:rsid w:val="00737F56"/>
    <w:rsid w:val="0074070B"/>
    <w:rsid w:val="00740CE4"/>
    <w:rsid w:val="00745BFE"/>
    <w:rsid w:val="007467A1"/>
    <w:rsid w:val="00747B48"/>
    <w:rsid w:val="0075008C"/>
    <w:rsid w:val="007511C0"/>
    <w:rsid w:val="00751B19"/>
    <w:rsid w:val="00753466"/>
    <w:rsid w:val="00755612"/>
    <w:rsid w:val="007565DE"/>
    <w:rsid w:val="007569F0"/>
    <w:rsid w:val="00756E52"/>
    <w:rsid w:val="00757A1A"/>
    <w:rsid w:val="00757A62"/>
    <w:rsid w:val="00757FC8"/>
    <w:rsid w:val="00760649"/>
    <w:rsid w:val="00763AAB"/>
    <w:rsid w:val="00763ED3"/>
    <w:rsid w:val="00763FA2"/>
    <w:rsid w:val="0076485A"/>
    <w:rsid w:val="00764E8A"/>
    <w:rsid w:val="00765709"/>
    <w:rsid w:val="00766202"/>
    <w:rsid w:val="007664DD"/>
    <w:rsid w:val="00766665"/>
    <w:rsid w:val="007667A1"/>
    <w:rsid w:val="00767FC6"/>
    <w:rsid w:val="00771810"/>
    <w:rsid w:val="00771B74"/>
    <w:rsid w:val="00773231"/>
    <w:rsid w:val="007749F3"/>
    <w:rsid w:val="007776D0"/>
    <w:rsid w:val="007811DE"/>
    <w:rsid w:val="0078170B"/>
    <w:rsid w:val="00782292"/>
    <w:rsid w:val="00782404"/>
    <w:rsid w:val="007825D2"/>
    <w:rsid w:val="00783888"/>
    <w:rsid w:val="00785945"/>
    <w:rsid w:val="00786174"/>
    <w:rsid w:val="007867B5"/>
    <w:rsid w:val="00787D9E"/>
    <w:rsid w:val="007903CC"/>
    <w:rsid w:val="007908CF"/>
    <w:rsid w:val="0079091B"/>
    <w:rsid w:val="00790F8E"/>
    <w:rsid w:val="0079149E"/>
    <w:rsid w:val="0079180C"/>
    <w:rsid w:val="00791B63"/>
    <w:rsid w:val="00794CC5"/>
    <w:rsid w:val="0079627D"/>
    <w:rsid w:val="00796BB2"/>
    <w:rsid w:val="007A1EDD"/>
    <w:rsid w:val="007A27C8"/>
    <w:rsid w:val="007A3A8D"/>
    <w:rsid w:val="007B204E"/>
    <w:rsid w:val="007B22C7"/>
    <w:rsid w:val="007B2CA7"/>
    <w:rsid w:val="007B4F93"/>
    <w:rsid w:val="007B7622"/>
    <w:rsid w:val="007C11D5"/>
    <w:rsid w:val="007C3BFF"/>
    <w:rsid w:val="007C49AB"/>
    <w:rsid w:val="007C54BF"/>
    <w:rsid w:val="007C7B81"/>
    <w:rsid w:val="007D05E5"/>
    <w:rsid w:val="007D0C25"/>
    <w:rsid w:val="007D1109"/>
    <w:rsid w:val="007D1733"/>
    <w:rsid w:val="007D3948"/>
    <w:rsid w:val="007D749D"/>
    <w:rsid w:val="007D781B"/>
    <w:rsid w:val="007E3A74"/>
    <w:rsid w:val="007E5A67"/>
    <w:rsid w:val="007E7743"/>
    <w:rsid w:val="007F1C5D"/>
    <w:rsid w:val="007F2AE9"/>
    <w:rsid w:val="007F3DB8"/>
    <w:rsid w:val="007F4B83"/>
    <w:rsid w:val="007F645D"/>
    <w:rsid w:val="007F7CB9"/>
    <w:rsid w:val="00801120"/>
    <w:rsid w:val="008015AC"/>
    <w:rsid w:val="00801F64"/>
    <w:rsid w:val="00802D45"/>
    <w:rsid w:val="00804D6B"/>
    <w:rsid w:val="0080522D"/>
    <w:rsid w:val="0080606B"/>
    <w:rsid w:val="00810D6A"/>
    <w:rsid w:val="00811F5E"/>
    <w:rsid w:val="00814126"/>
    <w:rsid w:val="00814297"/>
    <w:rsid w:val="00814565"/>
    <w:rsid w:val="00821243"/>
    <w:rsid w:val="0082141D"/>
    <w:rsid w:val="00821BC9"/>
    <w:rsid w:val="008239EF"/>
    <w:rsid w:val="00823C3C"/>
    <w:rsid w:val="008246F8"/>
    <w:rsid w:val="00825E22"/>
    <w:rsid w:val="00825EAC"/>
    <w:rsid w:val="00825F00"/>
    <w:rsid w:val="00825F2A"/>
    <w:rsid w:val="0082606B"/>
    <w:rsid w:val="00826D9C"/>
    <w:rsid w:val="00830DA8"/>
    <w:rsid w:val="008310EC"/>
    <w:rsid w:val="0083132A"/>
    <w:rsid w:val="00833861"/>
    <w:rsid w:val="00833D51"/>
    <w:rsid w:val="00836B62"/>
    <w:rsid w:val="00837C77"/>
    <w:rsid w:val="0084447A"/>
    <w:rsid w:val="00844595"/>
    <w:rsid w:val="00847353"/>
    <w:rsid w:val="0084794D"/>
    <w:rsid w:val="008545DB"/>
    <w:rsid w:val="00857156"/>
    <w:rsid w:val="008578BC"/>
    <w:rsid w:val="00860582"/>
    <w:rsid w:val="008613F9"/>
    <w:rsid w:val="0086171E"/>
    <w:rsid w:val="00861BE6"/>
    <w:rsid w:val="00861FDF"/>
    <w:rsid w:val="008624C9"/>
    <w:rsid w:val="00862599"/>
    <w:rsid w:val="00862736"/>
    <w:rsid w:val="00863587"/>
    <w:rsid w:val="00863636"/>
    <w:rsid w:val="008730CD"/>
    <w:rsid w:val="008737BC"/>
    <w:rsid w:val="00874558"/>
    <w:rsid w:val="00874A9D"/>
    <w:rsid w:val="00875873"/>
    <w:rsid w:val="008767B4"/>
    <w:rsid w:val="00877364"/>
    <w:rsid w:val="008800A5"/>
    <w:rsid w:val="0088554D"/>
    <w:rsid w:val="008912FB"/>
    <w:rsid w:val="00892E5E"/>
    <w:rsid w:val="008932DF"/>
    <w:rsid w:val="008975B5"/>
    <w:rsid w:val="008A08DC"/>
    <w:rsid w:val="008A4A85"/>
    <w:rsid w:val="008A4BE8"/>
    <w:rsid w:val="008A5457"/>
    <w:rsid w:val="008A5EF7"/>
    <w:rsid w:val="008A6D46"/>
    <w:rsid w:val="008A77EA"/>
    <w:rsid w:val="008B34ED"/>
    <w:rsid w:val="008C1D13"/>
    <w:rsid w:val="008C2137"/>
    <w:rsid w:val="008C3CCF"/>
    <w:rsid w:val="008C66DD"/>
    <w:rsid w:val="008C7E84"/>
    <w:rsid w:val="008D1039"/>
    <w:rsid w:val="008D2309"/>
    <w:rsid w:val="008D2E4C"/>
    <w:rsid w:val="008D3E34"/>
    <w:rsid w:val="008D4ACA"/>
    <w:rsid w:val="008D5A8E"/>
    <w:rsid w:val="008D6202"/>
    <w:rsid w:val="008D7460"/>
    <w:rsid w:val="008D74E8"/>
    <w:rsid w:val="008E139D"/>
    <w:rsid w:val="008E3881"/>
    <w:rsid w:val="008E3901"/>
    <w:rsid w:val="008E3F63"/>
    <w:rsid w:val="008E46DB"/>
    <w:rsid w:val="008E58E3"/>
    <w:rsid w:val="008E7E87"/>
    <w:rsid w:val="008F0028"/>
    <w:rsid w:val="008F2F36"/>
    <w:rsid w:val="008F3577"/>
    <w:rsid w:val="008F3793"/>
    <w:rsid w:val="008F6110"/>
    <w:rsid w:val="00901138"/>
    <w:rsid w:val="009029FB"/>
    <w:rsid w:val="0090315A"/>
    <w:rsid w:val="009038BE"/>
    <w:rsid w:val="00905944"/>
    <w:rsid w:val="009075ED"/>
    <w:rsid w:val="00907FD5"/>
    <w:rsid w:val="00911FAA"/>
    <w:rsid w:val="00914DFC"/>
    <w:rsid w:val="0091757F"/>
    <w:rsid w:val="0091774C"/>
    <w:rsid w:val="009250A2"/>
    <w:rsid w:val="00925335"/>
    <w:rsid w:val="00926C1B"/>
    <w:rsid w:val="0093416A"/>
    <w:rsid w:val="00934E1B"/>
    <w:rsid w:val="009356E8"/>
    <w:rsid w:val="00940F9F"/>
    <w:rsid w:val="00942957"/>
    <w:rsid w:val="00945F27"/>
    <w:rsid w:val="00953602"/>
    <w:rsid w:val="009538E4"/>
    <w:rsid w:val="00957A91"/>
    <w:rsid w:val="009612DF"/>
    <w:rsid w:val="00961667"/>
    <w:rsid w:val="0096413D"/>
    <w:rsid w:val="009642C3"/>
    <w:rsid w:val="00964E33"/>
    <w:rsid w:val="009654C6"/>
    <w:rsid w:val="00965B97"/>
    <w:rsid w:val="00965F6F"/>
    <w:rsid w:val="0096643D"/>
    <w:rsid w:val="0097010A"/>
    <w:rsid w:val="00971DB9"/>
    <w:rsid w:val="00973342"/>
    <w:rsid w:val="00973B98"/>
    <w:rsid w:val="00976AF2"/>
    <w:rsid w:val="00977771"/>
    <w:rsid w:val="0098035C"/>
    <w:rsid w:val="00985CF0"/>
    <w:rsid w:val="00986AAA"/>
    <w:rsid w:val="00987EC1"/>
    <w:rsid w:val="00990EA6"/>
    <w:rsid w:val="009916F3"/>
    <w:rsid w:val="009919E0"/>
    <w:rsid w:val="009921FB"/>
    <w:rsid w:val="00992983"/>
    <w:rsid w:val="0099498B"/>
    <w:rsid w:val="009965D1"/>
    <w:rsid w:val="00997ED3"/>
    <w:rsid w:val="009A028B"/>
    <w:rsid w:val="009A1501"/>
    <w:rsid w:val="009A1B57"/>
    <w:rsid w:val="009A21E2"/>
    <w:rsid w:val="009A4412"/>
    <w:rsid w:val="009A5965"/>
    <w:rsid w:val="009A6DF7"/>
    <w:rsid w:val="009A7A9F"/>
    <w:rsid w:val="009B1AB4"/>
    <w:rsid w:val="009B42E9"/>
    <w:rsid w:val="009B5314"/>
    <w:rsid w:val="009B6228"/>
    <w:rsid w:val="009B6EB5"/>
    <w:rsid w:val="009B79C4"/>
    <w:rsid w:val="009C1FA4"/>
    <w:rsid w:val="009C52E9"/>
    <w:rsid w:val="009D0061"/>
    <w:rsid w:val="009D2824"/>
    <w:rsid w:val="009D28D4"/>
    <w:rsid w:val="009D301C"/>
    <w:rsid w:val="009D44A7"/>
    <w:rsid w:val="009D4F7A"/>
    <w:rsid w:val="009D5099"/>
    <w:rsid w:val="009D674D"/>
    <w:rsid w:val="009D68F9"/>
    <w:rsid w:val="009D6B86"/>
    <w:rsid w:val="009D6BBF"/>
    <w:rsid w:val="009E1D13"/>
    <w:rsid w:val="009E440B"/>
    <w:rsid w:val="009E73AC"/>
    <w:rsid w:val="009F0D48"/>
    <w:rsid w:val="009F1056"/>
    <w:rsid w:val="009F10A4"/>
    <w:rsid w:val="009F3E3A"/>
    <w:rsid w:val="009F4BAD"/>
    <w:rsid w:val="009F4F92"/>
    <w:rsid w:val="00A003FE"/>
    <w:rsid w:val="00A00778"/>
    <w:rsid w:val="00A026F3"/>
    <w:rsid w:val="00A02BA9"/>
    <w:rsid w:val="00A03772"/>
    <w:rsid w:val="00A05379"/>
    <w:rsid w:val="00A06C65"/>
    <w:rsid w:val="00A12AA3"/>
    <w:rsid w:val="00A12B08"/>
    <w:rsid w:val="00A13764"/>
    <w:rsid w:val="00A13AB4"/>
    <w:rsid w:val="00A13AD0"/>
    <w:rsid w:val="00A13B01"/>
    <w:rsid w:val="00A159CD"/>
    <w:rsid w:val="00A17159"/>
    <w:rsid w:val="00A24E87"/>
    <w:rsid w:val="00A24EFF"/>
    <w:rsid w:val="00A267C3"/>
    <w:rsid w:val="00A268A9"/>
    <w:rsid w:val="00A27075"/>
    <w:rsid w:val="00A31336"/>
    <w:rsid w:val="00A35A6B"/>
    <w:rsid w:val="00A36E1E"/>
    <w:rsid w:val="00A3764D"/>
    <w:rsid w:val="00A4159D"/>
    <w:rsid w:val="00A418C5"/>
    <w:rsid w:val="00A41999"/>
    <w:rsid w:val="00A4247F"/>
    <w:rsid w:val="00A42683"/>
    <w:rsid w:val="00A43F50"/>
    <w:rsid w:val="00A44225"/>
    <w:rsid w:val="00A455EC"/>
    <w:rsid w:val="00A46E54"/>
    <w:rsid w:val="00A500D4"/>
    <w:rsid w:val="00A52615"/>
    <w:rsid w:val="00A5790C"/>
    <w:rsid w:val="00A60C1F"/>
    <w:rsid w:val="00A61F41"/>
    <w:rsid w:val="00A62338"/>
    <w:rsid w:val="00A63E91"/>
    <w:rsid w:val="00A6595F"/>
    <w:rsid w:val="00A67B79"/>
    <w:rsid w:val="00A714F7"/>
    <w:rsid w:val="00A71D3B"/>
    <w:rsid w:val="00A735A5"/>
    <w:rsid w:val="00A7541F"/>
    <w:rsid w:val="00A761F8"/>
    <w:rsid w:val="00A7720C"/>
    <w:rsid w:val="00A77C61"/>
    <w:rsid w:val="00A80390"/>
    <w:rsid w:val="00A8269A"/>
    <w:rsid w:val="00A84BE6"/>
    <w:rsid w:val="00A8631D"/>
    <w:rsid w:val="00A865C7"/>
    <w:rsid w:val="00A907D0"/>
    <w:rsid w:val="00A9241D"/>
    <w:rsid w:val="00A93271"/>
    <w:rsid w:val="00A95A7B"/>
    <w:rsid w:val="00A96839"/>
    <w:rsid w:val="00A97A60"/>
    <w:rsid w:val="00AA2B3D"/>
    <w:rsid w:val="00AA2D5D"/>
    <w:rsid w:val="00AA2F61"/>
    <w:rsid w:val="00AA33C4"/>
    <w:rsid w:val="00AA3B1E"/>
    <w:rsid w:val="00AA3F3F"/>
    <w:rsid w:val="00AA551B"/>
    <w:rsid w:val="00AA55F2"/>
    <w:rsid w:val="00AA5D0E"/>
    <w:rsid w:val="00AA7F9D"/>
    <w:rsid w:val="00AB0108"/>
    <w:rsid w:val="00AB1061"/>
    <w:rsid w:val="00AB1445"/>
    <w:rsid w:val="00AB426F"/>
    <w:rsid w:val="00AD25A6"/>
    <w:rsid w:val="00AD41E0"/>
    <w:rsid w:val="00AD6364"/>
    <w:rsid w:val="00AD739E"/>
    <w:rsid w:val="00AD77D6"/>
    <w:rsid w:val="00AD7E95"/>
    <w:rsid w:val="00AE0FC6"/>
    <w:rsid w:val="00AE2C48"/>
    <w:rsid w:val="00AE69DC"/>
    <w:rsid w:val="00AE7AA6"/>
    <w:rsid w:val="00AF126B"/>
    <w:rsid w:val="00AF2B52"/>
    <w:rsid w:val="00AF54E4"/>
    <w:rsid w:val="00AF5A01"/>
    <w:rsid w:val="00AF6497"/>
    <w:rsid w:val="00B00B8B"/>
    <w:rsid w:val="00B01AC2"/>
    <w:rsid w:val="00B02AA5"/>
    <w:rsid w:val="00B05578"/>
    <w:rsid w:val="00B06A1B"/>
    <w:rsid w:val="00B11DA2"/>
    <w:rsid w:val="00B13656"/>
    <w:rsid w:val="00B14924"/>
    <w:rsid w:val="00B14C7E"/>
    <w:rsid w:val="00B1581B"/>
    <w:rsid w:val="00B20794"/>
    <w:rsid w:val="00B20A22"/>
    <w:rsid w:val="00B219F6"/>
    <w:rsid w:val="00B21FCC"/>
    <w:rsid w:val="00B23082"/>
    <w:rsid w:val="00B25507"/>
    <w:rsid w:val="00B266D4"/>
    <w:rsid w:val="00B27441"/>
    <w:rsid w:val="00B327E0"/>
    <w:rsid w:val="00B36D0A"/>
    <w:rsid w:val="00B378D2"/>
    <w:rsid w:val="00B40589"/>
    <w:rsid w:val="00B409B5"/>
    <w:rsid w:val="00B410F5"/>
    <w:rsid w:val="00B42391"/>
    <w:rsid w:val="00B437B6"/>
    <w:rsid w:val="00B45665"/>
    <w:rsid w:val="00B45FC6"/>
    <w:rsid w:val="00B46A37"/>
    <w:rsid w:val="00B50A34"/>
    <w:rsid w:val="00B52A01"/>
    <w:rsid w:val="00B56950"/>
    <w:rsid w:val="00B5738D"/>
    <w:rsid w:val="00B57A2F"/>
    <w:rsid w:val="00B63F96"/>
    <w:rsid w:val="00B64E53"/>
    <w:rsid w:val="00B64FF2"/>
    <w:rsid w:val="00B652B6"/>
    <w:rsid w:val="00B666B0"/>
    <w:rsid w:val="00B70EE6"/>
    <w:rsid w:val="00B7163D"/>
    <w:rsid w:val="00B7328E"/>
    <w:rsid w:val="00B73C92"/>
    <w:rsid w:val="00B76B19"/>
    <w:rsid w:val="00B80987"/>
    <w:rsid w:val="00B814F2"/>
    <w:rsid w:val="00B840B1"/>
    <w:rsid w:val="00B8571A"/>
    <w:rsid w:val="00B85D4E"/>
    <w:rsid w:val="00B85F60"/>
    <w:rsid w:val="00B875F6"/>
    <w:rsid w:val="00B878DE"/>
    <w:rsid w:val="00B90034"/>
    <w:rsid w:val="00B900C0"/>
    <w:rsid w:val="00B9122A"/>
    <w:rsid w:val="00B9146F"/>
    <w:rsid w:val="00B9228A"/>
    <w:rsid w:val="00B92F7C"/>
    <w:rsid w:val="00B941F5"/>
    <w:rsid w:val="00B94BC8"/>
    <w:rsid w:val="00B94CC6"/>
    <w:rsid w:val="00B958FE"/>
    <w:rsid w:val="00B97A75"/>
    <w:rsid w:val="00BA1F8B"/>
    <w:rsid w:val="00BA2566"/>
    <w:rsid w:val="00BA3777"/>
    <w:rsid w:val="00BA39E5"/>
    <w:rsid w:val="00BA5E5D"/>
    <w:rsid w:val="00BA754F"/>
    <w:rsid w:val="00BB220D"/>
    <w:rsid w:val="00BB2859"/>
    <w:rsid w:val="00BB5319"/>
    <w:rsid w:val="00BB60F8"/>
    <w:rsid w:val="00BB7D77"/>
    <w:rsid w:val="00BB7F49"/>
    <w:rsid w:val="00BC1700"/>
    <w:rsid w:val="00BC1C77"/>
    <w:rsid w:val="00BC1D49"/>
    <w:rsid w:val="00BC221B"/>
    <w:rsid w:val="00BC3674"/>
    <w:rsid w:val="00BC4D95"/>
    <w:rsid w:val="00BC5056"/>
    <w:rsid w:val="00BC778D"/>
    <w:rsid w:val="00BC77BD"/>
    <w:rsid w:val="00BC7F10"/>
    <w:rsid w:val="00BD1161"/>
    <w:rsid w:val="00BD1574"/>
    <w:rsid w:val="00BD1F8B"/>
    <w:rsid w:val="00BD2630"/>
    <w:rsid w:val="00BD2CF9"/>
    <w:rsid w:val="00BD3704"/>
    <w:rsid w:val="00BD389E"/>
    <w:rsid w:val="00BD5535"/>
    <w:rsid w:val="00BD5E65"/>
    <w:rsid w:val="00BD635D"/>
    <w:rsid w:val="00BE06C6"/>
    <w:rsid w:val="00BE33F0"/>
    <w:rsid w:val="00BE3F47"/>
    <w:rsid w:val="00BE73BB"/>
    <w:rsid w:val="00BF0F39"/>
    <w:rsid w:val="00BF4071"/>
    <w:rsid w:val="00BF42E6"/>
    <w:rsid w:val="00BF5239"/>
    <w:rsid w:val="00C00DE1"/>
    <w:rsid w:val="00C028CA"/>
    <w:rsid w:val="00C0303C"/>
    <w:rsid w:val="00C03F98"/>
    <w:rsid w:val="00C0600C"/>
    <w:rsid w:val="00C100FA"/>
    <w:rsid w:val="00C11A1A"/>
    <w:rsid w:val="00C1528E"/>
    <w:rsid w:val="00C157E6"/>
    <w:rsid w:val="00C1669A"/>
    <w:rsid w:val="00C17004"/>
    <w:rsid w:val="00C2096D"/>
    <w:rsid w:val="00C20CD2"/>
    <w:rsid w:val="00C21931"/>
    <w:rsid w:val="00C26758"/>
    <w:rsid w:val="00C304F3"/>
    <w:rsid w:val="00C3100A"/>
    <w:rsid w:val="00C3388A"/>
    <w:rsid w:val="00C33D6A"/>
    <w:rsid w:val="00C33EA1"/>
    <w:rsid w:val="00C34037"/>
    <w:rsid w:val="00C34170"/>
    <w:rsid w:val="00C351D6"/>
    <w:rsid w:val="00C36191"/>
    <w:rsid w:val="00C409F6"/>
    <w:rsid w:val="00C40B0C"/>
    <w:rsid w:val="00C42292"/>
    <w:rsid w:val="00C42837"/>
    <w:rsid w:val="00C42947"/>
    <w:rsid w:val="00C43C26"/>
    <w:rsid w:val="00C44D90"/>
    <w:rsid w:val="00C45F31"/>
    <w:rsid w:val="00C47607"/>
    <w:rsid w:val="00C52CCC"/>
    <w:rsid w:val="00C52F6B"/>
    <w:rsid w:val="00C53226"/>
    <w:rsid w:val="00C542D6"/>
    <w:rsid w:val="00C56715"/>
    <w:rsid w:val="00C56B52"/>
    <w:rsid w:val="00C5729F"/>
    <w:rsid w:val="00C57FD9"/>
    <w:rsid w:val="00C64B05"/>
    <w:rsid w:val="00C6532E"/>
    <w:rsid w:val="00C6572B"/>
    <w:rsid w:val="00C678F7"/>
    <w:rsid w:val="00C67CD8"/>
    <w:rsid w:val="00C7173E"/>
    <w:rsid w:val="00C72D7C"/>
    <w:rsid w:val="00C73CE4"/>
    <w:rsid w:val="00C7479E"/>
    <w:rsid w:val="00C7546C"/>
    <w:rsid w:val="00C8013A"/>
    <w:rsid w:val="00C818F1"/>
    <w:rsid w:val="00C831E0"/>
    <w:rsid w:val="00C83A7F"/>
    <w:rsid w:val="00C85B6C"/>
    <w:rsid w:val="00C8791A"/>
    <w:rsid w:val="00C87DBC"/>
    <w:rsid w:val="00C87F13"/>
    <w:rsid w:val="00C87FBF"/>
    <w:rsid w:val="00C901B0"/>
    <w:rsid w:val="00C9045A"/>
    <w:rsid w:val="00C90C74"/>
    <w:rsid w:val="00C92AC3"/>
    <w:rsid w:val="00C92CC1"/>
    <w:rsid w:val="00C92D58"/>
    <w:rsid w:val="00C944EA"/>
    <w:rsid w:val="00C95095"/>
    <w:rsid w:val="00C95E12"/>
    <w:rsid w:val="00CA1BE6"/>
    <w:rsid w:val="00CA2BEF"/>
    <w:rsid w:val="00CA4805"/>
    <w:rsid w:val="00CA4A99"/>
    <w:rsid w:val="00CA5311"/>
    <w:rsid w:val="00CA65A7"/>
    <w:rsid w:val="00CA68EB"/>
    <w:rsid w:val="00CB2563"/>
    <w:rsid w:val="00CB45A5"/>
    <w:rsid w:val="00CB5B13"/>
    <w:rsid w:val="00CB5BEA"/>
    <w:rsid w:val="00CB5C8B"/>
    <w:rsid w:val="00CB71FD"/>
    <w:rsid w:val="00CC08CC"/>
    <w:rsid w:val="00CC7748"/>
    <w:rsid w:val="00CD43C5"/>
    <w:rsid w:val="00CD531D"/>
    <w:rsid w:val="00CE105F"/>
    <w:rsid w:val="00CE176F"/>
    <w:rsid w:val="00CE260A"/>
    <w:rsid w:val="00CE33FB"/>
    <w:rsid w:val="00CE3C16"/>
    <w:rsid w:val="00CE52B7"/>
    <w:rsid w:val="00CE5FEF"/>
    <w:rsid w:val="00CE7069"/>
    <w:rsid w:val="00CE7EF0"/>
    <w:rsid w:val="00CF0247"/>
    <w:rsid w:val="00CF195F"/>
    <w:rsid w:val="00CF2771"/>
    <w:rsid w:val="00CF373C"/>
    <w:rsid w:val="00D00F47"/>
    <w:rsid w:val="00D0270F"/>
    <w:rsid w:val="00D03FE8"/>
    <w:rsid w:val="00D049C7"/>
    <w:rsid w:val="00D04F1D"/>
    <w:rsid w:val="00D0578A"/>
    <w:rsid w:val="00D10622"/>
    <w:rsid w:val="00D10626"/>
    <w:rsid w:val="00D12F2C"/>
    <w:rsid w:val="00D13121"/>
    <w:rsid w:val="00D15404"/>
    <w:rsid w:val="00D158EE"/>
    <w:rsid w:val="00D21CBE"/>
    <w:rsid w:val="00D21D9B"/>
    <w:rsid w:val="00D21F1F"/>
    <w:rsid w:val="00D23844"/>
    <w:rsid w:val="00D245A1"/>
    <w:rsid w:val="00D25590"/>
    <w:rsid w:val="00D25B2B"/>
    <w:rsid w:val="00D25C86"/>
    <w:rsid w:val="00D2624A"/>
    <w:rsid w:val="00D3212D"/>
    <w:rsid w:val="00D33257"/>
    <w:rsid w:val="00D36378"/>
    <w:rsid w:val="00D36EB3"/>
    <w:rsid w:val="00D36EDA"/>
    <w:rsid w:val="00D40E72"/>
    <w:rsid w:val="00D41AAE"/>
    <w:rsid w:val="00D420D5"/>
    <w:rsid w:val="00D43605"/>
    <w:rsid w:val="00D45825"/>
    <w:rsid w:val="00D471A9"/>
    <w:rsid w:val="00D50450"/>
    <w:rsid w:val="00D51740"/>
    <w:rsid w:val="00D51856"/>
    <w:rsid w:val="00D52B20"/>
    <w:rsid w:val="00D554DA"/>
    <w:rsid w:val="00D557AA"/>
    <w:rsid w:val="00D57DA7"/>
    <w:rsid w:val="00D66782"/>
    <w:rsid w:val="00D6779C"/>
    <w:rsid w:val="00D71CA1"/>
    <w:rsid w:val="00D72924"/>
    <w:rsid w:val="00D72D12"/>
    <w:rsid w:val="00D76191"/>
    <w:rsid w:val="00D766E4"/>
    <w:rsid w:val="00D80045"/>
    <w:rsid w:val="00D80A4F"/>
    <w:rsid w:val="00D81C66"/>
    <w:rsid w:val="00D826C0"/>
    <w:rsid w:val="00D83D15"/>
    <w:rsid w:val="00D854C9"/>
    <w:rsid w:val="00D8551A"/>
    <w:rsid w:val="00D855F0"/>
    <w:rsid w:val="00D86514"/>
    <w:rsid w:val="00D90031"/>
    <w:rsid w:val="00D908D1"/>
    <w:rsid w:val="00D919F8"/>
    <w:rsid w:val="00D9255C"/>
    <w:rsid w:val="00D925CB"/>
    <w:rsid w:val="00D92E34"/>
    <w:rsid w:val="00D92FAB"/>
    <w:rsid w:val="00D93115"/>
    <w:rsid w:val="00D9364D"/>
    <w:rsid w:val="00D95F22"/>
    <w:rsid w:val="00D97A0A"/>
    <w:rsid w:val="00DA1FBD"/>
    <w:rsid w:val="00DA4348"/>
    <w:rsid w:val="00DA7E7B"/>
    <w:rsid w:val="00DB1F34"/>
    <w:rsid w:val="00DB36DE"/>
    <w:rsid w:val="00DB3BDF"/>
    <w:rsid w:val="00DB41CA"/>
    <w:rsid w:val="00DB4711"/>
    <w:rsid w:val="00DB4D11"/>
    <w:rsid w:val="00DB6948"/>
    <w:rsid w:val="00DB6BB1"/>
    <w:rsid w:val="00DB79A8"/>
    <w:rsid w:val="00DC06D0"/>
    <w:rsid w:val="00DC0F08"/>
    <w:rsid w:val="00DC2D8A"/>
    <w:rsid w:val="00DC6350"/>
    <w:rsid w:val="00DD3340"/>
    <w:rsid w:val="00DD3752"/>
    <w:rsid w:val="00DD620E"/>
    <w:rsid w:val="00DD75B0"/>
    <w:rsid w:val="00DD75C3"/>
    <w:rsid w:val="00DE0C01"/>
    <w:rsid w:val="00DE2AB3"/>
    <w:rsid w:val="00DE4035"/>
    <w:rsid w:val="00DE40C2"/>
    <w:rsid w:val="00DE7659"/>
    <w:rsid w:val="00DE7BA6"/>
    <w:rsid w:val="00DF0208"/>
    <w:rsid w:val="00DF03B4"/>
    <w:rsid w:val="00DF0893"/>
    <w:rsid w:val="00DF2836"/>
    <w:rsid w:val="00DF3810"/>
    <w:rsid w:val="00DF3B9A"/>
    <w:rsid w:val="00DF43B9"/>
    <w:rsid w:val="00DF4931"/>
    <w:rsid w:val="00DF5B9C"/>
    <w:rsid w:val="00E012BC"/>
    <w:rsid w:val="00E0189C"/>
    <w:rsid w:val="00E04BFA"/>
    <w:rsid w:val="00E0515C"/>
    <w:rsid w:val="00E054B7"/>
    <w:rsid w:val="00E07217"/>
    <w:rsid w:val="00E07B93"/>
    <w:rsid w:val="00E10117"/>
    <w:rsid w:val="00E10729"/>
    <w:rsid w:val="00E1072F"/>
    <w:rsid w:val="00E10CC6"/>
    <w:rsid w:val="00E10D24"/>
    <w:rsid w:val="00E126EB"/>
    <w:rsid w:val="00E12C65"/>
    <w:rsid w:val="00E12C92"/>
    <w:rsid w:val="00E13937"/>
    <w:rsid w:val="00E14C2C"/>
    <w:rsid w:val="00E166C3"/>
    <w:rsid w:val="00E178B6"/>
    <w:rsid w:val="00E17CF9"/>
    <w:rsid w:val="00E200BE"/>
    <w:rsid w:val="00E20144"/>
    <w:rsid w:val="00E2082F"/>
    <w:rsid w:val="00E214F0"/>
    <w:rsid w:val="00E216CC"/>
    <w:rsid w:val="00E21E52"/>
    <w:rsid w:val="00E2263F"/>
    <w:rsid w:val="00E24622"/>
    <w:rsid w:val="00E25943"/>
    <w:rsid w:val="00E25CD3"/>
    <w:rsid w:val="00E27160"/>
    <w:rsid w:val="00E27DEC"/>
    <w:rsid w:val="00E27FC1"/>
    <w:rsid w:val="00E3057F"/>
    <w:rsid w:val="00E309E0"/>
    <w:rsid w:val="00E30E01"/>
    <w:rsid w:val="00E37982"/>
    <w:rsid w:val="00E4117B"/>
    <w:rsid w:val="00E411F6"/>
    <w:rsid w:val="00E432B3"/>
    <w:rsid w:val="00E466B7"/>
    <w:rsid w:val="00E52755"/>
    <w:rsid w:val="00E5283B"/>
    <w:rsid w:val="00E54D1A"/>
    <w:rsid w:val="00E61288"/>
    <w:rsid w:val="00E61D79"/>
    <w:rsid w:val="00E67BB7"/>
    <w:rsid w:val="00E706EB"/>
    <w:rsid w:val="00E71C12"/>
    <w:rsid w:val="00E72616"/>
    <w:rsid w:val="00E735A7"/>
    <w:rsid w:val="00E7430B"/>
    <w:rsid w:val="00E75886"/>
    <w:rsid w:val="00E75A3A"/>
    <w:rsid w:val="00E76CD8"/>
    <w:rsid w:val="00E7718D"/>
    <w:rsid w:val="00E807A3"/>
    <w:rsid w:val="00E8733F"/>
    <w:rsid w:val="00E90D06"/>
    <w:rsid w:val="00E9563E"/>
    <w:rsid w:val="00E95CD0"/>
    <w:rsid w:val="00E968D3"/>
    <w:rsid w:val="00E976B5"/>
    <w:rsid w:val="00EA0D85"/>
    <w:rsid w:val="00EA1007"/>
    <w:rsid w:val="00EA2D61"/>
    <w:rsid w:val="00EA37B8"/>
    <w:rsid w:val="00EA3E1D"/>
    <w:rsid w:val="00EA3F9B"/>
    <w:rsid w:val="00EA4B7E"/>
    <w:rsid w:val="00EA5055"/>
    <w:rsid w:val="00EA705F"/>
    <w:rsid w:val="00EB17A1"/>
    <w:rsid w:val="00EB2106"/>
    <w:rsid w:val="00EB530B"/>
    <w:rsid w:val="00EB53D4"/>
    <w:rsid w:val="00EB5A96"/>
    <w:rsid w:val="00EB791E"/>
    <w:rsid w:val="00EC175D"/>
    <w:rsid w:val="00EC4E0E"/>
    <w:rsid w:val="00ED0567"/>
    <w:rsid w:val="00ED0569"/>
    <w:rsid w:val="00ED259F"/>
    <w:rsid w:val="00ED4F64"/>
    <w:rsid w:val="00ED5347"/>
    <w:rsid w:val="00ED6587"/>
    <w:rsid w:val="00ED7607"/>
    <w:rsid w:val="00ED77CE"/>
    <w:rsid w:val="00ED7BA2"/>
    <w:rsid w:val="00EE0144"/>
    <w:rsid w:val="00EE245A"/>
    <w:rsid w:val="00EE30B5"/>
    <w:rsid w:val="00EE51F3"/>
    <w:rsid w:val="00EE5D9F"/>
    <w:rsid w:val="00EE6D2A"/>
    <w:rsid w:val="00EF11E3"/>
    <w:rsid w:val="00EF1FEB"/>
    <w:rsid w:val="00EF23C8"/>
    <w:rsid w:val="00EF279C"/>
    <w:rsid w:val="00EF4113"/>
    <w:rsid w:val="00EF5D5C"/>
    <w:rsid w:val="00EF63F2"/>
    <w:rsid w:val="00EF6432"/>
    <w:rsid w:val="00EF6935"/>
    <w:rsid w:val="00EF6B22"/>
    <w:rsid w:val="00EF7203"/>
    <w:rsid w:val="00EF7AB9"/>
    <w:rsid w:val="00F001B3"/>
    <w:rsid w:val="00F00E55"/>
    <w:rsid w:val="00F041E8"/>
    <w:rsid w:val="00F052A6"/>
    <w:rsid w:val="00F06185"/>
    <w:rsid w:val="00F06F22"/>
    <w:rsid w:val="00F1354F"/>
    <w:rsid w:val="00F13C9A"/>
    <w:rsid w:val="00F1683E"/>
    <w:rsid w:val="00F174AF"/>
    <w:rsid w:val="00F22E6E"/>
    <w:rsid w:val="00F248C8"/>
    <w:rsid w:val="00F31C41"/>
    <w:rsid w:val="00F32639"/>
    <w:rsid w:val="00F32A73"/>
    <w:rsid w:val="00F331F9"/>
    <w:rsid w:val="00F33C3F"/>
    <w:rsid w:val="00F415CF"/>
    <w:rsid w:val="00F434F3"/>
    <w:rsid w:val="00F456C1"/>
    <w:rsid w:val="00F46D1D"/>
    <w:rsid w:val="00F470F6"/>
    <w:rsid w:val="00F50392"/>
    <w:rsid w:val="00F50694"/>
    <w:rsid w:val="00F53D8E"/>
    <w:rsid w:val="00F5457B"/>
    <w:rsid w:val="00F548E8"/>
    <w:rsid w:val="00F56DC8"/>
    <w:rsid w:val="00F57B49"/>
    <w:rsid w:val="00F60022"/>
    <w:rsid w:val="00F60666"/>
    <w:rsid w:val="00F62645"/>
    <w:rsid w:val="00F6300F"/>
    <w:rsid w:val="00F66BB2"/>
    <w:rsid w:val="00F66E71"/>
    <w:rsid w:val="00F702AD"/>
    <w:rsid w:val="00F70BCB"/>
    <w:rsid w:val="00F72E90"/>
    <w:rsid w:val="00F7407F"/>
    <w:rsid w:val="00F74C82"/>
    <w:rsid w:val="00F75216"/>
    <w:rsid w:val="00F75852"/>
    <w:rsid w:val="00F75959"/>
    <w:rsid w:val="00F805D9"/>
    <w:rsid w:val="00F8139C"/>
    <w:rsid w:val="00F81400"/>
    <w:rsid w:val="00F8342F"/>
    <w:rsid w:val="00F8376E"/>
    <w:rsid w:val="00F845B5"/>
    <w:rsid w:val="00F8551F"/>
    <w:rsid w:val="00F85D44"/>
    <w:rsid w:val="00F86480"/>
    <w:rsid w:val="00F86A6F"/>
    <w:rsid w:val="00F86CB9"/>
    <w:rsid w:val="00F877B8"/>
    <w:rsid w:val="00F87A54"/>
    <w:rsid w:val="00F912B0"/>
    <w:rsid w:val="00F92105"/>
    <w:rsid w:val="00F924E5"/>
    <w:rsid w:val="00F9320B"/>
    <w:rsid w:val="00F955F0"/>
    <w:rsid w:val="00F95790"/>
    <w:rsid w:val="00F964FB"/>
    <w:rsid w:val="00FA012E"/>
    <w:rsid w:val="00FA0C73"/>
    <w:rsid w:val="00FA4FB1"/>
    <w:rsid w:val="00FA5096"/>
    <w:rsid w:val="00FA52C7"/>
    <w:rsid w:val="00FA5BDD"/>
    <w:rsid w:val="00FA62A8"/>
    <w:rsid w:val="00FB177D"/>
    <w:rsid w:val="00FB263E"/>
    <w:rsid w:val="00FB3C8F"/>
    <w:rsid w:val="00FB4E0E"/>
    <w:rsid w:val="00FB5814"/>
    <w:rsid w:val="00FB60C1"/>
    <w:rsid w:val="00FB6C89"/>
    <w:rsid w:val="00FB76A0"/>
    <w:rsid w:val="00FC08C1"/>
    <w:rsid w:val="00FC1C1A"/>
    <w:rsid w:val="00FC4D35"/>
    <w:rsid w:val="00FC55E9"/>
    <w:rsid w:val="00FC5988"/>
    <w:rsid w:val="00FC6098"/>
    <w:rsid w:val="00FD25BD"/>
    <w:rsid w:val="00FD4D6F"/>
    <w:rsid w:val="00FD76D3"/>
    <w:rsid w:val="00FE046D"/>
    <w:rsid w:val="00FE26C4"/>
    <w:rsid w:val="00FE2968"/>
    <w:rsid w:val="00FE31D4"/>
    <w:rsid w:val="00FE407D"/>
    <w:rsid w:val="00FE48C8"/>
    <w:rsid w:val="00FE562C"/>
    <w:rsid w:val="00FE5FAE"/>
    <w:rsid w:val="00FF38AF"/>
    <w:rsid w:val="00FF3DCD"/>
    <w:rsid w:val="00FF53E2"/>
    <w:rsid w:val="00FF63CA"/>
    <w:rsid w:val="00FF65AE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FCDFE78-1CE7-40E7-B655-379791FA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Ind w:w="0" w:type="dxa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5ABE7A-B29F-46CB-A778-BD2AA118A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TotalTime>1200</TotalTime>
  <Pages>26</Pages>
  <Words>4480</Words>
  <Characters>24194</Characters>
  <Application>Microsoft Office Word</Application>
  <DocSecurity>0</DocSecurity>
  <Lines>201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28617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Lenovo</cp:lastModifiedBy>
  <cp:revision>263</cp:revision>
  <cp:lastPrinted>2006-08-08T20:14:00Z</cp:lastPrinted>
  <dcterms:created xsi:type="dcterms:W3CDTF">2019-10-11T16:25:00Z</dcterms:created>
  <dcterms:modified xsi:type="dcterms:W3CDTF">2020-02-05T14:56:00Z</dcterms:modified>
</cp:coreProperties>
</file>