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D1EDD" w14:textId="5B060D8E" w:rsidR="00A735A5" w:rsidRPr="00C03F98" w:rsidRDefault="00825F00">
      <w:pPr>
        <w:pStyle w:val="TituloDocumento"/>
        <w:rPr>
          <w:sz w:val="52"/>
          <w:szCs w:val="52"/>
        </w:rPr>
      </w:pPr>
      <w:r w:rsidRPr="00C03F98">
        <w:rPr>
          <w:sz w:val="52"/>
          <w:szCs w:val="52"/>
        </w:rPr>
        <w:fldChar w:fldCharType="begin"/>
      </w:r>
      <w:r w:rsidR="00C03F98" w:rsidRPr="00C03F98">
        <w:rPr>
          <w:sz w:val="52"/>
          <w:szCs w:val="52"/>
        </w:rPr>
        <w:instrText xml:space="preserve"> ASK  NomeCasoUso "Inserir a identificaç</w:instrText>
      </w:r>
      <w:r w:rsidR="00C03F98" w:rsidRPr="00C03F98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C03F98">
        <w:rPr>
          <w:sz w:val="52"/>
          <w:szCs w:val="52"/>
        </w:rPr>
        <w:fldChar w:fldCharType="separate"/>
      </w:r>
      <w:bookmarkStart w:id="0" w:name="NomeCasoUso"/>
      <w:r w:rsidR="00C03F98" w:rsidRPr="00C03F98">
        <w:rPr>
          <w:sz w:val="52"/>
          <w:szCs w:val="52"/>
        </w:rPr>
        <w:t>### - Nome do Caso de Uso</w:t>
      </w:r>
      <w:bookmarkEnd w:id="0"/>
      <w:r w:rsidRPr="00C03F98">
        <w:rPr>
          <w:sz w:val="52"/>
          <w:szCs w:val="52"/>
        </w:rPr>
        <w:fldChar w:fldCharType="end"/>
      </w:r>
      <w:r w:rsidR="00E20144">
        <w:rPr>
          <w:sz w:val="52"/>
          <w:szCs w:val="52"/>
        </w:rPr>
        <w:fldChar w:fldCharType="begin"/>
      </w:r>
      <w:r w:rsidR="00E20144">
        <w:rPr>
          <w:sz w:val="52"/>
          <w:szCs w:val="52"/>
        </w:rPr>
        <w:instrText xml:space="preserve"> Ref NomeCasoUso \*MERGEFORMAT </w:instrText>
      </w:r>
      <w:r w:rsidR="00E20144">
        <w:rPr>
          <w:sz w:val="52"/>
          <w:szCs w:val="52"/>
        </w:rPr>
        <w:fldChar w:fldCharType="separate"/>
      </w:r>
      <w:r w:rsidR="00076318">
        <w:rPr>
          <w:sz w:val="52"/>
          <w:szCs w:val="52"/>
        </w:rPr>
        <w:t>HST</w:t>
      </w:r>
      <w:r w:rsidR="00AF2B52">
        <w:rPr>
          <w:sz w:val="52"/>
          <w:szCs w:val="52"/>
        </w:rPr>
        <w:t>0</w:t>
      </w:r>
      <w:r w:rsidR="0068337B">
        <w:rPr>
          <w:sz w:val="52"/>
          <w:szCs w:val="52"/>
        </w:rPr>
        <w:t>2</w:t>
      </w:r>
      <w:r w:rsidR="00C03F98" w:rsidRPr="00C03F98">
        <w:rPr>
          <w:sz w:val="52"/>
          <w:szCs w:val="52"/>
        </w:rPr>
        <w:t xml:space="preserve"> - </w:t>
      </w:r>
      <w:r w:rsidR="00E20144">
        <w:rPr>
          <w:sz w:val="52"/>
          <w:szCs w:val="52"/>
        </w:rPr>
        <w:fldChar w:fldCharType="end"/>
      </w:r>
      <w:r w:rsidR="008E139D">
        <w:rPr>
          <w:sz w:val="52"/>
          <w:szCs w:val="52"/>
        </w:rPr>
        <w:t>Manter Calendário Eleitoral</w:t>
      </w:r>
      <w:r w:rsidR="0068337B">
        <w:rPr>
          <w:sz w:val="52"/>
          <w:szCs w:val="52"/>
        </w:rPr>
        <w:t xml:space="preserve"> – Aba Período (Incluir/Alterar)</w:t>
      </w:r>
    </w:p>
    <w:p w14:paraId="5ECACC84" w14:textId="0710FF88" w:rsidR="00AF2B52" w:rsidRPr="00852A8B" w:rsidRDefault="00825F00" w:rsidP="00AF2B52">
      <w:pPr>
        <w:pStyle w:val="NomeProjeto"/>
      </w:pPr>
      <w:r>
        <w:fldChar w:fldCharType="begin"/>
      </w:r>
      <w:r w:rsidR="00A735A5">
        <w:instrText xml:space="preserve"> ASK  NomePr</w:instrText>
      </w:r>
      <w:r w:rsidR="00C03F98">
        <w:instrText>oduto</w:instrText>
      </w:r>
      <w:r w:rsidR="00A735A5">
        <w:instrText xml:space="preserve"> "Informe o nome do </w:instrText>
      </w:r>
      <w:r w:rsidR="00C03F98">
        <w:instrText>produto</w:instrText>
      </w:r>
      <w:r w:rsidR="00A735A5">
        <w:instrText xml:space="preserve">"  \* MERGEFORMAT </w:instrText>
      </w:r>
      <w:r>
        <w:fldChar w:fldCharType="separate"/>
      </w:r>
      <w:bookmarkStart w:id="1" w:name="NomeProjeto"/>
      <w:bookmarkStart w:id="2" w:name="NomeProduto"/>
      <w:r w:rsidR="00C03F98">
        <w:t>&lt;Nome do Produto&gt;</w:t>
      </w:r>
      <w:bookmarkEnd w:id="1"/>
      <w:bookmarkEnd w:id="2"/>
      <w:r>
        <w:fldChar w:fldCharType="end"/>
      </w:r>
      <w:r w:rsidR="008E139D">
        <w:t xml:space="preserve">Sistema </w:t>
      </w:r>
      <w:r w:rsidR="00675004">
        <w:t>Processo Eleitoral</w:t>
      </w:r>
    </w:p>
    <w:p w14:paraId="5A8E73EC" w14:textId="77777777" w:rsidR="00A735A5" w:rsidRDefault="00825F00">
      <w:pPr>
        <w:pStyle w:val="NomeCliente"/>
      </w:pPr>
      <w:r>
        <w:fldChar w:fldCharType="begin"/>
      </w:r>
      <w:r w:rsidR="00A735A5">
        <w:instrText xml:space="preserve"> ASK  NomeCliente "Informe o nome do cliente"  \* MERGEFORMAT </w:instrText>
      </w:r>
      <w:r>
        <w:fldChar w:fldCharType="separate"/>
      </w:r>
      <w:bookmarkStart w:id="3" w:name="NomeCliente"/>
      <w:r w:rsidR="00C03F98">
        <w:t>&lt;Nome do cliente&gt;</w:t>
      </w:r>
      <w:bookmarkEnd w:id="3"/>
      <w:r>
        <w:fldChar w:fldCharType="end"/>
      </w:r>
      <w:r>
        <w:fldChar w:fldCharType="begin"/>
      </w:r>
      <w:r w:rsidR="00C42947">
        <w:instrText xml:space="preserve"> REF NomeCliente </w:instrText>
      </w:r>
      <w:r>
        <w:fldChar w:fldCharType="separate"/>
      </w:r>
      <w:r w:rsidR="00076318">
        <w:t>CAU</w:t>
      </w:r>
      <w:r>
        <w:fldChar w:fldCharType="end"/>
      </w:r>
    </w:p>
    <w:p w14:paraId="26020D1D" w14:textId="77777777" w:rsidR="00A735A5" w:rsidRPr="00970B0C" w:rsidRDefault="00A735A5">
      <w:pPr>
        <w:pStyle w:val="NomeCliente"/>
        <w:sectPr w:rsidR="00A735A5" w:rsidRPr="00970B0C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Default="00E25943" w:rsidP="00E25943">
      <w:pPr>
        <w:pStyle w:val="Dica"/>
        <w:spacing w:after="0"/>
      </w:pPr>
    </w:p>
    <w:p w14:paraId="09D3AC62" w14:textId="77777777" w:rsidR="00A735A5" w:rsidRPr="00B407F6" w:rsidRDefault="00A735A5">
      <w:pPr>
        <w:rPr>
          <w:rFonts w:ascii="Verdana" w:hAnsi="Verdana" w:cs="Arial"/>
          <w:b/>
          <w:bCs/>
          <w:sz w:val="24"/>
          <w:szCs w:val="24"/>
        </w:rPr>
      </w:pPr>
      <w:r>
        <w:br w:type="page"/>
      </w:r>
      <w:r w:rsidRPr="00B407F6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B407F6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Observações</w:t>
            </w:r>
          </w:p>
        </w:tc>
      </w:tr>
      <w:tr w:rsidR="00D45825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77777777" w:rsidR="00A735A5" w:rsidRPr="00BA5059" w:rsidRDefault="00076318">
            <w:pPr>
              <w:jc w:val="center"/>
            </w:pPr>
            <w:r>
              <w:t>1.0</w:t>
            </w:r>
          </w:p>
        </w:tc>
        <w:tc>
          <w:tcPr>
            <w:tcW w:w="1425" w:type="dxa"/>
            <w:vAlign w:val="bottom"/>
          </w:tcPr>
          <w:p w14:paraId="3828512A" w14:textId="3ABFDA56" w:rsidR="00A735A5" w:rsidRPr="00BA5059" w:rsidRDefault="00675004" w:rsidP="00675004">
            <w:pPr>
              <w:jc w:val="center"/>
            </w:pPr>
            <w:r>
              <w:t>09</w:t>
            </w:r>
            <w:r w:rsidR="00B01AC2">
              <w:t>/0</w:t>
            </w:r>
            <w:r>
              <w:t>7</w:t>
            </w:r>
            <w:r w:rsidR="00076318">
              <w:t>/2019</w:t>
            </w:r>
          </w:p>
        </w:tc>
        <w:tc>
          <w:tcPr>
            <w:tcW w:w="2405" w:type="dxa"/>
            <w:vAlign w:val="center"/>
          </w:tcPr>
          <w:p w14:paraId="7DBE843B" w14:textId="4AC404EF" w:rsidR="00A735A5" w:rsidRPr="00BA5059" w:rsidRDefault="00675004" w:rsidP="00675004">
            <w:pPr>
              <w:ind w:left="169"/>
              <w:jc w:val="left"/>
            </w:pPr>
            <w:r>
              <w:t>Cláudia Ávila</w:t>
            </w:r>
          </w:p>
        </w:tc>
        <w:tc>
          <w:tcPr>
            <w:tcW w:w="4203" w:type="dxa"/>
          </w:tcPr>
          <w:p w14:paraId="10E3D2AF" w14:textId="77777777" w:rsidR="00A735A5" w:rsidRPr="00BA5059" w:rsidRDefault="00076318">
            <w:pPr>
              <w:ind w:left="174"/>
              <w:jc w:val="left"/>
            </w:pPr>
            <w:r>
              <w:t>Criação da história.</w:t>
            </w:r>
          </w:p>
        </w:tc>
      </w:tr>
      <w:tr w:rsidR="00272EF6" w14:paraId="113A2C98" w14:textId="77777777" w:rsidTr="00C03F98">
        <w:trPr>
          <w:cantSplit/>
          <w:jc w:val="center"/>
        </w:trPr>
        <w:tc>
          <w:tcPr>
            <w:tcW w:w="1589" w:type="dxa"/>
          </w:tcPr>
          <w:p w14:paraId="61818872" w14:textId="5DE3C3E3" w:rsidR="00272EF6" w:rsidRDefault="00272EF6" w:rsidP="00272EF6">
            <w:pPr>
              <w:jc w:val="center"/>
            </w:pPr>
            <w:r>
              <w:t>1.1</w:t>
            </w:r>
          </w:p>
        </w:tc>
        <w:tc>
          <w:tcPr>
            <w:tcW w:w="1425" w:type="dxa"/>
            <w:vAlign w:val="bottom"/>
          </w:tcPr>
          <w:p w14:paraId="415C6ABC" w14:textId="56531C08" w:rsidR="00272EF6" w:rsidRDefault="00272EF6" w:rsidP="00272EF6">
            <w:pPr>
              <w:jc w:val="center"/>
            </w:pPr>
            <w:r>
              <w:t>26/07/2019</w:t>
            </w:r>
          </w:p>
        </w:tc>
        <w:tc>
          <w:tcPr>
            <w:tcW w:w="2405" w:type="dxa"/>
            <w:vAlign w:val="center"/>
          </w:tcPr>
          <w:p w14:paraId="117788AA" w14:textId="4D673C1E" w:rsidR="00272EF6" w:rsidRDefault="00272EF6" w:rsidP="00272EF6">
            <w:pPr>
              <w:jc w:val="left"/>
            </w:pPr>
            <w:r>
              <w:t xml:space="preserve">   Cláudia Ávila</w:t>
            </w:r>
          </w:p>
        </w:tc>
        <w:tc>
          <w:tcPr>
            <w:tcW w:w="4203" w:type="dxa"/>
          </w:tcPr>
          <w:p w14:paraId="31C2977C" w14:textId="290752C8" w:rsidR="00272EF6" w:rsidRDefault="00272EF6" w:rsidP="00272EF6">
            <w:r>
              <w:t xml:space="preserve">   Alteração nas regras: </w:t>
            </w:r>
            <w:r w:rsidRPr="00272EF6">
              <w:rPr>
                <w:color w:val="31849B" w:themeColor="accent5" w:themeShade="BF"/>
              </w:rPr>
              <w:t>[</w:t>
            </w:r>
            <w:r w:rsidRPr="00272EF6">
              <w:rPr>
                <w:color w:val="31849B" w:themeColor="accent5" w:themeShade="BF"/>
              </w:rPr>
              <w:fldChar w:fldCharType="begin"/>
            </w:r>
            <w:r w:rsidRPr="00272EF6">
              <w:rPr>
                <w:color w:val="31849B" w:themeColor="accent5" w:themeShade="BF"/>
              </w:rPr>
              <w:instrText xml:space="preserve"> REF _Ref15023791 \r \h </w:instrText>
            </w:r>
            <w:r w:rsidRPr="00272EF6">
              <w:rPr>
                <w:color w:val="31849B" w:themeColor="accent5" w:themeShade="BF"/>
              </w:rPr>
            </w:r>
            <w:r w:rsidRPr="00272EF6">
              <w:rPr>
                <w:color w:val="31849B" w:themeColor="accent5" w:themeShade="BF"/>
              </w:rPr>
              <w:fldChar w:fldCharType="separate"/>
            </w:r>
            <w:r w:rsidRPr="00272EF6">
              <w:rPr>
                <w:color w:val="31849B" w:themeColor="accent5" w:themeShade="BF"/>
              </w:rPr>
              <w:t>2.1</w:t>
            </w:r>
            <w:r w:rsidRPr="00272EF6">
              <w:rPr>
                <w:color w:val="31849B" w:themeColor="accent5" w:themeShade="BF"/>
              </w:rPr>
              <w:fldChar w:fldCharType="end"/>
            </w:r>
            <w:proofErr w:type="gramStart"/>
            <w:r w:rsidRPr="00272EF6">
              <w:rPr>
                <w:color w:val="31849B" w:themeColor="accent5" w:themeShade="BF"/>
              </w:rPr>
              <w:t>]  [</w:t>
            </w:r>
            <w:proofErr w:type="gramEnd"/>
            <w:r w:rsidRPr="00272EF6">
              <w:rPr>
                <w:color w:val="31849B" w:themeColor="accent5" w:themeShade="BF"/>
              </w:rPr>
              <w:fldChar w:fldCharType="begin"/>
            </w:r>
            <w:r w:rsidRPr="00272EF6">
              <w:rPr>
                <w:color w:val="31849B" w:themeColor="accent5" w:themeShade="BF"/>
              </w:rPr>
              <w:instrText xml:space="preserve"> REF _Ref13836014 \r \h </w:instrText>
            </w:r>
            <w:r w:rsidRPr="00272EF6">
              <w:rPr>
                <w:color w:val="31849B" w:themeColor="accent5" w:themeShade="BF"/>
              </w:rPr>
            </w:r>
            <w:r w:rsidRPr="00272EF6">
              <w:rPr>
                <w:color w:val="31849B" w:themeColor="accent5" w:themeShade="BF"/>
              </w:rPr>
              <w:fldChar w:fldCharType="separate"/>
            </w:r>
            <w:r w:rsidRPr="00272EF6">
              <w:rPr>
                <w:color w:val="31849B" w:themeColor="accent5" w:themeShade="BF"/>
              </w:rPr>
              <w:t>2.1.18</w:t>
            </w:r>
            <w:r w:rsidRPr="00272EF6">
              <w:rPr>
                <w:color w:val="31849B" w:themeColor="accent5" w:themeShade="BF"/>
              </w:rPr>
              <w:fldChar w:fldCharType="end"/>
            </w:r>
            <w:r w:rsidRPr="00272EF6">
              <w:rPr>
                <w:color w:val="31849B" w:themeColor="accent5" w:themeShade="BF"/>
              </w:rPr>
              <w:t>]</w:t>
            </w:r>
          </w:p>
        </w:tc>
      </w:tr>
      <w:tr w:rsidR="001876DB" w14:paraId="4FAC04F0" w14:textId="77777777" w:rsidTr="00C03F98">
        <w:trPr>
          <w:cantSplit/>
          <w:jc w:val="center"/>
        </w:trPr>
        <w:tc>
          <w:tcPr>
            <w:tcW w:w="1589" w:type="dxa"/>
          </w:tcPr>
          <w:p w14:paraId="28E49108" w14:textId="6FDE0BFA" w:rsidR="001876DB" w:rsidRDefault="001876DB" w:rsidP="001876DB">
            <w:pPr>
              <w:jc w:val="center"/>
            </w:pPr>
            <w:r>
              <w:t>1.2</w:t>
            </w:r>
          </w:p>
        </w:tc>
        <w:tc>
          <w:tcPr>
            <w:tcW w:w="1425" w:type="dxa"/>
            <w:vAlign w:val="bottom"/>
          </w:tcPr>
          <w:p w14:paraId="639CB9F8" w14:textId="68A0FD19" w:rsidR="001876DB" w:rsidRDefault="001876DB" w:rsidP="001876DB">
            <w:pPr>
              <w:jc w:val="center"/>
            </w:pPr>
            <w:r>
              <w:t>04/09/2019</w:t>
            </w:r>
          </w:p>
        </w:tc>
        <w:tc>
          <w:tcPr>
            <w:tcW w:w="2405" w:type="dxa"/>
            <w:vAlign w:val="center"/>
          </w:tcPr>
          <w:p w14:paraId="0E9745AD" w14:textId="292AD7B8" w:rsidR="001876DB" w:rsidRDefault="001876DB" w:rsidP="001876DB">
            <w:pPr>
              <w:jc w:val="left"/>
            </w:pPr>
            <w:r>
              <w:t xml:space="preserve">   Cláudia Ávila</w:t>
            </w:r>
          </w:p>
        </w:tc>
        <w:tc>
          <w:tcPr>
            <w:tcW w:w="4203" w:type="dxa"/>
          </w:tcPr>
          <w:p w14:paraId="5C58A482" w14:textId="76E1639D" w:rsidR="001876DB" w:rsidRDefault="001876DB" w:rsidP="001876DB">
            <w:r>
              <w:t xml:space="preserve">   Alteração na regra: </w:t>
            </w:r>
            <w:r w:rsidRPr="00272EF6">
              <w:rPr>
                <w:color w:val="31849B" w:themeColor="accent5" w:themeShade="BF"/>
              </w:rPr>
              <w:t>[</w:t>
            </w:r>
            <w:r>
              <w:rPr>
                <w:color w:val="31849B" w:themeColor="accent5" w:themeShade="BF"/>
              </w:rPr>
              <w:fldChar w:fldCharType="begin"/>
            </w:r>
            <w:r>
              <w:rPr>
                <w:color w:val="31849B" w:themeColor="accent5" w:themeShade="BF"/>
              </w:rPr>
              <w:instrText xml:space="preserve"> REF _Ref13844709 \r \h </w:instrText>
            </w:r>
            <w:r>
              <w:rPr>
                <w:color w:val="31849B" w:themeColor="accent5" w:themeShade="BF"/>
              </w:rPr>
            </w:r>
            <w:r>
              <w:rPr>
                <w:color w:val="31849B" w:themeColor="accent5" w:themeShade="BF"/>
              </w:rPr>
              <w:fldChar w:fldCharType="separate"/>
            </w:r>
            <w:r>
              <w:rPr>
                <w:color w:val="31849B" w:themeColor="accent5" w:themeShade="BF"/>
              </w:rPr>
              <w:t>2.1.11</w:t>
            </w:r>
            <w:r>
              <w:rPr>
                <w:color w:val="31849B" w:themeColor="accent5" w:themeShade="BF"/>
              </w:rPr>
              <w:fldChar w:fldCharType="end"/>
            </w:r>
            <w:r w:rsidRPr="00272EF6">
              <w:rPr>
                <w:color w:val="31849B" w:themeColor="accent5" w:themeShade="BF"/>
              </w:rPr>
              <w:t>]</w:t>
            </w:r>
            <w:r>
              <w:rPr>
                <w:color w:val="31849B" w:themeColor="accent5" w:themeShade="BF"/>
              </w:rPr>
              <w:t xml:space="preserve"> </w:t>
            </w:r>
            <w:r w:rsidRPr="001876DB">
              <w:t>referente a utilização do mesmo nome para as Atividades.</w:t>
            </w:r>
          </w:p>
        </w:tc>
      </w:tr>
      <w:tr w:rsidR="008A5942" w14:paraId="1EF618AC" w14:textId="77777777" w:rsidTr="00C03F98">
        <w:trPr>
          <w:cantSplit/>
          <w:jc w:val="center"/>
        </w:trPr>
        <w:tc>
          <w:tcPr>
            <w:tcW w:w="1589" w:type="dxa"/>
          </w:tcPr>
          <w:p w14:paraId="27263385" w14:textId="1B77C3D3" w:rsidR="008A5942" w:rsidRDefault="008A5942" w:rsidP="00DA4E64">
            <w:pPr>
              <w:jc w:val="center"/>
            </w:pPr>
            <w:r>
              <w:t>1.</w:t>
            </w:r>
            <w:r w:rsidR="00DA4E64">
              <w:t>3</w:t>
            </w:r>
          </w:p>
        </w:tc>
        <w:tc>
          <w:tcPr>
            <w:tcW w:w="1425" w:type="dxa"/>
            <w:vAlign w:val="bottom"/>
          </w:tcPr>
          <w:p w14:paraId="7F934FAD" w14:textId="70706BB2" w:rsidR="008A5942" w:rsidRDefault="008A5942" w:rsidP="008A5942">
            <w:pPr>
              <w:jc w:val="center"/>
            </w:pPr>
            <w:r>
              <w:t>09/09/2019</w:t>
            </w:r>
          </w:p>
        </w:tc>
        <w:tc>
          <w:tcPr>
            <w:tcW w:w="2405" w:type="dxa"/>
            <w:vAlign w:val="center"/>
          </w:tcPr>
          <w:p w14:paraId="5164A24C" w14:textId="50F56489" w:rsidR="008A5942" w:rsidRDefault="008A5942" w:rsidP="008A5942">
            <w:pPr>
              <w:jc w:val="left"/>
            </w:pPr>
            <w:r>
              <w:t xml:space="preserve">   Cláudia Ávila</w:t>
            </w:r>
          </w:p>
        </w:tc>
        <w:tc>
          <w:tcPr>
            <w:tcW w:w="4203" w:type="dxa"/>
          </w:tcPr>
          <w:p w14:paraId="4FD7D8C8" w14:textId="2E727669" w:rsidR="008A5942" w:rsidRDefault="008A5942" w:rsidP="008A5942">
            <w:pPr>
              <w:jc w:val="left"/>
              <w:rPr>
                <w:color w:val="31849B" w:themeColor="accent5" w:themeShade="BF"/>
              </w:rPr>
            </w:pPr>
            <w:r>
              <w:t xml:space="preserve">   Alteração da regra da exibição das mensagens </w:t>
            </w:r>
            <w:r w:rsidRPr="009B6E08">
              <w:rPr>
                <w:color w:val="31849B" w:themeColor="accent5" w:themeShade="BF"/>
              </w:rPr>
              <w:t>[</w:t>
            </w:r>
            <w:r w:rsidR="00E14352">
              <w:rPr>
                <w:color w:val="31849B" w:themeColor="accent5" w:themeShade="BF"/>
              </w:rPr>
              <w:fldChar w:fldCharType="begin"/>
            </w:r>
            <w:r w:rsidR="00E14352">
              <w:rPr>
                <w:color w:val="31849B" w:themeColor="accent5" w:themeShade="BF"/>
              </w:rPr>
              <w:instrText xml:space="preserve"> REF _Ref18931610 \r \h </w:instrText>
            </w:r>
            <w:r w:rsidR="00E14352">
              <w:rPr>
                <w:color w:val="31849B" w:themeColor="accent5" w:themeShade="BF"/>
              </w:rPr>
            </w:r>
            <w:r w:rsidR="00E14352">
              <w:rPr>
                <w:color w:val="31849B" w:themeColor="accent5" w:themeShade="BF"/>
              </w:rPr>
              <w:fldChar w:fldCharType="separate"/>
            </w:r>
            <w:r w:rsidR="00E14352">
              <w:rPr>
                <w:color w:val="31849B" w:themeColor="accent5" w:themeShade="BF"/>
              </w:rPr>
              <w:t>2.3</w:t>
            </w:r>
            <w:r w:rsidR="00E14352">
              <w:rPr>
                <w:color w:val="31849B" w:themeColor="accent5" w:themeShade="BF"/>
              </w:rPr>
              <w:fldChar w:fldCharType="end"/>
            </w:r>
            <w:r w:rsidRPr="009B6E08">
              <w:rPr>
                <w:color w:val="31849B" w:themeColor="accent5" w:themeShade="BF"/>
              </w:rPr>
              <w:t>]</w:t>
            </w:r>
          </w:p>
          <w:p w14:paraId="3BC1B30A" w14:textId="30175405" w:rsidR="00EC54CB" w:rsidRPr="00EC54CB" w:rsidRDefault="00EC54CB" w:rsidP="008A5942">
            <w:pPr>
              <w:jc w:val="left"/>
              <w:rPr>
                <w:color w:val="000000" w:themeColor="text1"/>
              </w:rPr>
            </w:pPr>
            <w:r w:rsidRPr="00EC54CB">
              <w:rPr>
                <w:color w:val="000000" w:themeColor="text1"/>
              </w:rPr>
              <w:t xml:space="preserve">Alteração da regra </w:t>
            </w:r>
            <w:r w:rsidR="00DA4E64">
              <w:rPr>
                <w:color w:val="000000" w:themeColor="text1"/>
              </w:rPr>
              <w:t xml:space="preserve">referente a mensagem </w:t>
            </w:r>
            <w:r w:rsidRPr="00EC54CB">
              <w:rPr>
                <w:color w:val="000000" w:themeColor="text1"/>
              </w:rPr>
              <w:t xml:space="preserve">dos campo obrigatórios </w:t>
            </w:r>
            <w:r w:rsidRPr="00EC54CB">
              <w:rPr>
                <w:color w:val="31849B" w:themeColor="accent5" w:themeShade="BF"/>
              </w:rPr>
              <w:t>[</w:t>
            </w:r>
            <w:r>
              <w:rPr>
                <w:color w:val="31849B" w:themeColor="accent5" w:themeShade="BF"/>
              </w:rPr>
              <w:fldChar w:fldCharType="begin"/>
            </w:r>
            <w:r>
              <w:rPr>
                <w:color w:val="31849B" w:themeColor="accent5" w:themeShade="BF"/>
              </w:rPr>
              <w:instrText xml:space="preserve"> REF _Ref15023791 \r \h </w:instrText>
            </w:r>
            <w:r>
              <w:rPr>
                <w:color w:val="31849B" w:themeColor="accent5" w:themeShade="BF"/>
              </w:rPr>
            </w:r>
            <w:r>
              <w:rPr>
                <w:color w:val="31849B" w:themeColor="accent5" w:themeShade="BF"/>
              </w:rPr>
              <w:fldChar w:fldCharType="separate"/>
            </w:r>
            <w:r>
              <w:rPr>
                <w:color w:val="31849B" w:themeColor="accent5" w:themeShade="BF"/>
              </w:rPr>
              <w:t>2.1</w:t>
            </w:r>
            <w:r>
              <w:rPr>
                <w:color w:val="31849B" w:themeColor="accent5" w:themeShade="BF"/>
              </w:rPr>
              <w:fldChar w:fldCharType="end"/>
            </w:r>
            <w:r w:rsidRPr="00EC54CB">
              <w:rPr>
                <w:color w:val="31849B" w:themeColor="accent5" w:themeShade="BF"/>
              </w:rPr>
              <w:t>]</w:t>
            </w:r>
          </w:p>
          <w:p w14:paraId="1CB32098" w14:textId="300BCD83" w:rsidR="008A5942" w:rsidRDefault="008A5942" w:rsidP="008A5942"/>
        </w:tc>
      </w:tr>
    </w:tbl>
    <w:p w14:paraId="7FCD6DB3" w14:textId="77777777" w:rsidR="00A735A5" w:rsidRDefault="00A735A5">
      <w:pPr>
        <w:jc w:val="center"/>
        <w:rPr>
          <w:rFonts w:cs="Arial"/>
          <w:b/>
          <w:szCs w:val="22"/>
        </w:rPr>
      </w:pPr>
    </w:p>
    <w:p w14:paraId="06F66BDC" w14:textId="77777777" w:rsidR="00A4247F" w:rsidRDefault="00A4247F">
      <w:pPr>
        <w:jc w:val="center"/>
        <w:rPr>
          <w:rFonts w:cs="Arial"/>
          <w:b/>
          <w:szCs w:val="22"/>
        </w:rPr>
      </w:pPr>
    </w:p>
    <w:p w14:paraId="369485E7" w14:textId="77777777" w:rsidR="00A4247F" w:rsidRPr="00A4247F" w:rsidRDefault="00A4247F" w:rsidP="00A4247F">
      <w:pPr>
        <w:rPr>
          <w:rFonts w:cs="Arial"/>
          <w:szCs w:val="22"/>
        </w:rPr>
      </w:pPr>
    </w:p>
    <w:p w14:paraId="7AE1C47C" w14:textId="77777777" w:rsidR="00A4247F" w:rsidRPr="00A4247F" w:rsidRDefault="00A4247F" w:rsidP="00A4247F">
      <w:pPr>
        <w:rPr>
          <w:rFonts w:cs="Arial"/>
          <w:szCs w:val="22"/>
        </w:rPr>
      </w:pPr>
    </w:p>
    <w:p w14:paraId="423BB385" w14:textId="77777777" w:rsidR="00A4247F" w:rsidRPr="00A4247F" w:rsidRDefault="00A4247F" w:rsidP="00A4247F">
      <w:pPr>
        <w:rPr>
          <w:rFonts w:cs="Arial"/>
          <w:szCs w:val="22"/>
        </w:rPr>
      </w:pPr>
    </w:p>
    <w:p w14:paraId="0762D381" w14:textId="77777777" w:rsidR="00A4247F" w:rsidRPr="00A4247F" w:rsidRDefault="00A4247F" w:rsidP="00A4247F">
      <w:pPr>
        <w:rPr>
          <w:rFonts w:cs="Arial"/>
          <w:szCs w:val="22"/>
        </w:rPr>
      </w:pPr>
    </w:p>
    <w:p w14:paraId="7558BBB3" w14:textId="77777777" w:rsidR="00A4247F" w:rsidRPr="00A4247F" w:rsidRDefault="00A4247F" w:rsidP="00A4247F">
      <w:pPr>
        <w:rPr>
          <w:rFonts w:cs="Arial"/>
          <w:szCs w:val="22"/>
        </w:rPr>
      </w:pPr>
    </w:p>
    <w:p w14:paraId="6825B8F0" w14:textId="77777777" w:rsidR="00A4247F" w:rsidRDefault="00A4247F">
      <w:pPr>
        <w:jc w:val="center"/>
        <w:rPr>
          <w:rFonts w:cs="Arial"/>
          <w:szCs w:val="22"/>
        </w:rPr>
      </w:pPr>
    </w:p>
    <w:p w14:paraId="0A34B338" w14:textId="77777777" w:rsidR="00A4247F" w:rsidRDefault="00A4247F" w:rsidP="00A4247F">
      <w:pPr>
        <w:tabs>
          <w:tab w:val="left" w:pos="420"/>
        </w:tabs>
        <w:rPr>
          <w:rFonts w:cs="Arial"/>
          <w:szCs w:val="22"/>
        </w:rPr>
      </w:pPr>
      <w:r>
        <w:rPr>
          <w:rFonts w:cs="Arial"/>
          <w:szCs w:val="22"/>
        </w:rPr>
        <w:tab/>
      </w:r>
    </w:p>
    <w:p w14:paraId="22CC31A1" w14:textId="77777777" w:rsidR="00A735A5" w:rsidRPr="00C52E4E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A4247F">
        <w:rPr>
          <w:rFonts w:cs="Arial"/>
          <w:szCs w:val="22"/>
        </w:rPr>
        <w:br w:type="page"/>
      </w:r>
      <w:r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9F4236" w:rsidRDefault="00A735A5">
      <w:pPr>
        <w:jc w:val="center"/>
        <w:rPr>
          <w:rFonts w:cs="Arial"/>
          <w:b/>
          <w:szCs w:val="22"/>
        </w:rPr>
      </w:pPr>
    </w:p>
    <w:p w14:paraId="2CE1423F" w14:textId="77777777" w:rsidR="00C01F7E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 w:rsidR="00A735A5">
        <w:instrText xml:space="preserve"> TOC \o "1-2" \h \z \u </w:instrText>
      </w:r>
      <w:r>
        <w:fldChar w:fldCharType="separate"/>
      </w:r>
      <w:hyperlink w:anchor="_Toc15570784" w:history="1">
        <w:r w:rsidR="00C01F7E" w:rsidRPr="006C454E">
          <w:rPr>
            <w:rStyle w:val="Hyperlink"/>
            <w:noProof/>
          </w:rPr>
          <w:t>HST-02 – Calendário Eleitoral – Aba Período (Incluir/Alterar)</w:t>
        </w:r>
        <w:r w:rsidR="00C01F7E">
          <w:rPr>
            <w:noProof/>
            <w:webHidden/>
          </w:rPr>
          <w:tab/>
        </w:r>
        <w:r w:rsidR="00C01F7E">
          <w:rPr>
            <w:noProof/>
            <w:webHidden/>
          </w:rPr>
          <w:fldChar w:fldCharType="begin"/>
        </w:r>
        <w:r w:rsidR="00C01F7E">
          <w:rPr>
            <w:noProof/>
            <w:webHidden/>
          </w:rPr>
          <w:instrText xml:space="preserve"> PAGEREF _Toc15570784 \h </w:instrText>
        </w:r>
        <w:r w:rsidR="00C01F7E">
          <w:rPr>
            <w:noProof/>
            <w:webHidden/>
          </w:rPr>
        </w:r>
        <w:r w:rsidR="00C01F7E">
          <w:rPr>
            <w:noProof/>
            <w:webHidden/>
          </w:rPr>
          <w:fldChar w:fldCharType="separate"/>
        </w:r>
        <w:r w:rsidR="00C01F7E">
          <w:rPr>
            <w:noProof/>
            <w:webHidden/>
          </w:rPr>
          <w:t>4</w:t>
        </w:r>
        <w:r w:rsidR="00C01F7E">
          <w:rPr>
            <w:noProof/>
            <w:webHidden/>
          </w:rPr>
          <w:fldChar w:fldCharType="end"/>
        </w:r>
      </w:hyperlink>
    </w:p>
    <w:p w14:paraId="58B740E7" w14:textId="77777777" w:rsidR="00C01F7E" w:rsidRDefault="0018542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5570785" w:history="1">
        <w:r w:rsidR="00C01F7E" w:rsidRPr="006C454E">
          <w:rPr>
            <w:rStyle w:val="Hyperlink"/>
            <w:noProof/>
          </w:rPr>
          <w:t>COMO Corporativo</w:t>
        </w:r>
        <w:r w:rsidR="00C01F7E">
          <w:rPr>
            <w:noProof/>
            <w:webHidden/>
          </w:rPr>
          <w:tab/>
        </w:r>
        <w:r w:rsidR="00C01F7E">
          <w:rPr>
            <w:noProof/>
            <w:webHidden/>
          </w:rPr>
          <w:fldChar w:fldCharType="begin"/>
        </w:r>
        <w:r w:rsidR="00C01F7E">
          <w:rPr>
            <w:noProof/>
            <w:webHidden/>
          </w:rPr>
          <w:instrText xml:space="preserve"> PAGEREF _Toc15570785 \h </w:instrText>
        </w:r>
        <w:r w:rsidR="00C01F7E">
          <w:rPr>
            <w:noProof/>
            <w:webHidden/>
          </w:rPr>
        </w:r>
        <w:r w:rsidR="00C01F7E">
          <w:rPr>
            <w:noProof/>
            <w:webHidden/>
          </w:rPr>
          <w:fldChar w:fldCharType="separate"/>
        </w:r>
        <w:r w:rsidR="00C01F7E">
          <w:rPr>
            <w:noProof/>
            <w:webHidden/>
          </w:rPr>
          <w:t>4</w:t>
        </w:r>
        <w:r w:rsidR="00C01F7E">
          <w:rPr>
            <w:noProof/>
            <w:webHidden/>
          </w:rPr>
          <w:fldChar w:fldCharType="end"/>
        </w:r>
      </w:hyperlink>
    </w:p>
    <w:p w14:paraId="0941CBD7" w14:textId="77777777" w:rsidR="00C01F7E" w:rsidRDefault="0018542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5570786" w:history="1">
        <w:r w:rsidR="00C01F7E" w:rsidRPr="006C454E">
          <w:rPr>
            <w:rStyle w:val="Hyperlink"/>
            <w:noProof/>
          </w:rPr>
          <w:t>QUERO acessar a tela de Calendário Eleitoral</w:t>
        </w:r>
        <w:r w:rsidR="00C01F7E">
          <w:rPr>
            <w:noProof/>
            <w:webHidden/>
          </w:rPr>
          <w:tab/>
        </w:r>
        <w:r w:rsidR="00C01F7E">
          <w:rPr>
            <w:noProof/>
            <w:webHidden/>
          </w:rPr>
          <w:fldChar w:fldCharType="begin"/>
        </w:r>
        <w:r w:rsidR="00C01F7E">
          <w:rPr>
            <w:noProof/>
            <w:webHidden/>
          </w:rPr>
          <w:instrText xml:space="preserve"> PAGEREF _Toc15570786 \h </w:instrText>
        </w:r>
        <w:r w:rsidR="00C01F7E">
          <w:rPr>
            <w:noProof/>
            <w:webHidden/>
          </w:rPr>
        </w:r>
        <w:r w:rsidR="00C01F7E">
          <w:rPr>
            <w:noProof/>
            <w:webHidden/>
          </w:rPr>
          <w:fldChar w:fldCharType="separate"/>
        </w:r>
        <w:r w:rsidR="00C01F7E">
          <w:rPr>
            <w:noProof/>
            <w:webHidden/>
          </w:rPr>
          <w:t>4</w:t>
        </w:r>
        <w:r w:rsidR="00C01F7E">
          <w:rPr>
            <w:noProof/>
            <w:webHidden/>
          </w:rPr>
          <w:fldChar w:fldCharType="end"/>
        </w:r>
      </w:hyperlink>
    </w:p>
    <w:p w14:paraId="3C35BC7D" w14:textId="77777777" w:rsidR="00C01F7E" w:rsidRDefault="0018542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5570787" w:history="1">
        <w:r w:rsidR="00C01F7E" w:rsidRPr="006C454E">
          <w:rPr>
            <w:rStyle w:val="Hyperlink"/>
            <w:noProof/>
          </w:rPr>
          <w:t>PARA incluir e alterar as informações do calendário eleitoral.</w:t>
        </w:r>
        <w:r w:rsidR="00C01F7E">
          <w:rPr>
            <w:noProof/>
            <w:webHidden/>
          </w:rPr>
          <w:tab/>
        </w:r>
        <w:r w:rsidR="00C01F7E">
          <w:rPr>
            <w:noProof/>
            <w:webHidden/>
          </w:rPr>
          <w:fldChar w:fldCharType="begin"/>
        </w:r>
        <w:r w:rsidR="00C01F7E">
          <w:rPr>
            <w:noProof/>
            <w:webHidden/>
          </w:rPr>
          <w:instrText xml:space="preserve"> PAGEREF _Toc15570787 \h </w:instrText>
        </w:r>
        <w:r w:rsidR="00C01F7E">
          <w:rPr>
            <w:noProof/>
            <w:webHidden/>
          </w:rPr>
        </w:r>
        <w:r w:rsidR="00C01F7E">
          <w:rPr>
            <w:noProof/>
            <w:webHidden/>
          </w:rPr>
          <w:fldChar w:fldCharType="separate"/>
        </w:r>
        <w:r w:rsidR="00C01F7E">
          <w:rPr>
            <w:noProof/>
            <w:webHidden/>
          </w:rPr>
          <w:t>4</w:t>
        </w:r>
        <w:r w:rsidR="00C01F7E">
          <w:rPr>
            <w:noProof/>
            <w:webHidden/>
          </w:rPr>
          <w:fldChar w:fldCharType="end"/>
        </w:r>
      </w:hyperlink>
    </w:p>
    <w:p w14:paraId="748CE8E4" w14:textId="77777777" w:rsidR="00C01F7E" w:rsidRDefault="0018542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5570788" w:history="1">
        <w:r w:rsidR="00C01F7E" w:rsidRPr="006C454E">
          <w:rPr>
            <w:rStyle w:val="Hyperlink"/>
            <w:noProof/>
          </w:rPr>
          <w:t>PROTÓTIPO</w:t>
        </w:r>
        <w:r w:rsidR="00C01F7E">
          <w:rPr>
            <w:noProof/>
            <w:webHidden/>
          </w:rPr>
          <w:tab/>
        </w:r>
        <w:r w:rsidR="00C01F7E">
          <w:rPr>
            <w:noProof/>
            <w:webHidden/>
          </w:rPr>
          <w:fldChar w:fldCharType="begin"/>
        </w:r>
        <w:r w:rsidR="00C01F7E">
          <w:rPr>
            <w:noProof/>
            <w:webHidden/>
          </w:rPr>
          <w:instrText xml:space="preserve"> PAGEREF _Toc15570788 \h </w:instrText>
        </w:r>
        <w:r w:rsidR="00C01F7E">
          <w:rPr>
            <w:noProof/>
            <w:webHidden/>
          </w:rPr>
        </w:r>
        <w:r w:rsidR="00C01F7E">
          <w:rPr>
            <w:noProof/>
            <w:webHidden/>
          </w:rPr>
          <w:fldChar w:fldCharType="separate"/>
        </w:r>
        <w:r w:rsidR="00C01F7E">
          <w:rPr>
            <w:noProof/>
            <w:webHidden/>
          </w:rPr>
          <w:t>4</w:t>
        </w:r>
        <w:r w:rsidR="00C01F7E">
          <w:rPr>
            <w:noProof/>
            <w:webHidden/>
          </w:rPr>
          <w:fldChar w:fldCharType="end"/>
        </w:r>
      </w:hyperlink>
    </w:p>
    <w:p w14:paraId="5CCF58BB" w14:textId="77777777" w:rsidR="00C01F7E" w:rsidRDefault="0018542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5570789" w:history="1">
        <w:r w:rsidR="00C01F7E" w:rsidRPr="006C454E">
          <w:rPr>
            <w:rStyle w:val="Hyperlink"/>
            <w:noProof/>
          </w:rPr>
          <w:t>CRITÉRIOS DE ACEITE</w:t>
        </w:r>
        <w:r w:rsidR="00C01F7E">
          <w:rPr>
            <w:noProof/>
            <w:webHidden/>
          </w:rPr>
          <w:tab/>
        </w:r>
        <w:r w:rsidR="00C01F7E">
          <w:rPr>
            <w:noProof/>
            <w:webHidden/>
          </w:rPr>
          <w:fldChar w:fldCharType="begin"/>
        </w:r>
        <w:r w:rsidR="00C01F7E">
          <w:rPr>
            <w:noProof/>
            <w:webHidden/>
          </w:rPr>
          <w:instrText xml:space="preserve"> PAGEREF _Toc15570789 \h </w:instrText>
        </w:r>
        <w:r w:rsidR="00C01F7E">
          <w:rPr>
            <w:noProof/>
            <w:webHidden/>
          </w:rPr>
        </w:r>
        <w:r w:rsidR="00C01F7E">
          <w:rPr>
            <w:noProof/>
            <w:webHidden/>
          </w:rPr>
          <w:fldChar w:fldCharType="separate"/>
        </w:r>
        <w:r w:rsidR="00C01F7E">
          <w:rPr>
            <w:noProof/>
            <w:webHidden/>
          </w:rPr>
          <w:t>13</w:t>
        </w:r>
        <w:r w:rsidR="00C01F7E">
          <w:rPr>
            <w:noProof/>
            <w:webHidden/>
          </w:rPr>
          <w:fldChar w:fldCharType="end"/>
        </w:r>
      </w:hyperlink>
    </w:p>
    <w:p w14:paraId="198BD8F9" w14:textId="77777777" w:rsidR="00C01F7E" w:rsidRDefault="0018542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5570790" w:history="1">
        <w:r w:rsidR="00C01F7E" w:rsidRPr="006C454E">
          <w:rPr>
            <w:rStyle w:val="Hyperlink"/>
            <w:noProof/>
          </w:rPr>
          <w:t>MENSAGENS</w:t>
        </w:r>
        <w:r w:rsidR="00C01F7E">
          <w:rPr>
            <w:noProof/>
            <w:webHidden/>
          </w:rPr>
          <w:tab/>
        </w:r>
        <w:r w:rsidR="00C01F7E">
          <w:rPr>
            <w:noProof/>
            <w:webHidden/>
          </w:rPr>
          <w:fldChar w:fldCharType="begin"/>
        </w:r>
        <w:r w:rsidR="00C01F7E">
          <w:rPr>
            <w:noProof/>
            <w:webHidden/>
          </w:rPr>
          <w:instrText xml:space="preserve"> PAGEREF _Toc15570790 \h </w:instrText>
        </w:r>
        <w:r w:rsidR="00C01F7E">
          <w:rPr>
            <w:noProof/>
            <w:webHidden/>
          </w:rPr>
        </w:r>
        <w:r w:rsidR="00C01F7E">
          <w:rPr>
            <w:noProof/>
            <w:webHidden/>
          </w:rPr>
          <w:fldChar w:fldCharType="separate"/>
        </w:r>
        <w:r w:rsidR="00C01F7E">
          <w:rPr>
            <w:noProof/>
            <w:webHidden/>
          </w:rPr>
          <w:t>21</w:t>
        </w:r>
        <w:r w:rsidR="00C01F7E">
          <w:rPr>
            <w:noProof/>
            <w:webHidden/>
          </w:rPr>
          <w:fldChar w:fldCharType="end"/>
        </w:r>
      </w:hyperlink>
    </w:p>
    <w:p w14:paraId="250F9689" w14:textId="77777777" w:rsidR="00C01F7E" w:rsidRDefault="0018542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5570791" w:history="1">
        <w:r w:rsidR="00C01F7E" w:rsidRPr="006C454E">
          <w:rPr>
            <w:rStyle w:val="Hyperlink"/>
            <w:noProof/>
          </w:rPr>
          <w:t>INFORMAÇÕES COMPLEMENTARES</w:t>
        </w:r>
        <w:r w:rsidR="00C01F7E">
          <w:rPr>
            <w:noProof/>
            <w:webHidden/>
          </w:rPr>
          <w:tab/>
        </w:r>
        <w:r w:rsidR="00C01F7E">
          <w:rPr>
            <w:noProof/>
            <w:webHidden/>
          </w:rPr>
          <w:fldChar w:fldCharType="begin"/>
        </w:r>
        <w:r w:rsidR="00C01F7E">
          <w:rPr>
            <w:noProof/>
            <w:webHidden/>
          </w:rPr>
          <w:instrText xml:space="preserve"> PAGEREF _Toc15570791 \h </w:instrText>
        </w:r>
        <w:r w:rsidR="00C01F7E">
          <w:rPr>
            <w:noProof/>
            <w:webHidden/>
          </w:rPr>
        </w:r>
        <w:r w:rsidR="00C01F7E">
          <w:rPr>
            <w:noProof/>
            <w:webHidden/>
          </w:rPr>
          <w:fldChar w:fldCharType="separate"/>
        </w:r>
        <w:r w:rsidR="00C01F7E">
          <w:rPr>
            <w:noProof/>
            <w:webHidden/>
          </w:rPr>
          <w:t>23</w:t>
        </w:r>
        <w:r w:rsidR="00C01F7E">
          <w:rPr>
            <w:noProof/>
            <w:webHidden/>
          </w:rPr>
          <w:fldChar w:fldCharType="end"/>
        </w:r>
      </w:hyperlink>
    </w:p>
    <w:p w14:paraId="46621B27" w14:textId="77777777" w:rsidR="00A735A5" w:rsidRDefault="00825F00">
      <w:r>
        <w:fldChar w:fldCharType="end"/>
      </w:r>
    </w:p>
    <w:p w14:paraId="3CB87937" w14:textId="77777777" w:rsidR="00A735A5" w:rsidRPr="001D406E" w:rsidRDefault="00A735A5">
      <w:pPr>
        <w:pStyle w:val="Dica"/>
      </w:pPr>
    </w:p>
    <w:p w14:paraId="0C0F08DA" w14:textId="7558A05B" w:rsidR="00A735A5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>
        <w:br w:type="page"/>
      </w:r>
      <w:bookmarkStart w:id="4" w:name="_Toc15570784"/>
      <w:r w:rsidR="00CE176F">
        <w:lastRenderedPageBreak/>
        <w:t>HST</w:t>
      </w:r>
      <w:r w:rsidR="00C03F98">
        <w:t>-</w:t>
      </w:r>
      <w:r w:rsidR="00AF2B52">
        <w:t>0</w:t>
      </w:r>
      <w:r w:rsidR="0068337B">
        <w:t>2</w:t>
      </w:r>
      <w:r w:rsidR="0035649F">
        <w:t xml:space="preserve"> – </w:t>
      </w:r>
      <w:r w:rsidR="00675004">
        <w:t>Calendário Eleitoral</w:t>
      </w:r>
      <w:r w:rsidR="0068337B">
        <w:t xml:space="preserve"> – Aba Período (Incluir/Alterar)</w:t>
      </w:r>
      <w:bookmarkEnd w:id="4"/>
    </w:p>
    <w:p w14:paraId="37D34CD1" w14:textId="13106CC5" w:rsidR="002B1554" w:rsidRPr="000628DE" w:rsidRDefault="00CE176F" w:rsidP="00C64B05">
      <w:pPr>
        <w:pStyle w:val="Ttulo2"/>
        <w:numPr>
          <w:ilvl w:val="0"/>
          <w:numId w:val="0"/>
        </w:numPr>
      </w:pPr>
      <w:bookmarkStart w:id="5" w:name="_Toc15570785"/>
      <w:r w:rsidRPr="000628DE">
        <w:t>COMO</w:t>
      </w:r>
      <w:r w:rsidR="00C64B05" w:rsidRPr="000628DE">
        <w:t xml:space="preserve"> </w:t>
      </w:r>
      <w:r w:rsidR="001D510C">
        <w:rPr>
          <w:b w:val="0"/>
        </w:rPr>
        <w:t>Corporativo</w:t>
      </w:r>
      <w:bookmarkEnd w:id="5"/>
    </w:p>
    <w:p w14:paraId="4036BB8D" w14:textId="38441BE5" w:rsidR="00CE176F" w:rsidRPr="000628DE" w:rsidRDefault="00CE176F" w:rsidP="005A4527">
      <w:pPr>
        <w:pStyle w:val="Ttulo2"/>
        <w:numPr>
          <w:ilvl w:val="0"/>
          <w:numId w:val="0"/>
        </w:numPr>
      </w:pPr>
      <w:bookmarkStart w:id="6" w:name="_Toc15570786"/>
      <w:r w:rsidRPr="000628DE">
        <w:t>QUERO</w:t>
      </w:r>
      <w:r w:rsidR="005A4527" w:rsidRPr="000628DE">
        <w:t xml:space="preserve"> </w:t>
      </w:r>
      <w:r w:rsidR="003F78ED">
        <w:rPr>
          <w:b w:val="0"/>
        </w:rPr>
        <w:t xml:space="preserve">acessar a tela de </w:t>
      </w:r>
      <w:r w:rsidR="0068337B">
        <w:rPr>
          <w:b w:val="0"/>
        </w:rPr>
        <w:t>C</w:t>
      </w:r>
      <w:r w:rsidR="001D510C">
        <w:rPr>
          <w:b w:val="0"/>
        </w:rPr>
        <w:t>alendário Eleitoral</w:t>
      </w:r>
      <w:bookmarkEnd w:id="6"/>
    </w:p>
    <w:p w14:paraId="38E7497A" w14:textId="5760FCEC" w:rsidR="00A735A5" w:rsidRPr="000628DE" w:rsidRDefault="00CE176F" w:rsidP="00D908D1">
      <w:pPr>
        <w:pStyle w:val="Ttulo2"/>
        <w:numPr>
          <w:ilvl w:val="0"/>
          <w:numId w:val="0"/>
        </w:numPr>
        <w:rPr>
          <w:b w:val="0"/>
        </w:rPr>
      </w:pPr>
      <w:bookmarkStart w:id="7" w:name="_Toc15570787"/>
      <w:r w:rsidRPr="000628DE">
        <w:t>PARA</w:t>
      </w:r>
      <w:r w:rsidR="005A4527" w:rsidRPr="000628DE">
        <w:t xml:space="preserve"> </w:t>
      </w:r>
      <w:r w:rsidR="0068337B">
        <w:rPr>
          <w:b w:val="0"/>
        </w:rPr>
        <w:t>incluir</w:t>
      </w:r>
      <w:r w:rsidR="00A512DA">
        <w:rPr>
          <w:b w:val="0"/>
        </w:rPr>
        <w:t xml:space="preserve"> e</w:t>
      </w:r>
      <w:r w:rsidR="0068337B">
        <w:rPr>
          <w:b w:val="0"/>
        </w:rPr>
        <w:t xml:space="preserve"> alterar </w:t>
      </w:r>
      <w:r w:rsidR="001D510C">
        <w:rPr>
          <w:b w:val="0"/>
        </w:rPr>
        <w:t>as informações do calendário eleitoral</w:t>
      </w:r>
      <w:r w:rsidR="0068337B">
        <w:rPr>
          <w:b w:val="0"/>
        </w:rPr>
        <w:t>.</w:t>
      </w:r>
      <w:bookmarkEnd w:id="7"/>
    </w:p>
    <w:p w14:paraId="3F8EBB06" w14:textId="77777777" w:rsidR="00EF4113" w:rsidRDefault="00EF4113" w:rsidP="007569F0">
      <w:pPr>
        <w:pStyle w:val="Ttulo2"/>
        <w:numPr>
          <w:ilvl w:val="0"/>
          <w:numId w:val="0"/>
        </w:numPr>
      </w:pPr>
      <w:bookmarkStart w:id="8" w:name="_Toc7509864"/>
    </w:p>
    <w:p w14:paraId="6D3DAFD9" w14:textId="77777777" w:rsidR="007569F0" w:rsidRPr="00AD0154" w:rsidRDefault="007569F0" w:rsidP="007569F0">
      <w:pPr>
        <w:pStyle w:val="Ttulo2"/>
        <w:numPr>
          <w:ilvl w:val="0"/>
          <w:numId w:val="0"/>
        </w:numPr>
      </w:pPr>
      <w:bookmarkStart w:id="9" w:name="_Toc15570788"/>
      <w:r>
        <w:t>PROTÓTIPO</w:t>
      </w:r>
      <w:bookmarkEnd w:id="8"/>
      <w:bookmarkEnd w:id="9"/>
    </w:p>
    <w:p w14:paraId="4AD30F2F" w14:textId="03F73907" w:rsidR="00D471A9" w:rsidRDefault="005347DF" w:rsidP="00B167D4">
      <w:pPr>
        <w:pStyle w:val="EstiloPrototipo3"/>
        <w:numPr>
          <w:ilvl w:val="0"/>
          <w:numId w:val="5"/>
        </w:numPr>
      </w:pPr>
      <w:bookmarkStart w:id="10" w:name="_Ref12279787"/>
      <w:bookmarkStart w:id="11" w:name="_Ref13579930"/>
      <w:r>
        <w:t xml:space="preserve">Incluir/Cadastra </w:t>
      </w:r>
      <w:bookmarkEnd w:id="10"/>
      <w:r>
        <w:t>Calendário Eleitoral</w:t>
      </w:r>
      <w:r w:rsidR="001D510C">
        <w:t>:</w:t>
      </w:r>
      <w:bookmarkEnd w:id="11"/>
    </w:p>
    <w:p w14:paraId="24D4D677" w14:textId="77777777" w:rsidR="0056045C" w:rsidRDefault="0056045C" w:rsidP="00FF65AE">
      <w:pPr>
        <w:pStyle w:val="EstiloPrototipo3"/>
        <w:jc w:val="center"/>
        <w:rPr>
          <w:noProof/>
        </w:rPr>
      </w:pPr>
    </w:p>
    <w:p w14:paraId="08836A5E" w14:textId="0B1A8B9C" w:rsidR="00EF4113" w:rsidRDefault="0056045C" w:rsidP="00B167D4">
      <w:pPr>
        <w:pStyle w:val="EstiloPrototipo3"/>
        <w:numPr>
          <w:ilvl w:val="2"/>
          <w:numId w:val="7"/>
        </w:numPr>
      </w:pPr>
      <w:bookmarkStart w:id="12" w:name="_Ref13658747"/>
      <w:bookmarkStart w:id="13" w:name="_Ref13757193"/>
      <w:r>
        <w:t>Cadastrar Informações Iniciais</w:t>
      </w:r>
      <w:bookmarkEnd w:id="12"/>
      <w:r w:rsidR="00F77858">
        <w:t xml:space="preserve"> do Calendário Eleitoral</w:t>
      </w:r>
      <w:bookmarkEnd w:id="13"/>
    </w:p>
    <w:p w14:paraId="7BCB8653" w14:textId="4F2A89AE" w:rsidR="00EF4113" w:rsidRDefault="00801896" w:rsidP="00EF4113">
      <w:pPr>
        <w:pStyle w:val="EstiloPrototipo3"/>
      </w:pPr>
      <w:r>
        <w:rPr>
          <w:noProof/>
        </w:rPr>
        <w:drawing>
          <wp:inline distT="0" distB="0" distL="0" distR="0" wp14:anchorId="2DF0B44D" wp14:editId="06A343F1">
            <wp:extent cx="5760085" cy="312928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arametro_calendario_inclui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81BE" w14:textId="77777777" w:rsidR="00F77858" w:rsidRDefault="00F77858" w:rsidP="00EF4113">
      <w:pPr>
        <w:pStyle w:val="EstiloPrototipo3"/>
      </w:pPr>
    </w:p>
    <w:p w14:paraId="1D10F347" w14:textId="77777777" w:rsidR="00F77858" w:rsidRDefault="00F77858" w:rsidP="00EF4113">
      <w:pPr>
        <w:pStyle w:val="EstiloPrototipo3"/>
      </w:pPr>
    </w:p>
    <w:p w14:paraId="33BF5D34" w14:textId="77777777" w:rsidR="00F77858" w:rsidRDefault="00F77858" w:rsidP="00EF4113">
      <w:pPr>
        <w:pStyle w:val="EstiloPrototipo3"/>
      </w:pPr>
    </w:p>
    <w:p w14:paraId="4F676124" w14:textId="77777777" w:rsidR="00F77858" w:rsidRDefault="00F77858" w:rsidP="00EF4113">
      <w:pPr>
        <w:pStyle w:val="EstiloPrototipo3"/>
      </w:pPr>
    </w:p>
    <w:p w14:paraId="4C068655" w14:textId="77777777" w:rsidR="00F77858" w:rsidRDefault="00F77858" w:rsidP="00EF4113">
      <w:pPr>
        <w:pStyle w:val="EstiloPrototipo3"/>
      </w:pPr>
    </w:p>
    <w:p w14:paraId="315C4611" w14:textId="77777777" w:rsidR="00F77858" w:rsidRDefault="00F77858" w:rsidP="00EF4113">
      <w:pPr>
        <w:pStyle w:val="EstiloPrototipo3"/>
      </w:pPr>
    </w:p>
    <w:p w14:paraId="3BF8D630" w14:textId="77777777" w:rsidR="00F77858" w:rsidRDefault="00F77858" w:rsidP="00EF4113">
      <w:pPr>
        <w:pStyle w:val="EstiloPrototipo3"/>
      </w:pPr>
    </w:p>
    <w:p w14:paraId="543DCB60" w14:textId="77777777" w:rsidR="00F77858" w:rsidRDefault="00F77858" w:rsidP="00EF4113">
      <w:pPr>
        <w:pStyle w:val="EstiloPrototipo3"/>
      </w:pPr>
    </w:p>
    <w:p w14:paraId="61AFF6D8" w14:textId="77777777" w:rsidR="00F77858" w:rsidRDefault="00F77858" w:rsidP="00EF4113">
      <w:pPr>
        <w:pStyle w:val="EstiloPrototipo3"/>
      </w:pPr>
    </w:p>
    <w:p w14:paraId="369D958F" w14:textId="77777777" w:rsidR="00F77858" w:rsidRDefault="00F77858" w:rsidP="00EF4113">
      <w:pPr>
        <w:pStyle w:val="EstiloPrototipo3"/>
      </w:pPr>
    </w:p>
    <w:p w14:paraId="567F67AA" w14:textId="77777777" w:rsidR="00F77858" w:rsidRDefault="00F77858" w:rsidP="00EF4113">
      <w:pPr>
        <w:pStyle w:val="EstiloPrototipo3"/>
      </w:pPr>
    </w:p>
    <w:p w14:paraId="4A5A5391" w14:textId="20634723" w:rsidR="00EF4113" w:rsidRDefault="0056045C" w:rsidP="00B167D4">
      <w:pPr>
        <w:pStyle w:val="EstiloPrototipo3"/>
        <w:numPr>
          <w:ilvl w:val="2"/>
          <w:numId w:val="8"/>
        </w:numPr>
      </w:pPr>
      <w:r>
        <w:lastRenderedPageBreak/>
        <w:t xml:space="preserve"> </w:t>
      </w:r>
      <w:bookmarkStart w:id="14" w:name="_Ref13659422"/>
      <w:r>
        <w:t>Cadastrar Informações das Atividades</w:t>
      </w:r>
      <w:bookmarkEnd w:id="14"/>
    </w:p>
    <w:p w14:paraId="299DDD37" w14:textId="060CE2E6" w:rsidR="00EF4113" w:rsidRDefault="00F42ED7" w:rsidP="00EF4113">
      <w:pPr>
        <w:pStyle w:val="EstiloPrototipo3"/>
      </w:pPr>
      <w:r>
        <w:rPr>
          <w:noProof/>
        </w:rPr>
        <w:drawing>
          <wp:inline distT="0" distB="0" distL="0" distR="0" wp14:anchorId="3769433C" wp14:editId="7DF7B15F">
            <wp:extent cx="5760085" cy="4775835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221C" w14:textId="77777777" w:rsidR="00607DD9" w:rsidRDefault="00607DD9" w:rsidP="00EF4113">
      <w:pPr>
        <w:pStyle w:val="EstiloPrototipo3"/>
      </w:pPr>
    </w:p>
    <w:p w14:paraId="6FDA4D5B" w14:textId="77777777" w:rsidR="00607DD9" w:rsidRDefault="00607DD9" w:rsidP="00EF4113">
      <w:pPr>
        <w:pStyle w:val="EstiloPrototipo3"/>
      </w:pPr>
    </w:p>
    <w:p w14:paraId="24D69D50" w14:textId="77777777" w:rsidR="00607DD9" w:rsidRDefault="00607DD9" w:rsidP="00EF4113">
      <w:pPr>
        <w:pStyle w:val="EstiloPrototipo3"/>
      </w:pPr>
    </w:p>
    <w:p w14:paraId="585DC646" w14:textId="77777777" w:rsidR="00607DD9" w:rsidRDefault="00607DD9" w:rsidP="00EF4113">
      <w:pPr>
        <w:pStyle w:val="EstiloPrototipo3"/>
      </w:pPr>
    </w:p>
    <w:p w14:paraId="208C5ED2" w14:textId="77777777" w:rsidR="00607DD9" w:rsidRDefault="00607DD9" w:rsidP="00EF4113">
      <w:pPr>
        <w:pStyle w:val="EstiloPrototipo3"/>
      </w:pPr>
    </w:p>
    <w:p w14:paraId="441E6DA3" w14:textId="77777777" w:rsidR="00607DD9" w:rsidRDefault="00607DD9" w:rsidP="00EF4113">
      <w:pPr>
        <w:pStyle w:val="EstiloPrototipo3"/>
      </w:pPr>
    </w:p>
    <w:p w14:paraId="5E60EDC4" w14:textId="77777777" w:rsidR="00607DD9" w:rsidRDefault="00607DD9" w:rsidP="00EF4113">
      <w:pPr>
        <w:pStyle w:val="EstiloPrototipo3"/>
      </w:pPr>
    </w:p>
    <w:p w14:paraId="478E5317" w14:textId="77777777" w:rsidR="00607DD9" w:rsidRDefault="00607DD9" w:rsidP="00EF4113">
      <w:pPr>
        <w:pStyle w:val="EstiloPrototipo3"/>
      </w:pPr>
    </w:p>
    <w:p w14:paraId="3A167FDC" w14:textId="77777777" w:rsidR="00607DD9" w:rsidRDefault="00607DD9" w:rsidP="00EF4113">
      <w:pPr>
        <w:pStyle w:val="EstiloPrototipo3"/>
      </w:pPr>
    </w:p>
    <w:p w14:paraId="4A053440" w14:textId="77777777" w:rsidR="004409CD" w:rsidRDefault="004409CD" w:rsidP="00EF4113">
      <w:pPr>
        <w:pStyle w:val="EstiloPrototipo3"/>
      </w:pPr>
    </w:p>
    <w:p w14:paraId="0C33E0FC" w14:textId="77777777" w:rsidR="00607DD9" w:rsidRDefault="00607DD9" w:rsidP="00EF4113">
      <w:pPr>
        <w:pStyle w:val="EstiloPrototipo3"/>
      </w:pPr>
    </w:p>
    <w:p w14:paraId="3D4AD0A7" w14:textId="77777777" w:rsidR="00607DD9" w:rsidRDefault="00607DD9" w:rsidP="00EF4113">
      <w:pPr>
        <w:pStyle w:val="EstiloPrototipo3"/>
      </w:pPr>
    </w:p>
    <w:p w14:paraId="3CC14504" w14:textId="62962E0F" w:rsidR="00ED5347" w:rsidRDefault="00514C38" w:rsidP="00B167D4">
      <w:pPr>
        <w:pStyle w:val="EstiloPrototipo3"/>
        <w:numPr>
          <w:ilvl w:val="2"/>
          <w:numId w:val="9"/>
        </w:numPr>
        <w:jc w:val="left"/>
        <w:rPr>
          <w:noProof/>
        </w:rPr>
      </w:pPr>
      <w:r>
        <w:rPr>
          <w:noProof/>
        </w:rPr>
        <w:lastRenderedPageBreak/>
        <w:t xml:space="preserve"> </w:t>
      </w:r>
      <w:bookmarkStart w:id="15" w:name="_Ref13668338"/>
      <w:r>
        <w:rPr>
          <w:noProof/>
        </w:rPr>
        <w:t xml:space="preserve">Incluir </w:t>
      </w:r>
      <w:r w:rsidR="00F77858">
        <w:rPr>
          <w:noProof/>
        </w:rPr>
        <w:t>SubA</w:t>
      </w:r>
      <w:r>
        <w:rPr>
          <w:noProof/>
        </w:rPr>
        <w:t>tividade</w:t>
      </w:r>
      <w:bookmarkEnd w:id="15"/>
    </w:p>
    <w:p w14:paraId="4195D739" w14:textId="61ED0741" w:rsidR="00EF4113" w:rsidRDefault="00F42ED7" w:rsidP="00FF65AE">
      <w:pPr>
        <w:pStyle w:val="EstiloPrototipo3"/>
        <w:jc w:val="center"/>
        <w:rPr>
          <w:noProof/>
        </w:rPr>
      </w:pPr>
      <w:r>
        <w:rPr>
          <w:noProof/>
        </w:rPr>
        <w:drawing>
          <wp:inline distT="0" distB="0" distL="0" distR="0" wp14:anchorId="5D3C4046" wp14:editId="198538A5">
            <wp:extent cx="5760085" cy="54876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7591" w14:textId="77777777" w:rsidR="00E37982" w:rsidRDefault="00E37982" w:rsidP="00FF65AE">
      <w:pPr>
        <w:pStyle w:val="EstiloPrototipo3"/>
        <w:jc w:val="center"/>
        <w:rPr>
          <w:noProof/>
        </w:rPr>
      </w:pPr>
    </w:p>
    <w:p w14:paraId="6665F692" w14:textId="77777777" w:rsidR="00E37982" w:rsidRDefault="00E37982" w:rsidP="00FF65AE">
      <w:pPr>
        <w:pStyle w:val="EstiloPrototipo3"/>
        <w:jc w:val="center"/>
        <w:rPr>
          <w:noProof/>
        </w:rPr>
      </w:pPr>
    </w:p>
    <w:p w14:paraId="4FEC397E" w14:textId="77777777" w:rsidR="00ED5347" w:rsidRDefault="00ED5347" w:rsidP="00FF65AE">
      <w:pPr>
        <w:pStyle w:val="EstiloPrototipo3"/>
        <w:jc w:val="center"/>
        <w:rPr>
          <w:noProof/>
        </w:rPr>
      </w:pPr>
    </w:p>
    <w:p w14:paraId="34667004" w14:textId="77777777" w:rsidR="00ED5347" w:rsidRDefault="00ED5347" w:rsidP="00FF65AE">
      <w:pPr>
        <w:pStyle w:val="EstiloPrototipo3"/>
        <w:jc w:val="center"/>
        <w:rPr>
          <w:noProof/>
        </w:rPr>
      </w:pPr>
    </w:p>
    <w:p w14:paraId="58E409BE" w14:textId="77777777" w:rsidR="00ED5347" w:rsidRDefault="00ED5347" w:rsidP="00FF65AE">
      <w:pPr>
        <w:pStyle w:val="EstiloPrototipo3"/>
        <w:jc w:val="center"/>
        <w:rPr>
          <w:noProof/>
        </w:rPr>
      </w:pPr>
    </w:p>
    <w:p w14:paraId="3F569205" w14:textId="77777777" w:rsidR="00ED5347" w:rsidRDefault="00ED5347" w:rsidP="00FF65AE">
      <w:pPr>
        <w:pStyle w:val="EstiloPrototipo3"/>
        <w:jc w:val="center"/>
        <w:rPr>
          <w:noProof/>
        </w:rPr>
      </w:pPr>
    </w:p>
    <w:p w14:paraId="56BC651D" w14:textId="60B18F1B" w:rsidR="00ED5347" w:rsidRDefault="00ED5347" w:rsidP="00FF65AE">
      <w:pPr>
        <w:pStyle w:val="EstiloPrototipo3"/>
        <w:jc w:val="center"/>
        <w:rPr>
          <w:noProof/>
        </w:rPr>
      </w:pPr>
    </w:p>
    <w:p w14:paraId="147FEDCB" w14:textId="77777777" w:rsidR="00ED5347" w:rsidRDefault="00ED5347" w:rsidP="00FF65AE">
      <w:pPr>
        <w:pStyle w:val="EstiloPrototipo3"/>
        <w:jc w:val="center"/>
        <w:rPr>
          <w:noProof/>
        </w:rPr>
      </w:pPr>
    </w:p>
    <w:p w14:paraId="0AD23993" w14:textId="77777777" w:rsidR="00ED5347" w:rsidRDefault="00ED5347" w:rsidP="00FF65AE">
      <w:pPr>
        <w:pStyle w:val="EstiloPrototipo3"/>
        <w:jc w:val="center"/>
        <w:rPr>
          <w:noProof/>
        </w:rPr>
      </w:pPr>
    </w:p>
    <w:p w14:paraId="212289B3" w14:textId="77777777" w:rsidR="00ED5347" w:rsidRDefault="00ED5347" w:rsidP="00FF65AE">
      <w:pPr>
        <w:pStyle w:val="EstiloPrototipo3"/>
        <w:jc w:val="center"/>
        <w:rPr>
          <w:noProof/>
        </w:rPr>
      </w:pPr>
    </w:p>
    <w:p w14:paraId="450960A2" w14:textId="51255292" w:rsidR="00ED5347" w:rsidRDefault="00514C38" w:rsidP="00B167D4">
      <w:pPr>
        <w:pStyle w:val="EstiloPrototipo3"/>
        <w:numPr>
          <w:ilvl w:val="2"/>
          <w:numId w:val="10"/>
        </w:numPr>
        <w:jc w:val="left"/>
        <w:rPr>
          <w:noProof/>
        </w:rPr>
      </w:pPr>
      <w:r>
        <w:rPr>
          <w:noProof/>
        </w:rPr>
        <w:t xml:space="preserve"> </w:t>
      </w:r>
      <w:bookmarkStart w:id="16" w:name="_Ref13760618"/>
      <w:r>
        <w:rPr>
          <w:noProof/>
        </w:rPr>
        <w:t>Incluir Atividade</w:t>
      </w:r>
      <w:bookmarkEnd w:id="16"/>
    </w:p>
    <w:p w14:paraId="1D0BCFE3" w14:textId="56ED4D62" w:rsidR="00A51047" w:rsidRDefault="00A51047" w:rsidP="00A51047">
      <w:pPr>
        <w:pStyle w:val="EstiloPrototipo3"/>
        <w:ind w:left="504"/>
        <w:jc w:val="left"/>
        <w:rPr>
          <w:noProof/>
        </w:rPr>
      </w:pPr>
      <w:r>
        <w:rPr>
          <w:noProof/>
        </w:rPr>
        <w:drawing>
          <wp:inline distT="0" distB="0" distL="0" distR="0" wp14:anchorId="68BE9F49" wp14:editId="7CB5AE05">
            <wp:extent cx="5760085" cy="62134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2709" w14:textId="60E1E8C1" w:rsidR="00E37982" w:rsidRDefault="00E37982" w:rsidP="00FF65AE">
      <w:pPr>
        <w:pStyle w:val="EstiloPrototipo3"/>
        <w:jc w:val="center"/>
        <w:rPr>
          <w:noProof/>
        </w:rPr>
      </w:pPr>
    </w:p>
    <w:p w14:paraId="690AC232" w14:textId="77777777" w:rsidR="00ED5347" w:rsidRDefault="00ED5347" w:rsidP="00FF65AE">
      <w:pPr>
        <w:pStyle w:val="EstiloPrototipo3"/>
        <w:jc w:val="center"/>
        <w:rPr>
          <w:noProof/>
        </w:rPr>
      </w:pPr>
    </w:p>
    <w:p w14:paraId="0F165B6C" w14:textId="77777777" w:rsidR="00ED5347" w:rsidRDefault="00ED5347" w:rsidP="00FF65AE">
      <w:pPr>
        <w:pStyle w:val="EstiloPrototipo3"/>
        <w:jc w:val="center"/>
        <w:rPr>
          <w:noProof/>
        </w:rPr>
      </w:pPr>
    </w:p>
    <w:p w14:paraId="67BDFA66" w14:textId="77777777" w:rsidR="00ED5347" w:rsidRDefault="00ED5347" w:rsidP="00FF65AE">
      <w:pPr>
        <w:pStyle w:val="EstiloPrototipo3"/>
        <w:jc w:val="center"/>
        <w:rPr>
          <w:noProof/>
        </w:rPr>
      </w:pPr>
    </w:p>
    <w:p w14:paraId="23B67F62" w14:textId="77777777" w:rsidR="00827794" w:rsidRDefault="00827794" w:rsidP="00FF65AE">
      <w:pPr>
        <w:pStyle w:val="EstiloPrototipo3"/>
        <w:jc w:val="center"/>
        <w:rPr>
          <w:noProof/>
        </w:rPr>
      </w:pPr>
    </w:p>
    <w:p w14:paraId="7E3C15C9" w14:textId="77777777" w:rsidR="00ED5347" w:rsidRDefault="00ED5347" w:rsidP="00FF65AE">
      <w:pPr>
        <w:pStyle w:val="EstiloPrototipo3"/>
        <w:jc w:val="center"/>
        <w:rPr>
          <w:noProof/>
        </w:rPr>
      </w:pPr>
    </w:p>
    <w:p w14:paraId="014F7BC1" w14:textId="4CDD12BB" w:rsidR="00ED5347" w:rsidRPr="00F81208" w:rsidRDefault="0056045C" w:rsidP="00B167D4">
      <w:pPr>
        <w:pStyle w:val="EstiloPrototipo3"/>
        <w:numPr>
          <w:ilvl w:val="2"/>
          <w:numId w:val="11"/>
        </w:numPr>
        <w:jc w:val="left"/>
        <w:rPr>
          <w:noProof/>
        </w:rPr>
      </w:pPr>
      <w:r>
        <w:rPr>
          <w:noProof/>
        </w:rPr>
        <w:t xml:space="preserve"> </w:t>
      </w:r>
      <w:bookmarkStart w:id="17" w:name="_Ref13846110"/>
      <w:r w:rsidRPr="00F81208">
        <w:rPr>
          <w:noProof/>
        </w:rPr>
        <w:t>Alterar informações</w:t>
      </w:r>
      <w:bookmarkEnd w:id="17"/>
    </w:p>
    <w:p w14:paraId="55AB2687" w14:textId="7A2BCFEE" w:rsidR="00A51047" w:rsidRPr="00F81208" w:rsidRDefault="00A51047" w:rsidP="00A51047">
      <w:pPr>
        <w:pStyle w:val="EstiloPrototipo3"/>
        <w:ind w:left="504"/>
        <w:jc w:val="left"/>
        <w:rPr>
          <w:noProof/>
        </w:rPr>
      </w:pPr>
      <w:r w:rsidRPr="00F81208">
        <w:rPr>
          <w:noProof/>
        </w:rPr>
        <w:drawing>
          <wp:inline distT="0" distB="0" distL="0" distR="0" wp14:anchorId="7DD4C934" wp14:editId="5DE60B0C">
            <wp:extent cx="5760085" cy="6585585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8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E87B" w14:textId="5D42A8DE" w:rsidR="00ED5347" w:rsidRPr="00F81208" w:rsidRDefault="00ED5347" w:rsidP="00FF65AE">
      <w:pPr>
        <w:pStyle w:val="EstiloPrototipo3"/>
        <w:jc w:val="center"/>
        <w:rPr>
          <w:noProof/>
        </w:rPr>
      </w:pPr>
    </w:p>
    <w:p w14:paraId="573388F7" w14:textId="77777777" w:rsidR="00E37982" w:rsidRPr="00F81208" w:rsidRDefault="00E37982" w:rsidP="00FF65AE">
      <w:pPr>
        <w:pStyle w:val="EstiloPrototipo3"/>
        <w:jc w:val="center"/>
        <w:rPr>
          <w:noProof/>
        </w:rPr>
      </w:pPr>
    </w:p>
    <w:p w14:paraId="6F1A5FF1" w14:textId="77777777" w:rsidR="00E37982" w:rsidRPr="00F81208" w:rsidRDefault="00E37982" w:rsidP="00FF65AE">
      <w:pPr>
        <w:pStyle w:val="EstiloPrototipo3"/>
        <w:jc w:val="center"/>
        <w:rPr>
          <w:noProof/>
        </w:rPr>
      </w:pPr>
    </w:p>
    <w:p w14:paraId="5D0F1CC1" w14:textId="77777777" w:rsidR="00AC7F9F" w:rsidRPr="00F81208" w:rsidRDefault="00AC7F9F" w:rsidP="00AC7F9F">
      <w:pPr>
        <w:pStyle w:val="EstiloPrototipo3"/>
        <w:jc w:val="center"/>
        <w:rPr>
          <w:noProof/>
        </w:rPr>
      </w:pPr>
    </w:p>
    <w:p w14:paraId="562CCBB1" w14:textId="77777777" w:rsidR="00AC7F9F" w:rsidRPr="00F81208" w:rsidRDefault="00AC7F9F" w:rsidP="00AC7F9F">
      <w:pPr>
        <w:pStyle w:val="EstiloPrototipo3"/>
        <w:jc w:val="center"/>
        <w:rPr>
          <w:noProof/>
        </w:rPr>
      </w:pPr>
    </w:p>
    <w:p w14:paraId="0F8F3A44" w14:textId="77777777" w:rsidR="00AC7F9F" w:rsidRPr="00F81208" w:rsidRDefault="00AC7F9F" w:rsidP="00AC7F9F">
      <w:pPr>
        <w:pStyle w:val="EstiloPrototipo3"/>
        <w:jc w:val="center"/>
        <w:rPr>
          <w:noProof/>
        </w:rPr>
      </w:pPr>
    </w:p>
    <w:p w14:paraId="27CEED62" w14:textId="77777777" w:rsidR="00AC7F9F" w:rsidRPr="00F81208" w:rsidRDefault="00AC7F9F" w:rsidP="00AC7F9F">
      <w:pPr>
        <w:pStyle w:val="EstiloPrototipo3"/>
        <w:numPr>
          <w:ilvl w:val="0"/>
          <w:numId w:val="5"/>
        </w:numPr>
      </w:pPr>
      <w:bookmarkStart w:id="18" w:name="_Ref13579649"/>
      <w:r w:rsidRPr="00F81208">
        <w:t>Tela Inicial:</w:t>
      </w:r>
      <w:bookmarkEnd w:id="18"/>
    </w:p>
    <w:p w14:paraId="48759733" w14:textId="77777777" w:rsidR="00AC7F9F" w:rsidRPr="00F81208" w:rsidRDefault="00AC7F9F" w:rsidP="00AC7F9F">
      <w:pPr>
        <w:pStyle w:val="EstiloPrototipo3"/>
        <w:numPr>
          <w:ilvl w:val="2"/>
          <w:numId w:val="27"/>
        </w:numPr>
      </w:pPr>
      <w:bookmarkStart w:id="19" w:name="_Ref13749926"/>
      <w:bookmarkStart w:id="20" w:name="_Ref13657061"/>
      <w:r w:rsidRPr="00F81208">
        <w:t>Tela Inicial</w:t>
      </w:r>
      <w:bookmarkEnd w:id="19"/>
    </w:p>
    <w:bookmarkEnd w:id="20"/>
    <w:p w14:paraId="62366E1F" w14:textId="77777777" w:rsidR="00AC7F9F" w:rsidRPr="00F81208" w:rsidRDefault="00AC7F9F" w:rsidP="00AC7F9F">
      <w:pPr>
        <w:pStyle w:val="EstiloPrototipo3"/>
        <w:tabs>
          <w:tab w:val="clear" w:pos="425"/>
          <w:tab w:val="left" w:pos="0"/>
        </w:tabs>
        <w:ind w:left="426" w:hanging="426"/>
      </w:pPr>
      <w:r w:rsidRPr="00F81208">
        <w:rPr>
          <w:noProof/>
        </w:rPr>
        <w:drawing>
          <wp:inline distT="0" distB="0" distL="0" distR="0" wp14:anchorId="6328410C" wp14:editId="1A54546F">
            <wp:extent cx="5760085" cy="48266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rametro_calendario_1_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78FF" w14:textId="77777777" w:rsidR="00AC7F9F" w:rsidRPr="00F81208" w:rsidRDefault="00AC7F9F" w:rsidP="00AC7F9F">
      <w:pPr>
        <w:pStyle w:val="EstiloPrototipo3"/>
        <w:jc w:val="center"/>
        <w:rPr>
          <w:noProof/>
        </w:rPr>
      </w:pPr>
    </w:p>
    <w:p w14:paraId="67CDB164" w14:textId="77777777" w:rsidR="00AC7F9F" w:rsidRPr="00F81208" w:rsidRDefault="00AC7F9F" w:rsidP="00AC7F9F">
      <w:pPr>
        <w:pStyle w:val="EstiloPrototipo3"/>
        <w:jc w:val="center"/>
        <w:rPr>
          <w:noProof/>
        </w:rPr>
      </w:pPr>
    </w:p>
    <w:p w14:paraId="591B329A" w14:textId="77777777" w:rsidR="00AC7F9F" w:rsidRPr="00F81208" w:rsidRDefault="00AC7F9F" w:rsidP="00AC7F9F">
      <w:pPr>
        <w:pStyle w:val="EstiloPrototipo3"/>
        <w:jc w:val="center"/>
        <w:rPr>
          <w:noProof/>
        </w:rPr>
      </w:pPr>
    </w:p>
    <w:p w14:paraId="03711FA8" w14:textId="77777777" w:rsidR="00AC7F9F" w:rsidRPr="00F81208" w:rsidRDefault="00AC7F9F" w:rsidP="00AC7F9F">
      <w:pPr>
        <w:pStyle w:val="EstiloPrototipo3"/>
        <w:jc w:val="center"/>
        <w:rPr>
          <w:noProof/>
        </w:rPr>
      </w:pPr>
    </w:p>
    <w:p w14:paraId="25D81E1D" w14:textId="77777777" w:rsidR="00AC7F9F" w:rsidRPr="00F81208" w:rsidRDefault="00AC7F9F" w:rsidP="00AC7F9F">
      <w:pPr>
        <w:pStyle w:val="EstiloPrototipo3"/>
        <w:jc w:val="center"/>
        <w:rPr>
          <w:noProof/>
        </w:rPr>
      </w:pPr>
    </w:p>
    <w:p w14:paraId="6F080D35" w14:textId="77777777" w:rsidR="00AC7F9F" w:rsidRPr="00F81208" w:rsidRDefault="00AC7F9F" w:rsidP="00AC7F9F">
      <w:pPr>
        <w:pStyle w:val="EstiloPrototipo3"/>
        <w:jc w:val="center"/>
        <w:rPr>
          <w:noProof/>
        </w:rPr>
      </w:pPr>
    </w:p>
    <w:p w14:paraId="22EF9FD2" w14:textId="77777777" w:rsidR="00AC7F9F" w:rsidRPr="00F81208" w:rsidRDefault="00AC7F9F" w:rsidP="00AC7F9F">
      <w:pPr>
        <w:pStyle w:val="EstiloPrototipo3"/>
        <w:jc w:val="center"/>
        <w:rPr>
          <w:noProof/>
        </w:rPr>
      </w:pPr>
    </w:p>
    <w:p w14:paraId="5DD2EE9D" w14:textId="77777777" w:rsidR="00AC7F9F" w:rsidRPr="00F81208" w:rsidRDefault="00AC7F9F" w:rsidP="00AC7F9F">
      <w:pPr>
        <w:pStyle w:val="EstiloPrototipo3"/>
        <w:jc w:val="center"/>
        <w:rPr>
          <w:noProof/>
        </w:rPr>
      </w:pPr>
    </w:p>
    <w:p w14:paraId="0018E723" w14:textId="77777777" w:rsidR="00AC7F9F" w:rsidRPr="00F81208" w:rsidRDefault="00AC7F9F" w:rsidP="00AC7F9F">
      <w:pPr>
        <w:pStyle w:val="EstiloPrototipo3"/>
        <w:jc w:val="center"/>
        <w:rPr>
          <w:noProof/>
        </w:rPr>
      </w:pPr>
    </w:p>
    <w:p w14:paraId="137B83F1" w14:textId="77777777" w:rsidR="00AC7F9F" w:rsidRPr="00F81208" w:rsidRDefault="00AC7F9F" w:rsidP="00AC7F9F">
      <w:pPr>
        <w:pStyle w:val="EstiloPrototipo3"/>
        <w:jc w:val="center"/>
        <w:rPr>
          <w:noProof/>
        </w:rPr>
      </w:pPr>
    </w:p>
    <w:p w14:paraId="04817F1C" w14:textId="77777777" w:rsidR="00AC7F9F" w:rsidRPr="00F81208" w:rsidRDefault="00AC7F9F" w:rsidP="00AC7F9F">
      <w:pPr>
        <w:pStyle w:val="EstiloPrototipo3"/>
        <w:jc w:val="center"/>
        <w:rPr>
          <w:noProof/>
        </w:rPr>
      </w:pPr>
    </w:p>
    <w:p w14:paraId="76F5FE61" w14:textId="77777777" w:rsidR="00AC7F9F" w:rsidRPr="00F81208" w:rsidRDefault="00AC7F9F" w:rsidP="00AC7F9F">
      <w:pPr>
        <w:pStyle w:val="EstiloPrototipo3"/>
        <w:jc w:val="center"/>
        <w:rPr>
          <w:noProof/>
        </w:rPr>
      </w:pPr>
    </w:p>
    <w:p w14:paraId="5667E4FB" w14:textId="77777777" w:rsidR="00AC7F9F" w:rsidRPr="00F81208" w:rsidRDefault="00AC7F9F" w:rsidP="00AC7F9F">
      <w:pPr>
        <w:pStyle w:val="EstiloPrototipo3"/>
        <w:jc w:val="center"/>
        <w:rPr>
          <w:noProof/>
        </w:rPr>
      </w:pPr>
    </w:p>
    <w:p w14:paraId="6AC86506" w14:textId="77777777" w:rsidR="00AC7F9F" w:rsidRPr="00F81208" w:rsidRDefault="00AC7F9F" w:rsidP="00AC7F9F">
      <w:pPr>
        <w:pStyle w:val="EstiloPrototipo3"/>
        <w:numPr>
          <w:ilvl w:val="2"/>
          <w:numId w:val="28"/>
        </w:numPr>
        <w:jc w:val="left"/>
        <w:rPr>
          <w:noProof/>
        </w:rPr>
      </w:pPr>
      <w:bookmarkStart w:id="21" w:name="_Ref13657063"/>
      <w:r w:rsidRPr="00F81208">
        <w:rPr>
          <w:noProof/>
        </w:rPr>
        <w:t xml:space="preserve"> </w:t>
      </w:r>
      <w:bookmarkStart w:id="22" w:name="_Ref13749928"/>
      <w:r w:rsidRPr="00F81208">
        <w:rPr>
          <w:noProof/>
        </w:rPr>
        <w:t>Tela Inicial - Menu</w:t>
      </w:r>
      <w:bookmarkEnd w:id="22"/>
    </w:p>
    <w:bookmarkEnd w:id="21"/>
    <w:p w14:paraId="24D8779D" w14:textId="77777777" w:rsidR="00AC7F9F" w:rsidRPr="00F81208" w:rsidRDefault="00AC7F9F" w:rsidP="00AC7F9F">
      <w:pPr>
        <w:pStyle w:val="EstiloPrototipo3"/>
        <w:jc w:val="center"/>
        <w:rPr>
          <w:noProof/>
        </w:rPr>
      </w:pPr>
      <w:r w:rsidRPr="00F81208">
        <w:rPr>
          <w:noProof/>
        </w:rPr>
        <w:drawing>
          <wp:inline distT="0" distB="0" distL="0" distR="0" wp14:anchorId="3037EF75" wp14:editId="6CEA19C4">
            <wp:extent cx="5760085" cy="4830445"/>
            <wp:effectExtent l="0" t="0" r="0" b="825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rametro_calendario_matriz_1___1_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932F" w14:textId="77777777" w:rsidR="00AC7F9F" w:rsidRPr="00F81208" w:rsidRDefault="00AC7F9F" w:rsidP="00AC7F9F">
      <w:pPr>
        <w:pStyle w:val="EstiloPrototipo3"/>
        <w:jc w:val="center"/>
        <w:rPr>
          <w:noProof/>
        </w:rPr>
      </w:pPr>
    </w:p>
    <w:p w14:paraId="35BA8963" w14:textId="77777777" w:rsidR="0056045C" w:rsidRPr="00F81208" w:rsidRDefault="0056045C" w:rsidP="00FF65AE">
      <w:pPr>
        <w:pStyle w:val="EstiloPrototipo3"/>
        <w:jc w:val="center"/>
        <w:rPr>
          <w:noProof/>
        </w:rPr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1306"/>
        <w:gridCol w:w="1246"/>
        <w:gridCol w:w="1034"/>
        <w:gridCol w:w="926"/>
        <w:gridCol w:w="2855"/>
      </w:tblGrid>
      <w:tr w:rsidR="00353CEF" w:rsidRPr="00F81208" w14:paraId="2960C22B" w14:textId="77777777" w:rsidTr="00647C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0B32728A" w14:textId="77777777" w:rsidR="00353CEF" w:rsidRPr="00F81208" w:rsidRDefault="00353CEF" w:rsidP="00647C03">
            <w:pPr>
              <w:pStyle w:val="EstiloPrototipo3"/>
              <w:jc w:val="center"/>
            </w:pPr>
            <w:r w:rsidRPr="00F81208">
              <w:rPr>
                <w:sz w:val="24"/>
                <w:szCs w:val="24"/>
              </w:rPr>
              <w:t>Campos</w:t>
            </w:r>
          </w:p>
        </w:tc>
      </w:tr>
      <w:tr w:rsidR="008C3CCF" w:rsidRPr="00F81208" w14:paraId="4EEDBC0B" w14:textId="77777777" w:rsidTr="00647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15328A3B" w14:textId="4B20A96E" w:rsidR="008C3CCF" w:rsidRPr="00F81208" w:rsidRDefault="00C00D87" w:rsidP="00647C03">
            <w:pPr>
              <w:pStyle w:val="EstiloPrototipo3"/>
              <w:jc w:val="center"/>
              <w:rPr>
                <w:sz w:val="24"/>
                <w:szCs w:val="24"/>
              </w:rPr>
            </w:pPr>
            <w:r w:rsidRPr="00F81208">
              <w:rPr>
                <w:sz w:val="24"/>
                <w:szCs w:val="24"/>
              </w:rPr>
              <w:t>Aba Período</w:t>
            </w:r>
          </w:p>
        </w:tc>
      </w:tr>
      <w:tr w:rsidR="00353CEF" w:rsidRPr="00F81208" w14:paraId="7CA2A591" w14:textId="77777777" w:rsidTr="00F00E5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0005C1A5" w14:textId="77777777" w:rsidR="00353CEF" w:rsidRPr="00F81208" w:rsidRDefault="00353CEF" w:rsidP="00647C03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77E27822" w14:textId="77777777" w:rsidR="00353CEF" w:rsidRPr="00F81208" w:rsidRDefault="00353CEF" w:rsidP="00647C03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shd w:val="clear" w:color="auto" w:fill="B3B3B3"/>
          </w:tcPr>
          <w:p w14:paraId="46279C1A" w14:textId="77777777" w:rsidR="00353CEF" w:rsidRPr="00F81208" w:rsidRDefault="00353CEF" w:rsidP="00647C03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789C5A7F" w14:textId="77777777" w:rsidR="00353CEF" w:rsidRPr="00F81208" w:rsidRDefault="00353CEF" w:rsidP="00647C03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shd w:val="clear" w:color="auto" w:fill="B3B3B3"/>
          </w:tcPr>
          <w:p w14:paraId="2148BE2A" w14:textId="77777777" w:rsidR="00353CEF" w:rsidRPr="00F81208" w:rsidRDefault="00353CEF" w:rsidP="00647C03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7EB406D4" w14:textId="77777777" w:rsidR="00353CEF" w:rsidRPr="00F81208" w:rsidRDefault="00353CEF" w:rsidP="00647C03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5B76EE59" w14:textId="2D3A2EF7" w:rsidR="00353CEF" w:rsidRPr="00F81208" w:rsidRDefault="00353CEF" w:rsidP="002E2C2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R</w:t>
            </w:r>
            <w:r w:rsidR="002E2C2B" w:rsidRPr="00F81208">
              <w:rPr>
                <w:b/>
                <w:sz w:val="20"/>
              </w:rPr>
              <w:t>egra</w:t>
            </w:r>
          </w:p>
        </w:tc>
      </w:tr>
      <w:tr w:rsidR="005012F9" w:rsidRPr="00F81208" w14:paraId="6C12F2AA" w14:textId="77777777" w:rsidTr="00F00E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933A9A5" w14:textId="77777777" w:rsidR="005012F9" w:rsidRPr="00F81208" w:rsidRDefault="005012F9" w:rsidP="00647C03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E0007C4" w14:textId="01FD4394" w:rsidR="005012F9" w:rsidRPr="00F81208" w:rsidRDefault="00C00D87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Cadastro</w:t>
            </w:r>
          </w:p>
        </w:tc>
        <w:tc>
          <w:tcPr>
            <w:tcW w:w="1306" w:type="dxa"/>
          </w:tcPr>
          <w:p w14:paraId="5236C876" w14:textId="1AEE2094" w:rsidR="005012F9" w:rsidRPr="00F81208" w:rsidRDefault="00C00D87" w:rsidP="00182EC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 xml:space="preserve">Descrição da tela </w:t>
            </w:r>
          </w:p>
        </w:tc>
        <w:tc>
          <w:tcPr>
            <w:tcW w:w="1246" w:type="dxa"/>
          </w:tcPr>
          <w:p w14:paraId="1AB5440A" w14:textId="4E5F380F" w:rsidR="00FE31D4" w:rsidRPr="00F81208" w:rsidRDefault="005012F9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Texto</w:t>
            </w:r>
          </w:p>
          <w:p w14:paraId="6C16280E" w14:textId="290B9022" w:rsidR="00C00D87" w:rsidRPr="00F81208" w:rsidRDefault="00C00D87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F81208">
              <w:rPr>
                <w:sz w:val="18"/>
                <w:szCs w:val="18"/>
              </w:rPr>
              <w:t>Label</w:t>
            </w:r>
            <w:proofErr w:type="spellEnd"/>
          </w:p>
          <w:p w14:paraId="35F66620" w14:textId="48B8A8D3" w:rsidR="005012F9" w:rsidRPr="00F81208" w:rsidRDefault="00FE31D4" w:rsidP="00FE31D4">
            <w:pPr>
              <w:tabs>
                <w:tab w:val="left" w:pos="930"/>
              </w:tabs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lastRenderedPageBreak/>
              <w:tab/>
            </w:r>
          </w:p>
        </w:tc>
        <w:tc>
          <w:tcPr>
            <w:tcW w:w="1034" w:type="dxa"/>
          </w:tcPr>
          <w:p w14:paraId="37000010" w14:textId="4CB8712E" w:rsidR="005012F9" w:rsidRPr="00F81208" w:rsidRDefault="00C00D87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F81208">
              <w:rPr>
                <w:sz w:val="18"/>
                <w:szCs w:val="18"/>
              </w:rPr>
              <w:lastRenderedPageBreak/>
              <w:t>Label</w:t>
            </w:r>
            <w:proofErr w:type="spellEnd"/>
          </w:p>
        </w:tc>
        <w:tc>
          <w:tcPr>
            <w:tcW w:w="926" w:type="dxa"/>
          </w:tcPr>
          <w:p w14:paraId="160F23C8" w14:textId="5E6D0779" w:rsidR="005012F9" w:rsidRPr="00F81208" w:rsidRDefault="005012F9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5DDC6B73" w14:textId="79F51434" w:rsidR="005012F9" w:rsidRPr="00F81208" w:rsidRDefault="00C00D87" w:rsidP="00C00D87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-</w:t>
            </w:r>
          </w:p>
        </w:tc>
      </w:tr>
      <w:tr w:rsidR="00FE31D4" w:rsidRPr="00F81208" w14:paraId="6D224B4D" w14:textId="77777777" w:rsidTr="00F00E5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2243FC6" w14:textId="77777777" w:rsidR="00FE31D4" w:rsidRPr="00F81208" w:rsidRDefault="00FE31D4" w:rsidP="00647C03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3AF42B5" w14:textId="1B5C9929" w:rsidR="00FE31D4" w:rsidRPr="00F81208" w:rsidRDefault="00C00D87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noProof/>
              </w:rPr>
              <w:drawing>
                <wp:inline distT="0" distB="0" distL="0" distR="0" wp14:anchorId="4A6C7C5B" wp14:editId="3EEB8D52">
                  <wp:extent cx="266667" cy="190476"/>
                  <wp:effectExtent l="0" t="0" r="635" b="635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67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</w:tcPr>
          <w:p w14:paraId="359EE0F0" w14:textId="73E3140D" w:rsidR="00FE31D4" w:rsidRPr="00F81208" w:rsidRDefault="00C00D87" w:rsidP="00182EC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2B283719" w14:textId="755A4F8F" w:rsidR="00FE31D4" w:rsidRPr="00F81208" w:rsidRDefault="00C00D87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</w:tcPr>
          <w:p w14:paraId="40D680BD" w14:textId="5C0AA63E" w:rsidR="00FE31D4" w:rsidRPr="00F81208" w:rsidRDefault="00FE31D4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015B785" w14:textId="1F988CF7" w:rsidR="00FE31D4" w:rsidRPr="00F81208" w:rsidRDefault="00FE31D4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5C2E0929" w14:textId="7DAF5038" w:rsidR="0043136A" w:rsidRPr="00F81208" w:rsidRDefault="00C00D87" w:rsidP="002960E6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F81208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81208">
              <w:rPr>
                <w:color w:val="31849B" w:themeColor="accent5" w:themeShade="BF"/>
                <w:sz w:val="18"/>
                <w:szCs w:val="18"/>
              </w:rPr>
              <w:instrText xml:space="preserve"> REF _Ref13836014 \r \h </w:instrText>
            </w:r>
            <w:r w:rsidR="00F8120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81208">
              <w:rPr>
                <w:color w:val="31849B" w:themeColor="accent5" w:themeShade="BF"/>
                <w:sz w:val="18"/>
                <w:szCs w:val="18"/>
              </w:rPr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2.1.1</w:t>
            </w:r>
            <w:r w:rsidR="002960E6" w:rsidRPr="00F81208">
              <w:rPr>
                <w:color w:val="31849B" w:themeColor="accent5" w:themeShade="BF"/>
                <w:sz w:val="18"/>
                <w:szCs w:val="18"/>
              </w:rPr>
              <w:t>8</w:t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5012F9" w:rsidRPr="00F81208" w14:paraId="547D6E7B" w14:textId="77777777" w:rsidTr="00F00E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E995D8D" w14:textId="77777777" w:rsidR="005012F9" w:rsidRPr="00F81208" w:rsidRDefault="005012F9" w:rsidP="00647C03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CA6A556" w14:textId="47801580" w:rsidR="005012F9" w:rsidRPr="00F81208" w:rsidRDefault="00C00D87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Replicar</w:t>
            </w:r>
          </w:p>
        </w:tc>
        <w:tc>
          <w:tcPr>
            <w:tcW w:w="1306" w:type="dxa"/>
          </w:tcPr>
          <w:p w14:paraId="2021E083" w14:textId="2A3451AA" w:rsidR="005012F9" w:rsidRPr="00F81208" w:rsidRDefault="00C5166B" w:rsidP="00182EC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Campo para informar qual ano que deseja replicar</w:t>
            </w:r>
            <w:r w:rsidR="00BA4D5D" w:rsidRPr="00F81208">
              <w:rPr>
                <w:sz w:val="18"/>
                <w:szCs w:val="18"/>
              </w:rPr>
              <w:t xml:space="preserve"> para a atual tela</w:t>
            </w:r>
          </w:p>
        </w:tc>
        <w:tc>
          <w:tcPr>
            <w:tcW w:w="1246" w:type="dxa"/>
          </w:tcPr>
          <w:p w14:paraId="4EAEB644" w14:textId="75538D58" w:rsidR="005012F9" w:rsidRPr="00F81208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F81208">
              <w:rPr>
                <w:sz w:val="18"/>
                <w:szCs w:val="18"/>
              </w:rPr>
              <w:t>Combobox</w:t>
            </w:r>
            <w:proofErr w:type="spellEnd"/>
            <w:r w:rsidRPr="00F81208">
              <w:rPr>
                <w:sz w:val="18"/>
                <w:szCs w:val="18"/>
              </w:rPr>
              <w:t xml:space="preserve"> </w:t>
            </w:r>
            <w:r w:rsidR="00BA4D5D" w:rsidRPr="00F81208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1F931CC8" w14:textId="2C58CED6" w:rsidR="005012F9" w:rsidRPr="00F81208" w:rsidRDefault="00C5166B" w:rsidP="00C5166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Todos os anos do calendário eleitoral, cadastrados pelo ator</w:t>
            </w:r>
          </w:p>
        </w:tc>
        <w:tc>
          <w:tcPr>
            <w:tcW w:w="926" w:type="dxa"/>
          </w:tcPr>
          <w:p w14:paraId="69C3E278" w14:textId="16911BE0" w:rsidR="005012F9" w:rsidRPr="00F81208" w:rsidRDefault="00BA4D5D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9999</w:t>
            </w:r>
          </w:p>
        </w:tc>
        <w:tc>
          <w:tcPr>
            <w:tcW w:w="2855" w:type="dxa"/>
            <w:shd w:val="clear" w:color="auto" w:fill="FFFFFF" w:themeFill="background1"/>
          </w:tcPr>
          <w:p w14:paraId="1AD4102E" w14:textId="49A576F2" w:rsidR="005012F9" w:rsidRPr="00F81208" w:rsidRDefault="00632D45" w:rsidP="00C5166B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F81208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81208">
              <w:rPr>
                <w:color w:val="31849B" w:themeColor="accent5" w:themeShade="BF"/>
                <w:sz w:val="18"/>
                <w:szCs w:val="18"/>
              </w:rPr>
              <w:instrText xml:space="preserve"> REF _Ref13836579 \r \h </w:instrText>
            </w:r>
            <w:r w:rsidR="00F8120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81208">
              <w:rPr>
                <w:color w:val="31849B" w:themeColor="accent5" w:themeShade="BF"/>
                <w:sz w:val="18"/>
                <w:szCs w:val="18"/>
              </w:rPr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2.1.2</w:t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7C54BF" w:rsidRPr="00F81208" w14:paraId="4CB466C5" w14:textId="77777777" w:rsidTr="00F00E5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887950D" w14:textId="77777777" w:rsidR="007C54BF" w:rsidRPr="00F81208" w:rsidRDefault="007C54BF" w:rsidP="00647C03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46DD9EE" w14:textId="6610B673" w:rsidR="007C54BF" w:rsidRPr="00F81208" w:rsidRDefault="00BA4D5D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Ano da Eleição</w:t>
            </w:r>
          </w:p>
        </w:tc>
        <w:tc>
          <w:tcPr>
            <w:tcW w:w="1306" w:type="dxa"/>
          </w:tcPr>
          <w:p w14:paraId="154E60DF" w14:textId="0F494F00" w:rsidR="007C54BF" w:rsidRPr="00F81208" w:rsidRDefault="00BA4D5D" w:rsidP="00182EC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Ano da eleição desejada</w:t>
            </w:r>
          </w:p>
        </w:tc>
        <w:tc>
          <w:tcPr>
            <w:tcW w:w="1246" w:type="dxa"/>
          </w:tcPr>
          <w:p w14:paraId="07C53E5D" w14:textId="720A6E82" w:rsidR="00667FC7" w:rsidRPr="00F81208" w:rsidRDefault="000F2CA4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F81208">
              <w:rPr>
                <w:sz w:val="18"/>
                <w:szCs w:val="18"/>
              </w:rPr>
              <w:t>Imput</w:t>
            </w:r>
            <w:proofErr w:type="spellEnd"/>
            <w:r w:rsidRPr="00F81208">
              <w:rPr>
                <w:sz w:val="18"/>
                <w:szCs w:val="18"/>
              </w:rPr>
              <w:t xml:space="preserve"> </w:t>
            </w:r>
            <w:proofErr w:type="spellStart"/>
            <w:r w:rsidRPr="00F81208">
              <w:rPr>
                <w:sz w:val="18"/>
                <w:szCs w:val="18"/>
              </w:rPr>
              <w:t>Text</w:t>
            </w:r>
            <w:proofErr w:type="spellEnd"/>
          </w:p>
          <w:p w14:paraId="7AE70394" w14:textId="72537BE7" w:rsidR="007C54BF" w:rsidRPr="00F81208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25D0A98C" w14:textId="3973709D" w:rsidR="007C54BF" w:rsidRPr="00F81208" w:rsidRDefault="00BA4D5D" w:rsidP="009642C3">
            <w:pPr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 xml:space="preserve">Todos os anos do calendário eleitoral, cadastrados pelo ator </w:t>
            </w:r>
          </w:p>
        </w:tc>
        <w:tc>
          <w:tcPr>
            <w:tcW w:w="926" w:type="dxa"/>
          </w:tcPr>
          <w:p w14:paraId="7A0BC6BB" w14:textId="5661AA55" w:rsidR="007C54BF" w:rsidRPr="00F81208" w:rsidRDefault="00BA4D5D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9999</w:t>
            </w:r>
          </w:p>
        </w:tc>
        <w:tc>
          <w:tcPr>
            <w:tcW w:w="2855" w:type="dxa"/>
            <w:shd w:val="clear" w:color="auto" w:fill="FFFFFF" w:themeFill="background1"/>
          </w:tcPr>
          <w:p w14:paraId="6EFE245D" w14:textId="6BD0EC77" w:rsidR="007C54BF" w:rsidRPr="00F81208" w:rsidRDefault="00CB29A1" w:rsidP="00BA4D5D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31849B" w:themeColor="accent5" w:themeShade="BF"/>
                <w:sz w:val="18"/>
                <w:szCs w:val="18"/>
              </w:rPr>
              <w:t>[</w:t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  <w:instrText xml:space="preserve"> REF _Ref13842975 \r \h </w:instrText>
            </w:r>
            <w:r w:rsidR="00F8120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  <w:t>2.1.3</w:t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626691A" w14:textId="77777777" w:rsidR="002960E6" w:rsidRPr="00F81208" w:rsidRDefault="002960E6" w:rsidP="00BA4D5D">
            <w:pPr>
              <w:pStyle w:val="PargrafodaLista"/>
              <w:spacing w:before="60" w:after="60"/>
              <w:ind w:left="720"/>
              <w:rPr>
                <w:color w:val="000000" w:themeColor="text1"/>
                <w:sz w:val="18"/>
                <w:szCs w:val="18"/>
              </w:rPr>
            </w:pPr>
          </w:p>
          <w:p w14:paraId="30D3E993" w14:textId="64C5A165" w:rsidR="002960E6" w:rsidRPr="00F81208" w:rsidRDefault="002960E6" w:rsidP="002960E6">
            <w:pPr>
              <w:pStyle w:val="PargrafodaLista"/>
              <w:numPr>
                <w:ilvl w:val="0"/>
                <w:numId w:val="32"/>
              </w:numPr>
              <w:spacing w:before="60" w:after="60"/>
              <w:ind w:left="342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000000" w:themeColor="text1"/>
                <w:sz w:val="18"/>
                <w:szCs w:val="18"/>
              </w:rPr>
              <w:t>Preenchimento obrigatório</w:t>
            </w:r>
          </w:p>
        </w:tc>
      </w:tr>
      <w:tr w:rsidR="009642C3" w:rsidRPr="00F81208" w14:paraId="040C562B" w14:textId="77777777" w:rsidTr="00F00E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00EB43C" w14:textId="77777777" w:rsidR="009642C3" w:rsidRPr="00F81208" w:rsidRDefault="009642C3" w:rsidP="00647C03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F25375D" w14:textId="486C69D6" w:rsidR="009642C3" w:rsidRPr="00F81208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Tipo de Processo</w:t>
            </w:r>
          </w:p>
        </w:tc>
        <w:tc>
          <w:tcPr>
            <w:tcW w:w="1306" w:type="dxa"/>
          </w:tcPr>
          <w:p w14:paraId="01C9D543" w14:textId="792F32E0" w:rsidR="009642C3" w:rsidRPr="00F81208" w:rsidRDefault="00BE45DD" w:rsidP="00182EC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Exibe o tipo de processo</w:t>
            </w:r>
          </w:p>
        </w:tc>
        <w:tc>
          <w:tcPr>
            <w:tcW w:w="1246" w:type="dxa"/>
          </w:tcPr>
          <w:p w14:paraId="014BB9E9" w14:textId="77777777" w:rsidR="00603B7B" w:rsidRPr="00F81208" w:rsidRDefault="00603B7B" w:rsidP="00603B7B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F81208">
              <w:rPr>
                <w:sz w:val="18"/>
                <w:szCs w:val="18"/>
              </w:rPr>
              <w:t>Combobox</w:t>
            </w:r>
            <w:proofErr w:type="spellEnd"/>
          </w:p>
          <w:p w14:paraId="3707232A" w14:textId="5127D332" w:rsidR="009642C3" w:rsidRPr="00F81208" w:rsidRDefault="00603B7B" w:rsidP="00603B7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</w:tcPr>
          <w:p w14:paraId="4E6F429E" w14:textId="77777777" w:rsidR="009642C3" w:rsidRPr="00F81208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Ordinário</w:t>
            </w:r>
          </w:p>
          <w:p w14:paraId="27DCC21A" w14:textId="5909E362" w:rsidR="00D65E81" w:rsidRPr="00F81208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F81208">
              <w:rPr>
                <w:sz w:val="18"/>
                <w:szCs w:val="18"/>
              </w:rPr>
              <w:t>Extraordinario</w:t>
            </w:r>
            <w:proofErr w:type="spellEnd"/>
          </w:p>
        </w:tc>
        <w:tc>
          <w:tcPr>
            <w:tcW w:w="926" w:type="dxa"/>
          </w:tcPr>
          <w:p w14:paraId="5B0F20A2" w14:textId="7CF10FD8" w:rsidR="009642C3" w:rsidRPr="00F81208" w:rsidRDefault="009642C3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060355A4" w14:textId="490C872B" w:rsidR="009642C3" w:rsidRPr="00F81208" w:rsidRDefault="00CB29A1" w:rsidP="00D65E81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31849B" w:themeColor="accent5" w:themeShade="BF"/>
                <w:sz w:val="18"/>
                <w:szCs w:val="18"/>
              </w:rPr>
              <w:t>[</w:t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  <w:instrText xml:space="preserve"> REF _Ref13842983 \r \h </w:instrText>
            </w:r>
            <w:r w:rsidR="00F8120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  <w:t>2.1.4</w:t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E63C1BD" w14:textId="48F9231C" w:rsidR="002960E6" w:rsidRPr="00F81208" w:rsidRDefault="002960E6" w:rsidP="002960E6">
            <w:pPr>
              <w:pStyle w:val="PargrafodaLista"/>
              <w:numPr>
                <w:ilvl w:val="0"/>
                <w:numId w:val="32"/>
              </w:numPr>
              <w:spacing w:before="60" w:after="60"/>
              <w:ind w:left="342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000000" w:themeColor="text1"/>
                <w:sz w:val="18"/>
                <w:szCs w:val="18"/>
              </w:rPr>
              <w:t>Preenchimento obrigatório</w:t>
            </w:r>
          </w:p>
        </w:tc>
      </w:tr>
      <w:tr w:rsidR="009642C3" w:rsidRPr="00F81208" w14:paraId="071BA95E" w14:textId="77777777" w:rsidTr="00F00E5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9E51DD1" w14:textId="1D5B77A6" w:rsidR="009642C3" w:rsidRPr="00F81208" w:rsidRDefault="009642C3" w:rsidP="00647C03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5B5B1D7" w14:textId="022522A5" w:rsidR="009642C3" w:rsidRPr="00F81208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IES</w:t>
            </w:r>
          </w:p>
        </w:tc>
        <w:tc>
          <w:tcPr>
            <w:tcW w:w="1306" w:type="dxa"/>
          </w:tcPr>
          <w:p w14:paraId="367479EB" w14:textId="6E54F029" w:rsidR="009642C3" w:rsidRPr="00F81208" w:rsidRDefault="00BE45DD" w:rsidP="00BE45D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-</w:t>
            </w:r>
          </w:p>
        </w:tc>
        <w:tc>
          <w:tcPr>
            <w:tcW w:w="1246" w:type="dxa"/>
          </w:tcPr>
          <w:p w14:paraId="377E3CBC" w14:textId="77777777" w:rsidR="00BE45DD" w:rsidRPr="00F81208" w:rsidRDefault="00BE45DD" w:rsidP="00BE45DD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F81208">
              <w:rPr>
                <w:sz w:val="18"/>
                <w:szCs w:val="18"/>
              </w:rPr>
              <w:t>Combobox</w:t>
            </w:r>
            <w:proofErr w:type="spellEnd"/>
          </w:p>
          <w:p w14:paraId="2D760D08" w14:textId="00ECCA7F" w:rsidR="009642C3" w:rsidRPr="00F81208" w:rsidRDefault="00BE45DD" w:rsidP="00BE45D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</w:tcPr>
          <w:p w14:paraId="1E2E19F4" w14:textId="77777777" w:rsidR="009642C3" w:rsidRPr="00F81208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Sim</w:t>
            </w:r>
          </w:p>
          <w:p w14:paraId="24DEAB86" w14:textId="72E87254" w:rsidR="00D65E81" w:rsidRPr="00F81208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Não</w:t>
            </w:r>
          </w:p>
        </w:tc>
        <w:tc>
          <w:tcPr>
            <w:tcW w:w="926" w:type="dxa"/>
          </w:tcPr>
          <w:p w14:paraId="0D66EF53" w14:textId="43477C5C" w:rsidR="009642C3" w:rsidRPr="00F81208" w:rsidRDefault="009642C3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1AF195A0" w14:textId="00AA52DE" w:rsidR="009642C3" w:rsidRPr="00F81208" w:rsidRDefault="00CB29A1" w:rsidP="00D65E81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31849B" w:themeColor="accent5" w:themeShade="BF"/>
                <w:sz w:val="18"/>
                <w:szCs w:val="18"/>
              </w:rPr>
              <w:t>[</w:t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  <w:instrText xml:space="preserve"> REF _Ref13842989 \r \h </w:instrText>
            </w:r>
            <w:r w:rsidR="00F8120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  <w:t>2.1.5</w:t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105D2CC" w14:textId="77777777" w:rsidR="002960E6" w:rsidRPr="00F81208" w:rsidRDefault="002960E6" w:rsidP="002960E6">
            <w:pPr>
              <w:pStyle w:val="PargrafodaLista"/>
              <w:spacing w:before="60" w:after="60"/>
              <w:ind w:left="720"/>
              <w:rPr>
                <w:color w:val="000000" w:themeColor="text1"/>
                <w:sz w:val="18"/>
                <w:szCs w:val="18"/>
              </w:rPr>
            </w:pPr>
          </w:p>
          <w:p w14:paraId="40F80D1B" w14:textId="1774B461" w:rsidR="002960E6" w:rsidRPr="00F81208" w:rsidRDefault="002960E6" w:rsidP="002960E6">
            <w:pPr>
              <w:pStyle w:val="PargrafodaLista"/>
              <w:numPr>
                <w:ilvl w:val="0"/>
                <w:numId w:val="32"/>
              </w:numPr>
              <w:spacing w:before="60" w:after="60"/>
              <w:ind w:left="342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000000" w:themeColor="text1"/>
                <w:sz w:val="18"/>
                <w:szCs w:val="18"/>
              </w:rPr>
              <w:t>Preenchimento obrigatório</w:t>
            </w:r>
          </w:p>
        </w:tc>
      </w:tr>
      <w:tr w:rsidR="009642C3" w:rsidRPr="00F81208" w14:paraId="2973FFE7" w14:textId="77777777" w:rsidTr="00F00E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1030EE3" w14:textId="69A6712B" w:rsidR="00D43605" w:rsidRPr="00F81208" w:rsidRDefault="00D43605" w:rsidP="00647C03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D5ED357" w14:textId="65AEB6A2" w:rsidR="00D43605" w:rsidRPr="00F81208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CAU/UF</w:t>
            </w:r>
          </w:p>
        </w:tc>
        <w:tc>
          <w:tcPr>
            <w:tcW w:w="1306" w:type="dxa"/>
          </w:tcPr>
          <w:p w14:paraId="09DE5EEA" w14:textId="7B016A9B" w:rsidR="00D43605" w:rsidRPr="00F81208" w:rsidRDefault="00D65E81" w:rsidP="00182EC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 xml:space="preserve">CAU e as UF </w:t>
            </w:r>
          </w:p>
        </w:tc>
        <w:tc>
          <w:tcPr>
            <w:tcW w:w="1246" w:type="dxa"/>
          </w:tcPr>
          <w:p w14:paraId="34680861" w14:textId="161640E1" w:rsidR="00D65E81" w:rsidRPr="00F81208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F81208">
              <w:rPr>
                <w:sz w:val="18"/>
                <w:szCs w:val="18"/>
              </w:rPr>
              <w:t>Combobox</w:t>
            </w:r>
            <w:proofErr w:type="spellEnd"/>
          </w:p>
          <w:p w14:paraId="32EBF43A" w14:textId="288FAED8" w:rsidR="00D43605" w:rsidRPr="00F81208" w:rsidRDefault="00C44D90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</w:tcPr>
          <w:p w14:paraId="6EC3C58C" w14:textId="77777777" w:rsidR="00D43605" w:rsidRPr="00F81208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Todas as UF +</w:t>
            </w:r>
          </w:p>
          <w:p w14:paraId="7D94FAA9" w14:textId="77777777" w:rsidR="00D65E81" w:rsidRPr="00F81208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DF +</w:t>
            </w:r>
          </w:p>
          <w:p w14:paraId="210517E9" w14:textId="435122BF" w:rsidR="00D65E81" w:rsidRPr="00F81208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CAU/BR</w:t>
            </w:r>
          </w:p>
        </w:tc>
        <w:tc>
          <w:tcPr>
            <w:tcW w:w="926" w:type="dxa"/>
          </w:tcPr>
          <w:p w14:paraId="5B72FA05" w14:textId="1AAEE0A4" w:rsidR="00D43605" w:rsidRPr="00F81208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28827EA0" w14:textId="2139C4C0" w:rsidR="00A03772" w:rsidRPr="00F81208" w:rsidRDefault="00CB29A1" w:rsidP="00BA4D5D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31849B" w:themeColor="accent5" w:themeShade="BF"/>
                <w:sz w:val="18"/>
                <w:szCs w:val="18"/>
              </w:rPr>
              <w:t>[</w:t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  <w:instrText xml:space="preserve"> REF _Ref13843001 \r \h </w:instrText>
            </w:r>
            <w:r w:rsidR="00F8120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  <w:t>2.1.6</w:t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140856F" w14:textId="77777777" w:rsidR="002960E6" w:rsidRPr="00F81208" w:rsidRDefault="002960E6" w:rsidP="002960E6">
            <w:pPr>
              <w:pStyle w:val="PargrafodaLista"/>
              <w:spacing w:before="60" w:after="60"/>
              <w:ind w:left="720"/>
              <w:rPr>
                <w:color w:val="000000" w:themeColor="text1"/>
                <w:sz w:val="18"/>
                <w:szCs w:val="18"/>
              </w:rPr>
            </w:pPr>
          </w:p>
          <w:p w14:paraId="64EE6A61" w14:textId="134BCDD7" w:rsidR="002960E6" w:rsidRPr="00F81208" w:rsidRDefault="002960E6" w:rsidP="002960E6">
            <w:pPr>
              <w:pStyle w:val="PargrafodaLista"/>
              <w:numPr>
                <w:ilvl w:val="0"/>
                <w:numId w:val="32"/>
              </w:numPr>
              <w:spacing w:before="60" w:after="60"/>
              <w:ind w:left="342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000000" w:themeColor="text1"/>
                <w:sz w:val="18"/>
                <w:szCs w:val="18"/>
              </w:rPr>
              <w:t>Preenchimento obrigatório</w:t>
            </w:r>
          </w:p>
        </w:tc>
      </w:tr>
      <w:tr w:rsidR="009642C3" w:rsidRPr="00F81208" w14:paraId="24588E35" w14:textId="77777777" w:rsidTr="00F00E5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6B6B8B2" w14:textId="57611AE2" w:rsidR="00353CEF" w:rsidRPr="00F81208" w:rsidRDefault="00353CEF" w:rsidP="00647C03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AD83272" w14:textId="17818E62" w:rsidR="00353CEF" w:rsidRPr="00F81208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Resolução</w:t>
            </w:r>
          </w:p>
        </w:tc>
        <w:tc>
          <w:tcPr>
            <w:tcW w:w="1306" w:type="dxa"/>
          </w:tcPr>
          <w:p w14:paraId="43141894" w14:textId="6E06A28D" w:rsidR="00353CEF" w:rsidRPr="00F81208" w:rsidRDefault="00D65E81" w:rsidP="00D65E8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rFonts w:cs="Arial"/>
                <w:sz w:val="18"/>
                <w:szCs w:val="18"/>
              </w:rPr>
              <w:t>Campo para anexar a Resolução do Processo Eleitoral</w:t>
            </w:r>
          </w:p>
        </w:tc>
        <w:tc>
          <w:tcPr>
            <w:tcW w:w="1246" w:type="dxa"/>
          </w:tcPr>
          <w:p w14:paraId="74FFC572" w14:textId="24D8EDA7" w:rsidR="00353CEF" w:rsidRPr="00F81208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-</w:t>
            </w:r>
          </w:p>
        </w:tc>
        <w:tc>
          <w:tcPr>
            <w:tcW w:w="1034" w:type="dxa"/>
          </w:tcPr>
          <w:p w14:paraId="1346A4E5" w14:textId="62598CE9" w:rsidR="00353CEF" w:rsidRPr="00F81208" w:rsidRDefault="007C54BF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830B00C" w14:textId="207FAF2C" w:rsidR="00353CEF" w:rsidRPr="00F81208" w:rsidRDefault="007C54BF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15A9D450" w14:textId="403DB2C6" w:rsidR="00A05379" w:rsidRPr="00F81208" w:rsidRDefault="00CB29A1" w:rsidP="00BA4D5D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31849B" w:themeColor="accent5" w:themeShade="BF"/>
                <w:sz w:val="18"/>
                <w:szCs w:val="18"/>
              </w:rPr>
              <w:t>[</w:t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  <w:instrText xml:space="preserve"> REF _Ref13843045 \r \h </w:instrText>
            </w:r>
            <w:r w:rsidR="00F8120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  <w:t>2.1.7</w:t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F42CA32" w14:textId="77777777" w:rsidR="002960E6" w:rsidRPr="00F81208" w:rsidRDefault="002960E6" w:rsidP="002960E6">
            <w:pPr>
              <w:pStyle w:val="PargrafodaLista"/>
              <w:spacing w:before="60" w:after="60"/>
              <w:ind w:left="720"/>
              <w:rPr>
                <w:color w:val="000000" w:themeColor="text1"/>
                <w:sz w:val="18"/>
                <w:szCs w:val="18"/>
              </w:rPr>
            </w:pPr>
          </w:p>
          <w:p w14:paraId="5918B805" w14:textId="30539E6E" w:rsidR="002960E6" w:rsidRPr="00F81208" w:rsidRDefault="002960E6" w:rsidP="002960E6">
            <w:pPr>
              <w:pStyle w:val="PargrafodaLista"/>
              <w:numPr>
                <w:ilvl w:val="0"/>
                <w:numId w:val="32"/>
              </w:numPr>
              <w:spacing w:before="60" w:after="60"/>
              <w:ind w:left="342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000000" w:themeColor="text1"/>
                <w:sz w:val="18"/>
                <w:szCs w:val="18"/>
              </w:rPr>
              <w:t>Preenchimento obrigatório</w:t>
            </w:r>
          </w:p>
        </w:tc>
      </w:tr>
      <w:tr w:rsidR="007C54BF" w:rsidRPr="00F81208" w14:paraId="2B091041" w14:textId="77777777" w:rsidTr="00F00E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8652FF4" w14:textId="77777777" w:rsidR="007C54BF" w:rsidRPr="00F81208" w:rsidRDefault="007C54BF" w:rsidP="00647C03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CED8EDD" w14:textId="332FB0D3" w:rsidR="007C54BF" w:rsidRPr="00F81208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Período de Vigência</w:t>
            </w:r>
          </w:p>
        </w:tc>
        <w:tc>
          <w:tcPr>
            <w:tcW w:w="1306" w:type="dxa"/>
          </w:tcPr>
          <w:p w14:paraId="008E8B5B" w14:textId="7E5FC3F8" w:rsidR="007C54BF" w:rsidRPr="00F81208" w:rsidRDefault="00D65E81" w:rsidP="00D65E8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 xml:space="preserve">Campo para informar </w:t>
            </w:r>
            <w:proofErr w:type="gramStart"/>
            <w:r w:rsidRPr="00F81208">
              <w:rPr>
                <w:sz w:val="18"/>
                <w:szCs w:val="18"/>
              </w:rPr>
              <w:t>a  data</w:t>
            </w:r>
            <w:proofErr w:type="gramEnd"/>
            <w:r w:rsidRPr="00F81208">
              <w:rPr>
                <w:sz w:val="18"/>
                <w:szCs w:val="18"/>
              </w:rPr>
              <w:t xml:space="preserve"> de início e fim do período de vigência</w:t>
            </w:r>
          </w:p>
        </w:tc>
        <w:tc>
          <w:tcPr>
            <w:tcW w:w="1246" w:type="dxa"/>
          </w:tcPr>
          <w:p w14:paraId="7784D814" w14:textId="1039D4DB" w:rsidR="007C54BF" w:rsidRPr="00F81208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3E62760C" w14:textId="28061EE5" w:rsidR="007C54BF" w:rsidRPr="00F81208" w:rsidRDefault="007C54BF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2577643" w14:textId="7744DFDD" w:rsidR="007C54BF" w:rsidRPr="00F81208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99/99/9999</w:t>
            </w:r>
          </w:p>
        </w:tc>
        <w:tc>
          <w:tcPr>
            <w:tcW w:w="2855" w:type="dxa"/>
            <w:shd w:val="clear" w:color="auto" w:fill="FFFFFF" w:themeFill="background1"/>
          </w:tcPr>
          <w:p w14:paraId="61119AC9" w14:textId="1A001DAD" w:rsidR="007C54BF" w:rsidRPr="00F81208" w:rsidRDefault="00CB29A1" w:rsidP="00BA4D5D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31849B" w:themeColor="accent5" w:themeShade="BF"/>
                <w:sz w:val="18"/>
                <w:szCs w:val="18"/>
              </w:rPr>
              <w:t>[</w:t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  <w:instrText xml:space="preserve"> REF _Ref13843068 \r \h </w:instrText>
            </w:r>
            <w:r w:rsidR="00F8120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  <w:t>2.1.8</w:t>
            </w:r>
            <w:r w:rsidR="00BA4D5D" w:rsidRPr="00F8120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B6BF425" w14:textId="77777777" w:rsidR="002960E6" w:rsidRPr="00F81208" w:rsidRDefault="002960E6" w:rsidP="002960E6">
            <w:pPr>
              <w:pStyle w:val="PargrafodaLista"/>
              <w:spacing w:before="60" w:after="60"/>
              <w:ind w:left="720"/>
              <w:rPr>
                <w:color w:val="000000" w:themeColor="text1"/>
                <w:sz w:val="18"/>
                <w:szCs w:val="18"/>
              </w:rPr>
            </w:pPr>
          </w:p>
          <w:p w14:paraId="3F2860A8" w14:textId="77777777" w:rsidR="002960E6" w:rsidRPr="00F81208" w:rsidRDefault="002960E6" w:rsidP="002960E6">
            <w:pPr>
              <w:pStyle w:val="PargrafodaLista"/>
              <w:spacing w:before="60" w:after="60"/>
              <w:ind w:left="720"/>
              <w:rPr>
                <w:color w:val="000000" w:themeColor="text1"/>
                <w:sz w:val="18"/>
                <w:szCs w:val="18"/>
              </w:rPr>
            </w:pPr>
          </w:p>
          <w:p w14:paraId="5060C241" w14:textId="77823B8E" w:rsidR="002960E6" w:rsidRPr="00F81208" w:rsidRDefault="002960E6" w:rsidP="002960E6">
            <w:pPr>
              <w:pStyle w:val="PargrafodaLista"/>
              <w:numPr>
                <w:ilvl w:val="0"/>
                <w:numId w:val="32"/>
              </w:numPr>
              <w:spacing w:before="60" w:after="60"/>
              <w:ind w:left="342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000000" w:themeColor="text1"/>
                <w:sz w:val="18"/>
                <w:szCs w:val="18"/>
              </w:rPr>
              <w:t>Preenchimento obrigatório</w:t>
            </w:r>
          </w:p>
        </w:tc>
      </w:tr>
      <w:tr w:rsidR="007C54BF" w:rsidRPr="00F81208" w14:paraId="62F6C42C" w14:textId="77777777" w:rsidTr="00F00E5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C4A19CF" w14:textId="77777777" w:rsidR="007C54BF" w:rsidRPr="00F81208" w:rsidRDefault="007C54BF" w:rsidP="00647C03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1CCF76A" w14:textId="4733D592" w:rsidR="007C54BF" w:rsidRPr="00F81208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Idade do Voto Obrigatório</w:t>
            </w:r>
          </w:p>
        </w:tc>
        <w:tc>
          <w:tcPr>
            <w:tcW w:w="1306" w:type="dxa"/>
          </w:tcPr>
          <w:p w14:paraId="4F3C4F7C" w14:textId="095B44D9" w:rsidR="007C54BF" w:rsidRPr="00F81208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Campo para informa a idade mínima e máxima da obrigatoriedade de voto</w:t>
            </w:r>
          </w:p>
        </w:tc>
        <w:tc>
          <w:tcPr>
            <w:tcW w:w="1246" w:type="dxa"/>
          </w:tcPr>
          <w:p w14:paraId="57C227CE" w14:textId="30ADAB23" w:rsidR="007C54BF" w:rsidRPr="00F81208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4E7DE8EB" w14:textId="354F864A" w:rsidR="007C54BF" w:rsidRPr="00F81208" w:rsidRDefault="007C54BF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F5D6C77" w14:textId="18155BE9" w:rsidR="007C54BF" w:rsidRPr="00F81208" w:rsidRDefault="009F12EA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99</w:t>
            </w:r>
            <w:r w:rsidR="00CD6811" w:rsidRPr="00F81208">
              <w:rPr>
                <w:sz w:val="18"/>
                <w:szCs w:val="18"/>
              </w:rPr>
              <w:t>9</w:t>
            </w:r>
          </w:p>
        </w:tc>
        <w:tc>
          <w:tcPr>
            <w:tcW w:w="2855" w:type="dxa"/>
            <w:shd w:val="clear" w:color="auto" w:fill="FFFFFF" w:themeFill="background1"/>
          </w:tcPr>
          <w:p w14:paraId="78BAFD7F" w14:textId="117F3970" w:rsidR="00650F2A" w:rsidRPr="00F81208" w:rsidRDefault="00CB29A1" w:rsidP="00BA4D5D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31849B" w:themeColor="accent5" w:themeShade="BF"/>
                <w:sz w:val="18"/>
                <w:szCs w:val="18"/>
              </w:rPr>
              <w:t>[</w:t>
            </w:r>
            <w:r w:rsidR="00D65E81" w:rsidRPr="00F8120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D65E81" w:rsidRPr="00F81208">
              <w:rPr>
                <w:color w:val="31849B" w:themeColor="accent5" w:themeShade="BF"/>
                <w:sz w:val="18"/>
                <w:szCs w:val="18"/>
              </w:rPr>
              <w:instrText xml:space="preserve"> REF _Ref13843284 \r \h </w:instrText>
            </w:r>
            <w:r w:rsidR="00F8120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="00D65E81" w:rsidRPr="00F81208">
              <w:rPr>
                <w:color w:val="31849B" w:themeColor="accent5" w:themeShade="BF"/>
                <w:sz w:val="18"/>
                <w:szCs w:val="18"/>
              </w:rPr>
            </w:r>
            <w:r w:rsidR="00D65E81" w:rsidRPr="00F8120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D65E81" w:rsidRPr="00F81208">
              <w:rPr>
                <w:color w:val="31849B" w:themeColor="accent5" w:themeShade="BF"/>
                <w:sz w:val="18"/>
                <w:szCs w:val="18"/>
              </w:rPr>
              <w:t>2.1.9</w:t>
            </w:r>
            <w:r w:rsidR="00D65E81" w:rsidRPr="00F8120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854CCE7" w14:textId="77777777" w:rsidR="002960E6" w:rsidRPr="00F81208" w:rsidRDefault="002960E6" w:rsidP="00BA4D5D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  <w:p w14:paraId="4E16FD0D" w14:textId="529A5BF0" w:rsidR="002960E6" w:rsidRPr="00F81208" w:rsidRDefault="002960E6" w:rsidP="002960E6">
            <w:pPr>
              <w:pStyle w:val="PargrafodaLista"/>
              <w:numPr>
                <w:ilvl w:val="0"/>
                <w:numId w:val="32"/>
              </w:numPr>
              <w:spacing w:before="60" w:after="60"/>
              <w:ind w:left="342"/>
              <w:rPr>
                <w:sz w:val="18"/>
                <w:szCs w:val="18"/>
              </w:rPr>
            </w:pPr>
            <w:r w:rsidRPr="00F81208">
              <w:rPr>
                <w:color w:val="000000" w:themeColor="text1"/>
                <w:sz w:val="18"/>
                <w:szCs w:val="18"/>
              </w:rPr>
              <w:t>Preenchimento obrigatório</w:t>
            </w:r>
          </w:p>
        </w:tc>
      </w:tr>
      <w:tr w:rsidR="00D65E81" w:rsidRPr="00F81208" w14:paraId="154F38A2" w14:textId="77777777" w:rsidTr="00F00E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C379ACF" w14:textId="039667D6" w:rsidR="00D65E81" w:rsidRPr="00F81208" w:rsidRDefault="00D65E81" w:rsidP="00D65E81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C3AFA2C" w14:textId="35756FEC" w:rsidR="00D65E81" w:rsidRPr="00F81208" w:rsidRDefault="00D65E81" w:rsidP="00D65E8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Período do Mandato</w:t>
            </w:r>
          </w:p>
        </w:tc>
        <w:tc>
          <w:tcPr>
            <w:tcW w:w="1306" w:type="dxa"/>
          </w:tcPr>
          <w:p w14:paraId="7D9C574D" w14:textId="7B319A52" w:rsidR="00D65E81" w:rsidRPr="00F81208" w:rsidRDefault="00CB29A1" w:rsidP="00D65E8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 xml:space="preserve">Campo para informar </w:t>
            </w:r>
            <w:proofErr w:type="gramStart"/>
            <w:r w:rsidRPr="00F81208">
              <w:rPr>
                <w:sz w:val="18"/>
                <w:szCs w:val="18"/>
              </w:rPr>
              <w:t>a  data</w:t>
            </w:r>
            <w:proofErr w:type="gramEnd"/>
            <w:r w:rsidRPr="00F81208">
              <w:rPr>
                <w:sz w:val="18"/>
                <w:szCs w:val="18"/>
              </w:rPr>
              <w:t xml:space="preserve"> de início e fim do período de vigência</w:t>
            </w:r>
          </w:p>
        </w:tc>
        <w:tc>
          <w:tcPr>
            <w:tcW w:w="1246" w:type="dxa"/>
          </w:tcPr>
          <w:p w14:paraId="71CE25C6" w14:textId="48CDD049" w:rsidR="00D65E81" w:rsidRPr="00F81208" w:rsidRDefault="00D65E81" w:rsidP="00D65E8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0C8C0010" w14:textId="4A0DE8A0" w:rsidR="00D65E81" w:rsidRPr="00F81208" w:rsidRDefault="00D65E81" w:rsidP="00D65E8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1EB2546" w14:textId="236048A9" w:rsidR="00D65E81" w:rsidRPr="00F81208" w:rsidRDefault="009F12EA" w:rsidP="00D65E8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99/99/9999</w:t>
            </w:r>
          </w:p>
        </w:tc>
        <w:tc>
          <w:tcPr>
            <w:tcW w:w="2855" w:type="dxa"/>
            <w:shd w:val="clear" w:color="auto" w:fill="FFFFFF" w:themeFill="background1"/>
          </w:tcPr>
          <w:p w14:paraId="5D8ECEE5" w14:textId="58CB2B05" w:rsidR="00D65E81" w:rsidRPr="00F81208" w:rsidRDefault="00CB29A1" w:rsidP="00D65E81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31849B" w:themeColor="accent5" w:themeShade="BF"/>
                <w:sz w:val="18"/>
                <w:szCs w:val="18"/>
              </w:rPr>
              <w:t>[</w:t>
            </w:r>
            <w:r w:rsidR="00D65E81" w:rsidRPr="00F8120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D65E81" w:rsidRPr="00F81208">
              <w:rPr>
                <w:color w:val="31849B" w:themeColor="accent5" w:themeShade="BF"/>
                <w:sz w:val="18"/>
                <w:szCs w:val="18"/>
              </w:rPr>
              <w:instrText xml:space="preserve"> REF _Ref13843302 \r \h </w:instrText>
            </w:r>
            <w:r w:rsidR="00F8120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="00D65E81" w:rsidRPr="00F81208">
              <w:rPr>
                <w:color w:val="31849B" w:themeColor="accent5" w:themeShade="BF"/>
                <w:sz w:val="18"/>
                <w:szCs w:val="18"/>
              </w:rPr>
            </w:r>
            <w:r w:rsidR="00D65E81" w:rsidRPr="00F8120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D65E81" w:rsidRPr="00F81208">
              <w:rPr>
                <w:color w:val="31849B" w:themeColor="accent5" w:themeShade="BF"/>
                <w:sz w:val="18"/>
                <w:szCs w:val="18"/>
              </w:rPr>
              <w:t>2.1.10</w:t>
            </w:r>
            <w:r w:rsidR="00D65E81" w:rsidRPr="00F8120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AA41D21" w14:textId="77777777" w:rsidR="002960E6" w:rsidRPr="00F81208" w:rsidRDefault="002960E6" w:rsidP="00D65E81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  <w:p w14:paraId="6501E8DC" w14:textId="7B796127" w:rsidR="002960E6" w:rsidRPr="00F81208" w:rsidRDefault="002960E6" w:rsidP="002960E6">
            <w:pPr>
              <w:pStyle w:val="PargrafodaLista"/>
              <w:numPr>
                <w:ilvl w:val="0"/>
                <w:numId w:val="32"/>
              </w:numPr>
              <w:spacing w:before="60" w:after="60"/>
              <w:ind w:left="483"/>
              <w:rPr>
                <w:sz w:val="18"/>
                <w:szCs w:val="18"/>
              </w:rPr>
            </w:pPr>
            <w:r w:rsidRPr="00F81208">
              <w:rPr>
                <w:color w:val="000000" w:themeColor="text1"/>
                <w:sz w:val="18"/>
                <w:szCs w:val="18"/>
              </w:rPr>
              <w:t>Preenchimento obrigatório</w:t>
            </w:r>
          </w:p>
        </w:tc>
      </w:tr>
      <w:tr w:rsidR="002750DF" w:rsidRPr="00F81208" w14:paraId="04E2672A" w14:textId="77777777" w:rsidTr="0047293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1AECAE2B" w14:textId="3F5FE3E1" w:rsidR="002750DF" w:rsidRPr="00F81208" w:rsidRDefault="002750DF" w:rsidP="002750DF">
            <w:pPr>
              <w:pStyle w:val="PargrafodaLista"/>
              <w:spacing w:before="60" w:after="60"/>
              <w:ind w:left="720"/>
              <w:jc w:val="center"/>
              <w:rPr>
                <w:sz w:val="24"/>
                <w:szCs w:val="24"/>
              </w:rPr>
            </w:pPr>
            <w:r w:rsidRPr="00F81208">
              <w:rPr>
                <w:sz w:val="24"/>
                <w:szCs w:val="24"/>
              </w:rPr>
              <w:t>Atividades</w:t>
            </w:r>
          </w:p>
        </w:tc>
      </w:tr>
      <w:tr w:rsidR="00B875F6" w:rsidRPr="00F81208" w14:paraId="7FE88F78" w14:textId="77777777" w:rsidTr="002750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3E54930" w14:textId="77777777" w:rsidR="00B875F6" w:rsidRPr="00F81208" w:rsidRDefault="00B875F6" w:rsidP="007C54BF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E35923B" w14:textId="12288E77" w:rsidR="00B875F6" w:rsidRPr="00F81208" w:rsidRDefault="00CB29A1" w:rsidP="007C54B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Atividade &lt;número&gt;</w:t>
            </w:r>
          </w:p>
        </w:tc>
        <w:tc>
          <w:tcPr>
            <w:tcW w:w="1306" w:type="dxa"/>
          </w:tcPr>
          <w:p w14:paraId="0837991C" w14:textId="38FA371F" w:rsidR="00B875F6" w:rsidRPr="00F81208" w:rsidRDefault="00CB29A1" w:rsidP="00CB29A1">
            <w:pPr>
              <w:spacing w:before="60" w:after="60"/>
              <w:rPr>
                <w:sz w:val="18"/>
                <w:szCs w:val="18"/>
              </w:rPr>
            </w:pPr>
            <w:proofErr w:type="spellStart"/>
            <w:proofErr w:type="gramStart"/>
            <w:r w:rsidRPr="00F81208">
              <w:rPr>
                <w:sz w:val="18"/>
                <w:szCs w:val="18"/>
              </w:rPr>
              <w:t>label</w:t>
            </w:r>
            <w:proofErr w:type="spellEnd"/>
            <w:proofErr w:type="gramEnd"/>
          </w:p>
        </w:tc>
        <w:tc>
          <w:tcPr>
            <w:tcW w:w="1246" w:type="dxa"/>
          </w:tcPr>
          <w:p w14:paraId="57F97913" w14:textId="44709F55" w:rsidR="00B875F6" w:rsidRPr="00F81208" w:rsidRDefault="007D1733" w:rsidP="007C54B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</w:tcPr>
          <w:p w14:paraId="18A6A6B2" w14:textId="2F9D493C" w:rsidR="00B875F6" w:rsidRPr="00F81208" w:rsidRDefault="007D1733" w:rsidP="007C54B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C55B781" w14:textId="400F55F8" w:rsidR="00B875F6" w:rsidRPr="00F81208" w:rsidRDefault="007D1733" w:rsidP="007C54B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auto"/>
          </w:tcPr>
          <w:p w14:paraId="48DB5A0A" w14:textId="053E348A" w:rsidR="007D1733" w:rsidRPr="00F81208" w:rsidRDefault="00CB29A1" w:rsidP="002750DF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81208">
              <w:rPr>
                <w:color w:val="31849B" w:themeColor="accent5" w:themeShade="BF"/>
                <w:sz w:val="18"/>
                <w:szCs w:val="18"/>
              </w:rPr>
              <w:instrText xml:space="preserve"> REF _Ref13844709 \r \h </w:instrText>
            </w:r>
            <w:r w:rsidR="00F8120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81208">
              <w:rPr>
                <w:color w:val="31849B" w:themeColor="accent5" w:themeShade="BF"/>
                <w:sz w:val="18"/>
                <w:szCs w:val="18"/>
              </w:rPr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2.1.11</w:t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D1D6F5B" w14:textId="77777777" w:rsidR="002960E6" w:rsidRPr="00F81208" w:rsidRDefault="002960E6" w:rsidP="002960E6">
            <w:pPr>
              <w:pStyle w:val="PargrafodaLista"/>
              <w:spacing w:before="60" w:after="60"/>
              <w:ind w:left="720"/>
              <w:rPr>
                <w:color w:val="000000" w:themeColor="text1"/>
                <w:sz w:val="18"/>
                <w:szCs w:val="18"/>
              </w:rPr>
            </w:pPr>
          </w:p>
          <w:p w14:paraId="0F6DBC96" w14:textId="17A48309" w:rsidR="002960E6" w:rsidRPr="00F81208" w:rsidRDefault="002960E6" w:rsidP="002960E6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  <w:tr w:rsidR="00CB29A1" w:rsidRPr="00F81208" w14:paraId="1F1C3E76" w14:textId="77777777" w:rsidTr="002750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7036A7D" w14:textId="77777777" w:rsidR="00CB29A1" w:rsidRPr="00F81208" w:rsidRDefault="00CB29A1" w:rsidP="00CB29A1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9192F01" w14:textId="4D2D741E" w:rsidR="00CB29A1" w:rsidRPr="00F81208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&lt;Número&gt;Atividade Principal</w:t>
            </w:r>
          </w:p>
        </w:tc>
        <w:tc>
          <w:tcPr>
            <w:tcW w:w="1306" w:type="dxa"/>
          </w:tcPr>
          <w:p w14:paraId="162CFAEE" w14:textId="72217980" w:rsidR="00CB29A1" w:rsidRPr="00F81208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 xml:space="preserve">Atividade principal </w:t>
            </w:r>
          </w:p>
        </w:tc>
        <w:tc>
          <w:tcPr>
            <w:tcW w:w="1246" w:type="dxa"/>
          </w:tcPr>
          <w:p w14:paraId="56A32D77" w14:textId="7960028F" w:rsidR="00CB29A1" w:rsidRPr="00F81208" w:rsidRDefault="00567714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4D140020" w14:textId="465114B7" w:rsidR="00CB29A1" w:rsidRPr="00F81208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355B9EC" w14:textId="6EED7713" w:rsidR="00CB29A1" w:rsidRPr="00F81208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auto"/>
          </w:tcPr>
          <w:p w14:paraId="21B5115D" w14:textId="3E723DD1" w:rsidR="00CB29A1" w:rsidRPr="00F81208" w:rsidRDefault="00CB29A1" w:rsidP="00CB29A1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81208">
              <w:rPr>
                <w:color w:val="31849B" w:themeColor="accent5" w:themeShade="BF"/>
                <w:sz w:val="18"/>
                <w:szCs w:val="18"/>
              </w:rPr>
              <w:instrText xml:space="preserve"> REF _Ref13844709 \r \h </w:instrText>
            </w:r>
            <w:r w:rsidR="00F8120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81208">
              <w:rPr>
                <w:color w:val="31849B" w:themeColor="accent5" w:themeShade="BF"/>
                <w:sz w:val="18"/>
                <w:szCs w:val="18"/>
              </w:rPr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2.1.11</w:t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014C22DD" w14:textId="77777777" w:rsidR="002960E6" w:rsidRPr="00F81208" w:rsidRDefault="002960E6" w:rsidP="002960E6">
            <w:pPr>
              <w:pStyle w:val="PargrafodaLista"/>
              <w:numPr>
                <w:ilvl w:val="0"/>
                <w:numId w:val="32"/>
              </w:numPr>
              <w:spacing w:before="60" w:after="60"/>
              <w:ind w:left="483"/>
              <w:rPr>
                <w:color w:val="000000" w:themeColor="text1"/>
                <w:sz w:val="18"/>
                <w:szCs w:val="18"/>
              </w:rPr>
            </w:pPr>
            <w:r w:rsidRPr="00F81208">
              <w:rPr>
                <w:color w:val="000000" w:themeColor="text1"/>
                <w:sz w:val="18"/>
                <w:szCs w:val="18"/>
              </w:rPr>
              <w:t>2000 caracteres</w:t>
            </w:r>
          </w:p>
          <w:p w14:paraId="3A67CEC3" w14:textId="77777777" w:rsidR="002960E6" w:rsidRPr="00F81208" w:rsidRDefault="002960E6" w:rsidP="002960E6">
            <w:pPr>
              <w:pStyle w:val="PargrafodaLista"/>
              <w:spacing w:before="60" w:after="60"/>
              <w:ind w:left="720"/>
              <w:rPr>
                <w:color w:val="000000" w:themeColor="text1"/>
                <w:sz w:val="18"/>
                <w:szCs w:val="18"/>
              </w:rPr>
            </w:pPr>
          </w:p>
          <w:p w14:paraId="5ACA5498" w14:textId="3B73EE99" w:rsidR="002960E6" w:rsidRPr="00F81208" w:rsidRDefault="002960E6" w:rsidP="002960E6">
            <w:pPr>
              <w:pStyle w:val="PargrafodaLista"/>
              <w:numPr>
                <w:ilvl w:val="0"/>
                <w:numId w:val="32"/>
              </w:numPr>
              <w:spacing w:before="60" w:after="60"/>
              <w:ind w:left="342"/>
              <w:rPr>
                <w:sz w:val="18"/>
                <w:szCs w:val="18"/>
              </w:rPr>
            </w:pPr>
            <w:r w:rsidRPr="00F81208">
              <w:rPr>
                <w:color w:val="000000" w:themeColor="text1"/>
                <w:sz w:val="18"/>
                <w:szCs w:val="18"/>
              </w:rPr>
              <w:t>Preenchimento obrigatório</w:t>
            </w:r>
          </w:p>
        </w:tc>
      </w:tr>
      <w:tr w:rsidR="00CB29A1" w:rsidRPr="00F81208" w14:paraId="3D514C08" w14:textId="77777777" w:rsidTr="002750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D4B3F7D" w14:textId="77777777" w:rsidR="00CB29A1" w:rsidRPr="00F81208" w:rsidRDefault="00CB29A1" w:rsidP="00CB29A1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ACF5BDA" w14:textId="62FC790F" w:rsidR="00CB29A1" w:rsidRPr="00F81208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Data Início</w:t>
            </w:r>
          </w:p>
        </w:tc>
        <w:tc>
          <w:tcPr>
            <w:tcW w:w="1306" w:type="dxa"/>
          </w:tcPr>
          <w:p w14:paraId="400391F0" w14:textId="794A2C39" w:rsidR="00CB29A1" w:rsidRPr="00F81208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Data de início da atividade principal</w:t>
            </w:r>
          </w:p>
        </w:tc>
        <w:tc>
          <w:tcPr>
            <w:tcW w:w="1246" w:type="dxa"/>
          </w:tcPr>
          <w:p w14:paraId="64027290" w14:textId="7B0EB602" w:rsidR="00CB29A1" w:rsidRPr="00F81208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4CF1D800" w14:textId="2F9497BC" w:rsidR="00CB29A1" w:rsidRPr="00F81208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4F86218" w14:textId="14666DBF" w:rsidR="00CB29A1" w:rsidRPr="00F81208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99/99/9999</w:t>
            </w:r>
          </w:p>
        </w:tc>
        <w:tc>
          <w:tcPr>
            <w:tcW w:w="2855" w:type="dxa"/>
            <w:shd w:val="clear" w:color="auto" w:fill="auto"/>
          </w:tcPr>
          <w:p w14:paraId="1D439E34" w14:textId="3FBA50CB" w:rsidR="00CB29A1" w:rsidRPr="00F81208" w:rsidRDefault="00CB29A1" w:rsidP="00CB29A1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81208">
              <w:rPr>
                <w:color w:val="31849B" w:themeColor="accent5" w:themeShade="BF"/>
                <w:sz w:val="18"/>
                <w:szCs w:val="18"/>
              </w:rPr>
              <w:instrText xml:space="preserve"> REF _Ref13844709 \r \h </w:instrText>
            </w:r>
            <w:r w:rsidR="00F8120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81208">
              <w:rPr>
                <w:color w:val="31849B" w:themeColor="accent5" w:themeShade="BF"/>
                <w:sz w:val="18"/>
                <w:szCs w:val="18"/>
              </w:rPr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2.1.11</w:t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618F1A1" w14:textId="77777777" w:rsidR="002960E6" w:rsidRPr="00F81208" w:rsidRDefault="002960E6" w:rsidP="00CB29A1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  <w:p w14:paraId="45FA84EE" w14:textId="77777777" w:rsidR="002960E6" w:rsidRPr="00F81208" w:rsidRDefault="002960E6" w:rsidP="002960E6">
            <w:pPr>
              <w:pStyle w:val="PargrafodaLista"/>
              <w:spacing w:before="60" w:after="60"/>
              <w:ind w:left="720"/>
              <w:rPr>
                <w:color w:val="000000" w:themeColor="text1"/>
                <w:sz w:val="18"/>
                <w:szCs w:val="18"/>
              </w:rPr>
            </w:pPr>
          </w:p>
          <w:p w14:paraId="77D83AB6" w14:textId="36CA7754" w:rsidR="002960E6" w:rsidRPr="00F81208" w:rsidRDefault="002960E6" w:rsidP="002960E6">
            <w:pPr>
              <w:pStyle w:val="PargrafodaLista"/>
              <w:numPr>
                <w:ilvl w:val="0"/>
                <w:numId w:val="32"/>
              </w:numPr>
              <w:spacing w:before="60" w:after="60"/>
              <w:ind w:left="342"/>
              <w:rPr>
                <w:sz w:val="18"/>
                <w:szCs w:val="18"/>
              </w:rPr>
            </w:pPr>
            <w:r w:rsidRPr="00F81208">
              <w:rPr>
                <w:color w:val="000000" w:themeColor="text1"/>
                <w:sz w:val="18"/>
                <w:szCs w:val="18"/>
              </w:rPr>
              <w:t>Preenchimento obrigatório</w:t>
            </w:r>
          </w:p>
        </w:tc>
      </w:tr>
      <w:tr w:rsidR="00CB29A1" w:rsidRPr="00F81208" w14:paraId="3E867C93" w14:textId="77777777" w:rsidTr="002750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3E2E5AC" w14:textId="77777777" w:rsidR="00CB29A1" w:rsidRPr="00F81208" w:rsidRDefault="00CB29A1" w:rsidP="00CB29A1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291E9FA" w14:textId="4865E0A7" w:rsidR="00CB29A1" w:rsidRPr="00F81208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Data Fim</w:t>
            </w:r>
          </w:p>
        </w:tc>
        <w:tc>
          <w:tcPr>
            <w:tcW w:w="1306" w:type="dxa"/>
          </w:tcPr>
          <w:p w14:paraId="72C9E446" w14:textId="0665BF55" w:rsidR="00CB29A1" w:rsidRPr="00F81208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Data de fim da atividade principal</w:t>
            </w:r>
          </w:p>
        </w:tc>
        <w:tc>
          <w:tcPr>
            <w:tcW w:w="1246" w:type="dxa"/>
          </w:tcPr>
          <w:p w14:paraId="46474412" w14:textId="7E6961A2" w:rsidR="00CB29A1" w:rsidRPr="00F81208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370B3D15" w14:textId="728DC64F" w:rsidR="00CB29A1" w:rsidRPr="00F81208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533209A" w14:textId="388CF228" w:rsidR="00CB29A1" w:rsidRPr="00F81208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99/99/9999</w:t>
            </w:r>
          </w:p>
        </w:tc>
        <w:tc>
          <w:tcPr>
            <w:tcW w:w="2855" w:type="dxa"/>
            <w:shd w:val="clear" w:color="auto" w:fill="auto"/>
          </w:tcPr>
          <w:p w14:paraId="5AC58807" w14:textId="69BA5BBA" w:rsidR="00CB29A1" w:rsidRPr="00F81208" w:rsidRDefault="00CB29A1" w:rsidP="00CB29A1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81208">
              <w:rPr>
                <w:color w:val="31849B" w:themeColor="accent5" w:themeShade="BF"/>
                <w:sz w:val="18"/>
                <w:szCs w:val="18"/>
              </w:rPr>
              <w:instrText xml:space="preserve"> REF _Ref13844709 \r \h </w:instrText>
            </w:r>
            <w:r w:rsidR="00F8120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81208">
              <w:rPr>
                <w:color w:val="31849B" w:themeColor="accent5" w:themeShade="BF"/>
                <w:sz w:val="18"/>
                <w:szCs w:val="18"/>
              </w:rPr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2.1.11</w:t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7006B14" w14:textId="77777777" w:rsidR="002960E6" w:rsidRPr="00F81208" w:rsidRDefault="002960E6" w:rsidP="00CB29A1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  <w:p w14:paraId="1618C5BF" w14:textId="77777777" w:rsidR="002960E6" w:rsidRPr="00F81208" w:rsidRDefault="002960E6" w:rsidP="002960E6">
            <w:pPr>
              <w:pStyle w:val="PargrafodaLista"/>
              <w:spacing w:before="60" w:after="60"/>
              <w:ind w:left="720"/>
              <w:rPr>
                <w:color w:val="000000" w:themeColor="text1"/>
                <w:sz w:val="18"/>
                <w:szCs w:val="18"/>
              </w:rPr>
            </w:pPr>
          </w:p>
          <w:p w14:paraId="557682D8" w14:textId="4F66DDF1" w:rsidR="002960E6" w:rsidRPr="00F81208" w:rsidRDefault="002960E6" w:rsidP="002960E6">
            <w:pPr>
              <w:pStyle w:val="PargrafodaLista"/>
              <w:numPr>
                <w:ilvl w:val="0"/>
                <w:numId w:val="32"/>
              </w:numPr>
              <w:spacing w:before="60" w:after="60"/>
              <w:ind w:left="342"/>
              <w:rPr>
                <w:sz w:val="18"/>
                <w:szCs w:val="18"/>
              </w:rPr>
            </w:pPr>
            <w:r w:rsidRPr="00F81208">
              <w:rPr>
                <w:color w:val="000000" w:themeColor="text1"/>
                <w:sz w:val="18"/>
                <w:szCs w:val="18"/>
              </w:rPr>
              <w:t>Preenchimento obrigatório</w:t>
            </w:r>
          </w:p>
        </w:tc>
      </w:tr>
      <w:tr w:rsidR="00CB29A1" w:rsidRPr="00F81208" w14:paraId="0235AF60" w14:textId="77777777" w:rsidTr="002750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9A9185D" w14:textId="77777777" w:rsidR="00CB29A1" w:rsidRPr="00F81208" w:rsidRDefault="00CB29A1" w:rsidP="00CB29A1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7189D1F" w14:textId="37FCCBB5" w:rsidR="00CB29A1" w:rsidRPr="00F81208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&lt;Número&gt;Atividade Secundária</w:t>
            </w:r>
          </w:p>
        </w:tc>
        <w:tc>
          <w:tcPr>
            <w:tcW w:w="1306" w:type="dxa"/>
          </w:tcPr>
          <w:p w14:paraId="3650997C" w14:textId="499E25C1" w:rsidR="00CB29A1" w:rsidRPr="00F81208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 xml:space="preserve">Atividade principal </w:t>
            </w:r>
          </w:p>
        </w:tc>
        <w:tc>
          <w:tcPr>
            <w:tcW w:w="1246" w:type="dxa"/>
          </w:tcPr>
          <w:p w14:paraId="4D1D011D" w14:textId="574CC861" w:rsidR="00CB29A1" w:rsidRPr="00F81208" w:rsidRDefault="00567714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6CC091EB" w14:textId="544C1501" w:rsidR="00CB29A1" w:rsidRPr="00F81208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2AAE327" w14:textId="05CEA7F3" w:rsidR="00CB29A1" w:rsidRPr="00F81208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auto"/>
          </w:tcPr>
          <w:p w14:paraId="27F8CF5C" w14:textId="2D5DE290" w:rsidR="00CB29A1" w:rsidRPr="00F81208" w:rsidRDefault="00CB29A1" w:rsidP="00CB29A1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81208">
              <w:rPr>
                <w:color w:val="31849B" w:themeColor="accent5" w:themeShade="BF"/>
                <w:sz w:val="18"/>
                <w:szCs w:val="18"/>
              </w:rPr>
              <w:instrText xml:space="preserve"> REF _Ref13844995 \r \h </w:instrText>
            </w:r>
            <w:r w:rsidR="00F8120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81208">
              <w:rPr>
                <w:color w:val="31849B" w:themeColor="accent5" w:themeShade="BF"/>
                <w:sz w:val="18"/>
                <w:szCs w:val="18"/>
              </w:rPr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2.1.12</w:t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7DF9C6E" w14:textId="77777777" w:rsidR="00184407" w:rsidRPr="00F81208" w:rsidRDefault="00184407" w:rsidP="002960E6">
            <w:pPr>
              <w:pStyle w:val="PargrafodaLista"/>
              <w:numPr>
                <w:ilvl w:val="0"/>
                <w:numId w:val="32"/>
              </w:numPr>
              <w:spacing w:before="60" w:after="60"/>
              <w:ind w:left="342"/>
              <w:rPr>
                <w:color w:val="000000" w:themeColor="text1"/>
                <w:sz w:val="18"/>
                <w:szCs w:val="18"/>
              </w:rPr>
            </w:pPr>
            <w:r w:rsidRPr="00F81208">
              <w:rPr>
                <w:color w:val="000000" w:themeColor="text1"/>
                <w:sz w:val="18"/>
                <w:szCs w:val="18"/>
              </w:rPr>
              <w:t>2000 caracteres</w:t>
            </w:r>
          </w:p>
          <w:p w14:paraId="3880FD3B" w14:textId="77777777" w:rsidR="002960E6" w:rsidRPr="00F81208" w:rsidRDefault="002960E6" w:rsidP="00CB29A1">
            <w:pPr>
              <w:pStyle w:val="PargrafodaLista"/>
              <w:spacing w:before="60" w:after="60"/>
              <w:ind w:left="720"/>
              <w:rPr>
                <w:color w:val="000000" w:themeColor="text1"/>
                <w:sz w:val="18"/>
                <w:szCs w:val="18"/>
              </w:rPr>
            </w:pPr>
          </w:p>
          <w:p w14:paraId="70153A7F" w14:textId="77777777" w:rsidR="002960E6" w:rsidRPr="00F81208" w:rsidRDefault="002960E6" w:rsidP="002960E6">
            <w:pPr>
              <w:pStyle w:val="PargrafodaLista"/>
              <w:spacing w:before="60" w:after="60"/>
              <w:ind w:left="720"/>
              <w:rPr>
                <w:color w:val="000000" w:themeColor="text1"/>
                <w:sz w:val="18"/>
                <w:szCs w:val="18"/>
              </w:rPr>
            </w:pPr>
          </w:p>
          <w:p w14:paraId="60D90F88" w14:textId="7971FBEA" w:rsidR="002960E6" w:rsidRPr="00F81208" w:rsidRDefault="002960E6" w:rsidP="002960E6">
            <w:pPr>
              <w:pStyle w:val="PargrafodaLista"/>
              <w:numPr>
                <w:ilvl w:val="0"/>
                <w:numId w:val="32"/>
              </w:numPr>
              <w:spacing w:before="60" w:after="60"/>
              <w:ind w:left="342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000000" w:themeColor="text1"/>
                <w:sz w:val="18"/>
                <w:szCs w:val="18"/>
              </w:rPr>
              <w:t>Preenchimento obrigatório</w:t>
            </w:r>
          </w:p>
        </w:tc>
      </w:tr>
      <w:tr w:rsidR="00CB29A1" w:rsidRPr="00F81208" w14:paraId="6828088C" w14:textId="77777777" w:rsidTr="002750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1CD354B" w14:textId="77777777" w:rsidR="00CB29A1" w:rsidRPr="00F81208" w:rsidRDefault="00CB29A1" w:rsidP="00CB29A1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8823BFE" w14:textId="640DCDEC" w:rsidR="00CB29A1" w:rsidRPr="00F81208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Data Início</w:t>
            </w:r>
          </w:p>
        </w:tc>
        <w:tc>
          <w:tcPr>
            <w:tcW w:w="1306" w:type="dxa"/>
          </w:tcPr>
          <w:p w14:paraId="0744262A" w14:textId="00A1BCDE" w:rsidR="00CB29A1" w:rsidRPr="00F81208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Data de início da atividade principal</w:t>
            </w:r>
          </w:p>
        </w:tc>
        <w:tc>
          <w:tcPr>
            <w:tcW w:w="1246" w:type="dxa"/>
          </w:tcPr>
          <w:p w14:paraId="5C78D726" w14:textId="57D733DD" w:rsidR="00CB29A1" w:rsidRPr="00F81208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22E2A7FF" w14:textId="75ED8D5C" w:rsidR="00CB29A1" w:rsidRPr="00F81208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C539748" w14:textId="3554F331" w:rsidR="00CB29A1" w:rsidRPr="00F81208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99/99/9999</w:t>
            </w:r>
          </w:p>
        </w:tc>
        <w:tc>
          <w:tcPr>
            <w:tcW w:w="2855" w:type="dxa"/>
            <w:shd w:val="clear" w:color="auto" w:fill="auto"/>
          </w:tcPr>
          <w:p w14:paraId="2CFBECF6" w14:textId="05C968AF" w:rsidR="00CB29A1" w:rsidRPr="00F81208" w:rsidRDefault="00CB29A1" w:rsidP="00CB29A1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81208">
              <w:rPr>
                <w:color w:val="31849B" w:themeColor="accent5" w:themeShade="BF"/>
                <w:sz w:val="18"/>
                <w:szCs w:val="18"/>
              </w:rPr>
              <w:instrText xml:space="preserve"> REF _Ref13844995 \r \h </w:instrText>
            </w:r>
            <w:r w:rsidR="00F8120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81208">
              <w:rPr>
                <w:color w:val="31849B" w:themeColor="accent5" w:themeShade="BF"/>
                <w:sz w:val="18"/>
                <w:szCs w:val="18"/>
              </w:rPr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2.1.12</w:t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7BE5C21" w14:textId="77777777" w:rsidR="002960E6" w:rsidRPr="00F81208" w:rsidRDefault="002960E6" w:rsidP="00CB29A1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  <w:p w14:paraId="5DDFA774" w14:textId="62C79251" w:rsidR="002960E6" w:rsidRPr="00F81208" w:rsidRDefault="002960E6" w:rsidP="002960E6">
            <w:pPr>
              <w:pStyle w:val="PargrafodaLista"/>
              <w:numPr>
                <w:ilvl w:val="0"/>
                <w:numId w:val="33"/>
              </w:numPr>
              <w:spacing w:before="60" w:after="60"/>
              <w:ind w:left="342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000000" w:themeColor="text1"/>
                <w:sz w:val="18"/>
                <w:szCs w:val="18"/>
              </w:rPr>
              <w:t>Preenchimento obrigatório</w:t>
            </w:r>
            <w:r w:rsidRPr="00F81208">
              <w:rPr>
                <w:color w:val="31849B" w:themeColor="accent5" w:themeShade="BF"/>
                <w:sz w:val="18"/>
                <w:szCs w:val="18"/>
              </w:rPr>
              <w:t xml:space="preserve"> </w:t>
            </w:r>
          </w:p>
        </w:tc>
      </w:tr>
      <w:tr w:rsidR="00CB29A1" w:rsidRPr="00F81208" w14:paraId="1A55DC3B" w14:textId="77777777" w:rsidTr="002750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22845E8" w14:textId="77777777" w:rsidR="00CB29A1" w:rsidRPr="00F81208" w:rsidRDefault="00CB29A1" w:rsidP="00CB29A1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E0ED197" w14:textId="17026084" w:rsidR="00CB29A1" w:rsidRPr="00F81208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Data Fim</w:t>
            </w:r>
          </w:p>
        </w:tc>
        <w:tc>
          <w:tcPr>
            <w:tcW w:w="1306" w:type="dxa"/>
          </w:tcPr>
          <w:p w14:paraId="698B4E84" w14:textId="513D66E4" w:rsidR="00CB29A1" w:rsidRPr="00F81208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Data de fim da atividade principal</w:t>
            </w:r>
          </w:p>
        </w:tc>
        <w:tc>
          <w:tcPr>
            <w:tcW w:w="1246" w:type="dxa"/>
          </w:tcPr>
          <w:p w14:paraId="205014CB" w14:textId="3BA128D9" w:rsidR="00CB29A1" w:rsidRPr="00F81208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3B3A665F" w14:textId="30A8D584" w:rsidR="00CB29A1" w:rsidRPr="00F81208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A760DF2" w14:textId="5813E3C5" w:rsidR="00CB29A1" w:rsidRPr="00F81208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99/99/9999</w:t>
            </w:r>
          </w:p>
        </w:tc>
        <w:tc>
          <w:tcPr>
            <w:tcW w:w="2855" w:type="dxa"/>
            <w:shd w:val="clear" w:color="auto" w:fill="auto"/>
          </w:tcPr>
          <w:p w14:paraId="32B33BAC" w14:textId="1AC1C829" w:rsidR="00CB29A1" w:rsidRPr="00F81208" w:rsidRDefault="00CB29A1" w:rsidP="00CB29A1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81208">
              <w:rPr>
                <w:color w:val="31849B" w:themeColor="accent5" w:themeShade="BF"/>
                <w:sz w:val="18"/>
                <w:szCs w:val="18"/>
              </w:rPr>
              <w:instrText xml:space="preserve"> REF _Ref13844995 \r \h </w:instrText>
            </w:r>
            <w:r w:rsidR="00F8120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81208">
              <w:rPr>
                <w:color w:val="31849B" w:themeColor="accent5" w:themeShade="BF"/>
                <w:sz w:val="18"/>
                <w:szCs w:val="18"/>
              </w:rPr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2.1.12</w:t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1051073" w14:textId="77777777" w:rsidR="002960E6" w:rsidRPr="00F81208" w:rsidRDefault="002960E6" w:rsidP="00CB29A1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  <w:p w14:paraId="2E01E909" w14:textId="5A54D2E2" w:rsidR="002960E6" w:rsidRPr="00F81208" w:rsidRDefault="002960E6" w:rsidP="002960E6">
            <w:pPr>
              <w:pStyle w:val="PargrafodaLista"/>
              <w:numPr>
                <w:ilvl w:val="0"/>
                <w:numId w:val="33"/>
              </w:numPr>
              <w:spacing w:before="60" w:after="60"/>
              <w:ind w:left="342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000000" w:themeColor="text1"/>
                <w:sz w:val="18"/>
                <w:szCs w:val="18"/>
              </w:rPr>
              <w:t>Preenchimento obrigatório</w:t>
            </w:r>
          </w:p>
        </w:tc>
      </w:tr>
    </w:tbl>
    <w:p w14:paraId="0334364E" w14:textId="1F703C65" w:rsidR="00353CEF" w:rsidRPr="00F81208" w:rsidRDefault="00353CEF" w:rsidP="00D51740">
      <w:pPr>
        <w:pStyle w:val="EstiloPrototipo3"/>
      </w:pPr>
    </w:p>
    <w:p w14:paraId="0513F3E1" w14:textId="77777777" w:rsidR="00353CEF" w:rsidRPr="00F81208" w:rsidRDefault="00353CEF" w:rsidP="006661A7">
      <w:pPr>
        <w:pStyle w:val="EstiloPrototipo3"/>
        <w:jc w:val="center"/>
      </w:pP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049"/>
        <w:gridCol w:w="1663"/>
        <w:gridCol w:w="2430"/>
        <w:gridCol w:w="885"/>
        <w:gridCol w:w="3038"/>
      </w:tblGrid>
      <w:tr w:rsidR="00353CEF" w:rsidRPr="00F81208" w14:paraId="6D6B9B3B" w14:textId="77777777" w:rsidTr="00B85F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5"/>
          </w:tcPr>
          <w:p w14:paraId="62E7B084" w14:textId="77777777" w:rsidR="00353CEF" w:rsidRPr="00F81208" w:rsidRDefault="00353CEF" w:rsidP="00647C03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4"/>
                <w:szCs w:val="24"/>
              </w:rPr>
              <w:t>Comandos</w:t>
            </w:r>
          </w:p>
        </w:tc>
      </w:tr>
      <w:tr w:rsidR="00F66E71" w:rsidRPr="00F81208" w14:paraId="5876C888" w14:textId="77777777" w:rsidTr="007F2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9" w:type="dxa"/>
            <w:shd w:val="clear" w:color="auto" w:fill="B3B3B3"/>
          </w:tcPr>
          <w:p w14:paraId="542F1A1F" w14:textId="77777777" w:rsidR="00353CEF" w:rsidRPr="00F81208" w:rsidRDefault="00353CEF" w:rsidP="00647C03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ID</w:t>
            </w:r>
          </w:p>
        </w:tc>
        <w:tc>
          <w:tcPr>
            <w:tcW w:w="1663" w:type="dxa"/>
            <w:shd w:val="clear" w:color="auto" w:fill="B3B3B3"/>
          </w:tcPr>
          <w:p w14:paraId="2E0A027C" w14:textId="77777777" w:rsidR="00353CEF" w:rsidRPr="00F81208" w:rsidRDefault="00353CEF" w:rsidP="00647C03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Nome</w:t>
            </w:r>
          </w:p>
        </w:tc>
        <w:tc>
          <w:tcPr>
            <w:tcW w:w="2430" w:type="dxa"/>
            <w:shd w:val="clear" w:color="auto" w:fill="B3B3B3"/>
          </w:tcPr>
          <w:p w14:paraId="510E261D" w14:textId="77777777" w:rsidR="00353CEF" w:rsidRPr="00F81208" w:rsidRDefault="00353CEF" w:rsidP="00647C03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Descrição</w:t>
            </w:r>
          </w:p>
        </w:tc>
        <w:tc>
          <w:tcPr>
            <w:tcW w:w="885" w:type="dxa"/>
            <w:shd w:val="clear" w:color="auto" w:fill="B3B3B3"/>
          </w:tcPr>
          <w:p w14:paraId="26D902EC" w14:textId="77777777" w:rsidR="00353CEF" w:rsidRPr="00F81208" w:rsidRDefault="00353CEF" w:rsidP="00647C03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shd w:val="clear" w:color="auto" w:fill="B3B3B3"/>
          </w:tcPr>
          <w:p w14:paraId="6E51F026" w14:textId="7A9B40D0" w:rsidR="00353CEF" w:rsidRPr="00F81208" w:rsidRDefault="00353CEF" w:rsidP="002E2C2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R</w:t>
            </w:r>
            <w:r w:rsidR="002E2C2B" w:rsidRPr="00F81208">
              <w:rPr>
                <w:b/>
                <w:sz w:val="20"/>
              </w:rPr>
              <w:t>egra</w:t>
            </w:r>
          </w:p>
        </w:tc>
      </w:tr>
      <w:tr w:rsidR="007F211A" w:rsidRPr="00F81208" w14:paraId="42AB422B" w14:textId="77777777" w:rsidTr="00E847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9" w:type="dxa"/>
          </w:tcPr>
          <w:p w14:paraId="2F76E2CA" w14:textId="77777777" w:rsidR="007F211A" w:rsidRPr="00F81208" w:rsidRDefault="007F211A" w:rsidP="007F211A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63" w:type="dxa"/>
          </w:tcPr>
          <w:p w14:paraId="7EE72AD5" w14:textId="35D8E9EF" w:rsidR="007F211A" w:rsidRPr="00F81208" w:rsidRDefault="007F211A" w:rsidP="007F211A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noProof/>
              </w:rPr>
              <w:drawing>
                <wp:inline distT="0" distB="0" distL="0" distR="0" wp14:anchorId="5D9354D5" wp14:editId="782A5581">
                  <wp:extent cx="266667" cy="190476"/>
                  <wp:effectExtent l="0" t="0" r="635" b="635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67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05632A37" w14:textId="394EF9CE" w:rsidR="007F211A" w:rsidRPr="00F81208" w:rsidRDefault="007F211A" w:rsidP="007F211A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885" w:type="dxa"/>
          </w:tcPr>
          <w:p w14:paraId="485724C5" w14:textId="5CE669B6" w:rsidR="007F211A" w:rsidRPr="00F81208" w:rsidRDefault="007F211A" w:rsidP="007F211A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shd w:val="clear" w:color="auto" w:fill="FFFFFF" w:themeFill="background1"/>
          </w:tcPr>
          <w:p w14:paraId="522A7A86" w14:textId="6F2AAD0A" w:rsidR="007F211A" w:rsidRPr="00F81208" w:rsidRDefault="00370426" w:rsidP="007F211A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81208">
              <w:rPr>
                <w:color w:val="31849B" w:themeColor="accent5" w:themeShade="BF"/>
                <w:sz w:val="18"/>
                <w:szCs w:val="18"/>
              </w:rPr>
              <w:instrText xml:space="preserve"> REF _Ref13836014 \r \h </w:instrText>
            </w:r>
            <w:r w:rsidR="00E847C4" w:rsidRPr="00F8120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81208">
              <w:rPr>
                <w:color w:val="31849B" w:themeColor="accent5" w:themeShade="BF"/>
                <w:sz w:val="18"/>
                <w:szCs w:val="18"/>
              </w:rPr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2.1.17</w:t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</w:p>
        </w:tc>
      </w:tr>
      <w:tr w:rsidR="00C52CCC" w:rsidRPr="00F81208" w14:paraId="04ABF9BD" w14:textId="77777777" w:rsidTr="00E847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9" w:type="dxa"/>
          </w:tcPr>
          <w:p w14:paraId="522A4D0A" w14:textId="77777777" w:rsidR="00C52CCC" w:rsidRPr="00F81208" w:rsidRDefault="00C52CCC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63" w:type="dxa"/>
          </w:tcPr>
          <w:p w14:paraId="3BDA5EE9" w14:textId="3BF1762A" w:rsidR="00C52CCC" w:rsidRPr="00F81208" w:rsidRDefault="005A6824" w:rsidP="00647C03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Importar</w:t>
            </w:r>
          </w:p>
        </w:tc>
        <w:tc>
          <w:tcPr>
            <w:tcW w:w="2430" w:type="dxa"/>
          </w:tcPr>
          <w:p w14:paraId="4377E829" w14:textId="7192FF5E" w:rsidR="00C52CCC" w:rsidRPr="00F81208" w:rsidRDefault="00370426" w:rsidP="00647C03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Importa os dados do calendário de outro ano selecionado</w:t>
            </w:r>
          </w:p>
        </w:tc>
        <w:tc>
          <w:tcPr>
            <w:tcW w:w="885" w:type="dxa"/>
          </w:tcPr>
          <w:p w14:paraId="6A124CBA" w14:textId="6A3D6D16" w:rsidR="00C52CCC" w:rsidRPr="00F81208" w:rsidRDefault="00C52CCC" w:rsidP="00647C03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shd w:val="clear" w:color="auto" w:fill="FFFFFF" w:themeFill="background1"/>
          </w:tcPr>
          <w:p w14:paraId="5B16619F" w14:textId="49DE5AB1" w:rsidR="00C52CCC" w:rsidRPr="00F81208" w:rsidRDefault="00370426" w:rsidP="00370426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81208">
              <w:rPr>
                <w:color w:val="31849B" w:themeColor="accent5" w:themeShade="BF"/>
                <w:sz w:val="18"/>
                <w:szCs w:val="18"/>
              </w:rPr>
              <w:instrText xml:space="preserve"> REF _Ref13836579 \r \h </w:instrText>
            </w:r>
            <w:r w:rsidR="00E847C4" w:rsidRPr="00F8120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81208">
              <w:rPr>
                <w:color w:val="31849B" w:themeColor="accent5" w:themeShade="BF"/>
                <w:sz w:val="18"/>
                <w:szCs w:val="18"/>
              </w:rPr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2.1.2</w:t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</w:p>
        </w:tc>
      </w:tr>
      <w:tr w:rsidR="00C52CCC" w:rsidRPr="00F81208" w14:paraId="03332D92" w14:textId="77777777" w:rsidTr="00E847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9" w:type="dxa"/>
          </w:tcPr>
          <w:p w14:paraId="642B6423" w14:textId="77777777" w:rsidR="00C52CCC" w:rsidRPr="00F81208" w:rsidRDefault="00C52CCC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63" w:type="dxa"/>
          </w:tcPr>
          <w:p w14:paraId="6FAD6ECD" w14:textId="54AD82F7" w:rsidR="00C52CCC" w:rsidRPr="00F81208" w:rsidRDefault="005A6824" w:rsidP="00647C03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Procurar</w:t>
            </w:r>
          </w:p>
        </w:tc>
        <w:tc>
          <w:tcPr>
            <w:tcW w:w="2430" w:type="dxa"/>
          </w:tcPr>
          <w:p w14:paraId="6B809160" w14:textId="0D5D5D62" w:rsidR="00C52CCC" w:rsidRPr="00F81208" w:rsidRDefault="008A1F0E" w:rsidP="00647C03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Procura o arquivo para download</w:t>
            </w:r>
          </w:p>
        </w:tc>
        <w:tc>
          <w:tcPr>
            <w:tcW w:w="885" w:type="dxa"/>
          </w:tcPr>
          <w:p w14:paraId="3E560716" w14:textId="1F7011F3" w:rsidR="00C52CCC" w:rsidRPr="00F81208" w:rsidRDefault="00C52CCC" w:rsidP="00647C03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shd w:val="clear" w:color="auto" w:fill="FFFFFF" w:themeFill="background1"/>
          </w:tcPr>
          <w:p w14:paraId="055AB089" w14:textId="724A1E20" w:rsidR="00C52CCC" w:rsidRPr="00F81208" w:rsidRDefault="00370426" w:rsidP="00370426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81208">
              <w:rPr>
                <w:color w:val="31849B" w:themeColor="accent5" w:themeShade="BF"/>
                <w:sz w:val="18"/>
                <w:szCs w:val="18"/>
              </w:rPr>
              <w:instrText xml:space="preserve"> REF _Ref13843045 \r \h </w:instrText>
            </w:r>
            <w:r w:rsidR="00E847C4" w:rsidRPr="00F8120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81208">
              <w:rPr>
                <w:color w:val="31849B" w:themeColor="accent5" w:themeShade="BF"/>
                <w:sz w:val="18"/>
                <w:szCs w:val="18"/>
              </w:rPr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2.1.7</w:t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</w:p>
        </w:tc>
      </w:tr>
      <w:tr w:rsidR="00240E70" w:rsidRPr="00F81208" w14:paraId="4227154C" w14:textId="77777777" w:rsidTr="00E847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9" w:type="dxa"/>
          </w:tcPr>
          <w:p w14:paraId="2187794F" w14:textId="77777777" w:rsidR="00240E70" w:rsidRPr="00F81208" w:rsidRDefault="00240E70" w:rsidP="00240E70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63" w:type="dxa"/>
          </w:tcPr>
          <w:p w14:paraId="654588B0" w14:textId="36116AC4" w:rsidR="00240E70" w:rsidRPr="00F81208" w:rsidRDefault="00240E70" w:rsidP="00240E70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Ativar Calendário</w:t>
            </w:r>
          </w:p>
        </w:tc>
        <w:tc>
          <w:tcPr>
            <w:tcW w:w="2430" w:type="dxa"/>
          </w:tcPr>
          <w:p w14:paraId="3799C299" w14:textId="7E0D5313" w:rsidR="00240E70" w:rsidRPr="00F81208" w:rsidRDefault="00240E70" w:rsidP="00240E70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Inativa o calendário cadastrado pelo ator</w:t>
            </w:r>
          </w:p>
        </w:tc>
        <w:tc>
          <w:tcPr>
            <w:tcW w:w="885" w:type="dxa"/>
          </w:tcPr>
          <w:p w14:paraId="20CB2853" w14:textId="6038EA24" w:rsidR="00240E70" w:rsidRPr="00F81208" w:rsidRDefault="00240E70" w:rsidP="00240E70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shd w:val="clear" w:color="auto" w:fill="FFFFFF" w:themeFill="background1"/>
          </w:tcPr>
          <w:p w14:paraId="2CD6A93B" w14:textId="027B4784" w:rsidR="00240E70" w:rsidRPr="00F81208" w:rsidRDefault="00240E70" w:rsidP="00240E70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81208">
              <w:rPr>
                <w:color w:val="31849B" w:themeColor="accent5" w:themeShade="BF"/>
                <w:sz w:val="18"/>
                <w:szCs w:val="18"/>
              </w:rPr>
              <w:instrText xml:space="preserve"> REF _Ref13847097 \r \h  \* MERGEFORMAT </w:instrText>
            </w:r>
            <w:r w:rsidRPr="00F81208">
              <w:rPr>
                <w:color w:val="31849B" w:themeColor="accent5" w:themeShade="BF"/>
                <w:sz w:val="18"/>
                <w:szCs w:val="18"/>
              </w:rPr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2.1.16</w:t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</w:p>
        </w:tc>
      </w:tr>
      <w:tr w:rsidR="00C52CCC" w:rsidRPr="00F81208" w14:paraId="478B5725" w14:textId="77777777" w:rsidTr="00E847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9" w:type="dxa"/>
          </w:tcPr>
          <w:p w14:paraId="7344B837" w14:textId="77777777" w:rsidR="00C52CCC" w:rsidRPr="00F81208" w:rsidRDefault="00C52CCC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63" w:type="dxa"/>
          </w:tcPr>
          <w:p w14:paraId="2E5C01E1" w14:textId="2C8BCA6F" w:rsidR="005A6824" w:rsidRPr="00F81208" w:rsidRDefault="005A6824" w:rsidP="00240E70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 xml:space="preserve">Excluir </w:t>
            </w:r>
            <w:r w:rsidR="00240E70" w:rsidRPr="00F81208">
              <w:rPr>
                <w:sz w:val="18"/>
                <w:szCs w:val="18"/>
              </w:rPr>
              <w:t>A</w:t>
            </w:r>
            <w:r w:rsidRPr="00F81208">
              <w:rPr>
                <w:sz w:val="18"/>
                <w:szCs w:val="18"/>
              </w:rPr>
              <w:t>rquivo</w:t>
            </w:r>
          </w:p>
        </w:tc>
        <w:tc>
          <w:tcPr>
            <w:tcW w:w="2430" w:type="dxa"/>
          </w:tcPr>
          <w:p w14:paraId="1AC0DDCC" w14:textId="51560DDA" w:rsidR="00C52CCC" w:rsidRPr="00F81208" w:rsidRDefault="008A1F0E" w:rsidP="00647C03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Exclui arquivo anexado</w:t>
            </w:r>
          </w:p>
        </w:tc>
        <w:tc>
          <w:tcPr>
            <w:tcW w:w="885" w:type="dxa"/>
          </w:tcPr>
          <w:p w14:paraId="74099267" w14:textId="1C9D3126" w:rsidR="00C52CCC" w:rsidRPr="00F81208" w:rsidRDefault="00C52CCC" w:rsidP="00647C03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shd w:val="clear" w:color="auto" w:fill="FFFFFF" w:themeFill="background1"/>
          </w:tcPr>
          <w:p w14:paraId="2E427B92" w14:textId="2072AC0F" w:rsidR="00C52CCC" w:rsidRPr="00F81208" w:rsidRDefault="00370426" w:rsidP="00370426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81208">
              <w:rPr>
                <w:color w:val="31849B" w:themeColor="accent5" w:themeShade="BF"/>
                <w:sz w:val="18"/>
                <w:szCs w:val="18"/>
              </w:rPr>
              <w:instrText xml:space="preserve"> REF _Ref13843045 \r \h </w:instrText>
            </w:r>
            <w:r w:rsidR="00E847C4" w:rsidRPr="00F8120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81208">
              <w:rPr>
                <w:color w:val="31849B" w:themeColor="accent5" w:themeShade="BF"/>
                <w:sz w:val="18"/>
                <w:szCs w:val="18"/>
              </w:rPr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2.1.7</w:t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</w:p>
        </w:tc>
      </w:tr>
      <w:tr w:rsidR="005A6824" w:rsidRPr="00F81208" w14:paraId="241B451A" w14:textId="77777777" w:rsidTr="00E847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9" w:type="dxa"/>
          </w:tcPr>
          <w:p w14:paraId="4A6C56FF" w14:textId="77777777" w:rsidR="005A6824" w:rsidRPr="00F81208" w:rsidRDefault="005A6824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63" w:type="dxa"/>
          </w:tcPr>
          <w:p w14:paraId="3952433D" w14:textId="4536BFBA" w:rsidR="005A6824" w:rsidRPr="00F81208" w:rsidRDefault="005A6824" w:rsidP="00647C03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Incluir Atividade</w:t>
            </w:r>
          </w:p>
        </w:tc>
        <w:tc>
          <w:tcPr>
            <w:tcW w:w="2430" w:type="dxa"/>
          </w:tcPr>
          <w:p w14:paraId="23EA4365" w14:textId="363EE268" w:rsidR="005A6824" w:rsidRPr="00F81208" w:rsidRDefault="008A1F0E" w:rsidP="00647C03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Inclui nova atividade</w:t>
            </w:r>
          </w:p>
        </w:tc>
        <w:tc>
          <w:tcPr>
            <w:tcW w:w="885" w:type="dxa"/>
          </w:tcPr>
          <w:p w14:paraId="6D283110" w14:textId="2E7BD1B5" w:rsidR="005A6824" w:rsidRPr="00F81208" w:rsidRDefault="00370426" w:rsidP="00647C03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shd w:val="clear" w:color="auto" w:fill="FFFFFF" w:themeFill="background1"/>
          </w:tcPr>
          <w:p w14:paraId="39EF1592" w14:textId="6A3F8DCB" w:rsidR="005A6824" w:rsidRPr="00F81208" w:rsidRDefault="00370426" w:rsidP="00370426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81208">
              <w:rPr>
                <w:color w:val="31849B" w:themeColor="accent5" w:themeShade="BF"/>
                <w:sz w:val="18"/>
                <w:szCs w:val="18"/>
              </w:rPr>
              <w:instrText xml:space="preserve"> REF _Ref13844709 \r \h </w:instrText>
            </w:r>
            <w:r w:rsidR="00E847C4" w:rsidRPr="00F8120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81208">
              <w:rPr>
                <w:color w:val="31849B" w:themeColor="accent5" w:themeShade="BF"/>
                <w:sz w:val="18"/>
                <w:szCs w:val="18"/>
              </w:rPr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2.1.11</w:t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</w:p>
        </w:tc>
      </w:tr>
      <w:tr w:rsidR="00514660" w:rsidRPr="00F81208" w14:paraId="190002BC" w14:textId="77777777" w:rsidTr="005146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9" w:type="dxa"/>
          </w:tcPr>
          <w:p w14:paraId="186BCD51" w14:textId="77777777" w:rsidR="00514660" w:rsidRPr="00F81208" w:rsidRDefault="00514660" w:rsidP="00514660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63" w:type="dxa"/>
          </w:tcPr>
          <w:p w14:paraId="7AB06241" w14:textId="2946D00B" w:rsidR="00514660" w:rsidRPr="00F81208" w:rsidRDefault="00514660" w:rsidP="00514660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Incluir Subatividade</w:t>
            </w:r>
          </w:p>
        </w:tc>
        <w:tc>
          <w:tcPr>
            <w:tcW w:w="2430" w:type="dxa"/>
            <w:shd w:val="clear" w:color="auto" w:fill="DAE6F6"/>
          </w:tcPr>
          <w:p w14:paraId="5BB662E7" w14:textId="2514D241" w:rsidR="00514660" w:rsidRPr="00F81208" w:rsidRDefault="00514660" w:rsidP="00514660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Inclui nova atividade</w:t>
            </w:r>
          </w:p>
        </w:tc>
        <w:tc>
          <w:tcPr>
            <w:tcW w:w="885" w:type="dxa"/>
          </w:tcPr>
          <w:p w14:paraId="7EFD2B87" w14:textId="767EF80D" w:rsidR="00514660" w:rsidRPr="00F81208" w:rsidRDefault="00514660" w:rsidP="00514660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shd w:val="clear" w:color="auto" w:fill="FFFFFF" w:themeFill="background1"/>
          </w:tcPr>
          <w:p w14:paraId="517BE4A9" w14:textId="232F967D" w:rsidR="00514660" w:rsidRPr="00F81208" w:rsidRDefault="00514660" w:rsidP="00514660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81208">
              <w:rPr>
                <w:color w:val="31849B" w:themeColor="accent5" w:themeShade="BF"/>
                <w:sz w:val="18"/>
                <w:szCs w:val="18"/>
              </w:rPr>
              <w:instrText xml:space="preserve"> REF _Ref13844995 \r \h  \* MERGEFORMAT </w:instrText>
            </w:r>
            <w:r w:rsidRPr="00F81208">
              <w:rPr>
                <w:color w:val="31849B" w:themeColor="accent5" w:themeShade="BF"/>
                <w:sz w:val="18"/>
                <w:szCs w:val="18"/>
              </w:rPr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2.1.12</w:t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</w:p>
        </w:tc>
      </w:tr>
      <w:tr w:rsidR="008A1F0E" w:rsidRPr="00F81208" w14:paraId="052F7A0D" w14:textId="77777777" w:rsidTr="005D3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9" w:type="dxa"/>
          </w:tcPr>
          <w:p w14:paraId="124A874C" w14:textId="77777777" w:rsidR="008A1F0E" w:rsidRPr="00F81208" w:rsidRDefault="008A1F0E" w:rsidP="008A1F0E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63" w:type="dxa"/>
          </w:tcPr>
          <w:p w14:paraId="503516FF" w14:textId="42242589" w:rsidR="008A1F0E" w:rsidRPr="00F81208" w:rsidRDefault="008A1F0E" w:rsidP="008A1F0E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Obedecer Vigência</w:t>
            </w:r>
          </w:p>
        </w:tc>
        <w:tc>
          <w:tcPr>
            <w:tcW w:w="2430" w:type="dxa"/>
          </w:tcPr>
          <w:p w14:paraId="1FC00ACE" w14:textId="1E2DC7D3" w:rsidR="008A1F0E" w:rsidRPr="00F81208" w:rsidRDefault="008A1F0E" w:rsidP="008A1F0E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Campo para obedecer o período de vigência</w:t>
            </w:r>
          </w:p>
        </w:tc>
        <w:tc>
          <w:tcPr>
            <w:tcW w:w="885" w:type="dxa"/>
          </w:tcPr>
          <w:p w14:paraId="256B5655" w14:textId="389F8AE5" w:rsidR="008A1F0E" w:rsidRPr="00F81208" w:rsidRDefault="008A1F0E" w:rsidP="008A1F0E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shd w:val="clear" w:color="auto" w:fill="auto"/>
          </w:tcPr>
          <w:p w14:paraId="2F3F5234" w14:textId="7CC01CDA" w:rsidR="008A1F0E" w:rsidRPr="00F81208" w:rsidRDefault="008A1F0E" w:rsidP="008A1F0E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81208">
              <w:rPr>
                <w:color w:val="31849B" w:themeColor="accent5" w:themeShade="BF"/>
                <w:sz w:val="18"/>
                <w:szCs w:val="18"/>
              </w:rPr>
              <w:instrText xml:space="preserve"> REF _Ref13844709 \r \h </w:instrText>
            </w:r>
            <w:r w:rsidR="005D3091" w:rsidRPr="00F8120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81208">
              <w:rPr>
                <w:color w:val="31849B" w:themeColor="accent5" w:themeShade="BF"/>
                <w:sz w:val="18"/>
                <w:szCs w:val="18"/>
              </w:rPr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2.1.11</w:t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</w:p>
          <w:p w14:paraId="21DBB806" w14:textId="711FC616" w:rsidR="008A1F0E" w:rsidRPr="00F81208" w:rsidRDefault="008A1F0E" w:rsidP="008A1F0E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81208">
              <w:rPr>
                <w:color w:val="31849B" w:themeColor="accent5" w:themeShade="BF"/>
                <w:sz w:val="18"/>
                <w:szCs w:val="18"/>
              </w:rPr>
              <w:instrText xml:space="preserve"> REF _Ref13844995 \r \h </w:instrText>
            </w:r>
            <w:r w:rsidR="005D3091" w:rsidRPr="00F8120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81208">
              <w:rPr>
                <w:color w:val="31849B" w:themeColor="accent5" w:themeShade="BF"/>
                <w:sz w:val="18"/>
                <w:szCs w:val="18"/>
              </w:rPr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2.1.12</w:t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</w:p>
        </w:tc>
      </w:tr>
      <w:tr w:rsidR="008A1F0E" w:rsidRPr="00F81208" w14:paraId="2098FF13" w14:textId="77777777" w:rsidTr="005D309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9" w:type="dxa"/>
          </w:tcPr>
          <w:p w14:paraId="2F9EEA58" w14:textId="77777777" w:rsidR="008A1F0E" w:rsidRPr="00F81208" w:rsidRDefault="008A1F0E" w:rsidP="008A1F0E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63" w:type="dxa"/>
          </w:tcPr>
          <w:p w14:paraId="7E910D87" w14:textId="48B2CC31" w:rsidR="008A1F0E" w:rsidRPr="00F81208" w:rsidRDefault="008A1F0E" w:rsidP="008A1F0E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Excluir Atividade</w:t>
            </w:r>
          </w:p>
        </w:tc>
        <w:tc>
          <w:tcPr>
            <w:tcW w:w="2430" w:type="dxa"/>
          </w:tcPr>
          <w:p w14:paraId="1DC0F2E6" w14:textId="08B4A450" w:rsidR="008A1F0E" w:rsidRPr="00F81208" w:rsidRDefault="008A1F0E" w:rsidP="008A1F0E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Exclui a atividade</w:t>
            </w:r>
          </w:p>
        </w:tc>
        <w:tc>
          <w:tcPr>
            <w:tcW w:w="885" w:type="dxa"/>
          </w:tcPr>
          <w:p w14:paraId="0E3328F7" w14:textId="5BA04131" w:rsidR="008A1F0E" w:rsidRPr="00F81208" w:rsidRDefault="008A1F0E" w:rsidP="008A1F0E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shd w:val="clear" w:color="auto" w:fill="auto"/>
          </w:tcPr>
          <w:p w14:paraId="5BB7432D" w14:textId="6AFF3399" w:rsidR="008A1F0E" w:rsidRPr="00F81208" w:rsidRDefault="008A1F0E" w:rsidP="008A1F0E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81208">
              <w:rPr>
                <w:color w:val="31849B" w:themeColor="accent5" w:themeShade="BF"/>
                <w:sz w:val="18"/>
                <w:szCs w:val="18"/>
              </w:rPr>
              <w:instrText xml:space="preserve"> REF _Ref13847062 \r \h </w:instrText>
            </w:r>
            <w:r w:rsidR="005D3091" w:rsidRPr="00F8120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81208">
              <w:rPr>
                <w:color w:val="31849B" w:themeColor="accent5" w:themeShade="BF"/>
                <w:sz w:val="18"/>
                <w:szCs w:val="18"/>
              </w:rPr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2.1.13</w:t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</w:p>
        </w:tc>
      </w:tr>
      <w:tr w:rsidR="008A1F0E" w:rsidRPr="00F81208" w14:paraId="685EDD68" w14:textId="77777777" w:rsidTr="005D3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9" w:type="dxa"/>
          </w:tcPr>
          <w:p w14:paraId="3D45F0E8" w14:textId="77777777" w:rsidR="008A1F0E" w:rsidRPr="00F81208" w:rsidRDefault="008A1F0E" w:rsidP="008A1F0E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63" w:type="dxa"/>
          </w:tcPr>
          <w:p w14:paraId="3F37BE29" w14:textId="3BF652E2" w:rsidR="008A1F0E" w:rsidRPr="00F81208" w:rsidRDefault="008A1F0E" w:rsidP="008A1F0E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Excluir Subatividade</w:t>
            </w:r>
          </w:p>
        </w:tc>
        <w:tc>
          <w:tcPr>
            <w:tcW w:w="2430" w:type="dxa"/>
          </w:tcPr>
          <w:p w14:paraId="5887087B" w14:textId="08EC335E" w:rsidR="008A1F0E" w:rsidRPr="00F81208" w:rsidRDefault="008A1F0E" w:rsidP="008A1F0E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Exclui a subatividade</w:t>
            </w:r>
          </w:p>
        </w:tc>
        <w:tc>
          <w:tcPr>
            <w:tcW w:w="885" w:type="dxa"/>
          </w:tcPr>
          <w:p w14:paraId="4F5D2B80" w14:textId="2DF1D203" w:rsidR="008A1F0E" w:rsidRPr="00F81208" w:rsidRDefault="008A1F0E" w:rsidP="008A1F0E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shd w:val="clear" w:color="auto" w:fill="auto"/>
          </w:tcPr>
          <w:p w14:paraId="445ABF04" w14:textId="5B6B6D4A" w:rsidR="008A1F0E" w:rsidRPr="00F81208" w:rsidRDefault="008A1F0E" w:rsidP="008A1F0E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81208">
              <w:rPr>
                <w:color w:val="31849B" w:themeColor="accent5" w:themeShade="BF"/>
                <w:sz w:val="18"/>
                <w:szCs w:val="18"/>
              </w:rPr>
              <w:instrText xml:space="preserve"> REF _Ref13847062 \r \h </w:instrText>
            </w:r>
            <w:r w:rsidR="005D3091" w:rsidRPr="00F8120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81208">
              <w:rPr>
                <w:color w:val="31849B" w:themeColor="accent5" w:themeShade="BF"/>
                <w:sz w:val="18"/>
                <w:szCs w:val="18"/>
              </w:rPr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2.1.13</w:t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</w:p>
        </w:tc>
      </w:tr>
      <w:tr w:rsidR="008A1F0E" w:rsidRPr="00F81208" w14:paraId="0BC3FC3B" w14:textId="77777777" w:rsidTr="005D309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9" w:type="dxa"/>
          </w:tcPr>
          <w:p w14:paraId="1688682F" w14:textId="77777777" w:rsidR="008A1F0E" w:rsidRPr="00F81208" w:rsidRDefault="008A1F0E" w:rsidP="008A1F0E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63" w:type="dxa"/>
          </w:tcPr>
          <w:p w14:paraId="0A119A56" w14:textId="67186A6D" w:rsidR="008A1F0E" w:rsidRPr="00F81208" w:rsidRDefault="008A1F0E" w:rsidP="008A1F0E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Salvar</w:t>
            </w:r>
          </w:p>
        </w:tc>
        <w:tc>
          <w:tcPr>
            <w:tcW w:w="2430" w:type="dxa"/>
          </w:tcPr>
          <w:p w14:paraId="605A7EC0" w14:textId="73D67A85" w:rsidR="008A1F0E" w:rsidRPr="00F81208" w:rsidRDefault="008A1F0E" w:rsidP="008A1F0E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Salva dos dados no banco de dados</w:t>
            </w:r>
          </w:p>
        </w:tc>
        <w:tc>
          <w:tcPr>
            <w:tcW w:w="885" w:type="dxa"/>
          </w:tcPr>
          <w:p w14:paraId="0ABD7DB8" w14:textId="3112956E" w:rsidR="008A1F0E" w:rsidRPr="00F81208" w:rsidRDefault="008A1F0E" w:rsidP="008A1F0E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shd w:val="clear" w:color="auto" w:fill="auto"/>
          </w:tcPr>
          <w:p w14:paraId="228CB9E3" w14:textId="77777777" w:rsidR="008A1F0E" w:rsidRPr="00F81208" w:rsidRDefault="008A1F0E" w:rsidP="008A1F0E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8A1F0E" w:rsidRPr="00F81208" w14:paraId="3F836B7E" w14:textId="77777777" w:rsidTr="005D3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9" w:type="dxa"/>
          </w:tcPr>
          <w:p w14:paraId="78B010D6" w14:textId="77777777" w:rsidR="008A1F0E" w:rsidRPr="00F81208" w:rsidRDefault="008A1F0E" w:rsidP="008A1F0E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63" w:type="dxa"/>
          </w:tcPr>
          <w:p w14:paraId="1582E4CB" w14:textId="355D4DBD" w:rsidR="008A1F0E" w:rsidRPr="00F81208" w:rsidRDefault="00240E70" w:rsidP="008A1F0E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Avançar</w:t>
            </w:r>
          </w:p>
        </w:tc>
        <w:tc>
          <w:tcPr>
            <w:tcW w:w="2430" w:type="dxa"/>
          </w:tcPr>
          <w:p w14:paraId="59900DBF" w14:textId="4E19AF4E" w:rsidR="008A1F0E" w:rsidRPr="00F81208" w:rsidRDefault="00240E70" w:rsidP="008A1F0E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Habita e avança para a Aba Prazo</w:t>
            </w:r>
          </w:p>
        </w:tc>
        <w:tc>
          <w:tcPr>
            <w:tcW w:w="885" w:type="dxa"/>
          </w:tcPr>
          <w:p w14:paraId="066C359A" w14:textId="30FB7CB8" w:rsidR="008A1F0E" w:rsidRPr="00F81208" w:rsidRDefault="008A1F0E" w:rsidP="008A1F0E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shd w:val="clear" w:color="auto" w:fill="auto"/>
          </w:tcPr>
          <w:p w14:paraId="005106ED" w14:textId="434CA1B3" w:rsidR="008A1F0E" w:rsidRPr="00F81208" w:rsidRDefault="008A1F0E" w:rsidP="008A1F0E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81208">
              <w:rPr>
                <w:color w:val="31849B" w:themeColor="accent5" w:themeShade="BF"/>
                <w:sz w:val="18"/>
                <w:szCs w:val="18"/>
              </w:rPr>
              <w:instrText xml:space="preserve"> REF _Ref13847081 \r \h </w:instrText>
            </w:r>
            <w:r w:rsidR="005D3091" w:rsidRPr="00F8120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F81208">
              <w:rPr>
                <w:color w:val="31849B" w:themeColor="accent5" w:themeShade="BF"/>
                <w:sz w:val="18"/>
                <w:szCs w:val="18"/>
              </w:rPr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81208">
              <w:rPr>
                <w:color w:val="31849B" w:themeColor="accent5" w:themeShade="BF"/>
                <w:sz w:val="18"/>
                <w:szCs w:val="18"/>
              </w:rPr>
              <w:t>2.1.14</w:t>
            </w:r>
            <w:r w:rsidRPr="00F8120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</w:p>
        </w:tc>
      </w:tr>
    </w:tbl>
    <w:p w14:paraId="53F68FA4" w14:textId="77777777" w:rsidR="000514D4" w:rsidRPr="00F81208" w:rsidRDefault="00CE176F" w:rsidP="0030370F">
      <w:pPr>
        <w:pStyle w:val="Ttulo2"/>
        <w:numPr>
          <w:ilvl w:val="0"/>
          <w:numId w:val="0"/>
        </w:numPr>
        <w:spacing w:before="240"/>
      </w:pPr>
      <w:bookmarkStart w:id="23" w:name="_Toc15570789"/>
      <w:r w:rsidRPr="00F81208">
        <w:t>CRITÉRIOS DE ACEITE</w:t>
      </w:r>
      <w:bookmarkEnd w:id="23"/>
    </w:p>
    <w:p w14:paraId="34F179F8" w14:textId="77777777" w:rsidR="0030370F" w:rsidRPr="00F81208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F81208">
        <w:rPr>
          <w:b/>
          <w:color w:val="auto"/>
        </w:rPr>
        <w:t xml:space="preserve">Premissa: </w:t>
      </w:r>
    </w:p>
    <w:p w14:paraId="2BA75331" w14:textId="550B4C90" w:rsidR="00790F8E" w:rsidRPr="00F81208" w:rsidRDefault="00833861" w:rsidP="00E17CF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F81208">
        <w:t>Esta história deve ser executada quando o usuário acessa</w:t>
      </w:r>
      <w:r w:rsidR="0056045C" w:rsidRPr="00F81208">
        <w:t>r</w:t>
      </w:r>
      <w:r w:rsidRPr="00F81208">
        <w:t xml:space="preserve"> a opção “</w:t>
      </w:r>
      <w:r w:rsidR="00B00B8B" w:rsidRPr="00F81208">
        <w:t>Menu&gt;&gt;</w:t>
      </w:r>
      <w:r w:rsidR="0056045C" w:rsidRPr="00F81208">
        <w:t>Parametrização&gt;&gt; Calendário Eleitoral</w:t>
      </w:r>
      <w:r w:rsidRPr="00F81208">
        <w:t>”.</w:t>
      </w:r>
      <w:r w:rsidR="00B00B8B" w:rsidRPr="00F81208">
        <w:t xml:space="preserve"> </w:t>
      </w:r>
      <w:r w:rsidR="00B00B8B" w:rsidRPr="00F81208">
        <w:rPr>
          <w:color w:val="31849B" w:themeColor="accent5" w:themeShade="BF"/>
        </w:rPr>
        <w:t>[</w:t>
      </w:r>
      <w:r w:rsidR="00AC7F9F" w:rsidRPr="00F81208">
        <w:rPr>
          <w:color w:val="31849B" w:themeColor="accent5" w:themeShade="BF"/>
        </w:rPr>
        <w:fldChar w:fldCharType="begin"/>
      </w:r>
      <w:r w:rsidR="00AC7F9F" w:rsidRPr="00F81208">
        <w:rPr>
          <w:color w:val="31849B" w:themeColor="accent5" w:themeShade="BF"/>
        </w:rPr>
        <w:instrText xml:space="preserve"> REF _Ref13579649 \r \h </w:instrText>
      </w:r>
      <w:r w:rsidR="003D7A15" w:rsidRPr="00F81208">
        <w:rPr>
          <w:color w:val="31849B" w:themeColor="accent5" w:themeShade="BF"/>
        </w:rPr>
        <w:instrText xml:space="preserve"> \* MERGEFORMAT </w:instrText>
      </w:r>
      <w:r w:rsidR="00AC7F9F" w:rsidRPr="00F81208">
        <w:rPr>
          <w:color w:val="31849B" w:themeColor="accent5" w:themeShade="BF"/>
        </w:rPr>
      </w:r>
      <w:r w:rsidR="00AC7F9F" w:rsidRPr="00F81208">
        <w:rPr>
          <w:color w:val="31849B" w:themeColor="accent5" w:themeShade="BF"/>
        </w:rPr>
        <w:fldChar w:fldCharType="separate"/>
      </w:r>
      <w:r w:rsidR="00AC7F9F" w:rsidRPr="00F81208">
        <w:rPr>
          <w:color w:val="31849B" w:themeColor="accent5" w:themeShade="BF"/>
        </w:rPr>
        <w:t>P02</w:t>
      </w:r>
      <w:r w:rsidR="00AC7F9F" w:rsidRPr="00F81208">
        <w:rPr>
          <w:color w:val="31849B" w:themeColor="accent5" w:themeShade="BF"/>
        </w:rPr>
        <w:fldChar w:fldCharType="end"/>
      </w:r>
      <w:r w:rsidR="00B00B8B" w:rsidRPr="00F81208">
        <w:rPr>
          <w:color w:val="31849B" w:themeColor="accent5" w:themeShade="BF"/>
        </w:rPr>
        <w:t>]</w:t>
      </w:r>
      <w:r w:rsidR="00BA1F8B" w:rsidRPr="00F81208">
        <w:rPr>
          <w:color w:val="31849B" w:themeColor="accent5" w:themeShade="BF"/>
        </w:rPr>
        <w:t xml:space="preserve"> [</w:t>
      </w:r>
      <w:r w:rsidR="00AC7F9F" w:rsidRPr="00F81208">
        <w:rPr>
          <w:color w:val="31849B" w:themeColor="accent5" w:themeShade="BF"/>
        </w:rPr>
        <w:fldChar w:fldCharType="begin"/>
      </w:r>
      <w:r w:rsidR="00AC7F9F" w:rsidRPr="00F81208">
        <w:rPr>
          <w:color w:val="31849B" w:themeColor="accent5" w:themeShade="BF"/>
        </w:rPr>
        <w:instrText xml:space="preserve"> REF _Ref13749928 \r \h </w:instrText>
      </w:r>
      <w:r w:rsidR="003D7A15" w:rsidRPr="00F81208">
        <w:rPr>
          <w:color w:val="31849B" w:themeColor="accent5" w:themeShade="BF"/>
        </w:rPr>
        <w:instrText xml:space="preserve"> \* MERGEFORMAT </w:instrText>
      </w:r>
      <w:r w:rsidR="00AC7F9F" w:rsidRPr="00F81208">
        <w:rPr>
          <w:color w:val="31849B" w:themeColor="accent5" w:themeShade="BF"/>
        </w:rPr>
      </w:r>
      <w:r w:rsidR="00AC7F9F" w:rsidRPr="00F81208">
        <w:rPr>
          <w:color w:val="31849B" w:themeColor="accent5" w:themeShade="BF"/>
        </w:rPr>
        <w:fldChar w:fldCharType="separate"/>
      </w:r>
      <w:r w:rsidR="00AC7F9F" w:rsidRPr="00F81208">
        <w:rPr>
          <w:color w:val="31849B" w:themeColor="accent5" w:themeShade="BF"/>
        </w:rPr>
        <w:t>2.2</w:t>
      </w:r>
      <w:r w:rsidR="00AC7F9F" w:rsidRPr="00F81208">
        <w:rPr>
          <w:color w:val="31849B" w:themeColor="accent5" w:themeShade="BF"/>
        </w:rPr>
        <w:fldChar w:fldCharType="end"/>
      </w:r>
      <w:r w:rsidR="00BA1F8B" w:rsidRPr="00F81208">
        <w:rPr>
          <w:color w:val="31849B" w:themeColor="accent5" w:themeShade="BF"/>
        </w:rPr>
        <w:t>]</w:t>
      </w:r>
    </w:p>
    <w:p w14:paraId="4770875D" w14:textId="77777777" w:rsidR="00F17431" w:rsidRPr="00F81208" w:rsidRDefault="00F17431" w:rsidP="00F17431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F81208">
        <w:t xml:space="preserve">O usuário deve ter permissão de acesso ao menu “Parametrização”, conforme cadastro no SICCAU Corporativo, vinculado ao usuário </w:t>
      </w:r>
      <w:proofErr w:type="spellStart"/>
      <w:r w:rsidRPr="00F81208">
        <w:t>logado</w:t>
      </w:r>
      <w:proofErr w:type="spellEnd"/>
      <w:r w:rsidRPr="00F81208">
        <w:t xml:space="preserve">. </w:t>
      </w:r>
    </w:p>
    <w:p w14:paraId="7A766319" w14:textId="77777777" w:rsidR="005347DF" w:rsidRPr="00F81208" w:rsidRDefault="005347DF" w:rsidP="005347DF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F81208">
        <w:t>Para os usuários sem permissão de acesso, o sistema não deve exibir o menu “Parametrização”.</w:t>
      </w:r>
    </w:p>
    <w:p w14:paraId="0225AD4F" w14:textId="77777777" w:rsidR="005347DF" w:rsidRPr="00F81208" w:rsidRDefault="005347DF" w:rsidP="005347DF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665F158B" w14:textId="77777777" w:rsidR="00B00B8B" w:rsidRPr="00F81208" w:rsidRDefault="00B00B8B" w:rsidP="00B00B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164DF3E2" w14:textId="77777777" w:rsidR="000514D4" w:rsidRPr="00F81208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4" w:name="_Ref12024542"/>
      <w:r w:rsidRPr="00F81208">
        <w:rPr>
          <w:b/>
        </w:rPr>
        <w:t>Regras Gerais:</w:t>
      </w:r>
      <w:bookmarkEnd w:id="24"/>
    </w:p>
    <w:p w14:paraId="7B161ECC" w14:textId="77777777" w:rsidR="00607DD9" w:rsidRPr="00F81208" w:rsidRDefault="002B4DE5" w:rsidP="0086171E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25" w:name="_Ref15023791"/>
      <w:r w:rsidRPr="00F81208">
        <w:rPr>
          <w:b/>
          <w:u w:val="single"/>
        </w:rPr>
        <w:t>Incluir</w:t>
      </w:r>
      <w:r w:rsidRPr="00F81208">
        <w:rPr>
          <w:b/>
        </w:rPr>
        <w:t>:</w:t>
      </w:r>
      <w:bookmarkEnd w:id="25"/>
      <w:r w:rsidR="001B3A10" w:rsidRPr="00F81208">
        <w:rPr>
          <w:b/>
        </w:rPr>
        <w:t xml:space="preserve"> </w:t>
      </w:r>
    </w:p>
    <w:p w14:paraId="24BF108F" w14:textId="0FB9E49F" w:rsidR="001738CF" w:rsidRPr="00F81208" w:rsidRDefault="001B3A10" w:rsidP="00B167D4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contextualSpacing/>
        <w:rPr>
          <w:b/>
          <w:u w:val="single"/>
        </w:rPr>
      </w:pPr>
      <w:r w:rsidRPr="00F81208">
        <w:t>O ator aciona a opção que permite incluir um cadastro do calendário</w:t>
      </w:r>
      <w:r w:rsidR="005347DF" w:rsidRPr="00F81208">
        <w:t xml:space="preserve"> eleitoral</w:t>
      </w:r>
      <w:r w:rsidR="00BD5829" w:rsidRPr="00F81208">
        <w:t xml:space="preserve"> (HST_01)</w:t>
      </w:r>
      <w:r w:rsidRPr="00F81208">
        <w:t xml:space="preserve">, o sistema exibe a interface </w:t>
      </w:r>
      <w:r w:rsidRPr="00F81208">
        <w:rPr>
          <w:color w:val="31849B" w:themeColor="accent5" w:themeShade="BF"/>
        </w:rPr>
        <w:t>[</w:t>
      </w:r>
      <w:r w:rsidR="005347DF" w:rsidRPr="00F81208">
        <w:rPr>
          <w:color w:val="31849B" w:themeColor="accent5" w:themeShade="BF"/>
        </w:rPr>
        <w:fldChar w:fldCharType="begin"/>
      </w:r>
      <w:r w:rsidR="005347DF" w:rsidRPr="00F81208">
        <w:rPr>
          <w:color w:val="31849B" w:themeColor="accent5" w:themeShade="BF"/>
        </w:rPr>
        <w:instrText xml:space="preserve"> REF _Ref13579930 \r \h </w:instrText>
      </w:r>
      <w:r w:rsidR="003D7A15" w:rsidRPr="00F81208">
        <w:rPr>
          <w:color w:val="31849B" w:themeColor="accent5" w:themeShade="BF"/>
        </w:rPr>
        <w:instrText xml:space="preserve"> \* MERGEFORMAT </w:instrText>
      </w:r>
      <w:r w:rsidR="005347DF" w:rsidRPr="00F81208">
        <w:rPr>
          <w:color w:val="31849B" w:themeColor="accent5" w:themeShade="BF"/>
        </w:rPr>
      </w:r>
      <w:r w:rsidR="005347DF" w:rsidRPr="00F81208">
        <w:rPr>
          <w:color w:val="31849B" w:themeColor="accent5" w:themeShade="BF"/>
        </w:rPr>
        <w:fldChar w:fldCharType="separate"/>
      </w:r>
      <w:r w:rsidR="005347DF" w:rsidRPr="00F81208">
        <w:rPr>
          <w:color w:val="31849B" w:themeColor="accent5" w:themeShade="BF"/>
        </w:rPr>
        <w:t>P01</w:t>
      </w:r>
      <w:r w:rsidR="005347DF" w:rsidRPr="00F81208">
        <w:rPr>
          <w:color w:val="31849B" w:themeColor="accent5" w:themeShade="BF"/>
        </w:rPr>
        <w:fldChar w:fldCharType="end"/>
      </w:r>
      <w:r w:rsidR="005347DF" w:rsidRPr="00F81208">
        <w:rPr>
          <w:color w:val="31849B" w:themeColor="accent5" w:themeShade="BF"/>
        </w:rPr>
        <w:t>] [</w:t>
      </w:r>
      <w:r w:rsidR="005347DF" w:rsidRPr="00F81208">
        <w:rPr>
          <w:color w:val="31849B" w:themeColor="accent5" w:themeShade="BF"/>
        </w:rPr>
        <w:fldChar w:fldCharType="begin"/>
      </w:r>
      <w:r w:rsidR="005347DF" w:rsidRPr="00F81208">
        <w:rPr>
          <w:color w:val="31849B" w:themeColor="accent5" w:themeShade="BF"/>
        </w:rPr>
        <w:instrText xml:space="preserve"> REF _Ref13757193 \r \h </w:instrText>
      </w:r>
      <w:r w:rsidR="003D7A15" w:rsidRPr="00F81208">
        <w:rPr>
          <w:color w:val="31849B" w:themeColor="accent5" w:themeShade="BF"/>
        </w:rPr>
        <w:instrText xml:space="preserve"> \* MERGEFORMAT </w:instrText>
      </w:r>
      <w:r w:rsidR="005347DF" w:rsidRPr="00F81208">
        <w:rPr>
          <w:color w:val="31849B" w:themeColor="accent5" w:themeShade="BF"/>
        </w:rPr>
      </w:r>
      <w:r w:rsidR="005347DF" w:rsidRPr="00F81208">
        <w:rPr>
          <w:color w:val="31849B" w:themeColor="accent5" w:themeShade="BF"/>
        </w:rPr>
        <w:fldChar w:fldCharType="separate"/>
      </w:r>
      <w:r w:rsidR="005347DF" w:rsidRPr="00F81208">
        <w:rPr>
          <w:color w:val="31849B" w:themeColor="accent5" w:themeShade="BF"/>
        </w:rPr>
        <w:t>1.1</w:t>
      </w:r>
      <w:r w:rsidR="005347DF" w:rsidRPr="00F81208">
        <w:rPr>
          <w:color w:val="31849B" w:themeColor="accent5" w:themeShade="BF"/>
        </w:rPr>
        <w:fldChar w:fldCharType="end"/>
      </w:r>
      <w:r w:rsidRPr="00F81208">
        <w:rPr>
          <w:color w:val="31849B" w:themeColor="accent5" w:themeShade="BF"/>
        </w:rPr>
        <w:t xml:space="preserve">] </w:t>
      </w:r>
      <w:r w:rsidR="008C7E84" w:rsidRPr="00F81208">
        <w:rPr>
          <w:color w:val="31849B" w:themeColor="accent5" w:themeShade="BF"/>
        </w:rPr>
        <w:t xml:space="preserve"> </w:t>
      </w:r>
    </w:p>
    <w:p w14:paraId="57384578" w14:textId="598695E5" w:rsidR="00D97A0A" w:rsidRPr="00F81208" w:rsidRDefault="00D97A0A" w:rsidP="00B167D4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F81208">
        <w:rPr>
          <w:color w:val="auto"/>
        </w:rPr>
        <w:t xml:space="preserve">O sistema deve apresentar o formulário com a aba </w:t>
      </w:r>
      <w:r w:rsidR="00AE4740" w:rsidRPr="00F81208">
        <w:rPr>
          <w:color w:val="auto"/>
        </w:rPr>
        <w:t>“</w:t>
      </w:r>
      <w:r w:rsidRPr="00F81208">
        <w:rPr>
          <w:color w:val="auto"/>
        </w:rPr>
        <w:t>Período</w:t>
      </w:r>
      <w:r w:rsidR="00AE4740" w:rsidRPr="00F81208">
        <w:rPr>
          <w:color w:val="auto"/>
        </w:rPr>
        <w:t>”</w:t>
      </w:r>
      <w:r w:rsidRPr="00F81208">
        <w:rPr>
          <w:color w:val="auto"/>
        </w:rPr>
        <w:t xml:space="preserve"> aberta</w:t>
      </w:r>
      <w:r w:rsidR="005347DF" w:rsidRPr="00F81208">
        <w:rPr>
          <w:color w:val="auto"/>
        </w:rPr>
        <w:t>, e</w:t>
      </w:r>
      <w:r w:rsidRPr="00F81208">
        <w:rPr>
          <w:color w:val="auto"/>
        </w:rPr>
        <w:t xml:space="preserve"> com os campos habilitados para preenchimento.</w:t>
      </w:r>
      <w:r w:rsidR="008C7E84" w:rsidRPr="00F81208">
        <w:rPr>
          <w:color w:val="auto"/>
        </w:rPr>
        <w:t xml:space="preserve">  </w:t>
      </w:r>
    </w:p>
    <w:p w14:paraId="7F83C91C" w14:textId="69845744" w:rsidR="00EC5FAC" w:rsidRPr="00F81208" w:rsidRDefault="008C7E84" w:rsidP="00B167D4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F81208">
        <w:rPr>
          <w:color w:val="auto"/>
        </w:rPr>
        <w:t xml:space="preserve">O ator preenche os campos e aciona a opção “Salvar”, o sistema exibe mensagem </w:t>
      </w:r>
      <w:r w:rsidRPr="00F81208">
        <w:rPr>
          <w:color w:val="31849B" w:themeColor="accent5" w:themeShade="BF"/>
        </w:rPr>
        <w:t>[</w:t>
      </w:r>
      <w:r w:rsidRPr="00F81208">
        <w:rPr>
          <w:color w:val="31849B" w:themeColor="accent5" w:themeShade="BF"/>
        </w:rPr>
        <w:fldChar w:fldCharType="begin"/>
      </w:r>
      <w:r w:rsidRPr="00F81208">
        <w:rPr>
          <w:color w:val="31849B" w:themeColor="accent5" w:themeShade="BF"/>
        </w:rPr>
        <w:instrText xml:space="preserve"> REF _Ref13659352 \r \h </w:instrText>
      </w:r>
      <w:r w:rsidR="00332B3F" w:rsidRPr="00F81208">
        <w:rPr>
          <w:color w:val="31849B" w:themeColor="accent5" w:themeShade="BF"/>
        </w:rPr>
        <w:instrText xml:space="preserve"> \* MERGEFORMAT </w:instrText>
      </w:r>
      <w:r w:rsidRPr="00F81208">
        <w:rPr>
          <w:color w:val="31849B" w:themeColor="accent5" w:themeShade="BF"/>
        </w:rPr>
      </w:r>
      <w:r w:rsidRPr="00F81208">
        <w:rPr>
          <w:color w:val="31849B" w:themeColor="accent5" w:themeShade="BF"/>
        </w:rPr>
        <w:fldChar w:fldCharType="separate"/>
      </w:r>
      <w:r w:rsidRPr="00F81208">
        <w:rPr>
          <w:color w:val="31849B" w:themeColor="accent5" w:themeShade="BF"/>
        </w:rPr>
        <w:t>ME04</w:t>
      </w:r>
      <w:r w:rsidRPr="00F81208">
        <w:rPr>
          <w:color w:val="31849B" w:themeColor="accent5" w:themeShade="BF"/>
        </w:rPr>
        <w:fldChar w:fldCharType="end"/>
      </w:r>
      <w:r w:rsidRPr="00F81208">
        <w:rPr>
          <w:color w:val="31849B" w:themeColor="accent5" w:themeShade="BF"/>
        </w:rPr>
        <w:t>]</w:t>
      </w:r>
      <w:r w:rsidRPr="00F81208">
        <w:rPr>
          <w:color w:val="auto"/>
        </w:rPr>
        <w:t xml:space="preserve"> e exibe a interface </w:t>
      </w:r>
      <w:r w:rsidR="00D97A0A" w:rsidRPr="00F81208">
        <w:rPr>
          <w:color w:val="auto"/>
        </w:rPr>
        <w:t>com as</w:t>
      </w:r>
      <w:r w:rsidRPr="00F81208">
        <w:rPr>
          <w:color w:val="auto"/>
        </w:rPr>
        <w:t xml:space="preserve"> </w:t>
      </w:r>
      <w:r w:rsidR="00AE4740" w:rsidRPr="00F81208">
        <w:rPr>
          <w:color w:val="auto"/>
        </w:rPr>
        <w:t>“A</w:t>
      </w:r>
      <w:r w:rsidRPr="00F81208">
        <w:rPr>
          <w:color w:val="auto"/>
        </w:rPr>
        <w:t>tividades</w:t>
      </w:r>
      <w:r w:rsidR="00AE4740" w:rsidRPr="00F81208">
        <w:rPr>
          <w:color w:val="auto"/>
        </w:rPr>
        <w:t>”;</w:t>
      </w:r>
      <w:r w:rsidRPr="00F81208">
        <w:rPr>
          <w:color w:val="auto"/>
        </w:rPr>
        <w:t xml:space="preserve"> </w:t>
      </w:r>
      <w:r w:rsidRPr="00F81208">
        <w:rPr>
          <w:color w:val="31849B" w:themeColor="accent5" w:themeShade="BF"/>
        </w:rPr>
        <w:t>[</w:t>
      </w:r>
      <w:r w:rsidR="005347DF" w:rsidRPr="00F81208">
        <w:rPr>
          <w:color w:val="31849B" w:themeColor="accent5" w:themeShade="BF"/>
        </w:rPr>
        <w:fldChar w:fldCharType="begin"/>
      </w:r>
      <w:r w:rsidR="005347DF" w:rsidRPr="00F81208">
        <w:rPr>
          <w:color w:val="31849B" w:themeColor="accent5" w:themeShade="BF"/>
        </w:rPr>
        <w:instrText xml:space="preserve"> REF _Ref13659422 \r \h </w:instrText>
      </w:r>
      <w:r w:rsidR="003D7A15" w:rsidRPr="00F81208">
        <w:rPr>
          <w:color w:val="31849B" w:themeColor="accent5" w:themeShade="BF"/>
        </w:rPr>
        <w:instrText xml:space="preserve"> \* MERGEFORMAT </w:instrText>
      </w:r>
      <w:r w:rsidR="005347DF" w:rsidRPr="00F81208">
        <w:rPr>
          <w:color w:val="31849B" w:themeColor="accent5" w:themeShade="BF"/>
        </w:rPr>
      </w:r>
      <w:r w:rsidR="005347DF" w:rsidRPr="00F81208">
        <w:rPr>
          <w:color w:val="31849B" w:themeColor="accent5" w:themeShade="BF"/>
        </w:rPr>
        <w:fldChar w:fldCharType="separate"/>
      </w:r>
      <w:r w:rsidR="005347DF" w:rsidRPr="00F81208">
        <w:rPr>
          <w:color w:val="31849B" w:themeColor="accent5" w:themeShade="BF"/>
        </w:rPr>
        <w:t>1.2</w:t>
      </w:r>
      <w:r w:rsidR="005347DF" w:rsidRPr="00F81208">
        <w:rPr>
          <w:color w:val="31849B" w:themeColor="accent5" w:themeShade="BF"/>
        </w:rPr>
        <w:fldChar w:fldCharType="end"/>
      </w:r>
      <w:r w:rsidRPr="00F81208">
        <w:rPr>
          <w:color w:val="31849B" w:themeColor="accent5" w:themeShade="BF"/>
        </w:rPr>
        <w:t>]</w:t>
      </w:r>
    </w:p>
    <w:p w14:paraId="59CB18C1" w14:textId="702C093B" w:rsidR="008C7E84" w:rsidRPr="00F81208" w:rsidRDefault="00EC5FAC" w:rsidP="00B167D4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F81208">
        <w:rPr>
          <w:color w:val="auto"/>
        </w:rPr>
        <w:t>Ao acionar a opção de “Salvar”, o sistema deve gerar um número incremental para cada registro.</w:t>
      </w:r>
    </w:p>
    <w:p w14:paraId="4CE3829F" w14:textId="13A1AC1A" w:rsidR="00EC5FAC" w:rsidRPr="00F81208" w:rsidRDefault="00EC5FAC" w:rsidP="002D1E07">
      <w:pPr>
        <w:spacing w:before="60" w:after="60"/>
        <w:ind w:left="993"/>
        <w:rPr>
          <w:rFonts w:cs="Arial"/>
          <w:color w:val="000000"/>
          <w:sz w:val="20"/>
        </w:rPr>
      </w:pPr>
      <w:r w:rsidRPr="00F81208">
        <w:rPr>
          <w:rFonts w:cs="Arial"/>
          <w:color w:val="000000"/>
          <w:sz w:val="20"/>
        </w:rPr>
        <w:t>Para geração do número, seguir a seguinte regra:</w:t>
      </w:r>
    </w:p>
    <w:p w14:paraId="4F16ED5F" w14:textId="77777777" w:rsidR="00EC5FAC" w:rsidRPr="00F81208" w:rsidRDefault="00EC5FAC" w:rsidP="002D1E07">
      <w:pPr>
        <w:spacing w:before="60" w:after="60"/>
        <w:ind w:left="993"/>
        <w:rPr>
          <w:rFonts w:cs="Arial"/>
          <w:color w:val="000000"/>
          <w:sz w:val="20"/>
        </w:rPr>
      </w:pPr>
    </w:p>
    <w:p w14:paraId="3D9D26A9" w14:textId="674B1CB3" w:rsidR="00EC5FAC" w:rsidRPr="00F81208" w:rsidRDefault="00EC5FAC" w:rsidP="002D1E07">
      <w:pPr>
        <w:spacing w:before="60" w:after="60"/>
        <w:ind w:left="993"/>
        <w:rPr>
          <w:rFonts w:cs="Arial"/>
          <w:color w:val="000000"/>
          <w:sz w:val="20"/>
        </w:rPr>
      </w:pPr>
      <w:r w:rsidRPr="00F81208">
        <w:rPr>
          <w:rFonts w:cs="Arial"/>
          <w:color w:val="000000"/>
          <w:sz w:val="20"/>
        </w:rPr>
        <w:t xml:space="preserve">Ano + </w:t>
      </w:r>
      <w:r w:rsidR="00E03C07" w:rsidRPr="00F81208">
        <w:rPr>
          <w:rFonts w:cs="Arial"/>
          <w:color w:val="000000"/>
          <w:sz w:val="20"/>
        </w:rPr>
        <w:t>/</w:t>
      </w:r>
      <w:r w:rsidRPr="00F81208">
        <w:rPr>
          <w:rFonts w:cs="Arial"/>
          <w:color w:val="000000"/>
          <w:sz w:val="20"/>
        </w:rPr>
        <w:t>Sequencial (000)</w:t>
      </w:r>
    </w:p>
    <w:p w14:paraId="60723138" w14:textId="46BC8292" w:rsidR="00EC5FAC" w:rsidRPr="00F81208" w:rsidRDefault="00EC5FAC" w:rsidP="002D1E07">
      <w:pPr>
        <w:spacing w:before="60" w:after="60"/>
        <w:ind w:left="993"/>
        <w:rPr>
          <w:rFonts w:cs="Arial"/>
          <w:color w:val="000000"/>
          <w:sz w:val="20"/>
        </w:rPr>
      </w:pPr>
      <w:r w:rsidRPr="00F81208">
        <w:rPr>
          <w:rFonts w:cs="Arial"/>
          <w:color w:val="000000"/>
          <w:sz w:val="20"/>
        </w:rPr>
        <w:t>Ano =&gt; Ano que o ator informou na funcionalidade de incluir</w:t>
      </w:r>
      <w:r w:rsidR="002D1E07" w:rsidRPr="00F81208">
        <w:rPr>
          <w:rFonts w:cs="Arial"/>
          <w:color w:val="000000"/>
          <w:sz w:val="20"/>
        </w:rPr>
        <w:t>,</w:t>
      </w:r>
      <w:r w:rsidRPr="00F81208">
        <w:rPr>
          <w:rFonts w:cs="Arial"/>
          <w:color w:val="000000"/>
          <w:sz w:val="20"/>
        </w:rPr>
        <w:t xml:space="preserve"> com 04 caracteres (XXXX)</w:t>
      </w:r>
    </w:p>
    <w:p w14:paraId="17D720D7" w14:textId="49153779" w:rsidR="00EC5FAC" w:rsidRPr="00F81208" w:rsidRDefault="00EC5FAC" w:rsidP="002D1E07">
      <w:pPr>
        <w:spacing w:before="60" w:after="60"/>
        <w:ind w:left="993"/>
        <w:rPr>
          <w:rFonts w:cs="Arial"/>
          <w:color w:val="000000"/>
          <w:sz w:val="20"/>
        </w:rPr>
      </w:pPr>
      <w:r w:rsidRPr="00F81208">
        <w:rPr>
          <w:rFonts w:cs="Arial"/>
          <w:color w:val="000000"/>
          <w:sz w:val="20"/>
        </w:rPr>
        <w:t>Sequencial =</w:t>
      </w:r>
      <w:r w:rsidR="008038A7" w:rsidRPr="00F81208">
        <w:rPr>
          <w:rFonts w:cs="Arial"/>
          <w:color w:val="000000"/>
          <w:sz w:val="20"/>
        </w:rPr>
        <w:t>&gt; gerado</w:t>
      </w:r>
      <w:r w:rsidRPr="00F81208">
        <w:rPr>
          <w:rFonts w:cs="Arial"/>
          <w:color w:val="000000"/>
          <w:sz w:val="20"/>
        </w:rPr>
        <w:t xml:space="preserve"> pelo sistema somando 1 ao último algarismo.</w:t>
      </w:r>
    </w:p>
    <w:p w14:paraId="3E80D9B0" w14:textId="77777777" w:rsidR="00EC5FAC" w:rsidRPr="00F81208" w:rsidRDefault="00EC5FAC" w:rsidP="00607DD9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4EB1BFC7" w14:textId="76E9D301" w:rsidR="00691260" w:rsidRPr="00F81208" w:rsidRDefault="00691260" w:rsidP="00B167D4">
      <w:pPr>
        <w:pStyle w:val="PargrafodaLista"/>
        <w:numPr>
          <w:ilvl w:val="0"/>
          <w:numId w:val="13"/>
        </w:numPr>
        <w:spacing w:before="60" w:after="60"/>
        <w:ind w:left="709"/>
      </w:pPr>
      <w:r w:rsidRPr="00F81208">
        <w:t>O sistema deve registrar uma trilha de auditoria contendo a ação executada (incluir, alterar</w:t>
      </w:r>
      <w:r w:rsidR="00AE4740" w:rsidRPr="00F81208">
        <w:t xml:space="preserve"> e excluir</w:t>
      </w:r>
      <w:r w:rsidRPr="00F81208">
        <w:t>), a identificação da funcionalidade, a data e hora da ocorrência e a identificação do ator; permitindo assim que todas as informações estarão disponíveis para a consulta através da aba Histórico.</w:t>
      </w:r>
    </w:p>
    <w:p w14:paraId="506BB5D7" w14:textId="2061FF0A" w:rsidR="00593B8B" w:rsidRPr="00EC54CB" w:rsidRDefault="00877364" w:rsidP="00B167D4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  <w:highlight w:val="yellow"/>
        </w:rPr>
      </w:pPr>
      <w:r w:rsidRPr="00EC54CB">
        <w:rPr>
          <w:color w:val="auto"/>
          <w:highlight w:val="yellow"/>
        </w:rPr>
        <w:t>O sistem</w:t>
      </w:r>
      <w:r w:rsidR="00B56950" w:rsidRPr="00EC54CB">
        <w:rPr>
          <w:color w:val="auto"/>
          <w:highlight w:val="yellow"/>
        </w:rPr>
        <w:t>a</w:t>
      </w:r>
      <w:r w:rsidRPr="00EC54CB">
        <w:rPr>
          <w:color w:val="auto"/>
          <w:highlight w:val="yellow"/>
        </w:rPr>
        <w:t xml:space="preserve"> identifica que os campos obrigatórios não foram informados, o sistema </w:t>
      </w:r>
      <w:r w:rsidR="00593B8B" w:rsidRPr="00EC54CB">
        <w:rPr>
          <w:color w:val="auto"/>
          <w:highlight w:val="yellow"/>
        </w:rPr>
        <w:t xml:space="preserve">exibe mensagem </w:t>
      </w:r>
      <w:r w:rsidR="00593B8B" w:rsidRPr="00EC54CB">
        <w:rPr>
          <w:color w:val="31849B" w:themeColor="accent5" w:themeShade="BF"/>
          <w:highlight w:val="yellow"/>
        </w:rPr>
        <w:t>[</w:t>
      </w:r>
      <w:r w:rsidR="00593B8B" w:rsidRPr="00EC54CB">
        <w:rPr>
          <w:color w:val="31849B" w:themeColor="accent5" w:themeShade="BF"/>
          <w:highlight w:val="yellow"/>
        </w:rPr>
        <w:fldChar w:fldCharType="begin"/>
      </w:r>
      <w:r w:rsidR="00593B8B" w:rsidRPr="00EC54CB">
        <w:rPr>
          <w:color w:val="31849B" w:themeColor="accent5" w:themeShade="BF"/>
          <w:highlight w:val="yellow"/>
        </w:rPr>
        <w:instrText xml:space="preserve"> REF _Ref13663392 \r \h  \* MERGEFORMAT </w:instrText>
      </w:r>
      <w:r w:rsidR="00593B8B" w:rsidRPr="00EC54CB">
        <w:rPr>
          <w:color w:val="31849B" w:themeColor="accent5" w:themeShade="BF"/>
          <w:highlight w:val="yellow"/>
        </w:rPr>
      </w:r>
      <w:r w:rsidR="00593B8B" w:rsidRPr="00EC54CB">
        <w:rPr>
          <w:color w:val="31849B" w:themeColor="accent5" w:themeShade="BF"/>
          <w:highlight w:val="yellow"/>
        </w:rPr>
        <w:fldChar w:fldCharType="separate"/>
      </w:r>
      <w:r w:rsidR="00593B8B" w:rsidRPr="00EC54CB">
        <w:rPr>
          <w:color w:val="31849B" w:themeColor="accent5" w:themeShade="BF"/>
          <w:highlight w:val="yellow"/>
        </w:rPr>
        <w:t>ME07</w:t>
      </w:r>
      <w:r w:rsidR="00593B8B" w:rsidRPr="00EC54CB">
        <w:rPr>
          <w:color w:val="31849B" w:themeColor="accent5" w:themeShade="BF"/>
          <w:highlight w:val="yellow"/>
        </w:rPr>
        <w:fldChar w:fldCharType="end"/>
      </w:r>
      <w:r w:rsidR="00593B8B" w:rsidRPr="00EC54CB">
        <w:rPr>
          <w:color w:val="31849B" w:themeColor="accent5" w:themeShade="BF"/>
          <w:highlight w:val="yellow"/>
        </w:rPr>
        <w:t xml:space="preserve">] </w:t>
      </w:r>
      <w:r w:rsidR="00593B8B" w:rsidRPr="00EC54CB">
        <w:rPr>
          <w:color w:val="000000" w:themeColor="text1"/>
          <w:highlight w:val="yellow"/>
        </w:rPr>
        <w:t>destacada em vermelho.</w:t>
      </w:r>
    </w:p>
    <w:p w14:paraId="3762494F" w14:textId="50A31BB0" w:rsidR="00EC54CB" w:rsidRPr="00593B8B" w:rsidRDefault="00EC54CB" w:rsidP="00EC54CB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proofErr w:type="spellStart"/>
      <w:r>
        <w:rPr>
          <w:color w:val="auto"/>
        </w:rPr>
        <w:t>Ex</w:t>
      </w:r>
      <w:proofErr w:type="spellEnd"/>
      <w:r>
        <w:rPr>
          <w:color w:val="auto"/>
        </w:rPr>
        <w:t>:</w:t>
      </w:r>
    </w:p>
    <w:p w14:paraId="12FCB677" w14:textId="62444609" w:rsidR="00593B8B" w:rsidRDefault="00593B8B" w:rsidP="00593B8B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1E66CA43" wp14:editId="2981D5A2">
            <wp:extent cx="4408014" cy="42275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263" cy="44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F592C" w14:textId="1728846B" w:rsidR="00AC4C3E" w:rsidRPr="00F81208" w:rsidRDefault="00AC4C3E" w:rsidP="00AC4C3E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ind w:left="709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F81208">
        <w:rPr>
          <w:color w:val="auto"/>
        </w:rPr>
        <w:lastRenderedPageBreak/>
        <w:t>Caso o ator acione a Aba P</w:t>
      </w:r>
      <w:r w:rsidR="00E56C14" w:rsidRPr="00F81208">
        <w:rPr>
          <w:color w:val="auto"/>
        </w:rPr>
        <w:t>razo</w:t>
      </w:r>
      <w:r w:rsidRPr="00F81208">
        <w:rPr>
          <w:color w:val="auto"/>
        </w:rPr>
        <w:t xml:space="preserve"> ou Histórico ou Voltar, o sistema deve validar se existe campos preenchidos/alterados, sem ter sido salvos, caso exista o sistema deve exibir </w:t>
      </w:r>
      <w:proofErr w:type="spellStart"/>
      <w:r w:rsidRPr="00F81208">
        <w:rPr>
          <w:color w:val="auto"/>
        </w:rPr>
        <w:t>mensagem</w:t>
      </w:r>
      <w:proofErr w:type="spellEnd"/>
      <w:r w:rsidRPr="00F81208">
        <w:rPr>
          <w:color w:val="auto"/>
        </w:rPr>
        <w:t xml:space="preserve"> </w:t>
      </w:r>
      <w:r w:rsidRPr="00F81208">
        <w:rPr>
          <w:color w:val="31849B" w:themeColor="accent5" w:themeShade="BF"/>
        </w:rPr>
        <w:t>[</w:t>
      </w:r>
      <w:r w:rsidR="009208C2" w:rsidRPr="00F81208">
        <w:rPr>
          <w:color w:val="31849B" w:themeColor="accent5" w:themeShade="BF"/>
        </w:rPr>
        <w:fldChar w:fldCharType="begin"/>
      </w:r>
      <w:r w:rsidR="009208C2" w:rsidRPr="00F81208">
        <w:rPr>
          <w:color w:val="31849B" w:themeColor="accent5" w:themeShade="BF"/>
        </w:rPr>
        <w:instrText xml:space="preserve"> REF _Ref13815766 \r \h </w:instrText>
      </w:r>
      <w:r w:rsidR="0078411D" w:rsidRPr="00F81208">
        <w:rPr>
          <w:color w:val="31849B" w:themeColor="accent5" w:themeShade="BF"/>
        </w:rPr>
        <w:instrText xml:space="preserve"> \* MERGEFORMAT </w:instrText>
      </w:r>
      <w:r w:rsidR="009208C2" w:rsidRPr="00F81208">
        <w:rPr>
          <w:color w:val="31849B" w:themeColor="accent5" w:themeShade="BF"/>
        </w:rPr>
      </w:r>
      <w:r w:rsidR="009208C2" w:rsidRPr="00F81208">
        <w:rPr>
          <w:color w:val="31849B" w:themeColor="accent5" w:themeShade="BF"/>
        </w:rPr>
        <w:fldChar w:fldCharType="separate"/>
      </w:r>
      <w:r w:rsidR="009208C2" w:rsidRPr="00F81208">
        <w:rPr>
          <w:color w:val="31849B" w:themeColor="accent5" w:themeShade="BF"/>
        </w:rPr>
        <w:t>ME012</w:t>
      </w:r>
      <w:r w:rsidR="009208C2" w:rsidRPr="00F81208">
        <w:rPr>
          <w:color w:val="31849B" w:themeColor="accent5" w:themeShade="BF"/>
        </w:rPr>
        <w:fldChar w:fldCharType="end"/>
      </w:r>
      <w:r w:rsidRPr="00F81208">
        <w:rPr>
          <w:color w:val="31849B" w:themeColor="accent5" w:themeShade="BF"/>
        </w:rPr>
        <w:t xml:space="preserve">]. </w:t>
      </w:r>
      <w:r w:rsidR="00365D1B" w:rsidRPr="00F81208">
        <w:rPr>
          <w:color w:val="31849B" w:themeColor="accent5" w:themeShade="BF"/>
        </w:rPr>
        <w:t>[</w:t>
      </w:r>
      <w:r w:rsidR="003C3273" w:rsidRPr="00F81208">
        <w:rPr>
          <w:color w:val="31849B" w:themeColor="accent5" w:themeShade="BF"/>
        </w:rPr>
        <w:fldChar w:fldCharType="begin"/>
      </w:r>
      <w:r w:rsidR="003C3273" w:rsidRPr="00F81208">
        <w:rPr>
          <w:color w:val="31849B" w:themeColor="accent5" w:themeShade="BF"/>
        </w:rPr>
        <w:instrText xml:space="preserve"> REF _Ref15975287 \r \h </w:instrText>
      </w:r>
      <w:r w:rsidR="00F81208">
        <w:rPr>
          <w:color w:val="31849B" w:themeColor="accent5" w:themeShade="BF"/>
        </w:rPr>
        <w:instrText xml:space="preserve"> \* MERGEFORMAT </w:instrText>
      </w:r>
      <w:r w:rsidR="003C3273" w:rsidRPr="00F81208">
        <w:rPr>
          <w:color w:val="31849B" w:themeColor="accent5" w:themeShade="BF"/>
        </w:rPr>
      </w:r>
      <w:r w:rsidR="003C3273" w:rsidRPr="00F81208">
        <w:rPr>
          <w:color w:val="31849B" w:themeColor="accent5" w:themeShade="BF"/>
        </w:rPr>
        <w:fldChar w:fldCharType="separate"/>
      </w:r>
      <w:r w:rsidR="003C3273" w:rsidRPr="00F81208">
        <w:rPr>
          <w:color w:val="31849B" w:themeColor="accent5" w:themeShade="BF"/>
        </w:rPr>
        <w:t>ME023</w:t>
      </w:r>
      <w:r w:rsidR="003C3273" w:rsidRPr="00F81208">
        <w:rPr>
          <w:color w:val="31849B" w:themeColor="accent5" w:themeShade="BF"/>
        </w:rPr>
        <w:fldChar w:fldCharType="end"/>
      </w:r>
      <w:r w:rsidR="00365D1B" w:rsidRPr="00F81208">
        <w:rPr>
          <w:color w:val="31849B" w:themeColor="accent5" w:themeShade="BF"/>
        </w:rPr>
        <w:t>]</w:t>
      </w:r>
    </w:p>
    <w:p w14:paraId="05FCE70C" w14:textId="77777777" w:rsidR="00AC4C3E" w:rsidRPr="00F81208" w:rsidRDefault="00AC4C3E" w:rsidP="00AC4C3E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ind w:left="709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F81208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Caso o ator selecione a Opção </w:t>
      </w:r>
      <w:r w:rsidRPr="00F81208">
        <w:rPr>
          <w:u w:val="single"/>
          <w14:textFill>
            <w14:solidFill>
              <w14:srgbClr w14:val="000000">
                <w14:lumMod w14:val="75000"/>
              </w14:srgbClr>
            </w14:solidFill>
          </w14:textFill>
        </w:rPr>
        <w:t>SIM</w:t>
      </w:r>
      <w:r w:rsidRPr="00F81208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, o sistema </w:t>
      </w:r>
      <w:r w:rsidRPr="00F81208">
        <w:rPr>
          <w:color w:val="auto"/>
          <w:u w:val="single"/>
        </w:rPr>
        <w:t>NÃO</w:t>
      </w:r>
      <w:r w:rsidRPr="00F81208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deve salvar </w:t>
      </w:r>
      <w:r w:rsidRPr="00F81208">
        <w:rPr>
          <w:color w:val="auto"/>
        </w:rPr>
        <w:t xml:space="preserve">os dados alterados, caso exista. </w:t>
      </w:r>
    </w:p>
    <w:p w14:paraId="3BFFF82C" w14:textId="77777777" w:rsidR="00B270DB" w:rsidRPr="00F81208" w:rsidRDefault="00B270DB" w:rsidP="00B270DB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709"/>
        <w:contextualSpacing/>
        <w:jc w:val="both"/>
      </w:pPr>
      <w:r w:rsidRPr="00F81208">
        <w:t>Caso o ator seleciona a opção de “NÃO” da mensagem, o sistema cancela a solicitação e permanece na mesma tela.</w:t>
      </w:r>
    </w:p>
    <w:p w14:paraId="3829F099" w14:textId="77777777" w:rsidR="00B270DB" w:rsidRPr="00F81208" w:rsidRDefault="00B270DB" w:rsidP="00B270DB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2ED602AB" w14:textId="2EF287C5" w:rsidR="00AE4740" w:rsidRPr="00F81208" w:rsidRDefault="00AE4740" w:rsidP="00AE474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r w:rsidRPr="00F81208">
        <w:t xml:space="preserve">O sistema identifica falta de comunicação e apresenta a mensagem </w:t>
      </w:r>
      <w:r w:rsidRPr="00F81208">
        <w:rPr>
          <w:color w:val="31849B" w:themeColor="accent5" w:themeShade="BF"/>
        </w:rPr>
        <w:t>[</w:t>
      </w:r>
      <w:r w:rsidRPr="00F81208">
        <w:rPr>
          <w:color w:val="31849B" w:themeColor="accent5" w:themeShade="BF"/>
        </w:rPr>
        <w:fldChar w:fldCharType="begin"/>
      </w:r>
      <w:r w:rsidRPr="00F81208">
        <w:rPr>
          <w:color w:val="31849B" w:themeColor="accent5" w:themeShade="BF"/>
        </w:rPr>
        <w:instrText xml:space="preserve"> REF _Ref12023348 \r \h  \* MERGEFORMAT </w:instrText>
      </w:r>
      <w:r w:rsidRPr="00F81208">
        <w:rPr>
          <w:color w:val="31849B" w:themeColor="accent5" w:themeShade="BF"/>
        </w:rPr>
      </w:r>
      <w:r w:rsidRPr="00F81208">
        <w:rPr>
          <w:color w:val="31849B" w:themeColor="accent5" w:themeShade="BF"/>
        </w:rPr>
        <w:fldChar w:fldCharType="separate"/>
      </w:r>
      <w:r w:rsidRPr="00F81208">
        <w:rPr>
          <w:color w:val="31849B" w:themeColor="accent5" w:themeShade="BF"/>
        </w:rPr>
        <w:t>ME01</w:t>
      </w:r>
      <w:r w:rsidRPr="00F81208">
        <w:rPr>
          <w:color w:val="31849B" w:themeColor="accent5" w:themeShade="BF"/>
        </w:rPr>
        <w:fldChar w:fldCharType="end"/>
      </w:r>
      <w:r w:rsidRPr="00F81208">
        <w:rPr>
          <w:color w:val="31849B" w:themeColor="accent5" w:themeShade="BF"/>
        </w:rPr>
        <w:t>]</w:t>
      </w:r>
    </w:p>
    <w:p w14:paraId="463EC980" w14:textId="77777777" w:rsidR="00AE4740" w:rsidRPr="00F81208" w:rsidRDefault="00AE4740" w:rsidP="00AE4740">
      <w:pPr>
        <w:pStyle w:val="PargrafodaLista"/>
      </w:pPr>
    </w:p>
    <w:p w14:paraId="24773059" w14:textId="2CF52F78" w:rsidR="00B60A32" w:rsidRPr="00F81208" w:rsidRDefault="00B60A32" w:rsidP="00B569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26" w:name="_Ref13836579"/>
      <w:r w:rsidRPr="00F81208">
        <w:t xml:space="preserve">Campo </w:t>
      </w:r>
      <w:r w:rsidRPr="00F81208">
        <w:rPr>
          <w:b/>
          <w:u w:val="single"/>
        </w:rPr>
        <w:t>“Replicar”:</w:t>
      </w:r>
      <w:bookmarkEnd w:id="26"/>
    </w:p>
    <w:p w14:paraId="74DF4C77" w14:textId="53F098EE" w:rsidR="00B60A32" w:rsidRPr="00F81208" w:rsidRDefault="00B60A32" w:rsidP="00B167D4">
      <w:pPr>
        <w:pStyle w:val="PargrafodaLista"/>
        <w:widowControl/>
        <w:numPr>
          <w:ilvl w:val="1"/>
          <w:numId w:val="16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F81208">
        <w:t>No campo Replicar, ao acionar a opção “Importar”, o sistema deve replicar os dados do ano informado pelo ator para a tela do ano que o ator está cadastrando o calendário eleitoral.</w:t>
      </w:r>
    </w:p>
    <w:p w14:paraId="5FC778A0" w14:textId="75C9008A" w:rsidR="0079779F" w:rsidRPr="00F81208" w:rsidRDefault="0079779F" w:rsidP="00B167D4">
      <w:pPr>
        <w:pStyle w:val="PargrafodaLista"/>
        <w:widowControl/>
        <w:numPr>
          <w:ilvl w:val="1"/>
          <w:numId w:val="16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F81208">
        <w:t xml:space="preserve">O sistema deve replicar os dados: </w:t>
      </w:r>
      <w:r w:rsidRPr="00F81208">
        <w:rPr>
          <w:u w:val="single"/>
        </w:rPr>
        <w:t>do calendário</w:t>
      </w:r>
      <w:r w:rsidRPr="00F81208">
        <w:t xml:space="preserve">, </w:t>
      </w:r>
      <w:r w:rsidRPr="00F81208">
        <w:rPr>
          <w:u w:val="single"/>
        </w:rPr>
        <w:t>das atividade</w:t>
      </w:r>
      <w:r w:rsidR="00C6311D" w:rsidRPr="00F81208">
        <w:rPr>
          <w:u w:val="single"/>
        </w:rPr>
        <w:t>s</w:t>
      </w:r>
      <w:r w:rsidRPr="00F81208">
        <w:t xml:space="preserve"> e </w:t>
      </w:r>
      <w:r w:rsidRPr="00F81208">
        <w:rPr>
          <w:u w:val="single"/>
        </w:rPr>
        <w:t>subatividade</w:t>
      </w:r>
      <w:r w:rsidR="00C6311D" w:rsidRPr="00F81208">
        <w:rPr>
          <w:u w:val="single"/>
        </w:rPr>
        <w:t>s</w:t>
      </w:r>
      <w:r w:rsidRPr="00F81208">
        <w:t>;</w:t>
      </w:r>
      <w:r w:rsidR="00597530" w:rsidRPr="00F81208">
        <w:t xml:space="preserve"> das Abas Período e Prazo</w:t>
      </w:r>
      <w:r w:rsidR="00C6311D" w:rsidRPr="00F81208">
        <w:t>s</w:t>
      </w:r>
      <w:r w:rsidR="00597530" w:rsidRPr="00F81208">
        <w:t xml:space="preserve"> (HST03</w:t>
      </w:r>
      <w:r w:rsidR="001B3A05" w:rsidRPr="00F81208">
        <w:t>_Calendario_Eleitoral_AbaPrazo</w:t>
      </w:r>
      <w:r w:rsidR="00950B29" w:rsidRPr="00F81208">
        <w:t xml:space="preserve">), sem importar as datas informadas para as atividades e subatividades. Contudo, deverá importar os prazos informados nos </w:t>
      </w:r>
      <w:r w:rsidR="000F2CA4" w:rsidRPr="00F81208">
        <w:t>períodos.</w:t>
      </w:r>
    </w:p>
    <w:p w14:paraId="5027D194" w14:textId="5F54FAED" w:rsidR="00B60A32" w:rsidRPr="00F81208" w:rsidRDefault="00597530" w:rsidP="00B167D4">
      <w:pPr>
        <w:pStyle w:val="PargrafodaLista"/>
        <w:widowControl/>
        <w:numPr>
          <w:ilvl w:val="1"/>
          <w:numId w:val="16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F81208">
        <w:t>O sistema deve validar se o ator preencheu algum campo, c</w:t>
      </w:r>
      <w:r w:rsidR="00B60A32" w:rsidRPr="00F81208">
        <w:t xml:space="preserve">aso </w:t>
      </w:r>
      <w:r w:rsidRPr="00F81208">
        <w:t>tenha preenchido</w:t>
      </w:r>
      <w:r w:rsidR="00B60A32" w:rsidRPr="00F81208">
        <w:t xml:space="preserve"> e </w:t>
      </w:r>
      <w:r w:rsidR="002602AD" w:rsidRPr="00F81208">
        <w:t xml:space="preserve">posteriormente </w:t>
      </w:r>
      <w:r w:rsidR="00B60A32" w:rsidRPr="00F81208">
        <w:t xml:space="preserve">acione a opção de “importar”, o sistema deve exibir </w:t>
      </w:r>
      <w:proofErr w:type="spellStart"/>
      <w:r w:rsidR="00B60A32" w:rsidRPr="00F81208">
        <w:t>mensagem</w:t>
      </w:r>
      <w:proofErr w:type="spellEnd"/>
      <w:r w:rsidR="00D9519F" w:rsidRPr="00F81208">
        <w:t>;</w:t>
      </w:r>
      <w:r w:rsidR="00B60A32" w:rsidRPr="00F81208">
        <w:t xml:space="preserve"> </w:t>
      </w:r>
      <w:r w:rsidR="00D9519F" w:rsidRPr="00F81208">
        <w:rPr>
          <w:color w:val="31849B" w:themeColor="accent5" w:themeShade="BF"/>
        </w:rPr>
        <w:t>[</w:t>
      </w:r>
      <w:r w:rsidR="00D9519F" w:rsidRPr="00F81208">
        <w:rPr>
          <w:color w:val="31849B" w:themeColor="accent5" w:themeShade="BF"/>
        </w:rPr>
        <w:fldChar w:fldCharType="begin"/>
      </w:r>
      <w:r w:rsidR="00D9519F" w:rsidRPr="00F81208">
        <w:rPr>
          <w:color w:val="31849B" w:themeColor="accent5" w:themeShade="BF"/>
        </w:rPr>
        <w:instrText xml:space="preserve"> REF _Ref13581850 \r \h </w:instrText>
      </w:r>
      <w:r w:rsidR="00321386" w:rsidRPr="00F81208">
        <w:rPr>
          <w:color w:val="31849B" w:themeColor="accent5" w:themeShade="BF"/>
        </w:rPr>
        <w:instrText xml:space="preserve"> \* MERGEFORMAT </w:instrText>
      </w:r>
      <w:r w:rsidR="00D9519F" w:rsidRPr="00F81208">
        <w:rPr>
          <w:color w:val="31849B" w:themeColor="accent5" w:themeShade="BF"/>
        </w:rPr>
      </w:r>
      <w:r w:rsidR="00D9519F" w:rsidRPr="00F81208">
        <w:rPr>
          <w:color w:val="31849B" w:themeColor="accent5" w:themeShade="BF"/>
        </w:rPr>
        <w:fldChar w:fldCharType="separate"/>
      </w:r>
      <w:r w:rsidR="00D9519F" w:rsidRPr="00F81208">
        <w:rPr>
          <w:color w:val="31849B" w:themeColor="accent5" w:themeShade="BF"/>
        </w:rPr>
        <w:t>ME02</w:t>
      </w:r>
      <w:r w:rsidR="00D9519F" w:rsidRPr="00F81208">
        <w:rPr>
          <w:color w:val="31849B" w:themeColor="accent5" w:themeShade="BF"/>
        </w:rPr>
        <w:fldChar w:fldCharType="end"/>
      </w:r>
      <w:r w:rsidR="00D9519F" w:rsidRPr="00F81208">
        <w:rPr>
          <w:color w:val="31849B" w:themeColor="accent5" w:themeShade="BF"/>
        </w:rPr>
        <w:t>]</w:t>
      </w:r>
    </w:p>
    <w:p w14:paraId="3562FCB8" w14:textId="72631CCE" w:rsidR="00321386" w:rsidRPr="00F81208" w:rsidRDefault="00321386" w:rsidP="00B167D4">
      <w:pPr>
        <w:pStyle w:val="PargrafodaLista"/>
        <w:widowControl/>
        <w:numPr>
          <w:ilvl w:val="1"/>
          <w:numId w:val="16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F81208">
        <w:t>Caso não tenha preenchido nenhum campo, o sistema replica os dados e apresenta na tela.</w:t>
      </w:r>
    </w:p>
    <w:p w14:paraId="50ECF162" w14:textId="35856A2A" w:rsidR="00B60A32" w:rsidRPr="00F81208" w:rsidRDefault="00B60A32" w:rsidP="00B60A32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  <w:r w:rsidRPr="00F81208">
        <w:t xml:space="preserve"> </w:t>
      </w:r>
    </w:p>
    <w:p w14:paraId="2776E3FD" w14:textId="1A799E65" w:rsidR="00AE4740" w:rsidRPr="00F81208" w:rsidRDefault="00D97A0A" w:rsidP="00B569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  <w:rPr>
          <w:b/>
          <w:u w:val="single"/>
        </w:rPr>
      </w:pPr>
      <w:r w:rsidRPr="00F81208">
        <w:t xml:space="preserve"> </w:t>
      </w:r>
      <w:bookmarkStart w:id="27" w:name="_Ref13842975"/>
      <w:r w:rsidR="00AE4740" w:rsidRPr="00F81208">
        <w:t xml:space="preserve">Campo </w:t>
      </w:r>
      <w:r w:rsidR="00AE4740" w:rsidRPr="00F81208">
        <w:rPr>
          <w:b/>
          <w:u w:val="single"/>
        </w:rPr>
        <w:t>“Ano da Eleição”</w:t>
      </w:r>
      <w:r w:rsidR="00AE4740" w:rsidRPr="00F81208">
        <w:rPr>
          <w:b/>
        </w:rPr>
        <w:t>:</w:t>
      </w:r>
      <w:r w:rsidR="00FF088A" w:rsidRPr="00F81208">
        <w:rPr>
          <w:b/>
        </w:rPr>
        <w:t xml:space="preserve"> (campo obrigatório)</w:t>
      </w:r>
      <w:bookmarkEnd w:id="27"/>
    </w:p>
    <w:p w14:paraId="2A90FB49" w14:textId="71628234" w:rsidR="00AE4740" w:rsidRPr="00F81208" w:rsidRDefault="00AE4740" w:rsidP="00B167D4">
      <w:pPr>
        <w:pStyle w:val="PargrafodaLista"/>
        <w:numPr>
          <w:ilvl w:val="1"/>
          <w:numId w:val="17"/>
        </w:numPr>
        <w:ind w:left="993"/>
      </w:pPr>
      <w:r w:rsidRPr="00F81208">
        <w:t>O ator informa o ano desejado.</w:t>
      </w:r>
    </w:p>
    <w:p w14:paraId="3B269BAE" w14:textId="1656A493" w:rsidR="000F2CA4" w:rsidRPr="00F81208" w:rsidRDefault="000F2CA4" w:rsidP="00B167D4">
      <w:pPr>
        <w:pStyle w:val="PargrafodaLista"/>
        <w:numPr>
          <w:ilvl w:val="1"/>
          <w:numId w:val="17"/>
        </w:numPr>
        <w:ind w:left="993"/>
      </w:pPr>
      <w:r w:rsidRPr="00F81208">
        <w:t>O sistema deve permitir inclusão de data: de 2012 a 3000.</w:t>
      </w:r>
    </w:p>
    <w:p w14:paraId="0E7D919D" w14:textId="77777777" w:rsidR="001F1A67" w:rsidRPr="00F81208" w:rsidRDefault="001F1A67" w:rsidP="001F1A67">
      <w:pPr>
        <w:pStyle w:val="PargrafodaLista"/>
        <w:ind w:left="993"/>
      </w:pPr>
    </w:p>
    <w:p w14:paraId="0B30FCE5" w14:textId="77777777" w:rsidR="00AE4740" w:rsidRPr="00F81208" w:rsidRDefault="00AE4740" w:rsidP="00AE4740">
      <w:pPr>
        <w:pStyle w:val="PargrafodaLista"/>
        <w:ind w:left="851"/>
      </w:pPr>
    </w:p>
    <w:p w14:paraId="5F0E23AD" w14:textId="069A84F5" w:rsidR="00AE4740" w:rsidRPr="00F81208" w:rsidRDefault="00AE4740" w:rsidP="00AE474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28" w:name="_Ref13842983"/>
      <w:r w:rsidRPr="00F81208">
        <w:t>Campo “</w:t>
      </w:r>
      <w:r w:rsidRPr="00F81208">
        <w:rPr>
          <w:b/>
          <w:u w:val="single"/>
        </w:rPr>
        <w:t>Tipo de Processo</w:t>
      </w:r>
      <w:r w:rsidRPr="00F81208">
        <w:rPr>
          <w:b/>
        </w:rPr>
        <w:t>”:</w:t>
      </w:r>
      <w:r w:rsidR="00FF088A" w:rsidRPr="00F81208">
        <w:rPr>
          <w:b/>
        </w:rPr>
        <w:t xml:space="preserve"> (campo obrigatório)</w:t>
      </w:r>
      <w:bookmarkEnd w:id="28"/>
    </w:p>
    <w:p w14:paraId="39CBD9A1" w14:textId="60EBC38C" w:rsidR="00AE4740" w:rsidRPr="00F81208" w:rsidRDefault="00AE4740" w:rsidP="00B167D4">
      <w:pPr>
        <w:pStyle w:val="PargrafodaLista"/>
        <w:widowControl/>
        <w:numPr>
          <w:ilvl w:val="1"/>
          <w:numId w:val="17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F81208">
        <w:t>O sistema deve disponibilizar 2 (dois) tipos de processo: Ordinário e Extraordinário.</w:t>
      </w:r>
    </w:p>
    <w:p w14:paraId="3C7B816F" w14:textId="5C68CB6E" w:rsidR="00AE4740" w:rsidRPr="00F81208" w:rsidRDefault="00AE4740" w:rsidP="00B167D4">
      <w:pPr>
        <w:pStyle w:val="PargrafodaLista"/>
        <w:widowControl/>
        <w:numPr>
          <w:ilvl w:val="1"/>
          <w:numId w:val="17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F81208">
        <w:t>Caso o ator selecione a opção “</w:t>
      </w:r>
      <w:r w:rsidRPr="00F81208">
        <w:rPr>
          <w:u w:val="single"/>
        </w:rPr>
        <w:t>Ordinário</w:t>
      </w:r>
      <w:r w:rsidRPr="00F81208">
        <w:t>”, o sistema deve automaticamente preencher os campos IES e CAU/UF, com os seguintes valores:</w:t>
      </w:r>
    </w:p>
    <w:p w14:paraId="69215424" w14:textId="77777777" w:rsidR="00AE4740" w:rsidRPr="00F81208" w:rsidRDefault="00AE4740" w:rsidP="008C2C55">
      <w:pPr>
        <w:pStyle w:val="PargrafodaLista"/>
        <w:widowControl/>
        <w:autoSpaceDE/>
        <w:autoSpaceDN/>
        <w:adjustRightInd/>
        <w:spacing w:after="200" w:line="276" w:lineRule="auto"/>
        <w:ind w:left="1276"/>
        <w:contextualSpacing/>
        <w:jc w:val="both"/>
      </w:pPr>
      <w:r w:rsidRPr="00F81208">
        <w:t>IES: Sim</w:t>
      </w:r>
    </w:p>
    <w:p w14:paraId="3EA5DA98" w14:textId="0D1C463F" w:rsidR="00AE4740" w:rsidRPr="00F81208" w:rsidRDefault="00E952D7" w:rsidP="008C2C55">
      <w:pPr>
        <w:pStyle w:val="PargrafodaLista"/>
        <w:widowControl/>
        <w:autoSpaceDE/>
        <w:autoSpaceDN/>
        <w:adjustRightInd/>
        <w:spacing w:after="200" w:line="276" w:lineRule="auto"/>
        <w:ind w:left="1276"/>
        <w:contextualSpacing/>
        <w:jc w:val="both"/>
      </w:pPr>
      <w:r w:rsidRPr="00F81208">
        <w:t>CAU/UF: todas as UF</w:t>
      </w:r>
    </w:p>
    <w:p w14:paraId="7BBFDA2C" w14:textId="77777777" w:rsidR="00AE4740" w:rsidRPr="00F81208" w:rsidRDefault="00AE4740" w:rsidP="00B167D4">
      <w:pPr>
        <w:pStyle w:val="PargrafodaLista"/>
        <w:widowControl/>
        <w:numPr>
          <w:ilvl w:val="1"/>
          <w:numId w:val="17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F81208">
        <w:t>O sistema deve desabilitar os campos IES e CAU/UF para alteração.</w:t>
      </w:r>
    </w:p>
    <w:p w14:paraId="4D95A257" w14:textId="77777777" w:rsidR="00AE4740" w:rsidRPr="00F81208" w:rsidRDefault="00AE4740" w:rsidP="00B167D4">
      <w:pPr>
        <w:pStyle w:val="PargrafodaLista"/>
        <w:widowControl/>
        <w:numPr>
          <w:ilvl w:val="1"/>
          <w:numId w:val="17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F81208">
        <w:t>Caso o ator selecione a opção “</w:t>
      </w:r>
      <w:r w:rsidRPr="00F81208">
        <w:rPr>
          <w:u w:val="single"/>
        </w:rPr>
        <w:t>Extraordinário</w:t>
      </w:r>
      <w:r w:rsidRPr="00F81208">
        <w:t>”, e no campo “IES” selecionar a opção “</w:t>
      </w:r>
      <w:r w:rsidRPr="00F81208">
        <w:rPr>
          <w:u w:val="single"/>
        </w:rPr>
        <w:t>Sim</w:t>
      </w:r>
      <w:r w:rsidRPr="00F81208">
        <w:t xml:space="preserve">”, o sistema </w:t>
      </w:r>
      <w:r w:rsidRPr="00F81208">
        <w:rPr>
          <w:u w:val="single"/>
        </w:rPr>
        <w:t>não</w:t>
      </w:r>
      <w:r w:rsidRPr="00F81208">
        <w:t xml:space="preserve"> deve exibir a campo CAU/UF.</w:t>
      </w:r>
    </w:p>
    <w:p w14:paraId="0081B608" w14:textId="241BDFC0" w:rsidR="00AE4740" w:rsidRPr="00F81208" w:rsidRDefault="00AE4740" w:rsidP="00B167D4">
      <w:pPr>
        <w:pStyle w:val="PargrafodaLista"/>
        <w:widowControl/>
        <w:numPr>
          <w:ilvl w:val="1"/>
          <w:numId w:val="17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F81208">
        <w:t>Caso o ator selecione a opção “</w:t>
      </w:r>
      <w:r w:rsidRPr="00F81208">
        <w:rPr>
          <w:u w:val="single"/>
        </w:rPr>
        <w:t>Extraordinário</w:t>
      </w:r>
      <w:r w:rsidRPr="00F81208">
        <w:t>”, e no campo “IES” selecionar a opção “</w:t>
      </w:r>
      <w:r w:rsidRPr="00F81208">
        <w:rPr>
          <w:u w:val="single"/>
        </w:rPr>
        <w:t>Não</w:t>
      </w:r>
      <w:r w:rsidRPr="00F81208">
        <w:t>”, o sistema deve exibir o campo CAU/UF, para seleção do ator.</w:t>
      </w:r>
    </w:p>
    <w:p w14:paraId="52A1F716" w14:textId="77777777" w:rsidR="00AE4740" w:rsidRPr="00F81208" w:rsidRDefault="00AE4740" w:rsidP="00AE4740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b/>
          <w:u w:val="single"/>
        </w:rPr>
      </w:pPr>
    </w:p>
    <w:p w14:paraId="4C0E05C9" w14:textId="710ACA3B" w:rsidR="00AE4740" w:rsidRPr="00F81208" w:rsidRDefault="00AE4740" w:rsidP="00AE474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29" w:name="_Ref13842989"/>
      <w:r w:rsidRPr="00F81208">
        <w:t>Campo “</w:t>
      </w:r>
      <w:r w:rsidRPr="00F81208">
        <w:rPr>
          <w:b/>
          <w:u w:val="single"/>
        </w:rPr>
        <w:t>IES</w:t>
      </w:r>
      <w:r w:rsidRPr="00F81208">
        <w:rPr>
          <w:b/>
        </w:rPr>
        <w:t>”:</w:t>
      </w:r>
      <w:r w:rsidR="00FF088A" w:rsidRPr="00F81208">
        <w:rPr>
          <w:b/>
        </w:rPr>
        <w:t xml:space="preserve"> (campo obrigatório)</w:t>
      </w:r>
      <w:bookmarkEnd w:id="29"/>
    </w:p>
    <w:p w14:paraId="5100C789" w14:textId="4B693E2A" w:rsidR="00AE4740" w:rsidRPr="00F81208" w:rsidRDefault="00AE4740" w:rsidP="00B167D4">
      <w:pPr>
        <w:pStyle w:val="PargrafodaLista"/>
        <w:widowControl/>
        <w:numPr>
          <w:ilvl w:val="1"/>
          <w:numId w:val="18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F81208">
        <w:t>O sistema deve disponibilizar 2 (duas) opções: Sim e Não.</w:t>
      </w:r>
    </w:p>
    <w:p w14:paraId="16C38EE6" w14:textId="77777777" w:rsidR="00FF088A" w:rsidRPr="00F81208" w:rsidRDefault="00FF088A" w:rsidP="00AE4740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674DB976" w14:textId="643FCAFB" w:rsidR="00FF088A" w:rsidRPr="00F81208" w:rsidRDefault="00FF088A" w:rsidP="00FF088A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30" w:name="_Ref13843001"/>
      <w:r w:rsidRPr="00F81208">
        <w:t>Campo “</w:t>
      </w:r>
      <w:r w:rsidRPr="00F81208">
        <w:rPr>
          <w:b/>
          <w:color w:val="auto"/>
          <w:u w:val="single"/>
        </w:rPr>
        <w:t>CAU/UF</w:t>
      </w:r>
      <w:r w:rsidRPr="00F81208">
        <w:t xml:space="preserve">”: </w:t>
      </w:r>
      <w:r w:rsidRPr="00F81208">
        <w:rPr>
          <w:b/>
        </w:rPr>
        <w:t>(campo obrigatório nas opções acima informadas)</w:t>
      </w:r>
      <w:bookmarkEnd w:id="30"/>
    </w:p>
    <w:p w14:paraId="64C5E3DD" w14:textId="453123DC" w:rsidR="00FF088A" w:rsidRPr="00F81208" w:rsidRDefault="00FF088A" w:rsidP="00B167D4">
      <w:pPr>
        <w:pStyle w:val="PargrafodaLista"/>
        <w:widowControl/>
        <w:numPr>
          <w:ilvl w:val="1"/>
          <w:numId w:val="18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F81208">
        <w:t xml:space="preserve">O sistema deve exibir uma </w:t>
      </w:r>
      <w:proofErr w:type="spellStart"/>
      <w:r w:rsidRPr="00F81208">
        <w:t>combobox</w:t>
      </w:r>
      <w:proofErr w:type="spellEnd"/>
      <w:r w:rsidRPr="00F81208">
        <w:t xml:space="preserve"> com múltipla seleção;</w:t>
      </w:r>
    </w:p>
    <w:p w14:paraId="0939926E" w14:textId="10BF9E6E" w:rsidR="00FF088A" w:rsidRPr="00F81208" w:rsidRDefault="00FF088A" w:rsidP="00483032">
      <w:pPr>
        <w:pStyle w:val="PargrafodaLista"/>
        <w:widowControl/>
        <w:numPr>
          <w:ilvl w:val="1"/>
          <w:numId w:val="18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F81208">
        <w:t xml:space="preserve">O sistema deve disponibilizar todas as UF + DF </w:t>
      </w:r>
    </w:p>
    <w:p w14:paraId="1CDE087F" w14:textId="71267651" w:rsidR="00FF088A" w:rsidRPr="00F81208" w:rsidRDefault="00E952D7" w:rsidP="00FF088A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  <w:r w:rsidRPr="00F81208">
        <w:rPr>
          <w:noProof/>
        </w:rPr>
        <w:lastRenderedPageBreak/>
        <w:drawing>
          <wp:inline distT="0" distB="0" distL="0" distR="0" wp14:anchorId="6C8A9CA0" wp14:editId="6B95F184">
            <wp:extent cx="2220521" cy="1054431"/>
            <wp:effectExtent l="0" t="0" r="889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826" cy="109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2856F" w14:textId="77777777" w:rsidR="00FF088A" w:rsidRPr="00F81208" w:rsidRDefault="00FF088A" w:rsidP="00AE4740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29360F52" w14:textId="77777777" w:rsidR="005D55E0" w:rsidRPr="00F81208" w:rsidRDefault="005D55E0" w:rsidP="00AE4740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248A08C7" w14:textId="77777777" w:rsidR="00AE4740" w:rsidRPr="00F81208" w:rsidRDefault="00AE4740" w:rsidP="00AE4740">
      <w:pPr>
        <w:pStyle w:val="PargrafodaLista"/>
        <w:rPr>
          <w:b/>
          <w:u w:val="single"/>
        </w:rPr>
      </w:pPr>
    </w:p>
    <w:p w14:paraId="1FF6626D" w14:textId="2126AA87" w:rsidR="00500ED2" w:rsidRPr="00F81208" w:rsidRDefault="00026E51" w:rsidP="00B569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  <w:rPr>
          <w:b/>
          <w:u w:val="single"/>
        </w:rPr>
      </w:pPr>
      <w:bookmarkStart w:id="31" w:name="_Ref13843045"/>
      <w:r w:rsidRPr="00F81208">
        <w:t xml:space="preserve">Campo </w:t>
      </w:r>
      <w:r w:rsidRPr="00F81208">
        <w:rPr>
          <w:b/>
        </w:rPr>
        <w:t>“</w:t>
      </w:r>
      <w:r w:rsidRPr="00F81208">
        <w:rPr>
          <w:b/>
          <w:u w:val="single"/>
        </w:rPr>
        <w:t>Resolução</w:t>
      </w:r>
      <w:r w:rsidRPr="00F81208">
        <w:rPr>
          <w:b/>
        </w:rPr>
        <w:t>”: (campo obrigatório)</w:t>
      </w:r>
      <w:bookmarkEnd w:id="31"/>
    </w:p>
    <w:p w14:paraId="5FBB50D5" w14:textId="71A3CA15" w:rsidR="00512D2A" w:rsidRPr="00F81208" w:rsidRDefault="00512D2A" w:rsidP="00B167D4">
      <w:pPr>
        <w:pStyle w:val="PargrafodaLista"/>
        <w:widowControl/>
        <w:numPr>
          <w:ilvl w:val="1"/>
          <w:numId w:val="18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F81208">
        <w:t>Neste campo o sistema deve disponibilizar um componente para anexar arquivo(s)</w:t>
      </w:r>
    </w:p>
    <w:p w14:paraId="12203E6D" w14:textId="47842B4E" w:rsidR="00500ED2" w:rsidRPr="00F81208" w:rsidRDefault="00512D2A" w:rsidP="00B167D4">
      <w:pPr>
        <w:pStyle w:val="PargrafodaLista"/>
        <w:widowControl/>
        <w:numPr>
          <w:ilvl w:val="1"/>
          <w:numId w:val="18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b/>
          <w:u w:val="single"/>
        </w:rPr>
      </w:pPr>
      <w:r w:rsidRPr="00F81208">
        <w:t>O</w:t>
      </w:r>
      <w:r w:rsidR="00D10622" w:rsidRPr="00F81208">
        <w:t xml:space="preserve"> sistema deve realizar a seguinte validação nos anexos: Somente aceitar arquivos no formato de PDF;</w:t>
      </w:r>
      <w:r w:rsidR="00D36EB3" w:rsidRPr="00F81208">
        <w:t xml:space="preserve"> </w:t>
      </w:r>
    </w:p>
    <w:p w14:paraId="701A82F0" w14:textId="086CC734" w:rsidR="00D97A0A" w:rsidRPr="00F81208" w:rsidRDefault="00D36EB3" w:rsidP="00B167D4">
      <w:pPr>
        <w:pStyle w:val="PargrafodaLista"/>
        <w:widowControl/>
        <w:numPr>
          <w:ilvl w:val="1"/>
          <w:numId w:val="18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F81208">
        <w:rPr>
          <w:color w:val="auto"/>
        </w:rPr>
        <w:t xml:space="preserve">Caso o sistema </w:t>
      </w:r>
      <w:r w:rsidR="008A77EA" w:rsidRPr="00F81208">
        <w:rPr>
          <w:color w:val="auto"/>
        </w:rPr>
        <w:t>identificar que</w:t>
      </w:r>
      <w:r w:rsidRPr="00F81208">
        <w:rPr>
          <w:color w:val="auto"/>
        </w:rPr>
        <w:t xml:space="preserve"> o formato do arquivo anexado não é PDF, </w:t>
      </w:r>
      <w:r w:rsidR="00500ED2" w:rsidRPr="00F81208">
        <w:rPr>
          <w:color w:val="auto"/>
        </w:rPr>
        <w:t>o</w:t>
      </w:r>
      <w:r w:rsidRPr="00F81208">
        <w:rPr>
          <w:color w:val="auto"/>
        </w:rPr>
        <w:t xml:space="preserve"> sistema </w:t>
      </w:r>
      <w:r w:rsidR="00811F5E" w:rsidRPr="00F81208">
        <w:rPr>
          <w:color w:val="auto"/>
        </w:rPr>
        <w:t>deve apresentar</w:t>
      </w:r>
      <w:r w:rsidRPr="00F81208">
        <w:rPr>
          <w:color w:val="auto"/>
        </w:rPr>
        <w:t xml:space="preserve"> mensagem</w:t>
      </w:r>
      <w:r w:rsidR="00512D2A" w:rsidRPr="00F81208">
        <w:rPr>
          <w:color w:val="auto"/>
        </w:rPr>
        <w:t>;</w:t>
      </w:r>
      <w:r w:rsidRPr="00F81208">
        <w:rPr>
          <w:color w:val="auto"/>
        </w:rPr>
        <w:t xml:space="preserve"> </w:t>
      </w:r>
      <w:r w:rsidR="008A77EA" w:rsidRPr="00F81208">
        <w:rPr>
          <w:color w:val="31849B" w:themeColor="accent5" w:themeShade="BF"/>
        </w:rPr>
        <w:t>[</w:t>
      </w:r>
      <w:r w:rsidR="008A77EA" w:rsidRPr="00F81208">
        <w:rPr>
          <w:color w:val="31849B" w:themeColor="accent5" w:themeShade="BF"/>
        </w:rPr>
        <w:fldChar w:fldCharType="begin"/>
      </w:r>
      <w:r w:rsidR="008A77EA" w:rsidRPr="00F81208">
        <w:rPr>
          <w:color w:val="31849B" w:themeColor="accent5" w:themeShade="BF"/>
        </w:rPr>
        <w:instrText xml:space="preserve"> REF _Ref13662663 \r \h </w:instrText>
      </w:r>
      <w:r w:rsidR="00F81208">
        <w:rPr>
          <w:color w:val="31849B" w:themeColor="accent5" w:themeShade="BF"/>
        </w:rPr>
        <w:instrText xml:space="preserve"> \* MERGEFORMAT </w:instrText>
      </w:r>
      <w:r w:rsidR="008A77EA" w:rsidRPr="00F81208">
        <w:rPr>
          <w:color w:val="31849B" w:themeColor="accent5" w:themeShade="BF"/>
        </w:rPr>
      </w:r>
      <w:r w:rsidR="008A77EA" w:rsidRPr="00F81208">
        <w:rPr>
          <w:color w:val="31849B" w:themeColor="accent5" w:themeShade="BF"/>
        </w:rPr>
        <w:fldChar w:fldCharType="separate"/>
      </w:r>
      <w:r w:rsidR="008A77EA" w:rsidRPr="00F81208">
        <w:rPr>
          <w:color w:val="31849B" w:themeColor="accent5" w:themeShade="BF"/>
        </w:rPr>
        <w:t>ME05</w:t>
      </w:r>
      <w:r w:rsidR="008A77EA" w:rsidRPr="00F81208">
        <w:rPr>
          <w:color w:val="31849B" w:themeColor="accent5" w:themeShade="BF"/>
        </w:rPr>
        <w:fldChar w:fldCharType="end"/>
      </w:r>
      <w:r w:rsidR="008A77EA" w:rsidRPr="00F81208">
        <w:rPr>
          <w:color w:val="31849B" w:themeColor="accent5" w:themeShade="BF"/>
        </w:rPr>
        <w:t>]</w:t>
      </w:r>
    </w:p>
    <w:p w14:paraId="45827561" w14:textId="25C49110" w:rsidR="00787D4A" w:rsidRPr="00F81208" w:rsidRDefault="00A4783F" w:rsidP="00B167D4">
      <w:pPr>
        <w:pStyle w:val="PargrafodaLista"/>
        <w:widowControl/>
        <w:numPr>
          <w:ilvl w:val="1"/>
          <w:numId w:val="18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F81208">
        <w:rPr>
          <w:color w:val="auto"/>
        </w:rPr>
        <w:t>O sistema deve permitir o t</w:t>
      </w:r>
      <w:r w:rsidR="00551A74" w:rsidRPr="00F81208">
        <w:rPr>
          <w:color w:val="auto"/>
        </w:rPr>
        <w:t>amanho</w:t>
      </w:r>
      <w:r w:rsidRPr="00F81208">
        <w:rPr>
          <w:color w:val="auto"/>
        </w:rPr>
        <w:t xml:space="preserve"> d</w:t>
      </w:r>
      <w:r w:rsidR="004553F1" w:rsidRPr="00F81208">
        <w:rPr>
          <w:color w:val="auto"/>
        </w:rPr>
        <w:t xml:space="preserve">e cada </w:t>
      </w:r>
      <w:r w:rsidRPr="00F81208">
        <w:rPr>
          <w:color w:val="auto"/>
        </w:rPr>
        <w:t xml:space="preserve">arquivo </w:t>
      </w:r>
      <w:r w:rsidR="00070083" w:rsidRPr="00F81208">
        <w:rPr>
          <w:color w:val="auto"/>
        </w:rPr>
        <w:t>no máximo</w:t>
      </w:r>
      <w:r w:rsidRPr="00F81208">
        <w:rPr>
          <w:color w:val="auto"/>
        </w:rPr>
        <w:t xml:space="preserve"> de </w:t>
      </w:r>
      <w:r w:rsidR="009546D0" w:rsidRPr="00F81208">
        <w:rPr>
          <w:color w:val="auto"/>
        </w:rPr>
        <w:t>10 MB</w:t>
      </w:r>
      <w:r w:rsidR="00787D4A" w:rsidRPr="00F81208">
        <w:rPr>
          <w:color w:val="auto"/>
        </w:rPr>
        <w:t>.</w:t>
      </w:r>
    </w:p>
    <w:p w14:paraId="02847B3F" w14:textId="5022D08F" w:rsidR="00551A74" w:rsidRPr="00F81208" w:rsidRDefault="00787D4A" w:rsidP="00B167D4">
      <w:pPr>
        <w:pStyle w:val="PargrafodaLista"/>
        <w:widowControl/>
        <w:numPr>
          <w:ilvl w:val="1"/>
          <w:numId w:val="18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F81208">
        <w:rPr>
          <w:color w:val="auto"/>
        </w:rPr>
        <w:t>C</w:t>
      </w:r>
      <w:r w:rsidR="00A4783F" w:rsidRPr="00F81208">
        <w:rPr>
          <w:color w:val="auto"/>
        </w:rPr>
        <w:t xml:space="preserve">aso o ator anexe um arquivo que exceda o tamanho </w:t>
      </w:r>
      <w:r w:rsidRPr="00F81208">
        <w:rPr>
          <w:color w:val="auto"/>
        </w:rPr>
        <w:t>máximo</w:t>
      </w:r>
      <w:r w:rsidR="00A4783F" w:rsidRPr="00F81208">
        <w:rPr>
          <w:color w:val="auto"/>
        </w:rPr>
        <w:t xml:space="preserve">, o sistema deve exibir </w:t>
      </w:r>
      <w:proofErr w:type="spellStart"/>
      <w:r w:rsidR="00A4783F" w:rsidRPr="00F81208">
        <w:rPr>
          <w:color w:val="auto"/>
        </w:rPr>
        <w:t>mensagem</w:t>
      </w:r>
      <w:proofErr w:type="spellEnd"/>
      <w:r w:rsidR="00A4783F" w:rsidRPr="00F81208">
        <w:rPr>
          <w:color w:val="auto"/>
        </w:rPr>
        <w:t xml:space="preserve"> </w:t>
      </w:r>
      <w:r w:rsidRPr="00F81208">
        <w:rPr>
          <w:color w:val="31849B" w:themeColor="accent5" w:themeShade="BF"/>
        </w:rPr>
        <w:t>[</w:t>
      </w:r>
      <w:r w:rsidR="00A4783F" w:rsidRPr="00F81208">
        <w:rPr>
          <w:color w:val="31849B" w:themeColor="accent5" w:themeShade="BF"/>
        </w:rPr>
        <w:fldChar w:fldCharType="begin"/>
      </w:r>
      <w:r w:rsidR="00A4783F" w:rsidRPr="00F81208">
        <w:rPr>
          <w:color w:val="31849B" w:themeColor="accent5" w:themeShade="BF"/>
        </w:rPr>
        <w:instrText xml:space="preserve"> REF _Ref15889627 \r \h </w:instrText>
      </w:r>
      <w:r w:rsidR="00F81208">
        <w:rPr>
          <w:color w:val="31849B" w:themeColor="accent5" w:themeShade="BF"/>
        </w:rPr>
        <w:instrText xml:space="preserve"> \* MERGEFORMAT </w:instrText>
      </w:r>
      <w:r w:rsidR="00A4783F" w:rsidRPr="00F81208">
        <w:rPr>
          <w:color w:val="31849B" w:themeColor="accent5" w:themeShade="BF"/>
        </w:rPr>
      </w:r>
      <w:r w:rsidR="00A4783F" w:rsidRPr="00F81208">
        <w:rPr>
          <w:color w:val="31849B" w:themeColor="accent5" w:themeShade="BF"/>
        </w:rPr>
        <w:fldChar w:fldCharType="separate"/>
      </w:r>
      <w:r w:rsidR="00A4783F" w:rsidRPr="00F81208">
        <w:rPr>
          <w:color w:val="31849B" w:themeColor="accent5" w:themeShade="BF"/>
        </w:rPr>
        <w:t>ME020</w:t>
      </w:r>
      <w:r w:rsidR="00A4783F" w:rsidRPr="00F81208">
        <w:rPr>
          <w:color w:val="31849B" w:themeColor="accent5" w:themeShade="BF"/>
        </w:rPr>
        <w:fldChar w:fldCharType="end"/>
      </w:r>
      <w:r w:rsidRPr="00F81208">
        <w:rPr>
          <w:color w:val="31849B" w:themeColor="accent5" w:themeShade="BF"/>
        </w:rPr>
        <w:t>]</w:t>
      </w:r>
    </w:p>
    <w:p w14:paraId="466055D5" w14:textId="12C9C59C" w:rsidR="00070083" w:rsidRPr="00F81208" w:rsidRDefault="00070083" w:rsidP="00B167D4">
      <w:pPr>
        <w:pStyle w:val="PargrafodaLista"/>
        <w:widowControl/>
        <w:numPr>
          <w:ilvl w:val="1"/>
          <w:numId w:val="18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F81208">
        <w:rPr>
          <w:color w:val="000000" w:themeColor="text1"/>
        </w:rPr>
        <w:t>O sistema deve permitir anexar até dois (2) arquivos.</w:t>
      </w:r>
    </w:p>
    <w:p w14:paraId="723C6A5F" w14:textId="62A7E067" w:rsidR="00070083" w:rsidRPr="00F81208" w:rsidRDefault="00070083" w:rsidP="00B167D4">
      <w:pPr>
        <w:pStyle w:val="PargrafodaLista"/>
        <w:widowControl/>
        <w:numPr>
          <w:ilvl w:val="1"/>
          <w:numId w:val="18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F81208">
        <w:rPr>
          <w:color w:val="000000" w:themeColor="text1"/>
        </w:rPr>
        <w:t xml:space="preserve">Caso o ator tente anexar o terceiro arquivo, o sistema deve exibir </w:t>
      </w:r>
      <w:proofErr w:type="spellStart"/>
      <w:r w:rsidRPr="00F81208">
        <w:rPr>
          <w:color w:val="000000" w:themeColor="text1"/>
        </w:rPr>
        <w:t>mensagem</w:t>
      </w:r>
      <w:proofErr w:type="spellEnd"/>
      <w:r w:rsidRPr="00F81208">
        <w:rPr>
          <w:color w:val="000000" w:themeColor="text1"/>
        </w:rPr>
        <w:t xml:space="preserve"> </w:t>
      </w:r>
      <w:r w:rsidRPr="00F81208">
        <w:rPr>
          <w:color w:val="31849B" w:themeColor="accent5" w:themeShade="BF"/>
        </w:rPr>
        <w:t>[</w:t>
      </w:r>
      <w:r w:rsidRPr="00F81208">
        <w:rPr>
          <w:color w:val="31849B" w:themeColor="accent5" w:themeShade="BF"/>
        </w:rPr>
        <w:fldChar w:fldCharType="begin"/>
      </w:r>
      <w:r w:rsidRPr="00F81208">
        <w:rPr>
          <w:color w:val="31849B" w:themeColor="accent5" w:themeShade="BF"/>
        </w:rPr>
        <w:instrText xml:space="preserve"> REF _Ref15911171 \r \h </w:instrText>
      </w:r>
      <w:r w:rsidR="00F81208">
        <w:rPr>
          <w:color w:val="31849B" w:themeColor="accent5" w:themeShade="BF"/>
        </w:rPr>
        <w:instrText xml:space="preserve"> \* MERGEFORMAT </w:instrText>
      </w:r>
      <w:r w:rsidRPr="00F81208">
        <w:rPr>
          <w:color w:val="31849B" w:themeColor="accent5" w:themeShade="BF"/>
        </w:rPr>
      </w:r>
      <w:r w:rsidRPr="00F81208">
        <w:rPr>
          <w:color w:val="31849B" w:themeColor="accent5" w:themeShade="BF"/>
        </w:rPr>
        <w:fldChar w:fldCharType="separate"/>
      </w:r>
      <w:r w:rsidRPr="00F81208">
        <w:rPr>
          <w:color w:val="31849B" w:themeColor="accent5" w:themeShade="BF"/>
        </w:rPr>
        <w:t>ME021</w:t>
      </w:r>
      <w:r w:rsidRPr="00F81208">
        <w:rPr>
          <w:color w:val="31849B" w:themeColor="accent5" w:themeShade="BF"/>
        </w:rPr>
        <w:fldChar w:fldCharType="end"/>
      </w:r>
      <w:r w:rsidRPr="00F81208">
        <w:rPr>
          <w:color w:val="31849B" w:themeColor="accent5" w:themeShade="BF"/>
        </w:rPr>
        <w:t>]</w:t>
      </w:r>
    </w:p>
    <w:p w14:paraId="102CDF9A" w14:textId="44392CF4" w:rsidR="00500ED2" w:rsidRPr="00F81208" w:rsidRDefault="00500ED2" w:rsidP="00B167D4">
      <w:pPr>
        <w:pStyle w:val="PargrafodaLista"/>
        <w:widowControl/>
        <w:numPr>
          <w:ilvl w:val="1"/>
          <w:numId w:val="18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b/>
          <w:color w:val="auto"/>
          <w:u w:val="single"/>
        </w:rPr>
      </w:pPr>
      <w:r w:rsidRPr="00F81208">
        <w:rPr>
          <w:color w:val="auto"/>
        </w:rPr>
        <w:t xml:space="preserve">Quando o ator acionar a opção “Procurar” e selecionar o arquivo desejado, o sistema deverá exibir o nome do </w:t>
      </w:r>
      <w:r w:rsidR="004553F1" w:rsidRPr="00F81208">
        <w:rPr>
          <w:color w:val="auto"/>
        </w:rPr>
        <w:t>arquivo anexado,</w:t>
      </w:r>
      <w:r w:rsidRPr="00F81208">
        <w:rPr>
          <w:color w:val="auto"/>
        </w:rPr>
        <w:t xml:space="preserve"> no campo correspondente.</w:t>
      </w:r>
    </w:p>
    <w:p w14:paraId="0D4AE771" w14:textId="5D58C32E" w:rsidR="008A77EA" w:rsidRPr="00F81208" w:rsidRDefault="008A77EA" w:rsidP="00B167D4">
      <w:pPr>
        <w:pStyle w:val="PargrafodaLista"/>
        <w:numPr>
          <w:ilvl w:val="1"/>
          <w:numId w:val="18"/>
        </w:numPr>
        <w:spacing w:before="60" w:after="60"/>
        <w:ind w:left="993"/>
        <w:jc w:val="both"/>
        <w:rPr>
          <w:color w:val="auto"/>
        </w:rPr>
      </w:pPr>
      <w:r w:rsidRPr="00F81208">
        <w:rPr>
          <w:color w:val="auto"/>
        </w:rPr>
        <w:t xml:space="preserve">O sistema identifica que o arquivo obrigatório não foi anexado, o sistema </w:t>
      </w:r>
      <w:r w:rsidR="00811F5E" w:rsidRPr="00F81208">
        <w:rPr>
          <w:color w:val="auto"/>
        </w:rPr>
        <w:t xml:space="preserve">deve </w:t>
      </w:r>
      <w:r w:rsidRPr="00F81208">
        <w:rPr>
          <w:color w:val="auto"/>
        </w:rPr>
        <w:t>apresenta mensagem</w:t>
      </w:r>
      <w:r w:rsidR="00512D2A" w:rsidRPr="00F81208">
        <w:rPr>
          <w:color w:val="auto"/>
        </w:rPr>
        <w:t>;</w:t>
      </w:r>
      <w:r w:rsidRPr="00F81208">
        <w:rPr>
          <w:color w:val="31849B" w:themeColor="accent5" w:themeShade="BF"/>
        </w:rPr>
        <w:t xml:space="preserve"> [</w:t>
      </w:r>
      <w:r w:rsidRPr="00F81208">
        <w:rPr>
          <w:color w:val="31849B" w:themeColor="accent5" w:themeShade="BF"/>
        </w:rPr>
        <w:fldChar w:fldCharType="begin"/>
      </w:r>
      <w:r w:rsidRPr="00F81208">
        <w:rPr>
          <w:color w:val="31849B" w:themeColor="accent5" w:themeShade="BF"/>
        </w:rPr>
        <w:instrText xml:space="preserve"> REF _Ref13662990 \r \h </w:instrText>
      </w:r>
      <w:r w:rsidR="00F81208">
        <w:rPr>
          <w:color w:val="31849B" w:themeColor="accent5" w:themeShade="BF"/>
        </w:rPr>
        <w:instrText xml:space="preserve"> \* MERGEFORMAT </w:instrText>
      </w:r>
      <w:r w:rsidRPr="00F81208">
        <w:rPr>
          <w:color w:val="31849B" w:themeColor="accent5" w:themeShade="BF"/>
        </w:rPr>
      </w:r>
      <w:r w:rsidRPr="00F81208">
        <w:rPr>
          <w:color w:val="31849B" w:themeColor="accent5" w:themeShade="BF"/>
        </w:rPr>
        <w:fldChar w:fldCharType="separate"/>
      </w:r>
      <w:r w:rsidRPr="00F81208">
        <w:rPr>
          <w:color w:val="31849B" w:themeColor="accent5" w:themeShade="BF"/>
        </w:rPr>
        <w:t>ME06</w:t>
      </w:r>
      <w:r w:rsidRPr="00F81208">
        <w:rPr>
          <w:color w:val="31849B" w:themeColor="accent5" w:themeShade="BF"/>
        </w:rPr>
        <w:fldChar w:fldCharType="end"/>
      </w:r>
      <w:r w:rsidRPr="00F81208">
        <w:rPr>
          <w:color w:val="31849B" w:themeColor="accent5" w:themeShade="BF"/>
        </w:rPr>
        <w:t>]</w:t>
      </w:r>
    </w:p>
    <w:p w14:paraId="6AC9097C" w14:textId="3144ADE7" w:rsidR="00512D2A" w:rsidRPr="00F81208" w:rsidRDefault="00512D2A" w:rsidP="00B167D4">
      <w:pPr>
        <w:pStyle w:val="PargrafodaLista"/>
        <w:numPr>
          <w:ilvl w:val="1"/>
          <w:numId w:val="18"/>
        </w:numPr>
        <w:spacing w:before="60" w:after="60"/>
        <w:ind w:left="993"/>
        <w:jc w:val="both"/>
        <w:rPr>
          <w:color w:val="auto"/>
        </w:rPr>
      </w:pPr>
      <w:r w:rsidRPr="00F81208">
        <w:rPr>
          <w:color w:val="auto"/>
        </w:rPr>
        <w:t xml:space="preserve">O sistema identifica que o ator acionou que permite “Excluir” um arquivo, o sistema deve exibir </w:t>
      </w:r>
      <w:proofErr w:type="spellStart"/>
      <w:r w:rsidRPr="00F81208">
        <w:rPr>
          <w:color w:val="auto"/>
        </w:rPr>
        <w:t>mensagem</w:t>
      </w:r>
      <w:proofErr w:type="spellEnd"/>
      <w:r w:rsidRPr="00F81208">
        <w:rPr>
          <w:color w:val="auto"/>
        </w:rPr>
        <w:t>;</w:t>
      </w:r>
      <w:r w:rsidR="00F83DEC" w:rsidRPr="00F81208">
        <w:rPr>
          <w:color w:val="auto"/>
        </w:rPr>
        <w:t xml:space="preserve"> </w:t>
      </w:r>
      <w:r w:rsidR="00F83DEC" w:rsidRPr="00F81208">
        <w:rPr>
          <w:color w:val="31849B" w:themeColor="accent5" w:themeShade="BF"/>
        </w:rPr>
        <w:t>[</w:t>
      </w:r>
      <w:r w:rsidR="00F83DEC" w:rsidRPr="00F81208">
        <w:rPr>
          <w:color w:val="31849B" w:themeColor="accent5" w:themeShade="BF"/>
        </w:rPr>
        <w:fldChar w:fldCharType="begin"/>
      </w:r>
      <w:r w:rsidR="00F83DEC" w:rsidRPr="00F81208">
        <w:rPr>
          <w:color w:val="31849B" w:themeColor="accent5" w:themeShade="BF"/>
        </w:rPr>
        <w:instrText xml:space="preserve"> REF _Ref13816296 \r \h </w:instrText>
      </w:r>
      <w:r w:rsidR="00F81208">
        <w:rPr>
          <w:color w:val="31849B" w:themeColor="accent5" w:themeShade="BF"/>
        </w:rPr>
        <w:instrText xml:space="preserve"> \* MERGEFORMAT </w:instrText>
      </w:r>
      <w:r w:rsidR="00F83DEC" w:rsidRPr="00F81208">
        <w:rPr>
          <w:color w:val="31849B" w:themeColor="accent5" w:themeShade="BF"/>
        </w:rPr>
      </w:r>
      <w:r w:rsidR="00F83DEC" w:rsidRPr="00F81208">
        <w:rPr>
          <w:color w:val="31849B" w:themeColor="accent5" w:themeShade="BF"/>
        </w:rPr>
        <w:fldChar w:fldCharType="separate"/>
      </w:r>
      <w:r w:rsidR="00F83DEC" w:rsidRPr="00F81208">
        <w:rPr>
          <w:color w:val="31849B" w:themeColor="accent5" w:themeShade="BF"/>
        </w:rPr>
        <w:t>ME013</w:t>
      </w:r>
      <w:r w:rsidR="00F83DEC" w:rsidRPr="00F81208">
        <w:rPr>
          <w:color w:val="31849B" w:themeColor="accent5" w:themeShade="BF"/>
        </w:rPr>
        <w:fldChar w:fldCharType="end"/>
      </w:r>
      <w:r w:rsidR="00F83DEC" w:rsidRPr="00F81208">
        <w:rPr>
          <w:color w:val="31849B" w:themeColor="accent5" w:themeShade="BF"/>
        </w:rPr>
        <w:t>]</w:t>
      </w:r>
    </w:p>
    <w:p w14:paraId="5FB30E40" w14:textId="5A02EADA" w:rsidR="003D7951" w:rsidRDefault="003D7951" w:rsidP="00B167D4">
      <w:pPr>
        <w:pStyle w:val="PargrafodaLista"/>
        <w:numPr>
          <w:ilvl w:val="1"/>
          <w:numId w:val="18"/>
        </w:numPr>
        <w:spacing w:before="60" w:after="60"/>
        <w:ind w:left="993"/>
        <w:jc w:val="both"/>
      </w:pPr>
      <w:r w:rsidRPr="00F81208">
        <w:t>Caso o ator acione a opção “Cancelar” da mensagem de exclusão, o sistema cancela a exclusão do arquivo.</w:t>
      </w:r>
    </w:p>
    <w:p w14:paraId="018D84A2" w14:textId="5F8ACA45" w:rsidR="00942CFE" w:rsidRPr="00F81208" w:rsidRDefault="005A593B" w:rsidP="00B167D4">
      <w:pPr>
        <w:pStyle w:val="PargrafodaLista"/>
        <w:numPr>
          <w:ilvl w:val="1"/>
          <w:numId w:val="18"/>
        </w:numPr>
        <w:spacing w:before="60" w:after="60"/>
        <w:ind w:left="993"/>
      </w:pPr>
      <w:bookmarkStart w:id="32" w:name="_GoBack"/>
      <w:bookmarkEnd w:id="32"/>
      <w:r w:rsidRPr="00F81208">
        <w:t>O sistema identifica que o ator acionou a opção que permite “Baixar”</w:t>
      </w:r>
      <w:r w:rsidR="00942CFE" w:rsidRPr="00F81208">
        <w:t xml:space="preserve"> arquivo, o sistema realiza o download do arquivo desejado. Ao acionar o link, o sistema baixa o arquivo sem exibir escolha do local para seleção. Será baixado na pasta default.</w:t>
      </w:r>
    </w:p>
    <w:p w14:paraId="1FFED44F" w14:textId="77777777" w:rsidR="003A242C" w:rsidRPr="00F81208" w:rsidRDefault="003A242C" w:rsidP="003A242C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5F7CC88C" w14:textId="4DA2C190" w:rsidR="006E6380" w:rsidRPr="00F81208" w:rsidRDefault="006E6380" w:rsidP="00B569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  <w:rPr>
          <w:b/>
        </w:rPr>
      </w:pPr>
      <w:bookmarkStart w:id="33" w:name="_Ref13843068"/>
      <w:r w:rsidRPr="00F81208">
        <w:t xml:space="preserve">Campo </w:t>
      </w:r>
      <w:r w:rsidRPr="00F81208">
        <w:rPr>
          <w:b/>
        </w:rPr>
        <w:t>“</w:t>
      </w:r>
      <w:r w:rsidRPr="00F81208">
        <w:rPr>
          <w:b/>
          <w:u w:val="single"/>
        </w:rPr>
        <w:t>Período de Vigência</w:t>
      </w:r>
      <w:r w:rsidRPr="00F81208">
        <w:rPr>
          <w:b/>
        </w:rPr>
        <w:t>”: (campo obrigatório)</w:t>
      </w:r>
      <w:bookmarkEnd w:id="33"/>
    </w:p>
    <w:p w14:paraId="488C792C" w14:textId="17EDF956" w:rsidR="006E6380" w:rsidRPr="00F81208" w:rsidRDefault="006E6380" w:rsidP="00B167D4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F81208">
        <w:t>O sistema deve exibir dois campos para informação da “data inicial” e “data final” do período de vigência do processo eleitoral.</w:t>
      </w:r>
    </w:p>
    <w:p w14:paraId="284D26A9" w14:textId="7F3FFD35" w:rsidR="00D65E81" w:rsidRPr="00F81208" w:rsidRDefault="00D65E81" w:rsidP="00B167D4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F81208">
        <w:t>O sistema deve exibir um componente de calendário para que o ator selecione a data desejada.</w:t>
      </w:r>
    </w:p>
    <w:p w14:paraId="0673C733" w14:textId="0518FA31" w:rsidR="00CD6811" w:rsidRPr="00F81208" w:rsidRDefault="00CD6811" w:rsidP="00B167D4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F81208">
        <w:t xml:space="preserve">Caso o ator selecione data de </w:t>
      </w:r>
      <w:r w:rsidR="00454E8C" w:rsidRPr="00F81208">
        <w:t>início</w:t>
      </w:r>
      <w:r w:rsidRPr="00F81208">
        <w:t xml:space="preserve"> maior que a data fim</w:t>
      </w:r>
      <w:r w:rsidR="00454E8C" w:rsidRPr="00F81208">
        <w:t>,</w:t>
      </w:r>
      <w:r w:rsidRPr="00F81208">
        <w:t xml:space="preserve"> o sistema deve </w:t>
      </w:r>
      <w:r w:rsidR="00454E8C" w:rsidRPr="00F81208">
        <w:t>exibir</w:t>
      </w:r>
      <w:r w:rsidRPr="00F81208">
        <w:t xml:space="preserve"> </w:t>
      </w:r>
      <w:proofErr w:type="spellStart"/>
      <w:r w:rsidRPr="00F81208">
        <w:t>mensagem</w:t>
      </w:r>
      <w:proofErr w:type="spellEnd"/>
      <w:r w:rsidRPr="00F81208">
        <w:t xml:space="preserve"> de alerta e não permitir o cadastro</w:t>
      </w:r>
      <w:r w:rsidR="00E66D5C" w:rsidRPr="00F81208">
        <w:t>; mesma regra se aplica para data fim menor que data inicial</w:t>
      </w:r>
      <w:r w:rsidRPr="00F81208">
        <w:t>;</w:t>
      </w:r>
      <w:r w:rsidR="00D70D4A" w:rsidRPr="00F81208">
        <w:t xml:space="preserve"> </w:t>
      </w:r>
      <w:r w:rsidR="00D70D4A" w:rsidRPr="00F81208">
        <w:rPr>
          <w:color w:val="31849B" w:themeColor="accent5" w:themeShade="BF"/>
        </w:rPr>
        <w:t>[</w:t>
      </w:r>
      <w:r w:rsidR="004F5A09" w:rsidRPr="00F81208">
        <w:rPr>
          <w:color w:val="31849B" w:themeColor="accent5" w:themeShade="BF"/>
        </w:rPr>
        <w:fldChar w:fldCharType="begin"/>
      </w:r>
      <w:r w:rsidR="004F5A09" w:rsidRPr="00F81208">
        <w:rPr>
          <w:color w:val="31849B" w:themeColor="accent5" w:themeShade="BF"/>
        </w:rPr>
        <w:instrText xml:space="preserve"> REF _Ref14685373 \r \h </w:instrText>
      </w:r>
      <w:r w:rsidR="00952289" w:rsidRPr="00F81208">
        <w:rPr>
          <w:color w:val="31849B" w:themeColor="accent5" w:themeShade="BF"/>
        </w:rPr>
        <w:instrText xml:space="preserve"> \* MERGEFORMAT </w:instrText>
      </w:r>
      <w:r w:rsidR="004F5A09" w:rsidRPr="00F81208">
        <w:rPr>
          <w:color w:val="31849B" w:themeColor="accent5" w:themeShade="BF"/>
        </w:rPr>
      </w:r>
      <w:r w:rsidR="004F5A09" w:rsidRPr="00F81208">
        <w:rPr>
          <w:color w:val="31849B" w:themeColor="accent5" w:themeShade="BF"/>
        </w:rPr>
        <w:fldChar w:fldCharType="separate"/>
      </w:r>
      <w:r w:rsidR="004F5A09" w:rsidRPr="00F81208">
        <w:rPr>
          <w:color w:val="31849B" w:themeColor="accent5" w:themeShade="BF"/>
        </w:rPr>
        <w:t>ME016</w:t>
      </w:r>
      <w:r w:rsidR="004F5A09" w:rsidRPr="00F81208">
        <w:rPr>
          <w:color w:val="31849B" w:themeColor="accent5" w:themeShade="BF"/>
        </w:rPr>
        <w:fldChar w:fldCharType="end"/>
      </w:r>
      <w:r w:rsidR="00D70D4A" w:rsidRPr="00F81208">
        <w:rPr>
          <w:color w:val="31849B" w:themeColor="accent5" w:themeShade="BF"/>
        </w:rPr>
        <w:t>]</w:t>
      </w:r>
    </w:p>
    <w:p w14:paraId="2B269827" w14:textId="77777777" w:rsidR="008A4581" w:rsidRPr="00F81208" w:rsidRDefault="008A4581" w:rsidP="008A4581">
      <w:pPr>
        <w:pStyle w:val="PargrafodaLista"/>
        <w:numPr>
          <w:ilvl w:val="1"/>
          <w:numId w:val="19"/>
        </w:numPr>
        <w:ind w:left="993"/>
      </w:pPr>
      <w:r w:rsidRPr="00F81208">
        <w:t>O sistema deve permitir inclusão de data: de 2012 a 3000.</w:t>
      </w:r>
    </w:p>
    <w:p w14:paraId="53B6E972" w14:textId="77777777" w:rsidR="008A4581" w:rsidRPr="00F81208" w:rsidRDefault="008A4581" w:rsidP="008A4581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543269EE" w14:textId="77777777" w:rsidR="006E6380" w:rsidRPr="00F81208" w:rsidRDefault="006E6380" w:rsidP="006E6380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7944507F" w14:textId="4F5366FC" w:rsidR="006E6380" w:rsidRPr="00F81208" w:rsidRDefault="006E6380" w:rsidP="006E638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  <w:rPr>
          <w:b/>
        </w:rPr>
      </w:pPr>
      <w:bookmarkStart w:id="34" w:name="_Ref13843284"/>
      <w:r w:rsidRPr="00F81208">
        <w:t xml:space="preserve">Campo </w:t>
      </w:r>
      <w:r w:rsidRPr="00F81208">
        <w:rPr>
          <w:b/>
        </w:rPr>
        <w:t>“</w:t>
      </w:r>
      <w:r w:rsidRPr="00F81208">
        <w:rPr>
          <w:b/>
          <w:u w:val="single"/>
        </w:rPr>
        <w:t>Idade do Voto Obrigatório</w:t>
      </w:r>
      <w:r w:rsidRPr="00F81208">
        <w:rPr>
          <w:b/>
        </w:rPr>
        <w:t>”: (campo obrigatório)</w:t>
      </w:r>
      <w:bookmarkEnd w:id="34"/>
    </w:p>
    <w:p w14:paraId="74A5F15F" w14:textId="781350F2" w:rsidR="006E6380" w:rsidRPr="00F81208" w:rsidRDefault="006E6380" w:rsidP="00B167D4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F81208">
        <w:t xml:space="preserve">O sistema deve exibir dois campos para informação a “idade mínima” e “idade </w:t>
      </w:r>
      <w:r w:rsidR="00CD6811" w:rsidRPr="00F81208">
        <w:t>máxima</w:t>
      </w:r>
      <w:r w:rsidRPr="00F81208">
        <w:t>” para o voto obrigatório.</w:t>
      </w:r>
    </w:p>
    <w:p w14:paraId="47E10651" w14:textId="72A46C41" w:rsidR="008B6D74" w:rsidRPr="00F81208" w:rsidRDefault="008B6D74" w:rsidP="00B167D4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F81208">
        <w:t xml:space="preserve">O sistema deve permitir inclusão de idade: de </w:t>
      </w:r>
      <w:proofErr w:type="gramStart"/>
      <w:r w:rsidRPr="00F81208">
        <w:t>0  a</w:t>
      </w:r>
      <w:proofErr w:type="gramEnd"/>
      <w:r w:rsidRPr="00F81208">
        <w:t xml:space="preserve">  999 anos.</w:t>
      </w:r>
    </w:p>
    <w:p w14:paraId="22A88EA9" w14:textId="77777777" w:rsidR="004D42B4" w:rsidRPr="00F81208" w:rsidRDefault="004D42B4" w:rsidP="006E6380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398540DA" w14:textId="063AB96F" w:rsidR="004D42B4" w:rsidRPr="00F81208" w:rsidRDefault="004D42B4" w:rsidP="004D42B4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  <w:rPr>
          <w:b/>
        </w:rPr>
      </w:pPr>
      <w:bookmarkStart w:id="35" w:name="_Ref13843302"/>
      <w:r w:rsidRPr="00F81208">
        <w:t xml:space="preserve">Campo </w:t>
      </w:r>
      <w:r w:rsidRPr="00F81208">
        <w:rPr>
          <w:b/>
        </w:rPr>
        <w:t>“</w:t>
      </w:r>
      <w:r w:rsidRPr="00F81208">
        <w:rPr>
          <w:b/>
          <w:u w:val="single"/>
        </w:rPr>
        <w:t>Período do Mandato</w:t>
      </w:r>
      <w:r w:rsidRPr="00F81208">
        <w:rPr>
          <w:b/>
        </w:rPr>
        <w:t>”: (campo obrigatório)</w:t>
      </w:r>
      <w:bookmarkEnd w:id="35"/>
    </w:p>
    <w:p w14:paraId="4815C14A" w14:textId="2558CD2C" w:rsidR="004D42B4" w:rsidRPr="00F81208" w:rsidRDefault="004D42B4" w:rsidP="00B167D4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F81208">
        <w:t>O sistema deve exibir dois campos para informação da “data inicial” e “data final” do período do mandato para os coordenadores.</w:t>
      </w:r>
    </w:p>
    <w:p w14:paraId="7455FB39" w14:textId="77777777" w:rsidR="00D65E81" w:rsidRPr="00F81208" w:rsidRDefault="00D65E81" w:rsidP="00B167D4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F81208">
        <w:t>O sistema deve exibir um componente de calendário para que o ator selecione a data desejada.</w:t>
      </w:r>
    </w:p>
    <w:p w14:paraId="01C7EB8F" w14:textId="243F93C9" w:rsidR="00E66D5C" w:rsidRPr="00F81208" w:rsidRDefault="00E66D5C" w:rsidP="00E66D5C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F81208">
        <w:t xml:space="preserve">Caso o ator selecione data de </w:t>
      </w:r>
      <w:r w:rsidR="00454E8C" w:rsidRPr="00F81208">
        <w:t>início</w:t>
      </w:r>
      <w:r w:rsidRPr="00F81208">
        <w:t xml:space="preserve"> maior que a data fim</w:t>
      </w:r>
      <w:r w:rsidR="00454E8C" w:rsidRPr="00F81208">
        <w:t>,</w:t>
      </w:r>
      <w:r w:rsidRPr="00F81208">
        <w:t xml:space="preserve"> o sistema deve </w:t>
      </w:r>
      <w:r w:rsidR="00454E8C" w:rsidRPr="00F81208">
        <w:t>exibir</w:t>
      </w:r>
      <w:r w:rsidRPr="00F81208">
        <w:t xml:space="preserve"> </w:t>
      </w:r>
      <w:proofErr w:type="spellStart"/>
      <w:r w:rsidRPr="00F81208">
        <w:t>mensagem</w:t>
      </w:r>
      <w:proofErr w:type="spellEnd"/>
      <w:r w:rsidRPr="00F81208">
        <w:t xml:space="preserve"> de alerta e não permitir o cadastro; mesma regra se aplica para data fim menor que data inicial; </w:t>
      </w:r>
      <w:r w:rsidRPr="00F81208">
        <w:rPr>
          <w:color w:val="31849B" w:themeColor="accent5" w:themeShade="BF"/>
        </w:rPr>
        <w:t>[</w:t>
      </w:r>
      <w:r w:rsidR="004F5A09" w:rsidRPr="00F81208">
        <w:rPr>
          <w:color w:val="31849B" w:themeColor="accent5" w:themeShade="BF"/>
        </w:rPr>
        <w:fldChar w:fldCharType="begin"/>
      </w:r>
      <w:r w:rsidR="004F5A09" w:rsidRPr="00F81208">
        <w:rPr>
          <w:color w:val="31849B" w:themeColor="accent5" w:themeShade="BF"/>
        </w:rPr>
        <w:instrText xml:space="preserve"> REF _Ref14685373 \r \h </w:instrText>
      </w:r>
      <w:r w:rsidR="00952289" w:rsidRPr="00F81208">
        <w:rPr>
          <w:color w:val="31849B" w:themeColor="accent5" w:themeShade="BF"/>
        </w:rPr>
        <w:instrText xml:space="preserve"> \* MERGEFORMAT </w:instrText>
      </w:r>
      <w:r w:rsidR="004F5A09" w:rsidRPr="00F81208">
        <w:rPr>
          <w:color w:val="31849B" w:themeColor="accent5" w:themeShade="BF"/>
        </w:rPr>
      </w:r>
      <w:r w:rsidR="004F5A09" w:rsidRPr="00F81208">
        <w:rPr>
          <w:color w:val="31849B" w:themeColor="accent5" w:themeShade="BF"/>
        </w:rPr>
        <w:fldChar w:fldCharType="separate"/>
      </w:r>
      <w:r w:rsidR="004F5A09" w:rsidRPr="00F81208">
        <w:rPr>
          <w:color w:val="31849B" w:themeColor="accent5" w:themeShade="BF"/>
        </w:rPr>
        <w:t>ME016</w:t>
      </w:r>
      <w:r w:rsidR="004F5A09" w:rsidRPr="00F81208">
        <w:rPr>
          <w:color w:val="31849B" w:themeColor="accent5" w:themeShade="BF"/>
        </w:rPr>
        <w:fldChar w:fldCharType="end"/>
      </w:r>
      <w:r w:rsidRPr="00F81208">
        <w:rPr>
          <w:color w:val="31849B" w:themeColor="accent5" w:themeShade="BF"/>
        </w:rPr>
        <w:t>]</w:t>
      </w:r>
    </w:p>
    <w:p w14:paraId="707FD8A8" w14:textId="77777777" w:rsidR="008B6D74" w:rsidRPr="00F81208" w:rsidRDefault="008B6D74" w:rsidP="008B6D74">
      <w:pPr>
        <w:pStyle w:val="PargrafodaLista"/>
        <w:numPr>
          <w:ilvl w:val="1"/>
          <w:numId w:val="19"/>
        </w:numPr>
        <w:ind w:left="993"/>
      </w:pPr>
      <w:r w:rsidRPr="00F81208">
        <w:t>O sistema deve permitir inclusão de data: de 2012 a 3000.</w:t>
      </w:r>
    </w:p>
    <w:p w14:paraId="493E278B" w14:textId="77777777" w:rsidR="008B6D74" w:rsidRPr="00F81208" w:rsidRDefault="008B6D74" w:rsidP="008B6D74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09FC11AC" w14:textId="77777777" w:rsidR="006E6380" w:rsidRPr="00F81208" w:rsidRDefault="006E6380" w:rsidP="006E6380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b/>
          <w:u w:val="single"/>
        </w:rPr>
      </w:pPr>
    </w:p>
    <w:p w14:paraId="306B868D" w14:textId="351B2F29" w:rsidR="00C45F31" w:rsidRPr="00F81208" w:rsidRDefault="00C45F31" w:rsidP="00B569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  <w:rPr>
          <w:b/>
          <w:color w:val="auto"/>
          <w:u w:val="single"/>
        </w:rPr>
      </w:pPr>
      <w:bookmarkStart w:id="36" w:name="_Ref13844709"/>
      <w:r w:rsidRPr="00F81208">
        <w:rPr>
          <w:b/>
          <w:color w:val="auto"/>
          <w:u w:val="single"/>
        </w:rPr>
        <w:t>Incluir Atividade</w:t>
      </w:r>
      <w:bookmarkEnd w:id="36"/>
    </w:p>
    <w:p w14:paraId="2541E78B" w14:textId="36491A44" w:rsidR="003F67E6" w:rsidRPr="00F81208" w:rsidRDefault="003F67E6" w:rsidP="00B167D4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F81208">
        <w:rPr>
          <w:color w:val="auto"/>
        </w:rPr>
        <w:t>Primeiramente o sistema deve exibir a Atividade 1;</w:t>
      </w:r>
      <w:r w:rsidRPr="00F81208">
        <w:rPr>
          <w:color w:val="31849B" w:themeColor="accent5" w:themeShade="BF"/>
        </w:rPr>
        <w:t xml:space="preserve"> [</w:t>
      </w:r>
      <w:r w:rsidRPr="00F81208">
        <w:rPr>
          <w:color w:val="31849B" w:themeColor="accent5" w:themeShade="BF"/>
        </w:rPr>
        <w:fldChar w:fldCharType="begin"/>
      </w:r>
      <w:r w:rsidRPr="00F81208">
        <w:rPr>
          <w:color w:val="31849B" w:themeColor="accent5" w:themeShade="BF"/>
        </w:rPr>
        <w:instrText xml:space="preserve"> REF _Ref13659422 \r \h </w:instrText>
      </w:r>
      <w:r w:rsidR="00952289" w:rsidRPr="00F81208">
        <w:rPr>
          <w:color w:val="31849B" w:themeColor="accent5" w:themeShade="BF"/>
        </w:rPr>
        <w:instrText xml:space="preserve"> \* MERGEFORMAT </w:instrText>
      </w:r>
      <w:r w:rsidRPr="00F81208">
        <w:rPr>
          <w:color w:val="31849B" w:themeColor="accent5" w:themeShade="BF"/>
        </w:rPr>
      </w:r>
      <w:r w:rsidRPr="00F81208">
        <w:rPr>
          <w:color w:val="31849B" w:themeColor="accent5" w:themeShade="BF"/>
        </w:rPr>
        <w:fldChar w:fldCharType="separate"/>
      </w:r>
      <w:r w:rsidRPr="00F81208">
        <w:rPr>
          <w:color w:val="31849B" w:themeColor="accent5" w:themeShade="BF"/>
        </w:rPr>
        <w:t>1.2</w:t>
      </w:r>
      <w:r w:rsidRPr="00F81208">
        <w:rPr>
          <w:color w:val="31849B" w:themeColor="accent5" w:themeShade="BF"/>
        </w:rPr>
        <w:fldChar w:fldCharType="end"/>
      </w:r>
      <w:r w:rsidRPr="00F81208">
        <w:rPr>
          <w:color w:val="31849B" w:themeColor="accent5" w:themeShade="BF"/>
        </w:rPr>
        <w:t>]</w:t>
      </w:r>
    </w:p>
    <w:p w14:paraId="41537515" w14:textId="2D8173A1" w:rsidR="003F67E6" w:rsidRPr="00F81208" w:rsidRDefault="003F67E6" w:rsidP="00B167D4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F81208">
        <w:rPr>
          <w:color w:val="000000" w:themeColor="text1"/>
        </w:rPr>
        <w:t xml:space="preserve">Ao aciona a opção “Incluir Atividade”, o sistema deve incluir a atividade 2 e assim sucessivamente; </w:t>
      </w:r>
      <w:r w:rsidRPr="00F81208">
        <w:rPr>
          <w:color w:val="31849B" w:themeColor="accent5" w:themeShade="BF"/>
        </w:rPr>
        <w:t>[</w:t>
      </w:r>
      <w:r w:rsidRPr="00F81208">
        <w:rPr>
          <w:color w:val="31849B" w:themeColor="accent5" w:themeShade="BF"/>
        </w:rPr>
        <w:fldChar w:fldCharType="begin"/>
      </w:r>
      <w:r w:rsidRPr="00F81208">
        <w:rPr>
          <w:color w:val="31849B" w:themeColor="accent5" w:themeShade="BF"/>
        </w:rPr>
        <w:instrText xml:space="preserve"> REF _Ref13760618 \r \h </w:instrText>
      </w:r>
      <w:r w:rsidR="00952289" w:rsidRPr="00F81208">
        <w:rPr>
          <w:color w:val="31849B" w:themeColor="accent5" w:themeShade="BF"/>
        </w:rPr>
        <w:instrText xml:space="preserve"> \* MERGEFORMAT </w:instrText>
      </w:r>
      <w:r w:rsidRPr="00F81208">
        <w:rPr>
          <w:color w:val="31849B" w:themeColor="accent5" w:themeShade="BF"/>
        </w:rPr>
      </w:r>
      <w:r w:rsidRPr="00F81208">
        <w:rPr>
          <w:color w:val="31849B" w:themeColor="accent5" w:themeShade="BF"/>
        </w:rPr>
        <w:fldChar w:fldCharType="separate"/>
      </w:r>
      <w:r w:rsidRPr="00F81208">
        <w:rPr>
          <w:color w:val="31849B" w:themeColor="accent5" w:themeShade="BF"/>
        </w:rPr>
        <w:t>1.4</w:t>
      </w:r>
      <w:r w:rsidRPr="00F81208">
        <w:rPr>
          <w:color w:val="31849B" w:themeColor="accent5" w:themeShade="BF"/>
        </w:rPr>
        <w:fldChar w:fldCharType="end"/>
      </w:r>
      <w:r w:rsidRPr="00F81208">
        <w:rPr>
          <w:color w:val="31849B" w:themeColor="accent5" w:themeShade="BF"/>
        </w:rPr>
        <w:t>]</w:t>
      </w:r>
    </w:p>
    <w:p w14:paraId="5B1E5CA9" w14:textId="04052F1A" w:rsidR="00D65EC8" w:rsidRPr="00EC54CB" w:rsidRDefault="00A418C5" w:rsidP="00B167D4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F81208">
        <w:rPr>
          <w:color w:val="000000" w:themeColor="text1"/>
        </w:rPr>
        <w:t xml:space="preserve">A(s) Atividade(s) deve(m) obrigatoriamente obedecer a data da de início e fim do </w:t>
      </w:r>
      <w:r w:rsidR="00D65EC8" w:rsidRPr="00F81208">
        <w:rPr>
          <w:color w:val="000000" w:themeColor="text1"/>
        </w:rPr>
        <w:t>“</w:t>
      </w:r>
      <w:r w:rsidRPr="00F81208">
        <w:rPr>
          <w:color w:val="000000" w:themeColor="text1"/>
        </w:rPr>
        <w:t xml:space="preserve">Período </w:t>
      </w:r>
      <w:r w:rsidRPr="00EC54CB">
        <w:rPr>
          <w:color w:val="000000" w:themeColor="text1"/>
        </w:rPr>
        <w:t>de Vigência</w:t>
      </w:r>
      <w:r w:rsidR="00D65EC8" w:rsidRPr="00EC54CB">
        <w:rPr>
          <w:color w:val="000000" w:themeColor="text1"/>
        </w:rPr>
        <w:t>”</w:t>
      </w:r>
      <w:r w:rsidR="003F67E6" w:rsidRPr="00EC54CB">
        <w:rPr>
          <w:color w:val="000000" w:themeColor="text1"/>
        </w:rPr>
        <w:t xml:space="preserve"> informado pelo ator</w:t>
      </w:r>
      <w:r w:rsidRPr="00EC54CB">
        <w:rPr>
          <w:color w:val="000000" w:themeColor="text1"/>
        </w:rPr>
        <w:t xml:space="preserve">. </w:t>
      </w:r>
    </w:p>
    <w:p w14:paraId="7586C331" w14:textId="29FF341F" w:rsidR="00A418C5" w:rsidRPr="00EC54CB" w:rsidRDefault="00A418C5" w:rsidP="00B167D4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EC54CB">
        <w:rPr>
          <w:color w:val="000000" w:themeColor="text1"/>
        </w:rPr>
        <w:t xml:space="preserve">Caso o ator preencha </w:t>
      </w:r>
      <w:r w:rsidR="003F67E6" w:rsidRPr="00EC54CB">
        <w:rPr>
          <w:color w:val="000000" w:themeColor="text1"/>
        </w:rPr>
        <w:t xml:space="preserve">as datas </w:t>
      </w:r>
      <w:r w:rsidRPr="00EC54CB">
        <w:rPr>
          <w:color w:val="000000" w:themeColor="text1"/>
        </w:rPr>
        <w:t>com informação diferente</w:t>
      </w:r>
      <w:r w:rsidR="003F67E6" w:rsidRPr="00EC54CB">
        <w:rPr>
          <w:color w:val="000000" w:themeColor="text1"/>
        </w:rPr>
        <w:t xml:space="preserve"> do início e fim</w:t>
      </w:r>
      <w:r w:rsidRPr="00EC54CB">
        <w:rPr>
          <w:color w:val="000000" w:themeColor="text1"/>
        </w:rPr>
        <w:t xml:space="preserve"> d</w:t>
      </w:r>
      <w:r w:rsidR="003F67E6" w:rsidRPr="00EC54CB">
        <w:rPr>
          <w:color w:val="000000" w:themeColor="text1"/>
        </w:rPr>
        <w:t>o período de</w:t>
      </w:r>
      <w:r w:rsidRPr="00EC54CB">
        <w:rPr>
          <w:color w:val="000000" w:themeColor="text1"/>
        </w:rPr>
        <w:t xml:space="preserve"> vigência definid</w:t>
      </w:r>
      <w:r w:rsidR="003F67E6" w:rsidRPr="00EC54CB">
        <w:rPr>
          <w:color w:val="000000" w:themeColor="text1"/>
        </w:rPr>
        <w:t>o</w:t>
      </w:r>
      <w:r w:rsidR="00184407" w:rsidRPr="00EC54CB">
        <w:rPr>
          <w:color w:val="000000" w:themeColor="text1"/>
        </w:rPr>
        <w:t xml:space="preserve"> e acione a opção Salvar</w:t>
      </w:r>
      <w:r w:rsidR="003F67E6" w:rsidRPr="00EC54CB">
        <w:rPr>
          <w:color w:val="000000" w:themeColor="text1"/>
        </w:rPr>
        <w:t>,</w:t>
      </w:r>
      <w:r w:rsidRPr="00EC54CB">
        <w:rPr>
          <w:color w:val="000000" w:themeColor="text1"/>
        </w:rPr>
        <w:t xml:space="preserve"> o sistema deve exibir mensagens</w:t>
      </w:r>
      <w:r w:rsidR="0048296C" w:rsidRPr="00EC54CB">
        <w:rPr>
          <w:color w:val="000000" w:themeColor="text1"/>
        </w:rPr>
        <w:t>.</w:t>
      </w:r>
      <w:r w:rsidR="00FD25BD" w:rsidRPr="00EC54CB">
        <w:rPr>
          <w:color w:val="31849B" w:themeColor="accent5" w:themeShade="BF"/>
        </w:rPr>
        <w:t xml:space="preserve"> [</w:t>
      </w:r>
      <w:r w:rsidR="00FD25BD" w:rsidRPr="00EC54CB">
        <w:rPr>
          <w:color w:val="31849B" w:themeColor="accent5" w:themeShade="BF"/>
        </w:rPr>
        <w:fldChar w:fldCharType="begin"/>
      </w:r>
      <w:r w:rsidR="00FD25BD" w:rsidRPr="00EC54CB">
        <w:rPr>
          <w:color w:val="31849B" w:themeColor="accent5" w:themeShade="BF"/>
        </w:rPr>
        <w:instrText xml:space="preserve"> REF _Ref13675657 \r \h </w:instrText>
      </w:r>
      <w:r w:rsidR="00952289" w:rsidRPr="00EC54CB">
        <w:rPr>
          <w:color w:val="31849B" w:themeColor="accent5" w:themeShade="BF"/>
        </w:rPr>
        <w:instrText xml:space="preserve"> \* MERGEFORMAT </w:instrText>
      </w:r>
      <w:r w:rsidR="00FD25BD" w:rsidRPr="00EC54CB">
        <w:rPr>
          <w:color w:val="31849B" w:themeColor="accent5" w:themeShade="BF"/>
        </w:rPr>
      </w:r>
      <w:r w:rsidR="00FD25BD" w:rsidRPr="00EC54CB">
        <w:rPr>
          <w:color w:val="31849B" w:themeColor="accent5" w:themeShade="BF"/>
        </w:rPr>
        <w:fldChar w:fldCharType="separate"/>
      </w:r>
      <w:r w:rsidR="00FD25BD" w:rsidRPr="00EC54CB">
        <w:rPr>
          <w:color w:val="31849B" w:themeColor="accent5" w:themeShade="BF"/>
        </w:rPr>
        <w:t>ME010</w:t>
      </w:r>
      <w:r w:rsidR="00FD25BD" w:rsidRPr="00EC54CB">
        <w:rPr>
          <w:color w:val="31849B" w:themeColor="accent5" w:themeShade="BF"/>
        </w:rPr>
        <w:fldChar w:fldCharType="end"/>
      </w:r>
      <w:r w:rsidR="00FD25BD" w:rsidRPr="00EC54CB">
        <w:rPr>
          <w:color w:val="31849B" w:themeColor="accent5" w:themeShade="BF"/>
        </w:rPr>
        <w:t>] [</w:t>
      </w:r>
      <w:r w:rsidR="00FD25BD" w:rsidRPr="00EC54CB">
        <w:rPr>
          <w:color w:val="31849B" w:themeColor="accent5" w:themeShade="BF"/>
        </w:rPr>
        <w:fldChar w:fldCharType="begin"/>
      </w:r>
      <w:r w:rsidR="00FD25BD" w:rsidRPr="00EC54CB">
        <w:rPr>
          <w:color w:val="31849B" w:themeColor="accent5" w:themeShade="BF"/>
        </w:rPr>
        <w:instrText xml:space="preserve"> REF _Ref13675659 \r \h </w:instrText>
      </w:r>
      <w:r w:rsidR="00952289" w:rsidRPr="00EC54CB">
        <w:rPr>
          <w:color w:val="31849B" w:themeColor="accent5" w:themeShade="BF"/>
        </w:rPr>
        <w:instrText xml:space="preserve"> \* MERGEFORMAT </w:instrText>
      </w:r>
      <w:r w:rsidR="00FD25BD" w:rsidRPr="00EC54CB">
        <w:rPr>
          <w:color w:val="31849B" w:themeColor="accent5" w:themeShade="BF"/>
        </w:rPr>
      </w:r>
      <w:r w:rsidR="00FD25BD" w:rsidRPr="00EC54CB">
        <w:rPr>
          <w:color w:val="31849B" w:themeColor="accent5" w:themeShade="BF"/>
        </w:rPr>
        <w:fldChar w:fldCharType="separate"/>
      </w:r>
      <w:r w:rsidR="00FD25BD" w:rsidRPr="00EC54CB">
        <w:rPr>
          <w:color w:val="31849B" w:themeColor="accent5" w:themeShade="BF"/>
        </w:rPr>
        <w:t>ME011</w:t>
      </w:r>
      <w:r w:rsidR="00FD25BD" w:rsidRPr="00EC54CB">
        <w:rPr>
          <w:color w:val="31849B" w:themeColor="accent5" w:themeShade="BF"/>
        </w:rPr>
        <w:fldChar w:fldCharType="end"/>
      </w:r>
      <w:r w:rsidR="00FD25BD" w:rsidRPr="00EC54CB">
        <w:rPr>
          <w:color w:val="000000" w:themeColor="text1"/>
        </w:rPr>
        <w:t>]</w:t>
      </w:r>
      <w:r w:rsidR="00E93C4A" w:rsidRPr="00EC54CB">
        <w:rPr>
          <w:color w:val="000000" w:themeColor="text1"/>
        </w:rPr>
        <w:t>. O sistema deve destacar a borda do campo em vermelho</w:t>
      </w:r>
      <w:r w:rsidR="0042242A" w:rsidRPr="00EC54CB">
        <w:rPr>
          <w:color w:val="000000" w:themeColor="text1"/>
        </w:rPr>
        <w:t xml:space="preserve">, das atividade que estão com divergência no </w:t>
      </w:r>
      <w:r w:rsidR="00184407" w:rsidRPr="00EC54CB">
        <w:rPr>
          <w:color w:val="000000" w:themeColor="text1"/>
        </w:rPr>
        <w:t>período</w:t>
      </w:r>
      <w:r w:rsidR="00E93C4A" w:rsidRPr="00EC54CB">
        <w:rPr>
          <w:color w:val="000000" w:themeColor="text1"/>
        </w:rPr>
        <w:t>.</w:t>
      </w:r>
    </w:p>
    <w:p w14:paraId="420F3624" w14:textId="05026B4F" w:rsidR="00E93C4A" w:rsidRPr="00EC54CB" w:rsidRDefault="00E93C4A" w:rsidP="00B167D4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EC54CB">
        <w:rPr>
          <w:color w:val="000000" w:themeColor="text1"/>
        </w:rPr>
        <w:t xml:space="preserve">Caso o ator </w:t>
      </w:r>
      <w:r w:rsidR="00184407" w:rsidRPr="00EC54CB">
        <w:rPr>
          <w:color w:val="000000" w:themeColor="text1"/>
        </w:rPr>
        <w:t xml:space="preserve">realize uma </w:t>
      </w:r>
      <w:r w:rsidRPr="00EC54CB">
        <w:rPr>
          <w:color w:val="000000" w:themeColor="text1"/>
        </w:rPr>
        <w:t>alter</w:t>
      </w:r>
      <w:r w:rsidR="00184407" w:rsidRPr="00EC54CB">
        <w:rPr>
          <w:color w:val="000000" w:themeColor="text1"/>
        </w:rPr>
        <w:t>ação d</w:t>
      </w:r>
      <w:r w:rsidRPr="00EC54CB">
        <w:rPr>
          <w:color w:val="000000" w:themeColor="text1"/>
        </w:rPr>
        <w:t xml:space="preserve">o período de vigência, o sistema deve validar e </w:t>
      </w:r>
      <w:proofErr w:type="gramStart"/>
      <w:r w:rsidRPr="00EC54CB">
        <w:rPr>
          <w:color w:val="000000" w:themeColor="text1"/>
        </w:rPr>
        <w:t xml:space="preserve">criticar </w:t>
      </w:r>
      <w:r w:rsidR="00184407" w:rsidRPr="00EC54CB">
        <w:rPr>
          <w:color w:val="000000" w:themeColor="text1"/>
        </w:rPr>
        <w:t xml:space="preserve"> novamente</w:t>
      </w:r>
      <w:proofErr w:type="gramEnd"/>
      <w:r w:rsidR="00184407" w:rsidRPr="00EC54CB">
        <w:rPr>
          <w:color w:val="000000" w:themeColor="text1"/>
        </w:rPr>
        <w:t xml:space="preserve">, </w:t>
      </w:r>
      <w:r w:rsidRPr="00EC54CB">
        <w:rPr>
          <w:color w:val="000000" w:themeColor="text1"/>
        </w:rPr>
        <w:t>caso as atividades estejam divergentes com o novo período de vigência informado.</w:t>
      </w:r>
    </w:p>
    <w:p w14:paraId="1AA24A14" w14:textId="77777777" w:rsidR="000A562E" w:rsidRPr="00EC54CB" w:rsidRDefault="000A562E" w:rsidP="000A562E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EC54CB">
        <w:t xml:space="preserve">Caso o ator selecione data de início maior que a data fim, o sistema deve exibir </w:t>
      </w:r>
      <w:proofErr w:type="spellStart"/>
      <w:r w:rsidRPr="00EC54CB">
        <w:t>mensagem</w:t>
      </w:r>
      <w:proofErr w:type="spellEnd"/>
      <w:r w:rsidRPr="00EC54CB">
        <w:t xml:space="preserve"> de alerta e não permitir o cadastro; mesma regra se aplica para data fim menor que data inicial; </w:t>
      </w:r>
      <w:r w:rsidRPr="00EC54CB">
        <w:rPr>
          <w:color w:val="31849B" w:themeColor="accent5" w:themeShade="BF"/>
        </w:rPr>
        <w:t>[</w:t>
      </w:r>
      <w:r w:rsidRPr="00EC54CB">
        <w:rPr>
          <w:color w:val="31849B" w:themeColor="accent5" w:themeShade="BF"/>
        </w:rPr>
        <w:fldChar w:fldCharType="begin"/>
      </w:r>
      <w:r w:rsidRPr="00EC54CB">
        <w:rPr>
          <w:color w:val="31849B" w:themeColor="accent5" w:themeShade="BF"/>
        </w:rPr>
        <w:instrText xml:space="preserve"> REF _Ref14685373 \r \h  \* MERGEFORMAT </w:instrText>
      </w:r>
      <w:r w:rsidRPr="00EC54CB">
        <w:rPr>
          <w:color w:val="31849B" w:themeColor="accent5" w:themeShade="BF"/>
        </w:rPr>
      </w:r>
      <w:r w:rsidRPr="00EC54CB">
        <w:rPr>
          <w:color w:val="31849B" w:themeColor="accent5" w:themeShade="BF"/>
        </w:rPr>
        <w:fldChar w:fldCharType="separate"/>
      </w:r>
      <w:r w:rsidRPr="00EC54CB">
        <w:rPr>
          <w:color w:val="31849B" w:themeColor="accent5" w:themeShade="BF"/>
        </w:rPr>
        <w:t>ME016</w:t>
      </w:r>
      <w:r w:rsidRPr="00EC54CB">
        <w:rPr>
          <w:color w:val="31849B" w:themeColor="accent5" w:themeShade="BF"/>
        </w:rPr>
        <w:fldChar w:fldCharType="end"/>
      </w:r>
      <w:r w:rsidRPr="00EC54CB">
        <w:rPr>
          <w:color w:val="31849B" w:themeColor="accent5" w:themeShade="BF"/>
        </w:rPr>
        <w:t>]</w:t>
      </w:r>
    </w:p>
    <w:p w14:paraId="6D73AFB1" w14:textId="39F24FA3" w:rsidR="003F67E6" w:rsidRPr="00EC54CB" w:rsidRDefault="003F67E6" w:rsidP="00B167D4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EC54CB">
        <w:rPr>
          <w:color w:val="000000" w:themeColor="text1"/>
        </w:rPr>
        <w:t>O sistema deve exibir</w:t>
      </w:r>
      <w:r w:rsidR="00547487" w:rsidRPr="00EC54CB">
        <w:rPr>
          <w:color w:val="000000" w:themeColor="text1"/>
        </w:rPr>
        <w:t xml:space="preserve"> o campo “Obedecer Vigência” sempre habilitado.</w:t>
      </w:r>
    </w:p>
    <w:p w14:paraId="4DFB1587" w14:textId="78FFAEAB" w:rsidR="00A418C5" w:rsidRPr="00EC54CB" w:rsidRDefault="00A418C5" w:rsidP="00B167D4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EC54CB">
        <w:rPr>
          <w:color w:val="000000" w:themeColor="text1"/>
        </w:rPr>
        <w:t xml:space="preserve">Caso o ator </w:t>
      </w:r>
      <w:r w:rsidR="00547487" w:rsidRPr="00EC54CB">
        <w:rPr>
          <w:color w:val="000000" w:themeColor="text1"/>
        </w:rPr>
        <w:t>desabilite o campo</w:t>
      </w:r>
      <w:r w:rsidRPr="00EC54CB">
        <w:rPr>
          <w:color w:val="000000" w:themeColor="text1"/>
        </w:rPr>
        <w:t xml:space="preserve"> “Obedecer Vigência”, o sistema </w:t>
      </w:r>
      <w:r w:rsidR="00547487" w:rsidRPr="00EC54CB">
        <w:rPr>
          <w:color w:val="000000" w:themeColor="text1"/>
        </w:rPr>
        <w:t xml:space="preserve">não deve realizar a validação do período de vigência, ou seja, o ator poderá informa datas diferente de início e fim, mesmo que estejam divergente com a data de início e fim do período de vigência. A mesma regra se </w:t>
      </w:r>
      <w:r w:rsidR="00EC6B89" w:rsidRPr="00EC54CB">
        <w:rPr>
          <w:color w:val="000000" w:themeColor="text1"/>
        </w:rPr>
        <w:t>aplica</w:t>
      </w:r>
      <w:r w:rsidR="00547487" w:rsidRPr="00EC54CB">
        <w:rPr>
          <w:color w:val="000000" w:themeColor="text1"/>
        </w:rPr>
        <w:t xml:space="preserve"> para as suas atividades secundarias, caso exista.</w:t>
      </w:r>
    </w:p>
    <w:p w14:paraId="62EE3092" w14:textId="3FD125B5" w:rsidR="00CD6811" w:rsidRPr="00EC54CB" w:rsidRDefault="00CD6811" w:rsidP="00B167D4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EC54CB">
        <w:rPr>
          <w:color w:val="000000" w:themeColor="text1"/>
        </w:rPr>
        <w:t>Todos os campos cadastrados na atividade são obrigatórios;</w:t>
      </w:r>
    </w:p>
    <w:p w14:paraId="687A842B" w14:textId="1C9E5689" w:rsidR="00184407" w:rsidRPr="00EC54CB" w:rsidRDefault="00184407" w:rsidP="00B167D4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EC54CB">
        <w:rPr>
          <w:color w:val="000000" w:themeColor="text1"/>
        </w:rPr>
        <w:t xml:space="preserve">Ao </w:t>
      </w:r>
      <w:r w:rsidR="00F81208" w:rsidRPr="00EC54CB">
        <w:rPr>
          <w:color w:val="000000" w:themeColor="text1"/>
        </w:rPr>
        <w:t>alterar o foco (campo nome/descrição)</w:t>
      </w:r>
      <w:r w:rsidRPr="00EC54CB">
        <w:rPr>
          <w:color w:val="000000" w:themeColor="text1"/>
        </w:rPr>
        <w:t>, o sistema deve validar o nome/descrição da Atividade</w:t>
      </w:r>
      <w:r w:rsidR="00FE39C7" w:rsidRPr="00EC54CB">
        <w:rPr>
          <w:color w:val="000000" w:themeColor="text1"/>
        </w:rPr>
        <w:t xml:space="preserve"> e/ou </w:t>
      </w:r>
      <w:proofErr w:type="spellStart"/>
      <w:r w:rsidR="00FE39C7" w:rsidRPr="00EC54CB">
        <w:rPr>
          <w:color w:val="000000" w:themeColor="text1"/>
        </w:rPr>
        <w:t>SubAtividade</w:t>
      </w:r>
      <w:proofErr w:type="spellEnd"/>
      <w:r w:rsidRPr="00EC54CB">
        <w:rPr>
          <w:color w:val="000000" w:themeColor="text1"/>
        </w:rPr>
        <w:t xml:space="preserve"> Incluída/Alterada. Caso exista Atividade com o mesmo nome/descrição, o sistema deve apenas </w:t>
      </w:r>
      <w:proofErr w:type="gramStart"/>
      <w:r w:rsidRPr="00EC54CB">
        <w:rPr>
          <w:color w:val="000000" w:themeColor="text1"/>
        </w:rPr>
        <w:t>alerta ,</w:t>
      </w:r>
      <w:proofErr w:type="gramEnd"/>
      <w:r w:rsidRPr="00EC54CB">
        <w:rPr>
          <w:color w:val="000000" w:themeColor="text1"/>
        </w:rPr>
        <w:t xml:space="preserve"> porém </w:t>
      </w:r>
      <w:r w:rsidR="00433C93" w:rsidRPr="00EC54CB">
        <w:rPr>
          <w:color w:val="000000" w:themeColor="text1"/>
          <w:u w:val="single"/>
        </w:rPr>
        <w:t>NÃO</w:t>
      </w:r>
      <w:r w:rsidRPr="00EC54CB">
        <w:rPr>
          <w:color w:val="000000" w:themeColor="text1"/>
        </w:rPr>
        <w:t xml:space="preserve"> deve </w:t>
      </w:r>
      <w:r w:rsidRPr="00EC54CB">
        <w:rPr>
          <w:color w:val="000000" w:themeColor="text1"/>
          <w:u w:val="single"/>
        </w:rPr>
        <w:t>bloquear/impedir</w:t>
      </w:r>
      <w:r w:rsidRPr="00EC54CB">
        <w:rPr>
          <w:color w:val="000000" w:themeColor="text1"/>
        </w:rPr>
        <w:t xml:space="preserve"> inclusão de atividades com o mesmo nome/descrição.</w:t>
      </w:r>
      <w:r w:rsidRPr="00EC54CB">
        <w:rPr>
          <w:color w:val="31849B" w:themeColor="accent5" w:themeShade="BF"/>
        </w:rPr>
        <w:t xml:space="preserve"> [</w:t>
      </w:r>
      <w:r w:rsidRPr="00EC54CB">
        <w:rPr>
          <w:color w:val="31849B" w:themeColor="accent5" w:themeShade="BF"/>
        </w:rPr>
        <w:fldChar w:fldCharType="begin"/>
      </w:r>
      <w:r w:rsidRPr="00EC54CB">
        <w:rPr>
          <w:color w:val="31849B" w:themeColor="accent5" w:themeShade="BF"/>
        </w:rPr>
        <w:instrText xml:space="preserve"> REF _Ref15914706 \r \h </w:instrText>
      </w:r>
      <w:r w:rsidR="001E3BA2" w:rsidRPr="00EC54CB">
        <w:rPr>
          <w:color w:val="31849B" w:themeColor="accent5" w:themeShade="BF"/>
        </w:rPr>
        <w:instrText xml:space="preserve"> \* MERGEFORMAT </w:instrText>
      </w:r>
      <w:r w:rsidRPr="00EC54CB">
        <w:rPr>
          <w:color w:val="31849B" w:themeColor="accent5" w:themeShade="BF"/>
        </w:rPr>
      </w:r>
      <w:r w:rsidRPr="00EC54CB">
        <w:rPr>
          <w:color w:val="31849B" w:themeColor="accent5" w:themeShade="BF"/>
        </w:rPr>
        <w:fldChar w:fldCharType="separate"/>
      </w:r>
      <w:r w:rsidRPr="00EC54CB">
        <w:rPr>
          <w:color w:val="31849B" w:themeColor="accent5" w:themeShade="BF"/>
        </w:rPr>
        <w:t>ME022</w:t>
      </w:r>
      <w:r w:rsidRPr="00EC54CB">
        <w:rPr>
          <w:color w:val="31849B" w:themeColor="accent5" w:themeShade="BF"/>
        </w:rPr>
        <w:fldChar w:fldCharType="end"/>
      </w:r>
      <w:r w:rsidRPr="00EC54CB">
        <w:rPr>
          <w:color w:val="31849B" w:themeColor="accent5" w:themeShade="BF"/>
        </w:rPr>
        <w:t>]</w:t>
      </w:r>
      <w:r w:rsidR="000A562E" w:rsidRPr="00EC54CB">
        <w:rPr>
          <w:color w:val="31849B" w:themeColor="accent5" w:themeShade="BF"/>
        </w:rPr>
        <w:t>.</w:t>
      </w:r>
      <w:r w:rsidRPr="00EC54CB">
        <w:rPr>
          <w:color w:val="31849B" w:themeColor="accent5" w:themeShade="BF"/>
        </w:rPr>
        <w:t xml:space="preserve"> </w:t>
      </w:r>
      <w:r w:rsidRPr="00EC54CB">
        <w:rPr>
          <w:color w:val="000000" w:themeColor="text1"/>
        </w:rPr>
        <w:t>O sistema deve destacar a borda de vermelho, das atividades com o mesmo nome.</w:t>
      </w:r>
    </w:p>
    <w:p w14:paraId="275D7130" w14:textId="70732140" w:rsidR="00433C93" w:rsidRPr="00EC54CB" w:rsidRDefault="00433C93" w:rsidP="00B167D4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EC54CB">
        <w:rPr>
          <w:color w:val="000000" w:themeColor="text1"/>
        </w:rPr>
        <w:t xml:space="preserve">Caso o ator acione a opção </w:t>
      </w:r>
      <w:r w:rsidRPr="00EC54CB">
        <w:rPr>
          <w:color w:val="000000" w:themeColor="text1"/>
          <w:u w:val="single"/>
        </w:rPr>
        <w:t>Sim</w:t>
      </w:r>
      <w:r w:rsidRPr="00EC54CB">
        <w:rPr>
          <w:color w:val="000000" w:themeColor="text1"/>
        </w:rPr>
        <w:t xml:space="preserve"> da mensagem, o sistema deve salvar os dados</w:t>
      </w:r>
      <w:r w:rsidR="009670D3" w:rsidRPr="00EC54CB">
        <w:rPr>
          <w:color w:val="000000" w:themeColor="text1"/>
        </w:rPr>
        <w:t>, e exib</w:t>
      </w:r>
      <w:r w:rsidR="000A562E" w:rsidRPr="00EC54CB">
        <w:rPr>
          <w:color w:val="000000" w:themeColor="text1"/>
        </w:rPr>
        <w:t>ir</w:t>
      </w:r>
      <w:r w:rsidR="009670D3" w:rsidRPr="00EC54CB">
        <w:rPr>
          <w:color w:val="000000" w:themeColor="text1"/>
        </w:rPr>
        <w:t xml:space="preserve"> a mensagem </w:t>
      </w:r>
      <w:r w:rsidR="009670D3" w:rsidRPr="00EC54CB">
        <w:rPr>
          <w:color w:val="31849B" w:themeColor="accent5" w:themeShade="BF"/>
        </w:rPr>
        <w:t>[</w:t>
      </w:r>
      <w:r w:rsidR="009670D3" w:rsidRPr="00EC54CB">
        <w:rPr>
          <w:color w:val="31849B" w:themeColor="accent5" w:themeShade="BF"/>
        </w:rPr>
        <w:fldChar w:fldCharType="begin"/>
      </w:r>
      <w:r w:rsidR="009670D3" w:rsidRPr="00EC54CB">
        <w:rPr>
          <w:color w:val="31849B" w:themeColor="accent5" w:themeShade="BF"/>
        </w:rPr>
        <w:instrText xml:space="preserve"> REF _Ref13659352 \r \h </w:instrText>
      </w:r>
      <w:r w:rsidR="00F81208" w:rsidRPr="00EC54CB">
        <w:rPr>
          <w:color w:val="31849B" w:themeColor="accent5" w:themeShade="BF"/>
        </w:rPr>
        <w:instrText xml:space="preserve"> \* MERGEFORMAT </w:instrText>
      </w:r>
      <w:r w:rsidR="009670D3" w:rsidRPr="00EC54CB">
        <w:rPr>
          <w:color w:val="31849B" w:themeColor="accent5" w:themeShade="BF"/>
        </w:rPr>
      </w:r>
      <w:r w:rsidR="009670D3" w:rsidRPr="00EC54CB">
        <w:rPr>
          <w:color w:val="31849B" w:themeColor="accent5" w:themeShade="BF"/>
        </w:rPr>
        <w:fldChar w:fldCharType="separate"/>
      </w:r>
      <w:r w:rsidR="009670D3" w:rsidRPr="00EC54CB">
        <w:rPr>
          <w:color w:val="31849B" w:themeColor="accent5" w:themeShade="BF"/>
        </w:rPr>
        <w:t>ME04</w:t>
      </w:r>
      <w:r w:rsidR="009670D3" w:rsidRPr="00EC54CB">
        <w:rPr>
          <w:color w:val="31849B" w:themeColor="accent5" w:themeShade="BF"/>
        </w:rPr>
        <w:fldChar w:fldCharType="end"/>
      </w:r>
      <w:r w:rsidR="009670D3" w:rsidRPr="00EC54CB">
        <w:rPr>
          <w:color w:val="31849B" w:themeColor="accent5" w:themeShade="BF"/>
        </w:rPr>
        <w:t>]</w:t>
      </w:r>
      <w:r w:rsidRPr="00EC54CB">
        <w:rPr>
          <w:color w:val="31849B" w:themeColor="accent5" w:themeShade="BF"/>
        </w:rPr>
        <w:t>.</w:t>
      </w:r>
    </w:p>
    <w:p w14:paraId="33C099AE" w14:textId="52887740" w:rsidR="00433C93" w:rsidRPr="00F81208" w:rsidRDefault="00433C93" w:rsidP="00B167D4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EC54CB">
        <w:rPr>
          <w:color w:val="000000" w:themeColor="text1"/>
        </w:rPr>
        <w:t xml:space="preserve">Caso o ator </w:t>
      </w:r>
      <w:r w:rsidR="009670D3" w:rsidRPr="00EC54CB">
        <w:rPr>
          <w:color w:val="000000" w:themeColor="text1"/>
        </w:rPr>
        <w:t>acione</w:t>
      </w:r>
      <w:r w:rsidRPr="00EC54CB">
        <w:rPr>
          <w:color w:val="000000" w:themeColor="text1"/>
        </w:rPr>
        <w:t xml:space="preserve"> a</w:t>
      </w:r>
      <w:r w:rsidRPr="00F81208">
        <w:rPr>
          <w:color w:val="000000" w:themeColor="text1"/>
        </w:rPr>
        <w:t xml:space="preserve"> opção </w:t>
      </w:r>
      <w:r w:rsidRPr="00F81208">
        <w:rPr>
          <w:color w:val="000000" w:themeColor="text1"/>
          <w:u w:val="single"/>
        </w:rPr>
        <w:t>Não</w:t>
      </w:r>
      <w:r w:rsidRPr="00F81208">
        <w:rPr>
          <w:color w:val="000000" w:themeColor="text1"/>
        </w:rPr>
        <w:t xml:space="preserve"> da mensagem, o sistema cancela a solicitação e permanece na mesma tela. </w:t>
      </w:r>
    </w:p>
    <w:p w14:paraId="63DBD3E1" w14:textId="4E7A488D" w:rsidR="00E13A8D" w:rsidRPr="001F1A67" w:rsidRDefault="00E13A8D" w:rsidP="00B167D4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952289">
        <w:rPr>
          <w:color w:val="000000" w:themeColor="text1"/>
        </w:rPr>
        <w:t>O sistema de</w:t>
      </w:r>
      <w:r w:rsidR="00551A74">
        <w:rPr>
          <w:color w:val="000000" w:themeColor="text1"/>
        </w:rPr>
        <w:t>ve</w:t>
      </w:r>
      <w:r w:rsidRPr="00952289">
        <w:rPr>
          <w:color w:val="000000" w:themeColor="text1"/>
        </w:rPr>
        <w:t xml:space="preserve"> numerar as Atividade Principal e suas Atividades Secundárias (subatividades):</w:t>
      </w:r>
      <w:r w:rsidR="009C3A07" w:rsidRPr="009C3A07">
        <w:rPr>
          <w:color w:val="31849B" w:themeColor="accent5" w:themeShade="BF"/>
        </w:rPr>
        <w:t xml:space="preserve"> </w:t>
      </w:r>
      <w:r w:rsidR="009C3A07" w:rsidRPr="00952289">
        <w:rPr>
          <w:color w:val="31849B" w:themeColor="accent5" w:themeShade="BF"/>
        </w:rPr>
        <w:t>[</w:t>
      </w:r>
      <w:r w:rsidR="009C3A07" w:rsidRPr="00952289">
        <w:rPr>
          <w:color w:val="31849B" w:themeColor="accent5" w:themeShade="BF"/>
        </w:rPr>
        <w:fldChar w:fldCharType="begin"/>
      </w:r>
      <w:r w:rsidR="009C3A07" w:rsidRPr="00952289">
        <w:rPr>
          <w:color w:val="31849B" w:themeColor="accent5" w:themeShade="BF"/>
        </w:rPr>
        <w:instrText xml:space="preserve"> REF _Ref13760618 \r \h </w:instrText>
      </w:r>
      <w:r w:rsidR="009C3A07">
        <w:rPr>
          <w:color w:val="31849B" w:themeColor="accent5" w:themeShade="BF"/>
        </w:rPr>
        <w:instrText xml:space="preserve"> \* MERGEFORMAT </w:instrText>
      </w:r>
      <w:r w:rsidR="009C3A07" w:rsidRPr="00952289">
        <w:rPr>
          <w:color w:val="31849B" w:themeColor="accent5" w:themeShade="BF"/>
        </w:rPr>
      </w:r>
      <w:r w:rsidR="009C3A07" w:rsidRPr="00952289">
        <w:rPr>
          <w:color w:val="31849B" w:themeColor="accent5" w:themeShade="BF"/>
        </w:rPr>
        <w:fldChar w:fldCharType="separate"/>
      </w:r>
      <w:r w:rsidR="009C3A07" w:rsidRPr="00952289">
        <w:rPr>
          <w:color w:val="31849B" w:themeColor="accent5" w:themeShade="BF"/>
        </w:rPr>
        <w:t>1.4</w:t>
      </w:r>
      <w:r w:rsidR="009C3A07" w:rsidRPr="00952289">
        <w:rPr>
          <w:color w:val="31849B" w:themeColor="accent5" w:themeShade="BF"/>
        </w:rPr>
        <w:fldChar w:fldCharType="end"/>
      </w:r>
      <w:r w:rsidR="009C3A07" w:rsidRPr="00952289">
        <w:rPr>
          <w:color w:val="31849B" w:themeColor="accent5" w:themeShade="BF"/>
        </w:rPr>
        <w:t>]</w:t>
      </w:r>
    </w:p>
    <w:p w14:paraId="58D0327E" w14:textId="77777777" w:rsidR="001F1A67" w:rsidRPr="00952289" w:rsidRDefault="001F1A67" w:rsidP="001F1A67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</w:p>
    <w:p w14:paraId="0929AA52" w14:textId="40B1716E" w:rsidR="00E13A8D" w:rsidRPr="00952289" w:rsidRDefault="00E13A8D" w:rsidP="00E13A8D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proofErr w:type="spellStart"/>
      <w:r w:rsidRPr="00952289">
        <w:rPr>
          <w:color w:val="000000" w:themeColor="text1"/>
        </w:rPr>
        <w:t>Ex</w:t>
      </w:r>
      <w:proofErr w:type="spellEnd"/>
      <w:r w:rsidR="009C3A07">
        <w:rPr>
          <w:color w:val="000000" w:themeColor="text1"/>
        </w:rPr>
        <w:t>:</w:t>
      </w:r>
      <w:r w:rsidRPr="00952289">
        <w:rPr>
          <w:color w:val="000000" w:themeColor="text1"/>
        </w:rPr>
        <w:t xml:space="preserve"> 1. Atividade </w:t>
      </w:r>
    </w:p>
    <w:p w14:paraId="5A8D2443" w14:textId="02007E9C" w:rsidR="00E13A8D" w:rsidRPr="00952289" w:rsidRDefault="00E13A8D" w:rsidP="00B167D4">
      <w:pPr>
        <w:pStyle w:val="PargrafodaLista"/>
        <w:widowControl/>
        <w:numPr>
          <w:ilvl w:val="1"/>
          <w:numId w:val="25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/>
        </w:rPr>
      </w:pPr>
      <w:bookmarkStart w:id="37" w:name="_Ref13846867"/>
      <w:r w:rsidRPr="00952289">
        <w:rPr>
          <w:color w:val="000000" w:themeColor="text1"/>
        </w:rPr>
        <w:lastRenderedPageBreak/>
        <w:t>Atividade Secundária</w:t>
      </w:r>
      <w:bookmarkEnd w:id="37"/>
    </w:p>
    <w:p w14:paraId="04AF3973" w14:textId="5F5E31EB" w:rsidR="00E13A8D" w:rsidRDefault="00E13A8D" w:rsidP="00B167D4">
      <w:pPr>
        <w:pStyle w:val="PargrafodaLista"/>
        <w:widowControl/>
        <w:numPr>
          <w:ilvl w:val="1"/>
          <w:numId w:val="25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/>
        </w:rPr>
      </w:pPr>
      <w:bookmarkStart w:id="38" w:name="_Ref13846898"/>
      <w:r w:rsidRPr="00952289">
        <w:rPr>
          <w:color w:val="000000" w:themeColor="text1"/>
        </w:rPr>
        <w:t>Atividade Secundária</w:t>
      </w:r>
      <w:bookmarkEnd w:id="38"/>
      <w:r w:rsidRPr="00952289">
        <w:rPr>
          <w:color w:val="000000" w:themeColor="text1"/>
        </w:rPr>
        <w:t xml:space="preserve"> </w:t>
      </w:r>
    </w:p>
    <w:p w14:paraId="6E223B87" w14:textId="698D3371" w:rsidR="009C3A07" w:rsidRDefault="009C3A07" w:rsidP="009C3A07">
      <w:pPr>
        <w:pStyle w:val="PargrafodaLista"/>
        <w:widowControl/>
        <w:autoSpaceDE/>
        <w:autoSpaceDN/>
        <w:adjustRightInd/>
        <w:spacing w:after="200" w:line="276" w:lineRule="auto"/>
        <w:ind w:left="993" w:firstLine="283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>2</w:t>
      </w:r>
      <w:r w:rsidRPr="00952289">
        <w:rPr>
          <w:color w:val="000000" w:themeColor="text1"/>
        </w:rPr>
        <w:t xml:space="preserve">. Atividade </w:t>
      </w:r>
    </w:p>
    <w:p w14:paraId="019F8E48" w14:textId="08517292" w:rsidR="009C3A07" w:rsidRDefault="009C3A07" w:rsidP="009C3A07">
      <w:pPr>
        <w:pStyle w:val="PargrafodaLista"/>
        <w:widowControl/>
        <w:autoSpaceDE/>
        <w:autoSpaceDN/>
        <w:adjustRightInd/>
        <w:spacing w:after="200" w:line="276" w:lineRule="auto"/>
        <w:ind w:left="993" w:firstLine="283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                2.1 Atividade Secundária</w:t>
      </w:r>
    </w:p>
    <w:p w14:paraId="5FAE0BC1" w14:textId="493DE39B" w:rsidR="009C3A07" w:rsidRPr="0078411D" w:rsidRDefault="009C3A07" w:rsidP="009C3A07">
      <w:pPr>
        <w:pStyle w:val="PargrafodaLista"/>
        <w:widowControl/>
        <w:autoSpaceDE/>
        <w:autoSpaceDN/>
        <w:adjustRightInd/>
        <w:spacing w:after="200" w:line="276" w:lineRule="auto"/>
        <w:ind w:left="993" w:firstLine="283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                </w:t>
      </w:r>
      <w:r w:rsidRPr="0078411D">
        <w:rPr>
          <w:color w:val="000000" w:themeColor="text1"/>
        </w:rPr>
        <w:t>2.2 Atividade Secundária</w:t>
      </w:r>
    </w:p>
    <w:p w14:paraId="2A43A879" w14:textId="0C5C8A35" w:rsidR="00373BFA" w:rsidRPr="0078411D" w:rsidRDefault="00575AC6" w:rsidP="00575AC6">
      <w:pPr>
        <w:pStyle w:val="PargrafodaLista"/>
        <w:widowControl/>
        <w:numPr>
          <w:ilvl w:val="0"/>
          <w:numId w:val="31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78411D">
        <w:rPr>
          <w:color w:val="000000" w:themeColor="text1"/>
        </w:rPr>
        <w:t xml:space="preserve">O sistema deve exibir um componente para ocultar e exibir as </w:t>
      </w:r>
      <w:proofErr w:type="gramStart"/>
      <w:r w:rsidRPr="0078411D">
        <w:rPr>
          <w:color w:val="000000" w:themeColor="text1"/>
        </w:rPr>
        <w:t xml:space="preserve">subatividade </w:t>
      </w:r>
      <w:r w:rsidRPr="0078411D">
        <w:rPr>
          <w:noProof/>
        </w:rPr>
        <w:drawing>
          <wp:inline distT="0" distB="0" distL="0" distR="0" wp14:anchorId="2014F16E" wp14:editId="5E7ECE31">
            <wp:extent cx="190476" cy="161905"/>
            <wp:effectExtent l="0" t="0" r="63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11D">
        <w:rPr>
          <w:color w:val="000000" w:themeColor="text1"/>
        </w:rPr>
        <w:t xml:space="preserve"> </w:t>
      </w:r>
      <w:r w:rsidRPr="0078411D">
        <w:rPr>
          <w:noProof/>
          <w:color w:val="000000" w:themeColor="text1"/>
        </w:rPr>
        <w:t>.</w:t>
      </w:r>
      <w:proofErr w:type="gramEnd"/>
      <w:r w:rsidRPr="0078411D">
        <w:rPr>
          <w:noProof/>
          <w:color w:val="000000" w:themeColor="text1"/>
        </w:rPr>
        <w:t xml:space="preserve"> Essa opção deve ser exibidas apenas no </w:t>
      </w:r>
      <w:r w:rsidRPr="0078411D">
        <w:rPr>
          <w:color w:val="000000" w:themeColor="text1"/>
        </w:rPr>
        <w:t>níve</w:t>
      </w:r>
      <w:r w:rsidR="00117F07">
        <w:rPr>
          <w:color w:val="000000" w:themeColor="text1"/>
        </w:rPr>
        <w:t>l</w:t>
      </w:r>
      <w:r w:rsidRPr="0078411D">
        <w:rPr>
          <w:color w:val="000000" w:themeColor="text1"/>
        </w:rPr>
        <w:t xml:space="preserve"> 1.</w:t>
      </w:r>
    </w:p>
    <w:p w14:paraId="7E62A37B" w14:textId="77777777" w:rsidR="00D63274" w:rsidRDefault="00D63274" w:rsidP="00D63274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</w:p>
    <w:p w14:paraId="2926A0F1" w14:textId="5854D3EC" w:rsidR="00D63274" w:rsidRDefault="00D63274" w:rsidP="00D63274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DF8E5D3" wp14:editId="412A481C">
            <wp:extent cx="4236217" cy="7429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683" cy="74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ACB26" w14:textId="77777777" w:rsidR="009D5CAB" w:rsidRDefault="009D5CAB" w:rsidP="00D63274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</w:p>
    <w:p w14:paraId="04DB720B" w14:textId="77777777" w:rsidR="000F3059" w:rsidRDefault="000F3059" w:rsidP="00D63274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</w:p>
    <w:p w14:paraId="71B2B4A2" w14:textId="77777777" w:rsidR="000F3059" w:rsidRDefault="000F3059" w:rsidP="00D63274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</w:p>
    <w:p w14:paraId="08D0301F" w14:textId="73AFB28D" w:rsidR="009D5CAB" w:rsidRDefault="009D5CAB" w:rsidP="009D5CAB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67A3435" wp14:editId="3533D098">
            <wp:extent cx="4311650" cy="1326296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64" cy="134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CFC51" w14:textId="77777777" w:rsidR="009208C2" w:rsidRPr="00C45F31" w:rsidRDefault="009208C2" w:rsidP="00B46DA1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  <w:u w:val="single"/>
        </w:rPr>
      </w:pPr>
    </w:p>
    <w:p w14:paraId="636F5B53" w14:textId="4202A8E5" w:rsidR="00500ED2" w:rsidRPr="004128A5" w:rsidRDefault="00500ED2" w:rsidP="00B569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  <w:rPr>
          <w:b/>
          <w:color w:val="auto"/>
          <w:u w:val="single"/>
        </w:rPr>
      </w:pPr>
      <w:bookmarkStart w:id="39" w:name="_Ref13844995"/>
      <w:r w:rsidRPr="004128A5">
        <w:rPr>
          <w:b/>
          <w:color w:val="auto"/>
          <w:u w:val="single"/>
        </w:rPr>
        <w:t xml:space="preserve">Incluir </w:t>
      </w:r>
      <w:proofErr w:type="spellStart"/>
      <w:r w:rsidRPr="004128A5">
        <w:rPr>
          <w:b/>
          <w:color w:val="auto"/>
          <w:u w:val="single"/>
        </w:rPr>
        <w:t>SubAtividade</w:t>
      </w:r>
      <w:proofErr w:type="spellEnd"/>
      <w:r w:rsidR="00607DD9" w:rsidRPr="004128A5">
        <w:rPr>
          <w:b/>
          <w:color w:val="auto"/>
          <w:u w:val="single"/>
        </w:rPr>
        <w:t>:</w:t>
      </w:r>
      <w:bookmarkEnd w:id="39"/>
    </w:p>
    <w:p w14:paraId="7D1A6DE8" w14:textId="72B59CBE" w:rsidR="00ED0567" w:rsidRPr="00AC4C3E" w:rsidRDefault="00ED0567" w:rsidP="00B167D4">
      <w:pPr>
        <w:pStyle w:val="PargrafodaLista"/>
        <w:widowControl/>
        <w:numPr>
          <w:ilvl w:val="1"/>
          <w:numId w:val="14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4128A5">
        <w:rPr>
          <w:color w:val="auto"/>
        </w:rPr>
        <w:t xml:space="preserve">O sistema identifica que o ator acionou a opção de incluir </w:t>
      </w:r>
      <w:r w:rsidR="006C6B04" w:rsidRPr="004128A5">
        <w:rPr>
          <w:color w:val="auto"/>
        </w:rPr>
        <w:t>Subatividade</w:t>
      </w:r>
      <w:r w:rsidRPr="004128A5">
        <w:rPr>
          <w:color w:val="auto"/>
        </w:rPr>
        <w:t xml:space="preserve">, o sistema inclui a subatividade abaixo da Atividade Principal. Caso o ator acione outra vez a opção </w:t>
      </w:r>
      <w:r w:rsidR="006C6B04" w:rsidRPr="00AC4C3E">
        <w:rPr>
          <w:color w:val="auto"/>
        </w:rPr>
        <w:t>Subatividade</w:t>
      </w:r>
      <w:r w:rsidRPr="00AC4C3E">
        <w:rPr>
          <w:color w:val="auto"/>
        </w:rPr>
        <w:t>, o sistema inclui a segunda linha da subatividade</w:t>
      </w:r>
      <w:r w:rsidR="004128A5" w:rsidRPr="00AC4C3E">
        <w:rPr>
          <w:color w:val="auto"/>
        </w:rPr>
        <w:t xml:space="preserve"> e assim sucessivamente</w:t>
      </w:r>
      <w:r w:rsidRPr="00AC4C3E">
        <w:rPr>
          <w:color w:val="auto"/>
        </w:rPr>
        <w:t xml:space="preserve">; </w:t>
      </w:r>
      <w:r w:rsidRPr="00AC4C3E">
        <w:rPr>
          <w:color w:val="31849B" w:themeColor="accent5" w:themeShade="BF"/>
        </w:rPr>
        <w:t>[</w:t>
      </w:r>
      <w:r w:rsidR="004128A5" w:rsidRPr="00AC4C3E">
        <w:rPr>
          <w:color w:val="31849B" w:themeColor="accent5" w:themeShade="BF"/>
        </w:rPr>
        <w:fldChar w:fldCharType="begin"/>
      </w:r>
      <w:r w:rsidR="004128A5" w:rsidRPr="00AC4C3E">
        <w:rPr>
          <w:color w:val="31849B" w:themeColor="accent5" w:themeShade="BF"/>
        </w:rPr>
        <w:instrText xml:space="preserve"> REF _Ref13668338 \r \h  \* MERGEFORMAT </w:instrText>
      </w:r>
      <w:r w:rsidR="004128A5" w:rsidRPr="00AC4C3E">
        <w:rPr>
          <w:color w:val="31849B" w:themeColor="accent5" w:themeShade="BF"/>
        </w:rPr>
      </w:r>
      <w:r w:rsidR="004128A5" w:rsidRPr="00AC4C3E">
        <w:rPr>
          <w:color w:val="31849B" w:themeColor="accent5" w:themeShade="BF"/>
        </w:rPr>
        <w:fldChar w:fldCharType="separate"/>
      </w:r>
      <w:r w:rsidR="004128A5" w:rsidRPr="00AC4C3E">
        <w:rPr>
          <w:color w:val="31849B" w:themeColor="accent5" w:themeShade="BF"/>
        </w:rPr>
        <w:t>1.3</w:t>
      </w:r>
      <w:r w:rsidR="004128A5" w:rsidRPr="00AC4C3E">
        <w:rPr>
          <w:color w:val="31849B" w:themeColor="accent5" w:themeShade="BF"/>
        </w:rPr>
        <w:fldChar w:fldCharType="end"/>
      </w:r>
      <w:r w:rsidRPr="00AC4C3E">
        <w:rPr>
          <w:color w:val="31849B" w:themeColor="accent5" w:themeShade="BF"/>
        </w:rPr>
        <w:t>]</w:t>
      </w:r>
    </w:p>
    <w:p w14:paraId="6EED127B" w14:textId="2331EB1A" w:rsidR="00C45F31" w:rsidRPr="00F81208" w:rsidRDefault="00C45F31" w:rsidP="00B167D4">
      <w:pPr>
        <w:pStyle w:val="PargrafodaLista"/>
        <w:widowControl/>
        <w:numPr>
          <w:ilvl w:val="1"/>
          <w:numId w:val="14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F81208">
        <w:rPr>
          <w:color w:val="auto"/>
        </w:rPr>
        <w:t xml:space="preserve">A(s) </w:t>
      </w:r>
      <w:r w:rsidR="006C6B04" w:rsidRPr="00F81208">
        <w:rPr>
          <w:color w:val="auto"/>
        </w:rPr>
        <w:t>Subatividade</w:t>
      </w:r>
      <w:r w:rsidRPr="00F81208">
        <w:rPr>
          <w:color w:val="auto"/>
        </w:rPr>
        <w:t xml:space="preserve">(s) deve(m) obrigatoriamente </w:t>
      </w:r>
      <w:r w:rsidR="006C6B04" w:rsidRPr="00F81208">
        <w:rPr>
          <w:color w:val="auto"/>
        </w:rPr>
        <w:t>obedecer</w:t>
      </w:r>
      <w:r w:rsidRPr="00F81208">
        <w:rPr>
          <w:color w:val="auto"/>
        </w:rPr>
        <w:t xml:space="preserve"> a data da de início e fim da Atividade Principal. Caso o ator preencha com informação diferente d</w:t>
      </w:r>
      <w:r w:rsidR="004128A5" w:rsidRPr="00F81208">
        <w:rPr>
          <w:color w:val="auto"/>
        </w:rPr>
        <w:t>o período de</w:t>
      </w:r>
      <w:r w:rsidRPr="00F81208">
        <w:rPr>
          <w:color w:val="auto"/>
        </w:rPr>
        <w:t xml:space="preserve"> vigência definida na atividade principal, o sistema deve exibir mensagens </w:t>
      </w:r>
      <w:r w:rsidR="006C6B04" w:rsidRPr="00F81208">
        <w:rPr>
          <w:color w:val="31849B" w:themeColor="accent5" w:themeShade="BF"/>
        </w:rPr>
        <w:t>[</w:t>
      </w:r>
      <w:r w:rsidR="006C6B04" w:rsidRPr="00F81208">
        <w:rPr>
          <w:color w:val="31849B" w:themeColor="accent5" w:themeShade="BF"/>
        </w:rPr>
        <w:fldChar w:fldCharType="begin"/>
      </w:r>
      <w:r w:rsidR="006C6B04" w:rsidRPr="00F81208">
        <w:rPr>
          <w:color w:val="31849B" w:themeColor="accent5" w:themeShade="BF"/>
        </w:rPr>
        <w:instrText xml:space="preserve"> REF _Ref13675230 \r \h </w:instrText>
      </w:r>
      <w:r w:rsidR="003A2C2A" w:rsidRPr="00F81208">
        <w:rPr>
          <w:color w:val="31849B" w:themeColor="accent5" w:themeShade="BF"/>
        </w:rPr>
        <w:instrText xml:space="preserve"> \* MERGEFORMAT </w:instrText>
      </w:r>
      <w:r w:rsidR="006C6B04" w:rsidRPr="00F81208">
        <w:rPr>
          <w:color w:val="31849B" w:themeColor="accent5" w:themeShade="BF"/>
        </w:rPr>
      </w:r>
      <w:r w:rsidR="006C6B04" w:rsidRPr="00F81208">
        <w:rPr>
          <w:color w:val="31849B" w:themeColor="accent5" w:themeShade="BF"/>
        </w:rPr>
        <w:fldChar w:fldCharType="separate"/>
      </w:r>
      <w:r w:rsidR="006C6B04" w:rsidRPr="00F81208">
        <w:rPr>
          <w:color w:val="31849B" w:themeColor="accent5" w:themeShade="BF"/>
        </w:rPr>
        <w:t>ME08</w:t>
      </w:r>
      <w:r w:rsidR="006C6B04" w:rsidRPr="00F81208">
        <w:rPr>
          <w:color w:val="31849B" w:themeColor="accent5" w:themeShade="BF"/>
        </w:rPr>
        <w:fldChar w:fldCharType="end"/>
      </w:r>
      <w:r w:rsidR="006C6B04" w:rsidRPr="00F81208">
        <w:rPr>
          <w:color w:val="31849B" w:themeColor="accent5" w:themeShade="BF"/>
        </w:rPr>
        <w:t>] [</w:t>
      </w:r>
      <w:r w:rsidR="006C6B04" w:rsidRPr="00F81208">
        <w:rPr>
          <w:color w:val="31849B" w:themeColor="accent5" w:themeShade="BF"/>
        </w:rPr>
        <w:fldChar w:fldCharType="begin"/>
      </w:r>
      <w:r w:rsidR="006C6B04" w:rsidRPr="00F81208">
        <w:rPr>
          <w:color w:val="31849B" w:themeColor="accent5" w:themeShade="BF"/>
        </w:rPr>
        <w:instrText xml:space="preserve"> REF _Ref13675232 \r \h </w:instrText>
      </w:r>
      <w:r w:rsidR="003A2C2A" w:rsidRPr="00F81208">
        <w:rPr>
          <w:color w:val="31849B" w:themeColor="accent5" w:themeShade="BF"/>
        </w:rPr>
        <w:instrText xml:space="preserve"> \* MERGEFORMAT </w:instrText>
      </w:r>
      <w:r w:rsidR="006C6B04" w:rsidRPr="00F81208">
        <w:rPr>
          <w:color w:val="31849B" w:themeColor="accent5" w:themeShade="BF"/>
        </w:rPr>
      </w:r>
      <w:r w:rsidR="006C6B04" w:rsidRPr="00F81208">
        <w:rPr>
          <w:color w:val="31849B" w:themeColor="accent5" w:themeShade="BF"/>
        </w:rPr>
        <w:fldChar w:fldCharType="separate"/>
      </w:r>
      <w:r w:rsidR="006C6B04" w:rsidRPr="00F81208">
        <w:rPr>
          <w:color w:val="31849B" w:themeColor="accent5" w:themeShade="BF"/>
        </w:rPr>
        <w:t>ME09</w:t>
      </w:r>
      <w:r w:rsidR="006C6B04" w:rsidRPr="00F81208">
        <w:rPr>
          <w:color w:val="31849B" w:themeColor="accent5" w:themeShade="BF"/>
        </w:rPr>
        <w:fldChar w:fldCharType="end"/>
      </w:r>
      <w:r w:rsidR="006C6B04" w:rsidRPr="00F81208">
        <w:rPr>
          <w:color w:val="31849B" w:themeColor="accent5" w:themeShade="BF"/>
        </w:rPr>
        <w:t>]</w:t>
      </w:r>
    </w:p>
    <w:p w14:paraId="355002B4" w14:textId="77777777" w:rsidR="00E93C4A" w:rsidRPr="00F81208" w:rsidRDefault="00E93C4A" w:rsidP="00E93C4A">
      <w:pPr>
        <w:pStyle w:val="PargrafodaLista"/>
        <w:widowControl/>
        <w:numPr>
          <w:ilvl w:val="1"/>
          <w:numId w:val="14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F81208">
        <w:rPr>
          <w:color w:val="000000" w:themeColor="text1"/>
        </w:rPr>
        <w:t>Caso o ator altere o período de vigência, o sistema deve validar e criticar caso as atividades estejam divergentes com o novo período de vigência informado.</w:t>
      </w:r>
    </w:p>
    <w:p w14:paraId="733AE4E2" w14:textId="77777777" w:rsidR="000A562E" w:rsidRPr="00F81208" w:rsidRDefault="000A562E" w:rsidP="000A562E">
      <w:pPr>
        <w:pStyle w:val="PargrafodaLista"/>
        <w:widowControl/>
        <w:numPr>
          <w:ilvl w:val="1"/>
          <w:numId w:val="14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F81208">
        <w:t xml:space="preserve">Caso o ator selecione data de início maior que a data fim, o sistema deve exibir </w:t>
      </w:r>
      <w:proofErr w:type="spellStart"/>
      <w:r w:rsidRPr="00F81208">
        <w:t>mensagem</w:t>
      </w:r>
      <w:proofErr w:type="spellEnd"/>
      <w:r w:rsidRPr="00F81208">
        <w:t xml:space="preserve"> de alerta e não permitir o cadastro; mesma regra se aplica para data fim menor que data inicial; </w:t>
      </w:r>
      <w:r w:rsidRPr="00F81208">
        <w:rPr>
          <w:color w:val="31849B" w:themeColor="accent5" w:themeShade="BF"/>
        </w:rPr>
        <w:t>[</w:t>
      </w:r>
      <w:r w:rsidRPr="00F81208">
        <w:rPr>
          <w:color w:val="31849B" w:themeColor="accent5" w:themeShade="BF"/>
        </w:rPr>
        <w:fldChar w:fldCharType="begin"/>
      </w:r>
      <w:r w:rsidRPr="00F81208">
        <w:rPr>
          <w:color w:val="31849B" w:themeColor="accent5" w:themeShade="BF"/>
        </w:rPr>
        <w:instrText xml:space="preserve"> REF _Ref14685373 \r \h  \* MERGEFORMAT </w:instrText>
      </w:r>
      <w:r w:rsidRPr="00F81208">
        <w:rPr>
          <w:color w:val="31849B" w:themeColor="accent5" w:themeShade="BF"/>
        </w:rPr>
      </w:r>
      <w:r w:rsidRPr="00F81208">
        <w:rPr>
          <w:color w:val="31849B" w:themeColor="accent5" w:themeShade="BF"/>
        </w:rPr>
        <w:fldChar w:fldCharType="separate"/>
      </w:r>
      <w:r w:rsidRPr="00F81208">
        <w:rPr>
          <w:color w:val="31849B" w:themeColor="accent5" w:themeShade="BF"/>
        </w:rPr>
        <w:t>ME016</w:t>
      </w:r>
      <w:r w:rsidRPr="00F81208">
        <w:rPr>
          <w:color w:val="31849B" w:themeColor="accent5" w:themeShade="BF"/>
        </w:rPr>
        <w:fldChar w:fldCharType="end"/>
      </w:r>
      <w:r w:rsidRPr="00F81208">
        <w:rPr>
          <w:color w:val="31849B" w:themeColor="accent5" w:themeShade="BF"/>
        </w:rPr>
        <w:t>]</w:t>
      </w:r>
    </w:p>
    <w:p w14:paraId="22640669" w14:textId="3C38A5EB" w:rsidR="00CD6811" w:rsidRPr="00F81208" w:rsidRDefault="00CD6811" w:rsidP="00AB0FF3">
      <w:pPr>
        <w:pStyle w:val="PargrafodaLista"/>
        <w:widowControl/>
        <w:numPr>
          <w:ilvl w:val="1"/>
          <w:numId w:val="14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F81208">
        <w:rPr>
          <w:color w:val="000000" w:themeColor="text1"/>
        </w:rPr>
        <w:t>Todos os campos cadastrados na subatividade são obrigatórios;</w:t>
      </w:r>
    </w:p>
    <w:p w14:paraId="6D05923A" w14:textId="385FEDDA" w:rsidR="001E3BA2" w:rsidRPr="00F81208" w:rsidRDefault="001E3BA2" w:rsidP="001E3BA2">
      <w:pPr>
        <w:pStyle w:val="PargrafodaLista"/>
        <w:widowControl/>
        <w:numPr>
          <w:ilvl w:val="1"/>
          <w:numId w:val="14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F81208">
        <w:rPr>
          <w:color w:val="000000" w:themeColor="text1"/>
        </w:rPr>
        <w:t xml:space="preserve">Ao acionar a opção “Salvar”, o sistema deve validar o nome/descrição da </w:t>
      </w:r>
      <w:proofErr w:type="spellStart"/>
      <w:r w:rsidRPr="00F81208">
        <w:rPr>
          <w:color w:val="000000" w:themeColor="text1"/>
        </w:rPr>
        <w:t>SubAtividade</w:t>
      </w:r>
      <w:proofErr w:type="spellEnd"/>
      <w:r w:rsidR="00FE39C7" w:rsidRPr="00F81208">
        <w:rPr>
          <w:color w:val="000000" w:themeColor="text1"/>
        </w:rPr>
        <w:t xml:space="preserve"> e/ou Atividade </w:t>
      </w:r>
      <w:r w:rsidRPr="00F81208">
        <w:rPr>
          <w:color w:val="000000" w:themeColor="text1"/>
        </w:rPr>
        <w:t xml:space="preserve">Incluída/Alterada. Caso exista </w:t>
      </w:r>
      <w:proofErr w:type="spellStart"/>
      <w:r w:rsidRPr="00F81208">
        <w:rPr>
          <w:color w:val="000000" w:themeColor="text1"/>
        </w:rPr>
        <w:t>SubAtividade</w:t>
      </w:r>
      <w:proofErr w:type="spellEnd"/>
      <w:r w:rsidRPr="00F81208">
        <w:rPr>
          <w:color w:val="000000" w:themeColor="text1"/>
        </w:rPr>
        <w:t xml:space="preserve"> com o mesmo nome/descrição, o sistema deve apenas </w:t>
      </w:r>
      <w:proofErr w:type="gramStart"/>
      <w:r w:rsidRPr="00F81208">
        <w:rPr>
          <w:color w:val="000000" w:themeColor="text1"/>
        </w:rPr>
        <w:t>alerta ,</w:t>
      </w:r>
      <w:proofErr w:type="gramEnd"/>
      <w:r w:rsidRPr="00F81208">
        <w:rPr>
          <w:color w:val="000000" w:themeColor="text1"/>
        </w:rPr>
        <w:t xml:space="preserve"> porém não deve bloquear/impedir inclusão de atividades com o mesmo nome/descrição.</w:t>
      </w:r>
      <w:r w:rsidRPr="00F81208">
        <w:rPr>
          <w:color w:val="31849B" w:themeColor="accent5" w:themeShade="BF"/>
        </w:rPr>
        <w:t xml:space="preserve"> [</w:t>
      </w:r>
      <w:r w:rsidRPr="00F81208">
        <w:rPr>
          <w:color w:val="31849B" w:themeColor="accent5" w:themeShade="BF"/>
        </w:rPr>
        <w:fldChar w:fldCharType="begin"/>
      </w:r>
      <w:r w:rsidRPr="00F81208">
        <w:rPr>
          <w:color w:val="31849B" w:themeColor="accent5" w:themeShade="BF"/>
        </w:rPr>
        <w:instrText xml:space="preserve"> REF _Ref15914706 \r \h  \* MERGEFORMAT </w:instrText>
      </w:r>
      <w:r w:rsidRPr="00F81208">
        <w:rPr>
          <w:color w:val="31849B" w:themeColor="accent5" w:themeShade="BF"/>
        </w:rPr>
      </w:r>
      <w:r w:rsidRPr="00F81208">
        <w:rPr>
          <w:color w:val="31849B" w:themeColor="accent5" w:themeShade="BF"/>
        </w:rPr>
        <w:fldChar w:fldCharType="separate"/>
      </w:r>
      <w:r w:rsidRPr="00F81208">
        <w:rPr>
          <w:color w:val="31849B" w:themeColor="accent5" w:themeShade="BF"/>
        </w:rPr>
        <w:t>ME022</w:t>
      </w:r>
      <w:r w:rsidRPr="00F81208">
        <w:rPr>
          <w:color w:val="31849B" w:themeColor="accent5" w:themeShade="BF"/>
        </w:rPr>
        <w:fldChar w:fldCharType="end"/>
      </w:r>
      <w:r w:rsidRPr="00F81208">
        <w:rPr>
          <w:color w:val="31849B" w:themeColor="accent5" w:themeShade="BF"/>
        </w:rPr>
        <w:t xml:space="preserve">] </w:t>
      </w:r>
      <w:r w:rsidRPr="00F81208">
        <w:rPr>
          <w:color w:val="000000" w:themeColor="text1"/>
        </w:rPr>
        <w:t>O sistema deve destacar a borda de vermelho, das subatividades com o mesmo nome.</w:t>
      </w:r>
    </w:p>
    <w:p w14:paraId="72979678" w14:textId="77777777" w:rsidR="00C45F31" w:rsidRDefault="00C45F31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color w:val="31849B" w:themeColor="accent5" w:themeShade="BF"/>
        </w:rPr>
      </w:pPr>
    </w:p>
    <w:p w14:paraId="7F48AD27" w14:textId="77777777" w:rsidR="009208C2" w:rsidRPr="00AC4C3E" w:rsidRDefault="009208C2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color w:val="31849B" w:themeColor="accent5" w:themeShade="BF"/>
        </w:rPr>
      </w:pPr>
    </w:p>
    <w:p w14:paraId="4A873ABE" w14:textId="73EC6B44" w:rsidR="00A159C6" w:rsidRPr="00AC4C3E" w:rsidRDefault="00A159C6" w:rsidP="00A159C6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  <w:rPr>
          <w:b/>
          <w:u w:val="single"/>
        </w:rPr>
      </w:pPr>
      <w:bookmarkStart w:id="40" w:name="_Ref13847062"/>
      <w:r w:rsidRPr="00AC4C3E">
        <w:rPr>
          <w:b/>
          <w:u w:val="single"/>
        </w:rPr>
        <w:t xml:space="preserve">Excluir Atividade e </w:t>
      </w:r>
      <w:proofErr w:type="spellStart"/>
      <w:r w:rsidRPr="00AC4C3E">
        <w:rPr>
          <w:b/>
          <w:u w:val="single"/>
        </w:rPr>
        <w:t>SubAtividade</w:t>
      </w:r>
      <w:proofErr w:type="spellEnd"/>
      <w:r w:rsidRPr="00AC4C3E">
        <w:rPr>
          <w:b/>
          <w:u w:val="single"/>
        </w:rPr>
        <w:t>:</w:t>
      </w:r>
      <w:bookmarkEnd w:id="40"/>
    </w:p>
    <w:p w14:paraId="3730A6BD" w14:textId="4E0BECAB" w:rsidR="00AA0825" w:rsidRPr="00AC4C3E" w:rsidRDefault="00ED0567" w:rsidP="00B167D4">
      <w:pPr>
        <w:pStyle w:val="PargrafodaLista"/>
        <w:widowControl/>
        <w:numPr>
          <w:ilvl w:val="1"/>
          <w:numId w:val="15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AC4C3E">
        <w:lastRenderedPageBreak/>
        <w:t>O</w:t>
      </w:r>
      <w:r w:rsidR="00647AFE" w:rsidRPr="00AC4C3E">
        <w:t xml:space="preserve"> sistema deve permitir excluir uma</w:t>
      </w:r>
      <w:r w:rsidRPr="00AC4C3E">
        <w:t xml:space="preserve"> </w:t>
      </w:r>
      <w:r w:rsidR="00647AFE" w:rsidRPr="00AC4C3E">
        <w:t>A</w:t>
      </w:r>
      <w:r w:rsidRPr="00AC4C3E">
        <w:t>tividade e</w:t>
      </w:r>
      <w:r w:rsidR="00647AFE" w:rsidRPr="00AC4C3E">
        <w:t>/ou uma</w:t>
      </w:r>
      <w:r w:rsidRPr="00AC4C3E">
        <w:t xml:space="preserve"> </w:t>
      </w:r>
      <w:proofErr w:type="spellStart"/>
      <w:r w:rsidRPr="00AC4C3E">
        <w:t>SubAtividade</w:t>
      </w:r>
      <w:proofErr w:type="spellEnd"/>
      <w:r w:rsidR="00AA0825" w:rsidRPr="00AC4C3E">
        <w:t xml:space="preserve">, quando a situação estiver igual a “Em </w:t>
      </w:r>
      <w:r w:rsidR="007B018F" w:rsidRPr="00AC4C3E">
        <w:t>Preenchimento</w:t>
      </w:r>
      <w:r w:rsidR="00AA0825" w:rsidRPr="00AC4C3E">
        <w:t>”.</w:t>
      </w:r>
    </w:p>
    <w:p w14:paraId="7EADF060" w14:textId="7AB898C1" w:rsidR="005B3A58" w:rsidRPr="00AC4C3E" w:rsidRDefault="005B3A58" w:rsidP="00B167D4">
      <w:pPr>
        <w:pStyle w:val="PargrafodaLista"/>
        <w:widowControl/>
        <w:numPr>
          <w:ilvl w:val="1"/>
          <w:numId w:val="15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AC4C3E">
        <w:t xml:space="preserve">Caso esteja com status </w:t>
      </w:r>
      <w:r w:rsidRPr="007E3F83">
        <w:t>igual a “</w:t>
      </w:r>
      <w:r w:rsidR="007E3F83" w:rsidRPr="007E3F83">
        <w:t>Calendário Concluído</w:t>
      </w:r>
      <w:r w:rsidRPr="007E3F83">
        <w:t>”</w:t>
      </w:r>
      <w:r w:rsidRPr="00AC4C3E">
        <w:t xml:space="preserve"> ou “Inativo”, o sistema não deve exibir a opção de excluir das Atividade e Sub Atividades.</w:t>
      </w:r>
    </w:p>
    <w:p w14:paraId="65877D4A" w14:textId="138073F5" w:rsidR="00ED0567" w:rsidRPr="00AC4C3E" w:rsidRDefault="00ED0567" w:rsidP="00B167D4">
      <w:pPr>
        <w:pStyle w:val="PargrafodaLista"/>
        <w:widowControl/>
        <w:numPr>
          <w:ilvl w:val="1"/>
          <w:numId w:val="15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AC4C3E">
        <w:t>Caso o ator exclua uma atividade principal, o sistema deve excluir as suas atividades secundárias</w:t>
      </w:r>
      <w:r w:rsidR="00A268A3" w:rsidRPr="00AC4C3E">
        <w:t xml:space="preserve"> </w:t>
      </w:r>
      <w:r w:rsidR="00647AFE" w:rsidRPr="00AC4C3E">
        <w:t>(sub atividades)</w:t>
      </w:r>
      <w:r w:rsidR="004C00BD" w:rsidRPr="00AC4C3E">
        <w:t xml:space="preserve"> e permanecer com o campo da Atividade Principal em branco</w:t>
      </w:r>
      <w:r w:rsidR="00647AFE" w:rsidRPr="00AC4C3E">
        <w:t>, caso exista uma Atividade após a Atividade que será excluída.</w:t>
      </w:r>
    </w:p>
    <w:p w14:paraId="3968700A" w14:textId="7760C222" w:rsidR="00647AFE" w:rsidRPr="00AC4C3E" w:rsidRDefault="00647AFE" w:rsidP="00B167D4">
      <w:pPr>
        <w:pStyle w:val="PargrafodaLista"/>
        <w:widowControl/>
        <w:numPr>
          <w:ilvl w:val="1"/>
          <w:numId w:val="15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AC4C3E">
        <w:t xml:space="preserve">Caso não exista atividade após, o sistema deve </w:t>
      </w:r>
      <w:r w:rsidR="00A268A3" w:rsidRPr="00AC4C3E">
        <w:t xml:space="preserve">excluir </w:t>
      </w:r>
      <w:r w:rsidRPr="00AC4C3E">
        <w:t>a grid e não</w:t>
      </w:r>
      <w:r w:rsidR="00A268A3" w:rsidRPr="00AC4C3E">
        <w:t xml:space="preserve"> deve</w:t>
      </w:r>
      <w:r w:rsidRPr="00AC4C3E">
        <w:t xml:space="preserve"> exibi-la na tela. </w:t>
      </w:r>
    </w:p>
    <w:p w14:paraId="778272EB" w14:textId="4A27C81E" w:rsidR="007E507D" w:rsidRPr="000F6B78" w:rsidRDefault="007E507D" w:rsidP="00B167D4">
      <w:pPr>
        <w:pStyle w:val="PargrafodaLista"/>
        <w:widowControl/>
        <w:numPr>
          <w:ilvl w:val="1"/>
          <w:numId w:val="15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AC4C3E">
        <w:t xml:space="preserve">Ao excluir uma Atividade, o sistema deve exibir </w:t>
      </w:r>
      <w:proofErr w:type="spellStart"/>
      <w:r w:rsidRPr="00AC4C3E">
        <w:t>mensagem</w:t>
      </w:r>
      <w:proofErr w:type="spellEnd"/>
      <w:r w:rsidRPr="000F6B78">
        <w:t xml:space="preserve"> </w:t>
      </w:r>
      <w:r w:rsidRPr="000F6B78">
        <w:rPr>
          <w:color w:val="31849B" w:themeColor="accent5" w:themeShade="BF"/>
        </w:rPr>
        <w:t>[</w:t>
      </w:r>
      <w:r w:rsidR="001E7F22" w:rsidRPr="000F6B78">
        <w:rPr>
          <w:color w:val="31849B" w:themeColor="accent5" w:themeShade="BF"/>
        </w:rPr>
        <w:fldChar w:fldCharType="begin"/>
      </w:r>
      <w:r w:rsidR="001E7F22" w:rsidRPr="000F6B78">
        <w:rPr>
          <w:color w:val="31849B" w:themeColor="accent5" w:themeShade="BF"/>
        </w:rPr>
        <w:instrText xml:space="preserve"> REF _Ref14709545 \r \h </w:instrText>
      </w:r>
      <w:r w:rsidR="000F6B78">
        <w:rPr>
          <w:color w:val="31849B" w:themeColor="accent5" w:themeShade="BF"/>
        </w:rPr>
        <w:instrText xml:space="preserve"> \* MERGEFORMAT </w:instrText>
      </w:r>
      <w:r w:rsidR="001E7F22" w:rsidRPr="000F6B78">
        <w:rPr>
          <w:color w:val="31849B" w:themeColor="accent5" w:themeShade="BF"/>
        </w:rPr>
      </w:r>
      <w:r w:rsidR="001E7F22" w:rsidRPr="000F6B78">
        <w:rPr>
          <w:color w:val="31849B" w:themeColor="accent5" w:themeShade="BF"/>
        </w:rPr>
        <w:fldChar w:fldCharType="separate"/>
      </w:r>
      <w:r w:rsidR="001E7F22" w:rsidRPr="000F6B78">
        <w:rPr>
          <w:color w:val="31849B" w:themeColor="accent5" w:themeShade="BF"/>
        </w:rPr>
        <w:t>ME</w:t>
      </w:r>
      <w:proofErr w:type="gramStart"/>
      <w:r w:rsidR="001E7F22" w:rsidRPr="000F6B78">
        <w:rPr>
          <w:color w:val="31849B" w:themeColor="accent5" w:themeShade="BF"/>
        </w:rPr>
        <w:t>018</w:t>
      </w:r>
      <w:r w:rsidR="001E7F22" w:rsidRPr="000F6B78">
        <w:rPr>
          <w:color w:val="31849B" w:themeColor="accent5" w:themeShade="BF"/>
        </w:rPr>
        <w:fldChar w:fldCharType="end"/>
      </w:r>
      <w:r w:rsidR="001E7F22" w:rsidRPr="000F6B78">
        <w:rPr>
          <w:color w:val="31849B" w:themeColor="accent5" w:themeShade="BF"/>
        </w:rPr>
        <w:t xml:space="preserve"> ]</w:t>
      </w:r>
      <w:proofErr w:type="gramEnd"/>
      <w:r w:rsidR="001E7F22" w:rsidRPr="000F6B78">
        <w:t xml:space="preserve"> </w:t>
      </w:r>
    </w:p>
    <w:p w14:paraId="5EC3CD67" w14:textId="733515A4" w:rsidR="001E7F22" w:rsidRPr="000F6B78" w:rsidRDefault="001E7F22" w:rsidP="001E7F22">
      <w:pPr>
        <w:pStyle w:val="PargrafodaLista"/>
        <w:widowControl/>
        <w:numPr>
          <w:ilvl w:val="1"/>
          <w:numId w:val="15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0F6B78">
        <w:t xml:space="preserve">Ao excluir uma Sub Atividade, o sistema deve exibir </w:t>
      </w:r>
      <w:proofErr w:type="spellStart"/>
      <w:r w:rsidRPr="000F6B78">
        <w:t>mensagem</w:t>
      </w:r>
      <w:proofErr w:type="spellEnd"/>
      <w:r w:rsidRPr="000F6B78">
        <w:t xml:space="preserve"> </w:t>
      </w:r>
      <w:r w:rsidRPr="000F6B78">
        <w:rPr>
          <w:color w:val="31849B" w:themeColor="accent5" w:themeShade="BF"/>
        </w:rPr>
        <w:t>[</w:t>
      </w:r>
      <w:r w:rsidRPr="000F6B78">
        <w:rPr>
          <w:color w:val="31849B" w:themeColor="accent5" w:themeShade="BF"/>
        </w:rPr>
        <w:fldChar w:fldCharType="begin"/>
      </w:r>
      <w:r w:rsidRPr="000F6B78">
        <w:rPr>
          <w:color w:val="31849B" w:themeColor="accent5" w:themeShade="BF"/>
        </w:rPr>
        <w:instrText xml:space="preserve"> REF _Ref14709549 \r \h </w:instrText>
      </w:r>
      <w:r w:rsidR="000F6B78">
        <w:rPr>
          <w:color w:val="31849B" w:themeColor="accent5" w:themeShade="BF"/>
        </w:rPr>
        <w:instrText xml:space="preserve"> \* MERGEFORMAT </w:instrText>
      </w:r>
      <w:r w:rsidRPr="000F6B78">
        <w:rPr>
          <w:color w:val="31849B" w:themeColor="accent5" w:themeShade="BF"/>
        </w:rPr>
      </w:r>
      <w:r w:rsidRPr="000F6B78">
        <w:rPr>
          <w:color w:val="31849B" w:themeColor="accent5" w:themeShade="BF"/>
        </w:rPr>
        <w:fldChar w:fldCharType="separate"/>
      </w:r>
      <w:r w:rsidRPr="000F6B78">
        <w:rPr>
          <w:color w:val="31849B" w:themeColor="accent5" w:themeShade="BF"/>
        </w:rPr>
        <w:t>ME019</w:t>
      </w:r>
      <w:r w:rsidRPr="000F6B78">
        <w:rPr>
          <w:color w:val="31849B" w:themeColor="accent5" w:themeShade="BF"/>
        </w:rPr>
        <w:fldChar w:fldCharType="end"/>
      </w:r>
      <w:r w:rsidRPr="000F6B78">
        <w:rPr>
          <w:color w:val="31849B" w:themeColor="accent5" w:themeShade="BF"/>
        </w:rPr>
        <w:t>]</w:t>
      </w:r>
    </w:p>
    <w:p w14:paraId="54C3AAAD" w14:textId="6716776F" w:rsidR="008C39FF" w:rsidRPr="00691260" w:rsidRDefault="008C39FF" w:rsidP="00B167D4">
      <w:pPr>
        <w:pStyle w:val="PargrafodaLista"/>
        <w:numPr>
          <w:ilvl w:val="0"/>
          <w:numId w:val="26"/>
        </w:numPr>
        <w:spacing w:before="60" w:after="60"/>
        <w:ind w:left="993" w:hanging="426"/>
        <w:jc w:val="both"/>
      </w:pPr>
      <w:r w:rsidRPr="00691260">
        <w:t>O sistema deve registrar uma trilha de auditoria contendo a ação executada (incluir, alterar</w:t>
      </w:r>
      <w:r>
        <w:t xml:space="preserve"> e excluir</w:t>
      </w:r>
      <w:r w:rsidRPr="00691260">
        <w:t>), a identificação da funcionalidade, a data e hora da ocorrência</w:t>
      </w:r>
      <w:r>
        <w:t xml:space="preserve"> e </w:t>
      </w:r>
      <w:r w:rsidRPr="00691260">
        <w:t>a identificação do ator; permitindo assim que todas as informações estarão disponíveis para a consulta através da aba Histórico.</w:t>
      </w:r>
    </w:p>
    <w:p w14:paraId="1AFEF750" w14:textId="77777777" w:rsidR="00980870" w:rsidRDefault="00980870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6903117D" w14:textId="3D21C1AA" w:rsidR="004C00BD" w:rsidRDefault="004C00BD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  <w:r w:rsidRPr="002602AD">
        <w:rPr>
          <w:b/>
          <w:u w:val="single"/>
        </w:rPr>
        <w:t>Ex</w:t>
      </w:r>
      <w:r w:rsidR="00647AFE" w:rsidRPr="002602AD">
        <w:rPr>
          <w:b/>
          <w:u w:val="single"/>
        </w:rPr>
        <w:t>1</w:t>
      </w:r>
      <w:r>
        <w:t>: Foi criada as atividades 1, 2 e 3.</w:t>
      </w:r>
    </w:p>
    <w:p w14:paraId="2CC87435" w14:textId="0F9084BF" w:rsidR="00ED0567" w:rsidRDefault="004C00BD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  <w:r>
        <w:rPr>
          <w:noProof/>
        </w:rPr>
        <w:drawing>
          <wp:inline distT="0" distB="0" distL="0" distR="0" wp14:anchorId="3342130E" wp14:editId="1003B5AA">
            <wp:extent cx="3733800" cy="3215390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B1F6D" w14:textId="77777777" w:rsidR="00687DDC" w:rsidRDefault="00687DDC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211EDD7D" w14:textId="2E736F3A" w:rsidR="00ED0567" w:rsidRDefault="004C00BD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  <w:r>
        <w:t>Após criação o ator acionou a opção de exclusão da atividade 2</w:t>
      </w:r>
      <w:r w:rsidR="0060176A">
        <w:t>: O sistema exclui a atividade secundaria e limpa os campos da atividade principal.</w:t>
      </w:r>
    </w:p>
    <w:p w14:paraId="3823BBC8" w14:textId="5C5588BB" w:rsidR="00ED0567" w:rsidRDefault="004C00BD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  <w:r>
        <w:rPr>
          <w:noProof/>
        </w:rPr>
        <w:lastRenderedPageBreak/>
        <w:drawing>
          <wp:inline distT="0" distB="0" distL="0" distR="0" wp14:anchorId="44920D6C" wp14:editId="581DE54E">
            <wp:extent cx="3733882" cy="28575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088" cy="28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C791" w14:textId="77777777" w:rsidR="00687DDC" w:rsidRDefault="00687DDC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465BA78D" w14:textId="77777777" w:rsidR="00647AFE" w:rsidRDefault="00647AFE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3A4A6255" w14:textId="09F2119E" w:rsidR="00647AFE" w:rsidRDefault="00647AFE" w:rsidP="00647AFE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  <w:r w:rsidRPr="002602AD">
        <w:rPr>
          <w:b/>
          <w:u w:val="single"/>
        </w:rPr>
        <w:t>Ex2:</w:t>
      </w:r>
      <w:r>
        <w:t xml:space="preserve"> Foi criada as atividades 1, 2 e 3.</w:t>
      </w:r>
    </w:p>
    <w:p w14:paraId="66753A4C" w14:textId="77777777" w:rsidR="00647AFE" w:rsidRDefault="00647AFE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4DE7CA69" w14:textId="50CE6166" w:rsidR="00ED0567" w:rsidRDefault="00647AFE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  <w:r>
        <w:rPr>
          <w:noProof/>
        </w:rPr>
        <w:drawing>
          <wp:inline distT="0" distB="0" distL="0" distR="0" wp14:anchorId="187B6777" wp14:editId="513CF8CD">
            <wp:extent cx="3733800" cy="3215390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8" cy="326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2F4AA" w14:textId="77777777" w:rsidR="00373BFA" w:rsidRDefault="00373BFA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0690D4E9" w14:textId="77777777" w:rsidR="00373BFA" w:rsidRDefault="00373BFA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504D076B" w14:textId="794B9749" w:rsidR="00ED0567" w:rsidRDefault="00647AFE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  <w:r>
        <w:t>Após criação o ator acionou a opção de exclusão da atividade 3: O sistema exclui a grid da atividade 3</w:t>
      </w:r>
      <w:r w:rsidR="0055074C">
        <w:t>.</w:t>
      </w:r>
    </w:p>
    <w:p w14:paraId="1E59E24E" w14:textId="77777777" w:rsidR="0055074C" w:rsidRDefault="0055074C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63F7BA43" w14:textId="30D2EC81" w:rsidR="0055074C" w:rsidRDefault="0055074C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  <w:r>
        <w:rPr>
          <w:noProof/>
        </w:rPr>
        <w:lastRenderedPageBreak/>
        <w:drawing>
          <wp:inline distT="0" distB="0" distL="0" distR="0" wp14:anchorId="79303CD7" wp14:editId="54941D19">
            <wp:extent cx="3714750" cy="2417536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204" cy="242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0B490" w14:textId="77777777" w:rsidR="00ED0567" w:rsidRDefault="00ED0567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b/>
          <w:u w:val="single"/>
        </w:rPr>
      </w:pPr>
    </w:p>
    <w:p w14:paraId="42DFB049" w14:textId="7FDBE2C8" w:rsidR="00436671" w:rsidRDefault="00370DEA" w:rsidP="00B167D4">
      <w:pPr>
        <w:pStyle w:val="PargrafodaLista"/>
        <w:widowControl/>
        <w:numPr>
          <w:ilvl w:val="1"/>
          <w:numId w:val="15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>Ao excluir uma subatividade, o</w:t>
      </w:r>
      <w:r w:rsidR="00436671">
        <w:t xml:space="preserve"> sistema deve verificar se existe uma subatividade após a que será excluída:</w:t>
      </w:r>
    </w:p>
    <w:p w14:paraId="0D27CFF4" w14:textId="6C1CCEEE" w:rsidR="00436671" w:rsidRDefault="00436671" w:rsidP="00B167D4">
      <w:pPr>
        <w:pStyle w:val="PargrafodaLista"/>
        <w:widowControl/>
        <w:numPr>
          <w:ilvl w:val="1"/>
          <w:numId w:val="15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 xml:space="preserve">Caso </w:t>
      </w:r>
      <w:r w:rsidRPr="00436671">
        <w:rPr>
          <w:u w:val="single"/>
        </w:rPr>
        <w:t>não</w:t>
      </w:r>
      <w:r>
        <w:t xml:space="preserve"> exista, o sistema deve excluir e não deve mais </w:t>
      </w:r>
      <w:proofErr w:type="spellStart"/>
      <w:r>
        <w:t>exibi-lá</w:t>
      </w:r>
      <w:proofErr w:type="spellEnd"/>
      <w:r>
        <w:t xml:space="preserve"> na tela.</w:t>
      </w:r>
    </w:p>
    <w:p w14:paraId="2AF052B8" w14:textId="283B6F82" w:rsidR="00436671" w:rsidRDefault="00436671" w:rsidP="00B167D4">
      <w:pPr>
        <w:pStyle w:val="PargrafodaLista"/>
        <w:widowControl/>
        <w:numPr>
          <w:ilvl w:val="1"/>
          <w:numId w:val="15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 xml:space="preserve">Caso exista, o sistema deve apenas limpar os campos da atividade excluída. </w:t>
      </w:r>
    </w:p>
    <w:p w14:paraId="161BF589" w14:textId="77777777" w:rsidR="001B3A05" w:rsidRDefault="001B3A05" w:rsidP="001B3A05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0860CB73" w14:textId="77777777" w:rsidR="005D55E0" w:rsidRDefault="005D55E0" w:rsidP="001B3A05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49A74982" w14:textId="698EB5D2" w:rsidR="001B3A05" w:rsidRPr="00952289" w:rsidRDefault="001B3A05" w:rsidP="001B3A05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r w:rsidRPr="00952289">
        <w:rPr>
          <w:b/>
          <w:u w:val="single"/>
        </w:rPr>
        <w:t>“Barra de Progresso”</w:t>
      </w:r>
    </w:p>
    <w:p w14:paraId="31BBD7AB" w14:textId="56CDE19B" w:rsidR="001B3A05" w:rsidRPr="00952289" w:rsidRDefault="001B3A05" w:rsidP="001B3A05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952289">
        <w:rPr>
          <w:color w:val="auto"/>
        </w:rPr>
        <w:t>O sistema deve exibir uma barra de processo, conforme as seguintes definições:</w:t>
      </w:r>
    </w:p>
    <w:p w14:paraId="213285A6" w14:textId="77777777" w:rsidR="00967E86" w:rsidRPr="007E1B20" w:rsidRDefault="00967E86" w:rsidP="00500ED2">
      <w:pPr>
        <w:pStyle w:val="PargrafodaLista"/>
        <w:rPr>
          <w:highlight w:val="yellow"/>
        </w:rPr>
      </w:pPr>
    </w:p>
    <w:p w14:paraId="3354E322" w14:textId="318745C5" w:rsidR="001B3A05" w:rsidRPr="00801896" w:rsidRDefault="001B3A05" w:rsidP="001E16D7">
      <w:pPr>
        <w:pStyle w:val="PargrafodaLista"/>
        <w:numPr>
          <w:ilvl w:val="1"/>
          <w:numId w:val="29"/>
        </w:numPr>
        <w:ind w:left="1418"/>
      </w:pPr>
      <w:r w:rsidRPr="00801896">
        <w:t>Ao preencher os dados do calendário e acionar a opção “</w:t>
      </w:r>
      <w:r w:rsidRPr="00801896">
        <w:rPr>
          <w:u w:val="single"/>
        </w:rPr>
        <w:t>Salvar</w:t>
      </w:r>
      <w:r w:rsidRPr="00801896">
        <w:t>”, o sistema deve exibir a barra de progresso com a informação: Cadastro Realizado</w:t>
      </w:r>
      <w:r w:rsidR="00EB33A4" w:rsidRPr="00801896">
        <w:t>; (azul)</w:t>
      </w:r>
      <w:r w:rsidR="00801896" w:rsidRPr="00801896">
        <w:t xml:space="preserve"> </w:t>
      </w:r>
      <w:r w:rsidR="00801896" w:rsidRPr="00801896">
        <w:rPr>
          <w:color w:val="31849B" w:themeColor="accent5" w:themeShade="BF"/>
        </w:rPr>
        <w:t>[</w:t>
      </w:r>
      <w:r w:rsidR="00801896" w:rsidRPr="00801896">
        <w:rPr>
          <w:color w:val="31849B" w:themeColor="accent5" w:themeShade="BF"/>
        </w:rPr>
        <w:fldChar w:fldCharType="begin"/>
      </w:r>
      <w:r w:rsidR="00801896" w:rsidRPr="00801896">
        <w:rPr>
          <w:color w:val="31849B" w:themeColor="accent5" w:themeShade="BF"/>
        </w:rPr>
        <w:instrText xml:space="preserve"> REF _Ref13659422 \r \h </w:instrText>
      </w:r>
      <w:r w:rsidR="00801896">
        <w:rPr>
          <w:color w:val="31849B" w:themeColor="accent5" w:themeShade="BF"/>
        </w:rPr>
        <w:instrText xml:space="preserve"> \* MERGEFORMAT </w:instrText>
      </w:r>
      <w:r w:rsidR="00801896" w:rsidRPr="00801896">
        <w:rPr>
          <w:color w:val="31849B" w:themeColor="accent5" w:themeShade="BF"/>
        </w:rPr>
      </w:r>
      <w:r w:rsidR="00801896" w:rsidRPr="00801896">
        <w:rPr>
          <w:color w:val="31849B" w:themeColor="accent5" w:themeShade="BF"/>
        </w:rPr>
        <w:fldChar w:fldCharType="separate"/>
      </w:r>
      <w:r w:rsidR="00801896" w:rsidRPr="00801896">
        <w:rPr>
          <w:color w:val="31849B" w:themeColor="accent5" w:themeShade="BF"/>
        </w:rPr>
        <w:t>1.2</w:t>
      </w:r>
      <w:r w:rsidR="00801896" w:rsidRPr="00801896">
        <w:rPr>
          <w:color w:val="31849B" w:themeColor="accent5" w:themeShade="BF"/>
        </w:rPr>
        <w:fldChar w:fldCharType="end"/>
      </w:r>
      <w:r w:rsidR="00801896" w:rsidRPr="00801896">
        <w:rPr>
          <w:color w:val="31849B" w:themeColor="accent5" w:themeShade="BF"/>
        </w:rPr>
        <w:t>]</w:t>
      </w:r>
    </w:p>
    <w:p w14:paraId="1B8AD0EC" w14:textId="0CD9B3C2" w:rsidR="001B3A05" w:rsidRDefault="00E42F36" w:rsidP="00505392">
      <w:pPr>
        <w:pStyle w:val="PargrafodaLista"/>
        <w:ind w:left="709"/>
      </w:pPr>
      <w:r>
        <w:rPr>
          <w:noProof/>
        </w:rPr>
        <w:drawing>
          <wp:inline distT="0" distB="0" distL="0" distR="0" wp14:anchorId="44C4F23B" wp14:editId="3F25166A">
            <wp:extent cx="5760720" cy="2743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A5170" w14:textId="77777777" w:rsidR="001B3A05" w:rsidRDefault="001B3A05" w:rsidP="00500ED2">
      <w:pPr>
        <w:pStyle w:val="PargrafodaLista"/>
      </w:pPr>
    </w:p>
    <w:p w14:paraId="44EE1F00" w14:textId="64AD458A" w:rsidR="001B3A05" w:rsidRPr="004B21A3" w:rsidRDefault="001B3A05" w:rsidP="001E16D7">
      <w:pPr>
        <w:pStyle w:val="PargrafodaLista"/>
        <w:numPr>
          <w:ilvl w:val="1"/>
          <w:numId w:val="29"/>
        </w:numPr>
        <w:ind w:left="1418"/>
        <w:rPr>
          <w:color w:val="auto"/>
        </w:rPr>
      </w:pPr>
      <w:r w:rsidRPr="004B21A3">
        <w:rPr>
          <w:color w:val="auto"/>
        </w:rPr>
        <w:t>Ao preencher os dados da(s) Atividade(s) e/ou Subatividade(s) e acionar a opção “</w:t>
      </w:r>
      <w:r w:rsidRPr="004B21A3">
        <w:rPr>
          <w:color w:val="auto"/>
          <w:u w:val="single"/>
        </w:rPr>
        <w:t>Salvar</w:t>
      </w:r>
      <w:r w:rsidRPr="004B21A3">
        <w:rPr>
          <w:color w:val="auto"/>
        </w:rPr>
        <w:t xml:space="preserve">”, o sistema deve exibir a barra de progresso com a informação: </w:t>
      </w:r>
      <w:r w:rsidR="00EB33A4" w:rsidRPr="004B21A3">
        <w:rPr>
          <w:color w:val="auto"/>
        </w:rPr>
        <w:t>Atividade(s) Definidas; (amarelo)</w:t>
      </w:r>
      <w:r w:rsidR="00801896" w:rsidRPr="004B21A3">
        <w:rPr>
          <w:color w:val="auto"/>
        </w:rPr>
        <w:t xml:space="preserve"> </w:t>
      </w:r>
      <w:r w:rsidR="00801896" w:rsidRPr="004B21A3">
        <w:rPr>
          <w:color w:val="31849B" w:themeColor="accent5" w:themeShade="BF"/>
        </w:rPr>
        <w:t>[</w:t>
      </w:r>
      <w:r w:rsidR="00801896" w:rsidRPr="004B21A3">
        <w:rPr>
          <w:color w:val="31849B" w:themeColor="accent5" w:themeShade="BF"/>
        </w:rPr>
        <w:fldChar w:fldCharType="begin"/>
      </w:r>
      <w:r w:rsidR="00801896" w:rsidRPr="004B21A3">
        <w:rPr>
          <w:color w:val="31849B" w:themeColor="accent5" w:themeShade="BF"/>
        </w:rPr>
        <w:instrText xml:space="preserve"> REF _Ref13846110 \r \h </w:instrText>
      </w:r>
      <w:r w:rsidR="00801896" w:rsidRPr="004B21A3">
        <w:rPr>
          <w:color w:val="31849B" w:themeColor="accent5" w:themeShade="BF"/>
        </w:rPr>
      </w:r>
      <w:r w:rsidR="00801896" w:rsidRPr="004B21A3">
        <w:rPr>
          <w:color w:val="31849B" w:themeColor="accent5" w:themeShade="BF"/>
        </w:rPr>
        <w:fldChar w:fldCharType="separate"/>
      </w:r>
      <w:r w:rsidR="00801896" w:rsidRPr="004B21A3">
        <w:rPr>
          <w:color w:val="31849B" w:themeColor="accent5" w:themeShade="BF"/>
        </w:rPr>
        <w:t>1.5</w:t>
      </w:r>
      <w:r w:rsidR="00801896" w:rsidRPr="004B21A3">
        <w:rPr>
          <w:color w:val="31849B" w:themeColor="accent5" w:themeShade="BF"/>
        </w:rPr>
        <w:fldChar w:fldCharType="end"/>
      </w:r>
      <w:r w:rsidR="00801896" w:rsidRPr="004B21A3">
        <w:rPr>
          <w:color w:val="31849B" w:themeColor="accent5" w:themeShade="BF"/>
        </w:rPr>
        <w:t>]</w:t>
      </w:r>
    </w:p>
    <w:p w14:paraId="339C7BF7" w14:textId="4262E446" w:rsidR="00EB33A4" w:rsidRDefault="00E42F36" w:rsidP="00EB33A4">
      <w:pPr>
        <w:pStyle w:val="PargrafodaLista"/>
        <w:ind w:left="709"/>
      </w:pPr>
      <w:r>
        <w:rPr>
          <w:noProof/>
        </w:rPr>
        <w:drawing>
          <wp:inline distT="0" distB="0" distL="0" distR="0" wp14:anchorId="0F9FB9CD" wp14:editId="18E27302">
            <wp:extent cx="5753100" cy="2571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63A0E" w14:textId="77777777" w:rsidR="001B3A05" w:rsidRDefault="001B3A05" w:rsidP="00500ED2">
      <w:pPr>
        <w:pStyle w:val="PargrafodaLista"/>
      </w:pPr>
    </w:p>
    <w:p w14:paraId="349D6518" w14:textId="2A2B95D3" w:rsidR="00505392" w:rsidRDefault="00505392" w:rsidP="001E16D7">
      <w:pPr>
        <w:pStyle w:val="PargrafodaLista"/>
        <w:numPr>
          <w:ilvl w:val="1"/>
          <w:numId w:val="29"/>
        </w:numPr>
        <w:ind w:left="1418"/>
      </w:pPr>
      <w:r>
        <w:t xml:space="preserve">Ao preencher os dados da </w:t>
      </w:r>
      <w:r w:rsidRPr="00801896">
        <w:rPr>
          <w:u w:val="single"/>
        </w:rPr>
        <w:t>Aba Prazo</w:t>
      </w:r>
      <w:r>
        <w:t xml:space="preserve"> e acionar a opção “</w:t>
      </w:r>
      <w:r w:rsidRPr="001B3A05">
        <w:rPr>
          <w:u w:val="single"/>
        </w:rPr>
        <w:t>Salvar</w:t>
      </w:r>
      <w:r>
        <w:t>”, o sistema deve exibir a barra de progresso com a informação: Prazo(s) Definido(s); (verde)</w:t>
      </w:r>
    </w:p>
    <w:p w14:paraId="651F9A77" w14:textId="011E5096" w:rsidR="00505392" w:rsidRDefault="00E42F36" w:rsidP="00505392">
      <w:pPr>
        <w:pStyle w:val="PargrafodaLista"/>
        <w:ind w:left="709"/>
      </w:pPr>
      <w:r>
        <w:rPr>
          <w:noProof/>
        </w:rPr>
        <w:drawing>
          <wp:inline distT="0" distB="0" distL="0" distR="0" wp14:anchorId="411CFA15" wp14:editId="7A073237">
            <wp:extent cx="5753100" cy="2381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3201" w14:textId="77777777" w:rsidR="001B3A05" w:rsidRDefault="001B3A05" w:rsidP="00500ED2">
      <w:pPr>
        <w:pStyle w:val="PargrafodaLista"/>
      </w:pPr>
    </w:p>
    <w:p w14:paraId="35125227" w14:textId="7EE6A147" w:rsidR="00505392" w:rsidRDefault="00505392" w:rsidP="001E16D7">
      <w:pPr>
        <w:pStyle w:val="PargrafodaLista"/>
        <w:numPr>
          <w:ilvl w:val="1"/>
          <w:numId w:val="29"/>
        </w:numPr>
        <w:ind w:left="1418"/>
      </w:pPr>
      <w:r>
        <w:t xml:space="preserve">Ao acionar a opção “Concluir” na </w:t>
      </w:r>
      <w:r w:rsidR="00801896" w:rsidRPr="00801896">
        <w:rPr>
          <w:u w:val="single"/>
        </w:rPr>
        <w:t>A</w:t>
      </w:r>
      <w:r w:rsidRPr="00801896">
        <w:rPr>
          <w:u w:val="single"/>
        </w:rPr>
        <w:t>ba Prazo</w:t>
      </w:r>
      <w:r>
        <w:t>, o sistema deve exibir a barra de progresso com a informação: Calendário Concluído; (vermelho)</w:t>
      </w:r>
    </w:p>
    <w:p w14:paraId="4F1A632C" w14:textId="5124617B" w:rsidR="00505392" w:rsidRDefault="00E42F36" w:rsidP="006964C7">
      <w:pPr>
        <w:pStyle w:val="PargrafodaLista"/>
        <w:ind w:left="709"/>
      </w:pPr>
      <w:r>
        <w:rPr>
          <w:noProof/>
        </w:rPr>
        <w:drawing>
          <wp:inline distT="0" distB="0" distL="0" distR="0" wp14:anchorId="6367FD0C" wp14:editId="16658ECF">
            <wp:extent cx="5753100" cy="2190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09F77" w14:textId="77777777" w:rsidR="00505392" w:rsidRDefault="00505392" w:rsidP="00500ED2">
      <w:pPr>
        <w:pStyle w:val="PargrafodaLista"/>
      </w:pPr>
    </w:p>
    <w:p w14:paraId="27434148" w14:textId="77777777" w:rsidR="001B3A05" w:rsidRPr="009659B8" w:rsidRDefault="001B3A05" w:rsidP="00500ED2">
      <w:pPr>
        <w:pStyle w:val="PargrafodaLista"/>
      </w:pPr>
    </w:p>
    <w:p w14:paraId="375FC872" w14:textId="74150173" w:rsidR="004D2D70" w:rsidRPr="00952289" w:rsidRDefault="004D2D70" w:rsidP="00B569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41" w:name="_Ref13847081"/>
      <w:r w:rsidRPr="00952289">
        <w:t xml:space="preserve">Opção </w:t>
      </w:r>
      <w:r w:rsidRPr="00952289">
        <w:rPr>
          <w:b/>
          <w:u w:val="single"/>
        </w:rPr>
        <w:t>“</w:t>
      </w:r>
      <w:r w:rsidR="00CA2712" w:rsidRPr="00952289">
        <w:rPr>
          <w:b/>
          <w:u w:val="single"/>
        </w:rPr>
        <w:t>Avançar</w:t>
      </w:r>
      <w:r w:rsidRPr="00952289">
        <w:rPr>
          <w:b/>
          <w:u w:val="single"/>
        </w:rPr>
        <w:t>”</w:t>
      </w:r>
      <w:bookmarkEnd w:id="41"/>
    </w:p>
    <w:p w14:paraId="2E7DEF03" w14:textId="23EDD5CD" w:rsidR="009659B8" w:rsidRPr="00952289" w:rsidRDefault="009659B8" w:rsidP="00B167D4">
      <w:pPr>
        <w:pStyle w:val="PargrafodaLista"/>
        <w:widowControl/>
        <w:numPr>
          <w:ilvl w:val="1"/>
          <w:numId w:val="2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952289">
        <w:t xml:space="preserve">Ao acionar a opção </w:t>
      </w:r>
      <w:r w:rsidR="001D7A51" w:rsidRPr="00952289">
        <w:t>“Avançar”,</w:t>
      </w:r>
      <w:r w:rsidRPr="00952289">
        <w:t xml:space="preserve"> o sistema deve validar se todas as </w:t>
      </w:r>
      <w:r w:rsidR="001D7A51" w:rsidRPr="00952289">
        <w:t>Atividades</w:t>
      </w:r>
      <w:r w:rsidRPr="00952289">
        <w:t xml:space="preserve"> e </w:t>
      </w:r>
      <w:r w:rsidR="009239D4" w:rsidRPr="00952289">
        <w:t>Su</w:t>
      </w:r>
      <w:r w:rsidRPr="00952289">
        <w:t>batividade incluídas pelo ator foram preenchidas</w:t>
      </w:r>
      <w:r w:rsidR="001D7A51" w:rsidRPr="00952289">
        <w:t xml:space="preserve">, bem como, </w:t>
      </w:r>
      <w:r w:rsidR="009239D4" w:rsidRPr="00952289">
        <w:t xml:space="preserve">se </w:t>
      </w:r>
      <w:r w:rsidR="001D7A51" w:rsidRPr="00952289">
        <w:t>os campos obrigatórios for</w:t>
      </w:r>
      <w:r w:rsidR="009239D4" w:rsidRPr="00952289">
        <w:t>am</w:t>
      </w:r>
      <w:r w:rsidR="001D7A51" w:rsidRPr="00952289">
        <w:t xml:space="preserve"> </w:t>
      </w:r>
      <w:r w:rsidR="005D55E0">
        <w:t>preenchidos, caso estejam todas em acordo, o sistema deve salvar os dados e habilitar a Aba Prazo para edição.</w:t>
      </w:r>
    </w:p>
    <w:p w14:paraId="2B4BB156" w14:textId="3BC8EE1D" w:rsidR="004D2D70" w:rsidRPr="00952289" w:rsidRDefault="004D2D70" w:rsidP="00B167D4">
      <w:pPr>
        <w:pStyle w:val="PargrafodaLista"/>
        <w:widowControl/>
        <w:numPr>
          <w:ilvl w:val="1"/>
          <w:numId w:val="20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952289">
        <w:rPr>
          <w:color w:val="auto"/>
        </w:rPr>
        <w:lastRenderedPageBreak/>
        <w:t xml:space="preserve">Caso exista atividade ou subatividade sem preenchimento, o sistema deve exibir </w:t>
      </w:r>
      <w:proofErr w:type="spellStart"/>
      <w:r w:rsidRPr="00952289">
        <w:rPr>
          <w:color w:val="auto"/>
        </w:rPr>
        <w:t>mensagem</w:t>
      </w:r>
      <w:proofErr w:type="spellEnd"/>
      <w:r w:rsidRPr="00952289">
        <w:rPr>
          <w:color w:val="auto"/>
        </w:rPr>
        <w:t>;</w:t>
      </w:r>
      <w:r w:rsidRPr="00952289">
        <w:rPr>
          <w:color w:val="31849B" w:themeColor="accent5" w:themeShade="BF"/>
        </w:rPr>
        <w:t xml:space="preserve"> [</w:t>
      </w:r>
      <w:r w:rsidR="001F1EB0" w:rsidRPr="00952289">
        <w:rPr>
          <w:color w:val="31849B" w:themeColor="accent5" w:themeShade="BF"/>
        </w:rPr>
        <w:fldChar w:fldCharType="begin"/>
      </w:r>
      <w:r w:rsidR="001F1EB0" w:rsidRPr="00952289">
        <w:rPr>
          <w:color w:val="31849B" w:themeColor="accent5" w:themeShade="BF"/>
        </w:rPr>
        <w:instrText xml:space="preserve"> REF _Ref13647479 \r \h </w:instrText>
      </w:r>
      <w:r w:rsidR="007E1B20" w:rsidRPr="00952289">
        <w:rPr>
          <w:color w:val="31849B" w:themeColor="accent5" w:themeShade="BF"/>
        </w:rPr>
        <w:instrText xml:space="preserve"> \* MERGEFORMAT </w:instrText>
      </w:r>
      <w:r w:rsidR="001F1EB0" w:rsidRPr="00952289">
        <w:rPr>
          <w:color w:val="31849B" w:themeColor="accent5" w:themeShade="BF"/>
        </w:rPr>
      </w:r>
      <w:r w:rsidR="001F1EB0" w:rsidRPr="00952289">
        <w:rPr>
          <w:color w:val="31849B" w:themeColor="accent5" w:themeShade="BF"/>
        </w:rPr>
        <w:fldChar w:fldCharType="separate"/>
      </w:r>
      <w:r w:rsidR="001F1EB0" w:rsidRPr="00952289">
        <w:rPr>
          <w:color w:val="31849B" w:themeColor="accent5" w:themeShade="BF"/>
        </w:rPr>
        <w:t>ME03</w:t>
      </w:r>
      <w:r w:rsidR="001F1EB0" w:rsidRPr="00952289">
        <w:rPr>
          <w:color w:val="31849B" w:themeColor="accent5" w:themeShade="BF"/>
        </w:rPr>
        <w:fldChar w:fldCharType="end"/>
      </w:r>
      <w:r w:rsidRPr="00952289">
        <w:rPr>
          <w:color w:val="31849B" w:themeColor="accent5" w:themeShade="BF"/>
        </w:rPr>
        <w:t>]</w:t>
      </w:r>
    </w:p>
    <w:p w14:paraId="14D64BAB" w14:textId="266394BF" w:rsidR="001D7A51" w:rsidRPr="00952289" w:rsidRDefault="001D7A51" w:rsidP="00C6311D">
      <w:pPr>
        <w:pStyle w:val="PargrafodaLista"/>
        <w:widowControl/>
        <w:numPr>
          <w:ilvl w:val="1"/>
          <w:numId w:val="20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952289">
        <w:rPr>
          <w:color w:val="auto"/>
        </w:rPr>
        <w:t xml:space="preserve">Caso exista campos </w:t>
      </w:r>
      <w:r w:rsidR="009239D4" w:rsidRPr="00952289">
        <w:rPr>
          <w:color w:val="auto"/>
        </w:rPr>
        <w:t>obrigatórios</w:t>
      </w:r>
      <w:r w:rsidRPr="00952289">
        <w:rPr>
          <w:color w:val="auto"/>
        </w:rPr>
        <w:t xml:space="preserve"> sem preenchimento, o sistema deve exibir </w:t>
      </w:r>
      <w:proofErr w:type="spellStart"/>
      <w:r w:rsidRPr="00952289">
        <w:rPr>
          <w:color w:val="auto"/>
        </w:rPr>
        <w:t>mensagem</w:t>
      </w:r>
      <w:proofErr w:type="spellEnd"/>
      <w:r w:rsidRPr="00952289">
        <w:rPr>
          <w:color w:val="auto"/>
        </w:rPr>
        <w:t>;</w:t>
      </w:r>
      <w:r w:rsidRPr="00952289">
        <w:rPr>
          <w:color w:val="31849B" w:themeColor="accent5" w:themeShade="BF"/>
        </w:rPr>
        <w:t xml:space="preserve"> [</w:t>
      </w:r>
      <w:r w:rsidRPr="00952289">
        <w:rPr>
          <w:color w:val="31849B" w:themeColor="accent5" w:themeShade="BF"/>
        </w:rPr>
        <w:fldChar w:fldCharType="begin"/>
      </w:r>
      <w:r w:rsidRPr="00952289">
        <w:rPr>
          <w:color w:val="31849B" w:themeColor="accent5" w:themeShade="BF"/>
        </w:rPr>
        <w:instrText xml:space="preserve"> REF _Ref13663392 \r \h </w:instrText>
      </w:r>
      <w:r w:rsidR="007E1B20" w:rsidRPr="00952289">
        <w:rPr>
          <w:color w:val="31849B" w:themeColor="accent5" w:themeShade="BF"/>
        </w:rPr>
        <w:instrText xml:space="preserve"> \* MERGEFORMAT </w:instrText>
      </w:r>
      <w:r w:rsidRPr="00952289">
        <w:rPr>
          <w:color w:val="31849B" w:themeColor="accent5" w:themeShade="BF"/>
        </w:rPr>
      </w:r>
      <w:r w:rsidRPr="00952289">
        <w:rPr>
          <w:color w:val="31849B" w:themeColor="accent5" w:themeShade="BF"/>
        </w:rPr>
        <w:fldChar w:fldCharType="separate"/>
      </w:r>
      <w:r w:rsidRPr="00952289">
        <w:rPr>
          <w:color w:val="31849B" w:themeColor="accent5" w:themeShade="BF"/>
        </w:rPr>
        <w:t>ME07</w:t>
      </w:r>
      <w:r w:rsidRPr="00952289">
        <w:rPr>
          <w:color w:val="31849B" w:themeColor="accent5" w:themeShade="BF"/>
        </w:rPr>
        <w:fldChar w:fldCharType="end"/>
      </w:r>
      <w:r w:rsidRPr="00952289">
        <w:rPr>
          <w:color w:val="31849B" w:themeColor="accent5" w:themeShade="BF"/>
        </w:rPr>
        <w:t>]</w:t>
      </w:r>
      <w:r w:rsidRPr="00952289">
        <w:rPr>
          <w:color w:val="auto"/>
        </w:rPr>
        <w:t xml:space="preserve"> </w:t>
      </w:r>
    </w:p>
    <w:p w14:paraId="4EEB63C8" w14:textId="77777777" w:rsidR="004D2D70" w:rsidRPr="00952289" w:rsidRDefault="004D2D70" w:rsidP="004D2D70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5059D560" w14:textId="77777777" w:rsidR="00874C5C" w:rsidRPr="00952289" w:rsidRDefault="00874C5C" w:rsidP="00874C5C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r w:rsidRPr="00952289">
        <w:rPr>
          <w:b/>
          <w:u w:val="single"/>
        </w:rPr>
        <w:t>“Status”</w:t>
      </w:r>
    </w:p>
    <w:p w14:paraId="17F81FEB" w14:textId="2EBBAA5C" w:rsidR="00874C5C" w:rsidRPr="00952289" w:rsidRDefault="00874C5C" w:rsidP="00B167D4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952289">
        <w:rPr>
          <w:color w:val="auto"/>
        </w:rPr>
        <w:t xml:space="preserve">O sistema deve exibir 3 (três) </w:t>
      </w:r>
      <w:r w:rsidR="00866850" w:rsidRPr="00952289">
        <w:rPr>
          <w:color w:val="auto"/>
        </w:rPr>
        <w:t xml:space="preserve">status: </w:t>
      </w:r>
      <w:r w:rsidR="00866850" w:rsidRPr="00952289">
        <w:rPr>
          <w:color w:val="auto"/>
          <w:u w:val="single"/>
        </w:rPr>
        <w:t xml:space="preserve">Em </w:t>
      </w:r>
      <w:r w:rsidR="00001E55" w:rsidRPr="00952289">
        <w:rPr>
          <w:color w:val="auto"/>
          <w:u w:val="single"/>
        </w:rPr>
        <w:t>Preenchimento</w:t>
      </w:r>
      <w:r w:rsidR="00866850" w:rsidRPr="00952289">
        <w:rPr>
          <w:color w:val="auto"/>
        </w:rPr>
        <w:t xml:space="preserve">, </w:t>
      </w:r>
      <w:r w:rsidR="00001E55" w:rsidRPr="00952289">
        <w:rPr>
          <w:color w:val="auto"/>
          <w:u w:val="single"/>
        </w:rPr>
        <w:t xml:space="preserve">Calendário </w:t>
      </w:r>
      <w:r w:rsidR="00866850" w:rsidRPr="00952289">
        <w:rPr>
          <w:color w:val="auto"/>
          <w:u w:val="single"/>
        </w:rPr>
        <w:t>Concluíd</w:t>
      </w:r>
      <w:r w:rsidR="006D0426" w:rsidRPr="00952289">
        <w:rPr>
          <w:color w:val="auto"/>
          <w:u w:val="single"/>
        </w:rPr>
        <w:t>o</w:t>
      </w:r>
      <w:r w:rsidR="00866850" w:rsidRPr="00952289">
        <w:rPr>
          <w:color w:val="auto"/>
        </w:rPr>
        <w:t xml:space="preserve"> e </w:t>
      </w:r>
      <w:r w:rsidR="00866850" w:rsidRPr="00952289">
        <w:rPr>
          <w:color w:val="auto"/>
          <w:u w:val="single"/>
        </w:rPr>
        <w:t>Inativado</w:t>
      </w:r>
      <w:r w:rsidR="006D0426" w:rsidRPr="00952289">
        <w:rPr>
          <w:color w:val="auto"/>
        </w:rPr>
        <w:t>.</w:t>
      </w:r>
    </w:p>
    <w:p w14:paraId="215BA67C" w14:textId="130D7C07" w:rsidR="00874C5C" w:rsidRPr="00952289" w:rsidRDefault="00874C5C" w:rsidP="00B167D4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952289">
        <w:t xml:space="preserve">Após preencher os dados inicias do Calendário e acionar a opção “Salvar” </w:t>
      </w:r>
      <w:r w:rsidRPr="00952289">
        <w:rPr>
          <w:color w:val="31849B" w:themeColor="accent5" w:themeShade="BF"/>
        </w:rPr>
        <w:t>[</w:t>
      </w:r>
      <w:r w:rsidRPr="00952289">
        <w:rPr>
          <w:color w:val="31849B" w:themeColor="accent5" w:themeShade="BF"/>
        </w:rPr>
        <w:fldChar w:fldCharType="begin"/>
      </w:r>
      <w:r w:rsidRPr="00952289">
        <w:rPr>
          <w:color w:val="31849B" w:themeColor="accent5" w:themeShade="BF"/>
        </w:rPr>
        <w:instrText xml:space="preserve"> REF _Ref13757193 \r \h </w:instrText>
      </w:r>
      <w:r w:rsidR="00D84D60" w:rsidRPr="00952289">
        <w:rPr>
          <w:color w:val="31849B" w:themeColor="accent5" w:themeShade="BF"/>
        </w:rPr>
        <w:instrText xml:space="preserve"> \* MERGEFORMAT </w:instrText>
      </w:r>
      <w:r w:rsidRPr="00952289">
        <w:rPr>
          <w:color w:val="31849B" w:themeColor="accent5" w:themeShade="BF"/>
        </w:rPr>
      </w:r>
      <w:r w:rsidRPr="00952289">
        <w:rPr>
          <w:color w:val="31849B" w:themeColor="accent5" w:themeShade="BF"/>
        </w:rPr>
        <w:fldChar w:fldCharType="separate"/>
      </w:r>
      <w:r w:rsidRPr="00952289">
        <w:rPr>
          <w:color w:val="31849B" w:themeColor="accent5" w:themeShade="BF"/>
        </w:rPr>
        <w:t>1.1</w:t>
      </w:r>
      <w:r w:rsidRPr="00952289">
        <w:rPr>
          <w:color w:val="31849B" w:themeColor="accent5" w:themeShade="BF"/>
        </w:rPr>
        <w:fldChar w:fldCharType="end"/>
      </w:r>
      <w:r w:rsidRPr="00952289">
        <w:rPr>
          <w:color w:val="31849B" w:themeColor="accent5" w:themeShade="BF"/>
        </w:rPr>
        <w:t>]</w:t>
      </w:r>
      <w:r w:rsidRPr="00952289">
        <w:rPr>
          <w:color w:val="auto"/>
        </w:rPr>
        <w:t xml:space="preserve">, o sistema deve </w:t>
      </w:r>
      <w:r w:rsidR="00001E55" w:rsidRPr="00952289">
        <w:rPr>
          <w:color w:val="auto"/>
        </w:rPr>
        <w:t>alterar</w:t>
      </w:r>
      <w:r w:rsidRPr="00952289">
        <w:rPr>
          <w:color w:val="auto"/>
        </w:rPr>
        <w:t xml:space="preserve"> o status </w:t>
      </w:r>
      <w:r w:rsidR="00001E55" w:rsidRPr="00952289">
        <w:rPr>
          <w:color w:val="auto"/>
        </w:rPr>
        <w:t xml:space="preserve">para </w:t>
      </w:r>
      <w:r w:rsidRPr="00952289">
        <w:rPr>
          <w:color w:val="auto"/>
        </w:rPr>
        <w:t xml:space="preserve">“Em </w:t>
      </w:r>
      <w:r w:rsidR="00001E55" w:rsidRPr="00952289">
        <w:rPr>
          <w:color w:val="auto"/>
        </w:rPr>
        <w:t>Preenchimento</w:t>
      </w:r>
      <w:r w:rsidRPr="00952289">
        <w:rPr>
          <w:color w:val="auto"/>
        </w:rPr>
        <w:t>”;</w:t>
      </w:r>
    </w:p>
    <w:p w14:paraId="540EA37C" w14:textId="681D4F48" w:rsidR="00874C5C" w:rsidRPr="00952289" w:rsidRDefault="00874C5C" w:rsidP="00B167D4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952289">
        <w:rPr>
          <w:color w:val="auto"/>
        </w:rPr>
        <w:t>Ao acionar a opção “Concluir”, o sistema deve alterar o status para “</w:t>
      </w:r>
      <w:r w:rsidR="00001E55" w:rsidRPr="00952289">
        <w:rPr>
          <w:color w:val="auto"/>
        </w:rPr>
        <w:t xml:space="preserve">Calendário </w:t>
      </w:r>
      <w:r w:rsidRPr="00952289">
        <w:rPr>
          <w:color w:val="auto"/>
        </w:rPr>
        <w:t>Concluído”</w:t>
      </w:r>
      <w:r w:rsidR="00866850" w:rsidRPr="00952289">
        <w:rPr>
          <w:color w:val="auto"/>
        </w:rPr>
        <w:t>;</w:t>
      </w:r>
    </w:p>
    <w:p w14:paraId="0F35B465" w14:textId="0B25AB3C" w:rsidR="0017027F" w:rsidRPr="00952289" w:rsidRDefault="00866850" w:rsidP="0017027F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952289">
        <w:rPr>
          <w:color w:val="auto"/>
        </w:rPr>
        <w:t>Ao acionar a opção “Inativar Calendário”, o sistema deve alterar o status para “Inativado”.</w:t>
      </w:r>
    </w:p>
    <w:p w14:paraId="0141B217" w14:textId="0B25AB3C" w:rsidR="00874C5C" w:rsidRDefault="00874C5C" w:rsidP="004D2D70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41E93D01" w14:textId="2C51995C" w:rsidR="00EC6B89" w:rsidRDefault="00EC6B89" w:rsidP="00EC6B89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42" w:name="_Ref13847097"/>
      <w:r>
        <w:t xml:space="preserve">Opção </w:t>
      </w:r>
      <w:r w:rsidRPr="004D2D70">
        <w:rPr>
          <w:b/>
          <w:u w:val="single"/>
        </w:rPr>
        <w:t>“</w:t>
      </w:r>
      <w:r w:rsidR="007E1B20">
        <w:rPr>
          <w:b/>
          <w:u w:val="single"/>
        </w:rPr>
        <w:t>Ativar</w:t>
      </w:r>
      <w:r w:rsidR="00874C5C">
        <w:rPr>
          <w:b/>
          <w:u w:val="single"/>
        </w:rPr>
        <w:t xml:space="preserve"> </w:t>
      </w:r>
      <w:r w:rsidR="00BB4449">
        <w:rPr>
          <w:b/>
          <w:u w:val="single"/>
        </w:rPr>
        <w:t>Eleição</w:t>
      </w:r>
      <w:r w:rsidRPr="004D2D70">
        <w:rPr>
          <w:b/>
          <w:u w:val="single"/>
        </w:rPr>
        <w:t>”</w:t>
      </w:r>
      <w:bookmarkEnd w:id="42"/>
    </w:p>
    <w:p w14:paraId="16519131" w14:textId="558A10EE" w:rsidR="007E1B20" w:rsidRDefault="007E1B20" w:rsidP="00B167D4">
      <w:pPr>
        <w:pStyle w:val="PargrafodaLista"/>
        <w:widowControl/>
        <w:numPr>
          <w:ilvl w:val="0"/>
          <w:numId w:val="22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>
        <w:rPr>
          <w:color w:val="auto"/>
        </w:rPr>
        <w:t xml:space="preserve">O sistema deve exibir como valor default </w:t>
      </w:r>
      <w:r w:rsidR="00001E55">
        <w:rPr>
          <w:color w:val="auto"/>
        </w:rPr>
        <w:t xml:space="preserve">o valor </w:t>
      </w:r>
      <w:r>
        <w:rPr>
          <w:color w:val="auto"/>
        </w:rPr>
        <w:t>igual a “Ativado”.</w:t>
      </w:r>
      <w:r w:rsidR="00001E55">
        <w:rPr>
          <w:color w:val="auto"/>
        </w:rPr>
        <w:t xml:space="preserve"> </w:t>
      </w:r>
      <w:r w:rsidR="00001E55">
        <w:rPr>
          <w:noProof/>
        </w:rPr>
        <w:drawing>
          <wp:inline distT="0" distB="0" distL="0" distR="0" wp14:anchorId="2CB86516" wp14:editId="34C08D45">
            <wp:extent cx="222637" cy="129273"/>
            <wp:effectExtent l="0" t="0" r="6350" b="444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160" cy="13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464C" w14:textId="2998AA91" w:rsidR="00874C5C" w:rsidRDefault="00874C5C" w:rsidP="00B167D4">
      <w:pPr>
        <w:pStyle w:val="PargrafodaLista"/>
        <w:widowControl/>
        <w:numPr>
          <w:ilvl w:val="0"/>
          <w:numId w:val="22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>
        <w:rPr>
          <w:color w:val="auto"/>
        </w:rPr>
        <w:t xml:space="preserve">Ao acionar a opção “Inativar </w:t>
      </w:r>
      <w:r w:rsidR="00BB4449">
        <w:rPr>
          <w:color w:val="auto"/>
        </w:rPr>
        <w:t>Eleição</w:t>
      </w:r>
      <w:r>
        <w:rPr>
          <w:color w:val="auto"/>
        </w:rPr>
        <w:t>”, o sistema deve inativar o calendário eleitoral selecionado, bem como, as histórias a ele referenciado.</w:t>
      </w:r>
    </w:p>
    <w:p w14:paraId="0CB8CF93" w14:textId="48277212" w:rsidR="00B05B0E" w:rsidRPr="00827AE2" w:rsidRDefault="00B05B0E" w:rsidP="00B167D4">
      <w:pPr>
        <w:pStyle w:val="PargrafodaLista"/>
        <w:widowControl/>
        <w:numPr>
          <w:ilvl w:val="0"/>
          <w:numId w:val="22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914680">
        <w:rPr>
          <w:color w:val="auto"/>
        </w:rPr>
        <w:t xml:space="preserve">O ator </w:t>
      </w:r>
      <w:r w:rsidR="00874C5C">
        <w:rPr>
          <w:color w:val="auto"/>
        </w:rPr>
        <w:t xml:space="preserve">aciona </w:t>
      </w:r>
      <w:r w:rsidRPr="00914680">
        <w:rPr>
          <w:color w:val="auto"/>
        </w:rPr>
        <w:t>a opção que permite “</w:t>
      </w:r>
      <w:r w:rsidR="00874C5C">
        <w:rPr>
          <w:color w:val="auto"/>
        </w:rPr>
        <w:t>Inativ</w:t>
      </w:r>
      <w:r w:rsidR="00E40DBD">
        <w:rPr>
          <w:color w:val="auto"/>
        </w:rPr>
        <w:t>ar</w:t>
      </w:r>
      <w:r w:rsidR="00874C5C">
        <w:rPr>
          <w:color w:val="auto"/>
        </w:rPr>
        <w:t xml:space="preserve"> </w:t>
      </w:r>
      <w:r w:rsidR="00BB4449">
        <w:rPr>
          <w:color w:val="auto"/>
        </w:rPr>
        <w:t>Eleição</w:t>
      </w:r>
      <w:r w:rsidRPr="00914680">
        <w:rPr>
          <w:color w:val="auto"/>
        </w:rPr>
        <w:t xml:space="preserve">” disponível na </w:t>
      </w:r>
      <w:r w:rsidR="007914FD" w:rsidRPr="00914680">
        <w:rPr>
          <w:color w:val="auto"/>
        </w:rPr>
        <w:t>tela</w:t>
      </w:r>
      <w:r w:rsidRPr="00914680">
        <w:rPr>
          <w:color w:val="auto"/>
        </w:rPr>
        <w:t>, o sistema exibe mensagem</w:t>
      </w:r>
      <w:r w:rsidR="007914FD" w:rsidRPr="00197314">
        <w:rPr>
          <w:color w:val="auto"/>
        </w:rPr>
        <w:t>;</w:t>
      </w:r>
      <w:r w:rsidRPr="00197314">
        <w:rPr>
          <w:color w:val="auto"/>
        </w:rPr>
        <w:t xml:space="preserve"> </w:t>
      </w:r>
      <w:r w:rsidRPr="00197314">
        <w:rPr>
          <w:color w:val="31849B" w:themeColor="accent5" w:themeShade="BF"/>
        </w:rPr>
        <w:t>[</w:t>
      </w:r>
      <w:r w:rsidR="00713D01" w:rsidRPr="00197314">
        <w:rPr>
          <w:color w:val="31849B" w:themeColor="accent5" w:themeShade="BF"/>
        </w:rPr>
        <w:fldChar w:fldCharType="begin"/>
      </w:r>
      <w:r w:rsidR="00713D01" w:rsidRPr="00197314">
        <w:rPr>
          <w:color w:val="31849B" w:themeColor="accent5" w:themeShade="BF"/>
        </w:rPr>
        <w:instrText xml:space="preserve"> REF _Ref13823996 \r \h </w:instrText>
      </w:r>
      <w:r w:rsidR="00197314">
        <w:rPr>
          <w:color w:val="31849B" w:themeColor="accent5" w:themeShade="BF"/>
        </w:rPr>
        <w:instrText xml:space="preserve"> \* MERGEFORMAT </w:instrText>
      </w:r>
      <w:r w:rsidR="00713D01" w:rsidRPr="00197314">
        <w:rPr>
          <w:color w:val="31849B" w:themeColor="accent5" w:themeShade="BF"/>
        </w:rPr>
      </w:r>
      <w:r w:rsidR="00713D01" w:rsidRPr="00197314">
        <w:rPr>
          <w:color w:val="31849B" w:themeColor="accent5" w:themeShade="BF"/>
        </w:rPr>
        <w:fldChar w:fldCharType="separate"/>
      </w:r>
      <w:r w:rsidR="00713D01" w:rsidRPr="00197314">
        <w:rPr>
          <w:color w:val="31849B" w:themeColor="accent5" w:themeShade="BF"/>
        </w:rPr>
        <w:t>ME014</w:t>
      </w:r>
      <w:r w:rsidR="00713D01" w:rsidRPr="00197314">
        <w:rPr>
          <w:color w:val="31849B" w:themeColor="accent5" w:themeShade="BF"/>
        </w:rPr>
        <w:fldChar w:fldCharType="end"/>
      </w:r>
      <w:r w:rsidRPr="00197314">
        <w:rPr>
          <w:color w:val="31849B" w:themeColor="accent5" w:themeShade="BF"/>
        </w:rPr>
        <w:t>]</w:t>
      </w:r>
    </w:p>
    <w:p w14:paraId="09D2D55A" w14:textId="1019FAA8" w:rsidR="00827AE2" w:rsidRDefault="00827AE2" w:rsidP="00B167D4">
      <w:pPr>
        <w:pStyle w:val="PargrafodaLista"/>
        <w:widowControl/>
        <w:numPr>
          <w:ilvl w:val="0"/>
          <w:numId w:val="22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>
        <w:rPr>
          <w:color w:val="auto"/>
        </w:rPr>
        <w:t>Ao Inativar o calendário, o sistema não deve exibir as opções de “Salvar” e “Concluir”;</w:t>
      </w:r>
    </w:p>
    <w:p w14:paraId="4FB1C11E" w14:textId="23FDF811" w:rsidR="00827AE2" w:rsidRPr="00914680" w:rsidRDefault="00827AE2" w:rsidP="00B167D4">
      <w:pPr>
        <w:pStyle w:val="PargrafodaLista"/>
        <w:widowControl/>
        <w:numPr>
          <w:ilvl w:val="0"/>
          <w:numId w:val="22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>
        <w:rPr>
          <w:color w:val="auto"/>
        </w:rPr>
        <w:t>O campos devem ficar desabilitados para edição</w:t>
      </w:r>
      <w:r w:rsidR="003D5A0D">
        <w:rPr>
          <w:color w:val="auto"/>
        </w:rPr>
        <w:t>, inclusive a opção “Ativar Eleição”</w:t>
      </w:r>
      <w:r>
        <w:rPr>
          <w:color w:val="auto"/>
        </w:rPr>
        <w:t>.</w:t>
      </w:r>
    </w:p>
    <w:p w14:paraId="011DFB0B" w14:textId="77777777" w:rsidR="00BE110B" w:rsidRDefault="00BE110B" w:rsidP="00EC6B89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0469AAF6" w14:textId="77777777" w:rsidR="005D55E0" w:rsidRDefault="005D55E0" w:rsidP="00EC6B89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322DBC19" w14:textId="77777777" w:rsidR="00874C5C" w:rsidRPr="000F3059" w:rsidRDefault="00EC6B89" w:rsidP="00874C5C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43" w:name="_Ref13836014"/>
      <w:r w:rsidRPr="000F3059">
        <w:rPr>
          <w:b/>
          <w:u w:val="single"/>
        </w:rPr>
        <w:t>“</w:t>
      </w:r>
      <w:r w:rsidR="00874C5C" w:rsidRPr="000F3059">
        <w:t xml:space="preserve">Opção </w:t>
      </w:r>
      <w:r w:rsidR="00874C5C" w:rsidRPr="000F3059">
        <w:rPr>
          <w:b/>
          <w:u w:val="single"/>
        </w:rPr>
        <w:t>“Voltar”</w:t>
      </w:r>
      <w:bookmarkEnd w:id="43"/>
    </w:p>
    <w:p w14:paraId="43DACB4F" w14:textId="11D721AB" w:rsidR="0095379F" w:rsidRPr="000F3059" w:rsidRDefault="0095379F" w:rsidP="0095379F">
      <w:pPr>
        <w:pStyle w:val="PargrafodaLista"/>
        <w:widowControl/>
        <w:numPr>
          <w:ilvl w:val="0"/>
          <w:numId w:val="22"/>
        </w:numPr>
        <w:autoSpaceDE/>
        <w:adjustRightInd/>
        <w:spacing w:after="200" w:line="276" w:lineRule="auto"/>
        <w:ind w:left="993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0F3059">
        <w:rPr>
          <w:color w:val="auto"/>
        </w:rPr>
        <w:t xml:space="preserve">O ator acione a opção “Voltar”, o sistema deve validar se existe campos preenchidos/alterados, sem ter sido salvos, caso exista o sistema deve exibir </w:t>
      </w:r>
      <w:proofErr w:type="spellStart"/>
      <w:r w:rsidRPr="000F3059">
        <w:rPr>
          <w:color w:val="auto"/>
        </w:rPr>
        <w:t>mensagem</w:t>
      </w:r>
      <w:proofErr w:type="spellEnd"/>
      <w:r w:rsidRPr="000F3059">
        <w:rPr>
          <w:color w:val="auto"/>
        </w:rPr>
        <w:t xml:space="preserve"> </w:t>
      </w:r>
      <w:r w:rsidRPr="000F3059">
        <w:rPr>
          <w:color w:val="31849B" w:themeColor="accent5" w:themeShade="BF"/>
        </w:rPr>
        <w:t>[</w:t>
      </w:r>
      <w:r w:rsidRPr="000F3059">
        <w:rPr>
          <w:color w:val="31849B" w:themeColor="accent5" w:themeShade="BF"/>
        </w:rPr>
        <w:fldChar w:fldCharType="begin"/>
      </w:r>
      <w:r w:rsidRPr="000F3059">
        <w:rPr>
          <w:color w:val="31849B" w:themeColor="accent5" w:themeShade="BF"/>
        </w:rPr>
        <w:instrText xml:space="preserve"> REF _Ref13815766 \r \h  \* MERGEFORMAT </w:instrText>
      </w:r>
      <w:r w:rsidRPr="000F3059">
        <w:rPr>
          <w:color w:val="31849B" w:themeColor="accent5" w:themeShade="BF"/>
        </w:rPr>
      </w:r>
      <w:r w:rsidRPr="000F3059">
        <w:rPr>
          <w:color w:val="31849B" w:themeColor="accent5" w:themeShade="BF"/>
        </w:rPr>
        <w:fldChar w:fldCharType="separate"/>
      </w:r>
      <w:r w:rsidRPr="000F3059">
        <w:rPr>
          <w:color w:val="31849B" w:themeColor="accent5" w:themeShade="BF"/>
        </w:rPr>
        <w:t>ME012</w:t>
      </w:r>
      <w:r w:rsidRPr="000F3059">
        <w:rPr>
          <w:color w:val="31849B" w:themeColor="accent5" w:themeShade="BF"/>
        </w:rPr>
        <w:fldChar w:fldCharType="end"/>
      </w:r>
      <w:r w:rsidRPr="000F3059">
        <w:rPr>
          <w:color w:val="31849B" w:themeColor="accent5" w:themeShade="BF"/>
        </w:rPr>
        <w:t xml:space="preserve">]. </w:t>
      </w:r>
    </w:p>
    <w:p w14:paraId="3BB66E57" w14:textId="01C4B6B4" w:rsidR="0095379F" w:rsidRPr="000F3059" w:rsidRDefault="0095379F" w:rsidP="0095379F">
      <w:pPr>
        <w:pStyle w:val="PargrafodaLista"/>
        <w:widowControl/>
        <w:numPr>
          <w:ilvl w:val="0"/>
          <w:numId w:val="22"/>
        </w:numPr>
        <w:autoSpaceDE/>
        <w:adjustRightInd/>
        <w:spacing w:after="200" w:line="276" w:lineRule="auto"/>
        <w:ind w:left="993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0F3059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Caso o ator selecione a Opção </w:t>
      </w:r>
      <w:r w:rsidR="00F41C76">
        <w:rPr>
          <w14:textFill>
            <w14:solidFill>
              <w14:srgbClr w14:val="000000">
                <w14:lumMod w14:val="75000"/>
              </w14:srgbClr>
            </w14:solidFill>
          </w14:textFill>
        </w:rPr>
        <w:t>“</w:t>
      </w:r>
      <w:r w:rsidRPr="000F3059">
        <w:rPr>
          <w:u w:val="single"/>
          <w14:textFill>
            <w14:solidFill>
              <w14:srgbClr w14:val="000000">
                <w14:lumMod w14:val="75000"/>
              </w14:srgbClr>
            </w14:solidFill>
          </w14:textFill>
        </w:rPr>
        <w:t>SIM</w:t>
      </w:r>
      <w:r w:rsidR="00F41C76">
        <w:rPr>
          <w:u w:val="single"/>
          <w14:textFill>
            <w14:solidFill>
              <w14:srgbClr w14:val="000000">
                <w14:lumMod w14:val="75000"/>
              </w14:srgbClr>
            </w14:solidFill>
          </w14:textFill>
        </w:rPr>
        <w:t>”</w:t>
      </w:r>
      <w:r w:rsidR="00F41C76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da mensagem</w:t>
      </w:r>
      <w:r w:rsidRPr="000F3059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, o sistema </w:t>
      </w:r>
      <w:r w:rsidRPr="000F3059">
        <w:rPr>
          <w:color w:val="auto"/>
          <w:u w:val="single"/>
        </w:rPr>
        <w:t>NÃO</w:t>
      </w:r>
      <w:r w:rsidRPr="000F3059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deve salvar </w:t>
      </w:r>
      <w:r w:rsidRPr="000F3059">
        <w:rPr>
          <w:color w:val="auto"/>
        </w:rPr>
        <w:t xml:space="preserve">os dados alterados, caso exista. </w:t>
      </w:r>
    </w:p>
    <w:p w14:paraId="5068925A" w14:textId="302E46D7" w:rsidR="00874C5C" w:rsidRPr="000F3059" w:rsidRDefault="00874C5C" w:rsidP="00B167D4">
      <w:pPr>
        <w:pStyle w:val="PargrafodaLista"/>
        <w:widowControl/>
        <w:numPr>
          <w:ilvl w:val="0"/>
          <w:numId w:val="22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0F3059">
        <w:t>Caso o ator seleciona a opção de “</w:t>
      </w:r>
      <w:r w:rsidR="00115EA2" w:rsidRPr="000F3059">
        <w:t>N</w:t>
      </w:r>
      <w:r w:rsidR="0095379F" w:rsidRPr="000F3059">
        <w:t>ÃO</w:t>
      </w:r>
      <w:r w:rsidRPr="000F3059">
        <w:t>” da mensagem, o sistema cancela a solicitação e permanece na mesma tela.</w:t>
      </w:r>
    </w:p>
    <w:p w14:paraId="49177AC4" w14:textId="77777777" w:rsidR="00EC6B89" w:rsidRPr="00D70FB2" w:rsidRDefault="00EC6B89" w:rsidP="002B4DE5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7747B0A1" w14:textId="77777777" w:rsidR="00A94D1D" w:rsidRPr="00D70FB2" w:rsidRDefault="00D97A0A" w:rsidP="00D10622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D70FB2">
        <w:rPr>
          <w:b/>
          <w:u w:val="single"/>
        </w:rPr>
        <w:t>Alterar</w:t>
      </w:r>
      <w:r w:rsidRPr="00D70FB2">
        <w:rPr>
          <w:b/>
        </w:rPr>
        <w:t xml:space="preserve">: </w:t>
      </w:r>
    </w:p>
    <w:p w14:paraId="44117CF1" w14:textId="18F254D0" w:rsidR="00AB0025" w:rsidRPr="009239DD" w:rsidRDefault="00AB0025" w:rsidP="00B167D4">
      <w:pPr>
        <w:pStyle w:val="PargrafodaLista"/>
        <w:widowControl/>
        <w:numPr>
          <w:ilvl w:val="0"/>
          <w:numId w:val="23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9239DD">
        <w:t>O ator aciona a opção que permite “Alterar” um calendário eleitoral, o sistema recupera os dados e exibe a tela para alteração;</w:t>
      </w:r>
    </w:p>
    <w:p w14:paraId="51B74BC7" w14:textId="7C72F85B" w:rsidR="00116C9C" w:rsidRPr="009239DD" w:rsidRDefault="00116C9C" w:rsidP="00B167D4">
      <w:pPr>
        <w:pStyle w:val="PargrafodaLista"/>
        <w:widowControl/>
        <w:numPr>
          <w:ilvl w:val="0"/>
          <w:numId w:val="23"/>
        </w:numPr>
        <w:autoSpaceDE/>
        <w:adjustRightInd/>
        <w:spacing w:after="200" w:line="276" w:lineRule="auto"/>
        <w:ind w:left="567"/>
        <w:contextualSpacing/>
      </w:pPr>
      <w:r w:rsidRPr="009239DD">
        <w:t xml:space="preserve">Caso o usuário já tenha preenchido algum campo e ter acionado a ação que permite ‘Salvar’, o sistema deve </w:t>
      </w:r>
      <w:r w:rsidR="009239DD" w:rsidRPr="009239DD">
        <w:t>armazenar</w:t>
      </w:r>
      <w:r w:rsidRPr="009239DD">
        <w:t xml:space="preserve"> os valores que foram informados.</w:t>
      </w:r>
    </w:p>
    <w:p w14:paraId="23AC794B" w14:textId="07C8D608" w:rsidR="00AB0025" w:rsidRPr="00AC4C3E" w:rsidRDefault="00A94D1D" w:rsidP="00B167D4">
      <w:pPr>
        <w:pStyle w:val="PargrafodaLista"/>
        <w:widowControl/>
        <w:numPr>
          <w:ilvl w:val="0"/>
          <w:numId w:val="2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AC4C3E">
        <w:rPr>
          <w:color w:val="auto"/>
        </w:rPr>
        <w:t>O sistema deve permitir alterar os dados a qualquer momento</w:t>
      </w:r>
      <w:r w:rsidR="00AB0025" w:rsidRPr="00AC4C3E">
        <w:rPr>
          <w:color w:val="auto"/>
        </w:rPr>
        <w:t xml:space="preserve">, </w:t>
      </w:r>
      <w:r w:rsidR="00116C9C" w:rsidRPr="00AC4C3E">
        <w:rPr>
          <w:color w:val="auto"/>
        </w:rPr>
        <w:t>inclusive</w:t>
      </w:r>
      <w:r w:rsidR="00AB0025" w:rsidRPr="00AC4C3E">
        <w:rPr>
          <w:color w:val="auto"/>
        </w:rPr>
        <w:t xml:space="preserve"> no status igual a “</w:t>
      </w:r>
      <w:r w:rsidR="005E2E49" w:rsidRPr="00AC4C3E">
        <w:rPr>
          <w:color w:val="auto"/>
        </w:rPr>
        <w:t xml:space="preserve">Calendário </w:t>
      </w:r>
      <w:r w:rsidR="00116C9C" w:rsidRPr="00AC4C3E">
        <w:rPr>
          <w:color w:val="000000" w:themeColor="text1"/>
        </w:rPr>
        <w:t>Concluído</w:t>
      </w:r>
      <w:r w:rsidR="00AB0025" w:rsidRPr="00AC4C3E">
        <w:rPr>
          <w:color w:val="000000" w:themeColor="text1"/>
        </w:rPr>
        <w:t>”;</w:t>
      </w:r>
      <w:r w:rsidR="00E6133B">
        <w:rPr>
          <w:color w:val="000000" w:themeColor="text1"/>
        </w:rPr>
        <w:t xml:space="preserve"> </w:t>
      </w:r>
      <w:r w:rsidR="00E6133B" w:rsidRPr="00EF58D0">
        <w:rPr>
          <w:b/>
          <w:color w:val="000000" w:themeColor="text1"/>
        </w:rPr>
        <w:t>E</w:t>
      </w:r>
      <w:r w:rsidR="00E6133B">
        <w:rPr>
          <w:color w:val="000000" w:themeColor="text1"/>
        </w:rPr>
        <w:t xml:space="preserve"> mesmo após o período de vigência ter iniciado.</w:t>
      </w:r>
    </w:p>
    <w:p w14:paraId="09386B25" w14:textId="055975E9" w:rsidR="005E2E49" w:rsidRPr="00AC4C3E" w:rsidRDefault="00E64210" w:rsidP="00B167D4">
      <w:pPr>
        <w:pStyle w:val="PargrafodaLista"/>
        <w:widowControl/>
        <w:numPr>
          <w:ilvl w:val="0"/>
          <w:numId w:val="2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AC4C3E">
        <w:rPr>
          <w:color w:val="auto"/>
        </w:rPr>
        <w:t>No status igual a “</w:t>
      </w:r>
      <w:r w:rsidRPr="00AC4C3E">
        <w:rPr>
          <w:color w:val="auto"/>
          <w:u w:val="single"/>
        </w:rPr>
        <w:t>Em Preenchimento</w:t>
      </w:r>
      <w:r w:rsidR="00241807" w:rsidRPr="00AC4C3E">
        <w:rPr>
          <w:color w:val="auto"/>
        </w:rPr>
        <w:t>”, ao</w:t>
      </w:r>
      <w:r w:rsidRPr="00AC4C3E">
        <w:rPr>
          <w:color w:val="auto"/>
        </w:rPr>
        <w:t xml:space="preserve"> alterar/excluir qualquer dado de uma Atividade ou Subatividade e acionar a opção “Salvar”, o sistema deve exibir a mensagem </w:t>
      </w:r>
      <w:r w:rsidRPr="00AC4C3E">
        <w:rPr>
          <w:color w:val="31849B" w:themeColor="accent5" w:themeShade="BF"/>
        </w:rPr>
        <w:t>[</w:t>
      </w:r>
      <w:r w:rsidRPr="00AC4C3E">
        <w:rPr>
          <w:color w:val="31849B" w:themeColor="accent5" w:themeShade="BF"/>
        </w:rPr>
        <w:fldChar w:fldCharType="begin"/>
      </w:r>
      <w:r w:rsidRPr="00AC4C3E">
        <w:rPr>
          <w:color w:val="31849B" w:themeColor="accent5" w:themeShade="BF"/>
        </w:rPr>
        <w:instrText xml:space="preserve"> REF _Ref13828418 \r \h  \* MERGEFORMAT </w:instrText>
      </w:r>
      <w:r w:rsidRPr="00AC4C3E">
        <w:rPr>
          <w:color w:val="31849B" w:themeColor="accent5" w:themeShade="BF"/>
        </w:rPr>
      </w:r>
      <w:r w:rsidRPr="00AC4C3E">
        <w:rPr>
          <w:color w:val="31849B" w:themeColor="accent5" w:themeShade="BF"/>
        </w:rPr>
        <w:fldChar w:fldCharType="separate"/>
      </w:r>
      <w:r w:rsidRPr="00AC4C3E">
        <w:rPr>
          <w:color w:val="31849B" w:themeColor="accent5" w:themeShade="BF"/>
        </w:rPr>
        <w:t>ME015</w:t>
      </w:r>
      <w:r w:rsidRPr="00AC4C3E">
        <w:rPr>
          <w:color w:val="31849B" w:themeColor="accent5" w:themeShade="BF"/>
        </w:rPr>
        <w:fldChar w:fldCharType="end"/>
      </w:r>
      <w:r w:rsidRPr="00AC4C3E">
        <w:rPr>
          <w:color w:val="31849B" w:themeColor="accent5" w:themeShade="BF"/>
        </w:rPr>
        <w:t>]</w:t>
      </w:r>
    </w:p>
    <w:p w14:paraId="7358341F" w14:textId="368047B1" w:rsidR="00C62512" w:rsidRPr="007E3F83" w:rsidRDefault="00C62512" w:rsidP="00C62512">
      <w:pPr>
        <w:pStyle w:val="PargrafodaLista"/>
        <w:widowControl/>
        <w:numPr>
          <w:ilvl w:val="0"/>
          <w:numId w:val="2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AC4C3E">
        <w:rPr>
          <w:color w:val="auto"/>
        </w:rPr>
        <w:t>No status igual a “</w:t>
      </w:r>
      <w:r w:rsidRPr="007E3F83">
        <w:rPr>
          <w:color w:val="auto"/>
          <w:u w:val="single"/>
        </w:rPr>
        <w:t>Calendário Concluído</w:t>
      </w:r>
      <w:r w:rsidRPr="007E3F83">
        <w:rPr>
          <w:color w:val="auto"/>
        </w:rPr>
        <w:t>”, ao alterar/</w:t>
      </w:r>
      <w:r w:rsidR="005E2E49" w:rsidRPr="007E3F83">
        <w:rPr>
          <w:color w:val="auto"/>
        </w:rPr>
        <w:t>excluir qualquer</w:t>
      </w:r>
      <w:r w:rsidRPr="007E3F83">
        <w:rPr>
          <w:color w:val="auto"/>
        </w:rPr>
        <w:t xml:space="preserve"> dado de uma Atividade </w:t>
      </w:r>
      <w:r w:rsidR="00E6133B" w:rsidRPr="007E3F83">
        <w:rPr>
          <w:color w:val="auto"/>
        </w:rPr>
        <w:t>e/</w:t>
      </w:r>
      <w:r w:rsidRPr="007E3F83">
        <w:rPr>
          <w:color w:val="auto"/>
        </w:rPr>
        <w:t>ou Subatividade</w:t>
      </w:r>
      <w:r w:rsidR="009239DD" w:rsidRPr="007E3F83">
        <w:rPr>
          <w:color w:val="auto"/>
        </w:rPr>
        <w:t xml:space="preserve"> </w:t>
      </w:r>
      <w:r w:rsidR="007E3F83" w:rsidRPr="007E3F83">
        <w:rPr>
          <w:color w:val="auto"/>
        </w:rPr>
        <w:t xml:space="preserve">– textos e datas - </w:t>
      </w:r>
      <w:r w:rsidR="00E6133B" w:rsidRPr="007E3F83">
        <w:rPr>
          <w:color w:val="auto"/>
        </w:rPr>
        <w:t>e/</w:t>
      </w:r>
      <w:r w:rsidR="009239DD" w:rsidRPr="007E3F83">
        <w:rPr>
          <w:color w:val="auto"/>
        </w:rPr>
        <w:t xml:space="preserve">ou Informações Iniciais do </w:t>
      </w:r>
      <w:proofErr w:type="gramStart"/>
      <w:r w:rsidR="009239DD" w:rsidRPr="007E3F83">
        <w:rPr>
          <w:color w:val="auto"/>
        </w:rPr>
        <w:t>Calendário</w:t>
      </w:r>
      <w:r w:rsidR="007E3F83" w:rsidRPr="007E3F83">
        <w:rPr>
          <w:color w:val="auto"/>
        </w:rPr>
        <w:t xml:space="preserve"> </w:t>
      </w:r>
      <w:r w:rsidRPr="007E3F83">
        <w:rPr>
          <w:color w:val="auto"/>
        </w:rPr>
        <w:t xml:space="preserve"> </w:t>
      </w:r>
      <w:r w:rsidRPr="007E3F83">
        <w:rPr>
          <w:color w:val="auto"/>
          <w:u w:val="single"/>
        </w:rPr>
        <w:t>obrigatoriamente</w:t>
      </w:r>
      <w:proofErr w:type="gramEnd"/>
      <w:r w:rsidRPr="007E3F83">
        <w:rPr>
          <w:color w:val="auto"/>
        </w:rPr>
        <w:t xml:space="preserve"> o ator deve</w:t>
      </w:r>
      <w:r w:rsidRPr="007E3F83">
        <w:rPr>
          <w:color w:val="auto"/>
          <w:u w:val="single"/>
        </w:rPr>
        <w:t xml:space="preserve"> justificar</w:t>
      </w:r>
      <w:r w:rsidRPr="007E3F83">
        <w:rPr>
          <w:color w:val="auto"/>
        </w:rPr>
        <w:t xml:space="preserve">. </w:t>
      </w:r>
    </w:p>
    <w:p w14:paraId="29C2D582" w14:textId="5DE790B8" w:rsidR="00236344" w:rsidRPr="00AC4C3E" w:rsidRDefault="00C62512" w:rsidP="00236344">
      <w:pPr>
        <w:pStyle w:val="PargrafodaLista"/>
        <w:widowControl/>
        <w:numPr>
          <w:ilvl w:val="0"/>
          <w:numId w:val="23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7E3F83">
        <w:rPr>
          <w:color w:val="auto"/>
        </w:rPr>
        <w:t>O sistema i</w:t>
      </w:r>
      <w:r w:rsidR="00236344" w:rsidRPr="007E3F83">
        <w:rPr>
          <w:color w:val="auto"/>
        </w:rPr>
        <w:t xml:space="preserve">dentifica que o ator alterou </w:t>
      </w:r>
      <w:r w:rsidR="006268C3" w:rsidRPr="007E3F83">
        <w:rPr>
          <w:color w:val="auto"/>
        </w:rPr>
        <w:t xml:space="preserve">qualquer dados de </w:t>
      </w:r>
      <w:r w:rsidR="00236344" w:rsidRPr="007E3F83">
        <w:rPr>
          <w:color w:val="auto"/>
        </w:rPr>
        <w:t>uma Atividade ou Subatividade</w:t>
      </w:r>
      <w:r w:rsidR="007E3F83" w:rsidRPr="007E3F83">
        <w:rPr>
          <w:color w:val="auto"/>
        </w:rPr>
        <w:t xml:space="preserve"> – textos e datas - </w:t>
      </w:r>
      <w:r w:rsidR="009239DD" w:rsidRPr="007E3F83">
        <w:rPr>
          <w:color w:val="auto"/>
        </w:rPr>
        <w:t xml:space="preserve"> ou Informações Iniciais do Calendário</w:t>
      </w:r>
      <w:r w:rsidR="00236344" w:rsidRPr="007E3F83">
        <w:rPr>
          <w:color w:val="auto"/>
        </w:rPr>
        <w:t xml:space="preserve">, </w:t>
      </w:r>
      <w:r w:rsidR="004F5A09" w:rsidRPr="007E3F83">
        <w:rPr>
          <w:color w:val="auto"/>
        </w:rPr>
        <w:t>e</w:t>
      </w:r>
      <w:r w:rsidR="004F5A09" w:rsidRPr="00AC4C3E">
        <w:rPr>
          <w:color w:val="auto"/>
        </w:rPr>
        <w:t xml:space="preserve"> </w:t>
      </w:r>
      <w:r w:rsidR="00F31ACB" w:rsidRPr="00AC4C3E">
        <w:rPr>
          <w:color w:val="auto"/>
        </w:rPr>
        <w:t>acio</w:t>
      </w:r>
      <w:r w:rsidR="004F5A09" w:rsidRPr="00AC4C3E">
        <w:rPr>
          <w:color w:val="auto"/>
        </w:rPr>
        <w:t>nou</w:t>
      </w:r>
      <w:r w:rsidR="00F31ACB" w:rsidRPr="00AC4C3E">
        <w:rPr>
          <w:color w:val="auto"/>
        </w:rPr>
        <w:t xml:space="preserve"> a opção “Salvar”, </w:t>
      </w:r>
      <w:r w:rsidR="00236344" w:rsidRPr="00AC4C3E">
        <w:rPr>
          <w:color w:val="auto"/>
        </w:rPr>
        <w:t xml:space="preserve">o sistema deve exibir uma pop-up com os campos para preenchimento da justificativa(s); </w:t>
      </w:r>
      <w:r w:rsidR="00236344" w:rsidRPr="00AC4C3E">
        <w:rPr>
          <w:color w:val="31849B" w:themeColor="accent5" w:themeShade="BF"/>
        </w:rPr>
        <w:t>[</w:t>
      </w:r>
      <w:r w:rsidR="00236344" w:rsidRPr="00AC4C3E">
        <w:rPr>
          <w:color w:val="31849B" w:themeColor="accent5" w:themeShade="BF"/>
        </w:rPr>
        <w:fldChar w:fldCharType="begin"/>
      </w:r>
      <w:r w:rsidR="00236344" w:rsidRPr="00AC4C3E">
        <w:rPr>
          <w:color w:val="31849B" w:themeColor="accent5" w:themeShade="BF"/>
        </w:rPr>
        <w:instrText xml:space="preserve"> REF _Ref13846110 \r \h </w:instrText>
      </w:r>
      <w:r w:rsidR="006268C3" w:rsidRPr="00AC4C3E">
        <w:rPr>
          <w:color w:val="31849B" w:themeColor="accent5" w:themeShade="BF"/>
        </w:rPr>
        <w:instrText xml:space="preserve"> \* MERGEFORMAT </w:instrText>
      </w:r>
      <w:r w:rsidR="00236344" w:rsidRPr="00AC4C3E">
        <w:rPr>
          <w:color w:val="31849B" w:themeColor="accent5" w:themeShade="BF"/>
        </w:rPr>
      </w:r>
      <w:r w:rsidR="00236344" w:rsidRPr="00AC4C3E">
        <w:rPr>
          <w:color w:val="31849B" w:themeColor="accent5" w:themeShade="BF"/>
        </w:rPr>
        <w:fldChar w:fldCharType="separate"/>
      </w:r>
      <w:r w:rsidR="00236344" w:rsidRPr="00AC4C3E">
        <w:rPr>
          <w:color w:val="31849B" w:themeColor="accent5" w:themeShade="BF"/>
        </w:rPr>
        <w:t>1.5</w:t>
      </w:r>
      <w:r w:rsidR="00236344" w:rsidRPr="00AC4C3E">
        <w:rPr>
          <w:color w:val="31849B" w:themeColor="accent5" w:themeShade="BF"/>
        </w:rPr>
        <w:fldChar w:fldCharType="end"/>
      </w:r>
      <w:r w:rsidR="00236344" w:rsidRPr="00AC4C3E">
        <w:rPr>
          <w:color w:val="31849B" w:themeColor="accent5" w:themeShade="BF"/>
        </w:rPr>
        <w:t>]</w:t>
      </w:r>
    </w:p>
    <w:p w14:paraId="591FBC16" w14:textId="407F95DC" w:rsidR="00A94D1D" w:rsidRPr="00AC4C3E" w:rsidRDefault="00F31ACB" w:rsidP="00B167D4">
      <w:pPr>
        <w:pStyle w:val="PargrafodaLista"/>
        <w:widowControl/>
        <w:numPr>
          <w:ilvl w:val="0"/>
          <w:numId w:val="23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AC4C3E">
        <w:lastRenderedPageBreak/>
        <w:t xml:space="preserve">O ator deve preencher os campos </w:t>
      </w:r>
      <w:r w:rsidR="004F5A09" w:rsidRPr="00AC4C3E">
        <w:t>e acionar</w:t>
      </w:r>
      <w:r w:rsidR="007F07BA" w:rsidRPr="00AC4C3E">
        <w:t xml:space="preserve"> a opção de “Salvar”</w:t>
      </w:r>
      <w:r w:rsidR="00236344" w:rsidRPr="00AC4C3E">
        <w:t xml:space="preserve"> do pop-up </w:t>
      </w:r>
      <w:r w:rsidR="00236344" w:rsidRPr="00AC4C3E">
        <w:rPr>
          <w:color w:val="31849B" w:themeColor="accent5" w:themeShade="BF"/>
        </w:rPr>
        <w:t>[</w:t>
      </w:r>
      <w:r w:rsidR="00236344" w:rsidRPr="00AC4C3E">
        <w:rPr>
          <w:color w:val="31849B" w:themeColor="accent5" w:themeShade="BF"/>
        </w:rPr>
        <w:fldChar w:fldCharType="begin"/>
      </w:r>
      <w:r w:rsidR="00236344" w:rsidRPr="00AC4C3E">
        <w:rPr>
          <w:color w:val="31849B" w:themeColor="accent5" w:themeShade="BF"/>
        </w:rPr>
        <w:instrText xml:space="preserve"> REF _Ref13846110 \r \h </w:instrText>
      </w:r>
      <w:r w:rsidR="006268C3" w:rsidRPr="00AC4C3E">
        <w:rPr>
          <w:color w:val="31849B" w:themeColor="accent5" w:themeShade="BF"/>
        </w:rPr>
        <w:instrText xml:space="preserve"> \* MERGEFORMAT </w:instrText>
      </w:r>
      <w:r w:rsidR="00236344" w:rsidRPr="00AC4C3E">
        <w:rPr>
          <w:color w:val="31849B" w:themeColor="accent5" w:themeShade="BF"/>
        </w:rPr>
      </w:r>
      <w:r w:rsidR="00236344" w:rsidRPr="00AC4C3E">
        <w:rPr>
          <w:color w:val="31849B" w:themeColor="accent5" w:themeShade="BF"/>
        </w:rPr>
        <w:fldChar w:fldCharType="separate"/>
      </w:r>
      <w:r w:rsidR="00236344" w:rsidRPr="00AC4C3E">
        <w:rPr>
          <w:color w:val="31849B" w:themeColor="accent5" w:themeShade="BF"/>
        </w:rPr>
        <w:t>1.5</w:t>
      </w:r>
      <w:r w:rsidR="00236344" w:rsidRPr="00AC4C3E">
        <w:rPr>
          <w:color w:val="31849B" w:themeColor="accent5" w:themeShade="BF"/>
        </w:rPr>
        <w:fldChar w:fldCharType="end"/>
      </w:r>
      <w:r w:rsidR="00236344" w:rsidRPr="00AC4C3E">
        <w:rPr>
          <w:color w:val="31849B" w:themeColor="accent5" w:themeShade="BF"/>
        </w:rPr>
        <w:t>]</w:t>
      </w:r>
      <w:r w:rsidR="007F07BA" w:rsidRPr="00AC4C3E">
        <w:t xml:space="preserve">, o sistema deve </w:t>
      </w:r>
      <w:r w:rsidR="00236344" w:rsidRPr="00AC4C3E">
        <w:t xml:space="preserve">validar o período de vigência, caso </w:t>
      </w:r>
      <w:r w:rsidR="00236344" w:rsidRPr="00AC4C3E">
        <w:rPr>
          <w:u w:val="single"/>
        </w:rPr>
        <w:t>não</w:t>
      </w:r>
      <w:r w:rsidR="00236344" w:rsidRPr="00AC4C3E">
        <w:t xml:space="preserve"> tenha sido iniciado o período de vigência, o sistema de </w:t>
      </w:r>
      <w:r w:rsidR="007F07BA" w:rsidRPr="00AC4C3E">
        <w:t xml:space="preserve">exibir </w:t>
      </w:r>
      <w:r w:rsidR="00236344" w:rsidRPr="00AC4C3E">
        <w:t>mensagens</w:t>
      </w:r>
      <w:r w:rsidR="00AD7498" w:rsidRPr="00AC4C3E">
        <w:t>;</w:t>
      </w:r>
      <w:r w:rsidR="007F07BA" w:rsidRPr="00AC4C3E">
        <w:t xml:space="preserve"> </w:t>
      </w:r>
      <w:r w:rsidR="007F07BA" w:rsidRPr="00AC4C3E">
        <w:rPr>
          <w:color w:val="31849B" w:themeColor="accent5" w:themeShade="BF"/>
        </w:rPr>
        <w:t>[</w:t>
      </w:r>
      <w:r w:rsidR="007F07BA" w:rsidRPr="00AC4C3E">
        <w:rPr>
          <w:color w:val="31849B" w:themeColor="accent5" w:themeShade="BF"/>
        </w:rPr>
        <w:fldChar w:fldCharType="begin"/>
      </w:r>
      <w:r w:rsidR="007F07BA" w:rsidRPr="00AC4C3E">
        <w:rPr>
          <w:color w:val="31849B" w:themeColor="accent5" w:themeShade="BF"/>
        </w:rPr>
        <w:instrText xml:space="preserve"> REF _Ref13828418 \r \h </w:instrText>
      </w:r>
      <w:r w:rsidR="006268C3" w:rsidRPr="00AC4C3E">
        <w:rPr>
          <w:color w:val="31849B" w:themeColor="accent5" w:themeShade="BF"/>
        </w:rPr>
        <w:instrText xml:space="preserve"> \* MERGEFORMAT </w:instrText>
      </w:r>
      <w:r w:rsidR="007F07BA" w:rsidRPr="00AC4C3E">
        <w:rPr>
          <w:color w:val="31849B" w:themeColor="accent5" w:themeShade="BF"/>
        </w:rPr>
      </w:r>
      <w:r w:rsidR="007F07BA" w:rsidRPr="00AC4C3E">
        <w:rPr>
          <w:color w:val="31849B" w:themeColor="accent5" w:themeShade="BF"/>
        </w:rPr>
        <w:fldChar w:fldCharType="separate"/>
      </w:r>
      <w:r w:rsidR="007F07BA" w:rsidRPr="00AC4C3E">
        <w:rPr>
          <w:color w:val="31849B" w:themeColor="accent5" w:themeShade="BF"/>
        </w:rPr>
        <w:t>ME01</w:t>
      </w:r>
      <w:r w:rsidR="004F5A09" w:rsidRPr="00AC4C3E">
        <w:rPr>
          <w:color w:val="31849B" w:themeColor="accent5" w:themeShade="BF"/>
        </w:rPr>
        <w:t>5</w:t>
      </w:r>
      <w:r w:rsidR="007F07BA" w:rsidRPr="00AC4C3E">
        <w:rPr>
          <w:color w:val="31849B" w:themeColor="accent5" w:themeShade="BF"/>
        </w:rPr>
        <w:fldChar w:fldCharType="end"/>
      </w:r>
      <w:r w:rsidR="007F07BA" w:rsidRPr="00AC4C3E">
        <w:rPr>
          <w:color w:val="31849B" w:themeColor="accent5" w:themeShade="BF"/>
        </w:rPr>
        <w:t>]</w:t>
      </w:r>
    </w:p>
    <w:p w14:paraId="75130A82" w14:textId="16B66EF1" w:rsidR="00CF0718" w:rsidRPr="00AC4C3E" w:rsidRDefault="00CF0718" w:rsidP="00B167D4">
      <w:pPr>
        <w:pStyle w:val="PargrafodaLista"/>
        <w:widowControl/>
        <w:numPr>
          <w:ilvl w:val="0"/>
          <w:numId w:val="23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AC4C3E">
        <w:rPr>
          <w:color w:val="auto"/>
        </w:rPr>
        <w:t>Ao salvar a justificativa o sistema deve armazenar as informações para exibição na aba Histórico.</w:t>
      </w:r>
    </w:p>
    <w:p w14:paraId="324CE5CC" w14:textId="77777777" w:rsidR="008C39FF" w:rsidRPr="00AC4C3E" w:rsidRDefault="008C39FF" w:rsidP="00B167D4">
      <w:pPr>
        <w:pStyle w:val="PargrafodaLista"/>
        <w:numPr>
          <w:ilvl w:val="0"/>
          <w:numId w:val="23"/>
        </w:numPr>
        <w:spacing w:before="60" w:after="60"/>
        <w:ind w:left="567"/>
        <w:jc w:val="both"/>
      </w:pPr>
      <w:r w:rsidRPr="00AC4C3E">
        <w:t>O sistema deve registrar uma trilha de auditoria contendo a ação executada (incluir, alterar e excluir), a identificação da funcionalidade, a data e hora da ocorrência e a identificação do ator; permitindo assim que todas as informações estarão disponíveis para a consulta através da aba Histórico.</w:t>
      </w:r>
    </w:p>
    <w:p w14:paraId="2DDBC755" w14:textId="10FF5DBD" w:rsidR="00CB0679" w:rsidRPr="00AC4C3E" w:rsidRDefault="00CB0679" w:rsidP="00B167D4">
      <w:pPr>
        <w:pStyle w:val="PargrafodaLista"/>
        <w:numPr>
          <w:ilvl w:val="0"/>
          <w:numId w:val="23"/>
        </w:numPr>
        <w:spacing w:before="60" w:after="60"/>
        <w:ind w:left="567"/>
        <w:jc w:val="both"/>
      </w:pPr>
      <w:r w:rsidRPr="00AC4C3E">
        <w:t xml:space="preserve">O sistema deve validar o período de vigência, caso já tenha </w:t>
      </w:r>
      <w:r w:rsidR="004858D2" w:rsidRPr="00AC4C3E">
        <w:rPr>
          <w:u w:val="single"/>
        </w:rPr>
        <w:t xml:space="preserve">sido </w:t>
      </w:r>
      <w:r w:rsidRPr="00AC4C3E">
        <w:rPr>
          <w:u w:val="single"/>
        </w:rPr>
        <w:t>iniciado</w:t>
      </w:r>
      <w:r w:rsidRPr="00AC4C3E">
        <w:t xml:space="preserve">, o sistema deve permitir alterar (com justificativa obrigatória) </w:t>
      </w:r>
      <w:r w:rsidRPr="00AC4C3E">
        <w:rPr>
          <w:color w:val="31849B" w:themeColor="accent5" w:themeShade="BF"/>
        </w:rPr>
        <w:t>[</w:t>
      </w:r>
      <w:r w:rsidRPr="00AC4C3E">
        <w:rPr>
          <w:color w:val="31849B" w:themeColor="accent5" w:themeShade="BF"/>
        </w:rPr>
        <w:fldChar w:fldCharType="begin"/>
      </w:r>
      <w:r w:rsidRPr="00AC4C3E">
        <w:rPr>
          <w:color w:val="31849B" w:themeColor="accent5" w:themeShade="BF"/>
        </w:rPr>
        <w:instrText xml:space="preserve"> REF _Ref13846110 \r \h  \* MERGEFORMAT </w:instrText>
      </w:r>
      <w:r w:rsidRPr="00AC4C3E">
        <w:rPr>
          <w:color w:val="31849B" w:themeColor="accent5" w:themeShade="BF"/>
        </w:rPr>
      </w:r>
      <w:r w:rsidRPr="00AC4C3E">
        <w:rPr>
          <w:color w:val="31849B" w:themeColor="accent5" w:themeShade="BF"/>
        </w:rPr>
        <w:fldChar w:fldCharType="separate"/>
      </w:r>
      <w:r w:rsidRPr="00AC4C3E">
        <w:rPr>
          <w:color w:val="31849B" w:themeColor="accent5" w:themeShade="BF"/>
        </w:rPr>
        <w:t>1.5</w:t>
      </w:r>
      <w:r w:rsidRPr="00AC4C3E">
        <w:rPr>
          <w:color w:val="31849B" w:themeColor="accent5" w:themeShade="BF"/>
        </w:rPr>
        <w:fldChar w:fldCharType="end"/>
      </w:r>
      <w:r w:rsidRPr="00AC4C3E">
        <w:rPr>
          <w:color w:val="31849B" w:themeColor="accent5" w:themeShade="BF"/>
        </w:rPr>
        <w:t xml:space="preserve">], </w:t>
      </w:r>
      <w:r w:rsidRPr="00AC4C3E">
        <w:t>porém o sistema deve exibir a mensagem</w:t>
      </w:r>
      <w:r w:rsidR="00F31ACB" w:rsidRPr="00AC4C3E">
        <w:t xml:space="preserve"> </w:t>
      </w:r>
      <w:r w:rsidR="00F31ACB" w:rsidRPr="00AC4C3E">
        <w:rPr>
          <w:color w:val="31849B" w:themeColor="accent5" w:themeShade="BF"/>
        </w:rPr>
        <w:t>[</w:t>
      </w:r>
      <w:r w:rsidR="00F31ACB" w:rsidRPr="00AC4C3E">
        <w:rPr>
          <w:color w:val="31849B" w:themeColor="accent5" w:themeShade="BF"/>
        </w:rPr>
        <w:fldChar w:fldCharType="begin"/>
      </w:r>
      <w:r w:rsidR="00F31ACB" w:rsidRPr="00AC4C3E">
        <w:rPr>
          <w:color w:val="31849B" w:themeColor="accent5" w:themeShade="BF"/>
        </w:rPr>
        <w:instrText xml:space="preserve"> REF _Ref14686811 \r \h  \* MERGEFORMAT </w:instrText>
      </w:r>
      <w:r w:rsidR="00F31ACB" w:rsidRPr="00AC4C3E">
        <w:rPr>
          <w:color w:val="31849B" w:themeColor="accent5" w:themeShade="BF"/>
        </w:rPr>
      </w:r>
      <w:r w:rsidR="00F31ACB" w:rsidRPr="00AC4C3E">
        <w:rPr>
          <w:color w:val="31849B" w:themeColor="accent5" w:themeShade="BF"/>
        </w:rPr>
        <w:fldChar w:fldCharType="separate"/>
      </w:r>
      <w:r w:rsidR="00F31ACB" w:rsidRPr="00AC4C3E">
        <w:rPr>
          <w:color w:val="31849B" w:themeColor="accent5" w:themeShade="BF"/>
        </w:rPr>
        <w:t>ME01</w:t>
      </w:r>
      <w:r w:rsidR="004F5A09" w:rsidRPr="00AC4C3E">
        <w:rPr>
          <w:color w:val="31849B" w:themeColor="accent5" w:themeShade="BF"/>
        </w:rPr>
        <w:t>7</w:t>
      </w:r>
      <w:r w:rsidR="00F31ACB" w:rsidRPr="00AC4C3E">
        <w:rPr>
          <w:color w:val="31849B" w:themeColor="accent5" w:themeShade="BF"/>
        </w:rPr>
        <w:fldChar w:fldCharType="end"/>
      </w:r>
      <w:r w:rsidR="00F31ACB" w:rsidRPr="00AC4C3E">
        <w:rPr>
          <w:color w:val="31849B" w:themeColor="accent5" w:themeShade="BF"/>
        </w:rPr>
        <w:t>]</w:t>
      </w:r>
      <w:r w:rsidR="004858D2" w:rsidRPr="00AC4C3E">
        <w:t xml:space="preserve"> ao acionar a opção “Salvar” da pop-up</w:t>
      </w:r>
      <w:r w:rsidR="00F31ACB" w:rsidRPr="00AC4C3E">
        <w:t>.</w:t>
      </w:r>
      <w:r w:rsidR="004858D2" w:rsidRPr="00AC4C3E">
        <w:t xml:space="preserve"> </w:t>
      </w:r>
      <w:r w:rsidRPr="00AC4C3E">
        <w:rPr>
          <w:color w:val="31849B" w:themeColor="accent5" w:themeShade="BF"/>
        </w:rPr>
        <w:t xml:space="preserve"> </w:t>
      </w:r>
    </w:p>
    <w:p w14:paraId="4393829D" w14:textId="2B2CC2C5" w:rsidR="00FD717E" w:rsidRPr="00AC4C3E" w:rsidRDefault="00FD717E" w:rsidP="00B167D4">
      <w:pPr>
        <w:pStyle w:val="PargrafodaLista"/>
        <w:numPr>
          <w:ilvl w:val="0"/>
          <w:numId w:val="23"/>
        </w:numPr>
        <w:spacing w:before="60" w:after="60"/>
        <w:ind w:left="567"/>
        <w:jc w:val="both"/>
      </w:pPr>
      <w:r w:rsidRPr="00AC4C3E">
        <w:t xml:space="preserve">Caso o ator selecione a opção Sim, o sistema salva os dados alterado e </w:t>
      </w:r>
      <w:r w:rsidR="00290564" w:rsidRPr="00AC4C3E">
        <w:t>CONCLUI</w:t>
      </w:r>
      <w:r w:rsidRPr="00AC4C3E">
        <w:t xml:space="preserve"> o cadastro do calendário.</w:t>
      </w:r>
    </w:p>
    <w:p w14:paraId="2BA7B1EA" w14:textId="7928B31D" w:rsidR="00FD717E" w:rsidRPr="00AC4C3E" w:rsidRDefault="00FD717E" w:rsidP="00FD717E">
      <w:pPr>
        <w:pStyle w:val="PargrafodaLista"/>
        <w:numPr>
          <w:ilvl w:val="0"/>
          <w:numId w:val="23"/>
        </w:numPr>
        <w:spacing w:before="60" w:after="60"/>
        <w:ind w:left="567"/>
        <w:jc w:val="both"/>
      </w:pPr>
      <w:r w:rsidRPr="00AC4C3E">
        <w:t xml:space="preserve">Caso o ator selecione a opção Não, o sistema </w:t>
      </w:r>
      <w:r w:rsidRPr="00AC4C3E">
        <w:rPr>
          <w:u w:val="single"/>
        </w:rPr>
        <w:t>não</w:t>
      </w:r>
      <w:r w:rsidRPr="00AC4C3E">
        <w:t xml:space="preserve"> salva os dados alterado</w:t>
      </w:r>
      <w:r w:rsidR="00A0503D" w:rsidRPr="00AC4C3E">
        <w:t>s</w:t>
      </w:r>
      <w:r w:rsidRPr="00AC4C3E">
        <w:t xml:space="preserve"> e permanece com o status anteriormente informado.</w:t>
      </w:r>
    </w:p>
    <w:p w14:paraId="7E8CE1B4" w14:textId="77777777" w:rsidR="00FD717E" w:rsidRPr="00AC4C3E" w:rsidRDefault="00FD717E" w:rsidP="00FD717E">
      <w:pPr>
        <w:pStyle w:val="PargrafodaLista"/>
        <w:spacing w:before="60" w:after="60"/>
        <w:ind w:left="567"/>
        <w:jc w:val="both"/>
      </w:pPr>
      <w:proofErr w:type="spellStart"/>
      <w:r w:rsidRPr="00AC4C3E">
        <w:t>Ex</w:t>
      </w:r>
      <w:proofErr w:type="spellEnd"/>
      <w:r w:rsidRPr="00AC4C3E">
        <w:t xml:space="preserve">: </w:t>
      </w:r>
    </w:p>
    <w:p w14:paraId="780B0AE5" w14:textId="618EF57A" w:rsidR="00FD717E" w:rsidRPr="00AC4C3E" w:rsidRDefault="00FD717E" w:rsidP="00FD717E">
      <w:pPr>
        <w:pStyle w:val="PargrafodaLista"/>
        <w:spacing w:before="60" w:after="60"/>
        <w:ind w:left="567"/>
        <w:jc w:val="both"/>
      </w:pPr>
      <w:r w:rsidRPr="00AC4C3E">
        <w:t xml:space="preserve">O cadastro estava com status igual a </w:t>
      </w:r>
      <w:r w:rsidR="00A0503D" w:rsidRPr="00AC4C3E">
        <w:t>“Calendário Co</w:t>
      </w:r>
      <w:r w:rsidRPr="00AC4C3E">
        <w:t>ncluído</w:t>
      </w:r>
      <w:r w:rsidR="00A0503D" w:rsidRPr="00AC4C3E">
        <w:t>”</w:t>
      </w:r>
      <w:r w:rsidRPr="00AC4C3E">
        <w:t>. O ator realiza uma alteração após o período de vigência ter sido iniciado. Ao alterar e acionar a opção a opção “</w:t>
      </w:r>
      <w:r w:rsidRPr="00AC4C3E">
        <w:rPr>
          <w:u w:val="single"/>
        </w:rPr>
        <w:t>Sim</w:t>
      </w:r>
      <w:r w:rsidRPr="00AC4C3E">
        <w:t>”</w:t>
      </w:r>
      <w:r w:rsidR="00A0503D" w:rsidRPr="00AC4C3E">
        <w:t xml:space="preserve"> na mensagem</w:t>
      </w:r>
      <w:r w:rsidR="00A0503D" w:rsidRPr="00AC4C3E">
        <w:rPr>
          <w:color w:val="31849B" w:themeColor="accent5" w:themeShade="BF"/>
        </w:rPr>
        <w:t xml:space="preserve"> [</w:t>
      </w:r>
      <w:r w:rsidR="00A0503D" w:rsidRPr="00AC4C3E">
        <w:rPr>
          <w:color w:val="31849B" w:themeColor="accent5" w:themeShade="BF"/>
        </w:rPr>
        <w:fldChar w:fldCharType="begin"/>
      </w:r>
      <w:r w:rsidR="00A0503D" w:rsidRPr="00AC4C3E">
        <w:rPr>
          <w:color w:val="31849B" w:themeColor="accent5" w:themeShade="BF"/>
        </w:rPr>
        <w:instrText xml:space="preserve"> REF _Ref14686811 \r \h </w:instrText>
      </w:r>
      <w:r w:rsidR="004858D2" w:rsidRPr="00AC4C3E">
        <w:rPr>
          <w:color w:val="31849B" w:themeColor="accent5" w:themeShade="BF"/>
        </w:rPr>
        <w:instrText xml:space="preserve"> \* MERGEFORMAT </w:instrText>
      </w:r>
      <w:r w:rsidR="00A0503D" w:rsidRPr="00AC4C3E">
        <w:rPr>
          <w:color w:val="31849B" w:themeColor="accent5" w:themeShade="BF"/>
        </w:rPr>
      </w:r>
      <w:r w:rsidR="00A0503D" w:rsidRPr="00AC4C3E">
        <w:rPr>
          <w:color w:val="31849B" w:themeColor="accent5" w:themeShade="BF"/>
        </w:rPr>
        <w:fldChar w:fldCharType="separate"/>
      </w:r>
      <w:r w:rsidR="00A0503D" w:rsidRPr="00AC4C3E">
        <w:rPr>
          <w:color w:val="31849B" w:themeColor="accent5" w:themeShade="BF"/>
        </w:rPr>
        <w:t>ME018</w:t>
      </w:r>
      <w:r w:rsidR="00A0503D" w:rsidRPr="00AC4C3E">
        <w:rPr>
          <w:color w:val="31849B" w:themeColor="accent5" w:themeShade="BF"/>
        </w:rPr>
        <w:fldChar w:fldCharType="end"/>
      </w:r>
      <w:r w:rsidR="00A0503D" w:rsidRPr="00AC4C3E">
        <w:rPr>
          <w:color w:val="31849B" w:themeColor="accent5" w:themeShade="BF"/>
        </w:rPr>
        <w:t>]</w:t>
      </w:r>
      <w:r w:rsidRPr="00AC4C3E">
        <w:t xml:space="preserve">, o sistema permanecer com status </w:t>
      </w:r>
      <w:r w:rsidR="00A0503D" w:rsidRPr="00AC4C3E">
        <w:t>“Calendário Concluído”</w:t>
      </w:r>
      <w:r w:rsidRPr="00AC4C3E">
        <w:t>.</w:t>
      </w:r>
    </w:p>
    <w:p w14:paraId="44CB673B" w14:textId="77777777" w:rsidR="00FD717E" w:rsidRPr="00AC4C3E" w:rsidRDefault="00FD717E" w:rsidP="00FD717E">
      <w:pPr>
        <w:pStyle w:val="PargrafodaLista"/>
        <w:spacing w:before="60" w:after="60"/>
        <w:ind w:left="567"/>
        <w:jc w:val="both"/>
      </w:pPr>
    </w:p>
    <w:p w14:paraId="337B8D2B" w14:textId="520F0E82" w:rsidR="00FD717E" w:rsidRPr="00AC4C3E" w:rsidRDefault="00FD717E" w:rsidP="00FD717E">
      <w:pPr>
        <w:pStyle w:val="PargrafodaLista"/>
        <w:spacing w:before="60" w:after="60"/>
        <w:ind w:left="567"/>
        <w:jc w:val="both"/>
      </w:pPr>
      <w:r w:rsidRPr="00AC4C3E">
        <w:t>O cadastro estava com status igual a Em preenchimento. O ator realiza uma alteração após o período de vigência ter sido iniciado. Ao alterar e acionar a opção “</w:t>
      </w:r>
      <w:r w:rsidRPr="00AC4C3E">
        <w:rPr>
          <w:u w:val="single"/>
        </w:rPr>
        <w:t>Sim</w:t>
      </w:r>
      <w:r w:rsidRPr="00AC4C3E">
        <w:t>” na mensagem</w:t>
      </w:r>
      <w:r w:rsidRPr="00AC4C3E">
        <w:rPr>
          <w:color w:val="31849B" w:themeColor="accent5" w:themeShade="BF"/>
        </w:rPr>
        <w:t xml:space="preserve"> [</w:t>
      </w:r>
      <w:r w:rsidRPr="00AC4C3E">
        <w:rPr>
          <w:color w:val="31849B" w:themeColor="accent5" w:themeShade="BF"/>
        </w:rPr>
        <w:fldChar w:fldCharType="begin"/>
      </w:r>
      <w:r w:rsidRPr="00AC4C3E">
        <w:rPr>
          <w:color w:val="31849B" w:themeColor="accent5" w:themeShade="BF"/>
        </w:rPr>
        <w:instrText xml:space="preserve"> REF _Ref14686811 \r \h </w:instrText>
      </w:r>
      <w:r w:rsidR="004858D2" w:rsidRPr="00AC4C3E">
        <w:rPr>
          <w:color w:val="31849B" w:themeColor="accent5" w:themeShade="BF"/>
        </w:rPr>
        <w:instrText xml:space="preserve"> \* MERGEFORMAT </w:instrText>
      </w:r>
      <w:r w:rsidRPr="00AC4C3E">
        <w:rPr>
          <w:color w:val="31849B" w:themeColor="accent5" w:themeShade="BF"/>
        </w:rPr>
      </w:r>
      <w:r w:rsidRPr="00AC4C3E">
        <w:rPr>
          <w:color w:val="31849B" w:themeColor="accent5" w:themeShade="BF"/>
        </w:rPr>
        <w:fldChar w:fldCharType="separate"/>
      </w:r>
      <w:r w:rsidRPr="00AC4C3E">
        <w:rPr>
          <w:color w:val="31849B" w:themeColor="accent5" w:themeShade="BF"/>
        </w:rPr>
        <w:t>ME01</w:t>
      </w:r>
      <w:r w:rsidR="004F5A09" w:rsidRPr="00AC4C3E">
        <w:rPr>
          <w:color w:val="31849B" w:themeColor="accent5" w:themeShade="BF"/>
        </w:rPr>
        <w:t>7</w:t>
      </w:r>
      <w:r w:rsidRPr="00AC4C3E">
        <w:rPr>
          <w:color w:val="31849B" w:themeColor="accent5" w:themeShade="BF"/>
        </w:rPr>
        <w:fldChar w:fldCharType="end"/>
      </w:r>
      <w:r w:rsidRPr="00AC4C3E">
        <w:rPr>
          <w:color w:val="31849B" w:themeColor="accent5" w:themeShade="BF"/>
        </w:rPr>
        <w:t>]</w:t>
      </w:r>
      <w:r w:rsidRPr="00AC4C3E">
        <w:t xml:space="preserve">, o sistema alterar o status para </w:t>
      </w:r>
      <w:r w:rsidR="00A0503D" w:rsidRPr="00AC4C3E">
        <w:t>“Calendário Concluído”</w:t>
      </w:r>
      <w:r w:rsidRPr="00AC4C3E">
        <w:t>.</w:t>
      </w:r>
    </w:p>
    <w:p w14:paraId="37E64017" w14:textId="77777777" w:rsidR="00FD717E" w:rsidRPr="00AC4C3E" w:rsidRDefault="00FD717E" w:rsidP="00FD717E">
      <w:pPr>
        <w:pStyle w:val="PargrafodaLista"/>
        <w:spacing w:before="60" w:after="60"/>
        <w:ind w:left="567"/>
        <w:jc w:val="both"/>
      </w:pPr>
    </w:p>
    <w:p w14:paraId="33AE67A8" w14:textId="76AA1D0D" w:rsidR="00FD717E" w:rsidRPr="00AC4C3E" w:rsidRDefault="00FD717E" w:rsidP="00FD717E">
      <w:pPr>
        <w:pStyle w:val="PargrafodaLista"/>
        <w:spacing w:before="60" w:after="60"/>
        <w:ind w:left="567"/>
        <w:jc w:val="both"/>
      </w:pPr>
      <w:r w:rsidRPr="00AC4C3E">
        <w:t xml:space="preserve">O cadastro estava com status igual a </w:t>
      </w:r>
      <w:r w:rsidR="00A0503D" w:rsidRPr="00AC4C3E">
        <w:t>“</w:t>
      </w:r>
      <w:r w:rsidRPr="00AC4C3E">
        <w:t xml:space="preserve">Em </w:t>
      </w:r>
      <w:r w:rsidR="00A0503D" w:rsidRPr="00AC4C3E">
        <w:t>P</w:t>
      </w:r>
      <w:r w:rsidRPr="00AC4C3E">
        <w:t>reenchimento</w:t>
      </w:r>
      <w:r w:rsidR="00A0503D" w:rsidRPr="00AC4C3E">
        <w:t>”</w:t>
      </w:r>
      <w:r w:rsidRPr="00AC4C3E">
        <w:t xml:space="preserve">. O ator realiza uma alteração após o período de vigência ter sido iniciado. Ao alterar e acionar a opção </w:t>
      </w:r>
      <w:r w:rsidR="00A0503D" w:rsidRPr="00AC4C3E">
        <w:t>“</w:t>
      </w:r>
      <w:r w:rsidRPr="00AC4C3E">
        <w:rPr>
          <w:u w:val="single"/>
        </w:rPr>
        <w:t>Não</w:t>
      </w:r>
      <w:r w:rsidR="00A0503D" w:rsidRPr="00AC4C3E">
        <w:t>”</w:t>
      </w:r>
      <w:r w:rsidRPr="00AC4C3E">
        <w:t>, o sistema permanece com o status igual a “Em Preenchimento”.</w:t>
      </w:r>
    </w:p>
    <w:p w14:paraId="190D6F82" w14:textId="77777777" w:rsidR="00FD717E" w:rsidRDefault="00FD717E" w:rsidP="00FD717E">
      <w:pPr>
        <w:pStyle w:val="PargrafodaLista"/>
        <w:spacing w:before="60" w:after="60"/>
        <w:ind w:left="567"/>
        <w:jc w:val="both"/>
      </w:pPr>
    </w:p>
    <w:p w14:paraId="066C0B97" w14:textId="77777777" w:rsidR="008A5942" w:rsidRDefault="008A5942" w:rsidP="00FD717E">
      <w:pPr>
        <w:pStyle w:val="PargrafodaLista"/>
        <w:spacing w:before="60" w:after="60"/>
        <w:ind w:left="567"/>
        <w:jc w:val="both"/>
      </w:pPr>
    </w:p>
    <w:p w14:paraId="39E4AF58" w14:textId="3CEF2DEC" w:rsidR="008A5942" w:rsidRPr="00D70FB2" w:rsidRDefault="008A5942" w:rsidP="008A5942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bookmarkStart w:id="44" w:name="_Ref18931610"/>
      <w:r>
        <w:rPr>
          <w:b/>
          <w:u w:val="single"/>
        </w:rPr>
        <w:t>Mensagem</w:t>
      </w:r>
      <w:r w:rsidRPr="00D70FB2">
        <w:rPr>
          <w:b/>
        </w:rPr>
        <w:t>:</w:t>
      </w:r>
      <w:bookmarkEnd w:id="44"/>
      <w:r w:rsidRPr="00D70FB2">
        <w:rPr>
          <w:b/>
        </w:rPr>
        <w:t xml:space="preserve"> </w:t>
      </w:r>
    </w:p>
    <w:p w14:paraId="7A0556ED" w14:textId="77777777" w:rsidR="008A5942" w:rsidRPr="00AC4C3E" w:rsidRDefault="008A5942" w:rsidP="00FD717E">
      <w:pPr>
        <w:pStyle w:val="PargrafodaLista"/>
        <w:spacing w:before="60" w:after="60"/>
        <w:ind w:left="567"/>
        <w:jc w:val="both"/>
      </w:pPr>
    </w:p>
    <w:p w14:paraId="10E4631F" w14:textId="52AFAE92" w:rsidR="0002596A" w:rsidRPr="00AC4C3E" w:rsidRDefault="006F216D" w:rsidP="00E14352">
      <w:pPr>
        <w:pStyle w:val="PargrafodaLista"/>
        <w:numPr>
          <w:ilvl w:val="0"/>
          <w:numId w:val="24"/>
        </w:numPr>
        <w:ind w:left="426"/>
      </w:pPr>
      <w:r w:rsidRPr="00AC4C3E">
        <w:t xml:space="preserve">As mensagens de </w:t>
      </w:r>
      <w:r w:rsidRPr="00E14352">
        <w:rPr>
          <w:u w:val="single"/>
        </w:rPr>
        <w:t>Sucesso, Alerta e Erro</w:t>
      </w:r>
      <w:r w:rsidRPr="00AC4C3E">
        <w:t xml:space="preserve">, </w:t>
      </w:r>
      <w:r w:rsidRPr="00E14352">
        <w:rPr>
          <w:highlight w:val="yellow"/>
        </w:rPr>
        <w:t xml:space="preserve">devem ser exibidas no canto superior </w:t>
      </w:r>
      <w:r w:rsidR="008A5942" w:rsidRPr="00E14352">
        <w:rPr>
          <w:highlight w:val="yellow"/>
        </w:rPr>
        <w:t xml:space="preserve">direito </w:t>
      </w:r>
      <w:r w:rsidRPr="00E14352">
        <w:rPr>
          <w:highlight w:val="yellow"/>
        </w:rPr>
        <w:t>da tela</w:t>
      </w:r>
    </w:p>
    <w:p w14:paraId="01740D5E" w14:textId="77777777" w:rsidR="00D93934" w:rsidRPr="00AC4C3E" w:rsidRDefault="00A75648" w:rsidP="00E10375">
      <w:r w:rsidRPr="00AC4C3E">
        <w:rPr>
          <w:sz w:val="20"/>
        </w:rPr>
        <w:t>Mensagem de Sucesso:</w:t>
      </w:r>
      <w:r w:rsidRPr="00AC4C3E">
        <w:t xml:space="preserve"> </w:t>
      </w:r>
    </w:p>
    <w:p w14:paraId="28FD925B" w14:textId="5C316E2B" w:rsidR="00D075C0" w:rsidRPr="00AC4C3E" w:rsidRDefault="00D075C0" w:rsidP="00E10375">
      <w:r w:rsidRPr="00AC4C3E">
        <w:t xml:space="preserve">  </w:t>
      </w:r>
      <w:r w:rsidR="00D93934" w:rsidRPr="00AC4C3E">
        <w:rPr>
          <w:noProof/>
        </w:rPr>
        <w:drawing>
          <wp:inline distT="0" distB="0" distL="0" distR="0" wp14:anchorId="1A40C388" wp14:editId="4199F27A">
            <wp:extent cx="2704762" cy="400000"/>
            <wp:effectExtent l="0" t="0" r="63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C295" w14:textId="77777777" w:rsidR="00D93934" w:rsidRPr="00AC4C3E" w:rsidRDefault="00A75648" w:rsidP="00E10375">
      <w:pPr>
        <w:rPr>
          <w:sz w:val="20"/>
        </w:rPr>
      </w:pPr>
      <w:r w:rsidRPr="00AC4C3E">
        <w:rPr>
          <w:sz w:val="20"/>
        </w:rPr>
        <w:t>Mensagem de Alerta:</w:t>
      </w:r>
      <w:r w:rsidR="0002596A" w:rsidRPr="00AC4C3E">
        <w:rPr>
          <w:sz w:val="20"/>
        </w:rPr>
        <w:t xml:space="preserve">   </w:t>
      </w:r>
      <w:r w:rsidR="00D93934" w:rsidRPr="00AC4C3E">
        <w:rPr>
          <w:sz w:val="20"/>
        </w:rPr>
        <w:t xml:space="preserve"> </w:t>
      </w:r>
    </w:p>
    <w:p w14:paraId="4A3D6D69" w14:textId="66CB0846" w:rsidR="00A75648" w:rsidRPr="00AC4C3E" w:rsidRDefault="00D93934" w:rsidP="00E10375">
      <w:pPr>
        <w:rPr>
          <w:sz w:val="20"/>
        </w:rPr>
      </w:pPr>
      <w:r w:rsidRPr="00AC4C3E">
        <w:rPr>
          <w:sz w:val="20"/>
        </w:rPr>
        <w:t xml:space="preserve">  </w:t>
      </w:r>
      <w:r w:rsidRPr="00AC4C3E">
        <w:rPr>
          <w:noProof/>
        </w:rPr>
        <w:drawing>
          <wp:inline distT="0" distB="0" distL="0" distR="0" wp14:anchorId="2A47F99A" wp14:editId="263F5C6B">
            <wp:extent cx="2704762" cy="523810"/>
            <wp:effectExtent l="0" t="0" r="63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491A" w14:textId="77777777" w:rsidR="00D93934" w:rsidRPr="00AC4C3E" w:rsidRDefault="00A75648" w:rsidP="00E10375">
      <w:pPr>
        <w:rPr>
          <w:sz w:val="20"/>
        </w:rPr>
      </w:pPr>
      <w:r w:rsidRPr="00AC4C3E">
        <w:rPr>
          <w:sz w:val="20"/>
        </w:rPr>
        <w:t>Mensagem de Erro:</w:t>
      </w:r>
      <w:r w:rsidR="0002596A" w:rsidRPr="00AC4C3E">
        <w:rPr>
          <w:sz w:val="20"/>
        </w:rPr>
        <w:t xml:space="preserve"> </w:t>
      </w:r>
    </w:p>
    <w:p w14:paraId="18792ACD" w14:textId="7C290799" w:rsidR="00A75648" w:rsidRDefault="00D93934" w:rsidP="00E10375">
      <w:pPr>
        <w:rPr>
          <w:sz w:val="20"/>
        </w:rPr>
      </w:pPr>
      <w:r w:rsidRPr="00AC4C3E">
        <w:rPr>
          <w:sz w:val="20"/>
        </w:rPr>
        <w:t xml:space="preserve"> </w:t>
      </w:r>
      <w:r w:rsidR="0002596A" w:rsidRPr="00AC4C3E">
        <w:rPr>
          <w:sz w:val="20"/>
        </w:rPr>
        <w:t xml:space="preserve"> </w:t>
      </w:r>
      <w:r w:rsidRPr="00AC4C3E">
        <w:rPr>
          <w:noProof/>
        </w:rPr>
        <w:drawing>
          <wp:inline distT="0" distB="0" distL="0" distR="0" wp14:anchorId="2C210469" wp14:editId="09B30CC2">
            <wp:extent cx="2704762" cy="400000"/>
            <wp:effectExtent l="0" t="0" r="635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DB9D" w14:textId="77777777" w:rsidR="00613F8F" w:rsidRPr="00AC4C3E" w:rsidRDefault="00613F8F" w:rsidP="00E10375">
      <w:pPr>
        <w:rPr>
          <w:sz w:val="20"/>
        </w:rPr>
      </w:pPr>
    </w:p>
    <w:p w14:paraId="6BB053CE" w14:textId="34D4C0F4" w:rsidR="006F216D" w:rsidRPr="00AC4C3E" w:rsidRDefault="006F216D" w:rsidP="006F216D">
      <w:pPr>
        <w:pStyle w:val="PargrafodaLista"/>
        <w:numPr>
          <w:ilvl w:val="0"/>
          <w:numId w:val="24"/>
        </w:numPr>
        <w:ind w:left="426"/>
      </w:pPr>
      <w:r w:rsidRPr="00AC4C3E">
        <w:t xml:space="preserve">As mensagens de </w:t>
      </w:r>
      <w:r w:rsidRPr="00AC4C3E">
        <w:rPr>
          <w:u w:val="single"/>
        </w:rPr>
        <w:t>Confirmação</w:t>
      </w:r>
      <w:r w:rsidRPr="00AC4C3E">
        <w:t xml:space="preserve">, devem ser exibidas acima do registro </w:t>
      </w:r>
      <w:r w:rsidR="00714C52" w:rsidRPr="00AC4C3E">
        <w:t>em questão</w:t>
      </w:r>
      <w:r w:rsidRPr="00AC4C3E">
        <w:t xml:space="preserve">, com o </w:t>
      </w:r>
      <w:r w:rsidRPr="00AC4C3E">
        <w:lastRenderedPageBreak/>
        <w:t>seguinte padrão:</w:t>
      </w:r>
    </w:p>
    <w:p w14:paraId="24ED3E17" w14:textId="77777777" w:rsidR="006F216D" w:rsidRPr="00AC4C3E" w:rsidRDefault="006F216D" w:rsidP="006F216D">
      <w:pPr>
        <w:pStyle w:val="PargrafodaLista"/>
        <w:ind w:left="426"/>
      </w:pPr>
    </w:p>
    <w:p w14:paraId="3C73AF81" w14:textId="77777777" w:rsidR="006F216D" w:rsidRPr="00AC4C3E" w:rsidRDefault="006F216D" w:rsidP="006F216D">
      <w:pPr>
        <w:pStyle w:val="PargrafodaLista"/>
        <w:ind w:left="142"/>
        <w:rPr>
          <w:u w:val="single"/>
        </w:rPr>
      </w:pPr>
      <w:r w:rsidRPr="00AC4C3E">
        <w:rPr>
          <w:u w:val="single"/>
        </w:rPr>
        <w:t>Mensagem de confirmação:</w:t>
      </w:r>
    </w:p>
    <w:p w14:paraId="0B2FA9F2" w14:textId="63FF4E88" w:rsidR="00D93934" w:rsidRDefault="007059DC" w:rsidP="00E10375">
      <w:pPr>
        <w:rPr>
          <w:sz w:val="20"/>
        </w:rPr>
      </w:pPr>
      <w:r w:rsidRPr="00AC4C3E">
        <w:rPr>
          <w:noProof/>
        </w:rPr>
        <w:drawing>
          <wp:inline distT="0" distB="0" distL="0" distR="0" wp14:anchorId="5474A5A0" wp14:editId="1A02CC62">
            <wp:extent cx="2704762" cy="914286"/>
            <wp:effectExtent l="0" t="0" r="635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5C4A" w14:textId="77777777" w:rsidR="00D075C0" w:rsidRDefault="00D075C0" w:rsidP="00E10375"/>
    <w:p w14:paraId="2FF05A66" w14:textId="5B7E2081" w:rsidR="00D075C0" w:rsidRDefault="0002596A" w:rsidP="00E10375">
      <w:r>
        <w:rPr>
          <w:noProof/>
        </w:rPr>
        <w:drawing>
          <wp:inline distT="0" distB="0" distL="0" distR="0" wp14:anchorId="10B1ECAD" wp14:editId="39FCE65A">
            <wp:extent cx="5495925" cy="2811657"/>
            <wp:effectExtent l="0" t="0" r="0" b="825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147" cy="282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8DAE4" w14:textId="77777777" w:rsidR="00D075C0" w:rsidRDefault="00D075C0" w:rsidP="00E10375"/>
    <w:p w14:paraId="6A2AD23F" w14:textId="0ADB80D5" w:rsidR="005F7CDF" w:rsidRPr="006F2A9C" w:rsidRDefault="005F7CDF" w:rsidP="00B167D4">
      <w:pPr>
        <w:pStyle w:val="PargrafodaLista"/>
        <w:numPr>
          <w:ilvl w:val="0"/>
          <w:numId w:val="24"/>
        </w:numPr>
        <w:ind w:left="426"/>
      </w:pPr>
      <w:r w:rsidRPr="006F2A9C">
        <w:t>O sistema deve ter um temporizador de 5 segundos para cada mensagem exibida.</w:t>
      </w:r>
    </w:p>
    <w:p w14:paraId="02F0BE60" w14:textId="4ED949C4" w:rsidR="005F7CDF" w:rsidRPr="006F2A9C" w:rsidRDefault="005F7CDF" w:rsidP="00B167D4">
      <w:pPr>
        <w:pStyle w:val="PargrafodaLista"/>
        <w:numPr>
          <w:ilvl w:val="0"/>
          <w:numId w:val="24"/>
        </w:numPr>
        <w:ind w:left="426"/>
      </w:pPr>
      <w:r w:rsidRPr="006F2A9C">
        <w:t>Ao final dos 5 segundos, o sistema deve fechar a caixa de mensagem e não exibi-la na tela.</w:t>
      </w:r>
    </w:p>
    <w:p w14:paraId="7FF2802A" w14:textId="77777777" w:rsidR="00BB4BD5" w:rsidRPr="00F81208" w:rsidRDefault="00BB4BD5" w:rsidP="00BB4BD5">
      <w:pPr>
        <w:pStyle w:val="PargrafodaLista"/>
        <w:numPr>
          <w:ilvl w:val="0"/>
          <w:numId w:val="24"/>
        </w:numPr>
        <w:ind w:left="426"/>
      </w:pPr>
      <w:r w:rsidRPr="006F2A9C">
        <w:t xml:space="preserve">Caso surja uma nova </w:t>
      </w:r>
      <w:r w:rsidRPr="00F81208">
        <w:t>mensagem, o sistema deverá cadastrá-la logo abaixo daquela que foi anteriormente criada.</w:t>
      </w:r>
    </w:p>
    <w:p w14:paraId="5E821C84" w14:textId="700B4F45" w:rsidR="00D075C0" w:rsidRPr="00F81208" w:rsidRDefault="00BB4BD5" w:rsidP="007E507D">
      <w:pPr>
        <w:pStyle w:val="PargrafodaLista"/>
        <w:numPr>
          <w:ilvl w:val="0"/>
          <w:numId w:val="24"/>
        </w:numPr>
        <w:ind w:left="426"/>
      </w:pPr>
      <w:r w:rsidRPr="00F81208">
        <w:t xml:space="preserve">Para as mensagens de </w:t>
      </w:r>
      <w:r w:rsidRPr="00F81208">
        <w:rPr>
          <w:u w:val="single"/>
        </w:rPr>
        <w:t>confirmação</w:t>
      </w:r>
      <w:r w:rsidRPr="00F81208">
        <w:t xml:space="preserve"> o sistema </w:t>
      </w:r>
      <w:r w:rsidRPr="00F81208">
        <w:rPr>
          <w:u w:val="single"/>
        </w:rPr>
        <w:t>não</w:t>
      </w:r>
      <w:r w:rsidRPr="00F81208">
        <w:t xml:space="preserve"> deve disponibilizar o temporizador. </w:t>
      </w:r>
    </w:p>
    <w:p w14:paraId="361DE8A8" w14:textId="77777777" w:rsidR="00886972" w:rsidRPr="00F81208" w:rsidRDefault="00886972" w:rsidP="00886972">
      <w:pPr>
        <w:pStyle w:val="PargrafodaLista"/>
        <w:ind w:left="426"/>
      </w:pPr>
    </w:p>
    <w:p w14:paraId="7CECF9EE" w14:textId="77777777" w:rsidR="006F216D" w:rsidRPr="00F81208" w:rsidRDefault="006F216D" w:rsidP="006F216D">
      <w:pPr>
        <w:pStyle w:val="PargrafodaLista"/>
        <w:ind w:left="426"/>
      </w:pP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F81208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F81208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F81208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F81208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F81208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F81208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Ações</w:t>
            </w:r>
          </w:p>
        </w:tc>
      </w:tr>
      <w:tr w:rsidR="00FB3C8F" w:rsidRPr="00F81208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F81208" w:rsidRDefault="00FB3C8F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5" w:name="_Ref12023348"/>
          </w:p>
        </w:tc>
        <w:bookmarkEnd w:id="45"/>
        <w:tc>
          <w:tcPr>
            <w:tcW w:w="6276" w:type="dxa"/>
          </w:tcPr>
          <w:p w14:paraId="19465BB6" w14:textId="76DAD920" w:rsidR="00C17F68" w:rsidRPr="00F81208" w:rsidRDefault="002E2C2B" w:rsidP="00C17F6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81208">
              <w:rPr>
                <w:rFonts w:cs="Arial"/>
                <w:sz w:val="18"/>
                <w:szCs w:val="18"/>
              </w:rPr>
              <w:t>Erro de Comunicação</w:t>
            </w:r>
            <w:r w:rsidR="00C17F68" w:rsidRPr="00F81208">
              <w:rPr>
                <w:rFonts w:cs="Arial"/>
                <w:sz w:val="18"/>
                <w:szCs w:val="18"/>
              </w:rPr>
              <w:t>, tente mais tarde!</w:t>
            </w:r>
          </w:p>
        </w:tc>
        <w:tc>
          <w:tcPr>
            <w:tcW w:w="1555" w:type="dxa"/>
          </w:tcPr>
          <w:p w14:paraId="3B390CB7" w14:textId="62132B8A" w:rsidR="00FB3C8F" w:rsidRPr="00F81208" w:rsidRDefault="00A75648" w:rsidP="00FB5814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Erro</w:t>
            </w:r>
          </w:p>
        </w:tc>
      </w:tr>
      <w:tr w:rsidR="0001114E" w:rsidRPr="00F81208" w14:paraId="3D03FB18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047D321" w14:textId="761C2E38" w:rsidR="0001114E" w:rsidRPr="00F81208" w:rsidRDefault="0001114E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6" w:name="_Ref13581850"/>
          </w:p>
        </w:tc>
        <w:bookmarkEnd w:id="46"/>
        <w:tc>
          <w:tcPr>
            <w:tcW w:w="6276" w:type="dxa"/>
          </w:tcPr>
          <w:p w14:paraId="662A7AD6" w14:textId="153E6059" w:rsidR="0001114E" w:rsidRPr="00F81208" w:rsidRDefault="00B60A32" w:rsidP="00B60A3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81208">
              <w:rPr>
                <w:rFonts w:cs="Arial"/>
                <w:sz w:val="18"/>
                <w:szCs w:val="18"/>
              </w:rPr>
              <w:t xml:space="preserve">Ao importar os dados do ano selecionado, os dados do calendário preenchidos serão </w:t>
            </w:r>
            <w:r w:rsidR="00C17F68" w:rsidRPr="00F81208">
              <w:rPr>
                <w:rFonts w:cs="Arial"/>
                <w:sz w:val="18"/>
                <w:szCs w:val="18"/>
              </w:rPr>
              <w:t>substituído</w:t>
            </w:r>
            <w:r w:rsidR="000F2CA4" w:rsidRPr="00F81208">
              <w:rPr>
                <w:rFonts w:cs="Arial"/>
                <w:sz w:val="18"/>
                <w:szCs w:val="18"/>
              </w:rPr>
              <w:t>s</w:t>
            </w:r>
            <w:r w:rsidR="00C17F68" w:rsidRPr="00F81208">
              <w:rPr>
                <w:rFonts w:cs="Arial"/>
                <w:sz w:val="18"/>
                <w:szCs w:val="18"/>
              </w:rPr>
              <w:t>!</w:t>
            </w:r>
          </w:p>
          <w:p w14:paraId="03897D1E" w14:textId="77777777" w:rsidR="00B60A32" w:rsidRPr="00F81208" w:rsidRDefault="00B60A32" w:rsidP="00B60A3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81208">
              <w:rPr>
                <w:rFonts w:cs="Arial"/>
                <w:sz w:val="18"/>
                <w:szCs w:val="18"/>
              </w:rPr>
              <w:t xml:space="preserve">Deseja </w:t>
            </w:r>
            <w:r w:rsidR="00D9519F" w:rsidRPr="00F81208">
              <w:rPr>
                <w:rFonts w:cs="Arial"/>
                <w:sz w:val="18"/>
                <w:szCs w:val="18"/>
              </w:rPr>
              <w:t>realmente importar dados?</w:t>
            </w:r>
          </w:p>
          <w:p w14:paraId="5E7B3C6E" w14:textId="6BAB44D4" w:rsidR="00D9519F" w:rsidRPr="00F81208" w:rsidRDefault="00D9519F" w:rsidP="00B60A3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81208">
              <w:rPr>
                <w:rFonts w:cs="Arial"/>
                <w:sz w:val="18"/>
                <w:szCs w:val="18"/>
              </w:rPr>
              <w:t>[</w:t>
            </w:r>
            <w:proofErr w:type="gramStart"/>
            <w:r w:rsidRPr="00F81208">
              <w:rPr>
                <w:rFonts w:cs="Arial"/>
                <w:sz w:val="18"/>
                <w:szCs w:val="18"/>
              </w:rPr>
              <w:t>Sim]  [</w:t>
            </w:r>
            <w:proofErr w:type="gramEnd"/>
            <w:r w:rsidRPr="00F81208">
              <w:rPr>
                <w:rFonts w:cs="Arial"/>
                <w:sz w:val="18"/>
                <w:szCs w:val="18"/>
              </w:rPr>
              <w:t>Não]</w:t>
            </w:r>
          </w:p>
        </w:tc>
        <w:tc>
          <w:tcPr>
            <w:tcW w:w="1555" w:type="dxa"/>
          </w:tcPr>
          <w:p w14:paraId="38CA1E95" w14:textId="43D6A822" w:rsidR="0001114E" w:rsidRPr="00F81208" w:rsidRDefault="00C6311D" w:rsidP="00FB5814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Confirmação</w:t>
            </w:r>
          </w:p>
        </w:tc>
      </w:tr>
      <w:tr w:rsidR="00B219F6" w:rsidRPr="00F81208" w14:paraId="21C1062C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93FC529" w14:textId="4C91A125" w:rsidR="00B219F6" w:rsidRPr="00F81208" w:rsidRDefault="00B219F6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7" w:name="_Ref13647479"/>
          </w:p>
        </w:tc>
        <w:bookmarkEnd w:id="47"/>
        <w:tc>
          <w:tcPr>
            <w:tcW w:w="6276" w:type="dxa"/>
          </w:tcPr>
          <w:p w14:paraId="7E7B920E" w14:textId="4ED3A1E3" w:rsidR="00B219F6" w:rsidRPr="00F81208" w:rsidRDefault="004D2D70" w:rsidP="004D2D70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81208">
              <w:rPr>
                <w:rFonts w:cs="Arial"/>
                <w:sz w:val="18"/>
                <w:szCs w:val="18"/>
              </w:rPr>
              <w:t>Existe(m) Atividade/</w:t>
            </w:r>
            <w:proofErr w:type="spellStart"/>
            <w:r w:rsidRPr="00F81208">
              <w:rPr>
                <w:rFonts w:cs="Arial"/>
                <w:sz w:val="18"/>
                <w:szCs w:val="18"/>
              </w:rPr>
              <w:t>SubAtividade</w:t>
            </w:r>
            <w:proofErr w:type="spellEnd"/>
            <w:r w:rsidRPr="00F81208">
              <w:rPr>
                <w:rFonts w:cs="Arial"/>
                <w:sz w:val="18"/>
                <w:szCs w:val="18"/>
              </w:rPr>
              <w:t xml:space="preserve"> sem preenchimento.</w:t>
            </w:r>
          </w:p>
        </w:tc>
        <w:tc>
          <w:tcPr>
            <w:tcW w:w="1555" w:type="dxa"/>
          </w:tcPr>
          <w:p w14:paraId="659F0CF5" w14:textId="2E6605F8" w:rsidR="00B219F6" w:rsidRPr="00F81208" w:rsidRDefault="00E2327D" w:rsidP="00FB5814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Alerta</w:t>
            </w:r>
          </w:p>
        </w:tc>
      </w:tr>
      <w:tr w:rsidR="008C7E84" w:rsidRPr="00F81208" w14:paraId="0FC0C5A7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DDD5B20" w14:textId="77777777" w:rsidR="008C7E84" w:rsidRPr="00F81208" w:rsidRDefault="008C7E84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8" w:name="_Ref13659352"/>
          </w:p>
        </w:tc>
        <w:bookmarkEnd w:id="48"/>
        <w:tc>
          <w:tcPr>
            <w:tcW w:w="6276" w:type="dxa"/>
          </w:tcPr>
          <w:p w14:paraId="6FFDBC8E" w14:textId="1502F832" w:rsidR="008C7E84" w:rsidRPr="00F81208" w:rsidRDefault="008C7E84" w:rsidP="0001114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81208">
              <w:rPr>
                <w:rFonts w:cs="Arial"/>
                <w:sz w:val="18"/>
                <w:szCs w:val="18"/>
              </w:rPr>
              <w:t>Dados incluído</w:t>
            </w:r>
            <w:r w:rsidR="000F2CA4" w:rsidRPr="00F81208">
              <w:rPr>
                <w:rFonts w:cs="Arial"/>
                <w:sz w:val="18"/>
                <w:szCs w:val="18"/>
              </w:rPr>
              <w:t>s</w:t>
            </w:r>
            <w:r w:rsidRPr="00F81208">
              <w:rPr>
                <w:rFonts w:cs="Arial"/>
                <w:sz w:val="18"/>
                <w:szCs w:val="18"/>
              </w:rPr>
              <w:t xml:space="preserve"> com sucesso</w:t>
            </w:r>
            <w:r w:rsidR="00116C9C" w:rsidRPr="00F81208">
              <w:rPr>
                <w:rFonts w:cs="Arial"/>
                <w:sz w:val="18"/>
                <w:szCs w:val="18"/>
              </w:rPr>
              <w:t>!</w:t>
            </w:r>
            <w:r w:rsidRPr="00F81208">
              <w:rPr>
                <w:rFonts w:cs="Arial"/>
                <w:sz w:val="18"/>
                <w:szCs w:val="18"/>
              </w:rPr>
              <w:t xml:space="preserve"> </w:t>
            </w:r>
          </w:p>
        </w:tc>
        <w:tc>
          <w:tcPr>
            <w:tcW w:w="1555" w:type="dxa"/>
          </w:tcPr>
          <w:p w14:paraId="74377CEF" w14:textId="1AFFBE28" w:rsidR="008C7E84" w:rsidRPr="00F81208" w:rsidRDefault="00E2327D" w:rsidP="00FB5814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Sucesso</w:t>
            </w:r>
          </w:p>
        </w:tc>
      </w:tr>
      <w:tr w:rsidR="00B941F5" w:rsidRPr="00F81208" w14:paraId="384A3F76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83D4C15" w14:textId="77777777" w:rsidR="00B941F5" w:rsidRPr="00F81208" w:rsidRDefault="00B941F5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9" w:name="_Ref13662663"/>
          </w:p>
        </w:tc>
        <w:bookmarkEnd w:id="49"/>
        <w:tc>
          <w:tcPr>
            <w:tcW w:w="6276" w:type="dxa"/>
          </w:tcPr>
          <w:p w14:paraId="529C8A15" w14:textId="52337959" w:rsidR="00B941F5" w:rsidRPr="00F81208" w:rsidRDefault="00B941F5" w:rsidP="00C17F6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81208">
              <w:rPr>
                <w:rFonts w:cs="Arial"/>
                <w:sz w:val="18"/>
                <w:szCs w:val="18"/>
              </w:rPr>
              <w:t>Formato do arquivo inválido. Somente serão aceitos arquivos no formato de PDF</w:t>
            </w:r>
            <w:r w:rsidR="00C17F68" w:rsidRPr="00F81208">
              <w:rPr>
                <w:rFonts w:cs="Arial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5A6A3A45" w14:textId="602ECDCF" w:rsidR="00B941F5" w:rsidRPr="00F81208" w:rsidRDefault="00E2327D" w:rsidP="00FB5814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Alerta</w:t>
            </w:r>
          </w:p>
        </w:tc>
      </w:tr>
      <w:tr w:rsidR="008A77EA" w:rsidRPr="00F81208" w14:paraId="67B4F160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3AABE9F" w14:textId="77777777" w:rsidR="008A77EA" w:rsidRPr="00F81208" w:rsidRDefault="008A77EA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0" w:name="_Ref13662990"/>
          </w:p>
        </w:tc>
        <w:bookmarkEnd w:id="50"/>
        <w:tc>
          <w:tcPr>
            <w:tcW w:w="6276" w:type="dxa"/>
          </w:tcPr>
          <w:p w14:paraId="185FA6DE" w14:textId="2ABD6068" w:rsidR="008A77EA" w:rsidRPr="00F81208" w:rsidRDefault="008A77EA" w:rsidP="00C17F6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81208">
              <w:rPr>
                <w:rFonts w:cs="Arial"/>
                <w:sz w:val="18"/>
                <w:szCs w:val="18"/>
              </w:rPr>
              <w:t xml:space="preserve">O arquivo com a </w:t>
            </w:r>
            <w:r w:rsidR="00335886" w:rsidRPr="00F81208">
              <w:rPr>
                <w:rFonts w:cs="Arial"/>
                <w:sz w:val="18"/>
                <w:szCs w:val="18"/>
              </w:rPr>
              <w:t>“R</w:t>
            </w:r>
            <w:r w:rsidRPr="00F81208">
              <w:rPr>
                <w:rFonts w:cs="Arial"/>
                <w:sz w:val="18"/>
                <w:szCs w:val="18"/>
              </w:rPr>
              <w:t>esolução</w:t>
            </w:r>
            <w:r w:rsidR="00335886" w:rsidRPr="00F81208">
              <w:rPr>
                <w:rFonts w:cs="Arial"/>
                <w:sz w:val="18"/>
                <w:szCs w:val="18"/>
              </w:rPr>
              <w:t xml:space="preserve"> do Processo Eleitoral”</w:t>
            </w:r>
            <w:r w:rsidRPr="00F81208">
              <w:rPr>
                <w:rFonts w:cs="Arial"/>
                <w:sz w:val="18"/>
                <w:szCs w:val="18"/>
              </w:rPr>
              <w:t xml:space="preserve"> é obrigatório</w:t>
            </w:r>
            <w:r w:rsidR="00C17F68" w:rsidRPr="00F81208">
              <w:rPr>
                <w:rFonts w:cs="Arial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2891429B" w14:textId="7E9A70C3" w:rsidR="008A77EA" w:rsidRPr="00F81208" w:rsidRDefault="00E2327D" w:rsidP="00FB5814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Alerta</w:t>
            </w:r>
          </w:p>
        </w:tc>
      </w:tr>
      <w:tr w:rsidR="008A77EA" w:rsidRPr="00F81208" w14:paraId="4CA4AE0D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A531808" w14:textId="77777777" w:rsidR="008A77EA" w:rsidRPr="00F81208" w:rsidRDefault="008A77EA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1" w:name="_Ref13663392"/>
          </w:p>
        </w:tc>
        <w:bookmarkEnd w:id="51"/>
        <w:tc>
          <w:tcPr>
            <w:tcW w:w="6276" w:type="dxa"/>
          </w:tcPr>
          <w:p w14:paraId="00CD9A1E" w14:textId="3991CC4C" w:rsidR="008A77EA" w:rsidRPr="00F81208" w:rsidRDefault="00593B8B" w:rsidP="00593B8B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Campo de preen</w:t>
            </w:r>
            <w:r w:rsidRPr="00F81208">
              <w:rPr>
                <w:rFonts w:cs="Arial"/>
                <w:sz w:val="18"/>
                <w:szCs w:val="18"/>
              </w:rPr>
              <w:t>chimento</w:t>
            </w:r>
            <w:r w:rsidR="00B56950" w:rsidRPr="00F81208">
              <w:rPr>
                <w:rFonts w:cs="Arial"/>
                <w:sz w:val="18"/>
                <w:szCs w:val="18"/>
              </w:rPr>
              <w:t xml:space="preserve"> obrigatório</w:t>
            </w:r>
          </w:p>
        </w:tc>
        <w:tc>
          <w:tcPr>
            <w:tcW w:w="1555" w:type="dxa"/>
          </w:tcPr>
          <w:p w14:paraId="6A9E0EA5" w14:textId="05E4DEA2" w:rsidR="008A77EA" w:rsidRPr="00F81208" w:rsidRDefault="00E2327D" w:rsidP="00FB5814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Alerta</w:t>
            </w:r>
          </w:p>
        </w:tc>
      </w:tr>
      <w:tr w:rsidR="00C45F31" w:rsidRPr="00F81208" w14:paraId="33FA79EF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0BFC944" w14:textId="77777777" w:rsidR="00C45F31" w:rsidRPr="00F81208" w:rsidRDefault="00C45F31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2" w:name="_Ref13675230"/>
          </w:p>
        </w:tc>
        <w:bookmarkEnd w:id="52"/>
        <w:tc>
          <w:tcPr>
            <w:tcW w:w="6276" w:type="dxa"/>
          </w:tcPr>
          <w:p w14:paraId="08993742" w14:textId="6BA52386" w:rsidR="00C45F31" w:rsidRPr="00F81208" w:rsidRDefault="00C45F31" w:rsidP="00B56950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81208">
              <w:rPr>
                <w:rFonts w:cs="Arial"/>
                <w:sz w:val="18"/>
                <w:szCs w:val="18"/>
              </w:rPr>
              <w:t>Data de Início está divergente com a data da Atividade Principal</w:t>
            </w:r>
            <w:r w:rsidR="00C17F68" w:rsidRPr="00F81208">
              <w:rPr>
                <w:rFonts w:cs="Arial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78E994B2" w14:textId="383D8EA5" w:rsidR="00C45F31" w:rsidRPr="00F81208" w:rsidRDefault="00E2327D" w:rsidP="00FB5814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Alerta</w:t>
            </w:r>
          </w:p>
        </w:tc>
      </w:tr>
      <w:tr w:rsidR="00C45F31" w:rsidRPr="000126F0" w14:paraId="5FE0947B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FF99196" w14:textId="77777777" w:rsidR="00C45F31" w:rsidRPr="00F81208" w:rsidRDefault="00C45F31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3" w:name="_Ref13675232"/>
          </w:p>
        </w:tc>
        <w:bookmarkEnd w:id="53"/>
        <w:tc>
          <w:tcPr>
            <w:tcW w:w="6276" w:type="dxa"/>
          </w:tcPr>
          <w:p w14:paraId="34531A36" w14:textId="1A887136" w:rsidR="00C45F31" w:rsidRPr="00F81208" w:rsidRDefault="00C45F31" w:rsidP="00D65EC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81208">
              <w:rPr>
                <w:rFonts w:cs="Arial"/>
                <w:sz w:val="18"/>
                <w:szCs w:val="18"/>
              </w:rPr>
              <w:t>Data Fi</w:t>
            </w:r>
            <w:r w:rsidR="00D65EC8" w:rsidRPr="00F81208">
              <w:rPr>
                <w:rFonts w:cs="Arial"/>
                <w:sz w:val="18"/>
                <w:szCs w:val="18"/>
              </w:rPr>
              <w:t xml:space="preserve">m está divergente com a data de </w:t>
            </w:r>
            <w:r w:rsidR="00C17F68" w:rsidRPr="00F81208">
              <w:rPr>
                <w:rFonts w:cs="Arial"/>
                <w:sz w:val="18"/>
                <w:szCs w:val="18"/>
              </w:rPr>
              <w:t>Vigência!</w:t>
            </w:r>
          </w:p>
        </w:tc>
        <w:tc>
          <w:tcPr>
            <w:tcW w:w="1555" w:type="dxa"/>
          </w:tcPr>
          <w:p w14:paraId="73214EFF" w14:textId="2C9626B6" w:rsidR="00C45F31" w:rsidRPr="000126F0" w:rsidRDefault="00E2327D" w:rsidP="00FB5814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Alerta</w:t>
            </w:r>
          </w:p>
        </w:tc>
      </w:tr>
      <w:tr w:rsidR="00A418C5" w:rsidRPr="000126F0" w14:paraId="18246817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D46D46E" w14:textId="77777777" w:rsidR="00A418C5" w:rsidRPr="00D00F47" w:rsidRDefault="00A418C5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4" w:name="_Ref13675657"/>
          </w:p>
        </w:tc>
        <w:bookmarkEnd w:id="54"/>
        <w:tc>
          <w:tcPr>
            <w:tcW w:w="6276" w:type="dxa"/>
          </w:tcPr>
          <w:p w14:paraId="715038D4" w14:textId="689B5363" w:rsidR="00A418C5" w:rsidRPr="006C6B04" w:rsidRDefault="00A418C5" w:rsidP="00D65EC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6C6B04">
              <w:rPr>
                <w:rFonts w:cs="Arial"/>
                <w:sz w:val="18"/>
                <w:szCs w:val="18"/>
              </w:rPr>
              <w:t xml:space="preserve">Data de Início está divergente com </w:t>
            </w:r>
            <w:r w:rsidR="00D65EC8">
              <w:rPr>
                <w:rFonts w:cs="Arial"/>
                <w:sz w:val="18"/>
                <w:szCs w:val="18"/>
              </w:rPr>
              <w:t xml:space="preserve">o Período de </w:t>
            </w:r>
            <w:r>
              <w:rPr>
                <w:rFonts w:cs="Arial"/>
                <w:sz w:val="18"/>
                <w:szCs w:val="18"/>
              </w:rPr>
              <w:t>Vigência</w:t>
            </w:r>
            <w:r w:rsidR="00D65EC8">
              <w:rPr>
                <w:rFonts w:cs="Arial"/>
                <w:sz w:val="18"/>
                <w:szCs w:val="18"/>
              </w:rPr>
              <w:t xml:space="preserve"> do processo eleitoral</w:t>
            </w:r>
            <w:r w:rsidR="00C17F68">
              <w:rPr>
                <w:rFonts w:cs="Arial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2DA1180D" w14:textId="1757D4A2" w:rsidR="00A418C5" w:rsidRPr="000126F0" w:rsidRDefault="00E2327D" w:rsidP="00A418C5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A418C5" w:rsidRPr="000126F0" w14:paraId="74D93854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ABAC80C" w14:textId="77777777" w:rsidR="00A418C5" w:rsidRPr="00D00F47" w:rsidRDefault="00A418C5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5" w:name="_Ref13675659"/>
          </w:p>
        </w:tc>
        <w:bookmarkEnd w:id="55"/>
        <w:tc>
          <w:tcPr>
            <w:tcW w:w="6276" w:type="dxa"/>
          </w:tcPr>
          <w:p w14:paraId="3A991DF2" w14:textId="4E7D4B55" w:rsidR="00A418C5" w:rsidRPr="006C6B04" w:rsidRDefault="00D65EC8" w:rsidP="003F67E6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6C6B04">
              <w:rPr>
                <w:rFonts w:cs="Arial"/>
                <w:sz w:val="18"/>
                <w:szCs w:val="18"/>
              </w:rPr>
              <w:t xml:space="preserve">Data </w:t>
            </w:r>
            <w:r>
              <w:rPr>
                <w:rFonts w:cs="Arial"/>
                <w:sz w:val="18"/>
                <w:szCs w:val="18"/>
              </w:rPr>
              <w:t>Fim</w:t>
            </w:r>
            <w:r w:rsidRPr="006C6B04">
              <w:rPr>
                <w:rFonts w:cs="Arial"/>
                <w:sz w:val="18"/>
                <w:szCs w:val="18"/>
              </w:rPr>
              <w:t xml:space="preserve"> está divergente com </w:t>
            </w:r>
            <w:r>
              <w:rPr>
                <w:rFonts w:cs="Arial"/>
                <w:sz w:val="18"/>
                <w:szCs w:val="18"/>
              </w:rPr>
              <w:t>o Período de Vigência do processo eleitoral</w:t>
            </w:r>
            <w:r w:rsidR="00C17F68">
              <w:rPr>
                <w:rFonts w:cs="Arial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1F1E9F7D" w14:textId="4CD420A1" w:rsidR="00A418C5" w:rsidRPr="000126F0" w:rsidRDefault="003D2B42" w:rsidP="00A418C5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B05B0E" w:rsidRPr="000126F0" w14:paraId="7C8224E6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C82B453" w14:textId="77777777" w:rsidR="00B05B0E" w:rsidRPr="00714C52" w:rsidRDefault="00B05B0E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6" w:name="_Ref13815766"/>
          </w:p>
        </w:tc>
        <w:bookmarkEnd w:id="56"/>
        <w:tc>
          <w:tcPr>
            <w:tcW w:w="6276" w:type="dxa"/>
          </w:tcPr>
          <w:p w14:paraId="3F41B199" w14:textId="542394C6" w:rsidR="00512D2A" w:rsidRPr="00FB4FC1" w:rsidRDefault="00B05B0E" w:rsidP="003F67E6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B4FC1">
              <w:rPr>
                <w:rFonts w:cs="Arial"/>
                <w:sz w:val="18"/>
                <w:szCs w:val="18"/>
              </w:rPr>
              <w:t>Deseja realmente voltar? D</w:t>
            </w:r>
            <w:r w:rsidR="00C17F68" w:rsidRPr="00FB4FC1">
              <w:rPr>
                <w:rFonts w:cs="Arial"/>
                <w:sz w:val="18"/>
                <w:szCs w:val="18"/>
              </w:rPr>
              <w:t>ados não salvos serão perdidos!</w:t>
            </w:r>
          </w:p>
          <w:p w14:paraId="5D4C9856" w14:textId="74CB1C6A" w:rsidR="00B05B0E" w:rsidRPr="00FB4FC1" w:rsidRDefault="00E40DBD" w:rsidP="003F67E6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B4FC1">
              <w:rPr>
                <w:rFonts w:cs="Arial"/>
                <w:sz w:val="18"/>
                <w:szCs w:val="18"/>
              </w:rPr>
              <w:t>[</w:t>
            </w:r>
            <w:proofErr w:type="gramStart"/>
            <w:r w:rsidRPr="00FB4FC1">
              <w:rPr>
                <w:rFonts w:cs="Arial"/>
                <w:sz w:val="18"/>
                <w:szCs w:val="18"/>
              </w:rPr>
              <w:t>Sim]  [</w:t>
            </w:r>
            <w:proofErr w:type="gramEnd"/>
            <w:r w:rsidRPr="00FB4FC1">
              <w:rPr>
                <w:rFonts w:cs="Arial"/>
                <w:sz w:val="18"/>
                <w:szCs w:val="18"/>
              </w:rPr>
              <w:t>Não]</w:t>
            </w:r>
          </w:p>
        </w:tc>
        <w:tc>
          <w:tcPr>
            <w:tcW w:w="1555" w:type="dxa"/>
          </w:tcPr>
          <w:p w14:paraId="5E7D0052" w14:textId="76ECDD9B" w:rsidR="00B05B0E" w:rsidRPr="00714C52" w:rsidRDefault="00C6311D" w:rsidP="00A418C5">
            <w:pPr>
              <w:spacing w:before="60" w:after="60"/>
              <w:rPr>
                <w:sz w:val="18"/>
                <w:szCs w:val="18"/>
              </w:rPr>
            </w:pPr>
            <w:r w:rsidRPr="00714C52">
              <w:rPr>
                <w:sz w:val="18"/>
                <w:szCs w:val="18"/>
              </w:rPr>
              <w:t>Confirmação</w:t>
            </w:r>
          </w:p>
        </w:tc>
      </w:tr>
      <w:tr w:rsidR="00512D2A" w:rsidRPr="000126F0" w14:paraId="15353979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4EAAF77" w14:textId="77777777" w:rsidR="00512D2A" w:rsidRPr="00714C52" w:rsidRDefault="00512D2A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7" w:name="_Ref13816296"/>
          </w:p>
        </w:tc>
        <w:bookmarkEnd w:id="57"/>
        <w:tc>
          <w:tcPr>
            <w:tcW w:w="6276" w:type="dxa"/>
          </w:tcPr>
          <w:p w14:paraId="57DC23CE" w14:textId="04B19877" w:rsidR="00512D2A" w:rsidRPr="00FB4FC1" w:rsidRDefault="00512D2A" w:rsidP="00512D2A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B4FC1">
              <w:rPr>
                <w:rFonts w:cs="Arial"/>
                <w:sz w:val="18"/>
                <w:szCs w:val="18"/>
              </w:rPr>
              <w:t>Deseja realmente excluir o arquivo?</w:t>
            </w:r>
          </w:p>
          <w:p w14:paraId="7A5A45F6" w14:textId="5497D8AF" w:rsidR="00512D2A" w:rsidRPr="00FB4FC1" w:rsidRDefault="00E40DBD" w:rsidP="00512D2A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B4FC1">
              <w:rPr>
                <w:rFonts w:cs="Arial"/>
                <w:sz w:val="18"/>
                <w:szCs w:val="18"/>
              </w:rPr>
              <w:t>[</w:t>
            </w:r>
            <w:proofErr w:type="gramStart"/>
            <w:r w:rsidRPr="00FB4FC1">
              <w:rPr>
                <w:rFonts w:cs="Arial"/>
                <w:sz w:val="18"/>
                <w:szCs w:val="18"/>
              </w:rPr>
              <w:t>Sim]  [</w:t>
            </w:r>
            <w:proofErr w:type="gramEnd"/>
            <w:r w:rsidRPr="00FB4FC1">
              <w:rPr>
                <w:rFonts w:cs="Arial"/>
                <w:sz w:val="18"/>
                <w:szCs w:val="18"/>
              </w:rPr>
              <w:t>Não]</w:t>
            </w:r>
          </w:p>
        </w:tc>
        <w:tc>
          <w:tcPr>
            <w:tcW w:w="1555" w:type="dxa"/>
          </w:tcPr>
          <w:p w14:paraId="743AF77C" w14:textId="14D74D3F" w:rsidR="00512D2A" w:rsidRPr="00714C52" w:rsidRDefault="00950B29" w:rsidP="00A418C5">
            <w:pPr>
              <w:spacing w:before="60" w:after="60"/>
              <w:rPr>
                <w:sz w:val="18"/>
                <w:szCs w:val="18"/>
              </w:rPr>
            </w:pPr>
            <w:r w:rsidRPr="00714C52">
              <w:rPr>
                <w:sz w:val="18"/>
                <w:szCs w:val="18"/>
              </w:rPr>
              <w:t>Confirmação</w:t>
            </w:r>
          </w:p>
        </w:tc>
      </w:tr>
      <w:tr w:rsidR="00E40DBD" w:rsidRPr="000126F0" w14:paraId="74E8C6B4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AEFF8E8" w14:textId="77777777" w:rsidR="00E40DBD" w:rsidRPr="00714C52" w:rsidRDefault="00E40DBD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8" w:name="_Ref13823996"/>
          </w:p>
        </w:tc>
        <w:bookmarkEnd w:id="58"/>
        <w:tc>
          <w:tcPr>
            <w:tcW w:w="6276" w:type="dxa"/>
          </w:tcPr>
          <w:p w14:paraId="3BD44500" w14:textId="77777777" w:rsidR="00E40DBD" w:rsidRPr="00FB4FC1" w:rsidRDefault="00E40DBD" w:rsidP="00512D2A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B4FC1">
              <w:rPr>
                <w:rFonts w:cs="Arial"/>
                <w:sz w:val="18"/>
                <w:szCs w:val="18"/>
              </w:rPr>
              <w:t>Deseja realmente Inativar o Calendário?</w:t>
            </w:r>
          </w:p>
          <w:p w14:paraId="5CB35DF5" w14:textId="60FF690D" w:rsidR="00E40DBD" w:rsidRPr="00FB4FC1" w:rsidRDefault="00E40DBD" w:rsidP="00512D2A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B4FC1">
              <w:rPr>
                <w:rFonts w:cs="Arial"/>
                <w:sz w:val="18"/>
                <w:szCs w:val="18"/>
              </w:rPr>
              <w:t>Após inativa</w:t>
            </w:r>
            <w:r w:rsidR="003D2B42" w:rsidRPr="00FB4FC1">
              <w:rPr>
                <w:rFonts w:cs="Arial"/>
                <w:sz w:val="18"/>
                <w:szCs w:val="18"/>
              </w:rPr>
              <w:t>ção</w:t>
            </w:r>
            <w:r w:rsidRPr="00FB4FC1">
              <w:rPr>
                <w:rFonts w:cs="Arial"/>
                <w:sz w:val="18"/>
                <w:szCs w:val="18"/>
              </w:rPr>
              <w:t>, o calendário não poderá s</w:t>
            </w:r>
            <w:r w:rsidR="00C17F68" w:rsidRPr="00FB4FC1">
              <w:rPr>
                <w:rFonts w:cs="Arial"/>
                <w:sz w:val="18"/>
                <w:szCs w:val="18"/>
              </w:rPr>
              <w:t>er ativado novamente!</w:t>
            </w:r>
          </w:p>
          <w:p w14:paraId="232CA557" w14:textId="682875CA" w:rsidR="00E40DBD" w:rsidRPr="00FB4FC1" w:rsidRDefault="00E40DBD" w:rsidP="00512D2A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B4FC1">
              <w:rPr>
                <w:rFonts w:cs="Arial"/>
                <w:sz w:val="18"/>
                <w:szCs w:val="18"/>
              </w:rPr>
              <w:t>[</w:t>
            </w:r>
            <w:proofErr w:type="gramStart"/>
            <w:r w:rsidRPr="00FB4FC1">
              <w:rPr>
                <w:rFonts w:cs="Arial"/>
                <w:sz w:val="18"/>
                <w:szCs w:val="18"/>
              </w:rPr>
              <w:t>Sim]  [</w:t>
            </w:r>
            <w:proofErr w:type="gramEnd"/>
            <w:r w:rsidRPr="00FB4FC1">
              <w:rPr>
                <w:rFonts w:cs="Arial"/>
                <w:sz w:val="18"/>
                <w:szCs w:val="18"/>
              </w:rPr>
              <w:t>Não]</w:t>
            </w:r>
          </w:p>
        </w:tc>
        <w:tc>
          <w:tcPr>
            <w:tcW w:w="1555" w:type="dxa"/>
          </w:tcPr>
          <w:p w14:paraId="02CFB1E8" w14:textId="3887EC9B" w:rsidR="00E40DBD" w:rsidRPr="00714C52" w:rsidRDefault="00C6311D" w:rsidP="00A418C5">
            <w:pPr>
              <w:spacing w:before="60" w:after="60"/>
              <w:rPr>
                <w:sz w:val="18"/>
                <w:szCs w:val="18"/>
              </w:rPr>
            </w:pPr>
            <w:r w:rsidRPr="00714C52">
              <w:rPr>
                <w:sz w:val="18"/>
                <w:szCs w:val="18"/>
              </w:rPr>
              <w:t>Confirmação</w:t>
            </w:r>
          </w:p>
        </w:tc>
      </w:tr>
      <w:tr w:rsidR="00116C9C" w:rsidRPr="000126F0" w14:paraId="0CCAE70A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203EB33" w14:textId="77777777" w:rsidR="00116C9C" w:rsidRPr="00714C52" w:rsidRDefault="00116C9C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9" w:name="_Ref13828418"/>
          </w:p>
        </w:tc>
        <w:bookmarkEnd w:id="59"/>
        <w:tc>
          <w:tcPr>
            <w:tcW w:w="6276" w:type="dxa"/>
          </w:tcPr>
          <w:p w14:paraId="0B62B8CE" w14:textId="35AC7FF6" w:rsidR="00116C9C" w:rsidRPr="00FB4FC1" w:rsidRDefault="00E97B5E" w:rsidP="00512D2A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B4FC1">
              <w:rPr>
                <w:rFonts w:cs="Arial"/>
                <w:sz w:val="18"/>
                <w:szCs w:val="18"/>
              </w:rPr>
              <w:t xml:space="preserve">Dados alterados com </w:t>
            </w:r>
            <w:r w:rsidR="007F07BA" w:rsidRPr="00FB4FC1">
              <w:rPr>
                <w:rFonts w:cs="Arial"/>
                <w:sz w:val="18"/>
                <w:szCs w:val="18"/>
              </w:rPr>
              <w:t>sucesso!</w:t>
            </w:r>
            <w:r w:rsidRPr="00FB4FC1">
              <w:rPr>
                <w:rFonts w:cs="Arial"/>
                <w:sz w:val="18"/>
                <w:szCs w:val="18"/>
              </w:rPr>
              <w:t xml:space="preserve"> </w:t>
            </w:r>
          </w:p>
        </w:tc>
        <w:tc>
          <w:tcPr>
            <w:tcW w:w="1555" w:type="dxa"/>
          </w:tcPr>
          <w:p w14:paraId="65586FEE" w14:textId="714E9BE2" w:rsidR="00116C9C" w:rsidRPr="00714C52" w:rsidRDefault="003D2B42" w:rsidP="00A418C5">
            <w:pPr>
              <w:spacing w:before="60" w:after="60"/>
              <w:rPr>
                <w:sz w:val="18"/>
                <w:szCs w:val="18"/>
              </w:rPr>
            </w:pPr>
            <w:r w:rsidRPr="00714C52">
              <w:rPr>
                <w:sz w:val="18"/>
                <w:szCs w:val="18"/>
              </w:rPr>
              <w:t>Sucesso</w:t>
            </w:r>
          </w:p>
        </w:tc>
      </w:tr>
      <w:tr w:rsidR="00D70D4A" w:rsidRPr="000126F0" w14:paraId="7B538EBB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05C20A7" w14:textId="77777777" w:rsidR="00D70D4A" w:rsidRPr="00714C52" w:rsidRDefault="00D70D4A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60" w:name="_Ref14685373"/>
          </w:p>
        </w:tc>
        <w:bookmarkEnd w:id="60"/>
        <w:tc>
          <w:tcPr>
            <w:tcW w:w="6276" w:type="dxa"/>
          </w:tcPr>
          <w:p w14:paraId="595D72F2" w14:textId="7B28BE35" w:rsidR="00D70D4A" w:rsidRPr="00FB4FC1" w:rsidRDefault="00D70D4A" w:rsidP="00E66D5C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B4FC1">
              <w:rPr>
                <w:rFonts w:cs="Arial"/>
                <w:sz w:val="18"/>
                <w:szCs w:val="18"/>
              </w:rPr>
              <w:t xml:space="preserve">Data </w:t>
            </w:r>
            <w:r w:rsidR="00E66D5C" w:rsidRPr="00FB4FC1">
              <w:rPr>
                <w:rFonts w:cs="Arial"/>
                <w:sz w:val="18"/>
                <w:szCs w:val="18"/>
              </w:rPr>
              <w:t>inicial deve ser menor que a data final!</w:t>
            </w:r>
          </w:p>
        </w:tc>
        <w:tc>
          <w:tcPr>
            <w:tcW w:w="1555" w:type="dxa"/>
          </w:tcPr>
          <w:p w14:paraId="710F844E" w14:textId="1305E065" w:rsidR="00D70D4A" w:rsidRPr="00714C52" w:rsidRDefault="00E66D5C" w:rsidP="00A418C5">
            <w:pPr>
              <w:spacing w:before="60" w:after="60"/>
              <w:rPr>
                <w:sz w:val="18"/>
                <w:szCs w:val="18"/>
              </w:rPr>
            </w:pPr>
            <w:r w:rsidRPr="00714C52">
              <w:rPr>
                <w:sz w:val="18"/>
                <w:szCs w:val="18"/>
              </w:rPr>
              <w:t>Alerta</w:t>
            </w:r>
          </w:p>
        </w:tc>
      </w:tr>
      <w:tr w:rsidR="00CB0679" w:rsidRPr="000126F0" w14:paraId="64EF3E4F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8151CE6" w14:textId="77777777" w:rsidR="00CB0679" w:rsidRPr="00714C52" w:rsidRDefault="00CB0679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61" w:name="_Ref14686811"/>
          </w:p>
        </w:tc>
        <w:bookmarkEnd w:id="61"/>
        <w:tc>
          <w:tcPr>
            <w:tcW w:w="6276" w:type="dxa"/>
          </w:tcPr>
          <w:p w14:paraId="38CC832F" w14:textId="77777777" w:rsidR="00CB0679" w:rsidRPr="00FB4FC1" w:rsidRDefault="00CB0679" w:rsidP="00E66D5C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B4FC1">
              <w:rPr>
                <w:rFonts w:cs="Arial"/>
                <w:sz w:val="18"/>
                <w:szCs w:val="18"/>
              </w:rPr>
              <w:t>Período de vigência foi iniciado!</w:t>
            </w:r>
          </w:p>
          <w:p w14:paraId="4F9CC257" w14:textId="77777777" w:rsidR="00CB0679" w:rsidRPr="00FB4FC1" w:rsidRDefault="00CB0679" w:rsidP="00E66D5C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B4FC1">
              <w:rPr>
                <w:rFonts w:cs="Arial"/>
                <w:sz w:val="18"/>
                <w:szCs w:val="18"/>
              </w:rPr>
              <w:t>Alterações serão permitidas mediante a “Conclusão do Calendário”.</w:t>
            </w:r>
          </w:p>
          <w:p w14:paraId="325ACD18" w14:textId="77777777" w:rsidR="00CB0679" w:rsidRPr="00FB4FC1" w:rsidRDefault="00CB0679" w:rsidP="00E66D5C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B4FC1">
              <w:rPr>
                <w:rFonts w:cs="Arial"/>
                <w:sz w:val="18"/>
                <w:szCs w:val="18"/>
              </w:rPr>
              <w:t>Deseja concluir calendário?</w:t>
            </w:r>
          </w:p>
          <w:p w14:paraId="3D0295F8" w14:textId="294A061D" w:rsidR="00CB0679" w:rsidRPr="00FB4FC1" w:rsidRDefault="00CB0679" w:rsidP="00E66D5C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B4FC1">
              <w:rPr>
                <w:rFonts w:cs="Arial"/>
                <w:sz w:val="18"/>
                <w:szCs w:val="18"/>
              </w:rPr>
              <w:t xml:space="preserve"> [</w:t>
            </w:r>
            <w:proofErr w:type="gramStart"/>
            <w:r w:rsidRPr="00FB4FC1">
              <w:rPr>
                <w:rFonts w:cs="Arial"/>
                <w:sz w:val="18"/>
                <w:szCs w:val="18"/>
              </w:rPr>
              <w:t>Sim]  [</w:t>
            </w:r>
            <w:proofErr w:type="gramEnd"/>
            <w:r w:rsidRPr="00FB4FC1">
              <w:rPr>
                <w:rFonts w:cs="Arial"/>
                <w:sz w:val="18"/>
                <w:szCs w:val="18"/>
              </w:rPr>
              <w:t>Não]</w:t>
            </w:r>
          </w:p>
        </w:tc>
        <w:tc>
          <w:tcPr>
            <w:tcW w:w="1555" w:type="dxa"/>
          </w:tcPr>
          <w:p w14:paraId="274032F2" w14:textId="78FF7FD9" w:rsidR="00CB0679" w:rsidRPr="00714C52" w:rsidRDefault="00CB0679" w:rsidP="00A418C5">
            <w:pPr>
              <w:spacing w:before="60" w:after="60"/>
              <w:rPr>
                <w:sz w:val="18"/>
                <w:szCs w:val="18"/>
              </w:rPr>
            </w:pPr>
            <w:r w:rsidRPr="00714C52">
              <w:rPr>
                <w:sz w:val="18"/>
                <w:szCs w:val="18"/>
              </w:rPr>
              <w:t>Confirmação</w:t>
            </w:r>
          </w:p>
        </w:tc>
      </w:tr>
      <w:tr w:rsidR="001E7F22" w:rsidRPr="000126F0" w14:paraId="3A4EB889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6CC6FF22" w14:textId="77777777" w:rsidR="001E7F22" w:rsidRPr="00714C52" w:rsidRDefault="001E7F22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62" w:name="_Ref14709545"/>
          </w:p>
        </w:tc>
        <w:bookmarkEnd w:id="62"/>
        <w:tc>
          <w:tcPr>
            <w:tcW w:w="6276" w:type="dxa"/>
          </w:tcPr>
          <w:p w14:paraId="27A1BEDB" w14:textId="342E8838" w:rsidR="001E7F22" w:rsidRPr="00FB4FC1" w:rsidRDefault="001E7F22" w:rsidP="001E7F2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B4FC1">
              <w:rPr>
                <w:rFonts w:cs="Arial"/>
                <w:sz w:val="18"/>
                <w:szCs w:val="18"/>
              </w:rPr>
              <w:t>Deseja realmente excluir Atividade?</w:t>
            </w:r>
          </w:p>
          <w:p w14:paraId="29369DE2" w14:textId="0323A4AA" w:rsidR="001E7F22" w:rsidRPr="00FB4FC1" w:rsidRDefault="001E7F22" w:rsidP="001E7F2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B4FC1">
              <w:rPr>
                <w:rFonts w:cs="Arial"/>
                <w:sz w:val="18"/>
                <w:szCs w:val="18"/>
              </w:rPr>
              <w:t>[</w:t>
            </w:r>
            <w:proofErr w:type="gramStart"/>
            <w:r w:rsidRPr="00FB4FC1">
              <w:rPr>
                <w:rFonts w:cs="Arial"/>
                <w:sz w:val="18"/>
                <w:szCs w:val="18"/>
              </w:rPr>
              <w:t>Sim]  [</w:t>
            </w:r>
            <w:proofErr w:type="gramEnd"/>
            <w:r w:rsidRPr="00FB4FC1">
              <w:rPr>
                <w:rFonts w:cs="Arial"/>
                <w:sz w:val="18"/>
                <w:szCs w:val="18"/>
              </w:rPr>
              <w:t>Não]</w:t>
            </w:r>
          </w:p>
        </w:tc>
        <w:tc>
          <w:tcPr>
            <w:tcW w:w="1555" w:type="dxa"/>
          </w:tcPr>
          <w:p w14:paraId="2F53BB8C" w14:textId="46624B74" w:rsidR="001E7F22" w:rsidRPr="00714C52" w:rsidRDefault="001E7F22" w:rsidP="00A418C5">
            <w:pPr>
              <w:spacing w:before="60" w:after="60"/>
              <w:rPr>
                <w:sz w:val="18"/>
                <w:szCs w:val="18"/>
              </w:rPr>
            </w:pPr>
            <w:r w:rsidRPr="00714C52">
              <w:rPr>
                <w:sz w:val="18"/>
                <w:szCs w:val="18"/>
              </w:rPr>
              <w:t>Confirmação</w:t>
            </w:r>
          </w:p>
        </w:tc>
      </w:tr>
      <w:tr w:rsidR="001E7F22" w:rsidRPr="000126F0" w14:paraId="6ADA30B7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C8D5D53" w14:textId="77777777" w:rsidR="001E7F22" w:rsidRPr="00714C52" w:rsidRDefault="001E7F22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63" w:name="_Ref14709549"/>
          </w:p>
        </w:tc>
        <w:bookmarkEnd w:id="63"/>
        <w:tc>
          <w:tcPr>
            <w:tcW w:w="6276" w:type="dxa"/>
          </w:tcPr>
          <w:p w14:paraId="2C53CD47" w14:textId="7F225732" w:rsidR="001E7F22" w:rsidRPr="00FB4FC1" w:rsidRDefault="001E7F22" w:rsidP="001E7F2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B4FC1">
              <w:rPr>
                <w:rFonts w:cs="Arial"/>
                <w:sz w:val="18"/>
                <w:szCs w:val="18"/>
              </w:rPr>
              <w:t>Deseja realmente excluir Sub Atividade?</w:t>
            </w:r>
          </w:p>
          <w:p w14:paraId="164203A2" w14:textId="25F6F549" w:rsidR="001E7F22" w:rsidRPr="00FB4FC1" w:rsidRDefault="001E7F22" w:rsidP="001E7F2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B4FC1">
              <w:rPr>
                <w:rFonts w:cs="Arial"/>
                <w:sz w:val="18"/>
                <w:szCs w:val="18"/>
              </w:rPr>
              <w:t>[</w:t>
            </w:r>
            <w:proofErr w:type="gramStart"/>
            <w:r w:rsidRPr="00FB4FC1">
              <w:rPr>
                <w:rFonts w:cs="Arial"/>
                <w:sz w:val="18"/>
                <w:szCs w:val="18"/>
              </w:rPr>
              <w:t>Sim]  [</w:t>
            </w:r>
            <w:proofErr w:type="gramEnd"/>
            <w:r w:rsidRPr="00FB4FC1">
              <w:rPr>
                <w:rFonts w:cs="Arial"/>
                <w:sz w:val="18"/>
                <w:szCs w:val="18"/>
              </w:rPr>
              <w:t>Não]</w:t>
            </w:r>
          </w:p>
        </w:tc>
        <w:tc>
          <w:tcPr>
            <w:tcW w:w="1555" w:type="dxa"/>
          </w:tcPr>
          <w:p w14:paraId="7D922674" w14:textId="4C2B740E" w:rsidR="001E7F22" w:rsidRPr="00714C52" w:rsidRDefault="002F3E6F" w:rsidP="00A418C5">
            <w:pPr>
              <w:spacing w:before="60" w:after="60"/>
              <w:rPr>
                <w:sz w:val="18"/>
                <w:szCs w:val="18"/>
              </w:rPr>
            </w:pPr>
            <w:r w:rsidRPr="00714C52">
              <w:rPr>
                <w:sz w:val="18"/>
                <w:szCs w:val="18"/>
              </w:rPr>
              <w:t>Confirmação</w:t>
            </w:r>
          </w:p>
        </w:tc>
      </w:tr>
      <w:tr w:rsidR="006E29B0" w:rsidRPr="000126F0" w14:paraId="63E1E5CD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9DE6642" w14:textId="77777777" w:rsidR="006E29B0" w:rsidRPr="00714C52" w:rsidRDefault="006E29B0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64" w:name="_Ref15889627"/>
          </w:p>
        </w:tc>
        <w:bookmarkEnd w:id="64"/>
        <w:tc>
          <w:tcPr>
            <w:tcW w:w="6276" w:type="dxa"/>
          </w:tcPr>
          <w:p w14:paraId="7405C31F" w14:textId="1DB6B618" w:rsidR="006E29B0" w:rsidRPr="006E29B0" w:rsidRDefault="006E29B0" w:rsidP="00787D4A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6E29B0">
              <w:rPr>
                <w:rFonts w:cs="Arial"/>
                <w:sz w:val="18"/>
                <w:szCs w:val="18"/>
                <w:highlight w:val="yellow"/>
              </w:rPr>
              <w:t xml:space="preserve">Para o arquivo “Resolução” o tamanho máximo permitido </w:t>
            </w:r>
            <w:proofErr w:type="gramStart"/>
            <w:r w:rsidRPr="006E29B0">
              <w:rPr>
                <w:rFonts w:cs="Arial"/>
                <w:sz w:val="18"/>
                <w:szCs w:val="18"/>
                <w:highlight w:val="yellow"/>
              </w:rPr>
              <w:t xml:space="preserve">é </w:t>
            </w:r>
            <w:r w:rsidR="00787D4A">
              <w:rPr>
                <w:rFonts w:cs="Arial"/>
                <w:sz w:val="18"/>
                <w:szCs w:val="18"/>
                <w:highlight w:val="yellow"/>
              </w:rPr>
              <w:t xml:space="preserve"> de</w:t>
            </w:r>
            <w:proofErr w:type="gramEnd"/>
            <w:r w:rsidR="00787D4A">
              <w:rPr>
                <w:rFonts w:cs="Arial"/>
                <w:sz w:val="18"/>
                <w:szCs w:val="18"/>
                <w:highlight w:val="yellow"/>
              </w:rPr>
              <w:t xml:space="preserve"> 10 MB</w:t>
            </w:r>
            <w:r w:rsidR="00787D4A">
              <w:rPr>
                <w:rFonts w:cs="Arial"/>
                <w:sz w:val="18"/>
                <w:szCs w:val="18"/>
              </w:rPr>
              <w:t>.</w:t>
            </w:r>
          </w:p>
        </w:tc>
        <w:tc>
          <w:tcPr>
            <w:tcW w:w="1555" w:type="dxa"/>
          </w:tcPr>
          <w:p w14:paraId="1C1B719A" w14:textId="1AEB2C5A" w:rsidR="006E29B0" w:rsidRPr="00714C52" w:rsidRDefault="00A4783F" w:rsidP="00A418C5">
            <w:pPr>
              <w:spacing w:before="60" w:after="60"/>
              <w:rPr>
                <w:sz w:val="18"/>
                <w:szCs w:val="18"/>
              </w:rPr>
            </w:pPr>
            <w:r w:rsidRPr="00714C52">
              <w:rPr>
                <w:sz w:val="18"/>
                <w:szCs w:val="18"/>
              </w:rPr>
              <w:t>Alerta</w:t>
            </w:r>
          </w:p>
        </w:tc>
      </w:tr>
      <w:tr w:rsidR="00070083" w:rsidRPr="000126F0" w14:paraId="6DEBDEF4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9547D92" w14:textId="77777777" w:rsidR="00070083" w:rsidRPr="00714C52" w:rsidRDefault="00070083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65" w:name="_Ref15911171"/>
          </w:p>
        </w:tc>
        <w:bookmarkEnd w:id="65"/>
        <w:tc>
          <w:tcPr>
            <w:tcW w:w="6276" w:type="dxa"/>
          </w:tcPr>
          <w:p w14:paraId="59620202" w14:textId="06708BE9" w:rsidR="00070083" w:rsidRPr="006E29B0" w:rsidRDefault="00070083" w:rsidP="00070083">
            <w:pPr>
              <w:spacing w:before="60" w:after="60"/>
              <w:jc w:val="left"/>
              <w:rPr>
                <w:rFonts w:cs="Arial"/>
                <w:sz w:val="18"/>
                <w:szCs w:val="18"/>
                <w:highlight w:val="yellow"/>
              </w:rPr>
            </w:pPr>
            <w:r>
              <w:rPr>
                <w:rFonts w:cs="Arial"/>
                <w:sz w:val="18"/>
                <w:szCs w:val="18"/>
                <w:highlight w:val="yellow"/>
              </w:rPr>
              <w:t>Permissão de Upload: dois (2) arquivos!</w:t>
            </w:r>
          </w:p>
        </w:tc>
        <w:tc>
          <w:tcPr>
            <w:tcW w:w="1555" w:type="dxa"/>
          </w:tcPr>
          <w:p w14:paraId="1FF3FADE" w14:textId="7B41CE82" w:rsidR="00070083" w:rsidRPr="00714C52" w:rsidRDefault="00070083" w:rsidP="00A418C5">
            <w:pPr>
              <w:spacing w:before="60" w:after="60"/>
              <w:rPr>
                <w:sz w:val="18"/>
                <w:szCs w:val="18"/>
              </w:rPr>
            </w:pPr>
            <w:r w:rsidRPr="00714C52">
              <w:rPr>
                <w:sz w:val="18"/>
                <w:szCs w:val="18"/>
              </w:rPr>
              <w:t>Alerta</w:t>
            </w:r>
          </w:p>
        </w:tc>
      </w:tr>
      <w:tr w:rsidR="00184407" w:rsidRPr="000126F0" w14:paraId="6824B98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FB996FD" w14:textId="77777777" w:rsidR="00184407" w:rsidRPr="00714C52" w:rsidRDefault="00184407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66" w:name="_Ref15914706"/>
          </w:p>
        </w:tc>
        <w:bookmarkEnd w:id="66"/>
        <w:tc>
          <w:tcPr>
            <w:tcW w:w="6276" w:type="dxa"/>
          </w:tcPr>
          <w:p w14:paraId="0D55EDC6" w14:textId="77777777" w:rsidR="00184407" w:rsidRDefault="00184407" w:rsidP="00070083">
            <w:pPr>
              <w:spacing w:before="60" w:after="60"/>
              <w:jc w:val="left"/>
              <w:rPr>
                <w:rFonts w:cs="Arial"/>
                <w:sz w:val="18"/>
                <w:szCs w:val="18"/>
                <w:highlight w:val="yellow"/>
              </w:rPr>
            </w:pPr>
            <w:r>
              <w:rPr>
                <w:rFonts w:cs="Arial"/>
                <w:sz w:val="18"/>
                <w:szCs w:val="18"/>
                <w:highlight w:val="yellow"/>
              </w:rPr>
              <w:t>Existe Atividade/</w:t>
            </w:r>
            <w:proofErr w:type="spellStart"/>
            <w:r>
              <w:rPr>
                <w:rFonts w:cs="Arial"/>
                <w:sz w:val="18"/>
                <w:szCs w:val="18"/>
                <w:highlight w:val="yellow"/>
              </w:rPr>
              <w:t>SubAtividade</w:t>
            </w:r>
            <w:proofErr w:type="spellEnd"/>
            <w:r>
              <w:rPr>
                <w:rFonts w:cs="Arial"/>
                <w:sz w:val="18"/>
                <w:szCs w:val="18"/>
                <w:highlight w:val="yellow"/>
              </w:rPr>
              <w:t xml:space="preserve"> com o mesmo nome</w:t>
            </w:r>
            <w:r w:rsidR="000C3F89">
              <w:rPr>
                <w:rFonts w:cs="Arial"/>
                <w:sz w:val="18"/>
                <w:szCs w:val="18"/>
                <w:highlight w:val="yellow"/>
              </w:rPr>
              <w:t>!</w:t>
            </w:r>
          </w:p>
          <w:p w14:paraId="7D28152D" w14:textId="77777777" w:rsidR="000C3F89" w:rsidRDefault="000C3F89" w:rsidP="00070083">
            <w:pPr>
              <w:spacing w:before="60" w:after="60"/>
              <w:jc w:val="left"/>
              <w:rPr>
                <w:rFonts w:cs="Arial"/>
                <w:sz w:val="18"/>
                <w:szCs w:val="18"/>
                <w:highlight w:val="yellow"/>
              </w:rPr>
            </w:pPr>
            <w:r>
              <w:rPr>
                <w:rFonts w:cs="Arial"/>
                <w:sz w:val="18"/>
                <w:szCs w:val="18"/>
                <w:highlight w:val="yellow"/>
              </w:rPr>
              <w:t>Deseja Salvar os Dados?</w:t>
            </w:r>
          </w:p>
          <w:p w14:paraId="5DE21D7B" w14:textId="0C754EE6" w:rsidR="000C3F89" w:rsidRDefault="000C3F89" w:rsidP="00070083">
            <w:pPr>
              <w:spacing w:before="60" w:after="60"/>
              <w:jc w:val="left"/>
              <w:rPr>
                <w:rFonts w:cs="Arial"/>
                <w:sz w:val="18"/>
                <w:szCs w:val="18"/>
                <w:highlight w:val="yellow"/>
              </w:rPr>
            </w:pPr>
            <w:r w:rsidRPr="003C3273">
              <w:rPr>
                <w:rFonts w:cs="Arial"/>
                <w:sz w:val="18"/>
                <w:szCs w:val="18"/>
                <w:highlight w:val="yellow"/>
              </w:rPr>
              <w:t>[</w:t>
            </w:r>
            <w:proofErr w:type="gramStart"/>
            <w:r w:rsidRPr="003C3273">
              <w:rPr>
                <w:rFonts w:cs="Arial"/>
                <w:sz w:val="18"/>
                <w:szCs w:val="18"/>
                <w:highlight w:val="yellow"/>
              </w:rPr>
              <w:t>Sim]  [</w:t>
            </w:r>
            <w:proofErr w:type="gramEnd"/>
            <w:r w:rsidRPr="003C3273">
              <w:rPr>
                <w:rFonts w:cs="Arial"/>
                <w:sz w:val="18"/>
                <w:szCs w:val="18"/>
                <w:highlight w:val="yellow"/>
              </w:rPr>
              <w:t>Não]</w:t>
            </w:r>
          </w:p>
        </w:tc>
        <w:tc>
          <w:tcPr>
            <w:tcW w:w="1555" w:type="dxa"/>
          </w:tcPr>
          <w:p w14:paraId="4691F304" w14:textId="21DC293E" w:rsidR="00184407" w:rsidRPr="00714C52" w:rsidRDefault="00184407" w:rsidP="00A418C5">
            <w:pPr>
              <w:spacing w:before="60" w:after="60"/>
              <w:rPr>
                <w:sz w:val="18"/>
                <w:szCs w:val="18"/>
              </w:rPr>
            </w:pPr>
            <w:r w:rsidRPr="00714C52">
              <w:rPr>
                <w:sz w:val="18"/>
                <w:szCs w:val="18"/>
              </w:rPr>
              <w:t>Alerta</w:t>
            </w:r>
          </w:p>
        </w:tc>
      </w:tr>
      <w:tr w:rsidR="001B6D47" w:rsidRPr="000126F0" w14:paraId="473617C1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30D751C" w14:textId="05C160E7" w:rsidR="001B6D47" w:rsidRPr="00714C52" w:rsidRDefault="001B6D47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67" w:name="_Ref15975287"/>
          </w:p>
        </w:tc>
        <w:bookmarkEnd w:id="67"/>
        <w:tc>
          <w:tcPr>
            <w:tcW w:w="6276" w:type="dxa"/>
          </w:tcPr>
          <w:p w14:paraId="305DF11F" w14:textId="4448FD3B" w:rsidR="001B6D47" w:rsidRPr="003C3273" w:rsidRDefault="001B6D47" w:rsidP="001B6D47">
            <w:pPr>
              <w:spacing w:before="60" w:after="60"/>
              <w:jc w:val="left"/>
              <w:rPr>
                <w:rFonts w:cs="Arial"/>
                <w:sz w:val="18"/>
                <w:szCs w:val="18"/>
                <w:highlight w:val="yellow"/>
              </w:rPr>
            </w:pPr>
            <w:r w:rsidRPr="003C3273">
              <w:rPr>
                <w:rFonts w:cs="Arial"/>
                <w:sz w:val="18"/>
                <w:szCs w:val="18"/>
                <w:highlight w:val="yellow"/>
              </w:rPr>
              <w:t>Deseja realmente mudar de Aba? Dados não salvos serão perdidos!</w:t>
            </w:r>
          </w:p>
          <w:p w14:paraId="76528B96" w14:textId="1EF80788" w:rsidR="001B6D47" w:rsidRDefault="001B6D47" w:rsidP="001B6D47">
            <w:pPr>
              <w:spacing w:before="60" w:after="60"/>
              <w:jc w:val="left"/>
              <w:rPr>
                <w:rFonts w:cs="Arial"/>
                <w:sz w:val="18"/>
                <w:szCs w:val="18"/>
                <w:highlight w:val="yellow"/>
              </w:rPr>
            </w:pPr>
            <w:r w:rsidRPr="003C3273">
              <w:rPr>
                <w:rFonts w:cs="Arial"/>
                <w:sz w:val="18"/>
                <w:szCs w:val="18"/>
                <w:highlight w:val="yellow"/>
              </w:rPr>
              <w:t>[</w:t>
            </w:r>
            <w:proofErr w:type="gramStart"/>
            <w:r w:rsidRPr="003C3273">
              <w:rPr>
                <w:rFonts w:cs="Arial"/>
                <w:sz w:val="18"/>
                <w:szCs w:val="18"/>
                <w:highlight w:val="yellow"/>
              </w:rPr>
              <w:t>Sim]  [</w:t>
            </w:r>
            <w:proofErr w:type="gramEnd"/>
            <w:r w:rsidRPr="003C3273">
              <w:rPr>
                <w:rFonts w:cs="Arial"/>
                <w:sz w:val="18"/>
                <w:szCs w:val="18"/>
                <w:highlight w:val="yellow"/>
              </w:rPr>
              <w:t>Não]</w:t>
            </w:r>
          </w:p>
        </w:tc>
        <w:tc>
          <w:tcPr>
            <w:tcW w:w="1555" w:type="dxa"/>
          </w:tcPr>
          <w:p w14:paraId="57C1F739" w14:textId="7210BA20" w:rsidR="001B6D47" w:rsidRPr="00714C52" w:rsidRDefault="001B6D47" w:rsidP="00A418C5">
            <w:pPr>
              <w:spacing w:before="60" w:after="60"/>
              <w:rPr>
                <w:sz w:val="18"/>
                <w:szCs w:val="18"/>
              </w:rPr>
            </w:pPr>
            <w:r w:rsidRPr="00714C52">
              <w:rPr>
                <w:sz w:val="18"/>
                <w:szCs w:val="18"/>
              </w:rPr>
              <w:t>Confirmação</w:t>
            </w:r>
          </w:p>
        </w:tc>
      </w:tr>
    </w:tbl>
    <w:p w14:paraId="0FE87593" w14:textId="4BD86BE8" w:rsidR="00DB4711" w:rsidRPr="00CE176F" w:rsidRDefault="00DB4711" w:rsidP="002B1554">
      <w:pPr>
        <w:pStyle w:val="Dica"/>
      </w:pPr>
    </w:p>
    <w:p w14:paraId="63F33EE0" w14:textId="77777777" w:rsidR="00BC778D" w:rsidRDefault="00BC778D" w:rsidP="00BC778D">
      <w:pPr>
        <w:pStyle w:val="Ttulo2"/>
        <w:numPr>
          <w:ilvl w:val="0"/>
          <w:numId w:val="0"/>
        </w:numPr>
        <w:spacing w:before="240"/>
      </w:pPr>
      <w:bookmarkStart w:id="68" w:name="_Toc15570791"/>
      <w:r>
        <w:t>INFORMAÇÕES COMPLEMENTARES</w:t>
      </w:r>
      <w:bookmarkEnd w:id="68"/>
    </w:p>
    <w:p w14:paraId="62D7BC18" w14:textId="08866AFC" w:rsidR="00654E1A" w:rsidRPr="00654E1A" w:rsidRDefault="00654E1A" w:rsidP="00654E1A">
      <w:pPr>
        <w:rPr>
          <w:b/>
        </w:rPr>
      </w:pPr>
      <w:r w:rsidRPr="00654E1A">
        <w:rPr>
          <w:b/>
        </w:rPr>
        <w:t>Histórias relacionadas:</w:t>
      </w:r>
    </w:p>
    <w:p w14:paraId="30D319A7" w14:textId="18630F05" w:rsidR="00C17F68" w:rsidRPr="00193996" w:rsidRDefault="00C17F68" w:rsidP="00C17F68">
      <w:pPr>
        <w:pStyle w:val="Dica"/>
        <w:rPr>
          <w:color w:val="auto"/>
          <w:sz w:val="20"/>
          <w:szCs w:val="20"/>
        </w:rPr>
      </w:pPr>
      <w:r w:rsidRPr="00193996">
        <w:rPr>
          <w:color w:val="auto"/>
          <w:sz w:val="20"/>
          <w:szCs w:val="20"/>
        </w:rPr>
        <w:t>Eleitoral_HST0</w:t>
      </w:r>
      <w:r>
        <w:rPr>
          <w:color w:val="auto"/>
          <w:sz w:val="20"/>
          <w:szCs w:val="20"/>
        </w:rPr>
        <w:t>1</w:t>
      </w:r>
      <w:r w:rsidRPr="00193996">
        <w:rPr>
          <w:color w:val="auto"/>
          <w:sz w:val="20"/>
          <w:szCs w:val="20"/>
        </w:rPr>
        <w:t>_</w:t>
      </w:r>
      <w:r w:rsidR="000C1A69">
        <w:rPr>
          <w:color w:val="auto"/>
          <w:sz w:val="20"/>
          <w:szCs w:val="20"/>
        </w:rPr>
        <w:t>Manter_</w:t>
      </w:r>
      <w:r w:rsidRPr="00193996">
        <w:rPr>
          <w:color w:val="auto"/>
          <w:sz w:val="20"/>
          <w:szCs w:val="20"/>
        </w:rPr>
        <w:t>Calendário_Eleitoral_</w:t>
      </w:r>
      <w:r>
        <w:rPr>
          <w:color w:val="auto"/>
          <w:sz w:val="20"/>
          <w:szCs w:val="20"/>
        </w:rPr>
        <w:t>AbaPeriodo</w:t>
      </w:r>
      <w:r w:rsidR="00174A74">
        <w:rPr>
          <w:color w:val="auto"/>
          <w:sz w:val="20"/>
          <w:szCs w:val="20"/>
        </w:rPr>
        <w:t>/Prazo</w:t>
      </w:r>
      <w:r>
        <w:rPr>
          <w:color w:val="auto"/>
          <w:sz w:val="20"/>
          <w:szCs w:val="20"/>
        </w:rPr>
        <w:t>_</w:t>
      </w:r>
      <w:r w:rsidR="000C1A69">
        <w:rPr>
          <w:color w:val="auto"/>
          <w:sz w:val="20"/>
          <w:szCs w:val="20"/>
        </w:rPr>
        <w:t>Consultar</w:t>
      </w:r>
      <w:r w:rsidRPr="00193996">
        <w:rPr>
          <w:color w:val="auto"/>
          <w:sz w:val="20"/>
          <w:szCs w:val="20"/>
        </w:rPr>
        <w:t>_</w:t>
      </w:r>
      <w:r>
        <w:rPr>
          <w:color w:val="auto"/>
          <w:sz w:val="20"/>
          <w:szCs w:val="20"/>
        </w:rPr>
        <w:t>Excluir</w:t>
      </w:r>
    </w:p>
    <w:p w14:paraId="69C9F6C3" w14:textId="2B43FCFF" w:rsidR="00C17F68" w:rsidRDefault="00C17F68" w:rsidP="00C17F68">
      <w:pPr>
        <w:pStyle w:val="Dica"/>
        <w:rPr>
          <w:color w:val="auto"/>
          <w:sz w:val="20"/>
          <w:szCs w:val="20"/>
        </w:rPr>
      </w:pPr>
      <w:r w:rsidRPr="00193996">
        <w:rPr>
          <w:color w:val="auto"/>
          <w:sz w:val="20"/>
          <w:szCs w:val="20"/>
        </w:rPr>
        <w:t>Eleitoral_HST0</w:t>
      </w:r>
      <w:r w:rsidR="00E01A2A">
        <w:rPr>
          <w:color w:val="auto"/>
          <w:sz w:val="20"/>
          <w:szCs w:val="20"/>
        </w:rPr>
        <w:t>3</w:t>
      </w:r>
      <w:r w:rsidRPr="00193996">
        <w:rPr>
          <w:color w:val="auto"/>
          <w:sz w:val="20"/>
          <w:szCs w:val="20"/>
        </w:rPr>
        <w:t>_</w:t>
      </w:r>
      <w:r w:rsidR="000C1A69">
        <w:rPr>
          <w:color w:val="auto"/>
          <w:sz w:val="20"/>
          <w:szCs w:val="20"/>
        </w:rPr>
        <w:t>Manter_</w:t>
      </w:r>
      <w:r w:rsidRPr="00193996">
        <w:rPr>
          <w:color w:val="auto"/>
          <w:sz w:val="20"/>
          <w:szCs w:val="20"/>
        </w:rPr>
        <w:t>Calendário_Eleitoral_</w:t>
      </w:r>
      <w:r w:rsidR="00174A74">
        <w:rPr>
          <w:color w:val="auto"/>
          <w:sz w:val="20"/>
          <w:szCs w:val="20"/>
        </w:rPr>
        <w:t>Aba</w:t>
      </w:r>
      <w:r>
        <w:rPr>
          <w:color w:val="auto"/>
          <w:sz w:val="20"/>
          <w:szCs w:val="20"/>
        </w:rPr>
        <w:t>Prazo_</w:t>
      </w:r>
      <w:r w:rsidRPr="00193996">
        <w:rPr>
          <w:color w:val="auto"/>
          <w:sz w:val="20"/>
          <w:szCs w:val="20"/>
        </w:rPr>
        <w:t>Incluir_Alterar</w:t>
      </w:r>
    </w:p>
    <w:p w14:paraId="040C9480" w14:textId="5B254846" w:rsidR="00C17F68" w:rsidRDefault="00C17F68" w:rsidP="00C17F68">
      <w:pPr>
        <w:pStyle w:val="Dica"/>
        <w:rPr>
          <w:color w:val="auto"/>
          <w:sz w:val="20"/>
          <w:szCs w:val="20"/>
        </w:rPr>
      </w:pPr>
      <w:r w:rsidRPr="00193996">
        <w:rPr>
          <w:color w:val="auto"/>
          <w:sz w:val="20"/>
          <w:szCs w:val="20"/>
        </w:rPr>
        <w:t>Eleitoral_HST0</w:t>
      </w:r>
      <w:r w:rsidR="00E01A2A">
        <w:rPr>
          <w:color w:val="auto"/>
          <w:sz w:val="20"/>
          <w:szCs w:val="20"/>
        </w:rPr>
        <w:t>4</w:t>
      </w:r>
      <w:r w:rsidRPr="00193996">
        <w:rPr>
          <w:color w:val="auto"/>
          <w:sz w:val="20"/>
          <w:szCs w:val="20"/>
        </w:rPr>
        <w:t>_Calendário_Eleitoral_</w:t>
      </w:r>
      <w:r>
        <w:rPr>
          <w:color w:val="auto"/>
          <w:sz w:val="20"/>
          <w:szCs w:val="20"/>
        </w:rPr>
        <w:t>Historico</w:t>
      </w:r>
    </w:p>
    <w:p w14:paraId="27C2F3A1" w14:textId="77777777" w:rsidR="00654E1A" w:rsidRDefault="00654E1A">
      <w:pPr>
        <w:pStyle w:val="Dica"/>
        <w:rPr>
          <w:color w:val="auto"/>
          <w:sz w:val="20"/>
          <w:szCs w:val="20"/>
        </w:rPr>
      </w:pPr>
    </w:p>
    <w:p w14:paraId="0A043A32" w14:textId="77777777" w:rsidR="00654E1A" w:rsidRPr="00654E1A" w:rsidRDefault="00654E1A">
      <w:pPr>
        <w:pStyle w:val="Dica"/>
        <w:rPr>
          <w:i w:val="0"/>
          <w:color w:val="auto"/>
          <w:sz w:val="20"/>
          <w:szCs w:val="20"/>
        </w:rPr>
      </w:pPr>
    </w:p>
    <w:sectPr w:rsidR="00654E1A" w:rsidRPr="00654E1A" w:rsidSect="00757A62">
      <w:headerReference w:type="even" r:id="rId37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6F0007" w14:textId="77777777" w:rsidR="00185426" w:rsidRDefault="00185426">
      <w:r>
        <w:separator/>
      </w:r>
    </w:p>
    <w:p w14:paraId="7E60EB53" w14:textId="77777777" w:rsidR="00185426" w:rsidRDefault="00185426"/>
  </w:endnote>
  <w:endnote w:type="continuationSeparator" w:id="0">
    <w:p w14:paraId="5545169A" w14:textId="77777777" w:rsidR="00185426" w:rsidRDefault="00185426">
      <w:r>
        <w:continuationSeparator/>
      </w:r>
    </w:p>
    <w:p w14:paraId="5680F8E5" w14:textId="77777777" w:rsidR="00185426" w:rsidRDefault="0018542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77777777" w:rsidR="00712D5B" w:rsidRDefault="00712D5B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712D5B" w:rsidRPr="003D59E6" w14:paraId="2B97DD6D" w14:textId="77777777">
      <w:tc>
        <w:tcPr>
          <w:tcW w:w="4605" w:type="dxa"/>
          <w:vAlign w:val="center"/>
        </w:tcPr>
        <w:p w14:paraId="0297AE86" w14:textId="77777777" w:rsidR="00712D5B" w:rsidRPr="003D59E6" w:rsidRDefault="00712D5B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712D5B" w:rsidRPr="0017543C" w:rsidRDefault="00712D5B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9811D4">
            <w:rPr>
              <w:rStyle w:val="Nmerodepgina"/>
              <w:rFonts w:ascii="Verdana" w:hAnsi="Verdana" w:cs="Arial"/>
              <w:b/>
              <w:noProof/>
            </w:rPr>
            <w:t>12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712D5B" w:rsidRPr="0057652B" w:rsidRDefault="00712D5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61F4E1" w14:textId="77777777" w:rsidR="00185426" w:rsidRDefault="00185426">
      <w:r>
        <w:separator/>
      </w:r>
    </w:p>
    <w:p w14:paraId="3CFC156F" w14:textId="77777777" w:rsidR="00185426" w:rsidRDefault="00185426"/>
  </w:footnote>
  <w:footnote w:type="continuationSeparator" w:id="0">
    <w:p w14:paraId="7CD56EFB" w14:textId="77777777" w:rsidR="00185426" w:rsidRDefault="00185426">
      <w:r>
        <w:continuationSeparator/>
      </w:r>
    </w:p>
    <w:p w14:paraId="230F8082" w14:textId="77777777" w:rsidR="00185426" w:rsidRDefault="00185426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712D5B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712D5B" w:rsidRPr="0017543C" w:rsidRDefault="00712D5B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7.45pt;height:41.45pt" o:ole="">
                <v:imagedata r:id="rId1" o:title=""/>
              </v:shape>
              <o:OLEObject Type="Embed" ProgID="PBrush" ShapeID="_x0000_i1025" DrawAspect="Content" ObjectID="_1629551723" r:id="rId2"/>
            </w:object>
          </w:r>
        </w:p>
      </w:tc>
      <w:tc>
        <w:tcPr>
          <w:tcW w:w="4111" w:type="dxa"/>
          <w:vAlign w:val="center"/>
        </w:tcPr>
        <w:p w14:paraId="2CC77D67" w14:textId="54D8503A" w:rsidR="00712D5B" w:rsidRPr="00C6532E" w:rsidRDefault="00712D5B" w:rsidP="0068337B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>02 – Calendário Eleitoral – Aba Período</w:t>
          </w:r>
        </w:p>
      </w:tc>
      <w:tc>
        <w:tcPr>
          <w:tcW w:w="3260" w:type="dxa"/>
          <w:vAlign w:val="center"/>
        </w:tcPr>
        <w:p w14:paraId="7C22B301" w14:textId="6B6D790E" w:rsidR="00712D5B" w:rsidRPr="004A2AAB" w:rsidRDefault="00712D5B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712D5B" w:rsidRPr="004A2AAB" w:rsidRDefault="00712D5B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712D5B" w:rsidRDefault="00712D5B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712D5B" w:rsidRDefault="00712D5B">
    <w:pPr>
      <w:pStyle w:val="Cabealho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712D5B" w:rsidRDefault="00712D5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>
    <w:nsid w:val="0C735562"/>
    <w:multiLevelType w:val="multilevel"/>
    <w:tmpl w:val="346805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1.3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">
    <w:nsid w:val="1191235B"/>
    <w:multiLevelType w:val="multilevel"/>
    <w:tmpl w:val="09625E5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35F5AE3"/>
    <w:multiLevelType w:val="multilevel"/>
    <w:tmpl w:val="941469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2.2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4244D3D"/>
    <w:multiLevelType w:val="hybridMultilevel"/>
    <w:tmpl w:val="F99EA8DE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0377AB"/>
    <w:multiLevelType w:val="multilevel"/>
    <w:tmpl w:val="DD8E0B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2.1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1D447C98"/>
    <w:multiLevelType w:val="hybridMultilevel"/>
    <w:tmpl w:val="845C31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6C512BC"/>
    <w:multiLevelType w:val="hybridMultilevel"/>
    <w:tmpl w:val="9A6CB9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75512F2"/>
    <w:multiLevelType w:val="hybridMultilevel"/>
    <w:tmpl w:val="18166680"/>
    <w:lvl w:ilvl="0" w:tplc="04160001">
      <w:start w:val="1"/>
      <w:numFmt w:val="bullet"/>
      <w:lvlText w:val=""/>
      <w:lvlJc w:val="left"/>
      <w:pPr>
        <w:ind w:left="22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9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7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4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1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5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3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030" w:hanging="360"/>
      </w:pPr>
      <w:rPr>
        <w:rFonts w:ascii="Wingdings" w:hAnsi="Wingdings" w:hint="default"/>
      </w:rPr>
    </w:lvl>
  </w:abstractNum>
  <w:abstractNum w:abstractNumId="12">
    <w:nsid w:val="2A466B64"/>
    <w:multiLevelType w:val="hybridMultilevel"/>
    <w:tmpl w:val="414693E0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2A792D12"/>
    <w:multiLevelType w:val="multilevel"/>
    <w:tmpl w:val="888490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1.2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311A72C4"/>
    <w:multiLevelType w:val="multilevel"/>
    <w:tmpl w:val="374CE3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3519326F"/>
    <w:multiLevelType w:val="multilevel"/>
    <w:tmpl w:val="374CE3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7">
    <w:nsid w:val="3D4A01FC"/>
    <w:multiLevelType w:val="multilevel"/>
    <w:tmpl w:val="96D273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427718AA"/>
    <w:multiLevelType w:val="multilevel"/>
    <w:tmpl w:val="E938BB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3.%2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1">
    <w:nsid w:val="473328E4"/>
    <w:multiLevelType w:val="multilevel"/>
    <w:tmpl w:val="374CE3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4DFD244D"/>
    <w:multiLevelType w:val="hybridMultilevel"/>
    <w:tmpl w:val="9DD69C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4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25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>
    <w:nsid w:val="5C2B18A9"/>
    <w:multiLevelType w:val="multilevel"/>
    <w:tmpl w:val="F8A687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9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11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6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2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37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864" w:hanging="1800"/>
      </w:pPr>
      <w:rPr>
        <w:rFonts w:hint="default"/>
      </w:rPr>
    </w:lvl>
  </w:abstractNum>
  <w:abstractNum w:abstractNumId="27">
    <w:nsid w:val="6143000A"/>
    <w:multiLevelType w:val="multilevel"/>
    <w:tmpl w:val="374CE3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29">
    <w:nsid w:val="65B05D44"/>
    <w:multiLevelType w:val="multilevel"/>
    <w:tmpl w:val="374CE3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>
    <w:nsid w:val="680542E1"/>
    <w:multiLevelType w:val="multilevel"/>
    <w:tmpl w:val="F8A687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9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11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6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2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37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864" w:hanging="1800"/>
      </w:pPr>
      <w:rPr>
        <w:rFonts w:hint="default"/>
      </w:rPr>
    </w:lvl>
  </w:abstractNum>
  <w:abstractNum w:abstractNumId="31">
    <w:nsid w:val="6CE13EC0"/>
    <w:multiLevelType w:val="hybridMultilevel"/>
    <w:tmpl w:val="1D8870A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6DBC11F4"/>
    <w:multiLevelType w:val="multilevel"/>
    <w:tmpl w:val="A9222E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1.4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4">
    <w:nsid w:val="6F00195C"/>
    <w:multiLevelType w:val="multilevel"/>
    <w:tmpl w:val="374CE3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6">
    <w:nsid w:val="7B0C5D25"/>
    <w:multiLevelType w:val="hybridMultilevel"/>
    <w:tmpl w:val="38D237C6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37">
    <w:nsid w:val="7B177CA1"/>
    <w:multiLevelType w:val="multilevel"/>
    <w:tmpl w:val="374CE3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>
    <w:nsid w:val="7C367237"/>
    <w:multiLevelType w:val="multilevel"/>
    <w:tmpl w:val="374CE3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>
    <w:nsid w:val="7C7B55B4"/>
    <w:multiLevelType w:val="hybridMultilevel"/>
    <w:tmpl w:val="2DE056B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F9250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4"/>
  </w:num>
  <w:num w:numId="2">
    <w:abstractNumId w:val="25"/>
  </w:num>
  <w:num w:numId="3">
    <w:abstractNumId w:val="9"/>
  </w:num>
  <w:num w:numId="4">
    <w:abstractNumId w:val="41"/>
  </w:num>
  <w:num w:numId="5">
    <w:abstractNumId w:val="6"/>
  </w:num>
  <w:num w:numId="6">
    <w:abstractNumId w:val="40"/>
  </w:num>
  <w:num w:numId="7">
    <w:abstractNumId w:val="18"/>
  </w:num>
  <w:num w:numId="8">
    <w:abstractNumId w:val="13"/>
  </w:num>
  <w:num w:numId="9">
    <w:abstractNumId w:val="2"/>
  </w:num>
  <w:num w:numId="10">
    <w:abstractNumId w:val="32"/>
  </w:num>
  <w:num w:numId="11">
    <w:abstractNumId w:val="17"/>
  </w:num>
  <w:num w:numId="12">
    <w:abstractNumId w:val="22"/>
  </w:num>
  <w:num w:numId="13">
    <w:abstractNumId w:val="39"/>
  </w:num>
  <w:num w:numId="14">
    <w:abstractNumId w:val="14"/>
  </w:num>
  <w:num w:numId="15">
    <w:abstractNumId w:val="34"/>
  </w:num>
  <w:num w:numId="16">
    <w:abstractNumId w:val="37"/>
  </w:num>
  <w:num w:numId="17">
    <w:abstractNumId w:val="15"/>
  </w:num>
  <w:num w:numId="18">
    <w:abstractNumId w:val="38"/>
  </w:num>
  <w:num w:numId="19">
    <w:abstractNumId w:val="21"/>
  </w:num>
  <w:num w:numId="20">
    <w:abstractNumId w:val="27"/>
  </w:num>
  <w:num w:numId="21">
    <w:abstractNumId w:val="12"/>
  </w:num>
  <w:num w:numId="22">
    <w:abstractNumId w:val="31"/>
  </w:num>
  <w:num w:numId="23">
    <w:abstractNumId w:val="36"/>
  </w:num>
  <w:num w:numId="24">
    <w:abstractNumId w:val="19"/>
  </w:num>
  <w:num w:numId="25">
    <w:abstractNumId w:val="30"/>
  </w:num>
  <w:num w:numId="26">
    <w:abstractNumId w:val="4"/>
  </w:num>
  <w:num w:numId="27">
    <w:abstractNumId w:val="7"/>
  </w:num>
  <w:num w:numId="28">
    <w:abstractNumId w:val="5"/>
  </w:num>
  <w:num w:numId="29">
    <w:abstractNumId w:val="29"/>
  </w:num>
  <w:num w:numId="30">
    <w:abstractNumId w:val="26"/>
  </w:num>
  <w:num w:numId="31">
    <w:abstractNumId w:val="11"/>
  </w:num>
  <w:num w:numId="32">
    <w:abstractNumId w:val="10"/>
  </w:num>
  <w:num w:numId="33">
    <w:abstractNumId w:val="8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isplayBackgroundShape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1E55"/>
    <w:rsid w:val="000066E8"/>
    <w:rsid w:val="0001114E"/>
    <w:rsid w:val="0002596A"/>
    <w:rsid w:val="000263F7"/>
    <w:rsid w:val="00026E51"/>
    <w:rsid w:val="000514D4"/>
    <w:rsid w:val="00052B79"/>
    <w:rsid w:val="0006016B"/>
    <w:rsid w:val="000610FE"/>
    <w:rsid w:val="000628DE"/>
    <w:rsid w:val="0006486D"/>
    <w:rsid w:val="000656C5"/>
    <w:rsid w:val="00065C98"/>
    <w:rsid w:val="00070083"/>
    <w:rsid w:val="00076318"/>
    <w:rsid w:val="00080AD9"/>
    <w:rsid w:val="000825ED"/>
    <w:rsid w:val="0009796C"/>
    <w:rsid w:val="000A01B5"/>
    <w:rsid w:val="000A054B"/>
    <w:rsid w:val="000A0B1F"/>
    <w:rsid w:val="000A1227"/>
    <w:rsid w:val="000A3B11"/>
    <w:rsid w:val="000A562E"/>
    <w:rsid w:val="000B038B"/>
    <w:rsid w:val="000B624B"/>
    <w:rsid w:val="000C03AE"/>
    <w:rsid w:val="000C0B01"/>
    <w:rsid w:val="000C1A69"/>
    <w:rsid w:val="000C3F89"/>
    <w:rsid w:val="000D6620"/>
    <w:rsid w:val="000E10A0"/>
    <w:rsid w:val="000E4445"/>
    <w:rsid w:val="000E5674"/>
    <w:rsid w:val="000E5F1F"/>
    <w:rsid w:val="000F2CA4"/>
    <w:rsid w:val="000F3059"/>
    <w:rsid w:val="000F6540"/>
    <w:rsid w:val="000F6B78"/>
    <w:rsid w:val="000F7E2D"/>
    <w:rsid w:val="0010280B"/>
    <w:rsid w:val="00102F91"/>
    <w:rsid w:val="00103E9E"/>
    <w:rsid w:val="0010717B"/>
    <w:rsid w:val="00110BB0"/>
    <w:rsid w:val="00111420"/>
    <w:rsid w:val="00112035"/>
    <w:rsid w:val="00115EA2"/>
    <w:rsid w:val="00116C9C"/>
    <w:rsid w:val="00117F07"/>
    <w:rsid w:val="00120056"/>
    <w:rsid w:val="00121D77"/>
    <w:rsid w:val="00125048"/>
    <w:rsid w:val="00134450"/>
    <w:rsid w:val="001346CA"/>
    <w:rsid w:val="00135D31"/>
    <w:rsid w:val="001418E1"/>
    <w:rsid w:val="00142655"/>
    <w:rsid w:val="00143AE0"/>
    <w:rsid w:val="0014605A"/>
    <w:rsid w:val="00157E00"/>
    <w:rsid w:val="00157E66"/>
    <w:rsid w:val="00163CDA"/>
    <w:rsid w:val="00165A72"/>
    <w:rsid w:val="00165B69"/>
    <w:rsid w:val="00166EAE"/>
    <w:rsid w:val="001701BE"/>
    <w:rsid w:val="0017027F"/>
    <w:rsid w:val="001728E7"/>
    <w:rsid w:val="001738CF"/>
    <w:rsid w:val="00174A74"/>
    <w:rsid w:val="0017696D"/>
    <w:rsid w:val="001807BD"/>
    <w:rsid w:val="0018257F"/>
    <w:rsid w:val="00182ECD"/>
    <w:rsid w:val="00184407"/>
    <w:rsid w:val="00185426"/>
    <w:rsid w:val="0018628B"/>
    <w:rsid w:val="001876DB"/>
    <w:rsid w:val="0019459B"/>
    <w:rsid w:val="00197314"/>
    <w:rsid w:val="001A2288"/>
    <w:rsid w:val="001A69FC"/>
    <w:rsid w:val="001B3A05"/>
    <w:rsid w:val="001B3A10"/>
    <w:rsid w:val="001B6D47"/>
    <w:rsid w:val="001B727F"/>
    <w:rsid w:val="001B7692"/>
    <w:rsid w:val="001C15FC"/>
    <w:rsid w:val="001C2642"/>
    <w:rsid w:val="001C2717"/>
    <w:rsid w:val="001C604A"/>
    <w:rsid w:val="001D0F14"/>
    <w:rsid w:val="001D202C"/>
    <w:rsid w:val="001D466A"/>
    <w:rsid w:val="001D510C"/>
    <w:rsid w:val="001D6958"/>
    <w:rsid w:val="001D7362"/>
    <w:rsid w:val="001D7A51"/>
    <w:rsid w:val="001E0DDA"/>
    <w:rsid w:val="001E16D7"/>
    <w:rsid w:val="001E2AD6"/>
    <w:rsid w:val="001E3BA2"/>
    <w:rsid w:val="001E5A61"/>
    <w:rsid w:val="001E5FCB"/>
    <w:rsid w:val="001E7F22"/>
    <w:rsid w:val="001F1269"/>
    <w:rsid w:val="001F1623"/>
    <w:rsid w:val="001F1A4C"/>
    <w:rsid w:val="001F1A67"/>
    <w:rsid w:val="001F1EB0"/>
    <w:rsid w:val="001F6C31"/>
    <w:rsid w:val="002028D7"/>
    <w:rsid w:val="00205203"/>
    <w:rsid w:val="00210B53"/>
    <w:rsid w:val="00212708"/>
    <w:rsid w:val="00213558"/>
    <w:rsid w:val="002264A6"/>
    <w:rsid w:val="0023318E"/>
    <w:rsid w:val="002359C8"/>
    <w:rsid w:val="00236344"/>
    <w:rsid w:val="00240E70"/>
    <w:rsid w:val="00241807"/>
    <w:rsid w:val="0024203F"/>
    <w:rsid w:val="002446C3"/>
    <w:rsid w:val="00257FC4"/>
    <w:rsid w:val="002602AD"/>
    <w:rsid w:val="00262E85"/>
    <w:rsid w:val="00266BFA"/>
    <w:rsid w:val="00267DC7"/>
    <w:rsid w:val="002712B3"/>
    <w:rsid w:val="00272EF6"/>
    <w:rsid w:val="002750DF"/>
    <w:rsid w:val="002763DC"/>
    <w:rsid w:val="00280149"/>
    <w:rsid w:val="00282745"/>
    <w:rsid w:val="00290564"/>
    <w:rsid w:val="00290B40"/>
    <w:rsid w:val="00294C89"/>
    <w:rsid w:val="002960E6"/>
    <w:rsid w:val="002A0B69"/>
    <w:rsid w:val="002A4A24"/>
    <w:rsid w:val="002B110B"/>
    <w:rsid w:val="002B1554"/>
    <w:rsid w:val="002B3B6D"/>
    <w:rsid w:val="002B4DE5"/>
    <w:rsid w:val="002B7762"/>
    <w:rsid w:val="002C57EA"/>
    <w:rsid w:val="002D1CAA"/>
    <w:rsid w:val="002D1E07"/>
    <w:rsid w:val="002D26CC"/>
    <w:rsid w:val="002E192A"/>
    <w:rsid w:val="002E2C2B"/>
    <w:rsid w:val="002E7527"/>
    <w:rsid w:val="002F0D4C"/>
    <w:rsid w:val="002F3E6F"/>
    <w:rsid w:val="002F53A9"/>
    <w:rsid w:val="002F5EEE"/>
    <w:rsid w:val="002F6C9A"/>
    <w:rsid w:val="002F7992"/>
    <w:rsid w:val="003004EA"/>
    <w:rsid w:val="00301505"/>
    <w:rsid w:val="003017D5"/>
    <w:rsid w:val="0030370F"/>
    <w:rsid w:val="003053E1"/>
    <w:rsid w:val="00306309"/>
    <w:rsid w:val="00312012"/>
    <w:rsid w:val="00317072"/>
    <w:rsid w:val="003204A7"/>
    <w:rsid w:val="00321386"/>
    <w:rsid w:val="00322EBD"/>
    <w:rsid w:val="00332B3F"/>
    <w:rsid w:val="00333F4A"/>
    <w:rsid w:val="0033587E"/>
    <w:rsid w:val="00335886"/>
    <w:rsid w:val="003364C3"/>
    <w:rsid w:val="003419D8"/>
    <w:rsid w:val="00342AFD"/>
    <w:rsid w:val="00344F6E"/>
    <w:rsid w:val="00347052"/>
    <w:rsid w:val="0035123B"/>
    <w:rsid w:val="00353CEF"/>
    <w:rsid w:val="003562D2"/>
    <w:rsid w:val="0035649F"/>
    <w:rsid w:val="00362959"/>
    <w:rsid w:val="00365D1B"/>
    <w:rsid w:val="00365E29"/>
    <w:rsid w:val="00370426"/>
    <w:rsid w:val="00370DEA"/>
    <w:rsid w:val="003716C2"/>
    <w:rsid w:val="003722A4"/>
    <w:rsid w:val="003733A1"/>
    <w:rsid w:val="00373BFA"/>
    <w:rsid w:val="00375A22"/>
    <w:rsid w:val="00382B08"/>
    <w:rsid w:val="00383088"/>
    <w:rsid w:val="003833F0"/>
    <w:rsid w:val="00393391"/>
    <w:rsid w:val="003934FC"/>
    <w:rsid w:val="00397E0F"/>
    <w:rsid w:val="003A242C"/>
    <w:rsid w:val="003A2C2A"/>
    <w:rsid w:val="003B0E06"/>
    <w:rsid w:val="003B2858"/>
    <w:rsid w:val="003C0C12"/>
    <w:rsid w:val="003C3273"/>
    <w:rsid w:val="003C6605"/>
    <w:rsid w:val="003D0E61"/>
    <w:rsid w:val="003D2796"/>
    <w:rsid w:val="003D2B42"/>
    <w:rsid w:val="003D5767"/>
    <w:rsid w:val="003D5A0D"/>
    <w:rsid w:val="003D7575"/>
    <w:rsid w:val="003D7951"/>
    <w:rsid w:val="003D7A15"/>
    <w:rsid w:val="003E16B7"/>
    <w:rsid w:val="003E353E"/>
    <w:rsid w:val="003E4921"/>
    <w:rsid w:val="003E5072"/>
    <w:rsid w:val="003F01E8"/>
    <w:rsid w:val="003F2380"/>
    <w:rsid w:val="003F629D"/>
    <w:rsid w:val="003F67E6"/>
    <w:rsid w:val="003F78ED"/>
    <w:rsid w:val="00402755"/>
    <w:rsid w:val="00402FB3"/>
    <w:rsid w:val="004128A5"/>
    <w:rsid w:val="00413205"/>
    <w:rsid w:val="004166D4"/>
    <w:rsid w:val="0042242A"/>
    <w:rsid w:val="00423475"/>
    <w:rsid w:val="00425BC6"/>
    <w:rsid w:val="00427294"/>
    <w:rsid w:val="0043136A"/>
    <w:rsid w:val="00433C93"/>
    <w:rsid w:val="00436671"/>
    <w:rsid w:val="004409CD"/>
    <w:rsid w:val="00441F6B"/>
    <w:rsid w:val="004442B4"/>
    <w:rsid w:val="0045291B"/>
    <w:rsid w:val="00454E8C"/>
    <w:rsid w:val="004553F1"/>
    <w:rsid w:val="0046482F"/>
    <w:rsid w:val="00466696"/>
    <w:rsid w:val="00467605"/>
    <w:rsid w:val="00471FDC"/>
    <w:rsid w:val="0047293F"/>
    <w:rsid w:val="00480B53"/>
    <w:rsid w:val="00481322"/>
    <w:rsid w:val="0048296C"/>
    <w:rsid w:val="00483032"/>
    <w:rsid w:val="004858D2"/>
    <w:rsid w:val="00491E8C"/>
    <w:rsid w:val="004A1DAD"/>
    <w:rsid w:val="004A4D97"/>
    <w:rsid w:val="004A6B65"/>
    <w:rsid w:val="004B21A3"/>
    <w:rsid w:val="004C00BD"/>
    <w:rsid w:val="004C3E38"/>
    <w:rsid w:val="004C76D1"/>
    <w:rsid w:val="004D2D70"/>
    <w:rsid w:val="004D42B4"/>
    <w:rsid w:val="004D7401"/>
    <w:rsid w:val="004E004A"/>
    <w:rsid w:val="004E22F7"/>
    <w:rsid w:val="004E6355"/>
    <w:rsid w:val="004F3A8B"/>
    <w:rsid w:val="004F5A09"/>
    <w:rsid w:val="004F5F85"/>
    <w:rsid w:val="004F63AC"/>
    <w:rsid w:val="00500ED2"/>
    <w:rsid w:val="005012F9"/>
    <w:rsid w:val="00505392"/>
    <w:rsid w:val="00506FCD"/>
    <w:rsid w:val="0051057B"/>
    <w:rsid w:val="00512D2A"/>
    <w:rsid w:val="00514660"/>
    <w:rsid w:val="00514C38"/>
    <w:rsid w:val="00515FBB"/>
    <w:rsid w:val="005347DF"/>
    <w:rsid w:val="00542559"/>
    <w:rsid w:val="00543DFA"/>
    <w:rsid w:val="0054422A"/>
    <w:rsid w:val="00547487"/>
    <w:rsid w:val="0055074C"/>
    <w:rsid w:val="00551A74"/>
    <w:rsid w:val="00554E1D"/>
    <w:rsid w:val="0056045C"/>
    <w:rsid w:val="005638E8"/>
    <w:rsid w:val="00564768"/>
    <w:rsid w:val="00566743"/>
    <w:rsid w:val="00567041"/>
    <w:rsid w:val="00567714"/>
    <w:rsid w:val="005711B6"/>
    <w:rsid w:val="00571C6C"/>
    <w:rsid w:val="00572518"/>
    <w:rsid w:val="005729A1"/>
    <w:rsid w:val="00575AC6"/>
    <w:rsid w:val="005835CE"/>
    <w:rsid w:val="00583C95"/>
    <w:rsid w:val="00586C0A"/>
    <w:rsid w:val="00587462"/>
    <w:rsid w:val="00593B8B"/>
    <w:rsid w:val="00595C79"/>
    <w:rsid w:val="00596253"/>
    <w:rsid w:val="00597530"/>
    <w:rsid w:val="005A1A0E"/>
    <w:rsid w:val="005A4527"/>
    <w:rsid w:val="005A593B"/>
    <w:rsid w:val="005A6824"/>
    <w:rsid w:val="005B3A58"/>
    <w:rsid w:val="005B660B"/>
    <w:rsid w:val="005B77D4"/>
    <w:rsid w:val="005D1DA6"/>
    <w:rsid w:val="005D3091"/>
    <w:rsid w:val="005D4539"/>
    <w:rsid w:val="005D55E0"/>
    <w:rsid w:val="005E2E49"/>
    <w:rsid w:val="005E77FA"/>
    <w:rsid w:val="005F633D"/>
    <w:rsid w:val="005F6896"/>
    <w:rsid w:val="005F7CDF"/>
    <w:rsid w:val="0060176A"/>
    <w:rsid w:val="0060299B"/>
    <w:rsid w:val="00603B7B"/>
    <w:rsid w:val="00604DDE"/>
    <w:rsid w:val="00607DD9"/>
    <w:rsid w:val="0061386B"/>
    <w:rsid w:val="00613F8F"/>
    <w:rsid w:val="00621798"/>
    <w:rsid w:val="00621F72"/>
    <w:rsid w:val="006268C3"/>
    <w:rsid w:val="006271D7"/>
    <w:rsid w:val="00632D45"/>
    <w:rsid w:val="00640EF0"/>
    <w:rsid w:val="00641E9F"/>
    <w:rsid w:val="0064628B"/>
    <w:rsid w:val="00647AFE"/>
    <w:rsid w:val="00647C03"/>
    <w:rsid w:val="006507A2"/>
    <w:rsid w:val="00650F2A"/>
    <w:rsid w:val="00654E1A"/>
    <w:rsid w:val="00655914"/>
    <w:rsid w:val="00655E52"/>
    <w:rsid w:val="006661A7"/>
    <w:rsid w:val="00667FC7"/>
    <w:rsid w:val="006735DC"/>
    <w:rsid w:val="00675004"/>
    <w:rsid w:val="00677A54"/>
    <w:rsid w:val="0068337B"/>
    <w:rsid w:val="0068769A"/>
    <w:rsid w:val="00687DDC"/>
    <w:rsid w:val="00691260"/>
    <w:rsid w:val="00691541"/>
    <w:rsid w:val="00691C43"/>
    <w:rsid w:val="006935BD"/>
    <w:rsid w:val="006959CB"/>
    <w:rsid w:val="006964C7"/>
    <w:rsid w:val="006A663E"/>
    <w:rsid w:val="006B067D"/>
    <w:rsid w:val="006B1FB8"/>
    <w:rsid w:val="006B3090"/>
    <w:rsid w:val="006B6098"/>
    <w:rsid w:val="006C35D8"/>
    <w:rsid w:val="006C4FB8"/>
    <w:rsid w:val="006C6B04"/>
    <w:rsid w:val="006D0426"/>
    <w:rsid w:val="006D7627"/>
    <w:rsid w:val="006E29B0"/>
    <w:rsid w:val="006E3414"/>
    <w:rsid w:val="006E6380"/>
    <w:rsid w:val="006E6A29"/>
    <w:rsid w:val="006E721D"/>
    <w:rsid w:val="006F216D"/>
    <w:rsid w:val="006F2A9C"/>
    <w:rsid w:val="007011EB"/>
    <w:rsid w:val="007059DC"/>
    <w:rsid w:val="0071116C"/>
    <w:rsid w:val="00712D5B"/>
    <w:rsid w:val="00713D01"/>
    <w:rsid w:val="00714C52"/>
    <w:rsid w:val="00714E49"/>
    <w:rsid w:val="00716230"/>
    <w:rsid w:val="00717074"/>
    <w:rsid w:val="00720FD8"/>
    <w:rsid w:val="0072167D"/>
    <w:rsid w:val="007262FA"/>
    <w:rsid w:val="00727873"/>
    <w:rsid w:val="007332CC"/>
    <w:rsid w:val="00737F56"/>
    <w:rsid w:val="0074070B"/>
    <w:rsid w:val="0075008C"/>
    <w:rsid w:val="007511C0"/>
    <w:rsid w:val="00755612"/>
    <w:rsid w:val="007565DE"/>
    <w:rsid w:val="007569F0"/>
    <w:rsid w:val="00757A62"/>
    <w:rsid w:val="00771810"/>
    <w:rsid w:val="00773231"/>
    <w:rsid w:val="007742F8"/>
    <w:rsid w:val="007749F3"/>
    <w:rsid w:val="007811DE"/>
    <w:rsid w:val="00782404"/>
    <w:rsid w:val="0078411D"/>
    <w:rsid w:val="00785945"/>
    <w:rsid w:val="00786174"/>
    <w:rsid w:val="007867B5"/>
    <w:rsid w:val="00787D4A"/>
    <w:rsid w:val="00790F8E"/>
    <w:rsid w:val="0079149E"/>
    <w:rsid w:val="007914FD"/>
    <w:rsid w:val="0079779F"/>
    <w:rsid w:val="007A1EDD"/>
    <w:rsid w:val="007A27C8"/>
    <w:rsid w:val="007A6ECE"/>
    <w:rsid w:val="007B018F"/>
    <w:rsid w:val="007C3BFF"/>
    <w:rsid w:val="007C49AB"/>
    <w:rsid w:val="007C54BF"/>
    <w:rsid w:val="007D0C25"/>
    <w:rsid w:val="007D1733"/>
    <w:rsid w:val="007D30CC"/>
    <w:rsid w:val="007D781B"/>
    <w:rsid w:val="007E1B20"/>
    <w:rsid w:val="007E2E62"/>
    <w:rsid w:val="007E3F83"/>
    <w:rsid w:val="007E507D"/>
    <w:rsid w:val="007F07BA"/>
    <w:rsid w:val="007F1C5D"/>
    <w:rsid w:val="007F211A"/>
    <w:rsid w:val="007F645D"/>
    <w:rsid w:val="007F7CB9"/>
    <w:rsid w:val="00801896"/>
    <w:rsid w:val="00802D45"/>
    <w:rsid w:val="008038A7"/>
    <w:rsid w:val="00811F5E"/>
    <w:rsid w:val="00814761"/>
    <w:rsid w:val="0082141D"/>
    <w:rsid w:val="008239EF"/>
    <w:rsid w:val="00825F00"/>
    <w:rsid w:val="0082606B"/>
    <w:rsid w:val="00827794"/>
    <w:rsid w:val="00827AE2"/>
    <w:rsid w:val="00833861"/>
    <w:rsid w:val="00847353"/>
    <w:rsid w:val="0084794D"/>
    <w:rsid w:val="0085409E"/>
    <w:rsid w:val="008545DB"/>
    <w:rsid w:val="00860582"/>
    <w:rsid w:val="0086171E"/>
    <w:rsid w:val="00862F0A"/>
    <w:rsid w:val="00863636"/>
    <w:rsid w:val="00866850"/>
    <w:rsid w:val="00874558"/>
    <w:rsid w:val="00874C5C"/>
    <w:rsid w:val="008767B4"/>
    <w:rsid w:val="00877364"/>
    <w:rsid w:val="008800A5"/>
    <w:rsid w:val="00883FD1"/>
    <w:rsid w:val="0088554D"/>
    <w:rsid w:val="00886972"/>
    <w:rsid w:val="00897594"/>
    <w:rsid w:val="008A1F0E"/>
    <w:rsid w:val="008A4581"/>
    <w:rsid w:val="008A5457"/>
    <w:rsid w:val="008A5942"/>
    <w:rsid w:val="008A77EA"/>
    <w:rsid w:val="008B14D7"/>
    <w:rsid w:val="008B529A"/>
    <w:rsid w:val="008B6D74"/>
    <w:rsid w:val="008C2C55"/>
    <w:rsid w:val="008C39FF"/>
    <w:rsid w:val="008C3CCF"/>
    <w:rsid w:val="008C7E84"/>
    <w:rsid w:val="008D1ADC"/>
    <w:rsid w:val="008D2309"/>
    <w:rsid w:val="008D4ACA"/>
    <w:rsid w:val="008D6202"/>
    <w:rsid w:val="008E139D"/>
    <w:rsid w:val="008E3881"/>
    <w:rsid w:val="008E58E3"/>
    <w:rsid w:val="008F0514"/>
    <w:rsid w:val="008F3793"/>
    <w:rsid w:val="0090293C"/>
    <w:rsid w:val="00905944"/>
    <w:rsid w:val="00914680"/>
    <w:rsid w:val="009208C2"/>
    <w:rsid w:val="009239D4"/>
    <w:rsid w:val="009239DD"/>
    <w:rsid w:val="0093416A"/>
    <w:rsid w:val="00935EA8"/>
    <w:rsid w:val="00940F9F"/>
    <w:rsid w:val="00942CFE"/>
    <w:rsid w:val="0094301C"/>
    <w:rsid w:val="00950A03"/>
    <w:rsid w:val="00950B29"/>
    <w:rsid w:val="00952289"/>
    <w:rsid w:val="0095379F"/>
    <w:rsid w:val="009538E4"/>
    <w:rsid w:val="009546D0"/>
    <w:rsid w:val="00957A91"/>
    <w:rsid w:val="0096413D"/>
    <w:rsid w:val="009642C3"/>
    <w:rsid w:val="00964E33"/>
    <w:rsid w:val="009659B8"/>
    <w:rsid w:val="00965F6F"/>
    <w:rsid w:val="0096643D"/>
    <w:rsid w:val="009670D3"/>
    <w:rsid w:val="00967E86"/>
    <w:rsid w:val="00972460"/>
    <w:rsid w:val="00973B98"/>
    <w:rsid w:val="00980870"/>
    <w:rsid w:val="009811D4"/>
    <w:rsid w:val="009919E0"/>
    <w:rsid w:val="0099498B"/>
    <w:rsid w:val="009A6DF7"/>
    <w:rsid w:val="009A7A9F"/>
    <w:rsid w:val="009B42E9"/>
    <w:rsid w:val="009B5314"/>
    <w:rsid w:val="009C1FA4"/>
    <w:rsid w:val="009C3A07"/>
    <w:rsid w:val="009D02F5"/>
    <w:rsid w:val="009D5CAB"/>
    <w:rsid w:val="009D68F9"/>
    <w:rsid w:val="009F0D48"/>
    <w:rsid w:val="009F1056"/>
    <w:rsid w:val="009F12EA"/>
    <w:rsid w:val="009F3E3A"/>
    <w:rsid w:val="009F4BAD"/>
    <w:rsid w:val="009F704D"/>
    <w:rsid w:val="00A03772"/>
    <w:rsid w:val="00A0503D"/>
    <w:rsid w:val="00A05379"/>
    <w:rsid w:val="00A06C65"/>
    <w:rsid w:val="00A13AD0"/>
    <w:rsid w:val="00A13B01"/>
    <w:rsid w:val="00A159C6"/>
    <w:rsid w:val="00A17159"/>
    <w:rsid w:val="00A24A5D"/>
    <w:rsid w:val="00A268A3"/>
    <w:rsid w:val="00A268A9"/>
    <w:rsid w:val="00A31336"/>
    <w:rsid w:val="00A35A6B"/>
    <w:rsid w:val="00A418C5"/>
    <w:rsid w:val="00A4247F"/>
    <w:rsid w:val="00A455EC"/>
    <w:rsid w:val="00A4783F"/>
    <w:rsid w:val="00A500D4"/>
    <w:rsid w:val="00A51047"/>
    <w:rsid w:val="00A512DA"/>
    <w:rsid w:val="00A60C1F"/>
    <w:rsid w:val="00A735A5"/>
    <w:rsid w:val="00A75648"/>
    <w:rsid w:val="00A7720C"/>
    <w:rsid w:val="00A77C61"/>
    <w:rsid w:val="00A865C7"/>
    <w:rsid w:val="00A9241D"/>
    <w:rsid w:val="00A94D1D"/>
    <w:rsid w:val="00A95A7B"/>
    <w:rsid w:val="00A97A60"/>
    <w:rsid w:val="00AA0825"/>
    <w:rsid w:val="00AA3B1E"/>
    <w:rsid w:val="00AA5D0E"/>
    <w:rsid w:val="00AB0025"/>
    <w:rsid w:val="00AB057B"/>
    <w:rsid w:val="00AB0FF3"/>
    <w:rsid w:val="00AB1061"/>
    <w:rsid w:val="00AB1445"/>
    <w:rsid w:val="00AC4C3E"/>
    <w:rsid w:val="00AC5403"/>
    <w:rsid w:val="00AC7F9F"/>
    <w:rsid w:val="00AD7498"/>
    <w:rsid w:val="00AE2C48"/>
    <w:rsid w:val="00AE4740"/>
    <w:rsid w:val="00AE7AA6"/>
    <w:rsid w:val="00AF0C7B"/>
    <w:rsid w:val="00AF2B52"/>
    <w:rsid w:val="00AF2CEB"/>
    <w:rsid w:val="00B00B8B"/>
    <w:rsid w:val="00B01AC2"/>
    <w:rsid w:val="00B0260C"/>
    <w:rsid w:val="00B05B0E"/>
    <w:rsid w:val="00B13656"/>
    <w:rsid w:val="00B167D4"/>
    <w:rsid w:val="00B20794"/>
    <w:rsid w:val="00B20A22"/>
    <w:rsid w:val="00B219F6"/>
    <w:rsid w:val="00B270DB"/>
    <w:rsid w:val="00B327E0"/>
    <w:rsid w:val="00B378D2"/>
    <w:rsid w:val="00B410F5"/>
    <w:rsid w:val="00B42391"/>
    <w:rsid w:val="00B4353E"/>
    <w:rsid w:val="00B46DA1"/>
    <w:rsid w:val="00B56950"/>
    <w:rsid w:val="00B57A2F"/>
    <w:rsid w:val="00B60A32"/>
    <w:rsid w:val="00B62E4B"/>
    <w:rsid w:val="00B64E53"/>
    <w:rsid w:val="00B652B6"/>
    <w:rsid w:val="00B80987"/>
    <w:rsid w:val="00B8158C"/>
    <w:rsid w:val="00B85F60"/>
    <w:rsid w:val="00B875F6"/>
    <w:rsid w:val="00B90034"/>
    <w:rsid w:val="00B900C0"/>
    <w:rsid w:val="00B90D57"/>
    <w:rsid w:val="00B9228A"/>
    <w:rsid w:val="00B941F5"/>
    <w:rsid w:val="00B96DE1"/>
    <w:rsid w:val="00BA1F8B"/>
    <w:rsid w:val="00BA39E5"/>
    <w:rsid w:val="00BA4D5D"/>
    <w:rsid w:val="00BB4449"/>
    <w:rsid w:val="00BB4BD5"/>
    <w:rsid w:val="00BC1700"/>
    <w:rsid w:val="00BC1D49"/>
    <w:rsid w:val="00BC221B"/>
    <w:rsid w:val="00BC3674"/>
    <w:rsid w:val="00BC5056"/>
    <w:rsid w:val="00BC778D"/>
    <w:rsid w:val="00BC77BD"/>
    <w:rsid w:val="00BD1161"/>
    <w:rsid w:val="00BD5829"/>
    <w:rsid w:val="00BD5E65"/>
    <w:rsid w:val="00BE110B"/>
    <w:rsid w:val="00BE45DD"/>
    <w:rsid w:val="00BF0F39"/>
    <w:rsid w:val="00BF5BE2"/>
    <w:rsid w:val="00C00D87"/>
    <w:rsid w:val="00C01F7E"/>
    <w:rsid w:val="00C03F98"/>
    <w:rsid w:val="00C0600C"/>
    <w:rsid w:val="00C11A1A"/>
    <w:rsid w:val="00C1528E"/>
    <w:rsid w:val="00C17004"/>
    <w:rsid w:val="00C17F68"/>
    <w:rsid w:val="00C21931"/>
    <w:rsid w:val="00C304F3"/>
    <w:rsid w:val="00C33D6A"/>
    <w:rsid w:val="00C33EA1"/>
    <w:rsid w:val="00C42292"/>
    <w:rsid w:val="00C42947"/>
    <w:rsid w:val="00C44ACA"/>
    <w:rsid w:val="00C44D90"/>
    <w:rsid w:val="00C45F31"/>
    <w:rsid w:val="00C5166B"/>
    <w:rsid w:val="00C52CCC"/>
    <w:rsid w:val="00C53226"/>
    <w:rsid w:val="00C56715"/>
    <w:rsid w:val="00C56B52"/>
    <w:rsid w:val="00C5729F"/>
    <w:rsid w:val="00C57FD9"/>
    <w:rsid w:val="00C62512"/>
    <w:rsid w:val="00C6311D"/>
    <w:rsid w:val="00C64394"/>
    <w:rsid w:val="00C64B05"/>
    <w:rsid w:val="00C6532E"/>
    <w:rsid w:val="00C6572B"/>
    <w:rsid w:val="00C67CD8"/>
    <w:rsid w:val="00C7173E"/>
    <w:rsid w:val="00C74206"/>
    <w:rsid w:val="00C8124B"/>
    <w:rsid w:val="00C87FBF"/>
    <w:rsid w:val="00C901B0"/>
    <w:rsid w:val="00C9045A"/>
    <w:rsid w:val="00C92AC3"/>
    <w:rsid w:val="00C954DB"/>
    <w:rsid w:val="00CA1BE6"/>
    <w:rsid w:val="00CA2712"/>
    <w:rsid w:val="00CA2BEF"/>
    <w:rsid w:val="00CA4805"/>
    <w:rsid w:val="00CB0679"/>
    <w:rsid w:val="00CB1725"/>
    <w:rsid w:val="00CB29A1"/>
    <w:rsid w:val="00CB45A5"/>
    <w:rsid w:val="00CB4705"/>
    <w:rsid w:val="00CB71FD"/>
    <w:rsid w:val="00CB77E1"/>
    <w:rsid w:val="00CC7748"/>
    <w:rsid w:val="00CD05B4"/>
    <w:rsid w:val="00CD6811"/>
    <w:rsid w:val="00CE176F"/>
    <w:rsid w:val="00CE5FEF"/>
    <w:rsid w:val="00CE7EF0"/>
    <w:rsid w:val="00CF0247"/>
    <w:rsid w:val="00CF0718"/>
    <w:rsid w:val="00CF2771"/>
    <w:rsid w:val="00D00F47"/>
    <w:rsid w:val="00D04567"/>
    <w:rsid w:val="00D04F1D"/>
    <w:rsid w:val="00D075C0"/>
    <w:rsid w:val="00D10622"/>
    <w:rsid w:val="00D15404"/>
    <w:rsid w:val="00D158EE"/>
    <w:rsid w:val="00D21F1F"/>
    <w:rsid w:val="00D221E6"/>
    <w:rsid w:val="00D245A1"/>
    <w:rsid w:val="00D33257"/>
    <w:rsid w:val="00D35C2C"/>
    <w:rsid w:val="00D36EB3"/>
    <w:rsid w:val="00D41AAE"/>
    <w:rsid w:val="00D420D5"/>
    <w:rsid w:val="00D43605"/>
    <w:rsid w:val="00D45825"/>
    <w:rsid w:val="00D471A9"/>
    <w:rsid w:val="00D50372"/>
    <w:rsid w:val="00D50450"/>
    <w:rsid w:val="00D51740"/>
    <w:rsid w:val="00D52B20"/>
    <w:rsid w:val="00D52E62"/>
    <w:rsid w:val="00D5430F"/>
    <w:rsid w:val="00D554DA"/>
    <w:rsid w:val="00D63274"/>
    <w:rsid w:val="00D63E7F"/>
    <w:rsid w:val="00D65E81"/>
    <w:rsid w:val="00D65EC8"/>
    <w:rsid w:val="00D70D4A"/>
    <w:rsid w:val="00D70FB2"/>
    <w:rsid w:val="00D72924"/>
    <w:rsid w:val="00D76191"/>
    <w:rsid w:val="00D84D60"/>
    <w:rsid w:val="00D86514"/>
    <w:rsid w:val="00D90031"/>
    <w:rsid w:val="00D908D1"/>
    <w:rsid w:val="00D919F8"/>
    <w:rsid w:val="00D921F8"/>
    <w:rsid w:val="00D9255C"/>
    <w:rsid w:val="00D9364D"/>
    <w:rsid w:val="00D93934"/>
    <w:rsid w:val="00D94487"/>
    <w:rsid w:val="00D9519F"/>
    <w:rsid w:val="00D95F22"/>
    <w:rsid w:val="00D97A0A"/>
    <w:rsid w:val="00DA0453"/>
    <w:rsid w:val="00DA0AB4"/>
    <w:rsid w:val="00DA4348"/>
    <w:rsid w:val="00DA4E64"/>
    <w:rsid w:val="00DB17B1"/>
    <w:rsid w:val="00DB36DE"/>
    <w:rsid w:val="00DB4711"/>
    <w:rsid w:val="00DB79A8"/>
    <w:rsid w:val="00DC4A00"/>
    <w:rsid w:val="00DD3752"/>
    <w:rsid w:val="00DD5AD3"/>
    <w:rsid w:val="00DE0C01"/>
    <w:rsid w:val="00DE2AB3"/>
    <w:rsid w:val="00DE40C2"/>
    <w:rsid w:val="00DE7BA6"/>
    <w:rsid w:val="00DF3810"/>
    <w:rsid w:val="00DF3B9A"/>
    <w:rsid w:val="00DF43B9"/>
    <w:rsid w:val="00E01A2A"/>
    <w:rsid w:val="00E03C07"/>
    <w:rsid w:val="00E05C32"/>
    <w:rsid w:val="00E10375"/>
    <w:rsid w:val="00E10729"/>
    <w:rsid w:val="00E13A8D"/>
    <w:rsid w:val="00E14352"/>
    <w:rsid w:val="00E14C2C"/>
    <w:rsid w:val="00E178B6"/>
    <w:rsid w:val="00E17CF9"/>
    <w:rsid w:val="00E20144"/>
    <w:rsid w:val="00E214F0"/>
    <w:rsid w:val="00E21E52"/>
    <w:rsid w:val="00E2327D"/>
    <w:rsid w:val="00E25943"/>
    <w:rsid w:val="00E25CD3"/>
    <w:rsid w:val="00E3057F"/>
    <w:rsid w:val="00E309E0"/>
    <w:rsid w:val="00E35688"/>
    <w:rsid w:val="00E37982"/>
    <w:rsid w:val="00E40DBD"/>
    <w:rsid w:val="00E411F6"/>
    <w:rsid w:val="00E42F36"/>
    <w:rsid w:val="00E466B7"/>
    <w:rsid w:val="00E53987"/>
    <w:rsid w:val="00E54D1A"/>
    <w:rsid w:val="00E56C14"/>
    <w:rsid w:val="00E6133B"/>
    <w:rsid w:val="00E64210"/>
    <w:rsid w:val="00E664D2"/>
    <w:rsid w:val="00E66D5C"/>
    <w:rsid w:val="00E67BB7"/>
    <w:rsid w:val="00E76CD8"/>
    <w:rsid w:val="00E807A3"/>
    <w:rsid w:val="00E847C4"/>
    <w:rsid w:val="00E92CC7"/>
    <w:rsid w:val="00E93C4A"/>
    <w:rsid w:val="00E952D7"/>
    <w:rsid w:val="00E9563E"/>
    <w:rsid w:val="00E976B5"/>
    <w:rsid w:val="00E97B5E"/>
    <w:rsid w:val="00EB17A1"/>
    <w:rsid w:val="00EB33A4"/>
    <w:rsid w:val="00EB7882"/>
    <w:rsid w:val="00EC54CB"/>
    <w:rsid w:val="00EC5FAC"/>
    <w:rsid w:val="00EC6B89"/>
    <w:rsid w:val="00EC6FD1"/>
    <w:rsid w:val="00ED0567"/>
    <w:rsid w:val="00ED0569"/>
    <w:rsid w:val="00ED05CE"/>
    <w:rsid w:val="00ED2BA0"/>
    <w:rsid w:val="00ED454F"/>
    <w:rsid w:val="00ED5347"/>
    <w:rsid w:val="00ED77CE"/>
    <w:rsid w:val="00EE4907"/>
    <w:rsid w:val="00EF11E3"/>
    <w:rsid w:val="00EF3A34"/>
    <w:rsid w:val="00EF4113"/>
    <w:rsid w:val="00EF6935"/>
    <w:rsid w:val="00EF6B22"/>
    <w:rsid w:val="00F001B3"/>
    <w:rsid w:val="00F00E55"/>
    <w:rsid w:val="00F018DB"/>
    <w:rsid w:val="00F06185"/>
    <w:rsid w:val="00F1121E"/>
    <w:rsid w:val="00F1354F"/>
    <w:rsid w:val="00F13C9A"/>
    <w:rsid w:val="00F1683E"/>
    <w:rsid w:val="00F16C2A"/>
    <w:rsid w:val="00F17431"/>
    <w:rsid w:val="00F31ACB"/>
    <w:rsid w:val="00F32929"/>
    <w:rsid w:val="00F32A73"/>
    <w:rsid w:val="00F331F9"/>
    <w:rsid w:val="00F33C3F"/>
    <w:rsid w:val="00F41C76"/>
    <w:rsid w:val="00F42ED7"/>
    <w:rsid w:val="00F46D1D"/>
    <w:rsid w:val="00F50392"/>
    <w:rsid w:val="00F66E71"/>
    <w:rsid w:val="00F72340"/>
    <w:rsid w:val="00F72E90"/>
    <w:rsid w:val="00F75852"/>
    <w:rsid w:val="00F77858"/>
    <w:rsid w:val="00F81208"/>
    <w:rsid w:val="00F8342F"/>
    <w:rsid w:val="00F83DEC"/>
    <w:rsid w:val="00F86A6F"/>
    <w:rsid w:val="00F912B0"/>
    <w:rsid w:val="00F93DF2"/>
    <w:rsid w:val="00F955F0"/>
    <w:rsid w:val="00FA012E"/>
    <w:rsid w:val="00FA5BDD"/>
    <w:rsid w:val="00FA60DB"/>
    <w:rsid w:val="00FA62A8"/>
    <w:rsid w:val="00FB3C8F"/>
    <w:rsid w:val="00FB4E0E"/>
    <w:rsid w:val="00FB4FC1"/>
    <w:rsid w:val="00FB5814"/>
    <w:rsid w:val="00FD02F3"/>
    <w:rsid w:val="00FD25BD"/>
    <w:rsid w:val="00FD717E"/>
    <w:rsid w:val="00FD76D3"/>
    <w:rsid w:val="00FE046D"/>
    <w:rsid w:val="00FE26C4"/>
    <w:rsid w:val="00FE31D4"/>
    <w:rsid w:val="00FE39C7"/>
    <w:rsid w:val="00FE4648"/>
    <w:rsid w:val="00FE5FAE"/>
    <w:rsid w:val="00FE6CD1"/>
    <w:rsid w:val="00FE7EEA"/>
    <w:rsid w:val="00FF088A"/>
    <w:rsid w:val="00FF5F13"/>
    <w:rsid w:val="00FF65AE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FCDFE78-1CE7-40E7-B655-379791FA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Ind w:w="0" w:type="dxa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66D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sz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66D5C"/>
    <w:rPr>
      <w:rFonts w:ascii="Courier New" w:hAnsi="Courier New" w:cs="Courier New"/>
    </w:rPr>
  </w:style>
  <w:style w:type="character" w:customStyle="1" w:styleId="str">
    <w:name w:val="str"/>
    <w:basedOn w:val="Fontepargpadro"/>
    <w:rsid w:val="00E66D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2B6821-A99B-4690-9B50-742C021B2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TotalTime>5452</TotalTime>
  <Pages>24</Pages>
  <Words>4479</Words>
  <Characters>24189</Characters>
  <Application>Microsoft Office Word</Application>
  <DocSecurity>0</DocSecurity>
  <Lines>201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28611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Lenovo</cp:lastModifiedBy>
  <cp:revision>69</cp:revision>
  <cp:lastPrinted>2006-08-08T20:14:00Z</cp:lastPrinted>
  <dcterms:created xsi:type="dcterms:W3CDTF">2019-07-26T11:41:00Z</dcterms:created>
  <dcterms:modified xsi:type="dcterms:W3CDTF">2019-09-09T19:29:00Z</dcterms:modified>
</cp:coreProperties>
</file>