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6D80F6CF" w:rsidR="00A735A5" w:rsidRPr="00A117A6" w:rsidRDefault="00825F00">
      <w:pPr>
        <w:pStyle w:val="TituloDocumento"/>
        <w:rPr>
          <w:sz w:val="52"/>
          <w:szCs w:val="52"/>
        </w:rPr>
      </w:pPr>
      <w:r w:rsidRPr="00A117A6">
        <w:rPr>
          <w:sz w:val="52"/>
          <w:szCs w:val="52"/>
        </w:rPr>
        <w:fldChar w:fldCharType="begin"/>
      </w:r>
      <w:r w:rsidR="00C03F98" w:rsidRPr="00A117A6">
        <w:rPr>
          <w:sz w:val="52"/>
          <w:szCs w:val="52"/>
        </w:rPr>
        <w:instrText xml:space="preserve"> ASK  NomeCasoUso "Inserir a identificaç</w:instrText>
      </w:r>
      <w:r w:rsidR="00C03F98" w:rsidRPr="00A117A6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A117A6">
        <w:rPr>
          <w:sz w:val="52"/>
          <w:szCs w:val="52"/>
        </w:rPr>
        <w:fldChar w:fldCharType="separate"/>
      </w:r>
      <w:bookmarkStart w:id="0" w:name="NomeCasoUso"/>
      <w:r w:rsidR="00C03F98" w:rsidRPr="00A117A6">
        <w:rPr>
          <w:sz w:val="52"/>
          <w:szCs w:val="52"/>
        </w:rPr>
        <w:t>### - Nome do Caso de Uso</w:t>
      </w:r>
      <w:bookmarkEnd w:id="0"/>
      <w:r w:rsidRPr="00A117A6">
        <w:rPr>
          <w:sz w:val="52"/>
          <w:szCs w:val="52"/>
        </w:rPr>
        <w:fldChar w:fldCharType="end"/>
      </w:r>
      <w:r w:rsidR="00C3388A" w:rsidRPr="00A117A6">
        <w:rPr>
          <w:sz w:val="52"/>
          <w:szCs w:val="52"/>
        </w:rPr>
        <w:t>HST0</w:t>
      </w:r>
      <w:r w:rsidR="0007286A" w:rsidRPr="00A117A6">
        <w:rPr>
          <w:sz w:val="52"/>
          <w:szCs w:val="52"/>
        </w:rPr>
        <w:t>88</w:t>
      </w:r>
      <w:r w:rsidR="00C3388A" w:rsidRPr="00A117A6">
        <w:rPr>
          <w:sz w:val="52"/>
          <w:szCs w:val="52"/>
        </w:rPr>
        <w:t>-</w:t>
      </w:r>
      <w:r w:rsidR="00AC1451" w:rsidRPr="00A117A6">
        <w:rPr>
          <w:sz w:val="52"/>
          <w:szCs w:val="52"/>
        </w:rPr>
        <w:t xml:space="preserve"> </w:t>
      </w:r>
      <w:r w:rsidR="007D34FD" w:rsidRPr="00A117A6">
        <w:rPr>
          <w:sz w:val="52"/>
          <w:szCs w:val="52"/>
        </w:rPr>
        <w:t>Acompanhar</w:t>
      </w:r>
      <w:r w:rsidR="00AC1451" w:rsidRPr="00A117A6">
        <w:rPr>
          <w:sz w:val="52"/>
          <w:szCs w:val="52"/>
        </w:rPr>
        <w:t xml:space="preserve"> </w:t>
      </w:r>
      <w:r w:rsidR="0007286A" w:rsidRPr="00A117A6">
        <w:rPr>
          <w:sz w:val="52"/>
          <w:szCs w:val="52"/>
        </w:rPr>
        <w:t>Julgamento Final das Chapas 1ª Instância</w:t>
      </w:r>
      <w:r w:rsidR="00D6740F" w:rsidRPr="00A117A6">
        <w:rPr>
          <w:sz w:val="52"/>
          <w:szCs w:val="52"/>
        </w:rPr>
        <w:t xml:space="preserve"> – </w:t>
      </w:r>
      <w:r w:rsidR="0007286A" w:rsidRPr="00A117A6">
        <w:rPr>
          <w:sz w:val="52"/>
          <w:szCs w:val="52"/>
        </w:rPr>
        <w:t>Profissional</w:t>
      </w:r>
    </w:p>
    <w:p w14:paraId="5ECACC84" w14:textId="0710FF88" w:rsidR="00AF2B52" w:rsidRPr="00A117A6" w:rsidRDefault="00825F00" w:rsidP="00AF2B52">
      <w:pPr>
        <w:pStyle w:val="NomeProjeto"/>
      </w:pPr>
      <w:r w:rsidRPr="00A117A6">
        <w:fldChar w:fldCharType="begin"/>
      </w:r>
      <w:r w:rsidR="00A735A5" w:rsidRPr="00A117A6">
        <w:instrText xml:space="preserve"> ASK  NomePr</w:instrText>
      </w:r>
      <w:r w:rsidR="00C03F98" w:rsidRPr="00A117A6">
        <w:instrText>oduto</w:instrText>
      </w:r>
      <w:r w:rsidR="00A735A5" w:rsidRPr="00A117A6">
        <w:instrText xml:space="preserve"> "Informe o nome do </w:instrText>
      </w:r>
      <w:r w:rsidR="00C03F98" w:rsidRPr="00A117A6">
        <w:instrText>produto</w:instrText>
      </w:r>
      <w:r w:rsidR="00A735A5" w:rsidRPr="00A117A6">
        <w:instrText xml:space="preserve">"  \* MERGEFORMAT </w:instrText>
      </w:r>
      <w:r w:rsidRPr="00A117A6">
        <w:fldChar w:fldCharType="separate"/>
      </w:r>
      <w:bookmarkStart w:id="1" w:name="NomeProduto"/>
      <w:bookmarkStart w:id="2" w:name="NomeProjeto"/>
      <w:r w:rsidR="00C03F98" w:rsidRPr="00A117A6">
        <w:t>&lt;Nome do Produto&gt;</w:t>
      </w:r>
      <w:bookmarkEnd w:id="1"/>
      <w:bookmarkEnd w:id="2"/>
      <w:r w:rsidRPr="00A117A6">
        <w:fldChar w:fldCharType="end"/>
      </w:r>
      <w:r w:rsidR="008E139D" w:rsidRPr="00A117A6">
        <w:t xml:space="preserve">Sistema </w:t>
      </w:r>
      <w:r w:rsidR="00675004" w:rsidRPr="00A117A6">
        <w:t>Processo Eleitoral</w:t>
      </w:r>
    </w:p>
    <w:p w14:paraId="5A8E73EC" w14:textId="19F2A185" w:rsidR="00A735A5" w:rsidRPr="00A117A6" w:rsidRDefault="00825F00">
      <w:pPr>
        <w:pStyle w:val="NomeCliente"/>
      </w:pPr>
      <w:r w:rsidRPr="00A117A6">
        <w:fldChar w:fldCharType="begin"/>
      </w:r>
      <w:r w:rsidR="00A735A5" w:rsidRPr="00A117A6">
        <w:instrText xml:space="preserve"> ASK  NomeCliente "Informe o nome do cliente"  \* MERGEFORMAT </w:instrText>
      </w:r>
      <w:r w:rsidRPr="00A117A6">
        <w:fldChar w:fldCharType="separate"/>
      </w:r>
      <w:bookmarkStart w:id="3" w:name="NomeCliente"/>
      <w:r w:rsidR="00C03F98" w:rsidRPr="00A117A6">
        <w:t>&lt;Nome do cliente&gt;</w:t>
      </w:r>
      <w:bookmarkEnd w:id="3"/>
      <w:r w:rsidRPr="00A117A6">
        <w:fldChar w:fldCharType="end"/>
      </w:r>
      <w:r w:rsidR="00FA0C73" w:rsidRPr="00A117A6">
        <w:t>CAU</w:t>
      </w:r>
    </w:p>
    <w:p w14:paraId="26020D1D" w14:textId="77777777" w:rsidR="00A735A5" w:rsidRPr="00A117A6" w:rsidRDefault="00A735A5">
      <w:pPr>
        <w:pStyle w:val="NomeCliente"/>
        <w:sectPr w:rsidR="00A735A5" w:rsidRPr="00A117A6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Pr="00A117A6" w:rsidRDefault="00E25943" w:rsidP="00E25943">
      <w:pPr>
        <w:pStyle w:val="Dica"/>
        <w:spacing w:after="0"/>
      </w:pPr>
    </w:p>
    <w:p w14:paraId="09D3AC62" w14:textId="77777777" w:rsidR="00A735A5" w:rsidRPr="00A117A6" w:rsidRDefault="00A735A5">
      <w:pPr>
        <w:rPr>
          <w:rFonts w:ascii="Verdana" w:hAnsi="Verdana" w:cs="Arial"/>
          <w:b/>
          <w:bCs/>
          <w:sz w:val="24"/>
          <w:szCs w:val="24"/>
        </w:rPr>
      </w:pPr>
      <w:r w:rsidRPr="00A117A6">
        <w:br w:type="page"/>
      </w:r>
      <w:r w:rsidRPr="00A117A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A117A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:rsidRPr="00A117A6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Pr="00A117A6" w:rsidRDefault="00A735A5">
            <w:pPr>
              <w:jc w:val="center"/>
              <w:rPr>
                <w:b/>
                <w:bCs/>
              </w:rPr>
            </w:pPr>
            <w:r w:rsidRPr="00A117A6"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Pr="00A117A6" w:rsidRDefault="00A735A5">
            <w:pPr>
              <w:jc w:val="center"/>
              <w:rPr>
                <w:b/>
                <w:bCs/>
              </w:rPr>
            </w:pPr>
            <w:r w:rsidRPr="00A117A6"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Pr="00A117A6" w:rsidRDefault="00A735A5">
            <w:pPr>
              <w:jc w:val="center"/>
              <w:rPr>
                <w:b/>
                <w:bCs/>
              </w:rPr>
            </w:pPr>
            <w:r w:rsidRPr="00A117A6"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Pr="00A117A6" w:rsidRDefault="00A735A5">
            <w:pPr>
              <w:jc w:val="center"/>
              <w:rPr>
                <w:b/>
                <w:bCs/>
              </w:rPr>
            </w:pPr>
            <w:r w:rsidRPr="00A117A6">
              <w:rPr>
                <w:b/>
                <w:bCs/>
              </w:rPr>
              <w:t>Observações</w:t>
            </w:r>
          </w:p>
        </w:tc>
      </w:tr>
      <w:tr w:rsidR="00D45825" w:rsidRPr="00A117A6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A117A6" w:rsidRDefault="00076318">
            <w:pPr>
              <w:jc w:val="center"/>
            </w:pPr>
            <w:r w:rsidRPr="00A117A6">
              <w:t>1.0</w:t>
            </w:r>
          </w:p>
        </w:tc>
        <w:tc>
          <w:tcPr>
            <w:tcW w:w="1425" w:type="dxa"/>
            <w:vAlign w:val="bottom"/>
          </w:tcPr>
          <w:p w14:paraId="3828512A" w14:textId="243A073F" w:rsidR="00A735A5" w:rsidRPr="00A117A6" w:rsidRDefault="0007286A" w:rsidP="0007286A">
            <w:pPr>
              <w:jc w:val="center"/>
            </w:pPr>
            <w:r w:rsidRPr="00A117A6">
              <w:t>06</w:t>
            </w:r>
            <w:r w:rsidR="005D249C" w:rsidRPr="00A117A6">
              <w:t>/</w:t>
            </w:r>
            <w:r w:rsidRPr="00A117A6">
              <w:t>03</w:t>
            </w:r>
            <w:r w:rsidR="00076318" w:rsidRPr="00A117A6">
              <w:t>/20</w:t>
            </w:r>
            <w:r w:rsidRPr="00A117A6">
              <w:t>20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A117A6" w:rsidRDefault="00675004" w:rsidP="00675004">
            <w:pPr>
              <w:ind w:left="169"/>
              <w:jc w:val="left"/>
            </w:pPr>
            <w:r w:rsidRPr="00A117A6"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A117A6" w:rsidRDefault="00076318">
            <w:pPr>
              <w:ind w:left="174"/>
              <w:jc w:val="left"/>
            </w:pPr>
            <w:r w:rsidRPr="00A117A6">
              <w:t>Criação da história.</w:t>
            </w:r>
          </w:p>
        </w:tc>
      </w:tr>
      <w:tr w:rsidR="00BF371E" w:rsidRPr="00A117A6" w14:paraId="435B8B9B" w14:textId="77777777" w:rsidTr="00C03F98">
        <w:trPr>
          <w:cantSplit/>
          <w:jc w:val="center"/>
        </w:trPr>
        <w:tc>
          <w:tcPr>
            <w:tcW w:w="1589" w:type="dxa"/>
          </w:tcPr>
          <w:p w14:paraId="1E153E8F" w14:textId="2A078D28" w:rsidR="00BF371E" w:rsidRPr="00A117A6" w:rsidRDefault="00BF371E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300DB450" w14:textId="7EBEF4D2" w:rsidR="00BF371E" w:rsidRPr="00A117A6" w:rsidRDefault="00BF371E" w:rsidP="0007286A">
            <w:pPr>
              <w:jc w:val="center"/>
            </w:pPr>
            <w:r>
              <w:t>08/07/2020</w:t>
            </w:r>
          </w:p>
        </w:tc>
        <w:tc>
          <w:tcPr>
            <w:tcW w:w="2405" w:type="dxa"/>
            <w:vAlign w:val="center"/>
          </w:tcPr>
          <w:p w14:paraId="18CB3C07" w14:textId="4E97786E" w:rsidR="00BF371E" w:rsidRPr="00A117A6" w:rsidRDefault="00BF371E" w:rsidP="00675004">
            <w:pPr>
              <w:ind w:left="169"/>
              <w:jc w:val="left"/>
            </w:pPr>
            <w:r>
              <w:t>Diego Rocha</w:t>
            </w:r>
          </w:p>
        </w:tc>
        <w:tc>
          <w:tcPr>
            <w:tcW w:w="4203" w:type="dxa"/>
          </w:tcPr>
          <w:p w14:paraId="47CA9FA6" w14:textId="59145402" w:rsidR="00BF371E" w:rsidRPr="00A117A6" w:rsidRDefault="00BF371E">
            <w:pPr>
              <w:ind w:left="174"/>
              <w:jc w:val="left"/>
            </w:pPr>
            <w:r>
              <w:t>Alteração da mensagem ME07.</w:t>
            </w:r>
            <w:bookmarkStart w:id="4" w:name="_GoBack"/>
            <w:bookmarkEnd w:id="4"/>
          </w:p>
        </w:tc>
      </w:tr>
    </w:tbl>
    <w:p w14:paraId="7FCD6DB3" w14:textId="77777777" w:rsidR="00A735A5" w:rsidRPr="00A117A6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Pr="00A117A6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117A6" w:rsidRDefault="00A4247F" w:rsidP="00A4247F">
      <w:pPr>
        <w:rPr>
          <w:rFonts w:cs="Arial"/>
          <w:szCs w:val="22"/>
        </w:rPr>
      </w:pPr>
    </w:p>
    <w:p w14:paraId="7AE1C47C" w14:textId="77777777" w:rsidR="00A4247F" w:rsidRPr="00A117A6" w:rsidRDefault="00A4247F" w:rsidP="00A4247F">
      <w:pPr>
        <w:rPr>
          <w:rFonts w:cs="Arial"/>
          <w:szCs w:val="22"/>
        </w:rPr>
      </w:pPr>
    </w:p>
    <w:p w14:paraId="423BB385" w14:textId="77777777" w:rsidR="00A4247F" w:rsidRPr="00A117A6" w:rsidRDefault="00A4247F" w:rsidP="00A4247F">
      <w:pPr>
        <w:rPr>
          <w:rFonts w:cs="Arial"/>
          <w:szCs w:val="22"/>
        </w:rPr>
      </w:pPr>
    </w:p>
    <w:p w14:paraId="0762D381" w14:textId="77777777" w:rsidR="00A4247F" w:rsidRPr="00A117A6" w:rsidRDefault="00A4247F" w:rsidP="00A4247F">
      <w:pPr>
        <w:rPr>
          <w:rFonts w:cs="Arial"/>
          <w:szCs w:val="22"/>
        </w:rPr>
      </w:pPr>
    </w:p>
    <w:p w14:paraId="7558BBB3" w14:textId="77777777" w:rsidR="00A4247F" w:rsidRPr="00A117A6" w:rsidRDefault="00A4247F" w:rsidP="00A4247F">
      <w:pPr>
        <w:rPr>
          <w:rFonts w:cs="Arial"/>
          <w:szCs w:val="22"/>
        </w:rPr>
      </w:pPr>
    </w:p>
    <w:p w14:paraId="6825B8F0" w14:textId="77777777" w:rsidR="00A4247F" w:rsidRPr="00A117A6" w:rsidRDefault="00A4247F">
      <w:pPr>
        <w:jc w:val="center"/>
        <w:rPr>
          <w:rFonts w:cs="Arial"/>
          <w:szCs w:val="22"/>
        </w:rPr>
      </w:pPr>
    </w:p>
    <w:p w14:paraId="0A34B338" w14:textId="77777777" w:rsidR="00A4247F" w:rsidRPr="00A117A6" w:rsidRDefault="00A4247F" w:rsidP="00A4247F">
      <w:pPr>
        <w:tabs>
          <w:tab w:val="left" w:pos="420"/>
        </w:tabs>
        <w:rPr>
          <w:rFonts w:cs="Arial"/>
          <w:szCs w:val="22"/>
        </w:rPr>
      </w:pPr>
      <w:r w:rsidRPr="00A117A6">
        <w:rPr>
          <w:rFonts w:cs="Arial"/>
          <w:szCs w:val="22"/>
        </w:rPr>
        <w:tab/>
      </w:r>
    </w:p>
    <w:p w14:paraId="22CC31A1" w14:textId="77777777" w:rsidR="00A735A5" w:rsidRPr="00A117A6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117A6">
        <w:rPr>
          <w:rFonts w:cs="Arial"/>
          <w:szCs w:val="22"/>
        </w:rPr>
        <w:br w:type="page"/>
      </w:r>
      <w:r w:rsidRPr="00A117A6"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A117A6" w:rsidRDefault="00A735A5">
      <w:pPr>
        <w:jc w:val="center"/>
        <w:rPr>
          <w:rFonts w:cs="Arial"/>
          <w:b/>
          <w:szCs w:val="22"/>
        </w:rPr>
      </w:pPr>
    </w:p>
    <w:p w14:paraId="4AEFEE7B" w14:textId="77777777" w:rsidR="00523D56" w:rsidRPr="00A117A6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 w:rsidRPr="00A117A6">
        <w:fldChar w:fldCharType="begin"/>
      </w:r>
      <w:r w:rsidR="00A735A5" w:rsidRPr="00A117A6">
        <w:instrText xml:space="preserve"> TOC \o "1-2" \h \z \u </w:instrText>
      </w:r>
      <w:r w:rsidRPr="00A117A6">
        <w:fldChar w:fldCharType="separate"/>
      </w:r>
      <w:hyperlink w:anchor="_Toc34829313" w:history="1">
        <w:r w:rsidR="00523D56" w:rsidRPr="00A117A6">
          <w:rPr>
            <w:rStyle w:val="Hyperlink"/>
            <w:noProof/>
          </w:rPr>
          <w:t>HST-088– Acompanhar Julgamento Final das Chapas 1ª Instância  – Profissional</w:t>
        </w:r>
        <w:r w:rsidR="00523D56" w:rsidRPr="00A117A6">
          <w:rPr>
            <w:noProof/>
            <w:webHidden/>
          </w:rPr>
          <w:tab/>
        </w:r>
        <w:r w:rsidR="00523D56" w:rsidRPr="00A117A6">
          <w:rPr>
            <w:noProof/>
            <w:webHidden/>
          </w:rPr>
          <w:fldChar w:fldCharType="begin"/>
        </w:r>
        <w:r w:rsidR="00523D56" w:rsidRPr="00A117A6">
          <w:rPr>
            <w:noProof/>
            <w:webHidden/>
          </w:rPr>
          <w:instrText xml:space="preserve"> PAGEREF _Toc34829313 \h </w:instrText>
        </w:r>
        <w:r w:rsidR="00523D56" w:rsidRPr="00A117A6">
          <w:rPr>
            <w:noProof/>
            <w:webHidden/>
          </w:rPr>
        </w:r>
        <w:r w:rsidR="00523D56" w:rsidRPr="00A117A6">
          <w:rPr>
            <w:noProof/>
            <w:webHidden/>
          </w:rPr>
          <w:fldChar w:fldCharType="separate"/>
        </w:r>
        <w:r w:rsidR="00523D56" w:rsidRPr="00A117A6">
          <w:rPr>
            <w:noProof/>
            <w:webHidden/>
          </w:rPr>
          <w:t>4</w:t>
        </w:r>
        <w:r w:rsidR="00523D56" w:rsidRPr="00A117A6">
          <w:rPr>
            <w:noProof/>
            <w:webHidden/>
          </w:rPr>
          <w:fldChar w:fldCharType="end"/>
        </w:r>
      </w:hyperlink>
    </w:p>
    <w:p w14:paraId="719CC15E" w14:textId="77777777" w:rsidR="00523D56" w:rsidRPr="00A117A6" w:rsidRDefault="003D005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829314" w:history="1">
        <w:r w:rsidR="00523D56" w:rsidRPr="00A117A6">
          <w:rPr>
            <w:rStyle w:val="Hyperlink"/>
            <w:noProof/>
          </w:rPr>
          <w:t>COMO Profissional</w:t>
        </w:r>
        <w:r w:rsidR="00523D56" w:rsidRPr="00A117A6">
          <w:rPr>
            <w:noProof/>
            <w:webHidden/>
          </w:rPr>
          <w:tab/>
        </w:r>
        <w:r w:rsidR="00523D56" w:rsidRPr="00A117A6">
          <w:rPr>
            <w:noProof/>
            <w:webHidden/>
          </w:rPr>
          <w:fldChar w:fldCharType="begin"/>
        </w:r>
        <w:r w:rsidR="00523D56" w:rsidRPr="00A117A6">
          <w:rPr>
            <w:noProof/>
            <w:webHidden/>
          </w:rPr>
          <w:instrText xml:space="preserve"> PAGEREF _Toc34829314 \h </w:instrText>
        </w:r>
        <w:r w:rsidR="00523D56" w:rsidRPr="00A117A6">
          <w:rPr>
            <w:noProof/>
            <w:webHidden/>
          </w:rPr>
        </w:r>
        <w:r w:rsidR="00523D56" w:rsidRPr="00A117A6">
          <w:rPr>
            <w:noProof/>
            <w:webHidden/>
          </w:rPr>
          <w:fldChar w:fldCharType="separate"/>
        </w:r>
        <w:r w:rsidR="00523D56" w:rsidRPr="00A117A6">
          <w:rPr>
            <w:noProof/>
            <w:webHidden/>
          </w:rPr>
          <w:t>4</w:t>
        </w:r>
        <w:r w:rsidR="00523D56" w:rsidRPr="00A117A6">
          <w:rPr>
            <w:noProof/>
            <w:webHidden/>
          </w:rPr>
          <w:fldChar w:fldCharType="end"/>
        </w:r>
      </w:hyperlink>
    </w:p>
    <w:p w14:paraId="25B32770" w14:textId="77777777" w:rsidR="00523D56" w:rsidRPr="00A117A6" w:rsidRDefault="003D005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829315" w:history="1">
        <w:r w:rsidR="00523D56" w:rsidRPr="00A117A6">
          <w:rPr>
            <w:rStyle w:val="Hyperlink"/>
            <w:noProof/>
          </w:rPr>
          <w:t>PARA acompanhar Julgamentos Finais das Chapas.</w:t>
        </w:r>
        <w:r w:rsidR="00523D56" w:rsidRPr="00A117A6">
          <w:rPr>
            <w:noProof/>
            <w:webHidden/>
          </w:rPr>
          <w:tab/>
        </w:r>
        <w:r w:rsidR="00523D56" w:rsidRPr="00A117A6">
          <w:rPr>
            <w:noProof/>
            <w:webHidden/>
          </w:rPr>
          <w:fldChar w:fldCharType="begin"/>
        </w:r>
        <w:r w:rsidR="00523D56" w:rsidRPr="00A117A6">
          <w:rPr>
            <w:noProof/>
            <w:webHidden/>
          </w:rPr>
          <w:instrText xml:space="preserve"> PAGEREF _Toc34829315 \h </w:instrText>
        </w:r>
        <w:r w:rsidR="00523D56" w:rsidRPr="00A117A6">
          <w:rPr>
            <w:noProof/>
            <w:webHidden/>
          </w:rPr>
        </w:r>
        <w:r w:rsidR="00523D56" w:rsidRPr="00A117A6">
          <w:rPr>
            <w:noProof/>
            <w:webHidden/>
          </w:rPr>
          <w:fldChar w:fldCharType="separate"/>
        </w:r>
        <w:r w:rsidR="00523D56" w:rsidRPr="00A117A6">
          <w:rPr>
            <w:noProof/>
            <w:webHidden/>
          </w:rPr>
          <w:t>4</w:t>
        </w:r>
        <w:r w:rsidR="00523D56" w:rsidRPr="00A117A6">
          <w:rPr>
            <w:noProof/>
            <w:webHidden/>
          </w:rPr>
          <w:fldChar w:fldCharType="end"/>
        </w:r>
      </w:hyperlink>
    </w:p>
    <w:p w14:paraId="64FCC9EE" w14:textId="77777777" w:rsidR="00523D56" w:rsidRPr="00A117A6" w:rsidRDefault="003D005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829316" w:history="1">
        <w:r w:rsidR="00523D56" w:rsidRPr="00A117A6">
          <w:rPr>
            <w:rStyle w:val="Hyperlink"/>
            <w:noProof/>
          </w:rPr>
          <w:t>PROTÓTIPO</w:t>
        </w:r>
        <w:r w:rsidR="00523D56" w:rsidRPr="00A117A6">
          <w:rPr>
            <w:noProof/>
            <w:webHidden/>
          </w:rPr>
          <w:tab/>
        </w:r>
        <w:r w:rsidR="00523D56" w:rsidRPr="00A117A6">
          <w:rPr>
            <w:noProof/>
            <w:webHidden/>
          </w:rPr>
          <w:fldChar w:fldCharType="begin"/>
        </w:r>
        <w:r w:rsidR="00523D56" w:rsidRPr="00A117A6">
          <w:rPr>
            <w:noProof/>
            <w:webHidden/>
          </w:rPr>
          <w:instrText xml:space="preserve"> PAGEREF _Toc34829316 \h </w:instrText>
        </w:r>
        <w:r w:rsidR="00523D56" w:rsidRPr="00A117A6">
          <w:rPr>
            <w:noProof/>
            <w:webHidden/>
          </w:rPr>
        </w:r>
        <w:r w:rsidR="00523D56" w:rsidRPr="00A117A6">
          <w:rPr>
            <w:noProof/>
            <w:webHidden/>
          </w:rPr>
          <w:fldChar w:fldCharType="separate"/>
        </w:r>
        <w:r w:rsidR="00523D56" w:rsidRPr="00A117A6">
          <w:rPr>
            <w:noProof/>
            <w:webHidden/>
          </w:rPr>
          <w:t>4</w:t>
        </w:r>
        <w:r w:rsidR="00523D56" w:rsidRPr="00A117A6">
          <w:rPr>
            <w:noProof/>
            <w:webHidden/>
          </w:rPr>
          <w:fldChar w:fldCharType="end"/>
        </w:r>
      </w:hyperlink>
    </w:p>
    <w:p w14:paraId="50DB8BEC" w14:textId="77777777" w:rsidR="00523D56" w:rsidRPr="00A117A6" w:rsidRDefault="003D0054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829317" w:history="1">
        <w:r w:rsidR="00523D56" w:rsidRPr="00A117A6">
          <w:rPr>
            <w:rStyle w:val="Hyperlink"/>
            <w:noProof/>
          </w:rPr>
          <w:t>INFORMAÇÕES COMPLEMENTARES</w:t>
        </w:r>
        <w:r w:rsidR="00523D56" w:rsidRPr="00A117A6">
          <w:rPr>
            <w:noProof/>
            <w:webHidden/>
          </w:rPr>
          <w:tab/>
        </w:r>
        <w:r w:rsidR="00523D56" w:rsidRPr="00A117A6">
          <w:rPr>
            <w:noProof/>
            <w:webHidden/>
          </w:rPr>
          <w:fldChar w:fldCharType="begin"/>
        </w:r>
        <w:r w:rsidR="00523D56" w:rsidRPr="00A117A6">
          <w:rPr>
            <w:noProof/>
            <w:webHidden/>
          </w:rPr>
          <w:instrText xml:space="preserve"> PAGEREF _Toc34829317 \h </w:instrText>
        </w:r>
        <w:r w:rsidR="00523D56" w:rsidRPr="00A117A6">
          <w:rPr>
            <w:noProof/>
            <w:webHidden/>
          </w:rPr>
        </w:r>
        <w:r w:rsidR="00523D56" w:rsidRPr="00A117A6">
          <w:rPr>
            <w:noProof/>
            <w:webHidden/>
          </w:rPr>
          <w:fldChar w:fldCharType="separate"/>
        </w:r>
        <w:r w:rsidR="00523D56" w:rsidRPr="00A117A6">
          <w:rPr>
            <w:noProof/>
            <w:webHidden/>
          </w:rPr>
          <w:t>20</w:t>
        </w:r>
        <w:r w:rsidR="00523D56" w:rsidRPr="00A117A6">
          <w:rPr>
            <w:noProof/>
            <w:webHidden/>
          </w:rPr>
          <w:fldChar w:fldCharType="end"/>
        </w:r>
      </w:hyperlink>
    </w:p>
    <w:p w14:paraId="46621B27" w14:textId="77777777" w:rsidR="00A735A5" w:rsidRPr="00A117A6" w:rsidRDefault="00825F00">
      <w:r w:rsidRPr="00A117A6">
        <w:fldChar w:fldCharType="end"/>
      </w:r>
    </w:p>
    <w:p w14:paraId="3CB87937" w14:textId="77777777" w:rsidR="00A735A5" w:rsidRPr="00A117A6" w:rsidRDefault="00A735A5">
      <w:pPr>
        <w:pStyle w:val="Dica"/>
      </w:pPr>
    </w:p>
    <w:p w14:paraId="0C0F08DA" w14:textId="545491FF" w:rsidR="00A735A5" w:rsidRPr="00A117A6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 w:rsidRPr="00A117A6">
        <w:br w:type="page"/>
      </w:r>
      <w:bookmarkStart w:id="5" w:name="_Toc34829313"/>
      <w:r w:rsidR="00CE176F" w:rsidRPr="00A117A6">
        <w:lastRenderedPageBreak/>
        <w:t>HST</w:t>
      </w:r>
      <w:r w:rsidR="00C03F98" w:rsidRPr="00A117A6">
        <w:t>-</w:t>
      </w:r>
      <w:r w:rsidR="00AF2B52" w:rsidRPr="00A117A6">
        <w:t>0</w:t>
      </w:r>
      <w:r w:rsidR="00C57726" w:rsidRPr="00A117A6">
        <w:t>88</w:t>
      </w:r>
      <w:r w:rsidR="0035649F" w:rsidRPr="00A117A6">
        <w:t xml:space="preserve">– </w:t>
      </w:r>
      <w:r w:rsidR="00E264CB" w:rsidRPr="00A117A6">
        <w:t xml:space="preserve">Acompanhar </w:t>
      </w:r>
      <w:r w:rsidR="00C57726" w:rsidRPr="00A117A6">
        <w:t xml:space="preserve">Julgamento Final das Chapas 1ª Instância </w:t>
      </w:r>
      <w:r w:rsidR="00D6740F" w:rsidRPr="00A117A6">
        <w:t xml:space="preserve"> – </w:t>
      </w:r>
      <w:r w:rsidR="00C57726" w:rsidRPr="00A117A6">
        <w:t>Profissional</w:t>
      </w:r>
      <w:bookmarkEnd w:id="5"/>
    </w:p>
    <w:p w14:paraId="37D34CD1" w14:textId="24080D73" w:rsidR="002B1554" w:rsidRPr="00A117A6" w:rsidRDefault="00CE176F" w:rsidP="00C64B05">
      <w:pPr>
        <w:pStyle w:val="Ttulo2"/>
        <w:numPr>
          <w:ilvl w:val="0"/>
          <w:numId w:val="0"/>
        </w:numPr>
      </w:pPr>
      <w:bookmarkStart w:id="6" w:name="_Toc34829314"/>
      <w:r w:rsidRPr="00A117A6">
        <w:t>COMO</w:t>
      </w:r>
      <w:r w:rsidR="00C64B05" w:rsidRPr="00A117A6">
        <w:t xml:space="preserve"> </w:t>
      </w:r>
      <w:r w:rsidR="00703731" w:rsidRPr="00A117A6">
        <w:rPr>
          <w:b w:val="0"/>
        </w:rPr>
        <w:t>Profissional</w:t>
      </w:r>
      <w:bookmarkEnd w:id="6"/>
    </w:p>
    <w:p w14:paraId="405BA23E" w14:textId="202ABBD2" w:rsidR="005D249C" w:rsidRPr="00A117A6" w:rsidRDefault="00CE176F" w:rsidP="005D249C">
      <w:pPr>
        <w:pStyle w:val="EstiloPrototipo3"/>
      </w:pPr>
      <w:r w:rsidRPr="00A117A6">
        <w:t>QUERO</w:t>
      </w:r>
      <w:r w:rsidR="005A4527" w:rsidRPr="00A117A6">
        <w:t xml:space="preserve"> </w:t>
      </w:r>
      <w:r w:rsidR="00333D71" w:rsidRPr="00A117A6">
        <w:rPr>
          <w:b w:val="0"/>
        </w:rPr>
        <w:t>acessar a interface do Julgamentos F</w:t>
      </w:r>
      <w:r w:rsidR="005627CE">
        <w:rPr>
          <w:b w:val="0"/>
        </w:rPr>
        <w:t>inais das Chapas – 1ª Instância;</w:t>
      </w:r>
    </w:p>
    <w:p w14:paraId="38E7497A" w14:textId="6E239971" w:rsidR="00A735A5" w:rsidRPr="00A117A6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34829315"/>
      <w:r w:rsidRPr="00A117A6">
        <w:t>PAR</w:t>
      </w:r>
      <w:r w:rsidR="00CE176F" w:rsidRPr="00A117A6">
        <w:t>A</w:t>
      </w:r>
      <w:r w:rsidR="005A4527" w:rsidRPr="00A117A6">
        <w:t xml:space="preserve"> </w:t>
      </w:r>
      <w:r w:rsidR="001154EB" w:rsidRPr="00A117A6">
        <w:rPr>
          <w:b w:val="0"/>
        </w:rPr>
        <w:t xml:space="preserve">acompanhar </w:t>
      </w:r>
      <w:r w:rsidR="00333D71" w:rsidRPr="00A117A6">
        <w:rPr>
          <w:b w:val="0"/>
        </w:rPr>
        <w:t>Julgamentos Finais das Chapas</w:t>
      </w:r>
      <w:r w:rsidR="00204372" w:rsidRPr="00A117A6">
        <w:rPr>
          <w:b w:val="0"/>
        </w:rPr>
        <w:t>.</w:t>
      </w:r>
      <w:bookmarkEnd w:id="7"/>
    </w:p>
    <w:p w14:paraId="3F8EBB06" w14:textId="77777777" w:rsidR="00EF4113" w:rsidRPr="00A117A6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117A6" w:rsidRDefault="007569F0" w:rsidP="007569F0">
      <w:pPr>
        <w:pStyle w:val="Ttulo2"/>
        <w:numPr>
          <w:ilvl w:val="0"/>
          <w:numId w:val="0"/>
        </w:numPr>
      </w:pPr>
      <w:bookmarkStart w:id="9" w:name="_Toc34829316"/>
      <w:r w:rsidRPr="00A117A6">
        <w:t>PROTÓTIPO</w:t>
      </w:r>
      <w:bookmarkEnd w:id="8"/>
      <w:bookmarkEnd w:id="9"/>
    </w:p>
    <w:p w14:paraId="677FF832" w14:textId="2C63AD65" w:rsidR="00F05640" w:rsidRPr="00A117A6" w:rsidRDefault="00987F12" w:rsidP="006B4BE8">
      <w:pPr>
        <w:pStyle w:val="EstiloPrototipo3"/>
        <w:numPr>
          <w:ilvl w:val="0"/>
          <w:numId w:val="4"/>
        </w:numPr>
      </w:pPr>
      <w:bookmarkStart w:id="10" w:name="_Ref24546055"/>
      <w:bookmarkStart w:id="11" w:name="_Ref25066994"/>
      <w:r w:rsidRPr="00A117A6">
        <w:t xml:space="preserve">Visualizar </w:t>
      </w:r>
      <w:r w:rsidR="00802633" w:rsidRPr="00A117A6">
        <w:t>q</w:t>
      </w:r>
      <w:r w:rsidRPr="00A117A6">
        <w:t xml:space="preserve">uantidade de </w:t>
      </w:r>
      <w:r w:rsidR="00802633" w:rsidRPr="00A117A6">
        <w:t>chapas cadastradas</w:t>
      </w:r>
      <w:r w:rsidRPr="00A117A6">
        <w:t xml:space="preserve"> e </w:t>
      </w:r>
      <w:r w:rsidR="00802633" w:rsidRPr="00A117A6">
        <w:t>suas pendências</w:t>
      </w:r>
    </w:p>
    <w:p w14:paraId="4BA09FBD" w14:textId="1F8A35C3" w:rsidR="00F05640" w:rsidRPr="00A117A6" w:rsidRDefault="00802633" w:rsidP="00802633">
      <w:pPr>
        <w:pStyle w:val="EstiloPrototipo3"/>
        <w:tabs>
          <w:tab w:val="clear" w:pos="425"/>
        </w:tabs>
        <w:ind w:left="993"/>
      </w:pPr>
      <w:r w:rsidRPr="00A117A6">
        <w:rPr>
          <w:noProof/>
        </w:rPr>
        <w:drawing>
          <wp:inline distT="0" distB="0" distL="0" distR="0" wp14:anchorId="143D3C14" wp14:editId="416E7A54">
            <wp:extent cx="3441777" cy="5856954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clu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248" cy="58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DD1421" w:rsidRPr="00A117A6" w14:paraId="7918F084" w14:textId="77777777" w:rsidTr="003F41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306DB54" w14:textId="77777777" w:rsidR="00DD1421" w:rsidRPr="00A117A6" w:rsidRDefault="00DD1421" w:rsidP="003F416F">
            <w:pPr>
              <w:pStyle w:val="EstiloPrototipo3"/>
              <w:jc w:val="center"/>
            </w:pPr>
            <w:r w:rsidRPr="00A117A6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DD1421" w:rsidRPr="00A117A6" w14:paraId="606A53F8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CCFF156" w14:textId="77777777" w:rsidR="00DD1421" w:rsidRPr="00A117A6" w:rsidRDefault="00DD1421" w:rsidP="003F416F">
            <w:pPr>
              <w:pStyle w:val="EstiloPrototipo3"/>
              <w:jc w:val="center"/>
              <w:rPr>
                <w:sz w:val="24"/>
                <w:szCs w:val="24"/>
              </w:rPr>
            </w:pPr>
            <w:r w:rsidRPr="00A117A6">
              <w:rPr>
                <w:sz w:val="24"/>
                <w:szCs w:val="24"/>
              </w:rPr>
              <w:t>Visualizar Quantidade de Chapas por UF</w:t>
            </w:r>
          </w:p>
        </w:tc>
      </w:tr>
      <w:tr w:rsidR="00DD1421" w:rsidRPr="00A117A6" w14:paraId="03ADDA38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A24483A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0CF3D1EF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00C970C8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AF8498D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322A7619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22017427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2CD1B231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Regra</w:t>
            </w:r>
          </w:p>
        </w:tc>
      </w:tr>
      <w:tr w:rsidR="00DD1421" w:rsidRPr="00A117A6" w14:paraId="0B822B6E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9956B5" w14:textId="77777777" w:rsidR="00DD1421" w:rsidRPr="00A117A6" w:rsidRDefault="00DD1421" w:rsidP="003F416F">
            <w:pPr>
              <w:pStyle w:val="PargrafodaLista"/>
              <w:numPr>
                <w:ilvl w:val="0"/>
                <w:numId w:val="1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8A038B7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Bandeira + CE&lt;UF&gt;</w:t>
            </w:r>
          </w:p>
          <w:p w14:paraId="35ACB1F4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E</w:t>
            </w:r>
          </w:p>
          <w:p w14:paraId="3D339FA7" w14:textId="77777777" w:rsidR="00DD1421" w:rsidRPr="00A117A6" w:rsidRDefault="00DD1421" w:rsidP="003F416F">
            <w:pPr>
              <w:spacing w:before="60" w:after="60"/>
              <w:jc w:val="center"/>
              <w:rPr>
                <w:noProof/>
              </w:rPr>
            </w:pPr>
            <w:r w:rsidRPr="00A117A6">
              <w:rPr>
                <w:sz w:val="18"/>
                <w:szCs w:val="18"/>
              </w:rPr>
              <w:t>Bandeira do Brasil + IES</w:t>
            </w:r>
          </w:p>
        </w:tc>
        <w:tc>
          <w:tcPr>
            <w:tcW w:w="1306" w:type="dxa"/>
          </w:tcPr>
          <w:p w14:paraId="0080A47C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imagem com a bandeira de cada estado juntamente com a UF do estado + IES</w:t>
            </w:r>
          </w:p>
        </w:tc>
        <w:tc>
          <w:tcPr>
            <w:tcW w:w="1246" w:type="dxa"/>
          </w:tcPr>
          <w:p w14:paraId="6232E237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Imagem</w:t>
            </w:r>
          </w:p>
          <w:p w14:paraId="551D4886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F741B3D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445D5D8" w14:textId="77777777" w:rsidR="00DD1421" w:rsidRPr="00A117A6" w:rsidRDefault="00DD1421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6297B6A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07050FA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FDF3486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0EEF13D" w14:textId="77777777" w:rsidR="00DD1421" w:rsidRPr="00A117A6" w:rsidRDefault="00DD1421" w:rsidP="003F416F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  <w:p w14:paraId="49A9A094" w14:textId="77777777" w:rsidR="00DD1421" w:rsidRPr="00A117A6" w:rsidRDefault="00DD1421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D1421" w:rsidRPr="00A117A6" w14:paraId="158DC05B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BC8D063" w14:textId="77777777" w:rsidR="00DD1421" w:rsidRPr="00A117A6" w:rsidRDefault="00DD1421" w:rsidP="003F416F">
            <w:pPr>
              <w:pStyle w:val="PargrafodaLista"/>
              <w:numPr>
                <w:ilvl w:val="0"/>
                <w:numId w:val="1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1EF2D00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Quantidade de Chapas </w:t>
            </w:r>
          </w:p>
        </w:tc>
        <w:tc>
          <w:tcPr>
            <w:tcW w:w="1306" w:type="dxa"/>
          </w:tcPr>
          <w:p w14:paraId="4F9E13F8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quantidade total de chapas cadastradas para cada um dos estados + IES.</w:t>
            </w:r>
          </w:p>
        </w:tc>
        <w:tc>
          <w:tcPr>
            <w:tcW w:w="1246" w:type="dxa"/>
          </w:tcPr>
          <w:p w14:paraId="7E70E90F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CA9DEBB" w14:textId="77777777" w:rsidR="00DD1421" w:rsidRPr="00A117A6" w:rsidRDefault="00DD1421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BD2968F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8E6B1A2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5396AD8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6C4B5E4" w14:textId="77777777" w:rsidR="00DD1421" w:rsidRPr="00A117A6" w:rsidRDefault="00DD1421" w:rsidP="003F416F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  <w:p w14:paraId="1382A201" w14:textId="77777777" w:rsidR="00DD1421" w:rsidRPr="00A117A6" w:rsidRDefault="00DD1421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D1421" w:rsidRPr="00A117A6" w14:paraId="16D0A1A9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A191B2D" w14:textId="77777777" w:rsidR="00DD1421" w:rsidRPr="00A117A6" w:rsidRDefault="00DD1421" w:rsidP="003F416F">
            <w:pPr>
              <w:pStyle w:val="PargrafodaLista"/>
              <w:numPr>
                <w:ilvl w:val="0"/>
                <w:numId w:val="1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0348F6D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Quantidade de Chapas Com Pendência</w:t>
            </w:r>
          </w:p>
        </w:tc>
        <w:tc>
          <w:tcPr>
            <w:tcW w:w="1306" w:type="dxa"/>
          </w:tcPr>
          <w:p w14:paraId="6B6F08A9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quantidade de chapas com pendências para cada um dos estados ou IES.</w:t>
            </w:r>
          </w:p>
        </w:tc>
        <w:tc>
          <w:tcPr>
            <w:tcW w:w="1246" w:type="dxa"/>
          </w:tcPr>
          <w:p w14:paraId="1DAC20DA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6F74FC92" w14:textId="77777777" w:rsidR="00DD1421" w:rsidRPr="00A117A6" w:rsidRDefault="00DD1421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60A61C6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755E923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5DD8F1A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FC79271" w14:textId="77777777" w:rsidR="00DD1421" w:rsidRPr="00A117A6" w:rsidRDefault="00DD1421" w:rsidP="003F416F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  <w:p w14:paraId="4649C328" w14:textId="77777777" w:rsidR="00DD1421" w:rsidRPr="00A117A6" w:rsidRDefault="00DD1421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D1421" w:rsidRPr="00A117A6" w14:paraId="6DC3AAED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D698D9" w14:textId="77777777" w:rsidR="00DD1421" w:rsidRPr="00A117A6" w:rsidRDefault="00DD1421" w:rsidP="003F416F">
            <w:pPr>
              <w:pStyle w:val="PargrafodaLista"/>
              <w:numPr>
                <w:ilvl w:val="0"/>
                <w:numId w:val="1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FB2AF79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Quantidade de Chapas Sem Pendência</w:t>
            </w:r>
          </w:p>
        </w:tc>
        <w:tc>
          <w:tcPr>
            <w:tcW w:w="1306" w:type="dxa"/>
          </w:tcPr>
          <w:p w14:paraId="75028B59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quantidade de chapas sem pendências para cada um dos estados ou IES.</w:t>
            </w:r>
          </w:p>
        </w:tc>
        <w:tc>
          <w:tcPr>
            <w:tcW w:w="1246" w:type="dxa"/>
          </w:tcPr>
          <w:p w14:paraId="7DA8BFBA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DD04013" w14:textId="77777777" w:rsidR="00DD1421" w:rsidRPr="00A117A6" w:rsidRDefault="00DD1421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936FC55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D7B2424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8265C0F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2A68344" w14:textId="77777777" w:rsidR="00DD1421" w:rsidRPr="00A117A6" w:rsidRDefault="00DD1421" w:rsidP="003F416F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  <w:p w14:paraId="59069D0C" w14:textId="77777777" w:rsidR="00DD1421" w:rsidRPr="00A117A6" w:rsidRDefault="00DD1421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D1421" w:rsidRPr="00A117A6" w14:paraId="25312F3A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6813093" w14:textId="77777777" w:rsidR="00DD1421" w:rsidRPr="00A117A6" w:rsidRDefault="00DD1421" w:rsidP="003F416F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b/>
                <w:sz w:val="18"/>
                <w:szCs w:val="18"/>
              </w:rPr>
              <w:t>Ação</w:t>
            </w:r>
          </w:p>
        </w:tc>
      </w:tr>
      <w:tr w:rsidR="00DD1421" w:rsidRPr="00A117A6" w14:paraId="009CA953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ED83E8" w14:textId="77777777" w:rsidR="00DD1421" w:rsidRPr="00A117A6" w:rsidRDefault="00DD1421" w:rsidP="003F416F">
            <w:pPr>
              <w:pStyle w:val="PargrafodaLista"/>
              <w:numPr>
                <w:ilvl w:val="0"/>
                <w:numId w:val="1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4EA5232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Visualizar</w:t>
            </w:r>
          </w:p>
        </w:tc>
        <w:tc>
          <w:tcPr>
            <w:tcW w:w="1306" w:type="dxa"/>
          </w:tcPr>
          <w:p w14:paraId="1C6005D5" w14:textId="5FE7D143" w:rsidR="00DD1421" w:rsidRPr="00A117A6" w:rsidRDefault="00DD1421" w:rsidP="00DD1421">
            <w:pPr>
              <w:spacing w:before="60" w:after="60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Ao clicar no link o sistema redireciona para a interface da UF selecionada P02 ou P03</w:t>
            </w:r>
          </w:p>
        </w:tc>
        <w:tc>
          <w:tcPr>
            <w:tcW w:w="1246" w:type="dxa"/>
          </w:tcPr>
          <w:p w14:paraId="2ACC82AA" w14:textId="77777777" w:rsidR="00DD1421" w:rsidRPr="00A117A6" w:rsidRDefault="00DD1421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02BD75C6" w14:textId="77777777" w:rsidR="00DD1421" w:rsidRPr="00A117A6" w:rsidRDefault="00DD1421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95BE161" w14:textId="77777777" w:rsidR="00DD1421" w:rsidRPr="00A117A6" w:rsidRDefault="00DD1421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4E225C7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42CFFE1D" w14:textId="77777777" w:rsidR="00DD1421" w:rsidRPr="00A117A6" w:rsidRDefault="00DD1421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40546891" w14:textId="77777777" w:rsidR="00DD1421" w:rsidRPr="00A117A6" w:rsidRDefault="00DD1421" w:rsidP="003F416F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  <w:p w14:paraId="013C47D7" w14:textId="77777777" w:rsidR="00DD1421" w:rsidRPr="00A117A6" w:rsidRDefault="00DD1421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4AD30F2F" w14:textId="4B28F1DD" w:rsidR="00D471A9" w:rsidRPr="00A117A6" w:rsidRDefault="007C79EB" w:rsidP="006B4BE8">
      <w:pPr>
        <w:pStyle w:val="EstiloPrototipo3"/>
        <w:numPr>
          <w:ilvl w:val="0"/>
          <w:numId w:val="4"/>
        </w:numPr>
      </w:pPr>
      <w:bookmarkStart w:id="12" w:name="_Ref26104575"/>
      <w:r w:rsidRPr="00A117A6">
        <w:lastRenderedPageBreak/>
        <w:t xml:space="preserve">Visualizar </w:t>
      </w:r>
      <w:bookmarkEnd w:id="10"/>
      <w:r w:rsidR="00987F12" w:rsidRPr="00A117A6">
        <w:t xml:space="preserve">Detalhamento </w:t>
      </w:r>
      <w:r w:rsidR="00AD1139" w:rsidRPr="00A117A6">
        <w:t>dos Julgamentos da</w:t>
      </w:r>
      <w:r w:rsidR="00987F12" w:rsidRPr="00A117A6">
        <w:t xml:space="preserve"> UF</w:t>
      </w:r>
      <w:bookmarkEnd w:id="11"/>
      <w:bookmarkEnd w:id="12"/>
    </w:p>
    <w:p w14:paraId="25B19174" w14:textId="5283AAFC" w:rsidR="00B57A2F" w:rsidRPr="00A117A6" w:rsidRDefault="00C12959" w:rsidP="000E5825">
      <w:pPr>
        <w:pStyle w:val="EstiloPrototipo3"/>
        <w:tabs>
          <w:tab w:val="clear" w:pos="425"/>
        </w:tabs>
      </w:pPr>
      <w:r w:rsidRPr="00A117A6">
        <w:rPr>
          <w:noProof/>
        </w:rPr>
        <w:drawing>
          <wp:inline distT="0" distB="0" distL="0" distR="0" wp14:anchorId="204356B3" wp14:editId="461D6249">
            <wp:extent cx="5760085" cy="4993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cluid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7D2D" w14:textId="77777777" w:rsidR="00B442CA" w:rsidRPr="00A117A6" w:rsidRDefault="00B442CA" w:rsidP="000E5825">
      <w:pPr>
        <w:pStyle w:val="EstiloPrototipo3"/>
        <w:tabs>
          <w:tab w:val="clear" w:pos="425"/>
        </w:tabs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B442CA" w:rsidRPr="00A117A6" w14:paraId="666594A7" w14:textId="77777777" w:rsidTr="003F41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BDF73AE" w14:textId="77777777" w:rsidR="00B442CA" w:rsidRPr="00A117A6" w:rsidRDefault="00B442CA" w:rsidP="003F416F">
            <w:pPr>
              <w:pStyle w:val="EstiloPrototipo3"/>
              <w:jc w:val="center"/>
            </w:pPr>
            <w:r w:rsidRPr="00A117A6">
              <w:rPr>
                <w:sz w:val="24"/>
                <w:szCs w:val="24"/>
              </w:rPr>
              <w:t>Campos</w:t>
            </w:r>
          </w:p>
        </w:tc>
      </w:tr>
      <w:tr w:rsidR="00B442CA" w:rsidRPr="00A117A6" w14:paraId="6B1033E4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204BE95" w14:textId="77777777" w:rsidR="00B442CA" w:rsidRPr="00A117A6" w:rsidRDefault="00B442CA" w:rsidP="003F416F">
            <w:pPr>
              <w:pStyle w:val="EstiloPrototipo3"/>
              <w:jc w:val="center"/>
              <w:rPr>
                <w:sz w:val="24"/>
                <w:szCs w:val="24"/>
              </w:rPr>
            </w:pPr>
            <w:r w:rsidRPr="00A117A6">
              <w:rPr>
                <w:sz w:val="24"/>
                <w:szCs w:val="24"/>
              </w:rPr>
              <w:t>Visualizar Chapas Por UF</w:t>
            </w:r>
          </w:p>
        </w:tc>
      </w:tr>
      <w:tr w:rsidR="00B442CA" w:rsidRPr="00A117A6" w14:paraId="6B048DBF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7A3A2E5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0BAD08C8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08368F1E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01D16B1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66FC3EE5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605B2AD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3A48EBB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Regra</w:t>
            </w:r>
          </w:p>
        </w:tc>
      </w:tr>
      <w:tr w:rsidR="00B442CA" w:rsidRPr="00A117A6" w14:paraId="15F8F755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8BED538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C06907F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Mostrar [] Registro</w:t>
            </w:r>
          </w:p>
        </w:tc>
        <w:tc>
          <w:tcPr>
            <w:tcW w:w="1306" w:type="dxa"/>
          </w:tcPr>
          <w:p w14:paraId="62E23918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Campo para selecionar a quantidade de registro a ser apresentado por página.</w:t>
            </w:r>
          </w:p>
        </w:tc>
        <w:tc>
          <w:tcPr>
            <w:tcW w:w="1246" w:type="dxa"/>
          </w:tcPr>
          <w:p w14:paraId="1BB52935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Combobox de seleção única.</w:t>
            </w:r>
          </w:p>
        </w:tc>
        <w:tc>
          <w:tcPr>
            <w:tcW w:w="1034" w:type="dxa"/>
          </w:tcPr>
          <w:p w14:paraId="0FFAA7C7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10</w:t>
            </w:r>
          </w:p>
          <w:p w14:paraId="1E0348C0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25</w:t>
            </w:r>
          </w:p>
          <w:p w14:paraId="7F0A9DDA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50</w:t>
            </w:r>
          </w:p>
          <w:p w14:paraId="5556A590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100</w:t>
            </w:r>
          </w:p>
        </w:tc>
        <w:tc>
          <w:tcPr>
            <w:tcW w:w="926" w:type="dxa"/>
          </w:tcPr>
          <w:p w14:paraId="781A5868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25BE787B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720D357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61585D1C" w14:textId="77777777" w:rsidR="00B442CA" w:rsidRPr="00A117A6" w:rsidRDefault="00B442CA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442CA" w:rsidRPr="00A117A6" w14:paraId="7DF0CF57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352A89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1AD7528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</w:tcPr>
          <w:p w14:paraId="46743987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Campo para buscar uma chapa </w:t>
            </w:r>
            <w:r w:rsidRPr="00A117A6">
              <w:rPr>
                <w:sz w:val="18"/>
                <w:szCs w:val="18"/>
              </w:rPr>
              <w:lastRenderedPageBreak/>
              <w:t>especifica de acordo com os parâmetros informados.</w:t>
            </w:r>
          </w:p>
        </w:tc>
        <w:tc>
          <w:tcPr>
            <w:tcW w:w="1246" w:type="dxa"/>
          </w:tcPr>
          <w:p w14:paraId="73CFBA25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</w:tcPr>
          <w:p w14:paraId="03250FF0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FE10C48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7A0F270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348179B8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6627692C" w14:textId="77777777" w:rsidR="00B442CA" w:rsidRPr="00A117A6" w:rsidRDefault="00B442CA" w:rsidP="003F416F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</w:p>
          <w:p w14:paraId="10FABB51" w14:textId="77777777" w:rsidR="00B442CA" w:rsidRPr="00A117A6" w:rsidRDefault="00B442CA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442CA" w:rsidRPr="00A117A6" w14:paraId="3F0FF566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4F304C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AFC9877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Bandeira + CE&lt;UF&gt;</w:t>
            </w:r>
          </w:p>
          <w:p w14:paraId="77720AA8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OU</w:t>
            </w:r>
          </w:p>
          <w:p w14:paraId="6D0FD1EE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Bandeira Brasil + IES</w:t>
            </w:r>
          </w:p>
        </w:tc>
        <w:tc>
          <w:tcPr>
            <w:tcW w:w="1306" w:type="dxa"/>
          </w:tcPr>
          <w:p w14:paraId="12F57DE4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imagem com a bandeira de cada estado juntamente com a UF do estado</w:t>
            </w:r>
          </w:p>
        </w:tc>
        <w:tc>
          <w:tcPr>
            <w:tcW w:w="1246" w:type="dxa"/>
          </w:tcPr>
          <w:p w14:paraId="6EEB52FD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Imagem</w:t>
            </w:r>
          </w:p>
          <w:p w14:paraId="54DBB8D5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C4EA636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04B2F7F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69F8B9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F77A607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C2925B2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197FEA0" w14:textId="77777777" w:rsidR="00B442CA" w:rsidRPr="00A117A6" w:rsidRDefault="00B442CA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442CA" w:rsidRPr="00A117A6" w14:paraId="542F1237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2462983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8B37BA1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Nº Chapa </w:t>
            </w:r>
          </w:p>
        </w:tc>
        <w:tc>
          <w:tcPr>
            <w:tcW w:w="1306" w:type="dxa"/>
          </w:tcPr>
          <w:p w14:paraId="589A9EB0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o número da chapa após o sorteio</w:t>
            </w:r>
          </w:p>
        </w:tc>
        <w:tc>
          <w:tcPr>
            <w:tcW w:w="1246" w:type="dxa"/>
          </w:tcPr>
          <w:p w14:paraId="3EC69F8D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64E3C75A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163AD73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801E1E1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B434B0E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FA33B85" w14:textId="1E597A7E" w:rsidR="00B442CA" w:rsidRPr="00A117A6" w:rsidRDefault="00B442CA" w:rsidP="00B442CA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</w:p>
        </w:tc>
      </w:tr>
      <w:tr w:rsidR="00B442CA" w:rsidRPr="00A117A6" w14:paraId="0F397A38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CDAAAF6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BDD772F" w14:textId="5E76DC38" w:rsidR="00B442CA" w:rsidRPr="00A117A6" w:rsidRDefault="00B442CA" w:rsidP="00B442CA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</w:tcPr>
          <w:p w14:paraId="5A321B6B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os nome dos responsáveis da chapa</w:t>
            </w:r>
          </w:p>
        </w:tc>
        <w:tc>
          <w:tcPr>
            <w:tcW w:w="1246" w:type="dxa"/>
          </w:tcPr>
          <w:p w14:paraId="4F52AD70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1D48C29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211DF01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2A50899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047AA40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85B3CD4" w14:textId="61679974" w:rsidR="00B442CA" w:rsidRPr="00A117A6" w:rsidRDefault="00B442CA" w:rsidP="00B442CA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442CA" w:rsidRPr="00A117A6" w14:paraId="10DFA120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126AB8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C94ED68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Status da Chapa</w:t>
            </w:r>
          </w:p>
        </w:tc>
        <w:tc>
          <w:tcPr>
            <w:tcW w:w="1306" w:type="dxa"/>
          </w:tcPr>
          <w:p w14:paraId="7864A371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o status de cada chapa da UF selecionada</w:t>
            </w:r>
          </w:p>
        </w:tc>
        <w:tc>
          <w:tcPr>
            <w:tcW w:w="1246" w:type="dxa"/>
          </w:tcPr>
          <w:p w14:paraId="47DF1F36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55BD2984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Concluída</w:t>
            </w:r>
          </w:p>
          <w:p w14:paraId="54EE910E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Com Pendência</w:t>
            </w:r>
          </w:p>
        </w:tc>
        <w:tc>
          <w:tcPr>
            <w:tcW w:w="926" w:type="dxa"/>
          </w:tcPr>
          <w:p w14:paraId="5F3FB9B3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AC3EC48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94C6158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23F48FB" w14:textId="77777777" w:rsidR="00B442CA" w:rsidRPr="00A117A6" w:rsidRDefault="00B442CA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442CA" w:rsidRPr="00A117A6" w14:paraId="76FFF279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E34F73A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0FD6B87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Membros com Pendência</w:t>
            </w:r>
          </w:p>
        </w:tc>
        <w:tc>
          <w:tcPr>
            <w:tcW w:w="1306" w:type="dxa"/>
          </w:tcPr>
          <w:p w14:paraId="1512CC79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figura verde para chapa sem membros com pendência e a figura amarela com chapa com membros com pendência</w:t>
            </w:r>
          </w:p>
        </w:tc>
        <w:tc>
          <w:tcPr>
            <w:tcW w:w="1246" w:type="dxa"/>
          </w:tcPr>
          <w:p w14:paraId="0D3AFACE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2AB45C55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4470081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2EB5255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8C2539A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20E3B27" w14:textId="77777777" w:rsidR="00B442CA" w:rsidRPr="00A117A6" w:rsidRDefault="00B442CA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442CA" w:rsidRPr="00A117A6" w14:paraId="720E65C6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060BB6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6FC2A59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Pedidos Cadastrados</w:t>
            </w:r>
          </w:p>
        </w:tc>
        <w:tc>
          <w:tcPr>
            <w:tcW w:w="1306" w:type="dxa"/>
          </w:tcPr>
          <w:p w14:paraId="12F15B05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Link que se estende para a HST0103</w:t>
            </w:r>
          </w:p>
        </w:tc>
        <w:tc>
          <w:tcPr>
            <w:tcW w:w="1246" w:type="dxa"/>
          </w:tcPr>
          <w:p w14:paraId="503D9B9E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687DD34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53E07CF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7BE439A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93435A7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02FAFED2" w14:textId="77777777" w:rsidR="00B442CA" w:rsidRPr="00A117A6" w:rsidRDefault="00B442CA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B442CA" w:rsidRPr="00A117A6" w14:paraId="66DD8F33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D635292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6637C56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Status do Julgamento</w:t>
            </w:r>
          </w:p>
        </w:tc>
        <w:tc>
          <w:tcPr>
            <w:tcW w:w="1306" w:type="dxa"/>
          </w:tcPr>
          <w:p w14:paraId="41A5CC27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Exibe os status do julgamento</w:t>
            </w:r>
          </w:p>
        </w:tc>
        <w:tc>
          <w:tcPr>
            <w:tcW w:w="1246" w:type="dxa"/>
          </w:tcPr>
          <w:p w14:paraId="1095D700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F65E4E1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Aguardando Julgamento  </w:t>
            </w:r>
          </w:p>
          <w:p w14:paraId="630A6952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OU</w:t>
            </w:r>
          </w:p>
          <w:p w14:paraId="217769F9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Julgado</w:t>
            </w:r>
          </w:p>
        </w:tc>
        <w:tc>
          <w:tcPr>
            <w:tcW w:w="926" w:type="dxa"/>
          </w:tcPr>
          <w:p w14:paraId="7D29409B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32A081A1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299D920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732B8015" w14:textId="77777777" w:rsidR="00B442CA" w:rsidRPr="00A117A6" w:rsidRDefault="00B442CA" w:rsidP="003F416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</w:p>
        </w:tc>
      </w:tr>
      <w:tr w:rsidR="00B442CA" w:rsidRPr="00A117A6" w14:paraId="0926F702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5CCB952E" w14:textId="77777777" w:rsidR="00B442CA" w:rsidRPr="00A117A6" w:rsidRDefault="00B442CA" w:rsidP="003F416F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b/>
                <w:sz w:val="18"/>
                <w:szCs w:val="18"/>
              </w:rPr>
              <w:t>Ação</w:t>
            </w:r>
          </w:p>
        </w:tc>
      </w:tr>
      <w:tr w:rsidR="00B442CA" w:rsidRPr="00A117A6" w14:paraId="7847A596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6DEAD6B" w14:textId="77777777" w:rsidR="00B442CA" w:rsidRPr="00A117A6" w:rsidRDefault="00B442CA" w:rsidP="00B442CA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7AFA35C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Visualizar</w:t>
            </w:r>
          </w:p>
        </w:tc>
        <w:tc>
          <w:tcPr>
            <w:tcW w:w="1306" w:type="dxa"/>
          </w:tcPr>
          <w:p w14:paraId="481AD0D2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Exibe as ações disponíveis</w:t>
            </w:r>
          </w:p>
        </w:tc>
        <w:tc>
          <w:tcPr>
            <w:tcW w:w="1246" w:type="dxa"/>
          </w:tcPr>
          <w:p w14:paraId="47C9DE4E" w14:textId="77777777" w:rsidR="00B442CA" w:rsidRPr="00A117A6" w:rsidRDefault="00B442CA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26624442" w14:textId="77777777" w:rsidR="00B442CA" w:rsidRPr="00A117A6" w:rsidRDefault="00B442CA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Visualizar</w:t>
            </w:r>
          </w:p>
        </w:tc>
        <w:tc>
          <w:tcPr>
            <w:tcW w:w="926" w:type="dxa"/>
          </w:tcPr>
          <w:p w14:paraId="22E15D5D" w14:textId="77777777" w:rsidR="00B442CA" w:rsidRPr="00A117A6" w:rsidRDefault="00B442CA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AC773E7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0B64AD3" w14:textId="77777777" w:rsidR="00B442CA" w:rsidRPr="00A117A6" w:rsidRDefault="00B442CA" w:rsidP="00B442CA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C613554" w14:textId="77777777" w:rsidR="00B442CA" w:rsidRPr="00A117A6" w:rsidRDefault="00B442CA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6A78158B" w14:textId="77777777" w:rsidR="00B442CA" w:rsidRPr="00A117A6" w:rsidRDefault="00B442CA" w:rsidP="000E5825">
      <w:pPr>
        <w:pStyle w:val="EstiloPrototipo3"/>
        <w:tabs>
          <w:tab w:val="clear" w:pos="425"/>
        </w:tabs>
      </w:pPr>
    </w:p>
    <w:p w14:paraId="5BBD963E" w14:textId="405D404F" w:rsidR="00AD1139" w:rsidRPr="00A117A6" w:rsidRDefault="00AD1139" w:rsidP="00AD1139">
      <w:pPr>
        <w:pStyle w:val="EstiloPrototipo3"/>
        <w:numPr>
          <w:ilvl w:val="0"/>
          <w:numId w:val="4"/>
        </w:numPr>
      </w:pPr>
      <w:bookmarkStart w:id="13" w:name="_Ref34666820"/>
      <w:bookmarkStart w:id="14" w:name="_Ref24983632"/>
      <w:bookmarkStart w:id="15" w:name="_Ref24641744"/>
      <w:bookmarkStart w:id="16" w:name="_Ref13579649"/>
      <w:r w:rsidRPr="00A117A6">
        <w:t>Visualizar Detalhamento dos Julgamentos IES</w:t>
      </w:r>
      <w:bookmarkEnd w:id="13"/>
    </w:p>
    <w:p w14:paraId="0E6B238D" w14:textId="286EF10A" w:rsidR="007C79EB" w:rsidRPr="00A117A6" w:rsidRDefault="001671BC" w:rsidP="000E5825">
      <w:pPr>
        <w:pStyle w:val="EstiloPrototipo3"/>
        <w:tabs>
          <w:tab w:val="clear" w:pos="425"/>
        </w:tabs>
      </w:pPr>
      <w:r w:rsidRPr="00A117A6">
        <w:rPr>
          <w:noProof/>
        </w:rPr>
        <w:drawing>
          <wp:inline distT="0" distB="0" distL="0" distR="0" wp14:anchorId="4321D4DD" wp14:editId="3C92A450">
            <wp:extent cx="5760085" cy="47097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luid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D21BE9" w:rsidRPr="00A117A6" w14:paraId="18E89940" w14:textId="77777777" w:rsidTr="003F41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9ACE562" w14:textId="77777777" w:rsidR="00D21BE9" w:rsidRPr="00A117A6" w:rsidRDefault="00D21BE9" w:rsidP="003F416F">
            <w:pPr>
              <w:pStyle w:val="EstiloPrototipo3"/>
              <w:jc w:val="center"/>
            </w:pPr>
            <w:r w:rsidRPr="00A117A6">
              <w:rPr>
                <w:sz w:val="24"/>
                <w:szCs w:val="24"/>
              </w:rPr>
              <w:t>Campos</w:t>
            </w:r>
          </w:p>
        </w:tc>
      </w:tr>
      <w:tr w:rsidR="00D21BE9" w:rsidRPr="00A117A6" w14:paraId="31AA1F09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2E4BEC04" w14:textId="77777777" w:rsidR="00D21BE9" w:rsidRPr="00A117A6" w:rsidRDefault="00D21BE9" w:rsidP="003F416F">
            <w:pPr>
              <w:pStyle w:val="EstiloPrototipo3"/>
              <w:jc w:val="center"/>
              <w:rPr>
                <w:sz w:val="24"/>
                <w:szCs w:val="24"/>
              </w:rPr>
            </w:pPr>
            <w:r w:rsidRPr="00A117A6">
              <w:rPr>
                <w:sz w:val="24"/>
                <w:szCs w:val="24"/>
              </w:rPr>
              <w:t>Visualizar Chapas Por UF</w:t>
            </w:r>
          </w:p>
        </w:tc>
      </w:tr>
      <w:tr w:rsidR="00D21BE9" w:rsidRPr="00A117A6" w14:paraId="27E6A0DF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6755DFB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3FA34B7D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7693C410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DD588DC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23F01AE4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4D4474CB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6417306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Regra</w:t>
            </w:r>
          </w:p>
        </w:tc>
      </w:tr>
      <w:tr w:rsidR="00D21BE9" w:rsidRPr="00A117A6" w14:paraId="78FE331E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5B64FDF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E22F514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Mostrar [] Registro</w:t>
            </w:r>
          </w:p>
        </w:tc>
        <w:tc>
          <w:tcPr>
            <w:tcW w:w="1306" w:type="dxa"/>
          </w:tcPr>
          <w:p w14:paraId="2E20DCA7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Campo para selecionar a quantidade de registro a ser apresentado por página.</w:t>
            </w:r>
          </w:p>
        </w:tc>
        <w:tc>
          <w:tcPr>
            <w:tcW w:w="1246" w:type="dxa"/>
          </w:tcPr>
          <w:p w14:paraId="3DBDCB15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Combobox de seleção única.</w:t>
            </w:r>
          </w:p>
        </w:tc>
        <w:tc>
          <w:tcPr>
            <w:tcW w:w="1034" w:type="dxa"/>
          </w:tcPr>
          <w:p w14:paraId="3524CB5B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10</w:t>
            </w:r>
          </w:p>
          <w:p w14:paraId="5F9A3D05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25</w:t>
            </w:r>
          </w:p>
          <w:p w14:paraId="3B23D64A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50</w:t>
            </w:r>
          </w:p>
          <w:p w14:paraId="68E096D1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100</w:t>
            </w:r>
          </w:p>
        </w:tc>
        <w:tc>
          <w:tcPr>
            <w:tcW w:w="926" w:type="dxa"/>
          </w:tcPr>
          <w:p w14:paraId="0B06CA23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1E855E02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7D743C87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6F430405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21BE9" w:rsidRPr="00A117A6" w14:paraId="10FABCC0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AFBF71D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F43FF0F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</w:tcPr>
          <w:p w14:paraId="2E9CAF07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Campo para buscar uma chapa especifica de acordo com </w:t>
            </w:r>
            <w:r w:rsidRPr="00A117A6">
              <w:rPr>
                <w:sz w:val="18"/>
                <w:szCs w:val="18"/>
              </w:rPr>
              <w:lastRenderedPageBreak/>
              <w:t>os parâmetros informados.</w:t>
            </w:r>
          </w:p>
        </w:tc>
        <w:tc>
          <w:tcPr>
            <w:tcW w:w="1246" w:type="dxa"/>
          </w:tcPr>
          <w:p w14:paraId="4BF36B72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</w:tcPr>
          <w:p w14:paraId="546DCE54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3914529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716E4CD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54545B12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4336B022" w14:textId="77777777" w:rsidR="00D21BE9" w:rsidRPr="00A117A6" w:rsidRDefault="00D21BE9" w:rsidP="003F416F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</w:p>
          <w:p w14:paraId="240FE617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21BE9" w:rsidRPr="00A117A6" w14:paraId="087C5DCE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27D4A8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916391A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Bandeira + CE&lt;UF&gt;</w:t>
            </w:r>
          </w:p>
          <w:p w14:paraId="44996EE4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OU</w:t>
            </w:r>
          </w:p>
          <w:p w14:paraId="4D3FEF81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Bandeira Brasil + IES</w:t>
            </w:r>
          </w:p>
        </w:tc>
        <w:tc>
          <w:tcPr>
            <w:tcW w:w="1306" w:type="dxa"/>
          </w:tcPr>
          <w:p w14:paraId="28D3F710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imagem com a bandeira de cada estado juntamente com a UF do estado</w:t>
            </w:r>
          </w:p>
        </w:tc>
        <w:tc>
          <w:tcPr>
            <w:tcW w:w="1246" w:type="dxa"/>
          </w:tcPr>
          <w:p w14:paraId="66B9FA6D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Imagem</w:t>
            </w:r>
          </w:p>
          <w:p w14:paraId="07C90ABB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46AD6753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561A842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E809BEF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6EADCE3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B28F218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CDC3F7C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21BE9" w:rsidRPr="00A117A6" w14:paraId="1607A1EC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274E93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CFE33B8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Nº Chapa </w:t>
            </w:r>
          </w:p>
        </w:tc>
        <w:tc>
          <w:tcPr>
            <w:tcW w:w="1306" w:type="dxa"/>
          </w:tcPr>
          <w:p w14:paraId="4F12FD46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o número da chapa após o sorteio</w:t>
            </w:r>
          </w:p>
        </w:tc>
        <w:tc>
          <w:tcPr>
            <w:tcW w:w="1246" w:type="dxa"/>
          </w:tcPr>
          <w:p w14:paraId="268B41B2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47640648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351CFF8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4A458CD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FEF860B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2F6181B" w14:textId="77777777" w:rsidR="00D21BE9" w:rsidRPr="00A117A6" w:rsidRDefault="00D21BE9" w:rsidP="003F416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</w:p>
        </w:tc>
      </w:tr>
      <w:tr w:rsidR="00D21BE9" w:rsidRPr="00A117A6" w14:paraId="1F665746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DB939B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BBA75FB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</w:tcPr>
          <w:p w14:paraId="2B4CDB67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os nome dos responsáveis da chapa</w:t>
            </w:r>
          </w:p>
        </w:tc>
        <w:tc>
          <w:tcPr>
            <w:tcW w:w="1246" w:type="dxa"/>
          </w:tcPr>
          <w:p w14:paraId="3E89C141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5C7B55A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9851643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1B3D6A4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B3E244D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A0365D4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21BE9" w:rsidRPr="00A117A6" w14:paraId="407C8BE4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2EE96E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6BDE201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Status da Chapa</w:t>
            </w:r>
          </w:p>
        </w:tc>
        <w:tc>
          <w:tcPr>
            <w:tcW w:w="1306" w:type="dxa"/>
          </w:tcPr>
          <w:p w14:paraId="3D93E6F4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o status de cada chapa da UF selecionada</w:t>
            </w:r>
          </w:p>
        </w:tc>
        <w:tc>
          <w:tcPr>
            <w:tcW w:w="1246" w:type="dxa"/>
          </w:tcPr>
          <w:p w14:paraId="6E0FE705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731E967C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Concluída</w:t>
            </w:r>
          </w:p>
          <w:p w14:paraId="778013FF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Com Pendência</w:t>
            </w:r>
          </w:p>
        </w:tc>
        <w:tc>
          <w:tcPr>
            <w:tcW w:w="926" w:type="dxa"/>
          </w:tcPr>
          <w:p w14:paraId="078C0EB5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31CECFA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7BC07A4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737DE9BA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21BE9" w:rsidRPr="00A117A6" w14:paraId="3BB1B2BB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50F8578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F8005B1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Membros com Pendência</w:t>
            </w:r>
          </w:p>
        </w:tc>
        <w:tc>
          <w:tcPr>
            <w:tcW w:w="1306" w:type="dxa"/>
          </w:tcPr>
          <w:p w14:paraId="2D671A83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Retorna a figura verde para chapa sem membros com pendência e a figura amarela com chapa com membros com pendência</w:t>
            </w:r>
          </w:p>
        </w:tc>
        <w:tc>
          <w:tcPr>
            <w:tcW w:w="1246" w:type="dxa"/>
          </w:tcPr>
          <w:p w14:paraId="6770EACE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71ECCB28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43AB412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B1AD7CC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4FD5B554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49A3A0C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21BE9" w:rsidRPr="00A117A6" w14:paraId="30099F0C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2277A4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454A1E6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Pedidos Cadastrados</w:t>
            </w:r>
          </w:p>
        </w:tc>
        <w:tc>
          <w:tcPr>
            <w:tcW w:w="1306" w:type="dxa"/>
          </w:tcPr>
          <w:p w14:paraId="1DD3CDCC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Link que se estende para a HST0103</w:t>
            </w:r>
          </w:p>
        </w:tc>
        <w:tc>
          <w:tcPr>
            <w:tcW w:w="1246" w:type="dxa"/>
          </w:tcPr>
          <w:p w14:paraId="618ACB65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4A9DC0D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36BA9F4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463B733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0781D42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0B073F07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D21BE9" w:rsidRPr="00A117A6" w14:paraId="2149A530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276F57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FE75099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Status do Julgamento</w:t>
            </w:r>
          </w:p>
        </w:tc>
        <w:tc>
          <w:tcPr>
            <w:tcW w:w="1306" w:type="dxa"/>
          </w:tcPr>
          <w:p w14:paraId="380BB7F4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Exibe os status do julgamento</w:t>
            </w:r>
          </w:p>
        </w:tc>
        <w:tc>
          <w:tcPr>
            <w:tcW w:w="1246" w:type="dxa"/>
          </w:tcPr>
          <w:p w14:paraId="349CD239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7F39B297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Aguardando Julgamento  </w:t>
            </w:r>
          </w:p>
          <w:p w14:paraId="63853B8C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OU</w:t>
            </w:r>
          </w:p>
          <w:p w14:paraId="094A4AE5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Julgado</w:t>
            </w:r>
          </w:p>
        </w:tc>
        <w:tc>
          <w:tcPr>
            <w:tcW w:w="926" w:type="dxa"/>
          </w:tcPr>
          <w:p w14:paraId="0227EF4A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511390EB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76AB7990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B637343" w14:textId="77777777" w:rsidR="00D21BE9" w:rsidRPr="00A117A6" w:rsidRDefault="00D21BE9" w:rsidP="003F416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</w:p>
        </w:tc>
      </w:tr>
      <w:tr w:rsidR="00D21BE9" w:rsidRPr="00A117A6" w14:paraId="035DD2BE" w14:textId="77777777" w:rsidTr="003F416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2152DFBB" w14:textId="77777777" w:rsidR="00D21BE9" w:rsidRPr="00A117A6" w:rsidRDefault="00D21BE9" w:rsidP="003F416F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b/>
                <w:sz w:val="18"/>
                <w:szCs w:val="18"/>
              </w:rPr>
              <w:t>Ação</w:t>
            </w:r>
          </w:p>
        </w:tc>
      </w:tr>
      <w:tr w:rsidR="00D21BE9" w:rsidRPr="00A117A6" w14:paraId="239A8C63" w14:textId="77777777" w:rsidTr="003F41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16A7347" w14:textId="77777777" w:rsidR="00D21BE9" w:rsidRPr="00A117A6" w:rsidRDefault="00D21BE9" w:rsidP="003F416F">
            <w:pPr>
              <w:pStyle w:val="PargrafodaLista"/>
              <w:numPr>
                <w:ilvl w:val="0"/>
                <w:numId w:val="1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BD543BC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Visualizar</w:t>
            </w:r>
          </w:p>
        </w:tc>
        <w:tc>
          <w:tcPr>
            <w:tcW w:w="1306" w:type="dxa"/>
          </w:tcPr>
          <w:p w14:paraId="2F944E14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Exibe as ações disponíveis</w:t>
            </w:r>
          </w:p>
        </w:tc>
        <w:tc>
          <w:tcPr>
            <w:tcW w:w="1246" w:type="dxa"/>
          </w:tcPr>
          <w:p w14:paraId="67841361" w14:textId="77777777" w:rsidR="00D21BE9" w:rsidRPr="00A117A6" w:rsidRDefault="00D21BE9" w:rsidP="003F416F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50E86055" w14:textId="77777777" w:rsidR="00D21BE9" w:rsidRPr="00A117A6" w:rsidRDefault="00D21BE9" w:rsidP="003F416F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Visualizar</w:t>
            </w:r>
          </w:p>
        </w:tc>
        <w:tc>
          <w:tcPr>
            <w:tcW w:w="926" w:type="dxa"/>
          </w:tcPr>
          <w:p w14:paraId="7DC46C86" w14:textId="77777777" w:rsidR="00D21BE9" w:rsidRPr="00A117A6" w:rsidRDefault="00D21BE9" w:rsidP="003F416F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384541A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69B5A5D" w14:textId="77777777" w:rsidR="00D21BE9" w:rsidRPr="00A117A6" w:rsidRDefault="00D21BE9" w:rsidP="003F416F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117A6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0E67170" w14:textId="77777777" w:rsidR="00D21BE9" w:rsidRPr="00A117A6" w:rsidRDefault="00D21BE9" w:rsidP="003F416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</w:tbl>
    <w:p w14:paraId="69E37654" w14:textId="698E15CE" w:rsidR="00977771" w:rsidRPr="00A117A6" w:rsidRDefault="007A2C66" w:rsidP="006B4BE8">
      <w:pPr>
        <w:pStyle w:val="EstiloPrototipo3"/>
        <w:numPr>
          <w:ilvl w:val="0"/>
          <w:numId w:val="4"/>
        </w:numPr>
      </w:pPr>
      <w:bookmarkStart w:id="17" w:name="_Ref26169145"/>
      <w:r w:rsidRPr="00A117A6">
        <w:lastRenderedPageBreak/>
        <w:t>Detalhamento da chapa selecionada</w:t>
      </w:r>
      <w:bookmarkEnd w:id="14"/>
      <w:bookmarkEnd w:id="17"/>
      <w:r w:rsidR="0076390A" w:rsidRPr="00A117A6">
        <w:t xml:space="preserve"> </w:t>
      </w:r>
      <w:bookmarkEnd w:id="15"/>
    </w:p>
    <w:p w14:paraId="083BA5F6" w14:textId="4320F496" w:rsidR="00977771" w:rsidRPr="00A117A6" w:rsidRDefault="00ED6B01" w:rsidP="003A6418">
      <w:pPr>
        <w:pStyle w:val="EstiloPrototipo3"/>
        <w:ind w:left="284"/>
      </w:pPr>
      <w:r w:rsidRPr="00A117A6">
        <w:rPr>
          <w:noProof/>
        </w:rPr>
        <w:drawing>
          <wp:inline distT="0" distB="0" distL="0" distR="0" wp14:anchorId="6253FF39" wp14:editId="3EB9A50A">
            <wp:extent cx="5760085" cy="65659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cluid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8FA0" w14:textId="77777777" w:rsidR="00977771" w:rsidRPr="00A117A6" w:rsidRDefault="00977771" w:rsidP="00977771">
      <w:pPr>
        <w:pStyle w:val="EstiloPrototipo3"/>
        <w:ind w:left="720"/>
      </w:pPr>
    </w:p>
    <w:p w14:paraId="5DEBE8A9" w14:textId="77777777" w:rsidR="00D039BF" w:rsidRPr="00A117A6" w:rsidRDefault="00D039BF" w:rsidP="00977771">
      <w:pPr>
        <w:pStyle w:val="EstiloPrototipo3"/>
        <w:ind w:left="720"/>
      </w:pPr>
    </w:p>
    <w:p w14:paraId="72914BBF" w14:textId="77777777" w:rsidR="008805AA" w:rsidRPr="00A117A6" w:rsidRDefault="008805AA" w:rsidP="00977771">
      <w:pPr>
        <w:pStyle w:val="EstiloPrototipo3"/>
        <w:ind w:left="720"/>
      </w:pPr>
    </w:p>
    <w:p w14:paraId="500999AE" w14:textId="77777777" w:rsidR="008805AA" w:rsidRPr="00A117A6" w:rsidRDefault="008805AA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ED6B01" w:rsidRPr="00A117A6" w14:paraId="48DAC0A3" w14:textId="77777777" w:rsidTr="00ED6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bookmarkEnd w:id="16"/>
          <w:p w14:paraId="4D441B5E" w14:textId="77777777" w:rsidR="00ED6B01" w:rsidRPr="00A117A6" w:rsidRDefault="00ED6B01" w:rsidP="00ED6B01">
            <w:pPr>
              <w:pStyle w:val="EstiloPrototipo3"/>
              <w:jc w:val="center"/>
            </w:pPr>
            <w:r w:rsidRPr="00A117A6"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ED6B01" w:rsidRPr="00A117A6" w14:paraId="7265641C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0B1CFEBE" w14:textId="77777777" w:rsidR="00ED6B01" w:rsidRPr="00A117A6" w:rsidRDefault="00ED6B01" w:rsidP="00ED6B01">
            <w:pPr>
              <w:pStyle w:val="EstiloPrototipo3"/>
              <w:jc w:val="center"/>
              <w:rPr>
                <w:sz w:val="24"/>
                <w:szCs w:val="24"/>
              </w:rPr>
            </w:pPr>
            <w:r w:rsidRPr="00A117A6">
              <w:rPr>
                <w:sz w:val="24"/>
                <w:szCs w:val="24"/>
              </w:rPr>
              <w:t>Detalhamento da Chapa Selecionada</w:t>
            </w:r>
          </w:p>
        </w:tc>
      </w:tr>
      <w:tr w:rsidR="00ED6B01" w:rsidRPr="00A117A6" w14:paraId="7770EE32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6BE8301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45B48884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39E610E9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4A239622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524367DF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EF4C7D3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0FA2E67C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Regra</w:t>
            </w:r>
          </w:p>
        </w:tc>
      </w:tr>
      <w:tr w:rsidR="00ED6B01" w:rsidRPr="00A117A6" w14:paraId="36B29FAF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26EFB7C" w14:textId="77777777" w:rsidR="00ED6B01" w:rsidRPr="00A117A6" w:rsidRDefault="00ED6B01" w:rsidP="00ED6B01">
            <w:pPr>
              <w:spacing w:before="60" w:after="60"/>
              <w:jc w:val="center"/>
              <w:rPr>
                <w:b/>
                <w:color w:val="31849B" w:themeColor="accent5" w:themeShade="BF"/>
                <w:sz w:val="16"/>
                <w:szCs w:val="16"/>
              </w:rPr>
            </w:pPr>
            <w:r w:rsidRPr="00A117A6">
              <w:rPr>
                <w:b/>
                <w:sz w:val="16"/>
                <w:szCs w:val="16"/>
              </w:rPr>
              <w:t>Conselheiro Federal / Conselheiro Estadual</w:t>
            </w:r>
          </w:p>
        </w:tc>
      </w:tr>
      <w:tr w:rsidR="00ED6B01" w:rsidRPr="00A117A6" w14:paraId="06C52015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A4DC08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389A087B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UF:</w:t>
            </w:r>
          </w:p>
        </w:tc>
        <w:tc>
          <w:tcPr>
            <w:tcW w:w="1306" w:type="dxa"/>
          </w:tcPr>
          <w:p w14:paraId="08442DFB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Exibe a UF da chapa selecionada pelo ator</w:t>
            </w:r>
          </w:p>
        </w:tc>
        <w:tc>
          <w:tcPr>
            <w:tcW w:w="1246" w:type="dxa"/>
          </w:tcPr>
          <w:p w14:paraId="3AA49AC0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7D183CD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BBA3753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1E93B8D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7B9E663D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D6B01" w:rsidRPr="00A117A6" w14:paraId="21EC25E3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36C8B16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620B372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Nº Chapa:</w:t>
            </w:r>
          </w:p>
        </w:tc>
        <w:tc>
          <w:tcPr>
            <w:tcW w:w="1306" w:type="dxa"/>
          </w:tcPr>
          <w:p w14:paraId="2F90D7D5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Exibe o número da chapa, conforme sorteio</w:t>
            </w:r>
          </w:p>
        </w:tc>
        <w:tc>
          <w:tcPr>
            <w:tcW w:w="1246" w:type="dxa"/>
          </w:tcPr>
          <w:p w14:paraId="62B4E1CA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5046F34D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CF0A08C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64BF0F4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6A678F2A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D6B01" w:rsidRPr="00A117A6" w14:paraId="4B3AF7F8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E98BFE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4AC8FDB" w14:textId="77777777" w:rsidR="00ED6B01" w:rsidRPr="00A117A6" w:rsidRDefault="00ED6B01" w:rsidP="00ED6B01">
            <w:pPr>
              <w:spacing w:before="60" w:after="60"/>
              <w:jc w:val="center"/>
              <w:rPr>
                <w:noProof/>
              </w:rPr>
            </w:pPr>
            <w:r w:rsidRPr="00A117A6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</w:tcPr>
          <w:p w14:paraId="6B176C58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7CA4571D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47AEEA26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C597BF7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FF56323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73E8F63A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D6B01" w:rsidRPr="00A117A6" w14:paraId="1D82F201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047CA53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D2994D7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</w:tcPr>
          <w:p w14:paraId="4F3FC8E8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Retorna o CPF do profissional conforme a base do SICCAU e habilita um link no CPF para visualizar dados detalhados</w:t>
            </w:r>
          </w:p>
        </w:tc>
        <w:tc>
          <w:tcPr>
            <w:tcW w:w="1246" w:type="dxa"/>
          </w:tcPr>
          <w:p w14:paraId="5D0B4D16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159938E9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228F60C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999.999.999-99</w:t>
            </w:r>
          </w:p>
        </w:tc>
        <w:tc>
          <w:tcPr>
            <w:tcW w:w="2855" w:type="dxa"/>
            <w:shd w:val="clear" w:color="auto" w:fill="FFFFFF" w:themeFill="background1"/>
          </w:tcPr>
          <w:p w14:paraId="6873F510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438D4453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D6B01" w:rsidRPr="00A117A6" w14:paraId="65DA9DD4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38ADFA3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1B250CC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</w:tcPr>
          <w:p w14:paraId="70D2811E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Retorna o tipo de participação do membro</w:t>
            </w:r>
          </w:p>
        </w:tc>
        <w:tc>
          <w:tcPr>
            <w:tcW w:w="1246" w:type="dxa"/>
          </w:tcPr>
          <w:p w14:paraId="56B04206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42E1D033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Titular</w:t>
            </w:r>
          </w:p>
          <w:p w14:paraId="6BFCFD35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638ABB6F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C4581CA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719114DF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D6B01" w:rsidRPr="00A117A6" w14:paraId="0E03723D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EE5C0BC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F1FA34C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</w:tcPr>
          <w:p w14:paraId="1BC85A87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70459E31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9D2C400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5B5F3C3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0556FC9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38AE33BB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D6B01" w:rsidRPr="00A117A6" w14:paraId="0E2C4819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4257D1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D2FB59B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</w:tcPr>
          <w:p w14:paraId="3A56DC7E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Retorna o registro do usuário conforme base a do SICCAU e habilita um link no registro para visualizar dados detalhados</w:t>
            </w:r>
          </w:p>
        </w:tc>
        <w:tc>
          <w:tcPr>
            <w:tcW w:w="1246" w:type="dxa"/>
          </w:tcPr>
          <w:p w14:paraId="315597CE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BAD7EFF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9EDC938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24D0EE3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6140CE04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D6B01" w:rsidRPr="00A117A6" w14:paraId="78CCB587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3D6ACFD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DB751CE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</w:tcPr>
          <w:p w14:paraId="2CCA3B41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 xml:space="preserve">Retorna o e-mail do usuário conforme base </w:t>
            </w:r>
            <w:r w:rsidRPr="00A117A6">
              <w:rPr>
                <w:sz w:val="16"/>
                <w:szCs w:val="16"/>
              </w:rPr>
              <w:lastRenderedPageBreak/>
              <w:t>do SICCAU e habilita um link no e-mail para visualizar dados detalhados</w:t>
            </w:r>
          </w:p>
        </w:tc>
        <w:tc>
          <w:tcPr>
            <w:tcW w:w="1246" w:type="dxa"/>
          </w:tcPr>
          <w:p w14:paraId="65500A59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</w:tcPr>
          <w:p w14:paraId="4AA9DB16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146C444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42E44669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4A6DFE97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D6B01" w:rsidRPr="00A117A6" w14:paraId="59FF1248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5CF19B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8ADA0FF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</w:tcPr>
          <w:p w14:paraId="680640BC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Retorna o status</w:t>
            </w:r>
          </w:p>
        </w:tc>
        <w:tc>
          <w:tcPr>
            <w:tcW w:w="1246" w:type="dxa"/>
          </w:tcPr>
          <w:p w14:paraId="52EE4DED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B3070F0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3193D1FF" wp14:editId="0EEBE1E8">
                  <wp:extent cx="518746" cy="87788"/>
                  <wp:effectExtent l="0" t="0" r="0" b="762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964" cy="8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6979FC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0A463296" wp14:editId="420F6BE6">
                  <wp:extent cx="501162" cy="84812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16" cy="89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9875F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64AB345D" wp14:editId="1704BD83">
                  <wp:extent cx="509808" cy="86275"/>
                  <wp:effectExtent l="0" t="0" r="5080" b="9525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113" cy="91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</w:tcPr>
          <w:p w14:paraId="024B24A7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17C9C5AE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32B161BB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D6B01" w:rsidRPr="00A117A6" w14:paraId="1EA62DB8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6D3BB5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E9869A4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Status validação </w:t>
            </w:r>
          </w:p>
          <w:p w14:paraId="18199F15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2BE70962" wp14:editId="595FB051">
                  <wp:extent cx="257175" cy="247650"/>
                  <wp:effectExtent l="0" t="0" r="9525" b="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29F8AEB0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44526968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Botão</w:t>
            </w:r>
          </w:p>
          <w:p w14:paraId="28A2A1F6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</w:tcPr>
          <w:p w14:paraId="022C126B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FCB4140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63931ECC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1E117445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D6B01" w:rsidRPr="00A117A6" w14:paraId="766C54DA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834BD97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4A5A2A37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Status validação</w:t>
            </w:r>
          </w:p>
          <w:p w14:paraId="00124A17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46FC0AB6" wp14:editId="4E33C88D">
                  <wp:extent cx="228600" cy="314325"/>
                  <wp:effectExtent l="0" t="0" r="0" b="952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58B0FA1E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18783FB9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Botão</w:t>
            </w:r>
          </w:p>
          <w:p w14:paraId="58314FC2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</w:tcPr>
          <w:p w14:paraId="76CD9E1D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937BA2B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79EDD25E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33AC5CAE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  <w:tr w:rsidR="00ED6B01" w:rsidRPr="00A117A6" w14:paraId="0FD17B6C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0020A3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0F0E75A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Responsável </w:t>
            </w:r>
          </w:p>
          <w:p w14:paraId="14E8553E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33A19A4C" wp14:editId="59A91D9D">
                  <wp:extent cx="247650" cy="285750"/>
                  <wp:effectExtent l="0" t="0" r="0" b="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301AF46E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151FEFB0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053AF09B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12D3097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7DADF93A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163F2740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D6B01" w:rsidRPr="00A117A6" w14:paraId="7DA2DBEB" w14:textId="77777777" w:rsidTr="00ED6B0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78A869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9E1BD9B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 xml:space="preserve">Responsável </w:t>
            </w:r>
          </w:p>
          <w:p w14:paraId="0433A7B9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47E1FF3B" wp14:editId="44094330">
                  <wp:extent cx="200025" cy="238125"/>
                  <wp:effectExtent l="0" t="0" r="9525" b="9525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4CB61177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7FC8D0FA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5606035A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FBB6957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13C4F9B0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06AB8891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Não</w:t>
            </w:r>
          </w:p>
        </w:tc>
      </w:tr>
      <w:tr w:rsidR="00ED6B01" w:rsidRPr="00A117A6" w14:paraId="44F5FB67" w14:textId="77777777" w:rsidTr="00ED6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DBBDE1" w14:textId="77777777" w:rsidR="00ED6B01" w:rsidRPr="00A117A6" w:rsidRDefault="00ED6B01" w:rsidP="005310C6">
            <w:pPr>
              <w:pStyle w:val="PargrafodaLista"/>
              <w:numPr>
                <w:ilvl w:val="0"/>
                <w:numId w:val="16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8105626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noProof/>
              </w:rPr>
              <w:drawing>
                <wp:inline distT="0" distB="0" distL="0" distR="0" wp14:anchorId="32637097" wp14:editId="2BE316C4">
                  <wp:extent cx="238125" cy="285750"/>
                  <wp:effectExtent l="0" t="0" r="9525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55C5E1EB" w14:textId="77777777" w:rsidR="00ED6B01" w:rsidRPr="00A117A6" w:rsidRDefault="00ED6B01" w:rsidP="00ED6B01">
            <w:pPr>
              <w:spacing w:before="60" w:after="60"/>
              <w:jc w:val="center"/>
              <w:rPr>
                <w:sz w:val="16"/>
                <w:szCs w:val="16"/>
              </w:rPr>
            </w:pPr>
            <w:r w:rsidRPr="00A117A6">
              <w:rPr>
                <w:sz w:val="16"/>
                <w:szCs w:val="16"/>
              </w:rPr>
              <w:t>Campo preenchido informando que o membro é o responsável principal pela chapa</w:t>
            </w:r>
          </w:p>
        </w:tc>
        <w:tc>
          <w:tcPr>
            <w:tcW w:w="1246" w:type="dxa"/>
          </w:tcPr>
          <w:p w14:paraId="2378E6B7" w14:textId="77777777" w:rsidR="00ED6B01" w:rsidRPr="00A117A6" w:rsidRDefault="00ED6B01" w:rsidP="00ED6B01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7037B4FF" w14:textId="77777777" w:rsidR="00ED6B01" w:rsidRPr="00A117A6" w:rsidRDefault="00ED6B01" w:rsidP="00ED6B0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4279585" w14:textId="77777777" w:rsidR="00ED6B01" w:rsidRPr="00A117A6" w:rsidRDefault="00ED6B01" w:rsidP="00ED6B0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1D9FE4F6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Obrigatório: Não se aplica</w:t>
            </w:r>
          </w:p>
          <w:p w14:paraId="1A1F7C73" w14:textId="77777777" w:rsidR="00ED6B01" w:rsidRPr="00A117A6" w:rsidRDefault="00ED6B01" w:rsidP="005310C6">
            <w:pPr>
              <w:pStyle w:val="PargrafodaLista"/>
              <w:widowControl/>
              <w:numPr>
                <w:ilvl w:val="0"/>
                <w:numId w:val="14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117A6">
              <w:rPr>
                <w:color w:val="auto"/>
                <w:sz w:val="18"/>
                <w:szCs w:val="18"/>
              </w:rPr>
              <w:t>Somente Leitura: Sim</w:t>
            </w:r>
          </w:p>
        </w:tc>
      </w:tr>
    </w:tbl>
    <w:p w14:paraId="5599C18F" w14:textId="77777777" w:rsidR="008724F1" w:rsidRPr="00A117A6" w:rsidRDefault="008724F1" w:rsidP="008724F1"/>
    <w:p w14:paraId="06A3653E" w14:textId="77777777" w:rsidR="008724F1" w:rsidRPr="00A117A6" w:rsidRDefault="008724F1" w:rsidP="008724F1"/>
    <w:p w14:paraId="544C074B" w14:textId="77777777" w:rsidR="00AC794B" w:rsidRPr="00A117A6" w:rsidRDefault="00AC794B" w:rsidP="008724F1"/>
    <w:p w14:paraId="03C0A204" w14:textId="77777777" w:rsidR="00AC794B" w:rsidRPr="00A117A6" w:rsidRDefault="00AC794B" w:rsidP="008724F1"/>
    <w:p w14:paraId="101417CC" w14:textId="77777777" w:rsidR="00AC794B" w:rsidRPr="00A117A6" w:rsidRDefault="00AC794B" w:rsidP="008724F1"/>
    <w:p w14:paraId="6DE1A441" w14:textId="77777777" w:rsidR="00AC794B" w:rsidRPr="00A117A6" w:rsidRDefault="00AC794B" w:rsidP="008724F1"/>
    <w:p w14:paraId="3A950C83" w14:textId="77777777" w:rsidR="007A2C66" w:rsidRPr="00A117A6" w:rsidRDefault="007A2C66" w:rsidP="008724F1"/>
    <w:p w14:paraId="2E0C6853" w14:textId="77777777" w:rsidR="007A2C66" w:rsidRPr="00A117A6" w:rsidRDefault="007A2C66" w:rsidP="008724F1"/>
    <w:p w14:paraId="330DFC4E" w14:textId="3916F59C" w:rsidR="007A2C66" w:rsidRPr="00A117A6" w:rsidRDefault="00454304" w:rsidP="007A2C66">
      <w:pPr>
        <w:pStyle w:val="EstiloPrototipo3"/>
        <w:numPr>
          <w:ilvl w:val="0"/>
          <w:numId w:val="4"/>
        </w:numPr>
      </w:pPr>
      <w:bookmarkStart w:id="18" w:name="_Ref34667602"/>
      <w:r w:rsidRPr="00A117A6">
        <w:lastRenderedPageBreak/>
        <w:t xml:space="preserve">Visualizar </w:t>
      </w:r>
      <w:r w:rsidR="007A2C66" w:rsidRPr="00A117A6">
        <w:t>Julgamento Deferido</w:t>
      </w:r>
      <w:bookmarkEnd w:id="18"/>
    </w:p>
    <w:p w14:paraId="218C9CDF" w14:textId="1E5CE8D8" w:rsidR="00C44E06" w:rsidRPr="00A117A6" w:rsidRDefault="00387167" w:rsidP="008724F1">
      <w:r w:rsidRPr="00A117A6">
        <w:rPr>
          <w:noProof/>
        </w:rPr>
        <w:drawing>
          <wp:inline distT="0" distB="0" distL="0" distR="0" wp14:anchorId="6D5D65B5" wp14:editId="06C50B30">
            <wp:extent cx="5760085" cy="43249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luid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AD13C" w14:textId="77777777" w:rsidR="00C44E06" w:rsidRPr="00A117A6" w:rsidRDefault="00C44E06" w:rsidP="008724F1"/>
    <w:p w14:paraId="5EE9A371" w14:textId="77777777" w:rsidR="00C44E06" w:rsidRPr="00A117A6" w:rsidRDefault="00C44E06" w:rsidP="008724F1"/>
    <w:p w14:paraId="44300C2E" w14:textId="77777777" w:rsidR="00C44E06" w:rsidRPr="00A117A6" w:rsidRDefault="00C44E06" w:rsidP="008724F1"/>
    <w:p w14:paraId="02500A4B" w14:textId="77777777" w:rsidR="00C44E06" w:rsidRPr="00A117A6" w:rsidRDefault="00C44E06" w:rsidP="008724F1"/>
    <w:p w14:paraId="53A7A0F5" w14:textId="77777777" w:rsidR="00C44E06" w:rsidRPr="00A117A6" w:rsidRDefault="00C44E06" w:rsidP="008724F1"/>
    <w:p w14:paraId="60D6BC4F" w14:textId="77777777" w:rsidR="00C44E06" w:rsidRPr="00A117A6" w:rsidRDefault="00C44E06" w:rsidP="008724F1"/>
    <w:p w14:paraId="2903035C" w14:textId="77777777" w:rsidR="00C44E06" w:rsidRPr="00A117A6" w:rsidRDefault="00C44E06" w:rsidP="008724F1"/>
    <w:p w14:paraId="73A4A008" w14:textId="77777777" w:rsidR="00C44E06" w:rsidRPr="00A117A6" w:rsidRDefault="00C44E06" w:rsidP="008724F1"/>
    <w:p w14:paraId="0D9C5B47" w14:textId="77777777" w:rsidR="00C44E06" w:rsidRPr="00A117A6" w:rsidRDefault="00C44E06" w:rsidP="008724F1"/>
    <w:p w14:paraId="42667CBF" w14:textId="77777777" w:rsidR="00C44E06" w:rsidRPr="00A117A6" w:rsidRDefault="00C44E06" w:rsidP="008724F1"/>
    <w:p w14:paraId="70CC8FF0" w14:textId="77777777" w:rsidR="00C44E06" w:rsidRPr="00A117A6" w:rsidRDefault="00C44E06" w:rsidP="008724F1"/>
    <w:p w14:paraId="42498375" w14:textId="7797E819" w:rsidR="007A2C66" w:rsidRPr="00A117A6" w:rsidRDefault="007A2C66" w:rsidP="007A2C66">
      <w:pPr>
        <w:pStyle w:val="EstiloPrototipo3"/>
        <w:numPr>
          <w:ilvl w:val="0"/>
          <w:numId w:val="4"/>
        </w:numPr>
      </w:pPr>
      <w:bookmarkStart w:id="19" w:name="_Ref34667633"/>
      <w:r w:rsidRPr="00A117A6">
        <w:lastRenderedPageBreak/>
        <w:t>Detalhamento da chapa selecionada – Julgamento Indeferido</w:t>
      </w:r>
      <w:bookmarkEnd w:id="19"/>
    </w:p>
    <w:p w14:paraId="28899C9A" w14:textId="294A5716" w:rsidR="007A2C66" w:rsidRPr="00A117A6" w:rsidRDefault="00286B6E" w:rsidP="002D4C32">
      <w:pPr>
        <w:ind w:left="426"/>
      </w:pPr>
      <w:r w:rsidRPr="00A117A6">
        <w:rPr>
          <w:noProof/>
        </w:rPr>
        <w:drawing>
          <wp:inline distT="0" distB="0" distL="0" distR="0" wp14:anchorId="23FBC2A2" wp14:editId="67A6A072">
            <wp:extent cx="5760085" cy="58629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cluid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A20" w14:textId="72BAE13F" w:rsidR="008724F1" w:rsidRPr="00A117A6" w:rsidRDefault="008724F1" w:rsidP="008724F1">
      <w:pPr>
        <w:pStyle w:val="EstiloPrototipo3"/>
      </w:pPr>
    </w:p>
    <w:p w14:paraId="0BFDF8BA" w14:textId="77777777" w:rsidR="00711451" w:rsidRPr="00A117A6" w:rsidRDefault="00711451" w:rsidP="008724F1">
      <w:pPr>
        <w:pStyle w:val="EstiloPrototipo3"/>
      </w:pPr>
    </w:p>
    <w:p w14:paraId="293BB40A" w14:textId="77777777" w:rsidR="00711451" w:rsidRPr="00A117A6" w:rsidRDefault="00711451" w:rsidP="008724F1">
      <w:pPr>
        <w:pStyle w:val="EstiloPrototipo3"/>
      </w:pPr>
    </w:p>
    <w:p w14:paraId="7276AD82" w14:textId="77777777" w:rsidR="00711451" w:rsidRPr="00A117A6" w:rsidRDefault="00711451" w:rsidP="008724F1">
      <w:pPr>
        <w:pStyle w:val="EstiloPrototipo3"/>
      </w:pPr>
    </w:p>
    <w:p w14:paraId="4DEB582D" w14:textId="77777777" w:rsidR="00711451" w:rsidRPr="00A117A6" w:rsidRDefault="00711451" w:rsidP="008724F1">
      <w:pPr>
        <w:pStyle w:val="EstiloPrototipo3"/>
      </w:pPr>
    </w:p>
    <w:p w14:paraId="58A28B3D" w14:textId="77777777" w:rsidR="00711451" w:rsidRPr="00A117A6" w:rsidRDefault="00711451" w:rsidP="008724F1">
      <w:pPr>
        <w:pStyle w:val="EstiloPrototipo3"/>
      </w:pPr>
    </w:p>
    <w:p w14:paraId="0793E5C8" w14:textId="77777777" w:rsidR="00711451" w:rsidRPr="00A117A6" w:rsidRDefault="00711451" w:rsidP="0071145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rPr>
          <w:b/>
          <w:color w:val="auto"/>
        </w:rPr>
      </w:pPr>
    </w:p>
    <w:p w14:paraId="665EBC5D" w14:textId="77777777" w:rsidR="00711451" w:rsidRPr="00A117A6" w:rsidRDefault="00711451" w:rsidP="0071145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rPr>
          <w:b/>
          <w:color w:val="auto"/>
        </w:rPr>
      </w:pPr>
    </w:p>
    <w:p w14:paraId="5B6D2595" w14:textId="77777777" w:rsidR="00711451" w:rsidRPr="00A117A6" w:rsidRDefault="00711451" w:rsidP="0071145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rPr>
          <w:b/>
          <w:color w:val="auto"/>
        </w:rPr>
      </w:pPr>
    </w:p>
    <w:p w14:paraId="0547B141" w14:textId="77777777" w:rsidR="00711451" w:rsidRPr="00A117A6" w:rsidRDefault="00711451" w:rsidP="0071145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rPr>
          <w:b/>
          <w:color w:val="auto"/>
        </w:rPr>
      </w:pPr>
    </w:p>
    <w:p w14:paraId="4FE2DF3B" w14:textId="77777777" w:rsidR="00711451" w:rsidRPr="00A117A6" w:rsidRDefault="00711451" w:rsidP="00711451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rPr>
          <w:b/>
          <w:color w:val="auto"/>
        </w:rPr>
      </w:pPr>
    </w:p>
    <w:p w14:paraId="4D9AAF67" w14:textId="3D9544E4" w:rsidR="00711451" w:rsidRPr="00A117A6" w:rsidRDefault="00711451" w:rsidP="00711451">
      <w:pPr>
        <w:pStyle w:val="PargrafodaLista"/>
        <w:widowControl/>
        <w:autoSpaceDE/>
        <w:autoSpaceDN/>
        <w:adjustRightInd/>
        <w:spacing w:after="200" w:line="276" w:lineRule="auto"/>
        <w:ind w:left="0"/>
        <w:contextualSpacing/>
        <w:rPr>
          <w:b/>
          <w:color w:val="auto"/>
          <w:sz w:val="22"/>
          <w:szCs w:val="22"/>
        </w:rPr>
      </w:pPr>
      <w:r w:rsidRPr="00A117A6">
        <w:rPr>
          <w:b/>
          <w:color w:val="auto"/>
          <w:sz w:val="22"/>
          <w:szCs w:val="22"/>
        </w:rPr>
        <w:t xml:space="preserve">CRITÉRIOS DE ACEITE </w:t>
      </w:r>
    </w:p>
    <w:p w14:paraId="2A67C236" w14:textId="77777777" w:rsidR="00711451" w:rsidRPr="00A117A6" w:rsidRDefault="00711451" w:rsidP="00711451">
      <w:pPr>
        <w:pStyle w:val="PargrafodaLista"/>
        <w:widowControl/>
        <w:autoSpaceDE/>
        <w:autoSpaceDN/>
        <w:adjustRightInd/>
        <w:spacing w:after="200" w:line="276" w:lineRule="auto"/>
        <w:ind w:left="0"/>
        <w:contextualSpacing/>
        <w:rPr>
          <w:b/>
          <w:color w:val="auto"/>
          <w:sz w:val="22"/>
          <w:szCs w:val="22"/>
        </w:rPr>
      </w:pPr>
    </w:p>
    <w:p w14:paraId="3F47A926" w14:textId="77777777" w:rsidR="00711451" w:rsidRPr="00A117A6" w:rsidRDefault="00711451" w:rsidP="00711451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A117A6">
        <w:rPr>
          <w:b/>
          <w:color w:val="auto"/>
        </w:rPr>
        <w:t xml:space="preserve">Premissa: </w:t>
      </w:r>
    </w:p>
    <w:p w14:paraId="104E3D18" w14:textId="77777777" w:rsidR="00802143" w:rsidRPr="006205FD" w:rsidRDefault="00F557A2" w:rsidP="00F557A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highlight w:val="yellow"/>
        </w:rPr>
      </w:pPr>
      <w:r w:rsidRPr="006205FD">
        <w:rPr>
          <w:highlight w:val="yellow"/>
        </w:rPr>
        <w:t>Esta história deve ser executada quando o usuário acessar no módulo profissional a opção</w:t>
      </w:r>
      <w:r w:rsidR="00802143" w:rsidRPr="006205FD">
        <w:rPr>
          <w:highlight w:val="yellow"/>
        </w:rPr>
        <w:t>:</w:t>
      </w:r>
    </w:p>
    <w:p w14:paraId="74559430" w14:textId="4856A8F0" w:rsidR="00F557A2" w:rsidRPr="006205FD" w:rsidRDefault="00802143" w:rsidP="00802143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highlight w:val="yellow"/>
        </w:rPr>
      </w:pPr>
      <w:r w:rsidRPr="006205FD">
        <w:rPr>
          <w:highlight w:val="yellow"/>
        </w:rPr>
        <w:t>Comissão: “</w:t>
      </w:r>
      <w:r w:rsidR="00F557A2" w:rsidRPr="006205FD">
        <w:rPr>
          <w:highlight w:val="yellow"/>
        </w:rPr>
        <w:t>Menu&gt;&gt;</w:t>
      </w:r>
      <w:r w:rsidRPr="006205FD">
        <w:rPr>
          <w:highlight w:val="yellow"/>
        </w:rPr>
        <w:t>Comissão</w:t>
      </w:r>
      <w:r w:rsidR="00F557A2" w:rsidRPr="006205FD">
        <w:rPr>
          <w:highlight w:val="yellow"/>
        </w:rPr>
        <w:t>&gt;&gt;</w:t>
      </w:r>
      <w:r w:rsidR="009432C0" w:rsidRPr="006205FD">
        <w:rPr>
          <w:color w:val="31849B" w:themeColor="accent5" w:themeShade="BF"/>
          <w:highlight w:val="yellow"/>
        </w:rPr>
        <w:t>Acompanhar</w:t>
      </w:r>
      <w:r w:rsidR="00F557A2" w:rsidRPr="006205FD">
        <w:rPr>
          <w:color w:val="31849B" w:themeColor="accent5" w:themeShade="BF"/>
          <w:highlight w:val="yellow"/>
        </w:rPr>
        <w:t xml:space="preserve"> </w:t>
      </w:r>
      <w:r w:rsidR="006D008F" w:rsidRPr="006205FD">
        <w:rPr>
          <w:color w:val="31849B" w:themeColor="accent5" w:themeShade="BF"/>
          <w:highlight w:val="yellow"/>
        </w:rPr>
        <w:t>Julgamento</w:t>
      </w:r>
    </w:p>
    <w:p w14:paraId="3BCE5800" w14:textId="4E7D5B54" w:rsidR="00802143" w:rsidRPr="00A117A6" w:rsidRDefault="00802143" w:rsidP="00802143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  <w:r w:rsidRPr="006205FD">
        <w:rPr>
          <w:highlight w:val="yellow"/>
        </w:rPr>
        <w:t>Responsável Chapa: “Menu&gt;&gt;Chapa&gt;&gt;</w:t>
      </w:r>
      <w:r w:rsidRPr="006205FD">
        <w:rPr>
          <w:color w:val="31849B" w:themeColor="accent5" w:themeShade="BF"/>
          <w:highlight w:val="yellow"/>
        </w:rPr>
        <w:t>Acompanhar Julgamento</w:t>
      </w:r>
    </w:p>
    <w:p w14:paraId="37E6068B" w14:textId="77777777" w:rsidR="00523D56" w:rsidRPr="00A117A6" w:rsidRDefault="00523D56" w:rsidP="00523D5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24E392C1" w14:textId="562DC8FF" w:rsidR="00AF126B" w:rsidRPr="00A117A6" w:rsidRDefault="00F557A2" w:rsidP="00AE5C8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117A6">
        <w:t xml:space="preserve">O usuário (Profissional) deve estar autenticado no sistema eleitoral e deve ter as permissões </w:t>
      </w:r>
      <w:r w:rsidR="00D8084A" w:rsidRPr="00A117A6">
        <w:t>conforme regras abaixo informadas;</w:t>
      </w:r>
    </w:p>
    <w:p w14:paraId="665F158B" w14:textId="77777777" w:rsidR="00B00B8B" w:rsidRPr="00A117A6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E95C556" w14:textId="77777777" w:rsidR="00523D56" w:rsidRPr="00A117A6" w:rsidRDefault="00523D56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117A6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0" w:name="_Ref12024542"/>
      <w:r w:rsidRPr="00A117A6">
        <w:rPr>
          <w:b/>
        </w:rPr>
        <w:t>Regras Gerais:</w:t>
      </w:r>
      <w:bookmarkEnd w:id="20"/>
    </w:p>
    <w:p w14:paraId="786FFE03" w14:textId="0CDF4B25" w:rsidR="001F20B4" w:rsidRPr="00A117A6" w:rsidRDefault="001F20B4" w:rsidP="001F20B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117A6">
        <w:t xml:space="preserve">Ao acionar o submenu </w:t>
      </w:r>
      <w:r w:rsidRPr="00A117A6">
        <w:rPr>
          <w:color w:val="31849B" w:themeColor="accent5" w:themeShade="BF"/>
        </w:rPr>
        <w:t>Acompanhar Julgamento</w:t>
      </w:r>
      <w:r w:rsidRPr="00A117A6">
        <w:rPr>
          <w:color w:val="000000" w:themeColor="text1"/>
        </w:rPr>
        <w:t>, o sistema deve validar as permissões:</w:t>
      </w:r>
    </w:p>
    <w:p w14:paraId="1D6565A0" w14:textId="6D944FE9" w:rsidR="00674E58" w:rsidRPr="00A117A6" w:rsidRDefault="00417DA2" w:rsidP="00EE715C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 w:rsidRPr="00A117A6">
        <w:rPr>
          <w:color w:val="000000" w:themeColor="text1" w:themeShade="BF"/>
        </w:rPr>
        <w:t xml:space="preserve">Caso seja um </w:t>
      </w:r>
      <w:r w:rsidRPr="00A117A6">
        <w:rPr>
          <w:color w:val="31849B" w:themeColor="accent5" w:themeShade="BF"/>
        </w:rPr>
        <w:t>Conselheiros CEN/BR</w:t>
      </w:r>
      <w:r w:rsidR="00F819EB" w:rsidRPr="00A117A6">
        <w:rPr>
          <w:color w:val="31849B" w:themeColor="accent5" w:themeShade="BF"/>
        </w:rPr>
        <w:t xml:space="preserve"> </w:t>
      </w:r>
      <w:r w:rsidR="00F819EB" w:rsidRPr="00A117A6">
        <w:rPr>
          <w:color w:val="auto"/>
        </w:rPr>
        <w:t>(Comissão Nacional)</w:t>
      </w:r>
      <w:r w:rsidRPr="00A117A6">
        <w:rPr>
          <w:color w:val="000000" w:themeColor="text1" w:themeShade="BF"/>
        </w:rPr>
        <w:t xml:space="preserve">, conforme cadastro </w:t>
      </w:r>
      <w:r w:rsidR="00EE715C" w:rsidRPr="00A117A6">
        <w:rPr>
          <w:color w:val="000000" w:themeColor="text1" w:themeShade="BF"/>
        </w:rPr>
        <w:t xml:space="preserve">de conselheiros </w:t>
      </w:r>
      <w:r w:rsidRPr="00A117A6">
        <w:rPr>
          <w:color w:val="000000" w:themeColor="text1" w:themeShade="BF"/>
        </w:rPr>
        <w:t>nas HST07 e HST08, o sistema deve exibir a interface</w:t>
      </w:r>
      <w:r w:rsidR="00627F94" w:rsidRPr="00A117A6">
        <w:rPr>
          <w:color w:val="000000" w:themeColor="text1" w:themeShade="BF"/>
        </w:rPr>
        <w:t xml:space="preserve"> </w:t>
      </w:r>
      <w:r w:rsidR="00627F94" w:rsidRPr="00A117A6">
        <w:rPr>
          <w:color w:val="31849B" w:themeColor="accent5" w:themeShade="BF"/>
        </w:rPr>
        <w:t>[</w:t>
      </w:r>
      <w:r w:rsidR="00627F94" w:rsidRPr="00A117A6">
        <w:rPr>
          <w:color w:val="31849B" w:themeColor="accent5" w:themeShade="BF"/>
        </w:rPr>
        <w:fldChar w:fldCharType="begin"/>
      </w:r>
      <w:r w:rsidR="00627F94" w:rsidRPr="00A117A6">
        <w:rPr>
          <w:color w:val="31849B" w:themeColor="accent5" w:themeShade="BF"/>
        </w:rPr>
        <w:instrText xml:space="preserve"> REF _Ref24546055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627F94" w:rsidRPr="00A117A6">
        <w:rPr>
          <w:color w:val="31849B" w:themeColor="accent5" w:themeShade="BF"/>
        </w:rPr>
      </w:r>
      <w:r w:rsidR="00627F94" w:rsidRPr="00A117A6">
        <w:rPr>
          <w:color w:val="31849B" w:themeColor="accent5" w:themeShade="BF"/>
        </w:rPr>
        <w:fldChar w:fldCharType="separate"/>
      </w:r>
      <w:r w:rsidR="00627F94" w:rsidRPr="00A117A6">
        <w:rPr>
          <w:color w:val="31849B" w:themeColor="accent5" w:themeShade="BF"/>
        </w:rPr>
        <w:t>P01</w:t>
      </w:r>
      <w:r w:rsidR="00627F94" w:rsidRPr="00A117A6">
        <w:rPr>
          <w:color w:val="31849B" w:themeColor="accent5" w:themeShade="BF"/>
        </w:rPr>
        <w:fldChar w:fldCharType="end"/>
      </w:r>
      <w:r w:rsidR="00627F94" w:rsidRPr="00A117A6">
        <w:rPr>
          <w:color w:val="31849B" w:themeColor="accent5" w:themeShade="BF"/>
        </w:rPr>
        <w:t>]</w:t>
      </w:r>
      <w:r w:rsidRPr="00A117A6">
        <w:rPr>
          <w:color w:val="000000" w:themeColor="text1"/>
        </w:rPr>
        <w:t xml:space="preserve">, aonde os </w:t>
      </w:r>
      <w:r w:rsidR="00382E63" w:rsidRPr="00A117A6">
        <w:rPr>
          <w:color w:val="000000" w:themeColor="text1"/>
        </w:rPr>
        <w:t>C</w:t>
      </w:r>
      <w:r w:rsidRPr="00A117A6">
        <w:rPr>
          <w:color w:val="000000" w:themeColor="text1"/>
        </w:rPr>
        <w:t>onselheiro</w:t>
      </w:r>
      <w:r w:rsidR="00F819EB" w:rsidRPr="00A117A6">
        <w:rPr>
          <w:color w:val="000000" w:themeColor="text1"/>
        </w:rPr>
        <w:t>s</w:t>
      </w:r>
      <w:r w:rsidRPr="00A117A6">
        <w:rPr>
          <w:color w:val="000000" w:themeColor="text1"/>
        </w:rPr>
        <w:t xml:space="preserve"> CEN poder</w:t>
      </w:r>
      <w:r w:rsidR="00382E63" w:rsidRPr="00A117A6">
        <w:rPr>
          <w:color w:val="000000" w:themeColor="text1"/>
        </w:rPr>
        <w:t>á</w:t>
      </w:r>
      <w:r w:rsidRPr="00A117A6">
        <w:rPr>
          <w:color w:val="000000" w:themeColor="text1"/>
        </w:rPr>
        <w:t xml:space="preserve"> visualizar </w:t>
      </w:r>
      <w:r w:rsidR="00674E58" w:rsidRPr="00A117A6">
        <w:rPr>
          <w:color w:val="000000" w:themeColor="text1"/>
        </w:rPr>
        <w:t>T</w:t>
      </w:r>
      <w:r w:rsidR="00382E63" w:rsidRPr="00A117A6">
        <w:rPr>
          <w:color w:val="000000" w:themeColor="text1"/>
        </w:rPr>
        <w:t>ODOS</w:t>
      </w:r>
      <w:r w:rsidR="00674E58" w:rsidRPr="00A117A6">
        <w:rPr>
          <w:color w:val="000000" w:themeColor="text1"/>
        </w:rPr>
        <w:t xml:space="preserve"> os </w:t>
      </w:r>
      <w:r w:rsidR="001F20B4" w:rsidRPr="00A117A6">
        <w:rPr>
          <w:color w:val="000000" w:themeColor="text1"/>
        </w:rPr>
        <w:t>Julgamentos Finais</w:t>
      </w:r>
      <w:r w:rsidR="00EE715C" w:rsidRPr="00A117A6">
        <w:rPr>
          <w:color w:val="000000" w:themeColor="text1"/>
        </w:rPr>
        <w:t>; Eleição</w:t>
      </w:r>
      <w:r w:rsidR="00674E58" w:rsidRPr="00A117A6">
        <w:rPr>
          <w:color w:val="000000" w:themeColor="text1"/>
        </w:rPr>
        <w:t xml:space="preserve"> a qual o ator é um Conselheiro CEN/BR;</w:t>
      </w:r>
      <w:r w:rsidR="00674E58" w:rsidRPr="00A117A6">
        <w:rPr>
          <w:rStyle w:val="Refdenotaderodap"/>
          <w:color w:val="31849B" w:themeColor="accent5" w:themeShade="BF"/>
        </w:rPr>
        <w:footnoteReference w:id="1"/>
      </w:r>
      <w:r w:rsidR="001F20B4" w:rsidRPr="00A117A6">
        <w:rPr>
          <w:color w:val="000000" w:themeColor="text1"/>
        </w:rPr>
        <w:t xml:space="preserve"> com período de vigência aberto.</w:t>
      </w:r>
    </w:p>
    <w:p w14:paraId="4C88972E" w14:textId="77777777" w:rsidR="00FF582E" w:rsidRPr="00A117A6" w:rsidRDefault="00FF582E" w:rsidP="00FF582E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</w:p>
    <w:p w14:paraId="2E23F245" w14:textId="0C6D752D" w:rsidR="00EE715C" w:rsidRPr="00A117A6" w:rsidRDefault="00EE715C" w:rsidP="00EE715C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 w:rsidRPr="00A117A6">
        <w:rPr>
          <w:color w:val="000000" w:themeColor="text1"/>
        </w:rPr>
        <w:t xml:space="preserve">Caso seja um </w:t>
      </w:r>
      <w:r w:rsidRPr="00A117A6">
        <w:rPr>
          <w:color w:val="31849B" w:themeColor="accent5" w:themeShade="BF"/>
        </w:rPr>
        <w:t>Conselheiro CE/UF</w:t>
      </w:r>
      <w:r w:rsidR="00F819EB" w:rsidRPr="00A117A6">
        <w:rPr>
          <w:color w:val="31849B" w:themeColor="accent5" w:themeShade="BF"/>
        </w:rPr>
        <w:t xml:space="preserve"> </w:t>
      </w:r>
      <w:r w:rsidR="00F819EB" w:rsidRPr="00A117A6">
        <w:rPr>
          <w:color w:val="auto"/>
        </w:rPr>
        <w:t>(Comissão Estadual)</w:t>
      </w:r>
      <w:r w:rsidRPr="00A117A6">
        <w:rPr>
          <w:color w:val="auto"/>
        </w:rPr>
        <w:t xml:space="preserve">, </w:t>
      </w:r>
      <w:r w:rsidRPr="00A117A6">
        <w:rPr>
          <w:color w:val="000000" w:themeColor="text1"/>
        </w:rPr>
        <w:t xml:space="preserve">conforme cadastro de conselheiro nas HST07 e HST08, o sistema deve exibir a interface </w:t>
      </w:r>
      <w:r w:rsidRPr="00A117A6">
        <w:rPr>
          <w:color w:val="31849B" w:themeColor="accent5" w:themeShade="BF"/>
        </w:rPr>
        <w:t>[</w:t>
      </w:r>
      <w:r w:rsidR="00627F94" w:rsidRPr="00A117A6">
        <w:rPr>
          <w:color w:val="31849B" w:themeColor="accent5" w:themeShade="BF"/>
        </w:rPr>
        <w:fldChar w:fldCharType="begin"/>
      </w:r>
      <w:r w:rsidR="00627F94" w:rsidRPr="00A117A6">
        <w:rPr>
          <w:color w:val="31849B" w:themeColor="accent5" w:themeShade="BF"/>
        </w:rPr>
        <w:instrText xml:space="preserve"> REF _Ref26104575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627F94" w:rsidRPr="00A117A6">
        <w:rPr>
          <w:color w:val="31849B" w:themeColor="accent5" w:themeShade="BF"/>
        </w:rPr>
      </w:r>
      <w:r w:rsidR="00627F94" w:rsidRPr="00A117A6">
        <w:rPr>
          <w:color w:val="31849B" w:themeColor="accent5" w:themeShade="BF"/>
        </w:rPr>
        <w:fldChar w:fldCharType="separate"/>
      </w:r>
      <w:r w:rsidR="00627F94" w:rsidRPr="00A117A6">
        <w:rPr>
          <w:color w:val="31849B" w:themeColor="accent5" w:themeShade="BF"/>
        </w:rPr>
        <w:t>P02</w:t>
      </w:r>
      <w:r w:rsidR="00627F94"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000000" w:themeColor="text1"/>
        </w:rPr>
        <w:t xml:space="preserve">, aonde os conselheiros CE poderão visualizar APENAS os </w:t>
      </w:r>
      <w:r w:rsidR="001F20B4" w:rsidRPr="00A117A6">
        <w:rPr>
          <w:color w:val="000000" w:themeColor="text1"/>
        </w:rPr>
        <w:t>Julgamentos Finais</w:t>
      </w:r>
      <w:r w:rsidRPr="00A117A6">
        <w:rPr>
          <w:color w:val="000000" w:themeColor="text1"/>
        </w:rPr>
        <w:t xml:space="preserve"> da UF</w:t>
      </w:r>
      <w:r w:rsidR="00F315EB" w:rsidRPr="00A117A6">
        <w:rPr>
          <w:color w:val="000000" w:themeColor="text1"/>
        </w:rPr>
        <w:t xml:space="preserve"> a qual é </w:t>
      </w:r>
      <w:r w:rsidR="008D2244" w:rsidRPr="00A117A6">
        <w:rPr>
          <w:color w:val="000000" w:themeColor="text1"/>
        </w:rPr>
        <w:t>vinculada</w:t>
      </w:r>
      <w:r w:rsidRPr="00A117A6">
        <w:rPr>
          <w:color w:val="000000" w:themeColor="text1"/>
        </w:rPr>
        <w:t>; Eleição a qual o ator é um conselheiro CE/UF;</w:t>
      </w:r>
      <w:r w:rsidR="001F20B4" w:rsidRPr="00A117A6">
        <w:rPr>
          <w:color w:val="000000" w:themeColor="text1"/>
        </w:rPr>
        <w:t xml:space="preserve"> com período de vigência aberto.</w:t>
      </w:r>
    </w:p>
    <w:p w14:paraId="5BBD2A01" w14:textId="77777777" w:rsidR="00FF582E" w:rsidRPr="00A117A6" w:rsidRDefault="00FF582E" w:rsidP="00FF582E">
      <w:pPr>
        <w:pStyle w:val="PargrafodaLista"/>
        <w:rPr>
          <w:color w:val="000000" w:themeColor="text1" w:themeShade="BF"/>
        </w:rPr>
      </w:pPr>
    </w:p>
    <w:p w14:paraId="4B56CB2C" w14:textId="0F7E663E" w:rsidR="00FF582E" w:rsidRPr="00A117A6" w:rsidRDefault="00FF582E" w:rsidP="00FF6958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 w:rsidRPr="00A117A6">
        <w:rPr>
          <w:color w:val="000000" w:themeColor="text1" w:themeShade="BF"/>
        </w:rPr>
        <w:t>O sistema deve validar o CPF do ator logado, e deve exibir a interface da sua UF, com os pedidos de substituição das chapa a qual ele é um membro da Comissão Eleitoral UF;</w:t>
      </w:r>
    </w:p>
    <w:p w14:paraId="51DA6E13" w14:textId="77777777" w:rsidR="001F20B4" w:rsidRPr="00A117A6" w:rsidRDefault="001F20B4" w:rsidP="001F20B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</w:p>
    <w:p w14:paraId="5D195D0A" w14:textId="339BB490" w:rsidR="001F20B4" w:rsidRPr="00A117A6" w:rsidRDefault="001F20B4" w:rsidP="001F20B4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 w:rsidRPr="00A117A6">
        <w:rPr>
          <w:color w:val="000000" w:themeColor="text1"/>
        </w:rPr>
        <w:t xml:space="preserve">Caso seja um </w:t>
      </w:r>
      <w:r w:rsidRPr="00A117A6">
        <w:rPr>
          <w:color w:val="31849B" w:themeColor="accent5" w:themeShade="BF"/>
        </w:rPr>
        <w:t>Responsável pela Chapa</w:t>
      </w:r>
      <w:r w:rsidRPr="00A117A6">
        <w:rPr>
          <w:color w:val="000000" w:themeColor="text1"/>
        </w:rPr>
        <w:t xml:space="preserve">, o sistema deve exibir a interface </w:t>
      </w:r>
      <w:r w:rsidRPr="00A117A6">
        <w:rPr>
          <w:color w:val="31849B" w:themeColor="accent5" w:themeShade="BF"/>
        </w:rPr>
        <w:t>[</w:t>
      </w:r>
      <w:r w:rsidR="00FF582E" w:rsidRPr="00A117A6">
        <w:rPr>
          <w:color w:val="31849B" w:themeColor="accent5" w:themeShade="BF"/>
        </w:rPr>
        <w:fldChar w:fldCharType="begin"/>
      </w:r>
      <w:r w:rsidR="00FF582E" w:rsidRPr="00A117A6">
        <w:rPr>
          <w:color w:val="31849B" w:themeColor="accent5" w:themeShade="BF"/>
        </w:rPr>
        <w:instrText xml:space="preserve"> REF _Ref26169145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FF582E" w:rsidRPr="00A117A6">
        <w:rPr>
          <w:color w:val="31849B" w:themeColor="accent5" w:themeShade="BF"/>
        </w:rPr>
      </w:r>
      <w:r w:rsidR="00FF582E" w:rsidRPr="00A117A6">
        <w:rPr>
          <w:color w:val="31849B" w:themeColor="accent5" w:themeShade="BF"/>
        </w:rPr>
        <w:fldChar w:fldCharType="separate"/>
      </w:r>
      <w:r w:rsidR="00FF582E" w:rsidRPr="00A117A6">
        <w:rPr>
          <w:color w:val="31849B" w:themeColor="accent5" w:themeShade="BF"/>
        </w:rPr>
        <w:t>P04</w:t>
      </w:r>
      <w:r w:rsidR="00FF582E"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000000" w:themeColor="text1"/>
        </w:rPr>
        <w:t xml:space="preserve">, aonde os </w:t>
      </w:r>
      <w:r w:rsidR="00FF582E" w:rsidRPr="00A117A6">
        <w:rPr>
          <w:color w:val="000000" w:themeColor="text1"/>
        </w:rPr>
        <w:t>responsáveis da chapa</w:t>
      </w:r>
      <w:r w:rsidRPr="00A117A6">
        <w:rPr>
          <w:color w:val="000000" w:themeColor="text1"/>
        </w:rPr>
        <w:t xml:space="preserve"> poderão visualizar APENAS os Julgamentos Finais da </w:t>
      </w:r>
      <w:r w:rsidR="00FF582E" w:rsidRPr="00A117A6">
        <w:rPr>
          <w:color w:val="000000" w:themeColor="text1"/>
        </w:rPr>
        <w:t>chapa a qual ele é um dos Responsáveis</w:t>
      </w:r>
      <w:r w:rsidRPr="00A117A6">
        <w:rPr>
          <w:color w:val="000000" w:themeColor="text1"/>
        </w:rPr>
        <w:t xml:space="preserve">; Eleição a qual o ator é um </w:t>
      </w:r>
      <w:r w:rsidR="00FF582E" w:rsidRPr="00A117A6">
        <w:rPr>
          <w:color w:val="000000" w:themeColor="text1"/>
        </w:rPr>
        <w:t>responsável por alguma chapa</w:t>
      </w:r>
      <w:r w:rsidRPr="00A117A6">
        <w:rPr>
          <w:color w:val="000000" w:themeColor="text1"/>
        </w:rPr>
        <w:t>; com período de vigência aberto.</w:t>
      </w:r>
    </w:p>
    <w:p w14:paraId="3F9FF8B5" w14:textId="77777777" w:rsidR="00FF582E" w:rsidRPr="00A117A6" w:rsidRDefault="00FF582E" w:rsidP="00FF582E">
      <w:pPr>
        <w:pStyle w:val="PargrafodaLista"/>
        <w:rPr>
          <w:color w:val="000000" w:themeColor="text1" w:themeShade="BF"/>
        </w:rPr>
      </w:pPr>
    </w:p>
    <w:p w14:paraId="67A62C0C" w14:textId="776AC39D" w:rsidR="00FF582E" w:rsidRPr="00A117A6" w:rsidRDefault="00FF582E" w:rsidP="00FF582E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  <w:r w:rsidRPr="00A117A6">
        <w:rPr>
          <w:color w:val="000000" w:themeColor="text1"/>
        </w:rPr>
        <w:t xml:space="preserve">Caso NÃO tenha Julgamento Final cadastrado para a chapa a qual o ator é um dos responsáveis, o sistema deve exibir a mensagem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_Ref34402841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ME0</w:t>
      </w:r>
      <w:r w:rsidR="00726E36" w:rsidRPr="00A117A6">
        <w:rPr>
          <w:color w:val="31849B" w:themeColor="accent5" w:themeShade="BF"/>
        </w:rPr>
        <w:t>6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000000" w:themeColor="text1"/>
        </w:rPr>
        <w:t>;</w:t>
      </w:r>
    </w:p>
    <w:p w14:paraId="152821A8" w14:textId="77777777" w:rsidR="00FF582E" w:rsidRPr="00A117A6" w:rsidRDefault="00FF582E" w:rsidP="00FF582E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 w:themeShade="BF"/>
        </w:rPr>
      </w:pPr>
    </w:p>
    <w:p w14:paraId="74AB37D5" w14:textId="729719B4" w:rsidR="00523D56" w:rsidRPr="00A117A6" w:rsidRDefault="00523D56" w:rsidP="00523D56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117A6">
        <w:t xml:space="preserve">Ao </w:t>
      </w:r>
      <w:r w:rsidRPr="00A117A6">
        <w:rPr>
          <w:color w:val="000000" w:themeColor="text1" w:themeShade="BF"/>
        </w:rPr>
        <w:t xml:space="preserve">acionar o menu </w:t>
      </w:r>
      <w:r w:rsidRPr="00A117A6">
        <w:rPr>
          <w:color w:val="31849B" w:themeColor="accent5" w:themeShade="BF"/>
        </w:rPr>
        <w:t>Acompanhar Julgamento</w:t>
      </w:r>
      <w:r w:rsidRPr="00A117A6">
        <w:rPr>
          <w:color w:val="000000" w:themeColor="text1" w:themeShade="BF"/>
        </w:rPr>
        <w:t xml:space="preserve">, caso NÃO seja um dos membros da Comissão Eleitoral de nenhuma UF, OU Conselheiro CEN, OU Responsável pela Chapa, o sistema deve exibir mensagem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_Ref24551944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ME04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 xml:space="preserve">] </w:t>
      </w:r>
      <w:r w:rsidRPr="00A117A6">
        <w:rPr>
          <w:color w:val="000000" w:themeColor="text1"/>
        </w:rPr>
        <w:t>ou</w:t>
      </w:r>
      <w:r w:rsidRPr="00A117A6">
        <w:rPr>
          <w:color w:val="31849B" w:themeColor="accent5" w:themeShade="BF"/>
        </w:rPr>
        <w:t xml:space="preserve"> 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_Ref34403013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ME07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 xml:space="preserve">] </w:t>
      </w:r>
      <w:r w:rsidRPr="00A117A6">
        <w:rPr>
          <w:rStyle w:val="Refdenotaderodap"/>
          <w:color w:val="31849B" w:themeColor="accent5" w:themeShade="BF"/>
        </w:rPr>
        <w:footnoteReference w:id="2"/>
      </w:r>
    </w:p>
    <w:p w14:paraId="7889139D" w14:textId="77777777" w:rsidR="00D8084A" w:rsidRPr="00A117A6" w:rsidRDefault="00D8084A" w:rsidP="00D8084A">
      <w:pPr>
        <w:pStyle w:val="PargrafodaLista"/>
        <w:rPr>
          <w:color w:val="000000" w:themeColor="text1"/>
        </w:rPr>
      </w:pPr>
    </w:p>
    <w:p w14:paraId="4479959F" w14:textId="77777777" w:rsidR="00DB3486" w:rsidRPr="00A117A6" w:rsidRDefault="00DB3486" w:rsidP="00DB348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62C3BC55" w14:textId="29C20707" w:rsidR="00627F94" w:rsidRPr="00A117A6" w:rsidRDefault="001922C3" w:rsidP="00DB348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1" w:name="_Ref26105585"/>
      <w:bookmarkStart w:id="22" w:name="_Ref25000604"/>
      <w:r w:rsidRPr="00A117A6">
        <w:rPr>
          <w:b/>
        </w:rPr>
        <w:t>Visualizar quantidade de chapas cadastradas e suas pendências</w:t>
      </w:r>
      <w:r w:rsidR="00627F94" w:rsidRPr="00A117A6">
        <w:t xml:space="preserve"> </w:t>
      </w:r>
      <w:r w:rsidR="00627F94" w:rsidRPr="00A117A6">
        <w:rPr>
          <w:color w:val="31849B" w:themeColor="accent5" w:themeShade="BF"/>
        </w:rPr>
        <w:t>[</w:t>
      </w:r>
      <w:r w:rsidR="00627F94" w:rsidRPr="00A117A6">
        <w:rPr>
          <w:color w:val="31849B" w:themeColor="accent5" w:themeShade="BF"/>
        </w:rPr>
        <w:fldChar w:fldCharType="begin"/>
      </w:r>
      <w:r w:rsidR="00627F94" w:rsidRPr="00A117A6">
        <w:rPr>
          <w:color w:val="31849B" w:themeColor="accent5" w:themeShade="BF"/>
        </w:rPr>
        <w:instrText xml:space="preserve"> REF _Ref24546055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627F94" w:rsidRPr="00A117A6">
        <w:rPr>
          <w:color w:val="31849B" w:themeColor="accent5" w:themeShade="BF"/>
        </w:rPr>
      </w:r>
      <w:r w:rsidR="00627F94" w:rsidRPr="00A117A6">
        <w:rPr>
          <w:color w:val="31849B" w:themeColor="accent5" w:themeShade="BF"/>
        </w:rPr>
        <w:fldChar w:fldCharType="separate"/>
      </w:r>
      <w:r w:rsidR="00627F94" w:rsidRPr="00A117A6">
        <w:rPr>
          <w:color w:val="31849B" w:themeColor="accent5" w:themeShade="BF"/>
        </w:rPr>
        <w:t>P01</w:t>
      </w:r>
      <w:r w:rsidR="00627F94" w:rsidRPr="00A117A6">
        <w:rPr>
          <w:color w:val="31849B" w:themeColor="accent5" w:themeShade="BF"/>
        </w:rPr>
        <w:fldChar w:fldCharType="end"/>
      </w:r>
      <w:r w:rsidR="00627F94" w:rsidRPr="00A117A6">
        <w:rPr>
          <w:color w:val="31849B" w:themeColor="accent5" w:themeShade="BF"/>
        </w:rPr>
        <w:t>]</w:t>
      </w:r>
      <w:bookmarkEnd w:id="21"/>
    </w:p>
    <w:p w14:paraId="2848C3C7" w14:textId="13945C1B" w:rsidR="00C970F2" w:rsidRPr="00A117A6" w:rsidRDefault="003D7DCE" w:rsidP="00C970F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A117A6">
        <w:t>Conforme já informado, o</w:t>
      </w:r>
      <w:r w:rsidR="00C970F2" w:rsidRPr="00A117A6">
        <w:t xml:space="preserve"> sistema deve exibir a interface </w:t>
      </w:r>
      <w:r w:rsidR="00C970F2" w:rsidRPr="00A117A6">
        <w:rPr>
          <w:color w:val="31849B" w:themeColor="accent5" w:themeShade="BF"/>
        </w:rPr>
        <w:t>[</w:t>
      </w:r>
      <w:r w:rsidR="00C970F2" w:rsidRPr="00A117A6">
        <w:rPr>
          <w:color w:val="31849B" w:themeColor="accent5" w:themeShade="BF"/>
        </w:rPr>
        <w:fldChar w:fldCharType="begin"/>
      </w:r>
      <w:r w:rsidR="00C970F2" w:rsidRPr="00A117A6">
        <w:rPr>
          <w:color w:val="31849B" w:themeColor="accent5" w:themeShade="BF"/>
        </w:rPr>
        <w:instrText xml:space="preserve"> REF _Ref24546055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C970F2" w:rsidRPr="00A117A6">
        <w:rPr>
          <w:color w:val="31849B" w:themeColor="accent5" w:themeShade="BF"/>
        </w:rPr>
      </w:r>
      <w:r w:rsidR="00C970F2" w:rsidRPr="00A117A6">
        <w:rPr>
          <w:color w:val="31849B" w:themeColor="accent5" w:themeShade="BF"/>
        </w:rPr>
        <w:fldChar w:fldCharType="separate"/>
      </w:r>
      <w:r w:rsidR="00C970F2" w:rsidRPr="00A117A6">
        <w:rPr>
          <w:color w:val="31849B" w:themeColor="accent5" w:themeShade="BF"/>
        </w:rPr>
        <w:t>P01</w:t>
      </w:r>
      <w:r w:rsidR="00C970F2" w:rsidRPr="00A117A6">
        <w:rPr>
          <w:color w:val="31849B" w:themeColor="accent5" w:themeShade="BF"/>
        </w:rPr>
        <w:fldChar w:fldCharType="end"/>
      </w:r>
      <w:r w:rsidR="00C970F2" w:rsidRPr="00A117A6">
        <w:rPr>
          <w:color w:val="31849B" w:themeColor="accent5" w:themeShade="BF"/>
        </w:rPr>
        <w:t xml:space="preserve">] </w:t>
      </w:r>
      <w:r w:rsidR="00E42DEE" w:rsidRPr="00A117A6">
        <w:rPr>
          <w:color w:val="auto"/>
        </w:rPr>
        <w:t xml:space="preserve">apenas para os </w:t>
      </w:r>
      <w:r w:rsidRPr="00A117A6">
        <w:rPr>
          <w:color w:val="31849B" w:themeColor="accent5" w:themeShade="BF"/>
        </w:rPr>
        <w:t>C</w:t>
      </w:r>
      <w:r w:rsidR="00E42DEE" w:rsidRPr="00A117A6">
        <w:rPr>
          <w:color w:val="31849B" w:themeColor="accent5" w:themeShade="BF"/>
        </w:rPr>
        <w:t>onselheiros CEN/BR</w:t>
      </w:r>
      <w:r w:rsidR="000F1853" w:rsidRPr="00A117A6">
        <w:rPr>
          <w:color w:val="000000" w:themeColor="text1"/>
        </w:rPr>
        <w:t>,</w:t>
      </w:r>
      <w:r w:rsidR="00E42DEE" w:rsidRPr="00A117A6">
        <w:rPr>
          <w:color w:val="000000" w:themeColor="text1"/>
        </w:rPr>
        <w:t xml:space="preserve"> </w:t>
      </w:r>
      <w:r w:rsidR="000F1853" w:rsidRPr="00A117A6">
        <w:rPr>
          <w:color w:val="000000" w:themeColor="text1"/>
        </w:rPr>
        <w:t>c</w:t>
      </w:r>
      <w:r w:rsidR="00C970F2" w:rsidRPr="00A117A6">
        <w:rPr>
          <w:color w:val="000000" w:themeColor="text1"/>
        </w:rPr>
        <w:t xml:space="preserve">om </w:t>
      </w:r>
      <w:r w:rsidR="00C970F2" w:rsidRPr="00A117A6">
        <w:rPr>
          <w:color w:val="auto"/>
        </w:rPr>
        <w:t>as seguintes colunas</w:t>
      </w:r>
      <w:r w:rsidR="00C970F2" w:rsidRPr="00A117A6">
        <w:rPr>
          <w:color w:val="000000" w:themeColor="text1"/>
        </w:rPr>
        <w:t>:</w:t>
      </w:r>
    </w:p>
    <w:p w14:paraId="4E8E21CE" w14:textId="77777777" w:rsidR="008B2790" w:rsidRPr="00A117A6" w:rsidRDefault="008B2790" w:rsidP="005310C6">
      <w:pPr>
        <w:pStyle w:val="PargrafodaLista"/>
        <w:widowControl/>
        <w:numPr>
          <w:ilvl w:val="0"/>
          <w:numId w:val="11"/>
        </w:numPr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A117A6">
        <w:rPr>
          <w:b/>
          <w:color w:val="auto"/>
        </w:rPr>
        <w:t>Estado</w:t>
      </w:r>
      <w:r w:rsidRPr="00A117A6">
        <w:rPr>
          <w:color w:val="auto"/>
        </w:rPr>
        <w:t>: o sistema deve exibir a bandeira da UF + CE/&lt;UF&gt;. O sistema deve validar na HST02, as UF cadastradas para participar da eleição selecionada. E deve exibir apenas essas UFs selecionadas na HST02.</w:t>
      </w:r>
    </w:p>
    <w:p w14:paraId="3DB3C676" w14:textId="77777777" w:rsidR="008B2790" w:rsidRPr="00A117A6" w:rsidRDefault="008B2790" w:rsidP="008B2790">
      <w:pPr>
        <w:pStyle w:val="PargrafodaLista"/>
        <w:rPr>
          <w:color w:val="auto"/>
        </w:rPr>
      </w:pPr>
    </w:p>
    <w:p w14:paraId="34D1628D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117A6">
        <w:rPr>
          <w:color w:val="auto"/>
        </w:rPr>
        <w:t xml:space="preserve">O sistema deve validar também se para eleição selecionada, possuirá eleição para </w:t>
      </w:r>
      <w:r w:rsidRPr="00A117A6">
        <w:rPr>
          <w:b/>
          <w:color w:val="auto"/>
        </w:rPr>
        <w:t>IES</w:t>
      </w:r>
      <w:r w:rsidRPr="00A117A6">
        <w:rPr>
          <w:color w:val="auto"/>
        </w:rPr>
        <w:t>, caso possua o sistema deve exibir o registro das informações do IES, como sendo o último registro da interface, e deve exibir a bandeira do Brasil + IES;</w:t>
      </w:r>
    </w:p>
    <w:p w14:paraId="5FBE9236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2CFC1D66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117A6">
        <w:rPr>
          <w:color w:val="auto"/>
        </w:rPr>
        <w:t xml:space="preserve">O sistema deve exibir apenas um (1) registro consolidado com todas as informações do Brasil, para </w:t>
      </w:r>
      <w:r w:rsidRPr="00A117A6">
        <w:rPr>
          <w:b/>
          <w:color w:val="auto"/>
        </w:rPr>
        <w:t>IES</w:t>
      </w:r>
      <w:r w:rsidRPr="00A117A6">
        <w:rPr>
          <w:color w:val="auto"/>
        </w:rPr>
        <w:t>, ou seja, todas as chapas criadas para IES, devem ser apresentadas no Registro único para IES;</w:t>
      </w:r>
    </w:p>
    <w:p w14:paraId="5F00AE97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3836BD35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117A6">
        <w:rPr>
          <w:color w:val="auto"/>
        </w:rPr>
        <w:t>O sistema deve exibir o card dos registro do IES destacado de cinza:</w:t>
      </w:r>
    </w:p>
    <w:p w14:paraId="270578BE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117A6">
        <w:rPr>
          <w:noProof/>
          <w:color w:val="auto"/>
        </w:rPr>
        <w:drawing>
          <wp:inline distT="0" distB="0" distL="0" distR="0" wp14:anchorId="48DCF616" wp14:editId="5FD97A04">
            <wp:extent cx="5257800" cy="356904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26" cy="3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C660" w14:textId="77777777" w:rsidR="008B2790" w:rsidRPr="00A117A6" w:rsidRDefault="008B2790" w:rsidP="008B2790">
      <w:pPr>
        <w:pStyle w:val="PargrafodaLista"/>
        <w:ind w:left="1134"/>
        <w:rPr>
          <w:color w:val="auto"/>
        </w:rPr>
      </w:pPr>
    </w:p>
    <w:p w14:paraId="4AC810F0" w14:textId="77777777" w:rsidR="008B2790" w:rsidRPr="00A117A6" w:rsidRDefault="008B2790" w:rsidP="005310C6">
      <w:pPr>
        <w:pStyle w:val="PargrafodaLista"/>
        <w:widowControl/>
        <w:numPr>
          <w:ilvl w:val="0"/>
          <w:numId w:val="11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117A6">
        <w:rPr>
          <w:b/>
          <w:color w:val="auto"/>
        </w:rPr>
        <w:t>Quantidade de Chapa</w:t>
      </w:r>
      <w:r w:rsidRPr="00A117A6">
        <w:rPr>
          <w:color w:val="auto"/>
        </w:rPr>
        <w:t>: o sistema de exibir a quantidade de chapa criada para cada UF, caso não tenha nenhuma chapa criada para uma especifica UF, o sistema deve exibir o valor (0) zero; Ou seja, o sistema deve exibir todas as UFs incluídas na HST02, e a medida que for incluídas as chapas o sistema deverá ir atualizando a coluna Quantidade de Chapa;</w:t>
      </w:r>
    </w:p>
    <w:p w14:paraId="783EACA3" w14:textId="77777777" w:rsidR="008B2790" w:rsidRPr="00A117A6" w:rsidRDefault="008B2790" w:rsidP="008B2790">
      <w:pPr>
        <w:pStyle w:val="PargrafodaLista"/>
        <w:rPr>
          <w:color w:val="auto"/>
        </w:rPr>
      </w:pPr>
    </w:p>
    <w:p w14:paraId="1771E72C" w14:textId="77777777" w:rsidR="008B2790" w:rsidRPr="00A117A6" w:rsidRDefault="008B2790" w:rsidP="005310C6">
      <w:pPr>
        <w:pStyle w:val="PargrafodaLista"/>
        <w:widowControl/>
        <w:numPr>
          <w:ilvl w:val="0"/>
          <w:numId w:val="11"/>
        </w:numPr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A117A6">
        <w:rPr>
          <w:b/>
          <w:color w:val="auto"/>
        </w:rPr>
        <w:t>Quantidade de Chapas Com Pendência</w:t>
      </w:r>
      <w:r w:rsidRPr="00A117A6">
        <w:rPr>
          <w:color w:val="auto"/>
        </w:rPr>
        <w:t xml:space="preserve">: o sistema deve validar e exibir a quantidade de chapa que possuem pendência para cada UF. O sistema deve validar na estória HST022 nas Aba Chapa com Pendência e Aba Chapa Concluída;      </w:t>
      </w:r>
    </w:p>
    <w:p w14:paraId="07BE4380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b/>
          <w:u w:val="single"/>
        </w:rPr>
      </w:pPr>
    </w:p>
    <w:p w14:paraId="2930480A" w14:textId="77777777" w:rsidR="008B2790" w:rsidRPr="00A117A6" w:rsidRDefault="008B2790" w:rsidP="005310C6">
      <w:pPr>
        <w:pStyle w:val="PargrafodaLista"/>
        <w:widowControl/>
        <w:numPr>
          <w:ilvl w:val="0"/>
          <w:numId w:val="11"/>
        </w:numPr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A117A6">
        <w:rPr>
          <w:b/>
          <w:color w:val="auto"/>
        </w:rPr>
        <w:t>Quantidade de Chapas Sem Pendência</w:t>
      </w:r>
      <w:r w:rsidRPr="00A117A6">
        <w:rPr>
          <w:color w:val="auto"/>
        </w:rPr>
        <w:t xml:space="preserve">: o sistema deve validar e exibir a quantidade de chapa CONCLUÍDA (sem pendência) para cada UF. O sistema deve validar na estória HST022 nas Abas Chapa com Pendência e Aba Chapa Concluída;      </w:t>
      </w:r>
    </w:p>
    <w:p w14:paraId="3C486680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</w:pPr>
    </w:p>
    <w:p w14:paraId="4090FF30" w14:textId="77777777" w:rsidR="008B2790" w:rsidRPr="00A117A6" w:rsidRDefault="008B2790" w:rsidP="005310C6">
      <w:pPr>
        <w:pStyle w:val="PargrafodaLista"/>
        <w:widowControl/>
        <w:numPr>
          <w:ilvl w:val="0"/>
          <w:numId w:val="11"/>
        </w:numPr>
        <w:autoSpaceDE/>
        <w:adjustRightInd/>
        <w:spacing w:after="200" w:line="276" w:lineRule="auto"/>
        <w:ind w:left="1134"/>
        <w:contextualSpacing/>
      </w:pPr>
      <w:r w:rsidRPr="00A117A6">
        <w:rPr>
          <w:b/>
          <w:color w:val="auto"/>
        </w:rPr>
        <w:t>Ação</w:t>
      </w:r>
      <w:r w:rsidRPr="00A117A6">
        <w:rPr>
          <w:color w:val="auto"/>
        </w:rPr>
        <w:t xml:space="preserve">: o sistema deve exibir o componente </w:t>
      </w:r>
      <w:r w:rsidRPr="00A117A6">
        <w:rPr>
          <w:noProof/>
        </w:rPr>
        <w:drawing>
          <wp:inline distT="0" distB="0" distL="0" distR="0" wp14:anchorId="352AC4FE" wp14:editId="44D4206F">
            <wp:extent cx="38095" cy="190476"/>
            <wp:effectExtent l="0" t="0" r="63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7A6">
        <w:rPr>
          <w:color w:val="auto"/>
        </w:rPr>
        <w:t xml:space="preserve"> , ao aciona-lo o sistema deve exibir a ação </w:t>
      </w:r>
      <w:r w:rsidRPr="00A117A6">
        <w:rPr>
          <w:b/>
          <w:color w:val="auto"/>
        </w:rPr>
        <w:t>Visualizar Chapas</w:t>
      </w:r>
      <w:r w:rsidRPr="00A117A6">
        <w:rPr>
          <w:color w:val="auto"/>
        </w:rPr>
        <w:t>;</w:t>
      </w:r>
    </w:p>
    <w:p w14:paraId="159AA13E" w14:textId="791773DE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</w:pPr>
      <w:r w:rsidRPr="00A117A6">
        <w:rPr>
          <w:color w:val="auto"/>
        </w:rPr>
        <w:t>Ao acionar a opção</w:t>
      </w:r>
      <w:r w:rsidRPr="00A117A6">
        <w:rPr>
          <w:b/>
          <w:color w:val="auto"/>
        </w:rPr>
        <w:t xml:space="preserve"> </w:t>
      </w:r>
      <w:r w:rsidRPr="00A117A6">
        <w:rPr>
          <w:color w:val="31849B" w:themeColor="accent5" w:themeShade="BF"/>
        </w:rPr>
        <w:t>Visualizar Chapas</w:t>
      </w:r>
      <w:r w:rsidRPr="00A117A6">
        <w:rPr>
          <w:b/>
          <w:color w:val="auto"/>
        </w:rPr>
        <w:t xml:space="preserve">, </w:t>
      </w:r>
      <w:r w:rsidRPr="00A117A6">
        <w:rPr>
          <w:color w:val="auto"/>
        </w:rPr>
        <w:t>o sistema deve exibir a interface</w:t>
      </w:r>
      <w:r w:rsidRPr="00A117A6">
        <w:rPr>
          <w:color w:val="31849B" w:themeColor="accent5" w:themeShade="BF"/>
        </w:rPr>
        <w:t xml:space="preserve"> [</w:t>
      </w:r>
      <w:r w:rsidR="006B608E" w:rsidRPr="00A117A6">
        <w:rPr>
          <w:color w:val="31849B" w:themeColor="accent5" w:themeShade="BF"/>
        </w:rPr>
        <w:fldChar w:fldCharType="begin"/>
      </w:r>
      <w:r w:rsidR="006B608E" w:rsidRPr="00A117A6">
        <w:rPr>
          <w:color w:val="31849B" w:themeColor="accent5" w:themeShade="BF"/>
        </w:rPr>
        <w:instrText xml:space="preserve"> REF _Ref26104575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6B608E" w:rsidRPr="00A117A6">
        <w:rPr>
          <w:color w:val="31849B" w:themeColor="accent5" w:themeShade="BF"/>
        </w:rPr>
      </w:r>
      <w:r w:rsidR="006B608E" w:rsidRPr="00A117A6">
        <w:rPr>
          <w:color w:val="31849B" w:themeColor="accent5" w:themeShade="BF"/>
        </w:rPr>
        <w:fldChar w:fldCharType="separate"/>
      </w:r>
      <w:r w:rsidR="006B608E" w:rsidRPr="00A117A6">
        <w:rPr>
          <w:color w:val="31849B" w:themeColor="accent5" w:themeShade="BF"/>
        </w:rPr>
        <w:t>P02</w:t>
      </w:r>
      <w:r w:rsidR="006B608E"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="00C35C3F" w:rsidRPr="00A117A6">
        <w:rPr>
          <w:color w:val="31849B" w:themeColor="accent5" w:themeShade="BF"/>
        </w:rPr>
        <w:t xml:space="preserve"> </w:t>
      </w:r>
      <w:r w:rsidR="00C35C3F" w:rsidRPr="00A117A6">
        <w:rPr>
          <w:color w:val="000000" w:themeColor="text1"/>
        </w:rPr>
        <w:t>ou</w:t>
      </w:r>
      <w:r w:rsidR="00C35C3F" w:rsidRPr="00A117A6">
        <w:rPr>
          <w:color w:val="31849B" w:themeColor="accent5" w:themeShade="BF"/>
        </w:rPr>
        <w:t xml:space="preserve"> [</w:t>
      </w:r>
      <w:r w:rsidR="00C35C3F" w:rsidRPr="00A117A6">
        <w:rPr>
          <w:color w:val="31849B" w:themeColor="accent5" w:themeShade="BF"/>
        </w:rPr>
        <w:fldChar w:fldCharType="begin"/>
      </w:r>
      <w:r w:rsidR="00C35C3F" w:rsidRPr="00A117A6">
        <w:rPr>
          <w:color w:val="31849B" w:themeColor="accent5" w:themeShade="BF"/>
        </w:rPr>
        <w:instrText xml:space="preserve"> REF _Ref34666820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C35C3F" w:rsidRPr="00A117A6">
        <w:rPr>
          <w:color w:val="31849B" w:themeColor="accent5" w:themeShade="BF"/>
        </w:rPr>
      </w:r>
      <w:r w:rsidR="00C35C3F" w:rsidRPr="00A117A6">
        <w:rPr>
          <w:color w:val="31849B" w:themeColor="accent5" w:themeShade="BF"/>
        </w:rPr>
        <w:fldChar w:fldCharType="separate"/>
      </w:r>
      <w:r w:rsidR="00C35C3F" w:rsidRPr="00A117A6">
        <w:rPr>
          <w:color w:val="31849B" w:themeColor="accent5" w:themeShade="BF"/>
        </w:rPr>
        <w:t>P03</w:t>
      </w:r>
      <w:r w:rsidR="00C35C3F" w:rsidRPr="00A117A6">
        <w:rPr>
          <w:color w:val="31849B" w:themeColor="accent5" w:themeShade="BF"/>
        </w:rPr>
        <w:fldChar w:fldCharType="end"/>
      </w:r>
      <w:r w:rsidR="00C35C3F" w:rsidRPr="00A117A6">
        <w:rPr>
          <w:color w:val="31849B" w:themeColor="accent5" w:themeShade="BF"/>
        </w:rPr>
        <w:t>]</w:t>
      </w:r>
      <w:r w:rsidRPr="00A117A6">
        <w:rPr>
          <w:color w:val="auto"/>
        </w:rPr>
        <w:t xml:space="preserve">, com as chapas da UF, </w:t>
      </w:r>
      <w:r w:rsidRPr="00A117A6">
        <w:rPr>
          <w:color w:val="000000" w:themeColor="text1"/>
        </w:rPr>
        <w:t>conforme seleção realizada pelo ator.</w:t>
      </w:r>
    </w:p>
    <w:p w14:paraId="682881F7" w14:textId="77777777" w:rsidR="008B2790" w:rsidRPr="00A117A6" w:rsidRDefault="008B2790" w:rsidP="008B2790">
      <w:pPr>
        <w:pStyle w:val="PargrafodaLista"/>
        <w:rPr>
          <w:position w:val="3"/>
        </w:rPr>
      </w:pPr>
    </w:p>
    <w:p w14:paraId="750ED4A4" w14:textId="77777777" w:rsidR="008B2790" w:rsidRPr="00A117A6" w:rsidRDefault="008B2790" w:rsidP="008B279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A117A6">
        <w:rPr>
          <w:position w:val="3"/>
        </w:rPr>
        <w:t>O sistema deve</w:t>
      </w:r>
      <w:r w:rsidRPr="00A117A6">
        <w:t xml:space="preserve"> calcular a quantidade de chapa cadastradas/confirmadas, ou seja, o somatório da coluna Quantidade de Chapas; E deve exibir este valor abaixo dos registros das chapas</w:t>
      </w:r>
    </w:p>
    <w:p w14:paraId="550097B4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720"/>
        <w:contextualSpacing/>
        <w:rPr>
          <w:color w:val="auto"/>
        </w:rPr>
      </w:pPr>
      <w:r w:rsidRPr="00A117A6">
        <w:rPr>
          <w:noProof/>
          <w:color w:val="auto"/>
        </w:rPr>
        <w:drawing>
          <wp:inline distT="0" distB="0" distL="0" distR="0" wp14:anchorId="18ED2C33" wp14:editId="5DC56D41">
            <wp:extent cx="2553194" cy="5720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794" cy="58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7A6">
        <w:rPr>
          <w:color w:val="auto"/>
        </w:rPr>
        <w:t xml:space="preserve"> </w:t>
      </w:r>
    </w:p>
    <w:p w14:paraId="12C8C59C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720"/>
        <w:contextualSpacing/>
      </w:pPr>
    </w:p>
    <w:p w14:paraId="3B51B6C2" w14:textId="77777777" w:rsidR="008B2790" w:rsidRPr="00A117A6" w:rsidRDefault="008B2790" w:rsidP="008B2790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A117A6">
        <w:rPr>
          <w:position w:val="3"/>
        </w:rPr>
        <w:lastRenderedPageBreak/>
        <w:t xml:space="preserve">Caso </w:t>
      </w:r>
      <w:r w:rsidRPr="00A117A6">
        <w:t xml:space="preserve">uma das UF não tenha nenhuma chapa criada, o sistema deve desabilitar a ação </w:t>
      </w:r>
      <w:r w:rsidRPr="00A117A6">
        <w:rPr>
          <w:b/>
        </w:rPr>
        <w:t>Visualizar Chapa</w:t>
      </w:r>
      <w:r w:rsidRPr="00A117A6">
        <w:t xml:space="preserve"> dessa UF em questão;</w:t>
      </w:r>
    </w:p>
    <w:p w14:paraId="62913A89" w14:textId="77777777" w:rsidR="008B2790" w:rsidRPr="00A117A6" w:rsidRDefault="008B2790" w:rsidP="008B2790">
      <w:pPr>
        <w:pStyle w:val="PargrafodaLista"/>
        <w:widowControl/>
        <w:autoSpaceDE/>
        <w:adjustRightInd/>
        <w:spacing w:after="200" w:line="276" w:lineRule="auto"/>
        <w:ind w:left="574"/>
        <w:contextualSpacing/>
        <w:jc w:val="both"/>
      </w:pPr>
    </w:p>
    <w:p w14:paraId="48B5DE0D" w14:textId="77777777" w:rsidR="00627F94" w:rsidRPr="00A117A6" w:rsidRDefault="00627F94" w:rsidP="00627F94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076DBC2C" w14:textId="13C508EE" w:rsidR="00DB3486" w:rsidRPr="00A117A6" w:rsidRDefault="00591CBD" w:rsidP="00DB348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3" w:name="_Ref26170142"/>
      <w:r w:rsidRPr="00A117A6">
        <w:rPr>
          <w:b/>
        </w:rPr>
        <w:t xml:space="preserve">Visualizar </w:t>
      </w:r>
      <w:r w:rsidR="006B608E" w:rsidRPr="00A117A6">
        <w:rPr>
          <w:b/>
        </w:rPr>
        <w:t>Chapas Criadas para cada UF</w:t>
      </w:r>
      <w:r w:rsidR="00E11197" w:rsidRPr="00A117A6">
        <w:rPr>
          <w:b/>
        </w:rPr>
        <w:t xml:space="preserve"> e IES</w:t>
      </w:r>
      <w:r w:rsidR="00DB3486" w:rsidRPr="00A117A6">
        <w:rPr>
          <w:b/>
        </w:rPr>
        <w:t>:</w:t>
      </w:r>
      <w:r w:rsidR="00443201" w:rsidRPr="00A117A6">
        <w:rPr>
          <w:b/>
        </w:rPr>
        <w:t xml:space="preserve"> </w:t>
      </w:r>
      <w:r w:rsidR="009D01A3" w:rsidRPr="00A117A6">
        <w:rPr>
          <w:color w:val="31849B" w:themeColor="accent5" w:themeShade="BF"/>
        </w:rPr>
        <w:t>[</w:t>
      </w:r>
      <w:r w:rsidR="006B608E" w:rsidRPr="00A117A6">
        <w:rPr>
          <w:color w:val="31849B" w:themeColor="accent5" w:themeShade="BF"/>
        </w:rPr>
        <w:fldChar w:fldCharType="begin"/>
      </w:r>
      <w:r w:rsidR="006B608E" w:rsidRPr="00A117A6">
        <w:rPr>
          <w:color w:val="31849B" w:themeColor="accent5" w:themeShade="BF"/>
        </w:rPr>
        <w:instrText xml:space="preserve"> REF _Ref26104575 \r \h </w:instrText>
      </w:r>
      <w:r w:rsidR="00FC3FB0" w:rsidRPr="00A117A6">
        <w:rPr>
          <w:color w:val="31849B" w:themeColor="accent5" w:themeShade="BF"/>
        </w:rPr>
        <w:instrText xml:space="preserve"> \* MERGEFORMAT </w:instrText>
      </w:r>
      <w:r w:rsidR="006B608E" w:rsidRPr="00A117A6">
        <w:rPr>
          <w:color w:val="31849B" w:themeColor="accent5" w:themeShade="BF"/>
        </w:rPr>
      </w:r>
      <w:r w:rsidR="006B608E" w:rsidRPr="00A117A6">
        <w:rPr>
          <w:color w:val="31849B" w:themeColor="accent5" w:themeShade="BF"/>
        </w:rPr>
        <w:fldChar w:fldCharType="separate"/>
      </w:r>
      <w:r w:rsidR="006B608E" w:rsidRPr="00A117A6">
        <w:rPr>
          <w:color w:val="31849B" w:themeColor="accent5" w:themeShade="BF"/>
        </w:rPr>
        <w:t>P02</w:t>
      </w:r>
      <w:r w:rsidR="006B608E" w:rsidRPr="00A117A6">
        <w:rPr>
          <w:color w:val="31849B" w:themeColor="accent5" w:themeShade="BF"/>
        </w:rPr>
        <w:fldChar w:fldCharType="end"/>
      </w:r>
      <w:r w:rsidR="009D01A3" w:rsidRPr="00A117A6">
        <w:rPr>
          <w:color w:val="31849B" w:themeColor="accent5" w:themeShade="BF"/>
        </w:rPr>
        <w:t>]</w:t>
      </w:r>
      <w:bookmarkEnd w:id="22"/>
      <w:bookmarkEnd w:id="23"/>
      <w:r w:rsidR="00E11197" w:rsidRPr="00A117A6">
        <w:rPr>
          <w:color w:val="31849B" w:themeColor="accent5" w:themeShade="BF"/>
        </w:rPr>
        <w:t xml:space="preserve"> [</w:t>
      </w:r>
      <w:r w:rsidR="00E11197" w:rsidRPr="00A117A6">
        <w:rPr>
          <w:color w:val="31849B" w:themeColor="accent5" w:themeShade="BF"/>
        </w:rPr>
        <w:fldChar w:fldCharType="begin"/>
      </w:r>
      <w:r w:rsidR="00E11197" w:rsidRPr="00A117A6">
        <w:rPr>
          <w:color w:val="31849B" w:themeColor="accent5" w:themeShade="BF"/>
        </w:rPr>
        <w:instrText xml:space="preserve"> REF _Ref34666820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E11197" w:rsidRPr="00A117A6">
        <w:rPr>
          <w:color w:val="31849B" w:themeColor="accent5" w:themeShade="BF"/>
        </w:rPr>
      </w:r>
      <w:r w:rsidR="00E11197" w:rsidRPr="00A117A6">
        <w:rPr>
          <w:color w:val="31849B" w:themeColor="accent5" w:themeShade="BF"/>
        </w:rPr>
        <w:fldChar w:fldCharType="separate"/>
      </w:r>
      <w:r w:rsidR="00E11197" w:rsidRPr="00A117A6">
        <w:rPr>
          <w:color w:val="31849B" w:themeColor="accent5" w:themeShade="BF"/>
        </w:rPr>
        <w:t>P03</w:t>
      </w:r>
      <w:r w:rsidR="00E11197" w:rsidRPr="00A117A6">
        <w:rPr>
          <w:color w:val="31849B" w:themeColor="accent5" w:themeShade="BF"/>
        </w:rPr>
        <w:fldChar w:fldCharType="end"/>
      </w:r>
      <w:r w:rsidR="00E11197" w:rsidRPr="00A117A6">
        <w:rPr>
          <w:color w:val="31849B" w:themeColor="accent5" w:themeShade="BF"/>
        </w:rPr>
        <w:t>]</w:t>
      </w:r>
    </w:p>
    <w:p w14:paraId="1486FE46" w14:textId="01436E24" w:rsidR="006B608E" w:rsidRPr="00A117A6" w:rsidRDefault="006B608E" w:rsidP="006B608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position w:val="3"/>
        </w:rPr>
      </w:pPr>
      <w:r w:rsidRPr="00A117A6">
        <w:rPr>
          <w:position w:val="3"/>
        </w:rPr>
        <w:t xml:space="preserve">A interface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_Ref26104575 \r \h </w:instrText>
      </w:r>
      <w:r w:rsidR="00FC3FB0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P02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auto"/>
        </w:rPr>
        <w:t>, deve ser exibida quando o conselheiro CEN/BR acionar a ação “</w:t>
      </w:r>
      <w:r w:rsidRPr="00A117A6">
        <w:rPr>
          <w:color w:val="31849B" w:themeColor="accent5" w:themeShade="BF"/>
        </w:rPr>
        <w:t>Visualizar Chapa</w:t>
      </w:r>
      <w:r w:rsidRPr="00A117A6">
        <w:rPr>
          <w:color w:val="auto"/>
        </w:rPr>
        <w:t xml:space="preserve">” na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_Ref24546055 \r \h </w:instrText>
      </w:r>
      <w:r w:rsidR="00FC3FB0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P01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="008D2244" w:rsidRPr="00A117A6">
        <w:rPr>
          <w:color w:val="31849B" w:themeColor="accent5" w:themeShade="BF"/>
        </w:rPr>
        <w:t>;</w:t>
      </w:r>
      <w:r w:rsidRPr="00A117A6">
        <w:rPr>
          <w:color w:val="auto"/>
        </w:rPr>
        <w:t xml:space="preserve"> OU quando o conselheiro CE/UF acionar a submenu “</w:t>
      </w:r>
      <w:r w:rsidRPr="00A117A6">
        <w:rPr>
          <w:color w:val="31849B" w:themeColor="accent5" w:themeShade="BF"/>
        </w:rPr>
        <w:t>Acompanhar Julgamento</w:t>
      </w:r>
      <w:r w:rsidRPr="00A117A6">
        <w:rPr>
          <w:color w:val="auto"/>
        </w:rPr>
        <w:t xml:space="preserve">”, conforme descrito na regra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_Ref12024542 \r \h </w:instrText>
      </w:r>
      <w:r w:rsidR="00FC3FB0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2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auto"/>
        </w:rPr>
        <w:t>;</w:t>
      </w:r>
    </w:p>
    <w:p w14:paraId="75370209" w14:textId="77777777" w:rsidR="006B608E" w:rsidRPr="00A117A6" w:rsidRDefault="006B608E" w:rsidP="006B608E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position w:val="3"/>
        </w:rPr>
      </w:pPr>
    </w:p>
    <w:p w14:paraId="2919B33E" w14:textId="34D20B54" w:rsidR="008D2244" w:rsidRPr="00A117A6" w:rsidRDefault="008D2244" w:rsidP="006B608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position w:val="3"/>
        </w:rPr>
        <w:t xml:space="preserve">O sistema deve exibir a interface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_Ref26104575 \r \h </w:instrText>
      </w:r>
      <w:r w:rsidR="00FC3FB0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P02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auto"/>
        </w:rPr>
        <w:t>, conforme informações descritas na HST078 regra [5];</w:t>
      </w:r>
      <w:r w:rsidR="00E11197" w:rsidRPr="00A117A6">
        <w:rPr>
          <w:color w:val="auto"/>
        </w:rPr>
        <w:t xml:space="preserve"> Com exceção da coluna</w:t>
      </w:r>
      <w:r w:rsidR="0052645A" w:rsidRPr="00A117A6">
        <w:rPr>
          <w:color w:val="auto"/>
        </w:rPr>
        <w:t xml:space="preserve"> </w:t>
      </w:r>
      <w:r w:rsidR="00E11197" w:rsidRPr="00A117A6">
        <w:rPr>
          <w:color w:val="31849B" w:themeColor="accent5" w:themeShade="BF"/>
        </w:rPr>
        <w:t>Ação</w:t>
      </w:r>
      <w:r w:rsidR="00E11197" w:rsidRPr="00A117A6">
        <w:rPr>
          <w:color w:val="auto"/>
        </w:rPr>
        <w:t>, a qual o sistema deve seguir as informações abaixo;</w:t>
      </w:r>
    </w:p>
    <w:p w14:paraId="441330DF" w14:textId="77777777" w:rsidR="00C225F6" w:rsidRPr="00A117A6" w:rsidRDefault="00C225F6" w:rsidP="00C225F6">
      <w:pPr>
        <w:pStyle w:val="PargrafodaLista"/>
        <w:rPr>
          <w:color w:val="auto"/>
          <w:position w:val="3"/>
        </w:rPr>
      </w:pPr>
    </w:p>
    <w:p w14:paraId="66DDA635" w14:textId="08F460EA" w:rsidR="00E11197" w:rsidRPr="00A117A6" w:rsidRDefault="00E11197" w:rsidP="006B608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31849B" w:themeColor="accent5" w:themeShade="BF"/>
          <w:position w:val="3"/>
        </w:rPr>
        <w:t>Ação</w:t>
      </w:r>
      <w:r w:rsidRPr="00A117A6">
        <w:rPr>
          <w:color w:val="auto"/>
          <w:position w:val="3"/>
        </w:rPr>
        <w:t xml:space="preserve">: </w:t>
      </w:r>
      <w:r w:rsidRPr="00A117A6">
        <w:rPr>
          <w:color w:val="auto"/>
        </w:rPr>
        <w:t>Ao acionar o componente</w:t>
      </w:r>
      <w:r w:rsidRPr="00A117A6">
        <w:rPr>
          <w:noProof/>
        </w:rPr>
        <w:drawing>
          <wp:inline distT="0" distB="0" distL="0" distR="0" wp14:anchorId="02170EB7" wp14:editId="499C4624">
            <wp:extent cx="38095" cy="190476"/>
            <wp:effectExtent l="0" t="0" r="635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7A6">
        <w:rPr>
          <w:color w:val="auto"/>
        </w:rPr>
        <w:t xml:space="preserve">, </w:t>
      </w:r>
      <w:r w:rsidRPr="00A117A6">
        <w:t>o sistema deve exibir a ação “</w:t>
      </w:r>
      <w:r w:rsidRPr="00A117A6">
        <w:rPr>
          <w:color w:val="31849B" w:themeColor="accent5" w:themeShade="BF"/>
        </w:rPr>
        <w:t>Visualizar Chapa</w:t>
      </w:r>
      <w:r w:rsidRPr="00A117A6">
        <w:t xml:space="preserve">”; Ao acionar a opção, o sistema deve exibir a interface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_Ref26169145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P04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 xml:space="preserve">] </w:t>
      </w:r>
      <w:r w:rsidRPr="00A117A6">
        <w:t>com o detalhamento da chapa selecionada pelo ator</w:t>
      </w:r>
      <w:r w:rsidR="00C225F6" w:rsidRPr="00A117A6">
        <w:t>; (Chapa UF ou IES);</w:t>
      </w:r>
    </w:p>
    <w:p w14:paraId="2C1F897A" w14:textId="77777777" w:rsidR="00C31800" w:rsidRPr="00A117A6" w:rsidRDefault="00C31800" w:rsidP="00C31800">
      <w:pPr>
        <w:pStyle w:val="PargrafodaLista"/>
        <w:rPr>
          <w:color w:val="auto"/>
          <w:position w:val="3"/>
        </w:rPr>
      </w:pPr>
    </w:p>
    <w:p w14:paraId="2FAD72F2" w14:textId="46A156C9" w:rsidR="00C31800" w:rsidRPr="00A117A6" w:rsidRDefault="00C31800" w:rsidP="006B608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>Apenas Conselheiros CEN/BR podem visualizar as informações dos julgamentos Finais para as chapas IES;</w:t>
      </w:r>
    </w:p>
    <w:p w14:paraId="59FE26A4" w14:textId="3E9E2445" w:rsidR="008D2244" w:rsidRPr="00A117A6" w:rsidRDefault="008D2244" w:rsidP="008D2244">
      <w:pPr>
        <w:pStyle w:val="PargrafodaLista"/>
        <w:rPr>
          <w:position w:val="3"/>
        </w:rPr>
      </w:pPr>
    </w:p>
    <w:p w14:paraId="497F4447" w14:textId="77777777" w:rsidR="006B608E" w:rsidRPr="00A117A6" w:rsidRDefault="006B608E" w:rsidP="006B608E">
      <w:pPr>
        <w:pStyle w:val="PargrafodaLista"/>
        <w:rPr>
          <w:position w:val="3"/>
        </w:rPr>
      </w:pPr>
    </w:p>
    <w:p w14:paraId="09893664" w14:textId="2236AB4E" w:rsidR="004F770B" w:rsidRPr="00A117A6" w:rsidRDefault="00770772" w:rsidP="00326FF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bookmarkStart w:id="24" w:name="_Ref25001067"/>
      <w:bookmarkStart w:id="25" w:name="_Ref15569690"/>
      <w:r w:rsidRPr="00A117A6">
        <w:rPr>
          <w:b/>
        </w:rPr>
        <w:t xml:space="preserve">Visualizar o </w:t>
      </w:r>
      <w:r w:rsidR="00E11197" w:rsidRPr="00A117A6">
        <w:rPr>
          <w:b/>
        </w:rPr>
        <w:t>Detalhamento da Chapa</w:t>
      </w:r>
      <w:r w:rsidR="004F770B" w:rsidRPr="00A117A6">
        <w:rPr>
          <w:b/>
        </w:rPr>
        <w:t xml:space="preserve"> </w:t>
      </w:r>
      <w:r w:rsidR="004F770B" w:rsidRPr="00A117A6">
        <w:rPr>
          <w:color w:val="31849B" w:themeColor="accent5" w:themeShade="BF"/>
        </w:rPr>
        <w:t>[</w:t>
      </w:r>
      <w:r w:rsidR="00A96CAA" w:rsidRPr="00A117A6">
        <w:rPr>
          <w:color w:val="31849B" w:themeColor="accent5" w:themeShade="BF"/>
        </w:rPr>
        <w:fldChar w:fldCharType="begin"/>
      </w:r>
      <w:r w:rsidR="00A96CAA" w:rsidRPr="00A117A6">
        <w:rPr>
          <w:color w:val="31849B" w:themeColor="accent5" w:themeShade="BF"/>
        </w:rPr>
        <w:instrText xml:space="preserve"> REF _Ref26169145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A96CAA" w:rsidRPr="00A117A6">
        <w:rPr>
          <w:color w:val="31849B" w:themeColor="accent5" w:themeShade="BF"/>
        </w:rPr>
      </w:r>
      <w:r w:rsidR="00A96CAA" w:rsidRPr="00A117A6">
        <w:rPr>
          <w:color w:val="31849B" w:themeColor="accent5" w:themeShade="BF"/>
        </w:rPr>
        <w:fldChar w:fldCharType="separate"/>
      </w:r>
      <w:r w:rsidR="00A96CAA" w:rsidRPr="00A117A6">
        <w:rPr>
          <w:color w:val="31849B" w:themeColor="accent5" w:themeShade="BF"/>
        </w:rPr>
        <w:t>P04</w:t>
      </w:r>
      <w:r w:rsidR="00A96CAA" w:rsidRPr="00A117A6">
        <w:rPr>
          <w:color w:val="31849B" w:themeColor="accent5" w:themeShade="BF"/>
        </w:rPr>
        <w:fldChar w:fldCharType="end"/>
      </w:r>
      <w:r w:rsidR="004F770B" w:rsidRPr="00A117A6">
        <w:rPr>
          <w:color w:val="31849B" w:themeColor="accent5" w:themeShade="BF"/>
        </w:rPr>
        <w:t>]</w:t>
      </w:r>
    </w:p>
    <w:p w14:paraId="26C8FCF4" w14:textId="26568EF4" w:rsidR="00E11197" w:rsidRPr="00A117A6" w:rsidRDefault="00770772" w:rsidP="00E1119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 xml:space="preserve">O sistema </w:t>
      </w:r>
      <w:r w:rsidRPr="00A117A6">
        <w:rPr>
          <w:position w:val="3"/>
        </w:rPr>
        <w:t xml:space="preserve">deve exibir a Aba </w:t>
      </w:r>
      <w:r w:rsidRPr="00A117A6">
        <w:rPr>
          <w:color w:val="31849B" w:themeColor="accent5" w:themeShade="BF"/>
          <w:position w:val="3"/>
        </w:rPr>
        <w:t xml:space="preserve">Acompanhar Chapa </w:t>
      </w:r>
      <w:r w:rsidRPr="00A117A6">
        <w:rPr>
          <w:color w:val="31849B" w:themeColor="accent5" w:themeShade="BF"/>
        </w:rPr>
        <w:t>[</w:t>
      </w:r>
      <w:r w:rsidR="00A96CAA" w:rsidRPr="00A117A6">
        <w:rPr>
          <w:color w:val="31849B" w:themeColor="accent5" w:themeShade="BF"/>
        </w:rPr>
        <w:fldChar w:fldCharType="begin"/>
      </w:r>
      <w:r w:rsidR="00A96CAA" w:rsidRPr="00A117A6">
        <w:rPr>
          <w:color w:val="31849B" w:themeColor="accent5" w:themeShade="BF"/>
        </w:rPr>
        <w:instrText xml:space="preserve"> REF _Ref26169145 \r \h </w:instrText>
      </w:r>
      <w:r w:rsidR="00A117A6">
        <w:rPr>
          <w:color w:val="31849B" w:themeColor="accent5" w:themeShade="BF"/>
        </w:rPr>
        <w:instrText xml:space="preserve"> \* MERGEFORMAT </w:instrText>
      </w:r>
      <w:r w:rsidR="00A96CAA" w:rsidRPr="00A117A6">
        <w:rPr>
          <w:color w:val="31849B" w:themeColor="accent5" w:themeShade="BF"/>
        </w:rPr>
      </w:r>
      <w:r w:rsidR="00A96CAA" w:rsidRPr="00A117A6">
        <w:rPr>
          <w:color w:val="31849B" w:themeColor="accent5" w:themeShade="BF"/>
        </w:rPr>
        <w:fldChar w:fldCharType="separate"/>
      </w:r>
      <w:r w:rsidR="00A96CAA" w:rsidRPr="00A117A6">
        <w:rPr>
          <w:color w:val="31849B" w:themeColor="accent5" w:themeShade="BF"/>
        </w:rPr>
        <w:t>P04</w:t>
      </w:r>
      <w:r w:rsidR="00A96CAA"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auto"/>
        </w:rPr>
        <w:t xml:space="preserve">, com as informações da chapa selecionada pelo ator. O sistema deve exibir as informações conforme descritas nas HST022; Porém não deve exibir a coluna </w:t>
      </w:r>
      <w:r w:rsidRPr="00A117A6">
        <w:rPr>
          <w:color w:val="31849B" w:themeColor="accent5" w:themeShade="BF"/>
        </w:rPr>
        <w:t>Ações</w:t>
      </w:r>
      <w:r w:rsidRPr="00A117A6">
        <w:rPr>
          <w:color w:val="auto"/>
        </w:rPr>
        <w:t>;</w:t>
      </w:r>
    </w:p>
    <w:p w14:paraId="121C51FA" w14:textId="77777777" w:rsidR="00770772" w:rsidRPr="00A117A6" w:rsidRDefault="00770772" w:rsidP="00770772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</w:p>
    <w:p w14:paraId="3E9F90F1" w14:textId="366DA815" w:rsidR="00770772" w:rsidRPr="00A117A6" w:rsidRDefault="00770772" w:rsidP="00E1119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</w:rPr>
        <w:t xml:space="preserve">Nessa </w:t>
      </w:r>
      <w:r w:rsidRPr="00A117A6">
        <w:t xml:space="preserve">fase, os campos </w:t>
      </w:r>
      <w:r w:rsidR="00A96CAA" w:rsidRPr="00A117A6">
        <w:t xml:space="preserve">da chapa </w:t>
      </w:r>
      <w:r w:rsidRPr="00A117A6">
        <w:t>devem ser exibidos desabilitados para edição;</w:t>
      </w:r>
    </w:p>
    <w:p w14:paraId="7CE6C689" w14:textId="77777777" w:rsidR="00770772" w:rsidRPr="00A117A6" w:rsidRDefault="00770772" w:rsidP="00770772">
      <w:pPr>
        <w:pStyle w:val="PargrafodaLista"/>
        <w:rPr>
          <w:color w:val="auto"/>
          <w:position w:val="3"/>
        </w:rPr>
      </w:pPr>
    </w:p>
    <w:p w14:paraId="638192BA" w14:textId="1A221CED" w:rsidR="00770772" w:rsidRPr="00A117A6" w:rsidRDefault="00770772" w:rsidP="00E1119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>Para o</w:t>
      </w:r>
      <w:r w:rsidR="007A50DB" w:rsidRPr="00A117A6">
        <w:rPr>
          <w:color w:val="auto"/>
          <w:position w:val="3"/>
        </w:rPr>
        <w:t xml:space="preserve"> modulo </w:t>
      </w:r>
      <w:r w:rsidRPr="00A117A6">
        <w:rPr>
          <w:color w:val="auto"/>
          <w:position w:val="3"/>
        </w:rPr>
        <w:t>profissiona</w:t>
      </w:r>
      <w:r w:rsidR="007A50DB" w:rsidRPr="00A117A6">
        <w:rPr>
          <w:color w:val="auto"/>
          <w:position w:val="3"/>
        </w:rPr>
        <w:t>l,</w:t>
      </w:r>
      <w:r w:rsidRPr="00A117A6">
        <w:rPr>
          <w:color w:val="auto"/>
          <w:position w:val="3"/>
        </w:rPr>
        <w:t xml:space="preserve"> o sistema </w:t>
      </w:r>
      <w:r w:rsidRPr="00A117A6">
        <w:rPr>
          <w:b/>
          <w:color w:val="auto"/>
          <w:position w:val="3"/>
        </w:rPr>
        <w:t>NÃO</w:t>
      </w:r>
      <w:r w:rsidRPr="00A117A6">
        <w:rPr>
          <w:color w:val="auto"/>
          <w:position w:val="3"/>
        </w:rPr>
        <w:t xml:space="preserve"> deve exibir os botões de Julgamento </w:t>
      </w:r>
      <w:r w:rsidRPr="00A117A6">
        <w:rPr>
          <w:noProof/>
        </w:rPr>
        <w:drawing>
          <wp:inline distT="0" distB="0" distL="0" distR="0" wp14:anchorId="1C197109" wp14:editId="1712315A">
            <wp:extent cx="929775" cy="109178"/>
            <wp:effectExtent l="0" t="0" r="381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56776" cy="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2B57" w14:textId="77777777" w:rsidR="00F61021" w:rsidRPr="00A117A6" w:rsidRDefault="00F61021" w:rsidP="00F61021">
      <w:pPr>
        <w:pStyle w:val="PargrafodaLista"/>
        <w:rPr>
          <w:color w:val="auto"/>
          <w:position w:val="3"/>
        </w:rPr>
      </w:pPr>
    </w:p>
    <w:p w14:paraId="3CA39547" w14:textId="77777777" w:rsidR="00F61021" w:rsidRPr="00A117A6" w:rsidRDefault="00F61021" w:rsidP="00E11197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 xml:space="preserve">O sistema deve exibir no topo esquerdo da interface a informação: </w:t>
      </w:r>
    </w:p>
    <w:p w14:paraId="7543C0B6" w14:textId="11396430" w:rsidR="00F61021" w:rsidRPr="00A117A6" w:rsidRDefault="00F61021" w:rsidP="00F6102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  <w:r w:rsidRPr="00A117A6">
        <w:rPr>
          <w:b/>
          <w:color w:val="auto"/>
          <w:position w:val="3"/>
        </w:rPr>
        <w:t>UF:</w:t>
      </w:r>
      <w:r w:rsidRPr="00A117A6">
        <w:rPr>
          <w:color w:val="auto"/>
          <w:position w:val="3"/>
        </w:rPr>
        <w:t xml:space="preserve"> &lt;UF da chapa em questão&gt;</w:t>
      </w:r>
    </w:p>
    <w:p w14:paraId="511FB886" w14:textId="72FDE4A4" w:rsidR="00F61021" w:rsidRPr="00A117A6" w:rsidRDefault="00F61021" w:rsidP="00F6102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  <w:r w:rsidRPr="00A117A6">
        <w:rPr>
          <w:b/>
          <w:color w:val="auto"/>
          <w:position w:val="3"/>
        </w:rPr>
        <w:t>Nº da Chapa:</w:t>
      </w:r>
      <w:r w:rsidRPr="00A117A6">
        <w:rPr>
          <w:color w:val="auto"/>
          <w:position w:val="3"/>
        </w:rPr>
        <w:t>&lt; número da chapa conforme sorteio&gt;</w:t>
      </w:r>
    </w:p>
    <w:p w14:paraId="3117E5F7" w14:textId="77777777" w:rsidR="003C4305" w:rsidRPr="00A117A6" w:rsidRDefault="003C4305" w:rsidP="004F770B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526E7C01" w14:textId="77777777" w:rsidR="009B3A50" w:rsidRPr="00A117A6" w:rsidRDefault="009B3A50" w:rsidP="004F770B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6EFBED5C" w14:textId="0555E949" w:rsidR="003B3A79" w:rsidRPr="00A117A6" w:rsidRDefault="00770772" w:rsidP="00326FF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A117A6">
        <w:rPr>
          <w:b/>
        </w:rPr>
        <w:t>Visualizar o Julgamento Final</w:t>
      </w:r>
      <w:r w:rsidR="00B3537D" w:rsidRPr="00A117A6">
        <w:rPr>
          <w:b/>
        </w:rPr>
        <w:t xml:space="preserve"> </w:t>
      </w:r>
      <w:r w:rsidR="00B3537D"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_Ref34667602 \r \h </w:instrText>
      </w:r>
      <w:r w:rsidR="00FE7A97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P05</w:t>
      </w:r>
      <w:r w:rsidRPr="00A117A6">
        <w:rPr>
          <w:color w:val="31849B" w:themeColor="accent5" w:themeShade="BF"/>
        </w:rPr>
        <w:fldChar w:fldCharType="end"/>
      </w:r>
      <w:r w:rsidR="00B3537D" w:rsidRPr="00A117A6">
        <w:rPr>
          <w:color w:val="31849B" w:themeColor="accent5" w:themeShade="BF"/>
        </w:rPr>
        <w:t>]</w:t>
      </w:r>
      <w:bookmarkEnd w:id="24"/>
      <w:r w:rsidRPr="00A117A6">
        <w:rPr>
          <w:color w:val="31849B" w:themeColor="accent5" w:themeShade="BF"/>
        </w:rPr>
        <w:t xml:space="preserve"> 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_Ref34667633 \r \h </w:instrText>
      </w:r>
      <w:r w:rsidR="00FE7A97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P06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</w:p>
    <w:p w14:paraId="6482AB54" w14:textId="3EE944D5" w:rsidR="00B2125A" w:rsidRPr="00A117A6" w:rsidRDefault="00B2125A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</w:rPr>
        <w:t>O sistema deve validar quando o Julgamento Final da chapa em questão for concluído com sucesso</w:t>
      </w:r>
      <w:r w:rsidRPr="00A117A6">
        <w:t>;</w:t>
      </w:r>
    </w:p>
    <w:p w14:paraId="269F0FE4" w14:textId="77777777" w:rsidR="00BF0097" w:rsidRPr="00A117A6" w:rsidRDefault="00BF0097" w:rsidP="00BF0097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</w:p>
    <w:p w14:paraId="56281300" w14:textId="5CCB8C42" w:rsidR="00B2125A" w:rsidRPr="00A117A6" w:rsidRDefault="00B2125A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</w:rPr>
        <w:t>Ao ser concluído</w:t>
      </w:r>
      <w:r w:rsidR="00A96CAA" w:rsidRPr="00A117A6">
        <w:rPr>
          <w:color w:val="auto"/>
        </w:rPr>
        <w:t xml:space="preserve"> na HST078</w:t>
      </w:r>
      <w:r w:rsidRPr="00A117A6">
        <w:rPr>
          <w:color w:val="auto"/>
        </w:rPr>
        <w:t>, o sistema deve exibir a Aba Julgamento 1ª Instância</w:t>
      </w:r>
      <w:r w:rsidR="00BF0097" w:rsidRPr="00A117A6">
        <w:rPr>
          <w:color w:val="auto"/>
        </w:rPr>
        <w:t xml:space="preserve">, com as informações que os assessores CEN/BR e CE/UF </w:t>
      </w:r>
      <w:r w:rsidR="007A50DB" w:rsidRPr="00A117A6">
        <w:rPr>
          <w:color w:val="auto"/>
        </w:rPr>
        <w:t>incluíram</w:t>
      </w:r>
      <w:r w:rsidR="00BF0097" w:rsidRPr="00A117A6">
        <w:rPr>
          <w:color w:val="auto"/>
        </w:rPr>
        <w:t xml:space="preserve"> na HST078;</w:t>
      </w:r>
      <w:r w:rsidR="007A50DB" w:rsidRPr="00A117A6">
        <w:rPr>
          <w:color w:val="auto"/>
        </w:rPr>
        <w:t xml:space="preserve"> tanto para os julgamentos Deferido como Indeferidos;</w:t>
      </w:r>
      <w:r w:rsidR="00826653" w:rsidRPr="00A117A6">
        <w:rPr>
          <w:color w:val="auto"/>
        </w:rPr>
        <w:t xml:space="preserve"> </w:t>
      </w:r>
    </w:p>
    <w:p w14:paraId="6A5EA4F0" w14:textId="77777777" w:rsidR="00826653" w:rsidRPr="00A117A6" w:rsidRDefault="00826653" w:rsidP="00826653">
      <w:pPr>
        <w:pStyle w:val="PargrafodaLista"/>
        <w:rPr>
          <w:color w:val="auto"/>
          <w:position w:val="3"/>
        </w:rPr>
      </w:pPr>
    </w:p>
    <w:p w14:paraId="07D0A535" w14:textId="163FD1C8" w:rsidR="00826653" w:rsidRPr="00C97565" w:rsidRDefault="00F21BCE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  <w:highlight w:val="yellow"/>
        </w:rPr>
      </w:pPr>
      <w:r w:rsidRPr="00C97565">
        <w:rPr>
          <w:color w:val="auto"/>
          <w:position w:val="3"/>
          <w:highlight w:val="yellow"/>
        </w:rPr>
        <w:t>As informações do Julgamento Final, abas Acompanhar Chapa e</w:t>
      </w:r>
      <w:r w:rsidR="00826653" w:rsidRPr="00C97565">
        <w:rPr>
          <w:color w:val="auto"/>
          <w:position w:val="3"/>
          <w:highlight w:val="yellow"/>
        </w:rPr>
        <w:t xml:space="preserve"> aba julgamento 1ª Instância, para o </w:t>
      </w:r>
      <w:r w:rsidR="00C97565" w:rsidRPr="00C97565">
        <w:rPr>
          <w:color w:val="auto"/>
          <w:position w:val="3"/>
          <w:highlight w:val="yellow"/>
        </w:rPr>
        <w:t>Responsável da Chapa</w:t>
      </w:r>
      <w:r w:rsidR="00826653" w:rsidRPr="00C97565">
        <w:rPr>
          <w:color w:val="auto"/>
          <w:position w:val="3"/>
          <w:highlight w:val="yellow"/>
        </w:rPr>
        <w:t xml:space="preserve">, deve ser exibida apenas as 23:59 hrs da Data Fim da atividade </w:t>
      </w:r>
      <w:r w:rsidR="00826653" w:rsidRPr="00C97565">
        <w:rPr>
          <w:color w:val="31849B" w:themeColor="accent5" w:themeShade="BF"/>
          <w:position w:val="3"/>
          <w:highlight w:val="yellow"/>
        </w:rPr>
        <w:t xml:space="preserve">5.1 Atividade Secundária </w:t>
      </w:r>
      <w:r w:rsidR="00826653" w:rsidRPr="00C97565">
        <w:rPr>
          <w:color w:val="auto"/>
          <w:position w:val="3"/>
          <w:highlight w:val="yellow"/>
        </w:rPr>
        <w:t>(Julgamento Final – 1ª Instância)</w:t>
      </w:r>
      <w:r w:rsidRPr="00C97565">
        <w:rPr>
          <w:color w:val="auto"/>
          <w:position w:val="3"/>
          <w:highlight w:val="yellow"/>
        </w:rPr>
        <w:t>;</w:t>
      </w:r>
    </w:p>
    <w:p w14:paraId="548AF320" w14:textId="77777777" w:rsidR="00C97565" w:rsidRPr="00C97565" w:rsidRDefault="00C97565" w:rsidP="00C97565">
      <w:pPr>
        <w:pStyle w:val="PargrafodaLista"/>
        <w:rPr>
          <w:color w:val="auto"/>
          <w:position w:val="3"/>
          <w:highlight w:val="yellow"/>
        </w:rPr>
      </w:pPr>
    </w:p>
    <w:p w14:paraId="295FA007" w14:textId="25CC9001" w:rsidR="00C97565" w:rsidRPr="00C97565" w:rsidRDefault="00C97565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  <w:highlight w:val="yellow"/>
        </w:rPr>
      </w:pPr>
      <w:r w:rsidRPr="00C97565">
        <w:rPr>
          <w:color w:val="auto"/>
          <w:position w:val="3"/>
          <w:highlight w:val="yellow"/>
        </w:rPr>
        <w:t>Para um membro da Comissão Eleitoral, o sistema deve exibir as informações logo após o cadastro do julgamento;</w:t>
      </w:r>
    </w:p>
    <w:p w14:paraId="488F479E" w14:textId="77777777" w:rsidR="00C97565" w:rsidRPr="00C97565" w:rsidRDefault="00C97565" w:rsidP="00C97565">
      <w:pPr>
        <w:pStyle w:val="PargrafodaLista"/>
        <w:rPr>
          <w:color w:val="auto"/>
          <w:position w:val="3"/>
          <w:highlight w:val="yellow"/>
        </w:rPr>
      </w:pPr>
    </w:p>
    <w:p w14:paraId="43846123" w14:textId="0359C054" w:rsidR="00C97565" w:rsidRPr="00C97565" w:rsidRDefault="00C97565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  <w:highlight w:val="yellow"/>
        </w:rPr>
      </w:pPr>
      <w:r w:rsidRPr="00C97565">
        <w:rPr>
          <w:color w:val="auto"/>
          <w:position w:val="3"/>
          <w:highlight w:val="yellow"/>
        </w:rPr>
        <w:t>Caso o Responsável da Chapa tente visualizar o julgamento antes da Data Fim da 5.1 Atividade Secundária, o sistema deve exibir a mensagem de alerta [</w:t>
      </w:r>
      <w:r w:rsidRPr="00C97565">
        <w:rPr>
          <w:color w:val="31849B" w:themeColor="accent5" w:themeShade="BF"/>
          <w:position w:val="3"/>
          <w:highlight w:val="yellow"/>
        </w:rPr>
        <w:fldChar w:fldCharType="begin"/>
      </w:r>
      <w:r w:rsidRPr="00C97565">
        <w:rPr>
          <w:color w:val="31849B" w:themeColor="accent5" w:themeShade="BF"/>
          <w:position w:val="3"/>
          <w:highlight w:val="yellow"/>
        </w:rPr>
        <w:instrText xml:space="preserve"> REF _Ref41383479 \r \h </w:instrText>
      </w:r>
      <w:r>
        <w:rPr>
          <w:color w:val="31849B" w:themeColor="accent5" w:themeShade="BF"/>
          <w:position w:val="3"/>
          <w:highlight w:val="yellow"/>
        </w:rPr>
        <w:instrText xml:space="preserve"> \* MERGEFORMAT </w:instrText>
      </w:r>
      <w:r w:rsidRPr="00C97565">
        <w:rPr>
          <w:color w:val="31849B" w:themeColor="accent5" w:themeShade="BF"/>
          <w:position w:val="3"/>
          <w:highlight w:val="yellow"/>
        </w:rPr>
      </w:r>
      <w:r w:rsidRPr="00C97565">
        <w:rPr>
          <w:color w:val="31849B" w:themeColor="accent5" w:themeShade="BF"/>
          <w:position w:val="3"/>
          <w:highlight w:val="yellow"/>
        </w:rPr>
        <w:fldChar w:fldCharType="separate"/>
      </w:r>
      <w:r w:rsidRPr="00C97565">
        <w:rPr>
          <w:color w:val="31849B" w:themeColor="accent5" w:themeShade="BF"/>
          <w:position w:val="3"/>
          <w:highlight w:val="yellow"/>
        </w:rPr>
        <w:t>ME09</w:t>
      </w:r>
      <w:r w:rsidRPr="00C97565">
        <w:rPr>
          <w:color w:val="31849B" w:themeColor="accent5" w:themeShade="BF"/>
          <w:position w:val="3"/>
          <w:highlight w:val="yellow"/>
        </w:rPr>
        <w:fldChar w:fldCharType="end"/>
      </w:r>
      <w:r w:rsidRPr="00C97565">
        <w:rPr>
          <w:color w:val="auto"/>
          <w:position w:val="3"/>
          <w:highlight w:val="yellow"/>
        </w:rPr>
        <w:t>];</w:t>
      </w:r>
    </w:p>
    <w:p w14:paraId="48678194" w14:textId="77777777" w:rsidR="00C97565" w:rsidRPr="00C97565" w:rsidRDefault="00C97565" w:rsidP="00C97565">
      <w:pPr>
        <w:pStyle w:val="PargrafodaLista"/>
        <w:rPr>
          <w:color w:val="auto"/>
          <w:position w:val="3"/>
          <w:highlight w:val="yellow"/>
        </w:rPr>
      </w:pPr>
    </w:p>
    <w:p w14:paraId="7D54B5DC" w14:textId="2534014D" w:rsidR="00C97565" w:rsidRPr="00C97565" w:rsidRDefault="00C97565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  <w:highlight w:val="yellow"/>
        </w:rPr>
      </w:pPr>
      <w:r w:rsidRPr="00C97565">
        <w:rPr>
          <w:color w:val="auto"/>
          <w:position w:val="3"/>
          <w:highlight w:val="yellow"/>
        </w:rPr>
        <w:t>Caso o membro da Comissão Eleitoral tente visualizar o julgamento antes dele ser cadastrado, o sistema deve exibir a mensagem de alerta [</w:t>
      </w:r>
      <w:r w:rsidRPr="00C97565">
        <w:rPr>
          <w:color w:val="31849B" w:themeColor="accent5" w:themeShade="BF"/>
          <w:position w:val="3"/>
          <w:highlight w:val="yellow"/>
        </w:rPr>
        <w:fldChar w:fldCharType="begin"/>
      </w:r>
      <w:r w:rsidRPr="00C97565">
        <w:rPr>
          <w:color w:val="31849B" w:themeColor="accent5" w:themeShade="BF"/>
          <w:position w:val="3"/>
          <w:highlight w:val="yellow"/>
        </w:rPr>
        <w:instrText xml:space="preserve"> REF _Ref41383479 \r \h </w:instrText>
      </w:r>
      <w:r>
        <w:rPr>
          <w:color w:val="31849B" w:themeColor="accent5" w:themeShade="BF"/>
          <w:position w:val="3"/>
          <w:highlight w:val="yellow"/>
        </w:rPr>
        <w:instrText xml:space="preserve"> \* MERGEFORMAT </w:instrText>
      </w:r>
      <w:r w:rsidRPr="00C97565">
        <w:rPr>
          <w:color w:val="31849B" w:themeColor="accent5" w:themeShade="BF"/>
          <w:position w:val="3"/>
          <w:highlight w:val="yellow"/>
        </w:rPr>
      </w:r>
      <w:r w:rsidRPr="00C97565">
        <w:rPr>
          <w:color w:val="31849B" w:themeColor="accent5" w:themeShade="BF"/>
          <w:position w:val="3"/>
          <w:highlight w:val="yellow"/>
        </w:rPr>
        <w:fldChar w:fldCharType="separate"/>
      </w:r>
      <w:r w:rsidRPr="00C97565">
        <w:rPr>
          <w:color w:val="31849B" w:themeColor="accent5" w:themeShade="BF"/>
          <w:position w:val="3"/>
          <w:highlight w:val="yellow"/>
        </w:rPr>
        <w:t>ME09</w:t>
      </w:r>
      <w:r w:rsidRPr="00C97565">
        <w:rPr>
          <w:color w:val="31849B" w:themeColor="accent5" w:themeShade="BF"/>
          <w:position w:val="3"/>
          <w:highlight w:val="yellow"/>
        </w:rPr>
        <w:fldChar w:fldCharType="end"/>
      </w:r>
      <w:r w:rsidRPr="00C97565">
        <w:rPr>
          <w:color w:val="auto"/>
          <w:position w:val="3"/>
          <w:highlight w:val="yellow"/>
        </w:rPr>
        <w:t>];</w:t>
      </w:r>
    </w:p>
    <w:p w14:paraId="1CD46B15" w14:textId="77777777" w:rsidR="007A50DB" w:rsidRPr="00A117A6" w:rsidRDefault="007A50DB" w:rsidP="007A50DB">
      <w:pPr>
        <w:pStyle w:val="PargrafodaLista"/>
        <w:rPr>
          <w:color w:val="auto"/>
          <w:position w:val="3"/>
        </w:rPr>
      </w:pPr>
    </w:p>
    <w:p w14:paraId="43EE0220" w14:textId="051BD8B1" w:rsidR="007A50DB" w:rsidRPr="00C97565" w:rsidRDefault="004540A0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>As informações do Julgamento Final</w:t>
      </w:r>
      <w:r w:rsidR="009E6DA5" w:rsidRPr="00A117A6">
        <w:rPr>
          <w:color w:val="auto"/>
          <w:position w:val="3"/>
        </w:rPr>
        <w:t>, o</w:t>
      </w:r>
      <w:r w:rsidR="007A50DB" w:rsidRPr="00A117A6">
        <w:rPr>
          <w:color w:val="auto"/>
          <w:position w:val="3"/>
        </w:rPr>
        <w:t xml:space="preserve"> sistema deve seguir as informações descritas na HST079 </w:t>
      </w:r>
      <w:r w:rsidR="007A50DB" w:rsidRPr="00C97565">
        <w:rPr>
          <w:color w:val="auto"/>
          <w:position w:val="3"/>
        </w:rPr>
        <w:t>regra [3];</w:t>
      </w:r>
    </w:p>
    <w:p w14:paraId="3B1F6B7C" w14:textId="77777777" w:rsidR="007A50DB" w:rsidRPr="00C97565" w:rsidRDefault="007A50DB" w:rsidP="007A50DB">
      <w:pPr>
        <w:pStyle w:val="PargrafodaLista"/>
        <w:rPr>
          <w:color w:val="auto"/>
          <w:position w:val="3"/>
        </w:rPr>
      </w:pPr>
    </w:p>
    <w:p w14:paraId="6CC9D518" w14:textId="4CF3998C" w:rsidR="007A50DB" w:rsidRPr="00C97565" w:rsidRDefault="007A50DB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C97565">
        <w:rPr>
          <w:color w:val="auto"/>
          <w:position w:val="3"/>
        </w:rPr>
        <w:t xml:space="preserve">Para o módulo profissional, o sistema </w:t>
      </w:r>
      <w:r w:rsidRPr="00C97565">
        <w:rPr>
          <w:b/>
          <w:color w:val="auto"/>
          <w:position w:val="3"/>
        </w:rPr>
        <w:t>não</w:t>
      </w:r>
      <w:r w:rsidRPr="00C97565">
        <w:rPr>
          <w:color w:val="auto"/>
          <w:position w:val="3"/>
        </w:rPr>
        <w:t xml:space="preserve"> deve exibir a opção de gerar PDF</w:t>
      </w:r>
      <w:r w:rsidR="009E6DA5" w:rsidRPr="00C97565">
        <w:rPr>
          <w:color w:val="auto"/>
          <w:position w:val="3"/>
        </w:rPr>
        <w:t>;</w:t>
      </w:r>
    </w:p>
    <w:p w14:paraId="69528615" w14:textId="77777777" w:rsidR="00A117A6" w:rsidRPr="00C97565" w:rsidRDefault="00A117A6" w:rsidP="00A117A6">
      <w:pPr>
        <w:pStyle w:val="PargrafodaLista"/>
        <w:rPr>
          <w:color w:val="auto"/>
          <w:position w:val="3"/>
        </w:rPr>
      </w:pPr>
    </w:p>
    <w:p w14:paraId="0198518C" w14:textId="77777777" w:rsidR="00A117A6" w:rsidRPr="00C97565" w:rsidRDefault="00A117A6" w:rsidP="00A117A6">
      <w:pPr>
        <w:pStyle w:val="PargrafodaLista"/>
        <w:numPr>
          <w:ilvl w:val="1"/>
          <w:numId w:val="3"/>
        </w:numPr>
        <w:spacing w:before="60" w:after="60"/>
        <w:jc w:val="both"/>
        <w:rPr>
          <w:color w:val="auto"/>
        </w:rPr>
      </w:pPr>
      <w:r w:rsidRPr="00C97565">
        <w:rPr>
          <w:color w:val="auto"/>
        </w:rPr>
        <w:t>Nos casos que o assessor Indeferir sem sinalizar nenhum membro na HST078, conforme regra [8.15] a [8.16] e [8.10] da HST079, o sistema deve exibir a interface abaixo:</w:t>
      </w:r>
    </w:p>
    <w:p w14:paraId="4DC06794" w14:textId="18B9D748" w:rsidR="00A117A6" w:rsidRPr="00A117A6" w:rsidRDefault="00A117A6" w:rsidP="00A117A6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color w:val="auto"/>
          <w:position w:val="3"/>
        </w:rPr>
      </w:pPr>
      <w:r>
        <w:rPr>
          <w:noProof/>
          <w:color w:val="auto"/>
          <w:position w:val="3"/>
        </w:rPr>
        <w:drawing>
          <wp:inline distT="0" distB="0" distL="0" distR="0" wp14:anchorId="2C84AE83" wp14:editId="6C1957D3">
            <wp:extent cx="3333357" cy="3392888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cluid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045" cy="34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D432" w14:textId="77777777" w:rsidR="002D4C32" w:rsidRPr="00A117A6" w:rsidRDefault="002D4C32" w:rsidP="002D4C32">
      <w:pPr>
        <w:pStyle w:val="PargrafodaLista"/>
        <w:rPr>
          <w:color w:val="auto"/>
          <w:position w:val="3"/>
        </w:rPr>
      </w:pPr>
    </w:p>
    <w:p w14:paraId="1EFFAD9B" w14:textId="3FDCFB50" w:rsidR="002D4C32" w:rsidRPr="00A117A6" w:rsidRDefault="002D4C32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 xml:space="preserve">Na interface dos julgamentos INDEFERIDOS, o </w:t>
      </w:r>
      <w:r w:rsidR="0013215F" w:rsidRPr="00A117A6">
        <w:rPr>
          <w:color w:val="auto"/>
          <w:position w:val="3"/>
        </w:rPr>
        <w:t>sistema</w:t>
      </w:r>
      <w:r w:rsidRPr="00A117A6">
        <w:rPr>
          <w:color w:val="auto"/>
          <w:position w:val="3"/>
        </w:rPr>
        <w:t xml:space="preserve"> deve exibir os botões</w:t>
      </w:r>
      <w:r w:rsidR="00D415E9" w:rsidRPr="00A117A6">
        <w:rPr>
          <w:color w:val="auto"/>
          <w:position w:val="3"/>
        </w:rPr>
        <w:t>:</w:t>
      </w:r>
      <w:r w:rsidRPr="00A117A6">
        <w:rPr>
          <w:color w:val="auto"/>
          <w:position w:val="3"/>
        </w:rPr>
        <w:t xml:space="preserve"> </w:t>
      </w:r>
      <w:r w:rsidRPr="00A117A6">
        <w:rPr>
          <w:noProof/>
        </w:rPr>
        <w:drawing>
          <wp:inline distT="0" distB="0" distL="0" distR="0" wp14:anchorId="11F01F6E" wp14:editId="724D1490">
            <wp:extent cx="1076221" cy="109182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34233" cy="15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15F" w:rsidRPr="00A117A6">
        <w:rPr>
          <w:color w:val="auto"/>
          <w:position w:val="3"/>
        </w:rPr>
        <w:t>:</w:t>
      </w:r>
      <w:r w:rsidR="008953D6" w:rsidRPr="00A117A6">
        <w:rPr>
          <w:color w:val="auto"/>
          <w:position w:val="3"/>
        </w:rPr>
        <w:t xml:space="preserve"> APENAS para os Responsáveis da Chapa em questão;</w:t>
      </w:r>
    </w:p>
    <w:p w14:paraId="66D02136" w14:textId="77777777" w:rsidR="0013215F" w:rsidRPr="00A117A6" w:rsidRDefault="0013215F" w:rsidP="0013215F">
      <w:pPr>
        <w:pStyle w:val="PargrafodaLista"/>
        <w:rPr>
          <w:color w:val="auto"/>
          <w:position w:val="3"/>
        </w:rPr>
      </w:pPr>
    </w:p>
    <w:p w14:paraId="577CB8F3" w14:textId="4126ACAB" w:rsidR="0013215F" w:rsidRPr="00A117A6" w:rsidRDefault="0013215F" w:rsidP="00B2125A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>Ao acionar</w:t>
      </w:r>
      <w:r w:rsidRPr="00A117A6">
        <w:rPr>
          <w:noProof/>
        </w:rPr>
        <w:drawing>
          <wp:inline distT="0" distB="0" distL="0" distR="0" wp14:anchorId="70A2D8B6" wp14:editId="7B8D4916">
            <wp:extent cx="525691" cy="109182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667" cy="1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7A6">
        <w:rPr>
          <w:color w:val="auto"/>
          <w:position w:val="3"/>
        </w:rPr>
        <w:t>, o sistema deve estender para a HST09</w:t>
      </w:r>
      <w:r w:rsidR="003D053E" w:rsidRPr="00A117A6">
        <w:rPr>
          <w:color w:val="auto"/>
          <w:position w:val="3"/>
        </w:rPr>
        <w:t>6</w:t>
      </w:r>
      <w:r w:rsidRPr="00A117A6">
        <w:rPr>
          <w:color w:val="auto"/>
          <w:position w:val="3"/>
        </w:rPr>
        <w:t>;</w:t>
      </w:r>
      <w:r w:rsidR="005B145C" w:rsidRPr="00A117A6">
        <w:rPr>
          <w:color w:val="auto"/>
          <w:position w:val="3"/>
        </w:rPr>
        <w:t xml:space="preserve"> quando for chapa IES, o botão deve ser renomeado para</w:t>
      </w:r>
      <w:r w:rsidR="00695C93" w:rsidRPr="00A117A6">
        <w:rPr>
          <w:noProof/>
        </w:rPr>
        <w:drawing>
          <wp:inline distT="0" distB="0" distL="0" distR="0" wp14:anchorId="32B6DC03" wp14:editId="2A7DE364">
            <wp:extent cx="736979" cy="130911"/>
            <wp:effectExtent l="0" t="0" r="635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4642" cy="1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90F" w:rsidRPr="00A117A6">
        <w:rPr>
          <w:color w:val="auto"/>
          <w:position w:val="3"/>
        </w:rPr>
        <w:t>;</w:t>
      </w:r>
    </w:p>
    <w:p w14:paraId="2BAFB14B" w14:textId="77777777" w:rsidR="00B2125A" w:rsidRPr="00A117A6" w:rsidRDefault="00B2125A" w:rsidP="00B2125A">
      <w:pPr>
        <w:pStyle w:val="PargrafodaLista"/>
        <w:ind w:left="360"/>
        <w:rPr>
          <w:position w:val="3"/>
        </w:rPr>
      </w:pPr>
    </w:p>
    <w:p w14:paraId="11C0D488" w14:textId="50F4154D" w:rsidR="003D053E" w:rsidRPr="00A117A6" w:rsidRDefault="003D053E" w:rsidP="003D053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bookmarkStart w:id="26" w:name="_Ref25132119"/>
      <w:bookmarkEnd w:id="25"/>
      <w:r w:rsidRPr="00A117A6">
        <w:rPr>
          <w:color w:val="auto"/>
          <w:position w:val="3"/>
        </w:rPr>
        <w:t>Ao acionar</w:t>
      </w:r>
      <w:r w:rsidR="00A40AB3" w:rsidRPr="00A117A6">
        <w:rPr>
          <w:noProof/>
        </w:rPr>
        <w:drawing>
          <wp:inline distT="0" distB="0" distL="0" distR="0" wp14:anchorId="245ADCAC" wp14:editId="4CD06AAE">
            <wp:extent cx="525145" cy="109069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027" cy="1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7A6">
        <w:rPr>
          <w:color w:val="auto"/>
          <w:position w:val="3"/>
        </w:rPr>
        <w:t>, o sistema deve estender para a HST100;</w:t>
      </w:r>
    </w:p>
    <w:p w14:paraId="3351067E" w14:textId="77777777" w:rsidR="00A40AB3" w:rsidRPr="00A117A6" w:rsidRDefault="00A40AB3" w:rsidP="00A40AB3">
      <w:pPr>
        <w:pStyle w:val="PargrafodaLista"/>
        <w:rPr>
          <w:color w:val="auto"/>
          <w:position w:val="3"/>
        </w:rPr>
      </w:pPr>
    </w:p>
    <w:p w14:paraId="489789B1" w14:textId="6D9A2668" w:rsidR="00A40AB3" w:rsidRPr="003F416F" w:rsidRDefault="00A40AB3" w:rsidP="00A40AB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3F416F">
        <w:t xml:space="preserve">Nos casos que os assessores NÃO sinalizarem nenhum membro na HST078, o </w:t>
      </w:r>
      <w:r w:rsidRPr="003F416F">
        <w:rPr>
          <w:color w:val="31849B" w:themeColor="accent5" w:themeShade="BF"/>
        </w:rPr>
        <w:t>Responsável da Chapa</w:t>
      </w:r>
      <w:r w:rsidRPr="003F416F">
        <w:t xml:space="preserve">, poderá solicitar apenas </w:t>
      </w:r>
      <w:r w:rsidR="008E6F70" w:rsidRPr="003F416F">
        <w:t>o</w:t>
      </w:r>
      <w:r w:rsidRPr="003F416F">
        <w:t xml:space="preserve"> </w:t>
      </w:r>
      <w:r w:rsidRPr="003F416F">
        <w:rPr>
          <w:color w:val="31849B" w:themeColor="accent5" w:themeShade="BF"/>
        </w:rPr>
        <w:t xml:space="preserve">Recurso </w:t>
      </w:r>
      <w:r w:rsidRPr="003F416F">
        <w:t>do julgamento INDEFERIDO de 1ª Instância;</w:t>
      </w:r>
    </w:p>
    <w:p w14:paraId="37D445F9" w14:textId="77777777" w:rsidR="00A40AB3" w:rsidRPr="00A117A6" w:rsidRDefault="00A40AB3" w:rsidP="00A40AB3">
      <w:pPr>
        <w:pStyle w:val="PargrafodaLista"/>
      </w:pPr>
    </w:p>
    <w:p w14:paraId="44DB7CD6" w14:textId="1F73AC26" w:rsidR="00A40AB3" w:rsidRPr="00A117A6" w:rsidRDefault="00A40AB3" w:rsidP="003D053E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  <w:highlight w:val="yellow"/>
        </w:rPr>
      </w:pPr>
      <w:r w:rsidRPr="00A117A6">
        <w:rPr>
          <w:color w:val="auto"/>
          <w:position w:val="3"/>
          <w:highlight w:val="yellow"/>
        </w:rPr>
        <w:t>Neste caso citado na regra 6.</w:t>
      </w:r>
      <w:r w:rsidR="00F85114">
        <w:rPr>
          <w:color w:val="auto"/>
          <w:position w:val="3"/>
          <w:highlight w:val="yellow"/>
        </w:rPr>
        <w:t>10,</w:t>
      </w:r>
      <w:r w:rsidRPr="00A117A6">
        <w:rPr>
          <w:color w:val="auto"/>
          <w:position w:val="3"/>
          <w:highlight w:val="yellow"/>
        </w:rPr>
        <w:t xml:space="preserve"> o sistema Não deve exibir o botão</w:t>
      </w:r>
      <w:r w:rsidRPr="00A117A6">
        <w:rPr>
          <w:noProof/>
          <w:highlight w:val="yellow"/>
        </w:rPr>
        <w:drawing>
          <wp:inline distT="0" distB="0" distL="0" distR="0" wp14:anchorId="7BCADBCF" wp14:editId="305FA124">
            <wp:extent cx="525145" cy="109069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027" cy="1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7A6" w:rsidRPr="00A117A6">
        <w:rPr>
          <w:color w:val="auto"/>
          <w:position w:val="3"/>
          <w:highlight w:val="yellow"/>
        </w:rPr>
        <w:t xml:space="preserve"> (figura da regra 6.6)</w:t>
      </w:r>
    </w:p>
    <w:p w14:paraId="3D1C3505" w14:textId="77777777" w:rsidR="00F61021" w:rsidRPr="00A117A6" w:rsidRDefault="00F61021" w:rsidP="00F61021">
      <w:pPr>
        <w:pStyle w:val="PargrafodaLista"/>
        <w:rPr>
          <w:color w:val="auto"/>
          <w:position w:val="3"/>
        </w:rPr>
      </w:pPr>
    </w:p>
    <w:p w14:paraId="4302953D" w14:textId="77777777" w:rsidR="00F61021" w:rsidRPr="00A117A6" w:rsidRDefault="00F61021" w:rsidP="00F61021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lastRenderedPageBreak/>
        <w:t xml:space="preserve">O sistema deve exibir no topo esquerdo da interface a informação: </w:t>
      </w:r>
    </w:p>
    <w:p w14:paraId="552411F6" w14:textId="77777777" w:rsidR="00F61021" w:rsidRPr="00A117A6" w:rsidRDefault="00F61021" w:rsidP="00F6102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  <w:r w:rsidRPr="00A117A6">
        <w:rPr>
          <w:b/>
          <w:color w:val="auto"/>
          <w:position w:val="3"/>
        </w:rPr>
        <w:t>UF:</w:t>
      </w:r>
      <w:r w:rsidRPr="00A117A6">
        <w:rPr>
          <w:color w:val="auto"/>
          <w:position w:val="3"/>
        </w:rPr>
        <w:t xml:space="preserve"> &lt;UF da chapa em questão&gt;</w:t>
      </w:r>
    </w:p>
    <w:p w14:paraId="63D1EB2C" w14:textId="77777777" w:rsidR="00F61021" w:rsidRPr="00A117A6" w:rsidRDefault="00F61021" w:rsidP="00F6102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  <w:r w:rsidRPr="00A117A6">
        <w:rPr>
          <w:b/>
          <w:color w:val="auto"/>
          <w:position w:val="3"/>
        </w:rPr>
        <w:t>Nº da Chapa:</w:t>
      </w:r>
      <w:r w:rsidRPr="00A117A6">
        <w:rPr>
          <w:color w:val="auto"/>
          <w:position w:val="3"/>
        </w:rPr>
        <w:t>&lt; número da chapa conforme sorteio&gt;</w:t>
      </w:r>
    </w:p>
    <w:p w14:paraId="2B176F79" w14:textId="77777777" w:rsidR="00F61021" w:rsidRPr="00A117A6" w:rsidRDefault="00F61021" w:rsidP="00F61021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</w:p>
    <w:p w14:paraId="738034DD" w14:textId="77777777" w:rsidR="006230B2" w:rsidRPr="00A117A6" w:rsidRDefault="006230B2" w:rsidP="006230B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8C2DA2F" w14:textId="77777777" w:rsidR="003D053E" w:rsidRPr="00A117A6" w:rsidRDefault="003D053E" w:rsidP="006230B2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bookmarkEnd w:id="26"/>
    <w:p w14:paraId="1C2C1DE2" w14:textId="6383158E" w:rsidR="00626053" w:rsidRPr="00A117A6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A117A6">
        <w:rPr>
          <w:b/>
        </w:rPr>
        <w:t>URL</w:t>
      </w:r>
    </w:p>
    <w:p w14:paraId="47BBE243" w14:textId="30ED4756" w:rsidR="0069512D" w:rsidRPr="00A117A6" w:rsidRDefault="0069512D" w:rsidP="006951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 xml:space="preserve">Caso o ator </w:t>
      </w:r>
      <w:r w:rsidRPr="00A117A6">
        <w:t>copie e cole a URL desta estória, o sistema deve validar primeiramente se o ator está logado no sistema eleitoral</w:t>
      </w:r>
      <w:r w:rsidRPr="00A117A6">
        <w:rPr>
          <w:color w:val="auto"/>
          <w:position w:val="3"/>
        </w:rPr>
        <w:t>;</w:t>
      </w:r>
    </w:p>
    <w:p w14:paraId="7CCC6066" w14:textId="77777777" w:rsidR="0069512D" w:rsidRPr="00A117A6" w:rsidRDefault="0069512D" w:rsidP="0069512D">
      <w:pPr>
        <w:pStyle w:val="PargrafodaLista"/>
        <w:widowControl/>
        <w:autoSpaceDE/>
        <w:autoSpaceDN/>
        <w:adjustRightInd/>
        <w:spacing w:after="200" w:line="276" w:lineRule="auto"/>
        <w:ind w:left="574"/>
        <w:contextualSpacing/>
        <w:jc w:val="both"/>
        <w:rPr>
          <w:color w:val="auto"/>
          <w:position w:val="3"/>
        </w:rPr>
      </w:pPr>
    </w:p>
    <w:p w14:paraId="19D683BD" w14:textId="03BB3DA0" w:rsidR="0069512D" w:rsidRPr="00A117A6" w:rsidRDefault="0069512D" w:rsidP="006951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 xml:space="preserve">Caso </w:t>
      </w:r>
      <w:r w:rsidRPr="00A117A6">
        <w:t xml:space="preserve">não esteja logado, o sistema deve exibir a mensagem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_Ref24548430 \r \h </w:instrText>
      </w:r>
      <w:r w:rsidR="006A17F1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ME02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auto"/>
        </w:rPr>
        <w:t>;</w:t>
      </w:r>
    </w:p>
    <w:p w14:paraId="3A225B66" w14:textId="77777777" w:rsidR="0069512D" w:rsidRPr="00A117A6" w:rsidRDefault="0069512D" w:rsidP="0069512D">
      <w:pPr>
        <w:pStyle w:val="PargrafodaLista"/>
        <w:rPr>
          <w:color w:val="auto"/>
          <w:position w:val="3"/>
        </w:rPr>
      </w:pPr>
    </w:p>
    <w:p w14:paraId="28E58417" w14:textId="4BD89984" w:rsidR="0069512D" w:rsidRPr="00A117A6" w:rsidRDefault="0069512D" w:rsidP="006951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auto"/>
          <w:position w:val="3"/>
        </w:rPr>
        <w:t xml:space="preserve">Caso </w:t>
      </w:r>
      <w:r w:rsidRPr="00A117A6">
        <w:t>esteja logado, o sistema deve validar o ator logado:</w:t>
      </w:r>
    </w:p>
    <w:p w14:paraId="659493F9" w14:textId="77777777" w:rsidR="0069512D" w:rsidRPr="00A117A6" w:rsidRDefault="0069512D" w:rsidP="0069512D">
      <w:pPr>
        <w:pStyle w:val="PargrafodaLista"/>
      </w:pPr>
    </w:p>
    <w:p w14:paraId="1768D25A" w14:textId="4137E61C" w:rsidR="0069512D" w:rsidRPr="00A117A6" w:rsidRDefault="0069512D" w:rsidP="006951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t xml:space="preserve">Caso seja um membro da Comissão Eleitoral CEN/BR, o sistema deve direciona para a interface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_Ref24546055 \r \h </w:instrText>
      </w:r>
      <w:r w:rsidR="006A17F1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P01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rPr>
          <w:color w:val="000000" w:themeColor="text1"/>
        </w:rPr>
        <w:t>;</w:t>
      </w:r>
    </w:p>
    <w:p w14:paraId="4880E1FE" w14:textId="77777777" w:rsidR="0069512D" w:rsidRPr="00A117A6" w:rsidRDefault="0069512D" w:rsidP="0069512D">
      <w:pPr>
        <w:pStyle w:val="PargrafodaLista"/>
        <w:rPr>
          <w:color w:val="000000" w:themeColor="text1"/>
        </w:rPr>
      </w:pPr>
    </w:p>
    <w:p w14:paraId="749C8190" w14:textId="1883A8D9" w:rsidR="0069512D" w:rsidRPr="00A117A6" w:rsidRDefault="0069512D" w:rsidP="006951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rPr>
          <w:color w:val="000000" w:themeColor="text1"/>
        </w:rPr>
        <w:t xml:space="preserve"> Caso seja um Conselheiro CE/UF, o sistema deve direcionar para a interface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_Ref26104575 \r \h </w:instrText>
      </w:r>
      <w:r w:rsidR="006A17F1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P02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t xml:space="preserve">; </w:t>
      </w:r>
    </w:p>
    <w:p w14:paraId="6EE9A79A" w14:textId="77777777" w:rsidR="0069512D" w:rsidRPr="00A117A6" w:rsidRDefault="0069512D" w:rsidP="0069512D">
      <w:pPr>
        <w:pStyle w:val="PargrafodaLista"/>
      </w:pPr>
    </w:p>
    <w:p w14:paraId="7DEE71E0" w14:textId="0DF15D29" w:rsidR="0069512D" w:rsidRPr="00A117A6" w:rsidRDefault="0069512D" w:rsidP="006951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t xml:space="preserve">Caso seja um responsável pela chapa, o sistema </w:t>
      </w:r>
      <w:r w:rsidRPr="00A117A6">
        <w:rPr>
          <w:color w:val="000000" w:themeColor="text1"/>
        </w:rPr>
        <w:t xml:space="preserve">deve direcionar para a interface da chapa a qual está vinculado </w:t>
      </w:r>
      <w:r w:rsidRPr="00A117A6">
        <w:rPr>
          <w:color w:val="31849B" w:themeColor="accent5" w:themeShade="BF"/>
        </w:rPr>
        <w:t>[</w:t>
      </w:r>
      <w:r w:rsidRPr="00A117A6">
        <w:rPr>
          <w:color w:val="31849B" w:themeColor="accent5" w:themeShade="BF"/>
        </w:rPr>
        <w:fldChar w:fldCharType="begin"/>
      </w:r>
      <w:r w:rsidRPr="00A117A6">
        <w:rPr>
          <w:color w:val="31849B" w:themeColor="accent5" w:themeShade="BF"/>
        </w:rPr>
        <w:instrText xml:space="preserve"> REF _Ref26169145 \r \h </w:instrText>
      </w:r>
      <w:r w:rsidR="006A17F1" w:rsidRPr="00A117A6">
        <w:rPr>
          <w:color w:val="31849B" w:themeColor="accent5" w:themeShade="BF"/>
        </w:rPr>
        <w:instrText xml:space="preserve"> \* MERGEFORMAT </w:instrText>
      </w:r>
      <w:r w:rsidRPr="00A117A6">
        <w:rPr>
          <w:color w:val="31849B" w:themeColor="accent5" w:themeShade="BF"/>
        </w:rPr>
      </w:r>
      <w:r w:rsidRPr="00A117A6">
        <w:rPr>
          <w:color w:val="31849B" w:themeColor="accent5" w:themeShade="BF"/>
        </w:rPr>
        <w:fldChar w:fldCharType="separate"/>
      </w:r>
      <w:r w:rsidRPr="00A117A6">
        <w:rPr>
          <w:color w:val="31849B" w:themeColor="accent5" w:themeShade="BF"/>
        </w:rPr>
        <w:t>P04</w:t>
      </w:r>
      <w:r w:rsidRPr="00A117A6">
        <w:rPr>
          <w:color w:val="31849B" w:themeColor="accent5" w:themeShade="BF"/>
        </w:rPr>
        <w:fldChar w:fldCharType="end"/>
      </w:r>
      <w:r w:rsidRPr="00A117A6">
        <w:rPr>
          <w:color w:val="31849B" w:themeColor="accent5" w:themeShade="BF"/>
        </w:rPr>
        <w:t>]</w:t>
      </w:r>
      <w:r w:rsidRPr="00A117A6">
        <w:t>;</w:t>
      </w:r>
    </w:p>
    <w:p w14:paraId="1A042A73" w14:textId="77777777" w:rsidR="0069512D" w:rsidRPr="00A117A6" w:rsidRDefault="0069512D" w:rsidP="0069512D">
      <w:pPr>
        <w:pStyle w:val="PargrafodaLista"/>
      </w:pPr>
    </w:p>
    <w:p w14:paraId="26C6F7EF" w14:textId="3F938939" w:rsidR="0069512D" w:rsidRPr="00A117A6" w:rsidRDefault="0069512D" w:rsidP="0069512D">
      <w:pPr>
        <w:pStyle w:val="PargrafodaLista"/>
        <w:widowControl/>
        <w:numPr>
          <w:ilvl w:val="1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auto"/>
          <w:position w:val="3"/>
        </w:rPr>
      </w:pPr>
      <w:r w:rsidRPr="00A117A6">
        <w:t>O sistema deve validar nas HST07 e HST08, os conselheiros que compõem os membros da eleição em questão</w:t>
      </w:r>
    </w:p>
    <w:p w14:paraId="6EA421BB" w14:textId="61B6E248" w:rsidR="00FC0B57" w:rsidRPr="00A117A6" w:rsidRDefault="00FC0B57" w:rsidP="005310C6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A117A6">
        <w:t>Caso esteja logado, e não seja um Conselheiro CEN ou CE, o sistema deve exibir a mensagem [</w:t>
      </w:r>
      <w:r w:rsidRPr="00A117A6">
        <w:fldChar w:fldCharType="begin"/>
      </w:r>
      <w:r w:rsidRPr="00A117A6">
        <w:instrText xml:space="preserve"> REF _Ref24551944 \r \h </w:instrText>
      </w:r>
      <w:r w:rsidR="00A117A6">
        <w:instrText xml:space="preserve"> \* MERGEFORMAT </w:instrText>
      </w:r>
      <w:r w:rsidRPr="00A117A6">
        <w:fldChar w:fldCharType="separate"/>
      </w:r>
      <w:r w:rsidRPr="00A117A6">
        <w:t>ME04</w:t>
      </w:r>
      <w:r w:rsidRPr="00A117A6">
        <w:fldChar w:fldCharType="end"/>
      </w:r>
      <w:r w:rsidRPr="00A117A6">
        <w:t>];</w:t>
      </w:r>
    </w:p>
    <w:p w14:paraId="07A84A40" w14:textId="77777777" w:rsidR="00841B29" w:rsidRPr="00A117A6" w:rsidRDefault="00841B29" w:rsidP="00841B29">
      <w:pPr>
        <w:pStyle w:val="PargrafodaLista"/>
      </w:pPr>
    </w:p>
    <w:p w14:paraId="759670EE" w14:textId="77777777" w:rsidR="00841B29" w:rsidRPr="00A117A6" w:rsidRDefault="00841B29" w:rsidP="00841B29">
      <w:pPr>
        <w:pStyle w:val="PargrafodaLista"/>
      </w:pPr>
    </w:p>
    <w:p w14:paraId="79B90106" w14:textId="68B324F9" w:rsidR="00841B29" w:rsidRPr="00A117A6" w:rsidRDefault="00841B29" w:rsidP="00841B29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A117A6">
        <w:rPr>
          <w:b/>
        </w:rPr>
        <w:t>Visão Geral</w:t>
      </w:r>
    </w:p>
    <w:p w14:paraId="33153DAB" w14:textId="2D968D66" w:rsidR="00841B29" w:rsidRPr="00A117A6" w:rsidRDefault="00841B29" w:rsidP="005310C6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A117A6">
        <w:t xml:space="preserve">Ao acionar a opção </w:t>
      </w:r>
      <w:r w:rsidRPr="00A117A6">
        <w:rPr>
          <w:noProof/>
        </w:rPr>
        <w:drawing>
          <wp:inline distT="0" distB="0" distL="0" distR="0" wp14:anchorId="50EBA68E" wp14:editId="7B6182D4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7A6">
        <w:t xml:space="preserve"> , ou selecionar a Aba </w:t>
      </w:r>
      <w:r w:rsidRPr="00A117A6">
        <w:rPr>
          <w:b/>
        </w:rPr>
        <w:t>Visão Geral</w:t>
      </w:r>
      <w:r w:rsidRPr="00A117A6">
        <w:t xml:space="preserve">, o sistema deve exibir a </w:t>
      </w:r>
      <w:r w:rsidRPr="00A117A6">
        <w:rPr>
          <w:color w:val="auto"/>
        </w:rPr>
        <w:t xml:space="preserve">interface </w:t>
      </w:r>
      <w:r w:rsidR="006A17F1" w:rsidRPr="00A117A6">
        <w:rPr>
          <w:color w:val="auto"/>
        </w:rPr>
        <w:t>da</w:t>
      </w:r>
      <w:r w:rsidR="00656397" w:rsidRPr="00A117A6">
        <w:rPr>
          <w:color w:val="auto"/>
        </w:rPr>
        <w:t xml:space="preserve"> </w:t>
      </w:r>
      <w:r w:rsidR="00656397" w:rsidRPr="00A117A6">
        <w:rPr>
          <w:color w:val="000000" w:themeColor="text1"/>
        </w:rPr>
        <w:t>Tela Inicial do modulo Profissional;</w:t>
      </w:r>
    </w:p>
    <w:p w14:paraId="0AB61DF7" w14:textId="77777777" w:rsidR="00841B29" w:rsidRPr="00A117A6" w:rsidRDefault="00841B29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0C9BC271" w14:textId="77777777" w:rsidR="002366BB" w:rsidRPr="00A117A6" w:rsidRDefault="002366BB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545AB52" w14:textId="75CD9D5B" w:rsidR="00EB6FEF" w:rsidRPr="00A117A6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 w:rsidRPr="00A117A6">
        <w:rPr>
          <w:b/>
        </w:rPr>
        <w:t>Mensagem:</w:t>
      </w:r>
    </w:p>
    <w:p w14:paraId="77D17B16" w14:textId="2CF61081" w:rsidR="00EE30B5" w:rsidRPr="00A117A6" w:rsidRDefault="00EE30B5" w:rsidP="006B4BE8">
      <w:pPr>
        <w:pStyle w:val="PargrafodaLista"/>
        <w:numPr>
          <w:ilvl w:val="0"/>
          <w:numId w:val="7"/>
        </w:numPr>
        <w:ind w:left="426"/>
      </w:pPr>
      <w:r w:rsidRPr="00A117A6">
        <w:t xml:space="preserve">As mensagens </w:t>
      </w:r>
      <w:r w:rsidR="006E5559" w:rsidRPr="00A117A6">
        <w:t xml:space="preserve">de </w:t>
      </w:r>
      <w:r w:rsidR="006E5559" w:rsidRPr="00A117A6">
        <w:rPr>
          <w:u w:val="single"/>
        </w:rPr>
        <w:t>Sucesso, Alerta e Erro</w:t>
      </w:r>
      <w:r w:rsidR="006E5559" w:rsidRPr="00A117A6">
        <w:t xml:space="preserve">, </w:t>
      </w:r>
      <w:r w:rsidRPr="00A117A6">
        <w:t>devem ser exibidas</w:t>
      </w:r>
      <w:r w:rsidR="006E5559" w:rsidRPr="00A117A6">
        <w:t xml:space="preserve"> no canto superior </w:t>
      </w:r>
      <w:r w:rsidR="004C7131" w:rsidRPr="00A117A6">
        <w:t xml:space="preserve">direito </w:t>
      </w:r>
      <w:r w:rsidR="006E5559" w:rsidRPr="00A117A6">
        <w:t xml:space="preserve">da tela, </w:t>
      </w:r>
      <w:r w:rsidRPr="00A117A6">
        <w:t>com o seguinte padrão:</w:t>
      </w:r>
    </w:p>
    <w:p w14:paraId="4769E07E" w14:textId="77777777" w:rsidR="00EE30B5" w:rsidRPr="00A117A6" w:rsidRDefault="00EE30B5" w:rsidP="006B4BE8">
      <w:pPr>
        <w:pStyle w:val="PargrafodaLista"/>
        <w:numPr>
          <w:ilvl w:val="0"/>
          <w:numId w:val="7"/>
        </w:numPr>
        <w:ind w:left="426"/>
      </w:pPr>
      <w:r w:rsidRPr="00A117A6">
        <w:t>O sistema deve ter um temporizador de 5 segundos para cada mensagem exibida.</w:t>
      </w:r>
    </w:p>
    <w:p w14:paraId="43D6261A" w14:textId="77777777" w:rsidR="00EE30B5" w:rsidRPr="00A117A6" w:rsidRDefault="00EE30B5" w:rsidP="006B4BE8">
      <w:pPr>
        <w:pStyle w:val="PargrafodaLista"/>
        <w:numPr>
          <w:ilvl w:val="0"/>
          <w:numId w:val="7"/>
        </w:numPr>
        <w:ind w:left="426"/>
      </w:pPr>
      <w:r w:rsidRPr="00A117A6">
        <w:t>Ao final dos 5 segundos, o sistema deve fechar a caixa de mensagem e não exibi-la na tela.</w:t>
      </w:r>
    </w:p>
    <w:p w14:paraId="60CEF1D2" w14:textId="7C9C2D44" w:rsidR="00004F8B" w:rsidRPr="00A117A6" w:rsidRDefault="00004F8B" w:rsidP="006B4BE8">
      <w:pPr>
        <w:pStyle w:val="PargrafodaLista"/>
        <w:numPr>
          <w:ilvl w:val="0"/>
          <w:numId w:val="7"/>
        </w:numPr>
        <w:ind w:left="426"/>
      </w:pPr>
      <w:r w:rsidRPr="00A117A6">
        <w:t xml:space="preserve">Caso surja uma nova mensagem, o sistema deve </w:t>
      </w:r>
      <w:r w:rsidR="0013080E" w:rsidRPr="00A117A6">
        <w:t>exibi-la</w:t>
      </w:r>
      <w:r w:rsidRPr="00A117A6">
        <w:t xml:space="preserve"> logo abaixo daquela que foi anteriormente criada.</w:t>
      </w:r>
    </w:p>
    <w:p w14:paraId="670F5D56" w14:textId="77777777" w:rsidR="00B42219" w:rsidRPr="00A117A6" w:rsidRDefault="00B42219" w:rsidP="00B42219">
      <w:pPr>
        <w:pStyle w:val="PargrafodaLista"/>
        <w:ind w:left="426"/>
      </w:pPr>
    </w:p>
    <w:p w14:paraId="026203D4" w14:textId="77777777" w:rsidR="002366BB" w:rsidRPr="00A117A6" w:rsidRDefault="002366BB" w:rsidP="00B42219">
      <w:pPr>
        <w:pStyle w:val="PargrafodaLista"/>
        <w:ind w:left="426"/>
      </w:pPr>
    </w:p>
    <w:p w14:paraId="053991D1" w14:textId="77777777" w:rsidR="002366BB" w:rsidRPr="00A117A6" w:rsidRDefault="002366BB" w:rsidP="00B42219">
      <w:pPr>
        <w:pStyle w:val="PargrafodaLista"/>
        <w:ind w:left="426"/>
      </w:pPr>
    </w:p>
    <w:p w14:paraId="4E7F2668" w14:textId="77777777" w:rsidR="002366BB" w:rsidRPr="00A117A6" w:rsidRDefault="002366BB" w:rsidP="00B42219">
      <w:pPr>
        <w:pStyle w:val="PargrafodaLista"/>
        <w:ind w:left="426"/>
      </w:pPr>
    </w:p>
    <w:p w14:paraId="7EF14BA8" w14:textId="77777777" w:rsidR="002366BB" w:rsidRPr="00A117A6" w:rsidRDefault="002366BB" w:rsidP="00B42219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A117A6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A117A6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A117A6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A117A6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A117A6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A117A6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A117A6">
              <w:rPr>
                <w:b/>
                <w:sz w:val="20"/>
              </w:rPr>
              <w:t>Ações</w:t>
            </w:r>
          </w:p>
        </w:tc>
      </w:tr>
      <w:tr w:rsidR="00FB3C8F" w:rsidRPr="00A117A6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A117A6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7" w:name="_Ref12023348"/>
          </w:p>
        </w:tc>
        <w:bookmarkEnd w:id="27"/>
        <w:tc>
          <w:tcPr>
            <w:tcW w:w="6276" w:type="dxa"/>
          </w:tcPr>
          <w:p w14:paraId="19465BB6" w14:textId="7B788B2C" w:rsidR="00596253" w:rsidRPr="00A117A6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A117A6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A117A6">
              <w:rPr>
                <w:rFonts w:cs="Arial"/>
                <w:sz w:val="18"/>
                <w:szCs w:val="18"/>
              </w:rPr>
              <w:t>c</w:t>
            </w:r>
            <w:r w:rsidRPr="00A117A6">
              <w:rPr>
                <w:rFonts w:cs="Arial"/>
                <w:sz w:val="18"/>
                <w:szCs w:val="18"/>
              </w:rPr>
              <w:t>omunicação</w:t>
            </w:r>
            <w:r w:rsidR="007303C6" w:rsidRPr="00A117A6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A117A6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A117A6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Erro</w:t>
            </w:r>
          </w:p>
        </w:tc>
      </w:tr>
      <w:tr w:rsidR="00CD4453" w:rsidRPr="00A117A6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A117A6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8" w:name="_Ref24548430"/>
          </w:p>
        </w:tc>
        <w:bookmarkEnd w:id="28"/>
        <w:tc>
          <w:tcPr>
            <w:tcW w:w="6276" w:type="dxa"/>
          </w:tcPr>
          <w:p w14:paraId="6BD120C6" w14:textId="2D61E5F8" w:rsidR="00CD4453" w:rsidRPr="00A117A6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A117A6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A117A6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r w:rsidRPr="00A117A6">
              <w:rPr>
                <w:rFonts w:cs="Arial"/>
                <w:color w:val="000000" w:themeColor="text1"/>
                <w:sz w:val="18"/>
                <w:szCs w:val="18"/>
              </w:rPr>
              <w:t>a), você não está logado no sistema eleitoral!</w:t>
            </w:r>
          </w:p>
          <w:p w14:paraId="40FB88C4" w14:textId="50E33F3E" w:rsidR="00CD4453" w:rsidRPr="00A117A6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A117A6"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0CBA8E9D" w14:textId="07922840" w:rsidR="00CD4453" w:rsidRPr="00A117A6" w:rsidRDefault="00CD4453" w:rsidP="00FB5814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  <w:tr w:rsidR="0039202E" w:rsidRPr="00A117A6" w14:paraId="35CF3F5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13BD1CA" w14:textId="77777777" w:rsidR="0039202E" w:rsidRPr="00A117A6" w:rsidRDefault="0039202E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29" w:name="_Ref24548577"/>
          </w:p>
        </w:tc>
        <w:bookmarkEnd w:id="29"/>
        <w:tc>
          <w:tcPr>
            <w:tcW w:w="6276" w:type="dxa"/>
          </w:tcPr>
          <w:p w14:paraId="2EEC0388" w14:textId="168C5EE1" w:rsidR="0039202E" w:rsidRPr="00A117A6" w:rsidRDefault="00631DBC" w:rsidP="001F20B4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N/A</w:t>
            </w:r>
          </w:p>
        </w:tc>
        <w:tc>
          <w:tcPr>
            <w:tcW w:w="1555" w:type="dxa"/>
          </w:tcPr>
          <w:p w14:paraId="2F504762" w14:textId="72FE4504" w:rsidR="0039202E" w:rsidRPr="00A117A6" w:rsidRDefault="0039202E" w:rsidP="00FB5814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  <w:tr w:rsidR="00E44083" w:rsidRPr="00A117A6" w14:paraId="6624436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A117A6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0" w:name="_Ref24551944"/>
          </w:p>
        </w:tc>
        <w:bookmarkEnd w:id="30"/>
        <w:tc>
          <w:tcPr>
            <w:tcW w:w="6276" w:type="dxa"/>
          </w:tcPr>
          <w:p w14:paraId="270FA991" w14:textId="234DE413" w:rsidR="00E44083" w:rsidRPr="00A117A6" w:rsidRDefault="00E44083" w:rsidP="005C2EB9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A117A6">
              <w:rPr>
                <w:rFonts w:cs="Arial"/>
                <w:color w:val="000000" w:themeColor="text1"/>
                <w:sz w:val="18"/>
                <w:szCs w:val="18"/>
              </w:rPr>
              <w:t xml:space="preserve">Caro(a) sr. (a), a visualização da atividade selecionada só está disponível para membros </w:t>
            </w:r>
            <w:r w:rsidR="00EF127C" w:rsidRPr="00A117A6">
              <w:rPr>
                <w:rFonts w:cs="Arial"/>
                <w:color w:val="000000" w:themeColor="text1"/>
                <w:sz w:val="18"/>
                <w:szCs w:val="18"/>
              </w:rPr>
              <w:t>da Comissão Eleitoral</w:t>
            </w:r>
            <w:r w:rsidR="00FC0B57" w:rsidRPr="00A117A6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EE8DAF2" w14:textId="16779CFE" w:rsidR="00E44083" w:rsidRPr="00A117A6" w:rsidRDefault="00E44083" w:rsidP="00FB5814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  <w:tr w:rsidR="009C3447" w:rsidRPr="00A117A6" w14:paraId="1DBED08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0EFC8C5" w14:textId="77777777" w:rsidR="009C3447" w:rsidRPr="00A117A6" w:rsidRDefault="009C3447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1" w:name="_Ref26103547"/>
          </w:p>
        </w:tc>
        <w:bookmarkEnd w:id="31"/>
        <w:tc>
          <w:tcPr>
            <w:tcW w:w="6276" w:type="dxa"/>
          </w:tcPr>
          <w:p w14:paraId="49F611AC" w14:textId="3AF99108" w:rsidR="009C3447" w:rsidRPr="00A117A6" w:rsidRDefault="00631DBC" w:rsidP="001F20B4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N/A</w:t>
            </w:r>
          </w:p>
        </w:tc>
        <w:tc>
          <w:tcPr>
            <w:tcW w:w="1555" w:type="dxa"/>
          </w:tcPr>
          <w:p w14:paraId="0010C0BD" w14:textId="3DAEBBF1" w:rsidR="009C3447" w:rsidRPr="00A117A6" w:rsidRDefault="001C2583" w:rsidP="00FB5814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  <w:tr w:rsidR="00FF582E" w:rsidRPr="00A117A6" w14:paraId="2F4A1BC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C83284D" w14:textId="77777777" w:rsidR="00FF582E" w:rsidRPr="00A117A6" w:rsidRDefault="00FF582E" w:rsidP="009E4BFE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2" w:name="_Ref34402841"/>
          </w:p>
        </w:tc>
        <w:bookmarkEnd w:id="32"/>
        <w:tc>
          <w:tcPr>
            <w:tcW w:w="6276" w:type="dxa"/>
          </w:tcPr>
          <w:p w14:paraId="1EADC24E" w14:textId="579768E9" w:rsidR="00FF582E" w:rsidRPr="00A117A6" w:rsidRDefault="00FF582E" w:rsidP="00FF582E">
            <w:pPr>
              <w:spacing w:after="0"/>
              <w:rPr>
                <w:rFonts w:cs="Arial"/>
                <w:sz w:val="18"/>
                <w:szCs w:val="18"/>
              </w:rPr>
            </w:pPr>
            <w:r w:rsidRPr="00A117A6">
              <w:rPr>
                <w:rFonts w:cs="Arial"/>
                <w:color w:val="000000" w:themeColor="text1"/>
                <w:sz w:val="18"/>
                <w:szCs w:val="18"/>
              </w:rPr>
              <w:t>Caro(a) sr.(a), não existe julgamento final cadastrado para a eleição que o senhor é um responsável pela chapa!</w:t>
            </w:r>
          </w:p>
        </w:tc>
        <w:tc>
          <w:tcPr>
            <w:tcW w:w="1555" w:type="dxa"/>
          </w:tcPr>
          <w:p w14:paraId="0B03E3E2" w14:textId="736CCF4F" w:rsidR="00FF582E" w:rsidRPr="00A117A6" w:rsidRDefault="001C2583" w:rsidP="009E4BFE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  <w:tr w:rsidR="005C2EB9" w:rsidRPr="00A117A6" w14:paraId="0ADE210F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1EF15A5" w14:textId="77777777" w:rsidR="005C2EB9" w:rsidRPr="00A117A6" w:rsidRDefault="005C2EB9" w:rsidP="009E4BFE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3" w:name="_Ref34403013"/>
          </w:p>
        </w:tc>
        <w:bookmarkEnd w:id="33"/>
        <w:tc>
          <w:tcPr>
            <w:tcW w:w="6276" w:type="dxa"/>
          </w:tcPr>
          <w:p w14:paraId="4C1E1EC0" w14:textId="3D4D46EF" w:rsidR="005C2EB9" w:rsidRPr="00B76765" w:rsidRDefault="00B76765" w:rsidP="00B76765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B76765">
              <w:rPr>
                <w:rFonts w:cs="Arial"/>
                <w:sz w:val="18"/>
                <w:szCs w:val="18"/>
              </w:rPr>
              <w:t>Caro(a) sr.(a) a visualização da atividade</w:t>
            </w:r>
            <w:r>
              <w:rPr>
                <w:rFonts w:cs="Arial"/>
                <w:sz w:val="18"/>
                <w:szCs w:val="18"/>
              </w:rPr>
              <w:t xml:space="preserve"> selecionada só está disponível</w:t>
            </w:r>
            <w:r w:rsidRPr="00B76765">
              <w:rPr>
                <w:rFonts w:cs="Arial"/>
                <w:sz w:val="18"/>
                <w:szCs w:val="18"/>
              </w:rPr>
              <w:t xml:space="preserve"> para responsáveis pela Chapa que aceitaram o convite de chapa</w:t>
            </w:r>
            <w:r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3A8E945A" w14:textId="305A03D5" w:rsidR="005C2EB9" w:rsidRPr="00A117A6" w:rsidRDefault="001C2583" w:rsidP="009E4BFE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  <w:tr w:rsidR="00F21BCE" w:rsidRPr="00A117A6" w14:paraId="0E08208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5215D89" w14:textId="77777777" w:rsidR="00F21BCE" w:rsidRPr="00A117A6" w:rsidRDefault="00F21BCE" w:rsidP="009E4BFE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4" w:name="_Ref34833022"/>
          </w:p>
        </w:tc>
        <w:bookmarkEnd w:id="34"/>
        <w:tc>
          <w:tcPr>
            <w:tcW w:w="6276" w:type="dxa"/>
          </w:tcPr>
          <w:p w14:paraId="5C0E3206" w14:textId="37B8C775" w:rsidR="00F21BCE" w:rsidRPr="00A117A6" w:rsidRDefault="00F21BCE" w:rsidP="005C2EB9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A117A6">
              <w:rPr>
                <w:rFonts w:cs="Arial"/>
                <w:color w:val="000000" w:themeColor="text1"/>
                <w:sz w:val="18"/>
                <w:szCs w:val="18"/>
              </w:rPr>
              <w:t>Caro(a) sr.(a), aguarde o período de julgamento ser finalizado, para acessar as informações!</w:t>
            </w:r>
          </w:p>
        </w:tc>
        <w:tc>
          <w:tcPr>
            <w:tcW w:w="1555" w:type="dxa"/>
          </w:tcPr>
          <w:p w14:paraId="27A2078B" w14:textId="11830B5D" w:rsidR="00F21BCE" w:rsidRPr="00A117A6" w:rsidRDefault="00C97565" w:rsidP="009E4BFE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  <w:tr w:rsidR="00C97565" w:rsidRPr="00A117A6" w14:paraId="5069834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B14BF13" w14:textId="77777777" w:rsidR="00C97565" w:rsidRPr="00A117A6" w:rsidRDefault="00C97565" w:rsidP="009E4BFE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35" w:name="_Ref41383479"/>
          </w:p>
        </w:tc>
        <w:bookmarkEnd w:id="35"/>
        <w:tc>
          <w:tcPr>
            <w:tcW w:w="6276" w:type="dxa"/>
          </w:tcPr>
          <w:p w14:paraId="45F3276D" w14:textId="006FC8DA" w:rsidR="00C97565" w:rsidRPr="00A117A6" w:rsidRDefault="00C97565" w:rsidP="005C2EB9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C97565">
              <w:rPr>
                <w:rFonts w:cs="Arial"/>
                <w:color w:val="000000" w:themeColor="text1"/>
                <w:sz w:val="18"/>
                <w:szCs w:val="18"/>
                <w:highlight w:val="green"/>
              </w:rPr>
              <w:t>Aguarde o Julgamento Final ser finalizado!</w:t>
            </w:r>
          </w:p>
        </w:tc>
        <w:tc>
          <w:tcPr>
            <w:tcW w:w="1555" w:type="dxa"/>
          </w:tcPr>
          <w:p w14:paraId="1C3C4D2D" w14:textId="6B579718" w:rsidR="00C97565" w:rsidRPr="00A117A6" w:rsidRDefault="00C97565" w:rsidP="009E4BFE">
            <w:pPr>
              <w:spacing w:before="60" w:after="60"/>
              <w:rPr>
                <w:sz w:val="18"/>
                <w:szCs w:val="18"/>
              </w:rPr>
            </w:pPr>
            <w:r w:rsidRPr="00A117A6"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A117A6" w:rsidRDefault="00FC6098" w:rsidP="002B1554">
      <w:pPr>
        <w:pStyle w:val="Dica"/>
      </w:pPr>
    </w:p>
    <w:p w14:paraId="63F33EE0" w14:textId="77777777" w:rsidR="00BC778D" w:rsidRPr="00A117A6" w:rsidRDefault="00BC778D" w:rsidP="00BC778D">
      <w:pPr>
        <w:pStyle w:val="Ttulo2"/>
        <w:numPr>
          <w:ilvl w:val="0"/>
          <w:numId w:val="0"/>
        </w:numPr>
        <w:spacing w:before="240"/>
      </w:pPr>
      <w:bookmarkStart w:id="36" w:name="_Toc34829317"/>
      <w:r w:rsidRPr="00A117A6">
        <w:t>INFORMAÇÕES COMPLEMENTARES</w:t>
      </w:r>
      <w:bookmarkEnd w:id="36"/>
    </w:p>
    <w:p w14:paraId="62D7BC18" w14:textId="08866AFC" w:rsidR="00654E1A" w:rsidRPr="00A117A6" w:rsidRDefault="00654E1A" w:rsidP="00654E1A">
      <w:pPr>
        <w:rPr>
          <w:b/>
        </w:rPr>
      </w:pPr>
      <w:r w:rsidRPr="00A117A6">
        <w:rPr>
          <w:b/>
        </w:rPr>
        <w:t>Histórias relacionadas:</w:t>
      </w:r>
    </w:p>
    <w:p w14:paraId="4F46EB30" w14:textId="3AC29398" w:rsidR="00726E36" w:rsidRPr="00A117A6" w:rsidRDefault="00726E36" w:rsidP="00654E1A">
      <w:pPr>
        <w:rPr>
          <w:sz w:val="20"/>
        </w:rPr>
      </w:pPr>
      <w:r w:rsidRPr="00A117A6">
        <w:rPr>
          <w:sz w:val="20"/>
        </w:rPr>
        <w:t>Eleitoral_HST02_Manter_Calendario_Eleitoral_AbaPeriodo_Incluir_Alterar</w:t>
      </w:r>
    </w:p>
    <w:p w14:paraId="55A4FEB1" w14:textId="2CCBF28C" w:rsidR="00726E36" w:rsidRPr="00A117A6" w:rsidRDefault="00726E36" w:rsidP="00654E1A">
      <w:pPr>
        <w:rPr>
          <w:sz w:val="20"/>
        </w:rPr>
      </w:pPr>
      <w:r w:rsidRPr="00A117A6">
        <w:rPr>
          <w:sz w:val="20"/>
        </w:rPr>
        <w:t>Eleitoral_HST07_Manter_Membros_Comissao_Incluir_Consultar</w:t>
      </w:r>
    </w:p>
    <w:p w14:paraId="2724C2D2" w14:textId="15CF0840" w:rsidR="00726E36" w:rsidRPr="00A117A6" w:rsidRDefault="00726E36" w:rsidP="00654E1A">
      <w:pPr>
        <w:rPr>
          <w:sz w:val="20"/>
        </w:rPr>
      </w:pPr>
      <w:r w:rsidRPr="00A117A6">
        <w:rPr>
          <w:sz w:val="20"/>
        </w:rPr>
        <w:t>Eleitoral_HST08_Manter_Membros_Comissao_Visualizar_Alterar</w:t>
      </w:r>
    </w:p>
    <w:p w14:paraId="427C4921" w14:textId="0BAB35DD" w:rsidR="00726E36" w:rsidRPr="00A117A6" w:rsidRDefault="00726E36" w:rsidP="00654E1A">
      <w:pPr>
        <w:rPr>
          <w:sz w:val="20"/>
        </w:rPr>
      </w:pPr>
      <w:r w:rsidRPr="00A117A6">
        <w:rPr>
          <w:sz w:val="20"/>
        </w:rPr>
        <w:t>Eleitoral_HST022_Monitorar_Pendencias_Membros_Chapa</w:t>
      </w:r>
    </w:p>
    <w:p w14:paraId="4F922666" w14:textId="75AED5A4" w:rsidR="005412C1" w:rsidRPr="00A117A6" w:rsidRDefault="00726E36" w:rsidP="00726E36">
      <w:pPr>
        <w:pStyle w:val="Dica"/>
        <w:rPr>
          <w:color w:val="auto"/>
          <w:sz w:val="20"/>
          <w:szCs w:val="20"/>
        </w:rPr>
      </w:pPr>
      <w:r w:rsidRPr="00A117A6">
        <w:rPr>
          <w:color w:val="auto"/>
          <w:sz w:val="20"/>
          <w:szCs w:val="20"/>
        </w:rPr>
        <w:t>Eleitoral_HST078_Incluir_JulgamentoFinal_1ª_Instancia_Corporativo</w:t>
      </w:r>
    </w:p>
    <w:p w14:paraId="423E19E2" w14:textId="24BDCFEB" w:rsidR="00726E36" w:rsidRPr="00726E36" w:rsidRDefault="00726E36" w:rsidP="00726E36">
      <w:pPr>
        <w:pStyle w:val="Dica"/>
        <w:rPr>
          <w:color w:val="auto"/>
          <w:sz w:val="20"/>
          <w:szCs w:val="20"/>
        </w:rPr>
      </w:pPr>
      <w:r w:rsidRPr="00A117A6">
        <w:rPr>
          <w:color w:val="auto"/>
          <w:sz w:val="20"/>
          <w:szCs w:val="20"/>
        </w:rPr>
        <w:t>Eleitoral_HST079_Visualizar_Julgamento_1ª_Instancia_Corporativo</w:t>
      </w:r>
    </w:p>
    <w:sectPr w:rsidR="00726E36" w:rsidRPr="00726E36" w:rsidSect="00757A62">
      <w:headerReference w:type="even" r:id="rId35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728F31" w14:textId="77777777" w:rsidR="003D0054" w:rsidRDefault="003D0054">
      <w:r>
        <w:separator/>
      </w:r>
    </w:p>
    <w:p w14:paraId="6DEC3921" w14:textId="77777777" w:rsidR="003D0054" w:rsidRDefault="003D0054"/>
  </w:endnote>
  <w:endnote w:type="continuationSeparator" w:id="0">
    <w:p w14:paraId="55E1F6D2" w14:textId="77777777" w:rsidR="003D0054" w:rsidRDefault="003D0054">
      <w:r>
        <w:continuationSeparator/>
      </w:r>
    </w:p>
    <w:p w14:paraId="58C6B6F2" w14:textId="77777777" w:rsidR="003D0054" w:rsidRDefault="003D00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4904F5" w:rsidRDefault="004904F5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4904F5" w:rsidRPr="003D59E6" w14:paraId="2B97DD6D" w14:textId="77777777">
      <w:tc>
        <w:tcPr>
          <w:tcW w:w="4605" w:type="dxa"/>
          <w:vAlign w:val="center"/>
        </w:tcPr>
        <w:p w14:paraId="0297AE86" w14:textId="77777777" w:rsidR="004904F5" w:rsidRPr="003D59E6" w:rsidRDefault="004904F5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4904F5" w:rsidRPr="0017543C" w:rsidRDefault="004904F5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BF371E">
            <w:rPr>
              <w:rStyle w:val="Nmerodepgina"/>
              <w:rFonts w:ascii="Verdana" w:hAnsi="Verdana" w:cs="Arial"/>
              <w:b/>
              <w:noProof/>
            </w:rPr>
            <w:t>20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4904F5" w:rsidRPr="0057652B" w:rsidRDefault="004904F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C1A5F9" w14:textId="77777777" w:rsidR="003D0054" w:rsidRDefault="003D0054">
      <w:r>
        <w:separator/>
      </w:r>
    </w:p>
    <w:p w14:paraId="7809099D" w14:textId="77777777" w:rsidR="003D0054" w:rsidRDefault="003D0054"/>
  </w:footnote>
  <w:footnote w:type="continuationSeparator" w:id="0">
    <w:p w14:paraId="011460AC" w14:textId="77777777" w:rsidR="003D0054" w:rsidRDefault="003D0054">
      <w:r>
        <w:continuationSeparator/>
      </w:r>
    </w:p>
    <w:p w14:paraId="05CD5EFC" w14:textId="77777777" w:rsidR="003D0054" w:rsidRDefault="003D0054"/>
  </w:footnote>
  <w:footnote w:id="1">
    <w:p w14:paraId="0B85F3AB" w14:textId="6E5EE582" w:rsidR="004904F5" w:rsidRDefault="004904F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rPr>
          <w:color w:val="000000" w:themeColor="text1"/>
        </w:rPr>
        <w:t>Mesmo que exista mais de uma eleição aberta, o sistema deve exibir APENAS os julgamentos finais  que o ator é Conselheiro CEN/BR.</w:t>
      </w:r>
    </w:p>
  </w:footnote>
  <w:footnote w:id="2">
    <w:p w14:paraId="0B32D36F" w14:textId="77777777" w:rsidR="004904F5" w:rsidRDefault="004904F5" w:rsidP="00523D5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8084A">
        <w:t xml:space="preserve">Futuramente quando for reformulado a funcionalidade do menu no Portal, o sistema deve ocultar o menu </w:t>
      </w:r>
      <w:r>
        <w:t>para membros que não seja da Comissão Eleitoral.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4904F5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4904F5" w:rsidRPr="0017543C" w:rsidRDefault="004904F5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25pt;height:40.7pt" o:ole="">
                <v:imagedata r:id="rId1" o:title=""/>
              </v:shape>
              <o:OLEObject Type="Embed" ProgID="PBrush" ShapeID="_x0000_i1025" DrawAspect="Content" ObjectID="_1655729675" r:id="rId2"/>
            </w:object>
          </w:r>
        </w:p>
      </w:tc>
      <w:tc>
        <w:tcPr>
          <w:tcW w:w="4111" w:type="dxa"/>
          <w:vAlign w:val="center"/>
        </w:tcPr>
        <w:p w14:paraId="2CC77D67" w14:textId="20D2A824" w:rsidR="004904F5" w:rsidRPr="00C6532E" w:rsidRDefault="004904F5" w:rsidP="0007286A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088 – Acompanhar Julgamento Final das Chapas 1ª Instancia – Profissional</w:t>
          </w:r>
        </w:p>
      </w:tc>
      <w:tc>
        <w:tcPr>
          <w:tcW w:w="3260" w:type="dxa"/>
          <w:vAlign w:val="center"/>
        </w:tcPr>
        <w:p w14:paraId="7C22B301" w14:textId="6B6D790E" w:rsidR="004904F5" w:rsidRPr="004A2AAB" w:rsidRDefault="004904F5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4904F5" w:rsidRPr="004A2AAB" w:rsidRDefault="004904F5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4904F5" w:rsidRDefault="004904F5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4904F5" w:rsidRDefault="004904F5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4904F5" w:rsidRDefault="004904F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 w15:restartNumberingAfterBreak="0">
    <w:nsid w:val="06522D9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 w15:restartNumberingAfterBreak="0">
    <w:nsid w:val="14244D3D"/>
    <w:multiLevelType w:val="hybridMultilevel"/>
    <w:tmpl w:val="D4B8581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34024E"/>
    <w:multiLevelType w:val="hybridMultilevel"/>
    <w:tmpl w:val="08307E1C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7" w15:restartNumberingAfterBreak="0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8" w15:restartNumberingAfterBreak="0">
    <w:nsid w:val="3B0328C5"/>
    <w:multiLevelType w:val="hybridMultilevel"/>
    <w:tmpl w:val="5E3690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1" w15:restartNumberingAfterBreak="0">
    <w:nsid w:val="4940590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B83F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5" w15:restartNumberingAfterBreak="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16" w15:restartNumberingAfterBreak="0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B00B1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CD21C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22" w15:restartNumberingAfterBreak="0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 w15:restartNumberingAfterBreak="0">
    <w:nsid w:val="71245347"/>
    <w:multiLevelType w:val="hybridMultilevel"/>
    <w:tmpl w:val="066839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5" w15:restartNumberingAfterBreak="0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6" w15:restartNumberingAfterBreak="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6"/>
  </w:num>
  <w:num w:numId="3">
    <w:abstractNumId w:val="5"/>
  </w:num>
  <w:num w:numId="4">
    <w:abstractNumId w:val="4"/>
  </w:num>
  <w:num w:numId="5">
    <w:abstractNumId w:val="26"/>
  </w:num>
  <w:num w:numId="6">
    <w:abstractNumId w:val="8"/>
  </w:num>
  <w:num w:numId="7">
    <w:abstractNumId w:val="9"/>
  </w:num>
  <w:num w:numId="8">
    <w:abstractNumId w:val="6"/>
  </w:num>
  <w:num w:numId="9">
    <w:abstractNumId w:val="13"/>
  </w:num>
  <w:num w:numId="10">
    <w:abstractNumId w:val="23"/>
  </w:num>
  <w:num w:numId="11">
    <w:abstractNumId w:val="12"/>
  </w:num>
  <w:num w:numId="12">
    <w:abstractNumId w:val="18"/>
  </w:num>
  <w:num w:numId="13">
    <w:abstractNumId w:val="25"/>
  </w:num>
  <w:num w:numId="14">
    <w:abstractNumId w:val="17"/>
  </w:num>
  <w:num w:numId="15">
    <w:abstractNumId w:val="20"/>
  </w:num>
  <w:num w:numId="16">
    <w:abstractNumId w:val="11"/>
  </w:num>
  <w:num w:numId="17">
    <w:abstractNumId w:val="19"/>
  </w:num>
  <w:num w:numId="18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F8B"/>
    <w:rsid w:val="000051F6"/>
    <w:rsid w:val="0000651D"/>
    <w:rsid w:val="00006AFC"/>
    <w:rsid w:val="0001114E"/>
    <w:rsid w:val="0001320A"/>
    <w:rsid w:val="0001571F"/>
    <w:rsid w:val="00022829"/>
    <w:rsid w:val="00022931"/>
    <w:rsid w:val="00022A78"/>
    <w:rsid w:val="00022F50"/>
    <w:rsid w:val="0002353B"/>
    <w:rsid w:val="00025925"/>
    <w:rsid w:val="000263F7"/>
    <w:rsid w:val="00027629"/>
    <w:rsid w:val="00030DC2"/>
    <w:rsid w:val="00031CBE"/>
    <w:rsid w:val="00032841"/>
    <w:rsid w:val="0003494B"/>
    <w:rsid w:val="00036393"/>
    <w:rsid w:val="00040855"/>
    <w:rsid w:val="0004088D"/>
    <w:rsid w:val="00040BF4"/>
    <w:rsid w:val="00042373"/>
    <w:rsid w:val="00043858"/>
    <w:rsid w:val="00044234"/>
    <w:rsid w:val="00045621"/>
    <w:rsid w:val="00046D76"/>
    <w:rsid w:val="00047227"/>
    <w:rsid w:val="000514D4"/>
    <w:rsid w:val="00051559"/>
    <w:rsid w:val="00051F92"/>
    <w:rsid w:val="00052B79"/>
    <w:rsid w:val="00055309"/>
    <w:rsid w:val="00055E7C"/>
    <w:rsid w:val="00056003"/>
    <w:rsid w:val="0006016B"/>
    <w:rsid w:val="000610FE"/>
    <w:rsid w:val="00061627"/>
    <w:rsid w:val="00061F5D"/>
    <w:rsid w:val="000628DE"/>
    <w:rsid w:val="0006486D"/>
    <w:rsid w:val="000656C5"/>
    <w:rsid w:val="00065C98"/>
    <w:rsid w:val="00065E0A"/>
    <w:rsid w:val="00066182"/>
    <w:rsid w:val="0006652C"/>
    <w:rsid w:val="00072269"/>
    <w:rsid w:val="0007286A"/>
    <w:rsid w:val="00076318"/>
    <w:rsid w:val="0007671A"/>
    <w:rsid w:val="00076C07"/>
    <w:rsid w:val="000772BC"/>
    <w:rsid w:val="000809E1"/>
    <w:rsid w:val="00080AD9"/>
    <w:rsid w:val="000825ED"/>
    <w:rsid w:val="00082DAB"/>
    <w:rsid w:val="00084624"/>
    <w:rsid w:val="00086AFE"/>
    <w:rsid w:val="00086C2C"/>
    <w:rsid w:val="000874B8"/>
    <w:rsid w:val="000874E5"/>
    <w:rsid w:val="000902C4"/>
    <w:rsid w:val="00090304"/>
    <w:rsid w:val="000926DE"/>
    <w:rsid w:val="0009796C"/>
    <w:rsid w:val="00097BF2"/>
    <w:rsid w:val="000A01B5"/>
    <w:rsid w:val="000A054B"/>
    <w:rsid w:val="000A0B1F"/>
    <w:rsid w:val="000A1227"/>
    <w:rsid w:val="000A1D28"/>
    <w:rsid w:val="000A2B6B"/>
    <w:rsid w:val="000A2E6A"/>
    <w:rsid w:val="000A33C1"/>
    <w:rsid w:val="000A3B11"/>
    <w:rsid w:val="000A43F8"/>
    <w:rsid w:val="000A56DC"/>
    <w:rsid w:val="000A5B48"/>
    <w:rsid w:val="000B0186"/>
    <w:rsid w:val="000B019A"/>
    <w:rsid w:val="000B038B"/>
    <w:rsid w:val="000B2C14"/>
    <w:rsid w:val="000B5692"/>
    <w:rsid w:val="000B624B"/>
    <w:rsid w:val="000B67A3"/>
    <w:rsid w:val="000B7C76"/>
    <w:rsid w:val="000C00AA"/>
    <w:rsid w:val="000C03AE"/>
    <w:rsid w:val="000C0B01"/>
    <w:rsid w:val="000C3B7B"/>
    <w:rsid w:val="000C57C9"/>
    <w:rsid w:val="000C599D"/>
    <w:rsid w:val="000C6128"/>
    <w:rsid w:val="000D0BCB"/>
    <w:rsid w:val="000D0FF9"/>
    <w:rsid w:val="000D1E64"/>
    <w:rsid w:val="000D1ECD"/>
    <w:rsid w:val="000D2F33"/>
    <w:rsid w:val="000D367A"/>
    <w:rsid w:val="000D3E78"/>
    <w:rsid w:val="000D463E"/>
    <w:rsid w:val="000D480E"/>
    <w:rsid w:val="000D6620"/>
    <w:rsid w:val="000E0D1E"/>
    <w:rsid w:val="000E10A0"/>
    <w:rsid w:val="000E2797"/>
    <w:rsid w:val="000E4445"/>
    <w:rsid w:val="000E4DD0"/>
    <w:rsid w:val="000E5674"/>
    <w:rsid w:val="000E5825"/>
    <w:rsid w:val="000E5F1F"/>
    <w:rsid w:val="000E7293"/>
    <w:rsid w:val="000F1575"/>
    <w:rsid w:val="000F1853"/>
    <w:rsid w:val="000F5A87"/>
    <w:rsid w:val="000F6540"/>
    <w:rsid w:val="000F71F0"/>
    <w:rsid w:val="000F7E2D"/>
    <w:rsid w:val="00100368"/>
    <w:rsid w:val="00100695"/>
    <w:rsid w:val="0010280B"/>
    <w:rsid w:val="00102AE0"/>
    <w:rsid w:val="00102F91"/>
    <w:rsid w:val="00103E9E"/>
    <w:rsid w:val="0010694A"/>
    <w:rsid w:val="001070F4"/>
    <w:rsid w:val="0010717B"/>
    <w:rsid w:val="001079A7"/>
    <w:rsid w:val="00107BA0"/>
    <w:rsid w:val="00110BB0"/>
    <w:rsid w:val="00110BB9"/>
    <w:rsid w:val="00111CDD"/>
    <w:rsid w:val="00112035"/>
    <w:rsid w:val="00112081"/>
    <w:rsid w:val="00112676"/>
    <w:rsid w:val="001154EB"/>
    <w:rsid w:val="00115D45"/>
    <w:rsid w:val="00120056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5048"/>
    <w:rsid w:val="001254C2"/>
    <w:rsid w:val="001268C8"/>
    <w:rsid w:val="001274BF"/>
    <w:rsid w:val="001300A8"/>
    <w:rsid w:val="0013080E"/>
    <w:rsid w:val="00130A28"/>
    <w:rsid w:val="001316B2"/>
    <w:rsid w:val="0013215F"/>
    <w:rsid w:val="00132D20"/>
    <w:rsid w:val="001330C5"/>
    <w:rsid w:val="00133BD0"/>
    <w:rsid w:val="00134450"/>
    <w:rsid w:val="001346CA"/>
    <w:rsid w:val="001348D6"/>
    <w:rsid w:val="00135C91"/>
    <w:rsid w:val="00135D31"/>
    <w:rsid w:val="00136C1B"/>
    <w:rsid w:val="00137478"/>
    <w:rsid w:val="001418E1"/>
    <w:rsid w:val="00142655"/>
    <w:rsid w:val="00142FEF"/>
    <w:rsid w:val="001437C3"/>
    <w:rsid w:val="00143AE0"/>
    <w:rsid w:val="00143D94"/>
    <w:rsid w:val="001451E8"/>
    <w:rsid w:val="0014544C"/>
    <w:rsid w:val="00145CE1"/>
    <w:rsid w:val="0014605A"/>
    <w:rsid w:val="00146CA7"/>
    <w:rsid w:val="00153838"/>
    <w:rsid w:val="00154794"/>
    <w:rsid w:val="00155D6C"/>
    <w:rsid w:val="0015725F"/>
    <w:rsid w:val="00157E00"/>
    <w:rsid w:val="00157E66"/>
    <w:rsid w:val="001653E6"/>
    <w:rsid w:val="00165A72"/>
    <w:rsid w:val="00165B69"/>
    <w:rsid w:val="001671BC"/>
    <w:rsid w:val="001701BE"/>
    <w:rsid w:val="0017169C"/>
    <w:rsid w:val="001729BE"/>
    <w:rsid w:val="0017331A"/>
    <w:rsid w:val="001738CF"/>
    <w:rsid w:val="00173D8B"/>
    <w:rsid w:val="001742A0"/>
    <w:rsid w:val="00174B5F"/>
    <w:rsid w:val="00176508"/>
    <w:rsid w:val="0017696D"/>
    <w:rsid w:val="00182ECD"/>
    <w:rsid w:val="001839A7"/>
    <w:rsid w:val="00185C82"/>
    <w:rsid w:val="00187019"/>
    <w:rsid w:val="001908C0"/>
    <w:rsid w:val="001922C3"/>
    <w:rsid w:val="0019233D"/>
    <w:rsid w:val="001927C0"/>
    <w:rsid w:val="001935F8"/>
    <w:rsid w:val="00193996"/>
    <w:rsid w:val="0019459B"/>
    <w:rsid w:val="00197520"/>
    <w:rsid w:val="00197785"/>
    <w:rsid w:val="001A16A7"/>
    <w:rsid w:val="001A20E9"/>
    <w:rsid w:val="001A2545"/>
    <w:rsid w:val="001A309F"/>
    <w:rsid w:val="001A6287"/>
    <w:rsid w:val="001A69FC"/>
    <w:rsid w:val="001A73BB"/>
    <w:rsid w:val="001A75F1"/>
    <w:rsid w:val="001A77F8"/>
    <w:rsid w:val="001B07B4"/>
    <w:rsid w:val="001B2511"/>
    <w:rsid w:val="001B2550"/>
    <w:rsid w:val="001B3A10"/>
    <w:rsid w:val="001B3C4B"/>
    <w:rsid w:val="001B5C4E"/>
    <w:rsid w:val="001B667C"/>
    <w:rsid w:val="001C15FC"/>
    <w:rsid w:val="001C2348"/>
    <w:rsid w:val="001C2583"/>
    <w:rsid w:val="001C2642"/>
    <w:rsid w:val="001C2717"/>
    <w:rsid w:val="001C604A"/>
    <w:rsid w:val="001D0F14"/>
    <w:rsid w:val="001D1A0C"/>
    <w:rsid w:val="001D1AD9"/>
    <w:rsid w:val="001D1B53"/>
    <w:rsid w:val="001D202C"/>
    <w:rsid w:val="001D2405"/>
    <w:rsid w:val="001D3F75"/>
    <w:rsid w:val="001D466A"/>
    <w:rsid w:val="001D4A23"/>
    <w:rsid w:val="001D510C"/>
    <w:rsid w:val="001D6958"/>
    <w:rsid w:val="001D7362"/>
    <w:rsid w:val="001D7782"/>
    <w:rsid w:val="001E1D12"/>
    <w:rsid w:val="001E33E8"/>
    <w:rsid w:val="001E5927"/>
    <w:rsid w:val="001E5A61"/>
    <w:rsid w:val="001E5FCB"/>
    <w:rsid w:val="001E6710"/>
    <w:rsid w:val="001E672E"/>
    <w:rsid w:val="001F079D"/>
    <w:rsid w:val="001F083F"/>
    <w:rsid w:val="001F0D2C"/>
    <w:rsid w:val="001F1269"/>
    <w:rsid w:val="001F1623"/>
    <w:rsid w:val="001F1A4C"/>
    <w:rsid w:val="001F20B4"/>
    <w:rsid w:val="001F3225"/>
    <w:rsid w:val="001F3BFC"/>
    <w:rsid w:val="001F430F"/>
    <w:rsid w:val="001F50C0"/>
    <w:rsid w:val="001F52B7"/>
    <w:rsid w:val="001F6169"/>
    <w:rsid w:val="001F6C31"/>
    <w:rsid w:val="002000EF"/>
    <w:rsid w:val="002019C4"/>
    <w:rsid w:val="002028D7"/>
    <w:rsid w:val="00203800"/>
    <w:rsid w:val="00204372"/>
    <w:rsid w:val="002050A5"/>
    <w:rsid w:val="002050B7"/>
    <w:rsid w:val="00205203"/>
    <w:rsid w:val="00206991"/>
    <w:rsid w:val="00207573"/>
    <w:rsid w:val="002126C5"/>
    <w:rsid w:val="00213558"/>
    <w:rsid w:val="0021764A"/>
    <w:rsid w:val="002178D8"/>
    <w:rsid w:val="00220632"/>
    <w:rsid w:val="00221EAB"/>
    <w:rsid w:val="00225616"/>
    <w:rsid w:val="002264A6"/>
    <w:rsid w:val="00230F1B"/>
    <w:rsid w:val="0023318E"/>
    <w:rsid w:val="00234A5B"/>
    <w:rsid w:val="0023598C"/>
    <w:rsid w:val="002359C8"/>
    <w:rsid w:val="00236123"/>
    <w:rsid w:val="002366BB"/>
    <w:rsid w:val="00237FE8"/>
    <w:rsid w:val="002417DF"/>
    <w:rsid w:val="00241D4D"/>
    <w:rsid w:val="00241EDA"/>
    <w:rsid w:val="0024203F"/>
    <w:rsid w:val="00242E02"/>
    <w:rsid w:val="002440C9"/>
    <w:rsid w:val="002446C3"/>
    <w:rsid w:val="00246E9D"/>
    <w:rsid w:val="002479B1"/>
    <w:rsid w:val="002508D0"/>
    <w:rsid w:val="00250D66"/>
    <w:rsid w:val="00250E29"/>
    <w:rsid w:val="00251151"/>
    <w:rsid w:val="002518C9"/>
    <w:rsid w:val="00251AF0"/>
    <w:rsid w:val="00251C64"/>
    <w:rsid w:val="00252185"/>
    <w:rsid w:val="0025302B"/>
    <w:rsid w:val="00253118"/>
    <w:rsid w:val="00253A8F"/>
    <w:rsid w:val="0025482F"/>
    <w:rsid w:val="00255006"/>
    <w:rsid w:val="002554E4"/>
    <w:rsid w:val="00257445"/>
    <w:rsid w:val="00257C46"/>
    <w:rsid w:val="00257F1E"/>
    <w:rsid w:val="0026083A"/>
    <w:rsid w:val="002614BA"/>
    <w:rsid w:val="0026183F"/>
    <w:rsid w:val="00262D55"/>
    <w:rsid w:val="00266BFA"/>
    <w:rsid w:val="00266DC8"/>
    <w:rsid w:val="00267DC7"/>
    <w:rsid w:val="00270351"/>
    <w:rsid w:val="00270FF8"/>
    <w:rsid w:val="002712B3"/>
    <w:rsid w:val="0027466C"/>
    <w:rsid w:val="002761FB"/>
    <w:rsid w:val="00277064"/>
    <w:rsid w:val="00280149"/>
    <w:rsid w:val="00280A70"/>
    <w:rsid w:val="00282745"/>
    <w:rsid w:val="00284474"/>
    <w:rsid w:val="00285A64"/>
    <w:rsid w:val="00285A89"/>
    <w:rsid w:val="002863AB"/>
    <w:rsid w:val="00286B6E"/>
    <w:rsid w:val="00287290"/>
    <w:rsid w:val="00287B79"/>
    <w:rsid w:val="00287CAA"/>
    <w:rsid w:val="002909B3"/>
    <w:rsid w:val="00290B40"/>
    <w:rsid w:val="00292E97"/>
    <w:rsid w:val="002945F4"/>
    <w:rsid w:val="002948E9"/>
    <w:rsid w:val="00294C89"/>
    <w:rsid w:val="002952D5"/>
    <w:rsid w:val="002976A5"/>
    <w:rsid w:val="002A0266"/>
    <w:rsid w:val="002A0B69"/>
    <w:rsid w:val="002A31DE"/>
    <w:rsid w:val="002A3818"/>
    <w:rsid w:val="002A4694"/>
    <w:rsid w:val="002A4A24"/>
    <w:rsid w:val="002A5734"/>
    <w:rsid w:val="002A5998"/>
    <w:rsid w:val="002A7E96"/>
    <w:rsid w:val="002A7F44"/>
    <w:rsid w:val="002B0CA1"/>
    <w:rsid w:val="002B110B"/>
    <w:rsid w:val="002B1350"/>
    <w:rsid w:val="002B1554"/>
    <w:rsid w:val="002B1BA9"/>
    <w:rsid w:val="002B1BFB"/>
    <w:rsid w:val="002B36FA"/>
    <w:rsid w:val="002B4569"/>
    <w:rsid w:val="002B4DE5"/>
    <w:rsid w:val="002B624D"/>
    <w:rsid w:val="002B626B"/>
    <w:rsid w:val="002B6C8B"/>
    <w:rsid w:val="002B70C3"/>
    <w:rsid w:val="002B7762"/>
    <w:rsid w:val="002C0B2C"/>
    <w:rsid w:val="002C0F2B"/>
    <w:rsid w:val="002C308A"/>
    <w:rsid w:val="002C32C2"/>
    <w:rsid w:val="002D1CAA"/>
    <w:rsid w:val="002D21B7"/>
    <w:rsid w:val="002D44DB"/>
    <w:rsid w:val="002D4C32"/>
    <w:rsid w:val="002D62BD"/>
    <w:rsid w:val="002E0BF0"/>
    <w:rsid w:val="002E0DC7"/>
    <w:rsid w:val="002E25BC"/>
    <w:rsid w:val="002E2C2B"/>
    <w:rsid w:val="002E4C9A"/>
    <w:rsid w:val="002E5585"/>
    <w:rsid w:val="002E7E4E"/>
    <w:rsid w:val="002F0D4C"/>
    <w:rsid w:val="002F0D88"/>
    <w:rsid w:val="002F3F8F"/>
    <w:rsid w:val="002F435D"/>
    <w:rsid w:val="002F54B7"/>
    <w:rsid w:val="002F5F60"/>
    <w:rsid w:val="002F6C9A"/>
    <w:rsid w:val="002F7992"/>
    <w:rsid w:val="00300321"/>
    <w:rsid w:val="003004EA"/>
    <w:rsid w:val="00300FCD"/>
    <w:rsid w:val="00301505"/>
    <w:rsid w:val="00301CE0"/>
    <w:rsid w:val="0030370F"/>
    <w:rsid w:val="0030499E"/>
    <w:rsid w:val="00304EBC"/>
    <w:rsid w:val="003053E1"/>
    <w:rsid w:val="00307B68"/>
    <w:rsid w:val="00312012"/>
    <w:rsid w:val="0031576C"/>
    <w:rsid w:val="00315B11"/>
    <w:rsid w:val="00317BA1"/>
    <w:rsid w:val="0032022F"/>
    <w:rsid w:val="0032024B"/>
    <w:rsid w:val="0032162A"/>
    <w:rsid w:val="00322EBD"/>
    <w:rsid w:val="0032400A"/>
    <w:rsid w:val="003257C7"/>
    <w:rsid w:val="00326FC1"/>
    <w:rsid w:val="00326FFF"/>
    <w:rsid w:val="0032720B"/>
    <w:rsid w:val="00330CA7"/>
    <w:rsid w:val="00331AEC"/>
    <w:rsid w:val="00332B3F"/>
    <w:rsid w:val="00332D08"/>
    <w:rsid w:val="00333D71"/>
    <w:rsid w:val="00333F4A"/>
    <w:rsid w:val="00334710"/>
    <w:rsid w:val="0033587E"/>
    <w:rsid w:val="003364C3"/>
    <w:rsid w:val="00336922"/>
    <w:rsid w:val="00337531"/>
    <w:rsid w:val="003375E6"/>
    <w:rsid w:val="0033793F"/>
    <w:rsid w:val="00337974"/>
    <w:rsid w:val="003419D8"/>
    <w:rsid w:val="00341AD3"/>
    <w:rsid w:val="00342AFD"/>
    <w:rsid w:val="00344F6E"/>
    <w:rsid w:val="00344FF0"/>
    <w:rsid w:val="00347052"/>
    <w:rsid w:val="00350329"/>
    <w:rsid w:val="00350655"/>
    <w:rsid w:val="0035123B"/>
    <w:rsid w:val="0035129F"/>
    <w:rsid w:val="003518FB"/>
    <w:rsid w:val="00353104"/>
    <w:rsid w:val="00353CEF"/>
    <w:rsid w:val="00354CFB"/>
    <w:rsid w:val="003562D2"/>
    <w:rsid w:val="0035649F"/>
    <w:rsid w:val="00356798"/>
    <w:rsid w:val="00356A67"/>
    <w:rsid w:val="003571C7"/>
    <w:rsid w:val="00360940"/>
    <w:rsid w:val="00360A63"/>
    <w:rsid w:val="00361BF5"/>
    <w:rsid w:val="003628DE"/>
    <w:rsid w:val="00362959"/>
    <w:rsid w:val="00366D21"/>
    <w:rsid w:val="0036721C"/>
    <w:rsid w:val="00367325"/>
    <w:rsid w:val="00370754"/>
    <w:rsid w:val="00370E23"/>
    <w:rsid w:val="003716C2"/>
    <w:rsid w:val="00371728"/>
    <w:rsid w:val="003722A4"/>
    <w:rsid w:val="00372BD4"/>
    <w:rsid w:val="00372C4A"/>
    <w:rsid w:val="003733A1"/>
    <w:rsid w:val="00375A22"/>
    <w:rsid w:val="00375AE3"/>
    <w:rsid w:val="003769A3"/>
    <w:rsid w:val="00376DFF"/>
    <w:rsid w:val="0037799F"/>
    <w:rsid w:val="00382B08"/>
    <w:rsid w:val="00382E63"/>
    <w:rsid w:val="00383088"/>
    <w:rsid w:val="003833F0"/>
    <w:rsid w:val="003834B2"/>
    <w:rsid w:val="00386BAA"/>
    <w:rsid w:val="00386DA6"/>
    <w:rsid w:val="00387167"/>
    <w:rsid w:val="003876C2"/>
    <w:rsid w:val="0039202E"/>
    <w:rsid w:val="00392629"/>
    <w:rsid w:val="003934FC"/>
    <w:rsid w:val="0039391D"/>
    <w:rsid w:val="00393F71"/>
    <w:rsid w:val="003950CD"/>
    <w:rsid w:val="00395AEB"/>
    <w:rsid w:val="003968E4"/>
    <w:rsid w:val="00397E0F"/>
    <w:rsid w:val="00397E54"/>
    <w:rsid w:val="003A0316"/>
    <w:rsid w:val="003A1CA2"/>
    <w:rsid w:val="003A2211"/>
    <w:rsid w:val="003A2340"/>
    <w:rsid w:val="003A242C"/>
    <w:rsid w:val="003A25BB"/>
    <w:rsid w:val="003A35A9"/>
    <w:rsid w:val="003A39DE"/>
    <w:rsid w:val="003A55D7"/>
    <w:rsid w:val="003A6418"/>
    <w:rsid w:val="003A650B"/>
    <w:rsid w:val="003A6B09"/>
    <w:rsid w:val="003B0E06"/>
    <w:rsid w:val="003B156C"/>
    <w:rsid w:val="003B3A79"/>
    <w:rsid w:val="003B3DCC"/>
    <w:rsid w:val="003B3F51"/>
    <w:rsid w:val="003B5142"/>
    <w:rsid w:val="003B5BFD"/>
    <w:rsid w:val="003B6291"/>
    <w:rsid w:val="003B6531"/>
    <w:rsid w:val="003B7941"/>
    <w:rsid w:val="003C0C12"/>
    <w:rsid w:val="003C127A"/>
    <w:rsid w:val="003C1AB5"/>
    <w:rsid w:val="003C4305"/>
    <w:rsid w:val="003C6605"/>
    <w:rsid w:val="003D0054"/>
    <w:rsid w:val="003D053E"/>
    <w:rsid w:val="003D25B8"/>
    <w:rsid w:val="003D2DF1"/>
    <w:rsid w:val="003D489D"/>
    <w:rsid w:val="003D4B4C"/>
    <w:rsid w:val="003D4E0A"/>
    <w:rsid w:val="003D4F09"/>
    <w:rsid w:val="003D5767"/>
    <w:rsid w:val="003D5FFF"/>
    <w:rsid w:val="003D6F6E"/>
    <w:rsid w:val="003D7575"/>
    <w:rsid w:val="003D7DCE"/>
    <w:rsid w:val="003E16B7"/>
    <w:rsid w:val="003E1A3A"/>
    <w:rsid w:val="003E32A4"/>
    <w:rsid w:val="003E353E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16F"/>
    <w:rsid w:val="003F4800"/>
    <w:rsid w:val="003F629D"/>
    <w:rsid w:val="003F6FC2"/>
    <w:rsid w:val="003F78ED"/>
    <w:rsid w:val="00402615"/>
    <w:rsid w:val="00402755"/>
    <w:rsid w:val="00402FB3"/>
    <w:rsid w:val="00403D68"/>
    <w:rsid w:val="004047DB"/>
    <w:rsid w:val="004114D6"/>
    <w:rsid w:val="004126FB"/>
    <w:rsid w:val="00413205"/>
    <w:rsid w:val="00413D12"/>
    <w:rsid w:val="004161B2"/>
    <w:rsid w:val="004166D4"/>
    <w:rsid w:val="00416A3D"/>
    <w:rsid w:val="004170F9"/>
    <w:rsid w:val="00417DA2"/>
    <w:rsid w:val="0042152C"/>
    <w:rsid w:val="00423475"/>
    <w:rsid w:val="00423AE6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6A1E"/>
    <w:rsid w:val="00437B2D"/>
    <w:rsid w:val="00437BBB"/>
    <w:rsid w:val="00441F6B"/>
    <w:rsid w:val="0044248A"/>
    <w:rsid w:val="00443201"/>
    <w:rsid w:val="00445457"/>
    <w:rsid w:val="004513D3"/>
    <w:rsid w:val="004540A0"/>
    <w:rsid w:val="004542A3"/>
    <w:rsid w:val="00454304"/>
    <w:rsid w:val="004557C1"/>
    <w:rsid w:val="00455881"/>
    <w:rsid w:val="00456952"/>
    <w:rsid w:val="00461B39"/>
    <w:rsid w:val="0046238A"/>
    <w:rsid w:val="00464818"/>
    <w:rsid w:val="0046482F"/>
    <w:rsid w:val="00466AC7"/>
    <w:rsid w:val="00466DB8"/>
    <w:rsid w:val="004672D2"/>
    <w:rsid w:val="00467605"/>
    <w:rsid w:val="00473232"/>
    <w:rsid w:val="00474268"/>
    <w:rsid w:val="00476322"/>
    <w:rsid w:val="004768F8"/>
    <w:rsid w:val="00476E64"/>
    <w:rsid w:val="00477865"/>
    <w:rsid w:val="00480B53"/>
    <w:rsid w:val="0048296C"/>
    <w:rsid w:val="00483149"/>
    <w:rsid w:val="00483969"/>
    <w:rsid w:val="00484037"/>
    <w:rsid w:val="0048552E"/>
    <w:rsid w:val="0048608F"/>
    <w:rsid w:val="00487920"/>
    <w:rsid w:val="004904F5"/>
    <w:rsid w:val="004919A9"/>
    <w:rsid w:val="00491AD6"/>
    <w:rsid w:val="00491E8C"/>
    <w:rsid w:val="004923A4"/>
    <w:rsid w:val="0049481B"/>
    <w:rsid w:val="004963E6"/>
    <w:rsid w:val="0049667E"/>
    <w:rsid w:val="00496F9F"/>
    <w:rsid w:val="00497015"/>
    <w:rsid w:val="004A1DAD"/>
    <w:rsid w:val="004A1DE6"/>
    <w:rsid w:val="004A37AB"/>
    <w:rsid w:val="004A464E"/>
    <w:rsid w:val="004A4D97"/>
    <w:rsid w:val="004A4FD8"/>
    <w:rsid w:val="004A5205"/>
    <w:rsid w:val="004A6B65"/>
    <w:rsid w:val="004A6CD5"/>
    <w:rsid w:val="004B01FC"/>
    <w:rsid w:val="004B032D"/>
    <w:rsid w:val="004B1B06"/>
    <w:rsid w:val="004B1B09"/>
    <w:rsid w:val="004B2696"/>
    <w:rsid w:val="004B48CD"/>
    <w:rsid w:val="004B4B85"/>
    <w:rsid w:val="004B51A3"/>
    <w:rsid w:val="004B5945"/>
    <w:rsid w:val="004B6D67"/>
    <w:rsid w:val="004B7637"/>
    <w:rsid w:val="004C00BD"/>
    <w:rsid w:val="004C0512"/>
    <w:rsid w:val="004C3E38"/>
    <w:rsid w:val="004C7131"/>
    <w:rsid w:val="004C74DC"/>
    <w:rsid w:val="004C76D1"/>
    <w:rsid w:val="004D1536"/>
    <w:rsid w:val="004D2C9F"/>
    <w:rsid w:val="004D6D0E"/>
    <w:rsid w:val="004D7401"/>
    <w:rsid w:val="004E004A"/>
    <w:rsid w:val="004E22F7"/>
    <w:rsid w:val="004E44BC"/>
    <w:rsid w:val="004E4FF9"/>
    <w:rsid w:val="004E5173"/>
    <w:rsid w:val="004E55E7"/>
    <w:rsid w:val="004E6355"/>
    <w:rsid w:val="004F2410"/>
    <w:rsid w:val="004F39B7"/>
    <w:rsid w:val="004F544E"/>
    <w:rsid w:val="004F5772"/>
    <w:rsid w:val="004F5F85"/>
    <w:rsid w:val="004F76C6"/>
    <w:rsid w:val="004F770B"/>
    <w:rsid w:val="00500D40"/>
    <w:rsid w:val="00500ED2"/>
    <w:rsid w:val="005012F9"/>
    <w:rsid w:val="005015CA"/>
    <w:rsid w:val="00501603"/>
    <w:rsid w:val="00501B1F"/>
    <w:rsid w:val="00506B5C"/>
    <w:rsid w:val="00506FCD"/>
    <w:rsid w:val="00507117"/>
    <w:rsid w:val="00507BFE"/>
    <w:rsid w:val="0051057B"/>
    <w:rsid w:val="00511AC5"/>
    <w:rsid w:val="00511FE7"/>
    <w:rsid w:val="0051328A"/>
    <w:rsid w:val="005142DA"/>
    <w:rsid w:val="00514601"/>
    <w:rsid w:val="0051492F"/>
    <w:rsid w:val="00514C38"/>
    <w:rsid w:val="00515552"/>
    <w:rsid w:val="00515FBB"/>
    <w:rsid w:val="005179A6"/>
    <w:rsid w:val="00517D3F"/>
    <w:rsid w:val="005205D9"/>
    <w:rsid w:val="00520787"/>
    <w:rsid w:val="00520803"/>
    <w:rsid w:val="0052094D"/>
    <w:rsid w:val="0052229A"/>
    <w:rsid w:val="005227B6"/>
    <w:rsid w:val="005229D8"/>
    <w:rsid w:val="00523D56"/>
    <w:rsid w:val="00525A01"/>
    <w:rsid w:val="0052645A"/>
    <w:rsid w:val="005271AF"/>
    <w:rsid w:val="00527BDD"/>
    <w:rsid w:val="00527F6D"/>
    <w:rsid w:val="005310C6"/>
    <w:rsid w:val="0053231D"/>
    <w:rsid w:val="00532649"/>
    <w:rsid w:val="00533F55"/>
    <w:rsid w:val="00540F6D"/>
    <w:rsid w:val="005412C1"/>
    <w:rsid w:val="005412D5"/>
    <w:rsid w:val="0054422A"/>
    <w:rsid w:val="00545ACA"/>
    <w:rsid w:val="0054724C"/>
    <w:rsid w:val="00550478"/>
    <w:rsid w:val="00552B0C"/>
    <w:rsid w:val="00552E0B"/>
    <w:rsid w:val="00554B9A"/>
    <w:rsid w:val="00554E1D"/>
    <w:rsid w:val="005557B4"/>
    <w:rsid w:val="00555EB6"/>
    <w:rsid w:val="00557202"/>
    <w:rsid w:val="0056045C"/>
    <w:rsid w:val="0056232B"/>
    <w:rsid w:val="005627CE"/>
    <w:rsid w:val="00563F98"/>
    <w:rsid w:val="00564768"/>
    <w:rsid w:val="00566743"/>
    <w:rsid w:val="00567041"/>
    <w:rsid w:val="0056747B"/>
    <w:rsid w:val="0056791B"/>
    <w:rsid w:val="005711B6"/>
    <w:rsid w:val="00572518"/>
    <w:rsid w:val="0057276D"/>
    <w:rsid w:val="0057279B"/>
    <w:rsid w:val="00574D76"/>
    <w:rsid w:val="00575EBC"/>
    <w:rsid w:val="00577FF0"/>
    <w:rsid w:val="00582136"/>
    <w:rsid w:val="00583548"/>
    <w:rsid w:val="005835CE"/>
    <w:rsid w:val="00586708"/>
    <w:rsid w:val="00586C0A"/>
    <w:rsid w:val="00586C69"/>
    <w:rsid w:val="00586DB7"/>
    <w:rsid w:val="005870CB"/>
    <w:rsid w:val="00590FAC"/>
    <w:rsid w:val="00591CBD"/>
    <w:rsid w:val="00591EE6"/>
    <w:rsid w:val="005932D4"/>
    <w:rsid w:val="00596253"/>
    <w:rsid w:val="005973EA"/>
    <w:rsid w:val="005A0224"/>
    <w:rsid w:val="005A0BA1"/>
    <w:rsid w:val="005A1794"/>
    <w:rsid w:val="005A1A0E"/>
    <w:rsid w:val="005A1FB8"/>
    <w:rsid w:val="005A39D4"/>
    <w:rsid w:val="005A3A59"/>
    <w:rsid w:val="005A4527"/>
    <w:rsid w:val="005A4578"/>
    <w:rsid w:val="005A51D3"/>
    <w:rsid w:val="005A56CE"/>
    <w:rsid w:val="005A6505"/>
    <w:rsid w:val="005B04B8"/>
    <w:rsid w:val="005B145C"/>
    <w:rsid w:val="005B419F"/>
    <w:rsid w:val="005B4FFD"/>
    <w:rsid w:val="005B61CC"/>
    <w:rsid w:val="005B660B"/>
    <w:rsid w:val="005B77D4"/>
    <w:rsid w:val="005B7E6C"/>
    <w:rsid w:val="005C14FF"/>
    <w:rsid w:val="005C2E3C"/>
    <w:rsid w:val="005C2EB9"/>
    <w:rsid w:val="005C4E28"/>
    <w:rsid w:val="005C68A7"/>
    <w:rsid w:val="005C706B"/>
    <w:rsid w:val="005C7DE1"/>
    <w:rsid w:val="005D1DA6"/>
    <w:rsid w:val="005D249C"/>
    <w:rsid w:val="005D4539"/>
    <w:rsid w:val="005D5311"/>
    <w:rsid w:val="005D5EC3"/>
    <w:rsid w:val="005D701D"/>
    <w:rsid w:val="005E056B"/>
    <w:rsid w:val="005E057C"/>
    <w:rsid w:val="005E1A06"/>
    <w:rsid w:val="005E4A27"/>
    <w:rsid w:val="005E4DAD"/>
    <w:rsid w:val="005E60CD"/>
    <w:rsid w:val="005E7697"/>
    <w:rsid w:val="005E77FA"/>
    <w:rsid w:val="005F3223"/>
    <w:rsid w:val="005F3A99"/>
    <w:rsid w:val="005F6778"/>
    <w:rsid w:val="005F6896"/>
    <w:rsid w:val="00600A3E"/>
    <w:rsid w:val="0060176A"/>
    <w:rsid w:val="0060299B"/>
    <w:rsid w:val="00604A8E"/>
    <w:rsid w:val="006059B9"/>
    <w:rsid w:val="00605E8A"/>
    <w:rsid w:val="0060628F"/>
    <w:rsid w:val="006063B2"/>
    <w:rsid w:val="00607C51"/>
    <w:rsid w:val="00607DD9"/>
    <w:rsid w:val="00611CE1"/>
    <w:rsid w:val="00612B06"/>
    <w:rsid w:val="006148E4"/>
    <w:rsid w:val="00614C81"/>
    <w:rsid w:val="00617807"/>
    <w:rsid w:val="00617E79"/>
    <w:rsid w:val="006205FD"/>
    <w:rsid w:val="006230B2"/>
    <w:rsid w:val="00626053"/>
    <w:rsid w:val="006271D7"/>
    <w:rsid w:val="00627F94"/>
    <w:rsid w:val="006308AA"/>
    <w:rsid w:val="0063147B"/>
    <w:rsid w:val="00631BCC"/>
    <w:rsid w:val="00631DBC"/>
    <w:rsid w:val="006375A0"/>
    <w:rsid w:val="00641992"/>
    <w:rsid w:val="00641E9F"/>
    <w:rsid w:val="0064265E"/>
    <w:rsid w:val="00644339"/>
    <w:rsid w:val="006454A2"/>
    <w:rsid w:val="006460F3"/>
    <w:rsid w:val="00646444"/>
    <w:rsid w:val="00647C03"/>
    <w:rsid w:val="006507A2"/>
    <w:rsid w:val="00650F2A"/>
    <w:rsid w:val="00651E69"/>
    <w:rsid w:val="00652817"/>
    <w:rsid w:val="0065342B"/>
    <w:rsid w:val="00653873"/>
    <w:rsid w:val="0065445B"/>
    <w:rsid w:val="00654E1A"/>
    <w:rsid w:val="00655218"/>
    <w:rsid w:val="00655914"/>
    <w:rsid w:val="00655E52"/>
    <w:rsid w:val="00656397"/>
    <w:rsid w:val="006571F2"/>
    <w:rsid w:val="00660E9C"/>
    <w:rsid w:val="0066168D"/>
    <w:rsid w:val="00665CF1"/>
    <w:rsid w:val="006661A7"/>
    <w:rsid w:val="00666304"/>
    <w:rsid w:val="00666B54"/>
    <w:rsid w:val="006713A9"/>
    <w:rsid w:val="00671715"/>
    <w:rsid w:val="00672128"/>
    <w:rsid w:val="00672623"/>
    <w:rsid w:val="0067428A"/>
    <w:rsid w:val="00674E58"/>
    <w:rsid w:val="00675004"/>
    <w:rsid w:val="0067639E"/>
    <w:rsid w:val="006764D0"/>
    <w:rsid w:val="00677432"/>
    <w:rsid w:val="00677A54"/>
    <w:rsid w:val="0068084B"/>
    <w:rsid w:val="00680934"/>
    <w:rsid w:val="00683C6F"/>
    <w:rsid w:val="006840D4"/>
    <w:rsid w:val="00684905"/>
    <w:rsid w:val="0068572C"/>
    <w:rsid w:val="00687599"/>
    <w:rsid w:val="00687721"/>
    <w:rsid w:val="00690084"/>
    <w:rsid w:val="00691541"/>
    <w:rsid w:val="006935BD"/>
    <w:rsid w:val="006946C6"/>
    <w:rsid w:val="0069512D"/>
    <w:rsid w:val="006959CB"/>
    <w:rsid w:val="00695C93"/>
    <w:rsid w:val="006A17F1"/>
    <w:rsid w:val="006B00AA"/>
    <w:rsid w:val="006B132D"/>
    <w:rsid w:val="006B1FB8"/>
    <w:rsid w:val="006B3090"/>
    <w:rsid w:val="006B3D75"/>
    <w:rsid w:val="006B4BE8"/>
    <w:rsid w:val="006B5A95"/>
    <w:rsid w:val="006B608E"/>
    <w:rsid w:val="006B6098"/>
    <w:rsid w:val="006B66D3"/>
    <w:rsid w:val="006B707D"/>
    <w:rsid w:val="006B7A75"/>
    <w:rsid w:val="006C309F"/>
    <w:rsid w:val="006C31D5"/>
    <w:rsid w:val="006C4B54"/>
    <w:rsid w:val="006C6B04"/>
    <w:rsid w:val="006C6F0B"/>
    <w:rsid w:val="006D008F"/>
    <w:rsid w:val="006D1264"/>
    <w:rsid w:val="006D13B8"/>
    <w:rsid w:val="006D1C81"/>
    <w:rsid w:val="006D220C"/>
    <w:rsid w:val="006D3B07"/>
    <w:rsid w:val="006D4FCE"/>
    <w:rsid w:val="006D7627"/>
    <w:rsid w:val="006D7B16"/>
    <w:rsid w:val="006E02BE"/>
    <w:rsid w:val="006E2521"/>
    <w:rsid w:val="006E3414"/>
    <w:rsid w:val="006E5559"/>
    <w:rsid w:val="006E721D"/>
    <w:rsid w:val="006E76CF"/>
    <w:rsid w:val="006F1B24"/>
    <w:rsid w:val="006F1E88"/>
    <w:rsid w:val="006F2551"/>
    <w:rsid w:val="006F2B59"/>
    <w:rsid w:val="006F2D64"/>
    <w:rsid w:val="006F352F"/>
    <w:rsid w:val="006F42BC"/>
    <w:rsid w:val="006F45CB"/>
    <w:rsid w:val="006F5804"/>
    <w:rsid w:val="006F5D20"/>
    <w:rsid w:val="006F6A5E"/>
    <w:rsid w:val="00700D90"/>
    <w:rsid w:val="007011EB"/>
    <w:rsid w:val="00703731"/>
    <w:rsid w:val="00705FCC"/>
    <w:rsid w:val="00710361"/>
    <w:rsid w:val="0071116C"/>
    <w:rsid w:val="007112FF"/>
    <w:rsid w:val="00711451"/>
    <w:rsid w:val="007141F7"/>
    <w:rsid w:val="00714375"/>
    <w:rsid w:val="00714E49"/>
    <w:rsid w:val="0071514D"/>
    <w:rsid w:val="00715EA4"/>
    <w:rsid w:val="00715EB8"/>
    <w:rsid w:val="00716230"/>
    <w:rsid w:val="00716973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2FA"/>
    <w:rsid w:val="00726E36"/>
    <w:rsid w:val="007275C1"/>
    <w:rsid w:val="00727873"/>
    <w:rsid w:val="007303C6"/>
    <w:rsid w:val="0073076A"/>
    <w:rsid w:val="00732E6B"/>
    <w:rsid w:val="00734B9A"/>
    <w:rsid w:val="007353E6"/>
    <w:rsid w:val="00735FFA"/>
    <w:rsid w:val="00736D1B"/>
    <w:rsid w:val="00737F56"/>
    <w:rsid w:val="0074070B"/>
    <w:rsid w:val="00745BFE"/>
    <w:rsid w:val="0074617D"/>
    <w:rsid w:val="0074638F"/>
    <w:rsid w:val="0074677E"/>
    <w:rsid w:val="007467A1"/>
    <w:rsid w:val="00747B48"/>
    <w:rsid w:val="0075008C"/>
    <w:rsid w:val="007511C0"/>
    <w:rsid w:val="00751B19"/>
    <w:rsid w:val="0075399A"/>
    <w:rsid w:val="00755612"/>
    <w:rsid w:val="007564EB"/>
    <w:rsid w:val="007565DE"/>
    <w:rsid w:val="007569F0"/>
    <w:rsid w:val="00756E52"/>
    <w:rsid w:val="00757A62"/>
    <w:rsid w:val="00757FC8"/>
    <w:rsid w:val="00760A31"/>
    <w:rsid w:val="0076390A"/>
    <w:rsid w:val="00763AAB"/>
    <w:rsid w:val="0076485A"/>
    <w:rsid w:val="00764E8A"/>
    <w:rsid w:val="00765709"/>
    <w:rsid w:val="00766202"/>
    <w:rsid w:val="007664DD"/>
    <w:rsid w:val="00766665"/>
    <w:rsid w:val="00767FC6"/>
    <w:rsid w:val="00770772"/>
    <w:rsid w:val="00771810"/>
    <w:rsid w:val="00771A3C"/>
    <w:rsid w:val="00771B74"/>
    <w:rsid w:val="00773231"/>
    <w:rsid w:val="007749F3"/>
    <w:rsid w:val="007750AF"/>
    <w:rsid w:val="007767B7"/>
    <w:rsid w:val="007776D0"/>
    <w:rsid w:val="007811DE"/>
    <w:rsid w:val="0078170B"/>
    <w:rsid w:val="00782404"/>
    <w:rsid w:val="007825D2"/>
    <w:rsid w:val="00783888"/>
    <w:rsid w:val="007849E1"/>
    <w:rsid w:val="00785945"/>
    <w:rsid w:val="00786174"/>
    <w:rsid w:val="00786473"/>
    <w:rsid w:val="007867B5"/>
    <w:rsid w:val="00787628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A1EDD"/>
    <w:rsid w:val="007A26E9"/>
    <w:rsid w:val="007A27C8"/>
    <w:rsid w:val="007A2C66"/>
    <w:rsid w:val="007A3A8D"/>
    <w:rsid w:val="007A50DB"/>
    <w:rsid w:val="007A6A54"/>
    <w:rsid w:val="007B204E"/>
    <w:rsid w:val="007B2CA7"/>
    <w:rsid w:val="007B4F93"/>
    <w:rsid w:val="007C10B4"/>
    <w:rsid w:val="007C11D5"/>
    <w:rsid w:val="007C15D1"/>
    <w:rsid w:val="007C2F8C"/>
    <w:rsid w:val="007C3BFF"/>
    <w:rsid w:val="007C49AB"/>
    <w:rsid w:val="007C54BF"/>
    <w:rsid w:val="007C79EB"/>
    <w:rsid w:val="007C7AB7"/>
    <w:rsid w:val="007D05E5"/>
    <w:rsid w:val="007D0C25"/>
    <w:rsid w:val="007D1109"/>
    <w:rsid w:val="007D1733"/>
    <w:rsid w:val="007D34FD"/>
    <w:rsid w:val="007D4010"/>
    <w:rsid w:val="007D749D"/>
    <w:rsid w:val="007D781B"/>
    <w:rsid w:val="007E25CB"/>
    <w:rsid w:val="007E3A74"/>
    <w:rsid w:val="007E5005"/>
    <w:rsid w:val="007E5A67"/>
    <w:rsid w:val="007E5AE3"/>
    <w:rsid w:val="007E7743"/>
    <w:rsid w:val="007F1C5D"/>
    <w:rsid w:val="007F25E5"/>
    <w:rsid w:val="007F2AE9"/>
    <w:rsid w:val="007F3DB8"/>
    <w:rsid w:val="007F3E44"/>
    <w:rsid w:val="007F490F"/>
    <w:rsid w:val="007F5723"/>
    <w:rsid w:val="007F645D"/>
    <w:rsid w:val="007F73E6"/>
    <w:rsid w:val="007F7CB9"/>
    <w:rsid w:val="00801120"/>
    <w:rsid w:val="008015AC"/>
    <w:rsid w:val="008018D4"/>
    <w:rsid w:val="00801F64"/>
    <w:rsid w:val="00802143"/>
    <w:rsid w:val="00802633"/>
    <w:rsid w:val="00802D45"/>
    <w:rsid w:val="00802F41"/>
    <w:rsid w:val="008035FB"/>
    <w:rsid w:val="008037D1"/>
    <w:rsid w:val="008044D1"/>
    <w:rsid w:val="00804C20"/>
    <w:rsid w:val="00804D6B"/>
    <w:rsid w:val="0080522D"/>
    <w:rsid w:val="00810D6A"/>
    <w:rsid w:val="00811F5E"/>
    <w:rsid w:val="00814126"/>
    <w:rsid w:val="00814297"/>
    <w:rsid w:val="00814565"/>
    <w:rsid w:val="00815168"/>
    <w:rsid w:val="00815B29"/>
    <w:rsid w:val="008178AB"/>
    <w:rsid w:val="0082141D"/>
    <w:rsid w:val="00821BC9"/>
    <w:rsid w:val="00821FBA"/>
    <w:rsid w:val="00822113"/>
    <w:rsid w:val="008239EF"/>
    <w:rsid w:val="008246F8"/>
    <w:rsid w:val="00825E22"/>
    <w:rsid w:val="00825EAC"/>
    <w:rsid w:val="00825F00"/>
    <w:rsid w:val="00825F2A"/>
    <w:rsid w:val="0082606B"/>
    <w:rsid w:val="00826653"/>
    <w:rsid w:val="00826D9C"/>
    <w:rsid w:val="00830DA8"/>
    <w:rsid w:val="0083274F"/>
    <w:rsid w:val="00833861"/>
    <w:rsid w:val="00833D51"/>
    <w:rsid w:val="00836B62"/>
    <w:rsid w:val="008372B3"/>
    <w:rsid w:val="0083792D"/>
    <w:rsid w:val="00837C77"/>
    <w:rsid w:val="00841B29"/>
    <w:rsid w:val="0084298E"/>
    <w:rsid w:val="00844474"/>
    <w:rsid w:val="00844595"/>
    <w:rsid w:val="00845A02"/>
    <w:rsid w:val="00846014"/>
    <w:rsid w:val="00846B53"/>
    <w:rsid w:val="00847353"/>
    <w:rsid w:val="0084794D"/>
    <w:rsid w:val="008506F9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3587"/>
    <w:rsid w:val="00863636"/>
    <w:rsid w:val="008724F1"/>
    <w:rsid w:val="008730CD"/>
    <w:rsid w:val="008737BC"/>
    <w:rsid w:val="00874558"/>
    <w:rsid w:val="00874A9D"/>
    <w:rsid w:val="00874CF7"/>
    <w:rsid w:val="00875873"/>
    <w:rsid w:val="00875DCC"/>
    <w:rsid w:val="008767B4"/>
    <w:rsid w:val="00877364"/>
    <w:rsid w:val="008800A5"/>
    <w:rsid w:val="008805AA"/>
    <w:rsid w:val="0088554D"/>
    <w:rsid w:val="008912FB"/>
    <w:rsid w:val="00891704"/>
    <w:rsid w:val="00892E5E"/>
    <w:rsid w:val="008953D6"/>
    <w:rsid w:val="00895FC8"/>
    <w:rsid w:val="008A08DC"/>
    <w:rsid w:val="008A1465"/>
    <w:rsid w:val="008A364F"/>
    <w:rsid w:val="008A4A85"/>
    <w:rsid w:val="008A4B40"/>
    <w:rsid w:val="008A4BE8"/>
    <w:rsid w:val="008A5457"/>
    <w:rsid w:val="008A5BE9"/>
    <w:rsid w:val="008A5EF7"/>
    <w:rsid w:val="008A6D46"/>
    <w:rsid w:val="008A77EA"/>
    <w:rsid w:val="008A7A9B"/>
    <w:rsid w:val="008B2790"/>
    <w:rsid w:val="008B34ED"/>
    <w:rsid w:val="008B36D5"/>
    <w:rsid w:val="008B6311"/>
    <w:rsid w:val="008C1008"/>
    <w:rsid w:val="008C1C47"/>
    <w:rsid w:val="008C1D13"/>
    <w:rsid w:val="008C2137"/>
    <w:rsid w:val="008C2F83"/>
    <w:rsid w:val="008C3CCF"/>
    <w:rsid w:val="008C4A20"/>
    <w:rsid w:val="008C66DD"/>
    <w:rsid w:val="008C7E84"/>
    <w:rsid w:val="008D00DB"/>
    <w:rsid w:val="008D1039"/>
    <w:rsid w:val="008D17BE"/>
    <w:rsid w:val="008D2244"/>
    <w:rsid w:val="008D2309"/>
    <w:rsid w:val="008D2C1A"/>
    <w:rsid w:val="008D2E4C"/>
    <w:rsid w:val="008D3E34"/>
    <w:rsid w:val="008D3F6A"/>
    <w:rsid w:val="008D4ACA"/>
    <w:rsid w:val="008D5A8E"/>
    <w:rsid w:val="008D6202"/>
    <w:rsid w:val="008D7460"/>
    <w:rsid w:val="008D74E8"/>
    <w:rsid w:val="008E139D"/>
    <w:rsid w:val="008E3881"/>
    <w:rsid w:val="008E3901"/>
    <w:rsid w:val="008E3F63"/>
    <w:rsid w:val="008E46DB"/>
    <w:rsid w:val="008E58E3"/>
    <w:rsid w:val="008E6F70"/>
    <w:rsid w:val="008E7E87"/>
    <w:rsid w:val="008F0028"/>
    <w:rsid w:val="008F2F36"/>
    <w:rsid w:val="008F3577"/>
    <w:rsid w:val="008F3793"/>
    <w:rsid w:val="008F5246"/>
    <w:rsid w:val="00900702"/>
    <w:rsid w:val="00901138"/>
    <w:rsid w:val="009029FB"/>
    <w:rsid w:val="0090315A"/>
    <w:rsid w:val="009038BE"/>
    <w:rsid w:val="00905944"/>
    <w:rsid w:val="009075ED"/>
    <w:rsid w:val="00911FAA"/>
    <w:rsid w:val="00914DFC"/>
    <w:rsid w:val="0091757F"/>
    <w:rsid w:val="0091774C"/>
    <w:rsid w:val="00922C25"/>
    <w:rsid w:val="00924DAF"/>
    <w:rsid w:val="009250A2"/>
    <w:rsid w:val="00925335"/>
    <w:rsid w:val="00925560"/>
    <w:rsid w:val="00926C1B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5C3A"/>
    <w:rsid w:val="00945F27"/>
    <w:rsid w:val="00950A2C"/>
    <w:rsid w:val="00953602"/>
    <w:rsid w:val="009538E4"/>
    <w:rsid w:val="0095405C"/>
    <w:rsid w:val="00955C95"/>
    <w:rsid w:val="00957A91"/>
    <w:rsid w:val="009612DF"/>
    <w:rsid w:val="00961667"/>
    <w:rsid w:val="0096413D"/>
    <w:rsid w:val="009642C3"/>
    <w:rsid w:val="00964E33"/>
    <w:rsid w:val="009654C6"/>
    <w:rsid w:val="00965F6F"/>
    <w:rsid w:val="0096643D"/>
    <w:rsid w:val="0097010A"/>
    <w:rsid w:val="00971323"/>
    <w:rsid w:val="00971969"/>
    <w:rsid w:val="00972DE2"/>
    <w:rsid w:val="00973B98"/>
    <w:rsid w:val="00975E6E"/>
    <w:rsid w:val="00975F37"/>
    <w:rsid w:val="00977568"/>
    <w:rsid w:val="00977771"/>
    <w:rsid w:val="0098035C"/>
    <w:rsid w:val="00982254"/>
    <w:rsid w:val="00982AE2"/>
    <w:rsid w:val="00983ABF"/>
    <w:rsid w:val="00985CF0"/>
    <w:rsid w:val="00986AAA"/>
    <w:rsid w:val="00987243"/>
    <w:rsid w:val="00987EC1"/>
    <w:rsid w:val="00987F12"/>
    <w:rsid w:val="0099075D"/>
    <w:rsid w:val="009916F3"/>
    <w:rsid w:val="009919E0"/>
    <w:rsid w:val="009921FB"/>
    <w:rsid w:val="00992983"/>
    <w:rsid w:val="0099498B"/>
    <w:rsid w:val="009965D1"/>
    <w:rsid w:val="009A028B"/>
    <w:rsid w:val="009A1501"/>
    <w:rsid w:val="009A1B57"/>
    <w:rsid w:val="009A24F5"/>
    <w:rsid w:val="009A2507"/>
    <w:rsid w:val="009A4412"/>
    <w:rsid w:val="009A5965"/>
    <w:rsid w:val="009A6DF7"/>
    <w:rsid w:val="009A7A9F"/>
    <w:rsid w:val="009A7ABA"/>
    <w:rsid w:val="009B1AB4"/>
    <w:rsid w:val="009B3198"/>
    <w:rsid w:val="009B3A50"/>
    <w:rsid w:val="009B42E9"/>
    <w:rsid w:val="009B5314"/>
    <w:rsid w:val="009B6228"/>
    <w:rsid w:val="009B6EB5"/>
    <w:rsid w:val="009C0740"/>
    <w:rsid w:val="009C1F30"/>
    <w:rsid w:val="009C1FA4"/>
    <w:rsid w:val="009C3447"/>
    <w:rsid w:val="009C3F0F"/>
    <w:rsid w:val="009C52E9"/>
    <w:rsid w:val="009D01A3"/>
    <w:rsid w:val="009D06F0"/>
    <w:rsid w:val="009D2824"/>
    <w:rsid w:val="009D28D4"/>
    <w:rsid w:val="009D5099"/>
    <w:rsid w:val="009D57AF"/>
    <w:rsid w:val="009D674D"/>
    <w:rsid w:val="009D68F9"/>
    <w:rsid w:val="009D6B86"/>
    <w:rsid w:val="009D6BBF"/>
    <w:rsid w:val="009D73D6"/>
    <w:rsid w:val="009E1D13"/>
    <w:rsid w:val="009E4BFE"/>
    <w:rsid w:val="009E6A31"/>
    <w:rsid w:val="009E6DA5"/>
    <w:rsid w:val="009E73AC"/>
    <w:rsid w:val="009F071B"/>
    <w:rsid w:val="009F0D48"/>
    <w:rsid w:val="009F1056"/>
    <w:rsid w:val="009F10A4"/>
    <w:rsid w:val="009F3E3A"/>
    <w:rsid w:val="009F4885"/>
    <w:rsid w:val="009F4BAD"/>
    <w:rsid w:val="009F75F5"/>
    <w:rsid w:val="00A00778"/>
    <w:rsid w:val="00A01BFA"/>
    <w:rsid w:val="00A026F3"/>
    <w:rsid w:val="00A02BA9"/>
    <w:rsid w:val="00A03772"/>
    <w:rsid w:val="00A042D1"/>
    <w:rsid w:val="00A05379"/>
    <w:rsid w:val="00A06C65"/>
    <w:rsid w:val="00A1068B"/>
    <w:rsid w:val="00A117A6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E6C"/>
    <w:rsid w:val="00A24E87"/>
    <w:rsid w:val="00A24EFF"/>
    <w:rsid w:val="00A267C3"/>
    <w:rsid w:val="00A268A9"/>
    <w:rsid w:val="00A31336"/>
    <w:rsid w:val="00A31926"/>
    <w:rsid w:val="00A33E36"/>
    <w:rsid w:val="00A345A4"/>
    <w:rsid w:val="00A35A6B"/>
    <w:rsid w:val="00A36E1E"/>
    <w:rsid w:val="00A40AB3"/>
    <w:rsid w:val="00A40B29"/>
    <w:rsid w:val="00A41163"/>
    <w:rsid w:val="00A418C5"/>
    <w:rsid w:val="00A41999"/>
    <w:rsid w:val="00A4247F"/>
    <w:rsid w:val="00A42683"/>
    <w:rsid w:val="00A44225"/>
    <w:rsid w:val="00A44DF5"/>
    <w:rsid w:val="00A455EC"/>
    <w:rsid w:val="00A46E54"/>
    <w:rsid w:val="00A500D4"/>
    <w:rsid w:val="00A51E6D"/>
    <w:rsid w:val="00A52615"/>
    <w:rsid w:val="00A52ABA"/>
    <w:rsid w:val="00A5790C"/>
    <w:rsid w:val="00A6096C"/>
    <w:rsid w:val="00A60C1F"/>
    <w:rsid w:val="00A61F41"/>
    <w:rsid w:val="00A62338"/>
    <w:rsid w:val="00A62450"/>
    <w:rsid w:val="00A63E91"/>
    <w:rsid w:val="00A64695"/>
    <w:rsid w:val="00A6595F"/>
    <w:rsid w:val="00A67B79"/>
    <w:rsid w:val="00A67F4B"/>
    <w:rsid w:val="00A70153"/>
    <w:rsid w:val="00A71D3B"/>
    <w:rsid w:val="00A735A5"/>
    <w:rsid w:val="00A7541F"/>
    <w:rsid w:val="00A761F8"/>
    <w:rsid w:val="00A762BD"/>
    <w:rsid w:val="00A763A5"/>
    <w:rsid w:val="00A765D3"/>
    <w:rsid w:val="00A7720C"/>
    <w:rsid w:val="00A77C61"/>
    <w:rsid w:val="00A77E91"/>
    <w:rsid w:val="00A80390"/>
    <w:rsid w:val="00A81BAA"/>
    <w:rsid w:val="00A8269A"/>
    <w:rsid w:val="00A84BE6"/>
    <w:rsid w:val="00A865C7"/>
    <w:rsid w:val="00A907D0"/>
    <w:rsid w:val="00A908EF"/>
    <w:rsid w:val="00A92378"/>
    <w:rsid w:val="00A9241D"/>
    <w:rsid w:val="00A93271"/>
    <w:rsid w:val="00A95A7B"/>
    <w:rsid w:val="00A95C3C"/>
    <w:rsid w:val="00A96CAA"/>
    <w:rsid w:val="00A96E71"/>
    <w:rsid w:val="00A97A60"/>
    <w:rsid w:val="00AA11EA"/>
    <w:rsid w:val="00AA2B3D"/>
    <w:rsid w:val="00AA2D5D"/>
    <w:rsid w:val="00AA33C4"/>
    <w:rsid w:val="00AA3B1E"/>
    <w:rsid w:val="00AA55F2"/>
    <w:rsid w:val="00AA5D0E"/>
    <w:rsid w:val="00AB1061"/>
    <w:rsid w:val="00AB1445"/>
    <w:rsid w:val="00AB3E2B"/>
    <w:rsid w:val="00AB426F"/>
    <w:rsid w:val="00AC1451"/>
    <w:rsid w:val="00AC3CDD"/>
    <w:rsid w:val="00AC4988"/>
    <w:rsid w:val="00AC794B"/>
    <w:rsid w:val="00AC7F43"/>
    <w:rsid w:val="00AD062C"/>
    <w:rsid w:val="00AD081F"/>
    <w:rsid w:val="00AD08CE"/>
    <w:rsid w:val="00AD1139"/>
    <w:rsid w:val="00AD25A6"/>
    <w:rsid w:val="00AD2D1C"/>
    <w:rsid w:val="00AD499E"/>
    <w:rsid w:val="00AD5365"/>
    <w:rsid w:val="00AD6364"/>
    <w:rsid w:val="00AD739E"/>
    <w:rsid w:val="00AD77D6"/>
    <w:rsid w:val="00AD77ED"/>
    <w:rsid w:val="00AD7E95"/>
    <w:rsid w:val="00AE0FC6"/>
    <w:rsid w:val="00AE1E82"/>
    <w:rsid w:val="00AE2C48"/>
    <w:rsid w:val="00AE30A5"/>
    <w:rsid w:val="00AE5C8F"/>
    <w:rsid w:val="00AE69DC"/>
    <w:rsid w:val="00AE77AA"/>
    <w:rsid w:val="00AE7AA6"/>
    <w:rsid w:val="00AE7F65"/>
    <w:rsid w:val="00AF0BC9"/>
    <w:rsid w:val="00AF0EB4"/>
    <w:rsid w:val="00AF126B"/>
    <w:rsid w:val="00AF2B52"/>
    <w:rsid w:val="00AF388B"/>
    <w:rsid w:val="00AF5A01"/>
    <w:rsid w:val="00AF6497"/>
    <w:rsid w:val="00AF7622"/>
    <w:rsid w:val="00B00AF9"/>
    <w:rsid w:val="00B00B8B"/>
    <w:rsid w:val="00B01029"/>
    <w:rsid w:val="00B01AC2"/>
    <w:rsid w:val="00B05578"/>
    <w:rsid w:val="00B05A31"/>
    <w:rsid w:val="00B06ABA"/>
    <w:rsid w:val="00B06D43"/>
    <w:rsid w:val="00B117DD"/>
    <w:rsid w:val="00B11DA2"/>
    <w:rsid w:val="00B13656"/>
    <w:rsid w:val="00B14C7E"/>
    <w:rsid w:val="00B1581B"/>
    <w:rsid w:val="00B2056D"/>
    <w:rsid w:val="00B20794"/>
    <w:rsid w:val="00B20A22"/>
    <w:rsid w:val="00B2125A"/>
    <w:rsid w:val="00B219DA"/>
    <w:rsid w:val="00B219F6"/>
    <w:rsid w:val="00B23EF2"/>
    <w:rsid w:val="00B24A6D"/>
    <w:rsid w:val="00B25507"/>
    <w:rsid w:val="00B256EE"/>
    <w:rsid w:val="00B26537"/>
    <w:rsid w:val="00B266D4"/>
    <w:rsid w:val="00B26DAF"/>
    <w:rsid w:val="00B27441"/>
    <w:rsid w:val="00B27837"/>
    <w:rsid w:val="00B327E0"/>
    <w:rsid w:val="00B3537D"/>
    <w:rsid w:val="00B36D0A"/>
    <w:rsid w:val="00B378D2"/>
    <w:rsid w:val="00B37EDE"/>
    <w:rsid w:val="00B40589"/>
    <w:rsid w:val="00B409B5"/>
    <w:rsid w:val="00B410F5"/>
    <w:rsid w:val="00B4111E"/>
    <w:rsid w:val="00B42219"/>
    <w:rsid w:val="00B42391"/>
    <w:rsid w:val="00B437B6"/>
    <w:rsid w:val="00B442CA"/>
    <w:rsid w:val="00B45665"/>
    <w:rsid w:val="00B45FC6"/>
    <w:rsid w:val="00B46A37"/>
    <w:rsid w:val="00B50A34"/>
    <w:rsid w:val="00B510B8"/>
    <w:rsid w:val="00B52252"/>
    <w:rsid w:val="00B537A5"/>
    <w:rsid w:val="00B56950"/>
    <w:rsid w:val="00B56DB9"/>
    <w:rsid w:val="00B5738D"/>
    <w:rsid w:val="00B57A2F"/>
    <w:rsid w:val="00B57F21"/>
    <w:rsid w:val="00B6163E"/>
    <w:rsid w:val="00B63F96"/>
    <w:rsid w:val="00B64E53"/>
    <w:rsid w:val="00B64FF2"/>
    <w:rsid w:val="00B652B6"/>
    <w:rsid w:val="00B70EE6"/>
    <w:rsid w:val="00B7163D"/>
    <w:rsid w:val="00B7328E"/>
    <w:rsid w:val="00B73C92"/>
    <w:rsid w:val="00B74D09"/>
    <w:rsid w:val="00B76765"/>
    <w:rsid w:val="00B76B19"/>
    <w:rsid w:val="00B80059"/>
    <w:rsid w:val="00B80987"/>
    <w:rsid w:val="00B814F2"/>
    <w:rsid w:val="00B8285C"/>
    <w:rsid w:val="00B82BAD"/>
    <w:rsid w:val="00B84138"/>
    <w:rsid w:val="00B8571A"/>
    <w:rsid w:val="00B85D4E"/>
    <w:rsid w:val="00B85F60"/>
    <w:rsid w:val="00B875F6"/>
    <w:rsid w:val="00B90034"/>
    <w:rsid w:val="00B900C0"/>
    <w:rsid w:val="00B9122A"/>
    <w:rsid w:val="00B91369"/>
    <w:rsid w:val="00B9228A"/>
    <w:rsid w:val="00B923D6"/>
    <w:rsid w:val="00B92F7C"/>
    <w:rsid w:val="00B941F5"/>
    <w:rsid w:val="00B94BC8"/>
    <w:rsid w:val="00B958FE"/>
    <w:rsid w:val="00BA1F75"/>
    <w:rsid w:val="00BA1F8B"/>
    <w:rsid w:val="00BA3777"/>
    <w:rsid w:val="00BA39E5"/>
    <w:rsid w:val="00BA5E5D"/>
    <w:rsid w:val="00BA6AD6"/>
    <w:rsid w:val="00BB220D"/>
    <w:rsid w:val="00BB3B8C"/>
    <w:rsid w:val="00BB5007"/>
    <w:rsid w:val="00BB60F8"/>
    <w:rsid w:val="00BB7D77"/>
    <w:rsid w:val="00BB7F49"/>
    <w:rsid w:val="00BC1700"/>
    <w:rsid w:val="00BC1C77"/>
    <w:rsid w:val="00BC1D49"/>
    <w:rsid w:val="00BC221B"/>
    <w:rsid w:val="00BC3674"/>
    <w:rsid w:val="00BC4D95"/>
    <w:rsid w:val="00BC5056"/>
    <w:rsid w:val="00BC585D"/>
    <w:rsid w:val="00BC6A50"/>
    <w:rsid w:val="00BC778D"/>
    <w:rsid w:val="00BC77BD"/>
    <w:rsid w:val="00BD0699"/>
    <w:rsid w:val="00BD1161"/>
    <w:rsid w:val="00BD1574"/>
    <w:rsid w:val="00BD1A6F"/>
    <w:rsid w:val="00BD2630"/>
    <w:rsid w:val="00BD3704"/>
    <w:rsid w:val="00BD389E"/>
    <w:rsid w:val="00BD5535"/>
    <w:rsid w:val="00BD5E65"/>
    <w:rsid w:val="00BD635D"/>
    <w:rsid w:val="00BE06C6"/>
    <w:rsid w:val="00BE3355"/>
    <w:rsid w:val="00BE33F0"/>
    <w:rsid w:val="00BE3F47"/>
    <w:rsid w:val="00BE4545"/>
    <w:rsid w:val="00BE5E4C"/>
    <w:rsid w:val="00BF0097"/>
    <w:rsid w:val="00BF0B33"/>
    <w:rsid w:val="00BF0F39"/>
    <w:rsid w:val="00BF371E"/>
    <w:rsid w:val="00BF4B7D"/>
    <w:rsid w:val="00BF5239"/>
    <w:rsid w:val="00BF540A"/>
    <w:rsid w:val="00BF6DF1"/>
    <w:rsid w:val="00C007E6"/>
    <w:rsid w:val="00C00B08"/>
    <w:rsid w:val="00C00DE1"/>
    <w:rsid w:val="00C01593"/>
    <w:rsid w:val="00C0298D"/>
    <w:rsid w:val="00C03F98"/>
    <w:rsid w:val="00C0593E"/>
    <w:rsid w:val="00C05C18"/>
    <w:rsid w:val="00C0600C"/>
    <w:rsid w:val="00C0777C"/>
    <w:rsid w:val="00C100FA"/>
    <w:rsid w:val="00C11A1A"/>
    <w:rsid w:val="00C12959"/>
    <w:rsid w:val="00C149D6"/>
    <w:rsid w:val="00C1528E"/>
    <w:rsid w:val="00C157E6"/>
    <w:rsid w:val="00C1669A"/>
    <w:rsid w:val="00C17004"/>
    <w:rsid w:val="00C2096D"/>
    <w:rsid w:val="00C20CD2"/>
    <w:rsid w:val="00C21931"/>
    <w:rsid w:val="00C225F6"/>
    <w:rsid w:val="00C26758"/>
    <w:rsid w:val="00C304F3"/>
    <w:rsid w:val="00C309C7"/>
    <w:rsid w:val="00C3100A"/>
    <w:rsid w:val="00C31800"/>
    <w:rsid w:val="00C3388A"/>
    <w:rsid w:val="00C33D6A"/>
    <w:rsid w:val="00C33EA1"/>
    <w:rsid w:val="00C33F3C"/>
    <w:rsid w:val="00C34037"/>
    <w:rsid w:val="00C34170"/>
    <w:rsid w:val="00C34DD5"/>
    <w:rsid w:val="00C351D6"/>
    <w:rsid w:val="00C35C3F"/>
    <w:rsid w:val="00C36191"/>
    <w:rsid w:val="00C372D0"/>
    <w:rsid w:val="00C3757B"/>
    <w:rsid w:val="00C409F6"/>
    <w:rsid w:val="00C40B0C"/>
    <w:rsid w:val="00C40DA3"/>
    <w:rsid w:val="00C418A7"/>
    <w:rsid w:val="00C42292"/>
    <w:rsid w:val="00C42837"/>
    <w:rsid w:val="00C42947"/>
    <w:rsid w:val="00C43C26"/>
    <w:rsid w:val="00C44D90"/>
    <w:rsid w:val="00C44E06"/>
    <w:rsid w:val="00C45F31"/>
    <w:rsid w:val="00C47BB2"/>
    <w:rsid w:val="00C47E32"/>
    <w:rsid w:val="00C47ECD"/>
    <w:rsid w:val="00C503FA"/>
    <w:rsid w:val="00C50E03"/>
    <w:rsid w:val="00C522E6"/>
    <w:rsid w:val="00C52CCC"/>
    <w:rsid w:val="00C53226"/>
    <w:rsid w:val="00C53283"/>
    <w:rsid w:val="00C542D6"/>
    <w:rsid w:val="00C56715"/>
    <w:rsid w:val="00C56B52"/>
    <w:rsid w:val="00C5729F"/>
    <w:rsid w:val="00C57726"/>
    <w:rsid w:val="00C5786E"/>
    <w:rsid w:val="00C57FD9"/>
    <w:rsid w:val="00C61076"/>
    <w:rsid w:val="00C61D74"/>
    <w:rsid w:val="00C64B05"/>
    <w:rsid w:val="00C6532E"/>
    <w:rsid w:val="00C6572B"/>
    <w:rsid w:val="00C663E9"/>
    <w:rsid w:val="00C678F7"/>
    <w:rsid w:val="00C67CD8"/>
    <w:rsid w:val="00C713F8"/>
    <w:rsid w:val="00C7173E"/>
    <w:rsid w:val="00C725EA"/>
    <w:rsid w:val="00C72D7C"/>
    <w:rsid w:val="00C73CE4"/>
    <w:rsid w:val="00C7479E"/>
    <w:rsid w:val="00C7546C"/>
    <w:rsid w:val="00C7621A"/>
    <w:rsid w:val="00C77BA9"/>
    <w:rsid w:val="00C8013A"/>
    <w:rsid w:val="00C818F1"/>
    <w:rsid w:val="00C82812"/>
    <w:rsid w:val="00C82F6D"/>
    <w:rsid w:val="00C83A7F"/>
    <w:rsid w:val="00C85B6C"/>
    <w:rsid w:val="00C86BD1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970F2"/>
    <w:rsid w:val="00C97565"/>
    <w:rsid w:val="00CA1A7C"/>
    <w:rsid w:val="00CA1BE6"/>
    <w:rsid w:val="00CA2637"/>
    <w:rsid w:val="00CA2A71"/>
    <w:rsid w:val="00CA2BEF"/>
    <w:rsid w:val="00CA3846"/>
    <w:rsid w:val="00CA42D7"/>
    <w:rsid w:val="00CA4805"/>
    <w:rsid w:val="00CA4A99"/>
    <w:rsid w:val="00CA65A7"/>
    <w:rsid w:val="00CA68EB"/>
    <w:rsid w:val="00CB08DB"/>
    <w:rsid w:val="00CB2214"/>
    <w:rsid w:val="00CB2563"/>
    <w:rsid w:val="00CB2C92"/>
    <w:rsid w:val="00CB45A5"/>
    <w:rsid w:val="00CB5BEA"/>
    <w:rsid w:val="00CB5C8B"/>
    <w:rsid w:val="00CB71FD"/>
    <w:rsid w:val="00CB7BD2"/>
    <w:rsid w:val="00CC08CC"/>
    <w:rsid w:val="00CC54AE"/>
    <w:rsid w:val="00CC72FE"/>
    <w:rsid w:val="00CC7748"/>
    <w:rsid w:val="00CD002C"/>
    <w:rsid w:val="00CD05E4"/>
    <w:rsid w:val="00CD3A83"/>
    <w:rsid w:val="00CD3FF5"/>
    <w:rsid w:val="00CD43C5"/>
    <w:rsid w:val="00CD4453"/>
    <w:rsid w:val="00CD531D"/>
    <w:rsid w:val="00CD5EBE"/>
    <w:rsid w:val="00CE105F"/>
    <w:rsid w:val="00CE176F"/>
    <w:rsid w:val="00CE260A"/>
    <w:rsid w:val="00CE33FB"/>
    <w:rsid w:val="00CE3C16"/>
    <w:rsid w:val="00CE4873"/>
    <w:rsid w:val="00CE52B7"/>
    <w:rsid w:val="00CE5FEF"/>
    <w:rsid w:val="00CE7EF0"/>
    <w:rsid w:val="00CF0247"/>
    <w:rsid w:val="00CF0607"/>
    <w:rsid w:val="00CF195F"/>
    <w:rsid w:val="00CF2771"/>
    <w:rsid w:val="00CF373C"/>
    <w:rsid w:val="00D00F47"/>
    <w:rsid w:val="00D02587"/>
    <w:rsid w:val="00D0270F"/>
    <w:rsid w:val="00D039BF"/>
    <w:rsid w:val="00D03FE8"/>
    <w:rsid w:val="00D049C7"/>
    <w:rsid w:val="00D04F1D"/>
    <w:rsid w:val="00D0578A"/>
    <w:rsid w:val="00D07480"/>
    <w:rsid w:val="00D10622"/>
    <w:rsid w:val="00D10626"/>
    <w:rsid w:val="00D12DC2"/>
    <w:rsid w:val="00D15404"/>
    <w:rsid w:val="00D158EE"/>
    <w:rsid w:val="00D21BE9"/>
    <w:rsid w:val="00D21CBE"/>
    <w:rsid w:val="00D21D9B"/>
    <w:rsid w:val="00D21F1F"/>
    <w:rsid w:val="00D22C3C"/>
    <w:rsid w:val="00D235A1"/>
    <w:rsid w:val="00D245A1"/>
    <w:rsid w:val="00D25559"/>
    <w:rsid w:val="00D25590"/>
    <w:rsid w:val="00D25B2B"/>
    <w:rsid w:val="00D2624A"/>
    <w:rsid w:val="00D3212D"/>
    <w:rsid w:val="00D3241C"/>
    <w:rsid w:val="00D32EB1"/>
    <w:rsid w:val="00D33257"/>
    <w:rsid w:val="00D36378"/>
    <w:rsid w:val="00D36EB3"/>
    <w:rsid w:val="00D415E9"/>
    <w:rsid w:val="00D41AAE"/>
    <w:rsid w:val="00D420D5"/>
    <w:rsid w:val="00D43605"/>
    <w:rsid w:val="00D45825"/>
    <w:rsid w:val="00D46BEF"/>
    <w:rsid w:val="00D46FD1"/>
    <w:rsid w:val="00D471A9"/>
    <w:rsid w:val="00D47EE2"/>
    <w:rsid w:val="00D50450"/>
    <w:rsid w:val="00D5102E"/>
    <w:rsid w:val="00D51740"/>
    <w:rsid w:val="00D51856"/>
    <w:rsid w:val="00D52B20"/>
    <w:rsid w:val="00D54202"/>
    <w:rsid w:val="00D554DA"/>
    <w:rsid w:val="00D557AA"/>
    <w:rsid w:val="00D55E7C"/>
    <w:rsid w:val="00D57DA7"/>
    <w:rsid w:val="00D61C43"/>
    <w:rsid w:val="00D63F3F"/>
    <w:rsid w:val="00D643D1"/>
    <w:rsid w:val="00D6474E"/>
    <w:rsid w:val="00D66782"/>
    <w:rsid w:val="00D6740F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54C9"/>
    <w:rsid w:val="00D8551A"/>
    <w:rsid w:val="00D855F0"/>
    <w:rsid w:val="00D86514"/>
    <w:rsid w:val="00D86957"/>
    <w:rsid w:val="00D90031"/>
    <w:rsid w:val="00D903E7"/>
    <w:rsid w:val="00D908D1"/>
    <w:rsid w:val="00D919F8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1FBD"/>
    <w:rsid w:val="00DA4348"/>
    <w:rsid w:val="00DA44DD"/>
    <w:rsid w:val="00DA75AC"/>
    <w:rsid w:val="00DA7D98"/>
    <w:rsid w:val="00DB01CC"/>
    <w:rsid w:val="00DB1F34"/>
    <w:rsid w:val="00DB3486"/>
    <w:rsid w:val="00DB36DE"/>
    <w:rsid w:val="00DB3BDF"/>
    <w:rsid w:val="00DB41CA"/>
    <w:rsid w:val="00DB4711"/>
    <w:rsid w:val="00DB4D11"/>
    <w:rsid w:val="00DB57F2"/>
    <w:rsid w:val="00DB6BB1"/>
    <w:rsid w:val="00DB79A8"/>
    <w:rsid w:val="00DC0A4D"/>
    <w:rsid w:val="00DC2D8A"/>
    <w:rsid w:val="00DC59F0"/>
    <w:rsid w:val="00DC6350"/>
    <w:rsid w:val="00DC6E06"/>
    <w:rsid w:val="00DD1421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1F2"/>
    <w:rsid w:val="00DE0C01"/>
    <w:rsid w:val="00DE2AB3"/>
    <w:rsid w:val="00DE323A"/>
    <w:rsid w:val="00DE3827"/>
    <w:rsid w:val="00DE4035"/>
    <w:rsid w:val="00DE40C2"/>
    <w:rsid w:val="00DE7BA6"/>
    <w:rsid w:val="00DF03B4"/>
    <w:rsid w:val="00DF20A5"/>
    <w:rsid w:val="00DF2836"/>
    <w:rsid w:val="00DF3810"/>
    <w:rsid w:val="00DF3B9A"/>
    <w:rsid w:val="00DF43B9"/>
    <w:rsid w:val="00DF4931"/>
    <w:rsid w:val="00DF5047"/>
    <w:rsid w:val="00DF5B9C"/>
    <w:rsid w:val="00E012BC"/>
    <w:rsid w:val="00E0189C"/>
    <w:rsid w:val="00E0387B"/>
    <w:rsid w:val="00E04BFA"/>
    <w:rsid w:val="00E0515C"/>
    <w:rsid w:val="00E054B7"/>
    <w:rsid w:val="00E05A1A"/>
    <w:rsid w:val="00E07217"/>
    <w:rsid w:val="00E07B93"/>
    <w:rsid w:val="00E10117"/>
    <w:rsid w:val="00E10729"/>
    <w:rsid w:val="00E1072F"/>
    <w:rsid w:val="00E107CB"/>
    <w:rsid w:val="00E10CC6"/>
    <w:rsid w:val="00E10D24"/>
    <w:rsid w:val="00E11197"/>
    <w:rsid w:val="00E12C65"/>
    <w:rsid w:val="00E12C92"/>
    <w:rsid w:val="00E12D8C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14F0"/>
    <w:rsid w:val="00E216CC"/>
    <w:rsid w:val="00E21E52"/>
    <w:rsid w:val="00E23B38"/>
    <w:rsid w:val="00E24622"/>
    <w:rsid w:val="00E2515D"/>
    <w:rsid w:val="00E25943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4FBA"/>
    <w:rsid w:val="00E37034"/>
    <w:rsid w:val="00E37982"/>
    <w:rsid w:val="00E4117B"/>
    <w:rsid w:val="00E411F6"/>
    <w:rsid w:val="00E41619"/>
    <w:rsid w:val="00E42DEE"/>
    <w:rsid w:val="00E44083"/>
    <w:rsid w:val="00E466B7"/>
    <w:rsid w:val="00E47B89"/>
    <w:rsid w:val="00E50668"/>
    <w:rsid w:val="00E51F20"/>
    <w:rsid w:val="00E52755"/>
    <w:rsid w:val="00E5283B"/>
    <w:rsid w:val="00E54D1A"/>
    <w:rsid w:val="00E60E17"/>
    <w:rsid w:val="00E61288"/>
    <w:rsid w:val="00E61D79"/>
    <w:rsid w:val="00E67BB7"/>
    <w:rsid w:val="00E7186D"/>
    <w:rsid w:val="00E71967"/>
    <w:rsid w:val="00E735A7"/>
    <w:rsid w:val="00E7430B"/>
    <w:rsid w:val="00E75886"/>
    <w:rsid w:val="00E75A3A"/>
    <w:rsid w:val="00E76CD8"/>
    <w:rsid w:val="00E7718D"/>
    <w:rsid w:val="00E778AB"/>
    <w:rsid w:val="00E807A3"/>
    <w:rsid w:val="00E83BC4"/>
    <w:rsid w:val="00E8733F"/>
    <w:rsid w:val="00E9563E"/>
    <w:rsid w:val="00E968D3"/>
    <w:rsid w:val="00E976B5"/>
    <w:rsid w:val="00EA00E0"/>
    <w:rsid w:val="00EA0D85"/>
    <w:rsid w:val="00EA1555"/>
    <w:rsid w:val="00EA2D61"/>
    <w:rsid w:val="00EA2F00"/>
    <w:rsid w:val="00EA37B8"/>
    <w:rsid w:val="00EA3E1D"/>
    <w:rsid w:val="00EA3F9B"/>
    <w:rsid w:val="00EA4B7E"/>
    <w:rsid w:val="00EA5055"/>
    <w:rsid w:val="00EA6112"/>
    <w:rsid w:val="00EA6DEF"/>
    <w:rsid w:val="00EA705F"/>
    <w:rsid w:val="00EA75B8"/>
    <w:rsid w:val="00EB0CF8"/>
    <w:rsid w:val="00EB17A1"/>
    <w:rsid w:val="00EB2106"/>
    <w:rsid w:val="00EB2900"/>
    <w:rsid w:val="00EB530B"/>
    <w:rsid w:val="00EB5852"/>
    <w:rsid w:val="00EB5A96"/>
    <w:rsid w:val="00EB6FEF"/>
    <w:rsid w:val="00EB7288"/>
    <w:rsid w:val="00EC175D"/>
    <w:rsid w:val="00EC222D"/>
    <w:rsid w:val="00EC4E0E"/>
    <w:rsid w:val="00EC726B"/>
    <w:rsid w:val="00ED0567"/>
    <w:rsid w:val="00ED0569"/>
    <w:rsid w:val="00ED0585"/>
    <w:rsid w:val="00ED259F"/>
    <w:rsid w:val="00ED3840"/>
    <w:rsid w:val="00ED5347"/>
    <w:rsid w:val="00ED6587"/>
    <w:rsid w:val="00ED6B01"/>
    <w:rsid w:val="00ED7607"/>
    <w:rsid w:val="00ED77CE"/>
    <w:rsid w:val="00EE0144"/>
    <w:rsid w:val="00EE245A"/>
    <w:rsid w:val="00EE2E51"/>
    <w:rsid w:val="00EE30B5"/>
    <w:rsid w:val="00EE3F50"/>
    <w:rsid w:val="00EE51F3"/>
    <w:rsid w:val="00EE6D2A"/>
    <w:rsid w:val="00EE715C"/>
    <w:rsid w:val="00EF0EDC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B1E"/>
    <w:rsid w:val="00F00E55"/>
    <w:rsid w:val="00F01A71"/>
    <w:rsid w:val="00F041E8"/>
    <w:rsid w:val="00F052A6"/>
    <w:rsid w:val="00F05640"/>
    <w:rsid w:val="00F06185"/>
    <w:rsid w:val="00F07F21"/>
    <w:rsid w:val="00F1354F"/>
    <w:rsid w:val="00F13B56"/>
    <w:rsid w:val="00F13C9A"/>
    <w:rsid w:val="00F1434A"/>
    <w:rsid w:val="00F1683E"/>
    <w:rsid w:val="00F174AF"/>
    <w:rsid w:val="00F21BCE"/>
    <w:rsid w:val="00F22E6E"/>
    <w:rsid w:val="00F315EB"/>
    <w:rsid w:val="00F32646"/>
    <w:rsid w:val="00F32A73"/>
    <w:rsid w:val="00F331F9"/>
    <w:rsid w:val="00F33C3F"/>
    <w:rsid w:val="00F3632A"/>
    <w:rsid w:val="00F434F3"/>
    <w:rsid w:val="00F46C45"/>
    <w:rsid w:val="00F46D1D"/>
    <w:rsid w:val="00F50392"/>
    <w:rsid w:val="00F50694"/>
    <w:rsid w:val="00F53D8E"/>
    <w:rsid w:val="00F5457B"/>
    <w:rsid w:val="00F548E8"/>
    <w:rsid w:val="00F557A2"/>
    <w:rsid w:val="00F56DC8"/>
    <w:rsid w:val="00F60666"/>
    <w:rsid w:val="00F61021"/>
    <w:rsid w:val="00F62645"/>
    <w:rsid w:val="00F6300F"/>
    <w:rsid w:val="00F66BB2"/>
    <w:rsid w:val="00F66E71"/>
    <w:rsid w:val="00F702AD"/>
    <w:rsid w:val="00F7107C"/>
    <w:rsid w:val="00F72E90"/>
    <w:rsid w:val="00F7407F"/>
    <w:rsid w:val="00F74C82"/>
    <w:rsid w:val="00F74CF3"/>
    <w:rsid w:val="00F75420"/>
    <w:rsid w:val="00F75852"/>
    <w:rsid w:val="00F75959"/>
    <w:rsid w:val="00F762B8"/>
    <w:rsid w:val="00F805D9"/>
    <w:rsid w:val="00F8139C"/>
    <w:rsid w:val="00F81400"/>
    <w:rsid w:val="00F819EB"/>
    <w:rsid w:val="00F820A7"/>
    <w:rsid w:val="00F8279A"/>
    <w:rsid w:val="00F8342F"/>
    <w:rsid w:val="00F845B5"/>
    <w:rsid w:val="00F85114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320B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42EB"/>
    <w:rsid w:val="00FA4FB1"/>
    <w:rsid w:val="00FA5096"/>
    <w:rsid w:val="00FA52C7"/>
    <w:rsid w:val="00FA5BDD"/>
    <w:rsid w:val="00FA62A8"/>
    <w:rsid w:val="00FB177D"/>
    <w:rsid w:val="00FB3C8F"/>
    <w:rsid w:val="00FB3EE1"/>
    <w:rsid w:val="00FB4E0E"/>
    <w:rsid w:val="00FB5814"/>
    <w:rsid w:val="00FB60C1"/>
    <w:rsid w:val="00FB6C89"/>
    <w:rsid w:val="00FC08C1"/>
    <w:rsid w:val="00FC0B57"/>
    <w:rsid w:val="00FC15E6"/>
    <w:rsid w:val="00FC39EE"/>
    <w:rsid w:val="00FC3E07"/>
    <w:rsid w:val="00FC3FB0"/>
    <w:rsid w:val="00FC55E9"/>
    <w:rsid w:val="00FC5988"/>
    <w:rsid w:val="00FC6098"/>
    <w:rsid w:val="00FC7F10"/>
    <w:rsid w:val="00FD02D6"/>
    <w:rsid w:val="00FD1FEF"/>
    <w:rsid w:val="00FD25BD"/>
    <w:rsid w:val="00FD4D6F"/>
    <w:rsid w:val="00FD76D3"/>
    <w:rsid w:val="00FD7EF5"/>
    <w:rsid w:val="00FE0195"/>
    <w:rsid w:val="00FE046D"/>
    <w:rsid w:val="00FE219E"/>
    <w:rsid w:val="00FE26C4"/>
    <w:rsid w:val="00FE2968"/>
    <w:rsid w:val="00FE2B2B"/>
    <w:rsid w:val="00FE31D4"/>
    <w:rsid w:val="00FE407D"/>
    <w:rsid w:val="00FE48C8"/>
    <w:rsid w:val="00FE562C"/>
    <w:rsid w:val="00FE5F83"/>
    <w:rsid w:val="00FE5FAE"/>
    <w:rsid w:val="00FE7A97"/>
    <w:rsid w:val="00FF0D53"/>
    <w:rsid w:val="00FF20F5"/>
    <w:rsid w:val="00FF2AE5"/>
    <w:rsid w:val="00FF2E3F"/>
    <w:rsid w:val="00FF36AB"/>
    <w:rsid w:val="00FF38AF"/>
    <w:rsid w:val="00FF3DCD"/>
    <w:rsid w:val="00FF4A44"/>
    <w:rsid w:val="00FF53E2"/>
    <w:rsid w:val="00FF5586"/>
    <w:rsid w:val="00FF582E"/>
    <w:rsid w:val="00FF63CA"/>
    <w:rsid w:val="00FF65AE"/>
    <w:rsid w:val="00FF6958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78716-7609-4202-8927-6B01F7003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</Template>
  <TotalTime>987</TotalTime>
  <Pages>20</Pages>
  <Words>3046</Words>
  <Characters>16454</Characters>
  <Application>Microsoft Office Word</Application>
  <DocSecurity>0</DocSecurity>
  <Lines>137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19462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squadra</cp:lastModifiedBy>
  <cp:revision>87</cp:revision>
  <cp:lastPrinted>2006-08-08T20:14:00Z</cp:lastPrinted>
  <dcterms:created xsi:type="dcterms:W3CDTF">2020-03-06T12:23:00Z</dcterms:created>
  <dcterms:modified xsi:type="dcterms:W3CDTF">2020-07-08T19:07:00Z</dcterms:modified>
</cp:coreProperties>
</file>