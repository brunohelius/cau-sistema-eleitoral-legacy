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5A89BBBE" w:rsidR="00A735A5" w:rsidRPr="00C03F98" w:rsidRDefault="00825F00">
      <w:pPr>
        <w:pStyle w:val="TituloDocumento"/>
        <w:rPr>
          <w:sz w:val="52"/>
          <w:szCs w:val="52"/>
        </w:rPr>
      </w:pPr>
      <w:r w:rsidRPr="00C03F98">
        <w:rPr>
          <w:sz w:val="52"/>
          <w:szCs w:val="52"/>
        </w:rPr>
        <w:fldChar w:fldCharType="begin"/>
      </w:r>
      <w:r w:rsidR="00C03F98" w:rsidRPr="00C03F98">
        <w:rPr>
          <w:sz w:val="52"/>
          <w:szCs w:val="52"/>
        </w:rPr>
        <w:instrText xml:space="preserve"> ASK  NomeCasoUso "Inserir a identificaç</w:instrText>
      </w:r>
      <w:r w:rsidR="00C03F98" w:rsidRPr="00C03F9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C03F98">
        <w:rPr>
          <w:sz w:val="52"/>
          <w:szCs w:val="52"/>
        </w:rPr>
        <w:fldChar w:fldCharType="separate"/>
      </w:r>
      <w:bookmarkStart w:id="0" w:name="NomeCasoUso"/>
      <w:r w:rsidR="00C03F98" w:rsidRPr="00C03F98">
        <w:rPr>
          <w:sz w:val="52"/>
          <w:szCs w:val="52"/>
        </w:rPr>
        <w:t>### - Nome do Caso de Uso</w:t>
      </w:r>
      <w:bookmarkEnd w:id="0"/>
      <w:r w:rsidRPr="00C03F98">
        <w:rPr>
          <w:sz w:val="52"/>
          <w:szCs w:val="52"/>
        </w:rPr>
        <w:fldChar w:fldCharType="end"/>
      </w:r>
      <w:r w:rsidR="00C3388A">
        <w:rPr>
          <w:sz w:val="52"/>
          <w:szCs w:val="52"/>
        </w:rPr>
        <w:t>HST01</w:t>
      </w:r>
      <w:r w:rsidR="00187F81">
        <w:rPr>
          <w:sz w:val="52"/>
          <w:szCs w:val="52"/>
        </w:rPr>
        <w:t>6</w:t>
      </w:r>
      <w:r w:rsidR="00C3388A">
        <w:rPr>
          <w:sz w:val="52"/>
          <w:szCs w:val="52"/>
        </w:rPr>
        <w:t>-</w:t>
      </w:r>
      <w:r w:rsidR="00AD6FB6">
        <w:rPr>
          <w:sz w:val="52"/>
          <w:szCs w:val="52"/>
        </w:rPr>
        <w:t xml:space="preserve"> Consultar</w:t>
      </w:r>
      <w:r w:rsidR="004613D5">
        <w:rPr>
          <w:sz w:val="52"/>
          <w:szCs w:val="52"/>
        </w:rPr>
        <w:t xml:space="preserve"> </w:t>
      </w:r>
      <w:r w:rsidR="009A246E">
        <w:rPr>
          <w:sz w:val="52"/>
          <w:szCs w:val="52"/>
        </w:rPr>
        <w:t>Declaração Profissional</w:t>
      </w:r>
      <w:r w:rsidR="005E1A06">
        <w:rPr>
          <w:sz w:val="52"/>
          <w:szCs w:val="52"/>
        </w:rPr>
        <w:t xml:space="preserve"> </w:t>
      </w:r>
    </w:p>
    <w:p w14:paraId="5ECACC84" w14:textId="0710FF88" w:rsidR="00AF2B52" w:rsidRPr="00852A8B" w:rsidRDefault="00825F00" w:rsidP="00AF2B52">
      <w:pPr>
        <w:pStyle w:val="NomeProjeto"/>
      </w:pPr>
      <w:r>
        <w:fldChar w:fldCharType="begin"/>
      </w:r>
      <w:r w:rsidR="00A735A5">
        <w:instrText xml:space="preserve"> ASK  NomePr</w:instrText>
      </w:r>
      <w:r w:rsidR="00C03F98">
        <w:instrText>oduto</w:instrText>
      </w:r>
      <w:r w:rsidR="00A735A5">
        <w:instrText xml:space="preserve"> "Informe o nome do </w:instrText>
      </w:r>
      <w:r w:rsidR="00C03F98">
        <w:instrText>produto</w:instrText>
      </w:r>
      <w:r w:rsidR="00A735A5">
        <w:instrText xml:space="preserve">"  \* MERGEFORMAT </w:instrText>
      </w:r>
      <w:r>
        <w:fldChar w:fldCharType="separate"/>
      </w:r>
      <w:bookmarkStart w:id="1" w:name="NomeProduto"/>
      <w:bookmarkStart w:id="2" w:name="NomeProjeto"/>
      <w:r w:rsidR="00C03F98">
        <w:t>&lt;Nome do Produto&gt;</w:t>
      </w:r>
      <w:bookmarkEnd w:id="1"/>
      <w:bookmarkEnd w:id="2"/>
      <w:r>
        <w:fldChar w:fldCharType="end"/>
      </w:r>
      <w:r w:rsidR="008E139D">
        <w:t xml:space="preserve">Sistema </w:t>
      </w:r>
      <w:r w:rsidR="00675004">
        <w:t>Processo Eleitoral</w:t>
      </w:r>
    </w:p>
    <w:p w14:paraId="5A8E73EC" w14:textId="19F2A185" w:rsidR="00A735A5" w:rsidRDefault="00825F00">
      <w:pPr>
        <w:pStyle w:val="NomeCliente"/>
      </w:pPr>
      <w:r>
        <w:fldChar w:fldCharType="begin"/>
      </w:r>
      <w:r w:rsidR="00A735A5">
        <w:instrText xml:space="preserve"> ASK  NomeCliente "Informe o nome do cliente"  \* MERGEFORMAT </w:instrText>
      </w:r>
      <w:r>
        <w:fldChar w:fldCharType="separate"/>
      </w:r>
      <w:bookmarkStart w:id="3" w:name="NomeCliente"/>
      <w:r w:rsidR="00C03F98">
        <w:t>&lt;Nome do cliente&gt;</w:t>
      </w:r>
      <w:bookmarkEnd w:id="3"/>
      <w:r>
        <w:fldChar w:fldCharType="end"/>
      </w:r>
      <w:r w:rsidR="00FA0C73">
        <w:t>CAU</w:t>
      </w:r>
    </w:p>
    <w:p w14:paraId="26020D1D" w14:textId="77777777" w:rsidR="00A735A5" w:rsidRPr="00970B0C" w:rsidRDefault="00A735A5">
      <w:pPr>
        <w:pStyle w:val="NomeCliente"/>
        <w:sectPr w:rsidR="00A735A5" w:rsidRPr="00970B0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Default="00E25943" w:rsidP="00E25943">
      <w:pPr>
        <w:pStyle w:val="Dica"/>
        <w:spacing w:after="0"/>
      </w:pPr>
    </w:p>
    <w:p w14:paraId="09D3AC62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 w:rsidRPr="00B407F6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 w:rsidR="00D45825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BA5059" w:rsidRDefault="00076318">
            <w:pPr>
              <w:jc w:val="center"/>
            </w:pPr>
            <w:r>
              <w:t>1.0</w:t>
            </w:r>
          </w:p>
        </w:tc>
        <w:tc>
          <w:tcPr>
            <w:tcW w:w="1425" w:type="dxa"/>
            <w:vAlign w:val="bottom"/>
          </w:tcPr>
          <w:p w14:paraId="3828512A" w14:textId="2BEC04CD" w:rsidR="00A735A5" w:rsidRPr="00BA5059" w:rsidRDefault="00480368" w:rsidP="00BF5FC3">
            <w:pPr>
              <w:jc w:val="center"/>
            </w:pPr>
            <w:r>
              <w:t>24</w:t>
            </w:r>
            <w:r w:rsidR="00B01AC2">
              <w:t>/0</w:t>
            </w:r>
            <w:r>
              <w:t>9</w:t>
            </w:r>
            <w:r w:rsidR="00076318">
              <w:t>/2019</w:t>
            </w:r>
          </w:p>
        </w:tc>
        <w:tc>
          <w:tcPr>
            <w:tcW w:w="2405" w:type="dxa"/>
            <w:vAlign w:val="center"/>
          </w:tcPr>
          <w:p w14:paraId="7DBE843B" w14:textId="7C7D3C21" w:rsidR="00A735A5" w:rsidRPr="00BA5059" w:rsidRDefault="00480368" w:rsidP="00BF5FC3">
            <w:pPr>
              <w:ind w:left="169"/>
              <w:jc w:val="center"/>
            </w:pPr>
            <w:r>
              <w:t>André de Jesus</w:t>
            </w:r>
          </w:p>
        </w:tc>
        <w:tc>
          <w:tcPr>
            <w:tcW w:w="4203" w:type="dxa"/>
          </w:tcPr>
          <w:p w14:paraId="008C7B69" w14:textId="49AF5FA2" w:rsidR="00C66EC7" w:rsidRDefault="00C66EC7">
            <w:pPr>
              <w:ind w:left="174"/>
              <w:jc w:val="left"/>
            </w:pPr>
            <w:r>
              <w:t xml:space="preserve">Em atendimento à OS </w:t>
            </w:r>
            <w:r w:rsidR="00BF5307">
              <w:t>704</w:t>
            </w:r>
            <w:r>
              <w:t xml:space="preserve"> sprint 06: </w:t>
            </w:r>
          </w:p>
          <w:p w14:paraId="10E3D2AF" w14:textId="152E8109" w:rsidR="00A735A5" w:rsidRPr="00BA5059" w:rsidRDefault="00C66EC7">
            <w:pPr>
              <w:ind w:left="174"/>
              <w:jc w:val="left"/>
            </w:pPr>
            <w:r>
              <w:t xml:space="preserve">- </w:t>
            </w:r>
            <w:r w:rsidR="00076318">
              <w:t>Criação da história.</w:t>
            </w:r>
          </w:p>
        </w:tc>
      </w:tr>
      <w:tr w:rsidR="00E03E5C" w14:paraId="6EFED4B7" w14:textId="77777777" w:rsidTr="00C03F98">
        <w:trPr>
          <w:cantSplit/>
          <w:jc w:val="center"/>
        </w:trPr>
        <w:tc>
          <w:tcPr>
            <w:tcW w:w="1589" w:type="dxa"/>
          </w:tcPr>
          <w:p w14:paraId="0A8BAF7B" w14:textId="1B59A9CD" w:rsidR="00E03E5C" w:rsidRDefault="00E03E5C" w:rsidP="00E03E5C">
            <w:pPr>
              <w:jc w:val="center"/>
            </w:pPr>
            <w:r>
              <w:t>1.1</w:t>
            </w:r>
          </w:p>
        </w:tc>
        <w:tc>
          <w:tcPr>
            <w:tcW w:w="1425" w:type="dxa"/>
            <w:vAlign w:val="bottom"/>
          </w:tcPr>
          <w:p w14:paraId="2BD7BDC7" w14:textId="2E4F9937" w:rsidR="00E03E5C" w:rsidRDefault="00E03E5C" w:rsidP="00E03E5C">
            <w:pPr>
              <w:jc w:val="center"/>
            </w:pPr>
            <w:r>
              <w:t>11/10/2019</w:t>
            </w:r>
          </w:p>
        </w:tc>
        <w:tc>
          <w:tcPr>
            <w:tcW w:w="2405" w:type="dxa"/>
            <w:vAlign w:val="center"/>
          </w:tcPr>
          <w:p w14:paraId="0E9848B2" w14:textId="51093836" w:rsidR="00E03E5C" w:rsidRDefault="00E03E5C" w:rsidP="00E03E5C">
            <w:pPr>
              <w:ind w:left="169"/>
              <w:jc w:val="center"/>
            </w:pPr>
            <w:r>
              <w:t>Cláudia Ávila</w:t>
            </w:r>
          </w:p>
        </w:tc>
        <w:tc>
          <w:tcPr>
            <w:tcW w:w="4203" w:type="dxa"/>
          </w:tcPr>
          <w:p w14:paraId="0329A07F" w14:textId="55395A4B" w:rsidR="00E03E5C" w:rsidRDefault="001F64A2" w:rsidP="00E03E5C">
            <w:pPr>
              <w:ind w:left="174"/>
              <w:jc w:val="left"/>
            </w:pPr>
            <w:r>
              <w:t>Adaptação dos protótipos no Template do RRT Social.</w:t>
            </w:r>
          </w:p>
        </w:tc>
      </w:tr>
      <w:tr w:rsidR="00D02A81" w14:paraId="7CC53882" w14:textId="77777777" w:rsidTr="00C03F98">
        <w:trPr>
          <w:cantSplit/>
          <w:jc w:val="center"/>
        </w:trPr>
        <w:tc>
          <w:tcPr>
            <w:tcW w:w="1589" w:type="dxa"/>
          </w:tcPr>
          <w:p w14:paraId="49589A2F" w14:textId="3515D18F" w:rsidR="00D02A81" w:rsidRDefault="00D02A81" w:rsidP="00E03E5C">
            <w:pPr>
              <w:jc w:val="center"/>
            </w:pPr>
            <w:r>
              <w:t>1.2</w:t>
            </w:r>
          </w:p>
        </w:tc>
        <w:tc>
          <w:tcPr>
            <w:tcW w:w="1425" w:type="dxa"/>
            <w:vAlign w:val="bottom"/>
          </w:tcPr>
          <w:p w14:paraId="671FDABC" w14:textId="21151805" w:rsidR="00D02A81" w:rsidRDefault="00D02A81" w:rsidP="00E03E5C">
            <w:pPr>
              <w:jc w:val="center"/>
            </w:pPr>
            <w:r>
              <w:t>08/11/2019</w:t>
            </w:r>
          </w:p>
        </w:tc>
        <w:tc>
          <w:tcPr>
            <w:tcW w:w="2405" w:type="dxa"/>
            <w:vAlign w:val="center"/>
          </w:tcPr>
          <w:p w14:paraId="4C173A15" w14:textId="679B14A9" w:rsidR="00D02A81" w:rsidRDefault="00D02A81" w:rsidP="00E03E5C">
            <w:pPr>
              <w:ind w:left="169"/>
              <w:jc w:val="center"/>
            </w:pPr>
            <w:r>
              <w:t>André de Jesus</w:t>
            </w:r>
          </w:p>
        </w:tc>
        <w:tc>
          <w:tcPr>
            <w:tcW w:w="4203" w:type="dxa"/>
          </w:tcPr>
          <w:p w14:paraId="75A13B2C" w14:textId="77777777" w:rsidR="00BF5307" w:rsidRDefault="00BF5307" w:rsidP="00B24662">
            <w:pPr>
              <w:ind w:left="174"/>
              <w:jc w:val="left"/>
              <w:rPr>
                <w:color w:val="31849B" w:themeColor="accent5" w:themeShade="BF"/>
              </w:rPr>
            </w:pPr>
            <w:r>
              <w:t xml:space="preserve">Alteração na visualização de menu – Regras </w:t>
            </w:r>
            <w:r w:rsidRPr="00B24662">
              <w:rPr>
                <w:color w:val="31849B" w:themeColor="accent5" w:themeShade="BF"/>
              </w:rPr>
              <w:fldChar w:fldCharType="begin"/>
            </w:r>
            <w:r w:rsidRPr="00B24662">
              <w:rPr>
                <w:color w:val="31849B" w:themeColor="accent5" w:themeShade="BF"/>
              </w:rPr>
              <w:instrText xml:space="preserve"> REF _Ref24533533 \r \h </w:instrText>
            </w:r>
            <w:r w:rsidRPr="00B24662">
              <w:rPr>
                <w:color w:val="31849B" w:themeColor="accent5" w:themeShade="BF"/>
              </w:rPr>
            </w:r>
            <w:r w:rsidRPr="00B24662">
              <w:rPr>
                <w:color w:val="31849B" w:themeColor="accent5" w:themeShade="BF"/>
              </w:rPr>
              <w:fldChar w:fldCharType="separate"/>
            </w:r>
            <w:r w:rsidRPr="00B24662">
              <w:rPr>
                <w:color w:val="31849B" w:themeColor="accent5" w:themeShade="BF"/>
              </w:rPr>
              <w:t>1.2</w:t>
            </w:r>
            <w:r w:rsidRPr="00B24662">
              <w:rPr>
                <w:color w:val="31849B" w:themeColor="accent5" w:themeShade="BF"/>
              </w:rPr>
              <w:fldChar w:fldCharType="end"/>
            </w:r>
            <w:r>
              <w:t xml:space="preserve">, </w:t>
            </w:r>
            <w:r w:rsidRPr="00B24662">
              <w:rPr>
                <w:color w:val="31849B" w:themeColor="accent5" w:themeShade="BF"/>
              </w:rPr>
              <w:fldChar w:fldCharType="begin"/>
            </w:r>
            <w:r w:rsidRPr="00B24662">
              <w:rPr>
                <w:color w:val="31849B" w:themeColor="accent5" w:themeShade="BF"/>
              </w:rPr>
              <w:instrText xml:space="preserve"> REF _Ref24532403 \r \h </w:instrText>
            </w:r>
            <w:r w:rsidRPr="00B24662">
              <w:rPr>
                <w:color w:val="31849B" w:themeColor="accent5" w:themeShade="BF"/>
              </w:rPr>
            </w:r>
            <w:r w:rsidRPr="00B24662">
              <w:rPr>
                <w:color w:val="31849B" w:themeColor="accent5" w:themeShade="BF"/>
              </w:rPr>
              <w:fldChar w:fldCharType="separate"/>
            </w:r>
            <w:r w:rsidRPr="00B24662">
              <w:rPr>
                <w:color w:val="31849B" w:themeColor="accent5" w:themeShade="BF"/>
              </w:rPr>
              <w:t>1.3</w:t>
            </w:r>
            <w:r w:rsidRPr="00B24662">
              <w:rPr>
                <w:color w:val="31849B" w:themeColor="accent5" w:themeShade="BF"/>
              </w:rPr>
              <w:fldChar w:fldCharType="end"/>
            </w:r>
            <w:r>
              <w:t xml:space="preserve"> e </w:t>
            </w:r>
            <w:r w:rsidRPr="00B24662">
              <w:rPr>
                <w:color w:val="31849B" w:themeColor="accent5" w:themeShade="BF"/>
              </w:rPr>
              <w:fldChar w:fldCharType="begin"/>
            </w:r>
            <w:r w:rsidRPr="00B24662">
              <w:rPr>
                <w:color w:val="31849B" w:themeColor="accent5" w:themeShade="BF"/>
              </w:rPr>
              <w:instrText xml:space="preserve"> REF _Ref24532417 \r \h </w:instrText>
            </w:r>
            <w:r w:rsidRPr="00B24662">
              <w:rPr>
                <w:color w:val="31849B" w:themeColor="accent5" w:themeShade="BF"/>
              </w:rPr>
            </w:r>
            <w:r w:rsidRPr="00B24662">
              <w:rPr>
                <w:color w:val="31849B" w:themeColor="accent5" w:themeShade="BF"/>
              </w:rPr>
              <w:fldChar w:fldCharType="separate"/>
            </w:r>
            <w:r w:rsidRPr="00B24662">
              <w:rPr>
                <w:color w:val="31849B" w:themeColor="accent5" w:themeShade="BF"/>
              </w:rPr>
              <w:t>1.5</w:t>
            </w:r>
            <w:r w:rsidRPr="00B24662">
              <w:rPr>
                <w:color w:val="31849B" w:themeColor="accent5" w:themeShade="BF"/>
              </w:rPr>
              <w:fldChar w:fldCharType="end"/>
            </w:r>
          </w:p>
          <w:p w14:paraId="321C2506" w14:textId="7ED5A9EB" w:rsidR="00BF5307" w:rsidRPr="00BF5307" w:rsidRDefault="00BF5307" w:rsidP="00B24662">
            <w:pPr>
              <w:ind w:left="174"/>
              <w:jc w:val="left"/>
            </w:pPr>
            <w:r>
              <w:t xml:space="preserve">Criação da regra </w:t>
            </w:r>
            <w:r w:rsidRPr="00BF5307">
              <w:rPr>
                <w:color w:val="31849B" w:themeColor="accent5" w:themeShade="BF"/>
              </w:rPr>
              <w:fldChar w:fldCharType="begin"/>
            </w:r>
            <w:r w:rsidRPr="00BF5307">
              <w:rPr>
                <w:color w:val="31849B" w:themeColor="accent5" w:themeShade="BF"/>
              </w:rPr>
              <w:instrText xml:space="preserve"> REF _Ref24532424 \r \h </w:instrText>
            </w:r>
            <w:r w:rsidRPr="00BF5307">
              <w:rPr>
                <w:color w:val="31849B" w:themeColor="accent5" w:themeShade="BF"/>
              </w:rPr>
            </w:r>
            <w:r w:rsidRPr="00BF5307">
              <w:rPr>
                <w:color w:val="31849B" w:themeColor="accent5" w:themeShade="BF"/>
              </w:rPr>
              <w:fldChar w:fldCharType="separate"/>
            </w:r>
            <w:r w:rsidRPr="00BF5307">
              <w:rPr>
                <w:color w:val="31849B" w:themeColor="accent5" w:themeShade="BF"/>
              </w:rPr>
              <w:t>1.7</w:t>
            </w:r>
            <w:r w:rsidRPr="00BF5307">
              <w:rPr>
                <w:color w:val="31849B" w:themeColor="accent5" w:themeShade="BF"/>
              </w:rPr>
              <w:fldChar w:fldCharType="end"/>
            </w:r>
            <w:r>
              <w:t xml:space="preserve"> para especificar parametrizações de e-mails e declarações selecionadas na HST015.</w:t>
            </w:r>
          </w:p>
        </w:tc>
      </w:tr>
      <w:tr w:rsidR="00346233" w14:paraId="51A612C2" w14:textId="77777777" w:rsidTr="00C03F98">
        <w:trPr>
          <w:cantSplit/>
          <w:jc w:val="center"/>
        </w:trPr>
        <w:tc>
          <w:tcPr>
            <w:tcW w:w="1589" w:type="dxa"/>
          </w:tcPr>
          <w:p w14:paraId="48F7C30E" w14:textId="6B2A7F9B" w:rsidR="00346233" w:rsidRDefault="00346233" w:rsidP="00E03E5C">
            <w:pPr>
              <w:jc w:val="center"/>
            </w:pPr>
            <w:r>
              <w:t>1.3</w:t>
            </w:r>
          </w:p>
        </w:tc>
        <w:tc>
          <w:tcPr>
            <w:tcW w:w="1425" w:type="dxa"/>
            <w:vAlign w:val="bottom"/>
          </w:tcPr>
          <w:p w14:paraId="6402BD2F" w14:textId="586E430F" w:rsidR="00346233" w:rsidRDefault="00346233" w:rsidP="00E03E5C">
            <w:pPr>
              <w:jc w:val="center"/>
            </w:pPr>
            <w:r>
              <w:t>27/11/2019</w:t>
            </w:r>
          </w:p>
        </w:tc>
        <w:tc>
          <w:tcPr>
            <w:tcW w:w="2405" w:type="dxa"/>
            <w:vAlign w:val="center"/>
          </w:tcPr>
          <w:p w14:paraId="5820B0C1" w14:textId="07EB9707" w:rsidR="00346233" w:rsidRDefault="00346233" w:rsidP="00E03E5C">
            <w:pPr>
              <w:ind w:left="169"/>
              <w:jc w:val="center"/>
            </w:pPr>
            <w:r>
              <w:t>André de Jesus</w:t>
            </w:r>
          </w:p>
        </w:tc>
        <w:tc>
          <w:tcPr>
            <w:tcW w:w="4203" w:type="dxa"/>
          </w:tcPr>
          <w:p w14:paraId="7929BF8A" w14:textId="12B663A9" w:rsidR="00346233" w:rsidRDefault="00346233" w:rsidP="00B24662">
            <w:pPr>
              <w:ind w:left="174"/>
              <w:jc w:val="left"/>
            </w:pPr>
            <w:r>
              <w:t xml:space="preserve">Melhoria na regra </w:t>
            </w:r>
            <w:r w:rsidRPr="00346233">
              <w:rPr>
                <w:color w:val="31849B" w:themeColor="accent5" w:themeShade="BF"/>
              </w:rPr>
              <w:fldChar w:fldCharType="begin"/>
            </w:r>
            <w:r w:rsidRPr="00346233">
              <w:rPr>
                <w:color w:val="31849B" w:themeColor="accent5" w:themeShade="BF"/>
              </w:rPr>
              <w:instrText xml:space="preserve"> REF _Ref20317324 \r \h </w:instrText>
            </w:r>
            <w:r w:rsidRPr="00346233">
              <w:rPr>
                <w:color w:val="31849B" w:themeColor="accent5" w:themeShade="BF"/>
              </w:rPr>
            </w:r>
            <w:r w:rsidRPr="00346233">
              <w:rPr>
                <w:color w:val="31849B" w:themeColor="accent5" w:themeShade="BF"/>
              </w:rPr>
              <w:fldChar w:fldCharType="separate"/>
            </w:r>
            <w:r w:rsidRPr="00346233">
              <w:rPr>
                <w:color w:val="31849B" w:themeColor="accent5" w:themeShade="BF"/>
              </w:rPr>
              <w:t>2.1</w:t>
            </w:r>
            <w:r w:rsidRPr="00346233">
              <w:rPr>
                <w:color w:val="31849B" w:themeColor="accent5" w:themeShade="BF"/>
              </w:rPr>
              <w:fldChar w:fldCharType="end"/>
            </w:r>
            <w:r>
              <w:t xml:space="preserve"> para exibição do convite para participação da comissão eleitoral. </w:t>
            </w:r>
          </w:p>
        </w:tc>
      </w:tr>
    </w:tbl>
    <w:p w14:paraId="7FCD6DB3" w14:textId="77777777" w:rsidR="00A735A5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A4247F" w:rsidRDefault="00A4247F" w:rsidP="00A4247F">
      <w:pPr>
        <w:rPr>
          <w:rFonts w:cs="Arial"/>
          <w:szCs w:val="22"/>
        </w:rPr>
      </w:pPr>
    </w:p>
    <w:p w14:paraId="7AE1C47C" w14:textId="77777777" w:rsidR="00A4247F" w:rsidRPr="00A4247F" w:rsidRDefault="00A4247F" w:rsidP="00A4247F">
      <w:pPr>
        <w:rPr>
          <w:rFonts w:cs="Arial"/>
          <w:szCs w:val="22"/>
        </w:rPr>
      </w:pPr>
    </w:p>
    <w:p w14:paraId="423BB385" w14:textId="77777777" w:rsidR="00A4247F" w:rsidRPr="00A4247F" w:rsidRDefault="00A4247F" w:rsidP="00A4247F">
      <w:pPr>
        <w:rPr>
          <w:rFonts w:cs="Arial"/>
          <w:szCs w:val="22"/>
        </w:rPr>
      </w:pPr>
    </w:p>
    <w:p w14:paraId="0762D381" w14:textId="77777777" w:rsidR="00A4247F" w:rsidRPr="00A4247F" w:rsidRDefault="00A4247F" w:rsidP="00A4247F">
      <w:pPr>
        <w:rPr>
          <w:rFonts w:cs="Arial"/>
          <w:szCs w:val="22"/>
        </w:rPr>
      </w:pPr>
    </w:p>
    <w:p w14:paraId="7558BBB3" w14:textId="77777777" w:rsidR="00A4247F" w:rsidRPr="00A4247F" w:rsidRDefault="00A4247F" w:rsidP="00A4247F">
      <w:pPr>
        <w:rPr>
          <w:rFonts w:cs="Arial"/>
          <w:szCs w:val="22"/>
        </w:rPr>
      </w:pPr>
    </w:p>
    <w:p w14:paraId="6825B8F0" w14:textId="77777777" w:rsidR="00A4247F" w:rsidRDefault="00A4247F">
      <w:pPr>
        <w:jc w:val="center"/>
        <w:rPr>
          <w:rFonts w:cs="Arial"/>
          <w:szCs w:val="22"/>
        </w:rPr>
      </w:pPr>
    </w:p>
    <w:p w14:paraId="0A34B338" w14:textId="77777777" w:rsidR="00A4247F" w:rsidRDefault="00A4247F" w:rsidP="00A4247F"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 w14:paraId="22CC31A1" w14:textId="77777777" w:rsidR="00A735A5" w:rsidRPr="00C52E4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A4247F"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F4236" w:rsidRDefault="00A735A5">
      <w:pPr>
        <w:jc w:val="center"/>
        <w:rPr>
          <w:rFonts w:cs="Arial"/>
          <w:b/>
          <w:szCs w:val="22"/>
        </w:rPr>
      </w:pPr>
    </w:p>
    <w:p w14:paraId="5944268B" w14:textId="77777777" w:rsidR="001030F8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A735A5">
        <w:instrText xml:space="preserve"> TOC \o "1-2" \h \z \u </w:instrText>
      </w:r>
      <w:r>
        <w:fldChar w:fldCharType="separate"/>
      </w:r>
      <w:hyperlink w:anchor="_Toc20907621" w:history="1">
        <w:r w:rsidR="001030F8" w:rsidRPr="00461D11">
          <w:rPr>
            <w:rStyle w:val="Hyperlink"/>
            <w:noProof/>
          </w:rPr>
          <w:t>HST-016 – Consultar Declaração Profissional</w:t>
        </w:r>
        <w:r w:rsidR="001030F8">
          <w:rPr>
            <w:noProof/>
            <w:webHidden/>
          </w:rPr>
          <w:tab/>
        </w:r>
        <w:r w:rsidR="001030F8">
          <w:rPr>
            <w:noProof/>
            <w:webHidden/>
          </w:rPr>
          <w:fldChar w:fldCharType="begin"/>
        </w:r>
        <w:r w:rsidR="001030F8">
          <w:rPr>
            <w:noProof/>
            <w:webHidden/>
          </w:rPr>
          <w:instrText xml:space="preserve"> PAGEREF _Toc20907621 \h </w:instrText>
        </w:r>
        <w:r w:rsidR="001030F8">
          <w:rPr>
            <w:noProof/>
            <w:webHidden/>
          </w:rPr>
        </w:r>
        <w:r w:rsidR="001030F8">
          <w:rPr>
            <w:noProof/>
            <w:webHidden/>
          </w:rPr>
          <w:fldChar w:fldCharType="separate"/>
        </w:r>
        <w:r w:rsidR="001030F8">
          <w:rPr>
            <w:noProof/>
            <w:webHidden/>
          </w:rPr>
          <w:t>4</w:t>
        </w:r>
        <w:r w:rsidR="001030F8">
          <w:rPr>
            <w:noProof/>
            <w:webHidden/>
          </w:rPr>
          <w:fldChar w:fldCharType="end"/>
        </w:r>
      </w:hyperlink>
    </w:p>
    <w:p w14:paraId="2687755E" w14:textId="77777777" w:rsidR="001030F8" w:rsidRDefault="00F3146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907622" w:history="1">
        <w:r w:rsidR="001030F8" w:rsidRPr="00461D11">
          <w:rPr>
            <w:rStyle w:val="Hyperlink"/>
            <w:noProof/>
          </w:rPr>
          <w:t>COMO Profissional</w:t>
        </w:r>
        <w:r w:rsidR="001030F8">
          <w:rPr>
            <w:noProof/>
            <w:webHidden/>
          </w:rPr>
          <w:tab/>
        </w:r>
        <w:r w:rsidR="001030F8">
          <w:rPr>
            <w:noProof/>
            <w:webHidden/>
          </w:rPr>
          <w:fldChar w:fldCharType="begin"/>
        </w:r>
        <w:r w:rsidR="001030F8">
          <w:rPr>
            <w:noProof/>
            <w:webHidden/>
          </w:rPr>
          <w:instrText xml:space="preserve"> PAGEREF _Toc20907622 \h </w:instrText>
        </w:r>
        <w:r w:rsidR="001030F8">
          <w:rPr>
            <w:noProof/>
            <w:webHidden/>
          </w:rPr>
        </w:r>
        <w:r w:rsidR="001030F8">
          <w:rPr>
            <w:noProof/>
            <w:webHidden/>
          </w:rPr>
          <w:fldChar w:fldCharType="separate"/>
        </w:r>
        <w:r w:rsidR="001030F8">
          <w:rPr>
            <w:noProof/>
            <w:webHidden/>
          </w:rPr>
          <w:t>4</w:t>
        </w:r>
        <w:r w:rsidR="001030F8">
          <w:rPr>
            <w:noProof/>
            <w:webHidden/>
          </w:rPr>
          <w:fldChar w:fldCharType="end"/>
        </w:r>
      </w:hyperlink>
    </w:p>
    <w:p w14:paraId="35AE6CF1" w14:textId="77777777" w:rsidR="001030F8" w:rsidRDefault="00F3146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907623" w:history="1">
        <w:r w:rsidR="001030F8" w:rsidRPr="00461D11">
          <w:rPr>
            <w:rStyle w:val="Hyperlink"/>
            <w:noProof/>
          </w:rPr>
          <w:t>QUERO acessar a tela de aceitar convite para membro da comissão eleitoral</w:t>
        </w:r>
        <w:r w:rsidR="001030F8">
          <w:rPr>
            <w:noProof/>
            <w:webHidden/>
          </w:rPr>
          <w:tab/>
        </w:r>
        <w:r w:rsidR="001030F8">
          <w:rPr>
            <w:noProof/>
            <w:webHidden/>
          </w:rPr>
          <w:fldChar w:fldCharType="begin"/>
        </w:r>
        <w:r w:rsidR="001030F8">
          <w:rPr>
            <w:noProof/>
            <w:webHidden/>
          </w:rPr>
          <w:instrText xml:space="preserve"> PAGEREF _Toc20907623 \h </w:instrText>
        </w:r>
        <w:r w:rsidR="001030F8">
          <w:rPr>
            <w:noProof/>
            <w:webHidden/>
          </w:rPr>
        </w:r>
        <w:r w:rsidR="001030F8">
          <w:rPr>
            <w:noProof/>
            <w:webHidden/>
          </w:rPr>
          <w:fldChar w:fldCharType="separate"/>
        </w:r>
        <w:r w:rsidR="001030F8">
          <w:rPr>
            <w:noProof/>
            <w:webHidden/>
          </w:rPr>
          <w:t>4</w:t>
        </w:r>
        <w:r w:rsidR="001030F8">
          <w:rPr>
            <w:noProof/>
            <w:webHidden/>
          </w:rPr>
          <w:fldChar w:fldCharType="end"/>
        </w:r>
      </w:hyperlink>
    </w:p>
    <w:p w14:paraId="7F963290" w14:textId="77777777" w:rsidR="001030F8" w:rsidRDefault="00F3146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907624" w:history="1">
        <w:r w:rsidR="001030F8" w:rsidRPr="00461D11">
          <w:rPr>
            <w:rStyle w:val="Hyperlink"/>
            <w:noProof/>
          </w:rPr>
          <w:t>PARA Consultar, aceitar, recusar convite de membro da comissão eleitoral do Sistema Eleitoral.</w:t>
        </w:r>
        <w:r w:rsidR="001030F8">
          <w:rPr>
            <w:noProof/>
            <w:webHidden/>
          </w:rPr>
          <w:tab/>
        </w:r>
        <w:r w:rsidR="001030F8">
          <w:rPr>
            <w:noProof/>
            <w:webHidden/>
          </w:rPr>
          <w:fldChar w:fldCharType="begin"/>
        </w:r>
        <w:r w:rsidR="001030F8">
          <w:rPr>
            <w:noProof/>
            <w:webHidden/>
          </w:rPr>
          <w:instrText xml:space="preserve"> PAGEREF _Toc20907624 \h </w:instrText>
        </w:r>
        <w:r w:rsidR="001030F8">
          <w:rPr>
            <w:noProof/>
            <w:webHidden/>
          </w:rPr>
        </w:r>
        <w:r w:rsidR="001030F8">
          <w:rPr>
            <w:noProof/>
            <w:webHidden/>
          </w:rPr>
          <w:fldChar w:fldCharType="separate"/>
        </w:r>
        <w:r w:rsidR="001030F8">
          <w:rPr>
            <w:noProof/>
            <w:webHidden/>
          </w:rPr>
          <w:t>4</w:t>
        </w:r>
        <w:r w:rsidR="001030F8">
          <w:rPr>
            <w:noProof/>
            <w:webHidden/>
          </w:rPr>
          <w:fldChar w:fldCharType="end"/>
        </w:r>
      </w:hyperlink>
    </w:p>
    <w:p w14:paraId="401EB66C" w14:textId="77777777" w:rsidR="001030F8" w:rsidRDefault="00F3146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907625" w:history="1">
        <w:r w:rsidR="001030F8" w:rsidRPr="00461D11">
          <w:rPr>
            <w:rStyle w:val="Hyperlink"/>
            <w:noProof/>
          </w:rPr>
          <w:t>PROTÓTIPO</w:t>
        </w:r>
        <w:r w:rsidR="001030F8">
          <w:rPr>
            <w:noProof/>
            <w:webHidden/>
          </w:rPr>
          <w:tab/>
        </w:r>
        <w:r w:rsidR="001030F8">
          <w:rPr>
            <w:noProof/>
            <w:webHidden/>
          </w:rPr>
          <w:fldChar w:fldCharType="begin"/>
        </w:r>
        <w:r w:rsidR="001030F8">
          <w:rPr>
            <w:noProof/>
            <w:webHidden/>
          </w:rPr>
          <w:instrText xml:space="preserve"> PAGEREF _Toc20907625 \h </w:instrText>
        </w:r>
        <w:r w:rsidR="001030F8">
          <w:rPr>
            <w:noProof/>
            <w:webHidden/>
          </w:rPr>
        </w:r>
        <w:r w:rsidR="001030F8">
          <w:rPr>
            <w:noProof/>
            <w:webHidden/>
          </w:rPr>
          <w:fldChar w:fldCharType="separate"/>
        </w:r>
        <w:r w:rsidR="001030F8">
          <w:rPr>
            <w:noProof/>
            <w:webHidden/>
          </w:rPr>
          <w:t>4</w:t>
        </w:r>
        <w:r w:rsidR="001030F8">
          <w:rPr>
            <w:noProof/>
            <w:webHidden/>
          </w:rPr>
          <w:fldChar w:fldCharType="end"/>
        </w:r>
      </w:hyperlink>
    </w:p>
    <w:p w14:paraId="75492DAA" w14:textId="77777777" w:rsidR="001030F8" w:rsidRDefault="00F3146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907626" w:history="1">
        <w:r w:rsidR="001030F8" w:rsidRPr="00461D11">
          <w:rPr>
            <w:rStyle w:val="Hyperlink"/>
            <w:noProof/>
          </w:rPr>
          <w:t>CRITÉRIOS DE ACEITE</w:t>
        </w:r>
        <w:r w:rsidR="001030F8">
          <w:rPr>
            <w:noProof/>
            <w:webHidden/>
          </w:rPr>
          <w:tab/>
        </w:r>
        <w:r w:rsidR="001030F8">
          <w:rPr>
            <w:noProof/>
            <w:webHidden/>
          </w:rPr>
          <w:fldChar w:fldCharType="begin"/>
        </w:r>
        <w:r w:rsidR="001030F8">
          <w:rPr>
            <w:noProof/>
            <w:webHidden/>
          </w:rPr>
          <w:instrText xml:space="preserve"> PAGEREF _Toc20907626 \h </w:instrText>
        </w:r>
        <w:r w:rsidR="001030F8">
          <w:rPr>
            <w:noProof/>
            <w:webHidden/>
          </w:rPr>
        </w:r>
        <w:r w:rsidR="001030F8">
          <w:rPr>
            <w:noProof/>
            <w:webHidden/>
          </w:rPr>
          <w:fldChar w:fldCharType="separate"/>
        </w:r>
        <w:r w:rsidR="001030F8">
          <w:rPr>
            <w:noProof/>
            <w:webHidden/>
          </w:rPr>
          <w:t>12</w:t>
        </w:r>
        <w:r w:rsidR="001030F8">
          <w:rPr>
            <w:noProof/>
            <w:webHidden/>
          </w:rPr>
          <w:fldChar w:fldCharType="end"/>
        </w:r>
      </w:hyperlink>
    </w:p>
    <w:p w14:paraId="1369CA32" w14:textId="77777777" w:rsidR="001030F8" w:rsidRDefault="00F3146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907627" w:history="1">
        <w:r w:rsidR="001030F8" w:rsidRPr="00461D11">
          <w:rPr>
            <w:rStyle w:val="Hyperlink"/>
            <w:noProof/>
          </w:rPr>
          <w:t>INFORMAÇÕES COMPLEMENTARES</w:t>
        </w:r>
        <w:r w:rsidR="001030F8">
          <w:rPr>
            <w:noProof/>
            <w:webHidden/>
          </w:rPr>
          <w:tab/>
        </w:r>
        <w:r w:rsidR="001030F8">
          <w:rPr>
            <w:noProof/>
            <w:webHidden/>
          </w:rPr>
          <w:fldChar w:fldCharType="begin"/>
        </w:r>
        <w:r w:rsidR="001030F8">
          <w:rPr>
            <w:noProof/>
            <w:webHidden/>
          </w:rPr>
          <w:instrText xml:space="preserve"> PAGEREF _Toc20907627 \h </w:instrText>
        </w:r>
        <w:r w:rsidR="001030F8">
          <w:rPr>
            <w:noProof/>
            <w:webHidden/>
          </w:rPr>
        </w:r>
        <w:r w:rsidR="001030F8">
          <w:rPr>
            <w:noProof/>
            <w:webHidden/>
          </w:rPr>
          <w:fldChar w:fldCharType="separate"/>
        </w:r>
        <w:r w:rsidR="001030F8">
          <w:rPr>
            <w:noProof/>
            <w:webHidden/>
          </w:rPr>
          <w:t>19</w:t>
        </w:r>
        <w:r w:rsidR="001030F8">
          <w:rPr>
            <w:noProof/>
            <w:webHidden/>
          </w:rPr>
          <w:fldChar w:fldCharType="end"/>
        </w:r>
      </w:hyperlink>
    </w:p>
    <w:p w14:paraId="46621B27" w14:textId="77777777" w:rsidR="00A735A5" w:rsidRDefault="00825F00">
      <w:r>
        <w:fldChar w:fldCharType="end"/>
      </w:r>
    </w:p>
    <w:p w14:paraId="3CB87937" w14:textId="77777777" w:rsidR="00A735A5" w:rsidRPr="001D406E" w:rsidRDefault="00A735A5">
      <w:pPr>
        <w:pStyle w:val="Dica"/>
      </w:pPr>
    </w:p>
    <w:p w14:paraId="0C0F08DA" w14:textId="0F89BF62" w:rsidR="00A735A5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>
        <w:br w:type="page"/>
      </w:r>
      <w:bookmarkStart w:id="4" w:name="_Toc20907621"/>
      <w:r w:rsidR="00CE176F">
        <w:lastRenderedPageBreak/>
        <w:t>HST</w:t>
      </w:r>
      <w:r w:rsidR="00C03F98">
        <w:t>-</w:t>
      </w:r>
      <w:r w:rsidR="00AF2B52">
        <w:t>0</w:t>
      </w:r>
      <w:r w:rsidR="00675004">
        <w:t>1</w:t>
      </w:r>
      <w:r w:rsidR="003678DF">
        <w:t>6</w:t>
      </w:r>
      <w:r w:rsidR="0035649F">
        <w:t xml:space="preserve"> –</w:t>
      </w:r>
      <w:r w:rsidR="003678DF">
        <w:t xml:space="preserve"> Consultar </w:t>
      </w:r>
      <w:r w:rsidR="001D3F75">
        <w:t>Declaração</w:t>
      </w:r>
      <w:r w:rsidR="00C408B3">
        <w:t xml:space="preserve"> Profissional</w:t>
      </w:r>
      <w:bookmarkEnd w:id="4"/>
      <w:r w:rsidR="00C408B3">
        <w:t xml:space="preserve">  </w:t>
      </w:r>
      <w:r w:rsidR="005E1A06">
        <w:t xml:space="preserve"> </w:t>
      </w:r>
    </w:p>
    <w:p w14:paraId="37D34CD1" w14:textId="5F374DC4" w:rsidR="002B1554" w:rsidRPr="000628DE" w:rsidRDefault="00CE176F" w:rsidP="00C64B05">
      <w:pPr>
        <w:pStyle w:val="Ttulo2"/>
        <w:numPr>
          <w:ilvl w:val="0"/>
          <w:numId w:val="0"/>
        </w:numPr>
      </w:pPr>
      <w:bookmarkStart w:id="5" w:name="_Toc20907622"/>
      <w:r w:rsidRPr="000628DE">
        <w:t>COMO</w:t>
      </w:r>
      <w:r w:rsidR="00C64B05" w:rsidRPr="000628DE">
        <w:t xml:space="preserve"> </w:t>
      </w:r>
      <w:r w:rsidR="00C408B3">
        <w:rPr>
          <w:b w:val="0"/>
        </w:rPr>
        <w:t>Profissional</w:t>
      </w:r>
      <w:bookmarkEnd w:id="5"/>
    </w:p>
    <w:p w14:paraId="3D5FB393" w14:textId="262B5796" w:rsidR="002863AB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20907623"/>
      <w:r w:rsidRPr="000628DE">
        <w:t>QUERO</w:t>
      </w:r>
      <w:r w:rsidR="005A4527" w:rsidRPr="000628DE">
        <w:t xml:space="preserve"> </w:t>
      </w:r>
      <w:r w:rsidR="003F78ED">
        <w:rPr>
          <w:b w:val="0"/>
        </w:rPr>
        <w:t xml:space="preserve">acessar a </w:t>
      </w:r>
      <w:r w:rsidR="00EB5A96">
        <w:rPr>
          <w:b w:val="0"/>
        </w:rPr>
        <w:t>tela</w:t>
      </w:r>
      <w:r w:rsidR="003F78ED">
        <w:rPr>
          <w:b w:val="0"/>
        </w:rPr>
        <w:t xml:space="preserve"> d</w:t>
      </w:r>
      <w:r w:rsidR="002863AB">
        <w:rPr>
          <w:b w:val="0"/>
        </w:rPr>
        <w:t xml:space="preserve">e </w:t>
      </w:r>
      <w:r w:rsidR="00C408B3">
        <w:rPr>
          <w:b w:val="0"/>
        </w:rPr>
        <w:t>aceitar convite para membro da comissão eleitoral</w:t>
      </w:r>
      <w:bookmarkEnd w:id="6"/>
    </w:p>
    <w:p w14:paraId="38E7497A" w14:textId="14058B3E" w:rsidR="00A735A5" w:rsidRPr="000628DE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20907624"/>
      <w:r>
        <w:t>PAR</w:t>
      </w:r>
      <w:r w:rsidR="00CE176F" w:rsidRPr="000628DE">
        <w:t>A</w:t>
      </w:r>
      <w:r w:rsidR="005A4527" w:rsidRPr="000628DE">
        <w:t xml:space="preserve"> </w:t>
      </w:r>
      <w:r w:rsidR="00C408B3">
        <w:rPr>
          <w:b w:val="0"/>
        </w:rPr>
        <w:t>Consultar, aceitar, recusar</w:t>
      </w:r>
      <w:r>
        <w:rPr>
          <w:b w:val="0"/>
        </w:rPr>
        <w:t xml:space="preserve"> </w:t>
      </w:r>
      <w:r w:rsidR="00C408B3">
        <w:rPr>
          <w:b w:val="0"/>
        </w:rPr>
        <w:t>convite de membro da comissão eleitoral</w:t>
      </w:r>
      <w:r>
        <w:rPr>
          <w:b w:val="0"/>
        </w:rPr>
        <w:t xml:space="preserve"> do Sistema Eleitoral</w:t>
      </w:r>
      <w:r w:rsidR="001D510C">
        <w:rPr>
          <w:b w:val="0"/>
        </w:rPr>
        <w:t>.</w:t>
      </w:r>
      <w:bookmarkEnd w:id="7"/>
    </w:p>
    <w:p w14:paraId="3F8EBB06" w14:textId="77777777" w:rsidR="00EF4113" w:rsidRDefault="00EF4113" w:rsidP="007569F0">
      <w:pPr>
        <w:pStyle w:val="Ttulo2"/>
        <w:numPr>
          <w:ilvl w:val="0"/>
          <w:numId w:val="0"/>
        </w:numPr>
      </w:pPr>
      <w:bookmarkStart w:id="8" w:name="_Toc7509864"/>
    </w:p>
    <w:p w14:paraId="6D3DAFD9" w14:textId="77777777" w:rsidR="007569F0" w:rsidRPr="00AD0154" w:rsidRDefault="007569F0" w:rsidP="007569F0">
      <w:pPr>
        <w:pStyle w:val="Ttulo2"/>
        <w:numPr>
          <w:ilvl w:val="0"/>
          <w:numId w:val="0"/>
        </w:numPr>
      </w:pPr>
      <w:bookmarkStart w:id="9" w:name="_Toc20907625"/>
      <w:r>
        <w:t>PROTÓTIPO</w:t>
      </w:r>
      <w:bookmarkEnd w:id="8"/>
      <w:bookmarkEnd w:id="9"/>
    </w:p>
    <w:p w14:paraId="4AD30F2F" w14:textId="072FD2A2" w:rsidR="00D471A9" w:rsidRPr="00552B0C" w:rsidRDefault="00BE3254" w:rsidP="007112FF">
      <w:pPr>
        <w:pStyle w:val="EstiloPrototipo3"/>
        <w:numPr>
          <w:ilvl w:val="0"/>
          <w:numId w:val="5"/>
        </w:numPr>
      </w:pPr>
      <w:bookmarkStart w:id="10" w:name="_Ref13579930"/>
      <w:r>
        <w:t>Convite</w:t>
      </w:r>
      <w:r w:rsidR="00B57EAB">
        <w:t xml:space="preserve"> Para Membro da Comissão Eleitoral</w:t>
      </w:r>
      <w:r w:rsidR="001D510C" w:rsidRPr="00552B0C">
        <w:t>:</w:t>
      </w:r>
      <w:bookmarkEnd w:id="10"/>
    </w:p>
    <w:p w14:paraId="2548757B" w14:textId="00506C36" w:rsidR="00DE0C01" w:rsidRDefault="00D166DC" w:rsidP="007C051C">
      <w:pPr>
        <w:pStyle w:val="EstiloPrototipo3"/>
      </w:pPr>
      <w:r>
        <w:rPr>
          <w:noProof/>
        </w:rPr>
        <w:drawing>
          <wp:inline distT="0" distB="0" distL="0" distR="0" wp14:anchorId="2854096B" wp14:editId="0D1240BE">
            <wp:extent cx="5760085" cy="3237865"/>
            <wp:effectExtent l="0" t="0" r="0" b="63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ublicar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B31E" w14:textId="005A520F" w:rsidR="00DE0C01" w:rsidRDefault="00DE0C01" w:rsidP="00FF65AE">
      <w:pPr>
        <w:pStyle w:val="EstiloPrototipo3"/>
        <w:jc w:val="center"/>
        <w:rPr>
          <w:noProof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1F430F" w:rsidRPr="005D2A67" w14:paraId="72CCE856" w14:textId="77777777" w:rsidTr="00434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7FDE87D" w14:textId="77777777" w:rsidR="001F430F" w:rsidRPr="00E976B5" w:rsidRDefault="001F430F" w:rsidP="0043456A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1F430F" w:rsidRPr="005D2A67" w14:paraId="4B7BBC17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9FA1EC8" w14:textId="6F7F9469" w:rsidR="001F430F" w:rsidRDefault="00AA298A" w:rsidP="00793382">
            <w:pPr>
              <w:pStyle w:val="PargrafodaLista"/>
              <w:spacing w:before="60" w:after="60"/>
              <w:ind w:left="720"/>
              <w:jc w:val="center"/>
              <w:rPr>
                <w:sz w:val="24"/>
                <w:szCs w:val="24"/>
              </w:rPr>
            </w:pPr>
            <w:r w:rsidRPr="00793382">
              <w:rPr>
                <w:rFonts w:eastAsia="Times New Roman" w:cs="Times New Roman"/>
                <w:b/>
                <w:color w:val="auto"/>
                <w:sz w:val="24"/>
                <w:szCs w:val="24"/>
              </w:rPr>
              <w:t>Exibir Convite Eleitoral</w:t>
            </w:r>
          </w:p>
        </w:tc>
      </w:tr>
      <w:tr w:rsidR="001F430F" w:rsidRPr="00FD775E" w14:paraId="7DCCE2F5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1AB717D1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7D196917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2E19216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32AE4436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27BACDF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3DA3DE5F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5296C9E9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1F430F" w:rsidRPr="00EC175D" w14:paraId="74C5AB8C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740BBC5" w14:textId="04EDF044" w:rsidR="001F430F" w:rsidRPr="00EC175D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9707512" w14:textId="1A9A38D0" w:rsidR="001F430F" w:rsidRPr="00EC175D" w:rsidRDefault="00AA298A" w:rsidP="00AA298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Descrição</w:t>
            </w:r>
          </w:p>
        </w:tc>
        <w:tc>
          <w:tcPr>
            <w:tcW w:w="1306" w:type="dxa"/>
            <w:gridSpan w:val="2"/>
          </w:tcPr>
          <w:p w14:paraId="3A47FACC" w14:textId="46AEBA25" w:rsidR="001F430F" w:rsidRPr="00EC175D" w:rsidRDefault="00AA298A" w:rsidP="00AA298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um texto informativo sobre o convite</w:t>
            </w:r>
          </w:p>
        </w:tc>
        <w:tc>
          <w:tcPr>
            <w:tcW w:w="1246" w:type="dxa"/>
          </w:tcPr>
          <w:p w14:paraId="766D33FB" w14:textId="31F84035" w:rsidR="001F430F" w:rsidRPr="00EC175D" w:rsidRDefault="001F430F" w:rsidP="00AA298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  <w:r w:rsidR="00AA298A">
              <w:rPr>
                <w:sz w:val="18"/>
                <w:szCs w:val="18"/>
              </w:rPr>
              <w:t xml:space="preserve"> </w:t>
            </w:r>
          </w:p>
        </w:tc>
        <w:tc>
          <w:tcPr>
            <w:tcW w:w="1034" w:type="dxa"/>
            <w:gridSpan w:val="2"/>
          </w:tcPr>
          <w:p w14:paraId="3B5B7E40" w14:textId="731216A0" w:rsidR="001F430F" w:rsidRPr="00EC175D" w:rsidRDefault="00AA298A" w:rsidP="008737B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0072CE6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6EB87CD" w14:textId="1A47537F" w:rsidR="00AA2D5D" w:rsidRPr="00F87AF4" w:rsidRDefault="002B0F99" w:rsidP="00F87AF4">
            <w:pPr>
              <w:spacing w:before="60" w:after="60"/>
              <w:rPr>
                <w:sz w:val="18"/>
                <w:szCs w:val="18"/>
              </w:rPr>
            </w:pPr>
            <w:r w:rsidRPr="00F5538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5538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55387">
              <w:rPr>
                <w:color w:val="31849B" w:themeColor="accent5" w:themeShade="BF"/>
                <w:sz w:val="18"/>
                <w:szCs w:val="18"/>
              </w:rPr>
              <w:instrText xml:space="preserve"> REF _Ref20317324 \r \h </w:instrText>
            </w:r>
            <w:r w:rsidRPr="00F55387">
              <w:rPr>
                <w:color w:val="31849B" w:themeColor="accent5" w:themeShade="BF"/>
                <w:sz w:val="18"/>
                <w:szCs w:val="18"/>
              </w:rPr>
            </w:r>
            <w:r w:rsidRPr="00F5538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55387">
              <w:rPr>
                <w:color w:val="31849B" w:themeColor="accent5" w:themeShade="BF"/>
                <w:sz w:val="18"/>
                <w:szCs w:val="18"/>
              </w:rPr>
              <w:t>2.1</w:t>
            </w:r>
            <w:r w:rsidRPr="00F5538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5538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9B44A9" w:rsidRPr="00EC175D" w14:paraId="107C13AF" w14:textId="77777777" w:rsidTr="00884D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49C0517" w14:textId="62982C67" w:rsidR="009B44A9" w:rsidRPr="00EC175D" w:rsidRDefault="009B44A9" w:rsidP="009B44A9">
            <w:pPr>
              <w:pStyle w:val="PargrafodaLista"/>
              <w:spacing w:before="60" w:after="60"/>
              <w:ind w:left="720"/>
              <w:jc w:val="center"/>
              <w:rPr>
                <w:sz w:val="18"/>
                <w:szCs w:val="18"/>
              </w:rPr>
            </w:pPr>
            <w:r w:rsidRPr="00793382">
              <w:rPr>
                <w:rFonts w:eastAsia="Times New Roman" w:cs="Times New Roman"/>
                <w:b/>
                <w:color w:val="auto"/>
                <w:sz w:val="24"/>
                <w:szCs w:val="24"/>
              </w:rPr>
              <w:t>Pop-up – Mensagem informativa</w:t>
            </w:r>
          </w:p>
        </w:tc>
      </w:tr>
      <w:tr w:rsidR="005E2BBE" w:rsidRPr="00EC175D" w14:paraId="4CE1DA68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5E996D4" w14:textId="77777777" w:rsidR="005E2BBE" w:rsidRPr="00EC175D" w:rsidRDefault="005E2BBE" w:rsidP="005E2BB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D4C11FE" w14:textId="38C40764" w:rsidR="005E2BBE" w:rsidRDefault="005E2BBE" w:rsidP="005E2BB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Descrição</w:t>
            </w:r>
          </w:p>
        </w:tc>
        <w:tc>
          <w:tcPr>
            <w:tcW w:w="1306" w:type="dxa"/>
            <w:gridSpan w:val="2"/>
          </w:tcPr>
          <w:p w14:paraId="2A5B01FC" w14:textId="6F14CAEC" w:rsidR="005E2BBE" w:rsidRDefault="005E2BBE" w:rsidP="005E2BB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um texto informativo </w:t>
            </w:r>
            <w:r>
              <w:rPr>
                <w:sz w:val="18"/>
                <w:szCs w:val="18"/>
              </w:rPr>
              <w:lastRenderedPageBreak/>
              <w:t>sobre a declaração</w:t>
            </w:r>
          </w:p>
        </w:tc>
        <w:tc>
          <w:tcPr>
            <w:tcW w:w="1246" w:type="dxa"/>
          </w:tcPr>
          <w:p w14:paraId="0067E9AE" w14:textId="5C2770BF" w:rsidR="005E2BBE" w:rsidRPr="00EC175D" w:rsidRDefault="005E2BBE" w:rsidP="005E2BB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lastRenderedPageBreak/>
              <w:t>Texto</w:t>
            </w:r>
          </w:p>
        </w:tc>
        <w:tc>
          <w:tcPr>
            <w:tcW w:w="1034" w:type="dxa"/>
            <w:gridSpan w:val="2"/>
          </w:tcPr>
          <w:p w14:paraId="2D7C767A" w14:textId="6B4E6E56" w:rsidR="005E2BBE" w:rsidRDefault="005E2BBE" w:rsidP="005E2BB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AD9FDFE" w14:textId="3AEBC5F7" w:rsidR="005E2BBE" w:rsidRPr="00EC175D" w:rsidRDefault="005E2BBE" w:rsidP="005E2BB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7F1A8B4" w14:textId="3FFFC8E6" w:rsidR="005E2BBE" w:rsidRPr="00F87AF4" w:rsidRDefault="000E1588" w:rsidP="00F87AF4">
            <w:pPr>
              <w:spacing w:before="60" w:after="60"/>
              <w:rPr>
                <w:sz w:val="18"/>
                <w:szCs w:val="18"/>
              </w:rPr>
            </w:pPr>
            <w:r w:rsidRPr="00F5538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5538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55387">
              <w:rPr>
                <w:color w:val="31849B" w:themeColor="accent5" w:themeShade="BF"/>
                <w:sz w:val="18"/>
                <w:szCs w:val="18"/>
              </w:rPr>
              <w:instrText xml:space="preserve"> REF _Ref20317324 \r \h </w:instrText>
            </w:r>
            <w:r w:rsidRPr="00F55387">
              <w:rPr>
                <w:color w:val="31849B" w:themeColor="accent5" w:themeShade="BF"/>
                <w:sz w:val="18"/>
                <w:szCs w:val="18"/>
              </w:rPr>
            </w:r>
            <w:r w:rsidRPr="00F5538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55387">
              <w:rPr>
                <w:color w:val="31849B" w:themeColor="accent5" w:themeShade="BF"/>
                <w:sz w:val="18"/>
                <w:szCs w:val="18"/>
              </w:rPr>
              <w:t>2.1</w:t>
            </w:r>
            <w:r w:rsidRPr="00F5538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5538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1F430F" w:rsidRPr="00EC175D" w14:paraId="0430C86A" w14:textId="77777777" w:rsidTr="001F43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7D175BFC" w14:textId="77777777" w:rsidR="001F430F" w:rsidRPr="00EC175D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lastRenderedPageBreak/>
              <w:t>Comandos</w:t>
            </w:r>
          </w:p>
        </w:tc>
      </w:tr>
      <w:tr w:rsidR="001F430F" w:rsidRPr="00EC175D" w14:paraId="2CD00A54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5E853358" w14:textId="77777777" w:rsidR="001F430F" w:rsidRPr="00EC175D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370F9095" w14:textId="77777777" w:rsidR="001F430F" w:rsidRPr="00EC175D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6B2A8742" w14:textId="77777777" w:rsidR="001F430F" w:rsidRPr="00EC175D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5993D4BA" w14:textId="77777777" w:rsidR="001F430F" w:rsidRPr="00EC175D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1754D730" w14:textId="77777777" w:rsidR="001F430F" w:rsidRPr="00EC175D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1F430F" w:rsidRPr="00EC175D" w14:paraId="3B2DE575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442913B4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76E5BC66" w14:textId="4227A0A1" w:rsidR="001F430F" w:rsidRPr="00EC175D" w:rsidRDefault="009122E8" w:rsidP="0043456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Aceitar</w:t>
            </w:r>
          </w:p>
        </w:tc>
        <w:tc>
          <w:tcPr>
            <w:tcW w:w="2417" w:type="dxa"/>
            <w:gridSpan w:val="3"/>
          </w:tcPr>
          <w:p w14:paraId="6679975A" w14:textId="2BBCA30C" w:rsidR="001F430F" w:rsidRPr="00EC175D" w:rsidRDefault="009122E8" w:rsidP="007060BD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Acessa o pop-up informativo sobre a declaração que deve ser preenchida.</w:t>
            </w:r>
          </w:p>
        </w:tc>
        <w:tc>
          <w:tcPr>
            <w:tcW w:w="894" w:type="dxa"/>
            <w:gridSpan w:val="2"/>
          </w:tcPr>
          <w:p w14:paraId="61B0531A" w14:textId="77777777" w:rsidR="001F430F" w:rsidRPr="00EC175D" w:rsidRDefault="001F430F" w:rsidP="0043456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4470EC81" w14:textId="5F7080B0" w:rsidR="001F430F" w:rsidRPr="009122E8" w:rsidRDefault="000E1588" w:rsidP="009122E8">
            <w:pPr>
              <w:spacing w:before="60" w:after="60"/>
              <w:rPr>
                <w:sz w:val="18"/>
                <w:szCs w:val="18"/>
              </w:rPr>
            </w:pPr>
            <w:r w:rsidRPr="00F5538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5538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55387">
              <w:rPr>
                <w:color w:val="31849B" w:themeColor="accent5" w:themeShade="BF"/>
                <w:sz w:val="18"/>
                <w:szCs w:val="18"/>
              </w:rPr>
              <w:instrText xml:space="preserve"> REF _Ref20317498 \r \h </w:instrText>
            </w:r>
            <w:r w:rsidRPr="00F55387">
              <w:rPr>
                <w:color w:val="31849B" w:themeColor="accent5" w:themeShade="BF"/>
                <w:sz w:val="18"/>
                <w:szCs w:val="18"/>
              </w:rPr>
            </w:r>
            <w:r w:rsidRPr="00F5538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55387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F5538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5538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1F430F" w:rsidRPr="00EC175D" w14:paraId="7D24F936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6AC8961D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2C33C3DB" w14:textId="4E34723C" w:rsidR="001F430F" w:rsidRPr="00EC175D" w:rsidRDefault="000C79AD" w:rsidP="0043456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Recusar</w:t>
            </w:r>
          </w:p>
        </w:tc>
        <w:tc>
          <w:tcPr>
            <w:tcW w:w="2417" w:type="dxa"/>
            <w:gridSpan w:val="3"/>
          </w:tcPr>
          <w:p w14:paraId="58ED82FF" w14:textId="12C68EE3" w:rsidR="001F430F" w:rsidRPr="00EC175D" w:rsidRDefault="000C79AD" w:rsidP="00F372C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Acessa </w:t>
            </w:r>
            <w:r w:rsidR="00F372CA">
              <w:rPr>
                <w:sz w:val="18"/>
                <w:szCs w:val="18"/>
              </w:rPr>
              <w:t>o pop-up para confirmação da recusa.</w:t>
            </w:r>
            <w:r w:rsidR="001F430F" w:rsidRPr="00EC175D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4" w:type="dxa"/>
            <w:gridSpan w:val="2"/>
          </w:tcPr>
          <w:p w14:paraId="2AC753B2" w14:textId="77777777" w:rsidR="001F430F" w:rsidRPr="00EC175D" w:rsidRDefault="001F430F" w:rsidP="0043456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3BE28C16" w14:textId="4A6125B2" w:rsidR="001F430F" w:rsidRPr="009122E8" w:rsidRDefault="000E1588" w:rsidP="009122E8">
            <w:pPr>
              <w:spacing w:before="60" w:after="60"/>
              <w:rPr>
                <w:sz w:val="18"/>
                <w:szCs w:val="18"/>
              </w:rPr>
            </w:pPr>
            <w:r w:rsidRPr="00F5538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5538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55387">
              <w:rPr>
                <w:color w:val="31849B" w:themeColor="accent5" w:themeShade="BF"/>
                <w:sz w:val="18"/>
                <w:szCs w:val="18"/>
              </w:rPr>
              <w:instrText xml:space="preserve"> REF _Ref20317503 \r \h </w:instrText>
            </w:r>
            <w:r w:rsidRPr="00F55387">
              <w:rPr>
                <w:color w:val="31849B" w:themeColor="accent5" w:themeShade="BF"/>
                <w:sz w:val="18"/>
                <w:szCs w:val="18"/>
              </w:rPr>
            </w:r>
            <w:r w:rsidRPr="00F5538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55387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F5538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5538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793382" w:rsidRPr="00EC175D" w14:paraId="329A1F1A" w14:textId="77777777" w:rsidTr="00884D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883C7F0" w14:textId="75B3AFA2" w:rsidR="00793382" w:rsidRPr="009122E8" w:rsidRDefault="00793382" w:rsidP="0079338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793382">
              <w:rPr>
                <w:b/>
                <w:sz w:val="24"/>
                <w:szCs w:val="24"/>
              </w:rPr>
              <w:t>Comandos – Pop-up</w:t>
            </w:r>
          </w:p>
        </w:tc>
      </w:tr>
      <w:tr w:rsidR="00793382" w:rsidRPr="00EC175D" w14:paraId="446F3B5F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2D9B3B43" w14:textId="77777777" w:rsidR="00793382" w:rsidRPr="00EC175D" w:rsidRDefault="00793382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373D54D4" w14:textId="28242BD9" w:rsidR="00793382" w:rsidRDefault="00793382" w:rsidP="0043456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OK</w:t>
            </w:r>
          </w:p>
        </w:tc>
        <w:tc>
          <w:tcPr>
            <w:tcW w:w="2417" w:type="dxa"/>
            <w:gridSpan w:val="3"/>
          </w:tcPr>
          <w:p w14:paraId="46EC1A8A" w14:textId="679EEA8F" w:rsidR="00793382" w:rsidRDefault="00793382" w:rsidP="00F372C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 a leitura do aviso e acessa a página que contém a declaração.</w:t>
            </w:r>
          </w:p>
        </w:tc>
        <w:tc>
          <w:tcPr>
            <w:tcW w:w="894" w:type="dxa"/>
            <w:gridSpan w:val="2"/>
          </w:tcPr>
          <w:p w14:paraId="6AC2EB95" w14:textId="1CA1AA14" w:rsidR="00793382" w:rsidRPr="00EC175D" w:rsidRDefault="00793382" w:rsidP="0043456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52D4AFF5" w14:textId="3955847D" w:rsidR="00793382" w:rsidRPr="009122E8" w:rsidRDefault="00542BE9" w:rsidP="009122E8">
            <w:pPr>
              <w:spacing w:before="60" w:after="60"/>
              <w:rPr>
                <w:sz w:val="18"/>
                <w:szCs w:val="18"/>
              </w:rPr>
            </w:pPr>
            <w:r w:rsidRPr="00F5538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5538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55387">
              <w:rPr>
                <w:color w:val="31849B" w:themeColor="accent5" w:themeShade="BF"/>
                <w:sz w:val="18"/>
                <w:szCs w:val="18"/>
              </w:rPr>
              <w:instrText xml:space="preserve"> REF _Ref20317498 \r \h </w:instrText>
            </w:r>
            <w:r w:rsidRPr="00F55387">
              <w:rPr>
                <w:color w:val="31849B" w:themeColor="accent5" w:themeShade="BF"/>
                <w:sz w:val="18"/>
                <w:szCs w:val="18"/>
              </w:rPr>
            </w:r>
            <w:r w:rsidRPr="00F5538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55387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F5538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5538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04EAFF5D" w14:textId="76A8952E" w:rsidR="002E3334" w:rsidRDefault="00282579" w:rsidP="002E3334">
      <w:pPr>
        <w:pStyle w:val="EstiloPrototipo3"/>
        <w:numPr>
          <w:ilvl w:val="0"/>
          <w:numId w:val="5"/>
        </w:numPr>
      </w:pPr>
      <w:bookmarkStart w:id="11" w:name="_Ref20393974"/>
      <w:r>
        <w:lastRenderedPageBreak/>
        <w:t xml:space="preserve">Pop-up </w:t>
      </w:r>
      <w:r w:rsidR="007C0F87">
        <w:t>Aceitar Convite/</w:t>
      </w:r>
      <w:r>
        <w:t xml:space="preserve">Pop-up </w:t>
      </w:r>
      <w:r w:rsidR="007C0F87">
        <w:t>Recusar Convite</w:t>
      </w:r>
      <w:bookmarkEnd w:id="11"/>
    </w:p>
    <w:p w14:paraId="5269BABF" w14:textId="5E9D4907" w:rsidR="00472742" w:rsidRDefault="00D166DC" w:rsidP="00472742">
      <w:pPr>
        <w:pStyle w:val="EstiloPrototipo3"/>
      </w:pPr>
      <w:r>
        <w:rPr>
          <w:noProof/>
        </w:rPr>
        <w:drawing>
          <wp:inline distT="0" distB="0" distL="0" distR="0" wp14:anchorId="53076BE8" wp14:editId="613D4B49">
            <wp:extent cx="5760085" cy="315468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ublicar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E283" w14:textId="77777777" w:rsidR="00D166DC" w:rsidRDefault="00D166DC" w:rsidP="00472742">
      <w:pPr>
        <w:pStyle w:val="EstiloPrototipo3"/>
      </w:pPr>
    </w:p>
    <w:p w14:paraId="7D6490A1" w14:textId="77777777" w:rsidR="00D166DC" w:rsidRDefault="00D166DC" w:rsidP="00472742">
      <w:pPr>
        <w:pStyle w:val="EstiloPrototipo3"/>
      </w:pPr>
    </w:p>
    <w:p w14:paraId="160D76EA" w14:textId="77777777" w:rsidR="00D166DC" w:rsidRPr="00552B0C" w:rsidRDefault="00D166DC" w:rsidP="00472742">
      <w:pPr>
        <w:pStyle w:val="EstiloPrototipo3"/>
      </w:pPr>
    </w:p>
    <w:p w14:paraId="0BFC2646" w14:textId="40A9C8B0" w:rsidR="005835CE" w:rsidRDefault="00D166DC" w:rsidP="00D166DC">
      <w:pPr>
        <w:pStyle w:val="EstiloPrototipo3"/>
        <w:jc w:val="center"/>
        <w:rPr>
          <w:noProof/>
        </w:rPr>
      </w:pPr>
      <w:r>
        <w:rPr>
          <w:noProof/>
        </w:rPr>
        <w:drawing>
          <wp:inline distT="0" distB="0" distL="0" distR="0" wp14:anchorId="4C84E60C" wp14:editId="4C2BF80B">
            <wp:extent cx="5760085" cy="320294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ublicar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114D" w14:textId="7708932F" w:rsidR="00D23BEC" w:rsidRDefault="00D23BEC" w:rsidP="00472742">
      <w:pPr>
        <w:pStyle w:val="EstiloPrototipo3"/>
        <w:jc w:val="center"/>
        <w:rPr>
          <w:noProof/>
        </w:rPr>
      </w:pPr>
    </w:p>
    <w:p w14:paraId="50355D33" w14:textId="77777777" w:rsidR="0056045C" w:rsidRDefault="0056045C" w:rsidP="00FF65AE">
      <w:pPr>
        <w:pStyle w:val="EstiloPrototipo3"/>
        <w:jc w:val="center"/>
        <w:rPr>
          <w:noProof/>
        </w:rPr>
      </w:pPr>
    </w:p>
    <w:p w14:paraId="716191FD" w14:textId="77777777" w:rsidR="00066182" w:rsidRDefault="00066182" w:rsidP="00FF65AE">
      <w:pPr>
        <w:pStyle w:val="EstiloPrototipo3"/>
        <w:jc w:val="center"/>
        <w:rPr>
          <w:noProof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1F430F" w:rsidRPr="005D2A67" w14:paraId="03EB99F5" w14:textId="77777777" w:rsidTr="00434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8CAB76D" w14:textId="77777777" w:rsidR="001F430F" w:rsidRPr="00E976B5" w:rsidRDefault="001F430F" w:rsidP="0043456A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1F430F" w:rsidRPr="005D2A67" w14:paraId="7BBF0EDD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007DF8D1" w14:textId="76F21097" w:rsidR="001F430F" w:rsidRDefault="00D23BEC" w:rsidP="0043456A">
            <w:pPr>
              <w:pStyle w:val="EstiloPrototipo3"/>
              <w:jc w:val="center"/>
              <w:rPr>
                <w:sz w:val="24"/>
                <w:szCs w:val="24"/>
              </w:rPr>
            </w:pPr>
            <w:r w:rsidRPr="00884DAA">
              <w:rPr>
                <w:color w:val="000000" w:themeColor="text1"/>
                <w:sz w:val="24"/>
                <w:szCs w:val="24"/>
              </w:rPr>
              <w:t>Aceitar Convite</w:t>
            </w:r>
            <w:r w:rsidR="00444415">
              <w:rPr>
                <w:color w:val="000000" w:themeColor="text1"/>
                <w:sz w:val="24"/>
                <w:szCs w:val="24"/>
              </w:rPr>
              <w:t xml:space="preserve"> – Pop-up</w:t>
            </w:r>
          </w:p>
        </w:tc>
      </w:tr>
      <w:tr w:rsidR="001F430F" w:rsidRPr="00FD775E" w14:paraId="5980A609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1AC2B70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50B1E4F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7696A67F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0C7E4243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2C0BC03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16F9975C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003056DA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B87DAE" w:rsidRPr="00EC175D" w14:paraId="7487AF75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76E93FE" w14:textId="77777777" w:rsidR="00B87DAE" w:rsidRPr="009B42E9" w:rsidRDefault="00B87DAE" w:rsidP="00655480">
            <w:pPr>
              <w:pStyle w:val="PargrafodaLista"/>
              <w:numPr>
                <w:ilvl w:val="0"/>
                <w:numId w:val="1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12" w:name="_Ref20298057"/>
          </w:p>
        </w:tc>
        <w:bookmarkEnd w:id="12"/>
        <w:tc>
          <w:tcPr>
            <w:tcW w:w="1303" w:type="dxa"/>
            <w:gridSpan w:val="2"/>
          </w:tcPr>
          <w:p w14:paraId="28304EA4" w14:textId="27F2AF52" w:rsidR="00B87DAE" w:rsidRPr="00EC175D" w:rsidRDefault="00D23BEC" w:rsidP="00B87DA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Pop-up informativo</w:t>
            </w:r>
          </w:p>
        </w:tc>
        <w:tc>
          <w:tcPr>
            <w:tcW w:w="1306" w:type="dxa"/>
            <w:gridSpan w:val="2"/>
          </w:tcPr>
          <w:p w14:paraId="6045BB79" w14:textId="707C1D0B" w:rsidR="00B87DAE" w:rsidRPr="00EC175D" w:rsidRDefault="00B87DAE" w:rsidP="00D23BE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</w:t>
            </w:r>
            <w:r w:rsidR="00D23BEC">
              <w:rPr>
                <w:sz w:val="18"/>
                <w:szCs w:val="18"/>
              </w:rPr>
              <w:t>um texto informativo sobre a declaração que o ator deverá preencher</w:t>
            </w:r>
            <w:r w:rsidR="00884DAA">
              <w:rPr>
                <w:sz w:val="18"/>
                <w:szCs w:val="18"/>
              </w:rPr>
              <w:t xml:space="preserve"> após aceitar o convite.</w:t>
            </w:r>
          </w:p>
        </w:tc>
        <w:tc>
          <w:tcPr>
            <w:tcW w:w="1246" w:type="dxa"/>
          </w:tcPr>
          <w:p w14:paraId="288E227A" w14:textId="1047145D" w:rsidR="00B87DAE" w:rsidRPr="00EC175D" w:rsidRDefault="00B87DAE" w:rsidP="00B87DAE">
            <w:pPr>
              <w:tabs>
                <w:tab w:val="left" w:pos="930"/>
              </w:tabs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373298D0" w14:textId="58A844C1" w:rsidR="00B87DAE" w:rsidRPr="00EC175D" w:rsidRDefault="00D23BEC" w:rsidP="00B87DA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B1D2906" w14:textId="65EAC261" w:rsidR="00B87DAE" w:rsidRPr="00EC175D" w:rsidRDefault="00B87DAE" w:rsidP="00B87DA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B20D920" w14:textId="77777777" w:rsidR="00B87DAE" w:rsidRPr="002B3D17" w:rsidRDefault="00444415" w:rsidP="00D23BEC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2B3D1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B3D1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B3D17">
              <w:rPr>
                <w:color w:val="31849B" w:themeColor="accent5" w:themeShade="BF"/>
                <w:sz w:val="18"/>
                <w:szCs w:val="18"/>
              </w:rPr>
              <w:instrText xml:space="preserve"> REF _Ref20317498 \r \h </w:instrText>
            </w:r>
            <w:r w:rsidRPr="002B3D17">
              <w:rPr>
                <w:color w:val="31849B" w:themeColor="accent5" w:themeShade="BF"/>
                <w:sz w:val="18"/>
                <w:szCs w:val="18"/>
              </w:rPr>
            </w:r>
            <w:r w:rsidRPr="002B3D1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B3D17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2B3D1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B3D17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E274B7B" w14:textId="66369D14" w:rsidR="00013154" w:rsidRPr="00D23BEC" w:rsidRDefault="00013154" w:rsidP="00D23BEC">
            <w:pPr>
              <w:spacing w:before="60" w:after="60"/>
              <w:rPr>
                <w:sz w:val="18"/>
                <w:szCs w:val="18"/>
              </w:rPr>
            </w:pPr>
            <w:r w:rsidRPr="001D519B">
              <w:rPr>
                <w:color w:val="000000" w:themeColor="text1"/>
                <w:sz w:val="18"/>
                <w:szCs w:val="18"/>
              </w:rPr>
              <w:t>Campo apenas de leitura</w:t>
            </w:r>
          </w:p>
        </w:tc>
      </w:tr>
      <w:tr w:rsidR="00C944EA" w:rsidRPr="00EC175D" w14:paraId="52FB5C61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2FDF060" w14:textId="612A6803" w:rsidR="00C944EA" w:rsidRPr="00EC175D" w:rsidRDefault="00884DAA" w:rsidP="00C944EA">
            <w:pPr>
              <w:pStyle w:val="PargrafodaLista"/>
              <w:spacing w:before="60" w:after="60"/>
              <w:ind w:left="7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24"/>
                <w:szCs w:val="24"/>
              </w:rPr>
              <w:t>Recusar Convite</w:t>
            </w:r>
          </w:p>
        </w:tc>
      </w:tr>
      <w:tr w:rsidR="00C944EA" w:rsidRPr="00EC175D" w14:paraId="665FF277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013D659" w14:textId="77777777" w:rsidR="00C944EA" w:rsidRPr="00EC175D" w:rsidRDefault="00C944EA" w:rsidP="00655480">
            <w:pPr>
              <w:pStyle w:val="PargrafodaLista"/>
              <w:numPr>
                <w:ilvl w:val="0"/>
                <w:numId w:val="1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13" w:name="_Ref20298402"/>
          </w:p>
        </w:tc>
        <w:bookmarkEnd w:id="13"/>
        <w:tc>
          <w:tcPr>
            <w:tcW w:w="1303" w:type="dxa"/>
            <w:gridSpan w:val="2"/>
          </w:tcPr>
          <w:p w14:paraId="6412D764" w14:textId="6E944650" w:rsidR="00C944EA" w:rsidRPr="00EC175D" w:rsidRDefault="00884DAA" w:rsidP="00121DC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Pop-up </w:t>
            </w:r>
            <w:r w:rsidR="00121DCE">
              <w:rPr>
                <w:sz w:val="18"/>
                <w:szCs w:val="18"/>
              </w:rPr>
              <w:t>recusar convite</w:t>
            </w:r>
          </w:p>
        </w:tc>
        <w:tc>
          <w:tcPr>
            <w:tcW w:w="1306" w:type="dxa"/>
            <w:gridSpan w:val="2"/>
          </w:tcPr>
          <w:p w14:paraId="41DE06F9" w14:textId="25278205" w:rsidR="00C944EA" w:rsidRPr="00EC175D" w:rsidRDefault="00121DCE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um texto informativo solicitando </w:t>
            </w:r>
            <w:r w:rsidR="00A61E4C">
              <w:rPr>
                <w:sz w:val="18"/>
                <w:szCs w:val="18"/>
              </w:rPr>
              <w:t>a confirmação da recusa do convi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246" w:type="dxa"/>
          </w:tcPr>
          <w:p w14:paraId="7817C3EB" w14:textId="42C402E2" w:rsidR="005142DA" w:rsidRPr="00EC175D" w:rsidRDefault="005142D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084304D2" w14:textId="77777777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0E1CB473" w14:textId="77777777" w:rsidR="00C944EA" w:rsidRPr="00EC175D" w:rsidRDefault="00C944EA" w:rsidP="00C944EA">
            <w:pPr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E43502D" w14:textId="77777777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DCAFC38" w14:textId="77777777" w:rsidR="00735FFA" w:rsidRPr="002B3D17" w:rsidRDefault="00444415" w:rsidP="00444415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2B3D1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B3D1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B3D17">
              <w:rPr>
                <w:color w:val="31849B" w:themeColor="accent5" w:themeShade="BF"/>
                <w:sz w:val="18"/>
                <w:szCs w:val="18"/>
              </w:rPr>
              <w:instrText xml:space="preserve"> REF _Ref20317503 \r \h </w:instrText>
            </w:r>
            <w:r w:rsidRPr="002B3D17">
              <w:rPr>
                <w:color w:val="31849B" w:themeColor="accent5" w:themeShade="BF"/>
                <w:sz w:val="18"/>
                <w:szCs w:val="18"/>
              </w:rPr>
            </w:r>
            <w:r w:rsidRPr="002B3D1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B3D17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2B3D1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B3D17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767DB96" w14:textId="5F3ABAE5" w:rsidR="00013154" w:rsidRPr="00444415" w:rsidRDefault="00013154" w:rsidP="00444415">
            <w:pPr>
              <w:spacing w:before="60" w:after="60"/>
              <w:rPr>
                <w:sz w:val="18"/>
                <w:szCs w:val="18"/>
              </w:rPr>
            </w:pPr>
            <w:r w:rsidRPr="001D519B">
              <w:rPr>
                <w:color w:val="000000" w:themeColor="text1"/>
                <w:sz w:val="18"/>
                <w:szCs w:val="18"/>
              </w:rPr>
              <w:t>Campo apenas de leitura</w:t>
            </w:r>
          </w:p>
        </w:tc>
      </w:tr>
      <w:tr w:rsidR="00C944EA" w:rsidRPr="00EC175D" w14:paraId="1BF06FC7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688A1F1A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  <w:p w14:paraId="15D8097B" w14:textId="07CB2F5E" w:rsidR="00C944EA" w:rsidRPr="00EC175D" w:rsidRDefault="00C944EA" w:rsidP="00D3233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  <w:r w:rsidR="00140BD3">
              <w:rPr>
                <w:b/>
                <w:sz w:val="24"/>
                <w:szCs w:val="24"/>
              </w:rPr>
              <w:t xml:space="preserve"> – Pop-up </w:t>
            </w:r>
            <w:r w:rsidR="00D3233A">
              <w:rPr>
                <w:b/>
                <w:sz w:val="24"/>
                <w:szCs w:val="24"/>
              </w:rPr>
              <w:t>Aceitar Convite</w:t>
            </w:r>
          </w:p>
        </w:tc>
      </w:tr>
      <w:tr w:rsidR="00C944EA" w:rsidRPr="00EC175D" w14:paraId="48BDBD16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71FCF2B1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0FF7627F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208A4EB9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74FAC59A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537BA034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735FFA" w:rsidRPr="00EC175D" w14:paraId="25159EC1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320BD8CC" w14:textId="77777777" w:rsidR="00735FFA" w:rsidRPr="00EC175D" w:rsidRDefault="00735FFA" w:rsidP="00735FF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0B88E1DB" w14:textId="1D8C47D6" w:rsidR="00735FFA" w:rsidRPr="00EC175D" w:rsidRDefault="00D3233A" w:rsidP="00735FF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OK</w:t>
            </w:r>
          </w:p>
        </w:tc>
        <w:tc>
          <w:tcPr>
            <w:tcW w:w="2417" w:type="dxa"/>
            <w:gridSpan w:val="3"/>
          </w:tcPr>
          <w:p w14:paraId="1D4D3693" w14:textId="7E794CBA" w:rsidR="00735FFA" w:rsidRPr="00EC175D" w:rsidRDefault="00D3233A" w:rsidP="00B87DAE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Acessa a declaração de membro.</w:t>
            </w:r>
          </w:p>
        </w:tc>
        <w:tc>
          <w:tcPr>
            <w:tcW w:w="894" w:type="dxa"/>
            <w:gridSpan w:val="2"/>
          </w:tcPr>
          <w:p w14:paraId="363358BB" w14:textId="38FA1A66" w:rsidR="00735FFA" w:rsidRPr="00EC175D" w:rsidRDefault="00735FFA" w:rsidP="00735FF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6ADFC1AB" w14:textId="3E56A397" w:rsidR="00735FFA" w:rsidRPr="00A61E4C" w:rsidRDefault="00A61E4C" w:rsidP="00A61E4C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redireciona para a tela de declaração.</w:t>
            </w:r>
          </w:p>
        </w:tc>
      </w:tr>
      <w:tr w:rsidR="00D3233A" w:rsidRPr="00EC175D" w14:paraId="1438F93E" w14:textId="77777777" w:rsidTr="00452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0E956464" w14:textId="212AC5AE" w:rsidR="00D3233A" w:rsidRPr="00EC175D" w:rsidRDefault="00D3233A" w:rsidP="00D3233A">
            <w:pPr>
              <w:pStyle w:val="PargrafodaLista"/>
              <w:spacing w:before="60" w:after="60"/>
              <w:ind w:left="72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  <w:r>
              <w:rPr>
                <w:b/>
                <w:sz w:val="24"/>
                <w:szCs w:val="24"/>
              </w:rPr>
              <w:t xml:space="preserve"> – Pop-up Recusar Convite</w:t>
            </w:r>
          </w:p>
        </w:tc>
      </w:tr>
      <w:tr w:rsidR="00D3233A" w:rsidRPr="00EC175D" w14:paraId="5C74B145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6E8B9E53" w14:textId="77777777" w:rsidR="00D3233A" w:rsidRPr="00EC175D" w:rsidRDefault="00D3233A" w:rsidP="00735FF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7D45D048" w14:textId="52D1EAAB" w:rsidR="00D3233A" w:rsidRPr="00EC175D" w:rsidRDefault="00D3233A" w:rsidP="00735FF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Confirmar</w:t>
            </w:r>
          </w:p>
        </w:tc>
        <w:tc>
          <w:tcPr>
            <w:tcW w:w="2417" w:type="dxa"/>
            <w:gridSpan w:val="3"/>
          </w:tcPr>
          <w:p w14:paraId="7A545D5A" w14:textId="40BD48C0" w:rsidR="00D3233A" w:rsidRPr="00EC175D" w:rsidRDefault="00D3233A" w:rsidP="00735FF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Acessa página informando que o ator recusou o convite</w:t>
            </w:r>
            <w:r w:rsidR="00A61E4C">
              <w:rPr>
                <w:sz w:val="18"/>
                <w:szCs w:val="18"/>
              </w:rPr>
              <w:t>.</w:t>
            </w:r>
          </w:p>
        </w:tc>
        <w:tc>
          <w:tcPr>
            <w:tcW w:w="894" w:type="dxa"/>
            <w:gridSpan w:val="2"/>
          </w:tcPr>
          <w:p w14:paraId="118E4800" w14:textId="0F0018C9" w:rsidR="00D3233A" w:rsidRPr="00EC175D" w:rsidRDefault="00D3233A" w:rsidP="00735FF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1A6CD6AF" w14:textId="66CE5A0F" w:rsidR="00D3233A" w:rsidRPr="00C7580B" w:rsidRDefault="005E4E3C" w:rsidP="00C7580B">
            <w:pPr>
              <w:spacing w:before="60" w:after="60"/>
              <w:rPr>
                <w:sz w:val="18"/>
                <w:szCs w:val="18"/>
              </w:rPr>
            </w:pPr>
            <w:r w:rsidRPr="002B3D1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B3D1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B3D17">
              <w:rPr>
                <w:color w:val="31849B" w:themeColor="accent5" w:themeShade="BF"/>
                <w:sz w:val="18"/>
                <w:szCs w:val="18"/>
              </w:rPr>
              <w:instrText xml:space="preserve"> REF _Ref20317503 \r \h </w:instrText>
            </w:r>
            <w:r w:rsidRPr="002B3D17">
              <w:rPr>
                <w:color w:val="31849B" w:themeColor="accent5" w:themeShade="BF"/>
                <w:sz w:val="18"/>
                <w:szCs w:val="18"/>
              </w:rPr>
            </w:r>
            <w:r w:rsidRPr="002B3D1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B3D17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2B3D1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B3D1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D3233A" w:rsidRPr="00EC175D" w14:paraId="405C3E9E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2D917059" w14:textId="77777777" w:rsidR="00D3233A" w:rsidRPr="00EC175D" w:rsidRDefault="00D3233A" w:rsidP="00735FF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3F8FCC3E" w14:textId="46DCD73D" w:rsidR="00D3233A" w:rsidRDefault="00D3233A" w:rsidP="00735FF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Cancelar</w:t>
            </w:r>
          </w:p>
        </w:tc>
        <w:tc>
          <w:tcPr>
            <w:tcW w:w="2417" w:type="dxa"/>
            <w:gridSpan w:val="3"/>
          </w:tcPr>
          <w:p w14:paraId="0A9B2C0F" w14:textId="495F058F" w:rsidR="00D3233A" w:rsidRDefault="00D3233A" w:rsidP="00735FF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Acessa página com pop-up de aceitação ou recusa do convite.</w:t>
            </w:r>
          </w:p>
        </w:tc>
        <w:tc>
          <w:tcPr>
            <w:tcW w:w="894" w:type="dxa"/>
            <w:gridSpan w:val="2"/>
          </w:tcPr>
          <w:p w14:paraId="7DF60480" w14:textId="690AAF39" w:rsidR="00D3233A" w:rsidRDefault="00D3233A" w:rsidP="00735FF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6217A686" w14:textId="1561F015" w:rsidR="00D3233A" w:rsidRPr="00C7580B" w:rsidRDefault="005E4E3C" w:rsidP="00C7580B">
            <w:pPr>
              <w:spacing w:before="60" w:after="60"/>
              <w:rPr>
                <w:sz w:val="18"/>
                <w:szCs w:val="18"/>
              </w:rPr>
            </w:pPr>
            <w:r w:rsidRPr="002B3D1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B3D1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B3D17">
              <w:rPr>
                <w:color w:val="31849B" w:themeColor="accent5" w:themeShade="BF"/>
                <w:sz w:val="18"/>
                <w:szCs w:val="18"/>
              </w:rPr>
              <w:instrText xml:space="preserve"> REF _Ref20317503 \r \h </w:instrText>
            </w:r>
            <w:r w:rsidRPr="002B3D17">
              <w:rPr>
                <w:color w:val="31849B" w:themeColor="accent5" w:themeShade="BF"/>
                <w:sz w:val="18"/>
                <w:szCs w:val="18"/>
              </w:rPr>
            </w:r>
            <w:r w:rsidRPr="002B3D1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B3D17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2B3D1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B3D1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5FC29F2A" w14:textId="618957C3" w:rsidR="00025925" w:rsidRDefault="00D80FA7" w:rsidP="004A464E">
      <w:pPr>
        <w:pStyle w:val="EstiloPrototipo3"/>
        <w:numPr>
          <w:ilvl w:val="0"/>
          <w:numId w:val="5"/>
        </w:numPr>
      </w:pPr>
      <w:bookmarkStart w:id="14" w:name="_Ref20299317"/>
      <w:bookmarkStart w:id="15" w:name="_Ref13579649"/>
      <w:r>
        <w:lastRenderedPageBreak/>
        <w:t>Exibir Declaração</w:t>
      </w:r>
      <w:bookmarkEnd w:id="14"/>
    </w:p>
    <w:p w14:paraId="1F84557D" w14:textId="0359AAE9" w:rsidR="00B337A6" w:rsidRDefault="00B0509D" w:rsidP="00B337A6">
      <w:pPr>
        <w:pStyle w:val="EstiloPrototipo3"/>
      </w:pPr>
      <w:r>
        <w:rPr>
          <w:noProof/>
        </w:rPr>
        <w:drawing>
          <wp:inline distT="0" distB="0" distL="0" distR="0" wp14:anchorId="21FE619F" wp14:editId="2AC09843">
            <wp:extent cx="5760085" cy="436499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ublicar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96D7" w14:textId="245E8891" w:rsidR="001334B2" w:rsidRDefault="001334B2" w:rsidP="004A464E">
      <w:pPr>
        <w:pStyle w:val="EstiloPrototipo3"/>
      </w:pPr>
    </w:p>
    <w:p w14:paraId="312E61D2" w14:textId="1E0DD468" w:rsidR="009E0E2F" w:rsidRDefault="00B0509D" w:rsidP="004A464E">
      <w:pPr>
        <w:pStyle w:val="EstiloPrototipo3"/>
      </w:pPr>
      <w:r>
        <w:rPr>
          <w:noProof/>
        </w:rPr>
        <w:lastRenderedPageBreak/>
        <w:drawing>
          <wp:inline distT="0" distB="0" distL="0" distR="0" wp14:anchorId="139A52E1" wp14:editId="20C20842">
            <wp:extent cx="5760085" cy="44672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ublicar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D25B" w14:textId="26D8314A" w:rsidR="00025925" w:rsidRDefault="00025925" w:rsidP="006A5081">
      <w:pPr>
        <w:pStyle w:val="EstiloPrototipo3"/>
      </w:pPr>
    </w:p>
    <w:p w14:paraId="4EE7A6A5" w14:textId="77777777" w:rsidR="0091058F" w:rsidRDefault="0091058F" w:rsidP="006A5081">
      <w:pPr>
        <w:pStyle w:val="EstiloPrototipo3"/>
      </w:pPr>
    </w:p>
    <w:p w14:paraId="55418080" w14:textId="5ABCA0F0" w:rsidR="0091058F" w:rsidRDefault="0091058F" w:rsidP="006A5081">
      <w:pPr>
        <w:pStyle w:val="EstiloPrototipo3"/>
      </w:pPr>
      <w:r>
        <w:rPr>
          <w:noProof/>
        </w:rPr>
        <w:lastRenderedPageBreak/>
        <w:drawing>
          <wp:inline distT="0" distB="0" distL="0" distR="0" wp14:anchorId="117700FD" wp14:editId="0D9C1803">
            <wp:extent cx="5760085" cy="4509135"/>
            <wp:effectExtent l="0" t="0" r="0" b="571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ublicar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9587" w14:textId="77777777" w:rsidR="0091058F" w:rsidRDefault="0091058F" w:rsidP="006A5081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AF6497" w:rsidRPr="005D2A67" w14:paraId="023ADB3F" w14:textId="77777777" w:rsidTr="00434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9A8F7E5" w14:textId="77777777" w:rsidR="00AF6497" w:rsidRPr="00E976B5" w:rsidRDefault="00AF6497" w:rsidP="0043456A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AF6497" w:rsidRPr="005D2A67" w14:paraId="524380E7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6F9A534" w14:textId="404354BD" w:rsidR="00AF6497" w:rsidRPr="00213462" w:rsidRDefault="006B245A" w:rsidP="0032720B">
            <w:pPr>
              <w:pStyle w:val="EstiloPrototipo3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Exibir Declaração</w:t>
            </w:r>
          </w:p>
        </w:tc>
      </w:tr>
      <w:tr w:rsidR="00AF6497" w:rsidRPr="00FD775E" w14:paraId="5E3A3332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152C2453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597A2E09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3F44FDB7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54C62547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5090FFCA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65B1D0E8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71A83D07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32720B" w:rsidRPr="00EC175D" w14:paraId="0604ED4E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6E1B927" w14:textId="77777777" w:rsidR="0032720B" w:rsidRPr="009B42E9" w:rsidRDefault="0032720B" w:rsidP="0065548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C88C30B" w14:textId="4774187A" w:rsidR="0032720B" w:rsidRDefault="00D92B68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BDBEC24" wp14:editId="4EFF0987">
                  <wp:extent cx="200000" cy="200000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00" cy="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5AF477A" w14:textId="67CB1049" w:rsidR="0032720B" w:rsidRDefault="0032720B" w:rsidP="001052E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  <w:r w:rsidR="001052E6">
              <w:rPr>
                <w:sz w:val="18"/>
                <w:szCs w:val="18"/>
              </w:rPr>
              <w:t xml:space="preserve"> para página de aceite</w:t>
            </w:r>
          </w:p>
        </w:tc>
        <w:tc>
          <w:tcPr>
            <w:tcW w:w="1246" w:type="dxa"/>
          </w:tcPr>
          <w:p w14:paraId="7055DBEC" w14:textId="4A8D63B0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8E2ED50" w14:textId="2D363E91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4B6E437" w14:textId="150AFC2C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3D77FF0" w14:textId="77777777" w:rsidR="002B3D17" w:rsidRDefault="002B3D17" w:rsidP="002B3D17">
            <w:pPr>
              <w:tabs>
                <w:tab w:val="right" w:pos="2639"/>
              </w:tabs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_Ref20318022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75DD6C4" w14:textId="3D84344F" w:rsidR="0032720B" w:rsidRPr="001D519B" w:rsidRDefault="001D0328" w:rsidP="001D519B">
            <w:pPr>
              <w:tabs>
                <w:tab w:val="right" w:pos="2639"/>
              </w:tabs>
              <w:spacing w:before="60" w:after="60"/>
              <w:rPr>
                <w:sz w:val="18"/>
                <w:szCs w:val="18"/>
              </w:rPr>
            </w:pPr>
            <w:r w:rsidRPr="001D519B">
              <w:rPr>
                <w:color w:val="31849B" w:themeColor="accent5" w:themeShade="BF"/>
                <w:sz w:val="18"/>
                <w:szCs w:val="18"/>
              </w:rPr>
              <w:tab/>
            </w:r>
          </w:p>
        </w:tc>
      </w:tr>
      <w:tr w:rsidR="001D0328" w:rsidRPr="00EC175D" w14:paraId="229AB2F9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175F2DD" w14:textId="77777777" w:rsidR="001D0328" w:rsidRPr="009B42E9" w:rsidRDefault="001D0328" w:rsidP="0065548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4F2CD84" w14:textId="6FE4AD17" w:rsidR="001D0328" w:rsidRDefault="007A3560" w:rsidP="0032720B">
            <w:pPr>
              <w:spacing w:before="60" w:after="60"/>
              <w:jc w:val="center"/>
              <w:rPr>
                <w:noProof/>
              </w:rPr>
            </w:pPr>
            <w:r>
              <w:rPr>
                <w:sz w:val="18"/>
                <w:szCs w:val="18"/>
              </w:rPr>
              <w:t>Título da declaração</w:t>
            </w:r>
          </w:p>
        </w:tc>
        <w:tc>
          <w:tcPr>
            <w:tcW w:w="1306" w:type="dxa"/>
            <w:gridSpan w:val="2"/>
          </w:tcPr>
          <w:p w14:paraId="51C33ADC" w14:textId="3368CF23" w:rsidR="001D0328" w:rsidRDefault="001D0328" w:rsidP="007A3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Exibi </w:t>
            </w:r>
            <w:r w:rsidR="007A3560">
              <w:rPr>
                <w:sz w:val="18"/>
                <w:szCs w:val="18"/>
              </w:rPr>
              <w:t>o título da declaração.</w:t>
            </w:r>
          </w:p>
        </w:tc>
        <w:tc>
          <w:tcPr>
            <w:tcW w:w="1246" w:type="dxa"/>
          </w:tcPr>
          <w:p w14:paraId="15671A02" w14:textId="77777777" w:rsidR="001D0328" w:rsidRPr="00EC175D" w:rsidRDefault="001D0328" w:rsidP="001D032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49B5F811" w14:textId="77777777" w:rsidR="001D0328" w:rsidRDefault="001D0328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30041A47" w14:textId="4E570449" w:rsidR="001D0328" w:rsidRDefault="007A3560" w:rsidP="001D032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  <w:p w14:paraId="64FA7E76" w14:textId="77777777" w:rsidR="001D0328" w:rsidRDefault="001D0328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</w:tcPr>
          <w:p w14:paraId="78D27059" w14:textId="2870E751" w:rsidR="001D0328" w:rsidRDefault="001D0328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888D820" w14:textId="77777777" w:rsidR="001D0328" w:rsidRDefault="001D519B" w:rsidP="001D519B">
            <w:pPr>
              <w:tabs>
                <w:tab w:val="right" w:pos="2639"/>
              </w:tabs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_Ref20318022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C2CED5C" w14:textId="57CB309F" w:rsidR="001D519B" w:rsidRPr="001D519B" w:rsidRDefault="001D519B" w:rsidP="001D519B">
            <w:pPr>
              <w:tabs>
                <w:tab w:val="right" w:pos="2639"/>
              </w:tabs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1D519B">
              <w:rPr>
                <w:color w:val="000000" w:themeColor="text1"/>
                <w:sz w:val="18"/>
                <w:szCs w:val="18"/>
              </w:rPr>
              <w:t>Campo apenas de leitura</w:t>
            </w:r>
          </w:p>
        </w:tc>
      </w:tr>
      <w:tr w:rsidR="00AF6497" w:rsidRPr="00EC175D" w14:paraId="62298E19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9CAF687" w14:textId="77777777" w:rsidR="00AF6497" w:rsidRPr="009B42E9" w:rsidRDefault="00AF6497" w:rsidP="0065548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A60926C" w14:textId="0113EFC1" w:rsidR="00AF6497" w:rsidRPr="00EC175D" w:rsidRDefault="00F464FA" w:rsidP="001D032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inicial da declaração</w:t>
            </w:r>
            <w:r w:rsidR="008A78A6">
              <w:rPr>
                <w:sz w:val="18"/>
                <w:szCs w:val="18"/>
              </w:rPr>
              <w:t xml:space="preserve"> </w:t>
            </w:r>
          </w:p>
        </w:tc>
        <w:tc>
          <w:tcPr>
            <w:tcW w:w="1306" w:type="dxa"/>
            <w:gridSpan w:val="2"/>
          </w:tcPr>
          <w:p w14:paraId="65DE4353" w14:textId="456B9639" w:rsidR="00AF6497" w:rsidRPr="00EC175D" w:rsidRDefault="00F464FA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informativo sobre a declaração</w:t>
            </w:r>
          </w:p>
        </w:tc>
        <w:tc>
          <w:tcPr>
            <w:tcW w:w="1246" w:type="dxa"/>
          </w:tcPr>
          <w:p w14:paraId="1AC9BE5E" w14:textId="726749E3" w:rsidR="00AF6497" w:rsidRPr="00EC175D" w:rsidRDefault="0032720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4898CF40" w14:textId="77777777" w:rsidR="00AF6497" w:rsidRPr="00EC175D" w:rsidRDefault="00AF6497" w:rsidP="0043456A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0B27C270" w14:textId="7131C3FF" w:rsidR="00AF6497" w:rsidRDefault="001D0328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  <w:p w14:paraId="2F439F33" w14:textId="77777777" w:rsidR="008A78A6" w:rsidRDefault="008A78A6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0818A00D" w14:textId="06B611FB" w:rsidR="008A78A6" w:rsidRPr="00EC175D" w:rsidRDefault="008A78A6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Declarações</w:t>
            </w:r>
          </w:p>
        </w:tc>
        <w:tc>
          <w:tcPr>
            <w:tcW w:w="926" w:type="dxa"/>
            <w:gridSpan w:val="2"/>
          </w:tcPr>
          <w:p w14:paraId="33C0B8B6" w14:textId="5BB5A017" w:rsidR="00AF6497" w:rsidRPr="00EC175D" w:rsidRDefault="0032720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AE91B3F" w14:textId="77777777" w:rsidR="00AF6497" w:rsidRDefault="001D519B" w:rsidP="001D0328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_Ref20318022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00E5D9A" w14:textId="0BC72F89" w:rsidR="001D519B" w:rsidRPr="001D0328" w:rsidRDefault="001D519B" w:rsidP="001D0328">
            <w:pPr>
              <w:spacing w:before="60" w:after="60"/>
              <w:rPr>
                <w:sz w:val="18"/>
                <w:szCs w:val="18"/>
              </w:rPr>
            </w:pPr>
            <w:r w:rsidRPr="001D519B">
              <w:rPr>
                <w:color w:val="000000" w:themeColor="text1"/>
                <w:sz w:val="18"/>
                <w:szCs w:val="18"/>
              </w:rPr>
              <w:t>Campo apenas de leitura</w:t>
            </w:r>
          </w:p>
        </w:tc>
      </w:tr>
      <w:tr w:rsidR="00AF6497" w:rsidRPr="00EC175D" w14:paraId="149658C5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F3D34EA" w14:textId="0F5AF3B2" w:rsidR="00AF6497" w:rsidRPr="00EC175D" w:rsidRDefault="00AF6497" w:rsidP="0065548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A23DB10" w14:textId="266E75CE" w:rsidR="00AF6497" w:rsidRPr="00EC175D" w:rsidRDefault="003C7B1E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Arquivos</w:t>
            </w:r>
          </w:p>
        </w:tc>
        <w:tc>
          <w:tcPr>
            <w:tcW w:w="1306" w:type="dxa"/>
            <w:gridSpan w:val="2"/>
          </w:tcPr>
          <w:p w14:paraId="6C97B792" w14:textId="3F0014A9" w:rsidR="00AF6497" w:rsidRPr="00EC175D" w:rsidRDefault="003C7B1E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para realizar </w:t>
            </w:r>
            <w:r>
              <w:rPr>
                <w:sz w:val="18"/>
                <w:szCs w:val="18"/>
              </w:rPr>
              <w:lastRenderedPageBreak/>
              <w:t>uploads de arquivos</w:t>
            </w:r>
          </w:p>
        </w:tc>
        <w:tc>
          <w:tcPr>
            <w:tcW w:w="1246" w:type="dxa"/>
          </w:tcPr>
          <w:p w14:paraId="136A562D" w14:textId="547205D3" w:rsidR="00AF6497" w:rsidRPr="00EC175D" w:rsidRDefault="003C7B1E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Arquivo</w:t>
            </w:r>
          </w:p>
        </w:tc>
        <w:tc>
          <w:tcPr>
            <w:tcW w:w="1034" w:type="dxa"/>
            <w:gridSpan w:val="2"/>
          </w:tcPr>
          <w:p w14:paraId="3E70FE27" w14:textId="55968873" w:rsidR="00AF6497" w:rsidRPr="00EC175D" w:rsidRDefault="0021764A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FD2EC52" w14:textId="3A3EC2C5" w:rsidR="00AF6497" w:rsidRPr="00EC175D" w:rsidRDefault="0021764A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93ED284" w14:textId="77777777" w:rsidR="00002FE0" w:rsidRDefault="00002FE0" w:rsidP="00002FE0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_Ref20318022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590127D" w14:textId="38078BB5" w:rsidR="00AD739E" w:rsidRPr="00DB20C7" w:rsidRDefault="00AD739E" w:rsidP="0001315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  <w:p w14:paraId="7632C401" w14:textId="03DDC0C1" w:rsidR="000E5750" w:rsidRPr="00013154" w:rsidRDefault="000E5750" w:rsidP="00013154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3D2DF1" w:rsidRPr="00EC175D" w14:paraId="797F729B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C50D60E" w14:textId="77777777" w:rsidR="003D2DF1" w:rsidRPr="00EC175D" w:rsidRDefault="003D2DF1" w:rsidP="0065548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4309CB3" w14:textId="2CF3D2A1" w:rsidR="003D2DF1" w:rsidRPr="00EC175D" w:rsidRDefault="005763A1" w:rsidP="003D2DF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 do arquivo</w:t>
            </w:r>
          </w:p>
        </w:tc>
        <w:tc>
          <w:tcPr>
            <w:tcW w:w="1306" w:type="dxa"/>
            <w:gridSpan w:val="2"/>
          </w:tcPr>
          <w:p w14:paraId="57F828B0" w14:textId="2F609E7C" w:rsidR="003D2DF1" w:rsidRPr="00EC175D" w:rsidRDefault="005763A1" w:rsidP="008A78A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 nome do arquivo</w:t>
            </w:r>
          </w:p>
        </w:tc>
        <w:tc>
          <w:tcPr>
            <w:tcW w:w="1246" w:type="dxa"/>
          </w:tcPr>
          <w:p w14:paraId="6A34417B" w14:textId="46F5BA37" w:rsidR="003D2DF1" w:rsidRPr="00EC175D" w:rsidRDefault="00497937" w:rsidP="003D2DF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71C0F58E" w14:textId="5BF5AFBD" w:rsidR="003D2DF1" w:rsidRPr="00EC175D" w:rsidRDefault="00497937" w:rsidP="003D2D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2993BAE" w14:textId="7B63C4BE" w:rsidR="003D2DF1" w:rsidRPr="00EC175D" w:rsidRDefault="00497937" w:rsidP="003D2DF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A1EE8A5" w14:textId="77777777" w:rsidR="00002FE0" w:rsidRDefault="00002FE0" w:rsidP="00002FE0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_Ref20318022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B9335B0" w14:textId="155CAEFC" w:rsidR="000E5750" w:rsidRPr="000E5750" w:rsidRDefault="000E5750" w:rsidP="000E5750">
            <w:pPr>
              <w:spacing w:before="60" w:after="60"/>
              <w:rPr>
                <w:sz w:val="18"/>
                <w:szCs w:val="18"/>
              </w:rPr>
            </w:pPr>
            <w:r w:rsidRPr="001D519B">
              <w:rPr>
                <w:color w:val="000000" w:themeColor="text1"/>
                <w:sz w:val="18"/>
                <w:szCs w:val="18"/>
              </w:rPr>
              <w:t>Campo apenas de leitura</w:t>
            </w:r>
          </w:p>
        </w:tc>
      </w:tr>
      <w:tr w:rsidR="000E7293" w:rsidRPr="00EC175D" w14:paraId="7319FB01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D4D4B5A" w14:textId="77777777" w:rsidR="000E7293" w:rsidRPr="00EC175D" w:rsidRDefault="000E7293" w:rsidP="0065548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950B5D4" w14:textId="77C3536A" w:rsidR="000E7293" w:rsidRDefault="005763A1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Excluir</w:t>
            </w:r>
          </w:p>
        </w:tc>
        <w:tc>
          <w:tcPr>
            <w:tcW w:w="1306" w:type="dxa"/>
            <w:gridSpan w:val="2"/>
          </w:tcPr>
          <w:p w14:paraId="385C62DA" w14:textId="1D29DABE" w:rsidR="000E7293" w:rsidRDefault="005763A1" w:rsidP="00B2744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botão de excluir o arquivo</w:t>
            </w:r>
          </w:p>
        </w:tc>
        <w:tc>
          <w:tcPr>
            <w:tcW w:w="1246" w:type="dxa"/>
          </w:tcPr>
          <w:p w14:paraId="4B49210F" w14:textId="35B72527" w:rsidR="000E7293" w:rsidRPr="00EC175D" w:rsidRDefault="005763A1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4F860A73" w14:textId="4AE5230B" w:rsidR="000E7293" w:rsidRPr="00EC175D" w:rsidRDefault="005567E0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44BBAFC" w14:textId="2C6C3D05" w:rsidR="000E7293" w:rsidRPr="00EC175D" w:rsidRDefault="005567E0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ECFE1DA" w14:textId="77777777" w:rsidR="00002FE0" w:rsidRDefault="00002FE0" w:rsidP="00002FE0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_Ref20318022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8515440" w14:textId="51C5A395" w:rsidR="000E5750" w:rsidRPr="000E5750" w:rsidRDefault="00002FE0" w:rsidP="000E5750">
            <w:pPr>
              <w:spacing w:before="60" w:after="60"/>
              <w:rPr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Botão excluir</w:t>
            </w:r>
          </w:p>
        </w:tc>
      </w:tr>
      <w:tr w:rsidR="004D7742" w:rsidRPr="00EC175D" w14:paraId="2E3C829C" w14:textId="77777777" w:rsidTr="00FE18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C69B473" w14:textId="428AB063" w:rsidR="004D7742" w:rsidRPr="00DB20C7" w:rsidRDefault="004D7742" w:rsidP="004D7742">
            <w:pPr>
              <w:spacing w:before="60" w:after="60"/>
              <w:jc w:val="center"/>
              <w:rPr>
                <w:color w:val="31849B" w:themeColor="accent5" w:themeShade="BF"/>
                <w:sz w:val="18"/>
                <w:szCs w:val="18"/>
              </w:rPr>
            </w:pPr>
            <w:r w:rsidRPr="004D7742">
              <w:rPr>
                <w:rFonts w:cs="Arial"/>
                <w:b/>
                <w:bCs/>
                <w:sz w:val="24"/>
                <w:szCs w:val="24"/>
              </w:rPr>
              <w:t>Pop-up de confirmação</w:t>
            </w:r>
          </w:p>
        </w:tc>
      </w:tr>
      <w:tr w:rsidR="004D7742" w:rsidRPr="00EC175D" w14:paraId="19ACFEAD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939F575" w14:textId="77777777" w:rsidR="004D7742" w:rsidRPr="00EC175D" w:rsidRDefault="004D7742" w:rsidP="00655480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F8A45AC" w14:textId="042BD637" w:rsidR="004D7742" w:rsidRDefault="004D7742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informativo</w:t>
            </w:r>
          </w:p>
        </w:tc>
        <w:tc>
          <w:tcPr>
            <w:tcW w:w="1306" w:type="dxa"/>
            <w:gridSpan w:val="2"/>
          </w:tcPr>
          <w:p w14:paraId="669FABDA" w14:textId="4AE5D850" w:rsidR="004D7742" w:rsidRDefault="004D7742" w:rsidP="00B2744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um texto informativo de confirmação do preenchimento da declaração</w:t>
            </w:r>
          </w:p>
        </w:tc>
        <w:tc>
          <w:tcPr>
            <w:tcW w:w="1246" w:type="dxa"/>
          </w:tcPr>
          <w:p w14:paraId="1690B845" w14:textId="7D5E8DC3" w:rsidR="004D7742" w:rsidRDefault="004D7742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48F9DC06" w14:textId="2F715BCA" w:rsidR="004D7742" w:rsidRDefault="004D7742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47AAB6C" w14:textId="2ADB283B" w:rsidR="004D7742" w:rsidRDefault="004D7742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10F0E85" w14:textId="6FA02A1B" w:rsidR="004D7742" w:rsidRPr="00DB20C7" w:rsidRDefault="009E0E2F" w:rsidP="00354322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1D519B">
              <w:rPr>
                <w:color w:val="000000" w:themeColor="text1"/>
                <w:sz w:val="18"/>
                <w:szCs w:val="18"/>
              </w:rPr>
              <w:t>Campo apenas de leitura</w:t>
            </w:r>
          </w:p>
        </w:tc>
      </w:tr>
      <w:tr w:rsidR="00AF6497" w:rsidRPr="00EC175D" w14:paraId="52E661EB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32DFE87A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AF6497" w:rsidRPr="00EC175D" w14:paraId="6E493533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6B4746CA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2873AC18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789DE02B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5BADCE73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35D6034B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D90757" w:rsidRPr="00EC175D" w14:paraId="60A3ADCF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50515143" w14:textId="77777777" w:rsidR="00D90757" w:rsidRPr="00EC175D" w:rsidRDefault="00D90757" w:rsidP="00D9075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5AA75526" w14:textId="2174A645" w:rsidR="00D90757" w:rsidRDefault="00482143" w:rsidP="00D9075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Procurar</w:t>
            </w:r>
          </w:p>
        </w:tc>
        <w:tc>
          <w:tcPr>
            <w:tcW w:w="2417" w:type="dxa"/>
            <w:gridSpan w:val="3"/>
          </w:tcPr>
          <w:p w14:paraId="607A7C87" w14:textId="1B099F35" w:rsidR="00D90757" w:rsidRDefault="00D90757" w:rsidP="00482143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Botão </w:t>
            </w:r>
            <w:r w:rsidR="00482143">
              <w:rPr>
                <w:sz w:val="18"/>
                <w:szCs w:val="18"/>
              </w:rPr>
              <w:t>para localizar o arquivo localmente para upload.</w:t>
            </w:r>
          </w:p>
        </w:tc>
        <w:tc>
          <w:tcPr>
            <w:tcW w:w="894" w:type="dxa"/>
            <w:gridSpan w:val="2"/>
          </w:tcPr>
          <w:p w14:paraId="56082C32" w14:textId="4008081F" w:rsidR="00D90757" w:rsidRDefault="00D90757" w:rsidP="00D9075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12945C40" w14:textId="0FDA1900" w:rsidR="00D90757" w:rsidRPr="00DB20C7" w:rsidRDefault="00C953CA" w:rsidP="00436D2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_Ref20318022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D90757" w:rsidRPr="00EC175D" w14:paraId="162E89B2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4EB78A68" w14:textId="77777777" w:rsidR="00D90757" w:rsidRPr="00EC175D" w:rsidRDefault="00D90757" w:rsidP="00D9075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7245A6D2" w14:textId="77110CB1" w:rsidR="00D90757" w:rsidRDefault="00482143" w:rsidP="00D9075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Excluir</w:t>
            </w:r>
          </w:p>
        </w:tc>
        <w:tc>
          <w:tcPr>
            <w:tcW w:w="2417" w:type="dxa"/>
            <w:gridSpan w:val="3"/>
          </w:tcPr>
          <w:p w14:paraId="751DCDD5" w14:textId="62AADDA9" w:rsidR="00D90757" w:rsidRDefault="00482143" w:rsidP="00D9075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que realiza a exclusão de um arquivo desejado.</w:t>
            </w:r>
          </w:p>
        </w:tc>
        <w:tc>
          <w:tcPr>
            <w:tcW w:w="894" w:type="dxa"/>
            <w:gridSpan w:val="2"/>
          </w:tcPr>
          <w:p w14:paraId="136E54D9" w14:textId="5138F953" w:rsidR="00D90757" w:rsidRDefault="00D90757" w:rsidP="00D9075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0AB9D50A" w14:textId="435E3312" w:rsidR="00D90757" w:rsidRPr="00DB20C7" w:rsidRDefault="00C953CA" w:rsidP="00436D2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_Ref20318022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D90757" w:rsidRPr="00EC175D" w14:paraId="771CA84B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1CFDE983" w14:textId="77777777" w:rsidR="00D90757" w:rsidRPr="00EC175D" w:rsidRDefault="00D90757" w:rsidP="00D9075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53F41364" w14:textId="74E940A3" w:rsidR="00D90757" w:rsidRDefault="00C953CA" w:rsidP="00D9075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Confirmar</w:t>
            </w:r>
          </w:p>
        </w:tc>
        <w:tc>
          <w:tcPr>
            <w:tcW w:w="2417" w:type="dxa"/>
            <w:gridSpan w:val="3"/>
          </w:tcPr>
          <w:p w14:paraId="5598C422" w14:textId="2422A16E" w:rsidR="00D90757" w:rsidRDefault="00D90757" w:rsidP="00482143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a interface para visualização </w:t>
            </w:r>
            <w:r w:rsidR="00482143">
              <w:rPr>
                <w:sz w:val="18"/>
                <w:szCs w:val="18"/>
              </w:rPr>
              <w:t>dos membros da comissão.</w:t>
            </w:r>
          </w:p>
        </w:tc>
        <w:tc>
          <w:tcPr>
            <w:tcW w:w="894" w:type="dxa"/>
            <w:gridSpan w:val="2"/>
          </w:tcPr>
          <w:p w14:paraId="60A94044" w14:textId="21A35F55" w:rsidR="00D90757" w:rsidRDefault="00D90757" w:rsidP="00D9075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58134A77" w14:textId="06566EE8" w:rsidR="00D90757" w:rsidRPr="00436D2F" w:rsidRDefault="004D7742" w:rsidP="00436D2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_Ref20318022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4D7742" w:rsidRPr="00EC175D" w14:paraId="69F3B517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7AC142DB" w14:textId="77777777" w:rsidR="004D7742" w:rsidRPr="00EC175D" w:rsidRDefault="004D7742" w:rsidP="00D9075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632EB701" w14:textId="049AF952" w:rsidR="004D7742" w:rsidRDefault="004D7742" w:rsidP="00D9075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Cancelar</w:t>
            </w:r>
          </w:p>
        </w:tc>
        <w:tc>
          <w:tcPr>
            <w:tcW w:w="2417" w:type="dxa"/>
            <w:gridSpan w:val="3"/>
          </w:tcPr>
          <w:p w14:paraId="122F8D7D" w14:textId="0266292D" w:rsidR="004D7742" w:rsidRDefault="004D7742" w:rsidP="00482143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 termo de aceite</w:t>
            </w:r>
          </w:p>
        </w:tc>
        <w:tc>
          <w:tcPr>
            <w:tcW w:w="894" w:type="dxa"/>
            <w:gridSpan w:val="2"/>
          </w:tcPr>
          <w:p w14:paraId="4553AC02" w14:textId="18263CFE" w:rsidR="004D7742" w:rsidRDefault="004D7742" w:rsidP="00D90757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35FA9A06" w14:textId="0A7821D0" w:rsidR="004D7742" w:rsidRDefault="004D7742" w:rsidP="00436D2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_Ref20318022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0C665FB1" w14:textId="1E289AD9" w:rsidR="00025925" w:rsidRDefault="005F7A86" w:rsidP="002E3334">
      <w:pPr>
        <w:pStyle w:val="EstiloPrototipo3"/>
        <w:numPr>
          <w:ilvl w:val="0"/>
          <w:numId w:val="5"/>
        </w:numPr>
      </w:pPr>
      <w:bookmarkStart w:id="16" w:name="_Ref20302929"/>
      <w:r>
        <w:lastRenderedPageBreak/>
        <w:t>Exibir</w:t>
      </w:r>
      <w:r w:rsidR="008000B7">
        <w:t xml:space="preserve"> Membros da Comissão</w:t>
      </w:r>
      <w:bookmarkEnd w:id="16"/>
    </w:p>
    <w:p w14:paraId="06D31F6B" w14:textId="3851E78F" w:rsidR="00370754" w:rsidRDefault="00370754" w:rsidP="00D93606">
      <w:pPr>
        <w:pStyle w:val="EstiloPrototipo3"/>
      </w:pPr>
    </w:p>
    <w:p w14:paraId="10FC6FFA" w14:textId="6D2F3D12" w:rsidR="008A3F6C" w:rsidRDefault="0091058F" w:rsidP="00D93606">
      <w:pPr>
        <w:pStyle w:val="EstiloPrototipo3"/>
      </w:pPr>
      <w:r>
        <w:rPr>
          <w:noProof/>
        </w:rPr>
        <w:drawing>
          <wp:inline distT="0" distB="0" distL="0" distR="0" wp14:anchorId="4846CD5B" wp14:editId="5601F02B">
            <wp:extent cx="5760085" cy="6774815"/>
            <wp:effectExtent l="0" t="0" r="0" b="698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ublicar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30B4" w14:textId="77777777" w:rsidR="00D93606" w:rsidRDefault="00D93606" w:rsidP="00D93606">
      <w:pPr>
        <w:pStyle w:val="EstiloPrototipo3"/>
      </w:pPr>
    </w:p>
    <w:p w14:paraId="68B10CC8" w14:textId="77777777" w:rsidR="00F55387" w:rsidRDefault="00F55387" w:rsidP="00D93606">
      <w:pPr>
        <w:pStyle w:val="EstiloPrototipo3"/>
      </w:pPr>
    </w:p>
    <w:p w14:paraId="6B443935" w14:textId="10FA7CD0" w:rsidR="00F55387" w:rsidRDefault="00EF1DC7" w:rsidP="00D93606">
      <w:pPr>
        <w:pStyle w:val="EstiloPrototipo3"/>
      </w:pPr>
      <w:r>
        <w:rPr>
          <w:noProof/>
        </w:rPr>
        <w:lastRenderedPageBreak/>
        <w:drawing>
          <wp:inline distT="0" distB="0" distL="0" distR="0" wp14:anchorId="7492F513" wp14:editId="3747F34F">
            <wp:extent cx="5760085" cy="645731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ublicar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EAB9" w14:textId="77777777" w:rsidR="00EF1DC7" w:rsidRDefault="00EF1DC7" w:rsidP="00D93606">
      <w:pPr>
        <w:pStyle w:val="EstiloPrototipo3"/>
      </w:pPr>
    </w:p>
    <w:p w14:paraId="61DB4EC5" w14:textId="77777777" w:rsidR="00EF1DC7" w:rsidRDefault="00EF1DC7" w:rsidP="00D93606">
      <w:pPr>
        <w:pStyle w:val="EstiloPrototipo3"/>
      </w:pPr>
    </w:p>
    <w:p w14:paraId="3569D002" w14:textId="77777777" w:rsidR="00EF1DC7" w:rsidRDefault="00EF1DC7" w:rsidP="00D93606">
      <w:pPr>
        <w:pStyle w:val="EstiloPrototipo3"/>
      </w:pPr>
    </w:p>
    <w:p w14:paraId="375D9A8B" w14:textId="77777777" w:rsidR="00EF1DC7" w:rsidRDefault="00EF1DC7" w:rsidP="00D93606">
      <w:pPr>
        <w:pStyle w:val="EstiloPrototipo3"/>
      </w:pPr>
    </w:p>
    <w:p w14:paraId="1CFE9AB8" w14:textId="77777777" w:rsidR="00EF1DC7" w:rsidRDefault="00EF1DC7" w:rsidP="00D93606">
      <w:pPr>
        <w:pStyle w:val="EstiloPrototipo3"/>
      </w:pPr>
    </w:p>
    <w:p w14:paraId="6E823E9C" w14:textId="77777777" w:rsidR="00EF1DC7" w:rsidRDefault="00EF1DC7" w:rsidP="00D93606">
      <w:pPr>
        <w:pStyle w:val="EstiloPrototipo3"/>
      </w:pPr>
    </w:p>
    <w:p w14:paraId="69E37654" w14:textId="37E18F99" w:rsidR="00977771" w:rsidRDefault="00917746" w:rsidP="002E3334">
      <w:pPr>
        <w:pStyle w:val="EstiloPrototipo3"/>
        <w:numPr>
          <w:ilvl w:val="0"/>
          <w:numId w:val="5"/>
        </w:numPr>
      </w:pPr>
      <w:bookmarkStart w:id="17" w:name="_Ref20298565"/>
      <w:r>
        <w:lastRenderedPageBreak/>
        <w:t>Exibir Informativo Recusa do Convite</w:t>
      </w:r>
      <w:bookmarkEnd w:id="17"/>
    </w:p>
    <w:p w14:paraId="58096F92" w14:textId="33F9D541" w:rsidR="00977771" w:rsidRDefault="00B0509D" w:rsidP="00F434F3">
      <w:pPr>
        <w:pStyle w:val="EstiloPrototipo3"/>
      </w:pPr>
      <w:r>
        <w:rPr>
          <w:noProof/>
        </w:rPr>
        <w:drawing>
          <wp:inline distT="0" distB="0" distL="0" distR="0" wp14:anchorId="1276E32D" wp14:editId="5F7FC48D">
            <wp:extent cx="5760085" cy="323151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blicar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8FA0" w14:textId="77777777" w:rsidR="00977771" w:rsidRDefault="00977771" w:rsidP="00977771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F434F3" w:rsidRPr="005D2A67" w14:paraId="7716071C" w14:textId="77777777" w:rsidTr="00B76B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66E0DD8" w14:textId="77777777" w:rsidR="00F434F3" w:rsidRPr="00E976B5" w:rsidRDefault="00F434F3" w:rsidP="00B76B19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F434F3" w:rsidRPr="005D2A67" w14:paraId="783774E6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31BAFE4" w14:textId="51AA632F" w:rsidR="00F434F3" w:rsidRDefault="00917746" w:rsidP="00B76B19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Exibir Recusa do Convite</w:t>
            </w:r>
          </w:p>
        </w:tc>
      </w:tr>
      <w:tr w:rsidR="00F434F3" w:rsidRPr="00FD775E" w14:paraId="2117B35E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28C88CE" w14:textId="40C5FD51" w:rsidR="00F434F3" w:rsidRPr="005D2A67" w:rsidRDefault="005A1585" w:rsidP="00B76B19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468F404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29662B9A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4FA37DDF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4E20C66D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5A692B72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0FB4AB2E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D35A32" w:rsidRPr="00EC175D" w14:paraId="35D88B25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223D93E" w14:textId="77777777" w:rsidR="00D35A32" w:rsidRPr="009B42E9" w:rsidRDefault="00D35A32" w:rsidP="00655480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451CEA8" w14:textId="3F9856E4" w:rsidR="00D35A32" w:rsidRPr="00EC175D" w:rsidRDefault="005A1585" w:rsidP="00D35A3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Informativo da recusa</w:t>
            </w:r>
            <w:r w:rsidR="00D35A32">
              <w:rPr>
                <w:sz w:val="18"/>
                <w:szCs w:val="18"/>
              </w:rPr>
              <w:t xml:space="preserve"> </w:t>
            </w:r>
          </w:p>
        </w:tc>
        <w:tc>
          <w:tcPr>
            <w:tcW w:w="1306" w:type="dxa"/>
            <w:gridSpan w:val="2"/>
          </w:tcPr>
          <w:p w14:paraId="4171C02D" w14:textId="4264EB43" w:rsidR="00D35A32" w:rsidRPr="00EC175D" w:rsidRDefault="00D35A32" w:rsidP="005A1585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Exibi </w:t>
            </w:r>
            <w:r w:rsidR="005A1585">
              <w:rPr>
                <w:sz w:val="18"/>
                <w:szCs w:val="18"/>
              </w:rPr>
              <w:t>um texto informativo informando que o membro recusou o convite para membro da comissão eleitoral.</w:t>
            </w:r>
          </w:p>
        </w:tc>
        <w:tc>
          <w:tcPr>
            <w:tcW w:w="1246" w:type="dxa"/>
          </w:tcPr>
          <w:p w14:paraId="6B8DB5C1" w14:textId="77777777" w:rsidR="00D35A32" w:rsidRPr="00EC175D" w:rsidRDefault="00D35A32" w:rsidP="00D35A3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75C6A722" w14:textId="77777777" w:rsidR="00D35A32" w:rsidRPr="00EC175D" w:rsidRDefault="00D35A32" w:rsidP="00D35A32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6106C2BA" w14:textId="5014CC17" w:rsidR="00D35A32" w:rsidRPr="00EC175D" w:rsidRDefault="005A1585" w:rsidP="00D35A3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B6951AE" w14:textId="038F76D8" w:rsidR="00D35A32" w:rsidRPr="00EC175D" w:rsidRDefault="00D35A32" w:rsidP="00D35A3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CB1D304" w14:textId="77777777" w:rsidR="00D35A32" w:rsidRPr="00DB20C7" w:rsidRDefault="00110FD0" w:rsidP="00110FD0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DB20C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B20C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B20C7">
              <w:rPr>
                <w:color w:val="31849B" w:themeColor="accent5" w:themeShade="BF"/>
                <w:sz w:val="18"/>
                <w:szCs w:val="18"/>
              </w:rPr>
              <w:instrText xml:space="preserve"> REF _Ref20319500 \r \h </w:instrText>
            </w:r>
            <w:r w:rsidRPr="00DB20C7">
              <w:rPr>
                <w:color w:val="31849B" w:themeColor="accent5" w:themeShade="BF"/>
                <w:sz w:val="18"/>
                <w:szCs w:val="18"/>
              </w:rPr>
            </w:r>
            <w:r w:rsidRPr="00DB20C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4C5409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DB20C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B20C7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26F6091" w14:textId="24AF74D4" w:rsidR="00D51A6C" w:rsidRPr="00110FD0" w:rsidRDefault="00D51A6C" w:rsidP="00D51A6C">
            <w:pPr>
              <w:spacing w:before="60" w:after="60"/>
              <w:rPr>
                <w:sz w:val="18"/>
                <w:szCs w:val="18"/>
              </w:rPr>
            </w:pPr>
            <w:r w:rsidRPr="001D519B">
              <w:rPr>
                <w:color w:val="000000" w:themeColor="text1"/>
                <w:sz w:val="18"/>
                <w:szCs w:val="18"/>
              </w:rPr>
              <w:t>C</w:t>
            </w:r>
            <w:r>
              <w:rPr>
                <w:color w:val="000000" w:themeColor="text1"/>
                <w:sz w:val="18"/>
                <w:szCs w:val="18"/>
              </w:rPr>
              <w:t>ampo apenas de leitura.</w:t>
            </w:r>
          </w:p>
        </w:tc>
      </w:tr>
      <w:tr w:rsidR="00F434F3" w:rsidRPr="00EC175D" w14:paraId="59A316CE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0FCA2967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F434F3" w:rsidRPr="00EC175D" w14:paraId="26433C6C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60AEB420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294120EB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4298A36C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74C24E15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5D3A7264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4047DB" w:rsidRPr="00EC175D" w14:paraId="201D04ED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7C71C9C2" w14:textId="77777777" w:rsidR="004047DB" w:rsidRPr="00EC175D" w:rsidRDefault="004047DB" w:rsidP="004047D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3455FF1A" w14:textId="6C2C8BA7" w:rsidR="004047DB" w:rsidRPr="00EC175D" w:rsidRDefault="004047DB" w:rsidP="004047D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417" w:type="dxa"/>
            <w:gridSpan w:val="3"/>
          </w:tcPr>
          <w:p w14:paraId="62286A60" w14:textId="70DD12F1" w:rsidR="004047DB" w:rsidRPr="00EC175D" w:rsidRDefault="004047DB" w:rsidP="004047D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894" w:type="dxa"/>
            <w:gridSpan w:val="2"/>
          </w:tcPr>
          <w:p w14:paraId="4385CE39" w14:textId="49B99D87" w:rsidR="004047DB" w:rsidRPr="00EC175D" w:rsidRDefault="004047DB" w:rsidP="004047D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3038" w:type="dxa"/>
            <w:gridSpan w:val="2"/>
          </w:tcPr>
          <w:p w14:paraId="7F454961" w14:textId="48E664E6" w:rsidR="004047DB" w:rsidRPr="00EC175D" w:rsidRDefault="004047DB" w:rsidP="004047D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</w:tbl>
    <w:p w14:paraId="42170D0F" w14:textId="3BE67841" w:rsidR="0056045C" w:rsidRPr="00BA7EAE" w:rsidRDefault="0056045C" w:rsidP="002E3334">
      <w:pPr>
        <w:pStyle w:val="EstiloPrototipo3"/>
        <w:numPr>
          <w:ilvl w:val="0"/>
          <w:numId w:val="5"/>
        </w:numPr>
        <w:rPr>
          <w:rFonts w:ascii="Arial" w:hAnsi="Arial"/>
          <w:sz w:val="24"/>
          <w:szCs w:val="24"/>
        </w:rPr>
      </w:pPr>
      <w:bookmarkStart w:id="18" w:name="_Ref17572350"/>
      <w:r w:rsidRPr="00BA7EAE">
        <w:rPr>
          <w:rFonts w:ascii="Arial" w:hAnsi="Arial"/>
          <w:sz w:val="24"/>
          <w:szCs w:val="24"/>
        </w:rPr>
        <w:lastRenderedPageBreak/>
        <w:t>Tela Inicial:</w:t>
      </w:r>
      <w:bookmarkEnd w:id="15"/>
      <w:bookmarkEnd w:id="18"/>
    </w:p>
    <w:p w14:paraId="044B8C8D" w14:textId="575081D7" w:rsidR="00B00B8B" w:rsidRPr="00BA7EAE" w:rsidRDefault="00BD389E" w:rsidP="00655480">
      <w:pPr>
        <w:pStyle w:val="EstiloPrototipo3"/>
        <w:numPr>
          <w:ilvl w:val="2"/>
          <w:numId w:val="7"/>
        </w:numPr>
        <w:rPr>
          <w:rFonts w:ascii="Arial" w:hAnsi="Arial"/>
          <w:sz w:val="24"/>
          <w:szCs w:val="24"/>
        </w:rPr>
      </w:pPr>
      <w:bookmarkStart w:id="19" w:name="_Ref13749926"/>
      <w:bookmarkStart w:id="20" w:name="_Ref13657061"/>
      <w:r w:rsidRPr="00BA7EAE">
        <w:rPr>
          <w:rFonts w:ascii="Arial" w:hAnsi="Arial"/>
          <w:sz w:val="24"/>
          <w:szCs w:val="24"/>
        </w:rPr>
        <w:t>Tela Inicial</w:t>
      </w:r>
      <w:bookmarkEnd w:id="19"/>
    </w:p>
    <w:bookmarkEnd w:id="20"/>
    <w:p w14:paraId="55C7A27C" w14:textId="21EEC8B4" w:rsidR="00B00B8B" w:rsidRDefault="004152CF" w:rsidP="00CE3143">
      <w:pPr>
        <w:pStyle w:val="EstiloPrototipo3"/>
        <w:tabs>
          <w:tab w:val="clear" w:pos="425"/>
          <w:tab w:val="left" w:pos="0"/>
        </w:tabs>
        <w:ind w:left="426" w:hanging="426"/>
      </w:pPr>
      <w:r>
        <w:rPr>
          <w:noProof/>
        </w:rPr>
        <w:drawing>
          <wp:inline distT="0" distB="0" distL="0" distR="0" wp14:anchorId="6B71AB6F" wp14:editId="40C82905">
            <wp:extent cx="5760085" cy="437007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ublicar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B65">
        <w:rPr>
          <w:rStyle w:val="Refdenotadefim"/>
        </w:rPr>
        <w:endnoteReference w:id="1"/>
      </w:r>
    </w:p>
    <w:p w14:paraId="622E4E47" w14:textId="77777777" w:rsidR="00132D20" w:rsidRDefault="00132D20" w:rsidP="00CE3143">
      <w:pPr>
        <w:pStyle w:val="EstiloPrototipo3"/>
        <w:rPr>
          <w:noProof/>
        </w:rPr>
      </w:pPr>
    </w:p>
    <w:p w14:paraId="53F68FA4" w14:textId="77777777" w:rsidR="000514D4" w:rsidRPr="00AD52E7" w:rsidRDefault="00CE176F" w:rsidP="0030370F">
      <w:pPr>
        <w:pStyle w:val="Ttulo2"/>
        <w:numPr>
          <w:ilvl w:val="0"/>
          <w:numId w:val="0"/>
        </w:numPr>
        <w:spacing w:before="240"/>
        <w:rPr>
          <w:rFonts w:ascii="Arial" w:hAnsi="Arial"/>
          <w:sz w:val="24"/>
          <w:szCs w:val="24"/>
        </w:rPr>
      </w:pPr>
      <w:bookmarkStart w:id="21" w:name="_Toc20907626"/>
      <w:r w:rsidRPr="00AD52E7">
        <w:rPr>
          <w:rFonts w:ascii="Arial" w:hAnsi="Arial"/>
          <w:sz w:val="24"/>
          <w:szCs w:val="24"/>
        </w:rPr>
        <w:t>CRITÉRIOS DE ACEITE</w:t>
      </w:r>
      <w:bookmarkEnd w:id="21"/>
    </w:p>
    <w:p w14:paraId="34F179F8" w14:textId="77777777" w:rsidR="0030370F" w:rsidRPr="00EC175D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EC175D">
        <w:rPr>
          <w:b/>
          <w:color w:val="auto"/>
        </w:rPr>
        <w:t xml:space="preserve">Premissa: </w:t>
      </w:r>
    </w:p>
    <w:p w14:paraId="2BA75331" w14:textId="2F9A48DC" w:rsidR="00790F8E" w:rsidRPr="00EC175D" w:rsidRDefault="00833861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EC175D">
        <w:t>Esta história deve ser executada quando o usuário acessa</w:t>
      </w:r>
      <w:r w:rsidR="0056045C" w:rsidRPr="00EC175D">
        <w:t>r</w:t>
      </w:r>
      <w:r w:rsidRPr="00EC175D">
        <w:t xml:space="preserve"> a opção “</w:t>
      </w:r>
      <w:r w:rsidR="00B00B8B" w:rsidRPr="00EC175D">
        <w:t>Menu&gt;&gt;</w:t>
      </w:r>
      <w:bookmarkStart w:id="22" w:name="_GoBack"/>
      <w:bookmarkEnd w:id="22"/>
      <w:r w:rsidR="00EB6703" w:rsidRPr="00EB6703">
        <w:rPr>
          <w:highlight w:val="yellow"/>
        </w:rPr>
        <w:t>Comissão</w:t>
      </w:r>
      <w:r w:rsidR="0056045C" w:rsidRPr="00EB6703">
        <w:rPr>
          <w:highlight w:val="yellow"/>
        </w:rPr>
        <w:t xml:space="preserve">&gt;&gt; </w:t>
      </w:r>
      <w:r w:rsidR="00AD52E7" w:rsidRPr="00EB6703">
        <w:rPr>
          <w:highlight w:val="yellow"/>
        </w:rPr>
        <w:t>“</w:t>
      </w:r>
      <w:r w:rsidR="00AD52E7" w:rsidRPr="00EB6703">
        <w:rPr>
          <w:b/>
          <w:highlight w:val="yellow"/>
        </w:rPr>
        <w:t>Comissão</w:t>
      </w:r>
      <w:r w:rsidR="00E523C5" w:rsidRPr="00EB6703">
        <w:rPr>
          <w:b/>
          <w:highlight w:val="yellow"/>
        </w:rPr>
        <w:t xml:space="preserve"> Eleitoral</w:t>
      </w:r>
      <w:r w:rsidR="00AD52E7" w:rsidRPr="00EB6703">
        <w:rPr>
          <w:highlight w:val="yellow"/>
        </w:rPr>
        <w:t>”.</w:t>
      </w:r>
      <w:r w:rsidR="00AD52E7">
        <w:t xml:space="preserve"> </w:t>
      </w:r>
      <w:r w:rsidR="00AD52E7">
        <w:rPr>
          <w:color w:val="31849B" w:themeColor="accent5" w:themeShade="BF"/>
        </w:rPr>
        <w:t>[</w:t>
      </w:r>
      <w:r w:rsidR="00AD52E7">
        <w:rPr>
          <w:color w:val="31849B" w:themeColor="accent5" w:themeShade="BF"/>
        </w:rPr>
        <w:fldChar w:fldCharType="begin"/>
      </w:r>
      <w:r w:rsidR="00AD52E7">
        <w:rPr>
          <w:color w:val="31849B" w:themeColor="accent5" w:themeShade="BF"/>
        </w:rPr>
        <w:instrText xml:space="preserve"> REF _Ref13579930 \r \h </w:instrText>
      </w:r>
      <w:r w:rsidR="00AD52E7">
        <w:rPr>
          <w:color w:val="31849B" w:themeColor="accent5" w:themeShade="BF"/>
        </w:rPr>
      </w:r>
      <w:r w:rsidR="00AD52E7">
        <w:rPr>
          <w:color w:val="31849B" w:themeColor="accent5" w:themeShade="BF"/>
        </w:rPr>
        <w:fldChar w:fldCharType="separate"/>
      </w:r>
      <w:r w:rsidR="00AD52E7">
        <w:rPr>
          <w:color w:val="31849B" w:themeColor="accent5" w:themeShade="BF"/>
        </w:rPr>
        <w:t>P01</w:t>
      </w:r>
      <w:r w:rsidR="00AD52E7">
        <w:rPr>
          <w:color w:val="31849B" w:themeColor="accent5" w:themeShade="BF"/>
        </w:rPr>
        <w:fldChar w:fldCharType="end"/>
      </w:r>
      <w:r w:rsidR="00AD52E7">
        <w:rPr>
          <w:color w:val="31849B" w:themeColor="accent5" w:themeShade="BF"/>
        </w:rPr>
        <w:t>]</w:t>
      </w:r>
    </w:p>
    <w:p w14:paraId="04D7C257" w14:textId="7558CA20" w:rsidR="00B00B8B" w:rsidRPr="00EC175D" w:rsidRDefault="00B00B8B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bookmarkStart w:id="23" w:name="_Ref24533533"/>
      <w:r w:rsidRPr="00EC175D">
        <w:t xml:space="preserve">O usuário deve ter </w:t>
      </w:r>
      <w:r w:rsidR="00C10083">
        <w:t>recebido o convite</w:t>
      </w:r>
      <w:r w:rsidR="00170A73">
        <w:t xml:space="preserve"> do coorporativo para ter acesso </w:t>
      </w:r>
      <w:r w:rsidR="005015CA" w:rsidRPr="00EC175D">
        <w:t>ao menu “</w:t>
      </w:r>
      <w:r w:rsidR="00170A73">
        <w:t>Comissão</w:t>
      </w:r>
      <w:r w:rsidR="00935934">
        <w:t xml:space="preserve"> Eleitoral</w:t>
      </w:r>
      <w:r w:rsidR="005015CA" w:rsidRPr="00EC175D">
        <w:t>”, conforme cadastro no SICCAU Corporativ</w:t>
      </w:r>
      <w:r w:rsidR="00B43EFC">
        <w:t>o, vinculado ao usuário logado conforme parametrizaç</w:t>
      </w:r>
      <w:r w:rsidR="00475CA6">
        <w:t>ões dos e-mails realizado</w:t>
      </w:r>
      <w:r w:rsidR="00B43EFC">
        <w:t>s na HST</w:t>
      </w:r>
      <w:r w:rsidR="00B43EFC">
        <w:softHyphen/>
        <w:t>07 e HST08</w:t>
      </w:r>
      <w:r w:rsidR="00B926C5">
        <w:t xml:space="preserve">. </w:t>
      </w:r>
      <w:r w:rsidR="00B926C5" w:rsidRPr="00372A4B">
        <w:t xml:space="preserve">Para os usuários que não receberam o convite, o sistema deve apresentar a mensagem </w:t>
      </w:r>
      <w:r w:rsidR="00B926C5" w:rsidRPr="00372A4B">
        <w:rPr>
          <w:color w:val="31849B" w:themeColor="accent5" w:themeShade="BF"/>
        </w:rPr>
        <w:t>[</w:t>
      </w:r>
      <w:r w:rsidR="00B926C5" w:rsidRPr="00372A4B">
        <w:rPr>
          <w:color w:val="31849B" w:themeColor="accent5" w:themeShade="BF"/>
        </w:rPr>
        <w:fldChar w:fldCharType="begin"/>
      </w:r>
      <w:r w:rsidR="00B926C5" w:rsidRPr="00372A4B">
        <w:rPr>
          <w:color w:val="31849B" w:themeColor="accent5" w:themeShade="BF"/>
        </w:rPr>
        <w:instrText xml:space="preserve"> REF _Ref24120875 \r \h </w:instrText>
      </w:r>
      <w:r w:rsidR="001F7980" w:rsidRPr="00372A4B">
        <w:rPr>
          <w:color w:val="31849B" w:themeColor="accent5" w:themeShade="BF"/>
        </w:rPr>
        <w:instrText xml:space="preserve"> \* MERGEFORMAT </w:instrText>
      </w:r>
      <w:r w:rsidR="00B926C5" w:rsidRPr="00372A4B">
        <w:rPr>
          <w:color w:val="31849B" w:themeColor="accent5" w:themeShade="BF"/>
        </w:rPr>
      </w:r>
      <w:r w:rsidR="00B926C5" w:rsidRPr="00372A4B">
        <w:rPr>
          <w:color w:val="31849B" w:themeColor="accent5" w:themeShade="BF"/>
        </w:rPr>
        <w:fldChar w:fldCharType="separate"/>
      </w:r>
      <w:r w:rsidR="00B926C5" w:rsidRPr="00372A4B">
        <w:rPr>
          <w:color w:val="31849B" w:themeColor="accent5" w:themeShade="BF"/>
        </w:rPr>
        <w:t>ME013</w:t>
      </w:r>
      <w:r w:rsidR="00B926C5" w:rsidRPr="00372A4B">
        <w:rPr>
          <w:color w:val="31849B" w:themeColor="accent5" w:themeShade="BF"/>
        </w:rPr>
        <w:fldChar w:fldCharType="end"/>
      </w:r>
      <w:r w:rsidR="00B926C5" w:rsidRPr="00372A4B">
        <w:rPr>
          <w:color w:val="31849B" w:themeColor="accent5" w:themeShade="BF"/>
        </w:rPr>
        <w:t>]</w:t>
      </w:r>
      <w:r w:rsidR="00B926C5" w:rsidRPr="00372A4B">
        <w:t>.</w:t>
      </w:r>
      <w:r w:rsidR="008E167A" w:rsidRPr="00372A4B">
        <w:t xml:space="preserve"> </w:t>
      </w:r>
      <w:r w:rsidR="008E167A" w:rsidRPr="00372A4B">
        <w:rPr>
          <w:rStyle w:val="Refdenotadefim"/>
        </w:rPr>
        <w:endnoteReference w:id="2"/>
      </w:r>
      <w:bookmarkEnd w:id="23"/>
    </w:p>
    <w:p w14:paraId="1D8C0B39" w14:textId="6A4F36D1" w:rsidR="004A6CD5" w:rsidRPr="00372A4B" w:rsidRDefault="004A6CD5" w:rsidP="008D103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bookmarkStart w:id="24" w:name="_Ref24532403"/>
      <w:r w:rsidRPr="00372A4B">
        <w:t xml:space="preserve">Para os </w:t>
      </w:r>
      <w:r w:rsidR="00456FD9" w:rsidRPr="00372A4B">
        <w:t xml:space="preserve">usuários que não receberam o </w:t>
      </w:r>
      <w:r w:rsidR="00C10083" w:rsidRPr="00372A4B">
        <w:t>convite</w:t>
      </w:r>
      <w:r w:rsidRPr="00372A4B">
        <w:t>, o sistema</w:t>
      </w:r>
      <w:r w:rsidR="007B0601" w:rsidRPr="00372A4B">
        <w:t xml:space="preserve"> continua</w:t>
      </w:r>
      <w:r w:rsidRPr="00372A4B">
        <w:t xml:space="preserve"> </w:t>
      </w:r>
      <w:r w:rsidR="007B0601" w:rsidRPr="00372A4B">
        <w:t>exibindo</w:t>
      </w:r>
      <w:r w:rsidRPr="00372A4B">
        <w:t xml:space="preserve"> o menu “</w:t>
      </w:r>
      <w:r w:rsidR="00170A73" w:rsidRPr="00372A4B">
        <w:t>Comissão</w:t>
      </w:r>
      <w:r w:rsidR="00F10CA0" w:rsidRPr="00372A4B">
        <w:t xml:space="preserve"> Eleitoral</w:t>
      </w:r>
      <w:r w:rsidRPr="00372A4B">
        <w:t>”</w:t>
      </w:r>
      <w:r w:rsidR="007B0601" w:rsidRPr="00372A4B">
        <w:t xml:space="preserve">, porém, se o usuário tentar acessá-lo, o sistema deve apresentar a mensagem </w:t>
      </w:r>
      <w:r w:rsidR="007B0601" w:rsidRPr="00372A4B">
        <w:rPr>
          <w:color w:val="31849B" w:themeColor="accent5" w:themeShade="BF"/>
        </w:rPr>
        <w:t>[</w:t>
      </w:r>
      <w:r w:rsidR="00C240C0" w:rsidRPr="00372A4B">
        <w:rPr>
          <w:color w:val="31849B" w:themeColor="accent5" w:themeShade="BF"/>
        </w:rPr>
        <w:fldChar w:fldCharType="begin"/>
      </w:r>
      <w:r w:rsidR="00C240C0" w:rsidRPr="00372A4B">
        <w:rPr>
          <w:color w:val="31849B" w:themeColor="accent5" w:themeShade="BF"/>
        </w:rPr>
        <w:instrText xml:space="preserve"> REF _Ref24120875 \r \h </w:instrText>
      </w:r>
      <w:r w:rsidR="001F7980" w:rsidRPr="00372A4B">
        <w:rPr>
          <w:color w:val="31849B" w:themeColor="accent5" w:themeShade="BF"/>
        </w:rPr>
        <w:instrText xml:space="preserve"> \* MERGEFORMAT </w:instrText>
      </w:r>
      <w:r w:rsidR="00C240C0" w:rsidRPr="00372A4B">
        <w:rPr>
          <w:color w:val="31849B" w:themeColor="accent5" w:themeShade="BF"/>
        </w:rPr>
      </w:r>
      <w:r w:rsidR="00C240C0" w:rsidRPr="00372A4B">
        <w:rPr>
          <w:color w:val="31849B" w:themeColor="accent5" w:themeShade="BF"/>
        </w:rPr>
        <w:fldChar w:fldCharType="separate"/>
      </w:r>
      <w:r w:rsidR="00C240C0" w:rsidRPr="00372A4B">
        <w:rPr>
          <w:color w:val="31849B" w:themeColor="accent5" w:themeShade="BF"/>
        </w:rPr>
        <w:t>ME013</w:t>
      </w:r>
      <w:r w:rsidR="00C240C0" w:rsidRPr="00372A4B">
        <w:rPr>
          <w:color w:val="31849B" w:themeColor="accent5" w:themeShade="BF"/>
        </w:rPr>
        <w:fldChar w:fldCharType="end"/>
      </w:r>
      <w:r w:rsidR="007B0601" w:rsidRPr="00372A4B">
        <w:rPr>
          <w:color w:val="31849B" w:themeColor="accent5" w:themeShade="BF"/>
        </w:rPr>
        <w:t>]</w:t>
      </w:r>
      <w:r w:rsidRPr="00372A4B">
        <w:t>.</w:t>
      </w:r>
      <w:bookmarkEnd w:id="24"/>
    </w:p>
    <w:p w14:paraId="6B515B50" w14:textId="23A0047F" w:rsidR="005C19FE" w:rsidRDefault="00A45A21" w:rsidP="008D103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bookmarkStart w:id="25" w:name="_Ref24532412"/>
      <w:r>
        <w:t xml:space="preserve">O menu </w:t>
      </w:r>
      <w:r w:rsidRPr="00A45A21">
        <w:rPr>
          <w:b/>
        </w:rPr>
        <w:t>“Comissão Eleitoral”</w:t>
      </w:r>
      <w:r>
        <w:t xml:space="preserve">, deve </w:t>
      </w:r>
      <w:r w:rsidR="0081702E">
        <w:t>permanecer</w:t>
      </w:r>
      <w:r>
        <w:t xml:space="preserve"> habilitado para acesso do usuário somente durante o período estipulado para a eleição conforme definido na </w:t>
      </w:r>
      <w:r w:rsidRPr="005C19FE">
        <w:rPr>
          <w:b/>
        </w:rPr>
        <w:t>HST02</w:t>
      </w:r>
      <w:r w:rsidR="005C19FE" w:rsidRPr="005C19FE">
        <w:rPr>
          <w:b/>
        </w:rPr>
        <w:t xml:space="preserve"> Manter Calendário Eleitoral</w:t>
      </w:r>
      <w:r w:rsidR="005C19FE">
        <w:t>.</w:t>
      </w:r>
      <w:bookmarkEnd w:id="25"/>
      <w:r w:rsidR="005C19FE">
        <w:t xml:space="preserve"> </w:t>
      </w:r>
    </w:p>
    <w:p w14:paraId="6BBACD5B" w14:textId="7C14C395" w:rsidR="00A45A21" w:rsidRPr="00372A4B" w:rsidRDefault="005C19FE" w:rsidP="008D103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bookmarkStart w:id="26" w:name="_Ref24532417"/>
      <w:r w:rsidRPr="00372A4B">
        <w:lastRenderedPageBreak/>
        <w:t>Caso a eleição seja inativada, o sistema</w:t>
      </w:r>
      <w:r w:rsidR="00B926C5" w:rsidRPr="00372A4B">
        <w:t xml:space="preserve"> continua apresentando o menu “Comissão Eleitoral”, porém,</w:t>
      </w:r>
      <w:r w:rsidRPr="00372A4B">
        <w:t xml:space="preserve"> deve </w:t>
      </w:r>
      <w:r w:rsidR="007B0601" w:rsidRPr="00372A4B">
        <w:t>impedir o acesso</w:t>
      </w:r>
      <w:r w:rsidRPr="00372A4B">
        <w:t xml:space="preserve"> </w:t>
      </w:r>
      <w:r w:rsidR="007B0601" w:rsidRPr="00372A4B">
        <w:t>a</w:t>
      </w:r>
      <w:r w:rsidR="00B926C5" w:rsidRPr="00372A4B">
        <w:t xml:space="preserve"> esse</w:t>
      </w:r>
      <w:r w:rsidRPr="00372A4B">
        <w:t xml:space="preserve"> menu para os usuários que foram</w:t>
      </w:r>
      <w:r w:rsidR="00B926C5" w:rsidRPr="00372A4B">
        <w:t xml:space="preserve"> ou não foram</w:t>
      </w:r>
      <w:r w:rsidRPr="00372A4B">
        <w:t xml:space="preserve"> convidados a participar da comissão</w:t>
      </w:r>
      <w:r w:rsidR="007B0601" w:rsidRPr="00372A4B">
        <w:t xml:space="preserve"> apresentando a mensagem </w:t>
      </w:r>
      <w:r w:rsidR="007B0601" w:rsidRPr="00372A4B">
        <w:rPr>
          <w:color w:val="31849B" w:themeColor="accent5" w:themeShade="BF"/>
        </w:rPr>
        <w:t>[</w:t>
      </w:r>
      <w:r w:rsidR="00C240C0" w:rsidRPr="00372A4B">
        <w:rPr>
          <w:color w:val="31849B" w:themeColor="accent5" w:themeShade="BF"/>
        </w:rPr>
        <w:fldChar w:fldCharType="begin"/>
      </w:r>
      <w:r w:rsidR="00C240C0" w:rsidRPr="00372A4B">
        <w:rPr>
          <w:color w:val="31849B" w:themeColor="accent5" w:themeShade="BF"/>
        </w:rPr>
        <w:instrText xml:space="preserve"> REF _Ref24120875 \r \h </w:instrText>
      </w:r>
      <w:r w:rsidR="007D37E8" w:rsidRPr="00372A4B">
        <w:rPr>
          <w:color w:val="31849B" w:themeColor="accent5" w:themeShade="BF"/>
        </w:rPr>
        <w:instrText xml:space="preserve"> \* MERGEFORMAT </w:instrText>
      </w:r>
      <w:r w:rsidR="00C240C0" w:rsidRPr="00372A4B">
        <w:rPr>
          <w:color w:val="31849B" w:themeColor="accent5" w:themeShade="BF"/>
        </w:rPr>
      </w:r>
      <w:r w:rsidR="00C240C0" w:rsidRPr="00372A4B">
        <w:rPr>
          <w:color w:val="31849B" w:themeColor="accent5" w:themeShade="BF"/>
        </w:rPr>
        <w:fldChar w:fldCharType="separate"/>
      </w:r>
      <w:r w:rsidR="00C240C0" w:rsidRPr="00372A4B">
        <w:rPr>
          <w:color w:val="31849B" w:themeColor="accent5" w:themeShade="BF"/>
        </w:rPr>
        <w:t>ME013</w:t>
      </w:r>
      <w:r w:rsidR="00C240C0" w:rsidRPr="00372A4B">
        <w:rPr>
          <w:color w:val="31849B" w:themeColor="accent5" w:themeShade="BF"/>
        </w:rPr>
        <w:fldChar w:fldCharType="end"/>
      </w:r>
      <w:r w:rsidR="007B0601" w:rsidRPr="00372A4B">
        <w:rPr>
          <w:color w:val="31849B" w:themeColor="accent5" w:themeShade="BF"/>
        </w:rPr>
        <w:t>]</w:t>
      </w:r>
      <w:r w:rsidRPr="00372A4B">
        <w:t>.</w:t>
      </w:r>
      <w:bookmarkEnd w:id="26"/>
    </w:p>
    <w:p w14:paraId="7B5CB485" w14:textId="77777777" w:rsidR="007B0601" w:rsidRDefault="00176D77" w:rsidP="008D103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O sistema deve apresentar sempre os dados da eleição e comissão que estão em vigência, mesmo que o usuário já tenha sido convidado para outras eleições.</w:t>
      </w:r>
    </w:p>
    <w:p w14:paraId="361B132A" w14:textId="48BEBBA4" w:rsidR="00176D77" w:rsidRPr="00372A4B" w:rsidRDefault="007B0601" w:rsidP="008D103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bookmarkStart w:id="27" w:name="_Ref24532424"/>
      <w:r w:rsidRPr="00372A4B">
        <w:t xml:space="preserve">Para os usuários convidados terem acesso ao convite para participar da comissão eleitoral, o sistema deve validar primeiramente se as declarações e e-mails para fins de participação da comissão foi selecionado ou não na </w:t>
      </w:r>
      <w:r w:rsidRPr="00372A4B">
        <w:rPr>
          <w:b/>
        </w:rPr>
        <w:t>HST015</w:t>
      </w:r>
      <w:r w:rsidRPr="00372A4B">
        <w:t xml:space="preserve">. Caso não tenha realizado a seleção das declarações e os e-mails na </w:t>
      </w:r>
      <w:r w:rsidRPr="00372A4B">
        <w:rPr>
          <w:b/>
        </w:rPr>
        <w:t>HST015</w:t>
      </w:r>
      <w:r w:rsidRPr="00372A4B">
        <w:t xml:space="preserve">, o sistema deve impedir o acesso a menu “Comissão Eleitoral” apresentando a mensagem </w:t>
      </w:r>
      <w:r w:rsidRPr="00372A4B">
        <w:rPr>
          <w:color w:val="31849B" w:themeColor="accent5" w:themeShade="BF"/>
        </w:rPr>
        <w:t>[</w:t>
      </w:r>
      <w:r w:rsidR="00C240C0" w:rsidRPr="00372A4B">
        <w:rPr>
          <w:color w:val="31849B" w:themeColor="accent5" w:themeShade="BF"/>
        </w:rPr>
        <w:fldChar w:fldCharType="begin"/>
      </w:r>
      <w:r w:rsidR="00C240C0" w:rsidRPr="00372A4B">
        <w:rPr>
          <w:color w:val="31849B" w:themeColor="accent5" w:themeShade="BF"/>
        </w:rPr>
        <w:instrText xml:space="preserve"> REF _Ref24120875 \r \h </w:instrText>
      </w:r>
      <w:r w:rsidR="00D02A81" w:rsidRPr="00372A4B">
        <w:rPr>
          <w:color w:val="31849B" w:themeColor="accent5" w:themeShade="BF"/>
        </w:rPr>
        <w:instrText xml:space="preserve"> \* MERGEFORMAT </w:instrText>
      </w:r>
      <w:r w:rsidR="00C240C0" w:rsidRPr="00372A4B">
        <w:rPr>
          <w:color w:val="31849B" w:themeColor="accent5" w:themeShade="BF"/>
        </w:rPr>
      </w:r>
      <w:r w:rsidR="00C240C0" w:rsidRPr="00372A4B">
        <w:rPr>
          <w:color w:val="31849B" w:themeColor="accent5" w:themeShade="BF"/>
        </w:rPr>
        <w:fldChar w:fldCharType="separate"/>
      </w:r>
      <w:r w:rsidR="00C240C0" w:rsidRPr="00372A4B">
        <w:rPr>
          <w:color w:val="31849B" w:themeColor="accent5" w:themeShade="BF"/>
        </w:rPr>
        <w:t>ME013</w:t>
      </w:r>
      <w:r w:rsidR="00C240C0" w:rsidRPr="00372A4B">
        <w:rPr>
          <w:color w:val="31849B" w:themeColor="accent5" w:themeShade="BF"/>
        </w:rPr>
        <w:fldChar w:fldCharType="end"/>
      </w:r>
      <w:r w:rsidRPr="00372A4B">
        <w:rPr>
          <w:color w:val="31849B" w:themeColor="accent5" w:themeShade="BF"/>
        </w:rPr>
        <w:t>]</w:t>
      </w:r>
      <w:r w:rsidRPr="00372A4B">
        <w:t>.</w:t>
      </w:r>
      <w:bookmarkEnd w:id="27"/>
    </w:p>
    <w:p w14:paraId="665F158B" w14:textId="77777777" w:rsidR="00B00B8B" w:rsidRPr="00EC175D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A24EFF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8" w:name="_Ref12024542"/>
      <w:r w:rsidRPr="00EC175D">
        <w:rPr>
          <w:b/>
        </w:rPr>
        <w:t>Regras Gerais:</w:t>
      </w:r>
      <w:bookmarkEnd w:id="28"/>
    </w:p>
    <w:p w14:paraId="473993FE" w14:textId="77777777" w:rsidR="00A24EFF" w:rsidRPr="00EC175D" w:rsidRDefault="00A24EFF" w:rsidP="00A24EFF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2AABDFEE" w14:textId="6EE70F5A" w:rsidR="00A67B79" w:rsidRPr="00EC175D" w:rsidRDefault="00A01A03" w:rsidP="0021355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9" w:name="_Ref20317324"/>
      <w:r>
        <w:rPr>
          <w:b/>
          <w:u w:val="single"/>
        </w:rPr>
        <w:t>Exibir Convite</w:t>
      </w:r>
      <w:r w:rsidR="00280149" w:rsidRPr="00EC175D">
        <w:rPr>
          <w:b/>
          <w:u w:val="single"/>
        </w:rPr>
        <w:t>:</w:t>
      </w:r>
      <w:bookmarkEnd w:id="29"/>
      <w:r w:rsidR="00280149" w:rsidRPr="00EC175D">
        <w:t xml:space="preserve"> </w:t>
      </w:r>
    </w:p>
    <w:p w14:paraId="20DB350C" w14:textId="1183613A" w:rsidR="00A01A03" w:rsidRPr="00CD5E14" w:rsidRDefault="008E3881" w:rsidP="00655480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F66BB2">
        <w:rPr>
          <w:color w:val="000000" w:themeColor="text1"/>
        </w:rPr>
        <w:t xml:space="preserve">Após </w:t>
      </w:r>
      <w:r w:rsidR="000A054B" w:rsidRPr="00F66BB2">
        <w:rPr>
          <w:color w:val="000000" w:themeColor="text1"/>
        </w:rPr>
        <w:t>ac</w:t>
      </w:r>
      <w:r w:rsidR="00926C1B" w:rsidRPr="00F66BB2">
        <w:rPr>
          <w:color w:val="000000" w:themeColor="text1"/>
        </w:rPr>
        <w:t>ionar</w:t>
      </w:r>
      <w:r w:rsidR="000A054B" w:rsidRPr="00F66BB2">
        <w:rPr>
          <w:color w:val="000000" w:themeColor="text1"/>
        </w:rPr>
        <w:t xml:space="preserve"> </w:t>
      </w:r>
      <w:r w:rsidR="00A67B79" w:rsidRPr="00F66BB2">
        <w:rPr>
          <w:color w:val="000000" w:themeColor="text1"/>
        </w:rPr>
        <w:t xml:space="preserve">o </w:t>
      </w:r>
      <w:r w:rsidR="00926C1B" w:rsidRPr="00F66BB2">
        <w:rPr>
          <w:color w:val="000000" w:themeColor="text1"/>
        </w:rPr>
        <w:t>sub</w:t>
      </w:r>
      <w:r w:rsidR="00A67B79" w:rsidRPr="00F66BB2">
        <w:rPr>
          <w:color w:val="000000" w:themeColor="text1"/>
        </w:rPr>
        <w:t xml:space="preserve">menu </w:t>
      </w:r>
      <w:r w:rsidR="000A054B" w:rsidRPr="00F66BB2">
        <w:rPr>
          <w:color w:val="000000" w:themeColor="text1"/>
        </w:rPr>
        <w:t>“</w:t>
      </w:r>
      <w:r w:rsidR="00A01A03">
        <w:rPr>
          <w:b/>
          <w:color w:val="000000" w:themeColor="text1"/>
        </w:rPr>
        <w:t>Comissão</w:t>
      </w:r>
      <w:r w:rsidR="00004D6F">
        <w:rPr>
          <w:b/>
          <w:color w:val="000000" w:themeColor="text1"/>
        </w:rPr>
        <w:t xml:space="preserve"> Eleitoral</w:t>
      </w:r>
      <w:r w:rsidR="000A054B" w:rsidRPr="00F66BB2">
        <w:rPr>
          <w:color w:val="000000" w:themeColor="text1"/>
        </w:rPr>
        <w:t>”</w:t>
      </w:r>
      <w:r w:rsidRPr="00F66BB2">
        <w:rPr>
          <w:color w:val="000000" w:themeColor="text1"/>
        </w:rPr>
        <w:t xml:space="preserve">, </w:t>
      </w:r>
      <w:r w:rsidR="00004D6F">
        <w:rPr>
          <w:color w:val="000000" w:themeColor="text1"/>
        </w:rPr>
        <w:t>o sistema realiza</w:t>
      </w:r>
      <w:r w:rsidR="00A01A03">
        <w:rPr>
          <w:color w:val="000000" w:themeColor="text1"/>
        </w:rPr>
        <w:t xml:space="preserve"> a pesquisa e rec</w:t>
      </w:r>
      <w:r w:rsidR="007C6093">
        <w:rPr>
          <w:color w:val="000000" w:themeColor="text1"/>
        </w:rPr>
        <w:t>upera as informações do convite referente a UF que o ator é membro.</w:t>
      </w:r>
      <w:r w:rsidR="00A01A03">
        <w:rPr>
          <w:color w:val="000000" w:themeColor="text1"/>
        </w:rPr>
        <w:t xml:space="preserve"> </w:t>
      </w:r>
      <w:r w:rsidR="00A01A03" w:rsidRPr="00A01A03">
        <w:rPr>
          <w:color w:val="31849B" w:themeColor="accent5" w:themeShade="BF"/>
        </w:rPr>
        <w:t>[</w:t>
      </w:r>
      <w:r w:rsidR="00D45245">
        <w:rPr>
          <w:color w:val="31849B" w:themeColor="accent5" w:themeShade="BF"/>
        </w:rPr>
        <w:fldChar w:fldCharType="begin"/>
      </w:r>
      <w:r w:rsidR="00D45245">
        <w:rPr>
          <w:color w:val="31849B" w:themeColor="accent5" w:themeShade="BF"/>
        </w:rPr>
        <w:instrText xml:space="preserve"> REF _Ref13579930 \r \h </w:instrText>
      </w:r>
      <w:r w:rsidR="00D45245">
        <w:rPr>
          <w:color w:val="31849B" w:themeColor="accent5" w:themeShade="BF"/>
        </w:rPr>
      </w:r>
      <w:r w:rsidR="00D45245">
        <w:rPr>
          <w:color w:val="31849B" w:themeColor="accent5" w:themeShade="BF"/>
        </w:rPr>
        <w:fldChar w:fldCharType="separate"/>
      </w:r>
      <w:r w:rsidR="00D45245">
        <w:rPr>
          <w:color w:val="31849B" w:themeColor="accent5" w:themeShade="BF"/>
        </w:rPr>
        <w:t>P01</w:t>
      </w:r>
      <w:r w:rsidR="00D45245">
        <w:rPr>
          <w:color w:val="31849B" w:themeColor="accent5" w:themeShade="BF"/>
        </w:rPr>
        <w:fldChar w:fldCharType="end"/>
      </w:r>
      <w:r w:rsidR="00A01A03" w:rsidRPr="00A01A03">
        <w:rPr>
          <w:color w:val="31849B" w:themeColor="accent5" w:themeShade="BF"/>
        </w:rPr>
        <w:t>]</w:t>
      </w:r>
    </w:p>
    <w:p w14:paraId="0DCC911F" w14:textId="77777777" w:rsidR="00CD5E14" w:rsidRPr="00D45245" w:rsidRDefault="00CD5E14" w:rsidP="00CD5E14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7877C404" w14:textId="5AC28792" w:rsidR="007768F7" w:rsidRDefault="00D45245" w:rsidP="007768F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Será exibido uma mensagem padronizada e não editável informando que o ator foi convidado a pa</w:t>
      </w:r>
      <w:r w:rsidR="00681030">
        <w:rPr>
          <w:color w:val="000000" w:themeColor="text1"/>
        </w:rPr>
        <w:t xml:space="preserve">rticipar da comissão eleitoral e que ele deve aceitar ou </w:t>
      </w:r>
      <w:r w:rsidR="00E51421">
        <w:rPr>
          <w:color w:val="000000" w:themeColor="text1"/>
        </w:rPr>
        <w:t>recusar o convite, exceto a parte em parênteses que deve ser alterado de acordo com a UF do membro.</w:t>
      </w:r>
    </w:p>
    <w:p w14:paraId="73D7CFB1" w14:textId="77777777" w:rsidR="007768F7" w:rsidRPr="007768F7" w:rsidRDefault="007768F7" w:rsidP="007768F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114B000C" w14:textId="41E08369" w:rsidR="007768F7" w:rsidRPr="007768F7" w:rsidRDefault="007768F7" w:rsidP="007768F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7768F7">
        <w:rPr>
          <w:color w:val="000000" w:themeColor="text1"/>
        </w:rPr>
        <w:t>O convite será exibido apenas durante o período de vigência da data</w:t>
      </w:r>
      <w:r w:rsidR="0041651C">
        <w:rPr>
          <w:color w:val="000000" w:themeColor="text1"/>
        </w:rPr>
        <w:t xml:space="preserve"> de</w:t>
      </w:r>
      <w:r w:rsidRPr="007768F7">
        <w:rPr>
          <w:color w:val="000000" w:themeColor="text1"/>
        </w:rPr>
        <w:t xml:space="preserve"> início e fim definida</w:t>
      </w:r>
      <w:r w:rsidR="0041651C">
        <w:rPr>
          <w:color w:val="000000" w:themeColor="text1"/>
        </w:rPr>
        <w:t xml:space="preserve"> na </w:t>
      </w:r>
      <w:r w:rsidR="0041651C" w:rsidRPr="0041651C">
        <w:rPr>
          <w:b/>
          <w:color w:val="000000" w:themeColor="text1"/>
        </w:rPr>
        <w:t>HST02_Manter_Calendario_Eleitoral</w:t>
      </w:r>
      <w:r w:rsidRPr="007768F7">
        <w:rPr>
          <w:color w:val="000000" w:themeColor="text1"/>
        </w:rPr>
        <w:t xml:space="preserve"> </w:t>
      </w:r>
      <w:r w:rsidR="00A70410">
        <w:rPr>
          <w:color w:val="000000" w:themeColor="text1"/>
        </w:rPr>
        <w:t>referente a</w:t>
      </w:r>
      <w:r w:rsidR="0041651C">
        <w:rPr>
          <w:color w:val="000000" w:themeColor="text1"/>
        </w:rPr>
        <w:t xml:space="preserve"> “</w:t>
      </w:r>
      <w:r w:rsidRPr="007768F7">
        <w:rPr>
          <w:color w:val="000000" w:themeColor="text1"/>
        </w:rPr>
        <w:t>Atividade 1.4</w:t>
      </w:r>
      <w:r w:rsidR="0041651C">
        <w:rPr>
          <w:color w:val="000000" w:themeColor="text1"/>
        </w:rPr>
        <w:t>”.</w:t>
      </w:r>
    </w:p>
    <w:p w14:paraId="054D8755" w14:textId="77777777" w:rsidR="007768F7" w:rsidRPr="007768F7" w:rsidRDefault="007768F7" w:rsidP="007768F7">
      <w:pPr>
        <w:pStyle w:val="PargrafodaLista"/>
        <w:rPr>
          <w:color w:val="000000" w:themeColor="text1"/>
        </w:rPr>
      </w:pPr>
    </w:p>
    <w:p w14:paraId="25A7C664" w14:textId="63FA07B7" w:rsidR="007768F7" w:rsidRPr="007768F7" w:rsidRDefault="007768F7" w:rsidP="007768F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7768F7">
        <w:rPr>
          <w:color w:val="000000" w:themeColor="text1"/>
        </w:rPr>
        <w:t>Caso o ator, não aceite ou não recuse o convite de participação na comissão até a data informada, o sistema deverá ocultar o menu comissão eleitoral após a data fim.</w:t>
      </w:r>
    </w:p>
    <w:p w14:paraId="0A06D5D2" w14:textId="77777777" w:rsidR="007768F7" w:rsidRPr="007768F7" w:rsidRDefault="007768F7" w:rsidP="007768F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  <w:highlight w:val="yellow"/>
        </w:rPr>
      </w:pPr>
    </w:p>
    <w:p w14:paraId="70A29306" w14:textId="01AB81EA" w:rsidR="00584B5A" w:rsidRPr="009D2EB0" w:rsidRDefault="00584B5A" w:rsidP="00655480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O sistema deve validar qual a UF que o ator é membro e deve alterar a UF do título da tela inicial </w:t>
      </w:r>
      <w:r w:rsidR="009D2EB0">
        <w:rPr>
          <w:color w:val="auto"/>
        </w:rPr>
        <w:t xml:space="preserve">e o texto que está entre parênteses conforme imagem abaixo e interface </w:t>
      </w:r>
      <w:r w:rsidR="009D2EB0" w:rsidRPr="00A01A03">
        <w:rPr>
          <w:color w:val="31849B" w:themeColor="accent5" w:themeShade="BF"/>
        </w:rPr>
        <w:t>[</w:t>
      </w:r>
      <w:r w:rsidR="009D2EB0">
        <w:rPr>
          <w:color w:val="31849B" w:themeColor="accent5" w:themeShade="BF"/>
        </w:rPr>
        <w:fldChar w:fldCharType="begin"/>
      </w:r>
      <w:r w:rsidR="009D2EB0">
        <w:rPr>
          <w:color w:val="31849B" w:themeColor="accent5" w:themeShade="BF"/>
        </w:rPr>
        <w:instrText xml:space="preserve"> REF _Ref13579930 \r \h </w:instrText>
      </w:r>
      <w:r w:rsidR="009D2EB0">
        <w:rPr>
          <w:color w:val="31849B" w:themeColor="accent5" w:themeShade="BF"/>
        </w:rPr>
      </w:r>
      <w:r w:rsidR="009D2EB0">
        <w:rPr>
          <w:color w:val="31849B" w:themeColor="accent5" w:themeShade="BF"/>
        </w:rPr>
        <w:fldChar w:fldCharType="separate"/>
      </w:r>
      <w:r w:rsidR="009D2EB0">
        <w:rPr>
          <w:color w:val="31849B" w:themeColor="accent5" w:themeShade="BF"/>
        </w:rPr>
        <w:t>P01</w:t>
      </w:r>
      <w:r w:rsidR="009D2EB0">
        <w:rPr>
          <w:color w:val="31849B" w:themeColor="accent5" w:themeShade="BF"/>
        </w:rPr>
        <w:fldChar w:fldCharType="end"/>
      </w:r>
      <w:r w:rsidR="009D2EB0" w:rsidRPr="00A01A03">
        <w:rPr>
          <w:color w:val="31849B" w:themeColor="accent5" w:themeShade="BF"/>
        </w:rPr>
        <w:t>]</w:t>
      </w:r>
      <w:r w:rsidR="009D2EB0">
        <w:rPr>
          <w:color w:val="31849B" w:themeColor="accent5" w:themeShade="BF"/>
        </w:rPr>
        <w:t>.</w:t>
      </w:r>
    </w:p>
    <w:p w14:paraId="30A284DD" w14:textId="77777777" w:rsidR="009D2EB0" w:rsidRPr="009D2EB0" w:rsidRDefault="009D2EB0" w:rsidP="009D2EB0">
      <w:pPr>
        <w:pStyle w:val="PargrafodaLista"/>
        <w:rPr>
          <w:color w:val="000000" w:themeColor="text1"/>
        </w:rPr>
      </w:pPr>
    </w:p>
    <w:p w14:paraId="05A89D2D" w14:textId="21C137ED" w:rsidR="009D2EB0" w:rsidRDefault="005F1EAF" w:rsidP="009D2EB0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C8B4BD4" wp14:editId="324CECAB">
            <wp:extent cx="4882101" cy="2744332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ublicar_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012" cy="27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A330" w14:textId="77777777" w:rsidR="00CD5E14" w:rsidRDefault="00CD5E14" w:rsidP="00CD5E14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59380ACA" w14:textId="2D67D6EB" w:rsidR="00B62794" w:rsidRDefault="00B62794" w:rsidP="00655480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O sistema deve exibir duas opções: </w:t>
      </w:r>
      <w:r w:rsidRPr="00B62794">
        <w:rPr>
          <w:b/>
          <w:color w:val="000000" w:themeColor="text1"/>
        </w:rPr>
        <w:t>Aceitar</w:t>
      </w:r>
      <w:r>
        <w:rPr>
          <w:color w:val="000000" w:themeColor="text1"/>
        </w:rPr>
        <w:t xml:space="preserve"> e </w:t>
      </w:r>
      <w:r w:rsidRPr="00B62794">
        <w:rPr>
          <w:b/>
          <w:color w:val="000000" w:themeColor="text1"/>
        </w:rPr>
        <w:t>Recusar</w:t>
      </w:r>
      <w:r>
        <w:rPr>
          <w:color w:val="000000" w:themeColor="text1"/>
        </w:rPr>
        <w:t>.</w:t>
      </w:r>
    </w:p>
    <w:p w14:paraId="3A9D0C43" w14:textId="77777777" w:rsidR="00484037" w:rsidRPr="00EC175D" w:rsidRDefault="00484037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</w:pPr>
    </w:p>
    <w:p w14:paraId="5E35427F" w14:textId="70CABB27" w:rsidR="00C8013A" w:rsidRPr="00C8013A" w:rsidRDefault="008E3881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  <w:rPr>
          <w:b/>
        </w:rPr>
      </w:pPr>
      <w:r w:rsidRPr="00EC175D">
        <w:t xml:space="preserve"> </w:t>
      </w:r>
      <w:bookmarkStart w:id="30" w:name="_Ref20317498"/>
      <w:bookmarkStart w:id="31" w:name="_Ref15911404"/>
      <w:r w:rsidR="00DF0973">
        <w:rPr>
          <w:b/>
        </w:rPr>
        <w:t>Aceitar Convite</w:t>
      </w:r>
      <w:bookmarkEnd w:id="30"/>
    </w:p>
    <w:bookmarkEnd w:id="31"/>
    <w:p w14:paraId="5B2B6239" w14:textId="306CD785" w:rsidR="00DF0973" w:rsidRPr="00CD5E14" w:rsidRDefault="00DF0973" w:rsidP="00655480">
      <w:pPr>
        <w:pStyle w:val="PargrafodaLista"/>
        <w:widowControl/>
        <w:numPr>
          <w:ilvl w:val="0"/>
          <w:numId w:val="1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r w:rsidRPr="00F66BB2">
        <w:rPr>
          <w:color w:val="000000" w:themeColor="text1"/>
        </w:rPr>
        <w:t>Ao</w:t>
      </w:r>
      <w:r>
        <w:rPr>
          <w:color w:val="000000" w:themeColor="text1"/>
        </w:rPr>
        <w:t xml:space="preserve"> aceitar o convite, o sistema apresenta um pop-up</w:t>
      </w:r>
      <w:r w:rsidR="00282579">
        <w:rPr>
          <w:color w:val="000000" w:themeColor="text1"/>
        </w:rPr>
        <w:t xml:space="preserve"> conforme interface </w:t>
      </w:r>
      <w:r w:rsidR="00282579" w:rsidRPr="00FD7A0A">
        <w:rPr>
          <w:color w:val="31849B" w:themeColor="accent5" w:themeShade="BF"/>
        </w:rPr>
        <w:t>[</w:t>
      </w:r>
      <w:r w:rsidR="00282579" w:rsidRPr="00FD7A0A">
        <w:rPr>
          <w:color w:val="31849B" w:themeColor="accent5" w:themeShade="BF"/>
        </w:rPr>
        <w:fldChar w:fldCharType="begin"/>
      </w:r>
      <w:r w:rsidR="00282579" w:rsidRPr="00FD7A0A">
        <w:rPr>
          <w:color w:val="31849B" w:themeColor="accent5" w:themeShade="BF"/>
        </w:rPr>
        <w:instrText xml:space="preserve"> REF _Ref20393974 \r \h </w:instrText>
      </w:r>
      <w:r w:rsidR="00282579" w:rsidRPr="00FD7A0A">
        <w:rPr>
          <w:color w:val="31849B" w:themeColor="accent5" w:themeShade="BF"/>
        </w:rPr>
      </w:r>
      <w:r w:rsidR="00282579" w:rsidRPr="00FD7A0A">
        <w:rPr>
          <w:color w:val="31849B" w:themeColor="accent5" w:themeShade="BF"/>
        </w:rPr>
        <w:fldChar w:fldCharType="separate"/>
      </w:r>
      <w:r w:rsidR="00282579" w:rsidRPr="00FD7A0A">
        <w:rPr>
          <w:color w:val="31849B" w:themeColor="accent5" w:themeShade="BF"/>
        </w:rPr>
        <w:t>P02</w:t>
      </w:r>
      <w:r w:rsidR="00282579" w:rsidRPr="00FD7A0A">
        <w:rPr>
          <w:color w:val="31849B" w:themeColor="accent5" w:themeShade="BF"/>
        </w:rPr>
        <w:fldChar w:fldCharType="end"/>
      </w:r>
      <w:r w:rsidR="00282579" w:rsidRPr="00FD7A0A">
        <w:rPr>
          <w:color w:val="31849B" w:themeColor="accent5" w:themeShade="BF"/>
        </w:rPr>
        <w:t>]</w:t>
      </w:r>
      <w:r w:rsidRPr="00FD7A0A">
        <w:rPr>
          <w:color w:val="31849B" w:themeColor="accent5" w:themeShade="BF"/>
        </w:rPr>
        <w:t xml:space="preserve"> </w:t>
      </w:r>
      <w:r>
        <w:rPr>
          <w:color w:val="000000" w:themeColor="text1"/>
        </w:rPr>
        <w:t xml:space="preserve">informando que ele precisa preencher a declaração de membro para se tornar realmente um membro da comissão. </w:t>
      </w:r>
      <w:r w:rsidR="00031100" w:rsidRPr="00FD7A0A">
        <w:rPr>
          <w:color w:val="31849B" w:themeColor="accent5" w:themeShade="BF"/>
        </w:rPr>
        <w:t>[</w:t>
      </w:r>
      <w:r w:rsidR="00031100" w:rsidRPr="00FD7A0A">
        <w:rPr>
          <w:color w:val="31849B" w:themeColor="accent5" w:themeShade="BF"/>
        </w:rPr>
        <w:fldChar w:fldCharType="begin"/>
      </w:r>
      <w:r w:rsidR="00031100" w:rsidRPr="00FD7A0A">
        <w:rPr>
          <w:color w:val="31849B" w:themeColor="accent5" w:themeShade="BF"/>
        </w:rPr>
        <w:instrText xml:space="preserve"> REF _Ref20393974 \r \h </w:instrText>
      </w:r>
      <w:r w:rsidR="00031100" w:rsidRPr="00FD7A0A">
        <w:rPr>
          <w:color w:val="31849B" w:themeColor="accent5" w:themeShade="BF"/>
        </w:rPr>
      </w:r>
      <w:r w:rsidR="00031100" w:rsidRPr="00FD7A0A">
        <w:rPr>
          <w:color w:val="31849B" w:themeColor="accent5" w:themeShade="BF"/>
        </w:rPr>
        <w:fldChar w:fldCharType="separate"/>
      </w:r>
      <w:r w:rsidR="00031100" w:rsidRPr="00FD7A0A">
        <w:rPr>
          <w:color w:val="31849B" w:themeColor="accent5" w:themeShade="BF"/>
        </w:rPr>
        <w:t>P02</w:t>
      </w:r>
      <w:r w:rsidR="00031100" w:rsidRPr="00FD7A0A">
        <w:rPr>
          <w:color w:val="31849B" w:themeColor="accent5" w:themeShade="BF"/>
        </w:rPr>
        <w:fldChar w:fldCharType="end"/>
      </w:r>
      <w:r w:rsidR="00031100" w:rsidRPr="00FD7A0A">
        <w:rPr>
          <w:color w:val="31849B" w:themeColor="accent5" w:themeShade="BF"/>
        </w:rPr>
        <w:t xml:space="preserve">] </w:t>
      </w:r>
      <w:r w:rsidRPr="00FD7A0A">
        <w:rPr>
          <w:color w:val="31849B" w:themeColor="accent5" w:themeShade="BF"/>
        </w:rPr>
        <w:t>[</w:t>
      </w:r>
      <w:r w:rsidRPr="00FD7A0A">
        <w:rPr>
          <w:color w:val="31849B" w:themeColor="accent5" w:themeShade="BF"/>
        </w:rPr>
        <w:fldChar w:fldCharType="begin"/>
      </w:r>
      <w:r w:rsidRPr="00FD7A0A">
        <w:rPr>
          <w:color w:val="31849B" w:themeColor="accent5" w:themeShade="BF"/>
        </w:rPr>
        <w:instrText xml:space="preserve"> REF _Ref20298057 \r \h  \* MERGEFORMAT </w:instrText>
      </w:r>
      <w:r w:rsidRPr="00FD7A0A">
        <w:rPr>
          <w:color w:val="31849B" w:themeColor="accent5" w:themeShade="BF"/>
        </w:rPr>
      </w:r>
      <w:r w:rsidRPr="00FD7A0A">
        <w:rPr>
          <w:color w:val="31849B" w:themeColor="accent5" w:themeShade="BF"/>
        </w:rPr>
        <w:fldChar w:fldCharType="separate"/>
      </w:r>
      <w:r w:rsidRPr="00FD7A0A">
        <w:rPr>
          <w:color w:val="31849B" w:themeColor="accent5" w:themeShade="BF"/>
        </w:rPr>
        <w:t>1</w:t>
      </w:r>
      <w:r w:rsidRPr="00FD7A0A">
        <w:rPr>
          <w:color w:val="31849B" w:themeColor="accent5" w:themeShade="BF"/>
        </w:rPr>
        <w:fldChar w:fldCharType="end"/>
      </w:r>
      <w:r w:rsidRPr="00FD7A0A">
        <w:rPr>
          <w:color w:val="31849B" w:themeColor="accent5" w:themeShade="BF"/>
        </w:rPr>
        <w:t>]</w:t>
      </w:r>
    </w:p>
    <w:p w14:paraId="75371B75" w14:textId="77777777" w:rsidR="00CD5E14" w:rsidRPr="00FD7A0A" w:rsidRDefault="00CD5E14" w:rsidP="00CD5E14">
      <w:pPr>
        <w:pStyle w:val="PargrafodaLista"/>
        <w:widowControl/>
        <w:autoSpaceDE/>
        <w:autoSpaceDN/>
        <w:adjustRightInd/>
        <w:spacing w:after="200" w:line="276" w:lineRule="auto"/>
        <w:ind w:left="1080"/>
        <w:contextualSpacing/>
        <w:jc w:val="both"/>
        <w:rPr>
          <w:color w:val="000000" w:themeColor="text1"/>
        </w:rPr>
      </w:pPr>
    </w:p>
    <w:p w14:paraId="665E8F71" w14:textId="3E9E5946" w:rsidR="00CD5E14" w:rsidRPr="00682E18" w:rsidRDefault="00FD7A0A" w:rsidP="00682E18">
      <w:pPr>
        <w:pStyle w:val="PargrafodaLista"/>
        <w:widowControl/>
        <w:numPr>
          <w:ilvl w:val="0"/>
          <w:numId w:val="1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Ao clicar no botão “OK” o sistema deve redirecionar automaticamente o ator para a interface </w:t>
      </w:r>
      <w:r w:rsidRPr="00FD7A0A">
        <w:rPr>
          <w:color w:val="31849B" w:themeColor="accent5" w:themeShade="BF"/>
        </w:rPr>
        <w:t>[</w:t>
      </w:r>
      <w:r w:rsidRPr="00FD7A0A">
        <w:rPr>
          <w:color w:val="31849B" w:themeColor="accent5" w:themeShade="BF"/>
        </w:rPr>
        <w:fldChar w:fldCharType="begin"/>
      </w:r>
      <w:r w:rsidRPr="00FD7A0A">
        <w:rPr>
          <w:color w:val="31849B" w:themeColor="accent5" w:themeShade="BF"/>
        </w:rPr>
        <w:instrText xml:space="preserve"> REF _Ref20299317 \r \h </w:instrText>
      </w:r>
      <w:r w:rsidRPr="00FD7A0A">
        <w:rPr>
          <w:color w:val="31849B" w:themeColor="accent5" w:themeShade="BF"/>
        </w:rPr>
      </w:r>
      <w:r w:rsidRPr="00FD7A0A">
        <w:rPr>
          <w:color w:val="31849B" w:themeColor="accent5" w:themeShade="BF"/>
        </w:rPr>
        <w:fldChar w:fldCharType="separate"/>
      </w:r>
      <w:r w:rsidRPr="00FD7A0A">
        <w:rPr>
          <w:color w:val="31849B" w:themeColor="accent5" w:themeShade="BF"/>
        </w:rPr>
        <w:t>P03</w:t>
      </w:r>
      <w:r w:rsidRPr="00FD7A0A">
        <w:rPr>
          <w:color w:val="31849B" w:themeColor="accent5" w:themeShade="BF"/>
        </w:rPr>
        <w:fldChar w:fldCharType="end"/>
      </w:r>
      <w:r w:rsidRPr="00FD7A0A">
        <w:rPr>
          <w:color w:val="31849B" w:themeColor="accent5" w:themeShade="BF"/>
        </w:rPr>
        <w:t>]</w:t>
      </w:r>
      <w:r w:rsidR="00681030">
        <w:rPr>
          <w:color w:val="31849B" w:themeColor="accent5" w:themeShade="BF"/>
        </w:rPr>
        <w:t>;</w:t>
      </w:r>
    </w:p>
    <w:p w14:paraId="5BD3AAFE" w14:textId="77777777" w:rsidR="00682E18" w:rsidRPr="00682E18" w:rsidRDefault="00682E18" w:rsidP="00682E18">
      <w:pPr>
        <w:pStyle w:val="PargrafodaLista"/>
        <w:widowControl/>
        <w:autoSpaceDE/>
        <w:autoSpaceDN/>
        <w:adjustRightInd/>
        <w:spacing w:after="200" w:line="276" w:lineRule="auto"/>
        <w:ind w:left="1080"/>
        <w:contextualSpacing/>
        <w:jc w:val="both"/>
        <w:rPr>
          <w:color w:val="000000" w:themeColor="text1"/>
        </w:rPr>
      </w:pPr>
    </w:p>
    <w:p w14:paraId="4BBC232C" w14:textId="701A32C5" w:rsidR="006501BD" w:rsidRPr="00CD5E14" w:rsidRDefault="006501BD" w:rsidP="00655480">
      <w:pPr>
        <w:pStyle w:val="PargrafodaLista"/>
        <w:widowControl/>
        <w:numPr>
          <w:ilvl w:val="0"/>
          <w:numId w:val="1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Essa declaração especifica foi escolhida através da </w:t>
      </w:r>
      <w:r w:rsidRPr="008610EE">
        <w:rPr>
          <w:b/>
          <w:color w:val="000000" w:themeColor="text1"/>
        </w:rPr>
        <w:t>HST015</w:t>
      </w:r>
      <w:r w:rsidR="008610EE">
        <w:rPr>
          <w:b/>
          <w:color w:val="000000" w:themeColor="text1"/>
        </w:rPr>
        <w:t>_Definir Declaração E-mail para fins de participação da Comissão,</w:t>
      </w:r>
      <w:r>
        <w:rPr>
          <w:color w:val="000000" w:themeColor="text1"/>
        </w:rPr>
        <w:t xml:space="preserve"> e parametrizada através da </w:t>
      </w:r>
      <w:r w:rsidR="00B073CA">
        <w:rPr>
          <w:b/>
          <w:color w:val="000000" w:themeColor="text1"/>
        </w:rPr>
        <w:t>HST05</w:t>
      </w:r>
      <w:r w:rsidR="008610EE">
        <w:rPr>
          <w:color w:val="000000" w:themeColor="text1"/>
        </w:rPr>
        <w:t xml:space="preserve"> </w:t>
      </w:r>
      <w:r w:rsidR="008610EE" w:rsidRPr="008610EE">
        <w:rPr>
          <w:b/>
          <w:color w:val="000000" w:themeColor="text1"/>
        </w:rPr>
        <w:t>Parametrizar Declaração</w:t>
      </w:r>
      <w:r w:rsidR="00B073CA">
        <w:rPr>
          <w:b/>
          <w:color w:val="000000" w:themeColor="text1"/>
        </w:rPr>
        <w:t xml:space="preserve"> da OS 979</w:t>
      </w:r>
      <w:r w:rsidR="008610EE" w:rsidRPr="008610EE">
        <w:rPr>
          <w:b/>
          <w:color w:val="000000" w:themeColor="text1"/>
        </w:rPr>
        <w:t>.</w:t>
      </w:r>
    </w:p>
    <w:p w14:paraId="197A8E8C" w14:textId="77777777" w:rsidR="00CD5E14" w:rsidRPr="00027F03" w:rsidRDefault="00CD5E14" w:rsidP="00CD5E14">
      <w:pPr>
        <w:pStyle w:val="PargrafodaLista"/>
        <w:widowControl/>
        <w:autoSpaceDE/>
        <w:autoSpaceDN/>
        <w:adjustRightInd/>
        <w:spacing w:after="200" w:line="276" w:lineRule="auto"/>
        <w:ind w:left="1080"/>
        <w:contextualSpacing/>
        <w:jc w:val="both"/>
        <w:rPr>
          <w:color w:val="000000" w:themeColor="text1"/>
        </w:rPr>
      </w:pPr>
    </w:p>
    <w:p w14:paraId="286CBC47" w14:textId="244DF96E" w:rsidR="008610EE" w:rsidRDefault="008610EE" w:rsidP="00655480">
      <w:pPr>
        <w:pStyle w:val="PargrafodaLista"/>
        <w:widowControl/>
        <w:numPr>
          <w:ilvl w:val="0"/>
          <w:numId w:val="1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O sistema deve considerar uma declaração aceita quando: </w:t>
      </w:r>
    </w:p>
    <w:p w14:paraId="189B991F" w14:textId="04144EB5" w:rsidR="008610EE" w:rsidRPr="008610EE" w:rsidRDefault="008610EE" w:rsidP="008610EE">
      <w:pPr>
        <w:pStyle w:val="PargrafodaLista"/>
        <w:widowControl/>
        <w:numPr>
          <w:ilvl w:val="0"/>
          <w:numId w:val="19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O ator acionar a opção </w:t>
      </w:r>
      <w:r>
        <w:rPr>
          <w:b/>
          <w:color w:val="000000" w:themeColor="text1"/>
        </w:rPr>
        <w:t xml:space="preserve">Aceitar </w:t>
      </w:r>
      <w:r>
        <w:rPr>
          <w:color w:val="000000" w:themeColor="text1"/>
        </w:rPr>
        <w:t>[</w:t>
      </w:r>
      <w:r w:rsidRPr="008610EE">
        <w:rPr>
          <w:color w:val="31849B" w:themeColor="accent5" w:themeShade="BF"/>
        </w:rPr>
        <w:fldChar w:fldCharType="begin"/>
      </w:r>
      <w:r w:rsidRPr="008610EE">
        <w:rPr>
          <w:color w:val="31849B" w:themeColor="accent5" w:themeShade="BF"/>
        </w:rPr>
        <w:instrText xml:space="preserve"> REF _Ref13579930 \r \h </w:instrText>
      </w:r>
      <w:r w:rsidRPr="008610EE">
        <w:rPr>
          <w:color w:val="31849B" w:themeColor="accent5" w:themeShade="BF"/>
        </w:rPr>
      </w:r>
      <w:r w:rsidRPr="008610EE">
        <w:rPr>
          <w:color w:val="31849B" w:themeColor="accent5" w:themeShade="BF"/>
        </w:rPr>
        <w:fldChar w:fldCharType="separate"/>
      </w:r>
      <w:r w:rsidRPr="008610EE">
        <w:rPr>
          <w:color w:val="31849B" w:themeColor="accent5" w:themeShade="BF"/>
        </w:rPr>
        <w:t>P01</w:t>
      </w:r>
      <w:r w:rsidRPr="008610EE">
        <w:rPr>
          <w:color w:val="31849B" w:themeColor="accent5" w:themeShade="BF"/>
        </w:rPr>
        <w:fldChar w:fldCharType="end"/>
      </w:r>
      <w:r w:rsidRPr="008610EE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, </w:t>
      </w:r>
      <w:r>
        <w:rPr>
          <w:color w:val="auto"/>
        </w:rPr>
        <w:t>e</w:t>
      </w:r>
    </w:p>
    <w:p w14:paraId="2F44F914" w14:textId="6683583F" w:rsidR="008610EE" w:rsidRPr="00A93282" w:rsidRDefault="008610EE" w:rsidP="008610EE">
      <w:pPr>
        <w:pStyle w:val="PargrafodaLista"/>
        <w:widowControl/>
        <w:numPr>
          <w:ilvl w:val="0"/>
          <w:numId w:val="19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O ator preencher e acionar a opção </w:t>
      </w:r>
      <w:r w:rsidR="00682E18">
        <w:rPr>
          <w:b/>
          <w:color w:val="000000" w:themeColor="text1"/>
        </w:rPr>
        <w:t>Confirmar</w:t>
      </w:r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>da declaração</w:t>
      </w:r>
      <w:r w:rsidR="00682E18">
        <w:rPr>
          <w:color w:val="000000" w:themeColor="text1"/>
        </w:rPr>
        <w:t xml:space="preserve"> de acordo com as regras de pa</w:t>
      </w:r>
      <w:r w:rsidR="00662071">
        <w:rPr>
          <w:color w:val="000000" w:themeColor="text1"/>
        </w:rPr>
        <w:t>rametrização definidas na</w:t>
      </w:r>
      <w:r w:rsidR="00662071" w:rsidRPr="00662071">
        <w:rPr>
          <w:b/>
          <w:color w:val="000000" w:themeColor="text1"/>
        </w:rPr>
        <w:t xml:space="preserve"> HST05</w:t>
      </w:r>
      <w:r w:rsidR="00662071">
        <w:rPr>
          <w:color w:val="000000" w:themeColor="text1"/>
        </w:rPr>
        <w:t xml:space="preserve"> </w:t>
      </w:r>
      <w:r w:rsidR="00662071" w:rsidRPr="008610EE">
        <w:rPr>
          <w:b/>
          <w:color w:val="000000" w:themeColor="text1"/>
        </w:rPr>
        <w:t>Parametrizar Declaração</w:t>
      </w:r>
      <w:r w:rsidR="00662071">
        <w:rPr>
          <w:b/>
          <w:color w:val="000000" w:themeColor="text1"/>
        </w:rPr>
        <w:t xml:space="preserve"> da OS 979</w:t>
      </w:r>
      <w:r w:rsidR="00682E1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8610EE">
        <w:rPr>
          <w:color w:val="31849B" w:themeColor="accent5" w:themeShade="BF"/>
        </w:rPr>
        <w:t>[</w:t>
      </w:r>
      <w:r w:rsidRPr="008610EE">
        <w:rPr>
          <w:color w:val="31849B" w:themeColor="accent5" w:themeShade="BF"/>
        </w:rPr>
        <w:fldChar w:fldCharType="begin"/>
      </w:r>
      <w:r w:rsidRPr="008610EE">
        <w:rPr>
          <w:color w:val="31849B" w:themeColor="accent5" w:themeShade="BF"/>
        </w:rPr>
        <w:instrText xml:space="preserve"> REF _Ref20299317 \r \h </w:instrText>
      </w:r>
      <w:r w:rsidRPr="008610EE">
        <w:rPr>
          <w:color w:val="31849B" w:themeColor="accent5" w:themeShade="BF"/>
        </w:rPr>
      </w:r>
      <w:r w:rsidRPr="008610EE">
        <w:rPr>
          <w:color w:val="31849B" w:themeColor="accent5" w:themeShade="BF"/>
        </w:rPr>
        <w:fldChar w:fldCharType="separate"/>
      </w:r>
      <w:r w:rsidRPr="008610EE">
        <w:rPr>
          <w:color w:val="31849B" w:themeColor="accent5" w:themeShade="BF"/>
        </w:rPr>
        <w:t>P03</w:t>
      </w:r>
      <w:r w:rsidRPr="008610EE">
        <w:rPr>
          <w:color w:val="31849B" w:themeColor="accent5" w:themeShade="BF"/>
        </w:rPr>
        <w:fldChar w:fldCharType="end"/>
      </w:r>
      <w:r w:rsidRPr="008610EE">
        <w:rPr>
          <w:color w:val="31849B" w:themeColor="accent5" w:themeShade="BF"/>
        </w:rPr>
        <w:t>]</w:t>
      </w:r>
    </w:p>
    <w:p w14:paraId="6A6119A3" w14:textId="77777777" w:rsidR="00A93282" w:rsidRPr="008610EE" w:rsidRDefault="00A93282" w:rsidP="00A93282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77B85D1B" w14:textId="25766655" w:rsidR="00027F03" w:rsidRPr="00FE18D2" w:rsidRDefault="00027F03" w:rsidP="00655480">
      <w:pPr>
        <w:pStyle w:val="PargrafodaLista"/>
        <w:widowControl/>
        <w:numPr>
          <w:ilvl w:val="0"/>
          <w:numId w:val="1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r>
        <w:t>Ao</w:t>
      </w:r>
      <w:r w:rsidR="00A93282">
        <w:t xml:space="preserve"> acionar a opção </w:t>
      </w:r>
      <w:r w:rsidR="00682E18">
        <w:t>confirmar</w:t>
      </w:r>
      <w:r w:rsidR="00A93282">
        <w:t xml:space="preserve"> na tela </w:t>
      </w:r>
      <w:r w:rsidR="00A93282" w:rsidRPr="008610EE">
        <w:rPr>
          <w:color w:val="31849B" w:themeColor="accent5" w:themeShade="BF"/>
        </w:rPr>
        <w:t>[</w:t>
      </w:r>
      <w:r w:rsidR="00A93282" w:rsidRPr="008610EE">
        <w:rPr>
          <w:color w:val="31849B" w:themeColor="accent5" w:themeShade="BF"/>
        </w:rPr>
        <w:fldChar w:fldCharType="begin"/>
      </w:r>
      <w:r w:rsidR="00A93282" w:rsidRPr="008610EE">
        <w:rPr>
          <w:color w:val="31849B" w:themeColor="accent5" w:themeShade="BF"/>
        </w:rPr>
        <w:instrText xml:space="preserve"> REF _Ref20299317 \r \h </w:instrText>
      </w:r>
      <w:r w:rsidR="00A93282" w:rsidRPr="008610EE">
        <w:rPr>
          <w:color w:val="31849B" w:themeColor="accent5" w:themeShade="BF"/>
        </w:rPr>
      </w:r>
      <w:r w:rsidR="00A93282" w:rsidRPr="008610EE">
        <w:rPr>
          <w:color w:val="31849B" w:themeColor="accent5" w:themeShade="BF"/>
        </w:rPr>
        <w:fldChar w:fldCharType="separate"/>
      </w:r>
      <w:r w:rsidR="00A93282" w:rsidRPr="008610EE">
        <w:rPr>
          <w:color w:val="31849B" w:themeColor="accent5" w:themeShade="BF"/>
        </w:rPr>
        <w:t>P03</w:t>
      </w:r>
      <w:r w:rsidR="00A93282" w:rsidRPr="008610EE">
        <w:rPr>
          <w:color w:val="31849B" w:themeColor="accent5" w:themeShade="BF"/>
        </w:rPr>
        <w:fldChar w:fldCharType="end"/>
      </w:r>
      <w:r w:rsidR="00A93282" w:rsidRPr="008610EE">
        <w:rPr>
          <w:color w:val="31849B" w:themeColor="accent5" w:themeShade="BF"/>
        </w:rPr>
        <w:t>]</w:t>
      </w:r>
      <w:r>
        <w:t xml:space="preserve"> </w:t>
      </w:r>
      <w:r w:rsidR="00A93282">
        <w:t>o sistema deve enviar</w:t>
      </w:r>
      <w:r>
        <w:t xml:space="preserve"> um e-mail de co</w:t>
      </w:r>
      <w:r w:rsidR="00682E18">
        <w:t>nfirmação para o coordenador CE-UF ou CEN</w:t>
      </w:r>
      <w:r>
        <w:t xml:space="preserve"> da unidade federativa que a comiss</w:t>
      </w:r>
      <w:r w:rsidR="00AD76C4">
        <w:t>ão pertence informa</w:t>
      </w:r>
      <w:r w:rsidR="00681030">
        <w:t>n</w:t>
      </w:r>
      <w:r w:rsidR="00AD76C4">
        <w:t>do que o convidado aceitou o convite.</w:t>
      </w:r>
      <w:r>
        <w:t xml:space="preserve"> </w:t>
      </w:r>
      <w:r w:rsidR="00A93282">
        <w:t xml:space="preserve">O teor deste e-mail será definido da </w:t>
      </w:r>
      <w:r w:rsidR="00A93282" w:rsidRPr="00A93282">
        <w:rPr>
          <w:b/>
        </w:rPr>
        <w:t>HST015</w:t>
      </w:r>
      <w:r w:rsidR="00D500BB">
        <w:rPr>
          <w:b/>
        </w:rPr>
        <w:t xml:space="preserve"> </w:t>
      </w:r>
      <w:r w:rsidR="00D500BB" w:rsidRPr="008610EE">
        <w:rPr>
          <w:b/>
          <w:color w:val="000000" w:themeColor="text1"/>
        </w:rPr>
        <w:t>Parametrizar Declaração</w:t>
      </w:r>
      <w:r w:rsidR="00D500BB">
        <w:rPr>
          <w:b/>
          <w:color w:val="000000" w:themeColor="text1"/>
        </w:rPr>
        <w:t xml:space="preserve"> da OS 979</w:t>
      </w:r>
      <w:r w:rsidR="00A93282">
        <w:t>, o sistema deve validar a opção selecionada pelo ator.</w:t>
      </w:r>
    </w:p>
    <w:p w14:paraId="41CC8884" w14:textId="77777777" w:rsidR="00FE18D2" w:rsidRPr="00FE18D2" w:rsidRDefault="00FE18D2" w:rsidP="00FE18D2">
      <w:pPr>
        <w:pStyle w:val="PargrafodaLista"/>
        <w:rPr>
          <w:color w:val="000000" w:themeColor="text1"/>
        </w:rPr>
      </w:pPr>
    </w:p>
    <w:p w14:paraId="54C918E2" w14:textId="0D148190" w:rsidR="00FE18D2" w:rsidRDefault="009D1129" w:rsidP="009D1129">
      <w:pPr>
        <w:pStyle w:val="PargrafodaLista"/>
        <w:widowControl/>
        <w:numPr>
          <w:ilvl w:val="0"/>
          <w:numId w:val="1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Caso o usuário não</w:t>
      </w:r>
      <w:r w:rsidR="00FE18D2">
        <w:rPr>
          <w:color w:val="000000" w:themeColor="text1"/>
        </w:rPr>
        <w:t xml:space="preserve"> aceite ou recuse o convite, o sistema deve validar o período que foi estipulado para a realização desse procedimento</w:t>
      </w:r>
      <w:r>
        <w:rPr>
          <w:color w:val="000000" w:themeColor="text1"/>
        </w:rPr>
        <w:t xml:space="preserve"> de acordo com a parametrização da</w:t>
      </w:r>
      <w:r w:rsidR="00A96D3B">
        <w:rPr>
          <w:color w:val="000000" w:themeColor="text1"/>
        </w:rPr>
        <w:t>s atividades na</w:t>
      </w:r>
      <w:r>
        <w:rPr>
          <w:color w:val="000000" w:themeColor="text1"/>
        </w:rPr>
        <w:t xml:space="preserve"> </w:t>
      </w:r>
      <w:r w:rsidRPr="009D1129">
        <w:rPr>
          <w:b/>
          <w:color w:val="000000" w:themeColor="text1"/>
        </w:rPr>
        <w:t>HST02_Manter_Calendario_Eleitoral_AbaPeriodo_Incluir_Alterar</w:t>
      </w:r>
      <w:r>
        <w:rPr>
          <w:color w:val="000000" w:themeColor="text1"/>
        </w:rPr>
        <w:t xml:space="preserve">, e da definição de qual atividade essa comissão vai fazer parte conforme </w:t>
      </w:r>
      <w:r w:rsidRPr="009D1129">
        <w:rPr>
          <w:b/>
          <w:color w:val="000000" w:themeColor="text1"/>
        </w:rPr>
        <w:t>HS</w:t>
      </w:r>
      <w:r w:rsidR="005F51DF">
        <w:rPr>
          <w:b/>
          <w:color w:val="000000" w:themeColor="text1"/>
        </w:rPr>
        <w:t>T015_Definir_Declaração_E-Mail_</w:t>
      </w:r>
      <w:r w:rsidRPr="009D1129">
        <w:rPr>
          <w:b/>
          <w:color w:val="000000" w:themeColor="text1"/>
        </w:rPr>
        <w:t>paraFins_ParticipacaoComissao</w:t>
      </w:r>
      <w:r>
        <w:rPr>
          <w:color w:val="000000" w:themeColor="text1"/>
        </w:rPr>
        <w:t>, com isso, caso o usuário não realize nenhuma ação até 24 horas antes do período da atividade se encerrar, o sistema deve enviar um e-mail para o responsável da comissão</w:t>
      </w:r>
      <w:r w:rsidR="00682E18">
        <w:rPr>
          <w:color w:val="000000" w:themeColor="text1"/>
        </w:rPr>
        <w:t xml:space="preserve"> e para o convidado</w:t>
      </w:r>
      <w:r>
        <w:rPr>
          <w:color w:val="000000" w:themeColor="text1"/>
        </w:rPr>
        <w:t xml:space="preserve"> informando que </w:t>
      </w:r>
      <w:r w:rsidR="00682E18">
        <w:rPr>
          <w:color w:val="000000" w:themeColor="text1"/>
        </w:rPr>
        <w:t>não houve aceite ou recusa do convite por parte do usuário convidado</w:t>
      </w:r>
      <w:r w:rsidR="00023474">
        <w:rPr>
          <w:color w:val="000000" w:themeColor="text1"/>
        </w:rPr>
        <w:t xml:space="preserve">. </w:t>
      </w:r>
    </w:p>
    <w:p w14:paraId="3D5AE46A" w14:textId="77777777" w:rsidR="002B1BFB" w:rsidRPr="00EC175D" w:rsidRDefault="002B1BFB" w:rsidP="002B1BFB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</w:pPr>
    </w:p>
    <w:p w14:paraId="193ACDFE" w14:textId="2669A748" w:rsidR="002B1BFB" w:rsidRPr="00C8013A" w:rsidRDefault="002B1BFB" w:rsidP="002B1BFB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  <w:rPr>
          <w:b/>
        </w:rPr>
      </w:pPr>
      <w:r w:rsidRPr="00EC175D">
        <w:t xml:space="preserve"> </w:t>
      </w:r>
      <w:bookmarkStart w:id="32" w:name="_Ref20317503"/>
      <w:r w:rsidR="00285DB6">
        <w:rPr>
          <w:b/>
        </w:rPr>
        <w:t>Recusar Convite</w:t>
      </w:r>
      <w:bookmarkEnd w:id="32"/>
    </w:p>
    <w:p w14:paraId="47B720CA" w14:textId="3278ED56" w:rsidR="00C40B0C" w:rsidRPr="00CD5E14" w:rsidRDefault="00285DB6" w:rsidP="0065548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>
        <w:t xml:space="preserve">Ao recusar o convite, o sistema apresenta um pop-up </w:t>
      </w:r>
      <w:r w:rsidR="00FD7A0A">
        <w:t xml:space="preserve">conforme interface </w:t>
      </w:r>
      <w:r w:rsidR="00FD7A0A" w:rsidRPr="00FD7A0A">
        <w:rPr>
          <w:color w:val="31849B" w:themeColor="accent5" w:themeShade="BF"/>
        </w:rPr>
        <w:t>[</w:t>
      </w:r>
      <w:r w:rsidR="00FD7A0A" w:rsidRPr="00FD7A0A">
        <w:rPr>
          <w:color w:val="31849B" w:themeColor="accent5" w:themeShade="BF"/>
        </w:rPr>
        <w:fldChar w:fldCharType="begin"/>
      </w:r>
      <w:r w:rsidR="00FD7A0A" w:rsidRPr="00FD7A0A">
        <w:rPr>
          <w:color w:val="31849B" w:themeColor="accent5" w:themeShade="BF"/>
        </w:rPr>
        <w:instrText xml:space="preserve"> REF _Ref20393974 \r \h </w:instrText>
      </w:r>
      <w:r w:rsidR="00FD7A0A" w:rsidRPr="00FD7A0A">
        <w:rPr>
          <w:color w:val="31849B" w:themeColor="accent5" w:themeShade="BF"/>
        </w:rPr>
      </w:r>
      <w:r w:rsidR="00FD7A0A" w:rsidRPr="00FD7A0A">
        <w:rPr>
          <w:color w:val="31849B" w:themeColor="accent5" w:themeShade="BF"/>
        </w:rPr>
        <w:fldChar w:fldCharType="separate"/>
      </w:r>
      <w:r w:rsidR="00FD7A0A" w:rsidRPr="00FD7A0A">
        <w:rPr>
          <w:color w:val="31849B" w:themeColor="accent5" w:themeShade="BF"/>
        </w:rPr>
        <w:t>P02</w:t>
      </w:r>
      <w:r w:rsidR="00FD7A0A" w:rsidRPr="00FD7A0A">
        <w:rPr>
          <w:color w:val="31849B" w:themeColor="accent5" w:themeShade="BF"/>
        </w:rPr>
        <w:fldChar w:fldCharType="end"/>
      </w:r>
      <w:r w:rsidR="00FD7A0A" w:rsidRPr="00FD7A0A">
        <w:rPr>
          <w:color w:val="31849B" w:themeColor="accent5" w:themeShade="BF"/>
        </w:rPr>
        <w:t xml:space="preserve">] </w:t>
      </w:r>
      <w:r>
        <w:t>para que o convidado confirme se ele deseja realmente recusar o convite</w:t>
      </w:r>
      <w:r w:rsidR="009715E2">
        <w:t xml:space="preserve">. </w:t>
      </w:r>
      <w:r w:rsidR="009715E2" w:rsidRPr="00FD7A0A">
        <w:rPr>
          <w:color w:val="31849B" w:themeColor="accent5" w:themeShade="BF"/>
        </w:rPr>
        <w:t>[</w:t>
      </w:r>
      <w:r w:rsidR="009715E2" w:rsidRPr="00FD7A0A">
        <w:rPr>
          <w:color w:val="31849B" w:themeColor="accent5" w:themeShade="BF"/>
        </w:rPr>
        <w:fldChar w:fldCharType="begin"/>
      </w:r>
      <w:r w:rsidR="009715E2" w:rsidRPr="00FD7A0A">
        <w:rPr>
          <w:color w:val="31849B" w:themeColor="accent5" w:themeShade="BF"/>
        </w:rPr>
        <w:instrText xml:space="preserve"> REF _Ref20393974 \r \h </w:instrText>
      </w:r>
      <w:r w:rsidR="009715E2" w:rsidRPr="00FD7A0A">
        <w:rPr>
          <w:color w:val="31849B" w:themeColor="accent5" w:themeShade="BF"/>
        </w:rPr>
      </w:r>
      <w:r w:rsidR="009715E2" w:rsidRPr="00FD7A0A">
        <w:rPr>
          <w:color w:val="31849B" w:themeColor="accent5" w:themeShade="BF"/>
        </w:rPr>
        <w:fldChar w:fldCharType="separate"/>
      </w:r>
      <w:r w:rsidR="009715E2" w:rsidRPr="00FD7A0A">
        <w:rPr>
          <w:color w:val="31849B" w:themeColor="accent5" w:themeShade="BF"/>
        </w:rPr>
        <w:t>P02</w:t>
      </w:r>
      <w:r w:rsidR="009715E2" w:rsidRPr="00FD7A0A">
        <w:rPr>
          <w:color w:val="31849B" w:themeColor="accent5" w:themeShade="BF"/>
        </w:rPr>
        <w:fldChar w:fldCharType="end"/>
      </w:r>
      <w:r w:rsidR="009715E2" w:rsidRPr="00FD7A0A">
        <w:rPr>
          <w:color w:val="31849B" w:themeColor="accent5" w:themeShade="BF"/>
        </w:rPr>
        <w:t xml:space="preserve">] </w:t>
      </w:r>
      <w:r w:rsidRPr="00285DB6">
        <w:rPr>
          <w:color w:val="31849B" w:themeColor="accent5" w:themeShade="BF"/>
        </w:rPr>
        <w:t>[</w:t>
      </w:r>
      <w:r w:rsidRPr="00285DB6">
        <w:rPr>
          <w:color w:val="31849B" w:themeColor="accent5" w:themeShade="BF"/>
        </w:rPr>
        <w:fldChar w:fldCharType="begin"/>
      </w:r>
      <w:r w:rsidRPr="00285DB6">
        <w:rPr>
          <w:color w:val="31849B" w:themeColor="accent5" w:themeShade="BF"/>
        </w:rPr>
        <w:instrText xml:space="preserve"> REF _Ref20298402 \r \h </w:instrText>
      </w:r>
      <w:r>
        <w:rPr>
          <w:color w:val="31849B" w:themeColor="accent5" w:themeShade="BF"/>
        </w:rPr>
        <w:instrText xml:space="preserve"> \* MERGEFORMAT </w:instrText>
      </w:r>
      <w:r w:rsidRPr="00285DB6">
        <w:rPr>
          <w:color w:val="31849B" w:themeColor="accent5" w:themeShade="BF"/>
        </w:rPr>
      </w:r>
      <w:r w:rsidRPr="00285DB6">
        <w:rPr>
          <w:color w:val="31849B" w:themeColor="accent5" w:themeShade="BF"/>
        </w:rPr>
        <w:fldChar w:fldCharType="separate"/>
      </w:r>
      <w:r w:rsidRPr="00285DB6">
        <w:rPr>
          <w:color w:val="31849B" w:themeColor="accent5" w:themeShade="BF"/>
        </w:rPr>
        <w:t>2</w:t>
      </w:r>
      <w:r w:rsidRPr="00285DB6">
        <w:rPr>
          <w:color w:val="31849B" w:themeColor="accent5" w:themeShade="BF"/>
        </w:rPr>
        <w:fldChar w:fldCharType="end"/>
      </w:r>
      <w:r w:rsidRPr="00285DB6">
        <w:rPr>
          <w:color w:val="31849B" w:themeColor="accent5" w:themeShade="BF"/>
        </w:rPr>
        <w:t>]</w:t>
      </w:r>
    </w:p>
    <w:p w14:paraId="6BC645F1" w14:textId="77777777" w:rsidR="00CD5E14" w:rsidRPr="005E4B35" w:rsidRDefault="00CD5E14" w:rsidP="00CD5E14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</w:p>
    <w:p w14:paraId="082CCAD9" w14:textId="77777777" w:rsidR="00A33A37" w:rsidRDefault="005E4B35" w:rsidP="0065548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5E4B35">
        <w:t>Ao</w:t>
      </w:r>
      <w:r>
        <w:t xml:space="preserve"> clicar em “Confirmar”, o sistema redireciona ele para uma página</w:t>
      </w:r>
      <w:r w:rsidR="00A33A37">
        <w:t xml:space="preserve"> inicial do sistema;</w:t>
      </w:r>
    </w:p>
    <w:p w14:paraId="30761654" w14:textId="77777777" w:rsidR="00CD5E14" w:rsidRDefault="00CD5E14" w:rsidP="00CD5E14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</w:p>
    <w:p w14:paraId="6BAA0354" w14:textId="133A1AA9" w:rsidR="005E4B35" w:rsidRPr="00CD5E14" w:rsidRDefault="00A33A37" w:rsidP="0065548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537C7E">
        <w:t>Caso</w:t>
      </w:r>
      <w:r>
        <w:t xml:space="preserve"> o ator decida clicar novamente no submenu </w:t>
      </w:r>
      <w:r w:rsidRPr="00A33A37">
        <w:rPr>
          <w:b/>
        </w:rPr>
        <w:t>“Comissão eleitoral”</w:t>
      </w:r>
      <w:r w:rsidR="005E4B35">
        <w:t xml:space="preserve"> </w:t>
      </w:r>
      <w:r w:rsidR="009715E2">
        <w:t xml:space="preserve">conforme interface </w:t>
      </w:r>
      <w:r w:rsidR="009715E2" w:rsidRPr="009715E2">
        <w:rPr>
          <w:color w:val="31849B" w:themeColor="accent5" w:themeShade="BF"/>
        </w:rPr>
        <w:t>[</w:t>
      </w:r>
      <w:r w:rsidR="009715E2" w:rsidRPr="009715E2">
        <w:rPr>
          <w:color w:val="31849B" w:themeColor="accent5" w:themeShade="BF"/>
        </w:rPr>
        <w:fldChar w:fldCharType="begin"/>
      </w:r>
      <w:r w:rsidR="009715E2" w:rsidRPr="009715E2">
        <w:rPr>
          <w:color w:val="31849B" w:themeColor="accent5" w:themeShade="BF"/>
        </w:rPr>
        <w:instrText xml:space="preserve"> REF _Ref20298565 \r \h </w:instrText>
      </w:r>
      <w:r w:rsidR="009715E2" w:rsidRPr="009715E2">
        <w:rPr>
          <w:color w:val="31849B" w:themeColor="accent5" w:themeShade="BF"/>
        </w:rPr>
      </w:r>
      <w:r w:rsidR="009715E2" w:rsidRPr="009715E2">
        <w:rPr>
          <w:color w:val="31849B" w:themeColor="accent5" w:themeShade="BF"/>
        </w:rPr>
        <w:fldChar w:fldCharType="separate"/>
      </w:r>
      <w:r w:rsidR="009715E2" w:rsidRPr="009715E2">
        <w:rPr>
          <w:color w:val="31849B" w:themeColor="accent5" w:themeShade="BF"/>
        </w:rPr>
        <w:t>P05</w:t>
      </w:r>
      <w:r w:rsidR="009715E2" w:rsidRPr="009715E2">
        <w:rPr>
          <w:color w:val="31849B" w:themeColor="accent5" w:themeShade="BF"/>
        </w:rPr>
        <w:fldChar w:fldCharType="end"/>
      </w:r>
      <w:r w:rsidR="009715E2" w:rsidRPr="009715E2">
        <w:rPr>
          <w:color w:val="31849B" w:themeColor="accent5" w:themeShade="BF"/>
        </w:rPr>
        <w:t xml:space="preserve">] </w:t>
      </w:r>
      <w:r w:rsidR="005E4B35">
        <w:t xml:space="preserve">onde será apresentado uma mensagem informando que ele recusou o convite para se tornar membro </w:t>
      </w:r>
      <w:r w:rsidR="00956FF9">
        <w:t xml:space="preserve">da </w:t>
      </w:r>
      <w:r w:rsidR="005E4B35">
        <w:t>comissão eleitoral do ano especificado</w:t>
      </w:r>
      <w:r w:rsidR="005E4B35" w:rsidRPr="002411AE">
        <w:t>.</w:t>
      </w:r>
      <w:r w:rsidR="005E4B35" w:rsidRPr="005E4B35">
        <w:rPr>
          <w:color w:val="00B0F0"/>
        </w:rPr>
        <w:t xml:space="preserve"> </w:t>
      </w:r>
      <w:r w:rsidR="005E4B35" w:rsidRPr="005E4B35">
        <w:rPr>
          <w:color w:val="31849B" w:themeColor="accent5" w:themeShade="BF"/>
        </w:rPr>
        <w:t>[</w:t>
      </w:r>
      <w:r w:rsidR="005E4B35" w:rsidRPr="005E4B35">
        <w:rPr>
          <w:color w:val="31849B" w:themeColor="accent5" w:themeShade="BF"/>
        </w:rPr>
        <w:fldChar w:fldCharType="begin"/>
      </w:r>
      <w:r w:rsidR="005E4B35" w:rsidRPr="005E4B35">
        <w:rPr>
          <w:color w:val="31849B" w:themeColor="accent5" w:themeShade="BF"/>
        </w:rPr>
        <w:instrText xml:space="preserve"> REF _Ref20298565 \r \h </w:instrText>
      </w:r>
      <w:r w:rsidR="005E4B35">
        <w:rPr>
          <w:color w:val="31849B" w:themeColor="accent5" w:themeShade="BF"/>
        </w:rPr>
        <w:instrText xml:space="preserve"> \* MERGEFORMAT </w:instrText>
      </w:r>
      <w:r w:rsidR="005E4B35" w:rsidRPr="005E4B35">
        <w:rPr>
          <w:color w:val="31849B" w:themeColor="accent5" w:themeShade="BF"/>
        </w:rPr>
      </w:r>
      <w:r w:rsidR="005E4B35" w:rsidRPr="005E4B35">
        <w:rPr>
          <w:color w:val="31849B" w:themeColor="accent5" w:themeShade="BF"/>
        </w:rPr>
        <w:fldChar w:fldCharType="separate"/>
      </w:r>
      <w:r w:rsidR="009715E2">
        <w:rPr>
          <w:color w:val="31849B" w:themeColor="accent5" w:themeShade="BF"/>
        </w:rPr>
        <w:t>P05</w:t>
      </w:r>
      <w:r w:rsidR="005E4B35" w:rsidRPr="005E4B35">
        <w:rPr>
          <w:color w:val="31849B" w:themeColor="accent5" w:themeShade="BF"/>
        </w:rPr>
        <w:fldChar w:fldCharType="end"/>
      </w:r>
      <w:r w:rsidR="005E4B35" w:rsidRPr="005E4B35">
        <w:rPr>
          <w:color w:val="31849B" w:themeColor="accent5" w:themeShade="BF"/>
        </w:rPr>
        <w:t>]</w:t>
      </w:r>
    </w:p>
    <w:p w14:paraId="0B58F278" w14:textId="77777777" w:rsidR="00CD5E14" w:rsidRPr="009715E2" w:rsidRDefault="00CD5E14" w:rsidP="00CD5E14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</w:p>
    <w:p w14:paraId="7E1C978B" w14:textId="2F43B5D4" w:rsidR="009715E2" w:rsidRPr="00CD5E14" w:rsidRDefault="009715E2" w:rsidP="0065548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9715E2">
        <w:t xml:space="preserve">Ao recusar o convite, o item de menu </w:t>
      </w:r>
      <w:r w:rsidRPr="00A33A37">
        <w:rPr>
          <w:b/>
        </w:rPr>
        <w:t>“Comissão</w:t>
      </w:r>
      <w:r w:rsidR="00A33A37" w:rsidRPr="00A33A37">
        <w:rPr>
          <w:b/>
        </w:rPr>
        <w:t xml:space="preserve"> Eleitoral</w:t>
      </w:r>
      <w:r w:rsidRPr="00A33A37">
        <w:rPr>
          <w:b/>
        </w:rPr>
        <w:t>”</w:t>
      </w:r>
      <w:r w:rsidRPr="009715E2">
        <w:t xml:space="preserve"> continua sendo visualizado e caso ele tente acessar a página, continuará a ser apresenta a interface.</w:t>
      </w:r>
      <w:r>
        <w:rPr>
          <w:color w:val="31849B" w:themeColor="accent5" w:themeShade="BF"/>
        </w:rPr>
        <w:t xml:space="preserve"> </w:t>
      </w:r>
      <w:r w:rsidRPr="005E4B35">
        <w:rPr>
          <w:color w:val="31849B" w:themeColor="accent5" w:themeShade="BF"/>
        </w:rPr>
        <w:t>[</w:t>
      </w:r>
      <w:r w:rsidRPr="005E4B35">
        <w:rPr>
          <w:color w:val="31849B" w:themeColor="accent5" w:themeShade="BF"/>
        </w:rPr>
        <w:fldChar w:fldCharType="begin"/>
      </w:r>
      <w:r w:rsidRPr="005E4B35">
        <w:rPr>
          <w:color w:val="31849B" w:themeColor="accent5" w:themeShade="BF"/>
        </w:rPr>
        <w:instrText xml:space="preserve"> REF _Ref20298565 \r \h </w:instrText>
      </w:r>
      <w:r>
        <w:rPr>
          <w:color w:val="31849B" w:themeColor="accent5" w:themeShade="BF"/>
        </w:rPr>
        <w:instrText xml:space="preserve"> \* MERGEFORMAT </w:instrText>
      </w:r>
      <w:r w:rsidRPr="005E4B35">
        <w:rPr>
          <w:color w:val="31849B" w:themeColor="accent5" w:themeShade="BF"/>
        </w:rPr>
      </w:r>
      <w:r w:rsidRPr="005E4B35"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P05</w:t>
      </w:r>
      <w:r w:rsidRPr="005E4B35">
        <w:rPr>
          <w:color w:val="31849B" w:themeColor="accent5" w:themeShade="BF"/>
        </w:rPr>
        <w:fldChar w:fldCharType="end"/>
      </w:r>
      <w:r w:rsidRPr="005E4B35">
        <w:rPr>
          <w:color w:val="31849B" w:themeColor="accent5" w:themeShade="BF"/>
        </w:rPr>
        <w:t>]</w:t>
      </w:r>
    </w:p>
    <w:p w14:paraId="29A949F2" w14:textId="77777777" w:rsidR="00CD5E14" w:rsidRPr="00E314C4" w:rsidRDefault="00CD5E14" w:rsidP="00CD5E14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</w:p>
    <w:p w14:paraId="4BB69A04" w14:textId="6A7D0AD5" w:rsidR="00E314C4" w:rsidRDefault="00E314C4" w:rsidP="0065548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E314C4">
        <w:lastRenderedPageBreak/>
        <w:t>Caso ele venha a se arrepender da recusa do convite, será necessário que o responsável pela comissão, envie novamente um novo conv</w:t>
      </w:r>
      <w:r w:rsidR="00B1649E">
        <w:t xml:space="preserve">ite, para que ele possa aceitar, com isso, a mensagem apresentada na interface </w:t>
      </w:r>
      <w:r w:rsidR="00B1649E" w:rsidRPr="005E4B35">
        <w:rPr>
          <w:color w:val="31849B" w:themeColor="accent5" w:themeShade="BF"/>
        </w:rPr>
        <w:t>[</w:t>
      </w:r>
      <w:r w:rsidR="00B1649E" w:rsidRPr="005E4B35">
        <w:rPr>
          <w:color w:val="31849B" w:themeColor="accent5" w:themeShade="BF"/>
        </w:rPr>
        <w:fldChar w:fldCharType="begin"/>
      </w:r>
      <w:r w:rsidR="00B1649E" w:rsidRPr="005E4B35">
        <w:rPr>
          <w:color w:val="31849B" w:themeColor="accent5" w:themeShade="BF"/>
        </w:rPr>
        <w:instrText xml:space="preserve"> REF _Ref20298565 \r \h </w:instrText>
      </w:r>
      <w:r w:rsidR="00B1649E">
        <w:rPr>
          <w:color w:val="31849B" w:themeColor="accent5" w:themeShade="BF"/>
        </w:rPr>
        <w:instrText xml:space="preserve"> \* MERGEFORMAT </w:instrText>
      </w:r>
      <w:r w:rsidR="00B1649E" w:rsidRPr="005E4B35">
        <w:rPr>
          <w:color w:val="31849B" w:themeColor="accent5" w:themeShade="BF"/>
        </w:rPr>
      </w:r>
      <w:r w:rsidR="00B1649E" w:rsidRPr="005E4B35">
        <w:rPr>
          <w:color w:val="31849B" w:themeColor="accent5" w:themeShade="BF"/>
        </w:rPr>
        <w:fldChar w:fldCharType="separate"/>
      </w:r>
      <w:r w:rsidR="00B1649E">
        <w:rPr>
          <w:color w:val="31849B" w:themeColor="accent5" w:themeShade="BF"/>
        </w:rPr>
        <w:t>P05</w:t>
      </w:r>
      <w:r w:rsidR="00B1649E" w:rsidRPr="005E4B35">
        <w:rPr>
          <w:color w:val="31849B" w:themeColor="accent5" w:themeShade="BF"/>
        </w:rPr>
        <w:fldChar w:fldCharType="end"/>
      </w:r>
      <w:r w:rsidR="00B1649E" w:rsidRPr="005E4B35">
        <w:rPr>
          <w:color w:val="31849B" w:themeColor="accent5" w:themeShade="BF"/>
        </w:rPr>
        <w:t>]</w:t>
      </w:r>
      <w:r w:rsidR="00B1649E">
        <w:rPr>
          <w:color w:val="31849B" w:themeColor="accent5" w:themeShade="BF"/>
        </w:rPr>
        <w:t xml:space="preserve"> </w:t>
      </w:r>
      <w:r w:rsidR="00B1649E" w:rsidRPr="00B1649E">
        <w:t xml:space="preserve">não será mais </w:t>
      </w:r>
      <w:r w:rsidR="00A33A37">
        <w:t>visualizada</w:t>
      </w:r>
      <w:r w:rsidR="004A2217">
        <w:t xml:space="preserve"> e o sistema retornará ao fluxo da regra </w:t>
      </w:r>
      <w:r w:rsidR="004A2217" w:rsidRPr="004A2217">
        <w:rPr>
          <w:color w:val="31849B" w:themeColor="accent5" w:themeShade="BF"/>
        </w:rPr>
        <w:fldChar w:fldCharType="begin"/>
      </w:r>
      <w:r w:rsidR="004A2217" w:rsidRPr="004A2217">
        <w:rPr>
          <w:color w:val="31849B" w:themeColor="accent5" w:themeShade="BF"/>
        </w:rPr>
        <w:instrText xml:space="preserve"> REF _Ref20317498 \r \h </w:instrText>
      </w:r>
      <w:r w:rsidR="004A2217" w:rsidRPr="004A2217">
        <w:rPr>
          <w:color w:val="31849B" w:themeColor="accent5" w:themeShade="BF"/>
        </w:rPr>
      </w:r>
      <w:r w:rsidR="004A2217" w:rsidRPr="004A2217">
        <w:rPr>
          <w:color w:val="31849B" w:themeColor="accent5" w:themeShade="BF"/>
        </w:rPr>
        <w:fldChar w:fldCharType="separate"/>
      </w:r>
      <w:r w:rsidR="004A2217" w:rsidRPr="004A2217">
        <w:rPr>
          <w:color w:val="31849B" w:themeColor="accent5" w:themeShade="BF"/>
        </w:rPr>
        <w:t>2.1.1</w:t>
      </w:r>
      <w:r w:rsidR="004A2217" w:rsidRPr="004A2217">
        <w:rPr>
          <w:color w:val="31849B" w:themeColor="accent5" w:themeShade="BF"/>
        </w:rPr>
        <w:fldChar w:fldCharType="end"/>
      </w:r>
      <w:r w:rsidR="004A2217">
        <w:rPr>
          <w:color w:val="31849B" w:themeColor="accent5" w:themeShade="BF"/>
        </w:rPr>
        <w:t>.</w:t>
      </w:r>
    </w:p>
    <w:p w14:paraId="0D1086DC" w14:textId="77777777" w:rsidR="00CD5E14" w:rsidRPr="00CF2E1F" w:rsidRDefault="00CD5E14" w:rsidP="00CD5E14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</w:p>
    <w:p w14:paraId="27ABC204" w14:textId="06791674" w:rsidR="00CF2E1F" w:rsidRPr="005F1EAF" w:rsidRDefault="00CF2E1F" w:rsidP="0065548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CF2E1F">
        <w:t xml:space="preserve">Ao clicar em “Cancelar”, o sistema redireciona para a página </w:t>
      </w:r>
      <w:r w:rsidR="005A1E9F" w:rsidRPr="00CF2E1F">
        <w:t>que contém</w:t>
      </w:r>
      <w:r w:rsidR="00AF36B9">
        <w:t xml:space="preserve"> a confirmação do convite conforme interface </w:t>
      </w:r>
      <w:r w:rsidR="00AF36B9" w:rsidRPr="00AF36B9">
        <w:rPr>
          <w:color w:val="31849B" w:themeColor="accent5" w:themeShade="BF"/>
        </w:rPr>
        <w:t>[</w:t>
      </w:r>
      <w:r w:rsidR="00AF36B9" w:rsidRPr="00AF36B9">
        <w:rPr>
          <w:color w:val="31849B" w:themeColor="accent5" w:themeShade="BF"/>
        </w:rPr>
        <w:fldChar w:fldCharType="begin"/>
      </w:r>
      <w:r w:rsidR="00AF36B9" w:rsidRPr="00AF36B9">
        <w:rPr>
          <w:color w:val="31849B" w:themeColor="accent5" w:themeShade="BF"/>
        </w:rPr>
        <w:instrText xml:space="preserve"> REF _Ref13579930 \r \h </w:instrText>
      </w:r>
      <w:r w:rsidR="00AF36B9" w:rsidRPr="00AF36B9">
        <w:rPr>
          <w:color w:val="31849B" w:themeColor="accent5" w:themeShade="BF"/>
        </w:rPr>
      </w:r>
      <w:r w:rsidR="00AF36B9" w:rsidRPr="00AF36B9">
        <w:rPr>
          <w:color w:val="31849B" w:themeColor="accent5" w:themeShade="BF"/>
        </w:rPr>
        <w:fldChar w:fldCharType="separate"/>
      </w:r>
      <w:r w:rsidR="00AF36B9" w:rsidRPr="00AF36B9">
        <w:rPr>
          <w:color w:val="31849B" w:themeColor="accent5" w:themeShade="BF"/>
        </w:rPr>
        <w:t>P01</w:t>
      </w:r>
      <w:r w:rsidR="00AF36B9" w:rsidRPr="00AF36B9">
        <w:rPr>
          <w:color w:val="31849B" w:themeColor="accent5" w:themeShade="BF"/>
        </w:rPr>
        <w:fldChar w:fldCharType="end"/>
      </w:r>
      <w:r w:rsidR="00AF36B9" w:rsidRPr="00AF36B9">
        <w:rPr>
          <w:color w:val="31849B" w:themeColor="accent5" w:themeShade="BF"/>
        </w:rPr>
        <w:t>].</w:t>
      </w:r>
    </w:p>
    <w:p w14:paraId="38D5AD3D" w14:textId="77777777" w:rsidR="005F1EAF" w:rsidRDefault="005F1EAF" w:rsidP="005F1EAF">
      <w:pPr>
        <w:pStyle w:val="PargrafodaLista"/>
      </w:pPr>
    </w:p>
    <w:p w14:paraId="4C203177" w14:textId="77777777" w:rsidR="005F1EAF" w:rsidRDefault="005F1EAF" w:rsidP="005F1EAF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</w:p>
    <w:p w14:paraId="513C0911" w14:textId="77777777" w:rsidR="00285DB6" w:rsidRDefault="00285DB6" w:rsidP="00C40B0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4651B822" w14:textId="2792607E" w:rsidR="00013154" w:rsidRPr="00013154" w:rsidRDefault="00C041D7" w:rsidP="0001315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3" w:name="_Ref20318022"/>
      <w:bookmarkStart w:id="34" w:name="_Ref14108152"/>
      <w:r>
        <w:rPr>
          <w:b/>
          <w:u w:val="single"/>
        </w:rPr>
        <w:t>Exibir Declaração</w:t>
      </w:r>
      <w:bookmarkEnd w:id="33"/>
    </w:p>
    <w:p w14:paraId="303AF9C5" w14:textId="2914551C" w:rsidR="00AD6364" w:rsidRPr="00CD5E14" w:rsidRDefault="00C041D7" w:rsidP="00655480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>
        <w:rPr>
          <w:color w:val="auto"/>
        </w:rPr>
        <w:t>Ao clicar no botão “OK</w:t>
      </w:r>
      <w:r w:rsidR="00E01BE5">
        <w:rPr>
          <w:color w:val="auto"/>
        </w:rPr>
        <w:t>”</w:t>
      </w:r>
      <w:r>
        <w:rPr>
          <w:color w:val="auto"/>
        </w:rPr>
        <w:t xml:space="preserve"> do pop-up</w:t>
      </w:r>
      <w:r w:rsidR="00237D49">
        <w:rPr>
          <w:color w:val="auto"/>
        </w:rPr>
        <w:t xml:space="preserve"> conforme interface </w:t>
      </w:r>
      <w:r w:rsidR="00237D49" w:rsidRPr="00237D49">
        <w:rPr>
          <w:color w:val="31849B" w:themeColor="accent5" w:themeShade="BF"/>
        </w:rPr>
        <w:t>[</w:t>
      </w:r>
      <w:r w:rsidR="00237D49" w:rsidRPr="00237D49">
        <w:rPr>
          <w:color w:val="31849B" w:themeColor="accent5" w:themeShade="BF"/>
        </w:rPr>
        <w:fldChar w:fldCharType="begin"/>
      </w:r>
      <w:r w:rsidR="00237D49" w:rsidRPr="00237D49">
        <w:rPr>
          <w:color w:val="31849B" w:themeColor="accent5" w:themeShade="BF"/>
        </w:rPr>
        <w:instrText xml:space="preserve"> REF _Ref20393974 \r \h </w:instrText>
      </w:r>
      <w:r w:rsidR="00237D49" w:rsidRPr="00237D49">
        <w:rPr>
          <w:color w:val="31849B" w:themeColor="accent5" w:themeShade="BF"/>
        </w:rPr>
      </w:r>
      <w:r w:rsidR="00237D49" w:rsidRPr="00237D49">
        <w:rPr>
          <w:color w:val="31849B" w:themeColor="accent5" w:themeShade="BF"/>
        </w:rPr>
        <w:fldChar w:fldCharType="separate"/>
      </w:r>
      <w:r w:rsidR="00237D49" w:rsidRPr="00237D49">
        <w:rPr>
          <w:color w:val="31849B" w:themeColor="accent5" w:themeShade="BF"/>
        </w:rPr>
        <w:t>P02</w:t>
      </w:r>
      <w:r w:rsidR="00237D49" w:rsidRPr="00237D49">
        <w:rPr>
          <w:color w:val="31849B" w:themeColor="accent5" w:themeShade="BF"/>
        </w:rPr>
        <w:fldChar w:fldCharType="end"/>
      </w:r>
      <w:r w:rsidR="00237D49" w:rsidRPr="00237D49">
        <w:rPr>
          <w:color w:val="31849B" w:themeColor="accent5" w:themeShade="BF"/>
        </w:rPr>
        <w:t>]</w:t>
      </w:r>
      <w:r w:rsidRPr="00237D49">
        <w:rPr>
          <w:color w:val="31849B" w:themeColor="accent5" w:themeShade="BF"/>
        </w:rPr>
        <w:t xml:space="preserve"> </w:t>
      </w:r>
      <w:r>
        <w:rPr>
          <w:color w:val="auto"/>
        </w:rPr>
        <w:t xml:space="preserve">onde é informado que o convidado precisa preencher a declaração de membro, o sistema apresenta a interface </w:t>
      </w:r>
      <w:r w:rsidRPr="00237D49">
        <w:rPr>
          <w:color w:val="31849B" w:themeColor="accent5" w:themeShade="BF"/>
        </w:rPr>
        <w:t>[</w:t>
      </w:r>
      <w:r w:rsidRPr="00237D49">
        <w:rPr>
          <w:color w:val="31849B" w:themeColor="accent5" w:themeShade="BF"/>
        </w:rPr>
        <w:fldChar w:fldCharType="begin"/>
      </w:r>
      <w:r w:rsidRPr="00237D49">
        <w:rPr>
          <w:color w:val="31849B" w:themeColor="accent5" w:themeShade="BF"/>
        </w:rPr>
        <w:instrText xml:space="preserve"> REF _Ref20299317 \r \h </w:instrText>
      </w:r>
      <w:r w:rsidRPr="00237D49">
        <w:rPr>
          <w:color w:val="31849B" w:themeColor="accent5" w:themeShade="BF"/>
        </w:rPr>
      </w:r>
      <w:r w:rsidRPr="00237D49">
        <w:rPr>
          <w:color w:val="31849B" w:themeColor="accent5" w:themeShade="BF"/>
        </w:rPr>
        <w:fldChar w:fldCharType="separate"/>
      </w:r>
      <w:r w:rsidR="0061335C">
        <w:rPr>
          <w:color w:val="31849B" w:themeColor="accent5" w:themeShade="BF"/>
        </w:rPr>
        <w:t>P03</w:t>
      </w:r>
      <w:r w:rsidRPr="00237D49">
        <w:rPr>
          <w:color w:val="31849B" w:themeColor="accent5" w:themeShade="BF"/>
        </w:rPr>
        <w:fldChar w:fldCharType="end"/>
      </w:r>
      <w:r w:rsidRPr="00237D49">
        <w:rPr>
          <w:color w:val="31849B" w:themeColor="accent5" w:themeShade="BF"/>
        </w:rPr>
        <w:t>]</w:t>
      </w:r>
      <w:r w:rsidR="00AD6364" w:rsidRPr="00237D49">
        <w:rPr>
          <w:color w:val="31849B" w:themeColor="accent5" w:themeShade="BF"/>
        </w:rPr>
        <w:t xml:space="preserve"> </w:t>
      </w:r>
    </w:p>
    <w:p w14:paraId="05FF9A71" w14:textId="77777777" w:rsidR="00CD5E14" w:rsidRPr="002924BC" w:rsidRDefault="00CD5E14" w:rsidP="00CD5E14">
      <w:pPr>
        <w:pStyle w:val="PargrafodaLista"/>
        <w:widowControl/>
        <w:autoSpaceDE/>
        <w:adjustRightInd/>
        <w:spacing w:after="200" w:line="276" w:lineRule="auto"/>
        <w:ind w:left="720"/>
        <w:contextualSpacing/>
        <w:rPr>
          <w:b/>
          <w:u w:val="single"/>
        </w:rPr>
      </w:pPr>
    </w:p>
    <w:p w14:paraId="6EB92409" w14:textId="716F361F" w:rsidR="002924BC" w:rsidRPr="00CD5E14" w:rsidRDefault="002924BC" w:rsidP="00655480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>
        <w:rPr>
          <w:color w:val="auto"/>
        </w:rPr>
        <w:t xml:space="preserve">O sistema deve validar de acordo com a </w:t>
      </w:r>
      <w:r w:rsidRPr="00D500BB">
        <w:rPr>
          <w:b/>
          <w:color w:val="auto"/>
        </w:rPr>
        <w:t>HST015</w:t>
      </w:r>
      <w:r>
        <w:rPr>
          <w:color w:val="auto"/>
        </w:rPr>
        <w:t xml:space="preserve">, qual declaração especifica que foi escolhido para apresentação na interface </w:t>
      </w:r>
      <w:r w:rsidRPr="00237D49">
        <w:rPr>
          <w:color w:val="31849B" w:themeColor="accent5" w:themeShade="BF"/>
        </w:rPr>
        <w:t>[</w:t>
      </w:r>
      <w:r w:rsidRPr="00237D49">
        <w:rPr>
          <w:color w:val="31849B" w:themeColor="accent5" w:themeShade="BF"/>
        </w:rPr>
        <w:fldChar w:fldCharType="begin"/>
      </w:r>
      <w:r w:rsidRPr="00237D49">
        <w:rPr>
          <w:color w:val="31849B" w:themeColor="accent5" w:themeShade="BF"/>
        </w:rPr>
        <w:instrText xml:space="preserve"> REF _Ref20299317 \r \h </w:instrText>
      </w:r>
      <w:r w:rsidRPr="00237D49">
        <w:rPr>
          <w:color w:val="31849B" w:themeColor="accent5" w:themeShade="BF"/>
        </w:rPr>
      </w:r>
      <w:r w:rsidRPr="00237D49">
        <w:rPr>
          <w:color w:val="31849B" w:themeColor="accent5" w:themeShade="BF"/>
        </w:rPr>
        <w:fldChar w:fldCharType="separate"/>
      </w:r>
      <w:r w:rsidR="007669DB">
        <w:rPr>
          <w:color w:val="31849B" w:themeColor="accent5" w:themeShade="BF"/>
        </w:rPr>
        <w:t>P03</w:t>
      </w:r>
      <w:r w:rsidRPr="00237D49">
        <w:rPr>
          <w:color w:val="31849B" w:themeColor="accent5" w:themeShade="BF"/>
        </w:rPr>
        <w:fldChar w:fldCharType="end"/>
      </w:r>
      <w:r w:rsidRPr="00237D49">
        <w:rPr>
          <w:color w:val="31849B" w:themeColor="accent5" w:themeShade="BF"/>
        </w:rPr>
        <w:t>]</w:t>
      </w:r>
      <w:r w:rsidR="00103412">
        <w:rPr>
          <w:color w:val="31849B" w:themeColor="accent5" w:themeShade="BF"/>
        </w:rPr>
        <w:t>;</w:t>
      </w:r>
    </w:p>
    <w:p w14:paraId="39D49DF8" w14:textId="77777777" w:rsidR="00CD5E14" w:rsidRPr="00257F1E" w:rsidRDefault="00CD5E14" w:rsidP="00CD5E14">
      <w:pPr>
        <w:pStyle w:val="PargrafodaLista"/>
        <w:widowControl/>
        <w:autoSpaceDE/>
        <w:adjustRightInd/>
        <w:spacing w:after="200" w:line="276" w:lineRule="auto"/>
        <w:ind w:left="720"/>
        <w:contextualSpacing/>
        <w:rPr>
          <w:b/>
          <w:u w:val="single"/>
        </w:rPr>
      </w:pPr>
    </w:p>
    <w:p w14:paraId="452A8B78" w14:textId="77777777" w:rsidR="00E01BE5" w:rsidRDefault="00AD6364" w:rsidP="00655480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3D7A15">
        <w:rPr>
          <w:color w:val="auto"/>
        </w:rPr>
        <w:t xml:space="preserve">O </w:t>
      </w:r>
      <w:r w:rsidRPr="003D4B4C">
        <w:rPr>
          <w:color w:val="auto"/>
        </w:rPr>
        <w:t>sistema deve apresentar o formulário com os campos habilitados para preenchimento</w:t>
      </w:r>
      <w:r w:rsidR="00257F1E" w:rsidRPr="003D4B4C">
        <w:rPr>
          <w:color w:val="auto"/>
        </w:rPr>
        <w:t>;</w:t>
      </w:r>
    </w:p>
    <w:p w14:paraId="0A210EF0" w14:textId="77777777" w:rsidR="00CD5E14" w:rsidRDefault="00CD5E14" w:rsidP="00CD5E14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0EF80726" w14:textId="74059485" w:rsidR="0061335C" w:rsidRPr="00CD5E14" w:rsidRDefault="0061335C" w:rsidP="00655480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>
        <w:rPr>
          <w:color w:val="auto"/>
        </w:rPr>
        <w:t xml:space="preserve">Caso o ator acione o botão “Voltar” da interface </w:t>
      </w:r>
      <w:r w:rsidRPr="00237D49">
        <w:rPr>
          <w:color w:val="31849B" w:themeColor="accent5" w:themeShade="BF"/>
        </w:rPr>
        <w:t>[</w:t>
      </w:r>
      <w:r w:rsidRPr="00237D49">
        <w:rPr>
          <w:color w:val="31849B" w:themeColor="accent5" w:themeShade="BF"/>
        </w:rPr>
        <w:fldChar w:fldCharType="begin"/>
      </w:r>
      <w:r w:rsidRPr="00237D49">
        <w:rPr>
          <w:color w:val="31849B" w:themeColor="accent5" w:themeShade="BF"/>
        </w:rPr>
        <w:instrText xml:space="preserve"> REF _Ref20299317 \r \h </w:instrText>
      </w:r>
      <w:r w:rsidRPr="00237D49">
        <w:rPr>
          <w:color w:val="31849B" w:themeColor="accent5" w:themeShade="BF"/>
        </w:rPr>
      </w:r>
      <w:r w:rsidRPr="00237D49"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P03</w:t>
      </w:r>
      <w:r w:rsidRPr="00237D49">
        <w:rPr>
          <w:color w:val="31849B" w:themeColor="accent5" w:themeShade="BF"/>
        </w:rPr>
        <w:fldChar w:fldCharType="end"/>
      </w:r>
      <w:r w:rsidRPr="00237D49">
        <w:rPr>
          <w:color w:val="31849B" w:themeColor="accent5" w:themeShade="BF"/>
        </w:rPr>
        <w:t>]</w:t>
      </w:r>
      <w:r>
        <w:rPr>
          <w:color w:val="auto"/>
        </w:rPr>
        <w:t xml:space="preserve">, o sistema é redirecionado para a página de aceite conforme interface </w:t>
      </w:r>
      <w:r w:rsidRPr="0061335C">
        <w:rPr>
          <w:color w:val="31849B" w:themeColor="accent5" w:themeShade="BF"/>
        </w:rPr>
        <w:t>[</w:t>
      </w:r>
      <w:r w:rsidRPr="0061335C">
        <w:rPr>
          <w:color w:val="31849B" w:themeColor="accent5" w:themeShade="BF"/>
        </w:rPr>
        <w:fldChar w:fldCharType="begin"/>
      </w:r>
      <w:r w:rsidRPr="0061335C">
        <w:rPr>
          <w:color w:val="31849B" w:themeColor="accent5" w:themeShade="BF"/>
        </w:rPr>
        <w:instrText xml:space="preserve"> REF _Ref13579930 \r \h </w:instrText>
      </w:r>
      <w:r w:rsidRPr="0061335C">
        <w:rPr>
          <w:color w:val="31849B" w:themeColor="accent5" w:themeShade="BF"/>
        </w:rPr>
      </w:r>
      <w:r w:rsidRPr="0061335C">
        <w:rPr>
          <w:color w:val="31849B" w:themeColor="accent5" w:themeShade="BF"/>
        </w:rPr>
        <w:fldChar w:fldCharType="separate"/>
      </w:r>
      <w:r w:rsidRPr="0061335C">
        <w:rPr>
          <w:color w:val="31849B" w:themeColor="accent5" w:themeShade="BF"/>
        </w:rPr>
        <w:t>P01</w:t>
      </w:r>
      <w:r w:rsidRPr="0061335C">
        <w:rPr>
          <w:color w:val="31849B" w:themeColor="accent5" w:themeShade="BF"/>
        </w:rPr>
        <w:fldChar w:fldCharType="end"/>
      </w:r>
      <w:r w:rsidRPr="0061335C">
        <w:rPr>
          <w:color w:val="31849B" w:themeColor="accent5" w:themeShade="BF"/>
        </w:rPr>
        <w:t>]</w:t>
      </w:r>
      <w:r w:rsidR="005B2FEB">
        <w:rPr>
          <w:color w:val="31849B" w:themeColor="accent5" w:themeShade="BF"/>
        </w:rPr>
        <w:t>.</w:t>
      </w:r>
    </w:p>
    <w:p w14:paraId="3FFC855E" w14:textId="77777777" w:rsidR="00CD5E14" w:rsidRPr="003359D8" w:rsidRDefault="00CD5E14" w:rsidP="00CD5E14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79EB358F" w14:textId="56ADB2B0" w:rsidR="003359D8" w:rsidRDefault="003359D8" w:rsidP="00655480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>
        <w:rPr>
          <w:color w:val="auto"/>
        </w:rPr>
        <w:t>Ao voltar, o sistema deve permitir que o ator acione a opção “Recusar”, mesmo após ter aceitado anteriormente. O sistema deve atualizar a base de dados, caso ocorra tal situação.</w:t>
      </w:r>
    </w:p>
    <w:p w14:paraId="35305DE8" w14:textId="77777777" w:rsidR="00CD5E14" w:rsidRDefault="00CD5E14" w:rsidP="00CD5E14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5DA48D88" w14:textId="030436E2" w:rsidR="00407467" w:rsidRDefault="00407467" w:rsidP="00655480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>
        <w:rPr>
          <w:color w:val="auto"/>
        </w:rPr>
        <w:t xml:space="preserve">O sistema deve considerar uma declaração aceita quando: </w:t>
      </w:r>
    </w:p>
    <w:p w14:paraId="2827340A" w14:textId="736DD276" w:rsidR="00407467" w:rsidRPr="00407467" w:rsidRDefault="00407467" w:rsidP="00CD5E14">
      <w:pPr>
        <w:pStyle w:val="PargrafodaLista"/>
        <w:numPr>
          <w:ilvl w:val="0"/>
          <w:numId w:val="14"/>
        </w:numPr>
        <w:spacing w:after="200" w:line="276" w:lineRule="auto"/>
        <w:ind w:left="993"/>
        <w:contextualSpacing/>
      </w:pPr>
      <w:r>
        <w:t xml:space="preserve">O ator acionar a opção “Aceitar” </w:t>
      </w:r>
      <w:r w:rsidRPr="00AF36B9">
        <w:rPr>
          <w:color w:val="31849B" w:themeColor="accent5" w:themeShade="BF"/>
        </w:rPr>
        <w:t>[</w:t>
      </w:r>
      <w:r w:rsidRPr="00AF36B9">
        <w:rPr>
          <w:color w:val="31849B" w:themeColor="accent5" w:themeShade="BF"/>
        </w:rPr>
        <w:fldChar w:fldCharType="begin"/>
      </w:r>
      <w:r w:rsidRPr="00AF36B9">
        <w:rPr>
          <w:color w:val="31849B" w:themeColor="accent5" w:themeShade="BF"/>
        </w:rPr>
        <w:instrText xml:space="preserve"> REF _Ref13579930 \r \h </w:instrText>
      </w:r>
      <w:r w:rsidRPr="00AF36B9">
        <w:rPr>
          <w:color w:val="31849B" w:themeColor="accent5" w:themeShade="BF"/>
        </w:rPr>
      </w:r>
      <w:r w:rsidRPr="00AF36B9">
        <w:rPr>
          <w:color w:val="31849B" w:themeColor="accent5" w:themeShade="BF"/>
        </w:rPr>
        <w:fldChar w:fldCharType="separate"/>
      </w:r>
      <w:r w:rsidRPr="00AF36B9">
        <w:rPr>
          <w:color w:val="31849B" w:themeColor="accent5" w:themeShade="BF"/>
        </w:rPr>
        <w:t>P01</w:t>
      </w:r>
      <w:r w:rsidRPr="00AF36B9">
        <w:rPr>
          <w:color w:val="31849B" w:themeColor="accent5" w:themeShade="BF"/>
        </w:rPr>
        <w:fldChar w:fldCharType="end"/>
      </w:r>
      <w:r w:rsidRPr="00AF36B9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, </w:t>
      </w:r>
      <w:r>
        <w:rPr>
          <w:color w:val="auto"/>
        </w:rPr>
        <w:t>e</w:t>
      </w:r>
    </w:p>
    <w:p w14:paraId="498E4EB2" w14:textId="0D270E68" w:rsidR="00407467" w:rsidRPr="00407467" w:rsidRDefault="00407467" w:rsidP="00CD5E14">
      <w:pPr>
        <w:pStyle w:val="PargrafodaLista"/>
        <w:numPr>
          <w:ilvl w:val="0"/>
          <w:numId w:val="14"/>
        </w:numPr>
        <w:spacing w:after="200" w:line="276" w:lineRule="auto"/>
        <w:ind w:left="993"/>
        <w:contextualSpacing/>
      </w:pPr>
      <w:r>
        <w:t xml:space="preserve">O ator preencher e acionar a opção </w:t>
      </w:r>
      <w:r w:rsidRPr="004A2217">
        <w:rPr>
          <w:b/>
        </w:rPr>
        <w:t>“</w:t>
      </w:r>
      <w:r w:rsidR="004A2217">
        <w:rPr>
          <w:b/>
        </w:rPr>
        <w:t>Confirmar</w:t>
      </w:r>
      <w:r>
        <w:rPr>
          <w:b/>
        </w:rPr>
        <w:t xml:space="preserve">” </w:t>
      </w:r>
      <w:r>
        <w:t xml:space="preserve">da declaração </w:t>
      </w:r>
      <w:r w:rsidRPr="00237D49">
        <w:rPr>
          <w:color w:val="31849B" w:themeColor="accent5" w:themeShade="BF"/>
        </w:rPr>
        <w:t>[</w:t>
      </w:r>
      <w:r w:rsidRPr="00237D49">
        <w:rPr>
          <w:color w:val="31849B" w:themeColor="accent5" w:themeShade="BF"/>
        </w:rPr>
        <w:fldChar w:fldCharType="begin"/>
      </w:r>
      <w:r w:rsidRPr="00237D49">
        <w:rPr>
          <w:color w:val="31849B" w:themeColor="accent5" w:themeShade="BF"/>
        </w:rPr>
        <w:instrText xml:space="preserve"> REF _Ref20299317 \r \h </w:instrText>
      </w:r>
      <w:r w:rsidRPr="00237D49">
        <w:rPr>
          <w:color w:val="31849B" w:themeColor="accent5" w:themeShade="BF"/>
        </w:rPr>
      </w:r>
      <w:r w:rsidRPr="00237D49"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P03</w:t>
      </w:r>
      <w:r w:rsidRPr="00237D49">
        <w:rPr>
          <w:color w:val="31849B" w:themeColor="accent5" w:themeShade="BF"/>
        </w:rPr>
        <w:fldChar w:fldCharType="end"/>
      </w:r>
      <w:r w:rsidRPr="00237D49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>;</w:t>
      </w:r>
    </w:p>
    <w:p w14:paraId="18359859" w14:textId="77777777" w:rsidR="00407467" w:rsidRPr="00407467" w:rsidRDefault="00407467" w:rsidP="00407467">
      <w:pPr>
        <w:pStyle w:val="PargrafodaLista"/>
        <w:spacing w:after="200" w:line="276" w:lineRule="auto"/>
        <w:ind w:left="709"/>
        <w:contextualSpacing/>
      </w:pPr>
    </w:p>
    <w:p w14:paraId="52F15AB1" w14:textId="6219ACB7" w:rsidR="005B2FEB" w:rsidRPr="00CD5E14" w:rsidRDefault="005B2FEB" w:rsidP="00655480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b/>
          <w:color w:val="auto"/>
        </w:rPr>
      </w:pPr>
      <w:r w:rsidRPr="005B2FEB">
        <w:rPr>
          <w:b/>
          <w:color w:val="auto"/>
        </w:rPr>
        <w:t>Título</w:t>
      </w:r>
      <w:r>
        <w:rPr>
          <w:b/>
          <w:color w:val="auto"/>
        </w:rPr>
        <w:t xml:space="preserve"> da declaração</w:t>
      </w:r>
      <w:r w:rsidRPr="005B2FEB">
        <w:rPr>
          <w:b/>
          <w:color w:val="auto"/>
        </w:rPr>
        <w:t>:</w:t>
      </w:r>
      <w:r>
        <w:rPr>
          <w:b/>
          <w:color w:val="auto"/>
        </w:rPr>
        <w:t xml:space="preserve"> </w:t>
      </w:r>
      <w:r w:rsidR="00F1142D">
        <w:rPr>
          <w:color w:val="auto"/>
        </w:rPr>
        <w:t xml:space="preserve"> O sistema deve validar qual o t</w:t>
      </w:r>
      <w:r>
        <w:rPr>
          <w:color w:val="auto"/>
        </w:rPr>
        <w:t xml:space="preserve">ítulo parametrizado conforme </w:t>
      </w:r>
      <w:r w:rsidR="00662071">
        <w:rPr>
          <w:b/>
          <w:color w:val="auto"/>
        </w:rPr>
        <w:t xml:space="preserve">HST05 </w:t>
      </w:r>
      <w:r w:rsidR="00662071" w:rsidRPr="008610EE">
        <w:rPr>
          <w:b/>
          <w:color w:val="000000" w:themeColor="text1"/>
        </w:rPr>
        <w:t>Parametrizar Declaração</w:t>
      </w:r>
      <w:r w:rsidR="00662071">
        <w:rPr>
          <w:b/>
          <w:color w:val="000000" w:themeColor="text1"/>
        </w:rPr>
        <w:t xml:space="preserve"> da OS 979</w:t>
      </w:r>
      <w:r>
        <w:rPr>
          <w:color w:val="auto"/>
        </w:rPr>
        <w:t xml:space="preserve">. Esse título pode ser </w:t>
      </w:r>
      <w:r w:rsidR="00DB4DA3">
        <w:rPr>
          <w:color w:val="auto"/>
        </w:rPr>
        <w:t xml:space="preserve">habilitado ou desabilitado, caso </w:t>
      </w:r>
      <w:r w:rsidR="00103412">
        <w:rPr>
          <w:color w:val="auto"/>
        </w:rPr>
        <w:t>o título seja desabilitado</w:t>
      </w:r>
      <w:r>
        <w:rPr>
          <w:color w:val="auto"/>
        </w:rPr>
        <w:t xml:space="preserve">, a declaração deve ser retornada sem </w:t>
      </w:r>
      <w:r w:rsidR="00DB4DA3">
        <w:rPr>
          <w:color w:val="auto"/>
        </w:rPr>
        <w:t>esse campo.</w:t>
      </w:r>
    </w:p>
    <w:p w14:paraId="5027CA44" w14:textId="77777777" w:rsidR="00CD5E14" w:rsidRPr="00DB4DA3" w:rsidRDefault="00CD5E14" w:rsidP="00CD5E14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color w:val="auto"/>
        </w:rPr>
      </w:pPr>
    </w:p>
    <w:p w14:paraId="23B8D5E0" w14:textId="7ABD7154" w:rsidR="00DB4DA3" w:rsidRPr="00CD5E14" w:rsidRDefault="00DB4DA3" w:rsidP="00655480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b/>
          <w:color w:val="auto"/>
        </w:rPr>
      </w:pPr>
      <w:r>
        <w:rPr>
          <w:b/>
          <w:color w:val="auto"/>
        </w:rPr>
        <w:t xml:space="preserve">Texto Inicial: </w:t>
      </w:r>
      <w:r>
        <w:rPr>
          <w:color w:val="auto"/>
        </w:rPr>
        <w:t>Texto inici</w:t>
      </w:r>
      <w:r w:rsidR="00662071">
        <w:rPr>
          <w:color w:val="auto"/>
        </w:rPr>
        <w:t xml:space="preserve">al parametrizado conforme </w:t>
      </w:r>
      <w:r w:rsidR="00662071" w:rsidRPr="005F51DF">
        <w:rPr>
          <w:b/>
          <w:color w:val="auto"/>
        </w:rPr>
        <w:t>HST05</w:t>
      </w:r>
      <w:r w:rsidR="00662071">
        <w:rPr>
          <w:color w:val="auto"/>
        </w:rPr>
        <w:t xml:space="preserve"> </w:t>
      </w:r>
      <w:r w:rsidR="00662071" w:rsidRPr="008610EE">
        <w:rPr>
          <w:b/>
          <w:color w:val="000000" w:themeColor="text1"/>
        </w:rPr>
        <w:t>Parametrizar Declaração</w:t>
      </w:r>
      <w:r w:rsidR="00662071">
        <w:rPr>
          <w:b/>
          <w:color w:val="000000" w:themeColor="text1"/>
        </w:rPr>
        <w:t xml:space="preserve"> da OS 979</w:t>
      </w:r>
      <w:r>
        <w:rPr>
          <w:color w:val="auto"/>
        </w:rPr>
        <w:t xml:space="preserve">. Esse campo pode ser habilitado ou desabilitado, </w:t>
      </w:r>
      <w:r w:rsidR="00103412">
        <w:rPr>
          <w:color w:val="auto"/>
        </w:rPr>
        <w:t>caso o texto seja desabilitado</w:t>
      </w:r>
      <w:r>
        <w:rPr>
          <w:color w:val="auto"/>
        </w:rPr>
        <w:t>, a declaração deve ser retornada sem esse campo.</w:t>
      </w:r>
    </w:p>
    <w:p w14:paraId="52532FE1" w14:textId="77777777" w:rsidR="00424E38" w:rsidRPr="00C7600E" w:rsidRDefault="00424E38" w:rsidP="00C7600E"/>
    <w:p w14:paraId="5C60BB0E" w14:textId="6DDDCF86" w:rsidR="00424E38" w:rsidRPr="00424E38" w:rsidRDefault="00424E38" w:rsidP="00424E38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b/>
          <w:color w:val="auto"/>
        </w:rPr>
      </w:pPr>
      <w:r w:rsidRPr="00424E38">
        <w:rPr>
          <w:b/>
          <w:color w:val="auto"/>
        </w:rPr>
        <w:t xml:space="preserve">Formulário: </w:t>
      </w:r>
      <w:r w:rsidRPr="00424E38">
        <w:rPr>
          <w:color w:val="auto"/>
        </w:rPr>
        <w:t xml:space="preserve">O sistema deve validar qual o Formulário e o tipo de </w:t>
      </w:r>
      <w:r w:rsidR="00662071">
        <w:rPr>
          <w:color w:val="auto"/>
        </w:rPr>
        <w:t xml:space="preserve">resposta parametrizado na </w:t>
      </w:r>
      <w:r w:rsidR="00662071" w:rsidRPr="005F51DF">
        <w:rPr>
          <w:b/>
          <w:color w:val="auto"/>
        </w:rPr>
        <w:t>HST05</w:t>
      </w:r>
      <w:r w:rsidR="00D500BB">
        <w:rPr>
          <w:b/>
          <w:color w:val="auto"/>
        </w:rPr>
        <w:t xml:space="preserve"> </w:t>
      </w:r>
      <w:r w:rsidR="00D500BB" w:rsidRPr="008610EE">
        <w:rPr>
          <w:b/>
          <w:color w:val="000000" w:themeColor="text1"/>
        </w:rPr>
        <w:t>Parametrizar Declaração</w:t>
      </w:r>
      <w:r w:rsidR="00D500BB">
        <w:rPr>
          <w:b/>
          <w:color w:val="000000" w:themeColor="text1"/>
        </w:rPr>
        <w:t xml:space="preserve"> da OS 979</w:t>
      </w:r>
      <w:r w:rsidRPr="00424E38">
        <w:rPr>
          <w:color w:val="auto"/>
        </w:rPr>
        <w:t xml:space="preserve"> e selecionado na </w:t>
      </w:r>
      <w:r w:rsidRPr="005F51DF">
        <w:rPr>
          <w:b/>
          <w:color w:val="auto"/>
        </w:rPr>
        <w:t>HST015</w:t>
      </w:r>
      <w:r w:rsidRPr="00424E38">
        <w:rPr>
          <w:color w:val="auto"/>
        </w:rPr>
        <w:t xml:space="preserve">. </w:t>
      </w:r>
    </w:p>
    <w:p w14:paraId="05F4ECA5" w14:textId="4858CF5B" w:rsidR="00424E38" w:rsidRPr="00424E38" w:rsidRDefault="00424E38" w:rsidP="00424E38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701"/>
        <w:contextualSpacing/>
        <w:jc w:val="both"/>
        <w:rPr>
          <w:b/>
          <w:color w:val="auto"/>
        </w:rPr>
      </w:pPr>
      <w:r w:rsidRPr="00424E38">
        <w:rPr>
          <w:color w:val="auto"/>
        </w:rPr>
        <w:t xml:space="preserve">O sistema disponibiliza </w:t>
      </w:r>
      <w:r w:rsidR="001334B2">
        <w:rPr>
          <w:color w:val="auto"/>
        </w:rPr>
        <w:t>na</w:t>
      </w:r>
      <w:r w:rsidRPr="00424E38">
        <w:rPr>
          <w:color w:val="auto"/>
        </w:rPr>
        <w:t xml:space="preserve"> </w:t>
      </w:r>
      <w:r w:rsidRPr="005F51DF">
        <w:rPr>
          <w:b/>
          <w:color w:val="auto"/>
        </w:rPr>
        <w:t>HST0</w:t>
      </w:r>
      <w:r w:rsidR="00662071" w:rsidRPr="005F51DF">
        <w:rPr>
          <w:b/>
          <w:color w:val="auto"/>
        </w:rPr>
        <w:t>5</w:t>
      </w:r>
      <w:r w:rsidRPr="00424E38">
        <w:rPr>
          <w:color w:val="auto"/>
        </w:rPr>
        <w:t>, dois (2) tipos de seleção para a resposta:</w:t>
      </w:r>
      <w:r w:rsidRPr="00424E38">
        <w:rPr>
          <w:b/>
          <w:color w:val="auto"/>
        </w:rPr>
        <w:t xml:space="preserve"> Múltipla </w:t>
      </w:r>
      <w:r w:rsidRPr="00424E38">
        <w:rPr>
          <w:color w:val="auto"/>
        </w:rPr>
        <w:t>ou</w:t>
      </w:r>
      <w:r w:rsidRPr="00424E38">
        <w:rPr>
          <w:b/>
          <w:color w:val="auto"/>
        </w:rPr>
        <w:t xml:space="preserve"> Única;</w:t>
      </w:r>
    </w:p>
    <w:p w14:paraId="61A99E59" w14:textId="77777777" w:rsidR="00D500BB" w:rsidRPr="005F1EAF" w:rsidRDefault="00424E38" w:rsidP="00E04CB8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701"/>
        <w:contextualSpacing/>
        <w:jc w:val="both"/>
        <w:rPr>
          <w:b/>
          <w:color w:val="auto"/>
        </w:rPr>
      </w:pPr>
      <w:r w:rsidRPr="00424E38">
        <w:rPr>
          <w:color w:val="auto"/>
        </w:rPr>
        <w:t>Caso o ator sel</w:t>
      </w:r>
      <w:r w:rsidR="001334B2">
        <w:rPr>
          <w:color w:val="auto"/>
        </w:rPr>
        <w:t>e</w:t>
      </w:r>
      <w:r w:rsidR="00662071">
        <w:rPr>
          <w:color w:val="auto"/>
        </w:rPr>
        <w:t xml:space="preserve">cione na </w:t>
      </w:r>
      <w:r w:rsidR="00662071" w:rsidRPr="005F51DF">
        <w:rPr>
          <w:b/>
          <w:color w:val="auto"/>
        </w:rPr>
        <w:t>HST05</w:t>
      </w:r>
      <w:r w:rsidR="00D500BB">
        <w:rPr>
          <w:b/>
          <w:color w:val="auto"/>
        </w:rPr>
        <w:t xml:space="preserve"> </w:t>
      </w:r>
      <w:r w:rsidR="00D500BB" w:rsidRPr="008610EE">
        <w:rPr>
          <w:b/>
          <w:color w:val="000000" w:themeColor="text1"/>
        </w:rPr>
        <w:t>Parametrizar Declaração</w:t>
      </w:r>
      <w:r w:rsidR="00D500BB">
        <w:rPr>
          <w:b/>
          <w:color w:val="000000" w:themeColor="text1"/>
        </w:rPr>
        <w:t xml:space="preserve"> da OS 979</w:t>
      </w:r>
      <w:r w:rsidRPr="00424E38">
        <w:rPr>
          <w:color w:val="auto"/>
        </w:rPr>
        <w:t xml:space="preserve"> Parametrizar Declaração, a opção </w:t>
      </w:r>
      <w:r w:rsidRPr="00424E38">
        <w:rPr>
          <w:b/>
          <w:color w:val="auto"/>
        </w:rPr>
        <w:t>Múltipla</w:t>
      </w:r>
      <w:r w:rsidRPr="00424E38">
        <w:rPr>
          <w:color w:val="auto"/>
        </w:rPr>
        <w:t>, o sistema deve exibi</w:t>
      </w:r>
      <w:r w:rsidR="00D500BB">
        <w:rPr>
          <w:color w:val="auto"/>
        </w:rPr>
        <w:t xml:space="preserve">r checkbox para cada declaração </w:t>
      </w:r>
      <w:r w:rsidRPr="00424E38">
        <w:rPr>
          <w:color w:val="auto"/>
        </w:rPr>
        <w:t xml:space="preserve">parametrizada; </w:t>
      </w:r>
      <w:r w:rsidRPr="00424E38">
        <w:rPr>
          <w:color w:val="31849B" w:themeColor="accent5" w:themeShade="BF"/>
        </w:rPr>
        <w:t>[</w:t>
      </w:r>
      <w:r w:rsidRPr="00424E38">
        <w:rPr>
          <w:color w:val="31849B" w:themeColor="accent5" w:themeShade="BF"/>
        </w:rPr>
        <w:fldChar w:fldCharType="begin"/>
      </w:r>
      <w:r w:rsidRPr="00424E38">
        <w:rPr>
          <w:color w:val="31849B" w:themeColor="accent5" w:themeShade="BF"/>
        </w:rPr>
        <w:instrText xml:space="preserve"> REF _Ref20299317 \r \h  \* MERGEFORMAT </w:instrText>
      </w:r>
      <w:r w:rsidRPr="00424E38">
        <w:rPr>
          <w:color w:val="31849B" w:themeColor="accent5" w:themeShade="BF"/>
        </w:rPr>
      </w:r>
      <w:r w:rsidRPr="00424E38">
        <w:rPr>
          <w:color w:val="31849B" w:themeColor="accent5" w:themeShade="BF"/>
        </w:rPr>
        <w:fldChar w:fldCharType="separate"/>
      </w:r>
      <w:r w:rsidRPr="00424E38">
        <w:rPr>
          <w:color w:val="31849B" w:themeColor="accent5" w:themeShade="BF"/>
        </w:rPr>
        <w:t>P03</w:t>
      </w:r>
      <w:r w:rsidRPr="00424E38">
        <w:rPr>
          <w:color w:val="31849B" w:themeColor="accent5" w:themeShade="BF"/>
        </w:rPr>
        <w:fldChar w:fldCharType="end"/>
      </w:r>
      <w:r w:rsidRPr="00424E38">
        <w:rPr>
          <w:color w:val="31849B" w:themeColor="accent5" w:themeShade="BF"/>
        </w:rPr>
        <w:t>]</w:t>
      </w:r>
    </w:p>
    <w:p w14:paraId="1F5F6FC4" w14:textId="3CE6805A" w:rsidR="005F1EAF" w:rsidRPr="00D500BB" w:rsidRDefault="005F1EAF" w:rsidP="005F1EA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b/>
          <w:color w:val="auto"/>
        </w:rPr>
      </w:pPr>
      <w:r>
        <w:rPr>
          <w:b/>
          <w:noProof/>
          <w:color w:val="auto"/>
        </w:rPr>
        <w:lastRenderedPageBreak/>
        <w:drawing>
          <wp:inline distT="0" distB="0" distL="0" distR="0" wp14:anchorId="71D6BE41" wp14:editId="67A6D3EC">
            <wp:extent cx="5760085" cy="23907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ublicar_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F53" w14:textId="061CE060" w:rsidR="00424E38" w:rsidRPr="00E04CB8" w:rsidRDefault="00424E38" w:rsidP="00D500BB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b/>
          <w:color w:val="auto"/>
        </w:rPr>
      </w:pPr>
      <w:r w:rsidRPr="00A103B7">
        <w:rPr>
          <w:noProof/>
        </w:rPr>
        <w:t xml:space="preserve"> </w:t>
      </w:r>
    </w:p>
    <w:p w14:paraId="35D4605C" w14:textId="77777777" w:rsidR="00D500BB" w:rsidRPr="00D500BB" w:rsidRDefault="00662071" w:rsidP="00FE18D2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701"/>
        <w:contextualSpacing/>
        <w:jc w:val="both"/>
        <w:rPr>
          <w:b/>
          <w:color w:val="auto"/>
        </w:rPr>
      </w:pPr>
      <w:r>
        <w:rPr>
          <w:color w:val="auto"/>
        </w:rPr>
        <w:t xml:space="preserve">Caso o ator selecione na </w:t>
      </w:r>
      <w:r w:rsidRPr="005F51DF">
        <w:rPr>
          <w:b/>
          <w:color w:val="auto"/>
        </w:rPr>
        <w:t>HST05</w:t>
      </w:r>
      <w:r w:rsidR="00D500BB">
        <w:rPr>
          <w:b/>
          <w:color w:val="auto"/>
        </w:rPr>
        <w:t xml:space="preserve"> </w:t>
      </w:r>
      <w:r w:rsidR="00D500BB" w:rsidRPr="008610EE">
        <w:rPr>
          <w:b/>
          <w:color w:val="000000" w:themeColor="text1"/>
        </w:rPr>
        <w:t>Parametrizar Declaração</w:t>
      </w:r>
      <w:r w:rsidR="00D500BB">
        <w:rPr>
          <w:b/>
          <w:color w:val="000000" w:themeColor="text1"/>
        </w:rPr>
        <w:t xml:space="preserve"> da OS 979</w:t>
      </w:r>
      <w:r w:rsidR="00424E38" w:rsidRPr="001334B2">
        <w:rPr>
          <w:color w:val="auto"/>
        </w:rPr>
        <w:t xml:space="preserve"> Parametrizar Declaração, a opção </w:t>
      </w:r>
      <w:r w:rsidR="00424E38" w:rsidRPr="001334B2">
        <w:rPr>
          <w:b/>
          <w:color w:val="auto"/>
        </w:rPr>
        <w:t>Única</w:t>
      </w:r>
      <w:r w:rsidR="00424E38" w:rsidRPr="001334B2">
        <w:rPr>
          <w:color w:val="auto"/>
        </w:rPr>
        <w:t>, o sistema deve exibir radioButton para cada declaração parametrizada;</w:t>
      </w:r>
      <w:r w:rsidR="001334B2">
        <w:rPr>
          <w:color w:val="auto"/>
        </w:rPr>
        <w:t xml:space="preserve"> </w:t>
      </w:r>
      <w:r w:rsidR="00424E38" w:rsidRPr="001334B2">
        <w:rPr>
          <w:color w:val="31849B" w:themeColor="accent5" w:themeShade="BF"/>
        </w:rPr>
        <w:t>[</w:t>
      </w:r>
      <w:r w:rsidR="00424E38" w:rsidRPr="001334B2">
        <w:rPr>
          <w:color w:val="31849B" w:themeColor="accent5" w:themeShade="BF"/>
        </w:rPr>
        <w:fldChar w:fldCharType="begin"/>
      </w:r>
      <w:r w:rsidR="00424E38" w:rsidRPr="001334B2">
        <w:rPr>
          <w:color w:val="31849B" w:themeColor="accent5" w:themeShade="BF"/>
        </w:rPr>
        <w:instrText xml:space="preserve"> REF _Ref20299317 \r \h  \* MERGEFORMAT </w:instrText>
      </w:r>
      <w:r w:rsidR="00424E38" w:rsidRPr="001334B2">
        <w:rPr>
          <w:color w:val="31849B" w:themeColor="accent5" w:themeShade="BF"/>
        </w:rPr>
      </w:r>
      <w:r w:rsidR="00424E38" w:rsidRPr="001334B2">
        <w:rPr>
          <w:color w:val="31849B" w:themeColor="accent5" w:themeShade="BF"/>
        </w:rPr>
        <w:fldChar w:fldCharType="separate"/>
      </w:r>
      <w:r w:rsidR="00424E38" w:rsidRPr="001334B2">
        <w:rPr>
          <w:color w:val="31849B" w:themeColor="accent5" w:themeShade="BF"/>
        </w:rPr>
        <w:t>P03</w:t>
      </w:r>
      <w:r w:rsidR="00424E38" w:rsidRPr="001334B2">
        <w:rPr>
          <w:color w:val="31849B" w:themeColor="accent5" w:themeShade="BF"/>
        </w:rPr>
        <w:fldChar w:fldCharType="end"/>
      </w:r>
      <w:r w:rsidR="001334B2">
        <w:rPr>
          <w:color w:val="31849B" w:themeColor="accent5" w:themeShade="BF"/>
        </w:rPr>
        <w:t>]</w:t>
      </w:r>
    </w:p>
    <w:p w14:paraId="241F69F4" w14:textId="3E675A91" w:rsidR="00424E38" w:rsidRPr="001334B2" w:rsidRDefault="005F1EAF" w:rsidP="005F1EA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b/>
          <w:color w:val="auto"/>
        </w:rPr>
      </w:pPr>
      <w:r>
        <w:rPr>
          <w:b/>
          <w:noProof/>
          <w:color w:val="auto"/>
        </w:rPr>
        <w:drawing>
          <wp:inline distT="0" distB="0" distL="0" distR="0" wp14:anchorId="1E0A3CDA" wp14:editId="329D5ABA">
            <wp:extent cx="3196962" cy="2479399"/>
            <wp:effectExtent l="0" t="0" r="381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ublicar_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25" cy="248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892F" w14:textId="77777777" w:rsidR="00424E38" w:rsidRPr="00B65D62" w:rsidRDefault="00424E38" w:rsidP="00424E38">
      <w:pPr>
        <w:pStyle w:val="PargrafodaLista"/>
        <w:rPr>
          <w:b/>
          <w:color w:val="auto"/>
        </w:rPr>
      </w:pPr>
    </w:p>
    <w:p w14:paraId="49E34603" w14:textId="76CE8339" w:rsidR="00A14115" w:rsidRPr="0049368B" w:rsidRDefault="00A14115" w:rsidP="00655480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b/>
          <w:color w:val="auto"/>
        </w:rPr>
      </w:pPr>
      <w:r>
        <w:rPr>
          <w:color w:val="auto"/>
        </w:rPr>
        <w:t xml:space="preserve">Caso a opção de </w:t>
      </w:r>
      <w:r w:rsidR="0067392A">
        <w:rPr>
          <w:color w:val="auto"/>
        </w:rPr>
        <w:t>“</w:t>
      </w:r>
      <w:r>
        <w:rPr>
          <w:color w:val="auto"/>
        </w:rPr>
        <w:t>múltipla escolha</w:t>
      </w:r>
      <w:r w:rsidR="0067392A">
        <w:rPr>
          <w:color w:val="auto"/>
        </w:rPr>
        <w:t>”</w:t>
      </w:r>
      <w:r>
        <w:rPr>
          <w:color w:val="auto"/>
        </w:rPr>
        <w:t xml:space="preserve"> seja </w:t>
      </w:r>
      <w:r w:rsidR="00662071">
        <w:rPr>
          <w:color w:val="auto"/>
        </w:rPr>
        <w:t xml:space="preserve">habilitado na </w:t>
      </w:r>
      <w:r w:rsidR="00662071" w:rsidRPr="005F51DF">
        <w:rPr>
          <w:b/>
          <w:color w:val="auto"/>
        </w:rPr>
        <w:t>HST05</w:t>
      </w:r>
      <w:r w:rsidR="00D500BB">
        <w:rPr>
          <w:b/>
          <w:color w:val="auto"/>
        </w:rPr>
        <w:t xml:space="preserve"> </w:t>
      </w:r>
      <w:r w:rsidR="00D500BB" w:rsidRPr="008610EE">
        <w:rPr>
          <w:b/>
          <w:color w:val="000000" w:themeColor="text1"/>
        </w:rPr>
        <w:t>Parametrizar Declaração</w:t>
      </w:r>
      <w:r w:rsidR="00D500BB">
        <w:rPr>
          <w:b/>
          <w:color w:val="000000" w:themeColor="text1"/>
        </w:rPr>
        <w:t xml:space="preserve"> da OS 979</w:t>
      </w:r>
      <w:r>
        <w:rPr>
          <w:color w:val="auto"/>
        </w:rPr>
        <w:t>, o sistema deve exigir que o ator preench</w:t>
      </w:r>
      <w:r w:rsidR="001334B2">
        <w:rPr>
          <w:color w:val="auto"/>
        </w:rPr>
        <w:t xml:space="preserve">a todos os campos do formulário; Ao não preencher todos os campos, o sistema deve exibir a mensagem de alerta </w:t>
      </w:r>
      <w:r w:rsidR="001334B2" w:rsidRPr="001334B2">
        <w:rPr>
          <w:color w:val="31849B" w:themeColor="accent5" w:themeShade="BF"/>
        </w:rPr>
        <w:t>[</w:t>
      </w:r>
      <w:r w:rsidR="001334B2" w:rsidRPr="001334B2">
        <w:rPr>
          <w:color w:val="31849B" w:themeColor="accent5" w:themeShade="BF"/>
        </w:rPr>
        <w:fldChar w:fldCharType="begin"/>
      </w:r>
      <w:r w:rsidR="001334B2" w:rsidRPr="001334B2">
        <w:rPr>
          <w:color w:val="31849B" w:themeColor="accent5" w:themeShade="BF"/>
        </w:rPr>
        <w:instrText xml:space="preserve"> REF _Ref17462071 \r \h </w:instrText>
      </w:r>
      <w:r w:rsidR="001334B2" w:rsidRPr="001334B2">
        <w:rPr>
          <w:color w:val="31849B" w:themeColor="accent5" w:themeShade="BF"/>
        </w:rPr>
      </w:r>
      <w:r w:rsidR="001334B2" w:rsidRPr="001334B2">
        <w:rPr>
          <w:color w:val="31849B" w:themeColor="accent5" w:themeShade="BF"/>
        </w:rPr>
        <w:fldChar w:fldCharType="separate"/>
      </w:r>
      <w:r w:rsidR="001334B2" w:rsidRPr="001334B2">
        <w:rPr>
          <w:color w:val="31849B" w:themeColor="accent5" w:themeShade="BF"/>
        </w:rPr>
        <w:t>ME03</w:t>
      </w:r>
      <w:r w:rsidR="001334B2" w:rsidRPr="001334B2">
        <w:rPr>
          <w:color w:val="31849B" w:themeColor="accent5" w:themeShade="BF"/>
        </w:rPr>
        <w:fldChar w:fldCharType="end"/>
      </w:r>
      <w:r w:rsidR="001334B2" w:rsidRPr="001334B2">
        <w:rPr>
          <w:color w:val="31849B" w:themeColor="accent5" w:themeShade="BF"/>
        </w:rPr>
        <w:t xml:space="preserve">] </w:t>
      </w:r>
      <w:r w:rsidR="001334B2">
        <w:rPr>
          <w:color w:val="auto"/>
        </w:rPr>
        <w:t>destacada em vermelho.</w:t>
      </w:r>
    </w:p>
    <w:p w14:paraId="1259CAF9" w14:textId="77777777" w:rsidR="0049368B" w:rsidRPr="00A14115" w:rsidRDefault="0049368B" w:rsidP="0049368B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color w:val="auto"/>
        </w:rPr>
      </w:pPr>
    </w:p>
    <w:p w14:paraId="6AF8D963" w14:textId="6445136A" w:rsidR="00A14115" w:rsidRPr="0067392A" w:rsidRDefault="00A14115" w:rsidP="0067392A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b/>
          <w:color w:val="auto"/>
        </w:rPr>
      </w:pPr>
      <w:r>
        <w:rPr>
          <w:color w:val="auto"/>
        </w:rPr>
        <w:t>C</w:t>
      </w:r>
      <w:r w:rsidR="00697786">
        <w:rPr>
          <w:color w:val="auto"/>
        </w:rPr>
        <w:t xml:space="preserve">aso a opção </w:t>
      </w:r>
      <w:r w:rsidR="0067392A">
        <w:rPr>
          <w:color w:val="auto"/>
        </w:rPr>
        <w:t>“</w:t>
      </w:r>
      <w:r w:rsidR="00697786">
        <w:rPr>
          <w:color w:val="auto"/>
        </w:rPr>
        <w:t>escolha única</w:t>
      </w:r>
      <w:r w:rsidR="0067392A">
        <w:rPr>
          <w:color w:val="auto"/>
        </w:rPr>
        <w:t>”</w:t>
      </w:r>
      <w:r w:rsidR="00662071">
        <w:rPr>
          <w:color w:val="auto"/>
        </w:rPr>
        <w:t xml:space="preserve"> seja habilitado na </w:t>
      </w:r>
      <w:r w:rsidR="00662071" w:rsidRPr="005F51DF">
        <w:rPr>
          <w:b/>
          <w:color w:val="auto"/>
        </w:rPr>
        <w:t>HST05</w:t>
      </w:r>
      <w:r w:rsidR="00D500BB">
        <w:rPr>
          <w:b/>
          <w:color w:val="auto"/>
        </w:rPr>
        <w:t xml:space="preserve"> </w:t>
      </w:r>
      <w:r w:rsidR="00D500BB" w:rsidRPr="008610EE">
        <w:rPr>
          <w:b/>
          <w:color w:val="000000" w:themeColor="text1"/>
        </w:rPr>
        <w:t>Parametrizar Declaração</w:t>
      </w:r>
      <w:r w:rsidR="00D500BB">
        <w:rPr>
          <w:b/>
          <w:color w:val="000000" w:themeColor="text1"/>
        </w:rPr>
        <w:t xml:space="preserve"> da OS 979</w:t>
      </w:r>
      <w:r w:rsidR="00A5605E">
        <w:rPr>
          <w:color w:val="auto"/>
        </w:rPr>
        <w:t>, o sistema deve exigir que o ator preencha apenas um item do formulário</w:t>
      </w:r>
      <w:r w:rsidR="00995A02">
        <w:rPr>
          <w:color w:val="auto"/>
        </w:rPr>
        <w:t>, ao não selecionar nenhum campo, o sistema deve exibir um</w:t>
      </w:r>
      <w:r w:rsidR="00F444CE">
        <w:rPr>
          <w:color w:val="auto"/>
        </w:rPr>
        <w:t xml:space="preserve"> pop-up com a seguinte mensagem </w:t>
      </w:r>
      <w:r w:rsidR="00F444CE" w:rsidRPr="00F444CE">
        <w:rPr>
          <w:color w:val="31849B" w:themeColor="accent5" w:themeShade="BF"/>
        </w:rPr>
        <w:t>[</w:t>
      </w:r>
      <w:r w:rsidR="00F444CE" w:rsidRPr="00F444CE">
        <w:rPr>
          <w:color w:val="31849B" w:themeColor="accent5" w:themeShade="BF"/>
        </w:rPr>
        <w:fldChar w:fldCharType="begin"/>
      </w:r>
      <w:r w:rsidR="00F444CE" w:rsidRPr="00F444CE">
        <w:rPr>
          <w:color w:val="31849B" w:themeColor="accent5" w:themeShade="BF"/>
        </w:rPr>
        <w:instrText xml:space="preserve"> REF _Ref20904202 \r \h </w:instrText>
      </w:r>
      <w:r w:rsidR="00F444CE" w:rsidRPr="00F444CE">
        <w:rPr>
          <w:color w:val="31849B" w:themeColor="accent5" w:themeShade="BF"/>
        </w:rPr>
      </w:r>
      <w:r w:rsidR="00F444CE" w:rsidRPr="00F444CE">
        <w:rPr>
          <w:color w:val="31849B" w:themeColor="accent5" w:themeShade="BF"/>
        </w:rPr>
        <w:fldChar w:fldCharType="separate"/>
      </w:r>
      <w:r w:rsidR="00F444CE" w:rsidRPr="00F444CE">
        <w:rPr>
          <w:color w:val="31849B" w:themeColor="accent5" w:themeShade="BF"/>
        </w:rPr>
        <w:t>ME010</w:t>
      </w:r>
      <w:r w:rsidR="00F444CE" w:rsidRPr="00F444CE">
        <w:rPr>
          <w:color w:val="31849B" w:themeColor="accent5" w:themeShade="BF"/>
        </w:rPr>
        <w:fldChar w:fldCharType="end"/>
      </w:r>
      <w:r w:rsidR="00F444CE" w:rsidRPr="00F444CE">
        <w:rPr>
          <w:color w:val="31849B" w:themeColor="accent5" w:themeShade="BF"/>
        </w:rPr>
        <w:t>]</w:t>
      </w:r>
    </w:p>
    <w:p w14:paraId="26DC02EA" w14:textId="77777777" w:rsidR="00243B73" w:rsidRDefault="00243B73" w:rsidP="00257F1E">
      <w:pPr>
        <w:pStyle w:val="PargrafodaLista"/>
        <w:rPr>
          <w:b/>
          <w:color w:val="auto"/>
        </w:rPr>
      </w:pPr>
    </w:p>
    <w:p w14:paraId="5F750209" w14:textId="239AA69F" w:rsidR="00243B73" w:rsidRPr="0049368B" w:rsidRDefault="00275814" w:rsidP="00243B73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b/>
          <w:color w:val="auto"/>
        </w:rPr>
      </w:pPr>
      <w:r>
        <w:rPr>
          <w:b/>
          <w:color w:val="auto"/>
        </w:rPr>
        <w:t xml:space="preserve">Componente </w:t>
      </w:r>
      <w:r w:rsidR="00243B73">
        <w:rPr>
          <w:b/>
          <w:color w:val="auto"/>
        </w:rPr>
        <w:t>Upload:</w:t>
      </w:r>
      <w:r w:rsidR="00243B73" w:rsidRPr="00243B73">
        <w:rPr>
          <w:color w:val="auto"/>
        </w:rPr>
        <w:t xml:space="preserve"> </w:t>
      </w:r>
      <w:r w:rsidR="00AB2E5B">
        <w:rPr>
          <w:color w:val="auto"/>
        </w:rPr>
        <w:t>O sistema deve validar o c</w:t>
      </w:r>
      <w:r w:rsidR="00243B73">
        <w:rPr>
          <w:color w:val="auto"/>
        </w:rPr>
        <w:t>am</w:t>
      </w:r>
      <w:r w:rsidR="00662071">
        <w:rPr>
          <w:color w:val="auto"/>
        </w:rPr>
        <w:t xml:space="preserve">po parametrizado conforme </w:t>
      </w:r>
      <w:r w:rsidR="00662071" w:rsidRPr="005F51DF">
        <w:rPr>
          <w:b/>
          <w:color w:val="auto"/>
        </w:rPr>
        <w:t>HST05</w:t>
      </w:r>
      <w:r w:rsidR="00D500BB">
        <w:rPr>
          <w:b/>
          <w:color w:val="auto"/>
        </w:rPr>
        <w:t xml:space="preserve"> </w:t>
      </w:r>
      <w:r w:rsidR="00D500BB" w:rsidRPr="008610EE">
        <w:rPr>
          <w:b/>
          <w:color w:val="000000" w:themeColor="text1"/>
        </w:rPr>
        <w:t>Parametrizar Declaração</w:t>
      </w:r>
      <w:r w:rsidR="00D500BB">
        <w:rPr>
          <w:b/>
          <w:color w:val="000000" w:themeColor="text1"/>
        </w:rPr>
        <w:t xml:space="preserve"> da OS 979</w:t>
      </w:r>
      <w:r w:rsidR="00243B73">
        <w:rPr>
          <w:color w:val="auto"/>
        </w:rPr>
        <w:t xml:space="preserve">. Esse módulo pode ser habilitado ou desabilitado. </w:t>
      </w:r>
    </w:p>
    <w:p w14:paraId="70959C6F" w14:textId="1AFF5060" w:rsidR="00243B73" w:rsidRPr="004D772D" w:rsidRDefault="00243B73" w:rsidP="007B3AF2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>
        <w:rPr>
          <w:color w:val="auto"/>
        </w:rPr>
        <w:t xml:space="preserve">Caso o componente upload seja habilitado, o sistema deve </w:t>
      </w:r>
      <w:r w:rsidR="00275814">
        <w:rPr>
          <w:color w:val="auto"/>
        </w:rPr>
        <w:t>apresentá</w:t>
      </w:r>
      <w:r>
        <w:rPr>
          <w:color w:val="auto"/>
        </w:rPr>
        <w:t xml:space="preserve">-lo na declaração conforme interface </w:t>
      </w:r>
      <w:r w:rsidRPr="00243B73">
        <w:rPr>
          <w:color w:val="31849B" w:themeColor="accent5" w:themeShade="BF"/>
        </w:rPr>
        <w:t>[</w:t>
      </w:r>
      <w:r w:rsidRPr="00243B73">
        <w:rPr>
          <w:color w:val="31849B" w:themeColor="accent5" w:themeShade="BF"/>
        </w:rPr>
        <w:fldChar w:fldCharType="begin"/>
      </w:r>
      <w:r w:rsidRPr="00243B73">
        <w:rPr>
          <w:color w:val="31849B" w:themeColor="accent5" w:themeShade="BF"/>
        </w:rPr>
        <w:instrText xml:space="preserve"> REF _Ref20299317 \r \h </w:instrText>
      </w:r>
      <w:r w:rsidRPr="00243B73">
        <w:rPr>
          <w:color w:val="31849B" w:themeColor="accent5" w:themeShade="BF"/>
        </w:rPr>
      </w:r>
      <w:r w:rsidRPr="00243B73">
        <w:rPr>
          <w:color w:val="31849B" w:themeColor="accent5" w:themeShade="BF"/>
        </w:rPr>
        <w:fldChar w:fldCharType="separate"/>
      </w:r>
      <w:r w:rsidRPr="00243B73">
        <w:rPr>
          <w:color w:val="31849B" w:themeColor="accent5" w:themeShade="BF"/>
        </w:rPr>
        <w:t>P03</w:t>
      </w:r>
      <w:r w:rsidRPr="00243B73">
        <w:rPr>
          <w:color w:val="31849B" w:themeColor="accent5" w:themeShade="BF"/>
        </w:rPr>
        <w:fldChar w:fldCharType="end"/>
      </w:r>
      <w:r w:rsidRPr="00243B73">
        <w:rPr>
          <w:color w:val="31849B" w:themeColor="accent5" w:themeShade="BF"/>
        </w:rPr>
        <w:t>]</w:t>
      </w:r>
      <w:r w:rsidR="004D772D">
        <w:rPr>
          <w:color w:val="31849B" w:themeColor="accent5" w:themeShade="BF"/>
        </w:rPr>
        <w:t>.</w:t>
      </w:r>
    </w:p>
    <w:p w14:paraId="7B369B5C" w14:textId="19A3D28F" w:rsidR="00AB2E5B" w:rsidRPr="00AB2E5B" w:rsidRDefault="00EB02DE" w:rsidP="007B3AF2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>
        <w:rPr>
          <w:color w:val="000000" w:themeColor="text1"/>
        </w:rPr>
        <w:t>O</w:t>
      </w:r>
      <w:r w:rsidR="004D772D">
        <w:rPr>
          <w:color w:val="000000" w:themeColor="text1"/>
        </w:rPr>
        <w:t xml:space="preserve"> sistema deve validar se o componente</w:t>
      </w:r>
      <w:r>
        <w:rPr>
          <w:color w:val="000000" w:themeColor="text1"/>
        </w:rPr>
        <w:t xml:space="preserve"> de upload</w:t>
      </w:r>
      <w:r w:rsidR="004D772D">
        <w:rPr>
          <w:color w:val="000000" w:themeColor="text1"/>
        </w:rPr>
        <w:t xml:space="preserve"> é obrigatório ou não. </w:t>
      </w:r>
    </w:p>
    <w:p w14:paraId="3CD16EDF" w14:textId="77777777" w:rsidR="00AB2E5B" w:rsidRPr="00AB2E5B" w:rsidRDefault="00AB2E5B" w:rsidP="007B3AF2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</w:p>
    <w:p w14:paraId="49974052" w14:textId="5257559A" w:rsidR="00AB2E5B" w:rsidRPr="00AB2E5B" w:rsidRDefault="004D772D" w:rsidP="007B3AF2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>
        <w:rPr>
          <w:color w:val="000000" w:themeColor="text1"/>
        </w:rPr>
        <w:t>Caso seja obrigatório, o sistema deve</w:t>
      </w:r>
      <w:r w:rsidR="000648A0">
        <w:rPr>
          <w:color w:val="000000" w:themeColor="text1"/>
        </w:rPr>
        <w:t xml:space="preserve"> exigir que o ator faça uploads de arquivos necessários.</w:t>
      </w:r>
      <w:r w:rsidR="000648A0" w:rsidRPr="00AB2E5B">
        <w:rPr>
          <w:color w:val="000000" w:themeColor="text1"/>
        </w:rPr>
        <w:t xml:space="preserve"> </w:t>
      </w:r>
      <w:r w:rsidR="007B3AF2">
        <w:rPr>
          <w:color w:val="000000" w:themeColor="text1"/>
        </w:rPr>
        <w:t xml:space="preserve">Quando o sistema identificar que o ator não incluiu o arquivo obrigatório, o sistema deve exibir a mensagem </w:t>
      </w:r>
      <w:r w:rsidR="007B3AF2" w:rsidRPr="009219FF">
        <w:rPr>
          <w:color w:val="31849B" w:themeColor="accent5" w:themeShade="BF"/>
        </w:rPr>
        <w:t>[</w:t>
      </w:r>
      <w:r w:rsidR="00E751EF">
        <w:rPr>
          <w:color w:val="31849B" w:themeColor="accent5" w:themeShade="BF"/>
        </w:rPr>
        <w:fldChar w:fldCharType="begin"/>
      </w:r>
      <w:r w:rsidR="00E751EF">
        <w:rPr>
          <w:color w:val="31849B" w:themeColor="accent5" w:themeShade="BF"/>
        </w:rPr>
        <w:instrText xml:space="preserve"> REF _Ref17462071 \r \h </w:instrText>
      </w:r>
      <w:r w:rsidR="00E751EF">
        <w:rPr>
          <w:color w:val="31849B" w:themeColor="accent5" w:themeShade="BF"/>
        </w:rPr>
      </w:r>
      <w:r w:rsidR="00E751EF">
        <w:rPr>
          <w:color w:val="31849B" w:themeColor="accent5" w:themeShade="BF"/>
        </w:rPr>
        <w:fldChar w:fldCharType="separate"/>
      </w:r>
      <w:r w:rsidR="00E751EF">
        <w:rPr>
          <w:color w:val="31849B" w:themeColor="accent5" w:themeShade="BF"/>
        </w:rPr>
        <w:t>ME03</w:t>
      </w:r>
      <w:r w:rsidR="00E751EF">
        <w:rPr>
          <w:color w:val="31849B" w:themeColor="accent5" w:themeShade="BF"/>
        </w:rPr>
        <w:fldChar w:fldCharType="end"/>
      </w:r>
      <w:r w:rsidR="007B3AF2" w:rsidRPr="009219FF">
        <w:rPr>
          <w:color w:val="31849B" w:themeColor="accent5" w:themeShade="BF"/>
        </w:rPr>
        <w:t>]</w:t>
      </w:r>
      <w:r w:rsidR="009219FF" w:rsidRPr="009219FF">
        <w:rPr>
          <w:color w:val="31849B" w:themeColor="accent5" w:themeShade="BF"/>
        </w:rPr>
        <w:t>.</w:t>
      </w:r>
    </w:p>
    <w:p w14:paraId="4D759ADC" w14:textId="77777777" w:rsidR="00AB2E5B" w:rsidRPr="00AB2E5B" w:rsidRDefault="00AB2E5B" w:rsidP="007B3AF2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</w:p>
    <w:p w14:paraId="33C2BAD8" w14:textId="77777777" w:rsidR="00AB2E5B" w:rsidRPr="00AB2E5B" w:rsidRDefault="000A28E3" w:rsidP="007B3AF2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>
        <w:rPr>
          <w:color w:val="000000" w:themeColor="text1"/>
        </w:rPr>
        <w:t>Caso não seja obrigatório, o sistema deve permitir que o ator envie a declaração mesmo com o componente habilitado, porém sem ter realizado nenhum upload.</w:t>
      </w:r>
    </w:p>
    <w:p w14:paraId="6ABE72E1" w14:textId="5086D0E7" w:rsidR="000648A0" w:rsidRPr="000A28E3" w:rsidRDefault="000A28E3" w:rsidP="00AB2E5B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color w:val="auto"/>
        </w:rPr>
      </w:pPr>
      <w:r>
        <w:rPr>
          <w:color w:val="000000" w:themeColor="text1"/>
        </w:rPr>
        <w:t xml:space="preserve"> </w:t>
      </w:r>
    </w:p>
    <w:p w14:paraId="51054B95" w14:textId="5F3F8CBE" w:rsidR="00506A64" w:rsidRPr="00AB2E5B" w:rsidRDefault="00275814" w:rsidP="00243B73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contextualSpacing/>
        <w:jc w:val="both"/>
        <w:rPr>
          <w:b/>
          <w:color w:val="auto"/>
        </w:rPr>
      </w:pPr>
      <w:r>
        <w:rPr>
          <w:b/>
          <w:color w:val="000000" w:themeColor="text1"/>
        </w:rPr>
        <w:t>Uploads</w:t>
      </w:r>
      <w:r w:rsidR="000A28E3" w:rsidRPr="000A28E3">
        <w:rPr>
          <w:b/>
          <w:color w:val="000000" w:themeColor="text1"/>
        </w:rPr>
        <w:t>:</w:t>
      </w:r>
      <w:r w:rsidR="000A28E3">
        <w:rPr>
          <w:color w:val="000000" w:themeColor="text1"/>
        </w:rPr>
        <w:t xml:space="preserve"> </w:t>
      </w:r>
      <w:r w:rsidR="00506A64">
        <w:rPr>
          <w:color w:val="000000" w:themeColor="text1"/>
        </w:rPr>
        <w:t>Caso o ator tente realizar uploads, o sistema deve verificar se na parame</w:t>
      </w:r>
      <w:r w:rsidR="00662071">
        <w:rPr>
          <w:color w:val="000000" w:themeColor="text1"/>
        </w:rPr>
        <w:t xml:space="preserve">trização do componente na </w:t>
      </w:r>
      <w:r w:rsidR="00662071" w:rsidRPr="005F51DF">
        <w:rPr>
          <w:b/>
          <w:color w:val="000000" w:themeColor="text1"/>
        </w:rPr>
        <w:t>HST05</w:t>
      </w:r>
      <w:r w:rsidR="00D500BB">
        <w:rPr>
          <w:b/>
          <w:color w:val="000000" w:themeColor="text1"/>
        </w:rPr>
        <w:t xml:space="preserve"> </w:t>
      </w:r>
      <w:r w:rsidR="00D500BB" w:rsidRPr="008610EE">
        <w:rPr>
          <w:b/>
          <w:color w:val="000000" w:themeColor="text1"/>
        </w:rPr>
        <w:t>Parametrizar Declaração</w:t>
      </w:r>
      <w:r w:rsidR="00D500BB">
        <w:rPr>
          <w:b/>
          <w:color w:val="000000" w:themeColor="text1"/>
        </w:rPr>
        <w:t xml:space="preserve"> da OS 979</w:t>
      </w:r>
      <w:r w:rsidR="00506A64">
        <w:rPr>
          <w:color w:val="000000" w:themeColor="text1"/>
        </w:rPr>
        <w:t>, foi habilitado os tipos “pdf”, “doc/docx”.</w:t>
      </w:r>
    </w:p>
    <w:p w14:paraId="5F414F16" w14:textId="77777777" w:rsidR="00AB2E5B" w:rsidRPr="00506A64" w:rsidRDefault="00AB2E5B" w:rsidP="00AB2E5B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color w:val="auto"/>
        </w:rPr>
      </w:pPr>
    </w:p>
    <w:p w14:paraId="419BBF69" w14:textId="461E7D9B" w:rsidR="00506A64" w:rsidRPr="00AB2E5B" w:rsidRDefault="00506A64" w:rsidP="005C36BD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>
        <w:rPr>
          <w:color w:val="000000" w:themeColor="text1"/>
        </w:rPr>
        <w:t>Caso não tenha sido ha</w:t>
      </w:r>
      <w:r w:rsidR="00662071">
        <w:rPr>
          <w:color w:val="000000" w:themeColor="text1"/>
        </w:rPr>
        <w:t xml:space="preserve">bilitado a opção “pdf” na </w:t>
      </w:r>
      <w:r w:rsidR="00662071" w:rsidRPr="005F51DF">
        <w:rPr>
          <w:b/>
          <w:color w:val="000000" w:themeColor="text1"/>
        </w:rPr>
        <w:t>HST05</w:t>
      </w:r>
      <w:r w:rsidR="00D500BB">
        <w:rPr>
          <w:b/>
          <w:color w:val="000000" w:themeColor="text1"/>
        </w:rPr>
        <w:t xml:space="preserve"> </w:t>
      </w:r>
      <w:r w:rsidR="00D500BB" w:rsidRPr="008610EE">
        <w:rPr>
          <w:b/>
          <w:color w:val="000000" w:themeColor="text1"/>
        </w:rPr>
        <w:t>Parametrizar Declaração</w:t>
      </w:r>
      <w:r w:rsidR="00D500BB">
        <w:rPr>
          <w:b/>
          <w:color w:val="000000" w:themeColor="text1"/>
        </w:rPr>
        <w:t xml:space="preserve"> da OS 979</w:t>
      </w:r>
      <w:r>
        <w:rPr>
          <w:color w:val="000000" w:themeColor="text1"/>
        </w:rPr>
        <w:t xml:space="preserve">, o sistema não deve permitir o upload de arquivos do tipo </w:t>
      </w:r>
      <w:r w:rsidR="000869A0">
        <w:rPr>
          <w:color w:val="000000" w:themeColor="text1"/>
        </w:rPr>
        <w:t>em questão</w:t>
      </w:r>
      <w:r>
        <w:rPr>
          <w:color w:val="000000" w:themeColor="text1"/>
        </w:rPr>
        <w:t xml:space="preserve">. </w:t>
      </w:r>
    </w:p>
    <w:p w14:paraId="6D66311F" w14:textId="77777777" w:rsidR="00AB2E5B" w:rsidRPr="000869A0" w:rsidRDefault="00AB2E5B" w:rsidP="005C36B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</w:p>
    <w:p w14:paraId="6D1317CA" w14:textId="28168D2E" w:rsidR="000869A0" w:rsidRPr="00AB2E5B" w:rsidRDefault="000869A0" w:rsidP="005C36BD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>
        <w:rPr>
          <w:color w:val="000000" w:themeColor="text1"/>
        </w:rPr>
        <w:t>Caso não tenha sido habilit</w:t>
      </w:r>
      <w:r w:rsidR="00662071">
        <w:rPr>
          <w:color w:val="000000" w:themeColor="text1"/>
        </w:rPr>
        <w:t xml:space="preserve">ado a opção “doc/docx” na </w:t>
      </w:r>
      <w:r w:rsidR="00662071" w:rsidRPr="005F51DF">
        <w:rPr>
          <w:b/>
          <w:color w:val="000000" w:themeColor="text1"/>
        </w:rPr>
        <w:t>HST05</w:t>
      </w:r>
      <w:r w:rsidR="00D500BB">
        <w:rPr>
          <w:b/>
          <w:color w:val="000000" w:themeColor="text1"/>
        </w:rPr>
        <w:t xml:space="preserve"> </w:t>
      </w:r>
      <w:r w:rsidR="00D500BB" w:rsidRPr="008610EE">
        <w:rPr>
          <w:b/>
          <w:color w:val="000000" w:themeColor="text1"/>
        </w:rPr>
        <w:t>Parametrizar Declaração</w:t>
      </w:r>
      <w:r w:rsidR="00D500BB">
        <w:rPr>
          <w:b/>
          <w:color w:val="000000" w:themeColor="text1"/>
        </w:rPr>
        <w:t xml:space="preserve"> da OS 979</w:t>
      </w:r>
      <w:r>
        <w:rPr>
          <w:color w:val="000000" w:themeColor="text1"/>
        </w:rPr>
        <w:t xml:space="preserve">, o sistema não deve permitir o upload de arquivos do tipo em questão. </w:t>
      </w:r>
    </w:p>
    <w:p w14:paraId="029D4154" w14:textId="77777777" w:rsidR="00AB2E5B" w:rsidRPr="000869A0" w:rsidRDefault="00AB2E5B" w:rsidP="005C36B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</w:p>
    <w:p w14:paraId="6F20850A" w14:textId="7C0089E2" w:rsidR="000A28E3" w:rsidRPr="00AB2E5B" w:rsidRDefault="005B0DA0" w:rsidP="005C36BD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>
        <w:rPr>
          <w:color w:val="000000" w:themeColor="text1"/>
        </w:rPr>
        <w:t>O sistema deve validar qual extensão está(ão) habilitada(s) e exibir a mensagem</w:t>
      </w:r>
      <w:r w:rsidR="00506A64">
        <w:rPr>
          <w:color w:val="000000" w:themeColor="text1"/>
        </w:rPr>
        <w:t xml:space="preserve"> </w:t>
      </w:r>
      <w:r w:rsidR="002E4ACC">
        <w:rPr>
          <w:color w:val="000000" w:themeColor="text1"/>
        </w:rPr>
        <w:t xml:space="preserve">de acordo com o documento </w:t>
      </w:r>
      <w:r w:rsidR="00506A64" w:rsidRPr="00506A64">
        <w:rPr>
          <w:color w:val="31849B" w:themeColor="accent5" w:themeShade="BF"/>
        </w:rPr>
        <w:t>[</w:t>
      </w:r>
      <w:r w:rsidR="00F12E9F">
        <w:rPr>
          <w:color w:val="31849B" w:themeColor="accent5" w:themeShade="BF"/>
        </w:rPr>
        <w:fldChar w:fldCharType="begin"/>
      </w:r>
      <w:r w:rsidR="00F12E9F">
        <w:rPr>
          <w:color w:val="31849B" w:themeColor="accent5" w:themeShade="BF"/>
        </w:rPr>
        <w:instrText xml:space="preserve"> REF _Ref20904469 \r \h </w:instrText>
      </w:r>
      <w:r w:rsidR="00F12E9F">
        <w:rPr>
          <w:color w:val="31849B" w:themeColor="accent5" w:themeShade="BF"/>
        </w:rPr>
      </w:r>
      <w:r w:rsidR="00F12E9F">
        <w:rPr>
          <w:color w:val="31849B" w:themeColor="accent5" w:themeShade="BF"/>
        </w:rPr>
        <w:fldChar w:fldCharType="separate"/>
      </w:r>
      <w:r w:rsidR="00F12E9F">
        <w:rPr>
          <w:color w:val="31849B" w:themeColor="accent5" w:themeShade="BF"/>
        </w:rPr>
        <w:t>ME011</w:t>
      </w:r>
      <w:r w:rsidR="00F12E9F">
        <w:rPr>
          <w:color w:val="31849B" w:themeColor="accent5" w:themeShade="BF"/>
        </w:rPr>
        <w:fldChar w:fldCharType="end"/>
      </w:r>
      <w:r w:rsidR="00506A64" w:rsidRPr="00506A64">
        <w:rPr>
          <w:color w:val="31849B" w:themeColor="accent5" w:themeShade="BF"/>
        </w:rPr>
        <w:t>]</w:t>
      </w:r>
      <w:r w:rsidR="00F12E9F">
        <w:rPr>
          <w:color w:val="000000" w:themeColor="text1"/>
        </w:rPr>
        <w:t xml:space="preserve"> ou </w:t>
      </w:r>
      <w:r w:rsidR="00F12E9F" w:rsidRPr="00F12E9F">
        <w:rPr>
          <w:color w:val="31849B" w:themeColor="accent5" w:themeShade="BF"/>
        </w:rPr>
        <w:t>[</w:t>
      </w:r>
      <w:r w:rsidR="00F12E9F" w:rsidRPr="00F12E9F">
        <w:rPr>
          <w:color w:val="31849B" w:themeColor="accent5" w:themeShade="BF"/>
        </w:rPr>
        <w:fldChar w:fldCharType="begin"/>
      </w:r>
      <w:r w:rsidR="00F12E9F" w:rsidRPr="00F12E9F">
        <w:rPr>
          <w:color w:val="31849B" w:themeColor="accent5" w:themeShade="BF"/>
        </w:rPr>
        <w:instrText xml:space="preserve"> REF _Ref20904479 \r \h </w:instrText>
      </w:r>
      <w:r w:rsidR="00F12E9F" w:rsidRPr="00F12E9F">
        <w:rPr>
          <w:color w:val="31849B" w:themeColor="accent5" w:themeShade="BF"/>
        </w:rPr>
      </w:r>
      <w:r w:rsidR="00F12E9F" w:rsidRPr="00F12E9F">
        <w:rPr>
          <w:color w:val="31849B" w:themeColor="accent5" w:themeShade="BF"/>
        </w:rPr>
        <w:fldChar w:fldCharType="separate"/>
      </w:r>
      <w:r w:rsidR="00F12E9F" w:rsidRPr="00F12E9F">
        <w:rPr>
          <w:color w:val="31849B" w:themeColor="accent5" w:themeShade="BF"/>
        </w:rPr>
        <w:t>ME012</w:t>
      </w:r>
      <w:r w:rsidR="00F12E9F" w:rsidRPr="00F12E9F">
        <w:rPr>
          <w:color w:val="31849B" w:themeColor="accent5" w:themeShade="BF"/>
        </w:rPr>
        <w:fldChar w:fldCharType="end"/>
      </w:r>
      <w:r w:rsidR="00F12E9F" w:rsidRPr="00F12E9F">
        <w:rPr>
          <w:color w:val="31849B" w:themeColor="accent5" w:themeShade="BF"/>
        </w:rPr>
        <w:t>]</w:t>
      </w:r>
      <w:r w:rsidR="00F12E9F">
        <w:rPr>
          <w:color w:val="31849B" w:themeColor="accent5" w:themeShade="BF"/>
        </w:rPr>
        <w:t>.</w:t>
      </w:r>
    </w:p>
    <w:p w14:paraId="409F84FB" w14:textId="77777777" w:rsidR="00AB2E5B" w:rsidRPr="005403EE" w:rsidRDefault="00AB2E5B" w:rsidP="005C36B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</w:p>
    <w:p w14:paraId="7602ABE7" w14:textId="32442E6A" w:rsidR="005403EE" w:rsidRPr="006100AA" w:rsidRDefault="005403EE" w:rsidP="005C36BD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>
        <w:rPr>
          <w:color w:val="000000" w:themeColor="text1"/>
        </w:rPr>
        <w:t>Caso o ator realize o upload resp</w:t>
      </w:r>
      <w:r w:rsidR="005F51DF">
        <w:rPr>
          <w:color w:val="000000" w:themeColor="text1"/>
        </w:rPr>
        <w:t xml:space="preserve">eitando a parametrização na </w:t>
      </w:r>
      <w:r w:rsidR="005F51DF" w:rsidRPr="005F51DF">
        <w:rPr>
          <w:b/>
          <w:color w:val="000000" w:themeColor="text1"/>
        </w:rPr>
        <w:t>HST05</w:t>
      </w:r>
      <w:r w:rsidR="00D500BB">
        <w:rPr>
          <w:b/>
          <w:color w:val="000000" w:themeColor="text1"/>
        </w:rPr>
        <w:t xml:space="preserve"> </w:t>
      </w:r>
      <w:r w:rsidR="00D500BB" w:rsidRPr="008610EE">
        <w:rPr>
          <w:b/>
          <w:color w:val="000000" w:themeColor="text1"/>
        </w:rPr>
        <w:t>Parametrizar Declaração</w:t>
      </w:r>
      <w:r w:rsidR="00D500BB">
        <w:rPr>
          <w:b/>
          <w:color w:val="000000" w:themeColor="text1"/>
        </w:rPr>
        <w:t xml:space="preserve"> da OS 979</w:t>
      </w:r>
      <w:r>
        <w:rPr>
          <w:color w:val="000000" w:themeColor="text1"/>
        </w:rPr>
        <w:t>, os documentos devem ser organizados logo</w:t>
      </w:r>
      <w:r w:rsidR="005D51B2">
        <w:rPr>
          <w:color w:val="000000" w:themeColor="text1"/>
        </w:rPr>
        <w:t xml:space="preserve"> abaixo do</w:t>
      </w:r>
      <w:r w:rsidR="00032645">
        <w:rPr>
          <w:color w:val="000000" w:themeColor="text1"/>
        </w:rPr>
        <w:t xml:space="preserve"> componente de upload conforme </w:t>
      </w:r>
      <w:r w:rsidR="005D51B2">
        <w:rPr>
          <w:color w:val="000000" w:themeColor="text1"/>
        </w:rPr>
        <w:t xml:space="preserve">interface </w:t>
      </w:r>
      <w:r w:rsidR="005D51B2" w:rsidRPr="00BE3E2C">
        <w:rPr>
          <w:color w:val="31849B" w:themeColor="accent5" w:themeShade="BF"/>
        </w:rPr>
        <w:t>[</w:t>
      </w:r>
      <w:r w:rsidR="005D51B2" w:rsidRPr="00BE3E2C">
        <w:rPr>
          <w:color w:val="31849B" w:themeColor="accent5" w:themeShade="BF"/>
        </w:rPr>
        <w:fldChar w:fldCharType="begin"/>
      </w:r>
      <w:r w:rsidR="005D51B2" w:rsidRPr="00BE3E2C">
        <w:rPr>
          <w:color w:val="31849B" w:themeColor="accent5" w:themeShade="BF"/>
        </w:rPr>
        <w:instrText xml:space="preserve"> REF _Ref20299317 \r \h </w:instrText>
      </w:r>
      <w:r w:rsidR="005D51B2" w:rsidRPr="00BE3E2C">
        <w:rPr>
          <w:color w:val="31849B" w:themeColor="accent5" w:themeShade="BF"/>
        </w:rPr>
      </w:r>
      <w:r w:rsidR="005D51B2" w:rsidRPr="00BE3E2C">
        <w:rPr>
          <w:color w:val="31849B" w:themeColor="accent5" w:themeShade="BF"/>
        </w:rPr>
        <w:fldChar w:fldCharType="separate"/>
      </w:r>
      <w:r w:rsidR="005D51B2">
        <w:rPr>
          <w:color w:val="31849B" w:themeColor="accent5" w:themeShade="BF"/>
        </w:rPr>
        <w:t>P03</w:t>
      </w:r>
      <w:r w:rsidR="005D51B2" w:rsidRPr="00BE3E2C">
        <w:rPr>
          <w:color w:val="31849B" w:themeColor="accent5" w:themeShade="BF"/>
        </w:rPr>
        <w:fldChar w:fldCharType="end"/>
      </w:r>
      <w:r w:rsidR="005D51B2" w:rsidRPr="00BE3E2C">
        <w:rPr>
          <w:color w:val="31849B" w:themeColor="accent5" w:themeShade="BF"/>
        </w:rPr>
        <w:t>]</w:t>
      </w:r>
      <w:r w:rsidR="005D51B2">
        <w:rPr>
          <w:color w:val="31849B" w:themeColor="accent5" w:themeShade="BF"/>
        </w:rPr>
        <w:t>;</w:t>
      </w:r>
    </w:p>
    <w:p w14:paraId="4A2DDB56" w14:textId="77777777" w:rsidR="006100AA" w:rsidRPr="006100AA" w:rsidRDefault="006100AA" w:rsidP="006100AA">
      <w:pPr>
        <w:pStyle w:val="PargrafodaLista"/>
        <w:rPr>
          <w:b/>
          <w:color w:val="auto"/>
        </w:rPr>
      </w:pPr>
    </w:p>
    <w:p w14:paraId="30ABCEEB" w14:textId="4B7A45D0" w:rsidR="006100AA" w:rsidRPr="00AB2E5B" w:rsidRDefault="006100AA" w:rsidP="005C36BD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>
        <w:rPr>
          <w:color w:val="auto"/>
        </w:rPr>
        <w:t>O sistema deve permitir o usuário excluir o arquivo.</w:t>
      </w:r>
    </w:p>
    <w:p w14:paraId="38D5C6C2" w14:textId="77777777" w:rsidR="00AB2E5B" w:rsidRPr="005403EE" w:rsidRDefault="00AB2E5B" w:rsidP="005C36B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</w:p>
    <w:p w14:paraId="2294243E" w14:textId="61E7E715" w:rsidR="005403EE" w:rsidRPr="00AB2E5B" w:rsidRDefault="005403EE" w:rsidP="005C36BD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>
        <w:rPr>
          <w:color w:val="000000" w:themeColor="text1"/>
        </w:rPr>
        <w:t xml:space="preserve">O upload deve ser realizado respeitando o nome do documento original, onde serão organizados </w:t>
      </w:r>
      <w:r w:rsidR="00BE3E2C">
        <w:rPr>
          <w:color w:val="000000" w:themeColor="text1"/>
        </w:rPr>
        <w:t>um abaixo do outro conforme in</w:t>
      </w:r>
      <w:r>
        <w:rPr>
          <w:color w:val="000000" w:themeColor="text1"/>
        </w:rPr>
        <w:t>te</w:t>
      </w:r>
      <w:r w:rsidR="00BE3E2C">
        <w:rPr>
          <w:color w:val="000000" w:themeColor="text1"/>
        </w:rPr>
        <w:t>r</w:t>
      </w:r>
      <w:r>
        <w:rPr>
          <w:color w:val="000000" w:themeColor="text1"/>
        </w:rPr>
        <w:t xml:space="preserve">face </w:t>
      </w:r>
      <w:r w:rsidRPr="00BE3E2C">
        <w:rPr>
          <w:color w:val="31849B" w:themeColor="accent5" w:themeShade="BF"/>
        </w:rPr>
        <w:t>[</w:t>
      </w:r>
      <w:r w:rsidR="00BE3E2C" w:rsidRPr="00BE3E2C">
        <w:rPr>
          <w:color w:val="31849B" w:themeColor="accent5" w:themeShade="BF"/>
        </w:rPr>
        <w:fldChar w:fldCharType="begin"/>
      </w:r>
      <w:r w:rsidR="00BE3E2C" w:rsidRPr="00BE3E2C">
        <w:rPr>
          <w:color w:val="31849B" w:themeColor="accent5" w:themeShade="BF"/>
        </w:rPr>
        <w:instrText xml:space="preserve"> REF _Ref20299317 \r \h </w:instrText>
      </w:r>
      <w:r w:rsidR="00BE3E2C" w:rsidRPr="00BE3E2C">
        <w:rPr>
          <w:color w:val="31849B" w:themeColor="accent5" w:themeShade="BF"/>
        </w:rPr>
      </w:r>
      <w:r w:rsidR="00BE3E2C" w:rsidRPr="00BE3E2C">
        <w:rPr>
          <w:color w:val="31849B" w:themeColor="accent5" w:themeShade="BF"/>
        </w:rPr>
        <w:fldChar w:fldCharType="separate"/>
      </w:r>
      <w:r w:rsidR="00617058">
        <w:rPr>
          <w:color w:val="31849B" w:themeColor="accent5" w:themeShade="BF"/>
        </w:rPr>
        <w:t>P03</w:t>
      </w:r>
      <w:r w:rsidR="00BE3E2C" w:rsidRPr="00BE3E2C">
        <w:rPr>
          <w:color w:val="31849B" w:themeColor="accent5" w:themeShade="BF"/>
        </w:rPr>
        <w:fldChar w:fldCharType="end"/>
      </w:r>
      <w:r w:rsidRPr="00BE3E2C">
        <w:rPr>
          <w:color w:val="31849B" w:themeColor="accent5" w:themeShade="BF"/>
        </w:rPr>
        <w:t>]</w:t>
      </w:r>
      <w:r w:rsidR="006100AA">
        <w:rPr>
          <w:color w:val="31849B" w:themeColor="accent5" w:themeShade="BF"/>
        </w:rPr>
        <w:t xml:space="preserve">. </w:t>
      </w:r>
      <w:r w:rsidR="006100AA">
        <w:rPr>
          <w:color w:val="000000" w:themeColor="text1"/>
        </w:rPr>
        <w:t>O sistema deve exibir o nome e a extensão do arquivo anexado.</w:t>
      </w:r>
    </w:p>
    <w:p w14:paraId="357A59D3" w14:textId="77777777" w:rsidR="00AB2E5B" w:rsidRPr="005313E4" w:rsidRDefault="00AB2E5B" w:rsidP="005C36B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</w:p>
    <w:p w14:paraId="3C73679B" w14:textId="006FF05E" w:rsidR="005313E4" w:rsidRPr="00AB2E5B" w:rsidRDefault="005313E4" w:rsidP="005C36BD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>
        <w:rPr>
          <w:color w:val="000000" w:themeColor="text1"/>
        </w:rPr>
        <w:t xml:space="preserve">Caso o ator tente realizar uploads acima de 10 </w:t>
      </w:r>
      <w:r w:rsidR="00C87B8A">
        <w:rPr>
          <w:color w:val="000000" w:themeColor="text1"/>
        </w:rPr>
        <w:t>documentos</w:t>
      </w:r>
      <w:r>
        <w:rPr>
          <w:color w:val="000000" w:themeColor="text1"/>
        </w:rPr>
        <w:t xml:space="preserve">, o sistema deve apresentar a mensagem </w:t>
      </w:r>
      <w:r w:rsidRPr="00C04064">
        <w:rPr>
          <w:color w:val="31849B" w:themeColor="accent5" w:themeShade="BF"/>
        </w:rPr>
        <w:t>[</w:t>
      </w:r>
      <w:r w:rsidR="00884BF9" w:rsidRPr="00C04064">
        <w:rPr>
          <w:color w:val="31849B" w:themeColor="accent5" w:themeShade="BF"/>
        </w:rPr>
        <w:fldChar w:fldCharType="begin"/>
      </w:r>
      <w:r w:rsidR="00884BF9" w:rsidRPr="00C04064">
        <w:rPr>
          <w:color w:val="31849B" w:themeColor="accent5" w:themeShade="BF"/>
        </w:rPr>
        <w:instrText xml:space="preserve"> REF _Ref20487929 \r \h </w:instrText>
      </w:r>
      <w:r w:rsidR="00884BF9" w:rsidRPr="00C04064">
        <w:rPr>
          <w:color w:val="31849B" w:themeColor="accent5" w:themeShade="BF"/>
        </w:rPr>
      </w:r>
      <w:r w:rsidR="00884BF9" w:rsidRPr="00C04064">
        <w:rPr>
          <w:color w:val="31849B" w:themeColor="accent5" w:themeShade="BF"/>
        </w:rPr>
        <w:fldChar w:fldCharType="separate"/>
      </w:r>
      <w:r w:rsidR="00884BF9" w:rsidRPr="00C04064">
        <w:rPr>
          <w:color w:val="31849B" w:themeColor="accent5" w:themeShade="BF"/>
        </w:rPr>
        <w:t>ME06</w:t>
      </w:r>
      <w:r w:rsidR="00884BF9" w:rsidRPr="00C04064">
        <w:rPr>
          <w:color w:val="31849B" w:themeColor="accent5" w:themeShade="BF"/>
        </w:rPr>
        <w:fldChar w:fldCharType="end"/>
      </w:r>
      <w:r w:rsidRPr="00C04064">
        <w:rPr>
          <w:color w:val="31849B" w:themeColor="accent5" w:themeShade="BF"/>
        </w:rPr>
        <w:t>].</w:t>
      </w:r>
    </w:p>
    <w:p w14:paraId="1051A3B2" w14:textId="77777777" w:rsidR="00AB2E5B" w:rsidRPr="005313E4" w:rsidRDefault="00AB2E5B" w:rsidP="005C36B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</w:p>
    <w:p w14:paraId="3620CA30" w14:textId="7D07F3AB" w:rsidR="003B6291" w:rsidRPr="00AB2E5B" w:rsidRDefault="005313E4" w:rsidP="005C36BD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>
        <w:rPr>
          <w:color w:val="000000" w:themeColor="text1"/>
        </w:rPr>
        <w:t xml:space="preserve">Caso o </w:t>
      </w:r>
      <w:r w:rsidR="00B478E1">
        <w:rPr>
          <w:color w:val="000000" w:themeColor="text1"/>
        </w:rPr>
        <w:t xml:space="preserve">ator tente realizar uploads que o tamanho exceda </w:t>
      </w:r>
      <w:r>
        <w:rPr>
          <w:color w:val="000000" w:themeColor="text1"/>
        </w:rPr>
        <w:t xml:space="preserve">40mb, o sistema deve apresentar a mensagem </w:t>
      </w:r>
      <w:r w:rsidRPr="00C04064">
        <w:rPr>
          <w:color w:val="31849B" w:themeColor="accent5" w:themeShade="BF"/>
        </w:rPr>
        <w:t>[</w:t>
      </w:r>
      <w:r w:rsidR="00884BF9" w:rsidRPr="00C04064">
        <w:rPr>
          <w:color w:val="31849B" w:themeColor="accent5" w:themeShade="BF"/>
        </w:rPr>
        <w:fldChar w:fldCharType="begin"/>
      </w:r>
      <w:r w:rsidR="00884BF9" w:rsidRPr="00C04064">
        <w:rPr>
          <w:color w:val="31849B" w:themeColor="accent5" w:themeShade="BF"/>
        </w:rPr>
        <w:instrText xml:space="preserve"> REF _Ref20487939 \r \h </w:instrText>
      </w:r>
      <w:r w:rsidR="00884BF9" w:rsidRPr="00C04064">
        <w:rPr>
          <w:color w:val="31849B" w:themeColor="accent5" w:themeShade="BF"/>
        </w:rPr>
      </w:r>
      <w:r w:rsidR="00884BF9" w:rsidRPr="00C04064">
        <w:rPr>
          <w:color w:val="31849B" w:themeColor="accent5" w:themeShade="BF"/>
        </w:rPr>
        <w:fldChar w:fldCharType="separate"/>
      </w:r>
      <w:r w:rsidR="00884BF9" w:rsidRPr="00C04064">
        <w:rPr>
          <w:color w:val="31849B" w:themeColor="accent5" w:themeShade="BF"/>
        </w:rPr>
        <w:t>ME07</w:t>
      </w:r>
      <w:r w:rsidR="00884BF9" w:rsidRPr="00C04064">
        <w:rPr>
          <w:color w:val="31849B" w:themeColor="accent5" w:themeShade="BF"/>
        </w:rPr>
        <w:fldChar w:fldCharType="end"/>
      </w:r>
      <w:r w:rsidRPr="00C04064">
        <w:rPr>
          <w:color w:val="31849B" w:themeColor="accent5" w:themeShade="BF"/>
        </w:rPr>
        <w:t>]</w:t>
      </w:r>
    </w:p>
    <w:p w14:paraId="351BDCC2" w14:textId="77777777" w:rsidR="00AB2E5B" w:rsidRPr="00EB02DE" w:rsidRDefault="00AB2E5B" w:rsidP="005C36B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</w:p>
    <w:p w14:paraId="3A346396" w14:textId="4D9AC765" w:rsidR="00C51AA7" w:rsidRPr="00AB2E5B" w:rsidRDefault="00C51AA7" w:rsidP="005C36BD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>
        <w:rPr>
          <w:color w:val="auto"/>
        </w:rPr>
        <w:t>Caso o ator acione o botão de voltar</w:t>
      </w:r>
      <w:r w:rsidR="00EB02DE">
        <w:rPr>
          <w:color w:val="auto"/>
        </w:rPr>
        <w:t xml:space="preserve"> na interface </w:t>
      </w:r>
      <w:r w:rsidR="00EB02DE" w:rsidRPr="00BE3E2C">
        <w:rPr>
          <w:color w:val="31849B" w:themeColor="accent5" w:themeShade="BF"/>
        </w:rPr>
        <w:t>[</w:t>
      </w:r>
      <w:r w:rsidR="00EB02DE" w:rsidRPr="00BE3E2C">
        <w:rPr>
          <w:color w:val="31849B" w:themeColor="accent5" w:themeShade="BF"/>
        </w:rPr>
        <w:fldChar w:fldCharType="begin"/>
      </w:r>
      <w:r w:rsidR="00EB02DE" w:rsidRPr="00BE3E2C">
        <w:rPr>
          <w:color w:val="31849B" w:themeColor="accent5" w:themeShade="BF"/>
        </w:rPr>
        <w:instrText xml:space="preserve"> REF _Ref20299317 \r \h </w:instrText>
      </w:r>
      <w:r w:rsidR="00EB02DE" w:rsidRPr="00BE3E2C">
        <w:rPr>
          <w:color w:val="31849B" w:themeColor="accent5" w:themeShade="BF"/>
        </w:rPr>
      </w:r>
      <w:r w:rsidR="00EB02DE" w:rsidRPr="00BE3E2C">
        <w:rPr>
          <w:color w:val="31849B" w:themeColor="accent5" w:themeShade="BF"/>
        </w:rPr>
        <w:fldChar w:fldCharType="separate"/>
      </w:r>
      <w:r w:rsidR="00EB02DE" w:rsidRPr="00BE3E2C">
        <w:rPr>
          <w:color w:val="31849B" w:themeColor="accent5" w:themeShade="BF"/>
        </w:rPr>
        <w:t>P03</w:t>
      </w:r>
      <w:r w:rsidR="00EB02DE" w:rsidRPr="00BE3E2C">
        <w:rPr>
          <w:color w:val="31849B" w:themeColor="accent5" w:themeShade="BF"/>
        </w:rPr>
        <w:fldChar w:fldCharType="end"/>
      </w:r>
      <w:r w:rsidR="00EB02DE" w:rsidRPr="00BE3E2C">
        <w:rPr>
          <w:color w:val="31849B" w:themeColor="accent5" w:themeShade="BF"/>
        </w:rPr>
        <w:t>]</w:t>
      </w:r>
      <w:r>
        <w:rPr>
          <w:color w:val="auto"/>
        </w:rPr>
        <w:t xml:space="preserve">, porém tenha preenchido algum campo do formulário da declaração, o sistema deve apresentar a mensagem </w:t>
      </w:r>
      <w:r w:rsidRPr="00C04064">
        <w:rPr>
          <w:color w:val="31849B" w:themeColor="accent5" w:themeShade="BF"/>
        </w:rPr>
        <w:t>[</w:t>
      </w:r>
      <w:r w:rsidRPr="00C04064">
        <w:rPr>
          <w:color w:val="31849B" w:themeColor="accent5" w:themeShade="BF"/>
        </w:rPr>
        <w:fldChar w:fldCharType="begin"/>
      </w:r>
      <w:r w:rsidRPr="00C04064">
        <w:rPr>
          <w:color w:val="31849B" w:themeColor="accent5" w:themeShade="BF"/>
        </w:rPr>
        <w:instrText xml:space="preserve"> REF _Ref17792565 \r \h </w:instrText>
      </w:r>
      <w:r w:rsidRPr="00C04064">
        <w:rPr>
          <w:color w:val="31849B" w:themeColor="accent5" w:themeShade="BF"/>
        </w:rPr>
      </w:r>
      <w:r w:rsidRPr="00C04064">
        <w:rPr>
          <w:color w:val="31849B" w:themeColor="accent5" w:themeShade="BF"/>
        </w:rPr>
        <w:fldChar w:fldCharType="separate"/>
      </w:r>
      <w:r w:rsidRPr="00C04064">
        <w:rPr>
          <w:color w:val="31849B" w:themeColor="accent5" w:themeShade="BF"/>
        </w:rPr>
        <w:t>ME05</w:t>
      </w:r>
      <w:r w:rsidRPr="00C04064">
        <w:rPr>
          <w:color w:val="31849B" w:themeColor="accent5" w:themeShade="BF"/>
        </w:rPr>
        <w:fldChar w:fldCharType="end"/>
      </w:r>
      <w:r w:rsidRPr="00C04064">
        <w:rPr>
          <w:color w:val="31849B" w:themeColor="accent5" w:themeShade="BF"/>
        </w:rPr>
        <w:t>]</w:t>
      </w:r>
    </w:p>
    <w:p w14:paraId="4C18729A" w14:textId="77777777" w:rsidR="00AB2E5B" w:rsidRDefault="00AB2E5B" w:rsidP="005C36B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4D970D68" w14:textId="1B26BB72" w:rsidR="00445457" w:rsidRDefault="002509AE" w:rsidP="00FE18D2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851" w:hanging="425"/>
        <w:contextualSpacing/>
        <w:jc w:val="both"/>
        <w:rPr>
          <w:color w:val="auto"/>
        </w:rPr>
      </w:pPr>
      <w:r>
        <w:rPr>
          <w:color w:val="auto"/>
        </w:rPr>
        <w:t>Ao acionar o botão “</w:t>
      </w:r>
      <w:r w:rsidR="002C6A50">
        <w:rPr>
          <w:color w:val="auto"/>
        </w:rPr>
        <w:t>Confirmar</w:t>
      </w:r>
      <w:r>
        <w:rPr>
          <w:color w:val="auto"/>
        </w:rPr>
        <w:t xml:space="preserve">”, o sistema apresenta um pop-up com a mensagem </w:t>
      </w:r>
      <w:r w:rsidRPr="002509AE">
        <w:rPr>
          <w:color w:val="31849B" w:themeColor="accent5" w:themeShade="BF"/>
        </w:rPr>
        <w:t>[</w:t>
      </w:r>
      <w:r w:rsidRPr="002509AE">
        <w:rPr>
          <w:color w:val="31849B" w:themeColor="accent5" w:themeShade="BF"/>
        </w:rPr>
        <w:fldChar w:fldCharType="begin"/>
      </w:r>
      <w:r w:rsidRPr="002509AE">
        <w:rPr>
          <w:color w:val="31849B" w:themeColor="accent5" w:themeShade="BF"/>
        </w:rPr>
        <w:instrText xml:space="preserve"> REF _Ref20812034 \r \h </w:instrText>
      </w:r>
      <w:r w:rsidRPr="002509AE">
        <w:rPr>
          <w:color w:val="31849B" w:themeColor="accent5" w:themeShade="BF"/>
        </w:rPr>
      </w:r>
      <w:r w:rsidRPr="002509AE">
        <w:rPr>
          <w:color w:val="31849B" w:themeColor="accent5" w:themeShade="BF"/>
        </w:rPr>
        <w:fldChar w:fldCharType="separate"/>
      </w:r>
      <w:r w:rsidRPr="002509AE">
        <w:rPr>
          <w:color w:val="31849B" w:themeColor="accent5" w:themeShade="BF"/>
        </w:rPr>
        <w:t>ME09</w:t>
      </w:r>
      <w:r w:rsidRPr="002509AE">
        <w:rPr>
          <w:color w:val="31849B" w:themeColor="accent5" w:themeShade="BF"/>
        </w:rPr>
        <w:fldChar w:fldCharType="end"/>
      </w:r>
      <w:r w:rsidRPr="002509AE">
        <w:rPr>
          <w:color w:val="31849B" w:themeColor="accent5" w:themeShade="BF"/>
        </w:rPr>
        <w:t xml:space="preserve">]. </w:t>
      </w:r>
      <w:r>
        <w:rPr>
          <w:color w:val="auto"/>
        </w:rPr>
        <w:t xml:space="preserve">Ao clicar no botão fechar do pop-up, o sistema redireciona o ator para a interface </w:t>
      </w:r>
      <w:r w:rsidRPr="002509AE">
        <w:rPr>
          <w:color w:val="31849B" w:themeColor="accent5" w:themeShade="BF"/>
        </w:rPr>
        <w:t>[</w:t>
      </w:r>
      <w:r w:rsidRPr="002509AE">
        <w:rPr>
          <w:color w:val="31849B" w:themeColor="accent5" w:themeShade="BF"/>
        </w:rPr>
        <w:fldChar w:fldCharType="begin"/>
      </w:r>
      <w:r w:rsidRPr="002509AE">
        <w:rPr>
          <w:color w:val="31849B" w:themeColor="accent5" w:themeShade="BF"/>
        </w:rPr>
        <w:instrText xml:space="preserve"> REF _Ref20302929 \r \h </w:instrText>
      </w:r>
      <w:r w:rsidRPr="002509AE">
        <w:rPr>
          <w:color w:val="31849B" w:themeColor="accent5" w:themeShade="BF"/>
        </w:rPr>
      </w:r>
      <w:r w:rsidRPr="002509AE">
        <w:rPr>
          <w:color w:val="31849B" w:themeColor="accent5" w:themeShade="BF"/>
        </w:rPr>
        <w:fldChar w:fldCharType="separate"/>
      </w:r>
      <w:r w:rsidRPr="002509AE">
        <w:rPr>
          <w:color w:val="31849B" w:themeColor="accent5" w:themeShade="BF"/>
        </w:rPr>
        <w:t>P04</w:t>
      </w:r>
      <w:r w:rsidRPr="002509AE">
        <w:rPr>
          <w:color w:val="31849B" w:themeColor="accent5" w:themeShade="BF"/>
        </w:rPr>
        <w:fldChar w:fldCharType="end"/>
      </w:r>
      <w:r w:rsidRPr="002509AE">
        <w:rPr>
          <w:color w:val="31849B" w:themeColor="accent5" w:themeShade="BF"/>
        </w:rPr>
        <w:t>]</w:t>
      </w:r>
      <w:r w:rsidR="005E5D57">
        <w:rPr>
          <w:color w:val="auto"/>
        </w:rPr>
        <w:t>.</w:t>
      </w:r>
    </w:p>
    <w:p w14:paraId="48B870AB" w14:textId="77777777" w:rsidR="00A83D44" w:rsidRPr="00A83D44" w:rsidRDefault="00A83D44" w:rsidP="00A83D44">
      <w:pPr>
        <w:pStyle w:val="PargrafodaLista"/>
        <w:rPr>
          <w:color w:val="auto"/>
        </w:rPr>
      </w:pPr>
    </w:p>
    <w:p w14:paraId="1037D379" w14:textId="52B2D530" w:rsidR="00A83D44" w:rsidRPr="00A83D44" w:rsidRDefault="00E03E5C" w:rsidP="00A83D44">
      <w:pPr>
        <w:spacing w:after="200" w:line="276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31A97B7D" wp14:editId="4B830099">
            <wp:extent cx="3759116" cy="2942728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ublicar_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108" cy="29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3B20" w14:textId="77777777" w:rsidR="0087439A" w:rsidRPr="0087439A" w:rsidRDefault="0087439A" w:rsidP="00FE18D2">
      <w:pPr>
        <w:pStyle w:val="PargrafodaLista"/>
        <w:ind w:hanging="992"/>
        <w:rPr>
          <w:color w:val="auto"/>
        </w:rPr>
      </w:pPr>
    </w:p>
    <w:p w14:paraId="2BA18F53" w14:textId="1DBF33A0" w:rsidR="0087439A" w:rsidRDefault="0087439A" w:rsidP="00FE18D2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851" w:hanging="425"/>
        <w:contextualSpacing/>
        <w:jc w:val="both"/>
        <w:rPr>
          <w:color w:val="auto"/>
        </w:rPr>
      </w:pPr>
      <w:r>
        <w:rPr>
          <w:color w:val="auto"/>
        </w:rPr>
        <w:t xml:space="preserve">Caso o ator acione o botão cancelar, o sistema deve retornar para a interface </w:t>
      </w:r>
      <w:r w:rsidRPr="0087439A">
        <w:rPr>
          <w:color w:val="31849B" w:themeColor="accent5" w:themeShade="BF"/>
        </w:rPr>
        <w:t>[</w:t>
      </w:r>
      <w:r w:rsidRPr="0087439A">
        <w:rPr>
          <w:color w:val="31849B" w:themeColor="accent5" w:themeShade="BF"/>
        </w:rPr>
        <w:fldChar w:fldCharType="begin"/>
      </w:r>
      <w:r w:rsidRPr="0087439A">
        <w:rPr>
          <w:color w:val="31849B" w:themeColor="accent5" w:themeShade="BF"/>
        </w:rPr>
        <w:instrText xml:space="preserve"> REF _Ref20393974 \r \h </w:instrText>
      </w:r>
      <w:r w:rsidRPr="0087439A">
        <w:rPr>
          <w:color w:val="31849B" w:themeColor="accent5" w:themeShade="BF"/>
        </w:rPr>
      </w:r>
      <w:r w:rsidRPr="0087439A">
        <w:rPr>
          <w:color w:val="31849B" w:themeColor="accent5" w:themeShade="BF"/>
        </w:rPr>
        <w:fldChar w:fldCharType="separate"/>
      </w:r>
      <w:r w:rsidRPr="0087439A">
        <w:rPr>
          <w:color w:val="31849B" w:themeColor="accent5" w:themeShade="BF"/>
        </w:rPr>
        <w:t>P02</w:t>
      </w:r>
      <w:r w:rsidRPr="0087439A">
        <w:rPr>
          <w:color w:val="31849B" w:themeColor="accent5" w:themeShade="BF"/>
        </w:rPr>
        <w:fldChar w:fldCharType="end"/>
      </w:r>
      <w:r w:rsidRPr="0087439A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>.</w:t>
      </w:r>
    </w:p>
    <w:p w14:paraId="37BD6D18" w14:textId="77777777" w:rsidR="005E5D57" w:rsidRPr="005E5D57" w:rsidRDefault="005E5D57" w:rsidP="005E5D57">
      <w:pPr>
        <w:pStyle w:val="PargrafodaLista"/>
        <w:rPr>
          <w:color w:val="auto"/>
        </w:rPr>
      </w:pPr>
    </w:p>
    <w:p w14:paraId="14035524" w14:textId="7C9826A3" w:rsidR="005E5D57" w:rsidRPr="00ED7310" w:rsidRDefault="005E5D57" w:rsidP="00E2731B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851" w:hanging="425"/>
        <w:contextualSpacing/>
        <w:jc w:val="both"/>
        <w:rPr>
          <w:color w:val="auto"/>
        </w:rPr>
      </w:pPr>
      <w:r>
        <w:rPr>
          <w:color w:val="auto"/>
        </w:rPr>
        <w:t xml:space="preserve">Os critérios de aceite </w:t>
      </w:r>
      <w:r w:rsidR="00232074">
        <w:rPr>
          <w:color w:val="auto"/>
        </w:rPr>
        <w:t xml:space="preserve">da interface </w:t>
      </w:r>
      <w:r w:rsidR="00232074" w:rsidRPr="002509AE">
        <w:rPr>
          <w:color w:val="31849B" w:themeColor="accent5" w:themeShade="BF"/>
        </w:rPr>
        <w:t>[</w:t>
      </w:r>
      <w:r w:rsidR="00232074" w:rsidRPr="002509AE">
        <w:rPr>
          <w:color w:val="31849B" w:themeColor="accent5" w:themeShade="BF"/>
        </w:rPr>
        <w:fldChar w:fldCharType="begin"/>
      </w:r>
      <w:r w:rsidR="00232074" w:rsidRPr="002509AE">
        <w:rPr>
          <w:color w:val="31849B" w:themeColor="accent5" w:themeShade="BF"/>
        </w:rPr>
        <w:instrText xml:space="preserve"> REF _Ref20302929 \r \h </w:instrText>
      </w:r>
      <w:r w:rsidR="00232074" w:rsidRPr="002509AE">
        <w:rPr>
          <w:color w:val="31849B" w:themeColor="accent5" w:themeShade="BF"/>
        </w:rPr>
      </w:r>
      <w:r w:rsidR="00232074" w:rsidRPr="002509AE">
        <w:rPr>
          <w:color w:val="31849B" w:themeColor="accent5" w:themeShade="BF"/>
        </w:rPr>
        <w:fldChar w:fldCharType="separate"/>
      </w:r>
      <w:r w:rsidR="00232074" w:rsidRPr="002509AE">
        <w:rPr>
          <w:color w:val="31849B" w:themeColor="accent5" w:themeShade="BF"/>
        </w:rPr>
        <w:t>P04</w:t>
      </w:r>
      <w:r w:rsidR="00232074" w:rsidRPr="002509AE">
        <w:rPr>
          <w:color w:val="31849B" w:themeColor="accent5" w:themeShade="BF"/>
        </w:rPr>
        <w:fldChar w:fldCharType="end"/>
      </w:r>
      <w:r w:rsidR="00232074" w:rsidRPr="002509AE">
        <w:rPr>
          <w:color w:val="31849B" w:themeColor="accent5" w:themeShade="BF"/>
        </w:rPr>
        <w:t>]</w:t>
      </w:r>
      <w:r w:rsidR="00232074">
        <w:rPr>
          <w:color w:val="auto"/>
        </w:rPr>
        <w:t xml:space="preserve"> </w:t>
      </w:r>
      <w:r>
        <w:rPr>
          <w:color w:val="auto"/>
        </w:rPr>
        <w:t xml:space="preserve">serão detalhados na </w:t>
      </w:r>
      <w:r w:rsidRPr="005E5D57">
        <w:rPr>
          <w:b/>
          <w:color w:val="auto"/>
        </w:rPr>
        <w:t>HST017_Exibir_Membros_Declaracao_Profissional.</w:t>
      </w:r>
    </w:p>
    <w:p w14:paraId="36EA2B18" w14:textId="77777777" w:rsidR="00445457" w:rsidRPr="003D4B4C" w:rsidRDefault="00445457" w:rsidP="00445457">
      <w:pPr>
        <w:pStyle w:val="PargrafodaLista"/>
        <w:rPr>
          <w:color w:val="auto"/>
        </w:rPr>
      </w:pPr>
    </w:p>
    <w:bookmarkEnd w:id="34"/>
    <w:p w14:paraId="0AB1F483" w14:textId="77777777" w:rsidR="00CD0619" w:rsidRDefault="00CD0619" w:rsidP="00CD0619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</w:pPr>
    </w:p>
    <w:p w14:paraId="121A615E" w14:textId="2AD1D5AE" w:rsidR="00CD0619" w:rsidRPr="00CD0619" w:rsidRDefault="00D73E32" w:rsidP="00CD061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5" w:name="_Ref20319500"/>
      <w:r>
        <w:rPr>
          <w:b/>
          <w:u w:val="single"/>
        </w:rPr>
        <w:t>Exibir Convite Recusado</w:t>
      </w:r>
      <w:r w:rsidR="00CD0619" w:rsidRPr="00CD0619">
        <w:rPr>
          <w:b/>
          <w:u w:val="single"/>
        </w:rPr>
        <w:t>:</w:t>
      </w:r>
      <w:bookmarkEnd w:id="35"/>
      <w:r w:rsidR="00CD0619" w:rsidRPr="00CD0619">
        <w:rPr>
          <w:b/>
          <w:u w:val="single"/>
        </w:rPr>
        <w:t xml:space="preserve"> </w:t>
      </w:r>
    </w:p>
    <w:p w14:paraId="0DA9001D" w14:textId="6360D1B8" w:rsidR="00D25A86" w:rsidRPr="0024377D" w:rsidRDefault="00962B4F" w:rsidP="004E523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851" w:hanging="284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Ao acionar </w:t>
      </w:r>
      <w:r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o botão “Recusar” na interface </w:t>
      </w:r>
      <w:r w:rsidRPr="00E322DE">
        <w:rPr>
          <w:color w:val="31849B" w:themeColor="accent5" w:themeShade="BF"/>
        </w:rPr>
        <w:t>[</w:t>
      </w:r>
      <w:r w:rsidR="00C048DC">
        <w:rPr>
          <w:color w:val="31849B" w:themeColor="accent5" w:themeShade="BF"/>
        </w:rPr>
        <w:fldChar w:fldCharType="begin"/>
      </w:r>
      <w:r w:rsidR="00C048DC">
        <w:rPr>
          <w:color w:val="31849B" w:themeColor="accent5" w:themeShade="BF"/>
        </w:rPr>
        <w:instrText xml:space="preserve"> REF _Ref13579930 \r \h </w:instrText>
      </w:r>
      <w:r w:rsidR="00C048DC">
        <w:rPr>
          <w:color w:val="31849B" w:themeColor="accent5" w:themeShade="BF"/>
        </w:rPr>
      </w:r>
      <w:r w:rsidR="00C048DC">
        <w:rPr>
          <w:color w:val="31849B" w:themeColor="accent5" w:themeShade="BF"/>
        </w:rPr>
        <w:fldChar w:fldCharType="separate"/>
      </w:r>
      <w:r w:rsidR="00C048DC">
        <w:rPr>
          <w:color w:val="31849B" w:themeColor="accent5" w:themeShade="BF"/>
        </w:rPr>
        <w:t>P01</w:t>
      </w:r>
      <w:r w:rsidR="00C048DC">
        <w:rPr>
          <w:color w:val="31849B" w:themeColor="accent5" w:themeShade="BF"/>
        </w:rPr>
        <w:fldChar w:fldCharType="end"/>
      </w:r>
      <w:r w:rsidR="00D25A86" w:rsidRPr="00E322DE">
        <w:rPr>
          <w:color w:val="31849B" w:themeColor="accent5" w:themeShade="BF"/>
        </w:rPr>
        <w:t>]</w:t>
      </w:r>
      <w:r w:rsidRPr="00E322DE">
        <w:rPr>
          <w:color w:val="31849B" w:themeColor="accent5" w:themeShade="BF"/>
        </w:rPr>
        <w:t xml:space="preserve">, </w:t>
      </w:r>
      <w:r>
        <w:rPr>
          <w:color w:val="auto"/>
        </w:rPr>
        <w:t xml:space="preserve">o sistema redireciona o ator </w:t>
      </w:r>
      <w:r w:rsidR="00D25A86">
        <w:rPr>
          <w:color w:val="auto"/>
        </w:rPr>
        <w:t>para a página principal.</w:t>
      </w:r>
      <w:r w:rsidR="00366552">
        <w:rPr>
          <w:color w:val="auto"/>
        </w:rPr>
        <w:t xml:space="preserve"> </w:t>
      </w:r>
      <w:r w:rsidR="00366552" w:rsidRPr="00366552">
        <w:rPr>
          <w:color w:val="31849B" w:themeColor="accent5" w:themeShade="BF"/>
        </w:rPr>
        <w:t>[</w:t>
      </w:r>
      <w:r w:rsidR="00366552" w:rsidRPr="00366552">
        <w:rPr>
          <w:color w:val="31849B" w:themeColor="accent5" w:themeShade="BF"/>
        </w:rPr>
        <w:fldChar w:fldCharType="begin"/>
      </w:r>
      <w:r w:rsidR="00366552" w:rsidRPr="00366552">
        <w:rPr>
          <w:color w:val="31849B" w:themeColor="accent5" w:themeShade="BF"/>
        </w:rPr>
        <w:instrText xml:space="preserve"> REF _Ref17572350 \r \h </w:instrText>
      </w:r>
      <w:r w:rsidR="00366552" w:rsidRPr="00366552">
        <w:rPr>
          <w:color w:val="31849B" w:themeColor="accent5" w:themeShade="BF"/>
        </w:rPr>
      </w:r>
      <w:r w:rsidR="00366552" w:rsidRPr="00366552">
        <w:rPr>
          <w:color w:val="31849B" w:themeColor="accent5" w:themeShade="BF"/>
        </w:rPr>
        <w:fldChar w:fldCharType="separate"/>
      </w:r>
      <w:r w:rsidR="00366552" w:rsidRPr="00366552">
        <w:rPr>
          <w:color w:val="31849B" w:themeColor="accent5" w:themeShade="BF"/>
        </w:rPr>
        <w:t>P06</w:t>
      </w:r>
      <w:r w:rsidR="00366552" w:rsidRPr="00366552">
        <w:rPr>
          <w:color w:val="31849B" w:themeColor="accent5" w:themeShade="BF"/>
        </w:rPr>
        <w:fldChar w:fldCharType="end"/>
      </w:r>
      <w:r w:rsidR="00366552" w:rsidRPr="00366552">
        <w:rPr>
          <w:color w:val="31849B" w:themeColor="accent5" w:themeShade="BF"/>
        </w:rPr>
        <w:t>]</w:t>
      </w:r>
    </w:p>
    <w:p w14:paraId="069E4C12" w14:textId="77777777" w:rsidR="0024377D" w:rsidRPr="00D25A86" w:rsidRDefault="0024377D" w:rsidP="004E5236">
      <w:pPr>
        <w:pStyle w:val="PargrafodaLista"/>
        <w:widowControl/>
        <w:autoSpaceDE/>
        <w:adjustRightInd/>
        <w:spacing w:after="200" w:line="276" w:lineRule="auto"/>
        <w:ind w:left="851" w:hanging="284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459C588C" w14:textId="5E24D163" w:rsidR="0032720B" w:rsidRPr="00BF3F7A" w:rsidRDefault="00D25A86" w:rsidP="004E523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851" w:hanging="284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>
        <w:rPr>
          <w:color w:val="auto"/>
        </w:rPr>
        <w:t xml:space="preserve">Caso ele acione a opção de menu </w:t>
      </w:r>
      <w:r w:rsidRPr="00D25A86">
        <w:rPr>
          <w:b/>
          <w:color w:val="auto"/>
        </w:rPr>
        <w:t>“Comissão Eleitora”</w:t>
      </w:r>
      <w:r>
        <w:rPr>
          <w:color w:val="auto"/>
        </w:rPr>
        <w:t xml:space="preserve"> novamente, o sistema redireciona para a interface </w:t>
      </w:r>
      <w:r w:rsidRPr="00D25A86">
        <w:rPr>
          <w:color w:val="31849B" w:themeColor="accent5" w:themeShade="BF"/>
        </w:rPr>
        <w:t>[</w:t>
      </w:r>
      <w:r w:rsidRPr="00D25A86">
        <w:rPr>
          <w:color w:val="31849B" w:themeColor="accent5" w:themeShade="BF"/>
        </w:rPr>
        <w:fldChar w:fldCharType="begin"/>
      </w:r>
      <w:r w:rsidRPr="00D25A86">
        <w:rPr>
          <w:color w:val="31849B" w:themeColor="accent5" w:themeShade="BF"/>
        </w:rPr>
        <w:instrText xml:space="preserve"> REF _Ref20298565 \r \h </w:instrText>
      </w:r>
      <w:r w:rsidRPr="00D25A86">
        <w:rPr>
          <w:color w:val="31849B" w:themeColor="accent5" w:themeShade="BF"/>
        </w:rPr>
      </w:r>
      <w:r w:rsidRPr="00D25A86">
        <w:rPr>
          <w:color w:val="31849B" w:themeColor="accent5" w:themeShade="BF"/>
        </w:rPr>
        <w:fldChar w:fldCharType="separate"/>
      </w:r>
      <w:r w:rsidRPr="00D25A86">
        <w:rPr>
          <w:color w:val="31849B" w:themeColor="accent5" w:themeShade="BF"/>
        </w:rPr>
        <w:t>P05</w:t>
      </w:r>
      <w:r w:rsidRPr="00D25A86">
        <w:rPr>
          <w:color w:val="31849B" w:themeColor="accent5" w:themeShade="BF"/>
        </w:rPr>
        <w:fldChar w:fldCharType="end"/>
      </w:r>
      <w:r w:rsidRPr="00D25A86">
        <w:rPr>
          <w:color w:val="31849B" w:themeColor="accent5" w:themeShade="BF"/>
        </w:rPr>
        <w:t>]</w:t>
      </w:r>
      <w:r>
        <w:rPr>
          <w:color w:val="auto"/>
        </w:rPr>
        <w:t xml:space="preserve"> </w:t>
      </w:r>
      <w:r w:rsidR="00D9403A">
        <w:rPr>
          <w:color w:val="auto"/>
        </w:rPr>
        <w:t xml:space="preserve">onde será apresentado um texto informativo, informando que ele recusou o convite para participar da comissão eleitoral como membro. </w:t>
      </w:r>
    </w:p>
    <w:p w14:paraId="6F33AA73" w14:textId="77777777" w:rsidR="00BF3F7A" w:rsidRPr="00BF3F7A" w:rsidRDefault="00BF3F7A" w:rsidP="00BF3F7A">
      <w:pPr>
        <w:pStyle w:val="PargrafodaLista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6D659321" w14:textId="77777777" w:rsidR="00BF3F7A" w:rsidRDefault="00BF3F7A" w:rsidP="004E523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851" w:hanging="284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O sistema deve apresentar um texto de recusa personalizado de acordo com a UF do membro conforme exemplo abaixo: </w:t>
      </w:r>
    </w:p>
    <w:p w14:paraId="7C1D8BCC" w14:textId="77777777" w:rsidR="00BF3F7A" w:rsidRPr="00BF3F7A" w:rsidRDefault="00BF3F7A" w:rsidP="00BF3F7A">
      <w:pPr>
        <w:pStyle w:val="PargrafodaLista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2A031C2B" w14:textId="153854C4" w:rsidR="00BF3F7A" w:rsidRPr="00BF3F7A" w:rsidRDefault="004D1457" w:rsidP="007D1B12">
      <w:pPr>
        <w:pStyle w:val="PargrafodaLista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EF44AE" wp14:editId="4F3E8A82">
                <wp:simplePos x="0" y="0"/>
                <wp:positionH relativeFrom="column">
                  <wp:posOffset>5424170</wp:posOffset>
                </wp:positionH>
                <wp:positionV relativeFrom="paragraph">
                  <wp:posOffset>86995</wp:posOffset>
                </wp:positionV>
                <wp:extent cx="390525" cy="180975"/>
                <wp:effectExtent l="0" t="0" r="28575" b="28575"/>
                <wp:wrapNone/>
                <wp:docPr id="18" name="Seta para a esquerd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80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44C9974" id="Seta para a esquerda 18" o:spid="_x0000_s1026" type="#_x0000_t66" style="position:absolute;margin-left:427.1pt;margin-top:6.85pt;width:30.7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" adj="5005" fillcolor="#4f81bd [3204]" strokecolor="#243f60 [1604]" strokeweight="2pt"/>
            </w:pict>
          </mc:Fallback>
        </mc:AlternateContent>
      </w:r>
      <w:r w:rsidR="00BF3F7A">
        <w:rPr>
          <w:noProof/>
        </w:rPr>
        <w:drawing>
          <wp:inline distT="0" distB="0" distL="0" distR="0" wp14:anchorId="3879F8AA" wp14:editId="3A4576C3">
            <wp:extent cx="4867275" cy="3905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5DA0" w14:textId="17C0EB0D" w:rsidR="00BF3F7A" w:rsidRPr="00C048DC" w:rsidRDefault="004D1457" w:rsidP="00C048DC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925525" wp14:editId="77B9CB6A">
                <wp:simplePos x="0" y="0"/>
                <wp:positionH relativeFrom="column">
                  <wp:posOffset>5424170</wp:posOffset>
                </wp:positionH>
                <wp:positionV relativeFrom="paragraph">
                  <wp:posOffset>134620</wp:posOffset>
                </wp:positionV>
                <wp:extent cx="390525" cy="180975"/>
                <wp:effectExtent l="0" t="0" r="28575" b="28575"/>
                <wp:wrapNone/>
                <wp:docPr id="20" name="Seta para a esquerd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80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6D65F44" id="Seta para a esquerda 20" o:spid="_x0000_s1026" type="#_x0000_t66" style="position:absolute;margin-left:427.1pt;margin-top:10.6pt;width:30.7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" adj="5005" fillcolor="#4f81bd [3204]" strokecolor="#243f60 [1604]" strokeweight="2pt"/>
            </w:pict>
          </mc:Fallback>
        </mc:AlternateContent>
      </w:r>
      <w:r w:rsidR="00BF3F7A">
        <w:rPr>
          <w:noProof/>
        </w:rPr>
        <w:drawing>
          <wp:inline distT="0" distB="0" distL="0" distR="0" wp14:anchorId="41FF8FAD" wp14:editId="0437ADED">
            <wp:extent cx="4895850" cy="476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017F" w14:textId="77777777" w:rsidR="0024377D" w:rsidRPr="00D5335B" w:rsidRDefault="0024377D" w:rsidP="004E5236">
      <w:pPr>
        <w:pStyle w:val="PargrafodaLista"/>
        <w:widowControl/>
        <w:autoSpaceDE/>
        <w:adjustRightInd/>
        <w:spacing w:after="200" w:line="276" w:lineRule="auto"/>
        <w:ind w:left="851" w:hanging="284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49AD8095" w14:textId="2006FBBC" w:rsidR="0063381D" w:rsidRPr="00707880" w:rsidRDefault="00D5335B" w:rsidP="004E523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851" w:hanging="284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>
        <w:rPr>
          <w:color w:val="auto"/>
        </w:rPr>
        <w:t xml:space="preserve">Caso ele receba um novo convite, o texto informativo da interface </w:t>
      </w:r>
      <w:r w:rsidRPr="00D25A86">
        <w:rPr>
          <w:color w:val="31849B" w:themeColor="accent5" w:themeShade="BF"/>
        </w:rPr>
        <w:t>[</w:t>
      </w:r>
      <w:r w:rsidRPr="00D25A86">
        <w:rPr>
          <w:color w:val="31849B" w:themeColor="accent5" w:themeShade="BF"/>
        </w:rPr>
        <w:fldChar w:fldCharType="begin"/>
      </w:r>
      <w:r w:rsidRPr="00D25A86">
        <w:rPr>
          <w:color w:val="31849B" w:themeColor="accent5" w:themeShade="BF"/>
        </w:rPr>
        <w:instrText xml:space="preserve"> REF _Ref20298565 \r \h </w:instrText>
      </w:r>
      <w:r w:rsidRPr="00D25A86">
        <w:rPr>
          <w:color w:val="31849B" w:themeColor="accent5" w:themeShade="BF"/>
        </w:rPr>
      </w:r>
      <w:r w:rsidRPr="00D25A86">
        <w:rPr>
          <w:color w:val="31849B" w:themeColor="accent5" w:themeShade="BF"/>
        </w:rPr>
        <w:fldChar w:fldCharType="separate"/>
      </w:r>
      <w:r w:rsidR="00D25A86" w:rsidRPr="00D25A86">
        <w:rPr>
          <w:color w:val="31849B" w:themeColor="accent5" w:themeShade="BF"/>
        </w:rPr>
        <w:t>P05</w:t>
      </w:r>
      <w:r w:rsidRPr="00D25A86">
        <w:rPr>
          <w:color w:val="31849B" w:themeColor="accent5" w:themeShade="BF"/>
        </w:rPr>
        <w:fldChar w:fldCharType="end"/>
      </w:r>
      <w:r w:rsidRPr="00D25A86">
        <w:rPr>
          <w:color w:val="31849B" w:themeColor="accent5" w:themeShade="BF"/>
        </w:rPr>
        <w:t>]</w:t>
      </w:r>
      <w:r w:rsidRPr="00D25A86">
        <w:rPr>
          <w:color w:val="auto"/>
        </w:rPr>
        <w:t>,</w:t>
      </w:r>
      <w:r w:rsidRPr="00D25A86">
        <w:rPr>
          <w:color w:val="31849B" w:themeColor="accent5" w:themeShade="BF"/>
        </w:rPr>
        <w:t xml:space="preserve"> </w:t>
      </w:r>
      <w:r>
        <w:rPr>
          <w:color w:val="auto"/>
        </w:rPr>
        <w:t>deixará de ser exibido, dando lugar ao novo convite</w:t>
      </w:r>
      <w:r w:rsidR="0063381D">
        <w:rPr>
          <w:color w:val="auto"/>
        </w:rPr>
        <w:t xml:space="preserve"> conforme interface </w:t>
      </w:r>
      <w:r w:rsidR="00D25A86" w:rsidRPr="00D25A86">
        <w:rPr>
          <w:color w:val="31849B" w:themeColor="accent5" w:themeShade="BF"/>
        </w:rPr>
        <w:t>[</w:t>
      </w:r>
      <w:r w:rsidR="001F0539">
        <w:rPr>
          <w:color w:val="31849B" w:themeColor="accent5" w:themeShade="BF"/>
        </w:rPr>
        <w:fldChar w:fldCharType="begin"/>
      </w:r>
      <w:r w:rsidR="001F0539">
        <w:rPr>
          <w:color w:val="31849B" w:themeColor="accent5" w:themeShade="BF"/>
        </w:rPr>
        <w:instrText xml:space="preserve"> REF _Ref13579930 \r \h </w:instrText>
      </w:r>
      <w:r w:rsidR="001F0539">
        <w:rPr>
          <w:color w:val="31849B" w:themeColor="accent5" w:themeShade="BF"/>
        </w:rPr>
      </w:r>
      <w:r w:rsidR="001F0539">
        <w:rPr>
          <w:color w:val="31849B" w:themeColor="accent5" w:themeShade="BF"/>
        </w:rPr>
        <w:fldChar w:fldCharType="separate"/>
      </w:r>
      <w:r w:rsidR="001F0539">
        <w:rPr>
          <w:color w:val="31849B" w:themeColor="accent5" w:themeShade="BF"/>
        </w:rPr>
        <w:t>P01</w:t>
      </w:r>
      <w:r w:rsidR="001F0539">
        <w:rPr>
          <w:color w:val="31849B" w:themeColor="accent5" w:themeShade="BF"/>
        </w:rPr>
        <w:fldChar w:fldCharType="end"/>
      </w:r>
      <w:r w:rsidR="00D25A86" w:rsidRPr="00D25A86">
        <w:rPr>
          <w:color w:val="31849B" w:themeColor="accent5" w:themeShade="BF"/>
        </w:rPr>
        <w:t>]</w:t>
      </w:r>
      <w:r w:rsidR="00617058">
        <w:rPr>
          <w:color w:val="31849B" w:themeColor="accent5" w:themeShade="BF"/>
        </w:rPr>
        <w:t>.</w:t>
      </w:r>
    </w:p>
    <w:p w14:paraId="2F657B0D" w14:textId="77777777" w:rsidR="00707880" w:rsidRPr="00707880" w:rsidRDefault="00707880" w:rsidP="00707880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0B51B4CA" w14:textId="7E628588" w:rsidR="00707880" w:rsidRPr="00E03E5C" w:rsidRDefault="00707880" w:rsidP="004E523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851" w:hanging="284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E03E5C">
        <w:rPr>
          <w:color w:val="auto"/>
        </w:rPr>
        <w:t xml:space="preserve">Ao acionar a Aba “Visão Geral” ou o ícone </w:t>
      </w:r>
      <w:r w:rsidRPr="00E03E5C">
        <w:rPr>
          <w:noProof/>
        </w:rPr>
        <w:drawing>
          <wp:inline distT="0" distB="0" distL="0" distR="0" wp14:anchorId="3955CF03" wp14:editId="77515E72">
            <wp:extent cx="198782" cy="173297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627" cy="17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5C">
        <w:rPr>
          <w:color w:val="auto"/>
        </w:rPr>
        <w:t xml:space="preserve">, o sistema deve exibir a tela </w:t>
      </w:r>
      <w:r w:rsidRPr="00E03E5C">
        <w:rPr>
          <w:color w:val="31849B" w:themeColor="accent5" w:themeShade="BF"/>
        </w:rPr>
        <w:t>[</w:t>
      </w:r>
      <w:r w:rsidRPr="00E03E5C">
        <w:rPr>
          <w:color w:val="31849B" w:themeColor="accent5" w:themeShade="BF"/>
        </w:rPr>
        <w:fldChar w:fldCharType="begin"/>
      </w:r>
      <w:r w:rsidRPr="00E03E5C">
        <w:rPr>
          <w:color w:val="31849B" w:themeColor="accent5" w:themeShade="BF"/>
        </w:rPr>
        <w:instrText xml:space="preserve"> REF _Ref17572350 \r \h </w:instrText>
      </w:r>
      <w:r w:rsidR="001B3E23" w:rsidRPr="00E03E5C">
        <w:rPr>
          <w:color w:val="31849B" w:themeColor="accent5" w:themeShade="BF"/>
        </w:rPr>
        <w:instrText xml:space="preserve"> \* MERGEFORMAT </w:instrText>
      </w:r>
      <w:r w:rsidRPr="00E03E5C">
        <w:rPr>
          <w:color w:val="31849B" w:themeColor="accent5" w:themeShade="BF"/>
        </w:rPr>
      </w:r>
      <w:r w:rsidRPr="00E03E5C">
        <w:rPr>
          <w:color w:val="31849B" w:themeColor="accent5" w:themeShade="BF"/>
        </w:rPr>
        <w:fldChar w:fldCharType="separate"/>
      </w:r>
      <w:r w:rsidRPr="00E03E5C">
        <w:rPr>
          <w:color w:val="31849B" w:themeColor="accent5" w:themeShade="BF"/>
        </w:rPr>
        <w:t>P06</w:t>
      </w:r>
      <w:r w:rsidRPr="00E03E5C">
        <w:rPr>
          <w:color w:val="31849B" w:themeColor="accent5" w:themeShade="BF"/>
        </w:rPr>
        <w:fldChar w:fldCharType="end"/>
      </w:r>
      <w:r w:rsidRPr="00E03E5C">
        <w:rPr>
          <w:color w:val="31849B" w:themeColor="accent5" w:themeShade="BF"/>
        </w:rPr>
        <w:t>].</w:t>
      </w:r>
    </w:p>
    <w:p w14:paraId="21C843C5" w14:textId="5B499F2F" w:rsidR="00BD2630" w:rsidRPr="00F77C09" w:rsidRDefault="00BD2630" w:rsidP="00F77C09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0D02EA9F" w14:textId="0ADC1678" w:rsidR="004C7131" w:rsidRPr="003D4B4C" w:rsidRDefault="004C7131" w:rsidP="004C713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6" w:name="_Ref19188698"/>
      <w:r>
        <w:rPr>
          <w:b/>
          <w:u w:val="single"/>
        </w:rPr>
        <w:lastRenderedPageBreak/>
        <w:t>Mensagem</w:t>
      </w:r>
      <w:r w:rsidRPr="003D4B4C">
        <w:rPr>
          <w:b/>
        </w:rPr>
        <w:t>:</w:t>
      </w:r>
      <w:bookmarkEnd w:id="36"/>
      <w:r w:rsidRPr="003D4B4C">
        <w:rPr>
          <w:b/>
        </w:rPr>
        <w:t xml:space="preserve"> </w:t>
      </w:r>
    </w:p>
    <w:p w14:paraId="55F5FA47" w14:textId="77777777" w:rsidR="004C7131" w:rsidRDefault="004C7131" w:rsidP="002E7E4E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77D17B16" w14:textId="2CF61081" w:rsidR="00EE30B5" w:rsidRPr="00EC175D" w:rsidRDefault="00EE30B5" w:rsidP="00655480">
      <w:pPr>
        <w:pStyle w:val="PargrafodaLista"/>
        <w:numPr>
          <w:ilvl w:val="0"/>
          <w:numId w:val="12"/>
        </w:numPr>
        <w:ind w:left="426"/>
      </w:pPr>
      <w:r w:rsidRPr="00EC175D">
        <w:t xml:space="preserve">As mensagens </w:t>
      </w:r>
      <w:r w:rsidR="006E5559" w:rsidRPr="00EC175D">
        <w:t xml:space="preserve">de </w:t>
      </w:r>
      <w:r w:rsidR="006E5559" w:rsidRPr="00EC175D">
        <w:rPr>
          <w:u w:val="single"/>
        </w:rPr>
        <w:t>Sucesso, Alerta e Erro</w:t>
      </w:r>
      <w:r w:rsidR="006E5559" w:rsidRPr="00EC175D">
        <w:t xml:space="preserve">, </w:t>
      </w:r>
      <w:r w:rsidRPr="00EA639E">
        <w:t>devem ser exibidas</w:t>
      </w:r>
      <w:r w:rsidR="006E5559" w:rsidRPr="00EA639E">
        <w:t xml:space="preserve"> no canto superior </w:t>
      </w:r>
      <w:r w:rsidR="004C7131" w:rsidRPr="00EA639E">
        <w:t xml:space="preserve">direito </w:t>
      </w:r>
      <w:r w:rsidR="006E5559" w:rsidRPr="00EA639E">
        <w:t>da tela,</w:t>
      </w:r>
      <w:r w:rsidR="006E5559" w:rsidRPr="00EC175D">
        <w:t xml:space="preserve"> </w:t>
      </w:r>
      <w:r w:rsidRPr="00EC175D">
        <w:t>com o seguinte padrão:</w:t>
      </w:r>
    </w:p>
    <w:p w14:paraId="3A6C02EA" w14:textId="77777777" w:rsidR="00EE30B5" w:rsidRPr="00EC175D" w:rsidRDefault="00EE30B5" w:rsidP="00EE30B5">
      <w:pPr>
        <w:rPr>
          <w:u w:val="single"/>
        </w:rPr>
      </w:pPr>
      <w:r w:rsidRPr="00EC175D">
        <w:rPr>
          <w:sz w:val="20"/>
          <w:u w:val="single"/>
        </w:rPr>
        <w:t>Mensagem de Sucesso:</w:t>
      </w:r>
      <w:r w:rsidRPr="00EC175D">
        <w:rPr>
          <w:u w:val="single"/>
        </w:rPr>
        <w:t xml:space="preserve"> </w:t>
      </w:r>
    </w:p>
    <w:p w14:paraId="5CB891AA" w14:textId="28C2D8A0" w:rsidR="00EE30B5" w:rsidRPr="00EC175D" w:rsidRDefault="00EE30B5" w:rsidP="00EE30B5">
      <w:r w:rsidRPr="00EC175D">
        <w:t xml:space="preserve">  </w:t>
      </w:r>
      <w:r w:rsidR="005A0224">
        <w:rPr>
          <w:noProof/>
        </w:rPr>
        <w:drawing>
          <wp:inline distT="0" distB="0" distL="0" distR="0" wp14:anchorId="55FD2A65" wp14:editId="6C504E57">
            <wp:extent cx="2704762" cy="457143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ED94" w14:textId="77777777" w:rsidR="006E5559" w:rsidRPr="00EC175D" w:rsidRDefault="006E5559" w:rsidP="00EE30B5">
      <w:pPr>
        <w:rPr>
          <w:sz w:val="20"/>
        </w:rPr>
      </w:pPr>
    </w:p>
    <w:p w14:paraId="68FF4C3E" w14:textId="77777777" w:rsidR="00EE30B5" w:rsidRPr="00EC175D" w:rsidRDefault="00EE30B5" w:rsidP="00EE30B5">
      <w:pPr>
        <w:rPr>
          <w:sz w:val="20"/>
          <w:u w:val="single"/>
        </w:rPr>
      </w:pPr>
      <w:r w:rsidRPr="00EC175D">
        <w:rPr>
          <w:sz w:val="20"/>
          <w:u w:val="single"/>
        </w:rPr>
        <w:t xml:space="preserve">Mensagem de Alerta:    </w:t>
      </w:r>
    </w:p>
    <w:p w14:paraId="251CC7EF" w14:textId="64C43C35" w:rsidR="00EE30B5" w:rsidRPr="00EC175D" w:rsidRDefault="00EE30B5" w:rsidP="00EE30B5">
      <w:pPr>
        <w:rPr>
          <w:sz w:val="20"/>
        </w:rPr>
      </w:pPr>
      <w:r w:rsidRPr="00EC175D">
        <w:rPr>
          <w:sz w:val="20"/>
        </w:rPr>
        <w:t xml:space="preserve">  </w:t>
      </w:r>
      <w:r w:rsidR="001F6169" w:rsidRPr="00EC175D">
        <w:rPr>
          <w:noProof/>
        </w:rPr>
        <w:drawing>
          <wp:inline distT="0" distB="0" distL="0" distR="0" wp14:anchorId="5746B776" wp14:editId="4EF90D85">
            <wp:extent cx="2704762" cy="400000"/>
            <wp:effectExtent l="0" t="0" r="63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977C" w14:textId="77777777" w:rsidR="001F6169" w:rsidRPr="00EC175D" w:rsidRDefault="001F6169" w:rsidP="00EE30B5">
      <w:pPr>
        <w:rPr>
          <w:sz w:val="20"/>
        </w:rPr>
      </w:pPr>
    </w:p>
    <w:p w14:paraId="5C2ED465" w14:textId="6A9C1217" w:rsidR="00EE30B5" w:rsidRPr="00EC175D" w:rsidRDefault="001F6169" w:rsidP="00EE30B5">
      <w:pPr>
        <w:rPr>
          <w:sz w:val="20"/>
          <w:u w:val="single"/>
        </w:rPr>
      </w:pPr>
      <w:r w:rsidRPr="00EC175D">
        <w:rPr>
          <w:sz w:val="20"/>
        </w:rPr>
        <w:t xml:space="preserve">  </w:t>
      </w:r>
      <w:r w:rsidR="00EE30B5" w:rsidRPr="00EC175D">
        <w:rPr>
          <w:sz w:val="20"/>
          <w:u w:val="single"/>
        </w:rPr>
        <w:t xml:space="preserve">Mensagem de Erro: </w:t>
      </w:r>
    </w:p>
    <w:p w14:paraId="0B9705DB" w14:textId="77777777" w:rsidR="00EE30B5" w:rsidRDefault="00EE30B5" w:rsidP="00EE30B5">
      <w:pPr>
        <w:rPr>
          <w:sz w:val="20"/>
        </w:rPr>
      </w:pPr>
      <w:r w:rsidRPr="00EC175D">
        <w:rPr>
          <w:sz w:val="20"/>
        </w:rPr>
        <w:t xml:space="preserve">  </w:t>
      </w:r>
      <w:r w:rsidRPr="00EC175D">
        <w:rPr>
          <w:noProof/>
        </w:rPr>
        <w:drawing>
          <wp:inline distT="0" distB="0" distL="0" distR="0" wp14:anchorId="207D6842" wp14:editId="06156035">
            <wp:extent cx="2704762" cy="400000"/>
            <wp:effectExtent l="0" t="0" r="63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D2BB" w14:textId="77777777" w:rsidR="0076485A" w:rsidRDefault="0076485A" w:rsidP="00EE30B5">
      <w:pPr>
        <w:rPr>
          <w:sz w:val="20"/>
        </w:rPr>
      </w:pPr>
    </w:p>
    <w:p w14:paraId="52E67BC9" w14:textId="77777777" w:rsidR="0076485A" w:rsidRPr="00AC4C3E" w:rsidRDefault="0076485A" w:rsidP="00655480">
      <w:pPr>
        <w:pStyle w:val="PargrafodaLista"/>
        <w:numPr>
          <w:ilvl w:val="0"/>
          <w:numId w:val="12"/>
        </w:numPr>
        <w:ind w:left="426"/>
      </w:pPr>
      <w:r w:rsidRPr="00AC4C3E">
        <w:t xml:space="preserve">As mensagens de </w:t>
      </w:r>
      <w:r w:rsidRPr="00AC4C3E">
        <w:rPr>
          <w:u w:val="single"/>
        </w:rPr>
        <w:t>Confirmação</w:t>
      </w:r>
      <w:r w:rsidRPr="00AC4C3E">
        <w:t>, devem ser exibidas acima do registro em questão, com o seguinte padrão:</w:t>
      </w:r>
    </w:p>
    <w:p w14:paraId="6F27BA4A" w14:textId="77777777" w:rsidR="0076485A" w:rsidRPr="00AC4C3E" w:rsidRDefault="0076485A" w:rsidP="0076485A">
      <w:pPr>
        <w:pStyle w:val="PargrafodaLista"/>
        <w:ind w:left="426"/>
      </w:pPr>
    </w:p>
    <w:p w14:paraId="622294C7" w14:textId="77777777" w:rsidR="0076485A" w:rsidRPr="00AC4C3E" w:rsidRDefault="0076485A" w:rsidP="0076485A">
      <w:pPr>
        <w:pStyle w:val="PargrafodaLista"/>
        <w:ind w:left="142"/>
        <w:rPr>
          <w:u w:val="single"/>
        </w:rPr>
      </w:pPr>
      <w:r w:rsidRPr="00AC4C3E">
        <w:rPr>
          <w:u w:val="single"/>
        </w:rPr>
        <w:t>Mensagem de confirmação:</w:t>
      </w:r>
    </w:p>
    <w:p w14:paraId="63B285B6" w14:textId="77777777" w:rsidR="0076485A" w:rsidRDefault="0076485A" w:rsidP="0076485A">
      <w:pPr>
        <w:rPr>
          <w:sz w:val="20"/>
        </w:rPr>
      </w:pPr>
      <w:r w:rsidRPr="00AC4C3E">
        <w:rPr>
          <w:noProof/>
        </w:rPr>
        <w:drawing>
          <wp:inline distT="0" distB="0" distL="0" distR="0" wp14:anchorId="3C4CD215" wp14:editId="6A2436A9">
            <wp:extent cx="2704762" cy="914286"/>
            <wp:effectExtent l="0" t="0" r="635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07E" w14:textId="77777777" w:rsidR="00EE30B5" w:rsidRPr="00EC175D" w:rsidRDefault="00EE30B5" w:rsidP="00655480">
      <w:pPr>
        <w:pStyle w:val="PargrafodaLista"/>
        <w:numPr>
          <w:ilvl w:val="0"/>
          <w:numId w:val="12"/>
        </w:numPr>
        <w:ind w:left="426"/>
      </w:pPr>
      <w:r w:rsidRPr="00EC175D">
        <w:t>O sistema deve ter um temporizador de 5 segundos para cada mensagem exibida.</w:t>
      </w:r>
    </w:p>
    <w:p w14:paraId="43D6261A" w14:textId="49EB38C3" w:rsidR="00EE30B5" w:rsidRPr="00EC175D" w:rsidRDefault="00EE30B5" w:rsidP="00655480">
      <w:pPr>
        <w:pStyle w:val="PargrafodaLista"/>
        <w:numPr>
          <w:ilvl w:val="0"/>
          <w:numId w:val="12"/>
        </w:numPr>
        <w:ind w:left="426"/>
      </w:pPr>
      <w:r w:rsidRPr="00EC175D">
        <w:t xml:space="preserve">Ao final dos 5 segundos, o sistema deve fechar a </w:t>
      </w:r>
      <w:r w:rsidR="00A07556">
        <w:t>caixa de mensagem e não exibi-la</w:t>
      </w:r>
      <w:r w:rsidRPr="00EC175D">
        <w:t xml:space="preserve"> na tela.</w:t>
      </w:r>
    </w:p>
    <w:p w14:paraId="60CEF1D2" w14:textId="7C9C2D44" w:rsidR="00004F8B" w:rsidRDefault="00004F8B" w:rsidP="00655480">
      <w:pPr>
        <w:pStyle w:val="PargrafodaLista"/>
        <w:numPr>
          <w:ilvl w:val="0"/>
          <w:numId w:val="12"/>
        </w:numPr>
        <w:ind w:left="426"/>
      </w:pPr>
      <w:r w:rsidRPr="00EC175D">
        <w:t xml:space="preserve">Caso surja uma nova mensagem, o sistema deve </w:t>
      </w:r>
      <w:r w:rsidR="0013080E" w:rsidRPr="00EC175D">
        <w:t>exibi-la</w:t>
      </w:r>
      <w:r w:rsidRPr="00EC175D">
        <w:t xml:space="preserve"> logo abaixo daquela que foi anteriormente criada.</w:t>
      </w:r>
    </w:p>
    <w:p w14:paraId="7C3132A6" w14:textId="77777777" w:rsidR="009D5099" w:rsidRDefault="009D5099" w:rsidP="00655480">
      <w:pPr>
        <w:pStyle w:val="PargrafodaLista"/>
        <w:numPr>
          <w:ilvl w:val="0"/>
          <w:numId w:val="12"/>
        </w:numPr>
        <w:ind w:left="426"/>
      </w:pPr>
      <w:r w:rsidRPr="006F2A9C">
        <w:t xml:space="preserve">Para as mensagens de </w:t>
      </w:r>
      <w:r w:rsidRPr="006F2A9C">
        <w:rPr>
          <w:u w:val="single"/>
        </w:rPr>
        <w:t>confirmação</w:t>
      </w:r>
      <w:r w:rsidRPr="006F2A9C">
        <w:t xml:space="preserve"> o sistema </w:t>
      </w:r>
      <w:r w:rsidRPr="006F2A9C">
        <w:rPr>
          <w:u w:val="single"/>
        </w:rPr>
        <w:t>não</w:t>
      </w:r>
      <w:r w:rsidRPr="006F2A9C">
        <w:t xml:space="preserve"> deve disponibilizar o temporizador. </w:t>
      </w:r>
    </w:p>
    <w:p w14:paraId="339237D7" w14:textId="77777777" w:rsidR="00FE407D" w:rsidRPr="00EC175D" w:rsidRDefault="00FE407D" w:rsidP="00FE407D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EC175D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EC175D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EC175D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Ações</w:t>
            </w:r>
          </w:p>
        </w:tc>
      </w:tr>
      <w:tr w:rsidR="00FB3C8F" w:rsidRPr="00EC175D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EC175D" w:rsidRDefault="00FB3C8F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7" w:name="_Ref12023348"/>
          </w:p>
        </w:tc>
        <w:bookmarkEnd w:id="37"/>
        <w:tc>
          <w:tcPr>
            <w:tcW w:w="6276" w:type="dxa"/>
          </w:tcPr>
          <w:p w14:paraId="19465BB6" w14:textId="7B788B2C" w:rsidR="00596253" w:rsidRPr="008D74E8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D74E8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8D74E8">
              <w:rPr>
                <w:rFonts w:cs="Arial"/>
                <w:sz w:val="18"/>
                <w:szCs w:val="18"/>
              </w:rPr>
              <w:t>c</w:t>
            </w:r>
            <w:r w:rsidRPr="008D74E8">
              <w:rPr>
                <w:rFonts w:cs="Arial"/>
                <w:sz w:val="18"/>
                <w:szCs w:val="18"/>
              </w:rPr>
              <w:t>omunicação</w:t>
            </w:r>
            <w:r w:rsidR="007303C6" w:rsidRPr="008D74E8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8D74E8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EC175D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Erro</w:t>
            </w:r>
          </w:p>
        </w:tc>
      </w:tr>
      <w:tr w:rsidR="00B219F6" w:rsidRPr="00EC175D" w14:paraId="21C1062C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3FC529" w14:textId="77777777" w:rsidR="00B219F6" w:rsidRPr="00EC175D" w:rsidRDefault="00B219F6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8" w:name="_Ref13647479"/>
          </w:p>
        </w:tc>
        <w:bookmarkEnd w:id="38"/>
        <w:tc>
          <w:tcPr>
            <w:tcW w:w="6276" w:type="dxa"/>
          </w:tcPr>
          <w:p w14:paraId="7E7B920E" w14:textId="35664665" w:rsidR="00B219F6" w:rsidRPr="008D74E8" w:rsidRDefault="00B219F6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D74E8">
              <w:rPr>
                <w:rFonts w:cs="Arial"/>
                <w:sz w:val="18"/>
                <w:szCs w:val="18"/>
              </w:rPr>
              <w:t>Nenhum registro encontrado</w:t>
            </w:r>
            <w:r w:rsidR="00EE30B5" w:rsidRPr="008D74E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659F0CF5" w14:textId="485B8A5A" w:rsidR="00B219F6" w:rsidRPr="00EC175D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Alerta</w:t>
            </w:r>
          </w:p>
        </w:tc>
      </w:tr>
      <w:tr w:rsidR="00474268" w:rsidRPr="00EC175D" w14:paraId="21E2C00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C73C23F" w14:textId="77777777" w:rsidR="00474268" w:rsidRPr="00EC175D" w:rsidRDefault="00474268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9" w:name="_Ref17462071"/>
          </w:p>
        </w:tc>
        <w:bookmarkEnd w:id="39"/>
        <w:tc>
          <w:tcPr>
            <w:tcW w:w="6276" w:type="dxa"/>
          </w:tcPr>
          <w:p w14:paraId="3FEFB225" w14:textId="3E2B72FC" w:rsidR="00474268" w:rsidRPr="008D74E8" w:rsidRDefault="00F62645" w:rsidP="00987EC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Campo de preenchimento </w:t>
            </w:r>
            <w:r w:rsidRPr="00081D30">
              <w:rPr>
                <w:rFonts w:cs="Arial"/>
                <w:sz w:val="18"/>
                <w:szCs w:val="18"/>
              </w:rPr>
              <w:t>obrigatório</w:t>
            </w:r>
          </w:p>
        </w:tc>
        <w:tc>
          <w:tcPr>
            <w:tcW w:w="1555" w:type="dxa"/>
          </w:tcPr>
          <w:p w14:paraId="69920550" w14:textId="2488B8F3" w:rsidR="00474268" w:rsidRPr="00EC175D" w:rsidRDefault="00987EC1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8C7E84" w:rsidRPr="00EC175D" w14:paraId="0FC0C5A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DDD5B20" w14:textId="77777777" w:rsidR="008C7E84" w:rsidRPr="00EC175D" w:rsidRDefault="008C7E84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0" w:name="_Ref13659352"/>
          </w:p>
        </w:tc>
        <w:bookmarkEnd w:id="40"/>
        <w:tc>
          <w:tcPr>
            <w:tcW w:w="6276" w:type="dxa"/>
          </w:tcPr>
          <w:p w14:paraId="6FFDBC8E" w14:textId="6BE128F1" w:rsidR="003F3D3D" w:rsidRPr="008D74E8" w:rsidRDefault="00EF279C" w:rsidP="000F559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D74E8">
              <w:rPr>
                <w:rFonts w:cs="Arial"/>
                <w:sz w:val="18"/>
                <w:szCs w:val="18"/>
              </w:rPr>
              <w:t xml:space="preserve">Formato do arquivo inválido. Somente serão aceitos arquivos no formato de </w:t>
            </w:r>
            <w:r w:rsidR="00506A64">
              <w:rPr>
                <w:rFonts w:cs="Arial"/>
                <w:sz w:val="18"/>
                <w:szCs w:val="18"/>
              </w:rPr>
              <w:t>doc/</w:t>
            </w:r>
            <w:r w:rsidR="000F5596">
              <w:rPr>
                <w:sz w:val="18"/>
                <w:szCs w:val="18"/>
              </w:rPr>
              <w:t>docx, pdf!</w:t>
            </w:r>
          </w:p>
        </w:tc>
        <w:tc>
          <w:tcPr>
            <w:tcW w:w="1555" w:type="dxa"/>
          </w:tcPr>
          <w:p w14:paraId="74377CEF" w14:textId="23D62BA3" w:rsidR="008C7E84" w:rsidRPr="00EC175D" w:rsidRDefault="00EF279C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C95E12" w:rsidRPr="00EC175D" w14:paraId="3A66DFB0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D41C5BD" w14:textId="77777777" w:rsidR="00C95E12" w:rsidRPr="00EC175D" w:rsidRDefault="00C95E12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1" w:name="_Ref17792565"/>
          </w:p>
        </w:tc>
        <w:bookmarkEnd w:id="41"/>
        <w:tc>
          <w:tcPr>
            <w:tcW w:w="6276" w:type="dxa"/>
          </w:tcPr>
          <w:p w14:paraId="4DD941A0" w14:textId="77777777" w:rsidR="00C95E12" w:rsidRPr="00FB4FC1" w:rsidRDefault="00C95E12" w:rsidP="00C95E1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Deseja realmente voltar? Dados não salvos serão perdidos!</w:t>
            </w:r>
          </w:p>
          <w:p w14:paraId="4F4BBC99" w14:textId="28B8B997" w:rsidR="00C95E12" w:rsidRDefault="000F5596" w:rsidP="00C95E1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[Sim]</w:t>
            </w:r>
            <w:r w:rsidR="00C95E12" w:rsidRPr="00FB4FC1">
              <w:rPr>
                <w:rFonts w:cs="Arial"/>
                <w:sz w:val="18"/>
                <w:szCs w:val="18"/>
              </w:rPr>
              <w:t xml:space="preserve"> [Não]</w:t>
            </w:r>
          </w:p>
        </w:tc>
        <w:tc>
          <w:tcPr>
            <w:tcW w:w="1555" w:type="dxa"/>
          </w:tcPr>
          <w:p w14:paraId="278F2ABA" w14:textId="4E430022" w:rsidR="00C95E12" w:rsidRDefault="00C95E12" w:rsidP="006E252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Confirmação</w:t>
            </w:r>
          </w:p>
        </w:tc>
      </w:tr>
      <w:tr w:rsidR="00552A2F" w:rsidRPr="00EC175D" w14:paraId="0B0C9F1C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DDF13BA" w14:textId="77777777" w:rsidR="00552A2F" w:rsidRPr="00EC175D" w:rsidRDefault="00552A2F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2" w:name="_Ref20487929"/>
          </w:p>
        </w:tc>
        <w:bookmarkEnd w:id="42"/>
        <w:tc>
          <w:tcPr>
            <w:tcW w:w="6276" w:type="dxa"/>
          </w:tcPr>
          <w:p w14:paraId="620497A4" w14:textId="02821557" w:rsidR="00552A2F" w:rsidRDefault="00552A2F" w:rsidP="00C95E1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Tamanho m</w:t>
            </w:r>
            <w:r w:rsidR="003F6DAF">
              <w:rPr>
                <w:rFonts w:cs="Arial"/>
                <w:sz w:val="18"/>
                <w:szCs w:val="18"/>
              </w:rPr>
              <w:t>áximo de 10 arquivos excedido</w:t>
            </w:r>
            <w:r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653A5CF2" w14:textId="52C38710" w:rsidR="00552A2F" w:rsidRDefault="00552A2F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552A2F" w:rsidRPr="00EC175D" w14:paraId="44B6B849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355C1CC" w14:textId="77777777" w:rsidR="00552A2F" w:rsidRPr="00EC175D" w:rsidRDefault="00552A2F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3" w:name="_Ref20487939"/>
          </w:p>
        </w:tc>
        <w:bookmarkEnd w:id="43"/>
        <w:tc>
          <w:tcPr>
            <w:tcW w:w="6276" w:type="dxa"/>
          </w:tcPr>
          <w:p w14:paraId="1BF899A9" w14:textId="57F19958" w:rsidR="00552A2F" w:rsidRDefault="00552A2F" w:rsidP="00C95E1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Tamanho máximo excedido para o arquivo. </w:t>
            </w:r>
          </w:p>
        </w:tc>
        <w:tc>
          <w:tcPr>
            <w:tcW w:w="1555" w:type="dxa"/>
          </w:tcPr>
          <w:p w14:paraId="2B2BA71C" w14:textId="32214662" w:rsidR="00552A2F" w:rsidRDefault="00552A2F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58427E" w:rsidRPr="00EC175D" w14:paraId="12E110B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27CF2EE" w14:textId="77777777" w:rsidR="0058427E" w:rsidRPr="00EC175D" w:rsidRDefault="0058427E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4" w:name="_Ref20811026"/>
          </w:p>
        </w:tc>
        <w:bookmarkEnd w:id="44"/>
        <w:tc>
          <w:tcPr>
            <w:tcW w:w="6276" w:type="dxa"/>
          </w:tcPr>
          <w:p w14:paraId="2E804FE1" w14:textId="125488CE" w:rsidR="0058427E" w:rsidRDefault="0058427E" w:rsidP="00C95E1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Para o arquivo, o tamanho máximo permitido é de 40 MB.</w:t>
            </w:r>
          </w:p>
        </w:tc>
        <w:tc>
          <w:tcPr>
            <w:tcW w:w="1555" w:type="dxa"/>
          </w:tcPr>
          <w:p w14:paraId="0B854628" w14:textId="3898C721" w:rsidR="0058427E" w:rsidRDefault="0058427E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2509AE" w:rsidRPr="00EC175D" w14:paraId="6C514419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7F1475" w14:textId="77777777" w:rsidR="002509AE" w:rsidRPr="00EC175D" w:rsidRDefault="002509AE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5" w:name="_Ref20812034"/>
          </w:p>
        </w:tc>
        <w:bookmarkEnd w:id="45"/>
        <w:tc>
          <w:tcPr>
            <w:tcW w:w="6276" w:type="dxa"/>
          </w:tcPr>
          <w:p w14:paraId="01409470" w14:textId="6193752D" w:rsidR="002509AE" w:rsidRDefault="005323E4" w:rsidP="00C95E1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Participação da Comissão Eleitoral Concluída com Sucesso.</w:t>
            </w:r>
          </w:p>
        </w:tc>
        <w:tc>
          <w:tcPr>
            <w:tcW w:w="1555" w:type="dxa"/>
          </w:tcPr>
          <w:p w14:paraId="258B4E8D" w14:textId="6CFE28BF" w:rsidR="002509AE" w:rsidRDefault="002509AE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Sucesso</w:t>
            </w:r>
          </w:p>
        </w:tc>
      </w:tr>
      <w:tr w:rsidR="00F444CE" w:rsidRPr="00EC175D" w14:paraId="3512BF46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8F1968E" w14:textId="77777777" w:rsidR="00F444CE" w:rsidRPr="00EC175D" w:rsidRDefault="00F444CE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6" w:name="_Ref20904202"/>
          </w:p>
        </w:tc>
        <w:bookmarkEnd w:id="46"/>
        <w:tc>
          <w:tcPr>
            <w:tcW w:w="6276" w:type="dxa"/>
          </w:tcPr>
          <w:p w14:paraId="7729B0BB" w14:textId="2B40BF71" w:rsidR="00F444CE" w:rsidRDefault="00F444CE" w:rsidP="00C95E1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444CE">
              <w:rPr>
                <w:rFonts w:cs="Arial"/>
                <w:sz w:val="18"/>
                <w:szCs w:val="18"/>
              </w:rPr>
              <w:t>Por gentileza, selecione uma resposta!</w:t>
            </w:r>
          </w:p>
        </w:tc>
        <w:tc>
          <w:tcPr>
            <w:tcW w:w="1555" w:type="dxa"/>
          </w:tcPr>
          <w:p w14:paraId="156DEC66" w14:textId="279DF03C" w:rsidR="00F444CE" w:rsidRDefault="00F444CE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2E4ACC" w:rsidRPr="00EC175D" w14:paraId="0AA1477D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47054F7" w14:textId="77777777" w:rsidR="002E4ACC" w:rsidRPr="00EC175D" w:rsidRDefault="002E4ACC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7" w:name="_Ref20904469"/>
          </w:p>
        </w:tc>
        <w:bookmarkEnd w:id="47"/>
        <w:tc>
          <w:tcPr>
            <w:tcW w:w="6276" w:type="dxa"/>
          </w:tcPr>
          <w:p w14:paraId="3478574E" w14:textId="606D361D" w:rsidR="002E4ACC" w:rsidRPr="00F444CE" w:rsidRDefault="002E4ACC" w:rsidP="00C95E1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Formato do arquivo inválido. Somente serão aceitos arquivos no formato DOC/DOCX!</w:t>
            </w:r>
          </w:p>
        </w:tc>
        <w:tc>
          <w:tcPr>
            <w:tcW w:w="1555" w:type="dxa"/>
          </w:tcPr>
          <w:p w14:paraId="07BA216F" w14:textId="086ACE3E" w:rsidR="002E4ACC" w:rsidRDefault="002E4ACC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2E4ACC" w:rsidRPr="00EC175D" w14:paraId="6C311F18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C85FE2D" w14:textId="77777777" w:rsidR="002E4ACC" w:rsidRPr="00EC175D" w:rsidRDefault="002E4ACC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8" w:name="_Ref20904479"/>
          </w:p>
        </w:tc>
        <w:bookmarkEnd w:id="48"/>
        <w:tc>
          <w:tcPr>
            <w:tcW w:w="6276" w:type="dxa"/>
          </w:tcPr>
          <w:p w14:paraId="1B74E1F0" w14:textId="387C2418" w:rsidR="002E4ACC" w:rsidRDefault="002E4ACC" w:rsidP="002E4AC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Formato do arquivo inválido. Somente serão aceitos arquivos no formato PDF!</w:t>
            </w:r>
          </w:p>
        </w:tc>
        <w:tc>
          <w:tcPr>
            <w:tcW w:w="1555" w:type="dxa"/>
          </w:tcPr>
          <w:p w14:paraId="6E0C62A4" w14:textId="68E09C1D" w:rsidR="002E4ACC" w:rsidRDefault="00F937BD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023570" w:rsidRPr="00EC175D" w14:paraId="606BDCE6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E0BF5E9" w14:textId="77777777" w:rsidR="00023570" w:rsidRPr="00EC175D" w:rsidRDefault="00023570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9" w:name="_Ref24120875"/>
          </w:p>
        </w:tc>
        <w:bookmarkEnd w:id="49"/>
        <w:tc>
          <w:tcPr>
            <w:tcW w:w="6276" w:type="dxa"/>
          </w:tcPr>
          <w:p w14:paraId="4BE59B39" w14:textId="058174C3" w:rsidR="00023570" w:rsidRDefault="00023570" w:rsidP="006443D4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Prezado (a) arquiteto (a) e urbanista, você não possui acesso a ess</w:t>
            </w:r>
            <w:r w:rsidR="006443D4">
              <w:rPr>
                <w:rFonts w:cs="Arial"/>
                <w:sz w:val="18"/>
                <w:szCs w:val="18"/>
              </w:rPr>
              <w:t>e item de menu</w:t>
            </w:r>
            <w:r>
              <w:rPr>
                <w:rFonts w:cs="Arial"/>
                <w:sz w:val="18"/>
                <w:szCs w:val="18"/>
              </w:rPr>
              <w:t xml:space="preserve">. </w:t>
            </w:r>
          </w:p>
        </w:tc>
        <w:tc>
          <w:tcPr>
            <w:tcW w:w="1555" w:type="dxa"/>
          </w:tcPr>
          <w:p w14:paraId="4280C0A9" w14:textId="2B563471" w:rsidR="00023570" w:rsidRDefault="00023570" w:rsidP="00552A2F">
            <w:pPr>
              <w:spacing w:before="60" w:after="6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</w:tbl>
    <w:p w14:paraId="748BE4D9" w14:textId="77777777" w:rsidR="00FC6098" w:rsidRPr="00EC175D" w:rsidRDefault="00FC6098" w:rsidP="002B1554">
      <w:pPr>
        <w:pStyle w:val="Dica"/>
      </w:pPr>
    </w:p>
    <w:p w14:paraId="63F33EE0" w14:textId="77777777" w:rsidR="00BC778D" w:rsidRPr="00EC175D" w:rsidRDefault="00BC778D" w:rsidP="00BC778D">
      <w:pPr>
        <w:pStyle w:val="Ttulo2"/>
        <w:numPr>
          <w:ilvl w:val="0"/>
          <w:numId w:val="0"/>
        </w:numPr>
        <w:spacing w:before="240"/>
      </w:pPr>
      <w:bookmarkStart w:id="50" w:name="_Toc20907627"/>
      <w:r w:rsidRPr="00EC175D">
        <w:t>INFORMAÇÕES COMPLEMENTARES</w:t>
      </w:r>
      <w:bookmarkEnd w:id="50"/>
    </w:p>
    <w:p w14:paraId="62D7BC18" w14:textId="08866AFC" w:rsidR="00654E1A" w:rsidRDefault="00654E1A" w:rsidP="00654E1A">
      <w:pPr>
        <w:rPr>
          <w:b/>
        </w:rPr>
      </w:pPr>
      <w:r w:rsidRPr="00EC175D">
        <w:rPr>
          <w:b/>
        </w:rPr>
        <w:t>Histórias relacionadas:</w:t>
      </w:r>
    </w:p>
    <w:p w14:paraId="372BD165" w14:textId="32988622" w:rsidR="00C660D5" w:rsidRDefault="00C660D5" w:rsidP="00654E1A">
      <w:r w:rsidRPr="00C660D5">
        <w:t>Eleitoral_HST0</w:t>
      </w:r>
      <w:r w:rsidR="00431D0E">
        <w:t>05</w:t>
      </w:r>
      <w:r w:rsidRPr="00C660D5">
        <w:t>_Parametrizar_Declaracao.docx</w:t>
      </w:r>
    </w:p>
    <w:p w14:paraId="6544F08B" w14:textId="28FF26BF" w:rsidR="00C660D5" w:rsidRPr="00C660D5" w:rsidRDefault="00C660D5" w:rsidP="00654E1A">
      <w:r w:rsidRPr="00C660D5">
        <w:t>Eleitoral_HST015_Definir_Declaração_E-Mail_ paraFins_ParticipacaoComissao.docx</w:t>
      </w:r>
    </w:p>
    <w:p w14:paraId="0EF10987" w14:textId="72A0CDC7" w:rsidR="00ED7607" w:rsidRPr="00C660D5" w:rsidRDefault="00C660D5">
      <w:pPr>
        <w:pStyle w:val="Dica"/>
        <w:rPr>
          <w:i w:val="0"/>
          <w:color w:val="auto"/>
          <w:szCs w:val="20"/>
        </w:rPr>
      </w:pPr>
      <w:r w:rsidRPr="00C660D5">
        <w:rPr>
          <w:i w:val="0"/>
          <w:color w:val="auto"/>
          <w:szCs w:val="20"/>
        </w:rPr>
        <w:t>Eleitoral_HST017_consultar_membros_comissao_eleitoral.docx</w:t>
      </w:r>
    </w:p>
    <w:sectPr w:rsidR="00ED7607" w:rsidRPr="00C660D5" w:rsidSect="00757A62">
      <w:headerReference w:type="even" r:id="rId33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6D0839" w14:textId="77777777" w:rsidR="00F31461" w:rsidRDefault="00F31461">
      <w:r>
        <w:separator/>
      </w:r>
    </w:p>
    <w:p w14:paraId="12E12284" w14:textId="77777777" w:rsidR="00F31461" w:rsidRDefault="00F31461"/>
  </w:endnote>
  <w:endnote w:type="continuationSeparator" w:id="0">
    <w:p w14:paraId="2E62F623" w14:textId="77777777" w:rsidR="00F31461" w:rsidRDefault="00F31461">
      <w:r>
        <w:continuationSeparator/>
      </w:r>
    </w:p>
    <w:p w14:paraId="25895896" w14:textId="77777777" w:rsidR="00F31461" w:rsidRDefault="00F31461"/>
  </w:endnote>
  <w:endnote w:id="1">
    <w:p w14:paraId="587401E3" w14:textId="77777777" w:rsidR="008E167A" w:rsidRDefault="008E167A">
      <w:pPr>
        <w:pStyle w:val="Textodenotadefim"/>
      </w:pPr>
    </w:p>
  </w:endnote>
  <w:endnote w:id="2">
    <w:p w14:paraId="5C7CDC00" w14:textId="110F9B42" w:rsidR="008E167A" w:rsidRDefault="008E167A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r w:rsidRPr="00507B65">
        <w:t>Futuramente quando for reformulado a funcionalidade do menu no Portal, o sistema deve ocultar o menu para usuários sem permissão de acesso</w:t>
      </w:r>
      <w:r>
        <w:t xml:space="preserve">, onde será afetado em algumas regras conforme </w:t>
      </w:r>
      <w:r w:rsidRPr="004C61BE">
        <w:rPr>
          <w:color w:val="31849B" w:themeColor="accent5" w:themeShade="BF"/>
        </w:rPr>
        <w:fldChar w:fldCharType="begin"/>
      </w:r>
      <w:r w:rsidRPr="004C61BE">
        <w:rPr>
          <w:color w:val="31849B" w:themeColor="accent5" w:themeShade="BF"/>
        </w:rPr>
        <w:instrText xml:space="preserve"> REF _Ref24532403 \r \h </w:instrText>
      </w:r>
      <w:r w:rsidRPr="004C61BE">
        <w:rPr>
          <w:color w:val="31849B" w:themeColor="accent5" w:themeShade="BF"/>
        </w:rPr>
      </w:r>
      <w:r w:rsidRPr="004C61BE">
        <w:rPr>
          <w:color w:val="31849B" w:themeColor="accent5" w:themeShade="BF"/>
        </w:rPr>
        <w:fldChar w:fldCharType="separate"/>
      </w:r>
      <w:r w:rsidRPr="004C61BE">
        <w:rPr>
          <w:color w:val="31849B" w:themeColor="accent5" w:themeShade="BF"/>
        </w:rPr>
        <w:t>1.3</w:t>
      </w:r>
      <w:r w:rsidRPr="004C61BE">
        <w:rPr>
          <w:color w:val="31849B" w:themeColor="accent5" w:themeShade="BF"/>
        </w:rPr>
        <w:fldChar w:fldCharType="end"/>
      </w:r>
      <w:r>
        <w:t xml:space="preserve">, </w:t>
      </w:r>
      <w:r w:rsidRPr="004C61BE">
        <w:rPr>
          <w:color w:val="31849B" w:themeColor="accent5" w:themeShade="BF"/>
        </w:rPr>
        <w:fldChar w:fldCharType="begin"/>
      </w:r>
      <w:r w:rsidRPr="004C61BE">
        <w:rPr>
          <w:color w:val="31849B" w:themeColor="accent5" w:themeShade="BF"/>
        </w:rPr>
        <w:instrText xml:space="preserve"> REF _Ref24532412 \r \h </w:instrText>
      </w:r>
      <w:r w:rsidRPr="004C61BE">
        <w:rPr>
          <w:color w:val="31849B" w:themeColor="accent5" w:themeShade="BF"/>
        </w:rPr>
      </w:r>
      <w:r w:rsidRPr="004C61BE">
        <w:rPr>
          <w:color w:val="31849B" w:themeColor="accent5" w:themeShade="BF"/>
        </w:rPr>
        <w:fldChar w:fldCharType="separate"/>
      </w:r>
      <w:r w:rsidRPr="004C61BE">
        <w:rPr>
          <w:color w:val="31849B" w:themeColor="accent5" w:themeShade="BF"/>
        </w:rPr>
        <w:t>1.4</w:t>
      </w:r>
      <w:r w:rsidRPr="004C61BE">
        <w:rPr>
          <w:color w:val="31849B" w:themeColor="accent5" w:themeShade="BF"/>
        </w:rPr>
        <w:fldChar w:fldCharType="end"/>
      </w:r>
      <w:r>
        <w:t xml:space="preserve">, </w:t>
      </w:r>
      <w:r w:rsidRPr="004C61BE">
        <w:rPr>
          <w:color w:val="31849B" w:themeColor="accent5" w:themeShade="BF"/>
        </w:rPr>
        <w:fldChar w:fldCharType="begin"/>
      </w:r>
      <w:r w:rsidRPr="004C61BE">
        <w:rPr>
          <w:color w:val="31849B" w:themeColor="accent5" w:themeShade="BF"/>
        </w:rPr>
        <w:instrText xml:space="preserve"> REF _Ref24532417 \r \h </w:instrText>
      </w:r>
      <w:r w:rsidRPr="004C61BE">
        <w:rPr>
          <w:color w:val="31849B" w:themeColor="accent5" w:themeShade="BF"/>
        </w:rPr>
      </w:r>
      <w:r w:rsidRPr="004C61BE">
        <w:rPr>
          <w:color w:val="31849B" w:themeColor="accent5" w:themeShade="BF"/>
        </w:rPr>
        <w:fldChar w:fldCharType="separate"/>
      </w:r>
      <w:r w:rsidRPr="004C61BE">
        <w:rPr>
          <w:color w:val="31849B" w:themeColor="accent5" w:themeShade="BF"/>
        </w:rPr>
        <w:t>1.5</w:t>
      </w:r>
      <w:r w:rsidRPr="004C61BE">
        <w:rPr>
          <w:color w:val="31849B" w:themeColor="accent5" w:themeShade="BF"/>
        </w:rPr>
        <w:fldChar w:fldCharType="end"/>
      </w:r>
      <w:r w:rsidR="00D02A81">
        <w:t>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380170FB" w:rsidR="00507B65" w:rsidRDefault="00507B65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507B65" w:rsidRPr="003D59E6" w14:paraId="2B97DD6D" w14:textId="77777777">
      <w:tc>
        <w:tcPr>
          <w:tcW w:w="4605" w:type="dxa"/>
          <w:vAlign w:val="center"/>
        </w:tcPr>
        <w:p w14:paraId="0297AE86" w14:textId="77777777" w:rsidR="00507B65" w:rsidRPr="003D59E6" w:rsidRDefault="00507B65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507B65" w:rsidRPr="0017543C" w:rsidRDefault="00507B65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EB6703">
            <w:rPr>
              <w:rStyle w:val="Nmerodepgina"/>
              <w:rFonts w:ascii="Verdana" w:hAnsi="Verdana" w:cs="Arial"/>
              <w:b/>
              <w:noProof/>
            </w:rPr>
            <w:t>16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507B65" w:rsidRPr="0057652B" w:rsidRDefault="00507B6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837CE7" w14:textId="77777777" w:rsidR="00F31461" w:rsidRDefault="00F31461">
      <w:r>
        <w:separator/>
      </w:r>
    </w:p>
    <w:p w14:paraId="1F5B7273" w14:textId="77777777" w:rsidR="00F31461" w:rsidRDefault="00F31461"/>
  </w:footnote>
  <w:footnote w:type="continuationSeparator" w:id="0">
    <w:p w14:paraId="1B29AD74" w14:textId="77777777" w:rsidR="00F31461" w:rsidRDefault="00F31461">
      <w:r>
        <w:continuationSeparator/>
      </w:r>
    </w:p>
    <w:p w14:paraId="28EFFF8D" w14:textId="77777777" w:rsidR="00F31461" w:rsidRDefault="00F3146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507B65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507B65" w:rsidRPr="0017543C" w:rsidRDefault="00507B65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6.3pt;height:41.35pt" o:ole="">
                <v:imagedata r:id="rId1" o:title=""/>
              </v:shape>
              <o:OLEObject Type="Embed" ProgID="PBrush" ShapeID="_x0000_i1025" DrawAspect="Content" ObjectID="_1642490173" r:id="rId2"/>
            </w:object>
          </w:r>
        </w:p>
      </w:tc>
      <w:tc>
        <w:tcPr>
          <w:tcW w:w="4111" w:type="dxa"/>
          <w:vAlign w:val="center"/>
        </w:tcPr>
        <w:p w14:paraId="2CC77D67" w14:textId="317274EA" w:rsidR="00507B65" w:rsidRPr="00C6532E" w:rsidRDefault="00507B65" w:rsidP="009823AA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016 – Consultar Declaração Profissional</w:t>
          </w:r>
        </w:p>
      </w:tc>
      <w:tc>
        <w:tcPr>
          <w:tcW w:w="3260" w:type="dxa"/>
          <w:vAlign w:val="center"/>
        </w:tcPr>
        <w:p w14:paraId="7C22B301" w14:textId="6B6D790E" w:rsidR="00507B65" w:rsidRPr="004A2AAB" w:rsidRDefault="00507B65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507B65" w:rsidRPr="004A2AAB" w:rsidRDefault="00507B65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507B65" w:rsidRDefault="00507B65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507B65" w:rsidRDefault="00507B65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507B65" w:rsidRDefault="00507B6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720772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">
    <w:nsid w:val="135F5AE3"/>
    <w:multiLevelType w:val="multilevel"/>
    <w:tmpl w:val="941469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244D3D"/>
    <w:multiLevelType w:val="hybridMultilevel"/>
    <w:tmpl w:val="FBB05ACC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377AB"/>
    <w:multiLevelType w:val="multilevel"/>
    <w:tmpl w:val="DD8E0B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C34024E"/>
    <w:multiLevelType w:val="hybridMultilevel"/>
    <w:tmpl w:val="0F7085D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9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0">
    <w:nsid w:val="40DA2DD1"/>
    <w:multiLevelType w:val="multilevel"/>
    <w:tmpl w:val="D95A110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3">
    <w:nsid w:val="462B1182"/>
    <w:multiLevelType w:val="hybridMultilevel"/>
    <w:tmpl w:val="B3EE5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CF51E6B"/>
    <w:multiLevelType w:val="multilevel"/>
    <w:tmpl w:val="3C3C49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4DFD244D"/>
    <w:multiLevelType w:val="hybridMultilevel"/>
    <w:tmpl w:val="7316AC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7">
    <w:nsid w:val="50AC20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19">
    <w:nsid w:val="524E44B1"/>
    <w:multiLevelType w:val="hybridMultilevel"/>
    <w:tmpl w:val="E2B6F9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4AC24FE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560B2BDF"/>
    <w:multiLevelType w:val="hybridMultilevel"/>
    <w:tmpl w:val="4A76FC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67505C8"/>
    <w:multiLevelType w:val="multilevel"/>
    <w:tmpl w:val="75220D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626D4B7D"/>
    <w:multiLevelType w:val="hybridMultilevel"/>
    <w:tmpl w:val="79EE1BB2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25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26">
    <w:nsid w:val="6AA16132"/>
    <w:multiLevelType w:val="hybridMultilevel"/>
    <w:tmpl w:val="7D6AED7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8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9">
    <w:nsid w:val="776E78B4"/>
    <w:multiLevelType w:val="hybridMultilevel"/>
    <w:tmpl w:val="A86CC0F8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0">
    <w:nsid w:val="7CF462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21"/>
  </w:num>
  <w:num w:numId="3">
    <w:abstractNumId w:val="7"/>
  </w:num>
  <w:num w:numId="4">
    <w:abstractNumId w:val="32"/>
  </w:num>
  <w:num w:numId="5">
    <w:abstractNumId w:val="5"/>
  </w:num>
  <w:num w:numId="6">
    <w:abstractNumId w:val="31"/>
  </w:num>
  <w:num w:numId="7">
    <w:abstractNumId w:val="6"/>
  </w:num>
  <w:num w:numId="8">
    <w:abstractNumId w:val="4"/>
  </w:num>
  <w:num w:numId="9">
    <w:abstractNumId w:val="14"/>
  </w:num>
  <w:num w:numId="10">
    <w:abstractNumId w:val="23"/>
  </w:num>
  <w:num w:numId="11">
    <w:abstractNumId w:val="19"/>
  </w:num>
  <w:num w:numId="12">
    <w:abstractNumId w:val="11"/>
  </w:num>
  <w:num w:numId="13">
    <w:abstractNumId w:val="8"/>
  </w:num>
  <w:num w:numId="14">
    <w:abstractNumId w:val="15"/>
  </w:num>
  <w:num w:numId="15">
    <w:abstractNumId w:val="30"/>
  </w:num>
  <w:num w:numId="16">
    <w:abstractNumId w:val="17"/>
  </w:num>
  <w:num w:numId="17">
    <w:abstractNumId w:val="10"/>
  </w:num>
  <w:num w:numId="18">
    <w:abstractNumId w:val="2"/>
  </w:num>
  <w:num w:numId="19">
    <w:abstractNumId w:val="26"/>
  </w:num>
  <w:num w:numId="20">
    <w:abstractNumId w:val="29"/>
  </w:num>
  <w:num w:numId="21">
    <w:abstractNumId w:val="13"/>
  </w:num>
  <w:num w:numId="22">
    <w:abstractNumId w:val="20"/>
  </w:num>
  <w:num w:numId="23">
    <w:abstractNumId w:val="22"/>
  </w:num>
  <w:num w:numId="24">
    <w:abstractNumId w:val="2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2E7C"/>
    <w:rsid w:val="00002FE0"/>
    <w:rsid w:val="000034CD"/>
    <w:rsid w:val="00004B51"/>
    <w:rsid w:val="00004D6F"/>
    <w:rsid w:val="00004F8B"/>
    <w:rsid w:val="00005304"/>
    <w:rsid w:val="00005452"/>
    <w:rsid w:val="0000651D"/>
    <w:rsid w:val="00006AFC"/>
    <w:rsid w:val="00007920"/>
    <w:rsid w:val="0001114E"/>
    <w:rsid w:val="00012888"/>
    <w:rsid w:val="0001293B"/>
    <w:rsid w:val="000129D9"/>
    <w:rsid w:val="00013154"/>
    <w:rsid w:val="00014E08"/>
    <w:rsid w:val="00015F86"/>
    <w:rsid w:val="000168EC"/>
    <w:rsid w:val="0002267B"/>
    <w:rsid w:val="00022F50"/>
    <w:rsid w:val="00023474"/>
    <w:rsid w:val="00023570"/>
    <w:rsid w:val="00025925"/>
    <w:rsid w:val="00025B6F"/>
    <w:rsid w:val="000263F7"/>
    <w:rsid w:val="00027F03"/>
    <w:rsid w:val="00031100"/>
    <w:rsid w:val="00032645"/>
    <w:rsid w:val="00032841"/>
    <w:rsid w:val="000330C2"/>
    <w:rsid w:val="00036FEF"/>
    <w:rsid w:val="00037DD9"/>
    <w:rsid w:val="00040855"/>
    <w:rsid w:val="00040A4A"/>
    <w:rsid w:val="00042373"/>
    <w:rsid w:val="00043858"/>
    <w:rsid w:val="0004496A"/>
    <w:rsid w:val="00047249"/>
    <w:rsid w:val="00047B4F"/>
    <w:rsid w:val="00050651"/>
    <w:rsid w:val="000514D4"/>
    <w:rsid w:val="00051F92"/>
    <w:rsid w:val="00052B79"/>
    <w:rsid w:val="00053482"/>
    <w:rsid w:val="00054416"/>
    <w:rsid w:val="00057C5D"/>
    <w:rsid w:val="0006016B"/>
    <w:rsid w:val="000610FE"/>
    <w:rsid w:val="00061F5D"/>
    <w:rsid w:val="000628DE"/>
    <w:rsid w:val="0006486D"/>
    <w:rsid w:val="000648A0"/>
    <w:rsid w:val="000656C5"/>
    <w:rsid w:val="00065C98"/>
    <w:rsid w:val="00066182"/>
    <w:rsid w:val="00072269"/>
    <w:rsid w:val="000729BD"/>
    <w:rsid w:val="00076318"/>
    <w:rsid w:val="0007671A"/>
    <w:rsid w:val="00076B7E"/>
    <w:rsid w:val="000772BC"/>
    <w:rsid w:val="00077306"/>
    <w:rsid w:val="00080AD9"/>
    <w:rsid w:val="00081AE9"/>
    <w:rsid w:val="000825ED"/>
    <w:rsid w:val="00084624"/>
    <w:rsid w:val="0008648E"/>
    <w:rsid w:val="000869A0"/>
    <w:rsid w:val="00090304"/>
    <w:rsid w:val="00091329"/>
    <w:rsid w:val="000926DE"/>
    <w:rsid w:val="00096EA0"/>
    <w:rsid w:val="0009796C"/>
    <w:rsid w:val="00097BF2"/>
    <w:rsid w:val="000A01B5"/>
    <w:rsid w:val="000A054B"/>
    <w:rsid w:val="000A0B1F"/>
    <w:rsid w:val="000A1227"/>
    <w:rsid w:val="000A28E3"/>
    <w:rsid w:val="000A362F"/>
    <w:rsid w:val="000A3B11"/>
    <w:rsid w:val="000A43F8"/>
    <w:rsid w:val="000A4B4A"/>
    <w:rsid w:val="000A5277"/>
    <w:rsid w:val="000A5B48"/>
    <w:rsid w:val="000A73AD"/>
    <w:rsid w:val="000B038B"/>
    <w:rsid w:val="000B2C14"/>
    <w:rsid w:val="000B5692"/>
    <w:rsid w:val="000B624B"/>
    <w:rsid w:val="000C03AE"/>
    <w:rsid w:val="000C0B01"/>
    <w:rsid w:val="000C16EE"/>
    <w:rsid w:val="000C3B7B"/>
    <w:rsid w:val="000C518F"/>
    <w:rsid w:val="000C6128"/>
    <w:rsid w:val="000C79AD"/>
    <w:rsid w:val="000D2F33"/>
    <w:rsid w:val="000D2FFC"/>
    <w:rsid w:val="000D367A"/>
    <w:rsid w:val="000D6620"/>
    <w:rsid w:val="000D7D68"/>
    <w:rsid w:val="000E0D1E"/>
    <w:rsid w:val="000E10A0"/>
    <w:rsid w:val="000E1588"/>
    <w:rsid w:val="000E4445"/>
    <w:rsid w:val="000E4584"/>
    <w:rsid w:val="000E4D31"/>
    <w:rsid w:val="000E5674"/>
    <w:rsid w:val="000E5750"/>
    <w:rsid w:val="000E5F1F"/>
    <w:rsid w:val="000E6523"/>
    <w:rsid w:val="000E6ED3"/>
    <w:rsid w:val="000E7293"/>
    <w:rsid w:val="000F1575"/>
    <w:rsid w:val="000F1DD6"/>
    <w:rsid w:val="000F231D"/>
    <w:rsid w:val="000F5596"/>
    <w:rsid w:val="000F5730"/>
    <w:rsid w:val="000F653B"/>
    <w:rsid w:val="000F6540"/>
    <w:rsid w:val="000F7E2D"/>
    <w:rsid w:val="00100368"/>
    <w:rsid w:val="00100695"/>
    <w:rsid w:val="001008E1"/>
    <w:rsid w:val="0010280B"/>
    <w:rsid w:val="00102F91"/>
    <w:rsid w:val="001030F8"/>
    <w:rsid w:val="00103412"/>
    <w:rsid w:val="00103E9E"/>
    <w:rsid w:val="00103FFB"/>
    <w:rsid w:val="001052E6"/>
    <w:rsid w:val="001070F4"/>
    <w:rsid w:val="0010717B"/>
    <w:rsid w:val="001079A7"/>
    <w:rsid w:val="00107BA0"/>
    <w:rsid w:val="00110BB0"/>
    <w:rsid w:val="00110FD0"/>
    <w:rsid w:val="00111CDD"/>
    <w:rsid w:val="00112035"/>
    <w:rsid w:val="00114786"/>
    <w:rsid w:val="00116460"/>
    <w:rsid w:val="00120056"/>
    <w:rsid w:val="00121D77"/>
    <w:rsid w:val="00121DCE"/>
    <w:rsid w:val="001227F3"/>
    <w:rsid w:val="00122F06"/>
    <w:rsid w:val="00125048"/>
    <w:rsid w:val="001254C2"/>
    <w:rsid w:val="0012785F"/>
    <w:rsid w:val="0013080E"/>
    <w:rsid w:val="001316B2"/>
    <w:rsid w:val="00131A2E"/>
    <w:rsid w:val="00132D20"/>
    <w:rsid w:val="001334B2"/>
    <w:rsid w:val="00134450"/>
    <w:rsid w:val="001346CA"/>
    <w:rsid w:val="001348D6"/>
    <w:rsid w:val="00135D31"/>
    <w:rsid w:val="00136C1B"/>
    <w:rsid w:val="00140BD3"/>
    <w:rsid w:val="00141421"/>
    <w:rsid w:val="001418E1"/>
    <w:rsid w:val="00142655"/>
    <w:rsid w:val="00143AE0"/>
    <w:rsid w:val="00143D94"/>
    <w:rsid w:val="0014544C"/>
    <w:rsid w:val="0014605A"/>
    <w:rsid w:val="00146242"/>
    <w:rsid w:val="00146CA7"/>
    <w:rsid w:val="0015531F"/>
    <w:rsid w:val="00157E00"/>
    <w:rsid w:val="00157E66"/>
    <w:rsid w:val="001617FA"/>
    <w:rsid w:val="0016322F"/>
    <w:rsid w:val="0016419B"/>
    <w:rsid w:val="001653E6"/>
    <w:rsid w:val="001654C3"/>
    <w:rsid w:val="00165A72"/>
    <w:rsid w:val="00165B69"/>
    <w:rsid w:val="001701BE"/>
    <w:rsid w:val="00170A73"/>
    <w:rsid w:val="0017331A"/>
    <w:rsid w:val="001738CF"/>
    <w:rsid w:val="00173EFB"/>
    <w:rsid w:val="001742A0"/>
    <w:rsid w:val="001745CB"/>
    <w:rsid w:val="00174B5F"/>
    <w:rsid w:val="0017696D"/>
    <w:rsid w:val="00176D77"/>
    <w:rsid w:val="0018141E"/>
    <w:rsid w:val="00182EAC"/>
    <w:rsid w:val="00182ECD"/>
    <w:rsid w:val="00183520"/>
    <w:rsid w:val="00185C82"/>
    <w:rsid w:val="00187F81"/>
    <w:rsid w:val="00190B21"/>
    <w:rsid w:val="0019233D"/>
    <w:rsid w:val="001927C0"/>
    <w:rsid w:val="00193996"/>
    <w:rsid w:val="0019459B"/>
    <w:rsid w:val="001A16A7"/>
    <w:rsid w:val="001A2545"/>
    <w:rsid w:val="001A309F"/>
    <w:rsid w:val="001A69FC"/>
    <w:rsid w:val="001A73BB"/>
    <w:rsid w:val="001A75F1"/>
    <w:rsid w:val="001A77F8"/>
    <w:rsid w:val="001A7988"/>
    <w:rsid w:val="001B07B4"/>
    <w:rsid w:val="001B08F8"/>
    <w:rsid w:val="001B1BE6"/>
    <w:rsid w:val="001B3A10"/>
    <w:rsid w:val="001B3E23"/>
    <w:rsid w:val="001B4DF8"/>
    <w:rsid w:val="001B5C4E"/>
    <w:rsid w:val="001B78A4"/>
    <w:rsid w:val="001C00DF"/>
    <w:rsid w:val="001C09CA"/>
    <w:rsid w:val="001C15FC"/>
    <w:rsid w:val="001C2642"/>
    <w:rsid w:val="001C2717"/>
    <w:rsid w:val="001C604A"/>
    <w:rsid w:val="001D0328"/>
    <w:rsid w:val="001D0F14"/>
    <w:rsid w:val="001D202C"/>
    <w:rsid w:val="001D2488"/>
    <w:rsid w:val="001D334A"/>
    <w:rsid w:val="001D3F75"/>
    <w:rsid w:val="001D466A"/>
    <w:rsid w:val="001D510C"/>
    <w:rsid w:val="001D519B"/>
    <w:rsid w:val="001D6958"/>
    <w:rsid w:val="001D7362"/>
    <w:rsid w:val="001D7782"/>
    <w:rsid w:val="001E33E8"/>
    <w:rsid w:val="001E3770"/>
    <w:rsid w:val="001E3A76"/>
    <w:rsid w:val="001E5A61"/>
    <w:rsid w:val="001E5FCB"/>
    <w:rsid w:val="001F0539"/>
    <w:rsid w:val="001F079D"/>
    <w:rsid w:val="001F083F"/>
    <w:rsid w:val="001F0D2C"/>
    <w:rsid w:val="001F1269"/>
    <w:rsid w:val="001F1623"/>
    <w:rsid w:val="001F1A4C"/>
    <w:rsid w:val="001F3225"/>
    <w:rsid w:val="001F3BFC"/>
    <w:rsid w:val="001F430F"/>
    <w:rsid w:val="001F52B7"/>
    <w:rsid w:val="001F560F"/>
    <w:rsid w:val="001F6169"/>
    <w:rsid w:val="001F64A2"/>
    <w:rsid w:val="001F6C31"/>
    <w:rsid w:val="001F7980"/>
    <w:rsid w:val="002019C4"/>
    <w:rsid w:val="002028D7"/>
    <w:rsid w:val="002030DF"/>
    <w:rsid w:val="00205203"/>
    <w:rsid w:val="002126C5"/>
    <w:rsid w:val="00213462"/>
    <w:rsid w:val="00213558"/>
    <w:rsid w:val="00215DEB"/>
    <w:rsid w:val="0021764A"/>
    <w:rsid w:val="00220632"/>
    <w:rsid w:val="00221EAB"/>
    <w:rsid w:val="00225616"/>
    <w:rsid w:val="002264A6"/>
    <w:rsid w:val="00226798"/>
    <w:rsid w:val="00232074"/>
    <w:rsid w:val="0023318E"/>
    <w:rsid w:val="00234A5B"/>
    <w:rsid w:val="0023598C"/>
    <w:rsid w:val="002359C8"/>
    <w:rsid w:val="00236123"/>
    <w:rsid w:val="00237290"/>
    <w:rsid w:val="00237D49"/>
    <w:rsid w:val="00237FE8"/>
    <w:rsid w:val="002411AE"/>
    <w:rsid w:val="002417DF"/>
    <w:rsid w:val="0024203F"/>
    <w:rsid w:val="00242B70"/>
    <w:rsid w:val="00242E02"/>
    <w:rsid w:val="0024377D"/>
    <w:rsid w:val="00243A34"/>
    <w:rsid w:val="00243B73"/>
    <w:rsid w:val="002446C3"/>
    <w:rsid w:val="002453EB"/>
    <w:rsid w:val="00245C14"/>
    <w:rsid w:val="00246963"/>
    <w:rsid w:val="0025025C"/>
    <w:rsid w:val="002509AE"/>
    <w:rsid w:val="002518C9"/>
    <w:rsid w:val="00251AF0"/>
    <w:rsid w:val="0025482F"/>
    <w:rsid w:val="00255006"/>
    <w:rsid w:val="002554E4"/>
    <w:rsid w:val="00257C46"/>
    <w:rsid w:val="00257F1E"/>
    <w:rsid w:val="002614BA"/>
    <w:rsid w:val="0026183F"/>
    <w:rsid w:val="002628BE"/>
    <w:rsid w:val="00266BFA"/>
    <w:rsid w:val="00267DC7"/>
    <w:rsid w:val="002712B3"/>
    <w:rsid w:val="00271C50"/>
    <w:rsid w:val="00275814"/>
    <w:rsid w:val="00280149"/>
    <w:rsid w:val="00282579"/>
    <w:rsid w:val="00282745"/>
    <w:rsid w:val="00282DBD"/>
    <w:rsid w:val="00285DB6"/>
    <w:rsid w:val="002863AB"/>
    <w:rsid w:val="00287290"/>
    <w:rsid w:val="00287B79"/>
    <w:rsid w:val="00287D97"/>
    <w:rsid w:val="00290B40"/>
    <w:rsid w:val="0029226D"/>
    <w:rsid w:val="002924BC"/>
    <w:rsid w:val="00292E97"/>
    <w:rsid w:val="002948E9"/>
    <w:rsid w:val="00294C89"/>
    <w:rsid w:val="002956D3"/>
    <w:rsid w:val="00295E1D"/>
    <w:rsid w:val="002A0B69"/>
    <w:rsid w:val="002A2B23"/>
    <w:rsid w:val="002A31DE"/>
    <w:rsid w:val="002A4A24"/>
    <w:rsid w:val="002A510B"/>
    <w:rsid w:val="002A5998"/>
    <w:rsid w:val="002A7575"/>
    <w:rsid w:val="002A7E96"/>
    <w:rsid w:val="002A7F44"/>
    <w:rsid w:val="002A7FC5"/>
    <w:rsid w:val="002B0CA1"/>
    <w:rsid w:val="002B0F99"/>
    <w:rsid w:val="002B110B"/>
    <w:rsid w:val="002B1554"/>
    <w:rsid w:val="002B1BA9"/>
    <w:rsid w:val="002B1BFB"/>
    <w:rsid w:val="002B2BAF"/>
    <w:rsid w:val="002B3D17"/>
    <w:rsid w:val="002B4DE5"/>
    <w:rsid w:val="002B70C3"/>
    <w:rsid w:val="002B7762"/>
    <w:rsid w:val="002C0651"/>
    <w:rsid w:val="002C32C2"/>
    <w:rsid w:val="002C57FE"/>
    <w:rsid w:val="002C5A2A"/>
    <w:rsid w:val="002C6A50"/>
    <w:rsid w:val="002D1CAA"/>
    <w:rsid w:val="002D21B7"/>
    <w:rsid w:val="002D25F1"/>
    <w:rsid w:val="002D44DB"/>
    <w:rsid w:val="002D7955"/>
    <w:rsid w:val="002E25BC"/>
    <w:rsid w:val="002E2C2B"/>
    <w:rsid w:val="002E3334"/>
    <w:rsid w:val="002E4ACC"/>
    <w:rsid w:val="002E50DF"/>
    <w:rsid w:val="002E5DDF"/>
    <w:rsid w:val="002E6677"/>
    <w:rsid w:val="002E7E4E"/>
    <w:rsid w:val="002F0D4C"/>
    <w:rsid w:val="002F3F8F"/>
    <w:rsid w:val="002F435D"/>
    <w:rsid w:val="002F46FA"/>
    <w:rsid w:val="002F49CA"/>
    <w:rsid w:val="002F54B7"/>
    <w:rsid w:val="002F6C9A"/>
    <w:rsid w:val="002F7992"/>
    <w:rsid w:val="002F7DFE"/>
    <w:rsid w:val="003004EA"/>
    <w:rsid w:val="00301131"/>
    <w:rsid w:val="003011F6"/>
    <w:rsid w:val="00301505"/>
    <w:rsid w:val="0030370F"/>
    <w:rsid w:val="0030499E"/>
    <w:rsid w:val="00304EBC"/>
    <w:rsid w:val="003053E1"/>
    <w:rsid w:val="0031040E"/>
    <w:rsid w:val="00311E75"/>
    <w:rsid w:val="00312012"/>
    <w:rsid w:val="00312721"/>
    <w:rsid w:val="003136E5"/>
    <w:rsid w:val="0031576C"/>
    <w:rsid w:val="00317BA1"/>
    <w:rsid w:val="00317EAF"/>
    <w:rsid w:val="0032022F"/>
    <w:rsid w:val="00320A97"/>
    <w:rsid w:val="00322976"/>
    <w:rsid w:val="00322E8A"/>
    <w:rsid w:val="00322EBD"/>
    <w:rsid w:val="00323993"/>
    <w:rsid w:val="0032443B"/>
    <w:rsid w:val="00324FB7"/>
    <w:rsid w:val="00326FC1"/>
    <w:rsid w:val="003271E2"/>
    <w:rsid w:val="0032720B"/>
    <w:rsid w:val="00331AEC"/>
    <w:rsid w:val="00332B3F"/>
    <w:rsid w:val="00332D08"/>
    <w:rsid w:val="00333F4A"/>
    <w:rsid w:val="00334710"/>
    <w:rsid w:val="0033587E"/>
    <w:rsid w:val="003359D8"/>
    <w:rsid w:val="003361ED"/>
    <w:rsid w:val="003364C3"/>
    <w:rsid w:val="0033793F"/>
    <w:rsid w:val="003419D8"/>
    <w:rsid w:val="00341AD3"/>
    <w:rsid w:val="00342AFD"/>
    <w:rsid w:val="003430A1"/>
    <w:rsid w:val="00344F6E"/>
    <w:rsid w:val="00346233"/>
    <w:rsid w:val="00347052"/>
    <w:rsid w:val="0035123B"/>
    <w:rsid w:val="00353104"/>
    <w:rsid w:val="00353CEF"/>
    <w:rsid w:val="00354322"/>
    <w:rsid w:val="003562D2"/>
    <w:rsid w:val="0035649F"/>
    <w:rsid w:val="00360940"/>
    <w:rsid w:val="00362959"/>
    <w:rsid w:val="00366552"/>
    <w:rsid w:val="003669AC"/>
    <w:rsid w:val="0036721C"/>
    <w:rsid w:val="003678DF"/>
    <w:rsid w:val="00370754"/>
    <w:rsid w:val="00370E6B"/>
    <w:rsid w:val="003716C2"/>
    <w:rsid w:val="00371728"/>
    <w:rsid w:val="003722A4"/>
    <w:rsid w:val="00372A4B"/>
    <w:rsid w:val="00372BD4"/>
    <w:rsid w:val="003733A1"/>
    <w:rsid w:val="00375A22"/>
    <w:rsid w:val="003769A3"/>
    <w:rsid w:val="00382613"/>
    <w:rsid w:val="00382B08"/>
    <w:rsid w:val="00383088"/>
    <w:rsid w:val="003833F0"/>
    <w:rsid w:val="003834B2"/>
    <w:rsid w:val="003834BE"/>
    <w:rsid w:val="00383CF1"/>
    <w:rsid w:val="00383FC8"/>
    <w:rsid w:val="003913E2"/>
    <w:rsid w:val="00391B77"/>
    <w:rsid w:val="00392629"/>
    <w:rsid w:val="003934FC"/>
    <w:rsid w:val="003948C4"/>
    <w:rsid w:val="003950CD"/>
    <w:rsid w:val="0039691D"/>
    <w:rsid w:val="00397E0F"/>
    <w:rsid w:val="00397E54"/>
    <w:rsid w:val="003A2211"/>
    <w:rsid w:val="003A2340"/>
    <w:rsid w:val="003A242C"/>
    <w:rsid w:val="003A25BB"/>
    <w:rsid w:val="003A2C59"/>
    <w:rsid w:val="003A35A9"/>
    <w:rsid w:val="003A39DE"/>
    <w:rsid w:val="003A650B"/>
    <w:rsid w:val="003B0E06"/>
    <w:rsid w:val="003B1186"/>
    <w:rsid w:val="003B1901"/>
    <w:rsid w:val="003B2C94"/>
    <w:rsid w:val="003B3DCC"/>
    <w:rsid w:val="003B3F51"/>
    <w:rsid w:val="003B5BFD"/>
    <w:rsid w:val="003B6291"/>
    <w:rsid w:val="003B7941"/>
    <w:rsid w:val="003C0C12"/>
    <w:rsid w:val="003C22C9"/>
    <w:rsid w:val="003C5C01"/>
    <w:rsid w:val="003C6605"/>
    <w:rsid w:val="003C7B1E"/>
    <w:rsid w:val="003D0532"/>
    <w:rsid w:val="003D2DF1"/>
    <w:rsid w:val="003D4B4C"/>
    <w:rsid w:val="003D56F1"/>
    <w:rsid w:val="003D5767"/>
    <w:rsid w:val="003D5FFF"/>
    <w:rsid w:val="003D6F6E"/>
    <w:rsid w:val="003D7575"/>
    <w:rsid w:val="003E16B7"/>
    <w:rsid w:val="003E353E"/>
    <w:rsid w:val="003E3BF5"/>
    <w:rsid w:val="003E4921"/>
    <w:rsid w:val="003E504A"/>
    <w:rsid w:val="003E5072"/>
    <w:rsid w:val="003E75D7"/>
    <w:rsid w:val="003E7E9E"/>
    <w:rsid w:val="003F01E8"/>
    <w:rsid w:val="003F2380"/>
    <w:rsid w:val="003F3D3D"/>
    <w:rsid w:val="003F4800"/>
    <w:rsid w:val="003F629D"/>
    <w:rsid w:val="003F6DAF"/>
    <w:rsid w:val="003F78ED"/>
    <w:rsid w:val="00402755"/>
    <w:rsid w:val="00402FB3"/>
    <w:rsid w:val="00403D68"/>
    <w:rsid w:val="004047DB"/>
    <w:rsid w:val="00404D1C"/>
    <w:rsid w:val="00407467"/>
    <w:rsid w:val="0041054C"/>
    <w:rsid w:val="00411233"/>
    <w:rsid w:val="00411D08"/>
    <w:rsid w:val="00411E9B"/>
    <w:rsid w:val="00412355"/>
    <w:rsid w:val="00413205"/>
    <w:rsid w:val="004152CF"/>
    <w:rsid w:val="0041651C"/>
    <w:rsid w:val="004166D4"/>
    <w:rsid w:val="004170F9"/>
    <w:rsid w:val="0042044A"/>
    <w:rsid w:val="0042152C"/>
    <w:rsid w:val="00421E1D"/>
    <w:rsid w:val="00423475"/>
    <w:rsid w:val="00424E38"/>
    <w:rsid w:val="00425BC6"/>
    <w:rsid w:val="0042629D"/>
    <w:rsid w:val="00427294"/>
    <w:rsid w:val="00430463"/>
    <w:rsid w:val="004308BB"/>
    <w:rsid w:val="00430A25"/>
    <w:rsid w:val="0043136A"/>
    <w:rsid w:val="00431D0E"/>
    <w:rsid w:val="00433728"/>
    <w:rsid w:val="0043432F"/>
    <w:rsid w:val="0043456A"/>
    <w:rsid w:val="0043483C"/>
    <w:rsid w:val="00434933"/>
    <w:rsid w:val="00436D2F"/>
    <w:rsid w:val="0044052B"/>
    <w:rsid w:val="00441F6B"/>
    <w:rsid w:val="00444415"/>
    <w:rsid w:val="00445457"/>
    <w:rsid w:val="00447FF3"/>
    <w:rsid w:val="004513D3"/>
    <w:rsid w:val="00452268"/>
    <w:rsid w:val="00452480"/>
    <w:rsid w:val="00452700"/>
    <w:rsid w:val="004542A3"/>
    <w:rsid w:val="00455881"/>
    <w:rsid w:val="00456FD9"/>
    <w:rsid w:val="00460692"/>
    <w:rsid w:val="004613D5"/>
    <w:rsid w:val="0046155B"/>
    <w:rsid w:val="0046238A"/>
    <w:rsid w:val="0046482F"/>
    <w:rsid w:val="004672D2"/>
    <w:rsid w:val="00467605"/>
    <w:rsid w:val="00472742"/>
    <w:rsid w:val="00472A48"/>
    <w:rsid w:val="00472DF9"/>
    <w:rsid w:val="00473232"/>
    <w:rsid w:val="00474268"/>
    <w:rsid w:val="00475CA6"/>
    <w:rsid w:val="00476E64"/>
    <w:rsid w:val="00477865"/>
    <w:rsid w:val="00480368"/>
    <w:rsid w:val="00480B53"/>
    <w:rsid w:val="00480D95"/>
    <w:rsid w:val="00482143"/>
    <w:rsid w:val="0048296C"/>
    <w:rsid w:val="00484037"/>
    <w:rsid w:val="00485473"/>
    <w:rsid w:val="004919A9"/>
    <w:rsid w:val="00491E8C"/>
    <w:rsid w:val="0049368B"/>
    <w:rsid w:val="00497937"/>
    <w:rsid w:val="004A1821"/>
    <w:rsid w:val="004A1DAD"/>
    <w:rsid w:val="004A2217"/>
    <w:rsid w:val="004A2A59"/>
    <w:rsid w:val="004A464E"/>
    <w:rsid w:val="004A4D97"/>
    <w:rsid w:val="004A6B65"/>
    <w:rsid w:val="004A6CD5"/>
    <w:rsid w:val="004B2175"/>
    <w:rsid w:val="004B4B85"/>
    <w:rsid w:val="004B5945"/>
    <w:rsid w:val="004B6D67"/>
    <w:rsid w:val="004B6DEE"/>
    <w:rsid w:val="004C00BD"/>
    <w:rsid w:val="004C0512"/>
    <w:rsid w:val="004C09C0"/>
    <w:rsid w:val="004C262D"/>
    <w:rsid w:val="004C3E38"/>
    <w:rsid w:val="004C5409"/>
    <w:rsid w:val="004C61BE"/>
    <w:rsid w:val="004C7131"/>
    <w:rsid w:val="004C76D1"/>
    <w:rsid w:val="004D1457"/>
    <w:rsid w:val="004D5566"/>
    <w:rsid w:val="004D55FB"/>
    <w:rsid w:val="004D7401"/>
    <w:rsid w:val="004D772D"/>
    <w:rsid w:val="004D7742"/>
    <w:rsid w:val="004E004A"/>
    <w:rsid w:val="004E0486"/>
    <w:rsid w:val="004E22F7"/>
    <w:rsid w:val="004E34BA"/>
    <w:rsid w:val="004E5236"/>
    <w:rsid w:val="004E55E7"/>
    <w:rsid w:val="004E5D7E"/>
    <w:rsid w:val="004E6355"/>
    <w:rsid w:val="004E7652"/>
    <w:rsid w:val="004F39B7"/>
    <w:rsid w:val="004F5F85"/>
    <w:rsid w:val="004F72AA"/>
    <w:rsid w:val="00500D40"/>
    <w:rsid w:val="00500ED2"/>
    <w:rsid w:val="005012F9"/>
    <w:rsid w:val="005015CA"/>
    <w:rsid w:val="00501603"/>
    <w:rsid w:val="005019D8"/>
    <w:rsid w:val="00501B1F"/>
    <w:rsid w:val="00501F2D"/>
    <w:rsid w:val="005051BC"/>
    <w:rsid w:val="00505B35"/>
    <w:rsid w:val="00506A64"/>
    <w:rsid w:val="00506FCD"/>
    <w:rsid w:val="00507B65"/>
    <w:rsid w:val="0051057B"/>
    <w:rsid w:val="00513E77"/>
    <w:rsid w:val="005142DA"/>
    <w:rsid w:val="0051492F"/>
    <w:rsid w:val="00514C38"/>
    <w:rsid w:val="00515552"/>
    <w:rsid w:val="00515FBB"/>
    <w:rsid w:val="005205D9"/>
    <w:rsid w:val="00520803"/>
    <w:rsid w:val="0052229A"/>
    <w:rsid w:val="005271AF"/>
    <w:rsid w:val="00527F6D"/>
    <w:rsid w:val="005313E4"/>
    <w:rsid w:val="00531AC5"/>
    <w:rsid w:val="005323E4"/>
    <w:rsid w:val="0053317E"/>
    <w:rsid w:val="00537A55"/>
    <w:rsid w:val="00537C7E"/>
    <w:rsid w:val="005403EE"/>
    <w:rsid w:val="00540F6D"/>
    <w:rsid w:val="005412D5"/>
    <w:rsid w:val="005423FA"/>
    <w:rsid w:val="00542BE9"/>
    <w:rsid w:val="0054422A"/>
    <w:rsid w:val="00545ACA"/>
    <w:rsid w:val="0054724C"/>
    <w:rsid w:val="005478F5"/>
    <w:rsid w:val="00552A2F"/>
    <w:rsid w:val="00552B0C"/>
    <w:rsid w:val="00552E0B"/>
    <w:rsid w:val="00554E1D"/>
    <w:rsid w:val="00556434"/>
    <w:rsid w:val="005567E0"/>
    <w:rsid w:val="0056045C"/>
    <w:rsid w:val="005621A7"/>
    <w:rsid w:val="00563D76"/>
    <w:rsid w:val="00563F98"/>
    <w:rsid w:val="00564768"/>
    <w:rsid w:val="00566743"/>
    <w:rsid w:val="00567041"/>
    <w:rsid w:val="0056747B"/>
    <w:rsid w:val="005711B6"/>
    <w:rsid w:val="00571EA3"/>
    <w:rsid w:val="00572518"/>
    <w:rsid w:val="0057279B"/>
    <w:rsid w:val="005745DC"/>
    <w:rsid w:val="005746D3"/>
    <w:rsid w:val="005763A1"/>
    <w:rsid w:val="0058283F"/>
    <w:rsid w:val="005835CE"/>
    <w:rsid w:val="0058427E"/>
    <w:rsid w:val="00584B5A"/>
    <w:rsid w:val="005852B8"/>
    <w:rsid w:val="00585A30"/>
    <w:rsid w:val="00586708"/>
    <w:rsid w:val="00586C0A"/>
    <w:rsid w:val="00587896"/>
    <w:rsid w:val="00590CAC"/>
    <w:rsid w:val="00591EE6"/>
    <w:rsid w:val="005931C7"/>
    <w:rsid w:val="005932D4"/>
    <w:rsid w:val="00594843"/>
    <w:rsid w:val="00596253"/>
    <w:rsid w:val="00597735"/>
    <w:rsid w:val="005A0224"/>
    <w:rsid w:val="005A1585"/>
    <w:rsid w:val="005A1A0E"/>
    <w:rsid w:val="005A1E9F"/>
    <w:rsid w:val="005A2521"/>
    <w:rsid w:val="005A40B1"/>
    <w:rsid w:val="005A4527"/>
    <w:rsid w:val="005A6505"/>
    <w:rsid w:val="005A6557"/>
    <w:rsid w:val="005A6C7E"/>
    <w:rsid w:val="005B0DA0"/>
    <w:rsid w:val="005B2527"/>
    <w:rsid w:val="005B2FEB"/>
    <w:rsid w:val="005B419F"/>
    <w:rsid w:val="005B559C"/>
    <w:rsid w:val="005B660B"/>
    <w:rsid w:val="005B77D4"/>
    <w:rsid w:val="005C19FE"/>
    <w:rsid w:val="005C36BD"/>
    <w:rsid w:val="005C7DE1"/>
    <w:rsid w:val="005D1A04"/>
    <w:rsid w:val="005D1DA6"/>
    <w:rsid w:val="005D2D1A"/>
    <w:rsid w:val="005D44BF"/>
    <w:rsid w:val="005D4539"/>
    <w:rsid w:val="005D457D"/>
    <w:rsid w:val="005D51B2"/>
    <w:rsid w:val="005D5EC3"/>
    <w:rsid w:val="005E057C"/>
    <w:rsid w:val="005E1A06"/>
    <w:rsid w:val="005E24B0"/>
    <w:rsid w:val="005E28A4"/>
    <w:rsid w:val="005E2BBE"/>
    <w:rsid w:val="005E4A27"/>
    <w:rsid w:val="005E4B35"/>
    <w:rsid w:val="005E4DAD"/>
    <w:rsid w:val="005E4E3C"/>
    <w:rsid w:val="005E5D57"/>
    <w:rsid w:val="005E77FA"/>
    <w:rsid w:val="005F1AA8"/>
    <w:rsid w:val="005F1EAF"/>
    <w:rsid w:val="005F3095"/>
    <w:rsid w:val="005F3223"/>
    <w:rsid w:val="005F34D6"/>
    <w:rsid w:val="005F3C93"/>
    <w:rsid w:val="005F51DF"/>
    <w:rsid w:val="005F6896"/>
    <w:rsid w:val="005F7A86"/>
    <w:rsid w:val="00600A3E"/>
    <w:rsid w:val="0060176A"/>
    <w:rsid w:val="006022F9"/>
    <w:rsid w:val="0060299B"/>
    <w:rsid w:val="006059B9"/>
    <w:rsid w:val="00605E8A"/>
    <w:rsid w:val="0060628F"/>
    <w:rsid w:val="00607DD9"/>
    <w:rsid w:val="006100AA"/>
    <w:rsid w:val="0061335C"/>
    <w:rsid w:val="006148E4"/>
    <w:rsid w:val="00614C81"/>
    <w:rsid w:val="00616554"/>
    <w:rsid w:val="00617058"/>
    <w:rsid w:val="00617E79"/>
    <w:rsid w:val="00620DA4"/>
    <w:rsid w:val="006230E2"/>
    <w:rsid w:val="006271D7"/>
    <w:rsid w:val="00630560"/>
    <w:rsid w:val="006330B3"/>
    <w:rsid w:val="0063381D"/>
    <w:rsid w:val="006414C7"/>
    <w:rsid w:val="00641E9F"/>
    <w:rsid w:val="00642B5E"/>
    <w:rsid w:val="006443D4"/>
    <w:rsid w:val="0064469A"/>
    <w:rsid w:val="00644A7C"/>
    <w:rsid w:val="00645E89"/>
    <w:rsid w:val="00645ECF"/>
    <w:rsid w:val="00646444"/>
    <w:rsid w:val="00647C03"/>
    <w:rsid w:val="006501BD"/>
    <w:rsid w:val="006507A2"/>
    <w:rsid w:val="00650F2A"/>
    <w:rsid w:val="00651E69"/>
    <w:rsid w:val="00652044"/>
    <w:rsid w:val="006522A6"/>
    <w:rsid w:val="0065342B"/>
    <w:rsid w:val="00653917"/>
    <w:rsid w:val="00654E1A"/>
    <w:rsid w:val="00655218"/>
    <w:rsid w:val="00655480"/>
    <w:rsid w:val="00655914"/>
    <w:rsid w:val="00655E52"/>
    <w:rsid w:val="00656F55"/>
    <w:rsid w:val="006571F2"/>
    <w:rsid w:val="006601E8"/>
    <w:rsid w:val="00662071"/>
    <w:rsid w:val="00665D47"/>
    <w:rsid w:val="006661A7"/>
    <w:rsid w:val="00666304"/>
    <w:rsid w:val="00666B54"/>
    <w:rsid w:val="00671715"/>
    <w:rsid w:val="00672128"/>
    <w:rsid w:val="00672623"/>
    <w:rsid w:val="0067392A"/>
    <w:rsid w:val="0067428A"/>
    <w:rsid w:val="006746EB"/>
    <w:rsid w:val="00674B47"/>
    <w:rsid w:val="00675004"/>
    <w:rsid w:val="00677A54"/>
    <w:rsid w:val="0068084B"/>
    <w:rsid w:val="00681030"/>
    <w:rsid w:val="00682E18"/>
    <w:rsid w:val="0068318A"/>
    <w:rsid w:val="00683265"/>
    <w:rsid w:val="00684905"/>
    <w:rsid w:val="006849AD"/>
    <w:rsid w:val="0068572C"/>
    <w:rsid w:val="00687599"/>
    <w:rsid w:val="00690084"/>
    <w:rsid w:val="00691541"/>
    <w:rsid w:val="006935BD"/>
    <w:rsid w:val="00693655"/>
    <w:rsid w:val="00693E30"/>
    <w:rsid w:val="00693E96"/>
    <w:rsid w:val="00695171"/>
    <w:rsid w:val="006959CB"/>
    <w:rsid w:val="00697786"/>
    <w:rsid w:val="006A5081"/>
    <w:rsid w:val="006A5E0A"/>
    <w:rsid w:val="006B132D"/>
    <w:rsid w:val="006B194A"/>
    <w:rsid w:val="006B1FB8"/>
    <w:rsid w:val="006B245A"/>
    <w:rsid w:val="006B3090"/>
    <w:rsid w:val="006B5A95"/>
    <w:rsid w:val="006B6098"/>
    <w:rsid w:val="006B73D6"/>
    <w:rsid w:val="006B7A75"/>
    <w:rsid w:val="006C098B"/>
    <w:rsid w:val="006C273B"/>
    <w:rsid w:val="006C6B04"/>
    <w:rsid w:val="006D0641"/>
    <w:rsid w:val="006D1127"/>
    <w:rsid w:val="006D1380"/>
    <w:rsid w:val="006D13B8"/>
    <w:rsid w:val="006D220C"/>
    <w:rsid w:val="006D64EF"/>
    <w:rsid w:val="006D7627"/>
    <w:rsid w:val="006E2521"/>
    <w:rsid w:val="006E3414"/>
    <w:rsid w:val="006E5559"/>
    <w:rsid w:val="006E721D"/>
    <w:rsid w:val="006E7791"/>
    <w:rsid w:val="006F158F"/>
    <w:rsid w:val="006F2B59"/>
    <w:rsid w:val="006F2D64"/>
    <w:rsid w:val="006F352F"/>
    <w:rsid w:val="006F3DAD"/>
    <w:rsid w:val="006F5804"/>
    <w:rsid w:val="006F5AAC"/>
    <w:rsid w:val="006F624C"/>
    <w:rsid w:val="006F6A5E"/>
    <w:rsid w:val="007011EB"/>
    <w:rsid w:val="007018E5"/>
    <w:rsid w:val="007056F5"/>
    <w:rsid w:val="007060BD"/>
    <w:rsid w:val="00707880"/>
    <w:rsid w:val="00710361"/>
    <w:rsid w:val="0071116C"/>
    <w:rsid w:val="007112FF"/>
    <w:rsid w:val="00711C2A"/>
    <w:rsid w:val="00714E49"/>
    <w:rsid w:val="00715961"/>
    <w:rsid w:val="00715EB8"/>
    <w:rsid w:val="00716230"/>
    <w:rsid w:val="00716A96"/>
    <w:rsid w:val="00722B2E"/>
    <w:rsid w:val="0072467E"/>
    <w:rsid w:val="007262FA"/>
    <w:rsid w:val="007263C0"/>
    <w:rsid w:val="00727873"/>
    <w:rsid w:val="007303C6"/>
    <w:rsid w:val="00733ABA"/>
    <w:rsid w:val="00734932"/>
    <w:rsid w:val="00735FFA"/>
    <w:rsid w:val="00737F56"/>
    <w:rsid w:val="0074070B"/>
    <w:rsid w:val="007467A1"/>
    <w:rsid w:val="0075008C"/>
    <w:rsid w:val="007511C0"/>
    <w:rsid w:val="00751B19"/>
    <w:rsid w:val="007523FE"/>
    <w:rsid w:val="007525B5"/>
    <w:rsid w:val="00754ED6"/>
    <w:rsid w:val="00755612"/>
    <w:rsid w:val="00755713"/>
    <w:rsid w:val="007565DE"/>
    <w:rsid w:val="007569F0"/>
    <w:rsid w:val="00756E23"/>
    <w:rsid w:val="00757A62"/>
    <w:rsid w:val="00760E88"/>
    <w:rsid w:val="00763AAB"/>
    <w:rsid w:val="0076485A"/>
    <w:rsid w:val="00764E8A"/>
    <w:rsid w:val="00765709"/>
    <w:rsid w:val="00766202"/>
    <w:rsid w:val="00766665"/>
    <w:rsid w:val="007669DB"/>
    <w:rsid w:val="00771810"/>
    <w:rsid w:val="00771B74"/>
    <w:rsid w:val="00773231"/>
    <w:rsid w:val="0077456A"/>
    <w:rsid w:val="007749F3"/>
    <w:rsid w:val="0077563D"/>
    <w:rsid w:val="00775E85"/>
    <w:rsid w:val="007768F7"/>
    <w:rsid w:val="0077745E"/>
    <w:rsid w:val="00780E9C"/>
    <w:rsid w:val="007811DE"/>
    <w:rsid w:val="007813B9"/>
    <w:rsid w:val="00782404"/>
    <w:rsid w:val="00783888"/>
    <w:rsid w:val="00784BCB"/>
    <w:rsid w:val="00785945"/>
    <w:rsid w:val="00786174"/>
    <w:rsid w:val="007867B5"/>
    <w:rsid w:val="00787D9E"/>
    <w:rsid w:val="007908CF"/>
    <w:rsid w:val="0079091B"/>
    <w:rsid w:val="00790F8E"/>
    <w:rsid w:val="0079149E"/>
    <w:rsid w:val="00791B63"/>
    <w:rsid w:val="00793382"/>
    <w:rsid w:val="0079586C"/>
    <w:rsid w:val="0079627D"/>
    <w:rsid w:val="00796BB2"/>
    <w:rsid w:val="007A1EDD"/>
    <w:rsid w:val="007A27C8"/>
    <w:rsid w:val="007A3560"/>
    <w:rsid w:val="007A3A8D"/>
    <w:rsid w:val="007A435D"/>
    <w:rsid w:val="007B0601"/>
    <w:rsid w:val="007B204E"/>
    <w:rsid w:val="007B2CA7"/>
    <w:rsid w:val="007B3AF2"/>
    <w:rsid w:val="007B4F93"/>
    <w:rsid w:val="007B573A"/>
    <w:rsid w:val="007C051C"/>
    <w:rsid w:val="007C0F87"/>
    <w:rsid w:val="007C11D5"/>
    <w:rsid w:val="007C3BFF"/>
    <w:rsid w:val="007C49AB"/>
    <w:rsid w:val="007C54BF"/>
    <w:rsid w:val="007C6093"/>
    <w:rsid w:val="007C6358"/>
    <w:rsid w:val="007C7E15"/>
    <w:rsid w:val="007D05E5"/>
    <w:rsid w:val="007D0C25"/>
    <w:rsid w:val="007D1733"/>
    <w:rsid w:val="007D1B12"/>
    <w:rsid w:val="007D37E8"/>
    <w:rsid w:val="007D68E0"/>
    <w:rsid w:val="007D698B"/>
    <w:rsid w:val="007D7186"/>
    <w:rsid w:val="007D749D"/>
    <w:rsid w:val="007D781B"/>
    <w:rsid w:val="007E0837"/>
    <w:rsid w:val="007E1749"/>
    <w:rsid w:val="007E3A74"/>
    <w:rsid w:val="007E4183"/>
    <w:rsid w:val="007E5A67"/>
    <w:rsid w:val="007E7426"/>
    <w:rsid w:val="007F1C5D"/>
    <w:rsid w:val="007F2CF5"/>
    <w:rsid w:val="007F3C8C"/>
    <w:rsid w:val="007F645D"/>
    <w:rsid w:val="007F7CB9"/>
    <w:rsid w:val="008000B7"/>
    <w:rsid w:val="00801120"/>
    <w:rsid w:val="008015AC"/>
    <w:rsid w:val="00802D45"/>
    <w:rsid w:val="0080522D"/>
    <w:rsid w:val="00810D6A"/>
    <w:rsid w:val="0081150A"/>
    <w:rsid w:val="00811F5E"/>
    <w:rsid w:val="00812CAF"/>
    <w:rsid w:val="0081353A"/>
    <w:rsid w:val="00814126"/>
    <w:rsid w:val="00814297"/>
    <w:rsid w:val="0081702E"/>
    <w:rsid w:val="0082141D"/>
    <w:rsid w:val="00821BC9"/>
    <w:rsid w:val="008239EF"/>
    <w:rsid w:val="00824057"/>
    <w:rsid w:val="008246F8"/>
    <w:rsid w:val="00825E22"/>
    <w:rsid w:val="00825EAC"/>
    <w:rsid w:val="00825F00"/>
    <w:rsid w:val="0082606B"/>
    <w:rsid w:val="00826D9C"/>
    <w:rsid w:val="00830577"/>
    <w:rsid w:val="00830DA8"/>
    <w:rsid w:val="00831A2D"/>
    <w:rsid w:val="00833861"/>
    <w:rsid w:val="00833D51"/>
    <w:rsid w:val="00836B62"/>
    <w:rsid w:val="00837C77"/>
    <w:rsid w:val="0084025F"/>
    <w:rsid w:val="00844595"/>
    <w:rsid w:val="00846784"/>
    <w:rsid w:val="00847353"/>
    <w:rsid w:val="0084794D"/>
    <w:rsid w:val="0085240E"/>
    <w:rsid w:val="008545DB"/>
    <w:rsid w:val="00857156"/>
    <w:rsid w:val="008578BC"/>
    <w:rsid w:val="00860582"/>
    <w:rsid w:val="008610EE"/>
    <w:rsid w:val="0086171E"/>
    <w:rsid w:val="00861BE6"/>
    <w:rsid w:val="00861FDF"/>
    <w:rsid w:val="008622DD"/>
    <w:rsid w:val="008624C9"/>
    <w:rsid w:val="00862736"/>
    <w:rsid w:val="00863587"/>
    <w:rsid w:val="00863636"/>
    <w:rsid w:val="008714BF"/>
    <w:rsid w:val="008730CD"/>
    <w:rsid w:val="008737BC"/>
    <w:rsid w:val="0087439A"/>
    <w:rsid w:val="00874558"/>
    <w:rsid w:val="00874A9D"/>
    <w:rsid w:val="008767B4"/>
    <w:rsid w:val="00877364"/>
    <w:rsid w:val="008800A5"/>
    <w:rsid w:val="00880FEC"/>
    <w:rsid w:val="00884BF9"/>
    <w:rsid w:val="00884DAA"/>
    <w:rsid w:val="0088554D"/>
    <w:rsid w:val="00886884"/>
    <w:rsid w:val="008912FB"/>
    <w:rsid w:val="00892E5E"/>
    <w:rsid w:val="008951E3"/>
    <w:rsid w:val="00896FD0"/>
    <w:rsid w:val="008979D8"/>
    <w:rsid w:val="008A08DC"/>
    <w:rsid w:val="008A1B23"/>
    <w:rsid w:val="008A3F6C"/>
    <w:rsid w:val="008A4A85"/>
    <w:rsid w:val="008A4BE8"/>
    <w:rsid w:val="008A5457"/>
    <w:rsid w:val="008A5EF7"/>
    <w:rsid w:val="008A6D46"/>
    <w:rsid w:val="008A77EA"/>
    <w:rsid w:val="008A78A6"/>
    <w:rsid w:val="008B252A"/>
    <w:rsid w:val="008B2C5D"/>
    <w:rsid w:val="008B5497"/>
    <w:rsid w:val="008C2137"/>
    <w:rsid w:val="008C3CCF"/>
    <w:rsid w:val="008C4B7B"/>
    <w:rsid w:val="008C66DD"/>
    <w:rsid w:val="008C68A8"/>
    <w:rsid w:val="008C7010"/>
    <w:rsid w:val="008C7914"/>
    <w:rsid w:val="008C7B24"/>
    <w:rsid w:val="008C7E84"/>
    <w:rsid w:val="008D1039"/>
    <w:rsid w:val="008D2309"/>
    <w:rsid w:val="008D2E4C"/>
    <w:rsid w:val="008D3E34"/>
    <w:rsid w:val="008D4ACA"/>
    <w:rsid w:val="008D5A8E"/>
    <w:rsid w:val="008D6202"/>
    <w:rsid w:val="008D7460"/>
    <w:rsid w:val="008D74E8"/>
    <w:rsid w:val="008D7D88"/>
    <w:rsid w:val="008E139D"/>
    <w:rsid w:val="008E167A"/>
    <w:rsid w:val="008E3881"/>
    <w:rsid w:val="008E3F63"/>
    <w:rsid w:val="008E46DB"/>
    <w:rsid w:val="008E58E3"/>
    <w:rsid w:val="008E7E87"/>
    <w:rsid w:val="008F0028"/>
    <w:rsid w:val="008F0533"/>
    <w:rsid w:val="008F2F36"/>
    <w:rsid w:val="008F2F8F"/>
    <w:rsid w:val="008F3793"/>
    <w:rsid w:val="008F4245"/>
    <w:rsid w:val="008F64E9"/>
    <w:rsid w:val="00901138"/>
    <w:rsid w:val="009029FB"/>
    <w:rsid w:val="0090315A"/>
    <w:rsid w:val="00905944"/>
    <w:rsid w:val="009061F6"/>
    <w:rsid w:val="009075ED"/>
    <w:rsid w:val="0091058F"/>
    <w:rsid w:val="00910CDA"/>
    <w:rsid w:val="00910CF2"/>
    <w:rsid w:val="00911FAA"/>
    <w:rsid w:val="009122E8"/>
    <w:rsid w:val="00916D28"/>
    <w:rsid w:val="009174E7"/>
    <w:rsid w:val="0091757F"/>
    <w:rsid w:val="00917746"/>
    <w:rsid w:val="009208FA"/>
    <w:rsid w:val="009219FF"/>
    <w:rsid w:val="009250A2"/>
    <w:rsid w:val="00925335"/>
    <w:rsid w:val="00926C1B"/>
    <w:rsid w:val="009327D9"/>
    <w:rsid w:val="0093416A"/>
    <w:rsid w:val="00934E1B"/>
    <w:rsid w:val="009356E8"/>
    <w:rsid w:val="00935934"/>
    <w:rsid w:val="00940B15"/>
    <w:rsid w:val="00940F9F"/>
    <w:rsid w:val="0094213E"/>
    <w:rsid w:val="00942957"/>
    <w:rsid w:val="009443C0"/>
    <w:rsid w:val="00945F27"/>
    <w:rsid w:val="0094792E"/>
    <w:rsid w:val="0095244E"/>
    <w:rsid w:val="00952F54"/>
    <w:rsid w:val="00953602"/>
    <w:rsid w:val="009538E4"/>
    <w:rsid w:val="00955D7D"/>
    <w:rsid w:val="00956FF9"/>
    <w:rsid w:val="00957A91"/>
    <w:rsid w:val="00957D48"/>
    <w:rsid w:val="0096018D"/>
    <w:rsid w:val="009612DF"/>
    <w:rsid w:val="00961667"/>
    <w:rsid w:val="00962B4F"/>
    <w:rsid w:val="0096413D"/>
    <w:rsid w:val="009642C3"/>
    <w:rsid w:val="00964E33"/>
    <w:rsid w:val="009654C6"/>
    <w:rsid w:val="00965F6F"/>
    <w:rsid w:val="0096643D"/>
    <w:rsid w:val="00967447"/>
    <w:rsid w:val="00967800"/>
    <w:rsid w:val="0097010A"/>
    <w:rsid w:val="009715E2"/>
    <w:rsid w:val="00973244"/>
    <w:rsid w:val="00973B98"/>
    <w:rsid w:val="0097750F"/>
    <w:rsid w:val="00977771"/>
    <w:rsid w:val="0098035C"/>
    <w:rsid w:val="009823AA"/>
    <w:rsid w:val="00984D25"/>
    <w:rsid w:val="00985CF0"/>
    <w:rsid w:val="0098686B"/>
    <w:rsid w:val="00986AAA"/>
    <w:rsid w:val="00987AE9"/>
    <w:rsid w:val="00987E5E"/>
    <w:rsid w:val="00987EC1"/>
    <w:rsid w:val="009916F3"/>
    <w:rsid w:val="009919E0"/>
    <w:rsid w:val="00992983"/>
    <w:rsid w:val="00993898"/>
    <w:rsid w:val="00993B48"/>
    <w:rsid w:val="0099498B"/>
    <w:rsid w:val="009954C1"/>
    <w:rsid w:val="00995A02"/>
    <w:rsid w:val="009965D1"/>
    <w:rsid w:val="00996612"/>
    <w:rsid w:val="009A028B"/>
    <w:rsid w:val="009A1280"/>
    <w:rsid w:val="009A246E"/>
    <w:rsid w:val="009A4412"/>
    <w:rsid w:val="009A5401"/>
    <w:rsid w:val="009A5965"/>
    <w:rsid w:val="009A624E"/>
    <w:rsid w:val="009A6DF7"/>
    <w:rsid w:val="009A7A9F"/>
    <w:rsid w:val="009B0A33"/>
    <w:rsid w:val="009B1AB4"/>
    <w:rsid w:val="009B1EAF"/>
    <w:rsid w:val="009B2AE8"/>
    <w:rsid w:val="009B2BF2"/>
    <w:rsid w:val="009B3391"/>
    <w:rsid w:val="009B42E9"/>
    <w:rsid w:val="009B44A9"/>
    <w:rsid w:val="009B5314"/>
    <w:rsid w:val="009B6228"/>
    <w:rsid w:val="009B6EB5"/>
    <w:rsid w:val="009C1FA4"/>
    <w:rsid w:val="009C401C"/>
    <w:rsid w:val="009C52E9"/>
    <w:rsid w:val="009D1129"/>
    <w:rsid w:val="009D2824"/>
    <w:rsid w:val="009D28D4"/>
    <w:rsid w:val="009D2EB0"/>
    <w:rsid w:val="009D4442"/>
    <w:rsid w:val="009D45E2"/>
    <w:rsid w:val="009D4E7F"/>
    <w:rsid w:val="009D5099"/>
    <w:rsid w:val="009D5566"/>
    <w:rsid w:val="009D6162"/>
    <w:rsid w:val="009D68F9"/>
    <w:rsid w:val="009D6B86"/>
    <w:rsid w:val="009D6BBF"/>
    <w:rsid w:val="009E0E2F"/>
    <w:rsid w:val="009E1D13"/>
    <w:rsid w:val="009E2001"/>
    <w:rsid w:val="009E4FC5"/>
    <w:rsid w:val="009E59AD"/>
    <w:rsid w:val="009E6A4C"/>
    <w:rsid w:val="009F0D48"/>
    <w:rsid w:val="009F1056"/>
    <w:rsid w:val="009F3E3A"/>
    <w:rsid w:val="009F4037"/>
    <w:rsid w:val="009F4BAD"/>
    <w:rsid w:val="009F6E25"/>
    <w:rsid w:val="00A00778"/>
    <w:rsid w:val="00A01A03"/>
    <w:rsid w:val="00A02BA9"/>
    <w:rsid w:val="00A03772"/>
    <w:rsid w:val="00A05379"/>
    <w:rsid w:val="00A06C65"/>
    <w:rsid w:val="00A07556"/>
    <w:rsid w:val="00A10FF0"/>
    <w:rsid w:val="00A11E48"/>
    <w:rsid w:val="00A120FE"/>
    <w:rsid w:val="00A12320"/>
    <w:rsid w:val="00A12AA3"/>
    <w:rsid w:val="00A13764"/>
    <w:rsid w:val="00A13AD0"/>
    <w:rsid w:val="00A13B01"/>
    <w:rsid w:val="00A14115"/>
    <w:rsid w:val="00A159CD"/>
    <w:rsid w:val="00A15E65"/>
    <w:rsid w:val="00A17159"/>
    <w:rsid w:val="00A2065A"/>
    <w:rsid w:val="00A22CB7"/>
    <w:rsid w:val="00A24EFF"/>
    <w:rsid w:val="00A267C3"/>
    <w:rsid w:val="00A2681F"/>
    <w:rsid w:val="00A268A9"/>
    <w:rsid w:val="00A31336"/>
    <w:rsid w:val="00A33A37"/>
    <w:rsid w:val="00A34207"/>
    <w:rsid w:val="00A35A6B"/>
    <w:rsid w:val="00A36E1E"/>
    <w:rsid w:val="00A418C5"/>
    <w:rsid w:val="00A41999"/>
    <w:rsid w:val="00A4247F"/>
    <w:rsid w:val="00A42683"/>
    <w:rsid w:val="00A44225"/>
    <w:rsid w:val="00A455EC"/>
    <w:rsid w:val="00A45A21"/>
    <w:rsid w:val="00A45BC9"/>
    <w:rsid w:val="00A45CEF"/>
    <w:rsid w:val="00A46E54"/>
    <w:rsid w:val="00A500D4"/>
    <w:rsid w:val="00A52615"/>
    <w:rsid w:val="00A546FC"/>
    <w:rsid w:val="00A54D22"/>
    <w:rsid w:val="00A55C67"/>
    <w:rsid w:val="00A5605E"/>
    <w:rsid w:val="00A56825"/>
    <w:rsid w:val="00A60C1F"/>
    <w:rsid w:val="00A61DDE"/>
    <w:rsid w:val="00A61E4C"/>
    <w:rsid w:val="00A61F41"/>
    <w:rsid w:val="00A61F61"/>
    <w:rsid w:val="00A63E91"/>
    <w:rsid w:val="00A6595F"/>
    <w:rsid w:val="00A65C82"/>
    <w:rsid w:val="00A67B79"/>
    <w:rsid w:val="00A70410"/>
    <w:rsid w:val="00A71D3B"/>
    <w:rsid w:val="00A735A5"/>
    <w:rsid w:val="00A7541F"/>
    <w:rsid w:val="00A76B50"/>
    <w:rsid w:val="00A7720C"/>
    <w:rsid w:val="00A77C61"/>
    <w:rsid w:val="00A77DFC"/>
    <w:rsid w:val="00A80390"/>
    <w:rsid w:val="00A81420"/>
    <w:rsid w:val="00A81C48"/>
    <w:rsid w:val="00A8269A"/>
    <w:rsid w:val="00A83D44"/>
    <w:rsid w:val="00A84BE6"/>
    <w:rsid w:val="00A865C7"/>
    <w:rsid w:val="00A907D0"/>
    <w:rsid w:val="00A9241D"/>
    <w:rsid w:val="00A93271"/>
    <w:rsid w:val="00A93282"/>
    <w:rsid w:val="00A94DDE"/>
    <w:rsid w:val="00A95A7B"/>
    <w:rsid w:val="00A96D3B"/>
    <w:rsid w:val="00A96E9F"/>
    <w:rsid w:val="00A97A60"/>
    <w:rsid w:val="00AA0A75"/>
    <w:rsid w:val="00AA1BE0"/>
    <w:rsid w:val="00AA2572"/>
    <w:rsid w:val="00AA298A"/>
    <w:rsid w:val="00AA2B3D"/>
    <w:rsid w:val="00AA2D5D"/>
    <w:rsid w:val="00AA33C4"/>
    <w:rsid w:val="00AA3B1E"/>
    <w:rsid w:val="00AA515B"/>
    <w:rsid w:val="00AA55F2"/>
    <w:rsid w:val="00AA5D0E"/>
    <w:rsid w:val="00AA6683"/>
    <w:rsid w:val="00AA6F8D"/>
    <w:rsid w:val="00AB1061"/>
    <w:rsid w:val="00AB1445"/>
    <w:rsid w:val="00AB19BB"/>
    <w:rsid w:val="00AB2E5B"/>
    <w:rsid w:val="00AB426F"/>
    <w:rsid w:val="00AC36D9"/>
    <w:rsid w:val="00AC4509"/>
    <w:rsid w:val="00AC56DE"/>
    <w:rsid w:val="00AD0C32"/>
    <w:rsid w:val="00AD25A6"/>
    <w:rsid w:val="00AD3A85"/>
    <w:rsid w:val="00AD3DA9"/>
    <w:rsid w:val="00AD49D0"/>
    <w:rsid w:val="00AD52E7"/>
    <w:rsid w:val="00AD6364"/>
    <w:rsid w:val="00AD6FB6"/>
    <w:rsid w:val="00AD739E"/>
    <w:rsid w:val="00AD76C4"/>
    <w:rsid w:val="00AD77D6"/>
    <w:rsid w:val="00AD7A03"/>
    <w:rsid w:val="00AD7E95"/>
    <w:rsid w:val="00AE0FC6"/>
    <w:rsid w:val="00AE1BC3"/>
    <w:rsid w:val="00AE2C48"/>
    <w:rsid w:val="00AE69DC"/>
    <w:rsid w:val="00AE7AA6"/>
    <w:rsid w:val="00AF2B52"/>
    <w:rsid w:val="00AF36B9"/>
    <w:rsid w:val="00AF3A63"/>
    <w:rsid w:val="00AF6497"/>
    <w:rsid w:val="00AF73D6"/>
    <w:rsid w:val="00B00B8B"/>
    <w:rsid w:val="00B01AC2"/>
    <w:rsid w:val="00B01E2A"/>
    <w:rsid w:val="00B039A4"/>
    <w:rsid w:val="00B0509D"/>
    <w:rsid w:val="00B05578"/>
    <w:rsid w:val="00B07328"/>
    <w:rsid w:val="00B073CA"/>
    <w:rsid w:val="00B11DA2"/>
    <w:rsid w:val="00B12BAF"/>
    <w:rsid w:val="00B13439"/>
    <w:rsid w:val="00B13656"/>
    <w:rsid w:val="00B1376B"/>
    <w:rsid w:val="00B14C7E"/>
    <w:rsid w:val="00B1649E"/>
    <w:rsid w:val="00B167B6"/>
    <w:rsid w:val="00B20794"/>
    <w:rsid w:val="00B20A22"/>
    <w:rsid w:val="00B219F6"/>
    <w:rsid w:val="00B24662"/>
    <w:rsid w:val="00B267C6"/>
    <w:rsid w:val="00B26F24"/>
    <w:rsid w:val="00B2721D"/>
    <w:rsid w:val="00B27441"/>
    <w:rsid w:val="00B327E0"/>
    <w:rsid w:val="00B337A6"/>
    <w:rsid w:val="00B34114"/>
    <w:rsid w:val="00B35A4F"/>
    <w:rsid w:val="00B367D3"/>
    <w:rsid w:val="00B378D2"/>
    <w:rsid w:val="00B37B92"/>
    <w:rsid w:val="00B40589"/>
    <w:rsid w:val="00B410F5"/>
    <w:rsid w:val="00B4215C"/>
    <w:rsid w:val="00B42391"/>
    <w:rsid w:val="00B425A6"/>
    <w:rsid w:val="00B42A4E"/>
    <w:rsid w:val="00B43677"/>
    <w:rsid w:val="00B437B6"/>
    <w:rsid w:val="00B43EFC"/>
    <w:rsid w:val="00B45665"/>
    <w:rsid w:val="00B45FC6"/>
    <w:rsid w:val="00B478E1"/>
    <w:rsid w:val="00B50A34"/>
    <w:rsid w:val="00B55FAF"/>
    <w:rsid w:val="00B56950"/>
    <w:rsid w:val="00B571FD"/>
    <w:rsid w:val="00B57A25"/>
    <w:rsid w:val="00B57A2F"/>
    <w:rsid w:val="00B57EAB"/>
    <w:rsid w:val="00B612ED"/>
    <w:rsid w:val="00B61F7F"/>
    <w:rsid w:val="00B62794"/>
    <w:rsid w:val="00B62CE9"/>
    <w:rsid w:val="00B63F96"/>
    <w:rsid w:val="00B64E53"/>
    <w:rsid w:val="00B64FF2"/>
    <w:rsid w:val="00B652B6"/>
    <w:rsid w:val="00B65B58"/>
    <w:rsid w:val="00B65DC3"/>
    <w:rsid w:val="00B66EA6"/>
    <w:rsid w:val="00B70EE6"/>
    <w:rsid w:val="00B7328E"/>
    <w:rsid w:val="00B73C92"/>
    <w:rsid w:val="00B74BF3"/>
    <w:rsid w:val="00B75E5C"/>
    <w:rsid w:val="00B76B19"/>
    <w:rsid w:val="00B80987"/>
    <w:rsid w:val="00B814F2"/>
    <w:rsid w:val="00B82435"/>
    <w:rsid w:val="00B827F7"/>
    <w:rsid w:val="00B8571A"/>
    <w:rsid w:val="00B85F60"/>
    <w:rsid w:val="00B875F6"/>
    <w:rsid w:val="00B87DAE"/>
    <w:rsid w:val="00B90034"/>
    <w:rsid w:val="00B900C0"/>
    <w:rsid w:val="00B9122A"/>
    <w:rsid w:val="00B91A3B"/>
    <w:rsid w:val="00B9228A"/>
    <w:rsid w:val="00B926C5"/>
    <w:rsid w:val="00B92F7C"/>
    <w:rsid w:val="00B941F5"/>
    <w:rsid w:val="00B94BC8"/>
    <w:rsid w:val="00B958FE"/>
    <w:rsid w:val="00B96545"/>
    <w:rsid w:val="00BA1F8B"/>
    <w:rsid w:val="00BA3777"/>
    <w:rsid w:val="00BA39E5"/>
    <w:rsid w:val="00BA6485"/>
    <w:rsid w:val="00BA6A53"/>
    <w:rsid w:val="00BA7EAE"/>
    <w:rsid w:val="00BB0159"/>
    <w:rsid w:val="00BB11AA"/>
    <w:rsid w:val="00BB5D63"/>
    <w:rsid w:val="00BB60F8"/>
    <w:rsid w:val="00BB6EAE"/>
    <w:rsid w:val="00BB7D77"/>
    <w:rsid w:val="00BB7F49"/>
    <w:rsid w:val="00BC05B6"/>
    <w:rsid w:val="00BC10EB"/>
    <w:rsid w:val="00BC1700"/>
    <w:rsid w:val="00BC1C77"/>
    <w:rsid w:val="00BC1D49"/>
    <w:rsid w:val="00BC221B"/>
    <w:rsid w:val="00BC3674"/>
    <w:rsid w:val="00BC4D95"/>
    <w:rsid w:val="00BC5056"/>
    <w:rsid w:val="00BC778D"/>
    <w:rsid w:val="00BC77BD"/>
    <w:rsid w:val="00BD1161"/>
    <w:rsid w:val="00BD1574"/>
    <w:rsid w:val="00BD2630"/>
    <w:rsid w:val="00BD389E"/>
    <w:rsid w:val="00BD5E65"/>
    <w:rsid w:val="00BD635D"/>
    <w:rsid w:val="00BD7DA5"/>
    <w:rsid w:val="00BE06C6"/>
    <w:rsid w:val="00BE3254"/>
    <w:rsid w:val="00BE33F0"/>
    <w:rsid w:val="00BE3E2C"/>
    <w:rsid w:val="00BF0F39"/>
    <w:rsid w:val="00BF3F7A"/>
    <w:rsid w:val="00BF5307"/>
    <w:rsid w:val="00BF5FC3"/>
    <w:rsid w:val="00C00149"/>
    <w:rsid w:val="00C00881"/>
    <w:rsid w:val="00C00DE1"/>
    <w:rsid w:val="00C03F98"/>
    <w:rsid w:val="00C04064"/>
    <w:rsid w:val="00C041D7"/>
    <w:rsid w:val="00C0432D"/>
    <w:rsid w:val="00C048DC"/>
    <w:rsid w:val="00C0590F"/>
    <w:rsid w:val="00C0600C"/>
    <w:rsid w:val="00C10083"/>
    <w:rsid w:val="00C100FA"/>
    <w:rsid w:val="00C11A1A"/>
    <w:rsid w:val="00C12459"/>
    <w:rsid w:val="00C1528E"/>
    <w:rsid w:val="00C17004"/>
    <w:rsid w:val="00C171CD"/>
    <w:rsid w:val="00C2013C"/>
    <w:rsid w:val="00C2096D"/>
    <w:rsid w:val="00C20CD2"/>
    <w:rsid w:val="00C21931"/>
    <w:rsid w:val="00C240C0"/>
    <w:rsid w:val="00C26758"/>
    <w:rsid w:val="00C304F3"/>
    <w:rsid w:val="00C309BC"/>
    <w:rsid w:val="00C3100A"/>
    <w:rsid w:val="00C3109A"/>
    <w:rsid w:val="00C3388A"/>
    <w:rsid w:val="00C33D6A"/>
    <w:rsid w:val="00C33EA1"/>
    <w:rsid w:val="00C34037"/>
    <w:rsid w:val="00C340BC"/>
    <w:rsid w:val="00C34170"/>
    <w:rsid w:val="00C351D6"/>
    <w:rsid w:val="00C36191"/>
    <w:rsid w:val="00C408B3"/>
    <w:rsid w:val="00C408F0"/>
    <w:rsid w:val="00C409F6"/>
    <w:rsid w:val="00C40B0C"/>
    <w:rsid w:val="00C42292"/>
    <w:rsid w:val="00C42837"/>
    <w:rsid w:val="00C42920"/>
    <w:rsid w:val="00C42947"/>
    <w:rsid w:val="00C434A5"/>
    <w:rsid w:val="00C43C26"/>
    <w:rsid w:val="00C44D90"/>
    <w:rsid w:val="00C45F31"/>
    <w:rsid w:val="00C51AA7"/>
    <w:rsid w:val="00C52CCC"/>
    <w:rsid w:val="00C53226"/>
    <w:rsid w:val="00C542D6"/>
    <w:rsid w:val="00C56715"/>
    <w:rsid w:val="00C56B52"/>
    <w:rsid w:val="00C5729F"/>
    <w:rsid w:val="00C57FD9"/>
    <w:rsid w:val="00C600A2"/>
    <w:rsid w:val="00C622AD"/>
    <w:rsid w:val="00C636AB"/>
    <w:rsid w:val="00C64B05"/>
    <w:rsid w:val="00C6532E"/>
    <w:rsid w:val="00C6572B"/>
    <w:rsid w:val="00C658E4"/>
    <w:rsid w:val="00C660D5"/>
    <w:rsid w:val="00C66EC7"/>
    <w:rsid w:val="00C678F7"/>
    <w:rsid w:val="00C67CD8"/>
    <w:rsid w:val="00C70B6E"/>
    <w:rsid w:val="00C7173E"/>
    <w:rsid w:val="00C74D92"/>
    <w:rsid w:val="00C7546C"/>
    <w:rsid w:val="00C756B8"/>
    <w:rsid w:val="00C7580B"/>
    <w:rsid w:val="00C7600E"/>
    <w:rsid w:val="00C8013A"/>
    <w:rsid w:val="00C811E4"/>
    <w:rsid w:val="00C818F1"/>
    <w:rsid w:val="00C83A7F"/>
    <w:rsid w:val="00C83CFB"/>
    <w:rsid w:val="00C84E6E"/>
    <w:rsid w:val="00C867B9"/>
    <w:rsid w:val="00C876E8"/>
    <w:rsid w:val="00C8791A"/>
    <w:rsid w:val="00C87B8A"/>
    <w:rsid w:val="00C87FBF"/>
    <w:rsid w:val="00C901B0"/>
    <w:rsid w:val="00C9045A"/>
    <w:rsid w:val="00C90C74"/>
    <w:rsid w:val="00C91981"/>
    <w:rsid w:val="00C92AC3"/>
    <w:rsid w:val="00C92D58"/>
    <w:rsid w:val="00C944EA"/>
    <w:rsid w:val="00C95095"/>
    <w:rsid w:val="00C953CA"/>
    <w:rsid w:val="00C95E12"/>
    <w:rsid w:val="00CA1BE6"/>
    <w:rsid w:val="00CA2BEF"/>
    <w:rsid w:val="00CA2D84"/>
    <w:rsid w:val="00CA4564"/>
    <w:rsid w:val="00CA4805"/>
    <w:rsid w:val="00CA4A99"/>
    <w:rsid w:val="00CA65A7"/>
    <w:rsid w:val="00CA6D16"/>
    <w:rsid w:val="00CB2563"/>
    <w:rsid w:val="00CB311F"/>
    <w:rsid w:val="00CB45A5"/>
    <w:rsid w:val="00CB5BEA"/>
    <w:rsid w:val="00CB5F13"/>
    <w:rsid w:val="00CB71FD"/>
    <w:rsid w:val="00CC07D8"/>
    <w:rsid w:val="00CC08CC"/>
    <w:rsid w:val="00CC7748"/>
    <w:rsid w:val="00CD0619"/>
    <w:rsid w:val="00CD1B22"/>
    <w:rsid w:val="00CD531D"/>
    <w:rsid w:val="00CD5E14"/>
    <w:rsid w:val="00CE176F"/>
    <w:rsid w:val="00CE2402"/>
    <w:rsid w:val="00CE260A"/>
    <w:rsid w:val="00CE2F0C"/>
    <w:rsid w:val="00CE3143"/>
    <w:rsid w:val="00CE33FB"/>
    <w:rsid w:val="00CE3E16"/>
    <w:rsid w:val="00CE3E71"/>
    <w:rsid w:val="00CE52B7"/>
    <w:rsid w:val="00CE5367"/>
    <w:rsid w:val="00CE5FEF"/>
    <w:rsid w:val="00CE6763"/>
    <w:rsid w:val="00CE7EF0"/>
    <w:rsid w:val="00CF0247"/>
    <w:rsid w:val="00CF195F"/>
    <w:rsid w:val="00CF2771"/>
    <w:rsid w:val="00CF2E1F"/>
    <w:rsid w:val="00CF373C"/>
    <w:rsid w:val="00CF469B"/>
    <w:rsid w:val="00CF7AF0"/>
    <w:rsid w:val="00D00F47"/>
    <w:rsid w:val="00D02A81"/>
    <w:rsid w:val="00D03784"/>
    <w:rsid w:val="00D04F1D"/>
    <w:rsid w:val="00D056F0"/>
    <w:rsid w:val="00D05D0F"/>
    <w:rsid w:val="00D07404"/>
    <w:rsid w:val="00D078F0"/>
    <w:rsid w:val="00D10622"/>
    <w:rsid w:val="00D10626"/>
    <w:rsid w:val="00D1111E"/>
    <w:rsid w:val="00D137F0"/>
    <w:rsid w:val="00D15404"/>
    <w:rsid w:val="00D158EE"/>
    <w:rsid w:val="00D166DC"/>
    <w:rsid w:val="00D21CBE"/>
    <w:rsid w:val="00D21F1F"/>
    <w:rsid w:val="00D23BEC"/>
    <w:rsid w:val="00D245A1"/>
    <w:rsid w:val="00D25590"/>
    <w:rsid w:val="00D25A86"/>
    <w:rsid w:val="00D25B2B"/>
    <w:rsid w:val="00D2624A"/>
    <w:rsid w:val="00D31741"/>
    <w:rsid w:val="00D3212D"/>
    <w:rsid w:val="00D32160"/>
    <w:rsid w:val="00D3233A"/>
    <w:rsid w:val="00D33257"/>
    <w:rsid w:val="00D334D9"/>
    <w:rsid w:val="00D340D4"/>
    <w:rsid w:val="00D3432D"/>
    <w:rsid w:val="00D3505B"/>
    <w:rsid w:val="00D35391"/>
    <w:rsid w:val="00D35A32"/>
    <w:rsid w:val="00D36378"/>
    <w:rsid w:val="00D36EB3"/>
    <w:rsid w:val="00D40F64"/>
    <w:rsid w:val="00D41AAE"/>
    <w:rsid w:val="00D420D5"/>
    <w:rsid w:val="00D43605"/>
    <w:rsid w:val="00D43814"/>
    <w:rsid w:val="00D43B90"/>
    <w:rsid w:val="00D45245"/>
    <w:rsid w:val="00D45825"/>
    <w:rsid w:val="00D471A9"/>
    <w:rsid w:val="00D500BB"/>
    <w:rsid w:val="00D50450"/>
    <w:rsid w:val="00D51740"/>
    <w:rsid w:val="00D51856"/>
    <w:rsid w:val="00D51A6C"/>
    <w:rsid w:val="00D52705"/>
    <w:rsid w:val="00D52797"/>
    <w:rsid w:val="00D52B20"/>
    <w:rsid w:val="00D5335B"/>
    <w:rsid w:val="00D554DA"/>
    <w:rsid w:val="00D57DA7"/>
    <w:rsid w:val="00D6320D"/>
    <w:rsid w:val="00D663A4"/>
    <w:rsid w:val="00D72924"/>
    <w:rsid w:val="00D72D12"/>
    <w:rsid w:val="00D73E32"/>
    <w:rsid w:val="00D76191"/>
    <w:rsid w:val="00D7794C"/>
    <w:rsid w:val="00D80A4F"/>
    <w:rsid w:val="00D80FA7"/>
    <w:rsid w:val="00D81C66"/>
    <w:rsid w:val="00D83D15"/>
    <w:rsid w:val="00D854C9"/>
    <w:rsid w:val="00D86514"/>
    <w:rsid w:val="00D87C08"/>
    <w:rsid w:val="00D90031"/>
    <w:rsid w:val="00D90757"/>
    <w:rsid w:val="00D908D1"/>
    <w:rsid w:val="00D919F8"/>
    <w:rsid w:val="00D9255C"/>
    <w:rsid w:val="00D92B68"/>
    <w:rsid w:val="00D92E34"/>
    <w:rsid w:val="00D92FAB"/>
    <w:rsid w:val="00D93606"/>
    <w:rsid w:val="00D93627"/>
    <w:rsid w:val="00D9364D"/>
    <w:rsid w:val="00D9403A"/>
    <w:rsid w:val="00D953FA"/>
    <w:rsid w:val="00D95F22"/>
    <w:rsid w:val="00D960A7"/>
    <w:rsid w:val="00D97A0A"/>
    <w:rsid w:val="00DA1FBD"/>
    <w:rsid w:val="00DA4348"/>
    <w:rsid w:val="00DA7F05"/>
    <w:rsid w:val="00DB123F"/>
    <w:rsid w:val="00DB1880"/>
    <w:rsid w:val="00DB1F34"/>
    <w:rsid w:val="00DB20C7"/>
    <w:rsid w:val="00DB36D2"/>
    <w:rsid w:val="00DB36DE"/>
    <w:rsid w:val="00DB3BDF"/>
    <w:rsid w:val="00DB41CA"/>
    <w:rsid w:val="00DB4711"/>
    <w:rsid w:val="00DB4A40"/>
    <w:rsid w:val="00DB4D9A"/>
    <w:rsid w:val="00DB4DA3"/>
    <w:rsid w:val="00DB5B16"/>
    <w:rsid w:val="00DB60F5"/>
    <w:rsid w:val="00DB64E4"/>
    <w:rsid w:val="00DB6870"/>
    <w:rsid w:val="00DB6BB1"/>
    <w:rsid w:val="00DB79A8"/>
    <w:rsid w:val="00DC2D8A"/>
    <w:rsid w:val="00DC3D3A"/>
    <w:rsid w:val="00DD1AE0"/>
    <w:rsid w:val="00DD3340"/>
    <w:rsid w:val="00DD3752"/>
    <w:rsid w:val="00DD620E"/>
    <w:rsid w:val="00DD75B0"/>
    <w:rsid w:val="00DD75C3"/>
    <w:rsid w:val="00DE0C01"/>
    <w:rsid w:val="00DE0C0D"/>
    <w:rsid w:val="00DE16AE"/>
    <w:rsid w:val="00DE2AB3"/>
    <w:rsid w:val="00DE32E3"/>
    <w:rsid w:val="00DE4035"/>
    <w:rsid w:val="00DE40C2"/>
    <w:rsid w:val="00DE4317"/>
    <w:rsid w:val="00DE4A30"/>
    <w:rsid w:val="00DE7BA6"/>
    <w:rsid w:val="00DF03B4"/>
    <w:rsid w:val="00DF0973"/>
    <w:rsid w:val="00DF2836"/>
    <w:rsid w:val="00DF3220"/>
    <w:rsid w:val="00DF3810"/>
    <w:rsid w:val="00DF3B9A"/>
    <w:rsid w:val="00DF43B9"/>
    <w:rsid w:val="00DF4931"/>
    <w:rsid w:val="00DF5028"/>
    <w:rsid w:val="00DF5B9C"/>
    <w:rsid w:val="00E012BC"/>
    <w:rsid w:val="00E0189C"/>
    <w:rsid w:val="00E01BE5"/>
    <w:rsid w:val="00E034F4"/>
    <w:rsid w:val="00E03E5C"/>
    <w:rsid w:val="00E0433C"/>
    <w:rsid w:val="00E04CB8"/>
    <w:rsid w:val="00E0515C"/>
    <w:rsid w:val="00E054B7"/>
    <w:rsid w:val="00E07217"/>
    <w:rsid w:val="00E07B93"/>
    <w:rsid w:val="00E10117"/>
    <w:rsid w:val="00E10729"/>
    <w:rsid w:val="00E10CC6"/>
    <w:rsid w:val="00E10D24"/>
    <w:rsid w:val="00E121E1"/>
    <w:rsid w:val="00E12C65"/>
    <w:rsid w:val="00E13B11"/>
    <w:rsid w:val="00E13D13"/>
    <w:rsid w:val="00E14B11"/>
    <w:rsid w:val="00E14C2C"/>
    <w:rsid w:val="00E15866"/>
    <w:rsid w:val="00E15FEA"/>
    <w:rsid w:val="00E16125"/>
    <w:rsid w:val="00E166C3"/>
    <w:rsid w:val="00E178B6"/>
    <w:rsid w:val="00E17CF9"/>
    <w:rsid w:val="00E20144"/>
    <w:rsid w:val="00E2082F"/>
    <w:rsid w:val="00E214F0"/>
    <w:rsid w:val="00E216CC"/>
    <w:rsid w:val="00E21E52"/>
    <w:rsid w:val="00E24622"/>
    <w:rsid w:val="00E25943"/>
    <w:rsid w:val="00E25CD3"/>
    <w:rsid w:val="00E26300"/>
    <w:rsid w:val="00E27160"/>
    <w:rsid w:val="00E2731B"/>
    <w:rsid w:val="00E276C0"/>
    <w:rsid w:val="00E27DEC"/>
    <w:rsid w:val="00E27FC1"/>
    <w:rsid w:val="00E3057F"/>
    <w:rsid w:val="00E309E0"/>
    <w:rsid w:val="00E30E01"/>
    <w:rsid w:val="00E314C4"/>
    <w:rsid w:val="00E322DE"/>
    <w:rsid w:val="00E37982"/>
    <w:rsid w:val="00E4117B"/>
    <w:rsid w:val="00E411F6"/>
    <w:rsid w:val="00E4219D"/>
    <w:rsid w:val="00E4464B"/>
    <w:rsid w:val="00E462CE"/>
    <w:rsid w:val="00E466B7"/>
    <w:rsid w:val="00E46878"/>
    <w:rsid w:val="00E51387"/>
    <w:rsid w:val="00E51421"/>
    <w:rsid w:val="00E52200"/>
    <w:rsid w:val="00E523C5"/>
    <w:rsid w:val="00E5283B"/>
    <w:rsid w:val="00E54631"/>
    <w:rsid w:val="00E54D1A"/>
    <w:rsid w:val="00E61288"/>
    <w:rsid w:val="00E63E2D"/>
    <w:rsid w:val="00E667F2"/>
    <w:rsid w:val="00E67BB7"/>
    <w:rsid w:val="00E67D09"/>
    <w:rsid w:val="00E67F5E"/>
    <w:rsid w:val="00E67FA7"/>
    <w:rsid w:val="00E70DC1"/>
    <w:rsid w:val="00E735A7"/>
    <w:rsid w:val="00E7430B"/>
    <w:rsid w:val="00E751EF"/>
    <w:rsid w:val="00E75886"/>
    <w:rsid w:val="00E75A3A"/>
    <w:rsid w:val="00E75D5C"/>
    <w:rsid w:val="00E76523"/>
    <w:rsid w:val="00E76CBB"/>
    <w:rsid w:val="00E76CD8"/>
    <w:rsid w:val="00E77D06"/>
    <w:rsid w:val="00E807A3"/>
    <w:rsid w:val="00E810C7"/>
    <w:rsid w:val="00E8733F"/>
    <w:rsid w:val="00E90942"/>
    <w:rsid w:val="00E92D98"/>
    <w:rsid w:val="00E9563E"/>
    <w:rsid w:val="00E95687"/>
    <w:rsid w:val="00E968D3"/>
    <w:rsid w:val="00E976B5"/>
    <w:rsid w:val="00EA0D85"/>
    <w:rsid w:val="00EA11EA"/>
    <w:rsid w:val="00EA2D61"/>
    <w:rsid w:val="00EA37B8"/>
    <w:rsid w:val="00EA3E1D"/>
    <w:rsid w:val="00EA4B7E"/>
    <w:rsid w:val="00EA5055"/>
    <w:rsid w:val="00EA639E"/>
    <w:rsid w:val="00EA705F"/>
    <w:rsid w:val="00EB02DE"/>
    <w:rsid w:val="00EB17A1"/>
    <w:rsid w:val="00EB2106"/>
    <w:rsid w:val="00EB530B"/>
    <w:rsid w:val="00EB5A96"/>
    <w:rsid w:val="00EB6703"/>
    <w:rsid w:val="00EC175D"/>
    <w:rsid w:val="00EC4A17"/>
    <w:rsid w:val="00EC4E0E"/>
    <w:rsid w:val="00ED0567"/>
    <w:rsid w:val="00ED0569"/>
    <w:rsid w:val="00ED259F"/>
    <w:rsid w:val="00ED5347"/>
    <w:rsid w:val="00ED6587"/>
    <w:rsid w:val="00ED7310"/>
    <w:rsid w:val="00ED73E2"/>
    <w:rsid w:val="00ED7607"/>
    <w:rsid w:val="00ED77CE"/>
    <w:rsid w:val="00ED7E2B"/>
    <w:rsid w:val="00EE245A"/>
    <w:rsid w:val="00EE30B5"/>
    <w:rsid w:val="00EE51F3"/>
    <w:rsid w:val="00EE5F50"/>
    <w:rsid w:val="00EF0A2D"/>
    <w:rsid w:val="00EF11E3"/>
    <w:rsid w:val="00EF1DC7"/>
    <w:rsid w:val="00EF1FEB"/>
    <w:rsid w:val="00EF23C8"/>
    <w:rsid w:val="00EF279C"/>
    <w:rsid w:val="00EF4113"/>
    <w:rsid w:val="00EF43FA"/>
    <w:rsid w:val="00EF507A"/>
    <w:rsid w:val="00EF580A"/>
    <w:rsid w:val="00EF63F2"/>
    <w:rsid w:val="00EF6432"/>
    <w:rsid w:val="00EF6935"/>
    <w:rsid w:val="00EF6B22"/>
    <w:rsid w:val="00EF6B36"/>
    <w:rsid w:val="00F001B3"/>
    <w:rsid w:val="00F00E55"/>
    <w:rsid w:val="00F01E3A"/>
    <w:rsid w:val="00F052A6"/>
    <w:rsid w:val="00F06185"/>
    <w:rsid w:val="00F10CA0"/>
    <w:rsid w:val="00F1142D"/>
    <w:rsid w:val="00F126A8"/>
    <w:rsid w:val="00F126D9"/>
    <w:rsid w:val="00F12E9F"/>
    <w:rsid w:val="00F1354F"/>
    <w:rsid w:val="00F13C9A"/>
    <w:rsid w:val="00F14003"/>
    <w:rsid w:val="00F14165"/>
    <w:rsid w:val="00F1479A"/>
    <w:rsid w:val="00F1683E"/>
    <w:rsid w:val="00F20A31"/>
    <w:rsid w:val="00F22889"/>
    <w:rsid w:val="00F22E6E"/>
    <w:rsid w:val="00F25BA9"/>
    <w:rsid w:val="00F31461"/>
    <w:rsid w:val="00F31F0F"/>
    <w:rsid w:val="00F32A73"/>
    <w:rsid w:val="00F331F9"/>
    <w:rsid w:val="00F33C3F"/>
    <w:rsid w:val="00F372CA"/>
    <w:rsid w:val="00F40417"/>
    <w:rsid w:val="00F434F3"/>
    <w:rsid w:val="00F444CE"/>
    <w:rsid w:val="00F44F22"/>
    <w:rsid w:val="00F464FA"/>
    <w:rsid w:val="00F46D1D"/>
    <w:rsid w:val="00F47F1B"/>
    <w:rsid w:val="00F50392"/>
    <w:rsid w:val="00F53D8E"/>
    <w:rsid w:val="00F5457B"/>
    <w:rsid w:val="00F548E8"/>
    <w:rsid w:val="00F55387"/>
    <w:rsid w:val="00F561F3"/>
    <w:rsid w:val="00F60666"/>
    <w:rsid w:val="00F62645"/>
    <w:rsid w:val="00F64E48"/>
    <w:rsid w:val="00F65A77"/>
    <w:rsid w:val="00F666F7"/>
    <w:rsid w:val="00F66BB2"/>
    <w:rsid w:val="00F66E71"/>
    <w:rsid w:val="00F66F1C"/>
    <w:rsid w:val="00F702AD"/>
    <w:rsid w:val="00F72E90"/>
    <w:rsid w:val="00F72EB1"/>
    <w:rsid w:val="00F7407F"/>
    <w:rsid w:val="00F75852"/>
    <w:rsid w:val="00F75959"/>
    <w:rsid w:val="00F76C8C"/>
    <w:rsid w:val="00F77C09"/>
    <w:rsid w:val="00F81400"/>
    <w:rsid w:val="00F8342F"/>
    <w:rsid w:val="00F83EE7"/>
    <w:rsid w:val="00F8551F"/>
    <w:rsid w:val="00F85D44"/>
    <w:rsid w:val="00F86480"/>
    <w:rsid w:val="00F86A6F"/>
    <w:rsid w:val="00F86CB9"/>
    <w:rsid w:val="00F87AF4"/>
    <w:rsid w:val="00F90B8B"/>
    <w:rsid w:val="00F912B0"/>
    <w:rsid w:val="00F92105"/>
    <w:rsid w:val="00F924E5"/>
    <w:rsid w:val="00F92D66"/>
    <w:rsid w:val="00F92EBB"/>
    <w:rsid w:val="00F9320B"/>
    <w:rsid w:val="00F937BD"/>
    <w:rsid w:val="00F955F0"/>
    <w:rsid w:val="00F95790"/>
    <w:rsid w:val="00F97E3B"/>
    <w:rsid w:val="00FA012E"/>
    <w:rsid w:val="00FA0C73"/>
    <w:rsid w:val="00FA4C20"/>
    <w:rsid w:val="00FA5096"/>
    <w:rsid w:val="00FA5BDD"/>
    <w:rsid w:val="00FA62A8"/>
    <w:rsid w:val="00FA6B62"/>
    <w:rsid w:val="00FA6C9E"/>
    <w:rsid w:val="00FB177D"/>
    <w:rsid w:val="00FB3C8F"/>
    <w:rsid w:val="00FB4E0E"/>
    <w:rsid w:val="00FB5814"/>
    <w:rsid w:val="00FB6C89"/>
    <w:rsid w:val="00FC08C1"/>
    <w:rsid w:val="00FC4299"/>
    <w:rsid w:val="00FC55E9"/>
    <w:rsid w:val="00FC5988"/>
    <w:rsid w:val="00FC6098"/>
    <w:rsid w:val="00FD01F2"/>
    <w:rsid w:val="00FD1680"/>
    <w:rsid w:val="00FD25BD"/>
    <w:rsid w:val="00FD4408"/>
    <w:rsid w:val="00FD4D6F"/>
    <w:rsid w:val="00FD76D3"/>
    <w:rsid w:val="00FD7A0A"/>
    <w:rsid w:val="00FD7F8F"/>
    <w:rsid w:val="00FE046D"/>
    <w:rsid w:val="00FE18D2"/>
    <w:rsid w:val="00FE1DEC"/>
    <w:rsid w:val="00FE26C4"/>
    <w:rsid w:val="00FE2C42"/>
    <w:rsid w:val="00FE31D4"/>
    <w:rsid w:val="00FE34B7"/>
    <w:rsid w:val="00FE407D"/>
    <w:rsid w:val="00FE4260"/>
    <w:rsid w:val="00FE48C8"/>
    <w:rsid w:val="00FE5933"/>
    <w:rsid w:val="00FE5AE8"/>
    <w:rsid w:val="00FE5FAE"/>
    <w:rsid w:val="00FE75E0"/>
    <w:rsid w:val="00FF38EF"/>
    <w:rsid w:val="00FF3DCD"/>
    <w:rsid w:val="00FF4B66"/>
    <w:rsid w:val="00FF53E2"/>
    <w:rsid w:val="00FF63CA"/>
    <w:rsid w:val="00FF65AE"/>
    <w:rsid w:val="00FF76F5"/>
    <w:rsid w:val="00FF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AxureTableNormalText">
    <w:name w:val="AxureTableNormalText"/>
    <w:basedOn w:val="Normal"/>
    <w:rsid w:val="00CE2F0C"/>
    <w:pPr>
      <w:spacing w:before="60" w:after="60"/>
      <w:jc w:val="left"/>
    </w:pPr>
    <w:rPr>
      <w:rFonts w:cs="Arial"/>
      <w:sz w:val="16"/>
      <w:szCs w:val="24"/>
      <w:lang w:val="en-US" w:eastAsia="en-US"/>
    </w:rPr>
  </w:style>
  <w:style w:type="paragraph" w:styleId="Textodenotadefim">
    <w:name w:val="endnote text"/>
    <w:basedOn w:val="Normal"/>
    <w:link w:val="TextodenotadefimChar"/>
    <w:semiHidden/>
    <w:unhideWhenUsed/>
    <w:rsid w:val="00507B65"/>
    <w:pPr>
      <w:spacing w:before="0" w:after="0"/>
    </w:pPr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semiHidden/>
    <w:rsid w:val="00507B65"/>
    <w:rPr>
      <w:rFonts w:ascii="Arial" w:hAnsi="Arial"/>
    </w:rPr>
  </w:style>
  <w:style w:type="character" w:styleId="Refdenotadefim">
    <w:name w:val="endnote reference"/>
    <w:basedOn w:val="Fontepargpadro"/>
    <w:semiHidden/>
    <w:unhideWhenUsed/>
    <w:rsid w:val="00507B6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FC60C-7AA5-49C4-8ABF-1CCD23823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73</TotalTime>
  <Pages>23</Pages>
  <Words>3200</Words>
  <Characters>17284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20444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29</cp:revision>
  <cp:lastPrinted>2006-08-08T20:14:00Z</cp:lastPrinted>
  <dcterms:created xsi:type="dcterms:W3CDTF">2019-11-09T12:47:00Z</dcterms:created>
  <dcterms:modified xsi:type="dcterms:W3CDTF">2020-02-06T13:30:00Z</dcterms:modified>
</cp:coreProperties>
</file>